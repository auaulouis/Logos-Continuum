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667DF4" w:rsidP="00667DF4">
      <w:pPr>
        <w:pStyle w:val="Heading1"/>
      </w:pPr>
      <w:r>
        <w:t>Hegemony Bad Supplement</w:t>
      </w:r>
    </w:p>
    <w:p w:rsidR="00667DF4" w:rsidRDefault="00667DF4" w:rsidP="00667DF4">
      <w:pPr>
        <w:rPr>
          <w:color w:val="444444"/>
          <w:sz w:val="16"/>
          <w:szCs w:val="16"/>
          <w:shd w:val="clear" w:color="auto" w:fill="FFFFFF"/>
        </w:rPr>
      </w:pPr>
    </w:p>
    <w:p w:rsidR="006B0144" w:rsidRDefault="006B0144" w:rsidP="006B0144">
      <w:pPr>
        <w:pStyle w:val="Heading3"/>
      </w:pPr>
      <w:r>
        <w:lastRenderedPageBreak/>
        <w:t>Hegemony Causes War</w:t>
      </w:r>
    </w:p>
    <w:p w:rsidR="006B0144" w:rsidRDefault="006B0144" w:rsidP="006B0144">
      <w:pPr>
        <w:pStyle w:val="Heading4"/>
      </w:pPr>
      <w:r>
        <w:t>Heg causes war; aggressively reacting to exaggerated non-existent threats to justify the pursuit of own hegemonic interests.</w:t>
      </w:r>
    </w:p>
    <w:p w:rsidR="006B0144" w:rsidRPr="00677FDC" w:rsidRDefault="006B0144" w:rsidP="006B0144">
      <w:pPr>
        <w:rPr>
          <w:rStyle w:val="StyleStyleBold12pt"/>
        </w:rPr>
      </w:pPr>
      <w:r w:rsidRPr="00677FDC">
        <w:rPr>
          <w:rStyle w:val="StyleStyleBold12pt"/>
          <w:sz w:val="16"/>
        </w:rPr>
        <w:t xml:space="preserve">Dr. Paul </w:t>
      </w:r>
      <w:r>
        <w:rPr>
          <w:rStyle w:val="StyleStyleBold12pt"/>
        </w:rPr>
        <w:t xml:space="preserve">Robinson 7-10. </w:t>
      </w:r>
      <w:r w:rsidRPr="00677FDC">
        <w:rPr>
          <w:sz w:val="16"/>
        </w:rPr>
        <w:t>Paul Robinson holds an MA in Russian and Eastern European Studies from the University of Toronto and a D. Phil. in Modern History from the University of Oxford. Prior to his graduate studies, he served as a regular officer in the British Army Intelligence Corps from 1989 to 1994, and as a reserve officer in the Canadian Forces from 1994 to 1996. He also worked as a media research executive in Moscow in 1995. Having published six books, he has also written widely for the international press on political issues. His research focuses generally on military affairs. In recent years, he has worked on Russian history, military history, defence policy, and military ethics. International Society for Military Ethics Texas A&amp;M University. July 10, 2013. http://isme.tamu.edu/JSCOPE05/Robinson05.html</w:t>
      </w:r>
      <w:r w:rsidRPr="00677FDC">
        <w:rPr>
          <w:rStyle w:val="StyleStyleBold12pt"/>
          <w:sz w:val="20"/>
        </w:rPr>
        <w:t xml:space="preserve"> </w:t>
      </w:r>
    </w:p>
    <w:p w:rsidR="006B0144" w:rsidRDefault="006B0144" w:rsidP="006B0144">
      <w:r w:rsidRPr="00677FDC">
        <w:t xml:space="preserve">Just as the United States of America dominates the world today as a ‘hegemonic power’, so once did Britain and Rome. It is the purpose of this paper to compare the use by contemporary America, nineteenth century Britain and Ancient Rome of the strategy of pre-emptive war. In so doing it will suggest that the doctrine of </w:t>
      </w:r>
      <w:r w:rsidRPr="00422C11">
        <w:rPr>
          <w:rStyle w:val="StyleBoldUnderline"/>
        </w:rPr>
        <w:t>pre-emptive war is one promoted by those with great power to justify the aggressive use of force in pursuit of their own hegemonic interests</w:t>
      </w:r>
      <w:r w:rsidRPr="00422C11">
        <w:t>. I will show that both Rome and Britain regularly fought what they claimed were ‘pre-emptive wars of self-defence’</w:t>
      </w:r>
      <w:r w:rsidRPr="00422C11">
        <w:rPr>
          <w:rStyle w:val="StyleBoldUnderline"/>
        </w:rPr>
        <w:t>, justified by exaggerated fear of largely non-existent threats</w:t>
      </w:r>
      <w:r w:rsidRPr="00422C11">
        <w:t xml:space="preserve">. </w:t>
      </w:r>
      <w:r w:rsidRPr="00422C11">
        <w:rPr>
          <w:rStyle w:val="StyleBoldUnderline"/>
        </w:rPr>
        <w:t>Romans and Britons were willing to fight</w:t>
      </w:r>
      <w:r w:rsidRPr="00422C11">
        <w:t xml:space="preserve"> over these flimsy pretexts </w:t>
      </w:r>
      <w:r w:rsidRPr="00422C11">
        <w:rPr>
          <w:rStyle w:val="StyleBoldUnderline"/>
        </w:rPr>
        <w:t>because their power was sufficiently strong to enable them to do so at relatively little cost to themselves</w:t>
      </w:r>
      <w:r w:rsidRPr="00422C11">
        <w:t xml:space="preserve">. In short, </w:t>
      </w:r>
      <w:r w:rsidRPr="00422C11">
        <w:rPr>
          <w:rStyle w:val="StyleBoldUnderline"/>
        </w:rPr>
        <w:t>they made war because they could</w:t>
      </w:r>
      <w:r w:rsidRPr="00422C11">
        <w:t xml:space="preserve">. Other </w:t>
      </w:r>
      <w:r w:rsidRPr="00422C11">
        <w:rPr>
          <w:rStyle w:val="StyleBoldUnderline"/>
        </w:rPr>
        <w:t>weaker powers did not have the luxury of engaging in ‘pre-emption’ in the same way, and from the perspective of those attacked in these wars they</w:t>
      </w:r>
      <w:r w:rsidRPr="00422C11">
        <w:t xml:space="preserve"> could not be </w:t>
      </w:r>
      <w:r w:rsidRPr="00422C11">
        <w:rPr>
          <w:rStyle w:val="StyleBoldUnderline"/>
        </w:rPr>
        <w:t xml:space="preserve">described as </w:t>
      </w:r>
      <w:r w:rsidRPr="00422C11">
        <w:t>anything other than ‘</w:t>
      </w:r>
      <w:r w:rsidRPr="00422C11">
        <w:rPr>
          <w:rStyle w:val="StyleBoldUnderline"/>
        </w:rPr>
        <w:t>aggression</w:t>
      </w:r>
      <w:r w:rsidRPr="00422C11">
        <w:t xml:space="preserve">’. </w:t>
      </w:r>
      <w:r w:rsidRPr="00422C11">
        <w:rPr>
          <w:rStyle w:val="StyleBoldUnderline"/>
        </w:rPr>
        <w:t xml:space="preserve">One can </w:t>
      </w:r>
      <w:r w:rsidRPr="00422C11">
        <w:t xml:space="preserve">now </w:t>
      </w:r>
      <w:r w:rsidRPr="00422C11">
        <w:rPr>
          <w:rStyle w:val="StyleBoldUnderline"/>
        </w:rPr>
        <w:t>observe a similar pattern in the wars of the United States of America</w:t>
      </w:r>
      <w:r w:rsidRPr="00422C11">
        <w:t xml:space="preserve">, most especially the 2003 invasion of Iraq. I will conclude that </w:t>
      </w:r>
      <w:r w:rsidRPr="00422C11">
        <w:rPr>
          <w:rStyle w:val="StyleBoldUnderline"/>
        </w:rPr>
        <w:t>the purpose of the doctrine of pre-emption, today as in the past, appears to be to provide a means by which hegemonic powers can re-define aggression as self-defence</w:t>
      </w:r>
      <w:r w:rsidRPr="00422C11">
        <w:t xml:space="preserve">. As such it is not a doctrine which one can expect anybody other than those with hegemonic power to accept.¶ It should be stressed that the form of ‘pre-emptive war’ in question does not refer to military action taken against actually existing threats which pose an imminent danger to national security. Rather, the subject of the paper is military action undertaken against threats which are more remote, and may not even have yet manifested themselves. As we shall see, Romans, Britons and Americans have all fought wars of this second kind.¶ The 2003 invasion of Iraq falls into the same pattern we have observed in Rome and Britain above. In the first place, a </w:t>
      </w:r>
      <w:r w:rsidRPr="00422C11">
        <w:rPr>
          <w:rStyle w:val="StyleBoldUnderline"/>
        </w:rPr>
        <w:t>hegemonic power attack</w:t>
      </w:r>
      <w:r w:rsidRPr="00422C11">
        <w:t xml:space="preserve">ed a much </w:t>
      </w:r>
      <w:r w:rsidRPr="00422C11">
        <w:rPr>
          <w:rStyle w:val="StyleBoldUnderline"/>
        </w:rPr>
        <w:t>weaker state</w:t>
      </w:r>
      <w:r w:rsidRPr="00422C11">
        <w:t xml:space="preserve">. In the second place, it did so </w:t>
      </w:r>
      <w:r w:rsidRPr="00422C11">
        <w:rPr>
          <w:rStyle w:val="StyleBoldUnderline"/>
        </w:rPr>
        <w:t>on the basis of exaggerated tales of future threats</w:t>
      </w:r>
      <w:r w:rsidRPr="00422C11">
        <w:t xml:space="preserve">. Just as Caesar justified the attack on the Germans by </w:t>
      </w:r>
      <w:r w:rsidRPr="00422C11">
        <w:rPr>
          <w:rStyle w:val="StyleBoldUnderline"/>
        </w:rPr>
        <w:t>a series of extremely improbable ‘ifs</w:t>
      </w:r>
      <w:r w:rsidRPr="00422C11">
        <w:t xml:space="preserve">’ (‘If the Germans formed a habit of crossing the Rhine … If those fierce barbarians occupied the whole of Gaul’), in 2003 </w:t>
      </w:r>
    </w:p>
    <w:p w:rsidR="006B0144" w:rsidRDefault="006B0144" w:rsidP="006B0144"/>
    <w:p w:rsidR="006B0144" w:rsidRDefault="006B0144" w:rsidP="006B0144">
      <w:pPr>
        <w:pStyle w:val="Heading4"/>
      </w:pPr>
      <w:r>
        <w:t>Heg causes war; war occurs due to US need to demonstrate its strength and dominance over the world; justify aggression with discourse of false future threats; Iraq war empirics prove</w:t>
      </w:r>
    </w:p>
    <w:p w:rsidR="006B0144" w:rsidRPr="00BE61D3" w:rsidRDefault="006B0144" w:rsidP="006B0144">
      <w:pPr>
        <w:rPr>
          <w:rStyle w:val="StyleStyleBold12pt"/>
        </w:rPr>
      </w:pPr>
      <w:r w:rsidRPr="00BE61D3">
        <w:rPr>
          <w:sz w:val="16"/>
        </w:rPr>
        <w:t>Dr. Paul</w:t>
      </w:r>
      <w:r w:rsidRPr="00BE61D3">
        <w:rPr>
          <w:rStyle w:val="StyleStyleBold12pt"/>
          <w:sz w:val="10"/>
        </w:rPr>
        <w:t xml:space="preserve"> </w:t>
      </w:r>
      <w:r>
        <w:rPr>
          <w:rStyle w:val="StyleStyleBold12pt"/>
        </w:rPr>
        <w:t xml:space="preserve">Robinson 7-10. </w:t>
      </w:r>
      <w:r w:rsidRPr="00BE61D3">
        <w:rPr>
          <w:sz w:val="14"/>
        </w:rPr>
        <w:t>PhD</w:t>
      </w:r>
      <w:r>
        <w:rPr>
          <w:sz w:val="14"/>
        </w:rPr>
        <w:t xml:space="preserve"> </w:t>
      </w:r>
      <w:r w:rsidRPr="00677FDC">
        <w:rPr>
          <w:sz w:val="16"/>
        </w:rPr>
        <w:t>Paul Robinson holds an MA in Russian and Eastern European Studies from the University of Toronto and a D. Phil. in Modern History from the University of Oxford. Prior to his graduate studies, he served as a regular officer in the British Army Intelligence Corps from 1989 to 1994, and as a reserve officer in the Canadian Forces from 1994 to 1996. He also worked as a media research executive in Moscow in 1995. Having published six books, he has also written widely for the international press on political issues. His research focuses generally on military affairs. In recent years, he has worked on Russian history, military history, defence policy, and military ethics. International Society for Military Ethics Texas A&amp;M University. July 10, 2013. http://isme.tamu.edu/JSCOPE05/Robinson05.html</w:t>
      </w:r>
      <w:r w:rsidRPr="00677FDC">
        <w:rPr>
          <w:rStyle w:val="StyleStyleBold12pt"/>
          <w:sz w:val="20"/>
        </w:rPr>
        <w:t xml:space="preserve"> </w:t>
      </w:r>
    </w:p>
    <w:p w:rsidR="006B0144" w:rsidRDefault="006B0144" w:rsidP="006B0144">
      <w:r w:rsidRPr="00422C11">
        <w:rPr>
          <w:rStyle w:val="StyleBoldUnderline"/>
        </w:rPr>
        <w:t>the United States justified its attack</w:t>
      </w:r>
      <w:r w:rsidRPr="00677FDC">
        <w:t xml:space="preserve"> on Iraq </w:t>
      </w:r>
      <w:r w:rsidRPr="00422C11">
        <w:rPr>
          <w:rStyle w:val="StyleBoldUnderline"/>
        </w:rPr>
        <w:t>by a series of equally unjustified and improbable conditionals</w:t>
      </w:r>
      <w:r w:rsidRPr="00677FDC">
        <w:t xml:space="preserve">: if the Iraqis have weapons of mass destruction, and if they have </w:t>
      </w:r>
      <w:r w:rsidRPr="00677FDC">
        <w:lastRenderedPageBreak/>
        <w:t xml:space="preserve">the means to deliver them, and if they have links with terrorists, and if their leaders are irrational, and if they decide to give the weapons to the terrorists, and if they decide to use them – then they will be a terrible threat, and that is a risk we cannot take. ¶ </w:t>
      </w:r>
      <w:r w:rsidRPr="00422C11">
        <w:rPr>
          <w:rStyle w:val="StyleBoldUnderline"/>
        </w:rPr>
        <w:t>We can now say with certainty that what flimsy evidence was provided to justify this logic was false</w:t>
      </w:r>
      <w:r w:rsidRPr="00677FDC">
        <w:t xml:space="preserve">. But the idea that Iraq posed a serious threat to the United States of America was always difficult to justify.[20] Given this, </w:t>
      </w:r>
      <w:r w:rsidRPr="00422C11">
        <w:rPr>
          <w:rStyle w:val="StyleBoldUnderline"/>
        </w:rPr>
        <w:t>it is hard to see perceptions of future threat as being the real cause of the decision to wage war</w:t>
      </w:r>
      <w:r w:rsidRPr="00677FDC">
        <w:t xml:space="preserve">. This does not mean that decision makers did not believe in the threat – many clearly did, just some British leaders really believed that a Russian army might come marching through Tibet – but it seems likely that they were only able to hold this belief because they were pre-conditioned to do so by other considerations. In other words, </w:t>
      </w:r>
      <w:r w:rsidRPr="00422C11">
        <w:rPr>
          <w:rStyle w:val="StyleBoldUnderline"/>
        </w:rPr>
        <w:t>they believed in the threat because it provided an emotional crutch which would support the decision they had already made to start the war</w:t>
      </w:r>
      <w:r w:rsidRPr="00677FDC">
        <w:t xml:space="preserve">.¶ </w:t>
      </w:r>
      <w:r w:rsidRPr="00422C11">
        <w:rPr>
          <w:rStyle w:val="StyleBoldUnderline"/>
        </w:rPr>
        <w:t>Modern leaders need such a crutch</w:t>
      </w:r>
      <w:r w:rsidRPr="00677FDC">
        <w:t xml:space="preserve"> as much as the Romans and British did</w:t>
      </w:r>
      <w:r w:rsidRPr="00422C11">
        <w:rPr>
          <w:rStyle w:val="StyleBoldUnderline"/>
        </w:rPr>
        <w:t>, for the</w:t>
      </w:r>
      <w:r w:rsidRPr="00677FDC">
        <w:t xml:space="preserve"> contemporary </w:t>
      </w:r>
      <w:r w:rsidRPr="00422C11">
        <w:rPr>
          <w:rStyle w:val="StyleBoldUnderline"/>
        </w:rPr>
        <w:t>world still considers wars of aggression to be unjust</w:t>
      </w:r>
      <w:r w:rsidRPr="00677FDC">
        <w:t xml:space="preserve">. </w:t>
      </w:r>
      <w:r w:rsidRPr="00422C11">
        <w:t xml:space="preserve">The general perception, as in Rome and Britain, is that war must be fought in self-defence. </w:t>
      </w:r>
      <w:r w:rsidRPr="00677FDC">
        <w:t xml:space="preserve">The doctrine of pre-emption appeals because it can provide the necessary justification where it would otherwise not exist. ¶ In 2003, just as the Romans and British felt insecure in their hegemony, Americans felt insecure after the terrorist attacks of 11 September 2001. And just as the Romans and British decided that the route to security was hypersensitivity to real and imagined insults and threats, so too do some American decision-makers in the present era. America, according to their logic, was attacked because it appeared weak and decadent, after it fled from Somalia and failed to deal with Saddam Hussein’s defiance over a ten-year period. </w:t>
      </w:r>
      <w:r w:rsidRPr="00422C11">
        <w:rPr>
          <w:rStyle w:val="StyleBoldUnderline"/>
        </w:rPr>
        <w:t>The purpose of attacking</w:t>
      </w:r>
      <w:r w:rsidRPr="00677FDC">
        <w:t xml:space="preserve"> Iraq </w:t>
      </w:r>
      <w:r w:rsidRPr="00422C11">
        <w:rPr>
          <w:rStyle w:val="StyleBoldUnderline"/>
        </w:rPr>
        <w:t>was to demonstrate strength and resolve</w:t>
      </w:r>
      <w:r w:rsidRPr="00677FDC">
        <w:t>. As the belligerent journalist Mark Steyn wrote: ‘</w:t>
      </w:r>
      <w:r w:rsidRPr="00422C11">
        <w:rPr>
          <w:rStyle w:val="StyleBoldUnderline"/>
        </w:rPr>
        <w:t>that’s the real reason Saddam had to go</w:t>
      </w:r>
      <w:r w:rsidRPr="00677FDC">
        <w:t xml:space="preserve">: Having cocked a snook at Washington for over a decade, </w:t>
      </w:r>
      <w:r w:rsidRPr="00422C11">
        <w:rPr>
          <w:rStyle w:val="StyleBoldUnderline"/>
        </w:rPr>
        <w:t>he symbolised the limits of American power. And it was necessary … to make those limits look a lot less limited</w:t>
      </w:r>
      <w:r w:rsidRPr="00677FDC">
        <w:t xml:space="preserve">’.[21]¶ Iraq was also chosen because it was weak. The Romans and British knew that their power would enable them to prevail over their opponents. So too, the </w:t>
      </w:r>
      <w:r w:rsidRPr="00422C11">
        <w:rPr>
          <w:rStyle w:val="StyleBoldUnderline"/>
        </w:rPr>
        <w:t>Americans</w:t>
      </w:r>
      <w:r w:rsidRPr="00677FDC">
        <w:t xml:space="preserve"> in 2003 </w:t>
      </w:r>
      <w:r w:rsidRPr="00422C11">
        <w:rPr>
          <w:rStyle w:val="StyleBoldUnderline"/>
        </w:rPr>
        <w:t>knew that they could conquer</w:t>
      </w:r>
      <w:r w:rsidRPr="00677FDC">
        <w:t xml:space="preserve"> Iraq </w:t>
      </w:r>
      <w:r w:rsidRPr="00422C11">
        <w:rPr>
          <w:rStyle w:val="StyleBoldUnderline"/>
        </w:rPr>
        <w:t>quickly and at relatively little cost</w:t>
      </w:r>
      <w:r w:rsidRPr="00677FDC">
        <w:t xml:space="preserve">. Such a cost-free outcome was not assured with other potential opponents, such as North Korea or Iran. In the circumstances, it is very hard to view the invasion of Iraq as in any way ‘defensive’, and from the perspective of Iraqis, who know they posed no threat to the United States, it must be impossible. ¶ ¶ Conclusion¶ Comparing the three case studies, one can see a recurring pattern. </w:t>
      </w:r>
      <w:r w:rsidRPr="00422C11">
        <w:rPr>
          <w:rStyle w:val="StyleBoldUnderline"/>
        </w:rPr>
        <w:t>Hegemonic states commit acts of aggression in order to display their power, prove their strength, and win honour for themselves. They justify this aggression by reference to imaginary future threats, based on intelligence which is faulty at best or entirely fabricated at worst</w:t>
      </w:r>
      <w:r w:rsidRPr="00677FDC">
        <w:t xml:space="preserve">. The targets of the aggression are invariably considerably weaker than the aggressors; the ease with which they can be beaten is one of their attractions as targets. This in turn reveals one of the characteristics of pre-emptive war. It is a form of war fought by the strong against the weak. This is necessarily so. If the weak attempted to pre-empt those stronger than themselves, they would invite their own destruction (as the Boers found out). Because of this, one can conclude that the doctrine of pre-emption lacks universality. It is not a rule for behaviour which can apply to all. </w:t>
      </w:r>
      <w:r w:rsidRPr="00BE61D3">
        <w:rPr>
          <w:rStyle w:val="StyleBoldUnderline"/>
        </w:rPr>
        <w:t>It is a manifestation of power, designed to support the power of those who already have the most</w:t>
      </w:r>
      <w:r w:rsidRPr="00677FDC">
        <w:t xml:space="preserve">, giving the powerful additional rights while depriving the weak of theirs. </w:t>
      </w:r>
      <w:r w:rsidRPr="00BE61D3">
        <w:rPr>
          <w:rStyle w:val="StyleBoldUnderline"/>
        </w:rPr>
        <w:t>It masks aggression, and provides a justification for it</w:t>
      </w:r>
      <w:r w:rsidRPr="00677FDC">
        <w:t xml:space="preserve">. If you are the powerful, and consider your own interests paramount, then perhaps this doctrine may satisfy you. If you are not, it is one which must surely disturb you greatly. ¶ </w:t>
      </w:r>
    </w:p>
    <w:p w:rsidR="006B0144" w:rsidRDefault="006B0144" w:rsidP="006B0144"/>
    <w:p w:rsidR="006B0144" w:rsidRDefault="006B0144" w:rsidP="006B0144">
      <w:pPr>
        <w:pStyle w:val="Heading4"/>
      </w:pPr>
      <w:r>
        <w:lastRenderedPageBreak/>
        <w:t>Heg uses war to extend and expand power throughout the globe for resources and political dominance; empirics prove</w:t>
      </w:r>
    </w:p>
    <w:p w:rsidR="006B0144" w:rsidRPr="00437969" w:rsidRDefault="006B0144" w:rsidP="006B0144">
      <w:pPr>
        <w:rPr>
          <w:sz w:val="16"/>
          <w:szCs w:val="16"/>
        </w:rPr>
      </w:pPr>
      <w:r w:rsidRPr="00A1702F">
        <w:t xml:space="preserve">Chandra </w:t>
      </w:r>
      <w:r w:rsidRPr="00A1702F">
        <w:rPr>
          <w:rStyle w:val="StyleStyleBold12pt"/>
        </w:rPr>
        <w:t>Muzaffar</w:t>
      </w:r>
      <w:r>
        <w:rPr>
          <w:rStyle w:val="StyleStyleBold12pt"/>
        </w:rPr>
        <w:t xml:space="preserve"> 5</w:t>
      </w:r>
      <w:r w:rsidRPr="00A1702F">
        <w:rPr>
          <w:rStyle w:val="StyleStyleBold12pt"/>
        </w:rPr>
        <w:t xml:space="preserve">. </w:t>
      </w:r>
      <w:r w:rsidRPr="00437969">
        <w:rPr>
          <w:sz w:val="16"/>
          <w:szCs w:val="16"/>
        </w:rPr>
        <w:t>Author, and political scientist, Chandra Muzaffar is President of the International¶ Movement for a Just World (JUST), an international NGO concerned with challenges to social¶ justice and human dignity in global politics. JUST also attempts to develop guiding ideas on a¶ just and compassionate civilization based upon shared universal spiritual and moral values. Mr.¶ Muzaffar has also published extensively on religion, human rights, Malaysian politics and¶ international relations. He has authored or edited 19 books and written numerous articles in¶ various local and international journals. His latest book is entitled Global Ethic Or Global¶ Hegemony? Mr. Muzaffar sits on the Board of a number of other international NGOs concerned¶ with social justice and civilizational dialogue. Among the academic awards Chandra has received¶ is The Harry J. Benda Prize for distinguished scholarship on Southeast Asia from the¶ Association of Asian Studies, North AmericaThe Empire: What It Is and What It Means for All of Us - A¶ Global Empire in the Making: The First Global Empire, GLOBAL RESEARCH, Dec. 30, 2005,¶ http://www.globalresearch.ca/index.php?context=viewArticle&amp;code=MUZ20051230&amp;articleI¶ d=1681 (based on a lecture given by the author at the Annual Public Lecture at Universiti Sains¶ Malaysia, Penang</w:t>
      </w:r>
    </w:p>
    <w:p w:rsidR="006B0144" w:rsidRDefault="006B0144" w:rsidP="006B0144">
      <w:pPr>
        <w:rPr>
          <w:sz w:val="12"/>
        </w:rPr>
      </w:pPr>
      <w:r w:rsidRPr="00747AA2">
        <w:t xml:space="preserve">From terrorism let us now turn to war. </w:t>
      </w:r>
      <w:r w:rsidRPr="00747AA2">
        <w:rPr>
          <w:rStyle w:val="StyleBoldUnderline"/>
        </w:rPr>
        <w:t>There is no doubt at all that¶ hegemony uses war to extend and expand its power</w:t>
      </w:r>
      <w:r w:rsidRPr="00747AA2">
        <w:t>. Recent examples provide</w:t>
      </w:r>
      <w:r w:rsidRPr="00747AA2">
        <w:rPr>
          <w:sz w:val="12"/>
        </w:rPr>
        <w:t xml:space="preserve">¶ </w:t>
      </w:r>
      <w:r w:rsidRPr="00747AA2">
        <w:t>the evidence.</w:t>
      </w:r>
      <w:r w:rsidRPr="00747AA2">
        <w:rPr>
          <w:sz w:val="12"/>
        </w:rPr>
        <w:t xml:space="preserve">¶ </w:t>
      </w:r>
      <w:r w:rsidRPr="00A03EA0">
        <w:rPr>
          <w:rStyle w:val="StyleBoldUnderline"/>
        </w:rPr>
        <w:t>The U.S. led invasion of Afghanistan in 2001 enabled the superpower to¶ plant its flag in that country, and</w:t>
      </w:r>
      <w:r w:rsidRPr="00747AA2">
        <w:t xml:space="preserve">, at the same time, to </w:t>
      </w:r>
      <w:r w:rsidRPr="00A03EA0">
        <w:rPr>
          <w:rStyle w:val="StyleBoldUnderline"/>
        </w:rPr>
        <w:t>extend its influence over¶ Central Asia—a region of the world where Russia</w:t>
      </w:r>
      <w:r w:rsidRPr="00747AA2">
        <w:t xml:space="preserve"> still carries some weight </w:t>
      </w:r>
      <w:r w:rsidRPr="00A03EA0">
        <w:rPr>
          <w:rStyle w:val="StyleBoldUnderline"/>
        </w:rPr>
        <w:t>and</w:t>
      </w:r>
      <w:r w:rsidRPr="00747AA2">
        <w:rPr>
          <w:sz w:val="12"/>
        </w:rPr>
        <w:t xml:space="preserve">¶ </w:t>
      </w:r>
      <w:r w:rsidRPr="00747AA2">
        <w:t xml:space="preserve">which </w:t>
      </w:r>
      <w:r w:rsidRPr="00A03EA0">
        <w:rPr>
          <w:rStyle w:val="StyleBoldUnderline"/>
        </w:rPr>
        <w:t>China eyes with some interest</w:t>
      </w:r>
      <w:r w:rsidRPr="00747AA2">
        <w:t xml:space="preserve">. Apart from </w:t>
      </w:r>
      <w:r w:rsidRPr="00A03EA0">
        <w:rPr>
          <w:rStyle w:val="StyleBoldUnderline"/>
        </w:rPr>
        <w:t>American</w:t>
      </w:r>
      <w:r w:rsidRPr="00747AA2">
        <w:t xml:space="preserve"> bases in a couple</w:t>
      </w:r>
      <w:r w:rsidRPr="00747AA2">
        <w:rPr>
          <w:sz w:val="12"/>
        </w:rPr>
        <w:t xml:space="preserve">¶ </w:t>
      </w:r>
      <w:r w:rsidRPr="00747AA2">
        <w:t xml:space="preserve">of Central Asian republics, its geopolitical </w:t>
      </w:r>
      <w:r w:rsidRPr="00A03EA0">
        <w:rPr>
          <w:rStyle w:val="StyleBoldUnderline"/>
        </w:rPr>
        <w:t>presence in the oil rich region also¶ means that it is capable of exercising some control over the export</w:t>
      </w:r>
      <w:r w:rsidRPr="00747AA2">
        <w:t xml:space="preserve"> of that</w:t>
      </w:r>
      <w:r w:rsidRPr="00747AA2">
        <w:rPr>
          <w:sz w:val="12"/>
        </w:rPr>
        <w:t xml:space="preserve">¶ </w:t>
      </w:r>
      <w:r w:rsidRPr="00747AA2">
        <w:t xml:space="preserve">commodity. </w:t>
      </w:r>
      <w:r w:rsidRPr="00A03EA0">
        <w:rPr>
          <w:rStyle w:val="StyleBoldUnderline"/>
        </w:rPr>
        <w:t>This has enhanced its hegemonic power both regionally and¶ globally</w:t>
      </w:r>
      <w:r w:rsidRPr="00747AA2">
        <w:t>.5</w:t>
      </w:r>
      <w:r w:rsidRPr="00747AA2">
        <w:rPr>
          <w:sz w:val="12"/>
        </w:rPr>
        <w:t xml:space="preserve">¶ </w:t>
      </w:r>
      <w:r w:rsidRPr="00A03EA0">
        <w:rPr>
          <w:rStyle w:val="StyleBoldUnderline"/>
        </w:rPr>
        <w:t>Similarly, the U.S.’s conquest of Iraq in 2003 was designed to strengthen its¶ dominant position in the world’s largest oil exporting region</w:t>
      </w:r>
      <w:r w:rsidRPr="00747AA2">
        <w:t xml:space="preserve">. </w:t>
      </w:r>
      <w:r w:rsidRPr="00437969">
        <w:rPr>
          <w:rStyle w:val="StyleBoldUnderline"/>
        </w:rPr>
        <w:t>Iraq</w:t>
      </w:r>
      <w:r w:rsidRPr="00747AA2">
        <w:t xml:space="preserve"> itself </w:t>
      </w:r>
      <w:r w:rsidRPr="00437969">
        <w:rPr>
          <w:rStyle w:val="StyleBoldUnderline"/>
        </w:rPr>
        <w:t>has</w:t>
      </w:r>
      <w:r w:rsidRPr="00747AA2">
        <w:t xml:space="preserve"> the</w:t>
      </w:r>
      <w:r w:rsidRPr="00747AA2">
        <w:rPr>
          <w:sz w:val="12"/>
        </w:rPr>
        <w:t xml:space="preserve">¶ </w:t>
      </w:r>
      <w:r w:rsidRPr="00747AA2">
        <w:t xml:space="preserve">second </w:t>
      </w:r>
      <w:r w:rsidRPr="00437969">
        <w:rPr>
          <w:rStyle w:val="StyleBoldUnderline"/>
        </w:rPr>
        <w:t>large</w:t>
      </w:r>
      <w:r w:rsidRPr="00747AA2">
        <w:t xml:space="preserve">st </w:t>
      </w:r>
      <w:r w:rsidRPr="00437969">
        <w:rPr>
          <w:rStyle w:val="StyleBoldUnderline"/>
        </w:rPr>
        <w:t>oil reserves in the Middle East</w:t>
      </w:r>
      <w:r w:rsidRPr="00747AA2">
        <w:t xml:space="preserve">. </w:t>
      </w:r>
      <w:r w:rsidRPr="00437969">
        <w:rPr>
          <w:rStyle w:val="StyleBoldUnderline"/>
        </w:rPr>
        <w:t>It is also blessed with an¶ abundance of water</w:t>
      </w:r>
      <w:r w:rsidRPr="00747AA2">
        <w:t>—a fact of some significance since the Middle East,</w:t>
      </w:r>
      <w:r w:rsidRPr="00747AA2">
        <w:rPr>
          <w:sz w:val="12"/>
        </w:rPr>
        <w:t xml:space="preserve">¶ </w:t>
      </w:r>
      <w:r w:rsidRPr="00747AA2">
        <w:t>according to some analysts, may be one of those areas that could well witness</w:t>
      </w:r>
      <w:r w:rsidRPr="00747AA2">
        <w:rPr>
          <w:sz w:val="12"/>
        </w:rPr>
        <w:t xml:space="preserve">¶ </w:t>
      </w:r>
      <w:r w:rsidRPr="00747AA2">
        <w:t>conflicts over water in the future. Besides, Iraq is strategically located, with</w:t>
      </w:r>
      <w:r w:rsidRPr="00747AA2">
        <w:rPr>
          <w:sz w:val="12"/>
        </w:rPr>
        <w:t xml:space="preserve">¶ </w:t>
      </w:r>
      <w:r w:rsidRPr="00747AA2">
        <w:t>Syria, Iran, Turkey, and Saudi Arabia as its immediate neighbors.</w:t>
      </w:r>
      <w:r w:rsidRPr="00747AA2">
        <w:rPr>
          <w:sz w:val="12"/>
        </w:rPr>
        <w:t xml:space="preserve">¶ </w:t>
      </w:r>
      <w:r w:rsidRPr="00747AA2">
        <w:t xml:space="preserve">Going to war in Iraq had </w:t>
      </w:r>
      <w:r w:rsidRPr="00437969">
        <w:rPr>
          <w:rStyle w:val="StyleBoldUnderline"/>
        </w:rPr>
        <w:t>another motive</w:t>
      </w:r>
      <w:r w:rsidRPr="00747AA2">
        <w:t xml:space="preserve">. It </w:t>
      </w:r>
      <w:r w:rsidRPr="00437969">
        <w:rPr>
          <w:rStyle w:val="StyleBoldUnderline"/>
        </w:rPr>
        <w:t>was to oust President Saddam¶ Hussein and to destroy the Baathist government because Saddam was a¶ staunch opponent of Israel</w:t>
      </w:r>
      <w:r w:rsidRPr="00747AA2">
        <w:t>. Weakening and eliminating governments and</w:t>
      </w:r>
      <w:r w:rsidRPr="00747AA2">
        <w:rPr>
          <w:sz w:val="12"/>
        </w:rPr>
        <w:t xml:space="preserve">¶ </w:t>
      </w:r>
      <w:r w:rsidRPr="00747AA2">
        <w:t>people’s movements in the Middle East that regard Israel as a morally and</w:t>
      </w:r>
      <w:r w:rsidRPr="00747AA2">
        <w:rPr>
          <w:sz w:val="12"/>
        </w:rPr>
        <w:t xml:space="preserve">¶ </w:t>
      </w:r>
      <w:r w:rsidRPr="00747AA2">
        <w:t>4. An overview of the history and evolution of Wahabism can be found in 64 Widener Law Review [Vol. 13:361</w:t>
      </w:r>
      <w:r w:rsidRPr="00747AA2">
        <w:rPr>
          <w:sz w:val="12"/>
        </w:rPr>
        <w:t xml:space="preserve">¶ </w:t>
      </w:r>
      <w:r w:rsidRPr="00747AA2">
        <w:t>politically illegitimate entity has been central to U.S. foreign policy for almost</w:t>
      </w:r>
      <w:r w:rsidRPr="00747AA2">
        <w:rPr>
          <w:sz w:val="12"/>
        </w:rPr>
        <w:t xml:space="preserve">¶ </w:t>
      </w:r>
      <w:r w:rsidRPr="00747AA2">
        <w:t>four decades now. Given Iraq’s oil wealth and its scientific military</w:t>
      </w:r>
      <w:r w:rsidRPr="00747AA2">
        <w:rPr>
          <w:sz w:val="12"/>
        </w:rPr>
        <w:t xml:space="preserve">¶ </w:t>
      </w:r>
      <w:r w:rsidRPr="00747AA2">
        <w:t>infrastructure, it was potentially a formidable foe of the U.S.’s closest ally and</w:t>
      </w:r>
      <w:r w:rsidRPr="00747AA2">
        <w:rPr>
          <w:sz w:val="12"/>
        </w:rPr>
        <w:t xml:space="preserve">¶ </w:t>
      </w:r>
      <w:r w:rsidRPr="00747AA2">
        <w:t>partner in the Middle East. This is why Saddam had to be crushed—for</w:t>
      </w:r>
      <w:r w:rsidRPr="00747AA2">
        <w:rPr>
          <w:sz w:val="12"/>
        </w:rPr>
        <w:t xml:space="preserve">¶ </w:t>
      </w:r>
      <w:r w:rsidRPr="00747AA2">
        <w:t>Israel’s sake.6</w:t>
      </w:r>
      <w:r w:rsidRPr="00747AA2">
        <w:rPr>
          <w:sz w:val="12"/>
        </w:rPr>
        <w:t xml:space="preserve">¶ </w:t>
      </w:r>
    </w:p>
    <w:p w:rsidR="006B0144" w:rsidRDefault="006B0144" w:rsidP="006B0144">
      <w:pPr>
        <w:rPr>
          <w:sz w:val="12"/>
        </w:rPr>
      </w:pPr>
    </w:p>
    <w:p w:rsidR="006B0144" w:rsidRDefault="006B0144" w:rsidP="006B0144">
      <w:pPr>
        <w:rPr>
          <w:sz w:val="12"/>
        </w:rPr>
      </w:pPr>
    </w:p>
    <w:p w:rsidR="006B0144" w:rsidRDefault="006B0144" w:rsidP="006B0144">
      <w:pPr>
        <w:pStyle w:val="Heading4"/>
      </w:pPr>
      <w:r>
        <w:t>Heg uses war to reinforce grip on resources and help local allies, prerequisite to global power</w:t>
      </w:r>
    </w:p>
    <w:p w:rsidR="006B0144" w:rsidRPr="00437969" w:rsidRDefault="006B0144" w:rsidP="006B0144">
      <w:pPr>
        <w:rPr>
          <w:rStyle w:val="StyleStyleBold12pt"/>
          <w:b w:val="0"/>
          <w:bCs w:val="0"/>
          <w:sz w:val="16"/>
          <w:szCs w:val="16"/>
        </w:rPr>
      </w:pPr>
      <w:r w:rsidRPr="00A1702F">
        <w:t xml:space="preserve">Chandra </w:t>
      </w:r>
      <w:r w:rsidRPr="00A1702F">
        <w:rPr>
          <w:rStyle w:val="StyleStyleBold12pt"/>
        </w:rPr>
        <w:t>Muzaffar</w:t>
      </w:r>
      <w:r>
        <w:rPr>
          <w:rStyle w:val="StyleStyleBold12pt"/>
        </w:rPr>
        <w:t xml:space="preserve"> 5</w:t>
      </w:r>
      <w:r w:rsidRPr="00A1702F">
        <w:rPr>
          <w:rStyle w:val="StyleStyleBold12pt"/>
        </w:rPr>
        <w:t xml:space="preserve">. </w:t>
      </w:r>
      <w:r w:rsidRPr="00437969">
        <w:rPr>
          <w:sz w:val="16"/>
          <w:szCs w:val="16"/>
        </w:rPr>
        <w:t>Author, and political scientist, Chandra Muzaffar is President of the International¶ Movement for a Just World (JUST), an international NGO concerned with challenges to social¶ justice and human dignity in global politics. JUST also attempts to develop guiding ideas on a¶ just and compassionate civilization based upon shared universal spiritual and moral values. Mr.¶ Muzaffar has also published extensively on religion, human rights, Malaysian politics and¶ international relations. He has authored or edited 19 books and written numerous articles in¶ various local and international journals. His latest book is entitled Global Ethic Or Global¶ Hegemony? Mr. Muzaffar sits on the Board of a number of other international NGOs concerned¶ with social justice and civilizational dialogue. Among the academic awards Chandra has received¶ is The Harry J. Benda Prize for distinguished scholarship on Southeast Asia from the¶ Association of Asian Studies, North AmericaThe Empire: What It Is and What It Means for All of Us - A¶ Global Empire in the Making: The First Global Empire, GLOBAL RESEARCH, Dec. 30, 2005,¶ http://www.globalresearch.ca/index.php?context=viewArticle&amp;code=MUZ20051230&amp;articleI¶ d=1681 (based on a lecture given by the author at the Annual Public Lecture at Universiti Sains¶ Malaysia, Penang</w:t>
      </w:r>
    </w:p>
    <w:p w:rsidR="006B0144" w:rsidRDefault="006B0144" w:rsidP="006B0144">
      <w:r w:rsidRPr="00A03EA0">
        <w:rPr>
          <w:rStyle w:val="StyleBoldUnderline"/>
        </w:rPr>
        <w:t>Deploying the U.S.’s massive military</w:t>
      </w:r>
      <w:r w:rsidRPr="00747AA2">
        <w:t xml:space="preserve"> might </w:t>
      </w:r>
      <w:r w:rsidRPr="00A03EA0">
        <w:rPr>
          <w:rStyle w:val="StyleBoldUnderline"/>
        </w:rPr>
        <w:t>serve to secure its hegemonic¶ power</w:t>
      </w:r>
      <w:r w:rsidRPr="00747AA2">
        <w:t xml:space="preserve"> and to assist its allies to enhance their strength which is at the core of</w:t>
      </w:r>
      <w:r w:rsidRPr="00747AA2">
        <w:rPr>
          <w:sz w:val="12"/>
        </w:rPr>
        <w:t xml:space="preserve">¶ </w:t>
      </w:r>
      <w:r w:rsidRPr="00747AA2">
        <w:t>the agenda of the Bush Administration as defined by the “neo-cons.” Even</w:t>
      </w:r>
      <w:r w:rsidRPr="00747AA2">
        <w:rPr>
          <w:sz w:val="12"/>
        </w:rPr>
        <w:t xml:space="preserve">¶ </w:t>
      </w:r>
      <w:r w:rsidRPr="00747AA2">
        <w:t>before George W. Bush assumed the presidency in early 2001, the neo-cons</w:t>
      </w:r>
      <w:r w:rsidRPr="00747AA2">
        <w:rPr>
          <w:sz w:val="12"/>
        </w:rPr>
        <w:t xml:space="preserve">¶ </w:t>
      </w:r>
      <w:r w:rsidRPr="00747AA2">
        <w:t>like Paul Wolfowitz, Richard Perle, John Bolton, and Lewis “Scooter” Libby</w:t>
      </w:r>
      <w:r w:rsidRPr="00747AA2">
        <w:rPr>
          <w:sz w:val="12"/>
        </w:rPr>
        <w:t xml:space="preserve">¶ </w:t>
      </w:r>
      <w:r w:rsidRPr="00747AA2">
        <w:t xml:space="preserve">among others, in association with Dick Cheney and Donald Rumsfeld, </w:t>
      </w:r>
      <w:r w:rsidRPr="00747AA2">
        <w:lastRenderedPageBreak/>
        <w:t>were</w:t>
      </w:r>
      <w:r w:rsidRPr="00747AA2">
        <w:rPr>
          <w:sz w:val="12"/>
        </w:rPr>
        <w:t xml:space="preserve">¶ </w:t>
      </w:r>
      <w:r w:rsidRPr="00747AA2">
        <w:t xml:space="preserve">already planning and plotting to </w:t>
      </w:r>
      <w:r w:rsidRPr="00480995">
        <w:rPr>
          <w:rStyle w:val="StyleBoldUnderline"/>
        </w:rPr>
        <w:t>use U.S.</w:t>
      </w:r>
      <w:r w:rsidRPr="00747AA2">
        <w:t xml:space="preserve"> fire </w:t>
      </w:r>
      <w:r w:rsidRPr="00480995">
        <w:rPr>
          <w:rStyle w:val="StyleBoldUnderline"/>
        </w:rPr>
        <w:t>power to re-shape the politics of¶ the Middle East in order to reinforce its grip over the region’s oil and to fortify¶ Israel’s position</w:t>
      </w:r>
      <w:r w:rsidRPr="00747AA2">
        <w:t>.7. Crippling the democratically elected Hamas in Palestine and</w:t>
      </w:r>
      <w:r w:rsidRPr="00747AA2">
        <w:rPr>
          <w:sz w:val="12"/>
        </w:rPr>
        <w:t xml:space="preserve">¶ </w:t>
      </w:r>
      <w:r w:rsidRPr="00747AA2">
        <w:t>trying to replace it with a leadership that is subservient to Israel’s interest,</w:t>
      </w:r>
      <w:r w:rsidRPr="00747AA2">
        <w:rPr>
          <w:sz w:val="12"/>
        </w:rPr>
        <w:t xml:space="preserve">¶ </w:t>
      </w:r>
      <w:r w:rsidRPr="00747AA2">
        <w:t>attempting to eliminate an autonomous movement like Hizbullah in Lebanon</w:t>
      </w:r>
      <w:r w:rsidRPr="00747AA2">
        <w:rPr>
          <w:sz w:val="12"/>
        </w:rPr>
        <w:t xml:space="preserve">¶ </w:t>
      </w:r>
      <w:r w:rsidRPr="00747AA2">
        <w:t>with the aim of bolstering a weak pro-U.S. regime in Beirut, targeting the</w:t>
      </w:r>
      <w:r w:rsidRPr="00747AA2">
        <w:rPr>
          <w:sz w:val="12"/>
        </w:rPr>
        <w:t xml:space="preserve">¶ </w:t>
      </w:r>
      <w:r w:rsidRPr="00747AA2">
        <w:t>independent-minded government in Damascus, and most of all, manipulating</w:t>
      </w:r>
      <w:r w:rsidRPr="00747AA2">
        <w:rPr>
          <w:sz w:val="12"/>
        </w:rPr>
        <w:t xml:space="preserve">¶ </w:t>
      </w:r>
      <w:r w:rsidRPr="00747AA2">
        <w:t>the nuclear issue to prepare the ground for some sort of military action against</w:t>
      </w:r>
      <w:r w:rsidRPr="00747AA2">
        <w:rPr>
          <w:sz w:val="12"/>
        </w:rPr>
        <w:t xml:space="preserve">¶ </w:t>
      </w:r>
      <w:r w:rsidRPr="00747AA2">
        <w:t>an Iran that refuses to bow to the U.S. and Israel—apart from the Iraq war—</w:t>
      </w:r>
      <w:r w:rsidRPr="00747AA2">
        <w:rPr>
          <w:sz w:val="12"/>
        </w:rPr>
        <w:t xml:space="preserve">¶ </w:t>
      </w:r>
      <w:r w:rsidRPr="00747AA2">
        <w:t xml:space="preserve">are </w:t>
      </w:r>
      <w:r w:rsidRPr="00480995">
        <w:rPr>
          <w:rStyle w:val="StyleBoldUnderline"/>
        </w:rPr>
        <w:t>all part</w:t>
      </w:r>
      <w:r w:rsidRPr="00747AA2">
        <w:t xml:space="preserve">-and-parcel </w:t>
      </w:r>
      <w:r w:rsidRPr="00480995">
        <w:rPr>
          <w:rStyle w:val="StyleBoldUnderline"/>
        </w:rPr>
        <w:t>of the</w:t>
      </w:r>
      <w:r w:rsidRPr="00747AA2">
        <w:t xml:space="preserve"> neo-cons’ elaborate </w:t>
      </w:r>
      <w:r w:rsidRPr="00480995">
        <w:rPr>
          <w:rStyle w:val="StyleBoldUnderline"/>
        </w:rPr>
        <w:t>agenda for establishing total¶ hegemony over the Middle East as a prerequisite for global hegemony.</w:t>
      </w:r>
      <w:r w:rsidRPr="00747AA2">
        <w:rPr>
          <w:sz w:val="12"/>
        </w:rPr>
        <w:t xml:space="preserve">¶ </w:t>
      </w:r>
      <w:r w:rsidRPr="00747AA2">
        <w:t>After five years, some commentators are convinced that the agenda is in</w:t>
      </w:r>
      <w:r w:rsidRPr="00747AA2">
        <w:rPr>
          <w:sz w:val="12"/>
        </w:rPr>
        <w:t xml:space="preserve">¶ </w:t>
      </w:r>
      <w:r w:rsidRPr="00747AA2">
        <w:t>tatters. The people’s resistance to the U.S. led occupation of Iraq compounded</w:t>
      </w:r>
      <w:r w:rsidRPr="00747AA2">
        <w:rPr>
          <w:sz w:val="12"/>
        </w:rPr>
        <w:t xml:space="preserve">¶ </w:t>
      </w:r>
      <w:r w:rsidRPr="00747AA2">
        <w:t>by the unrelenting Sunni Shiite violence, the continuing popularity of Hamas</w:t>
      </w:r>
      <w:r w:rsidRPr="00747AA2">
        <w:rPr>
          <w:sz w:val="12"/>
        </w:rPr>
        <w:t xml:space="preserve">¶ </w:t>
      </w:r>
      <w:r w:rsidRPr="00747AA2">
        <w:t>in spite of the immense suffering that the masses have had to endure, Israel’s</w:t>
      </w:r>
      <w:r w:rsidRPr="00747AA2">
        <w:rPr>
          <w:sz w:val="12"/>
        </w:rPr>
        <w:t xml:space="preserve">¶ </w:t>
      </w:r>
      <w:r w:rsidRPr="00747AA2">
        <w:t>failure to defeat Hizbullah in the thirty-four day Lebanon war and the latter’s</w:t>
      </w:r>
      <w:r w:rsidRPr="00747AA2">
        <w:rPr>
          <w:sz w:val="12"/>
        </w:rPr>
        <w:t xml:space="preserve">¶ </w:t>
      </w:r>
      <w:r w:rsidRPr="00747AA2">
        <w:t>success in forging a multi-confessional coalition against the Beirut</w:t>
      </w:r>
      <w:r w:rsidRPr="00747AA2">
        <w:rPr>
          <w:sz w:val="12"/>
        </w:rPr>
        <w:t xml:space="preserve">¶ </w:t>
      </w:r>
      <w:r w:rsidRPr="00747AA2">
        <w:t>government,8 and Iran’s expanding geopolitical significance in the region due</w:t>
      </w:r>
      <w:r w:rsidRPr="00747AA2">
        <w:rPr>
          <w:sz w:val="12"/>
        </w:rPr>
        <w:t xml:space="preserve">¶ </w:t>
      </w:r>
      <w:r w:rsidRPr="00747AA2">
        <w:t>to an extent to the emergence of a Shiite-dominated regime in Baghdad</w:t>
      </w:r>
      <w:r w:rsidRPr="00747AA2">
        <w:rPr>
          <w:sz w:val="12"/>
        </w:rPr>
        <w:t xml:space="preserve">¶ </w:t>
      </w:r>
      <w:r w:rsidRPr="00747AA2">
        <w:t>brought about ironically by the U.S. occupation, have separately and</w:t>
      </w:r>
      <w:r w:rsidRPr="00747AA2">
        <w:rPr>
          <w:sz w:val="12"/>
        </w:rPr>
        <w:t xml:space="preserve">¶ </w:t>
      </w:r>
      <w:r w:rsidRPr="00747AA2">
        <w:t xml:space="preserve">collectively helped to thwart the neo-cons’ grand design. </w:t>
      </w:r>
    </w:p>
    <w:p w:rsidR="006B0144" w:rsidRDefault="006B0144" w:rsidP="006B0144">
      <w:pPr>
        <w:pStyle w:val="Heading4"/>
      </w:pPr>
      <w:r>
        <w:t>Heg is the cause of violence and war; wars will basically come to an end if US heg declines</w:t>
      </w:r>
    </w:p>
    <w:p w:rsidR="006B0144" w:rsidRPr="00437969" w:rsidRDefault="006B0144" w:rsidP="006B0144">
      <w:pPr>
        <w:rPr>
          <w:rStyle w:val="StyleStyleBold12pt"/>
          <w:b w:val="0"/>
          <w:bCs w:val="0"/>
          <w:sz w:val="16"/>
          <w:szCs w:val="16"/>
        </w:rPr>
      </w:pPr>
      <w:r w:rsidRPr="00A1702F">
        <w:t xml:space="preserve">Chandra </w:t>
      </w:r>
      <w:r w:rsidRPr="00A1702F">
        <w:rPr>
          <w:rStyle w:val="StyleStyleBold12pt"/>
        </w:rPr>
        <w:t>Muzaffar</w:t>
      </w:r>
      <w:r>
        <w:rPr>
          <w:rStyle w:val="StyleStyleBold12pt"/>
        </w:rPr>
        <w:t xml:space="preserve"> 5</w:t>
      </w:r>
      <w:r w:rsidRPr="00A1702F">
        <w:rPr>
          <w:rStyle w:val="StyleStyleBold12pt"/>
        </w:rPr>
        <w:t xml:space="preserve">. </w:t>
      </w:r>
      <w:r w:rsidRPr="00437969">
        <w:rPr>
          <w:sz w:val="16"/>
          <w:szCs w:val="16"/>
        </w:rPr>
        <w:t>Author, and political scientist, Chandra Muzaffar is President of the International¶ Movement for a Just World (JUST), an international NGO concerned with challenges to social¶ justice and human dignity in global politics. JUST also attempts to develop guiding ideas on a¶ just and compassionate civilization based upon shared universal spiritual and moral values. Mr.¶ Muzaffar has also published extensively on religion, human rights, Malaysian politics and¶ international relations. He has authored or edited 19 books and written numerous articles in¶ various local and international journals. His latest book is entitled Global Ethic Or Global¶ Hegemony? Mr. Muzaffar sits on the Board of a number of other international NGOs concerned¶ with social justice and civilizational dialogue. Among the academic awards Chandra has received¶ is The Harry J. Benda Prize for distinguished scholarship on Southeast Asia from the¶ Association of Asian Studies, North AmericaThe Empire: What It Is and What It Means for All of Us - A¶ Global Empire in the Making: The First Global Empire, GLOBAL RESEARCH, Dec. 30, 2005,¶ http://www.globalresearch.ca/index.php?context=viewArticle&amp;code=MUZ20051230&amp;articleI¶ d=1681 (based on a lecture given by the author at the Annual Public Lecture at Universiti Sains¶ Malaysia, Penang</w:t>
      </w:r>
      <w:r>
        <w:rPr>
          <w:sz w:val="16"/>
          <w:szCs w:val="16"/>
        </w:rPr>
        <w:t>. Reyes</w:t>
      </w:r>
    </w:p>
    <w:p w:rsidR="006B0144" w:rsidRPr="008B3BBF" w:rsidRDefault="006B0144" w:rsidP="006B0144">
      <w:pPr>
        <w:rPr>
          <w:b/>
          <w:bCs/>
          <w:u w:val="single"/>
        </w:rPr>
      </w:pPr>
      <w:r w:rsidRPr="00747AA2">
        <w:t>The U.S. debacle in Vietnam</w:t>
      </w:r>
      <w:r w:rsidRPr="00747AA2">
        <w:rPr>
          <w:sz w:val="12"/>
        </w:rPr>
        <w:t xml:space="preserve">¶ </w:t>
      </w:r>
      <w:r w:rsidRPr="00747AA2">
        <w:t>in the late sixties and early seventies offers irrefutable proof of the folly of the</w:t>
      </w:r>
      <w:r w:rsidRPr="00747AA2">
        <w:rPr>
          <w:sz w:val="12"/>
        </w:rPr>
        <w:t xml:space="preserve">¶ </w:t>
      </w:r>
      <w:r w:rsidRPr="00747AA2">
        <w:t>hard power approach.</w:t>
      </w:r>
      <w:r w:rsidRPr="00747AA2">
        <w:rPr>
          <w:sz w:val="12"/>
        </w:rPr>
        <w:t xml:space="preserve">¶ </w:t>
      </w:r>
      <w:r w:rsidRPr="00747AA2">
        <w:t>This brings us to the question that we posed at the end of our discussion on</w:t>
      </w:r>
      <w:r w:rsidRPr="00747AA2">
        <w:rPr>
          <w:sz w:val="12"/>
        </w:rPr>
        <w:t xml:space="preserve">¶ </w:t>
      </w:r>
      <w:r w:rsidRPr="00747AA2">
        <w:t xml:space="preserve">hegemony and terrorism. </w:t>
      </w:r>
      <w:r w:rsidRPr="00A1702F">
        <w:rPr>
          <w:rStyle w:val="StyleBoldUnderline"/>
        </w:rPr>
        <w:t>If the U.S. government realizes that seeking and¶ perpetuating hegemony does not serve the nation’s interests or if the U.S.¶ ceases to be a hegemonic power</w:t>
      </w:r>
      <w:r w:rsidRPr="00747AA2">
        <w:t xml:space="preserve">, will </w:t>
      </w:r>
      <w:r w:rsidRPr="00A1702F">
        <w:rPr>
          <w:rStyle w:val="StyleBoldUnderline"/>
        </w:rPr>
        <w:t>wars also come to an end</w:t>
      </w:r>
      <w:r w:rsidRPr="00FF24B1">
        <w:rPr>
          <w:sz w:val="12"/>
        </w:rPr>
        <w:t>?</w:t>
      </w:r>
      <w:r w:rsidRPr="00747AA2">
        <w:t xml:space="preserve"> </w:t>
      </w:r>
      <w:r w:rsidRPr="00A1702F">
        <w:rPr>
          <w:rStyle w:val="StyleBoldUnderline"/>
        </w:rPr>
        <w:t>Since the end¶ of the Cold War, there have been three major wars led by the U.S</w:t>
      </w:r>
      <w:r w:rsidRPr="00747AA2">
        <w:t>.—the</w:t>
      </w:r>
      <w:r w:rsidRPr="00747AA2">
        <w:rPr>
          <w:sz w:val="12"/>
        </w:rPr>
        <w:t xml:space="preserve">¶ </w:t>
      </w:r>
      <w:r w:rsidRPr="00747AA2">
        <w:t>Kuwait war in 1991, the Afghan war in 2001, and the Iraq war in 2003—</w:t>
      </w:r>
      <w:r w:rsidRPr="00A1702F">
        <w:rPr>
          <w:rStyle w:val="StyleBoldUnderline"/>
        </w:rPr>
        <w:t>which¶ were all in pursuit of its drive for global hegemony</w:t>
      </w:r>
      <w:r w:rsidRPr="00747AA2">
        <w:t>. To this list, one should</w:t>
      </w:r>
      <w:r w:rsidRPr="00747AA2">
        <w:rPr>
          <w:sz w:val="12"/>
        </w:rPr>
        <w:t xml:space="preserve">¶ </w:t>
      </w:r>
      <w:r w:rsidRPr="00747AA2">
        <w:t>add the July-August 2006 Lebanon war and Israel’s long drawn war against the</w:t>
      </w:r>
      <w:r w:rsidRPr="00747AA2">
        <w:rPr>
          <w:sz w:val="12"/>
        </w:rPr>
        <w:t xml:space="preserve">¶ </w:t>
      </w:r>
      <w:r w:rsidRPr="00747AA2">
        <w:t xml:space="preserve">Palestinians and other Arabs. </w:t>
      </w:r>
      <w:r w:rsidRPr="00A1702F">
        <w:rPr>
          <w:rStyle w:val="StyleBoldUnderline"/>
        </w:rPr>
        <w:t>It is indisputably true that the quest for¶ hegemony is a cause of much of the violence and war we are witnessing today</w:t>
      </w:r>
      <w:r w:rsidRPr="00747AA2">
        <w:t>.</w:t>
      </w:r>
      <w:r w:rsidRPr="00747AA2">
        <w:rPr>
          <w:sz w:val="12"/>
        </w:rPr>
        <w:t xml:space="preserve">¶ </w:t>
      </w:r>
      <w:r w:rsidRPr="00A1702F">
        <w:rPr>
          <w:rStyle w:val="StyleBoldUnderline"/>
        </w:rPr>
        <w:t>There are other causes of war</w:t>
      </w:r>
      <w:r w:rsidRPr="00747AA2">
        <w:t xml:space="preserve"> however, which have very little to do with</w:t>
      </w:r>
      <w:r w:rsidRPr="00747AA2">
        <w:rPr>
          <w:sz w:val="12"/>
        </w:rPr>
        <w:t xml:space="preserve">¶ </w:t>
      </w:r>
      <w:r w:rsidRPr="00747AA2">
        <w:t xml:space="preserve">global hegemony. Scores of wars </w:t>
      </w:r>
      <w:r w:rsidRPr="00A1702F">
        <w:rPr>
          <w:rStyle w:val="StyleBoldUnderline"/>
        </w:rPr>
        <w:t>rooted in economic or political conditions</w:t>
      </w:r>
      <w:r w:rsidRPr="00747AA2">
        <w:rPr>
          <w:sz w:val="12"/>
        </w:rPr>
        <w:t xml:space="preserve">¶ </w:t>
      </w:r>
      <w:r w:rsidRPr="00747AA2">
        <w:t>sometimes with cultural, religious, or even tribal overtones have occurred in</w:t>
      </w:r>
      <w:r w:rsidRPr="00747AA2">
        <w:rPr>
          <w:sz w:val="12"/>
        </w:rPr>
        <w:t xml:space="preserve">¶ </w:t>
      </w:r>
      <w:r w:rsidRPr="00747AA2">
        <w:t>the last two or three decades. The wars in the now-demised Yugoslavia in the</w:t>
      </w:r>
      <w:r w:rsidRPr="00747AA2">
        <w:rPr>
          <w:sz w:val="12"/>
        </w:rPr>
        <w:t xml:space="preserve">¶ </w:t>
      </w:r>
      <w:r w:rsidRPr="00747AA2">
        <w:t>early nineties and the war in Rwanda in the mid-nineties would be among the</w:t>
      </w:r>
      <w:r w:rsidRPr="00747AA2">
        <w:rPr>
          <w:sz w:val="12"/>
        </w:rPr>
        <w:t xml:space="preserve">¶ </w:t>
      </w:r>
      <w:r w:rsidRPr="00747AA2">
        <w:t>outstanding examples. This is why even without the drive for global</w:t>
      </w:r>
      <w:r w:rsidRPr="00747AA2">
        <w:rPr>
          <w:sz w:val="12"/>
        </w:rPr>
        <w:t xml:space="preserve">¶ </w:t>
      </w:r>
      <w:r w:rsidRPr="00747AA2">
        <w:t xml:space="preserve">hegemony, there are bound to be wars, big and small. </w:t>
      </w:r>
      <w:r w:rsidRPr="00A1702F">
        <w:rPr>
          <w:rStyle w:val="StyleBoldUnderline"/>
        </w:rPr>
        <w:t>Nonetheless, hegemony¶ should be acknowledged as a significant contributor.</w:t>
      </w:r>
    </w:p>
    <w:p w:rsidR="006B0144" w:rsidRDefault="006B0144" w:rsidP="006B0144">
      <w:pPr>
        <w:pStyle w:val="Heading4"/>
      </w:pPr>
      <w:r>
        <w:t>Hegemony Leads to Nuclear Escalation and War Empirics Prove</w:t>
      </w:r>
    </w:p>
    <w:p w:rsidR="006B0144" w:rsidRDefault="006B0144" w:rsidP="006B0144">
      <w:r w:rsidRPr="00A20224">
        <w:rPr>
          <w:rStyle w:val="StyleStyleBold12pt"/>
        </w:rPr>
        <w:t>Press and Lieber 13</w:t>
      </w:r>
      <w:r>
        <w:t xml:space="preserve"> Daryl and Keir Spring 2013 Associate Professor of Government, Dartmouth College</w:t>
      </w:r>
    </w:p>
    <w:p w:rsidR="006B0144" w:rsidRDefault="006B0144" w:rsidP="006B0144">
      <w:r>
        <w:lastRenderedPageBreak/>
        <w:t xml:space="preserve">Coordinator of War and Peace Studies at the John Sloan Dickey Center and Associate Professor, Edmund A. Walsh School of Foreign Service, Georgetown University “The New Era of Nuclear Weapons, Deterrance and Conflict” </w:t>
      </w:r>
      <w:r w:rsidRPr="000F657B">
        <w:t>http://www.au.af.mil/au/ssq/digital/pdf/spring_13/lieber.pdf</w:t>
      </w:r>
    </w:p>
    <w:p w:rsidR="006B0144" w:rsidRDefault="006B0144" w:rsidP="006B0144">
      <w:pPr>
        <w:rPr>
          <w:sz w:val="16"/>
        </w:rPr>
      </w:pPr>
      <w:r w:rsidRPr="00A20224">
        <w:rPr>
          <w:sz w:val="16"/>
        </w:rPr>
        <w:t xml:space="preserve">A second set of arguments stems from the problem of nuclear escalation and the future of the US nuclear arsenal. Our main claim is that </w:t>
      </w:r>
      <w:r w:rsidRPr="000F657B">
        <w:rPr>
          <w:rStyle w:val="StyleBoldUnderline"/>
        </w:rPr>
        <w:t>deterring nuclear conflict will be much more difficult in the coming decades than many analysts realize</w:t>
      </w:r>
      <w:r w:rsidRPr="00A20224">
        <w:rPr>
          <w:sz w:val="16"/>
        </w:rPr>
        <w:t xml:space="preserve">. </w:t>
      </w:r>
      <w:r w:rsidRPr="000F657B">
        <w:rPr>
          <w:rStyle w:val="StyleBoldUnderline"/>
        </w:rPr>
        <w:t>As nuclear weapons proliferate, it becomes increasingly likely that the United States will find itself in conventional conflicts with nuclear-armed adversaries. Those adversaries understand the consequences of losing a war to the U</w:t>
      </w:r>
      <w:r w:rsidRPr="00A20224">
        <w:rPr>
          <w:sz w:val="16"/>
        </w:rPr>
        <w:t xml:space="preserve">nited </w:t>
      </w:r>
      <w:r w:rsidRPr="000F657B">
        <w:rPr>
          <w:rStyle w:val="StyleBoldUnderline"/>
        </w:rPr>
        <w:t>S</w:t>
      </w:r>
      <w:r w:rsidRPr="00A20224">
        <w:rPr>
          <w:sz w:val="16"/>
        </w:rPr>
        <w:t>tates—</w:t>
      </w:r>
      <w:r w:rsidRPr="000F657B">
        <w:rPr>
          <w:rStyle w:val="StyleBoldUnderline"/>
        </w:rPr>
        <w:t>prison or death typically awaits enemy leaders</w:t>
      </w:r>
      <w:r w:rsidRPr="00A20224">
        <w:rPr>
          <w:sz w:val="16"/>
        </w:rPr>
        <w:t xml:space="preserve">. Coercive </w:t>
      </w:r>
      <w:r w:rsidRPr="000F657B">
        <w:rPr>
          <w:rStyle w:val="StyleBoldUnderline"/>
        </w:rPr>
        <w:t>nuclear escalation as a means of creating stalemate and remaining in power is one of the only trump cards available to countries fighting the United States.</w:t>
      </w:r>
      <w:r w:rsidRPr="00A20224">
        <w:rPr>
          <w:rStyle w:val="StyleBoldUnderline"/>
          <w:b w:val="0"/>
          <w:sz w:val="12"/>
          <w:u w:val="none"/>
        </w:rPr>
        <w:t>¶</w:t>
      </w:r>
      <w:r w:rsidRPr="00A20224">
        <w:rPr>
          <w:rStyle w:val="StyleBoldUnderline"/>
          <w:sz w:val="12"/>
        </w:rPr>
        <w:t xml:space="preserve"> </w:t>
      </w:r>
      <w:r w:rsidRPr="00A20224">
        <w:rPr>
          <w:sz w:val="16"/>
        </w:rPr>
        <w:t xml:space="preserve">Some analysts might scoff at the notion that a rational leader would use nuclear weapons against a superpower like the United States. But that retort conflates the logic of peacetime deterrence with the logic of war, and it ignores history. During peacetime, almost any course of action is better than starting a nuclear war against a superpower. But </w:t>
      </w:r>
      <w:r w:rsidRPr="000F657B">
        <w:rPr>
          <w:rStyle w:val="StyleBoldUnderline"/>
        </w:rPr>
        <w:t>during war</w:t>
      </w:r>
      <w:r w:rsidRPr="00A20224">
        <w:rPr>
          <w:sz w:val="16"/>
        </w:rPr>
        <w:t>—when that superpower’s planes are bombing command and leadership sites, and when its tanks are seizing territory—</w:t>
      </w:r>
      <w:r w:rsidRPr="000F657B">
        <w:rPr>
          <w:rStyle w:val="StyleBoldUnderline"/>
        </w:rPr>
        <w:t>the greatest danger may be to refrain from escalation and let the war run its course. Leaders of weaker states—those unlikely to prevail on the conventional battlefield—face life-and-death pressures to compel a stalemate. And nuclear weapons provide a better means of coercive escalation than</w:t>
      </w:r>
      <w:r w:rsidRPr="00A20224">
        <w:rPr>
          <w:sz w:val="16"/>
        </w:rPr>
        <w:t xml:space="preserve"> virtually </w:t>
      </w:r>
      <w:r w:rsidRPr="000F657B">
        <w:rPr>
          <w:rStyle w:val="StyleBoldUnderline"/>
        </w:rPr>
        <w:t>any other.  The notion of countries escalating conflict to avoid conventional defeat may sound far-fetched, but it is well grounded in history</w:t>
      </w:r>
      <w:r w:rsidRPr="00A20224">
        <w:rPr>
          <w:sz w:val="16"/>
        </w:rPr>
        <w:t xml:space="preserve">. </w:t>
      </w:r>
      <w:r w:rsidRPr="000F657B">
        <w:rPr>
          <w:rStyle w:val="StyleBoldUnderline"/>
        </w:rPr>
        <w:t>When nuclear-armed states face overwhelming conventional threats—or worry about the possibility of catastrophic conventional defeat—they often adopt coercive escalatory doctrines to deter war or stalemate a conflict that erupts.</w:t>
      </w:r>
      <w:r w:rsidRPr="00A20224">
        <w:rPr>
          <w:sz w:val="16"/>
        </w:rPr>
        <w:t xml:space="preserve"> </w:t>
      </w:r>
      <w:r w:rsidRPr="000F657B">
        <w:rPr>
          <w:rStyle w:val="StyleBoldUnderline"/>
        </w:rPr>
        <w:t>Pakistan openly intends to use nuclear weapons to counter an overwhelming conventional Indian invasion.</w:t>
      </w:r>
      <w:r w:rsidRPr="00A20224">
        <w:rPr>
          <w:sz w:val="16"/>
        </w:rPr>
        <w:t xml:space="preserve"> </w:t>
      </w:r>
      <w:r w:rsidRPr="002B5CE0">
        <w:rPr>
          <w:rStyle w:val="StyleBoldUnderline"/>
        </w:rPr>
        <w:t>Russia claims it needs theater nuclear weapons to counter NATO’s conventional advantages. Israel expects to win its conventional wars but retains the capability for nuclear escalation to prevent conquest in case its conventional forces suffer a catastrophic defeat.  The discussion of coercive nuclear escalation should sound familiar to Western analysts, as it was NATO’s strategy for three decades. From the mid-1960s until the end of the Cold War, NATO planned to deter war, and stalemate it if necessary, through coercive nuclear escalation</w:t>
      </w:r>
      <w:r w:rsidRPr="00A20224">
        <w:rPr>
          <w:sz w:val="16"/>
        </w:rPr>
        <w:t>.  NATO understood that—by the mid 1960s—it could no longer win a nuclear war against the Soviet Union, but it still based its national security strategy on coercive escalation because it believed Warsaw Pact conventional forces were overwhelming.</w:t>
      </w:r>
    </w:p>
    <w:p w:rsidR="006B0144" w:rsidRPr="00175873" w:rsidRDefault="006B0144" w:rsidP="006B0144">
      <w:pPr>
        <w:pStyle w:val="Heading4"/>
      </w:pPr>
      <w:r>
        <w:t>Heg creates more enemies than it destroys</w:t>
      </w:r>
    </w:p>
    <w:p w:rsidR="006B0144" w:rsidRDefault="006B0144" w:rsidP="006B0144">
      <w:pPr>
        <w:rPr>
          <w:color w:val="000000" w:themeColor="text1"/>
        </w:rPr>
      </w:pPr>
      <w:r w:rsidRPr="00280ACC">
        <w:rPr>
          <w:b/>
        </w:rPr>
        <w:t>Snyder ’11</w:t>
      </w:r>
      <w:r>
        <w:rPr>
          <w:b/>
        </w:rPr>
        <w:t xml:space="preserve"> </w:t>
      </w:r>
      <w:r>
        <w:t>(16 reasons why the United States Can No Longer Be The Police Of The World July 2</w:t>
      </w:r>
      <w:r w:rsidRPr="00280ACC">
        <w:rPr>
          <w:vertAlign w:val="superscript"/>
        </w:rPr>
        <w:t>nd</w:t>
      </w:r>
      <w:r>
        <w:t xml:space="preserve"> 2011 Michael Snyder </w:t>
      </w:r>
      <w:hyperlink r:id="rId9" w:history="1">
        <w:r w:rsidRPr="00280ACC">
          <w:rPr>
            <w:rStyle w:val="Hyperlink"/>
            <w:color w:val="000000" w:themeColor="text1"/>
          </w:rPr>
          <w:t>http://endoftheamericandream.com/archives/16-reasons-why-the-united-states-can-no-longer-afford-to-be-the-police-of-the-world</w:t>
        </w:r>
      </w:hyperlink>
      <w:r w:rsidRPr="00280ACC">
        <w:rPr>
          <w:color w:val="000000" w:themeColor="text1"/>
        </w:rPr>
        <w:t xml:space="preserve"> )</w:t>
      </w:r>
    </w:p>
    <w:p w:rsidR="006B0144" w:rsidRPr="00667DF4" w:rsidRDefault="006B0144" w:rsidP="006B0144">
      <w:pPr>
        <w:rPr>
          <w:sz w:val="16"/>
        </w:rPr>
      </w:pPr>
      <w:r w:rsidRPr="00667DF4">
        <w:rPr>
          <w:sz w:val="16"/>
        </w:rPr>
        <w:t xml:space="preserve">The U.S. national debt is escalating out of control and all of these wars are not helping one bit. </w:t>
      </w:r>
      <w:r w:rsidRPr="00280ACC">
        <w:rPr>
          <w:u w:val="single"/>
        </w:rPr>
        <w:t>Occupying and bombing all of these nations is not even making us safer. In fact, it is creating more enemies than it is destroying</w:t>
      </w:r>
      <w:r w:rsidRPr="00667DF4">
        <w:rPr>
          <w:sz w:val="16"/>
        </w:rPr>
        <w:t xml:space="preserve">. In addition, </w:t>
      </w:r>
      <w:r w:rsidRPr="00280ACC">
        <w:rPr>
          <w:u w:val="single"/>
        </w:rPr>
        <w:t>our military is now spread so incredibly thin that there are real questions about our ability to respond if a major threat did actually arise</w:t>
      </w:r>
      <w:r w:rsidRPr="00667DF4">
        <w:rPr>
          <w:sz w:val="16"/>
        </w:rPr>
        <w:t xml:space="preserve">. If you support our troops, then you should want the U.S. government to stop trying to police the world. We are getting a lot of young men and women hurt and killed and </w:t>
      </w:r>
      <w:r w:rsidRPr="00280ACC">
        <w:rPr>
          <w:u w:val="single"/>
        </w:rPr>
        <w:t>we are accomplishing a whole lot of nothing</w:t>
      </w:r>
      <w:r w:rsidRPr="00667DF4">
        <w:rPr>
          <w:sz w:val="16"/>
        </w:rPr>
        <w:t xml:space="preserve">. At the same time we are bombing nations all over the globe, Barack Obama </w:t>
      </w:r>
      <w:r w:rsidRPr="00280ACC">
        <w:rPr>
          <w:u w:val="single"/>
        </w:rPr>
        <w:t>is absolutely gutting our strategic nuclear arsenal and has made us far more vulnerable to real threats such as Russia and China</w:t>
      </w:r>
      <w:r w:rsidRPr="00667DF4">
        <w:rPr>
          <w:sz w:val="16"/>
        </w:rPr>
        <w:t xml:space="preserve">. It is almost as if our government is cursed. It just cannot seem to do anything right these days. Virtually everything that either George W. Bush or Barack Obama has tried to do has been an utter failure. Look, I am pro-military. My father was in the military. The United States will always need a very strong military. But </w:t>
      </w:r>
      <w:r w:rsidRPr="00280ACC">
        <w:rPr>
          <w:u w:val="single"/>
        </w:rPr>
        <w:t>trying to police the world is stupid. Occupying and bombing countries all over the Middle East is a massive strategic mistake and it is creating a lot of new enemies. Plus all of this military spending is contributing significantly to our national debt nightmare</w:t>
      </w:r>
      <w:r w:rsidRPr="00667DF4">
        <w:rPr>
          <w:sz w:val="16"/>
        </w:rPr>
        <w:t>.</w:t>
      </w:r>
    </w:p>
    <w:p w:rsidR="006B0144" w:rsidRDefault="006B0144" w:rsidP="006B0144">
      <w:pPr>
        <w:pStyle w:val="Heading3"/>
        <w:rPr>
          <w:lang w:eastAsia="zh-CN"/>
        </w:rPr>
      </w:pPr>
      <w:r>
        <w:rPr>
          <w:lang w:eastAsia="zh-CN"/>
        </w:rPr>
        <w:lastRenderedPageBreak/>
        <w:t>Hegemony Causes China War</w:t>
      </w:r>
    </w:p>
    <w:p w:rsidR="006B0144" w:rsidRDefault="006B0144" w:rsidP="006B0144">
      <w:pPr>
        <w:pStyle w:val="Heading4"/>
        <w:rPr>
          <w:lang w:eastAsia="zh-CN"/>
        </w:rPr>
      </w:pPr>
      <w:r>
        <w:rPr>
          <w:rFonts w:hint="eastAsia"/>
          <w:lang w:eastAsia="zh-CN"/>
        </w:rPr>
        <w:t>U.S. Hegemony forced Russia and China goes nuclear</w:t>
      </w:r>
    </w:p>
    <w:p w:rsidR="006B0144" w:rsidRPr="006B0144" w:rsidRDefault="006B0144" w:rsidP="006B0144">
      <w:r>
        <w:rPr>
          <w:rStyle w:val="StyleStyleBold12pt"/>
          <w:rFonts w:hint="eastAsia"/>
        </w:rPr>
        <w:t xml:space="preserve">Roberts, 07 </w:t>
      </w:r>
      <w:r w:rsidRPr="006B0144">
        <w:rPr>
          <w:rFonts w:hint="eastAsia"/>
        </w:rPr>
        <w:t>[</w:t>
      </w:r>
      <w:r w:rsidRPr="006B0144">
        <w:t>Paul Craig</w:t>
      </w:r>
      <w:r w:rsidRPr="006B0144">
        <w:rPr>
          <w:rFonts w:hint="eastAsia"/>
        </w:rPr>
        <w:t xml:space="preserve">, </w:t>
      </w:r>
      <w:r w:rsidRPr="006B0144">
        <w:t>congressional staff</w:t>
      </w:r>
      <w:r w:rsidRPr="006B0144">
        <w:rPr>
          <w:rFonts w:hint="eastAsia"/>
        </w:rPr>
        <w:t xml:space="preserve">, creators.com, 8/11/07, </w:t>
      </w:r>
      <w:r w:rsidRPr="006B0144">
        <w:t>http://www.creators.com/opinion/paul-craig-roberts/u-s-hegemony-spawns-russian-chinese-military-alliance.html</w:t>
      </w:r>
      <w:r w:rsidRPr="006B0144">
        <w:rPr>
          <w:rFonts w:hint="eastAsia"/>
        </w:rPr>
        <w:t>]</w:t>
      </w:r>
    </w:p>
    <w:p w:rsidR="006B0144" w:rsidRPr="006B0144" w:rsidRDefault="006B0144" w:rsidP="006B0144">
      <w:pPr>
        <w:rPr>
          <w:sz w:val="16"/>
          <w:szCs w:val="18"/>
        </w:rPr>
      </w:pPr>
      <w:r w:rsidRPr="006B0144">
        <w:rPr>
          <w:sz w:val="16"/>
          <w:szCs w:val="18"/>
        </w:rPr>
        <w:t xml:space="preserve">In an attempt to gain the advantage in a nuclear conflict, </w:t>
      </w:r>
      <w:r w:rsidRPr="00FC4F2A">
        <w:rPr>
          <w:rStyle w:val="StyleBoldUnderline"/>
        </w:rPr>
        <w:t>the neocons are positioning US anti-ballistic missiles on Soviet borders in Poland and the Czech Republic.</w:t>
      </w:r>
      <w:r w:rsidRPr="006B0144">
        <w:rPr>
          <w:sz w:val="16"/>
          <w:szCs w:val="18"/>
        </w:rPr>
        <w:t xml:space="preserve"> This is an idiotic provocation as the Russians can eliminate anti-ballistic missiles with cruise missiles. Neocons are people who desire war, but know nothing about it.</w:t>
      </w:r>
      <w:r w:rsidRPr="006B0144">
        <w:rPr>
          <w:sz w:val="12"/>
          <w:szCs w:val="18"/>
        </w:rPr>
        <w:t>¶</w:t>
      </w:r>
      <w:r w:rsidRPr="006B0144">
        <w:rPr>
          <w:sz w:val="16"/>
          <w:szCs w:val="18"/>
        </w:rPr>
        <w:t xml:space="preserve"> Reagan and Gorbachev ended the cold war. However, </w:t>
      </w:r>
      <w:r w:rsidRPr="00FC4F2A">
        <w:rPr>
          <w:rStyle w:val="StyleBoldUnderline"/>
        </w:rPr>
        <w:t>U.S. administrations after Reagan's have broken the agre</w:t>
      </w:r>
      <w:bookmarkStart w:id="0" w:name="_GoBack"/>
      <w:bookmarkEnd w:id="0"/>
      <w:r w:rsidRPr="00FC4F2A">
        <w:rPr>
          <w:rStyle w:val="StyleBoldUnderline"/>
        </w:rPr>
        <w:t>ements and understandings. The United States gratuitously brought NATO and anti-ballistic missiles to Russia's borders.</w:t>
      </w:r>
      <w:r w:rsidRPr="006B0144">
        <w:rPr>
          <w:sz w:val="16"/>
          <w:szCs w:val="18"/>
        </w:rPr>
        <w:t xml:space="preserve"> The Bush regime has initiated a propaganda war against the Russian government of V. Putin. </w:t>
      </w:r>
      <w:r w:rsidRPr="006B0144">
        <w:rPr>
          <w:sz w:val="12"/>
          <w:szCs w:val="18"/>
          <w:lang w:eastAsia="zh-CN"/>
        </w:rPr>
        <w:t>¶</w:t>
      </w:r>
      <w:r w:rsidRPr="006B0144">
        <w:rPr>
          <w:sz w:val="16"/>
          <w:szCs w:val="18"/>
          <w:lang w:eastAsia="zh-CN"/>
        </w:rPr>
        <w:t xml:space="preserve"> </w:t>
      </w:r>
      <w:r w:rsidRPr="006B0144">
        <w:rPr>
          <w:sz w:val="16"/>
          <w:szCs w:val="18"/>
        </w:rPr>
        <w:t xml:space="preserve">These are gratuitous acts of aggression. </w:t>
      </w:r>
      <w:r w:rsidRPr="00FC4F2A">
        <w:rPr>
          <w:rStyle w:val="StyleBoldUnderline"/>
        </w:rPr>
        <w:t>Both the Russian and Chinese governments are trying to devote resources to their economic development, not to their militaries. Yet, both are being forced by America's aggressive posture to revamp their militaries.</w:t>
      </w:r>
    </w:p>
    <w:p w:rsidR="006B0144" w:rsidRDefault="006B0144" w:rsidP="006B0144">
      <w:pPr>
        <w:pStyle w:val="Heading3"/>
      </w:pPr>
      <w:r>
        <w:lastRenderedPageBreak/>
        <w:t>Hegemony Causes Russia War</w:t>
      </w:r>
    </w:p>
    <w:p w:rsidR="006B0144" w:rsidRDefault="006B0144" w:rsidP="006B0144">
      <w:pPr>
        <w:pStyle w:val="Heading4"/>
        <w:rPr>
          <w:lang w:eastAsia="zh-CN"/>
        </w:rPr>
      </w:pPr>
      <w:r w:rsidRPr="00FC4F2A">
        <w:rPr>
          <w:lang w:eastAsia="zh-CN"/>
        </w:rPr>
        <w:t>U.S. Hegemony Spawns Russian-Chinese Military Alliance</w:t>
      </w:r>
    </w:p>
    <w:p w:rsidR="006B0144" w:rsidRPr="00244E11" w:rsidRDefault="006B0144" w:rsidP="006B0144">
      <w:pPr>
        <w:rPr>
          <w:rStyle w:val="StyleStyleBold12pt"/>
          <w:lang w:eastAsia="zh-CN"/>
        </w:rPr>
      </w:pPr>
      <w:r>
        <w:rPr>
          <w:rStyle w:val="StyleStyleBold12pt"/>
          <w:rFonts w:hint="eastAsia"/>
        </w:rPr>
        <w:t>Roberts, 07 [</w:t>
      </w:r>
      <w:r w:rsidRPr="00D10BE6">
        <w:rPr>
          <w:rStyle w:val="StyleStyleBold12pt"/>
        </w:rPr>
        <w:t>Paul Craig</w:t>
      </w:r>
      <w:r>
        <w:rPr>
          <w:rStyle w:val="StyleStyleBold12pt"/>
          <w:rFonts w:hint="eastAsia"/>
          <w:lang w:eastAsia="zh-CN"/>
        </w:rPr>
        <w:t xml:space="preserve">, </w:t>
      </w:r>
      <w:r w:rsidRPr="00D10BE6">
        <w:rPr>
          <w:rStyle w:val="StyleStyleBold12pt"/>
          <w:lang w:eastAsia="zh-CN"/>
        </w:rPr>
        <w:t>congressional staff</w:t>
      </w:r>
      <w:r>
        <w:rPr>
          <w:rStyle w:val="StyleStyleBold12pt"/>
          <w:rFonts w:hint="eastAsia"/>
          <w:lang w:eastAsia="zh-CN"/>
        </w:rPr>
        <w:t xml:space="preserve">, creators.com, 8/11/07, </w:t>
      </w:r>
      <w:r w:rsidRPr="00D10BE6">
        <w:rPr>
          <w:rStyle w:val="StyleStyleBold12pt"/>
          <w:lang w:eastAsia="zh-CN"/>
        </w:rPr>
        <w:t>http://www.creators.com/opinion/paul-craig-roberts/u-s-hegemony-spawns-russian-chinese-military-alliance.html</w:t>
      </w:r>
      <w:r>
        <w:rPr>
          <w:rStyle w:val="StyleStyleBold12pt"/>
          <w:rFonts w:hint="eastAsia"/>
        </w:rPr>
        <w:t>]</w:t>
      </w:r>
    </w:p>
    <w:p w:rsidR="006B0144" w:rsidRPr="00D10BE6" w:rsidRDefault="006B0144" w:rsidP="006B0144">
      <w:pPr>
        <w:rPr>
          <w:rStyle w:val="StyleBoldUnderline"/>
        </w:rPr>
      </w:pPr>
      <w:r w:rsidRPr="00D10BE6">
        <w:rPr>
          <w:sz w:val="18"/>
          <w:szCs w:val="18"/>
        </w:rPr>
        <w:t xml:space="preserve">This week the </w:t>
      </w:r>
      <w:r w:rsidRPr="00D10BE6">
        <w:rPr>
          <w:rStyle w:val="StyleBoldUnderline"/>
        </w:rPr>
        <w:t>Russian and Chinese militaries are conducting a joint military exercise involving large numbers of troops and combat vehicles.</w:t>
      </w:r>
      <w:r w:rsidRPr="00D10BE6">
        <w:rPr>
          <w:sz w:val="18"/>
          <w:szCs w:val="18"/>
        </w:rPr>
        <w:t xml:space="preserve"> The former Soviet Republics of Tajikistan, Kyrgkyzstan and Kazakstan are participating. </w:t>
      </w:r>
      <w:r w:rsidRPr="00D10BE6">
        <w:rPr>
          <w:rStyle w:val="StyleBoldUnderline"/>
        </w:rPr>
        <w:t xml:space="preserve">Other countries appear ready to join the military alliance. </w:t>
      </w:r>
    </w:p>
    <w:p w:rsidR="006B0144" w:rsidRPr="00D10BE6" w:rsidRDefault="006B0144" w:rsidP="006B0144">
      <w:pPr>
        <w:rPr>
          <w:sz w:val="18"/>
          <w:szCs w:val="18"/>
          <w:lang w:eastAsia="zh-CN"/>
        </w:rPr>
      </w:pPr>
      <w:r w:rsidRPr="00D10BE6">
        <w:rPr>
          <w:rStyle w:val="StyleBoldUnderline"/>
        </w:rPr>
        <w:t>This new potent military alliance is a real world response to neoconservative delusions about U.S. hegemony.</w:t>
      </w:r>
      <w:r w:rsidRPr="00D10BE6">
        <w:rPr>
          <w:sz w:val="18"/>
          <w:szCs w:val="18"/>
        </w:rPr>
        <w:t xml:space="preserve"> Neocons believe that the United States is supreme in the world and can dictate its course. The neoconservative idiots have actually written papers, read by Russians and Chinese, about why the United States must use its military superiority to assert hegemony over Russia and China. </w:t>
      </w:r>
    </w:p>
    <w:p w:rsidR="006B0144" w:rsidRPr="00D10BE6" w:rsidRDefault="006B0144" w:rsidP="006B0144">
      <w:pPr>
        <w:rPr>
          <w:sz w:val="18"/>
          <w:szCs w:val="18"/>
          <w:lang w:eastAsia="zh-CN"/>
        </w:rPr>
      </w:pPr>
      <w:r w:rsidRPr="00D10BE6">
        <w:rPr>
          <w:sz w:val="18"/>
          <w:szCs w:val="18"/>
        </w:rPr>
        <w:t xml:space="preserve">Cynics believe that the neocons are just shills, like Bush and Cheney, for the military-security complex and are paid to </w:t>
      </w:r>
      <w:r w:rsidRPr="00D10BE6">
        <w:rPr>
          <w:rStyle w:val="StyleBoldUnderline"/>
        </w:rPr>
        <w:t>restart the cold war for the sake of the profits of the armaments industry</w:t>
      </w:r>
      <w:r w:rsidRPr="00D10BE6">
        <w:rPr>
          <w:sz w:val="18"/>
          <w:szCs w:val="18"/>
        </w:rPr>
        <w:t xml:space="preserve">. But the fact is that the neocons actually believe their delusions about American hegemony. </w:t>
      </w:r>
    </w:p>
    <w:p w:rsidR="006B0144" w:rsidRDefault="006B0144" w:rsidP="006B0144">
      <w:pPr>
        <w:rPr>
          <w:sz w:val="18"/>
          <w:szCs w:val="18"/>
          <w:lang w:eastAsia="zh-CN"/>
        </w:rPr>
      </w:pPr>
      <w:r w:rsidRPr="00D10BE6">
        <w:rPr>
          <w:sz w:val="18"/>
          <w:szCs w:val="18"/>
        </w:rPr>
        <w:t xml:space="preserve">Russia and China have now witnessed enough of the Bush administration's unprovoked aggression in the world to take neocon intentions seriously. As the United States has proven that it cannot occupy the Iraqi city of Baghdad despite five years of efforts, it most certainly cannot occupy Russia or China. </w:t>
      </w:r>
    </w:p>
    <w:p w:rsidR="006B0144" w:rsidRDefault="006B0144" w:rsidP="006B0144">
      <w:pPr>
        <w:pStyle w:val="Heading3"/>
      </w:pPr>
      <w:r>
        <w:lastRenderedPageBreak/>
        <w:t>Hegemony Causes Proliferation</w:t>
      </w:r>
    </w:p>
    <w:p w:rsidR="006B0144" w:rsidRDefault="006B0144" w:rsidP="006B0144">
      <w:pPr>
        <w:pStyle w:val="Heading4"/>
      </w:pPr>
      <w:r>
        <w:t>US Hegemony Stopping Successful Anti-Proliferation Measures</w:t>
      </w:r>
    </w:p>
    <w:p w:rsidR="006B0144" w:rsidRDefault="006B0144" w:rsidP="006B0144">
      <w:r w:rsidRPr="004057CA">
        <w:rPr>
          <w:rStyle w:val="StyleStyleBold12pt"/>
        </w:rPr>
        <w:t>United Nations Weapons of Mass Destruction Commission 06</w:t>
      </w:r>
      <w:r>
        <w:t xml:space="preserve"> “Weapons of Terror: Freeing the World of Nuclear, Biological, and Chemical Arms” </w:t>
      </w:r>
      <w:r w:rsidRPr="00AF6918">
        <w:t>http://www.blixassociates.com/wp-content/uploads/2011/02/Weapons_of_Terror.pdf</w:t>
      </w:r>
    </w:p>
    <w:p w:rsidR="006B0144" w:rsidRPr="00667DF4" w:rsidRDefault="006B0144" w:rsidP="006B0144">
      <w:pPr>
        <w:rPr>
          <w:sz w:val="16"/>
        </w:rPr>
      </w:pPr>
      <w:r w:rsidRPr="004057CA">
        <w:rPr>
          <w:sz w:val="16"/>
        </w:rPr>
        <w:t>Many people thought that the end of the Cold War would make global agreements on disarmament easier to conclude and implement. Many also expected that public opinion would push for this. The opposite has been the case</w:t>
      </w:r>
      <w:r w:rsidRPr="00715D65">
        <w:rPr>
          <w:rStyle w:val="StyleBoldUnderline"/>
        </w:rPr>
        <w:t>.</w:t>
      </w:r>
      <w:r>
        <w:rPr>
          <w:rStyle w:val="StyleBoldUnderline"/>
        </w:rPr>
        <w:t xml:space="preserve"> </w:t>
      </w:r>
      <w:r w:rsidRPr="00715D65">
        <w:rPr>
          <w:rStyle w:val="StyleBoldUnderline"/>
        </w:rPr>
        <w:t>After the promising conclusion of the Chemical Weapons Convention and the indefinite extension of the NPT in the early and mid-1990s,</w:t>
      </w:r>
      <w:r w:rsidRPr="004057CA">
        <w:rPr>
          <w:sz w:val="16"/>
        </w:rPr>
        <w:t xml:space="preserve"> </w:t>
      </w:r>
      <w:r w:rsidRPr="00715D65">
        <w:rPr>
          <w:rStyle w:val="StyleBoldUnderline"/>
        </w:rPr>
        <w:t>other</w:t>
      </w:r>
      <w:r w:rsidRPr="004057CA">
        <w:rPr>
          <w:sz w:val="16"/>
        </w:rPr>
        <w:t xml:space="preserve"> vital </w:t>
      </w:r>
      <w:r w:rsidRPr="00715D65">
        <w:rPr>
          <w:rStyle w:val="StyleBoldUnderline"/>
        </w:rPr>
        <w:t>global</w:t>
      </w:r>
      <w:r w:rsidRPr="004057CA">
        <w:rPr>
          <w:sz w:val="16"/>
        </w:rPr>
        <w:t xml:space="preserve"> </w:t>
      </w:r>
      <w:r w:rsidRPr="00715D65">
        <w:rPr>
          <w:rStyle w:val="StyleBoldUnderline"/>
        </w:rPr>
        <w:t>agreements on disarmament</w:t>
      </w:r>
      <w:r w:rsidRPr="004057CA">
        <w:rPr>
          <w:sz w:val="16"/>
        </w:rPr>
        <w:t xml:space="preserve"> and arms control </w:t>
      </w:r>
      <w:r w:rsidRPr="00715D65">
        <w:rPr>
          <w:rStyle w:val="StyleBoldUnderline"/>
        </w:rPr>
        <w:t>remain unratified</w:t>
      </w:r>
      <w:r w:rsidRPr="004057CA">
        <w:rPr>
          <w:sz w:val="16"/>
        </w:rPr>
        <w:t xml:space="preserve">, like the Comprehensive Nuclear-Test-Ban Treaty (CTBT), or not negotiated, like the fissile material cut-off treaty (FMCT). Efforts at arms control and disarmament between the United States and Russia have similarly come to a standstill; some measures have been reversed. The US unilaterally terminated the Anti-Ballistic Missile (ABM) Treaty in order to proceed with the construction of a missile shield. The START II Treaty became a casualty, as did the framework for a START III treaty that was agreed in Helsinki in 1997 by Presidents Clinton and Yeltsin. 24 weapons of terror </w:t>
      </w:r>
      <w:r w:rsidRPr="00715D65">
        <w:rPr>
          <w:rStyle w:val="StyleBoldUnderline"/>
        </w:rPr>
        <w:t>Some of the current setbacks in</w:t>
      </w:r>
      <w:r w:rsidRPr="004057CA">
        <w:rPr>
          <w:sz w:val="16"/>
        </w:rPr>
        <w:t xml:space="preserve"> treaty-based </w:t>
      </w:r>
      <w:r w:rsidRPr="00715D65">
        <w:rPr>
          <w:rStyle w:val="StyleBoldUnderline"/>
        </w:rPr>
        <w:t>arms control</w:t>
      </w:r>
      <w:r w:rsidRPr="004057CA">
        <w:rPr>
          <w:sz w:val="16"/>
        </w:rPr>
        <w:t xml:space="preserve"> and disarmament </w:t>
      </w:r>
      <w:r w:rsidRPr="001E6824">
        <w:rPr>
          <w:rStyle w:val="Emphasis"/>
        </w:rPr>
        <w:t>can be traced to</w:t>
      </w:r>
      <w:r w:rsidRPr="00715D65">
        <w:rPr>
          <w:rStyle w:val="StyleBoldUnderline"/>
        </w:rPr>
        <w:t xml:space="preserve"> a</w:t>
      </w:r>
      <w:r w:rsidRPr="004057CA">
        <w:rPr>
          <w:sz w:val="16"/>
        </w:rPr>
        <w:t xml:space="preserve"> pattern in </w:t>
      </w:r>
      <w:r w:rsidRPr="001E6824">
        <w:rPr>
          <w:rStyle w:val="Emphasis"/>
        </w:rPr>
        <w:t>US policy</w:t>
      </w:r>
      <w:r w:rsidRPr="00715D65">
        <w:rPr>
          <w:rStyle w:val="StyleBoldUnderline"/>
        </w:rPr>
        <w:t xml:space="preserve"> that is sometimes called ‘selective multilateralism’ </w:t>
      </w:r>
      <w:r w:rsidRPr="004057CA">
        <w:rPr>
          <w:sz w:val="16"/>
        </w:rPr>
        <w:t xml:space="preserve">– an </w:t>
      </w:r>
      <w:r w:rsidRPr="00715D65">
        <w:rPr>
          <w:rStyle w:val="StyleBoldUnderline"/>
        </w:rPr>
        <w:t>increased US scepticism regarding</w:t>
      </w:r>
      <w:r w:rsidRPr="004057CA">
        <w:rPr>
          <w:sz w:val="16"/>
        </w:rPr>
        <w:t xml:space="preserve"> the effectiveness of </w:t>
      </w:r>
      <w:r w:rsidRPr="00715D65">
        <w:rPr>
          <w:rStyle w:val="StyleBoldUnderline"/>
        </w:rPr>
        <w:t>international institutions and instruments</w:t>
      </w:r>
      <w:r w:rsidRPr="004057CA">
        <w:rPr>
          <w:sz w:val="16"/>
        </w:rPr>
        <w:t xml:space="preserve">, </w:t>
      </w:r>
      <w:r w:rsidRPr="00715D65">
        <w:rPr>
          <w:rStyle w:val="StyleBoldUnderline"/>
        </w:rPr>
        <w:t>coupled with a</w:t>
      </w:r>
      <w:r w:rsidRPr="004057CA">
        <w:rPr>
          <w:sz w:val="16"/>
        </w:rPr>
        <w:t xml:space="preserve"> drive </w:t>
      </w:r>
      <w:r w:rsidRPr="00715D65">
        <w:rPr>
          <w:rStyle w:val="StyleBoldUnderline"/>
        </w:rPr>
        <w:t>for</w:t>
      </w:r>
      <w:r w:rsidRPr="004057CA">
        <w:rPr>
          <w:sz w:val="16"/>
        </w:rPr>
        <w:t xml:space="preserve"> f</w:t>
      </w:r>
      <w:r w:rsidRPr="00715D65">
        <w:rPr>
          <w:rStyle w:val="StyleBoldUnderline"/>
        </w:rPr>
        <w:t xml:space="preserve">reedom of action to maintain an absolute </w:t>
      </w:r>
      <w:r w:rsidRPr="001E6824">
        <w:rPr>
          <w:rStyle w:val="Emphasis"/>
        </w:rPr>
        <w:t>global superiority</w:t>
      </w:r>
      <w:r w:rsidRPr="00715D65">
        <w:rPr>
          <w:rStyle w:val="StyleBoldUnderline"/>
        </w:rPr>
        <w:t xml:space="preserve"> </w:t>
      </w:r>
      <w:r w:rsidRPr="004057CA">
        <w:rPr>
          <w:sz w:val="16"/>
        </w:rPr>
        <w:t xml:space="preserve">in weaponry and means of their delivery. The US is clearly less interested in global approaches and treaty making than it was in the Cold War era. In the case of Iraq, the US chose in 2003 to rely on its own national intelligence and to disregard the results of international verification, even though the latter turned out to be more accurate. More importantly, </w:t>
      </w:r>
      <w:r w:rsidRPr="001E6824">
        <w:rPr>
          <w:rStyle w:val="StyleBoldUnderline"/>
        </w:rPr>
        <w:t>the</w:t>
      </w:r>
      <w:r w:rsidRPr="004057CA">
        <w:rPr>
          <w:rStyle w:val="StyleBoldUnderline"/>
          <w:b w:val="0"/>
          <w:sz w:val="12"/>
          <w:u w:val="none"/>
        </w:rPr>
        <w:t>¶</w:t>
      </w:r>
      <w:r w:rsidRPr="004057CA">
        <w:rPr>
          <w:rStyle w:val="StyleBoldUnderline"/>
          <w:sz w:val="12"/>
        </w:rPr>
        <w:t xml:space="preserve"> </w:t>
      </w:r>
      <w:r w:rsidRPr="001E6824">
        <w:rPr>
          <w:rStyle w:val="StyleBoldUnderline"/>
        </w:rPr>
        <w:t>US has been looking to</w:t>
      </w:r>
      <w:r w:rsidRPr="004057CA">
        <w:rPr>
          <w:sz w:val="16"/>
        </w:rPr>
        <w:t xml:space="preserve"> what is called ‘counter-proliferation’ – </w:t>
      </w:r>
      <w:r w:rsidRPr="001E6824">
        <w:rPr>
          <w:rStyle w:val="StyleBoldUnderline"/>
        </w:rPr>
        <w:t xml:space="preserve">a policy envisaging the unilateral use of force </w:t>
      </w:r>
      <w:r w:rsidRPr="004057CA">
        <w:rPr>
          <w:sz w:val="16"/>
        </w:rPr>
        <w:t xml:space="preserve">– as a chief means to deal with perceived nuclear or other WMD threats. </w:t>
      </w:r>
      <w:r w:rsidRPr="001E6824">
        <w:rPr>
          <w:rStyle w:val="StyleBoldUnderline"/>
        </w:rPr>
        <w:t>As seen in the war to eliminate WMD in Iraq, and in official statements</w:t>
      </w:r>
      <w:r w:rsidRPr="004057CA">
        <w:rPr>
          <w:sz w:val="16"/>
        </w:rPr>
        <w:t xml:space="preserve"> regarding North Korea and Iran</w:t>
      </w:r>
      <w:r w:rsidRPr="001E6824">
        <w:rPr>
          <w:rStyle w:val="StyleBoldUnderline"/>
        </w:rPr>
        <w:t>, the</w:t>
      </w:r>
      <w:r w:rsidRPr="004057CA">
        <w:rPr>
          <w:rStyle w:val="StyleBoldUnderline"/>
          <w:b w:val="0"/>
          <w:sz w:val="12"/>
          <w:u w:val="none"/>
        </w:rPr>
        <w:t>¶</w:t>
      </w:r>
      <w:r w:rsidRPr="004057CA">
        <w:rPr>
          <w:rStyle w:val="StyleBoldUnderline"/>
          <w:sz w:val="12"/>
        </w:rPr>
        <w:t xml:space="preserve"> </w:t>
      </w:r>
      <w:r w:rsidRPr="001E6824">
        <w:rPr>
          <w:rStyle w:val="StyleBoldUnderline"/>
        </w:rPr>
        <w:t>US</w:t>
      </w:r>
      <w:r w:rsidRPr="004057CA">
        <w:rPr>
          <w:sz w:val="16"/>
        </w:rPr>
        <w:t xml:space="preserve"> has </w:t>
      </w:r>
      <w:r w:rsidRPr="001E6824">
        <w:rPr>
          <w:rStyle w:val="StyleBoldUnderline"/>
        </w:rPr>
        <w:t>claimed a right to take armed action</w:t>
      </w:r>
      <w:r w:rsidRPr="004057CA">
        <w:rPr>
          <w:sz w:val="16"/>
        </w:rPr>
        <w:t xml:space="preserve"> if </w:t>
      </w:r>
      <w:r w:rsidRPr="001E6824">
        <w:rPr>
          <w:rStyle w:val="StyleBoldUnderline"/>
        </w:rPr>
        <w:t>necessary to remove what it perceives as growing threats, even without the authorization of the UN Security Council</w:t>
      </w:r>
      <w:r w:rsidRPr="004057CA">
        <w:rPr>
          <w:sz w:val="16"/>
        </w:rPr>
        <w:t>. The overwhelming majority of states reject the claims by the US or any other state to such a wide licence on the use of force. While they recognize the right for states under Article</w:t>
      </w:r>
      <w:r w:rsidRPr="004057CA">
        <w:rPr>
          <w:sz w:val="12"/>
        </w:rPr>
        <w:t>¶</w:t>
      </w:r>
      <w:r w:rsidRPr="004057CA">
        <w:rPr>
          <w:sz w:val="16"/>
        </w:rPr>
        <w:t xml:space="preserve"> 51 of the UN Charter to take armed action in self-defense against an imminent threat, they share the view expressed in 2004 by the UN</w:t>
      </w:r>
      <w:r w:rsidRPr="004057CA">
        <w:rPr>
          <w:sz w:val="12"/>
        </w:rPr>
        <w:t>¶</w:t>
      </w:r>
      <w:r w:rsidRPr="004057CA">
        <w:rPr>
          <w:sz w:val="16"/>
        </w:rPr>
        <w:t xml:space="preserve"> Secretary-General’s High-level Panel on Threats, Challenges and Change that, in cases where the threat is not imminent, there is an obligation –and time – to turn to the</w:t>
      </w:r>
      <w:r w:rsidRPr="004057CA">
        <w:rPr>
          <w:sz w:val="12"/>
        </w:rPr>
        <w:t>¶</w:t>
      </w:r>
      <w:r w:rsidRPr="004057CA">
        <w:rPr>
          <w:sz w:val="16"/>
        </w:rPr>
        <w:t xml:space="preserve"> Security Council to ask for authorization for the use of armed force. On this matter, </w:t>
      </w:r>
      <w:r w:rsidRPr="001E6824">
        <w:rPr>
          <w:rStyle w:val="StyleBoldUnderline"/>
        </w:rPr>
        <w:t>the Commission notes the fundamental difference between what may be termed the ‘unilateralist’ approach of the current US Administration and the ‘multilateralist’ approach of most of the rest of the world</w:t>
      </w:r>
      <w:r>
        <w:rPr>
          <w:rStyle w:val="StyleBoldUnderline"/>
        </w:rPr>
        <w:t>.</w:t>
      </w:r>
    </w:p>
    <w:p w:rsidR="00667DF4" w:rsidRPr="00667DF4" w:rsidRDefault="00667DF4" w:rsidP="00667DF4">
      <w:pPr>
        <w:pStyle w:val="Heading3"/>
      </w:pPr>
      <w:r>
        <w:lastRenderedPageBreak/>
        <w:t>Hegemony Unsustainable</w:t>
      </w:r>
    </w:p>
    <w:p w:rsidR="00667DF4" w:rsidRDefault="00667DF4" w:rsidP="00667DF4">
      <w:pPr>
        <w:rPr>
          <w:b/>
        </w:rPr>
      </w:pPr>
      <w:r>
        <w:rPr>
          <w:b/>
        </w:rPr>
        <w:t>US cant stop war for much longer- cant afford it</w:t>
      </w:r>
    </w:p>
    <w:p w:rsidR="00667DF4" w:rsidRPr="00280ACC" w:rsidRDefault="00667DF4" w:rsidP="00667DF4">
      <w:pPr>
        <w:rPr>
          <w:u w:val="single"/>
        </w:rPr>
      </w:pPr>
      <w:r w:rsidRPr="00667DF4">
        <w:rPr>
          <w:b/>
          <w:sz w:val="16"/>
        </w:rPr>
        <w:t xml:space="preserve">Snyder ’11 </w:t>
      </w:r>
      <w:r w:rsidRPr="00667DF4">
        <w:rPr>
          <w:sz w:val="16"/>
        </w:rPr>
        <w:t>(16 reasons why the United States Can No Longer Be The Police Of The World July 2</w:t>
      </w:r>
      <w:r w:rsidRPr="00667DF4">
        <w:rPr>
          <w:sz w:val="16"/>
          <w:vertAlign w:val="superscript"/>
        </w:rPr>
        <w:t>nd</w:t>
      </w:r>
      <w:r w:rsidRPr="00667DF4">
        <w:rPr>
          <w:sz w:val="16"/>
        </w:rPr>
        <w:t xml:space="preserve"> 2011 Michael Snyder </w:t>
      </w:r>
      <w:hyperlink r:id="rId10" w:history="1">
        <w:r w:rsidRPr="00667DF4">
          <w:rPr>
            <w:rStyle w:val="Hyperlink"/>
            <w:color w:val="000000" w:themeColor="text1"/>
            <w:sz w:val="16"/>
          </w:rPr>
          <w:t>http://endoftheamericandream.com/archives/16-reasons-why-the-united-states-can-no-longer-afford-to-be-the-police-of-the-world</w:t>
        </w:r>
      </w:hyperlink>
      <w:r w:rsidRPr="00667DF4">
        <w:rPr>
          <w:color w:val="000000" w:themeColor="text1"/>
          <w:sz w:val="16"/>
        </w:rPr>
        <w:t xml:space="preserve"> ) Did</w:t>
      </w:r>
      <w:r w:rsidRPr="00667DF4">
        <w:rPr>
          <w:sz w:val="16"/>
        </w:rPr>
        <w:t xml:space="preserve"> you know that </w:t>
      </w:r>
      <w:r w:rsidRPr="00280ACC">
        <w:rPr>
          <w:u w:val="single"/>
        </w:rPr>
        <w:t>the United States military is now bombing 6 different countries</w:t>
      </w:r>
      <w:r w:rsidRPr="00667DF4">
        <w:rPr>
          <w:sz w:val="16"/>
        </w:rPr>
        <w:t xml:space="preserve">? U.S. aircraft are conducting air strikes in Afghanistan, Iraq, Pakistan, Libya, Yemen and now Somalia. </w:t>
      </w:r>
      <w:r w:rsidRPr="00280ACC">
        <w:rPr>
          <w:u w:val="single"/>
        </w:rPr>
        <w:t>There is a U.S. military base in over half of the countries on the planet and U.S. military spending is over 7 times larger than the military spending of any other nation on earth</w:t>
      </w:r>
      <w:r w:rsidRPr="00667DF4">
        <w:rPr>
          <w:sz w:val="16"/>
        </w:rPr>
        <w:t xml:space="preserve">. Yes, the United States will always need a strong military. But with our national debt exploding at an exponential rate, can the United States really afford to continue to be the police of the world? </w:t>
      </w:r>
      <w:r w:rsidRPr="00280ACC">
        <w:rPr>
          <w:u w:val="single"/>
        </w:rPr>
        <w:t>There are always going to be nutjobs in other countries that want to destroy the United States. In fact, the more we bomb the more they seem to multiply. The federal government seems obsessed with stamping out all terrorists wherever they may be found around the globe. But how will we ever know if we have gotten all of them? Does our government intend to occupy all of the countries of the Middle East eventually? Do we really have to police the entire globe in order to feel secure at home? Trying to be the police of the world is getting awfully expensive. We have run up almost 4 trillion dollars more debt since Barack Obama was elected. Many thought that Barack Obama would reduce our foreign entanglements, but instead he has greatly expanded them</w:t>
      </w:r>
      <w:r w:rsidRPr="00667DF4">
        <w:rPr>
          <w:sz w:val="16"/>
        </w:rPr>
        <w:t xml:space="preserve">. In an article posted on a major UK news source describing the new U.S. airstrikes in Somalia, Declan Walsh noted that this is now the 6th country that the U.S. military is bombing on a regular basis…. Armed Predator and Reaper drones already operate in Afghanistan, Pakistan, Iraq, Yemen and Libya, where they are controlled by the US military or the CIA. So are all of these airstrikes winning any “hearts and minds”? Hardly. </w:t>
      </w:r>
      <w:r w:rsidRPr="00280ACC">
        <w:rPr>
          <w:u w:val="single"/>
        </w:rPr>
        <w:t>Only 3 percent of the population of Pakistan supports our drone strikes in that country</w:t>
      </w:r>
      <w:r w:rsidRPr="00667DF4">
        <w:rPr>
          <w:sz w:val="16"/>
        </w:rPr>
        <w:t xml:space="preserve">. </w:t>
      </w:r>
      <w:r w:rsidRPr="00280ACC">
        <w:rPr>
          <w:u w:val="single"/>
        </w:rPr>
        <w:t>What we are doing is not working. Perhaps it is time to fundamentally reassess our foreign policy</w:t>
      </w:r>
      <w:r w:rsidRPr="00667DF4">
        <w:rPr>
          <w:sz w:val="16"/>
        </w:rPr>
        <w:t xml:space="preserve">. Barack </w:t>
      </w:r>
      <w:r w:rsidRPr="00280ACC">
        <w:rPr>
          <w:u w:val="single"/>
        </w:rPr>
        <w:t>Obama seems to have gotten a real taste for using the military. He didn’t even bother to ask Congress when we started bombing Libya</w:t>
      </w:r>
      <w:r w:rsidRPr="00667DF4">
        <w:rPr>
          <w:sz w:val="16"/>
        </w:rPr>
        <w:t xml:space="preserve">, and now there are persistent rumors that U.S. ground forces may soon be involved. In fact, high ranking Russian diplomat Dmitry Rogozin says that he is convinced that NATO is beginning preparations for a ground invasion of Libya…. “I think that now we are witnessing the preparation stage of a ground operation which NATO, or at least some of its members… are ready to begin” </w:t>
      </w:r>
      <w:r w:rsidRPr="00280ACC">
        <w:rPr>
          <w:u w:val="single"/>
        </w:rPr>
        <w:t>But Libya is not the only place that U.S. troops may be sent to. The way that Obama administration officials are talking, war with Syria could potentially be on the horizon</w:t>
      </w:r>
      <w:r w:rsidRPr="00667DF4">
        <w:rPr>
          <w:sz w:val="16"/>
        </w:rPr>
        <w:t xml:space="preserve">. Things are getting really crazy out there. The U.S. government is absolutely drowning in debt and yet we think that we can push around everyone else in the world. </w:t>
      </w:r>
      <w:r w:rsidRPr="00280ACC">
        <w:rPr>
          <w:u w:val="single"/>
        </w:rPr>
        <w:t>This even extends to nations that are supposed to be our allies</w:t>
      </w:r>
      <w:r w:rsidRPr="00667DF4">
        <w:rPr>
          <w:sz w:val="16"/>
        </w:rPr>
        <w:t xml:space="preserve">. According to the Jerusalem Post, Barack </w:t>
      </w:r>
      <w:r w:rsidRPr="00280ACC">
        <w:rPr>
          <w:u w:val="single"/>
        </w:rPr>
        <w:t>Obama has given Israeli Prime Minister Benjamin Netanyahu a one month ultimatum to agree to resume peace talks with the Palestinian</w:t>
      </w:r>
      <w:r w:rsidRPr="00667DF4">
        <w:rPr>
          <w:sz w:val="16"/>
        </w:rPr>
        <w:t xml:space="preserve">s based on pre-1967 borders. </w:t>
      </w:r>
      <w:r w:rsidRPr="00280ACC">
        <w:rPr>
          <w:u w:val="single"/>
        </w:rPr>
        <w:t>The U.S. government doesn’t even try to do much diplomacy in the Middle East anymore. It seems like threats, ultimatums and bombings are the preferred tools.</w:t>
      </w:r>
    </w:p>
    <w:p w:rsidR="00667DF4" w:rsidRPr="00667DF4" w:rsidRDefault="00667DF4" w:rsidP="00667DF4">
      <w:pPr>
        <w:pStyle w:val="Heading4"/>
        <w:rPr>
          <w:rStyle w:val="StyleStyleBold12pt"/>
          <w:b/>
        </w:rPr>
      </w:pPr>
      <w:r w:rsidRPr="00667DF4">
        <w:rPr>
          <w:rStyle w:val="StyleStyleBold12pt"/>
          <w:b/>
        </w:rPr>
        <w:t xml:space="preserve">US Hegemony in the </w:t>
      </w:r>
      <w:r>
        <w:rPr>
          <w:rStyle w:val="StyleStyleBold12pt"/>
          <w:b/>
        </w:rPr>
        <w:t>Asian-Pacific is unsustainable---</w:t>
      </w:r>
      <w:r w:rsidRPr="00667DF4">
        <w:rPr>
          <w:rStyle w:val="StyleStyleBold12pt"/>
          <w:b/>
        </w:rPr>
        <w:t>multiple warrants</w:t>
      </w:r>
    </w:p>
    <w:p w:rsidR="00667DF4" w:rsidRPr="004355DE" w:rsidRDefault="00667DF4" w:rsidP="00667DF4">
      <w:pPr>
        <w:rPr>
          <w:rStyle w:val="StyleStyleBold12pt"/>
          <w:b w:val="0"/>
          <w:sz w:val="16"/>
          <w:szCs w:val="16"/>
        </w:rPr>
      </w:pPr>
      <w:r>
        <w:rPr>
          <w:rStyle w:val="StyleStyleBold12pt"/>
        </w:rPr>
        <w:t xml:space="preserve">Muktar 12 </w:t>
      </w:r>
      <w:r>
        <w:rPr>
          <w:rStyle w:val="StyleStyleBold12pt"/>
          <w:b w:val="0"/>
          <w:sz w:val="16"/>
          <w:szCs w:val="16"/>
        </w:rPr>
        <w:t xml:space="preserve">Muktar Usman-Muktar is a writer for independentoped.com, 9/13/12, “American Hegemony in the Asia-Pacific”, </w:t>
      </w:r>
      <w:hyperlink r:id="rId11" w:history="1">
        <w:r w:rsidRPr="00EA66AA">
          <w:rPr>
            <w:rStyle w:val="Hyperlink"/>
            <w:sz w:val="16"/>
            <w:szCs w:val="16"/>
          </w:rPr>
          <w:t>http://www.independentoped.com/2012/09/30/american-hegemony-in-the-asia-pacific/</w:t>
        </w:r>
      </w:hyperlink>
      <w:r>
        <w:rPr>
          <w:rStyle w:val="StyleStyleBold12pt"/>
          <w:b w:val="0"/>
          <w:sz w:val="16"/>
          <w:szCs w:val="16"/>
        </w:rPr>
        <w:t>) Flint</w:t>
      </w:r>
    </w:p>
    <w:p w:rsidR="00667DF4" w:rsidRPr="00667DF4" w:rsidRDefault="00667DF4" w:rsidP="00667DF4">
      <w:pPr>
        <w:rPr>
          <w:b/>
          <w:bCs/>
          <w:u w:val="single"/>
        </w:rPr>
      </w:pPr>
      <w:r w:rsidRPr="007E3B48">
        <w:rPr>
          <w:color w:val="444444"/>
          <w:sz w:val="16"/>
          <w:szCs w:val="16"/>
          <w:shd w:val="clear" w:color="auto" w:fill="FFFFFF"/>
        </w:rPr>
        <w:t>This essay has demonstrated that</w:t>
      </w:r>
      <w:r>
        <w:rPr>
          <w:color w:val="444444"/>
          <w:sz w:val="21"/>
          <w:szCs w:val="21"/>
          <w:shd w:val="clear" w:color="auto" w:fill="FFFFFF"/>
        </w:rPr>
        <w:t xml:space="preserve"> </w:t>
      </w:r>
      <w:r w:rsidRPr="0083245D">
        <w:rPr>
          <w:rStyle w:val="StyleBoldUnderline"/>
          <w:highlight w:val="yellow"/>
        </w:rPr>
        <w:t>America’s dominance of the Asia-Pacific</w:t>
      </w:r>
      <w:r w:rsidRPr="007E3B48">
        <w:rPr>
          <w:rStyle w:val="StyleBoldUnderline"/>
        </w:rPr>
        <w:t xml:space="preserve"> – which relied on an asymmetric distribution of power and uncontested primacy – </w:t>
      </w:r>
      <w:r w:rsidRPr="0083245D">
        <w:rPr>
          <w:rStyle w:val="StyleBoldUnderline"/>
          <w:highlight w:val="yellow"/>
        </w:rPr>
        <w:t>will increasingly become difficult to sustain</w:t>
      </w:r>
      <w:r w:rsidRPr="007E3B48">
        <w:rPr>
          <w:rStyle w:val="StyleBoldUnderline"/>
        </w:rPr>
        <w:t xml:space="preserve">. As </w:t>
      </w:r>
      <w:r w:rsidRPr="0083245D">
        <w:rPr>
          <w:rStyle w:val="StyleBoldUnderline"/>
          <w:highlight w:val="yellow"/>
        </w:rPr>
        <w:t>China</w:t>
      </w:r>
      <w:r w:rsidRPr="007E3B48">
        <w:rPr>
          <w:rStyle w:val="StyleBoldUnderline"/>
        </w:rPr>
        <w:t xml:space="preserve"> ascends the steps of the international system to great power status, it </w:t>
      </w:r>
      <w:r w:rsidRPr="0083245D">
        <w:rPr>
          <w:rStyle w:val="StyleBoldUnderline"/>
          <w:highlight w:val="yellow"/>
        </w:rPr>
        <w:t>will rapidly close the power gap that existed between it and the U.S.</w:t>
      </w:r>
      <w:r w:rsidRPr="007E3B48">
        <w:rPr>
          <w:rStyle w:val="StyleBoldUnderline"/>
        </w:rPr>
        <w:t xml:space="preserve"> This will lead it to contest the U.S.’ position as the unchallenged hegemon in the Asia-Pacific, as historically, all great powers have sought to establish some sort of hegemony in their region – and China will be no different . </w:t>
      </w:r>
      <w:r w:rsidRPr="00002A25">
        <w:rPr>
          <w:rStyle w:val="StyleBoldUnderline"/>
          <w:highlight w:val="yellow"/>
        </w:rPr>
        <w:t>America’s allies will</w:t>
      </w:r>
      <w:r w:rsidRPr="007E3B48">
        <w:rPr>
          <w:rStyle w:val="StyleBoldUnderline"/>
        </w:rPr>
        <w:t xml:space="preserve"> also </w:t>
      </w:r>
      <w:r w:rsidRPr="00AF6A16">
        <w:rPr>
          <w:rStyle w:val="StyleBoldUnderline"/>
          <w:highlight w:val="yellow"/>
        </w:rPr>
        <w:t>become increasingly wary of supporting the U.S.’ claim to uncontested hegemony as China’s economy continues to power the growth of their</w:t>
      </w:r>
      <w:r w:rsidRPr="007E3B48">
        <w:rPr>
          <w:rStyle w:val="StyleBoldUnderline"/>
        </w:rPr>
        <w:t xml:space="preserve"> respective </w:t>
      </w:r>
      <w:r w:rsidRPr="00AF6A16">
        <w:rPr>
          <w:rStyle w:val="StyleBoldUnderline"/>
          <w:highlight w:val="yellow"/>
        </w:rPr>
        <w:t>economies.</w:t>
      </w:r>
      <w:r w:rsidRPr="007E3B48">
        <w:rPr>
          <w:rStyle w:val="StyleBoldUnderline"/>
        </w:rPr>
        <w:t xml:space="preserve"> The combination of these two facts will push the United States to accept a reduced role in the Asia-Pacific.</w:t>
      </w:r>
    </w:p>
    <w:p w:rsidR="00667DF4" w:rsidRPr="00667DF4" w:rsidRDefault="00667DF4" w:rsidP="00667DF4">
      <w:pPr>
        <w:pStyle w:val="Heading4"/>
        <w:rPr>
          <w:rStyle w:val="StyleStyleBold12pt"/>
          <w:b/>
        </w:rPr>
      </w:pPr>
      <w:r w:rsidRPr="00667DF4">
        <w:rPr>
          <w:rStyle w:val="StyleStyleBold12pt"/>
          <w:b/>
        </w:rPr>
        <w:lastRenderedPageBreak/>
        <w:t>US Hegemony is unsustainable- Risks outweigh the benefits</w:t>
      </w:r>
    </w:p>
    <w:p w:rsidR="00667DF4" w:rsidRDefault="00667DF4" w:rsidP="00667DF4">
      <w:pPr>
        <w:rPr>
          <w:rStyle w:val="StyleStyleBold12pt"/>
          <w:b w:val="0"/>
          <w:sz w:val="16"/>
          <w:szCs w:val="16"/>
        </w:rPr>
      </w:pPr>
      <w:r>
        <w:rPr>
          <w:rStyle w:val="StyleStyleBold12pt"/>
        </w:rPr>
        <w:t xml:space="preserve">Conry 97 </w:t>
      </w:r>
      <w:r>
        <w:rPr>
          <w:rStyle w:val="StyleStyleBold12pt"/>
          <w:b w:val="0"/>
          <w:sz w:val="16"/>
          <w:szCs w:val="16"/>
        </w:rPr>
        <w:t>(Barbara Conry, former associate policy analyst, was a public relations consultant at Hensley Segal Rentschler and an expert on security issues in the Middle East, Western Europe, and Central Asia, 2/5/97, “U.S. "Global Leadership":</w:t>
      </w:r>
    </w:p>
    <w:p w:rsidR="00667DF4" w:rsidRPr="00CF0219" w:rsidRDefault="00667DF4" w:rsidP="00667DF4">
      <w:pPr>
        <w:rPr>
          <w:rStyle w:val="StyleStyleBold12pt"/>
          <w:b w:val="0"/>
          <w:sz w:val="16"/>
          <w:szCs w:val="16"/>
        </w:rPr>
      </w:pPr>
      <w:r>
        <w:rPr>
          <w:rStyle w:val="StyleStyleBold12pt"/>
          <w:b w:val="0"/>
          <w:sz w:val="16"/>
          <w:szCs w:val="16"/>
        </w:rPr>
        <w:t xml:space="preserve">A Euphemism for World Policeman”, </w:t>
      </w:r>
      <w:hyperlink r:id="rId12" w:history="1">
        <w:r w:rsidRPr="00EA66AA">
          <w:rPr>
            <w:rStyle w:val="Hyperlink"/>
            <w:sz w:val="16"/>
            <w:szCs w:val="16"/>
          </w:rPr>
          <w:t>http://www.cato.org/pubs/pas/pa-267.html</w:t>
        </w:r>
      </w:hyperlink>
      <w:r>
        <w:rPr>
          <w:rStyle w:val="StyleStyleBold12pt"/>
          <w:b w:val="0"/>
          <w:sz w:val="16"/>
          <w:szCs w:val="16"/>
        </w:rPr>
        <w:t>) Flint</w:t>
      </w:r>
    </w:p>
    <w:p w:rsidR="00667DF4" w:rsidRPr="00667DF4" w:rsidRDefault="00667DF4" w:rsidP="00667DF4">
      <w:pPr>
        <w:rPr>
          <w:sz w:val="16"/>
        </w:rPr>
      </w:pPr>
      <w:r w:rsidRPr="00667DF4">
        <w:rPr>
          <w:sz w:val="16"/>
        </w:rPr>
        <w:t xml:space="preserve">"Global leadership" has gained increasing prominence as a guiding principle for American foreign policy. Yet the concept itself remains largely unexamined. </w:t>
      </w:r>
      <w:r w:rsidRPr="002C7D04">
        <w:rPr>
          <w:rStyle w:val="StyleBoldUnderline"/>
          <w:highlight w:val="yellow"/>
        </w:rPr>
        <w:t>Although "leadership" sounds benign, today's proponents of global leadership envision a role</w:t>
      </w:r>
      <w:r w:rsidRPr="00AE329D">
        <w:rPr>
          <w:rStyle w:val="StyleBoldUnderline"/>
        </w:rPr>
        <w:t xml:space="preserve"> for the United States </w:t>
      </w:r>
      <w:r w:rsidRPr="002C7D04">
        <w:rPr>
          <w:rStyle w:val="StyleBoldUnderline"/>
          <w:highlight w:val="yellow"/>
        </w:rPr>
        <w:t>that resembles that of a</w:t>
      </w:r>
      <w:r w:rsidRPr="00AE329D">
        <w:rPr>
          <w:rStyle w:val="StyleBoldUnderline"/>
        </w:rPr>
        <w:t xml:space="preserve"> global </w:t>
      </w:r>
      <w:r w:rsidRPr="002C7D04">
        <w:rPr>
          <w:rStyle w:val="StyleBoldUnderline"/>
          <w:highlight w:val="yellow"/>
        </w:rPr>
        <w:t>hegemon--with the risks and costs hegemony entails</w:t>
      </w:r>
      <w:r w:rsidRPr="00667DF4">
        <w:rPr>
          <w:sz w:val="16"/>
        </w:rPr>
        <w:t>.</w:t>
      </w:r>
      <w:r w:rsidRPr="00667DF4">
        <w:rPr>
          <w:sz w:val="12"/>
        </w:rPr>
        <w:t>¶</w:t>
      </w:r>
      <w:r w:rsidRPr="00667DF4">
        <w:rPr>
          <w:sz w:val="16"/>
        </w:rPr>
        <w:t xml:space="preserve"> Global political and military leadership is inadequate, even dangerous, as a basis for policy. The vagueness of "leadership" allows policymakers to rationalize dramatically different initiatives and makes defining policy difficult. Taken to an extreme, global leadership implies U.S. interest in and responsibility for virtually anything, anywhere</w:t>
      </w:r>
      <w:r w:rsidRPr="00667DF4">
        <w:rPr>
          <w:sz w:val="16"/>
          <w:highlight w:val="yellow"/>
        </w:rPr>
        <w:t>.</w:t>
      </w:r>
      <w:r w:rsidRPr="00667DF4">
        <w:rPr>
          <w:sz w:val="12"/>
          <w:highlight w:val="yellow"/>
        </w:rPr>
        <w:t>¶</w:t>
      </w:r>
      <w:r w:rsidRPr="00667DF4">
        <w:rPr>
          <w:sz w:val="16"/>
          <w:highlight w:val="yellow"/>
        </w:rPr>
        <w:t xml:space="preserve"> </w:t>
      </w:r>
      <w:r w:rsidRPr="00D41E61">
        <w:rPr>
          <w:rStyle w:val="StyleBoldUnderline"/>
          <w:highlight w:val="yellow"/>
        </w:rPr>
        <w:t>Global leadership</w:t>
      </w:r>
      <w:r w:rsidRPr="00AE329D">
        <w:rPr>
          <w:rStyle w:val="StyleBoldUnderline"/>
        </w:rPr>
        <w:t xml:space="preserve"> also </w:t>
      </w:r>
      <w:r w:rsidRPr="00D41E61">
        <w:rPr>
          <w:rStyle w:val="StyleBoldUnderline"/>
          <w:highlight w:val="yellow"/>
        </w:rPr>
        <w:t>entails immense costs and risks.</w:t>
      </w:r>
      <w:r w:rsidRPr="00AE329D">
        <w:rPr>
          <w:rStyle w:val="StyleBoldUnderline"/>
        </w:rPr>
        <w:t xml:space="preserve"> </w:t>
      </w:r>
      <w:r w:rsidRPr="00D41E61">
        <w:rPr>
          <w:rStyle w:val="StyleBoldUnderline"/>
          <w:highlight w:val="yellow"/>
        </w:rPr>
        <w:t>Much of the $265 billion defense budget is spent to support U.S. aspirations to lead the world, not to defend the United States. There are also human costs. Moreover, it is an extremely risky policy that forces U.S. involvement in numerous situations unrelated to American national security</w:t>
      </w:r>
      <w:r w:rsidRPr="00667DF4">
        <w:rPr>
          <w:sz w:val="16"/>
        </w:rPr>
        <w:t>.</w:t>
      </w:r>
      <w:r w:rsidRPr="00667DF4">
        <w:rPr>
          <w:sz w:val="12"/>
        </w:rPr>
        <w:t>¶</w:t>
      </w:r>
      <w:r w:rsidRPr="00CF0219">
        <w:rPr>
          <w:rStyle w:val="StyleBoldUnderline"/>
        </w:rPr>
        <w:t xml:space="preserve"> </w:t>
      </w:r>
      <w:r w:rsidRPr="00CF0219">
        <w:rPr>
          <w:rStyle w:val="StyleBoldUnderline"/>
          <w:highlight w:val="yellow"/>
        </w:rPr>
        <w:t>There are no concrete benefits that justify the costs and risks of U.S. global leadership</w:t>
      </w:r>
      <w:r w:rsidRPr="00667DF4">
        <w:rPr>
          <w:sz w:val="16"/>
        </w:rPr>
        <w:t>. Advocates' claims that leadership enables Washington to persuade U.S. allies to assume costs the United States would otherwise bear alone and that failure on the part of the United States to lead would cause global chaos do not hold up under scrutiny.</w:t>
      </w:r>
      <w:r w:rsidRPr="00667DF4">
        <w:rPr>
          <w:sz w:val="12"/>
        </w:rPr>
        <w:t>¶</w:t>
      </w:r>
      <w:r w:rsidRPr="00667DF4">
        <w:rPr>
          <w:sz w:val="16"/>
        </w:rPr>
        <w:t xml:space="preserve"> </w:t>
      </w:r>
      <w:r w:rsidRPr="002C7D04">
        <w:rPr>
          <w:rStyle w:val="StyleBoldUnderline"/>
        </w:rPr>
        <w:t>There are several alternatives to global leadership, including greater reliance on regional security organizations and the creation of spheres of influence or regional balance-of-power arrangements.</w:t>
      </w:r>
      <w:r w:rsidRPr="00667DF4">
        <w:rPr>
          <w:sz w:val="16"/>
        </w:rPr>
        <w:t xml:space="preserve"> The United States would then act as a balancer of last resort. Such a strategy would preserve U.S. security without the costs and risks of an unrealistic crusade to lead the world.</w:t>
      </w:r>
    </w:p>
    <w:p w:rsidR="00667DF4" w:rsidRDefault="00667DF4" w:rsidP="00667DF4">
      <w:pPr>
        <w:pStyle w:val="Heading4"/>
        <w:rPr>
          <w:rStyle w:val="StyleBoldUnderline"/>
          <w:rFonts w:eastAsiaTheme="minorHAnsi" w:cs="Calibri"/>
          <w:b/>
          <w:bCs/>
          <w:iCs w:val="0"/>
          <w:sz w:val="28"/>
          <w:szCs w:val="28"/>
          <w:u w:val="none"/>
        </w:rPr>
      </w:pPr>
      <w:r>
        <w:rPr>
          <w:rStyle w:val="StyleBoldUnderline"/>
          <w:rFonts w:eastAsiaTheme="minorHAnsi" w:cs="Calibri"/>
          <w:b/>
          <w:bCs/>
          <w:iCs w:val="0"/>
          <w:sz w:val="28"/>
          <w:szCs w:val="28"/>
          <w:u w:val="none"/>
        </w:rPr>
        <w:t>US Hegemony unsustainable-requires constant conflict</w:t>
      </w:r>
    </w:p>
    <w:p w:rsidR="00667DF4" w:rsidRDefault="00667DF4" w:rsidP="00667DF4">
      <w:pPr>
        <w:rPr>
          <w:rStyle w:val="StyleStyleBold12pt"/>
          <w:b w:val="0"/>
          <w:sz w:val="16"/>
          <w:szCs w:val="16"/>
        </w:rPr>
      </w:pPr>
      <w:r>
        <w:rPr>
          <w:rStyle w:val="StyleStyleBold12pt"/>
        </w:rPr>
        <w:t xml:space="preserve">Conry 97 </w:t>
      </w:r>
      <w:r>
        <w:rPr>
          <w:rStyle w:val="StyleStyleBold12pt"/>
          <w:b w:val="0"/>
          <w:sz w:val="16"/>
          <w:szCs w:val="16"/>
        </w:rPr>
        <w:t>(Barbara Conry, former associate policy analyst, was a public relations consultant at Hensley Segal Rentschler and an expert on security issues in the Middle East, Western Europe, and Central Asia, 2/5/97, “U.S. "Global Leadership":</w:t>
      </w:r>
    </w:p>
    <w:p w:rsidR="00667DF4" w:rsidRPr="00DD1A12" w:rsidRDefault="00667DF4" w:rsidP="00667DF4">
      <w:pPr>
        <w:rPr>
          <w:rStyle w:val="StyleStyleBold12pt"/>
        </w:rPr>
      </w:pPr>
      <w:r>
        <w:rPr>
          <w:rStyle w:val="StyleStyleBold12pt"/>
          <w:b w:val="0"/>
          <w:sz w:val="16"/>
          <w:szCs w:val="16"/>
        </w:rPr>
        <w:t xml:space="preserve">A Euphemism for World Policeman”, </w:t>
      </w:r>
      <w:hyperlink r:id="rId13" w:history="1">
        <w:r w:rsidRPr="00EA66AA">
          <w:rPr>
            <w:rStyle w:val="Hyperlink"/>
            <w:sz w:val="16"/>
            <w:szCs w:val="16"/>
          </w:rPr>
          <w:t>http://www.cato.org/pubs/pas/pa-267.html</w:t>
        </w:r>
      </w:hyperlink>
      <w:r>
        <w:rPr>
          <w:rStyle w:val="StyleStyleBold12pt"/>
          <w:b w:val="0"/>
          <w:sz w:val="16"/>
          <w:szCs w:val="16"/>
        </w:rPr>
        <w:t>) Flint</w:t>
      </w:r>
    </w:p>
    <w:p w:rsidR="00667DF4" w:rsidRPr="00667DF4" w:rsidRDefault="00667DF4" w:rsidP="00667DF4">
      <w:pPr>
        <w:rPr>
          <w:sz w:val="16"/>
          <w:szCs w:val="20"/>
        </w:rPr>
      </w:pPr>
      <w:r w:rsidRPr="00D9638B">
        <w:rPr>
          <w:rStyle w:val="StyleBoldUnderline"/>
          <w:highlight w:val="yellow"/>
        </w:rPr>
        <w:t>Global leadership</w:t>
      </w:r>
      <w:r w:rsidRPr="007A02FC">
        <w:rPr>
          <w:rStyle w:val="StyleBoldUnderline"/>
        </w:rPr>
        <w:t xml:space="preserve">, then, </w:t>
      </w:r>
      <w:r w:rsidRPr="00D9638B">
        <w:rPr>
          <w:rStyle w:val="StyleBoldUnderline"/>
          <w:highlight w:val="yellow"/>
        </w:rPr>
        <w:t>requires</w:t>
      </w:r>
      <w:r w:rsidRPr="007A02FC">
        <w:rPr>
          <w:rStyle w:val="StyleBoldUnderline"/>
        </w:rPr>
        <w:t xml:space="preserve"> both </w:t>
      </w:r>
      <w:r w:rsidRPr="00D9638B">
        <w:rPr>
          <w:rStyle w:val="StyleBoldUnderline"/>
          <w:highlight w:val="yellow"/>
        </w:rPr>
        <w:t>that the United States get involved in numerous conflicts around the globe and that it do whatever is necessary to prevail in order to preserve U.S. credibility.</w:t>
      </w:r>
      <w:r w:rsidRPr="00667DF4">
        <w:rPr>
          <w:sz w:val="16"/>
        </w:rPr>
        <w:t xml:space="preserve"> That is often overlooked. </w:t>
      </w:r>
      <w:r w:rsidRPr="00667DF4">
        <w:rPr>
          <w:sz w:val="16"/>
          <w:szCs w:val="10"/>
        </w:rPr>
        <w:t>Hendrickson dismissed the significance of the failure of the U.S. mission in Somalia because "Somalia involved no great interest on the part of the United States; the intervention there could be abandoned with the same casualness as it was undertaken." [25] Sen. Edward M. Kennedy (D-Mass.) displayed a similar attitude during the congressional debates over the U.S. operation in the former Yugoslavia: "We all recognize the mission may fail. But the real failure would be not to try." [26]</w:t>
      </w:r>
      <w:r w:rsidRPr="00667DF4">
        <w:rPr>
          <w:sz w:val="12"/>
          <w:szCs w:val="10"/>
        </w:rPr>
        <w:t>¶</w:t>
      </w:r>
      <w:r w:rsidRPr="00667DF4">
        <w:rPr>
          <w:sz w:val="16"/>
          <w:szCs w:val="10"/>
        </w:rPr>
        <w:t xml:space="preserve"> On the contrary</w:t>
      </w:r>
      <w:r w:rsidRPr="000D3911">
        <w:rPr>
          <w:rStyle w:val="StyleBoldUnderline"/>
          <w:highlight w:val="yellow"/>
        </w:rPr>
        <w:t>, if leadership is the raison d'être of American foreign policy, and especially if it is the primary rationale for a U.S. military operation, the United States must succeed, even at heavy cost, because preserving American credibility is of paramount importance.</w:t>
      </w:r>
      <w:r w:rsidRPr="00667DF4">
        <w:rPr>
          <w:sz w:val="16"/>
        </w:rPr>
        <w:t xml:space="preserve"> Dole stressed that point: </w:t>
      </w:r>
      <w:r w:rsidRPr="00ED7660">
        <w:rPr>
          <w:rStyle w:val="StyleBoldUnderline"/>
        </w:rPr>
        <w:t xml:space="preserve">"No more overnight reversals, no more conflicting signals, and no more strategic incoherence. </w:t>
      </w:r>
      <w:r w:rsidRPr="000D3911">
        <w:rPr>
          <w:rStyle w:val="StyleBoldUnderline"/>
          <w:highlight w:val="yellow"/>
        </w:rPr>
        <w:t>Our future security depends on American leadership that is respected,</w:t>
      </w:r>
      <w:r w:rsidRPr="00ED7660">
        <w:rPr>
          <w:rStyle w:val="StyleBoldUnderline"/>
        </w:rPr>
        <w:t xml:space="preserve"> American leadership that is </w:t>
      </w:r>
      <w:r w:rsidRPr="000D3911">
        <w:rPr>
          <w:rStyle w:val="StyleBoldUnderline"/>
          <w:highlight w:val="yellow"/>
        </w:rPr>
        <w:t>trusted, and, when necessary,</w:t>
      </w:r>
      <w:r w:rsidRPr="00ED7660">
        <w:rPr>
          <w:rStyle w:val="StyleBoldUnderline"/>
        </w:rPr>
        <w:t xml:space="preserve"> American leadership that is </w:t>
      </w:r>
      <w:r w:rsidRPr="000D3911">
        <w:rPr>
          <w:rStyle w:val="StyleBoldUnderline"/>
          <w:highlight w:val="yellow"/>
        </w:rPr>
        <w:t>feared."</w:t>
      </w:r>
      <w:r w:rsidRPr="00667DF4">
        <w:rPr>
          <w:sz w:val="16"/>
        </w:rPr>
        <w:t xml:space="preserve"> [27]</w:t>
      </w:r>
      <w:r w:rsidRPr="000D3911">
        <w:rPr>
          <w:rStyle w:val="StyleBoldUnderline"/>
          <w:highlight w:val="yellow"/>
        </w:rPr>
        <w:t>The</w:t>
      </w:r>
      <w:r w:rsidRPr="00ED7660">
        <w:rPr>
          <w:rStyle w:val="StyleBoldUnderline"/>
        </w:rPr>
        <w:t xml:space="preserve"> difficulty--if not </w:t>
      </w:r>
      <w:r w:rsidRPr="000D3911">
        <w:rPr>
          <w:rStyle w:val="StyleBoldUnderline"/>
          <w:highlight w:val="yellow"/>
        </w:rPr>
        <w:t>impossibility--of pursuing a policy that demands U.S. involvement in</w:t>
      </w:r>
      <w:r w:rsidRPr="00ED7660">
        <w:rPr>
          <w:rStyle w:val="StyleBoldUnderline"/>
        </w:rPr>
        <w:t xml:space="preserve"> numerous </w:t>
      </w:r>
      <w:r w:rsidRPr="000D3911">
        <w:rPr>
          <w:rStyle w:val="StyleBoldUnderline"/>
          <w:highlight w:val="yellow"/>
        </w:rPr>
        <w:t>affairs unrelated to American security while also requiring that the</w:t>
      </w:r>
      <w:r w:rsidRPr="00ED7660">
        <w:rPr>
          <w:rStyle w:val="StyleBoldUnderline"/>
        </w:rPr>
        <w:t xml:space="preserve"> </w:t>
      </w:r>
      <w:r w:rsidRPr="000D3911">
        <w:rPr>
          <w:rStyle w:val="StyleBoldUnderline"/>
          <w:highlight w:val="yellow"/>
        </w:rPr>
        <w:t>U</w:t>
      </w:r>
      <w:r w:rsidRPr="00ED7660">
        <w:rPr>
          <w:rStyle w:val="StyleBoldUnderline"/>
        </w:rPr>
        <w:t xml:space="preserve">nited </w:t>
      </w:r>
      <w:r w:rsidRPr="000D3911">
        <w:rPr>
          <w:rStyle w:val="StyleBoldUnderline"/>
          <w:highlight w:val="yellow"/>
        </w:rPr>
        <w:t>S</w:t>
      </w:r>
      <w:r w:rsidRPr="00ED7660">
        <w:rPr>
          <w:rStyle w:val="StyleBoldUnderline"/>
        </w:rPr>
        <w:t xml:space="preserve">tates </w:t>
      </w:r>
      <w:r w:rsidRPr="000D3911">
        <w:rPr>
          <w:rStyle w:val="StyleBoldUnderline"/>
          <w:highlight w:val="yellow"/>
        </w:rPr>
        <w:t>do what</w:t>
      </w:r>
      <w:r w:rsidRPr="00ED7660">
        <w:rPr>
          <w:rStyle w:val="StyleBoldUnderline"/>
        </w:rPr>
        <w:t xml:space="preserve">ever </w:t>
      </w:r>
      <w:r w:rsidRPr="000D3911">
        <w:rPr>
          <w:rStyle w:val="StyleBoldUnderline"/>
          <w:highlight w:val="yellow"/>
        </w:rPr>
        <w:t>is necessary to succeed in all</w:t>
      </w:r>
      <w:r w:rsidRPr="00ED7660">
        <w:rPr>
          <w:rStyle w:val="StyleBoldUnderline"/>
        </w:rPr>
        <w:t xml:space="preserve"> diplomatic and military </w:t>
      </w:r>
      <w:r w:rsidRPr="00E6482A">
        <w:rPr>
          <w:rStyle w:val="StyleBoldUnderline"/>
          <w:highlight w:val="yellow"/>
        </w:rPr>
        <w:t>endeavors</w:t>
      </w:r>
      <w:r w:rsidRPr="00ED7660">
        <w:rPr>
          <w:rStyle w:val="StyleBoldUnderline"/>
        </w:rPr>
        <w:t xml:space="preserve"> it undertakes </w:t>
      </w:r>
      <w:r w:rsidRPr="00E6482A">
        <w:rPr>
          <w:rStyle w:val="StyleBoldUnderline"/>
          <w:highlight w:val="yellow"/>
        </w:rPr>
        <w:t>is obvious</w:t>
      </w:r>
      <w:r w:rsidRPr="00667DF4">
        <w:rPr>
          <w:sz w:val="16"/>
          <w:highlight w:val="yellow"/>
        </w:rPr>
        <w:t>.</w:t>
      </w:r>
      <w:r w:rsidRPr="00667DF4">
        <w:rPr>
          <w:sz w:val="12"/>
        </w:rPr>
        <w:t>¶</w:t>
      </w:r>
      <w:r w:rsidRPr="00667DF4">
        <w:rPr>
          <w:sz w:val="16"/>
        </w:rPr>
        <w:t xml:space="preserve"> </w:t>
      </w:r>
      <w:r w:rsidRPr="00667DF4">
        <w:rPr>
          <w:sz w:val="16"/>
          <w:szCs w:val="20"/>
        </w:rPr>
        <w:t>The Clinton administration's handling of Bosnia is a striking example of problems associated with making ill-conceived commitments to demonstrate leadership, then having to follow through to preserve credibility. When the UN Protection Force in the former Yugoslavia appeared on the verge of collapse in the spring and summer of 1995, Clinton volunteered U.S. troops to assist in its extraction on the basis of U.S. leadership of NATO: "As the leader of NATO, the United States would have an obligation . . . to assist in that withdrawal, involving thousands of U.S. troops in a difficult mission." [28]</w:t>
      </w:r>
      <w:r w:rsidRPr="00667DF4">
        <w:rPr>
          <w:sz w:val="12"/>
          <w:szCs w:val="20"/>
        </w:rPr>
        <w:t>¶</w:t>
      </w:r>
      <w:r w:rsidRPr="00667DF4">
        <w:rPr>
          <w:sz w:val="16"/>
          <w:szCs w:val="20"/>
        </w:rPr>
        <w:t xml:space="preserve"> Largely to avoid having to honor that commitment, the United States instead sent Assistant Secretary of State Richard Holbrooke to launch an ambitious peace initiative as NATO conducted robust air strikes against the Bosnian Serbs. [29] The final version of Holbrooke's peace plan, the Dayton agreement, is a convoluted measure that few experts believe will endure. [30]Nonetheless, Clinton sent U.S. troops to enforce the precarious accord. In his nationally televised address to the American people, he explained why: </w:t>
      </w:r>
      <w:r w:rsidRPr="00667DF4">
        <w:rPr>
          <w:sz w:val="12"/>
          <w:szCs w:val="20"/>
        </w:rPr>
        <w:t>¶</w:t>
      </w:r>
      <w:r w:rsidRPr="00667DF4">
        <w:rPr>
          <w:sz w:val="16"/>
          <w:szCs w:val="20"/>
        </w:rPr>
        <w:t xml:space="preserve"> My duty as President is to match the demands for American leadership to our strategic interests and to our ability to make a difference. America cannot and must not be the world's policeman.</w:t>
      </w:r>
      <w:r w:rsidRPr="00667DF4">
        <w:rPr>
          <w:sz w:val="12"/>
          <w:szCs w:val="20"/>
        </w:rPr>
        <w:t>¶</w:t>
      </w:r>
      <w:r w:rsidRPr="00667DF4">
        <w:rPr>
          <w:sz w:val="16"/>
          <w:szCs w:val="20"/>
        </w:rPr>
        <w:t xml:space="preserve"> . . . We can't do everything, but we must do what we can. There are times and places where our leadership can mean the difference between peace and war. . . .</w:t>
      </w:r>
      <w:r w:rsidRPr="00667DF4">
        <w:rPr>
          <w:sz w:val="12"/>
          <w:szCs w:val="20"/>
        </w:rPr>
        <w:t>¶</w:t>
      </w:r>
      <w:r w:rsidRPr="00667DF4">
        <w:rPr>
          <w:sz w:val="16"/>
          <w:szCs w:val="20"/>
        </w:rPr>
        <w:t xml:space="preserve"> The terrible war in Bosnia is such a case. Nowhere is the need for American leadership more stark or more immediate than in Bosnia. [31]</w:t>
      </w:r>
      <w:r w:rsidRPr="00667DF4">
        <w:rPr>
          <w:sz w:val="12"/>
          <w:szCs w:val="20"/>
        </w:rPr>
        <w:t>¶</w:t>
      </w:r>
      <w:r w:rsidRPr="00667DF4">
        <w:rPr>
          <w:sz w:val="16"/>
          <w:szCs w:val="20"/>
        </w:rPr>
        <w:t xml:space="preserve"> Christopher characterized the Bosnia mission as "an acid test of American leadership." [32]Ironically, though, a U.S. failure to establish an independent, peaceful Bosnia--a highly possible outcome-</w:t>
      </w:r>
      <w:r w:rsidRPr="00667DF4">
        <w:rPr>
          <w:sz w:val="16"/>
          <w:szCs w:val="20"/>
        </w:rPr>
        <w:lastRenderedPageBreak/>
        <w:t>-would cause immeasurable damage to U.S. leadership. Holbrooke has conceded as much:</w:t>
      </w:r>
      <w:r w:rsidRPr="00667DF4">
        <w:rPr>
          <w:sz w:val="12"/>
          <w:szCs w:val="20"/>
        </w:rPr>
        <w:t>¶</w:t>
      </w:r>
      <w:r w:rsidRPr="00667DF4">
        <w:rPr>
          <w:sz w:val="16"/>
          <w:szCs w:val="20"/>
        </w:rPr>
        <w:t xml:space="preserve"> Failure is unthinkable.</w:t>
      </w:r>
      <w:r w:rsidRPr="00667DF4">
        <w:rPr>
          <w:sz w:val="16"/>
        </w:rPr>
        <w:t xml:space="preserve"> </w:t>
      </w:r>
      <w:r w:rsidRPr="00E6482A">
        <w:rPr>
          <w:rStyle w:val="StyleBoldUnderline"/>
          <w:highlight w:val="yellow"/>
        </w:rPr>
        <w:t>We cannot afford to fail</w:t>
      </w:r>
      <w:r w:rsidRPr="00D9638B">
        <w:rPr>
          <w:rStyle w:val="StyleBoldUnderline"/>
        </w:rPr>
        <w:t>.</w:t>
      </w:r>
      <w:r w:rsidRPr="00667DF4">
        <w:rPr>
          <w:sz w:val="16"/>
        </w:rPr>
        <w:t xml:space="preserve"> </w:t>
      </w:r>
      <w:r w:rsidRPr="00667DF4">
        <w:rPr>
          <w:sz w:val="16"/>
          <w:szCs w:val="20"/>
        </w:rPr>
        <w:t>NATO's future, the relationship of Central Europe and of Russia to the West, Germany's willingness to take on a more active role in European security, the future of the American people's support for peacekeeping and for international engagement--all of these things are at stake in Bosnia. [33]</w:t>
      </w:r>
    </w:p>
    <w:p w:rsidR="00667DF4" w:rsidRPr="00667DF4" w:rsidRDefault="00667DF4" w:rsidP="00667DF4">
      <w:pPr>
        <w:pStyle w:val="Heading4"/>
        <w:rPr>
          <w:rStyle w:val="StyleStyleBold12pt"/>
          <w:b/>
        </w:rPr>
      </w:pPr>
      <w:r w:rsidRPr="00667DF4">
        <w:rPr>
          <w:rStyle w:val="StyleStyleBold12pt"/>
          <w:b/>
        </w:rPr>
        <w:t>US Leadership is unsustainable- it puts us in a straitjacket of responsibility</w:t>
      </w:r>
    </w:p>
    <w:p w:rsidR="00667DF4" w:rsidRDefault="00667DF4" w:rsidP="00667DF4">
      <w:pPr>
        <w:rPr>
          <w:rStyle w:val="StyleStyleBold12pt"/>
          <w:b w:val="0"/>
          <w:sz w:val="16"/>
          <w:szCs w:val="16"/>
        </w:rPr>
      </w:pPr>
      <w:r>
        <w:rPr>
          <w:rStyle w:val="StyleStyleBold12pt"/>
        </w:rPr>
        <w:t xml:space="preserve">Conry 97 </w:t>
      </w:r>
      <w:r>
        <w:rPr>
          <w:rStyle w:val="StyleStyleBold12pt"/>
          <w:b w:val="0"/>
          <w:sz w:val="16"/>
          <w:szCs w:val="16"/>
        </w:rPr>
        <w:t>(Barbara Conry, former associate policy analyst, was a public relations consultant at Hensley Segal Rentschler and an expert on security issues in the Middle East, Western Europe, and Central Asia, 2/5/97, “U.S. "Global Leadership":</w:t>
      </w:r>
    </w:p>
    <w:p w:rsidR="00667DF4" w:rsidRPr="001B6C28" w:rsidRDefault="00667DF4" w:rsidP="00667DF4">
      <w:pPr>
        <w:rPr>
          <w:rStyle w:val="StyleStyleBold12pt"/>
        </w:rPr>
      </w:pPr>
      <w:r>
        <w:rPr>
          <w:rStyle w:val="StyleStyleBold12pt"/>
          <w:b w:val="0"/>
          <w:sz w:val="16"/>
          <w:szCs w:val="16"/>
        </w:rPr>
        <w:t xml:space="preserve">A Euphemism for World Policeman”, </w:t>
      </w:r>
      <w:hyperlink r:id="rId14" w:history="1">
        <w:r w:rsidRPr="00EA66AA">
          <w:rPr>
            <w:rStyle w:val="Hyperlink"/>
            <w:sz w:val="16"/>
            <w:szCs w:val="16"/>
          </w:rPr>
          <w:t>http://www.cato.org/pubs/pas/pa-267.html</w:t>
        </w:r>
      </w:hyperlink>
      <w:r>
        <w:rPr>
          <w:rStyle w:val="StyleStyleBold12pt"/>
          <w:b w:val="0"/>
          <w:sz w:val="16"/>
          <w:szCs w:val="16"/>
        </w:rPr>
        <w:t>) Flint</w:t>
      </w:r>
    </w:p>
    <w:p w:rsidR="00667DF4" w:rsidRPr="00667DF4" w:rsidRDefault="00667DF4" w:rsidP="00667DF4">
      <w:pPr>
        <w:rPr>
          <w:sz w:val="16"/>
        </w:rPr>
      </w:pPr>
      <w:r w:rsidRPr="00A37FAC">
        <w:rPr>
          <w:rStyle w:val="StyleBoldUnderline"/>
          <w:highlight w:val="yellow"/>
        </w:rPr>
        <w:t>U.S. global leadership can be a policy straitjacket even in the absence of extravagant rhetoric, creating "imperatives" where there are none</w:t>
      </w:r>
      <w:r w:rsidRPr="00667DF4">
        <w:rPr>
          <w:sz w:val="16"/>
          <w:highlight w:val="yellow"/>
        </w:rPr>
        <w:t>.</w:t>
      </w:r>
      <w:r w:rsidRPr="00667DF4">
        <w:rPr>
          <w:sz w:val="16"/>
        </w:rPr>
        <w:t xml:space="preserve"> Zbigniew Brzezinski has said of Bosnia,</w:t>
      </w:r>
      <w:r w:rsidRPr="00667DF4">
        <w:rPr>
          <w:sz w:val="12"/>
        </w:rPr>
        <w:t>¶</w:t>
      </w:r>
      <w:r w:rsidRPr="00667DF4">
        <w:rPr>
          <w:sz w:val="16"/>
        </w:rPr>
        <w:t xml:space="preserve"> </w:t>
      </w:r>
      <w:r w:rsidRPr="008F65C5">
        <w:rPr>
          <w:rStyle w:val="StyleBoldUnderline"/>
        </w:rPr>
        <w:t>[</w:t>
      </w:r>
      <w:r w:rsidRPr="00A37FAC">
        <w:rPr>
          <w:rStyle w:val="StyleBoldUnderline"/>
          <w:highlight w:val="yellow"/>
        </w:rPr>
        <w:t>The United States is</w:t>
      </w:r>
      <w:r w:rsidRPr="008F65C5">
        <w:rPr>
          <w:rStyle w:val="StyleBoldUnderline"/>
        </w:rPr>
        <w:t xml:space="preserve">] </w:t>
      </w:r>
      <w:r w:rsidRPr="00B11ABA">
        <w:rPr>
          <w:rStyle w:val="StyleBoldUnderline"/>
          <w:highlight w:val="yellow"/>
        </w:rPr>
        <w:t>fleeing the moral and practical imperatives of its own power</w:t>
      </w:r>
      <w:r w:rsidRPr="00667DF4">
        <w:rPr>
          <w:sz w:val="16"/>
        </w:rPr>
        <w:t xml:space="preserve">. . . . </w:t>
      </w:r>
      <w:r w:rsidRPr="00B11ABA">
        <w:rPr>
          <w:rStyle w:val="StyleBoldUnderline"/>
          <w:highlight w:val="yellow"/>
        </w:rPr>
        <w:t>You Americanize the war [in Bosnia] or you Americanize the genocide</w:t>
      </w:r>
      <w:r w:rsidRPr="008F65C5">
        <w:rPr>
          <w:rStyle w:val="StyleBoldUnderline"/>
        </w:rPr>
        <w:t xml:space="preserve">. </w:t>
      </w:r>
      <w:r w:rsidRPr="00B11ABA">
        <w:rPr>
          <w:rStyle w:val="StyleBoldUnderline"/>
          <w:highlight w:val="yellow"/>
        </w:rPr>
        <w:t>Since the United States is the only power in the world that can stop the ethnic cleansing, the United States is responsible if the ethnic cleansing continues.</w:t>
      </w:r>
      <w:r w:rsidRPr="00667DF4">
        <w:rPr>
          <w:sz w:val="16"/>
        </w:rPr>
        <w:t xml:space="preserve"> [34]</w:t>
      </w:r>
      <w:r w:rsidRPr="00667DF4">
        <w:rPr>
          <w:sz w:val="12"/>
        </w:rPr>
        <w:t>¶</w:t>
      </w:r>
      <w:r w:rsidRPr="00667DF4">
        <w:rPr>
          <w:sz w:val="16"/>
        </w:rPr>
        <w:t xml:space="preserve"> Washington, to its credit, has not yet accepted responsibility for ending ethnic cleansing around the world. Brzezinski, however, seems to suggest that Washington need not explicitly agree to such a mission</w:t>
      </w:r>
      <w:r w:rsidRPr="00B11ABA">
        <w:rPr>
          <w:rStyle w:val="StyleBoldUnderline"/>
          <w:highlight w:val="yellow"/>
        </w:rPr>
        <w:t>; the United States must stop ethnic cleansing because it (supposedly) has the ability to do so</w:t>
      </w:r>
      <w:r w:rsidRPr="00667DF4">
        <w:rPr>
          <w:sz w:val="16"/>
        </w:rPr>
        <w:t>.</w:t>
      </w:r>
      <w:r w:rsidRPr="00667DF4">
        <w:rPr>
          <w:sz w:val="12"/>
        </w:rPr>
        <w:t>¶</w:t>
      </w:r>
      <w:r w:rsidRPr="00667DF4">
        <w:rPr>
          <w:sz w:val="16"/>
        </w:rPr>
        <w:t xml:space="preserve"> An Atlantic Council working group has reached similar conclusions about American responsibility with respect to ethnic conflicts. The group issued a report that conceded, "None of the ethnic tensions the Working Group analyzed in its case studies challenge American vital interests, i.e., interests which the U.S. would go to war to defend, and it would be an exceedingly rare ethnic conflict that would challenge American vital interests." [35]Nonetheless, the report went on to say, "</w:t>
      </w:r>
      <w:r w:rsidRPr="00F66FF9">
        <w:rPr>
          <w:rStyle w:val="StyleBoldUnderline"/>
        </w:rPr>
        <w:t>The United States will often have responsibility to take the lead and will have a unique leadership role to play in regard to ethnic conflicts.</w:t>
      </w:r>
      <w:r w:rsidRPr="00667DF4">
        <w:rPr>
          <w:sz w:val="16"/>
        </w:rPr>
        <w:t xml:space="preserve">" [36] Again, </w:t>
      </w:r>
      <w:r w:rsidRPr="00B11ABA">
        <w:rPr>
          <w:rStyle w:val="StyleBoldUnderline"/>
        </w:rPr>
        <w:t>the implication</w:t>
      </w:r>
      <w:r w:rsidRPr="00F66FF9">
        <w:rPr>
          <w:rStyle w:val="StyleBoldUnderline"/>
        </w:rPr>
        <w:t xml:space="preserve"> appears to be that the United States </w:t>
      </w:r>
      <w:r w:rsidRPr="00B11ABA">
        <w:rPr>
          <w:rStyle w:val="StyleBoldUnderline"/>
          <w:highlight w:val="yellow"/>
        </w:rPr>
        <w:t>need not seek or accept a major role</w:t>
      </w:r>
      <w:r w:rsidRPr="00F66FF9">
        <w:rPr>
          <w:rStyle w:val="StyleBoldUnderline"/>
        </w:rPr>
        <w:t xml:space="preserve"> in a specific situation </w:t>
      </w:r>
      <w:r w:rsidRPr="00B11ABA">
        <w:rPr>
          <w:rStyle w:val="StyleBoldUnderline"/>
          <w:highlight w:val="yellow"/>
        </w:rPr>
        <w:t>to incur obligations; U.S. power and the habitual claiming of the mantle of world leadership make many obligations automatic</w:t>
      </w:r>
      <w:r w:rsidRPr="00667DF4">
        <w:rPr>
          <w:sz w:val="16"/>
        </w:rPr>
        <w:t>.</w:t>
      </w:r>
      <w:r w:rsidRPr="00667DF4">
        <w:rPr>
          <w:sz w:val="12"/>
        </w:rPr>
        <w:t>¶</w:t>
      </w:r>
      <w:r w:rsidRPr="00667DF4">
        <w:rPr>
          <w:sz w:val="16"/>
        </w:rPr>
        <w:t xml:space="preserve"> Given the number of ethnic conflicts that are currently raging and are likely to flare up in the near future--the Stockholm International Peace Research Institute counted 30 major armed conflicts in 1995 alone--</w:t>
      </w:r>
      <w:r w:rsidRPr="00B11ABA">
        <w:rPr>
          <w:rStyle w:val="StyleBoldUnderline"/>
          <w:highlight w:val="yellow"/>
        </w:rPr>
        <w:t>that imperative puts too great a claim on American blood and treasure to provide the underpinning for a viable foreign policy</w:t>
      </w:r>
      <w:r w:rsidRPr="00E80278">
        <w:rPr>
          <w:rStyle w:val="StyleBoldUnderline"/>
        </w:rPr>
        <w:t>.</w:t>
      </w:r>
      <w:r w:rsidRPr="00667DF4">
        <w:rPr>
          <w:sz w:val="16"/>
        </w:rPr>
        <w:t xml:space="preserve"> </w:t>
      </w:r>
      <w:r w:rsidRPr="00667DF4">
        <w:rPr>
          <w:sz w:val="16"/>
          <w:szCs w:val="10"/>
        </w:rPr>
        <w:t>[37]Christopher has commented, "Our strength is a blessing, not a burden." [38] The argument that the United States must take action simply because it has the ability to do so, however, carries the implicit assumption that U.S. strength is indeed a burden rather than a blessing. For those who insist that American power automatically entails far-flung obligations, it may be worthwhile to recall John Quincy Adams's famous words</w:t>
      </w:r>
      <w:r w:rsidRPr="00667DF4">
        <w:rPr>
          <w:sz w:val="16"/>
        </w:rPr>
        <w:t xml:space="preserve"> </w:t>
      </w:r>
    </w:p>
    <w:sectPr w:rsidR="00667DF4" w:rsidRPr="00667DF4" w:rsidSect="00192FF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0C92" w:rsidRDefault="00990C92" w:rsidP="005F5576">
      <w:r>
        <w:separator/>
      </w:r>
    </w:p>
  </w:endnote>
  <w:endnote w:type="continuationSeparator" w:id="0">
    <w:p w:rsidR="00990C92" w:rsidRDefault="00990C92"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0C92" w:rsidRDefault="00990C92" w:rsidP="005F5576">
      <w:r>
        <w:separator/>
      </w:r>
    </w:p>
  </w:footnote>
  <w:footnote w:type="continuationSeparator" w:id="0">
    <w:p w:rsidR="00990C92" w:rsidRDefault="00990C92"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667DF4"/>
    <w:rsid w:val="000022F2"/>
    <w:rsid w:val="0000459F"/>
    <w:rsid w:val="00004EB4"/>
    <w:rsid w:val="0002196C"/>
    <w:rsid w:val="00021F29"/>
    <w:rsid w:val="00027EED"/>
    <w:rsid w:val="0003041D"/>
    <w:rsid w:val="00033028"/>
    <w:rsid w:val="000360A7"/>
    <w:rsid w:val="00041235"/>
    <w:rsid w:val="00051D92"/>
    <w:rsid w:val="00052A1D"/>
    <w:rsid w:val="0005322A"/>
    <w:rsid w:val="00055E12"/>
    <w:rsid w:val="00056B8E"/>
    <w:rsid w:val="00064A59"/>
    <w:rsid w:val="0007162E"/>
    <w:rsid w:val="00073B9A"/>
    <w:rsid w:val="000771C5"/>
    <w:rsid w:val="0008112F"/>
    <w:rsid w:val="00090287"/>
    <w:rsid w:val="00090BA2"/>
    <w:rsid w:val="00091B31"/>
    <w:rsid w:val="000978A3"/>
    <w:rsid w:val="00097D7E"/>
    <w:rsid w:val="000A1D39"/>
    <w:rsid w:val="000A4FA5"/>
    <w:rsid w:val="000A6516"/>
    <w:rsid w:val="000B61C8"/>
    <w:rsid w:val="000C1945"/>
    <w:rsid w:val="000C46C6"/>
    <w:rsid w:val="000C767D"/>
    <w:rsid w:val="000D0B76"/>
    <w:rsid w:val="000D1AF8"/>
    <w:rsid w:val="000D2AE5"/>
    <w:rsid w:val="000D3A26"/>
    <w:rsid w:val="000D3D8D"/>
    <w:rsid w:val="000D4556"/>
    <w:rsid w:val="000D4A5A"/>
    <w:rsid w:val="000D5D67"/>
    <w:rsid w:val="000E41A3"/>
    <w:rsid w:val="000F37E7"/>
    <w:rsid w:val="000F5134"/>
    <w:rsid w:val="00113C68"/>
    <w:rsid w:val="00114663"/>
    <w:rsid w:val="001175CA"/>
    <w:rsid w:val="0012057B"/>
    <w:rsid w:val="00126D92"/>
    <w:rsid w:val="001301AC"/>
    <w:rsid w:val="001304DF"/>
    <w:rsid w:val="00140397"/>
    <w:rsid w:val="0014072D"/>
    <w:rsid w:val="001407A9"/>
    <w:rsid w:val="00141F7D"/>
    <w:rsid w:val="00141FBF"/>
    <w:rsid w:val="00142765"/>
    <w:rsid w:val="00142EF9"/>
    <w:rsid w:val="00145E82"/>
    <w:rsid w:val="00150341"/>
    <w:rsid w:val="0015045F"/>
    <w:rsid w:val="0016509D"/>
    <w:rsid w:val="00165799"/>
    <w:rsid w:val="0016711C"/>
    <w:rsid w:val="00167A9F"/>
    <w:rsid w:val="001711E1"/>
    <w:rsid w:val="00175018"/>
    <w:rsid w:val="00177828"/>
    <w:rsid w:val="00177A1E"/>
    <w:rsid w:val="00182D51"/>
    <w:rsid w:val="0018565A"/>
    <w:rsid w:val="00192FFF"/>
    <w:rsid w:val="0019587B"/>
    <w:rsid w:val="001A43FC"/>
    <w:rsid w:val="001A4F0E"/>
    <w:rsid w:val="001B0A04"/>
    <w:rsid w:val="001B3CEC"/>
    <w:rsid w:val="001C1D82"/>
    <w:rsid w:val="001C2147"/>
    <w:rsid w:val="001C587E"/>
    <w:rsid w:val="001C7C90"/>
    <w:rsid w:val="001D0D51"/>
    <w:rsid w:val="001E27FF"/>
    <w:rsid w:val="001F290B"/>
    <w:rsid w:val="001F53F3"/>
    <w:rsid w:val="001F7572"/>
    <w:rsid w:val="0020006E"/>
    <w:rsid w:val="002009AE"/>
    <w:rsid w:val="00210185"/>
    <w:rsid w:val="002101DA"/>
    <w:rsid w:val="00217499"/>
    <w:rsid w:val="0024023F"/>
    <w:rsid w:val="00240C4E"/>
    <w:rsid w:val="00243DC0"/>
    <w:rsid w:val="00250E16"/>
    <w:rsid w:val="00257696"/>
    <w:rsid w:val="0026382E"/>
    <w:rsid w:val="00272786"/>
    <w:rsid w:val="00287AB7"/>
    <w:rsid w:val="00287FB8"/>
    <w:rsid w:val="00294D00"/>
    <w:rsid w:val="002A213E"/>
    <w:rsid w:val="002A25F9"/>
    <w:rsid w:val="002A612B"/>
    <w:rsid w:val="002A715D"/>
    <w:rsid w:val="002B3AE4"/>
    <w:rsid w:val="002B68A4"/>
    <w:rsid w:val="002C571D"/>
    <w:rsid w:val="002C5772"/>
    <w:rsid w:val="002D0374"/>
    <w:rsid w:val="002D2946"/>
    <w:rsid w:val="002D529E"/>
    <w:rsid w:val="002D6BD6"/>
    <w:rsid w:val="002D7601"/>
    <w:rsid w:val="002E4DD9"/>
    <w:rsid w:val="002F0314"/>
    <w:rsid w:val="002F7457"/>
    <w:rsid w:val="00303FDE"/>
    <w:rsid w:val="0030407C"/>
    <w:rsid w:val="0031182D"/>
    <w:rsid w:val="00312FAC"/>
    <w:rsid w:val="00314B9D"/>
    <w:rsid w:val="00315CA2"/>
    <w:rsid w:val="00316FEB"/>
    <w:rsid w:val="00326EEB"/>
    <w:rsid w:val="00330636"/>
    <w:rsid w:val="0033078A"/>
    <w:rsid w:val="00331559"/>
    <w:rsid w:val="0033319C"/>
    <w:rsid w:val="00337A40"/>
    <w:rsid w:val="003404A2"/>
    <w:rsid w:val="00341D6C"/>
    <w:rsid w:val="00344E91"/>
    <w:rsid w:val="00347123"/>
    <w:rsid w:val="0034756E"/>
    <w:rsid w:val="00347E74"/>
    <w:rsid w:val="00351D97"/>
    <w:rsid w:val="00354B5B"/>
    <w:rsid w:val="00382EB8"/>
    <w:rsid w:val="00383E0A"/>
    <w:rsid w:val="003847C7"/>
    <w:rsid w:val="00385298"/>
    <w:rsid w:val="003852CE"/>
    <w:rsid w:val="003922B8"/>
    <w:rsid w:val="00392E92"/>
    <w:rsid w:val="00395C83"/>
    <w:rsid w:val="003A2A3B"/>
    <w:rsid w:val="003A440C"/>
    <w:rsid w:val="003B024E"/>
    <w:rsid w:val="003B0C84"/>
    <w:rsid w:val="003B183E"/>
    <w:rsid w:val="003B2F3E"/>
    <w:rsid w:val="003B55B7"/>
    <w:rsid w:val="003C1ED3"/>
    <w:rsid w:val="003C756E"/>
    <w:rsid w:val="003D2C33"/>
    <w:rsid w:val="003D56AD"/>
    <w:rsid w:val="003E35C6"/>
    <w:rsid w:val="003E4831"/>
    <w:rsid w:val="003E48DE"/>
    <w:rsid w:val="003E7E8B"/>
    <w:rsid w:val="003F3030"/>
    <w:rsid w:val="003F47AE"/>
    <w:rsid w:val="00403971"/>
    <w:rsid w:val="00407386"/>
    <w:rsid w:val="004138EF"/>
    <w:rsid w:val="004319DE"/>
    <w:rsid w:val="00435232"/>
    <w:rsid w:val="004372BE"/>
    <w:rsid w:val="004400EA"/>
    <w:rsid w:val="00450882"/>
    <w:rsid w:val="00451C20"/>
    <w:rsid w:val="00452001"/>
    <w:rsid w:val="0045442E"/>
    <w:rsid w:val="004564E2"/>
    <w:rsid w:val="00462418"/>
    <w:rsid w:val="00471A70"/>
    <w:rsid w:val="00473A79"/>
    <w:rsid w:val="00475E03"/>
    <w:rsid w:val="00476723"/>
    <w:rsid w:val="0047798D"/>
    <w:rsid w:val="004931DE"/>
    <w:rsid w:val="004A3E90"/>
    <w:rsid w:val="004A6083"/>
    <w:rsid w:val="004A6E81"/>
    <w:rsid w:val="004A7806"/>
    <w:rsid w:val="004B0545"/>
    <w:rsid w:val="004B3331"/>
    <w:rsid w:val="004B760C"/>
    <w:rsid w:val="004B7E46"/>
    <w:rsid w:val="004C3BAF"/>
    <w:rsid w:val="004C4E12"/>
    <w:rsid w:val="004D0D23"/>
    <w:rsid w:val="004D3745"/>
    <w:rsid w:val="004D3987"/>
    <w:rsid w:val="004E294C"/>
    <w:rsid w:val="004E3132"/>
    <w:rsid w:val="004E552E"/>
    <w:rsid w:val="004E656D"/>
    <w:rsid w:val="004F0849"/>
    <w:rsid w:val="004F173C"/>
    <w:rsid w:val="004F1B8C"/>
    <w:rsid w:val="004F33F3"/>
    <w:rsid w:val="004F45B0"/>
    <w:rsid w:val="005020C3"/>
    <w:rsid w:val="00502C8A"/>
    <w:rsid w:val="005111F8"/>
    <w:rsid w:val="00513FA2"/>
    <w:rsid w:val="00514210"/>
    <w:rsid w:val="00514387"/>
    <w:rsid w:val="00516459"/>
    <w:rsid w:val="00520153"/>
    <w:rsid w:val="00523B09"/>
    <w:rsid w:val="005349E1"/>
    <w:rsid w:val="00537EF5"/>
    <w:rsid w:val="005420CC"/>
    <w:rsid w:val="005434D0"/>
    <w:rsid w:val="0054437C"/>
    <w:rsid w:val="00545466"/>
    <w:rsid w:val="00546D61"/>
    <w:rsid w:val="00550F86"/>
    <w:rsid w:val="005579BF"/>
    <w:rsid w:val="00560078"/>
    <w:rsid w:val="00560C3E"/>
    <w:rsid w:val="00563468"/>
    <w:rsid w:val="00564EC2"/>
    <w:rsid w:val="00565EAE"/>
    <w:rsid w:val="005679B4"/>
    <w:rsid w:val="00573677"/>
    <w:rsid w:val="00575F7D"/>
    <w:rsid w:val="00580383"/>
    <w:rsid w:val="00580E40"/>
    <w:rsid w:val="00590731"/>
    <w:rsid w:val="005A506B"/>
    <w:rsid w:val="005A701C"/>
    <w:rsid w:val="005B2444"/>
    <w:rsid w:val="005B2581"/>
    <w:rsid w:val="005B2D14"/>
    <w:rsid w:val="005B3140"/>
    <w:rsid w:val="005C04E0"/>
    <w:rsid w:val="005C0B05"/>
    <w:rsid w:val="005D1156"/>
    <w:rsid w:val="005E0681"/>
    <w:rsid w:val="005E075B"/>
    <w:rsid w:val="005E3B08"/>
    <w:rsid w:val="005E3FE4"/>
    <w:rsid w:val="005E572E"/>
    <w:rsid w:val="005F0AF9"/>
    <w:rsid w:val="005F5576"/>
    <w:rsid w:val="006014AB"/>
    <w:rsid w:val="00605F20"/>
    <w:rsid w:val="00613178"/>
    <w:rsid w:val="00615C71"/>
    <w:rsid w:val="0061680A"/>
    <w:rsid w:val="00623B70"/>
    <w:rsid w:val="00626554"/>
    <w:rsid w:val="00631066"/>
    <w:rsid w:val="00632A31"/>
    <w:rsid w:val="00633B4E"/>
    <w:rsid w:val="0063578B"/>
    <w:rsid w:val="00636B3D"/>
    <w:rsid w:val="00641025"/>
    <w:rsid w:val="00643362"/>
    <w:rsid w:val="00650E98"/>
    <w:rsid w:val="00656C61"/>
    <w:rsid w:val="00662E3F"/>
    <w:rsid w:val="00665A7D"/>
    <w:rsid w:val="006672D8"/>
    <w:rsid w:val="00667DF4"/>
    <w:rsid w:val="00670D96"/>
    <w:rsid w:val="00672877"/>
    <w:rsid w:val="0067733D"/>
    <w:rsid w:val="006779FC"/>
    <w:rsid w:val="00682223"/>
    <w:rsid w:val="00683154"/>
    <w:rsid w:val="00690115"/>
    <w:rsid w:val="00690898"/>
    <w:rsid w:val="00693039"/>
    <w:rsid w:val="00693A5A"/>
    <w:rsid w:val="00694DBD"/>
    <w:rsid w:val="006973F0"/>
    <w:rsid w:val="006B0144"/>
    <w:rsid w:val="006B302F"/>
    <w:rsid w:val="006C1A1F"/>
    <w:rsid w:val="006C64D4"/>
    <w:rsid w:val="006D1B1B"/>
    <w:rsid w:val="006D4572"/>
    <w:rsid w:val="006D4F04"/>
    <w:rsid w:val="006E53F0"/>
    <w:rsid w:val="006F46C3"/>
    <w:rsid w:val="006F7CDF"/>
    <w:rsid w:val="00700BDB"/>
    <w:rsid w:val="0070121B"/>
    <w:rsid w:val="00701E73"/>
    <w:rsid w:val="00711550"/>
    <w:rsid w:val="00711FE2"/>
    <w:rsid w:val="00712649"/>
    <w:rsid w:val="00714BC9"/>
    <w:rsid w:val="007207FA"/>
    <w:rsid w:val="00723F91"/>
    <w:rsid w:val="00725623"/>
    <w:rsid w:val="00743059"/>
    <w:rsid w:val="00744F58"/>
    <w:rsid w:val="00750CED"/>
    <w:rsid w:val="00753CA5"/>
    <w:rsid w:val="00760A29"/>
    <w:rsid w:val="00771E18"/>
    <w:rsid w:val="007739F1"/>
    <w:rsid w:val="007745C6"/>
    <w:rsid w:val="007755F6"/>
    <w:rsid w:val="007761AD"/>
    <w:rsid w:val="00777387"/>
    <w:rsid w:val="007815E5"/>
    <w:rsid w:val="00787343"/>
    <w:rsid w:val="00790BFA"/>
    <w:rsid w:val="00791121"/>
    <w:rsid w:val="00791C88"/>
    <w:rsid w:val="00797B76"/>
    <w:rsid w:val="007A24A1"/>
    <w:rsid w:val="007A3D06"/>
    <w:rsid w:val="007A6400"/>
    <w:rsid w:val="007B383B"/>
    <w:rsid w:val="007C350D"/>
    <w:rsid w:val="007C3689"/>
    <w:rsid w:val="007C3C9B"/>
    <w:rsid w:val="007C678E"/>
    <w:rsid w:val="007D3012"/>
    <w:rsid w:val="007D65A7"/>
    <w:rsid w:val="007E3F59"/>
    <w:rsid w:val="007E5043"/>
    <w:rsid w:val="007E5183"/>
    <w:rsid w:val="007F42CD"/>
    <w:rsid w:val="008133F9"/>
    <w:rsid w:val="00823AAC"/>
    <w:rsid w:val="00836BC6"/>
    <w:rsid w:val="008546AD"/>
    <w:rsid w:val="00854C66"/>
    <w:rsid w:val="008553E1"/>
    <w:rsid w:val="00863AC5"/>
    <w:rsid w:val="0087643B"/>
    <w:rsid w:val="00877669"/>
    <w:rsid w:val="00884965"/>
    <w:rsid w:val="00897F92"/>
    <w:rsid w:val="008A64C9"/>
    <w:rsid w:val="008B180A"/>
    <w:rsid w:val="008B24B7"/>
    <w:rsid w:val="008C2CD8"/>
    <w:rsid w:val="008C5743"/>
    <w:rsid w:val="008C68EE"/>
    <w:rsid w:val="008C7F44"/>
    <w:rsid w:val="008D3E53"/>
    <w:rsid w:val="008D4273"/>
    <w:rsid w:val="008D4EF3"/>
    <w:rsid w:val="008D6031"/>
    <w:rsid w:val="008E0E4F"/>
    <w:rsid w:val="008E1FD5"/>
    <w:rsid w:val="008E4139"/>
    <w:rsid w:val="008E59CF"/>
    <w:rsid w:val="008F0D99"/>
    <w:rsid w:val="008F322F"/>
    <w:rsid w:val="00900DC5"/>
    <w:rsid w:val="00907DFE"/>
    <w:rsid w:val="00914596"/>
    <w:rsid w:val="009146BF"/>
    <w:rsid w:val="00915AD4"/>
    <w:rsid w:val="00915B38"/>
    <w:rsid w:val="00915EF1"/>
    <w:rsid w:val="00924C08"/>
    <w:rsid w:val="00927D88"/>
    <w:rsid w:val="00930D1F"/>
    <w:rsid w:val="00935127"/>
    <w:rsid w:val="0094025E"/>
    <w:rsid w:val="0094256C"/>
    <w:rsid w:val="00943DC8"/>
    <w:rsid w:val="00953F11"/>
    <w:rsid w:val="009706C1"/>
    <w:rsid w:val="00973A87"/>
    <w:rsid w:val="00976675"/>
    <w:rsid w:val="00976FBF"/>
    <w:rsid w:val="009829AC"/>
    <w:rsid w:val="00984B38"/>
    <w:rsid w:val="00990C92"/>
    <w:rsid w:val="00991F2C"/>
    <w:rsid w:val="009A0636"/>
    <w:rsid w:val="009A6FF5"/>
    <w:rsid w:val="009B032B"/>
    <w:rsid w:val="009B2B47"/>
    <w:rsid w:val="009B35DB"/>
    <w:rsid w:val="009C3295"/>
    <w:rsid w:val="009C4298"/>
    <w:rsid w:val="009C65F4"/>
    <w:rsid w:val="009D318C"/>
    <w:rsid w:val="009E3B89"/>
    <w:rsid w:val="009F1936"/>
    <w:rsid w:val="009F7786"/>
    <w:rsid w:val="00A10B8B"/>
    <w:rsid w:val="00A14496"/>
    <w:rsid w:val="00A20D78"/>
    <w:rsid w:val="00A2174A"/>
    <w:rsid w:val="00A26733"/>
    <w:rsid w:val="00A3595E"/>
    <w:rsid w:val="00A37D64"/>
    <w:rsid w:val="00A46C7F"/>
    <w:rsid w:val="00A63B8E"/>
    <w:rsid w:val="00A72186"/>
    <w:rsid w:val="00A73245"/>
    <w:rsid w:val="00A761C3"/>
    <w:rsid w:val="00A77145"/>
    <w:rsid w:val="00A77ED1"/>
    <w:rsid w:val="00A82989"/>
    <w:rsid w:val="00A904FE"/>
    <w:rsid w:val="00A9262C"/>
    <w:rsid w:val="00AB3B76"/>
    <w:rsid w:val="00AB3E43"/>
    <w:rsid w:val="00AB61DD"/>
    <w:rsid w:val="00AC222F"/>
    <w:rsid w:val="00AC26FC"/>
    <w:rsid w:val="00AC2CC7"/>
    <w:rsid w:val="00AC78FE"/>
    <w:rsid w:val="00AC7B3B"/>
    <w:rsid w:val="00AD3CE6"/>
    <w:rsid w:val="00AE1307"/>
    <w:rsid w:val="00AE7586"/>
    <w:rsid w:val="00AF7A65"/>
    <w:rsid w:val="00B01405"/>
    <w:rsid w:val="00B063CB"/>
    <w:rsid w:val="00B06710"/>
    <w:rsid w:val="00B07EBF"/>
    <w:rsid w:val="00B166CB"/>
    <w:rsid w:val="00B17624"/>
    <w:rsid w:val="00B235E1"/>
    <w:rsid w:val="00B24C4B"/>
    <w:rsid w:val="00B272CF"/>
    <w:rsid w:val="00B3145D"/>
    <w:rsid w:val="00B357BA"/>
    <w:rsid w:val="00B370A2"/>
    <w:rsid w:val="00B37B73"/>
    <w:rsid w:val="00B42632"/>
    <w:rsid w:val="00B515AA"/>
    <w:rsid w:val="00B564DB"/>
    <w:rsid w:val="00B768B6"/>
    <w:rsid w:val="00B816A3"/>
    <w:rsid w:val="00B87E29"/>
    <w:rsid w:val="00B908D1"/>
    <w:rsid w:val="00B90B1A"/>
    <w:rsid w:val="00B940D1"/>
    <w:rsid w:val="00B9657A"/>
    <w:rsid w:val="00BA3A76"/>
    <w:rsid w:val="00BA690C"/>
    <w:rsid w:val="00BB58BD"/>
    <w:rsid w:val="00BB6A26"/>
    <w:rsid w:val="00BC1034"/>
    <w:rsid w:val="00BE2408"/>
    <w:rsid w:val="00BE3EC6"/>
    <w:rsid w:val="00BE5BEB"/>
    <w:rsid w:val="00BE6528"/>
    <w:rsid w:val="00C0087A"/>
    <w:rsid w:val="00C05F9D"/>
    <w:rsid w:val="00C06BBF"/>
    <w:rsid w:val="00C21402"/>
    <w:rsid w:val="00C27212"/>
    <w:rsid w:val="00C31D37"/>
    <w:rsid w:val="00C34185"/>
    <w:rsid w:val="00C36DB8"/>
    <w:rsid w:val="00C42DD6"/>
    <w:rsid w:val="00C43665"/>
    <w:rsid w:val="00C545E7"/>
    <w:rsid w:val="00C555B0"/>
    <w:rsid w:val="00C665CB"/>
    <w:rsid w:val="00C66858"/>
    <w:rsid w:val="00C72E69"/>
    <w:rsid w:val="00C7411E"/>
    <w:rsid w:val="00C84988"/>
    <w:rsid w:val="00CA4AF6"/>
    <w:rsid w:val="00CA59CA"/>
    <w:rsid w:val="00CB2356"/>
    <w:rsid w:val="00CB4075"/>
    <w:rsid w:val="00CB4E6D"/>
    <w:rsid w:val="00CB57CB"/>
    <w:rsid w:val="00CC23DE"/>
    <w:rsid w:val="00CD32B1"/>
    <w:rsid w:val="00CD3E34"/>
    <w:rsid w:val="00CD3E3A"/>
    <w:rsid w:val="00CD7459"/>
    <w:rsid w:val="00CE2C46"/>
    <w:rsid w:val="00CE55A6"/>
    <w:rsid w:val="00CF13FC"/>
    <w:rsid w:val="00CF4AAF"/>
    <w:rsid w:val="00CF561A"/>
    <w:rsid w:val="00CF6C18"/>
    <w:rsid w:val="00CF7EA8"/>
    <w:rsid w:val="00D004DA"/>
    <w:rsid w:val="00D01673"/>
    <w:rsid w:val="00D0309A"/>
    <w:rsid w:val="00D05437"/>
    <w:rsid w:val="00D07BA4"/>
    <w:rsid w:val="00D109BA"/>
    <w:rsid w:val="00D176BE"/>
    <w:rsid w:val="00D17C4E"/>
    <w:rsid w:val="00D21359"/>
    <w:rsid w:val="00D215F6"/>
    <w:rsid w:val="00D22BE1"/>
    <w:rsid w:val="00D2765B"/>
    <w:rsid w:val="00D31DF7"/>
    <w:rsid w:val="00D33B91"/>
    <w:rsid w:val="00D414C0"/>
    <w:rsid w:val="00D415C6"/>
    <w:rsid w:val="00D420EA"/>
    <w:rsid w:val="00D4639E"/>
    <w:rsid w:val="00D5070A"/>
    <w:rsid w:val="00D51ABF"/>
    <w:rsid w:val="00D5444B"/>
    <w:rsid w:val="00D55302"/>
    <w:rsid w:val="00D57CBF"/>
    <w:rsid w:val="00D66ABC"/>
    <w:rsid w:val="00D71BC0"/>
    <w:rsid w:val="00D71CFC"/>
    <w:rsid w:val="00D86024"/>
    <w:rsid w:val="00D94CA3"/>
    <w:rsid w:val="00D96595"/>
    <w:rsid w:val="00DA018C"/>
    <w:rsid w:val="00DA3008"/>
    <w:rsid w:val="00DA3C9D"/>
    <w:rsid w:val="00DB0F7E"/>
    <w:rsid w:val="00DB5489"/>
    <w:rsid w:val="00DB6C98"/>
    <w:rsid w:val="00DC701C"/>
    <w:rsid w:val="00DD3B08"/>
    <w:rsid w:val="00DD7F91"/>
    <w:rsid w:val="00E00376"/>
    <w:rsid w:val="00E01016"/>
    <w:rsid w:val="00E043B1"/>
    <w:rsid w:val="00E14EBD"/>
    <w:rsid w:val="00E16734"/>
    <w:rsid w:val="00E23260"/>
    <w:rsid w:val="00E2367A"/>
    <w:rsid w:val="00E27BC7"/>
    <w:rsid w:val="00E35B8C"/>
    <w:rsid w:val="00E35EC1"/>
    <w:rsid w:val="00E35FC9"/>
    <w:rsid w:val="00E377A4"/>
    <w:rsid w:val="00E41346"/>
    <w:rsid w:val="00E420E9"/>
    <w:rsid w:val="00E426A5"/>
    <w:rsid w:val="00E42B4A"/>
    <w:rsid w:val="00E4635D"/>
    <w:rsid w:val="00E61D76"/>
    <w:rsid w:val="00E674DB"/>
    <w:rsid w:val="00E70912"/>
    <w:rsid w:val="00E74916"/>
    <w:rsid w:val="00E75F28"/>
    <w:rsid w:val="00E90AA6"/>
    <w:rsid w:val="00E932DC"/>
    <w:rsid w:val="00E977B8"/>
    <w:rsid w:val="00E97AD1"/>
    <w:rsid w:val="00EA109B"/>
    <w:rsid w:val="00EA15A8"/>
    <w:rsid w:val="00EA2926"/>
    <w:rsid w:val="00EB2CDE"/>
    <w:rsid w:val="00EC1A81"/>
    <w:rsid w:val="00EC7E5C"/>
    <w:rsid w:val="00ED3EE8"/>
    <w:rsid w:val="00ED78F1"/>
    <w:rsid w:val="00EE4DCA"/>
    <w:rsid w:val="00EE691B"/>
    <w:rsid w:val="00EF0F62"/>
    <w:rsid w:val="00EF2277"/>
    <w:rsid w:val="00F007E1"/>
    <w:rsid w:val="00F0134E"/>
    <w:rsid w:val="00F057C6"/>
    <w:rsid w:val="00F14ABD"/>
    <w:rsid w:val="00F17D96"/>
    <w:rsid w:val="00F20FB6"/>
    <w:rsid w:val="00F22565"/>
    <w:rsid w:val="00F3380E"/>
    <w:rsid w:val="00F3647C"/>
    <w:rsid w:val="00F40837"/>
    <w:rsid w:val="00F41206"/>
    <w:rsid w:val="00F42F79"/>
    <w:rsid w:val="00F47773"/>
    <w:rsid w:val="00F5019D"/>
    <w:rsid w:val="00F56308"/>
    <w:rsid w:val="00F60073"/>
    <w:rsid w:val="00F634D6"/>
    <w:rsid w:val="00F64385"/>
    <w:rsid w:val="00F6473F"/>
    <w:rsid w:val="00F76085"/>
    <w:rsid w:val="00F76366"/>
    <w:rsid w:val="00F805C0"/>
    <w:rsid w:val="00F81341"/>
    <w:rsid w:val="00F91209"/>
    <w:rsid w:val="00FB12C4"/>
    <w:rsid w:val="00FB4261"/>
    <w:rsid w:val="00FB43B1"/>
    <w:rsid w:val="00FC0608"/>
    <w:rsid w:val="00FC2155"/>
    <w:rsid w:val="00FC41A7"/>
    <w:rsid w:val="00FD0772"/>
    <w:rsid w:val="00FD675B"/>
    <w:rsid w:val="00FD723D"/>
    <w:rsid w:val="00FD7483"/>
    <w:rsid w:val="00FE28F1"/>
    <w:rsid w:val="00FE352F"/>
    <w:rsid w:val="00FE380E"/>
    <w:rsid w:val="00FE4404"/>
    <w:rsid w:val="00FF217A"/>
    <w:rsid w:val="00FF2F95"/>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B0144"/>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6B01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B014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B014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B014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B0144"/>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B0144"/>
    <w:rPr>
      <w:rFonts w:ascii="Georgia" w:eastAsiaTheme="majorEastAsia" w:hAnsi="Georgia" w:cstheme="majorBidi"/>
      <w:b/>
      <w:bCs/>
      <w:sz w:val="44"/>
      <w:szCs w:val="26"/>
      <w:u w:val="double"/>
    </w:rPr>
  </w:style>
  <w:style w:type="character" w:styleId="Emphasis">
    <w:name w:val="Emphasis"/>
    <w:basedOn w:val="DefaultParagraphFont"/>
    <w:uiPriority w:val="7"/>
    <w:qFormat/>
    <w:rsid w:val="006B0144"/>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6B0144"/>
    <w:rPr>
      <w:b/>
      <w:bCs/>
    </w:rPr>
  </w:style>
  <w:style w:type="character" w:customStyle="1" w:styleId="Heading3Char">
    <w:name w:val="Heading 3 Char"/>
    <w:aliases w:val="Block Char"/>
    <w:basedOn w:val="DefaultParagraphFont"/>
    <w:link w:val="Heading3"/>
    <w:uiPriority w:val="3"/>
    <w:rsid w:val="006B0144"/>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6B0144"/>
    <w:rPr>
      <w:b/>
      <w:bCs/>
      <w:sz w:val="22"/>
      <w:u w:val="single"/>
    </w:rPr>
  </w:style>
  <w:style w:type="character" w:customStyle="1" w:styleId="StyleStyleBold12pt">
    <w:name w:val="Style Style Bold + 12 pt"/>
    <w:aliases w:val="Cite"/>
    <w:basedOn w:val="StyleBold"/>
    <w:uiPriority w:val="5"/>
    <w:qFormat/>
    <w:rsid w:val="006B0144"/>
    <w:rPr>
      <w:b/>
      <w:bCs/>
      <w:sz w:val="26"/>
      <w:u w:val="none"/>
    </w:rPr>
  </w:style>
  <w:style w:type="paragraph" w:styleId="Header">
    <w:name w:val="header"/>
    <w:basedOn w:val="Normal"/>
    <w:link w:val="HeaderChar"/>
    <w:uiPriority w:val="99"/>
    <w:semiHidden/>
    <w:rsid w:val="006B0144"/>
    <w:pPr>
      <w:tabs>
        <w:tab w:val="center" w:pos="4680"/>
        <w:tab w:val="right" w:pos="9360"/>
      </w:tabs>
    </w:pPr>
  </w:style>
  <w:style w:type="character" w:customStyle="1" w:styleId="HeaderChar">
    <w:name w:val="Header Char"/>
    <w:basedOn w:val="DefaultParagraphFont"/>
    <w:link w:val="Header"/>
    <w:uiPriority w:val="99"/>
    <w:semiHidden/>
    <w:rsid w:val="006B0144"/>
    <w:rPr>
      <w:rFonts w:ascii="Georgia" w:hAnsi="Georgia" w:cs="Calibri"/>
    </w:rPr>
  </w:style>
  <w:style w:type="paragraph" w:styleId="Footer">
    <w:name w:val="footer"/>
    <w:basedOn w:val="Normal"/>
    <w:link w:val="FooterChar"/>
    <w:uiPriority w:val="99"/>
    <w:semiHidden/>
    <w:rsid w:val="006B0144"/>
    <w:pPr>
      <w:tabs>
        <w:tab w:val="center" w:pos="4680"/>
        <w:tab w:val="right" w:pos="9360"/>
      </w:tabs>
    </w:pPr>
  </w:style>
  <w:style w:type="character" w:customStyle="1" w:styleId="FooterChar">
    <w:name w:val="Footer Char"/>
    <w:basedOn w:val="DefaultParagraphFont"/>
    <w:link w:val="Footer"/>
    <w:uiPriority w:val="99"/>
    <w:semiHidden/>
    <w:rsid w:val="006B0144"/>
    <w:rPr>
      <w:rFonts w:ascii="Georgia" w:hAnsi="Georgia" w:cs="Calibri"/>
    </w:rPr>
  </w:style>
  <w:style w:type="character" w:styleId="Hyperlink">
    <w:name w:val="Hyperlink"/>
    <w:basedOn w:val="DefaultParagraphFont"/>
    <w:uiPriority w:val="99"/>
    <w:semiHidden/>
    <w:rsid w:val="006B0144"/>
    <w:rPr>
      <w:color w:val="auto"/>
      <w:u w:val="none"/>
    </w:rPr>
  </w:style>
  <w:style w:type="character" w:styleId="FollowedHyperlink">
    <w:name w:val="FollowedHyperlink"/>
    <w:basedOn w:val="DefaultParagraphFont"/>
    <w:uiPriority w:val="99"/>
    <w:semiHidden/>
    <w:rsid w:val="006B0144"/>
    <w:rPr>
      <w:color w:val="auto"/>
      <w:u w:val="none"/>
    </w:rPr>
  </w:style>
  <w:style w:type="character" w:customStyle="1" w:styleId="Heading4Char">
    <w:name w:val="Heading 4 Char"/>
    <w:aliases w:val="Tag Char"/>
    <w:basedOn w:val="DefaultParagraphFont"/>
    <w:link w:val="Heading4"/>
    <w:uiPriority w:val="4"/>
    <w:rsid w:val="006B0144"/>
    <w:rPr>
      <w:rFonts w:ascii="Georgia" w:eastAsiaTheme="majorEastAsia" w:hAnsi="Georgia" w:cstheme="majorBidi"/>
      <w:b/>
      <w:bCs/>
      <w:iCs/>
      <w:sz w:val="26"/>
    </w:rPr>
  </w:style>
  <w:style w:type="paragraph" w:styleId="DocumentMap">
    <w:name w:val="Document Map"/>
    <w:basedOn w:val="Normal"/>
    <w:link w:val="DocumentMapChar"/>
    <w:uiPriority w:val="99"/>
    <w:semiHidden/>
    <w:rsid w:val="008D6031"/>
    <w:rPr>
      <w:rFonts w:ascii="Tahoma" w:hAnsi="Tahoma" w:cs="Tahoma"/>
      <w:sz w:val="16"/>
      <w:szCs w:val="16"/>
    </w:rPr>
  </w:style>
  <w:style w:type="character" w:customStyle="1" w:styleId="DocumentMapChar">
    <w:name w:val="Document Map Char"/>
    <w:basedOn w:val="DefaultParagraphFont"/>
    <w:link w:val="DocumentMap"/>
    <w:uiPriority w:val="99"/>
    <w:semiHidden/>
    <w:rsid w:val="008D60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B0144"/>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6B01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B014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B014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B0144"/>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6B01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0144"/>
  </w:style>
  <w:style w:type="character" w:customStyle="1" w:styleId="Heading1Char">
    <w:name w:val="Heading 1 Char"/>
    <w:aliases w:val="Pocket Char"/>
    <w:basedOn w:val="DefaultParagraphFont"/>
    <w:link w:val="Heading1"/>
    <w:uiPriority w:val="1"/>
    <w:rsid w:val="006B0144"/>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B0144"/>
    <w:rPr>
      <w:rFonts w:ascii="Georgia" w:eastAsiaTheme="majorEastAsia" w:hAnsi="Georgia" w:cstheme="majorBidi"/>
      <w:b/>
      <w:bCs/>
      <w:sz w:val="44"/>
      <w:szCs w:val="26"/>
      <w:u w:val="double"/>
    </w:rPr>
  </w:style>
  <w:style w:type="character" w:styleId="Emphasis">
    <w:name w:val="Emphasis"/>
    <w:basedOn w:val="DefaultParagraphFont"/>
    <w:uiPriority w:val="7"/>
    <w:qFormat/>
    <w:rsid w:val="006B0144"/>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6B0144"/>
    <w:rPr>
      <w:b/>
      <w:bCs/>
    </w:rPr>
  </w:style>
  <w:style w:type="character" w:customStyle="1" w:styleId="Heading3Char">
    <w:name w:val="Heading 3 Char"/>
    <w:aliases w:val="Block Char"/>
    <w:basedOn w:val="DefaultParagraphFont"/>
    <w:link w:val="Heading3"/>
    <w:uiPriority w:val="3"/>
    <w:rsid w:val="006B0144"/>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6B0144"/>
    <w:rPr>
      <w:b/>
      <w:bCs/>
      <w:sz w:val="22"/>
      <w:u w:val="single"/>
    </w:rPr>
  </w:style>
  <w:style w:type="character" w:customStyle="1" w:styleId="StyleStyleBold12pt">
    <w:name w:val="Style Style Bold + 12 pt"/>
    <w:aliases w:val="Cite"/>
    <w:basedOn w:val="StyleBold"/>
    <w:uiPriority w:val="5"/>
    <w:qFormat/>
    <w:rsid w:val="006B0144"/>
    <w:rPr>
      <w:b/>
      <w:bCs/>
      <w:sz w:val="26"/>
      <w:u w:val="none"/>
    </w:rPr>
  </w:style>
  <w:style w:type="paragraph" w:styleId="Header">
    <w:name w:val="header"/>
    <w:basedOn w:val="Normal"/>
    <w:link w:val="HeaderChar"/>
    <w:uiPriority w:val="99"/>
    <w:semiHidden/>
    <w:rsid w:val="006B0144"/>
    <w:pPr>
      <w:tabs>
        <w:tab w:val="center" w:pos="4680"/>
        <w:tab w:val="right" w:pos="9360"/>
      </w:tabs>
    </w:pPr>
  </w:style>
  <w:style w:type="character" w:customStyle="1" w:styleId="HeaderChar">
    <w:name w:val="Header Char"/>
    <w:basedOn w:val="DefaultParagraphFont"/>
    <w:link w:val="Header"/>
    <w:uiPriority w:val="99"/>
    <w:semiHidden/>
    <w:rsid w:val="006B0144"/>
    <w:rPr>
      <w:rFonts w:ascii="Georgia" w:hAnsi="Georgia" w:cs="Calibri"/>
    </w:rPr>
  </w:style>
  <w:style w:type="paragraph" w:styleId="Footer">
    <w:name w:val="footer"/>
    <w:basedOn w:val="Normal"/>
    <w:link w:val="FooterChar"/>
    <w:uiPriority w:val="99"/>
    <w:semiHidden/>
    <w:rsid w:val="006B0144"/>
    <w:pPr>
      <w:tabs>
        <w:tab w:val="center" w:pos="4680"/>
        <w:tab w:val="right" w:pos="9360"/>
      </w:tabs>
    </w:pPr>
  </w:style>
  <w:style w:type="character" w:customStyle="1" w:styleId="FooterChar">
    <w:name w:val="Footer Char"/>
    <w:basedOn w:val="DefaultParagraphFont"/>
    <w:link w:val="Footer"/>
    <w:uiPriority w:val="99"/>
    <w:semiHidden/>
    <w:rsid w:val="006B0144"/>
    <w:rPr>
      <w:rFonts w:ascii="Georgia" w:hAnsi="Georgia" w:cs="Calibri"/>
    </w:rPr>
  </w:style>
  <w:style w:type="character" w:styleId="Hyperlink">
    <w:name w:val="Hyperlink"/>
    <w:basedOn w:val="DefaultParagraphFont"/>
    <w:uiPriority w:val="99"/>
    <w:semiHidden/>
    <w:rsid w:val="006B0144"/>
    <w:rPr>
      <w:color w:val="auto"/>
      <w:u w:val="none"/>
    </w:rPr>
  </w:style>
  <w:style w:type="character" w:styleId="FollowedHyperlink">
    <w:name w:val="FollowedHyperlink"/>
    <w:basedOn w:val="DefaultParagraphFont"/>
    <w:uiPriority w:val="99"/>
    <w:semiHidden/>
    <w:rsid w:val="006B0144"/>
    <w:rPr>
      <w:color w:val="auto"/>
      <w:u w:val="none"/>
    </w:rPr>
  </w:style>
  <w:style w:type="character" w:customStyle="1" w:styleId="Heading4Char">
    <w:name w:val="Heading 4 Char"/>
    <w:aliases w:val="Tag Char"/>
    <w:basedOn w:val="DefaultParagraphFont"/>
    <w:link w:val="Heading4"/>
    <w:uiPriority w:val="4"/>
    <w:rsid w:val="006B0144"/>
    <w:rPr>
      <w:rFonts w:ascii="Georgia" w:eastAsiaTheme="majorEastAsia" w:hAnsi="Georgia" w:cstheme="majorBidi"/>
      <w:b/>
      <w:bCs/>
      <w:iCs/>
      <w:sz w:val="2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ato.org/pubs/pas/pa-267.html"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cato.org/pubs/pas/pa-267.html" TargetMode="External"/><Relationship Id="rId1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ndependentoped.com/2012/09/30/american-hegemony-in-the-asia-pacific/"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endoftheamericandream.com/archives/16-reasons-why-the-united-states-can-no-longer-afford-to-be-the-police-of-the-world" TargetMode="External"/><Relationship Id="rId4" Type="http://schemas.openxmlformats.org/officeDocument/2006/relationships/styles" Target="styles.xml"/><Relationship Id="rId9" Type="http://schemas.openxmlformats.org/officeDocument/2006/relationships/hyperlink" Target="http://endoftheamericandream.com/archives/16-reasons-why-the-united-states-can-no-longer-afford-to-be-the-police-of-the-world" TargetMode="External"/><Relationship Id="rId14" Type="http://schemas.openxmlformats.org/officeDocument/2006/relationships/hyperlink" Target="http://www.cato.org/pubs/pas/pa-26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Pages>
  <Words>6556</Words>
  <Characters>37370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43839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Pei</dc:creator>
  <cp:lastModifiedBy>Owner, Team 2011</cp:lastModifiedBy>
  <cp:revision>2</cp:revision>
  <dcterms:created xsi:type="dcterms:W3CDTF">2013-08-06T14:34:00Z</dcterms:created>
  <dcterms:modified xsi:type="dcterms:W3CDTF">2013-08-06T14:34:00Z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