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C80" w:rsidRDefault="00334C80" w:rsidP="00E32A33">
      <w:pPr>
        <w:pStyle w:val="Heading1"/>
      </w:pPr>
      <w:r>
        <w:t>Shells</w:t>
      </w:r>
    </w:p>
    <w:p w:rsidR="00334C80" w:rsidRDefault="00334C80" w:rsidP="00334C80"/>
    <w:p w:rsidR="00334C80" w:rsidRDefault="00334C80" w:rsidP="00334C80">
      <w:pPr>
        <w:pStyle w:val="Heading3"/>
      </w:pPr>
      <w:r>
        <w:lastRenderedPageBreak/>
        <w:t>1NC – General</w:t>
      </w:r>
    </w:p>
    <w:p w:rsidR="00334C80" w:rsidRDefault="00334C80" w:rsidP="00334C80"/>
    <w:p w:rsidR="00334C80" w:rsidRDefault="00334C80" w:rsidP="00334C80"/>
    <w:p w:rsidR="00334C80" w:rsidRDefault="00334C80" w:rsidP="00334C80">
      <w:pPr>
        <w:pStyle w:val="Heading4"/>
      </w:pPr>
      <w:r>
        <w:t>PC Key and Obama THINKS its finite – unrelated fights spillover and prevent deal on debt ceiling causing economic collapse but that wont happen now</w:t>
      </w:r>
    </w:p>
    <w:p w:rsidR="00334C80" w:rsidRDefault="00334C80" w:rsidP="00334C80">
      <w:pPr>
        <w:rPr>
          <w:rStyle w:val="StyleStyleBold12pt"/>
          <w:b w:val="0"/>
        </w:rPr>
      </w:pPr>
      <w:r>
        <w:rPr>
          <w:rStyle w:val="StyleStyleBold12pt"/>
        </w:rPr>
        <w:t xml:space="preserve">Paletta, 13  </w:t>
      </w:r>
      <w:r>
        <w:rPr>
          <w:rStyle w:val="StyleStyleBold12pt"/>
          <w:b w:val="0"/>
        </w:rPr>
        <w:t xml:space="preserve">(Damian, covers economic policy for The Wall Street Journal's Washington bureau. His areas of coverage include the federal budget, tax and spending policy, the White House, Treasury Department, and Congress, Wall Street Journal, 6/30, </w:t>
      </w:r>
      <w:hyperlink r:id="rId10" w:history="1">
        <w:r w:rsidRPr="004F4EC3">
          <w:rPr>
            <w:rStyle w:val="Hyperlink"/>
          </w:rPr>
          <w:t>http://online.wsj.com/article/SB10001424127887323689204578569833242567970.html</w:t>
        </w:r>
      </w:hyperlink>
      <w:r>
        <w:rPr>
          <w:rStyle w:val="StyleStyleBold12pt"/>
          <w:b w:val="0"/>
        </w:rPr>
        <w:t>)</w:t>
      </w:r>
    </w:p>
    <w:p w:rsidR="00334C80" w:rsidRDefault="00334C80" w:rsidP="00334C80"/>
    <w:p w:rsidR="00334C80" w:rsidRDefault="00334C80" w:rsidP="00334C80">
      <w:pPr>
        <w:rPr>
          <w:rStyle w:val="Emphasis"/>
        </w:rPr>
      </w:pPr>
      <w:r w:rsidRPr="00A844D2">
        <w:rPr>
          <w:rStyle w:val="StyleBoldUnderline"/>
        </w:rPr>
        <w:t>Epic fiasco. The</w:t>
      </w:r>
      <w:r w:rsidRPr="00450224">
        <w:rPr>
          <w:sz w:val="16"/>
        </w:rPr>
        <w:t xml:space="preserve"> immigration </w:t>
      </w:r>
      <w:r w:rsidRPr="00A844D2">
        <w:rPr>
          <w:rStyle w:val="StyleBoldUnderline"/>
        </w:rPr>
        <w:t xml:space="preserve">fight turns ugly, </w:t>
      </w:r>
      <w:r w:rsidRPr="00450224">
        <w:rPr>
          <w:rStyle w:val="Emphasis"/>
        </w:rPr>
        <w:t>poisoning the well</w:t>
      </w:r>
      <w:r w:rsidRPr="00A844D2">
        <w:rPr>
          <w:rStyle w:val="StyleBoldUnderline"/>
        </w:rPr>
        <w:t xml:space="preserve"> for any compromise. The White House gives up trying to broker a big budget agreement, assuming Capitol Hill will come up with some short-term fix</w:t>
      </w:r>
      <w:r w:rsidRPr="00450224">
        <w:rPr>
          <w:sz w:val="16"/>
        </w:rPr>
        <w:t xml:space="preserve">. Meanwhile, President Barack </w:t>
      </w:r>
      <w:r w:rsidRPr="00A844D2">
        <w:rPr>
          <w:rStyle w:val="StyleBoldUnderline"/>
        </w:rPr>
        <w:t xml:space="preserve">Obama </w:t>
      </w:r>
      <w:r w:rsidRPr="00A844D2">
        <w:rPr>
          <w:rStyle w:val="Emphasis"/>
        </w:rPr>
        <w:t>knows he has a limited amount of political capital left</w:t>
      </w:r>
      <w:r w:rsidRPr="00A844D2">
        <w:rPr>
          <w:rStyle w:val="StyleBoldUnderline"/>
        </w:rPr>
        <w:t xml:space="preserve"> and doesn't want to use it on more deficit-reduction talks.</w:t>
      </w:r>
      <w:r>
        <w:rPr>
          <w:rStyle w:val="StyleBoldUnderline"/>
        </w:rPr>
        <w:t xml:space="preserve"> </w:t>
      </w:r>
      <w:r w:rsidRPr="00450224">
        <w:rPr>
          <w:rStyle w:val="StyleBoldUnderline"/>
        </w:rPr>
        <w:t>The liberal wing of the Senate digs in</w:t>
      </w:r>
      <w:r w:rsidRPr="00543BB9">
        <w:rPr>
          <w:rStyle w:val="StyleBoldUnderline"/>
        </w:rPr>
        <w:t xml:space="preserve"> and says it won't accept a bipartisan compromise, believing that there is little need for cuts</w:t>
      </w:r>
      <w:r w:rsidRPr="00450224">
        <w:rPr>
          <w:sz w:val="16"/>
        </w:rPr>
        <w:t xml:space="preserve"> to Medicare </w:t>
      </w:r>
      <w:r w:rsidRPr="00543BB9">
        <w:rPr>
          <w:rStyle w:val="StyleBoldUnderline"/>
        </w:rPr>
        <w:t xml:space="preserve">given </w:t>
      </w:r>
      <w:r w:rsidRPr="00450224">
        <w:rPr>
          <w:sz w:val="16"/>
        </w:rPr>
        <w:t xml:space="preserve">estimates that the program's </w:t>
      </w:r>
      <w:r w:rsidRPr="00543BB9">
        <w:rPr>
          <w:rStyle w:val="StyleBoldUnderline"/>
        </w:rPr>
        <w:t>finances have improved</w:t>
      </w:r>
      <w:r w:rsidRPr="00450224">
        <w:rPr>
          <w:sz w:val="16"/>
        </w:rPr>
        <w:t xml:space="preserve"> slightly. Perhaps this wing grows larger than the White House thought was possible. </w:t>
      </w:r>
      <w:r w:rsidRPr="00450224">
        <w:rPr>
          <w:rStyle w:val="StyleBoldUnderline"/>
        </w:rPr>
        <w:t>Conservative House and Senate Republicans say they won't agree to any deal that could raise taxes</w:t>
      </w:r>
      <w:r w:rsidRPr="00450224">
        <w:rPr>
          <w:sz w:val="16"/>
        </w:rPr>
        <w:t xml:space="preserve">. They insist that any debt-ceiling increase include a repeal of Mr. Obama's signature health law. </w:t>
      </w:r>
      <w:r w:rsidRPr="00450224">
        <w:rPr>
          <w:rStyle w:val="StyleBoldUnderline"/>
        </w:rPr>
        <w:t>House GOP support never jells around a specific proposal.</w:t>
      </w:r>
      <w:r>
        <w:rPr>
          <w:rStyle w:val="StyleBoldUnderline"/>
        </w:rPr>
        <w:t xml:space="preserve"> </w:t>
      </w:r>
      <w:r w:rsidRPr="00450224">
        <w:rPr>
          <w:sz w:val="16"/>
        </w:rPr>
        <w:t xml:space="preserve">Senate Minority Leader Mitch </w:t>
      </w:r>
      <w:r w:rsidRPr="00450224">
        <w:rPr>
          <w:rStyle w:val="StyleBoldUnderline"/>
        </w:rPr>
        <w:t>McConnell</w:t>
      </w:r>
      <w:r w:rsidRPr="00450224">
        <w:rPr>
          <w:sz w:val="16"/>
        </w:rPr>
        <w:t xml:space="preserve"> (R., Ky.), who is </w:t>
      </w:r>
      <w:r w:rsidRPr="00450224">
        <w:rPr>
          <w:rStyle w:val="StyleBoldUnderline"/>
        </w:rPr>
        <w:t>up for re-election</w:t>
      </w:r>
      <w:r w:rsidRPr="00450224">
        <w:rPr>
          <w:sz w:val="16"/>
        </w:rPr>
        <w:t xml:space="preserve"> in 2014, </w:t>
      </w:r>
      <w:r w:rsidRPr="00450224">
        <w:rPr>
          <w:rStyle w:val="StyleBoldUnderline"/>
        </w:rPr>
        <w:t>stays on the sidelines</w:t>
      </w:r>
      <w:r w:rsidRPr="00450224">
        <w:rPr>
          <w:sz w:val="16"/>
        </w:rPr>
        <w:t xml:space="preserve">. </w:t>
      </w:r>
      <w:r w:rsidRPr="00543BB9">
        <w:rPr>
          <w:rStyle w:val="StyleBoldUnderline"/>
        </w:rPr>
        <w:t>Business leaders refuse to get involved, still stung by the failure of their efforts to push for a big budget deal</w:t>
      </w:r>
      <w:r w:rsidRPr="00450224">
        <w:rPr>
          <w:sz w:val="16"/>
        </w:rPr>
        <w:t xml:space="preserve"> late last year </w:t>
      </w:r>
      <w:r w:rsidRPr="00543BB9">
        <w:rPr>
          <w:rStyle w:val="StyleBoldUnderline"/>
        </w:rPr>
        <w:t>during the fiscal-cliff</w:t>
      </w:r>
      <w:r w:rsidRPr="00450224">
        <w:rPr>
          <w:sz w:val="16"/>
        </w:rPr>
        <w:t xml:space="preserve"> fracas</w:t>
      </w:r>
      <w:r w:rsidRPr="00543BB9">
        <w:rPr>
          <w:rStyle w:val="StyleBoldUnderline"/>
        </w:rPr>
        <w:t>. The situation begins to resemble a pop fly into shallow center field where two outfielders and an infielder converge, and then retreat thinking the ball will be caught by someone else.</w:t>
      </w:r>
      <w:r w:rsidRPr="00450224">
        <w:rPr>
          <w:sz w:val="16"/>
        </w:rPr>
        <w:t xml:space="preserve"> </w:t>
      </w:r>
      <w:r w:rsidRPr="00450224">
        <w:rPr>
          <w:rStyle w:val="StyleBoldUnderline"/>
        </w:rPr>
        <w:t xml:space="preserve">The </w:t>
      </w:r>
      <w:r w:rsidRPr="005C7384">
        <w:rPr>
          <w:rStyle w:val="Emphasis"/>
        </w:rPr>
        <w:t>ball drops</w:t>
      </w:r>
      <w:r w:rsidRPr="00450224">
        <w:rPr>
          <w:rStyle w:val="StyleBoldUnderline"/>
        </w:rPr>
        <w:t xml:space="preserve"> in between them all, the </w:t>
      </w:r>
      <w:r w:rsidRPr="00450224">
        <w:rPr>
          <w:rStyle w:val="Emphasis"/>
        </w:rPr>
        <w:t>markets crash</w:t>
      </w:r>
      <w:r w:rsidRPr="00450224">
        <w:rPr>
          <w:rStyle w:val="StyleBoldUnderline"/>
        </w:rPr>
        <w:t>, and frantic finger pointing ensues.</w:t>
      </w:r>
      <w:r>
        <w:rPr>
          <w:rStyle w:val="StyleBoldUnderline"/>
        </w:rPr>
        <w:t xml:space="preserve"> </w:t>
      </w:r>
      <w:r w:rsidRPr="00450224">
        <w:rPr>
          <w:rStyle w:val="StyleBoldUnderline"/>
        </w:rPr>
        <w:t xml:space="preserve">Chance of this happening: </w:t>
      </w:r>
      <w:r w:rsidRPr="00543BB9">
        <w:rPr>
          <w:rStyle w:val="Emphasis"/>
        </w:rPr>
        <w:t>25%</w:t>
      </w:r>
    </w:p>
    <w:p w:rsidR="007573C5" w:rsidRDefault="007573C5" w:rsidP="00334C80">
      <w:pPr>
        <w:rPr>
          <w:rStyle w:val="Emphasis"/>
        </w:rPr>
      </w:pPr>
    </w:p>
    <w:p w:rsidR="007573C5" w:rsidRPr="007573C5" w:rsidRDefault="007573C5" w:rsidP="007573C5">
      <w:pPr>
        <w:pStyle w:val="Heading4"/>
      </w:pPr>
      <w:r>
        <w:t>INSERT ECON IMPACT</w:t>
      </w:r>
      <w:bookmarkStart w:id="0" w:name="_GoBack"/>
      <w:bookmarkEnd w:id="0"/>
    </w:p>
    <w:p w:rsidR="00FB75EF" w:rsidRDefault="00FB75EF" w:rsidP="00334C80">
      <w:pPr>
        <w:rPr>
          <w:rStyle w:val="Emphasis"/>
        </w:rPr>
      </w:pPr>
    </w:p>
    <w:p w:rsidR="00FB75EF" w:rsidRDefault="00FB75EF" w:rsidP="00FB75EF">
      <w:pPr>
        <w:pStyle w:val="Heading3"/>
      </w:pPr>
      <w:r>
        <w:lastRenderedPageBreak/>
        <w:t>1NC – Prolonged Fight/Negotiation over preconditions Trick</w:t>
      </w:r>
    </w:p>
    <w:p w:rsidR="00FB75EF" w:rsidRDefault="00FB75EF" w:rsidP="00FB75EF"/>
    <w:p w:rsidR="00FB75EF" w:rsidRDefault="00FB75EF" w:rsidP="00FB75EF"/>
    <w:p w:rsidR="00FB75EF" w:rsidRPr="002B221D" w:rsidRDefault="00FB75EF" w:rsidP="00FB75EF"/>
    <w:p w:rsidR="00FB75EF" w:rsidRDefault="00FB75EF" w:rsidP="00FB75EF">
      <w:pPr>
        <w:pStyle w:val="Heading4"/>
      </w:pPr>
      <w:r>
        <w:t>PC Key and Obama has enough now –– even prolonging the fight tanks the economy – our ev assumes thumpers but not additional new controversies like plan</w:t>
      </w:r>
    </w:p>
    <w:p w:rsidR="00FB75EF" w:rsidRPr="000456AC" w:rsidRDefault="00FB75EF" w:rsidP="00FB75EF">
      <w:pPr>
        <w:rPr>
          <w:rStyle w:val="StyleStyleBold12pt"/>
        </w:rPr>
      </w:pPr>
      <w:r>
        <w:rPr>
          <w:rStyle w:val="StyleStyleBold12pt"/>
        </w:rPr>
        <w:t>Langenkamp, 7/13</w:t>
      </w:r>
    </w:p>
    <w:p w:rsidR="00FB75EF" w:rsidRDefault="00FB75EF" w:rsidP="00FB75EF">
      <w:r>
        <w:t>Andy Langenkamp, Global political analyst at ECR Research and Interest &amp; Currency Consultants, Huffington Post, 7/13/13, http://www.huffingtonpost.com/andy-langenkamp/obama-to-take-over-baton-_b_3571885.html</w:t>
      </w:r>
    </w:p>
    <w:p w:rsidR="00FB75EF" w:rsidRDefault="00FB75EF" w:rsidP="00FB75EF">
      <w:pPr>
        <w:rPr>
          <w:sz w:val="16"/>
        </w:rPr>
      </w:pPr>
    </w:p>
    <w:p w:rsidR="00FB75EF" w:rsidRDefault="00FB75EF" w:rsidP="00FB75EF">
      <w:pPr>
        <w:rPr>
          <w:rStyle w:val="StyleBoldUnderline"/>
        </w:rPr>
      </w:pPr>
      <w:r w:rsidRPr="000456AC">
        <w:rPr>
          <w:rStyle w:val="StyleBoldUnderline"/>
        </w:rPr>
        <w:t>Obama's weakened hand reduces the chance that he can move the fiscal agenda forward</w:t>
      </w:r>
      <w:r w:rsidRPr="00CA3FC9">
        <w:rPr>
          <w:sz w:val="12"/>
        </w:rPr>
        <w:t xml:space="preserve">. Meanwhile, Mr. Obama seems increasingly preoccupied with his legacy. U.S. presidents want to leave their mark on world affairs as the end of their last term approaches. Several have tried to solve the thorny Israeli-Palestinian problem (Clinton made a brave but ultimately naive and fruitless attempt). Obama appears to focus on, among others, reducing the world's nuclear stockpile -- witness his recent speech in Berlin -- and closing Guantánamo Bay. Still some cards up his sleeves? </w:t>
      </w:r>
      <w:r w:rsidRPr="000456AC">
        <w:rPr>
          <w:rStyle w:val="StyleBoldUnderline"/>
        </w:rPr>
        <w:t xml:space="preserve">The U.S. president still has some </w:t>
      </w:r>
      <w:r w:rsidRPr="000456AC">
        <w:rPr>
          <w:rStyle w:val="Emphasis"/>
        </w:rPr>
        <w:t>political capital at his disposal</w:t>
      </w:r>
      <w:r w:rsidRPr="00CA3FC9">
        <w:rPr>
          <w:sz w:val="12"/>
        </w:rPr>
        <w:t xml:space="preserve">. </w:t>
      </w:r>
      <w:r w:rsidRPr="000456AC">
        <w:rPr>
          <w:rStyle w:val="StyleBoldUnderline"/>
        </w:rPr>
        <w:t>His approval rating</w:t>
      </w:r>
      <w:r w:rsidRPr="00CA3FC9">
        <w:rPr>
          <w:sz w:val="12"/>
        </w:rPr>
        <w:t xml:space="preserve"> (50 percent) </w:t>
      </w:r>
      <w:r w:rsidRPr="000456AC">
        <w:rPr>
          <w:rStyle w:val="StyleBoldUnderline"/>
        </w:rPr>
        <w:t xml:space="preserve">may not be spectacular but it </w:t>
      </w:r>
      <w:r w:rsidRPr="005C7384">
        <w:rPr>
          <w:rStyle w:val="Emphasis"/>
        </w:rPr>
        <w:t>exceeds the dismal endorsement of Congress</w:t>
      </w:r>
      <w:r w:rsidRPr="00CA3FC9">
        <w:rPr>
          <w:sz w:val="12"/>
        </w:rPr>
        <w:t xml:space="preserve"> (15 percent). </w:t>
      </w:r>
      <w:r w:rsidRPr="000456AC">
        <w:rPr>
          <w:rStyle w:val="StyleBoldUnderline"/>
        </w:rPr>
        <w:t>Many voters still give him the benefit of the doubt;</w:t>
      </w:r>
      <w:r w:rsidRPr="00CA3FC9">
        <w:rPr>
          <w:sz w:val="12"/>
        </w:rPr>
        <w:t xml:space="preserve"> just 26 percent of Americans are satisfied with the direction the U.S. is taking, but Obama's ratings indicate many do not believe he is to blame for their disappointment. In any case</w:t>
      </w:r>
      <w:r w:rsidRPr="000456AC">
        <w:rPr>
          <w:rStyle w:val="StyleBoldUnderline"/>
        </w:rPr>
        <w:t>, the presidential "approval premium" has not been this high since Reagan</w:t>
      </w:r>
      <w:r w:rsidRPr="00CA3FC9">
        <w:rPr>
          <w:sz w:val="12"/>
        </w:rPr>
        <w:t xml:space="preserve">. Perhaps </w:t>
      </w:r>
      <w:r w:rsidRPr="000456AC">
        <w:rPr>
          <w:rStyle w:val="StyleBoldUnderline"/>
        </w:rPr>
        <w:t>this will give</w:t>
      </w:r>
      <w:r w:rsidRPr="00CA3FC9">
        <w:rPr>
          <w:sz w:val="12"/>
        </w:rPr>
        <w:t xml:space="preserve"> Mr</w:t>
      </w:r>
      <w:r w:rsidRPr="000456AC">
        <w:rPr>
          <w:rStyle w:val="StyleBoldUnderline"/>
        </w:rPr>
        <w:t xml:space="preserve">. Obama the courage to get down to business in Q4 and take </w:t>
      </w:r>
      <w:r w:rsidRPr="000456AC">
        <w:rPr>
          <w:rStyle w:val="Emphasis"/>
        </w:rPr>
        <w:t>decisive steps</w:t>
      </w:r>
      <w:r w:rsidRPr="000456AC">
        <w:rPr>
          <w:rStyle w:val="StyleBoldUnderline"/>
        </w:rPr>
        <w:t xml:space="preserve"> towards restoring the fiscal health of America.</w:t>
      </w:r>
      <w:r>
        <w:rPr>
          <w:rStyle w:val="StyleBoldUnderline"/>
        </w:rPr>
        <w:t xml:space="preserve"> </w:t>
      </w:r>
      <w:r w:rsidRPr="00CA3FC9">
        <w:rPr>
          <w:sz w:val="12"/>
        </w:rPr>
        <w:t xml:space="preserve">Obama and Congress on their own </w:t>
      </w:r>
      <w:r w:rsidRPr="000456AC">
        <w:rPr>
          <w:rStyle w:val="StyleBoldUnderline"/>
        </w:rPr>
        <w:t>We see various dangerous obstacles on the road</w:t>
      </w:r>
      <w:r w:rsidRPr="00CA3FC9">
        <w:rPr>
          <w:sz w:val="12"/>
        </w:rPr>
        <w:t>. Rising interest rates as the Fed takes a back seat -- not to mention the approaching deadlines -- mean that the</w:t>
      </w:r>
      <w:r w:rsidRPr="000456AC">
        <w:rPr>
          <w:rStyle w:val="StyleBoldUnderline"/>
        </w:rPr>
        <w:t xml:space="preserve"> public finances will be a "</w:t>
      </w:r>
      <w:r w:rsidRPr="000456AC">
        <w:rPr>
          <w:rStyle w:val="Emphasis"/>
        </w:rPr>
        <w:t>hot item</w:t>
      </w:r>
      <w:r w:rsidRPr="000456AC">
        <w:rPr>
          <w:rStyle w:val="StyleBoldUnderline"/>
        </w:rPr>
        <w:t>" again in September/October</w:t>
      </w:r>
      <w:r w:rsidRPr="00CA3FC9">
        <w:rPr>
          <w:sz w:val="12"/>
        </w:rPr>
        <w:t xml:space="preserve">. </w:t>
      </w:r>
      <w:r w:rsidRPr="000456AC">
        <w:rPr>
          <w:rStyle w:val="StyleBoldUnderline"/>
        </w:rPr>
        <w:t xml:space="preserve">Add to this immigration reform, Bernanke's succession, and the Keystone project. There is </w:t>
      </w:r>
      <w:r w:rsidRPr="000456AC">
        <w:rPr>
          <w:rStyle w:val="Emphasis"/>
        </w:rPr>
        <w:t>not a lot of time left</w:t>
      </w:r>
      <w:r w:rsidRPr="000456AC">
        <w:rPr>
          <w:rStyle w:val="StyleBoldUnderline"/>
        </w:rPr>
        <w:t xml:space="preserve"> </w:t>
      </w:r>
      <w:r w:rsidRPr="00CA3FC9">
        <w:rPr>
          <w:sz w:val="12"/>
        </w:rPr>
        <w:t>to conclude a grand bargain;</w:t>
      </w:r>
      <w:r w:rsidRPr="000456AC">
        <w:rPr>
          <w:rStyle w:val="StyleBoldUnderline"/>
        </w:rPr>
        <w:t xml:space="preserve"> the midterms are too close for comfort.</w:t>
      </w:r>
      <w:r>
        <w:rPr>
          <w:rStyle w:val="StyleBoldUnderline"/>
        </w:rPr>
        <w:t xml:space="preserve"> </w:t>
      </w:r>
      <w:r w:rsidRPr="00CA3FC9">
        <w:rPr>
          <w:sz w:val="12"/>
        </w:rPr>
        <w:t xml:space="preserve">Therefore </w:t>
      </w:r>
      <w:r w:rsidRPr="000456AC">
        <w:rPr>
          <w:rStyle w:val="StyleBoldUnderline"/>
        </w:rPr>
        <w:t>it would not surprise if the U.S. stumbles from cut-off date to cut-off date</w:t>
      </w:r>
      <w:r w:rsidRPr="00CA3FC9">
        <w:rPr>
          <w:sz w:val="12"/>
        </w:rPr>
        <w:t xml:space="preserve">. Democrats and Republicans will not suddenly be prepared to meet each other halfway but </w:t>
      </w:r>
      <w:r w:rsidRPr="000456AC">
        <w:rPr>
          <w:rStyle w:val="StyleBoldUnderline"/>
        </w:rPr>
        <w:t xml:space="preserve">that does not mean that the government will shut down. But the Fed throttling back and Washington being sclerotic, could </w:t>
      </w:r>
      <w:r w:rsidRPr="000456AC">
        <w:rPr>
          <w:rStyle w:val="Emphasis"/>
        </w:rPr>
        <w:t>turn markets increasingly jittery</w:t>
      </w:r>
      <w:r w:rsidRPr="00CA3FC9">
        <w:rPr>
          <w:sz w:val="12"/>
        </w:rPr>
        <w:t xml:space="preserve">. </w:t>
      </w:r>
      <w:r w:rsidRPr="000456AC">
        <w:rPr>
          <w:rStyle w:val="StyleBoldUnderline"/>
        </w:rPr>
        <w:t xml:space="preserve">One thing is certain. </w:t>
      </w:r>
      <w:r w:rsidRPr="00CA3FC9">
        <w:rPr>
          <w:sz w:val="12"/>
        </w:rPr>
        <w:t>Once Bernanke (and his printing press) retreat into the shadows,</w:t>
      </w:r>
      <w:r w:rsidRPr="000456AC">
        <w:rPr>
          <w:rStyle w:val="StyleBoldUnderline"/>
        </w:rPr>
        <w:t xml:space="preserve"> the politicians will </w:t>
      </w:r>
      <w:r w:rsidRPr="000456AC">
        <w:rPr>
          <w:rStyle w:val="Emphasis"/>
        </w:rPr>
        <w:t xml:space="preserve">definitely have to come up with the goods and take more decisive action </w:t>
      </w:r>
      <w:r w:rsidRPr="000456AC">
        <w:rPr>
          <w:rStyle w:val="StyleBoldUnderline"/>
        </w:rPr>
        <w:t>than they have hitherto done.</w:t>
      </w:r>
      <w:r>
        <w:rPr>
          <w:rStyle w:val="StyleBoldUnderline"/>
        </w:rPr>
        <w:t xml:space="preserve"> </w:t>
      </w:r>
    </w:p>
    <w:p w:rsidR="00FB75EF" w:rsidRDefault="00FB75EF" w:rsidP="00FB75EF"/>
    <w:p w:rsidR="00FB75EF" w:rsidRDefault="00FB75EF" w:rsidP="00FB75EF"/>
    <w:p w:rsidR="00FB75EF" w:rsidRDefault="00FB75EF" w:rsidP="00FB75EF">
      <w:pPr>
        <w:pStyle w:val="Heading4"/>
      </w:pPr>
      <w:r>
        <w:t>Loss of PC forces Obama to negotiate over debt ceiling preconditions – causes extended battle</w:t>
      </w:r>
    </w:p>
    <w:p w:rsidR="00FB75EF" w:rsidRPr="00BF00A2" w:rsidRDefault="00FB75EF" w:rsidP="00FB75EF">
      <w:pPr>
        <w:rPr>
          <w:rStyle w:val="StyleStyleBold12pt"/>
        </w:rPr>
      </w:pPr>
      <w:r>
        <w:rPr>
          <w:rStyle w:val="StyleStyleBold12pt"/>
        </w:rPr>
        <w:t>Chait, 13</w:t>
      </w:r>
    </w:p>
    <w:p w:rsidR="00FB75EF" w:rsidRDefault="00FB75EF" w:rsidP="00FB75EF">
      <w:r>
        <w:t xml:space="preserve">Jonathan Chait, commentator and writer for New York magazine. He was previously a senior editor at The New Republic and a former assistant editor of The American Prospect. He also writes a periodic column in the Los Angeles Times, New York Magazine, 4/26/13, </w:t>
      </w:r>
      <w:hyperlink r:id="rId11" w:history="1">
        <w:r w:rsidRPr="004F4EC3">
          <w:rPr>
            <w:rStyle w:val="Hyperlink"/>
          </w:rPr>
          <w:t>http://nymag.com/daily/intelligencer/2013/04/democrats-lost-sequestration-two-years-ago.html</w:t>
        </w:r>
      </w:hyperlink>
    </w:p>
    <w:p w:rsidR="00FB75EF" w:rsidRDefault="00FB75EF" w:rsidP="00FB75EF"/>
    <w:p w:rsidR="00FB75EF" w:rsidRDefault="00FB75EF" w:rsidP="00FB75EF">
      <w:pPr>
        <w:rPr>
          <w:sz w:val="16"/>
        </w:rPr>
      </w:pPr>
      <w:r w:rsidRPr="00BF00A2">
        <w:rPr>
          <w:rStyle w:val="StyleBoldUnderline"/>
        </w:rPr>
        <w:t>"Obama's mistake</w:t>
      </w:r>
      <w:r w:rsidRPr="00BF00A2">
        <w:rPr>
          <w:sz w:val="16"/>
        </w:rPr>
        <w:t xml:space="preserve"> wasn't the design of sequestration. It </w:t>
      </w:r>
      <w:r w:rsidRPr="00BF00A2">
        <w:rPr>
          <w:rStyle w:val="StyleBoldUnderline"/>
        </w:rPr>
        <w:t xml:space="preserve">was </w:t>
      </w:r>
      <w:r w:rsidRPr="00FE50AA">
        <w:rPr>
          <w:rStyle w:val="Emphasis"/>
        </w:rPr>
        <w:t>finding himself in that negotiation to begin with</w:t>
      </w:r>
      <w:r w:rsidRPr="00BF00A2">
        <w:rPr>
          <w:rStyle w:val="StyleBoldUnderline"/>
        </w:rPr>
        <w:t xml:space="preserve">. Earlier this year, Obama refused to negotiate over the debt ceiling, and Republicans </w:t>
      </w:r>
      <w:r w:rsidRPr="00FE50AA">
        <w:rPr>
          <w:rStyle w:val="Emphasis"/>
        </w:rPr>
        <w:t xml:space="preserve">caved </w:t>
      </w:r>
      <w:r w:rsidRPr="00BF00A2">
        <w:rPr>
          <w:rStyle w:val="StyleBoldUnderline"/>
        </w:rPr>
        <w:t xml:space="preserve">and raised it. If he had done that in 2011, they would probably have done the same thing. Instead, Obama took </w:t>
      </w:r>
      <w:r w:rsidRPr="00BF00A2">
        <w:rPr>
          <w:rStyle w:val="StyleBoldUnderline"/>
        </w:rPr>
        <w:lastRenderedPageBreak/>
        <w:t>their demand to reduce the deficit at face value and thought</w:t>
      </w:r>
      <w:r w:rsidRPr="00BF00A2">
        <w:rPr>
          <w:sz w:val="16"/>
        </w:rPr>
        <w:t xml:space="preserve">, Hey, I want to reduce the deficit, too — </w:t>
      </w:r>
      <w:r w:rsidRPr="00BF00A2">
        <w:rPr>
          <w:rStyle w:val="StyleBoldUnderline"/>
        </w:rPr>
        <w:t>why don't we use this opportunity to strike a deal?</w:t>
      </w:r>
      <w:r w:rsidRPr="00BF00A2">
        <w:rPr>
          <w:sz w:val="16"/>
        </w:rPr>
        <w:t xml:space="preserve"> As it happened, Republicans care way, way, way more about low taxes for the rich than low deficits, which made a morally acceptable deal, or even something within hailing distance of a morally acceptable deal, completely impossible. "By the point at which Obama figured this out in 2011, the debt ceiling loomed and it was too late to credibly insist he wouldn't negotiate over it. Sequestration was a pretty good way to escape fiscal calamity</w:t>
      </w:r>
      <w:r w:rsidRPr="00BF00A2">
        <w:rPr>
          <w:rStyle w:val="StyleBoldUnderline"/>
        </w:rPr>
        <w:t xml:space="preserve">. The mistake was </w:t>
      </w:r>
      <w:r w:rsidRPr="00FE50AA">
        <w:rPr>
          <w:rStyle w:val="Emphasis"/>
        </w:rPr>
        <w:t>getting jacked up</w:t>
      </w:r>
      <w:r w:rsidRPr="00BF00A2">
        <w:rPr>
          <w:rStyle w:val="StyleBoldUnderline"/>
        </w:rPr>
        <w:t xml:space="preserve"> over the debt ceiling in the first place."</w:t>
      </w:r>
      <w:r>
        <w:rPr>
          <w:rStyle w:val="StyleBoldUnderline"/>
        </w:rPr>
        <w:t xml:space="preserve"> </w:t>
      </w:r>
      <w:r w:rsidRPr="00BF00A2">
        <w:rPr>
          <w:sz w:val="16"/>
        </w:rPr>
        <w:t xml:space="preserve">http://nymag.com/daily/intelligencer/2013/04/democrats-lost-sequestration-two-years-ago.html[17] </w:t>
      </w:r>
      <w:r w:rsidRPr="00BF00A2">
        <w:rPr>
          <w:rStyle w:val="StyleBoldUnderline"/>
        </w:rPr>
        <w:t xml:space="preserve">In 2011 though, the GOP had a little </w:t>
      </w:r>
      <w:r w:rsidRPr="00FE50AA">
        <w:rPr>
          <w:rStyle w:val="Emphasis"/>
        </w:rPr>
        <w:t>more political capital and the President considerably less so he may have had to negotiate</w:t>
      </w:r>
      <w:r w:rsidRPr="00BF00A2">
        <w:rPr>
          <w:rStyle w:val="StyleBoldUnderline"/>
        </w:rPr>
        <w:t>.</w:t>
      </w:r>
      <w:r>
        <w:rPr>
          <w:rStyle w:val="StyleBoldUnderline"/>
        </w:rPr>
        <w:t xml:space="preserve"> </w:t>
      </w:r>
      <w:r w:rsidRPr="00BF00A2">
        <w:rPr>
          <w:rStyle w:val="StyleBoldUnderline"/>
        </w:rPr>
        <w:t>Overall, though the point is well taken: Obama was right not to negotiate this year and it's hard to argue that he-or the Democrats- should have agreed to this</w:t>
      </w:r>
      <w:r w:rsidRPr="00BF00A2">
        <w:rPr>
          <w:sz w:val="16"/>
        </w:rPr>
        <w:t>. However, time will tell and I'd like to be proved wrong. And even if they made a mistake, as Chait points out maybe they'll realize their blunder and do better next time.</w:t>
      </w:r>
    </w:p>
    <w:p w:rsidR="00FB75EF" w:rsidRDefault="00FB75EF" w:rsidP="00FB75EF"/>
    <w:p w:rsidR="007573C5" w:rsidRDefault="007573C5" w:rsidP="00FB75EF"/>
    <w:p w:rsidR="007573C5" w:rsidRPr="00FB75EF" w:rsidRDefault="007573C5" w:rsidP="007573C5">
      <w:pPr>
        <w:pStyle w:val="Heading4"/>
      </w:pPr>
      <w:r>
        <w:t>INSERT ECON IMPACT</w:t>
      </w:r>
    </w:p>
    <w:p w:rsidR="00334C80" w:rsidRPr="00334C80" w:rsidRDefault="00334C80" w:rsidP="00334C80"/>
    <w:p w:rsidR="00BC2457" w:rsidRDefault="00BC2457" w:rsidP="00BC2457">
      <w:pPr>
        <w:pStyle w:val="Heading1"/>
      </w:pPr>
      <w:r>
        <w:lastRenderedPageBreak/>
        <w:t>Uniqueness</w:t>
      </w:r>
    </w:p>
    <w:p w:rsidR="00BC2457" w:rsidRDefault="00BC2457" w:rsidP="00BC2457">
      <w:pPr>
        <w:pStyle w:val="Heading2"/>
      </w:pPr>
      <w:r>
        <w:lastRenderedPageBreak/>
        <w:t>Will Pass</w:t>
      </w:r>
    </w:p>
    <w:p w:rsidR="00BC2457" w:rsidRDefault="00BC2457" w:rsidP="00BC2457">
      <w:pPr>
        <w:pStyle w:val="Heading3"/>
      </w:pPr>
      <w:r>
        <w:lastRenderedPageBreak/>
        <w:t>U – Will Pass/A2:  U Overwhelms</w:t>
      </w:r>
    </w:p>
    <w:p w:rsidR="00BC2457" w:rsidRDefault="00BC2457" w:rsidP="00BC2457"/>
    <w:p w:rsidR="00BC2457" w:rsidRDefault="00BC2457" w:rsidP="00BC2457"/>
    <w:p w:rsidR="00BC2457" w:rsidRDefault="00BC2457" w:rsidP="00BC2457">
      <w:pPr>
        <w:pStyle w:val="Heading4"/>
      </w:pPr>
      <w:r>
        <w:t>Will pass despite thumpers – Obama has enough PC despite weaknesses – but not guaranteed</w:t>
      </w:r>
    </w:p>
    <w:p w:rsidR="00BC2457" w:rsidRDefault="00BC2457" w:rsidP="00BC2457">
      <w:pPr>
        <w:rPr>
          <w:rStyle w:val="StyleStyleBold12pt"/>
          <w:b w:val="0"/>
        </w:rPr>
      </w:pPr>
      <w:r>
        <w:rPr>
          <w:rStyle w:val="StyleStyleBold12pt"/>
        </w:rPr>
        <w:t xml:space="preserve">BMI, 7/17  </w:t>
      </w:r>
      <w:r>
        <w:rPr>
          <w:rStyle w:val="StyleStyleBold12pt"/>
          <w:b w:val="0"/>
        </w:rPr>
        <w:t>(Business Monitor International, 7/17/13, United States Business Forecast Report, lexis)</w:t>
      </w:r>
    </w:p>
    <w:p w:rsidR="00BC2457" w:rsidRDefault="00BC2457" w:rsidP="00BC2457">
      <w:pPr>
        <w:rPr>
          <w:rStyle w:val="StyleStyleBold12pt"/>
          <w:b w:val="0"/>
        </w:rPr>
      </w:pPr>
      <w:r>
        <w:rPr>
          <w:rStyle w:val="StyleStyleBold12pt"/>
          <w:b w:val="0"/>
        </w:rPr>
        <w:t>Domestic Politics - Major Reform Drives Increasingly In Doubt</w:t>
      </w:r>
    </w:p>
    <w:p w:rsidR="00BC2457" w:rsidRPr="000B5F4B" w:rsidRDefault="00BC2457" w:rsidP="00BC2457">
      <w:pPr>
        <w:rPr>
          <w:rStyle w:val="Emphasis"/>
        </w:rPr>
      </w:pPr>
      <w:r w:rsidRPr="00A8167E">
        <w:rPr>
          <w:rStyle w:val="StyleStyleBold12pt"/>
          <w:b w:val="0"/>
          <w:sz w:val="10"/>
        </w:rPr>
        <w:t xml:space="preserve">BMI View: A number of </w:t>
      </w:r>
      <w:r w:rsidRPr="00673CDB">
        <w:rPr>
          <w:rStyle w:val="StyleBoldUnderline"/>
        </w:rPr>
        <w:t>dynamics in US politics</w:t>
      </w:r>
      <w:r w:rsidRPr="00A8167E">
        <w:rPr>
          <w:rStyle w:val="StyleStyleBold12pt"/>
          <w:b w:val="0"/>
          <w:sz w:val="10"/>
        </w:rPr>
        <w:t xml:space="preserve"> lead us to believe that the </w:t>
      </w:r>
      <w:r w:rsidRPr="00673CDB">
        <w:rPr>
          <w:rStyle w:val="StyleBoldUnderline"/>
        </w:rPr>
        <w:t>prospects for</w:t>
      </w:r>
      <w:r w:rsidRPr="00A8167E">
        <w:rPr>
          <w:rStyle w:val="StyleStyleBold12pt"/>
          <w:b w:val="0"/>
          <w:sz w:val="10"/>
        </w:rPr>
        <w:t xml:space="preserve"> a major immigration reform legislation or a long-term </w:t>
      </w:r>
      <w:r w:rsidRPr="00673CDB">
        <w:rPr>
          <w:rStyle w:val="StyleBoldUnderline"/>
        </w:rPr>
        <w:t>deal on fiscal policy are dimming somewhat. That said, we maintain our view that Congress and the White House will avoid a government shutdown this year and will raise the debt ceiling before end-2013.</w:t>
      </w:r>
      <w:r>
        <w:rPr>
          <w:rStyle w:val="StyleBoldUnderline"/>
        </w:rPr>
        <w:t xml:space="preserve"> </w:t>
      </w:r>
      <w:r w:rsidRPr="00A8167E">
        <w:rPr>
          <w:rStyle w:val="StyleStyleBold12pt"/>
          <w:b w:val="0"/>
          <w:sz w:val="10"/>
        </w:rPr>
        <w:t xml:space="preserve">In the last few months, we have seen several developments that make it relatively less likely that Congress and the White House will reach agreement on immigration reform or a major budget deal that reforms social entitlement programmes over the long term . While we were previously more optimistic ( see '2013: The Year Of The Deal?', April 17 ), we believe the climate for significant legislative progress has dimmed slightly for three reasons. First, public opinion is less insistent on seeing reform. Second , President Barack </w:t>
      </w:r>
      <w:r w:rsidRPr="00673CDB">
        <w:rPr>
          <w:rStyle w:val="StyleBoldUnderline"/>
        </w:rPr>
        <w:t>Obama is in a weakened position</w:t>
      </w:r>
      <w:r w:rsidRPr="00A8167E">
        <w:rPr>
          <w:rStyle w:val="StyleStyleBold12pt"/>
          <w:b w:val="0"/>
          <w:sz w:val="10"/>
        </w:rPr>
        <w:t xml:space="preserve"> and is less able to push through his priorities. And third, there is evidence that a deal brokered by legislative leaders might not be supported by rank-and-file members of the House of Representatives </w:t>
      </w:r>
      <w:r w:rsidRPr="00A8167E">
        <w:rPr>
          <w:sz w:val="10"/>
        </w:rPr>
        <w:t>. That said, we maintain our view that the US will ultimately raise the debt ceiling and avoid a major government shut down this year. A White House Distracted Another reason that we see dimming prospects for major legislativ</w:t>
      </w:r>
      <w:r w:rsidRPr="00A8167E">
        <w:rPr>
          <w:rStyle w:val="StyleStyleBold12pt"/>
          <w:b w:val="0"/>
          <w:sz w:val="10"/>
        </w:rPr>
        <w:t xml:space="preserve">e reforms this year is that </w:t>
      </w:r>
      <w:r w:rsidRPr="00376ADE">
        <w:rPr>
          <w:rStyle w:val="StyleBoldUnderline"/>
        </w:rPr>
        <w:t>the White House has been sidetracked by</w:t>
      </w:r>
      <w:r w:rsidRPr="00A8167E">
        <w:rPr>
          <w:rStyle w:val="StyleStyleBold12pt"/>
          <w:b w:val="0"/>
          <w:sz w:val="10"/>
        </w:rPr>
        <w:t xml:space="preserve"> issues that have hampered its ability to drive a legislative agenda. The revelation that Internal Revenue Service (</w:t>
      </w:r>
      <w:r w:rsidRPr="00376ADE">
        <w:rPr>
          <w:rStyle w:val="StyleBoldUnderline"/>
        </w:rPr>
        <w:t>IRS)</w:t>
      </w:r>
      <w:r w:rsidRPr="00A8167E">
        <w:rPr>
          <w:rStyle w:val="StyleStyleBold12pt"/>
          <w:b w:val="0"/>
          <w:sz w:val="10"/>
        </w:rPr>
        <w:t xml:space="preserve"> workers gave higher scrutiny to politically conservative non-profit groups has launched a protracted oversight investigation in the Republican-controlled House of Representatives. While these efforts have been unable to connect the incidents, which occurred at an IRS field office in Ohio, to the White House, the issue has been a major distraction for President Barack Obama. Additionally, major </w:t>
      </w:r>
      <w:r w:rsidRPr="00376ADE">
        <w:rPr>
          <w:rStyle w:val="StyleBoldUnderline"/>
        </w:rPr>
        <w:t>national security leaks about</w:t>
      </w:r>
      <w:r w:rsidRPr="00A8167E">
        <w:rPr>
          <w:rStyle w:val="StyleStyleBold12pt"/>
          <w:b w:val="0"/>
          <w:sz w:val="10"/>
        </w:rPr>
        <w:t xml:space="preserve"> US domestic and international </w:t>
      </w:r>
      <w:r w:rsidRPr="00376ADE">
        <w:rPr>
          <w:rStyle w:val="StyleBoldUnderline"/>
        </w:rPr>
        <w:t>surveillance programmes</w:t>
      </w:r>
      <w:r w:rsidRPr="00A8167E">
        <w:rPr>
          <w:rStyle w:val="StyleStyleBold12pt"/>
          <w:b w:val="0"/>
          <w:sz w:val="10"/>
        </w:rPr>
        <w:t xml:space="preserve"> have forced the administration to clarify its policies regarding its telephone- and internet-based intelligence gathering efforts. These revelations have embarrassed the administration and damaged its reputation among civil libertarians, especially those on the political left, leading to a drop in popular support for the president. With his approval ratings falling, Obama has less political clout to push for his legislative priorities. And Rebellion In The Republican Ranks Finally, a key risk to our previous outlook has materialised, and the House of Representatives has become a relatively less reliable negotiating partner, with House Speaker John Boehner encountering difficulty steering his caucus to support major legislation that he is trying pass. Boehner has been dealt two embarrassing setbacks in the past six months, the first in mid-December, when the right flank of his caucus balked and refused to back his spending reform deal on the grounds that it was not sufficiently austere. The second came in June, when Boehner lost a floor vote - an extremely rare event in a chamber whose rules are determined by the majority party - on the reauthorization of the Farm Bill, a measure that most observers thought had broad bipartisan support. These failures highlight the increasingly hard line taken by many members of the House Republican caucus. As we believe that major reforms to either immigration policy or entitlements will require compromises from both political parties, we see it as less likely that Boehner will be able to count on the support of the most conservative House Republicans in this process. While he has been willing to work with Democrats in the past to pass compromise legislation, we note that working across party lines and marginalizing part of his base will raise the likelihood that the more conservative wing of his caucus formally challenges his speakership. </w:t>
      </w:r>
      <w:r w:rsidRPr="00A8167E">
        <w:rPr>
          <w:sz w:val="10"/>
        </w:rPr>
        <w:t xml:space="preserve">But The Must-Pass Bills Will Be Passed </w:t>
      </w:r>
      <w:r w:rsidRPr="000B5F4B">
        <w:rPr>
          <w:rStyle w:val="Emphasis"/>
        </w:rPr>
        <w:t xml:space="preserve">Despite </w:t>
      </w:r>
      <w:r w:rsidRPr="00376ADE">
        <w:rPr>
          <w:rStyle w:val="StyleBoldUnderline"/>
        </w:rPr>
        <w:t>our less rosy outlook</w:t>
      </w:r>
      <w:r w:rsidRPr="00A8167E">
        <w:rPr>
          <w:rStyle w:val="StyleStyleBold12pt"/>
          <w:b w:val="0"/>
          <w:sz w:val="10"/>
        </w:rPr>
        <w:t xml:space="preserve"> on the two major reform bills described above, </w:t>
      </w:r>
      <w:r w:rsidRPr="00376ADE">
        <w:rPr>
          <w:rStyle w:val="StyleBoldUnderline"/>
        </w:rPr>
        <w:t>we maintain our view that the US government will take care of</w:t>
      </w:r>
      <w:r w:rsidRPr="00A8167E">
        <w:rPr>
          <w:sz w:val="10"/>
        </w:rPr>
        <w:t xml:space="preserve"> the must-pass legislative business this year</w:t>
      </w:r>
      <w:r w:rsidRPr="00376ADE">
        <w:rPr>
          <w:rStyle w:val="StyleBoldUnderline"/>
        </w:rPr>
        <w:t>: raising the debt ceiling bill by October</w:t>
      </w:r>
      <w:r w:rsidRPr="00A8167E">
        <w:rPr>
          <w:rStyle w:val="StyleStyleBold12pt"/>
          <w:b w:val="0"/>
          <w:sz w:val="10"/>
        </w:rPr>
        <w:t xml:space="preserve"> or early-November </w:t>
      </w:r>
      <w:r w:rsidRPr="00376ADE">
        <w:rPr>
          <w:rStyle w:val="StyleBoldUnderline"/>
        </w:rPr>
        <w:t>and reaching a funding deal for the federal government</w:t>
      </w:r>
      <w:r w:rsidRPr="00A8167E">
        <w:rPr>
          <w:rStyle w:val="StyleStyleBold12pt"/>
          <w:b w:val="0"/>
          <w:sz w:val="10"/>
        </w:rPr>
        <w:t xml:space="preserve"> for the next fiscal year by September 30. While the fiscal budget deficit is narrowing, the US government will come up against its self-imposed borrowing limit this fall. </w:t>
      </w:r>
      <w:r w:rsidRPr="00376ADE">
        <w:rPr>
          <w:rStyle w:val="StyleBoldUnderline"/>
        </w:rPr>
        <w:t xml:space="preserve">Although this ceiling was once routinely raised as a matter of course, the issue became </w:t>
      </w:r>
      <w:r w:rsidRPr="000B5F4B">
        <w:rPr>
          <w:rStyle w:val="Emphasis"/>
        </w:rPr>
        <w:t>politicized</w:t>
      </w:r>
      <w:r w:rsidRPr="00A8167E">
        <w:rPr>
          <w:rStyle w:val="StyleStyleBold12pt"/>
          <w:b w:val="0"/>
          <w:sz w:val="10"/>
        </w:rPr>
        <w:t xml:space="preserve"> in 2011, when conservative members of the House of Representatives tried to exact spending cuts in exchange for raising the debt ceiling. Indeed, the final bargain that saw the debt ceiling raised in 2011 was what set up the budget sequester that went into effect this year. </w:t>
      </w:r>
      <w:r w:rsidRPr="00A8167E">
        <w:rPr>
          <w:sz w:val="10"/>
        </w:rPr>
        <w:t>We see two reasons why the</w:t>
      </w:r>
      <w:r w:rsidRPr="00376ADE">
        <w:rPr>
          <w:rStyle w:val="StyleBoldUnderline"/>
        </w:rPr>
        <w:t xml:space="preserve"> debt-related legislative brinksmanship of 2011 is </w:t>
      </w:r>
      <w:r w:rsidRPr="000B5F4B">
        <w:rPr>
          <w:rStyle w:val="Emphasis"/>
        </w:rPr>
        <w:t xml:space="preserve">unlikely </w:t>
      </w:r>
      <w:r w:rsidRPr="00A8167E">
        <w:rPr>
          <w:sz w:val="10"/>
        </w:rPr>
        <w:t>to make a comeback on this issue.</w:t>
      </w:r>
      <w:r w:rsidRPr="00376ADE">
        <w:rPr>
          <w:rStyle w:val="StyleBoldUnderline"/>
        </w:rPr>
        <w:t xml:space="preserve"> </w:t>
      </w:r>
      <w:r w:rsidRPr="00A8167E">
        <w:rPr>
          <w:sz w:val="10"/>
        </w:rPr>
        <w:t>First, it is now fairly clear that the</w:t>
      </w:r>
      <w:r w:rsidRPr="00376ADE">
        <w:rPr>
          <w:rStyle w:val="StyleBoldUnderline"/>
        </w:rPr>
        <w:t xml:space="preserve"> public supports passage of raising the debt ceiling, as failure to do so would result in the US defaulting</w:t>
      </w:r>
      <w:r w:rsidRPr="00A8167E">
        <w:rPr>
          <w:rStyle w:val="StyleStyleBold12pt"/>
          <w:b w:val="0"/>
          <w:sz w:val="10"/>
        </w:rPr>
        <w:t xml:space="preserve"> on its debts. </w:t>
      </w:r>
      <w:r w:rsidRPr="00376ADE">
        <w:rPr>
          <w:rStyle w:val="StyleBoldUnderline"/>
        </w:rPr>
        <w:t>With the fiscal position improving substantially</w:t>
      </w:r>
      <w:r w:rsidRPr="00A8167E">
        <w:rPr>
          <w:rStyle w:val="StyleStyleBold12pt"/>
          <w:b w:val="0"/>
          <w:sz w:val="10"/>
        </w:rPr>
        <w:t xml:space="preserve"> </w:t>
      </w:r>
      <w:r w:rsidRPr="00376ADE">
        <w:rPr>
          <w:rStyle w:val="StyleBoldUnderline"/>
        </w:rPr>
        <w:t>since 2011, we believe the public will be less sympathetic to attempts to hold the debt ceiling issue captive to other legislative demands.</w:t>
      </w:r>
      <w:r w:rsidRPr="00A8167E">
        <w:rPr>
          <w:rStyle w:val="StyleStyleBold12pt"/>
          <w:b w:val="0"/>
          <w:sz w:val="10"/>
        </w:rPr>
        <w:t xml:space="preserve"> </w:t>
      </w:r>
      <w:r w:rsidRPr="00A8167E">
        <w:rPr>
          <w:sz w:val="10"/>
        </w:rPr>
        <w:t>Second,</w:t>
      </w:r>
      <w:r w:rsidRPr="00376ADE">
        <w:rPr>
          <w:rStyle w:val="StyleBoldUnderline"/>
        </w:rPr>
        <w:t xml:space="preserve"> there will be significant pressure within the national Republican Party to avoid being perceived as reckless on the debt issue.</w:t>
      </w:r>
      <w:r w:rsidRPr="00A8167E">
        <w:rPr>
          <w:rStyle w:val="StyleStyleBold12pt"/>
          <w:b w:val="0"/>
          <w:sz w:val="10"/>
        </w:rPr>
        <w:t xml:space="preserve"> With Republicans poised to pick up seats in the Senate in 2014, we believe </w:t>
      </w:r>
      <w:r w:rsidRPr="00376ADE">
        <w:rPr>
          <w:rStyle w:val="StyleBoldUnderline"/>
        </w:rPr>
        <w:t>there will be strong pressure on Boehner to ensure that his caucus is not seen as unnecessarily obstructionist, as this would hurt their chances</w:t>
      </w:r>
      <w:r w:rsidRPr="00A8167E">
        <w:rPr>
          <w:rStyle w:val="StyleStyleBold12pt"/>
          <w:b w:val="0"/>
          <w:sz w:val="10"/>
        </w:rPr>
        <w:t xml:space="preserve"> at the polls. </w:t>
      </w:r>
      <w:r w:rsidRPr="00A8167E">
        <w:rPr>
          <w:sz w:val="10"/>
        </w:rPr>
        <w:t>Similarly, we believe that these dynamics will ultimately ensure that a government shutdown is avoided and some form of spending package for fiscal year 2014 is passed.</w:t>
      </w:r>
      <w:r w:rsidRPr="00A8167E">
        <w:rPr>
          <w:rStyle w:val="StyleStyleBold12pt"/>
          <w:b w:val="0"/>
          <w:sz w:val="10"/>
        </w:rPr>
        <w:t xml:space="preserve"> </w:t>
      </w:r>
      <w:r w:rsidRPr="00376ADE">
        <w:rPr>
          <w:rStyle w:val="StyleBoldUnderline"/>
        </w:rPr>
        <w:t>Risks To Outlook</w:t>
      </w:r>
      <w:r>
        <w:rPr>
          <w:rStyle w:val="StyleBoldUnderline"/>
        </w:rPr>
        <w:t xml:space="preserve"> </w:t>
      </w:r>
      <w:r w:rsidRPr="000B5F4B">
        <w:rPr>
          <w:rStyle w:val="StyleBoldUnderline"/>
        </w:rPr>
        <w:t>While we expect the</w:t>
      </w:r>
      <w:r w:rsidRPr="00A8167E">
        <w:rPr>
          <w:rStyle w:val="StyleStyleBold12pt"/>
          <w:b w:val="0"/>
          <w:sz w:val="10"/>
        </w:rPr>
        <w:t xml:space="preserve"> 2014 </w:t>
      </w:r>
      <w:r w:rsidRPr="000B5F4B">
        <w:rPr>
          <w:rStyle w:val="StyleBoldUnderline"/>
        </w:rPr>
        <w:t>midterm</w:t>
      </w:r>
      <w:r w:rsidRPr="00A8167E">
        <w:rPr>
          <w:rStyle w:val="StyleStyleBold12pt"/>
          <w:b w:val="0"/>
          <w:sz w:val="10"/>
        </w:rPr>
        <w:t xml:space="preserve"> elections </w:t>
      </w:r>
      <w:r w:rsidRPr="000B5F4B">
        <w:rPr>
          <w:rStyle w:val="StyleBoldUnderline"/>
        </w:rPr>
        <w:t>to prevent greater levels of obstruction</w:t>
      </w:r>
      <w:r w:rsidRPr="00A8167E">
        <w:rPr>
          <w:rStyle w:val="StyleStyleBold12pt"/>
          <w:b w:val="0"/>
          <w:sz w:val="10"/>
        </w:rPr>
        <w:t xml:space="preserve"> by the most conservative Republicans in the House of Representatives, </w:t>
      </w:r>
      <w:r w:rsidRPr="000B5F4B">
        <w:rPr>
          <w:rStyle w:val="StyleBoldUnderline"/>
        </w:rPr>
        <w:t xml:space="preserve">we </w:t>
      </w:r>
      <w:r w:rsidRPr="000B5F4B">
        <w:rPr>
          <w:rStyle w:val="Emphasis"/>
        </w:rPr>
        <w:t>could, in fact, see just the opposite happen</w:t>
      </w:r>
      <w:r w:rsidRPr="00A8167E">
        <w:rPr>
          <w:rStyle w:val="StyleStyleBold12pt"/>
          <w:b w:val="0"/>
          <w:sz w:val="10"/>
        </w:rPr>
        <w:t xml:space="preserve">. The Tea-Party aligned faction of </w:t>
      </w:r>
      <w:r w:rsidRPr="000B5F4B">
        <w:rPr>
          <w:rStyle w:val="StyleBoldUnderline"/>
        </w:rPr>
        <w:t>the House Republican caucus has shown itself to be hostile to compromise and unwilling to fall in line behind Boehner</w:t>
      </w:r>
      <w:r w:rsidRPr="00A8167E">
        <w:rPr>
          <w:rStyle w:val="StyleStyleBold12pt"/>
          <w:b w:val="0"/>
          <w:sz w:val="10"/>
        </w:rPr>
        <w:t xml:space="preserve">. We do not rule out the possibility that the House Republican caucus could replace him with a more hard-line speaker, </w:t>
      </w:r>
      <w:r w:rsidRPr="000B5F4B">
        <w:rPr>
          <w:rStyle w:val="StyleBoldUnderline"/>
        </w:rPr>
        <w:t xml:space="preserve">raising the </w:t>
      </w:r>
      <w:r w:rsidRPr="000B5F4B">
        <w:rPr>
          <w:rStyle w:val="Emphasis"/>
        </w:rPr>
        <w:t>possibility of a more contentious showdown</w:t>
      </w:r>
      <w:r w:rsidRPr="000B5F4B">
        <w:rPr>
          <w:rStyle w:val="StyleBoldUnderline"/>
        </w:rPr>
        <w:t xml:space="preserve"> over</w:t>
      </w:r>
      <w:r w:rsidRPr="00A8167E">
        <w:rPr>
          <w:rStyle w:val="StyleStyleBold12pt"/>
          <w:b w:val="0"/>
          <w:sz w:val="10"/>
        </w:rPr>
        <w:t xml:space="preserve"> reining in spending and </w:t>
      </w:r>
      <w:r w:rsidRPr="000B5F4B">
        <w:rPr>
          <w:rStyle w:val="StyleBoldUnderline"/>
        </w:rPr>
        <w:t>raising the debt limit</w:t>
      </w:r>
      <w:r w:rsidRPr="00A8167E">
        <w:rPr>
          <w:rStyle w:val="StyleStyleBold12pt"/>
          <w:b w:val="0"/>
          <w:sz w:val="10"/>
        </w:rPr>
        <w:t xml:space="preserve">. </w:t>
      </w:r>
      <w:r w:rsidRPr="000B5F4B">
        <w:rPr>
          <w:rStyle w:val="StyleBoldUnderline"/>
        </w:rPr>
        <w:t xml:space="preserve">Similarly, the threat of being replaced could force Boehner to take </w:t>
      </w:r>
      <w:r w:rsidRPr="000B5F4B">
        <w:rPr>
          <w:rStyle w:val="Emphasis"/>
        </w:rPr>
        <w:t>less accommodating positions than we currently expect.</w:t>
      </w:r>
    </w:p>
    <w:p w:rsidR="00BC2457" w:rsidRPr="000B5F4B" w:rsidRDefault="00BC2457" w:rsidP="00BC2457"/>
    <w:p w:rsidR="00BC2457" w:rsidRDefault="00BC2457" w:rsidP="00BC2457"/>
    <w:p w:rsidR="00BC2457" w:rsidRPr="00566BF6" w:rsidRDefault="00BC2457" w:rsidP="00BC2457">
      <w:pPr>
        <w:rPr>
          <w:rStyle w:val="StyleStyleBold12pt"/>
        </w:rPr>
      </w:pPr>
      <w:r>
        <w:rPr>
          <w:rStyle w:val="StyleStyleBold12pt"/>
        </w:rPr>
        <w:lastRenderedPageBreak/>
        <w:t>Top of docket – Obama wont get drawn into negotiation over preconditions now but passage will be huge fight and GOP could draw line in sand – failure possible</w:t>
      </w:r>
    </w:p>
    <w:p w:rsidR="00BC2457" w:rsidRPr="00566BF6" w:rsidRDefault="00BC2457" w:rsidP="00BC2457">
      <w:pPr>
        <w:rPr>
          <w:rStyle w:val="StyleStyleBold12pt"/>
        </w:rPr>
      </w:pPr>
      <w:r>
        <w:rPr>
          <w:rStyle w:val="StyleStyleBold12pt"/>
        </w:rPr>
        <w:t xml:space="preserve">Carney, 7/15 </w:t>
      </w:r>
    </w:p>
    <w:p w:rsidR="00BC2457" w:rsidRDefault="00BC2457" w:rsidP="00BC2457">
      <w:r>
        <w:t xml:space="preserve">John Carney, Senior Editor, CNBC.com, 7/15/13, </w:t>
      </w:r>
      <w:hyperlink r:id="rId12" w:history="1">
        <w:r w:rsidRPr="004F4EC3">
          <w:rPr>
            <w:rStyle w:val="Hyperlink"/>
          </w:rPr>
          <w:t>http://www.cnbc.com/id/100886808</w:t>
        </w:r>
      </w:hyperlink>
    </w:p>
    <w:p w:rsidR="00BC2457" w:rsidRDefault="00BC2457" w:rsidP="00BC2457"/>
    <w:p w:rsidR="00BC2457" w:rsidRPr="00E32C6C" w:rsidRDefault="00BC2457" w:rsidP="00BC2457">
      <w:pPr>
        <w:rPr>
          <w:sz w:val="16"/>
        </w:rPr>
      </w:pPr>
      <w:r w:rsidRPr="0002561A">
        <w:rPr>
          <w:rStyle w:val="StyleBoldUnderline"/>
        </w:rPr>
        <w:t>A debt limit brawl could end</w:t>
      </w:r>
      <w:r w:rsidRPr="00E32C6C">
        <w:rPr>
          <w:sz w:val="16"/>
        </w:rPr>
        <w:t xml:space="preserve"> Jack </w:t>
      </w:r>
      <w:r w:rsidRPr="0002561A">
        <w:rPr>
          <w:rStyle w:val="StyleBoldUnderline"/>
        </w:rPr>
        <w:t>Lew's 'quiet period'</w:t>
      </w:r>
      <w:r w:rsidRPr="00E32C6C">
        <w:rPr>
          <w:sz w:val="16"/>
        </w:rPr>
        <w:t xml:space="preserve"> Jack Lew's first few months as Treasury secretary have been relatively quiet. The biggest news so far has been the transformation of his signature from a series of loops to something that actually bore a resemblance to letters. On Monday morning, I spoke to a derivatives trader to gauge his perception of Lew's tenure. "When does he take office?" the trader asked. This is almost certainly intentional. Tim Geithner, Lew's predecessor, became a lightning rod for controversy, garnering criticism from the left and right. Lew and the White House appear to have decided on a policy of letting the Treasury secretary fade a bit into the background. Or maybe it's not so much a policy as a reflection of Lew's personality. People who have worked with him describe him as a "policy wonk" and "low key." "He didn't come into this with a grand vision of, say, how the financial system should work. He's not Tim Geithner," one person in the administration said. Lew's relative obscurity probably won't last through the end of the year. </w:t>
      </w:r>
      <w:r w:rsidRPr="0002561A">
        <w:rPr>
          <w:rStyle w:val="StyleBoldUnderline"/>
        </w:rPr>
        <w:t xml:space="preserve">The </w:t>
      </w:r>
      <w:r w:rsidRPr="00A8167E">
        <w:rPr>
          <w:rStyle w:val="Emphasis"/>
        </w:rPr>
        <w:t>clock is ticking</w:t>
      </w:r>
      <w:r w:rsidRPr="0002561A">
        <w:rPr>
          <w:rStyle w:val="StyleBoldUnderline"/>
        </w:rPr>
        <w:t xml:space="preserve"> on the debt ceiling and Republicans are once again </w:t>
      </w:r>
      <w:r w:rsidRPr="00E32C6C">
        <w:rPr>
          <w:rStyle w:val="Emphasis"/>
        </w:rPr>
        <w:t>gearing up</w:t>
      </w:r>
      <w:r w:rsidRPr="0002561A">
        <w:rPr>
          <w:rStyle w:val="StyleBoldUnderline"/>
        </w:rPr>
        <w:t xml:space="preserve"> to take on the Obama administration in a public fight over government debt. In fact, the fight may have </w:t>
      </w:r>
      <w:r w:rsidRPr="00E32C6C">
        <w:rPr>
          <w:rStyle w:val="Emphasis"/>
        </w:rPr>
        <w:t>already begun</w:t>
      </w:r>
      <w:r w:rsidRPr="0002561A">
        <w:rPr>
          <w:rStyle w:val="StyleBoldUnderline"/>
        </w:rPr>
        <w:t>.</w:t>
      </w:r>
      <w:r>
        <w:rPr>
          <w:rStyle w:val="StyleBoldUnderline"/>
        </w:rPr>
        <w:t xml:space="preserve"> </w:t>
      </w:r>
      <w:r w:rsidRPr="00E32C6C">
        <w:rPr>
          <w:sz w:val="16"/>
        </w:rPr>
        <w:t xml:space="preserve">Republican Sen. Marco </w:t>
      </w:r>
      <w:r w:rsidRPr="0002561A">
        <w:rPr>
          <w:rStyle w:val="StyleBoldUnderline"/>
        </w:rPr>
        <w:t>Rubio</w:t>
      </w:r>
      <w:r w:rsidRPr="00E32C6C">
        <w:rPr>
          <w:sz w:val="16"/>
        </w:rPr>
        <w:t xml:space="preserve"> of Florida </w:t>
      </w:r>
      <w:r w:rsidRPr="0002561A">
        <w:rPr>
          <w:rStyle w:val="StyleBoldUnderline"/>
        </w:rPr>
        <w:t>announced that he and his colleagues were drawing "</w:t>
      </w:r>
      <w:r w:rsidRPr="00E32C6C">
        <w:rPr>
          <w:rStyle w:val="Emphasis"/>
        </w:rPr>
        <w:t>line in the sand</w:t>
      </w:r>
      <w:r w:rsidRPr="0002561A">
        <w:rPr>
          <w:rStyle w:val="StyleBoldUnderline"/>
        </w:rPr>
        <w:t>" over the debt ceiling.</w:t>
      </w:r>
      <w:r>
        <w:rPr>
          <w:rStyle w:val="StyleBoldUnderline"/>
        </w:rPr>
        <w:t xml:space="preserve"> </w:t>
      </w:r>
      <w:r w:rsidRPr="00E32C6C">
        <w:rPr>
          <w:sz w:val="16"/>
        </w:rPr>
        <w:t xml:space="preserve">"The bottom line is that the debt limit and the fact that we don't have a solution for the debt is also the reason for the crisis. We need to begin dealing with this seriously and stop playing games. </w:t>
      </w:r>
      <w:r w:rsidRPr="0002561A">
        <w:rPr>
          <w:rStyle w:val="StyleBoldUnderline"/>
        </w:rPr>
        <w:t>Someone has to draw a line in the sand, and I know many of my colleagues and I intend to do so every chance we get," Rubio said</w:t>
      </w:r>
      <w:r w:rsidRPr="00E32C6C">
        <w:rPr>
          <w:sz w:val="16"/>
        </w:rPr>
        <w:t>. Rubio appeared</w:t>
      </w:r>
      <w:r w:rsidRPr="00E32C6C">
        <w:rPr>
          <w:rStyle w:val="StyleBoldUnderline"/>
        </w:rPr>
        <w:t xml:space="preserve"> to demand cuts in</w:t>
      </w:r>
      <w:r w:rsidRPr="00E32C6C">
        <w:rPr>
          <w:sz w:val="16"/>
        </w:rPr>
        <w:t xml:space="preserve"> entitlement </w:t>
      </w:r>
      <w:r w:rsidRPr="00E32C6C">
        <w:rPr>
          <w:rStyle w:val="StyleBoldUnderline"/>
        </w:rPr>
        <w:t>spending,</w:t>
      </w:r>
      <w:r w:rsidRPr="00E32C6C">
        <w:rPr>
          <w:sz w:val="16"/>
        </w:rPr>
        <w:t xml:space="preserve"> particularly in Medicare and in Obamacare, </w:t>
      </w:r>
      <w:r w:rsidRPr="00E32C6C">
        <w:rPr>
          <w:rStyle w:val="StyleBoldUnderline"/>
        </w:rPr>
        <w:t>in exchange for an increase in the debt ceiling</w:t>
      </w:r>
      <w:r w:rsidRPr="00E32C6C">
        <w:rPr>
          <w:sz w:val="16"/>
        </w:rPr>
        <w:t xml:space="preserve">. (I say "appeared" because it's quite hard to tell exactly what the "line in the sand" is in Rubio's speech. He doesn't like debt, though, that's for sure.) On Sunday, </w:t>
      </w:r>
      <w:r w:rsidRPr="00E32C6C">
        <w:rPr>
          <w:rStyle w:val="StyleBoldUnderline"/>
        </w:rPr>
        <w:t xml:space="preserve">Lew </w:t>
      </w:r>
      <w:r w:rsidRPr="00E32C6C">
        <w:rPr>
          <w:sz w:val="16"/>
        </w:rPr>
        <w:t xml:space="preserve">went on CNN and </w:t>
      </w:r>
      <w:r w:rsidRPr="00E32C6C">
        <w:rPr>
          <w:rStyle w:val="StyleBoldUnderline"/>
        </w:rPr>
        <w:t>said the Obama administration wasn't going to get drawn into another round of negotiations over trading spending cuts for a debt ceiling hike</w:t>
      </w:r>
      <w:r w:rsidRPr="00E32C6C">
        <w:rPr>
          <w:sz w:val="16"/>
        </w:rPr>
        <w:t>. "</w:t>
      </w:r>
      <w:r w:rsidRPr="00E32C6C">
        <w:rPr>
          <w:rStyle w:val="StyleBoldUnderline"/>
        </w:rPr>
        <w:t xml:space="preserve">The president has made </w:t>
      </w:r>
      <w:r w:rsidRPr="00E32C6C">
        <w:rPr>
          <w:rStyle w:val="Emphasis"/>
        </w:rPr>
        <w:t>very clear</w:t>
      </w:r>
      <w:r w:rsidRPr="00E32C6C">
        <w:rPr>
          <w:rStyle w:val="StyleBoldUnderline"/>
        </w:rPr>
        <w:t xml:space="preserve"> that we will </w:t>
      </w:r>
      <w:r w:rsidRPr="00E32C6C">
        <w:rPr>
          <w:rStyle w:val="Emphasis"/>
        </w:rPr>
        <w:t>not negotiate</w:t>
      </w:r>
      <w:r w:rsidRPr="00E32C6C">
        <w:rPr>
          <w:rStyle w:val="StyleBoldUnderline"/>
        </w:rPr>
        <w:t xml:space="preserve"> over whether or not the government should default and we will not get into a negotiation like 2011, over the debt ceiling</w:t>
      </w:r>
      <w:r w:rsidRPr="00E32C6C">
        <w:rPr>
          <w:sz w:val="16"/>
        </w:rPr>
        <w:t xml:space="preserve">. And I'm trying to separate the issues of the debt ceiling and the larger fiscal questions," </w:t>
      </w:r>
      <w:r w:rsidRPr="00E32C6C">
        <w:rPr>
          <w:rStyle w:val="StyleBoldUnderline"/>
        </w:rPr>
        <w:t>Lew said</w:t>
      </w:r>
      <w:r w:rsidRPr="00E32C6C">
        <w:rPr>
          <w:sz w:val="16"/>
        </w:rPr>
        <w:t xml:space="preserve">. (Read More: Don't Panic—The Debt Ceiling Explained) Of course, this is a bit of bluster on the part of Lew. The debate has never really been about "whether or not the government should default." Almost no one takes the position that the United States should default. It's really about whether the debt ceiling—the legal limit on how much debt the United States government may have outstanding at any time—should be raised and under what conditions. But the appearance of bluster from Lew is remarkable. "His quiet period is about to end," said one person in the administration. </w:t>
      </w:r>
      <w:r w:rsidRPr="00E32C6C">
        <w:rPr>
          <w:rStyle w:val="StyleBoldUnderline"/>
        </w:rPr>
        <w:t xml:space="preserve">The debt ceiling debate will likely come to a head </w:t>
      </w:r>
      <w:r w:rsidRPr="00E32C6C">
        <w:rPr>
          <w:rStyle w:val="Emphasis"/>
        </w:rPr>
        <w:t>this fall.</w:t>
      </w:r>
      <w:r w:rsidRPr="00E32C6C">
        <w:rPr>
          <w:rStyle w:val="StyleBoldUnderline"/>
        </w:rPr>
        <w:t xml:space="preserve"> That's when the Treasury Department's extraordinary measures</w:t>
      </w:r>
      <w:r w:rsidRPr="00E32C6C">
        <w:rPr>
          <w:sz w:val="16"/>
        </w:rPr>
        <w:t xml:space="preserve"> to avoid reaching the ceiling </w:t>
      </w:r>
      <w:r w:rsidRPr="00E32C6C">
        <w:rPr>
          <w:rStyle w:val="StyleBoldUnderline"/>
        </w:rPr>
        <w:t>will</w:t>
      </w:r>
      <w:r w:rsidRPr="00E32C6C">
        <w:rPr>
          <w:sz w:val="16"/>
        </w:rPr>
        <w:t xml:space="preserve"> more or less </w:t>
      </w:r>
      <w:r w:rsidRPr="00E32C6C">
        <w:rPr>
          <w:rStyle w:val="StyleBoldUnderline"/>
        </w:rPr>
        <w:t>run out of room to maneuver</w:t>
      </w:r>
      <w:r w:rsidRPr="00E32C6C">
        <w:rPr>
          <w:sz w:val="16"/>
        </w:rPr>
        <w:t>. And at that point, Lew may no longer have the choice to remain behind the scenes.</w:t>
      </w:r>
    </w:p>
    <w:p w:rsidR="00BC2457" w:rsidRDefault="00BC2457" w:rsidP="00BC2457"/>
    <w:p w:rsidR="00BC2457" w:rsidRDefault="00BC2457" w:rsidP="00BC2457"/>
    <w:p w:rsidR="00BC2457" w:rsidRDefault="00BC2457" w:rsidP="00BC2457">
      <w:pPr>
        <w:pStyle w:val="Heading3"/>
      </w:pPr>
      <w:r>
        <w:lastRenderedPageBreak/>
        <w:t>U – Will pass</w:t>
      </w:r>
    </w:p>
    <w:p w:rsidR="00BC2457" w:rsidRPr="00B31862" w:rsidRDefault="00BC2457" w:rsidP="00BC2457">
      <w:pPr>
        <w:rPr>
          <w:rStyle w:val="StyleStyleBold12pt"/>
          <w:b w:val="0"/>
        </w:rPr>
      </w:pPr>
    </w:p>
    <w:p w:rsidR="00BC2457" w:rsidRDefault="00BC2457" w:rsidP="00BC2457">
      <w:pPr>
        <w:pStyle w:val="Heading4"/>
      </w:pPr>
      <w:r>
        <w:t>Will pass now but not guaranteed</w:t>
      </w:r>
    </w:p>
    <w:p w:rsidR="00BC2457" w:rsidRDefault="00BC2457" w:rsidP="00BC2457">
      <w:pPr>
        <w:rPr>
          <w:rStyle w:val="StyleStyleBold12pt"/>
          <w:b w:val="0"/>
        </w:rPr>
      </w:pPr>
      <w:r>
        <w:rPr>
          <w:rStyle w:val="StyleStyleBold12pt"/>
        </w:rPr>
        <w:t xml:space="preserve">Paletta, 13  </w:t>
      </w:r>
      <w:r>
        <w:rPr>
          <w:rStyle w:val="StyleStyleBold12pt"/>
          <w:b w:val="0"/>
        </w:rPr>
        <w:t xml:space="preserve">(Damian, covers economic policy for The Wall Street Journal's Washington bureau. His areas of coverage include the federal budget, tax and spending policy, the White House, Treasury Department, and Congress, Wall Street Journal, 6/30, </w:t>
      </w:r>
      <w:hyperlink r:id="rId13" w:history="1">
        <w:r w:rsidRPr="004F4EC3">
          <w:rPr>
            <w:rStyle w:val="Hyperlink"/>
          </w:rPr>
          <w:t>http://online.wsj.com/article/SB10001424127887323689204578569833242567970.html</w:t>
        </w:r>
      </w:hyperlink>
      <w:r>
        <w:rPr>
          <w:rStyle w:val="StyleStyleBold12pt"/>
          <w:b w:val="0"/>
        </w:rPr>
        <w:t>)</w:t>
      </w:r>
    </w:p>
    <w:p w:rsidR="00BC2457" w:rsidRDefault="00BC2457" w:rsidP="00BC2457"/>
    <w:p w:rsidR="00BC2457" w:rsidRDefault="00BC2457" w:rsidP="00BC2457">
      <w:pPr>
        <w:rPr>
          <w:rStyle w:val="Emphasis"/>
        </w:rPr>
      </w:pPr>
      <w:r w:rsidRPr="00543BB9">
        <w:rPr>
          <w:sz w:val="16"/>
        </w:rPr>
        <w:t xml:space="preserve">Punt. </w:t>
      </w:r>
      <w:r w:rsidRPr="000B5F4B">
        <w:rPr>
          <w:rStyle w:val="StyleBoldUnderline"/>
        </w:rPr>
        <w:t>The White House</w:t>
      </w:r>
      <w:r w:rsidRPr="00543BB9">
        <w:rPr>
          <w:sz w:val="16"/>
        </w:rPr>
        <w:t xml:space="preserve"> </w:t>
      </w:r>
      <w:r w:rsidRPr="000B5F4B">
        <w:rPr>
          <w:rStyle w:val="StyleBoldUnderline"/>
        </w:rPr>
        <w:t xml:space="preserve">says it won't negotiate but also doesn't want a politically created </w:t>
      </w:r>
      <w:r w:rsidRPr="00543BB9">
        <w:rPr>
          <w:rStyle w:val="Emphasis"/>
        </w:rPr>
        <w:t>financial crisis</w:t>
      </w:r>
      <w:r w:rsidRPr="000B5F4B">
        <w:rPr>
          <w:rStyle w:val="StyleBoldUnderline"/>
        </w:rPr>
        <w:t xml:space="preserve"> to derail</w:t>
      </w:r>
      <w:r w:rsidRPr="00543BB9">
        <w:rPr>
          <w:sz w:val="16"/>
        </w:rPr>
        <w:t xml:space="preserve"> Mr. </w:t>
      </w:r>
      <w:r w:rsidRPr="000B5F4B">
        <w:rPr>
          <w:rStyle w:val="StyleBoldUnderline"/>
        </w:rPr>
        <w:t>Obama's second-term agenda.</w:t>
      </w:r>
      <w:r w:rsidRPr="00543BB9">
        <w:rPr>
          <w:sz w:val="16"/>
        </w:rPr>
        <w:t xml:space="preserve"> Some Senate Democrats, particularly those facing re-election in 2014, decide they need something to show for a vote to raise the debt ceiling, which could be used in campaign ads against them. They propose midsize deficit reductions, via spending cuts and tax changes, that reduce the deficit by roughly $500 billion over 10 years. Mr. </w:t>
      </w:r>
      <w:r w:rsidRPr="00543BB9">
        <w:rPr>
          <w:rStyle w:val="StyleBoldUnderline"/>
        </w:rPr>
        <w:t>Boehner persuades many rank-and-file House Republicans not to risk taking a stand that could lead to a stock-market plunge</w:t>
      </w:r>
      <w:r w:rsidRPr="00543BB9">
        <w:rPr>
          <w:sz w:val="16"/>
        </w:rPr>
        <w:t xml:space="preserve">, </w:t>
      </w:r>
      <w:r w:rsidRPr="00543BB9">
        <w:rPr>
          <w:rStyle w:val="StyleBoldUnderline"/>
        </w:rPr>
        <w:t>worried that a negative reaction could harm them</w:t>
      </w:r>
      <w:r w:rsidRPr="00543BB9">
        <w:rPr>
          <w:sz w:val="16"/>
        </w:rPr>
        <w:t xml:space="preserve"> at the ballot in 2014. </w:t>
      </w:r>
      <w:r w:rsidRPr="00543BB9">
        <w:rPr>
          <w:rStyle w:val="StyleBoldUnderline"/>
        </w:rPr>
        <w:t xml:space="preserve">They offer their own proposed budget changes but </w:t>
      </w:r>
      <w:r w:rsidRPr="00543BB9">
        <w:rPr>
          <w:rStyle w:val="Emphasis"/>
        </w:rPr>
        <w:t>avoid politically charged issues</w:t>
      </w:r>
      <w:r w:rsidRPr="00543BB9">
        <w:rPr>
          <w:rStyle w:val="StyleBoldUnderline"/>
        </w:rPr>
        <w:t xml:space="preserve"> </w:t>
      </w:r>
      <w:r w:rsidRPr="00543BB9">
        <w:rPr>
          <w:sz w:val="16"/>
        </w:rPr>
        <w:t>like the health law. Negotiations go down to the wire—both sides must look like they are holding out for the best possible deal—</w:t>
      </w:r>
      <w:r w:rsidRPr="00543BB9">
        <w:rPr>
          <w:rStyle w:val="StyleBoldUnderline"/>
        </w:rPr>
        <w:t xml:space="preserve">but the House proposal is similar enough to the Senate plan that Democrats and Republicans </w:t>
      </w:r>
      <w:r w:rsidRPr="00543BB9">
        <w:rPr>
          <w:rStyle w:val="Emphasis"/>
        </w:rPr>
        <w:t xml:space="preserve">hash out a compromise that raises the debt ceiling </w:t>
      </w:r>
      <w:r w:rsidRPr="00543BB9">
        <w:rPr>
          <w:sz w:val="16"/>
        </w:rPr>
        <w:t xml:space="preserve">$500 billion or so. Then they revisit the whole issue again sometime in 2014 or 2015. </w:t>
      </w:r>
      <w:r w:rsidRPr="00543BB9">
        <w:rPr>
          <w:rStyle w:val="StyleBoldUnderline"/>
        </w:rPr>
        <w:t xml:space="preserve">Chance of this happening: </w:t>
      </w:r>
      <w:r w:rsidRPr="00543BB9">
        <w:rPr>
          <w:rStyle w:val="Emphasis"/>
        </w:rPr>
        <w:t>65%</w:t>
      </w:r>
    </w:p>
    <w:p w:rsidR="00BC2457" w:rsidRDefault="00BC2457" w:rsidP="00BC2457">
      <w:pPr>
        <w:rPr>
          <w:rStyle w:val="Emphasis"/>
        </w:rPr>
      </w:pPr>
    </w:p>
    <w:p w:rsidR="00BC2457" w:rsidRDefault="00BC2457" w:rsidP="00BC2457"/>
    <w:p w:rsidR="00BC2457" w:rsidRDefault="00BC2457" w:rsidP="00BC2457"/>
    <w:p w:rsidR="00BC2457" w:rsidRPr="00060991" w:rsidRDefault="00BC2457" w:rsidP="00BC2457">
      <w:pPr>
        <w:rPr>
          <w:rStyle w:val="StyleStyleBold12pt"/>
        </w:rPr>
      </w:pPr>
      <w:r>
        <w:rPr>
          <w:rStyle w:val="StyleStyleBold12pt"/>
        </w:rPr>
        <w:t>GOP Will back down now - McCain</w:t>
      </w:r>
    </w:p>
    <w:p w:rsidR="00BC2457" w:rsidRPr="0046013D" w:rsidRDefault="00BC2457" w:rsidP="00BC2457">
      <w:pPr>
        <w:rPr>
          <w:rStyle w:val="StyleStyleBold12pt"/>
        </w:rPr>
      </w:pPr>
      <w:r>
        <w:rPr>
          <w:rStyle w:val="StyleStyleBold12pt"/>
        </w:rPr>
        <w:t>Bolton, 7/18/13</w:t>
      </w:r>
    </w:p>
    <w:p w:rsidR="00BC2457" w:rsidRDefault="00BC2457" w:rsidP="00BC2457">
      <w:r>
        <w:t>Alexander Bolton, The Hill, 07/18/13, http://thehill.com/homenews/senate/311861-emboldened-mccain-eyes-lead-role-in-showdown-over-debt-and-deficit</w:t>
      </w:r>
    </w:p>
    <w:p w:rsidR="00BC2457" w:rsidRDefault="00BC2457" w:rsidP="00BC2457">
      <w:pPr>
        <w:rPr>
          <w:sz w:val="16"/>
        </w:rPr>
      </w:pPr>
      <w:r w:rsidRPr="00060991">
        <w:rPr>
          <w:sz w:val="16"/>
        </w:rPr>
        <w:t xml:space="preserve">Emboldened </w:t>
      </w:r>
      <w:r w:rsidRPr="00060991">
        <w:rPr>
          <w:rStyle w:val="StyleBoldUnderline"/>
        </w:rPr>
        <w:t>McCain eyes lead role in showdown over debt</w:t>
      </w:r>
      <w:r w:rsidRPr="00060991">
        <w:rPr>
          <w:sz w:val="16"/>
        </w:rPr>
        <w:t xml:space="preserve"> and deficit Sen. John </w:t>
      </w:r>
      <w:r w:rsidRPr="00060991">
        <w:rPr>
          <w:rStyle w:val="StyleBoldUnderline"/>
        </w:rPr>
        <w:t>McCain</w:t>
      </w:r>
      <w:r w:rsidRPr="00060991">
        <w:rPr>
          <w:sz w:val="16"/>
        </w:rPr>
        <w:t xml:space="preserve"> (R-Ariz.) has </w:t>
      </w:r>
      <w:r w:rsidRPr="00060991">
        <w:rPr>
          <w:rStyle w:val="StyleBoldUnderline"/>
        </w:rPr>
        <w:t>told Democratic leaders he wants a prominent role in debt talks</w:t>
      </w:r>
      <w:r w:rsidRPr="00060991">
        <w:rPr>
          <w:sz w:val="16"/>
        </w:rPr>
        <w:t xml:space="preserve"> this fall, </w:t>
      </w:r>
      <w:r w:rsidRPr="00060991">
        <w:rPr>
          <w:rStyle w:val="StyleBoldUnderline"/>
        </w:rPr>
        <w:t>alarming conservatives.</w:t>
      </w:r>
      <w:r>
        <w:rPr>
          <w:rStyle w:val="StyleBoldUnderline"/>
        </w:rPr>
        <w:t xml:space="preserve"> </w:t>
      </w:r>
      <w:r w:rsidRPr="00060991">
        <w:rPr>
          <w:rStyle w:val="StyleBoldUnderline"/>
        </w:rPr>
        <w:t>McCain struck a major deal with</w:t>
      </w:r>
      <w:r w:rsidRPr="00060991">
        <w:rPr>
          <w:sz w:val="16"/>
        </w:rPr>
        <w:t xml:space="preserve"> Senate Majority Leader Harry </w:t>
      </w:r>
      <w:r w:rsidRPr="00060991">
        <w:rPr>
          <w:rStyle w:val="StyleBoldUnderline"/>
        </w:rPr>
        <w:t xml:space="preserve">Reid </w:t>
      </w:r>
      <w:r w:rsidRPr="00060991">
        <w:rPr>
          <w:sz w:val="16"/>
        </w:rPr>
        <w:t xml:space="preserve">(D-Nev.) this week </w:t>
      </w:r>
      <w:r w:rsidRPr="00060991">
        <w:rPr>
          <w:rStyle w:val="StyleBoldUnderline"/>
        </w:rPr>
        <w:t>to</w:t>
      </w:r>
      <w:r w:rsidRPr="00060991">
        <w:rPr>
          <w:sz w:val="16"/>
        </w:rPr>
        <w:t xml:space="preserve"> avert the “nuclear option” and </w:t>
      </w:r>
      <w:r w:rsidRPr="00060991">
        <w:rPr>
          <w:rStyle w:val="StyleBoldUnderline"/>
        </w:rPr>
        <w:t>approve seven</w:t>
      </w:r>
      <w:r w:rsidRPr="00060991">
        <w:rPr>
          <w:sz w:val="16"/>
        </w:rPr>
        <w:t xml:space="preserve"> of President Obama’s </w:t>
      </w:r>
      <w:r w:rsidRPr="00060991">
        <w:rPr>
          <w:rStyle w:val="StyleBoldUnderline"/>
        </w:rPr>
        <w:t>nominees</w:t>
      </w:r>
      <w:r w:rsidRPr="00060991">
        <w:rPr>
          <w:sz w:val="16"/>
        </w:rPr>
        <w:t xml:space="preserve">. </w:t>
      </w:r>
      <w:r w:rsidRPr="00060991">
        <w:rPr>
          <w:rStyle w:val="StyleBoldUnderline"/>
        </w:rPr>
        <w:t>He gained</w:t>
      </w:r>
      <w:r w:rsidRPr="00060991">
        <w:rPr>
          <w:sz w:val="16"/>
        </w:rPr>
        <w:t xml:space="preserve"> kudos and </w:t>
      </w:r>
      <w:r w:rsidRPr="00060991">
        <w:rPr>
          <w:rStyle w:val="StyleBoldUnderline"/>
        </w:rPr>
        <w:t>Democratic friends</w:t>
      </w:r>
      <w:r w:rsidRPr="00060991">
        <w:rPr>
          <w:sz w:val="16"/>
        </w:rPr>
        <w:t xml:space="preserve">, but some believe he undercut Senate Minority Leader Mitch McConnell (R-Ky.) </w:t>
      </w:r>
      <w:r w:rsidRPr="00060991">
        <w:rPr>
          <w:rStyle w:val="StyleBoldUnderline"/>
        </w:rPr>
        <w:t>and handed Reid a big win</w:t>
      </w:r>
      <w:r w:rsidRPr="00060991">
        <w:rPr>
          <w:sz w:val="16"/>
        </w:rPr>
        <w:t xml:space="preserve">. Now </w:t>
      </w:r>
      <w:r w:rsidRPr="00060991">
        <w:rPr>
          <w:rStyle w:val="StyleBoldUnderline"/>
        </w:rPr>
        <w:t>McCain</w:t>
      </w:r>
      <w:r w:rsidRPr="00060991">
        <w:rPr>
          <w:sz w:val="16"/>
        </w:rPr>
        <w:t>, his party’s 2008 presidential nominee</w:t>
      </w:r>
      <w:r w:rsidRPr="00060991">
        <w:rPr>
          <w:rStyle w:val="StyleBoldUnderline"/>
        </w:rPr>
        <w:t>, wants</w:t>
      </w:r>
      <w:r w:rsidRPr="00060991">
        <w:rPr>
          <w:sz w:val="16"/>
        </w:rPr>
        <w:t xml:space="preserve"> to be </w:t>
      </w:r>
      <w:r w:rsidRPr="00060991">
        <w:rPr>
          <w:rStyle w:val="StyleBoldUnderline"/>
        </w:rPr>
        <w:t>in</w:t>
      </w:r>
      <w:r w:rsidRPr="00060991">
        <w:rPr>
          <w:sz w:val="16"/>
        </w:rPr>
        <w:t xml:space="preserve"> the room </w:t>
      </w:r>
      <w:r w:rsidRPr="00060991">
        <w:rPr>
          <w:rStyle w:val="StyleBoldUnderline"/>
        </w:rPr>
        <w:t>when negotiators seek a deal to raise the debt ceiling</w:t>
      </w:r>
      <w:r w:rsidRPr="00060991">
        <w:rPr>
          <w:sz w:val="16"/>
        </w:rPr>
        <w:t xml:space="preserve"> and prevent a government shutdown. Schumer had about 30 conversations with McCain over the last few days as they made a last-ditch effort to avoid a showdown over the Senate’s rules. The agreement McCain put together will allow Senate Democrats to confirm seven of Obama’s pending nominations, and takes off the table, at least for now, the threat that Senate Majority Leader Harry Reid (D-Nev.) will trigger the so-called nuclear option to force a rules change. McCain on Wednesday brushed off a question on what role he might play in tax and spending negotiations after the August recess. “I don’t have any role. I follow Sen. Graham’s lead,” he quipped while Sen. Lindsey Graham (R-S.C.) stood nearby. “Yeah right,” Graham said. Graham, McCain’s closest friend in the Senate, said he and McCain want to ensure Congress finds a budget compromise that will turn off about $500 billion in defense cuts over the next decade. “What we all should be focused on is replacing sequestration in a way that does not destroy the military and kill the [National Institutes of Health],” said Graham. “I think </w:t>
      </w:r>
      <w:r w:rsidRPr="00060991">
        <w:rPr>
          <w:rStyle w:val="StyleBoldUnderline"/>
        </w:rPr>
        <w:t>John can be very helpful</w:t>
      </w:r>
      <w:r w:rsidRPr="00060991">
        <w:rPr>
          <w:sz w:val="16"/>
        </w:rPr>
        <w:t xml:space="preserve">. I think anybody who cares about the military ought to speak up.” </w:t>
      </w:r>
      <w:r w:rsidRPr="00060991">
        <w:rPr>
          <w:rStyle w:val="StyleBoldUnderline"/>
        </w:rPr>
        <w:t>McCain</w:t>
      </w:r>
      <w:r w:rsidRPr="00060991">
        <w:rPr>
          <w:sz w:val="16"/>
        </w:rPr>
        <w:t xml:space="preserve">, who faced a primary challenge in 2010 and is up for reelection in 2016, </w:t>
      </w:r>
      <w:r w:rsidRPr="00060991">
        <w:rPr>
          <w:rStyle w:val="StyleBoldUnderline"/>
        </w:rPr>
        <w:t>has strengthened his relationship with Obama this year.</w:t>
      </w:r>
      <w:r w:rsidRPr="00060991">
        <w:rPr>
          <w:sz w:val="16"/>
        </w:rPr>
        <w:t xml:space="preserve"> He and a handful of other GOP colleagues dined with the president at the Jefferson Hotel in March, and he has met with the president at the White House. </w:t>
      </w:r>
      <w:r w:rsidRPr="00060991">
        <w:rPr>
          <w:rStyle w:val="StyleBoldUnderline"/>
        </w:rPr>
        <w:t xml:space="preserve">By and large, McCain and Obama in 2013 have been on the </w:t>
      </w:r>
      <w:r w:rsidRPr="00723767">
        <w:rPr>
          <w:rStyle w:val="Emphasis"/>
        </w:rPr>
        <w:t>same page</w:t>
      </w:r>
      <w:r w:rsidRPr="00060991">
        <w:rPr>
          <w:sz w:val="16"/>
        </w:rPr>
        <w:t xml:space="preserve"> on the nuclear option, gun control and immigration. </w:t>
      </w:r>
      <w:r w:rsidRPr="00060991">
        <w:rPr>
          <w:rStyle w:val="StyleBoldUnderline"/>
        </w:rPr>
        <w:t>The former GOP</w:t>
      </w:r>
      <w:r w:rsidRPr="00060991">
        <w:rPr>
          <w:sz w:val="16"/>
        </w:rPr>
        <w:t xml:space="preserve"> presidential </w:t>
      </w:r>
      <w:r w:rsidRPr="00060991">
        <w:rPr>
          <w:rStyle w:val="StyleBoldUnderline"/>
        </w:rPr>
        <w:t>nominee has taken a higher profile in the budget fight by criticizing junior conservative colleagues for blocking Democratic requests</w:t>
      </w:r>
      <w:r w:rsidRPr="00060991">
        <w:rPr>
          <w:sz w:val="16"/>
        </w:rPr>
        <w:t xml:space="preserve"> to convene a Senate-House conference on the budget. He also attacked Sen. John Cornyn’s (R-Texas) amendment </w:t>
      </w:r>
      <w:r w:rsidRPr="00060991">
        <w:rPr>
          <w:sz w:val="16"/>
        </w:rPr>
        <w:lastRenderedPageBreak/>
        <w:t xml:space="preserve">on his border security amendment last month. </w:t>
      </w:r>
      <w:r w:rsidRPr="00060991">
        <w:rPr>
          <w:rStyle w:val="StyleBoldUnderline"/>
        </w:rPr>
        <w:t xml:space="preserve">Several Republican lawmakers expect McCain to play a </w:t>
      </w:r>
      <w:r w:rsidRPr="00723767">
        <w:rPr>
          <w:rStyle w:val="Emphasis"/>
        </w:rPr>
        <w:t>major role</w:t>
      </w:r>
      <w:r w:rsidRPr="00060991">
        <w:rPr>
          <w:rStyle w:val="StyleBoldUnderline"/>
        </w:rPr>
        <w:t xml:space="preserve"> in upcoming fiscal talks</w:t>
      </w:r>
      <w:r w:rsidRPr="00060991">
        <w:rPr>
          <w:sz w:val="16"/>
        </w:rPr>
        <w:t xml:space="preserve">. One GOP senator, who requested anonymity to speak frankly about the dynamic within his caucus, said that’s because McConnell has stayed out of high-profile fights in recent months. </w:t>
      </w:r>
      <w:r w:rsidRPr="00060991">
        <w:rPr>
          <w:rStyle w:val="StyleBoldUnderline"/>
        </w:rPr>
        <w:t>“For any deal, McCain’s going to be in the middle of it,” said the lawmaker</w:t>
      </w:r>
      <w:r w:rsidRPr="00060991">
        <w:rPr>
          <w:sz w:val="16"/>
        </w:rPr>
        <w:t xml:space="preserve">. “McConnell’s obviously pulling back because of his election.” McConnell let McCain and other Republicans take the lead in negotiating the immigration reform package in the spring. Democrats say </w:t>
      </w:r>
      <w:r w:rsidRPr="00060991">
        <w:rPr>
          <w:rStyle w:val="StyleBoldUnderline"/>
        </w:rPr>
        <w:t>McCain did an end-run around McConnell this week.</w:t>
      </w:r>
      <w:r w:rsidRPr="00060991">
        <w:rPr>
          <w:sz w:val="16"/>
        </w:rPr>
        <w:t xml:space="preserve"> McConnell aides, however, dispute that characterization of the recent negotiations over Obama’s nominees. They point to what one aide called “a robust effort on McConnell’s part to fight against the nuclear option that began in the spring and continued into the summer.” Senate conservatives aren’t thrilled about the possibility of McCain taking a leading role in budget talks. A senior aide to one conservative senator said, “I don’t think conservatives will let him use his maverick approach to have the same influence on the budget talks as he did on nominees. People care about nominees, but when you talk about taxes, that ratchets it up to a whole higher level.” They are concerned because </w:t>
      </w:r>
      <w:r w:rsidRPr="00060991">
        <w:rPr>
          <w:rStyle w:val="StyleBoldUnderline"/>
        </w:rPr>
        <w:t>McCain has expressed willingness to</w:t>
      </w:r>
      <w:r w:rsidRPr="00060991">
        <w:rPr>
          <w:sz w:val="16"/>
        </w:rPr>
        <w:t xml:space="preserve"> raise taxes as part of a broader deficit-reduction </w:t>
      </w:r>
      <w:r w:rsidRPr="00060991">
        <w:rPr>
          <w:rStyle w:val="StyleBoldUnderline"/>
        </w:rPr>
        <w:t>deal.</w:t>
      </w:r>
      <w:r w:rsidRPr="00060991">
        <w:rPr>
          <w:sz w:val="16"/>
        </w:rPr>
        <w:t xml:space="preserve"> McCain has said he wants to close wasteful loopholes and subsidies such as special tax breaks for ethanol production. Some Republicans fear that </w:t>
      </w:r>
      <w:r w:rsidRPr="00060991">
        <w:rPr>
          <w:rStyle w:val="StyleBoldUnderline"/>
        </w:rPr>
        <w:t xml:space="preserve">McCain </w:t>
      </w:r>
      <w:r w:rsidRPr="00723767">
        <w:rPr>
          <w:rStyle w:val="Emphasis"/>
        </w:rPr>
        <w:t>is playing into the Democrats’ strategy</w:t>
      </w:r>
      <w:r w:rsidRPr="00060991">
        <w:rPr>
          <w:rStyle w:val="StyleBoldUnderline"/>
        </w:rPr>
        <w:t xml:space="preserve"> of dividing and conquering the GOP</w:t>
      </w:r>
      <w:r w:rsidRPr="00060991">
        <w:rPr>
          <w:sz w:val="16"/>
        </w:rPr>
        <w:t xml:space="preserve">. Conservatives’ suspicion is further fueled by McCain’s co-authorship of the immigration reform bill, which a majority of Senate Republicans opposed and Speaker John Boehner (R-Ohio) has declared “dead on arrival” in the House. They also remember his vote against the Bush tax cuts in 2001 and 2003. But Democrats are glad </w:t>
      </w:r>
      <w:r w:rsidRPr="00060991">
        <w:rPr>
          <w:rStyle w:val="StyleBoldUnderline"/>
        </w:rPr>
        <w:t>McCain has resumed his old role as Senate dealmaker. They see him as one of the few lawmakers with enough clout to serve as a negotiator on major fiscal issues</w:t>
      </w:r>
      <w:r w:rsidRPr="00060991">
        <w:rPr>
          <w:sz w:val="16"/>
        </w:rPr>
        <w:t xml:space="preserve">. Democrats have voiced frustration in recent months over the lack of an obvious partner for high-level budget talks. Boehner has ruled out further one-on-one talks with Obama, insisting instead on regular order. And Democrats are skeptical that McConnell will reprise his partnership with Vice President Biden while he still faces a possible challenge in a Republican primary next year. Biden and McConnell put together a deal on taxes to avoid the so-called “fiscal cliff” on New Year’s Eve. McConnell’s relationship with Reid became strained during the recent fight over the Senate rules. McConnell declared Reid would be remembered as the worst majority leader in history if he used a simple majority vote to strip the minority party’s power to filibuster nominees. </w:t>
      </w:r>
      <w:r w:rsidRPr="00060991">
        <w:rPr>
          <w:rStyle w:val="StyleBoldUnderline"/>
        </w:rPr>
        <w:t>This year, McCain has developed a strong working relationship with Schumer, whose influence in the Democratic Caucus is rivaled only by Reid’s</w:t>
      </w:r>
      <w:r w:rsidRPr="00060991">
        <w:rPr>
          <w:sz w:val="16"/>
        </w:rPr>
        <w:t xml:space="preserve">. They also helped negotiate an agreement on Senate rules reform at the start of the new session. </w:t>
      </w:r>
    </w:p>
    <w:p w:rsidR="00BC2457" w:rsidRPr="00060991" w:rsidRDefault="00BC2457" w:rsidP="00BC2457">
      <w:pPr>
        <w:rPr>
          <w:sz w:val="16"/>
        </w:rPr>
      </w:pPr>
    </w:p>
    <w:p w:rsidR="00BC2457" w:rsidRDefault="00BC2457" w:rsidP="00BC2457">
      <w:pPr>
        <w:pStyle w:val="Heading4"/>
      </w:pPr>
      <w:r>
        <w:t>Debt limit will pass clean – GOP motive and Obama leverage</w:t>
      </w:r>
    </w:p>
    <w:p w:rsidR="00BC2457" w:rsidRPr="00896545" w:rsidRDefault="00BC2457" w:rsidP="00BC2457">
      <w:pPr>
        <w:rPr>
          <w:rStyle w:val="StyleStyleBold12pt"/>
        </w:rPr>
      </w:pPr>
      <w:r w:rsidRPr="00896545">
        <w:rPr>
          <w:rStyle w:val="StyleStyleBold12pt"/>
        </w:rPr>
        <w:t>Lewison 5/17</w:t>
      </w:r>
    </w:p>
    <w:p w:rsidR="00BC2457" w:rsidRDefault="00BC2457" w:rsidP="00BC2457">
      <w:r>
        <w:t xml:space="preserve">[Jed, Politics columnist, “House Republicans Prepare Plan to Raise Debt Ceiling,” Daily Kos, 2013, </w:t>
      </w:r>
      <w:hyperlink r:id="rId14" w:history="1">
        <w:r w:rsidRPr="000A09DE">
          <w:rPr>
            <w:rStyle w:val="Hyperlink"/>
          </w:rPr>
          <w:t>http://www.dailykos.com/story/2013/05/17/1209798/-House-Republicans-prepare-plan-to-raise-debt-ceiling#</w:t>
        </w:r>
      </w:hyperlink>
      <w:r>
        <w:t>]</w:t>
      </w:r>
    </w:p>
    <w:p w:rsidR="00BC2457" w:rsidRDefault="00BC2457" w:rsidP="00BC2457"/>
    <w:p w:rsidR="00BC2457" w:rsidRDefault="00BC2457" w:rsidP="00BC2457">
      <w:pPr>
        <w:rPr>
          <w:sz w:val="16"/>
        </w:rPr>
      </w:pPr>
      <w:r w:rsidRPr="00896545">
        <w:rPr>
          <w:sz w:val="16"/>
        </w:rPr>
        <w:t xml:space="preserve">As you might expect, the preliminary outlines of </w:t>
      </w:r>
      <w:r w:rsidRPr="00896545">
        <w:rPr>
          <w:rStyle w:val="StyleBoldUnderline"/>
        </w:rPr>
        <w:t>the GOP debt limit plan still contains ransom demands, but the focus</w:t>
      </w:r>
      <w:r w:rsidRPr="00896545">
        <w:rPr>
          <w:sz w:val="16"/>
        </w:rPr>
        <w:t xml:space="preserve"> of the effort </w:t>
      </w:r>
      <w:r w:rsidRPr="00896545">
        <w:rPr>
          <w:rStyle w:val="StyleBoldUnderline"/>
        </w:rPr>
        <w:t>appears to be around building support</w:t>
      </w:r>
      <w:r w:rsidRPr="00896545">
        <w:rPr>
          <w:sz w:val="16"/>
        </w:rPr>
        <w:t xml:space="preserve"> on the right </w:t>
      </w:r>
      <w:r w:rsidRPr="00896545">
        <w:rPr>
          <w:rStyle w:val="StyleBoldUnderline"/>
        </w:rPr>
        <w:t>for raising the debt limit</w:t>
      </w:r>
      <w:r w:rsidRPr="00896545">
        <w:rPr>
          <w:sz w:val="16"/>
        </w:rPr>
        <w:t>—</w:t>
      </w:r>
      <w:r w:rsidRPr="00896545">
        <w:rPr>
          <w:rStyle w:val="Emphasis"/>
        </w:rPr>
        <w:t>not for creating another hostage</w:t>
      </w:r>
      <w:r w:rsidRPr="00896545">
        <w:rPr>
          <w:rStyle w:val="StyleBoldUnderline"/>
        </w:rPr>
        <w:t xml:space="preserve"> crisis</w:t>
      </w:r>
      <w:r w:rsidRPr="00896545">
        <w:rPr>
          <w:sz w:val="16"/>
        </w:rPr>
        <w:t xml:space="preserve">. In that sense, </w:t>
      </w:r>
      <w:r w:rsidRPr="00896545">
        <w:rPr>
          <w:rStyle w:val="StyleBoldUnderline"/>
        </w:rPr>
        <w:t>it's a tacit admission that the "Pay China First</w:t>
      </w:r>
      <w:r w:rsidRPr="00896545">
        <w:rPr>
          <w:sz w:val="16"/>
        </w:rPr>
        <w:t xml:space="preserve">" that </w:t>
      </w:r>
      <w:r w:rsidRPr="00896545">
        <w:rPr>
          <w:rStyle w:val="StyleBoldUnderline"/>
        </w:rPr>
        <w:t xml:space="preserve">Republicans passed </w:t>
      </w:r>
      <w:r w:rsidRPr="00896545">
        <w:rPr>
          <w:sz w:val="16"/>
        </w:rPr>
        <w:t xml:space="preserve">earlier in the month </w:t>
      </w:r>
      <w:r w:rsidRPr="00896545">
        <w:rPr>
          <w:rStyle w:val="Emphasis"/>
        </w:rPr>
        <w:t>is a political loser</w:t>
      </w:r>
      <w:r w:rsidRPr="00896545">
        <w:rPr>
          <w:sz w:val="16"/>
        </w:rPr>
        <w:t xml:space="preserve">. </w:t>
      </w:r>
      <w:r w:rsidRPr="00896545">
        <w:rPr>
          <w:rStyle w:val="StyleBoldUnderline"/>
        </w:rPr>
        <w:t>The idea</w:t>
      </w:r>
      <w:r w:rsidRPr="00896545">
        <w:rPr>
          <w:sz w:val="16"/>
        </w:rPr>
        <w:t xml:space="preserve"> behind that legislation </w:t>
      </w:r>
      <w:r w:rsidRPr="00896545">
        <w:rPr>
          <w:rStyle w:val="StyleBoldUnderline"/>
        </w:rPr>
        <w:t xml:space="preserve">was to make not raising the debt limit a palatable scenario, but </w:t>
      </w:r>
      <w:r w:rsidRPr="00896545">
        <w:rPr>
          <w:rStyle w:val="Emphasis"/>
        </w:rPr>
        <w:t>if they had any confidence</w:t>
      </w:r>
      <w:r w:rsidRPr="00896545">
        <w:rPr>
          <w:rStyle w:val="StyleBoldUnderline"/>
        </w:rPr>
        <w:t xml:space="preserve"> it would work, Republicans wouldn't be trying to figure out how to sell a debt limit hike months before they need to raise it.</w:t>
      </w:r>
      <w:r w:rsidRPr="00896545">
        <w:rPr>
          <w:sz w:val="16"/>
        </w:rPr>
        <w:t xml:space="preserve"> (According to the latest Congressional Budget Office estimates, November or December is the likely timeframe.) I'm sure Republicans will spend a good chunk of the rest of the year pretending that they are serious about their ransom demands, but </w:t>
      </w:r>
      <w:r w:rsidRPr="00896545">
        <w:rPr>
          <w:rStyle w:val="StyleBoldUnderline"/>
        </w:rPr>
        <w:t>the fact that they are dropping "Pay China First</w:t>
      </w:r>
      <w:r w:rsidRPr="00896545">
        <w:rPr>
          <w:sz w:val="16"/>
        </w:rPr>
        <w:t xml:space="preserve">" as the centerpiece of their strategy effectively </w:t>
      </w:r>
      <w:r w:rsidRPr="00896545">
        <w:rPr>
          <w:rStyle w:val="StyleBoldUnderline"/>
        </w:rPr>
        <w:t>calls their own bluff.</w:t>
      </w:r>
      <w:r w:rsidRPr="00896545">
        <w:rPr>
          <w:sz w:val="16"/>
        </w:rPr>
        <w:t xml:space="preserve"> In order to sell their ransom demands, </w:t>
      </w:r>
      <w:r w:rsidRPr="00896545">
        <w:rPr>
          <w:rStyle w:val="StyleBoldUnderline"/>
        </w:rPr>
        <w:t>they also need to sell their base on the need to raise the debt limit</w:t>
      </w:r>
      <w:r w:rsidRPr="00896545">
        <w:rPr>
          <w:sz w:val="16"/>
        </w:rPr>
        <w:t>—</w:t>
      </w:r>
      <w:r w:rsidRPr="00896545">
        <w:rPr>
          <w:rStyle w:val="StyleBoldUnderline"/>
        </w:rPr>
        <w:t>and once they take the position</w:t>
      </w:r>
      <w:r w:rsidRPr="00896545">
        <w:rPr>
          <w:sz w:val="16"/>
        </w:rPr>
        <w:t xml:space="preserve"> that the debt limit must be raised, it means </w:t>
      </w:r>
      <w:r w:rsidRPr="00896545">
        <w:rPr>
          <w:rStyle w:val="Emphasis"/>
        </w:rPr>
        <w:t>they can't hold it hostage</w:t>
      </w:r>
      <w:r w:rsidRPr="00896545">
        <w:rPr>
          <w:sz w:val="16"/>
        </w:rPr>
        <w:t xml:space="preserve"> without committing political suicide, because doing so would be a self-admitted act of economic terrorism. In </w:t>
      </w:r>
      <w:r w:rsidRPr="00896545">
        <w:rPr>
          <w:rStyle w:val="StyleBoldUnderline"/>
        </w:rPr>
        <w:t>2011, Republicans got away with holding the debt limit hostage because</w:t>
      </w:r>
      <w:r w:rsidRPr="00896545">
        <w:rPr>
          <w:sz w:val="16"/>
        </w:rPr>
        <w:t xml:space="preserve"> President </w:t>
      </w:r>
      <w:r w:rsidRPr="00896545">
        <w:rPr>
          <w:rStyle w:val="StyleBoldUnderline"/>
        </w:rPr>
        <w:t>Obama didn't adopt a clean "no negotiations" position</w:t>
      </w:r>
      <w:r w:rsidRPr="00896545">
        <w:rPr>
          <w:sz w:val="16"/>
        </w:rPr>
        <w:t xml:space="preserve">. Republicans were definitely the prime driver behind the hostage crisis, but </w:t>
      </w:r>
      <w:r w:rsidRPr="00896545">
        <w:rPr>
          <w:rStyle w:val="StyleBoldUnderline"/>
        </w:rPr>
        <w:t>Obama tried to use the debt limit as leverage as well. Everybody had dirty hands</w:t>
      </w:r>
      <w:r w:rsidRPr="00896545">
        <w:rPr>
          <w:sz w:val="16"/>
        </w:rPr>
        <w:t xml:space="preserve">. But </w:t>
      </w:r>
      <w:r w:rsidRPr="00896545">
        <w:rPr>
          <w:rStyle w:val="StyleBoldUnderline"/>
        </w:rPr>
        <w:t xml:space="preserve">now that the president has said he won't negotiate, the only way Republicans could survive blocking a debt limit increase is if they were to convince the public that blocking a debt limit </w:t>
      </w:r>
      <w:r w:rsidRPr="00896545">
        <w:rPr>
          <w:rStyle w:val="StyleBoldUnderline"/>
        </w:rPr>
        <w:lastRenderedPageBreak/>
        <w:t>increase was a good idea. And they aren't trying to do that</w:t>
      </w:r>
      <w:r w:rsidRPr="00896545">
        <w:rPr>
          <w:sz w:val="16"/>
        </w:rPr>
        <w:t xml:space="preserve">. Sure, they'll spend months pretending that their serious about their ransom demands, but </w:t>
      </w:r>
      <w:r w:rsidRPr="00896545">
        <w:rPr>
          <w:rStyle w:val="Emphasis"/>
        </w:rPr>
        <w:t>there's no reason to take them seriously</w:t>
      </w:r>
      <w:r w:rsidRPr="00896545">
        <w:rPr>
          <w:rStyle w:val="StyleBoldUnderline"/>
        </w:rPr>
        <w:t xml:space="preserve">. At the end of the day, Republicans will support a </w:t>
      </w:r>
      <w:r w:rsidRPr="00896545">
        <w:rPr>
          <w:rStyle w:val="Emphasis"/>
        </w:rPr>
        <w:t>clean debt limit increase</w:t>
      </w:r>
      <w:r w:rsidRPr="00896545">
        <w:rPr>
          <w:rStyle w:val="StyleBoldUnderline"/>
        </w:rPr>
        <w:t>—</w:t>
      </w:r>
      <w:r w:rsidRPr="00896545">
        <w:rPr>
          <w:sz w:val="16"/>
        </w:rPr>
        <w:t>or at the very least, they'll allow Boehner to break the Hastert rule so that Democrats can carry out the responsibilities that the GOP was unwilling to perform.</w:t>
      </w:r>
    </w:p>
    <w:p w:rsidR="00BC2457" w:rsidRDefault="00BC2457" w:rsidP="00BC2457">
      <w:pPr>
        <w:rPr>
          <w:sz w:val="16"/>
        </w:rPr>
      </w:pPr>
    </w:p>
    <w:p w:rsidR="00BC2457" w:rsidRDefault="00BC2457" w:rsidP="00BC2457">
      <w:pPr>
        <w:pStyle w:val="Heading4"/>
      </w:pPr>
      <w:r w:rsidRPr="008C77BC">
        <w:t>Solution probable – McCain</w:t>
      </w:r>
    </w:p>
    <w:p w:rsidR="00BC2457" w:rsidRDefault="00BC2457" w:rsidP="00BC2457">
      <w:pPr>
        <w:rPr>
          <w:rStyle w:val="StyleStyleBold12pt"/>
        </w:rPr>
      </w:pPr>
      <w:r>
        <w:rPr>
          <w:rStyle w:val="StyleStyleBold12pt"/>
        </w:rPr>
        <w:t>Boak 7/19</w:t>
      </w:r>
    </w:p>
    <w:p w:rsidR="00BC2457" w:rsidRPr="006F4608" w:rsidRDefault="00BC2457" w:rsidP="00BC2457">
      <w:r w:rsidRPr="006F4608">
        <w:t xml:space="preserve">[Josh, syndicated economics reporter, “Congress Has Just 17 Days to Solve Huge Fiscal Issues,” Fiscal Times, 2013, </w:t>
      </w:r>
      <w:hyperlink r:id="rId15" w:anchor="1xCm212RQhDe6o6l.99" w:history="1">
        <w:r w:rsidRPr="006F4608">
          <w:rPr>
            <w:rStyle w:val="Hyperlink"/>
          </w:rPr>
          <w:t>http://www.thefiscaltimes.com/Articles/2013/07/19/Congress-Has-Just-17-Days-to-Solve-Huge-Fiscal-Issues.aspx#1xCm212RQhDe6o6l.99</w:t>
        </w:r>
      </w:hyperlink>
      <w:r w:rsidRPr="006F4608">
        <w:t>]</w:t>
      </w:r>
    </w:p>
    <w:p w:rsidR="00BC2457" w:rsidRPr="008C77BC" w:rsidRDefault="00BC2457" w:rsidP="00BC2457">
      <w:pPr>
        <w:rPr>
          <w:rStyle w:val="StyleStyleBold12pt"/>
        </w:rPr>
      </w:pPr>
    </w:p>
    <w:p w:rsidR="00BC2457" w:rsidRDefault="00BC2457" w:rsidP="00BC2457">
      <w:pPr>
        <w:rPr>
          <w:sz w:val="16"/>
        </w:rPr>
      </w:pPr>
      <w:r w:rsidRPr="006F4608">
        <w:rPr>
          <w:sz w:val="16"/>
        </w:rPr>
        <w:t xml:space="preserve">But Sen. John </w:t>
      </w:r>
      <w:r w:rsidRPr="006F4608">
        <w:rPr>
          <w:rStyle w:val="StyleBoldUnderline"/>
        </w:rPr>
        <w:t>McCain</w:t>
      </w:r>
      <w:r w:rsidRPr="006F4608">
        <w:rPr>
          <w:sz w:val="16"/>
        </w:rPr>
        <w:t xml:space="preserve"> (R-AZ), </w:t>
      </w:r>
      <w:r w:rsidRPr="006F4608">
        <w:rPr>
          <w:rStyle w:val="StyleBoldUnderline"/>
        </w:rPr>
        <w:t>who worked</w:t>
      </w:r>
      <w:r w:rsidRPr="006F4608">
        <w:rPr>
          <w:sz w:val="16"/>
        </w:rPr>
        <w:t xml:space="preserve"> with Democrats </w:t>
      </w:r>
      <w:r w:rsidRPr="006F4608">
        <w:rPr>
          <w:rStyle w:val="StyleBoldUnderline"/>
        </w:rPr>
        <w:t xml:space="preserve">to broker the deal on the filibuster and Obama nominations, says </w:t>
      </w:r>
      <w:r w:rsidRPr="006F4608">
        <w:rPr>
          <w:rStyle w:val="Emphasis"/>
        </w:rPr>
        <w:t>he is confident</w:t>
      </w:r>
      <w:r w:rsidRPr="006F4608">
        <w:rPr>
          <w:rStyle w:val="StyleBoldUnderline"/>
        </w:rPr>
        <w:t xml:space="preserve"> the Senate will</w:t>
      </w:r>
      <w:r w:rsidRPr="006F4608">
        <w:rPr>
          <w:sz w:val="16"/>
        </w:rPr>
        <w:t xml:space="preserve"> take up a defense authorization bill this year and </w:t>
      </w:r>
      <w:r w:rsidRPr="006F4608">
        <w:rPr>
          <w:rStyle w:val="Emphasis"/>
        </w:rPr>
        <w:t xml:space="preserve">break the impasse </w:t>
      </w:r>
      <w:r w:rsidRPr="006F4608">
        <w:rPr>
          <w:rStyle w:val="StyleBoldUnderline"/>
        </w:rPr>
        <w:t>over the budget and a new debt ceiling before the deadline</w:t>
      </w:r>
      <w:r w:rsidRPr="006F4608">
        <w:rPr>
          <w:sz w:val="16"/>
        </w:rPr>
        <w:t xml:space="preserve">. </w:t>
      </w:r>
      <w:r w:rsidRPr="006F4608">
        <w:rPr>
          <w:rStyle w:val="StyleBoldUnderline"/>
        </w:rPr>
        <w:t xml:space="preserve">He believes there will </w:t>
      </w:r>
      <w:r w:rsidRPr="006F4608">
        <w:rPr>
          <w:rStyle w:val="Emphasis"/>
        </w:rPr>
        <w:t>be more opportunities for bipartisanship</w:t>
      </w:r>
      <w:r w:rsidRPr="006F4608">
        <w:rPr>
          <w:rStyle w:val="StyleBoldUnderline"/>
        </w:rPr>
        <w:t>, in the wake of the deal that averted a crisis over the filibuster rule and passage of the Senate’s bipartisan immigration reform</w:t>
      </w:r>
      <w:r w:rsidRPr="006F4608">
        <w:rPr>
          <w:sz w:val="16"/>
        </w:rPr>
        <w:t xml:space="preserve"> bill. “</w:t>
      </w:r>
      <w:r w:rsidRPr="006F4608">
        <w:rPr>
          <w:rStyle w:val="StyleBoldUnderline"/>
        </w:rPr>
        <w:t>Let’s hope,” McCain said. “I’m the eternal optimist</w:t>
      </w:r>
      <w:r w:rsidRPr="006F4608">
        <w:rPr>
          <w:sz w:val="16"/>
        </w:rPr>
        <w:t>.”</w:t>
      </w:r>
    </w:p>
    <w:p w:rsidR="00BC2457" w:rsidRDefault="00BC2457" w:rsidP="00BC2457">
      <w:pPr>
        <w:rPr>
          <w:sz w:val="16"/>
        </w:rPr>
      </w:pPr>
    </w:p>
    <w:p w:rsidR="00BC2457" w:rsidRDefault="00BC2457" w:rsidP="00BC2457">
      <w:pPr>
        <w:pStyle w:val="Heading4"/>
      </w:pPr>
      <w:r>
        <w:t>Wont hijack – internal discussions</w:t>
      </w:r>
    </w:p>
    <w:p w:rsidR="00BC2457" w:rsidRDefault="00BC2457" w:rsidP="00BC2457">
      <w:pPr>
        <w:rPr>
          <w:rStyle w:val="StyleStyleBold12pt"/>
        </w:rPr>
      </w:pPr>
      <w:r>
        <w:rPr>
          <w:rStyle w:val="StyleStyleBold12pt"/>
        </w:rPr>
        <w:t>Sargent 13</w:t>
      </w:r>
    </w:p>
    <w:p w:rsidR="00BC2457" w:rsidRPr="00946C01" w:rsidRDefault="00BC2457" w:rsidP="00BC2457">
      <w:r w:rsidRPr="00946C01">
        <w:t xml:space="preserve">[Greg, syndicated political blogger, “GOP Strategist: Republicans Should Not Create Debt Ceiling “Crisis,” The Plum Line for the Washington Post, 3/21, </w:t>
      </w:r>
      <w:hyperlink r:id="rId16" w:history="1">
        <w:r w:rsidRPr="00946C01">
          <w:rPr>
            <w:rStyle w:val="Hyperlink"/>
          </w:rPr>
          <w:t>http://www.washingtonpost.com/blogs/plum-line/wp/2013/03/21/gop-strategist-republicans-should-not-create-debt-ceiling-crisis/</w:t>
        </w:r>
      </w:hyperlink>
      <w:r w:rsidRPr="00946C01">
        <w:t>]</w:t>
      </w:r>
    </w:p>
    <w:p w:rsidR="00BC2457" w:rsidRDefault="00BC2457" w:rsidP="00BC2457">
      <w:pPr>
        <w:rPr>
          <w:rStyle w:val="StyleStyleBold12pt"/>
        </w:rPr>
      </w:pPr>
    </w:p>
    <w:p w:rsidR="00BC2457" w:rsidRPr="006C50C8" w:rsidRDefault="00BC2457" w:rsidP="00BC2457">
      <w:pPr>
        <w:rPr>
          <w:rStyle w:val="StyleStyleBold12pt"/>
          <w:sz w:val="16"/>
        </w:rPr>
      </w:pPr>
      <w:r w:rsidRPr="006C50C8">
        <w:rPr>
          <w:sz w:val="16"/>
        </w:rPr>
        <w:t xml:space="preserve">But in an interview with me this afternoon, </w:t>
      </w:r>
      <w:r w:rsidRPr="006C50C8">
        <w:rPr>
          <w:rStyle w:val="StyleBoldUnderline"/>
        </w:rPr>
        <w:t xml:space="preserve">GOP strategist John Feehery said he </w:t>
      </w:r>
      <w:r w:rsidRPr="006C50C8">
        <w:rPr>
          <w:rStyle w:val="Emphasis"/>
        </w:rPr>
        <w:t>didn’t think it was a wise move</w:t>
      </w:r>
      <w:r w:rsidRPr="006C50C8">
        <w:rPr>
          <w:rStyle w:val="StyleBoldUnderline"/>
        </w:rPr>
        <w:t xml:space="preserve"> for Republicans to provoke another crisis</w:t>
      </w:r>
      <w:r w:rsidRPr="006C50C8">
        <w:rPr>
          <w:sz w:val="16"/>
        </w:rPr>
        <w:t xml:space="preserve">. “I think </w:t>
      </w:r>
      <w:r w:rsidRPr="006C50C8">
        <w:rPr>
          <w:rStyle w:val="StyleBoldUnderline"/>
        </w:rPr>
        <w:t xml:space="preserve">they’ve gained a lot of credibility with fiscal conservatives </w:t>
      </w:r>
      <w:r w:rsidRPr="006C50C8">
        <w:rPr>
          <w:sz w:val="16"/>
        </w:rPr>
        <w:t xml:space="preserve">on fiscal issues </w:t>
      </w:r>
      <w:r w:rsidRPr="006C50C8">
        <w:rPr>
          <w:rStyle w:val="StyleBoldUnderline"/>
        </w:rPr>
        <w:t xml:space="preserve">and </w:t>
      </w:r>
      <w:r w:rsidRPr="006C50C8">
        <w:rPr>
          <w:rStyle w:val="Emphasis"/>
        </w:rPr>
        <w:t>they don’t need to create a crisis</w:t>
      </w:r>
      <w:r w:rsidRPr="006C50C8">
        <w:rPr>
          <w:rStyle w:val="StyleBoldUnderline"/>
        </w:rPr>
        <w:t xml:space="preserve"> on the debt limit</w:t>
      </w:r>
      <w:r w:rsidRPr="006C50C8">
        <w:rPr>
          <w:sz w:val="16"/>
        </w:rPr>
        <w:t xml:space="preserve"> to get that credibility,” Feehery said. “</w:t>
      </w:r>
      <w:r w:rsidRPr="006C50C8">
        <w:rPr>
          <w:rStyle w:val="StyleBoldUnderline"/>
        </w:rPr>
        <w:t>They could squander a lot of their good PR</w:t>
      </w:r>
      <w:r w:rsidRPr="006C50C8">
        <w:rPr>
          <w:sz w:val="16"/>
        </w:rPr>
        <w:t xml:space="preserve"> if they create a crisis.” “</w:t>
      </w:r>
      <w:r w:rsidRPr="006C50C8">
        <w:rPr>
          <w:rStyle w:val="StyleBoldUnderline"/>
        </w:rPr>
        <w:t>If</w:t>
      </w:r>
      <w:r w:rsidRPr="006C50C8">
        <w:rPr>
          <w:sz w:val="16"/>
        </w:rPr>
        <w:t xml:space="preserve"> we have a crisis on the debt limit and </w:t>
      </w:r>
      <w:r w:rsidRPr="006C50C8">
        <w:rPr>
          <w:rStyle w:val="StyleBoldUnderline"/>
        </w:rPr>
        <w:t>the stock market takes another whack</w:t>
      </w:r>
      <w:r w:rsidRPr="006C50C8">
        <w:rPr>
          <w:sz w:val="16"/>
        </w:rPr>
        <w:t xml:space="preserve"> like they did last time there’s some risk for Republicans,” Feehery continued. “</w:t>
      </w:r>
      <w:r w:rsidRPr="006C50C8">
        <w:rPr>
          <w:rStyle w:val="StyleBoldUnderline"/>
        </w:rPr>
        <w:t xml:space="preserve">They could get the blame.” Feehery said </w:t>
      </w:r>
      <w:r w:rsidRPr="006C50C8">
        <w:rPr>
          <w:rStyle w:val="Emphasis"/>
        </w:rPr>
        <w:t>he didn’t believe</w:t>
      </w:r>
      <w:r w:rsidRPr="006C50C8">
        <w:rPr>
          <w:rStyle w:val="StyleBoldUnderline"/>
        </w:rPr>
        <w:t xml:space="preserve"> Republican leaders had </w:t>
      </w:r>
      <w:r w:rsidRPr="006C50C8">
        <w:rPr>
          <w:rStyle w:val="Emphasis"/>
        </w:rPr>
        <w:t>any intention of provoking a crisis.</w:t>
      </w:r>
      <w:r w:rsidRPr="006C50C8">
        <w:rPr>
          <w:sz w:val="16"/>
        </w:rPr>
        <w:t xml:space="preserve"> </w:t>
      </w:r>
    </w:p>
    <w:p w:rsidR="00BC2457" w:rsidRDefault="00BC2457" w:rsidP="00BC2457">
      <w:pPr>
        <w:pStyle w:val="Heading4"/>
      </w:pPr>
      <w:r>
        <w:t>GOP has No leverage – Obama can push through</w:t>
      </w:r>
    </w:p>
    <w:p w:rsidR="00BC2457" w:rsidRDefault="00BC2457" w:rsidP="00BC2457">
      <w:pPr>
        <w:rPr>
          <w:rStyle w:val="StyleStyleBold12pt"/>
        </w:rPr>
      </w:pPr>
      <w:r>
        <w:rPr>
          <w:rStyle w:val="StyleStyleBold12pt"/>
        </w:rPr>
        <w:t xml:space="preserve">Goad 7/13 </w:t>
      </w:r>
    </w:p>
    <w:p w:rsidR="00BC2457" w:rsidRPr="0047636D" w:rsidRDefault="00BC2457" w:rsidP="00BC2457">
      <w:r w:rsidRPr="0047636D">
        <w:t xml:space="preserve">[Ben, Congressional blogger for The Hill, “Lew: Debt Limit Increase Not Up for Negotiation,” The Hill, 2013, </w:t>
      </w:r>
      <w:hyperlink r:id="rId17" w:history="1">
        <w:r w:rsidRPr="0047636D">
          <w:rPr>
            <w:rStyle w:val="Hyperlink"/>
          </w:rPr>
          <w:t>http://thehill.com/blogs/on-the-money/economy/310833-debt-limit-increase-not-up-for-negotiation-says-lew</w:t>
        </w:r>
      </w:hyperlink>
      <w:r w:rsidRPr="0047636D">
        <w:t>]</w:t>
      </w:r>
    </w:p>
    <w:p w:rsidR="00BC2457" w:rsidRPr="0047636D" w:rsidRDefault="00BC2457" w:rsidP="00BC2457"/>
    <w:p w:rsidR="00BC2457" w:rsidRDefault="00BC2457" w:rsidP="00BC2457">
      <w:pPr>
        <w:rPr>
          <w:sz w:val="16"/>
        </w:rPr>
      </w:pPr>
      <w:r w:rsidRPr="00261A42">
        <w:rPr>
          <w:sz w:val="16"/>
        </w:rPr>
        <w:t xml:space="preserve">Treasury is expected to reach the debt ceiling sometime around Halloween. This time around, </w:t>
      </w:r>
      <w:r w:rsidRPr="0047636D">
        <w:rPr>
          <w:rStyle w:val="StyleBoldUnderline"/>
        </w:rPr>
        <w:t xml:space="preserve">Republicans </w:t>
      </w:r>
      <w:r w:rsidRPr="00261A42">
        <w:rPr>
          <w:rStyle w:val="Emphasis"/>
        </w:rPr>
        <w:t>are in no position</w:t>
      </w:r>
      <w:r w:rsidRPr="0047636D">
        <w:rPr>
          <w:rStyle w:val="StyleBoldUnderline"/>
        </w:rPr>
        <w:t xml:space="preserve"> to demand a ransom</w:t>
      </w:r>
      <w:r w:rsidRPr="00261A42">
        <w:rPr>
          <w:sz w:val="16"/>
        </w:rPr>
        <w:t xml:space="preserve"> in exchange for a vote, Lew argued, saying "</w:t>
      </w:r>
      <w:r w:rsidRPr="0047636D">
        <w:rPr>
          <w:rStyle w:val="StyleBoldUnderline"/>
        </w:rPr>
        <w:t xml:space="preserve">they can't go back to </w:t>
      </w:r>
      <w:r w:rsidRPr="00261A42">
        <w:rPr>
          <w:sz w:val="16"/>
        </w:rPr>
        <w:t xml:space="preserve">where they were in </w:t>
      </w:r>
      <w:r w:rsidRPr="0047636D">
        <w:rPr>
          <w:rStyle w:val="StyleBoldUnderline"/>
        </w:rPr>
        <w:t>2011</w:t>
      </w:r>
      <w:r w:rsidRPr="00261A42">
        <w:rPr>
          <w:sz w:val="16"/>
        </w:rPr>
        <w:t xml:space="preserve">." Since then, </w:t>
      </w:r>
      <w:r w:rsidRPr="0047636D">
        <w:rPr>
          <w:rStyle w:val="StyleBoldUnderline"/>
        </w:rPr>
        <w:t>the federal government has achieved roughly $4 trillion in deficit reduction</w:t>
      </w:r>
      <w:r w:rsidRPr="00261A42">
        <w:rPr>
          <w:sz w:val="16"/>
        </w:rPr>
        <w:t xml:space="preserve"> through higher taxes and spending cuts over a ten-year period, he said. </w:t>
      </w:r>
      <w:r w:rsidRPr="00261A42">
        <w:rPr>
          <w:rStyle w:val="StyleBoldUnderline"/>
        </w:rPr>
        <w:t>Lew said</w:t>
      </w:r>
      <w:r w:rsidRPr="00261A42">
        <w:rPr>
          <w:sz w:val="16"/>
        </w:rPr>
        <w:t xml:space="preserve"> the administration is open to negotiations over the fiscal 2014 budget, which will also be the </w:t>
      </w:r>
      <w:r w:rsidRPr="00261A42">
        <w:rPr>
          <w:sz w:val="16"/>
        </w:rPr>
        <w:lastRenderedPageBreak/>
        <w:t xml:space="preserve">subject of intense debate this fall. “When we say we won't negotiate over the debt limit, </w:t>
      </w:r>
      <w:r w:rsidRPr="00261A42">
        <w:rPr>
          <w:rStyle w:val="StyleBoldUnderline"/>
        </w:rPr>
        <w:t xml:space="preserve">that </w:t>
      </w:r>
      <w:r w:rsidRPr="00261A42">
        <w:rPr>
          <w:rStyle w:val="Emphasis"/>
        </w:rPr>
        <w:t>we can't debate</w:t>
      </w:r>
      <w:r w:rsidRPr="00261A42">
        <w:rPr>
          <w:rStyle w:val="StyleBoldUnderline"/>
        </w:rPr>
        <w:t xml:space="preserve"> over whether or not the government of the United States should default for </w:t>
      </w:r>
      <w:r w:rsidRPr="00261A42">
        <w:rPr>
          <w:rStyle w:val="Emphasis"/>
        </w:rPr>
        <w:t>the first time in 237 years,</w:t>
      </w:r>
      <w:r w:rsidRPr="00261A42">
        <w:rPr>
          <w:sz w:val="16"/>
        </w:rPr>
        <w:t xml:space="preserve"> that is a different question than are we open to a reasonable accommodation on budget policy,” he said. </w:t>
      </w:r>
    </w:p>
    <w:p w:rsidR="00BC2457" w:rsidRDefault="00BC2457" w:rsidP="00BC2457">
      <w:pPr>
        <w:rPr>
          <w:sz w:val="16"/>
        </w:rPr>
      </w:pPr>
    </w:p>
    <w:p w:rsidR="00BC2457" w:rsidRPr="00667E8E" w:rsidRDefault="00BC2457" w:rsidP="00BC2457">
      <w:pPr>
        <w:pStyle w:val="Heading4"/>
      </w:pPr>
      <w:r>
        <w:t>Obama Won’t backdown and negotiate preconditions now</w:t>
      </w:r>
    </w:p>
    <w:p w:rsidR="00BC2457" w:rsidRDefault="00BC2457" w:rsidP="00BC2457">
      <w:pPr>
        <w:rPr>
          <w:rStyle w:val="StyleStyleBold12pt"/>
        </w:rPr>
      </w:pPr>
      <w:r>
        <w:rPr>
          <w:rStyle w:val="StyleStyleBold12pt"/>
        </w:rPr>
        <w:t xml:space="preserve">Goad 7/13 </w:t>
      </w:r>
    </w:p>
    <w:p w:rsidR="00BC2457" w:rsidRPr="0047636D" w:rsidRDefault="00BC2457" w:rsidP="00BC2457">
      <w:r w:rsidRPr="0047636D">
        <w:t xml:space="preserve">[Ben, Congressional blogger for The Hill, “Lew: Debt Limit Increase Not Up for Negotiation,” The Hill, 2013, </w:t>
      </w:r>
      <w:hyperlink r:id="rId18" w:history="1">
        <w:r w:rsidRPr="0047636D">
          <w:rPr>
            <w:rStyle w:val="Hyperlink"/>
          </w:rPr>
          <w:t>http://thehill.com/blogs/on-the-money/economy/310833-debt-limit-increase-not-up-for-negotiation-says-lew</w:t>
        </w:r>
      </w:hyperlink>
      <w:r w:rsidRPr="0047636D">
        <w:t>]</w:t>
      </w:r>
    </w:p>
    <w:p w:rsidR="00BC2457" w:rsidRPr="0047636D" w:rsidRDefault="00BC2457" w:rsidP="00BC2457">
      <w:pPr>
        <w:rPr>
          <w:rStyle w:val="StyleStyleBold12pt"/>
        </w:rPr>
      </w:pPr>
    </w:p>
    <w:p w:rsidR="00BC2457" w:rsidRDefault="00BC2457" w:rsidP="00BC2457">
      <w:pPr>
        <w:rPr>
          <w:sz w:val="16"/>
        </w:rPr>
      </w:pPr>
      <w:r w:rsidRPr="0047636D">
        <w:rPr>
          <w:rStyle w:val="StyleBoldUnderline"/>
        </w:rPr>
        <w:t xml:space="preserve">The White House is </w:t>
      </w:r>
      <w:r w:rsidRPr="0047636D">
        <w:rPr>
          <w:rStyle w:val="Emphasis"/>
        </w:rPr>
        <w:t>not open to negotiating</w:t>
      </w:r>
      <w:r w:rsidRPr="0047636D">
        <w:rPr>
          <w:sz w:val="16"/>
        </w:rPr>
        <w:t xml:space="preserve"> terms for </w:t>
      </w:r>
      <w:r w:rsidRPr="0047636D">
        <w:rPr>
          <w:rStyle w:val="StyleBoldUnderline"/>
        </w:rPr>
        <w:t>the next debt ceiling</w:t>
      </w:r>
      <w:r w:rsidRPr="0047636D">
        <w:rPr>
          <w:sz w:val="16"/>
        </w:rPr>
        <w:t xml:space="preserve"> increase, Treasury Secretary Jack Lew says. During an interview to air Sunday on CNN’s FAREED ZAKARIA GPS, Lew said </w:t>
      </w:r>
      <w:r w:rsidRPr="0047636D">
        <w:rPr>
          <w:rStyle w:val="StyleBoldUnderline"/>
        </w:rPr>
        <w:t xml:space="preserve">top administration officials are </w:t>
      </w:r>
      <w:r w:rsidRPr="0047636D">
        <w:rPr>
          <w:rStyle w:val="Emphasis"/>
        </w:rPr>
        <w:t>intent on separating the debt ceiling</w:t>
      </w:r>
      <w:r w:rsidRPr="0047636D">
        <w:rPr>
          <w:rStyle w:val="StyleBoldUnderline"/>
        </w:rPr>
        <w:t xml:space="preserve"> from the broader debate over fiscal policy</w:t>
      </w:r>
      <w:r w:rsidRPr="0047636D">
        <w:rPr>
          <w:sz w:val="16"/>
        </w:rPr>
        <w:t xml:space="preserve"> this year. “</w:t>
      </w:r>
      <w:r w:rsidRPr="0047636D">
        <w:rPr>
          <w:rStyle w:val="StyleBoldUnderline"/>
        </w:rPr>
        <w:t>The president</w:t>
      </w:r>
      <w:r w:rsidRPr="0047636D">
        <w:rPr>
          <w:sz w:val="16"/>
        </w:rPr>
        <w:t xml:space="preserve"> has made very clear that we </w:t>
      </w:r>
      <w:r w:rsidRPr="0047636D">
        <w:rPr>
          <w:rStyle w:val="Emphasis"/>
        </w:rPr>
        <w:t>will not negotiate</w:t>
      </w:r>
      <w:r w:rsidRPr="0047636D">
        <w:rPr>
          <w:rStyle w:val="StyleBoldUnderline"/>
        </w:rPr>
        <w:t xml:space="preserve"> over whether</w:t>
      </w:r>
      <w:r w:rsidRPr="0047636D">
        <w:rPr>
          <w:sz w:val="16"/>
        </w:rPr>
        <w:t xml:space="preserve"> or not </w:t>
      </w:r>
      <w:r w:rsidRPr="0047636D">
        <w:rPr>
          <w:rStyle w:val="StyleBoldUnderline"/>
        </w:rPr>
        <w:t xml:space="preserve">the government should default </w:t>
      </w:r>
      <w:r w:rsidRPr="0047636D">
        <w:rPr>
          <w:sz w:val="16"/>
        </w:rPr>
        <w:t xml:space="preserve">and we will not get into a negotiation </w:t>
      </w:r>
      <w:r w:rsidRPr="0047636D">
        <w:rPr>
          <w:rStyle w:val="StyleBoldUnderline"/>
        </w:rPr>
        <w:t>like 2011</w:t>
      </w:r>
      <w:r w:rsidRPr="0047636D">
        <w:rPr>
          <w:sz w:val="16"/>
        </w:rPr>
        <w:t xml:space="preserve">, over the debt ceiling,” Lew said. The messy </w:t>
      </w:r>
      <w:r w:rsidRPr="0047636D">
        <w:rPr>
          <w:rStyle w:val="StyleBoldUnderline"/>
        </w:rPr>
        <w:t>2011</w:t>
      </w:r>
      <w:r w:rsidRPr="0047636D">
        <w:rPr>
          <w:sz w:val="16"/>
        </w:rPr>
        <w:t xml:space="preserve"> fight, which paved the way for this year’s sequestration cuts, </w:t>
      </w:r>
      <w:r w:rsidRPr="0047636D">
        <w:rPr>
          <w:rStyle w:val="StyleBoldUnderline"/>
        </w:rPr>
        <w:t xml:space="preserve">was </w:t>
      </w:r>
      <w:r w:rsidRPr="0047636D">
        <w:rPr>
          <w:rStyle w:val="Emphasis"/>
        </w:rPr>
        <w:t>too painful to repeat</w:t>
      </w:r>
      <w:r w:rsidRPr="0047636D">
        <w:rPr>
          <w:sz w:val="16"/>
        </w:rPr>
        <w:t>, Lew said. Though an eleventh-hour deal narrowly averted a government shutdown, U.S. markets - and the country’s credit rating – took a hit. “</w:t>
      </w:r>
      <w:r w:rsidRPr="0047636D">
        <w:rPr>
          <w:rStyle w:val="StyleBoldUnderline"/>
        </w:rPr>
        <w:t>It caused real damage to the economy.</w:t>
      </w:r>
      <w:r>
        <w:rPr>
          <w:rStyle w:val="StyleBoldUnderline"/>
        </w:rPr>
        <w:t xml:space="preserve"> </w:t>
      </w:r>
      <w:r w:rsidRPr="0047636D">
        <w:rPr>
          <w:rStyle w:val="StyleBoldUnderline"/>
        </w:rPr>
        <w:t xml:space="preserve">That </w:t>
      </w:r>
      <w:r w:rsidRPr="0047636D">
        <w:rPr>
          <w:rStyle w:val="Emphasis"/>
        </w:rPr>
        <w:t>can never be allowed to happen</w:t>
      </w:r>
      <w:r w:rsidRPr="0047636D">
        <w:rPr>
          <w:rStyle w:val="StyleBoldUnderline"/>
        </w:rPr>
        <w:t xml:space="preserve"> again</w:t>
      </w:r>
      <w:r w:rsidRPr="0047636D">
        <w:rPr>
          <w:sz w:val="16"/>
        </w:rPr>
        <w:t xml:space="preserve">,” Lew said. </w:t>
      </w:r>
      <w:r w:rsidRPr="0047636D">
        <w:rPr>
          <w:rStyle w:val="StyleBoldUnderline"/>
        </w:rPr>
        <w:t xml:space="preserve">“That's one of the reasons the president said Congress has to just increase the debt limit and we have to put at </w:t>
      </w:r>
      <w:r w:rsidRPr="00534741">
        <w:rPr>
          <w:rStyle w:val="StyleBoldUnderline"/>
        </w:rPr>
        <w:t xml:space="preserve">ease the concerns that the United States could once again find itself in a crisis </w:t>
      </w:r>
      <w:r w:rsidRPr="0047636D">
        <w:rPr>
          <w:sz w:val="16"/>
        </w:rPr>
        <w:t xml:space="preserve">of its own.” </w:t>
      </w:r>
    </w:p>
    <w:p w:rsidR="00BC2457" w:rsidRPr="00896545" w:rsidRDefault="00BC2457" w:rsidP="00BC2457">
      <w:pPr>
        <w:rPr>
          <w:sz w:val="16"/>
        </w:rPr>
      </w:pPr>
    </w:p>
    <w:p w:rsidR="00BC2457" w:rsidRPr="00543BB9" w:rsidRDefault="00BC2457" w:rsidP="00BC2457">
      <w:pPr>
        <w:rPr>
          <w:rStyle w:val="Emphasis"/>
        </w:rPr>
      </w:pPr>
    </w:p>
    <w:p w:rsidR="00BC2457" w:rsidRPr="00AB77D3" w:rsidRDefault="00BC2457" w:rsidP="00BC2457">
      <w:pPr>
        <w:rPr>
          <w:rStyle w:val="StyleStyleBold12pt"/>
        </w:rPr>
      </w:pPr>
      <w:r>
        <w:rPr>
          <w:rStyle w:val="StyleStyleBold12pt"/>
        </w:rPr>
        <w:t>Will pass now without long drawn out fight</w:t>
      </w:r>
    </w:p>
    <w:p w:rsidR="00BC2457" w:rsidRPr="0046013D" w:rsidRDefault="00BC2457" w:rsidP="00BC2457">
      <w:pPr>
        <w:rPr>
          <w:rStyle w:val="StyleStyleBold12pt"/>
        </w:rPr>
      </w:pPr>
      <w:r>
        <w:rPr>
          <w:rStyle w:val="StyleStyleBold12pt"/>
        </w:rPr>
        <w:t>Alberta, 7/8</w:t>
      </w:r>
    </w:p>
    <w:p w:rsidR="00BC2457" w:rsidRDefault="00BC2457" w:rsidP="00BC2457">
      <w:r>
        <w:t>Tim Alberta, Leadership Reporter @ National Journal, 7/8/13, http://www.nationaljournal.com/congress/house-republicans-draft-their-debt-ceiling-playbook-20130707</w:t>
      </w:r>
    </w:p>
    <w:p w:rsidR="00BC2457" w:rsidRPr="00AB77D3" w:rsidRDefault="00BC2457" w:rsidP="00BC2457">
      <w:pPr>
        <w:rPr>
          <w:sz w:val="16"/>
        </w:rPr>
      </w:pPr>
      <w:r w:rsidRPr="00AB77D3">
        <w:rPr>
          <w:rStyle w:val="StyleBoldUnderline"/>
        </w:rPr>
        <w:t>Having gone through the bruising 2011 debt-ceiling fight</w:t>
      </w:r>
      <w:r w:rsidRPr="00AB77D3">
        <w:rPr>
          <w:sz w:val="16"/>
        </w:rPr>
        <w:t>—"a turbulent time,” Scalise recalled, in an understatement—</w:t>
      </w:r>
      <w:r w:rsidRPr="00AB77D3">
        <w:rPr>
          <w:rStyle w:val="StyleBoldUnderline"/>
        </w:rPr>
        <w:t xml:space="preserve">Republicans say they want to </w:t>
      </w:r>
      <w:r w:rsidRPr="00723767">
        <w:rPr>
          <w:rStyle w:val="Emphasis"/>
        </w:rPr>
        <w:t>avoid another round</w:t>
      </w:r>
      <w:r w:rsidRPr="00AB77D3">
        <w:rPr>
          <w:sz w:val="16"/>
        </w:rPr>
        <w:t xml:space="preserve"> of all-or-nothing dialogue. And </w:t>
      </w:r>
      <w:r w:rsidRPr="00AB77D3">
        <w:rPr>
          <w:rStyle w:val="StyleBoldUnderline"/>
        </w:rPr>
        <w:t>while many members are interested in striking a "grand bargain," most see that outcome as increasingly unlikely.</w:t>
      </w:r>
      <w:r>
        <w:rPr>
          <w:rStyle w:val="StyleBoldUnderline"/>
        </w:rPr>
        <w:t xml:space="preserve"> </w:t>
      </w:r>
      <w:r w:rsidRPr="00AB77D3">
        <w:rPr>
          <w:sz w:val="16"/>
        </w:rPr>
        <w:t xml:space="preserve">"Past experience being what it is, </w:t>
      </w:r>
      <w:r w:rsidRPr="00AB77D3">
        <w:rPr>
          <w:rStyle w:val="StyleBoldUnderline"/>
        </w:rPr>
        <w:t>we're preparing for a president that does not want a big deal," Woodall said</w:t>
      </w:r>
      <w:r w:rsidRPr="00AB77D3">
        <w:rPr>
          <w:sz w:val="16"/>
        </w:rPr>
        <w:t xml:space="preserve">. "Maybe he wants a medium-sized deal; there are some options there. Maybe he wants a really small deal—he just wants to push the ceiling back until the end of the year. </w:t>
      </w:r>
      <w:r w:rsidRPr="00AB77D3">
        <w:rPr>
          <w:rStyle w:val="StyleBoldUnderline"/>
        </w:rPr>
        <w:t>Whatever the issue, we're not talking at all about how to obstruct those negotiations. We're talking about how to be a part of those negotiations."</w:t>
      </w:r>
      <w:r w:rsidRPr="00AB77D3">
        <w:rPr>
          <w:sz w:val="16"/>
        </w:rPr>
        <w:t xml:space="preserve"> </w:t>
      </w:r>
      <w:r w:rsidRPr="00AB77D3">
        <w:rPr>
          <w:rStyle w:val="StyleBoldUnderline"/>
        </w:rPr>
        <w:t>Republicans say the beauty of their menu is flexibility. "If what makes it easier to find the deal is to go in and pick and choose among a dozen different programs and just grab a little bit from all 12, instead of a lot from one them, then that works just fine," Woodall said</w:t>
      </w:r>
      <w:r w:rsidRPr="00AB77D3">
        <w:rPr>
          <w:sz w:val="16"/>
        </w:rPr>
        <w:t xml:space="preserve">. According to a senior House leadership aide, </w:t>
      </w:r>
      <w:r w:rsidRPr="00AB77D3">
        <w:rPr>
          <w:rStyle w:val="StyleBoldUnderline"/>
        </w:rPr>
        <w:t>this is known as the "kitchen sink" approach</w:t>
      </w:r>
      <w:r w:rsidRPr="00AB77D3">
        <w:rPr>
          <w:sz w:val="16"/>
        </w:rPr>
        <w:t>—</w:t>
      </w:r>
      <w:r w:rsidRPr="00AB77D3">
        <w:rPr>
          <w:rStyle w:val="StyleBoldUnderline"/>
        </w:rPr>
        <w:t>putting every option and potential combination on the bargaining table</w:t>
      </w:r>
      <w:r w:rsidRPr="00AB77D3">
        <w:rPr>
          <w:sz w:val="16"/>
        </w:rPr>
        <w:t>, and daring the other side to walk away. Even tax reform—something that does not drastically reduce spending, but is a conservative policy goal—is said to be on the medium-term section of the GOP menu.</w:t>
      </w:r>
    </w:p>
    <w:p w:rsidR="00BC2457" w:rsidRDefault="00BC2457" w:rsidP="00BC2457"/>
    <w:p w:rsidR="00BC2457" w:rsidRDefault="00BC2457" w:rsidP="00BC2457"/>
    <w:p w:rsidR="00BC2457" w:rsidRDefault="00BC2457" w:rsidP="00BC2457">
      <w:pPr>
        <w:pStyle w:val="Heading3"/>
      </w:pPr>
      <w:r>
        <w:lastRenderedPageBreak/>
        <w:t>U - A2: No Bipart</w:t>
      </w:r>
    </w:p>
    <w:p w:rsidR="00BC2457" w:rsidRDefault="00BC2457" w:rsidP="00BC2457">
      <w:pPr>
        <w:pStyle w:val="Heading4"/>
      </w:pPr>
      <w:r>
        <w:t>Improving now – nuclear option resolution proves</w:t>
      </w:r>
    </w:p>
    <w:p w:rsidR="00BC2457" w:rsidRDefault="00BC2457" w:rsidP="00BC2457">
      <w:pPr>
        <w:rPr>
          <w:rStyle w:val="StyleStyleBold12pt"/>
        </w:rPr>
      </w:pPr>
      <w:r>
        <w:rPr>
          <w:rStyle w:val="StyleStyleBold12pt"/>
        </w:rPr>
        <w:t>Margolin 7/16</w:t>
      </w:r>
    </w:p>
    <w:p w:rsidR="00BC2457" w:rsidRDefault="00BC2457" w:rsidP="00BC2457">
      <w:r w:rsidRPr="00FD7633">
        <w:t xml:space="preserve">[Emma, MSNBC political correspondent and blogger, “Bipartisanship in Action–Republican Celebrates Averting ‘Nuclear Option,’” MSNBC, 2013, </w:t>
      </w:r>
      <w:hyperlink r:id="rId19" w:history="1">
        <w:r w:rsidRPr="00FD7633">
          <w:rPr>
            <w:rStyle w:val="Hyperlink"/>
          </w:rPr>
          <w:t>http://tv.msnbc.com/2013/07/16/bipartisanship-in-action-republican-celebrates-averting-nuclear-option/</w:t>
        </w:r>
      </w:hyperlink>
      <w:r w:rsidRPr="00FD7633">
        <w:t>]</w:t>
      </w:r>
    </w:p>
    <w:p w:rsidR="00BC2457" w:rsidRDefault="00BC2457" w:rsidP="00BC2457"/>
    <w:p w:rsidR="00BC2457" w:rsidRPr="005727DB" w:rsidRDefault="00BC2457" w:rsidP="00BC2457">
      <w:pPr>
        <w:rPr>
          <w:sz w:val="14"/>
        </w:rPr>
      </w:pPr>
      <w:r w:rsidRPr="005727DB">
        <w:rPr>
          <w:rStyle w:val="StyleBoldUnderline"/>
        </w:rPr>
        <w:t>It’s not everyday that Republicans and Democrats get along</w:t>
      </w:r>
      <w:r w:rsidRPr="005727DB">
        <w:rPr>
          <w:sz w:val="14"/>
        </w:rPr>
        <w:t xml:space="preserve">. So </w:t>
      </w:r>
      <w:r w:rsidRPr="005727DB">
        <w:rPr>
          <w:rStyle w:val="StyleBoldUnderline"/>
        </w:rPr>
        <w:t>when lawmakers</w:t>
      </w:r>
      <w:r w:rsidRPr="005727DB">
        <w:rPr>
          <w:sz w:val="14"/>
        </w:rPr>
        <w:t xml:space="preserve"> on </w:t>
      </w:r>
      <w:r w:rsidRPr="005727DB">
        <w:rPr>
          <w:rStyle w:val="StyleBoldUnderline"/>
        </w:rPr>
        <w:t>Tuesday were able to chart a path forward for executive nominations,</w:t>
      </w:r>
      <w:r w:rsidRPr="005727DB">
        <w:rPr>
          <w:sz w:val="14"/>
        </w:rPr>
        <w:t xml:space="preserve"> GOP Sen. John </w:t>
      </w:r>
      <w:r w:rsidRPr="005727DB">
        <w:rPr>
          <w:rStyle w:val="StyleBoldUnderline"/>
        </w:rPr>
        <w:t>Hoeven welcomed the</w:t>
      </w:r>
      <w:r w:rsidRPr="005727DB">
        <w:rPr>
          <w:sz w:val="14"/>
        </w:rPr>
        <w:t xml:space="preserve"> rare </w:t>
      </w:r>
      <w:r w:rsidRPr="005727DB">
        <w:rPr>
          <w:rStyle w:val="Emphasis"/>
        </w:rPr>
        <w:t>moment of bipartisanship.</w:t>
      </w:r>
      <w:r w:rsidRPr="005727DB">
        <w:rPr>
          <w:sz w:val="14"/>
        </w:rPr>
        <w:t xml:space="preserve"> “This is good news,” said Hoeven on MSNBC Tuesday. “</w:t>
      </w:r>
      <w:r w:rsidRPr="005727DB">
        <w:rPr>
          <w:rStyle w:val="StyleBoldUnderline"/>
        </w:rPr>
        <w:t xml:space="preserve">What it reflects is not only respect for the Senate rules, but really, an understanding that to get solutions, </w:t>
      </w:r>
      <w:r w:rsidRPr="005727DB">
        <w:rPr>
          <w:rStyle w:val="Emphasis"/>
        </w:rPr>
        <w:t>we’ve got to work in a bipartisan way</w:t>
      </w:r>
      <w:r w:rsidRPr="005727DB">
        <w:rPr>
          <w:rStyle w:val="StyleBoldUnderline"/>
        </w:rPr>
        <w:t xml:space="preserve">. So I </w:t>
      </w:r>
      <w:r w:rsidRPr="005727DB">
        <w:rPr>
          <w:rStyle w:val="Emphasis"/>
        </w:rPr>
        <w:t>hope this a step</w:t>
      </w:r>
      <w:r w:rsidRPr="005727DB">
        <w:rPr>
          <w:rStyle w:val="StyleBoldUnderline"/>
        </w:rPr>
        <w:t xml:space="preserve"> to more bipartisan solutions </w:t>
      </w:r>
      <w:r w:rsidRPr="005727DB">
        <w:rPr>
          <w:sz w:val="14"/>
        </w:rPr>
        <w:t>to meet the challenges that our country faces.”</w:t>
      </w:r>
    </w:p>
    <w:p w:rsidR="00BC2457" w:rsidRDefault="00BC2457" w:rsidP="00BC2457">
      <w:pPr>
        <w:rPr>
          <w:rStyle w:val="Emphasis"/>
        </w:rPr>
      </w:pPr>
    </w:p>
    <w:p w:rsidR="00BC2457" w:rsidRDefault="00BC2457" w:rsidP="00BC2457"/>
    <w:p w:rsidR="00BC2457" w:rsidRDefault="00BC2457" w:rsidP="00BC2457">
      <w:pPr>
        <w:pStyle w:val="Heading3"/>
      </w:pPr>
      <w:r>
        <w:lastRenderedPageBreak/>
        <w:t>A2:  No Base Support Now</w:t>
      </w:r>
    </w:p>
    <w:p w:rsidR="00BC2457" w:rsidRDefault="00BC2457" w:rsidP="00BC2457"/>
    <w:p w:rsidR="00BC2457" w:rsidRDefault="00BC2457" w:rsidP="00BC2457">
      <w:pPr>
        <w:pStyle w:val="Heading4"/>
      </w:pPr>
      <w:r>
        <w:t>Obama maintaining support now and thumpers are wrong</w:t>
      </w:r>
    </w:p>
    <w:p w:rsidR="00BC2457" w:rsidRDefault="00BC2457" w:rsidP="00BC2457">
      <w:pPr>
        <w:rPr>
          <w:rStyle w:val="StyleStyleBold12pt"/>
        </w:rPr>
      </w:pPr>
      <w:r>
        <w:rPr>
          <w:rStyle w:val="StyleStyleBold12pt"/>
        </w:rPr>
        <w:t>Sink, 13</w:t>
      </w:r>
    </w:p>
    <w:p w:rsidR="00BC2457" w:rsidRDefault="00BC2457" w:rsidP="00BC2457">
      <w:pPr>
        <w:rPr>
          <w:rStyle w:val="StyleStyleBold12pt"/>
          <w:b w:val="0"/>
        </w:rPr>
      </w:pPr>
      <w:r>
        <w:rPr>
          <w:rStyle w:val="StyleStyleBold12pt"/>
          <w:b w:val="0"/>
        </w:rPr>
        <w:t xml:space="preserve">Justin, The Hill, 6/17, </w:t>
      </w:r>
      <w:hyperlink r:id="rId20" w:history="1">
        <w:r w:rsidRPr="004F4EC3">
          <w:rPr>
            <w:rStyle w:val="Hyperlink"/>
          </w:rPr>
          <w:t>http://thehill.com/homenews/administration/305851-who-is-he-obama-keeps-allies-enemies-guessing-in-second-term</w:t>
        </w:r>
      </w:hyperlink>
    </w:p>
    <w:p w:rsidR="00BC2457" w:rsidRDefault="00BC2457" w:rsidP="00BC2457"/>
    <w:p w:rsidR="00BC2457" w:rsidRPr="00B371C3" w:rsidRDefault="00BC2457" w:rsidP="00BC2457">
      <w:pPr>
        <w:rPr>
          <w:sz w:val="16"/>
        </w:rPr>
      </w:pPr>
      <w:r w:rsidRPr="00B371C3">
        <w:rPr>
          <w:rStyle w:val="StyleBoldUnderline"/>
        </w:rPr>
        <w:t xml:space="preserve">Allies say that the president has stuck his neck out for big liberal items such as </w:t>
      </w:r>
      <w:r w:rsidRPr="00B371C3">
        <w:rPr>
          <w:sz w:val="16"/>
        </w:rPr>
        <w:t xml:space="preserve">gun control and </w:t>
      </w:r>
      <w:r w:rsidRPr="00B371C3">
        <w:rPr>
          <w:rStyle w:val="StyleBoldUnderline"/>
        </w:rPr>
        <w:t>immigration reform.</w:t>
      </w:r>
      <w:r>
        <w:rPr>
          <w:rStyle w:val="StyleBoldUnderline"/>
        </w:rPr>
        <w:t xml:space="preserve"> </w:t>
      </w:r>
      <w:r w:rsidRPr="00B371C3">
        <w:rPr>
          <w:rStyle w:val="StyleBoldUnderline"/>
        </w:rPr>
        <w:t>“He’s pushing hard on a pathway to citizenship, he wants to fight on the budget deal having a lot of balance</w:t>
      </w:r>
      <w:r w:rsidRPr="00B371C3">
        <w:rPr>
          <w:sz w:val="16"/>
        </w:rPr>
        <w:t xml:space="preserve">, and on the background [checks] issue, he went around the country and spent serious political capital on that,” said Democratic strategist Doug Thornell. They also say </w:t>
      </w:r>
      <w:r w:rsidRPr="00B371C3">
        <w:rPr>
          <w:rStyle w:val="StyleBoldUnderline"/>
        </w:rPr>
        <w:t xml:space="preserve">the Democratic grassroots see Obama’s White House as </w:t>
      </w:r>
      <w:r w:rsidRPr="00B371C3">
        <w:rPr>
          <w:rStyle w:val="Emphasis"/>
        </w:rPr>
        <w:t>politically shrewd.</w:t>
      </w:r>
      <w:r w:rsidRPr="00B371C3">
        <w:rPr>
          <w:sz w:val="16"/>
        </w:rPr>
        <w:t xml:space="preserve"> </w:t>
      </w:r>
      <w:r w:rsidRPr="00B371C3">
        <w:rPr>
          <w:rStyle w:val="StyleBoldUnderline"/>
        </w:rPr>
        <w:t>They cite the way the administration fought during the election year against making Plan B birth control available</w:t>
      </w:r>
      <w:r w:rsidRPr="00B371C3">
        <w:rPr>
          <w:sz w:val="16"/>
        </w:rPr>
        <w:t xml:space="preserve"> to all women, </w:t>
      </w:r>
      <w:r w:rsidRPr="00B371C3">
        <w:rPr>
          <w:rStyle w:val="StyleBoldUnderline"/>
        </w:rPr>
        <w:t>but then quietly dropped that opposition last week.</w:t>
      </w:r>
      <w:r>
        <w:rPr>
          <w:rStyle w:val="StyleBoldUnderline"/>
        </w:rPr>
        <w:t xml:space="preserve"> </w:t>
      </w:r>
      <w:r w:rsidRPr="00B371C3">
        <w:rPr>
          <w:rStyle w:val="StyleBoldUnderline"/>
        </w:rPr>
        <w:t>And, even though the Keystone pipeline might get approved, the president has told environmentalists he will unveil sweeping new restrictions on greenhouse gasses.</w:t>
      </w:r>
      <w:r>
        <w:rPr>
          <w:rStyle w:val="StyleBoldUnderline"/>
        </w:rPr>
        <w:t xml:space="preserve"> </w:t>
      </w:r>
      <w:r w:rsidRPr="00B371C3">
        <w:rPr>
          <w:rStyle w:val="StyleBoldUnderline"/>
        </w:rPr>
        <w:t>Similarly, the president has offered congressional Republicans the chance to lower Social Security benefits by endorsing chained consumer price indexing</w:t>
      </w:r>
      <w:r w:rsidRPr="00B371C3">
        <w:rPr>
          <w:sz w:val="16"/>
        </w:rPr>
        <w:t xml:space="preserve">, a less generous formula than is used now, </w:t>
      </w:r>
      <w:r w:rsidRPr="00B371C3">
        <w:rPr>
          <w:rStyle w:val="StyleBoldUnderline"/>
        </w:rPr>
        <w:t>while insisting that the concession will only be made within a larger budget deal containing liberal priorities.</w:t>
      </w:r>
      <w:r>
        <w:rPr>
          <w:rStyle w:val="StyleBoldUnderline"/>
        </w:rPr>
        <w:t xml:space="preserve"> </w:t>
      </w:r>
      <w:r w:rsidRPr="00B371C3">
        <w:rPr>
          <w:rStyle w:val="StyleBoldUnderline"/>
        </w:rPr>
        <w:t>The president also earns some leeway from voters in the way he approaches some of the foreign policy controversies that have inflamed Washington’</w:t>
      </w:r>
      <w:r w:rsidRPr="00B371C3">
        <w:rPr>
          <w:sz w:val="16"/>
        </w:rPr>
        <w:t xml:space="preserve">s chattering class. A poll from Pew Research and The Washington Post found that </w:t>
      </w:r>
      <w:r w:rsidRPr="00B371C3">
        <w:rPr>
          <w:rStyle w:val="StyleBoldUnderline"/>
        </w:rPr>
        <w:t>56 percent of all voters thought the recently revealed NSA surveillance programs were “acceptable,” including 64 percent of Democrats</w:t>
      </w:r>
      <w:r w:rsidRPr="00B371C3">
        <w:rPr>
          <w:sz w:val="16"/>
        </w:rPr>
        <w:t xml:space="preserve">. </w:t>
      </w:r>
      <w:r w:rsidRPr="00B371C3">
        <w:rPr>
          <w:rStyle w:val="StyleBoldUnderline"/>
        </w:rPr>
        <w:t>“It’s important to distinguish between professional progressives who are complaining about Obama</w:t>
      </w:r>
      <w:r w:rsidRPr="00B371C3">
        <w:rPr>
          <w:sz w:val="16"/>
        </w:rPr>
        <w:t xml:space="preserve"> and continuity with Bush </w:t>
      </w:r>
      <w:r w:rsidRPr="00B371C3">
        <w:rPr>
          <w:rStyle w:val="StyleBoldUnderline"/>
        </w:rPr>
        <w:t>on TV, and progressive voters in the Democratic Party</w:t>
      </w:r>
      <w:r w:rsidRPr="00B371C3">
        <w:rPr>
          <w:sz w:val="16"/>
        </w:rPr>
        <w:t>,” Jillson said. The president’s allies say ultimately progressives will look at the totality of the president’s record when judging his legacy. “He’s not judged by how fast he moves policy, he’s judged by the end result,” Devine said. “</w:t>
      </w:r>
      <w:r w:rsidRPr="00B371C3">
        <w:rPr>
          <w:rStyle w:val="StyleBoldUnderline"/>
        </w:rPr>
        <w:t>There are always going to be people demanding everything today, but they’re not going to be in the room, they’re going to be outside shouting. And what he’s been able to accomplish so far helps muzzle them and keep his supporters happy</w:t>
      </w:r>
      <w:r w:rsidRPr="00B371C3">
        <w:rPr>
          <w:sz w:val="16"/>
        </w:rPr>
        <w:t>.”</w:t>
      </w:r>
    </w:p>
    <w:p w:rsidR="00BC2457" w:rsidRDefault="00BC2457" w:rsidP="00BC2457"/>
    <w:p w:rsidR="00BC2457" w:rsidRPr="00394356" w:rsidRDefault="00BC2457" w:rsidP="00BC2457"/>
    <w:p w:rsidR="00BC2457" w:rsidRDefault="00BC2457" w:rsidP="00BC2457">
      <w:pPr>
        <w:rPr>
          <w:rStyle w:val="StyleBoldUnderline"/>
        </w:rPr>
      </w:pPr>
    </w:p>
    <w:p w:rsidR="00BC2457" w:rsidRPr="000456AC" w:rsidRDefault="00BC2457" w:rsidP="00BC2457">
      <w:pPr>
        <w:rPr>
          <w:rStyle w:val="StyleBoldUnderline"/>
        </w:rPr>
      </w:pPr>
    </w:p>
    <w:p w:rsidR="00BC2457" w:rsidRDefault="00BC2457" w:rsidP="00BC2457"/>
    <w:p w:rsidR="00BC2457" w:rsidRDefault="00BC2457" w:rsidP="00BC2457"/>
    <w:p w:rsidR="00BC2457" w:rsidRDefault="00BC2457" w:rsidP="00BC2457">
      <w:pPr>
        <w:pStyle w:val="Heading3"/>
      </w:pPr>
      <w:r>
        <w:lastRenderedPageBreak/>
        <w:t>U - A2:  Thumpers - all</w:t>
      </w:r>
    </w:p>
    <w:p w:rsidR="00BC2457" w:rsidRDefault="00BC2457" w:rsidP="00BC2457"/>
    <w:p w:rsidR="00BC2457" w:rsidRDefault="00BC2457" w:rsidP="00BC2457"/>
    <w:p w:rsidR="00BC2457" w:rsidRDefault="00BC2457" w:rsidP="00BC2457">
      <w:pPr>
        <w:pStyle w:val="Heading4"/>
      </w:pPr>
      <w:r>
        <w:t>Obama focused and avoiding new controversies – thumpers already accounted for and fading</w:t>
      </w:r>
    </w:p>
    <w:p w:rsidR="00BC2457" w:rsidRDefault="00BC2457" w:rsidP="00BC2457">
      <w:pPr>
        <w:rPr>
          <w:rStyle w:val="StyleStyleBold12pt"/>
          <w:b w:val="0"/>
        </w:rPr>
      </w:pPr>
      <w:r>
        <w:rPr>
          <w:rStyle w:val="StyleStyleBold12pt"/>
        </w:rPr>
        <w:t xml:space="preserve">Goldfarb, 7/7  </w:t>
      </w:r>
      <w:r>
        <w:rPr>
          <w:rStyle w:val="StyleStyleBold12pt"/>
          <w:b w:val="0"/>
        </w:rPr>
        <w:t xml:space="preserve">(Zachary, staff writer covering the White House, focusing on President Obama’s economic, financial and fiscal policy. Previously, he covered financial regulation and government investigations into corporate wrongdoing. He also has written about national housing policy. He graduated from the Woodrow Wilson School of Public and International Affairs at Princeton, where he was editor-in-chief of The Daily Princetonian, Washington Post, </w:t>
      </w:r>
      <w:hyperlink r:id="rId21" w:history="1">
        <w:r w:rsidRPr="004F4EC3">
          <w:rPr>
            <w:rStyle w:val="Hyperlink"/>
          </w:rPr>
          <w:t>http://www.washingtonpost.com/politics/obamas-summertime-push-immigration-and-the-economy/2013/07/07/5f83da0c-e585-11e2-aef3-339619eab080_story.html</w:t>
        </w:r>
      </w:hyperlink>
      <w:r>
        <w:rPr>
          <w:rStyle w:val="StyleStyleBold12pt"/>
          <w:b w:val="0"/>
        </w:rPr>
        <w:t>)</w:t>
      </w:r>
    </w:p>
    <w:p w:rsidR="00BC2457" w:rsidRPr="00F77F3F" w:rsidRDefault="00BC2457" w:rsidP="00BC2457">
      <w:pPr>
        <w:rPr>
          <w:rStyle w:val="StyleStyleBold12pt"/>
          <w:b w:val="0"/>
        </w:rPr>
      </w:pPr>
    </w:p>
    <w:p w:rsidR="00BC2457" w:rsidRPr="00DC1DD9" w:rsidRDefault="00BC2457" w:rsidP="00BC2457">
      <w:pPr>
        <w:rPr>
          <w:sz w:val="16"/>
        </w:rPr>
      </w:pPr>
      <w:r w:rsidRPr="00DC1DD9">
        <w:rPr>
          <w:sz w:val="16"/>
        </w:rPr>
        <w:t xml:space="preserve">Obama’s summertime push: Immigration and the economy </w:t>
      </w:r>
      <w:r w:rsidRPr="00B919E2">
        <w:rPr>
          <w:rStyle w:val="StyleBoldUnderline"/>
        </w:rPr>
        <w:t xml:space="preserve">With </w:t>
      </w:r>
      <w:r w:rsidRPr="00DC1DD9">
        <w:rPr>
          <w:sz w:val="16"/>
        </w:rPr>
        <w:t xml:space="preserve">several </w:t>
      </w:r>
      <w:r w:rsidRPr="00B919E2">
        <w:rPr>
          <w:rStyle w:val="Emphasis"/>
        </w:rPr>
        <w:t>controversies fading</w:t>
      </w:r>
      <w:r w:rsidRPr="00DC1DD9">
        <w:rPr>
          <w:sz w:val="16"/>
        </w:rPr>
        <w:t xml:space="preserve"> </w:t>
      </w:r>
      <w:r w:rsidRPr="00B919E2">
        <w:rPr>
          <w:rStyle w:val="StyleBoldUnderline"/>
        </w:rPr>
        <w:t>and</w:t>
      </w:r>
      <w:r w:rsidRPr="00DC1DD9">
        <w:rPr>
          <w:sz w:val="16"/>
        </w:rPr>
        <w:t xml:space="preserve"> a period of intense </w:t>
      </w:r>
      <w:r w:rsidRPr="00B919E2">
        <w:rPr>
          <w:rStyle w:val="StyleBoldUnderline"/>
        </w:rPr>
        <w:t>foreign travel over</w:t>
      </w:r>
      <w:r w:rsidRPr="00DC1DD9">
        <w:rPr>
          <w:sz w:val="16"/>
        </w:rPr>
        <w:t xml:space="preserve">, President </w:t>
      </w:r>
      <w:r w:rsidRPr="00B919E2">
        <w:rPr>
          <w:rStyle w:val="StyleBoldUnderline"/>
        </w:rPr>
        <w:t xml:space="preserve">Obama is </w:t>
      </w:r>
      <w:r w:rsidRPr="00B919E2">
        <w:rPr>
          <w:rStyle w:val="Emphasis"/>
        </w:rPr>
        <w:t xml:space="preserve">narrowing his focus </w:t>
      </w:r>
      <w:r w:rsidRPr="00B919E2">
        <w:rPr>
          <w:rStyle w:val="StyleBoldUnderline"/>
        </w:rPr>
        <w:t>this summer to two issues, immigration and the economy, that could help determine</w:t>
      </w:r>
      <w:r w:rsidRPr="00DC1DD9">
        <w:rPr>
          <w:sz w:val="16"/>
        </w:rPr>
        <w:t xml:space="preserve"> the </w:t>
      </w:r>
      <w:r w:rsidRPr="00B919E2">
        <w:rPr>
          <w:rStyle w:val="StyleBoldUnderline"/>
        </w:rPr>
        <w:t>success or failure</w:t>
      </w:r>
      <w:r w:rsidRPr="00DC1DD9">
        <w:rPr>
          <w:sz w:val="16"/>
        </w:rPr>
        <w:t xml:space="preserve"> of his second term. On immigration, Obama is devising a new, more public strategy that will include events in states with large Latino populations, advisers say — part of an aggressive effort to pressure House Republicans who remain skeptical of proposed changes. The White House intends to rally GOP constituencies friendly to the cause, as well, including business and evangelical groups. The president also plans a series of summertime events focused on steps the government can take to drive economic growth, aides said. Many in the White House see a Sept. 30 deadline to renew government funding as probably the last opportunity for Obama to scale back the deep domestic spending cuts known as sequestration before the 2014 midterm elections. </w:t>
      </w:r>
      <w:r w:rsidRPr="00B919E2">
        <w:rPr>
          <w:rStyle w:val="StyleBoldUnderline"/>
        </w:rPr>
        <w:t xml:space="preserve">The </w:t>
      </w:r>
      <w:r w:rsidRPr="00DC1DD9">
        <w:rPr>
          <w:rStyle w:val="Emphasis"/>
        </w:rPr>
        <w:t>two-pronged focus</w:t>
      </w:r>
      <w:r w:rsidRPr="00B919E2">
        <w:rPr>
          <w:rStyle w:val="StyleBoldUnderline"/>
        </w:rPr>
        <w:t xml:space="preserve"> comes after months of firefighting and distractions for Obama, who spent the first half of the year</w:t>
      </w:r>
      <w:r w:rsidRPr="00DC1DD9">
        <w:rPr>
          <w:sz w:val="16"/>
        </w:rPr>
        <w:t xml:space="preserve"> forming a new Cabinet and </w:t>
      </w:r>
      <w:r w:rsidRPr="00B919E2">
        <w:rPr>
          <w:rStyle w:val="StyleBoldUnderline"/>
        </w:rPr>
        <w:t>zig-zagging from one issue to another, including</w:t>
      </w:r>
      <w:r w:rsidRPr="00DC1DD9">
        <w:rPr>
          <w:sz w:val="16"/>
        </w:rPr>
        <w:t xml:space="preserve"> an unsuccessful bid for new </w:t>
      </w:r>
      <w:r w:rsidRPr="00B919E2">
        <w:rPr>
          <w:rStyle w:val="StyleBoldUnderline"/>
        </w:rPr>
        <w:t>gun regulations</w:t>
      </w:r>
      <w:r w:rsidRPr="00DC1DD9">
        <w:rPr>
          <w:sz w:val="16"/>
        </w:rPr>
        <w:t xml:space="preserve">. The spring also brought </w:t>
      </w:r>
      <w:r w:rsidRPr="00B919E2">
        <w:rPr>
          <w:rStyle w:val="StyleBoldUnderline"/>
        </w:rPr>
        <w:t>a spate of controversies</w:t>
      </w:r>
      <w:r w:rsidRPr="00DC1DD9">
        <w:rPr>
          <w:sz w:val="16"/>
        </w:rPr>
        <w:t xml:space="preserve"> that raised questions about the administration’s credibility, forcing the president to address why </w:t>
      </w:r>
      <w:r w:rsidRPr="00B919E2">
        <w:rPr>
          <w:rStyle w:val="StyleBoldUnderline"/>
        </w:rPr>
        <w:t>IRS</w:t>
      </w:r>
      <w:r w:rsidRPr="00DC1DD9">
        <w:rPr>
          <w:sz w:val="16"/>
        </w:rPr>
        <w:t xml:space="preserve"> employees scrutinized conservative groups </w:t>
      </w:r>
      <w:r w:rsidRPr="00B919E2">
        <w:rPr>
          <w:rStyle w:val="StyleBoldUnderline"/>
        </w:rPr>
        <w:t>and</w:t>
      </w:r>
      <w:r w:rsidRPr="00DC1DD9">
        <w:rPr>
          <w:sz w:val="16"/>
        </w:rPr>
        <w:t xml:space="preserve"> whether the </w:t>
      </w:r>
      <w:r w:rsidRPr="00B919E2">
        <w:rPr>
          <w:rStyle w:val="StyleBoldUnderline"/>
        </w:rPr>
        <w:t>government</w:t>
      </w:r>
      <w:r w:rsidRPr="00DC1DD9">
        <w:rPr>
          <w:sz w:val="16"/>
        </w:rPr>
        <w:t xml:space="preserve"> was </w:t>
      </w:r>
      <w:r w:rsidRPr="00B919E2">
        <w:rPr>
          <w:rStyle w:val="StyleBoldUnderline"/>
        </w:rPr>
        <w:t>spying</w:t>
      </w:r>
      <w:r w:rsidRPr="00DC1DD9">
        <w:rPr>
          <w:sz w:val="16"/>
        </w:rPr>
        <w:t xml:space="preserve"> on millions of Americans. White House officials say they do not discount the difficulties that lie ahead. Abroad, </w:t>
      </w:r>
      <w:r w:rsidRPr="00B919E2">
        <w:rPr>
          <w:rStyle w:val="StyleBoldUnderline"/>
        </w:rPr>
        <w:t>Obama is struggling with</w:t>
      </w:r>
      <w:r w:rsidRPr="00DC1DD9">
        <w:rPr>
          <w:sz w:val="16"/>
        </w:rPr>
        <w:t xml:space="preserve"> how to apprehend fugitive leaker Edward </w:t>
      </w:r>
      <w:r w:rsidRPr="00B919E2">
        <w:rPr>
          <w:rStyle w:val="StyleBoldUnderline"/>
        </w:rPr>
        <w:t>Snowden and</w:t>
      </w:r>
      <w:r w:rsidRPr="00DC1DD9">
        <w:rPr>
          <w:sz w:val="16"/>
        </w:rPr>
        <w:t xml:space="preserve"> how to respond to turmoil in </w:t>
      </w:r>
      <w:r w:rsidRPr="00B919E2">
        <w:rPr>
          <w:rStyle w:val="StyleBoldUnderline"/>
        </w:rPr>
        <w:t>Egypt</w:t>
      </w:r>
      <w:r w:rsidRPr="00DC1DD9">
        <w:rPr>
          <w:sz w:val="16"/>
        </w:rPr>
        <w:t xml:space="preserve">. At home, the administration is encountering problems in launching its landmark health-care expansion. </w:t>
      </w:r>
      <w:r w:rsidRPr="00B919E2">
        <w:rPr>
          <w:rStyle w:val="StyleBoldUnderline"/>
        </w:rPr>
        <w:t>And the president’s greatest ambitions must run through the Republican-controlled House, where there is little appetite for compromise</w:t>
      </w:r>
      <w:r w:rsidRPr="00DC1DD9">
        <w:rPr>
          <w:sz w:val="16"/>
        </w:rPr>
        <w:t xml:space="preserve">. </w:t>
      </w:r>
      <w:r w:rsidRPr="00B919E2">
        <w:rPr>
          <w:rStyle w:val="StyleBoldUnderline"/>
        </w:rPr>
        <w:t>But</w:t>
      </w:r>
      <w:r w:rsidRPr="00DC1DD9">
        <w:rPr>
          <w:sz w:val="16"/>
        </w:rPr>
        <w:t xml:space="preserve"> advisers think that some of </w:t>
      </w:r>
      <w:r w:rsidRPr="00B919E2">
        <w:rPr>
          <w:rStyle w:val="StyleBoldUnderline"/>
        </w:rPr>
        <w:t xml:space="preserve">Obama’s most vexing political problems have </w:t>
      </w:r>
      <w:r w:rsidRPr="00B919E2">
        <w:rPr>
          <w:rStyle w:val="Emphasis"/>
        </w:rPr>
        <w:t>faded</w:t>
      </w:r>
      <w:r w:rsidRPr="00B919E2">
        <w:rPr>
          <w:rStyle w:val="StyleBoldUnderline"/>
        </w:rPr>
        <w:t xml:space="preserve"> in recent weeks, leaving him ready to begin the </w:t>
      </w:r>
      <w:r w:rsidRPr="00B919E2">
        <w:rPr>
          <w:rStyle w:val="Emphasis"/>
        </w:rPr>
        <w:t>focused push</w:t>
      </w:r>
      <w:r w:rsidRPr="00DC1DD9">
        <w:rPr>
          <w:sz w:val="16"/>
        </w:rPr>
        <w:t xml:space="preserve"> </w:t>
      </w:r>
      <w:r w:rsidRPr="00DC1DD9">
        <w:rPr>
          <w:rStyle w:val="StyleBoldUnderline"/>
        </w:rPr>
        <w:t>on immigration and the economy.</w:t>
      </w:r>
      <w:r w:rsidRPr="00DC1DD9">
        <w:rPr>
          <w:sz w:val="16"/>
        </w:rPr>
        <w:t xml:space="preserve"> His aides say </w:t>
      </w:r>
      <w:r w:rsidRPr="00B919E2">
        <w:rPr>
          <w:rStyle w:val="StyleBoldUnderline"/>
        </w:rPr>
        <w:t>the president is buoyed by</w:t>
      </w:r>
      <w:r w:rsidRPr="00DC1DD9">
        <w:rPr>
          <w:sz w:val="16"/>
        </w:rPr>
        <w:t xml:space="preserve"> the </w:t>
      </w:r>
      <w:r w:rsidRPr="00B919E2">
        <w:rPr>
          <w:rStyle w:val="StyleBoldUnderline"/>
        </w:rPr>
        <w:t>Senate’s passage of</w:t>
      </w:r>
      <w:r w:rsidRPr="00DC1DD9">
        <w:rPr>
          <w:sz w:val="16"/>
        </w:rPr>
        <w:t xml:space="preserve"> an i</w:t>
      </w:r>
      <w:r w:rsidRPr="00B919E2">
        <w:rPr>
          <w:rStyle w:val="StyleBoldUnderline"/>
        </w:rPr>
        <w:t>mmigration</w:t>
      </w:r>
      <w:r w:rsidRPr="00DC1DD9">
        <w:rPr>
          <w:sz w:val="16"/>
        </w:rPr>
        <w:t xml:space="preserve"> bill </w:t>
      </w:r>
      <w:r w:rsidRPr="00B919E2">
        <w:rPr>
          <w:rStyle w:val="StyleBoldUnderline"/>
        </w:rPr>
        <w:t>and</w:t>
      </w:r>
      <w:r w:rsidRPr="00DC1DD9">
        <w:rPr>
          <w:sz w:val="16"/>
        </w:rPr>
        <w:t xml:space="preserve"> by </w:t>
      </w:r>
      <w:r w:rsidRPr="00B919E2">
        <w:rPr>
          <w:rStyle w:val="StyleBoldUnderline"/>
        </w:rPr>
        <w:t>a steady stream of positive economic news</w:t>
      </w:r>
      <w:r w:rsidRPr="00DC1DD9">
        <w:rPr>
          <w:sz w:val="16"/>
        </w:rPr>
        <w:t>, including a report Friday showing robust job growth. “When you’re toiling in the vineyard through a tumultuous spring, it can be hard to see it all coming together,” said Jennifer Palmieri, the White House communications director. But now, she said, “</w:t>
      </w:r>
      <w:r w:rsidRPr="00B919E2">
        <w:rPr>
          <w:rStyle w:val="StyleBoldUnderline"/>
        </w:rPr>
        <w:t>you can see it coming together</w:t>
      </w:r>
      <w:r w:rsidRPr="00DC1DD9">
        <w:rPr>
          <w:sz w:val="16"/>
        </w:rPr>
        <w:t>.”</w:t>
      </w:r>
    </w:p>
    <w:p w:rsidR="00BC2457" w:rsidRDefault="00BC2457" w:rsidP="00BC2457"/>
    <w:p w:rsidR="00BC2457" w:rsidRDefault="00BC2457" w:rsidP="00BC2457">
      <w:pPr>
        <w:pStyle w:val="Heading4"/>
      </w:pPr>
      <w:r>
        <w:t>Obama focused and effective - immigration and other thumpers accounted for already – only plan creates new controversy and distraction</w:t>
      </w:r>
    </w:p>
    <w:p w:rsidR="00BC2457" w:rsidRDefault="00BC2457" w:rsidP="00BC2457">
      <w:pPr>
        <w:rPr>
          <w:rStyle w:val="StyleStyleBold12pt"/>
          <w:b w:val="0"/>
        </w:rPr>
      </w:pPr>
      <w:r>
        <w:rPr>
          <w:rStyle w:val="StyleStyleBold12pt"/>
        </w:rPr>
        <w:t xml:space="preserve">Goldfarb, 7/7  </w:t>
      </w:r>
      <w:r>
        <w:rPr>
          <w:rStyle w:val="StyleStyleBold12pt"/>
          <w:b w:val="0"/>
        </w:rPr>
        <w:t xml:space="preserve">(Zachary, staff writer covering the White House, focusing on President Obama’s economic, financial and fiscal policy. Previously, he covered financial regulation and government investigations into corporate wrongdoing. He also has </w:t>
      </w:r>
      <w:r>
        <w:rPr>
          <w:rStyle w:val="StyleStyleBold12pt"/>
          <w:b w:val="0"/>
        </w:rPr>
        <w:lastRenderedPageBreak/>
        <w:t xml:space="preserve">written about national housing policy. He graduated from the Woodrow Wilson School of Public and International Affairs at Princeton, where he was editor-in-chief of The Daily Princetonian, Washington Post, </w:t>
      </w:r>
      <w:hyperlink r:id="rId22" w:history="1">
        <w:r w:rsidRPr="004F4EC3">
          <w:rPr>
            <w:rStyle w:val="Hyperlink"/>
          </w:rPr>
          <w:t>http://www.washingtonpost.com/politics/obamas-summertime-push-immigration-and-the-economy/2013/07/07/5f83da0c-e585-11e2-aef3-339619eab080_story.html</w:t>
        </w:r>
      </w:hyperlink>
      <w:r>
        <w:rPr>
          <w:rStyle w:val="StyleStyleBold12pt"/>
          <w:b w:val="0"/>
        </w:rPr>
        <w:t>)</w:t>
      </w:r>
    </w:p>
    <w:p w:rsidR="00BC2457" w:rsidRDefault="00BC2457" w:rsidP="00BC2457"/>
    <w:p w:rsidR="00BC2457" w:rsidRPr="00DC1DD9" w:rsidRDefault="00BC2457" w:rsidP="00BC2457">
      <w:pPr>
        <w:rPr>
          <w:sz w:val="16"/>
        </w:rPr>
      </w:pPr>
      <w:r w:rsidRPr="00DC1DD9">
        <w:rPr>
          <w:sz w:val="16"/>
        </w:rPr>
        <w:t>Still,</w:t>
      </w:r>
      <w:r w:rsidRPr="00B919E2">
        <w:rPr>
          <w:rStyle w:val="StyleBoldUnderline"/>
        </w:rPr>
        <w:t xml:space="preserve"> Obama continues to face strong opposition</w:t>
      </w:r>
      <w:r w:rsidRPr="00DC1DD9">
        <w:rPr>
          <w:sz w:val="16"/>
        </w:rPr>
        <w:t xml:space="preserve"> </w:t>
      </w:r>
      <w:r w:rsidRPr="00DC1DD9">
        <w:rPr>
          <w:rStyle w:val="StyleBoldUnderline"/>
        </w:rPr>
        <w:t>among</w:t>
      </w:r>
      <w:r w:rsidRPr="00DC1DD9">
        <w:rPr>
          <w:sz w:val="16"/>
        </w:rPr>
        <w:t xml:space="preserve"> congressional </w:t>
      </w:r>
      <w:r w:rsidRPr="00DC1DD9">
        <w:rPr>
          <w:rStyle w:val="StyleBoldUnderline"/>
        </w:rPr>
        <w:t>Republicans,</w:t>
      </w:r>
      <w:r w:rsidRPr="00DC1DD9">
        <w:rPr>
          <w:sz w:val="16"/>
        </w:rPr>
        <w:t xml:space="preserve"> particularly in the House. If he continues on his current path, some GOP lawmakers say, they will make it as difficult as possible. “We’re going to continue to be very aggressive in serving as a check and balance against the Obama administration. That’s what the country said in November,” said Rep. Steve Scalise (La.), a conservative leader, referring to continued Republican control of the House. “We’re very far apart.” Taking stock of the year Amid a busy June — which included trips to Europe and Africa, a high-level summit with Chinese leaders in California, and a major speech on climate change — Obama and his aides began taking stock of the first half of the year and making plans for the second, according to an official familiar with the talks, who spoke on the condition of anonymity to describe private discussions. </w:t>
      </w:r>
      <w:r w:rsidRPr="00B919E2">
        <w:rPr>
          <w:rStyle w:val="StyleBoldUnderline"/>
        </w:rPr>
        <w:t>The president has faced</w:t>
      </w:r>
      <w:r w:rsidRPr="00DC1DD9">
        <w:rPr>
          <w:sz w:val="16"/>
        </w:rPr>
        <w:t xml:space="preserve"> sharp </w:t>
      </w:r>
      <w:r w:rsidRPr="00B919E2">
        <w:rPr>
          <w:rStyle w:val="StyleBoldUnderline"/>
        </w:rPr>
        <w:t>criticism from some fellow Democrats</w:t>
      </w:r>
      <w:r w:rsidRPr="00DC1DD9">
        <w:rPr>
          <w:sz w:val="16"/>
        </w:rPr>
        <w:t xml:space="preserve"> that he gave away too much in a tax deal at the start of the year and did not stop sequestration</w:t>
      </w:r>
      <w:r w:rsidRPr="00B919E2">
        <w:rPr>
          <w:rStyle w:val="StyleBoldUnderline"/>
        </w:rPr>
        <w:t>. But Obama’s advisers say they are satisfied that they have been able to wrestle the short-term deficit to the ground</w:t>
      </w:r>
      <w:r w:rsidRPr="00DC1DD9">
        <w:rPr>
          <w:sz w:val="16"/>
        </w:rPr>
        <w:t xml:space="preserve">, in part by raising taxes on the wealthy, and make lower tax rates for the middle class permanent; they are also relieved that the Senate passed the immigration bill “with fewer near-death experiences” than feared. White House officials are hopeful that a slowdown in health-care costs will have staying power, and they see last month’s Supreme Court ruling against a key part of the Defense of Marriage Act as a victory. But </w:t>
      </w:r>
      <w:r w:rsidRPr="00B919E2">
        <w:rPr>
          <w:rStyle w:val="StyleBoldUnderline"/>
        </w:rPr>
        <w:t xml:space="preserve">Obama has made clear to his team that he will try to </w:t>
      </w:r>
      <w:r w:rsidRPr="00DC1DD9">
        <w:rPr>
          <w:rStyle w:val="Emphasis"/>
        </w:rPr>
        <w:t>focus as much as possible</w:t>
      </w:r>
      <w:r w:rsidRPr="00B919E2">
        <w:rPr>
          <w:rStyle w:val="StyleBoldUnderline"/>
        </w:rPr>
        <w:t xml:space="preserve"> in the coming months on his economic and immigration goals, aides said</w:t>
      </w:r>
      <w:r w:rsidRPr="00DC1DD9">
        <w:rPr>
          <w:sz w:val="16"/>
        </w:rPr>
        <w:t xml:space="preserve">. </w:t>
      </w:r>
      <w:r w:rsidRPr="00B919E2">
        <w:rPr>
          <w:rStyle w:val="StyleBoldUnderline"/>
        </w:rPr>
        <w:t>“The president and the staff always knew that the first half of the year was going to be focused on</w:t>
      </w:r>
      <w:r w:rsidRPr="00DC1DD9">
        <w:rPr>
          <w:sz w:val="16"/>
        </w:rPr>
        <w:t xml:space="preserve"> issues that were important — such as </w:t>
      </w:r>
      <w:r w:rsidRPr="00B919E2">
        <w:rPr>
          <w:rStyle w:val="StyleBoldUnderline"/>
        </w:rPr>
        <w:t>guns, immigration and overseas travel</w:t>
      </w:r>
      <w:r w:rsidRPr="00DC1DD9">
        <w:rPr>
          <w:sz w:val="16"/>
        </w:rPr>
        <w:t xml:space="preserve"> — but not necessarily bedrock middle-class economic issues</w:t>
      </w:r>
      <w:r w:rsidRPr="00B919E2">
        <w:rPr>
          <w:rStyle w:val="StyleBoldUnderline"/>
        </w:rPr>
        <w:t xml:space="preserve">,” Palmieri said. “We still have a lot of work to do to get immigration done, but, </w:t>
      </w:r>
      <w:r w:rsidRPr="00DC1DD9">
        <w:rPr>
          <w:rStyle w:val="Emphasis"/>
        </w:rPr>
        <w:t>as planned</w:t>
      </w:r>
      <w:r w:rsidRPr="00B919E2">
        <w:rPr>
          <w:rStyle w:val="StyleBoldUnderline"/>
        </w:rPr>
        <w:t xml:space="preserve">, we expect to have the </w:t>
      </w:r>
      <w:r w:rsidRPr="00DC1DD9">
        <w:rPr>
          <w:rStyle w:val="Emphasis"/>
        </w:rPr>
        <w:t>ability to focus</w:t>
      </w:r>
      <w:r w:rsidRPr="00B919E2">
        <w:rPr>
          <w:rStyle w:val="StyleBoldUnderline"/>
        </w:rPr>
        <w:t xml:space="preserve"> on core</w:t>
      </w:r>
      <w:r w:rsidRPr="00DC1DD9">
        <w:rPr>
          <w:sz w:val="16"/>
        </w:rPr>
        <w:t xml:space="preserve"> middle-class </w:t>
      </w:r>
      <w:r w:rsidRPr="00B919E2">
        <w:rPr>
          <w:rStyle w:val="StyleBoldUnderline"/>
        </w:rPr>
        <w:t>economic issues</w:t>
      </w:r>
      <w:r w:rsidRPr="00DC1DD9">
        <w:rPr>
          <w:sz w:val="16"/>
        </w:rPr>
        <w:t xml:space="preserve"> in the second half of this year.” ‘Ramp up the heat’ In the coming weeks, Obama faces a number of difficult decisions, including whom to appoint as Federal Reserve chairman — a choice whose impact will last beyond his presidency — and, potentially, how best to honor Nelson Mandela if he dies. But immigration is likely to dominate much of this month, before the House goes on recess in August. White House officials say the president will take a more public role than he did amid the Senate deliberations because a large faction of House Republicans oppose providing a path to citizenship for the 11 million illegal immigrants in the country. With the Senate, where lawmakers in both parties were aggressively pursuing a deal, the White House wanted to be careful not to upset the talks. Obama will stress that immigration reform would reduce the federal deficit, as the Congressional Budget Office recently found, aides said. “We’re going to ramp up the heat on the House to get this done and to create an environment were folks are going to be aware of the price of inaction,” said one senior White House official, who spoke on the condition of anonymity to discuss internal strategy. After only occasionally talking about economic initiatives in the first half of the year, </w:t>
      </w:r>
      <w:r w:rsidRPr="00B919E2">
        <w:rPr>
          <w:rStyle w:val="StyleBoldUnderline"/>
        </w:rPr>
        <w:t>Obama</w:t>
      </w:r>
      <w:r w:rsidRPr="00DC1DD9">
        <w:rPr>
          <w:sz w:val="16"/>
        </w:rPr>
        <w:t xml:space="preserve"> also </w:t>
      </w:r>
      <w:r w:rsidRPr="00B919E2">
        <w:rPr>
          <w:rStyle w:val="StyleBoldUnderline"/>
        </w:rPr>
        <w:t xml:space="preserve">wants to </w:t>
      </w:r>
      <w:r w:rsidRPr="00DC1DD9">
        <w:rPr>
          <w:rStyle w:val="Emphasis"/>
        </w:rPr>
        <w:t>refocus attention on the economy</w:t>
      </w:r>
      <w:r w:rsidRPr="00B919E2">
        <w:rPr>
          <w:rStyle w:val="StyleBoldUnderline"/>
        </w:rPr>
        <w:t xml:space="preserve"> in July and August; budget negotiations are expected to heat up</w:t>
      </w:r>
      <w:r w:rsidRPr="00DC1DD9">
        <w:rPr>
          <w:sz w:val="16"/>
        </w:rPr>
        <w:t xml:space="preserve"> after Labor Day. One of the first tasks will be to restore low student loan rates, which doubled on July 1 after lawmakers and the White House failed to finalize a deal.</w:t>
      </w:r>
    </w:p>
    <w:p w:rsidR="00BC2457" w:rsidRDefault="00BC2457" w:rsidP="00BC2457"/>
    <w:p w:rsidR="00BC2457" w:rsidRDefault="00BC2457" w:rsidP="00BC2457"/>
    <w:p w:rsidR="00BC2457" w:rsidRPr="00F77F3F" w:rsidRDefault="00BC2457" w:rsidP="00BC2457"/>
    <w:p w:rsidR="00BC2457" w:rsidRDefault="00BC2457" w:rsidP="00BC2457">
      <w:pPr>
        <w:pStyle w:val="Heading3"/>
      </w:pPr>
      <w:r>
        <w:lastRenderedPageBreak/>
        <w:t>U - ToD/A2:  Immigration Thumper</w:t>
      </w:r>
    </w:p>
    <w:p w:rsidR="00BC2457" w:rsidRDefault="00BC2457" w:rsidP="00BC2457"/>
    <w:p w:rsidR="00BC2457" w:rsidRDefault="00BC2457" w:rsidP="00BC2457"/>
    <w:p w:rsidR="00BC2457" w:rsidRDefault="00BC2457" w:rsidP="00BC2457">
      <w:pPr>
        <w:pStyle w:val="Heading4"/>
      </w:pPr>
      <w:r>
        <w:t>Debt Ceiling top of docket - before immigration votes</w:t>
      </w:r>
    </w:p>
    <w:p w:rsidR="00BC2457" w:rsidRDefault="00BC2457" w:rsidP="00BC2457">
      <w:pPr>
        <w:rPr>
          <w:rStyle w:val="StyleStyleBold12pt"/>
        </w:rPr>
      </w:pPr>
      <w:r>
        <w:rPr>
          <w:rStyle w:val="StyleStyleBold12pt"/>
        </w:rPr>
        <w:t>Business Insider, 7/11</w:t>
      </w:r>
    </w:p>
    <w:p w:rsidR="00BC2457" w:rsidRDefault="00BC2457" w:rsidP="00BC2457">
      <w:r>
        <w:t>The House of Representatives will not tackle the issue of overhauling the nation's immigration laws before the annual August recess — and it's likely that any resolution will come after what could be a long, protracted fight over raising the nation's debt ceiling.</w:t>
      </w:r>
    </w:p>
    <w:p w:rsidR="00BC2457" w:rsidRDefault="00BC2457" w:rsidP="00BC2457"/>
    <w:p w:rsidR="00BC2457" w:rsidRPr="0002561A" w:rsidRDefault="00BC2457" w:rsidP="00BC2457">
      <w:pPr>
        <w:rPr>
          <w:sz w:val="16"/>
        </w:rPr>
      </w:pPr>
      <w:r w:rsidRPr="0002561A">
        <w:rPr>
          <w:sz w:val="16"/>
        </w:rPr>
        <w:t xml:space="preserve">A House GOP aide said that while it could move on its piece-by-piece approach to immigration legislation, a final resolution — </w:t>
      </w:r>
      <w:r w:rsidRPr="001B2E15">
        <w:rPr>
          <w:rStyle w:val="StyleBoldUnderline"/>
        </w:rPr>
        <w:t>an "end game" to the immigration debate</w:t>
      </w:r>
      <w:r w:rsidRPr="0002561A">
        <w:rPr>
          <w:sz w:val="16"/>
        </w:rPr>
        <w:t xml:space="preserve"> — </w:t>
      </w:r>
      <w:r w:rsidRPr="001B2E15">
        <w:rPr>
          <w:rStyle w:val="StyleBoldUnderline"/>
        </w:rPr>
        <w:t>probably won't come before the end of the year.</w:t>
      </w:r>
      <w:r>
        <w:rPr>
          <w:rStyle w:val="StyleBoldUnderline"/>
        </w:rPr>
        <w:t xml:space="preserve"> </w:t>
      </w:r>
      <w:r w:rsidRPr="001B2E15">
        <w:rPr>
          <w:rStyle w:val="StyleBoldUnderline"/>
        </w:rPr>
        <w:t>The delay raises new questions about</w:t>
      </w:r>
      <w:r w:rsidRPr="0002561A">
        <w:rPr>
          <w:sz w:val="16"/>
        </w:rPr>
        <w:t xml:space="preserve"> the likelihood of an </w:t>
      </w:r>
      <w:r w:rsidRPr="001B2E15">
        <w:rPr>
          <w:rStyle w:val="StyleBoldUnderline"/>
        </w:rPr>
        <w:t>immigration reform</w:t>
      </w:r>
      <w:r w:rsidRPr="0002561A">
        <w:rPr>
          <w:sz w:val="16"/>
        </w:rPr>
        <w:t xml:space="preserve"> bill becoming law by the end of this year, </w:t>
      </w:r>
      <w:r w:rsidRPr="001B2E15">
        <w:rPr>
          <w:rStyle w:val="StyleBoldUnderline"/>
        </w:rPr>
        <w:t>given</w:t>
      </w:r>
      <w:r w:rsidRPr="0002561A">
        <w:rPr>
          <w:sz w:val="16"/>
        </w:rPr>
        <w:t xml:space="preserve"> both </w:t>
      </w:r>
      <w:r w:rsidRPr="001B2E15">
        <w:rPr>
          <w:rStyle w:val="StyleBoldUnderline"/>
        </w:rPr>
        <w:t>time constraints and</w:t>
      </w:r>
      <w:r w:rsidRPr="0002561A">
        <w:rPr>
          <w:sz w:val="16"/>
        </w:rPr>
        <w:t xml:space="preserve"> whether this fall's partisan squabbles over </w:t>
      </w:r>
      <w:r w:rsidRPr="001B2E15">
        <w:rPr>
          <w:rStyle w:val="StyleBoldUnderline"/>
        </w:rPr>
        <w:t>budget issues</w:t>
      </w:r>
      <w:r w:rsidRPr="0002561A">
        <w:rPr>
          <w:sz w:val="16"/>
        </w:rPr>
        <w:t xml:space="preserve"> will affect immigration legislation. The National Journal last weekend reported[1] on House Republicans' playbook for negotiations with President Barack Obama over raising the nation's debt limit. The nation's federal budget deficit is falling rapidly, according to the Congressional Budget Office[2], but </w:t>
      </w:r>
      <w:r w:rsidRPr="001B2E15">
        <w:rPr>
          <w:rStyle w:val="StyleBoldUnderline"/>
        </w:rPr>
        <w:t>Republicans are prepared to demand some of the most strict concessions in order to enact a short-term debt ceiling hike.</w:t>
      </w:r>
      <w:r>
        <w:rPr>
          <w:rStyle w:val="StyleBoldUnderline"/>
        </w:rPr>
        <w:t xml:space="preserve"> </w:t>
      </w:r>
      <w:r w:rsidRPr="0002561A">
        <w:rPr>
          <w:sz w:val="16"/>
        </w:rPr>
        <w:t xml:space="preserve">The debt-ceiling playbook is based on the budget of Rep. Paul Ryan (R-Wis.). For a long-term debt ceiling increase, for example, Republicans are going to demand a plan to privatize Medicare — the most controversial aspect of the Ryan budget[3]. For even a short-term increase, they'll ask that Social Security and/or Medicare be means-tested. </w:t>
      </w:r>
      <w:r w:rsidRPr="001B2E15">
        <w:rPr>
          <w:rStyle w:val="StyleBoldUnderline"/>
        </w:rPr>
        <w:t xml:space="preserve">If Republicans </w:t>
      </w:r>
      <w:r w:rsidRPr="0002561A">
        <w:rPr>
          <w:sz w:val="16"/>
        </w:rPr>
        <w:t xml:space="preserve">and House Speaker John Boehner </w:t>
      </w:r>
      <w:r w:rsidRPr="001B2E15">
        <w:rPr>
          <w:rStyle w:val="StyleBoldUnderline"/>
        </w:rPr>
        <w:t>stick to this</w:t>
      </w:r>
      <w:r w:rsidRPr="0002561A">
        <w:rPr>
          <w:sz w:val="16"/>
        </w:rPr>
        <w:t xml:space="preserve"> planned strategy</w:t>
      </w:r>
      <w:r w:rsidRPr="001B2E15">
        <w:rPr>
          <w:rStyle w:val="StyleBoldUnderline"/>
        </w:rPr>
        <w:t>, it will obviously run into some huge resistance from</w:t>
      </w:r>
      <w:r w:rsidRPr="0002561A">
        <w:rPr>
          <w:sz w:val="16"/>
        </w:rPr>
        <w:t xml:space="preserve"> both House and Senate </w:t>
      </w:r>
      <w:r w:rsidRPr="001B2E15">
        <w:rPr>
          <w:rStyle w:val="StyleBoldUnderline"/>
        </w:rPr>
        <w:t>Democrats and Obama, who has said he won't negotiate again over raising the debt ceiling.</w:t>
      </w:r>
      <w:r>
        <w:rPr>
          <w:rStyle w:val="StyleBoldUnderline"/>
        </w:rPr>
        <w:t xml:space="preserve"> </w:t>
      </w:r>
      <w:r w:rsidRPr="001B2E15">
        <w:rPr>
          <w:rStyle w:val="StyleBoldUnderline"/>
        </w:rPr>
        <w:t>This could make for a long fight in September and October — the debt ceiling needs to be raised, most likely, by sometime in November. And it could distract the House when it returns from its summer recess</w:t>
      </w:r>
      <w:r w:rsidRPr="0002561A">
        <w:rPr>
          <w:sz w:val="16"/>
        </w:rPr>
        <w:t>.</w:t>
      </w:r>
    </w:p>
    <w:p w:rsidR="00BC2457" w:rsidRDefault="00BC2457" w:rsidP="00BC2457"/>
    <w:p w:rsidR="00BC2457" w:rsidRDefault="00BC2457" w:rsidP="00BC2457"/>
    <w:p w:rsidR="00BC2457" w:rsidRDefault="00BC2457" w:rsidP="00BC2457">
      <w:pPr>
        <w:pStyle w:val="Heading4"/>
      </w:pPr>
      <w:r>
        <w:t>Debt ceiling Top of docket – prior to immigration</w:t>
      </w:r>
    </w:p>
    <w:p w:rsidR="00BC2457" w:rsidRPr="00153786" w:rsidRDefault="00BC2457" w:rsidP="00BC2457">
      <w:pPr>
        <w:rPr>
          <w:rStyle w:val="StyleStyleBold12pt"/>
          <w:b w:val="0"/>
        </w:rPr>
      </w:pPr>
      <w:r>
        <w:rPr>
          <w:rStyle w:val="StyleStyleBold12pt"/>
        </w:rPr>
        <w:t xml:space="preserve">BPC 7/17  </w:t>
      </w:r>
      <w:r>
        <w:rPr>
          <w:rStyle w:val="StyleStyleBold12pt"/>
          <w:b w:val="0"/>
        </w:rPr>
        <w:t>(bipartisan policy center, US Official News, lexis)</w:t>
      </w:r>
    </w:p>
    <w:p w:rsidR="00BC2457" w:rsidRDefault="00BC2457" w:rsidP="00BC2457">
      <w:r>
        <w:t xml:space="preserve">House Republicans are meeting Wednesday to decide on a 2013 immigration reform strategy, but the </w:t>
      </w:r>
      <w:r w:rsidRPr="0002561A">
        <w:rPr>
          <w:rStyle w:val="StyleBoldUnderline"/>
        </w:rPr>
        <w:t>prospects</w:t>
      </w:r>
      <w:r>
        <w:t xml:space="preserve"> that an </w:t>
      </w:r>
      <w:r w:rsidRPr="0002561A">
        <w:rPr>
          <w:rStyle w:val="StyleBoldUnderline"/>
        </w:rPr>
        <w:t xml:space="preserve">immigration </w:t>
      </w:r>
      <w:r>
        <w:t xml:space="preserve">bill will ever make it to President Barack Obama’s desk </w:t>
      </w:r>
      <w:r w:rsidRPr="0002561A">
        <w:rPr>
          <w:rStyle w:val="StyleBoldUnderline"/>
        </w:rPr>
        <w:t>seems less and less likely</w:t>
      </w:r>
      <w:r>
        <w:t xml:space="preserve">. And that’s partly </w:t>
      </w:r>
      <w:r w:rsidRPr="0002561A">
        <w:rPr>
          <w:rStyle w:val="StyleBoldUnderline"/>
        </w:rPr>
        <w:t>because</w:t>
      </w:r>
      <w:r>
        <w:t xml:space="preserve"> of two </w:t>
      </w:r>
      <w:r w:rsidRPr="0002561A">
        <w:rPr>
          <w:rStyle w:val="StyleBoldUnderline"/>
        </w:rPr>
        <w:t>other big issues looming: the debt ceiling and</w:t>
      </w:r>
      <w:r>
        <w:t xml:space="preserve"> the </w:t>
      </w:r>
      <w:r w:rsidRPr="0002561A">
        <w:rPr>
          <w:rStyle w:val="StyleBoldUnderline"/>
        </w:rPr>
        <w:t>budget.</w:t>
      </w:r>
    </w:p>
    <w:p w:rsidR="00BC2457" w:rsidRDefault="00BC2457" w:rsidP="00BC2457">
      <w:r>
        <w:t xml:space="preserve">Compared to the debt ceiling debacle of the summer of 2011, there is relative composure on Capitol Hill now, since the </w:t>
      </w:r>
      <w:r w:rsidRPr="0002561A">
        <w:rPr>
          <w:rStyle w:val="StyleBoldUnderline"/>
        </w:rPr>
        <w:t xml:space="preserve">debt ceiling negotiations that caused a summer showdown two years ago have shifted to a likely fall brawl. </w:t>
      </w:r>
      <w:r>
        <w:t xml:space="preserve">Thanks to improvement in revenues and the “extraordinary measures” the Treasury has taken to manage its cash and borrowing, the U.S. will avoid hitting its debt ceiling until after Labor Day. The nonpartisan Congressional Budget Office has projected a deficit reduction that will bring the shortfall down to about $642 billion this year, the least since 2008 and less than half, as a percentage of the economy, what it was in 2009. But the </w:t>
      </w:r>
      <w:r w:rsidRPr="0002561A">
        <w:rPr>
          <w:rStyle w:val="StyleBoldUnderline"/>
        </w:rPr>
        <w:t>CBO</w:t>
      </w:r>
      <w:r>
        <w:t xml:space="preserve"> also </w:t>
      </w:r>
      <w:r w:rsidRPr="0002561A">
        <w:rPr>
          <w:rStyle w:val="StyleBoldUnderline"/>
        </w:rPr>
        <w:t xml:space="preserve">said </w:t>
      </w:r>
      <w:r>
        <w:t xml:space="preserve">those </w:t>
      </w:r>
      <w:r w:rsidRPr="0002561A">
        <w:rPr>
          <w:rStyle w:val="StyleBoldUnderline"/>
        </w:rPr>
        <w:t>extraordinary measures will likely be exhausted around October</w:t>
      </w:r>
      <w:r>
        <w:t xml:space="preserve"> or November...</w:t>
      </w:r>
    </w:p>
    <w:p w:rsidR="00BC2457" w:rsidRDefault="00BC2457" w:rsidP="00BC2457">
      <w:r>
        <w:t>“</w:t>
      </w:r>
      <w:r w:rsidRPr="0002561A">
        <w:rPr>
          <w:rStyle w:val="StyleBoldUnderline"/>
        </w:rPr>
        <w:t>Things will get ugly in September, in the fall</w:t>
      </w:r>
      <w:r>
        <w:t xml:space="preserve">, and I think it will have a negative impact on immigration reform legislation in the House,” </w:t>
      </w:r>
      <w:r w:rsidRPr="0002561A">
        <w:rPr>
          <w:rStyle w:val="StyleBoldUnderline"/>
        </w:rPr>
        <w:t>said</w:t>
      </w:r>
      <w:r>
        <w:t xml:space="preserve"> Steve </w:t>
      </w:r>
      <w:r w:rsidRPr="0002561A">
        <w:rPr>
          <w:rStyle w:val="StyleBoldUnderline"/>
        </w:rPr>
        <w:t xml:space="preserve">Bell, senior director for the Economic Policy Project at the Bipartisan Policy Center. </w:t>
      </w:r>
      <w:r>
        <w:t>“I hate to say that, but I think it will.”</w:t>
      </w:r>
    </w:p>
    <w:p w:rsidR="00BC2457" w:rsidRDefault="00BC2457" w:rsidP="00BC2457"/>
    <w:p w:rsidR="00BC2457" w:rsidRDefault="00BC2457" w:rsidP="00BC2457"/>
    <w:p w:rsidR="00BC2457" w:rsidRPr="0002561A" w:rsidRDefault="00BC2457" w:rsidP="00BC2457">
      <w:pPr>
        <w:rPr>
          <w:rStyle w:val="StyleStyleBold12pt"/>
        </w:rPr>
      </w:pPr>
      <w:r>
        <w:rPr>
          <w:rStyle w:val="StyleStyleBold12pt"/>
        </w:rPr>
        <w:t>Debt Ceiling top of docket – prior to immigration reform</w:t>
      </w:r>
    </w:p>
    <w:p w:rsidR="00BC2457" w:rsidRDefault="00BC2457" w:rsidP="00BC2457">
      <w:pPr>
        <w:rPr>
          <w:rStyle w:val="StyleStyleBold12pt"/>
          <w:b w:val="0"/>
        </w:rPr>
      </w:pPr>
      <w:r>
        <w:rPr>
          <w:rStyle w:val="StyleStyleBold12pt"/>
        </w:rPr>
        <w:t xml:space="preserve">Ramos, 7/12  </w:t>
      </w:r>
      <w:r>
        <w:rPr>
          <w:rStyle w:val="StyleStyleBold12pt"/>
          <w:b w:val="0"/>
        </w:rPr>
        <w:t>(George, Huffington Post, 7/15, lexis)</w:t>
      </w:r>
    </w:p>
    <w:p w:rsidR="00BC2457" w:rsidRPr="00447197" w:rsidRDefault="00BC2457" w:rsidP="00BC2457">
      <w:pPr>
        <w:rPr>
          <w:rStyle w:val="StyleStyleBold12pt"/>
          <w:b w:val="0"/>
        </w:rPr>
      </w:pPr>
    </w:p>
    <w:p w:rsidR="00BC2457" w:rsidRPr="0002561A" w:rsidRDefault="00BC2457" w:rsidP="00BC2457">
      <w:pPr>
        <w:rPr>
          <w:sz w:val="16"/>
        </w:rPr>
      </w:pPr>
      <w:r w:rsidRPr="0002561A">
        <w:rPr>
          <w:sz w:val="16"/>
        </w:rPr>
        <w:t xml:space="preserve">The consensus across the political spectrum is that GOP leaders would prefer to see comprehensive immigration reform passed, but rank-and-file House Republicans are reluctant to back any proposal that grants a pathway to citizenship, because doing so is the quickest route to a primary challenge from the right. That dynamic, it's said, will mean a long, slow death for reform. But the pessimism around immigration reform misses a key difference between 2013 and 2014. The general election won't be until November 2014, but primaries are held in the spring and summer. The deadlines to get on the ballots for those primaries often come months earlier, meaning that </w:t>
      </w:r>
      <w:r w:rsidRPr="0002561A">
        <w:rPr>
          <w:rStyle w:val="StyleBoldUnderline"/>
        </w:rPr>
        <w:t>at some point in 2014, the chance of a surprise challenge from the right goes to zero for all House members.</w:t>
      </w:r>
      <w:r>
        <w:rPr>
          <w:rStyle w:val="StyleBoldUnderline"/>
        </w:rPr>
        <w:t xml:space="preserve"> </w:t>
      </w:r>
      <w:r w:rsidRPr="0002561A">
        <w:rPr>
          <w:sz w:val="16"/>
        </w:rPr>
        <w:t xml:space="preserve">Far from being the death of immigration reform, some think the election year could breathe new life into the effort. </w:t>
      </w:r>
      <w:r w:rsidRPr="0002561A">
        <w:rPr>
          <w:rStyle w:val="StyleBoldUnderline"/>
        </w:rPr>
        <w:t>The House will undoubtedly recess for August without passing an immigration bill</w:t>
      </w:r>
      <w:r w:rsidRPr="0002561A">
        <w:rPr>
          <w:sz w:val="16"/>
        </w:rPr>
        <w:t xml:space="preserve">; House Speaker John Boehner (R-Ohio) told his conference last week they would focus on Obamacare, the IRS and gimmicky votes on government conference spending and public salaries. The recess could very well jack up pressure on opponents of reform, as the most die-hard tea party activists make their voices heard at town halls -- a forum ripe for verbal challenges to incumbent members of Congress. That pressure to move even more right on immigration could further entrench tea party-backed congressmen, but it could also fuel the efforts of reform supporters. The potential less-than-politically-correct rants -- some from members of Congress themselves -- inevitably will make their way to YouTube, providing fodder for pro-reform activists who will use the clips to draw attention to their cause. The fury already emanating from the Latino establishment and community in general over inaction on immigration reform will only heighten as the 2014 elections draw closer. Last week, Univision's Jorge Ramos, known as the "Walter Cronkite of Spanish-language media," lashed out at Boehner, comparing him to Arizona Sheriff Joe Arpaio. It was perhaps the harshest insult that can be thrown around on that network, which for the last two weeks has been the most-watched channel [1] in any language in the U.S. in the key 18-49 age demographic. Does @SpeakerBoehner[2] really want to be the new Joe Arpaio for the Hispanic community? #ImmigrationReformNow[3] — JORGE RAMOS (@jorgeramosnews) July 12, 2013[4] </w:t>
      </w:r>
      <w:r w:rsidRPr="0002561A">
        <w:rPr>
          <w:rStyle w:val="StyleBoldUnderline"/>
        </w:rPr>
        <w:t>There will be scant opportunity for immigration reform in the fall, as</w:t>
      </w:r>
      <w:r w:rsidRPr="0002561A">
        <w:rPr>
          <w:sz w:val="16"/>
        </w:rPr>
        <w:t xml:space="preserve"> a looming government shutdown, the approach of </w:t>
      </w:r>
      <w:r w:rsidRPr="0002561A">
        <w:rPr>
          <w:rStyle w:val="StyleBoldUnderline"/>
        </w:rPr>
        <w:t>the debt ceiling</w:t>
      </w:r>
      <w:r w:rsidRPr="0002561A">
        <w:rPr>
          <w:sz w:val="16"/>
        </w:rPr>
        <w:t xml:space="preserve"> and the festering sequester will combine to </w:t>
      </w:r>
      <w:r w:rsidRPr="0002561A">
        <w:rPr>
          <w:rStyle w:val="Emphasis"/>
        </w:rPr>
        <w:t>force themselves onto the agenda</w:t>
      </w:r>
      <w:r w:rsidRPr="0002561A">
        <w:rPr>
          <w:sz w:val="16"/>
        </w:rPr>
        <w:t xml:space="preserve">. In Congress, the fall quickly turns to Thanksgiving recess, which gives way even quicker to the Christmas break. And then it's 2014. </w:t>
      </w:r>
      <w:r w:rsidRPr="0002561A">
        <w:rPr>
          <w:rStyle w:val="StyleBoldUnderline"/>
        </w:rPr>
        <w:t>Sometime in the</w:t>
      </w:r>
      <w:r w:rsidRPr="0002561A">
        <w:rPr>
          <w:sz w:val="16"/>
        </w:rPr>
        <w:t xml:space="preserve"> fall or </w:t>
      </w:r>
      <w:r w:rsidRPr="0002561A">
        <w:rPr>
          <w:rStyle w:val="StyleBoldUnderline"/>
        </w:rPr>
        <w:t>early winter, the</w:t>
      </w:r>
      <w:r w:rsidRPr="0002561A">
        <w:rPr>
          <w:sz w:val="16"/>
        </w:rPr>
        <w:t xml:space="preserve"> Republican-majority </w:t>
      </w:r>
      <w:r w:rsidRPr="0002561A">
        <w:rPr>
          <w:rStyle w:val="StyleBoldUnderline"/>
        </w:rPr>
        <w:t xml:space="preserve">House is likely to pass some sort of legislation that toughens border security </w:t>
      </w:r>
      <w:r w:rsidRPr="0002561A">
        <w:rPr>
          <w:sz w:val="16"/>
        </w:rPr>
        <w:t xml:space="preserve">but includes no pathway to citizenship. Some conservative members are worried about passing any bill[5] -- even if they support it -- because of the possibility it could go to conference committee and be combined with a Senate bill that would allow undocumented immigrants to eventually become citizens. But that concern doesn't seem to be the majority view, and House leadership expects to pass something to deal with immigration, even if not comprehensive reform. If conference committee negotiators take several months to merge the small House bill with the comprehensive Senate bill, </w:t>
      </w:r>
      <w:r w:rsidRPr="0002561A">
        <w:rPr>
          <w:rStyle w:val="StyleBoldUnderline"/>
        </w:rPr>
        <w:t>the House wouldn't be asked to vote on it again until next spring or summer</w:t>
      </w:r>
      <w:r w:rsidRPr="0002561A">
        <w:rPr>
          <w:sz w:val="16"/>
        </w:rPr>
        <w:t xml:space="preserve"> -- by which point it will be too late for challengers to launch primary campaigns. The bipartisan group Third Way, which supports reform and believes </w:t>
      </w:r>
      <w:r w:rsidRPr="0002561A">
        <w:rPr>
          <w:rStyle w:val="StyleBoldUnderline"/>
        </w:rPr>
        <w:t>2014 could be the year</w:t>
      </w:r>
      <w:r w:rsidRPr="0002561A">
        <w:rPr>
          <w:sz w:val="16"/>
        </w:rPr>
        <w:t xml:space="preserve">, has mapped out the filing deadlines for Republicans who are being targeted by advocates as potential supporters of a comprehensive bill. If House members vote on immigration reform after Dec. 9, there will be 10 Texas Republicans whom advocates believe to be persuadable who could be off the hook for a primary. California, where reform supporters hope to pick up 11 GOP members, has a primary filing date of March 7. In sum, there are 38 targeted Republicans -- including Boehner -- who will know by mid-March whether they have a primary challenger. </w:t>
      </w:r>
    </w:p>
    <w:p w:rsidR="00BC2457" w:rsidRDefault="00BC2457" w:rsidP="00BC2457"/>
    <w:p w:rsidR="00BC2457" w:rsidRDefault="00BC2457" w:rsidP="00BC2457"/>
    <w:p w:rsidR="00BC2457" w:rsidRDefault="00BC2457" w:rsidP="00BC2457"/>
    <w:p w:rsidR="00BC2457" w:rsidRDefault="00BC2457" w:rsidP="00BC2457"/>
    <w:p w:rsidR="00BC2457" w:rsidRDefault="00BC2457" w:rsidP="00BC2457"/>
    <w:p w:rsidR="00BC2457" w:rsidRDefault="00BC2457" w:rsidP="00BC2457"/>
    <w:p w:rsidR="00BC2457" w:rsidRDefault="00BC2457" w:rsidP="00BC2457">
      <w:pPr>
        <w:pStyle w:val="Heading3"/>
      </w:pPr>
      <w:r>
        <w:lastRenderedPageBreak/>
        <w:t>U – Vote This Year</w:t>
      </w:r>
    </w:p>
    <w:p w:rsidR="00BC2457" w:rsidRDefault="00BC2457" w:rsidP="00BC2457"/>
    <w:p w:rsidR="00BC2457" w:rsidRDefault="00BC2457" w:rsidP="00BC2457">
      <w:pPr>
        <w:pStyle w:val="Heading4"/>
      </w:pPr>
      <w:r>
        <w:t xml:space="preserve">Vote this year </w:t>
      </w:r>
    </w:p>
    <w:p w:rsidR="00BC2457" w:rsidRPr="0046013D" w:rsidRDefault="00BC2457" w:rsidP="00BC2457">
      <w:pPr>
        <w:rPr>
          <w:rStyle w:val="StyleStyleBold12pt"/>
        </w:rPr>
      </w:pPr>
      <w:r>
        <w:rPr>
          <w:rStyle w:val="StyleStyleBold12pt"/>
        </w:rPr>
        <w:t>Alberta, 7/8</w:t>
      </w:r>
    </w:p>
    <w:p w:rsidR="00BC2457" w:rsidRDefault="00BC2457" w:rsidP="00BC2457">
      <w:r>
        <w:t>Tim Alberta, Leadership Reporter @ National Journal, 7/8/13, http://www.nationaljournal.com/congress/house-republicans-draft-their-debt-ceiling-playbook-20130707</w:t>
      </w:r>
    </w:p>
    <w:p w:rsidR="00BC2457" w:rsidRDefault="00BC2457" w:rsidP="00BC2457"/>
    <w:p w:rsidR="00BC2457" w:rsidRPr="00394C81" w:rsidRDefault="00BC2457" w:rsidP="00BC2457">
      <w:pPr>
        <w:rPr>
          <w:sz w:val="16"/>
        </w:rPr>
      </w:pPr>
      <w:r w:rsidRPr="00394C81">
        <w:rPr>
          <w:sz w:val="16"/>
        </w:rPr>
        <w:t xml:space="preserve">ANOTHER NEW YEAR’S EVE SHOWDOWN At this point, it's unclear when Treasury will hit its debt ceiling, a date lawmakers refer to as “X-date.” After the January extension, </w:t>
      </w:r>
      <w:r w:rsidRPr="00060991">
        <w:rPr>
          <w:rStyle w:val="StyleBoldUnderline"/>
        </w:rPr>
        <w:t>the deadline for raising the debt limit has steadily moved</w:t>
      </w:r>
      <w:r w:rsidRPr="00394C81">
        <w:rPr>
          <w:sz w:val="16"/>
        </w:rPr>
        <w:t xml:space="preserve"> back, thanks to lower spending levels and higher tax revenues. And it could continue to do so. </w:t>
      </w:r>
      <w:r w:rsidRPr="00060991">
        <w:rPr>
          <w:rStyle w:val="StyleBoldUnderline"/>
        </w:rPr>
        <w:t>Lawmakers are</w:t>
      </w:r>
      <w:r w:rsidRPr="00394C81">
        <w:rPr>
          <w:sz w:val="16"/>
        </w:rPr>
        <w:t xml:space="preserve"> already </w:t>
      </w:r>
      <w:r w:rsidRPr="00060991">
        <w:rPr>
          <w:rStyle w:val="StyleBoldUnderline"/>
        </w:rPr>
        <w:t>looking to mid-October</w:t>
      </w:r>
      <w:r w:rsidRPr="00394C81">
        <w:rPr>
          <w:sz w:val="16"/>
        </w:rPr>
        <w:t xml:space="preserve"> and November, and one member even said he wouldn't be surprised if the negotiations wound up butting up against December's holiday recess, again. </w:t>
      </w:r>
    </w:p>
    <w:p w:rsidR="00BC2457" w:rsidRPr="0046013D" w:rsidRDefault="00BC2457" w:rsidP="00BC2457"/>
    <w:p w:rsidR="00BC2457" w:rsidRDefault="00BC2457" w:rsidP="00BC2457"/>
    <w:p w:rsidR="00BC2457" w:rsidRDefault="00BC2457" w:rsidP="00BC2457">
      <w:pPr>
        <w:pStyle w:val="Heading2"/>
      </w:pPr>
      <w:r>
        <w:lastRenderedPageBreak/>
        <w:t>Wont Pass (Wont Lift)</w:t>
      </w:r>
    </w:p>
    <w:p w:rsidR="00BC2457" w:rsidRDefault="00BC2457" w:rsidP="00BC2457">
      <w:pPr>
        <w:pStyle w:val="Heading3"/>
      </w:pPr>
      <w:r>
        <w:lastRenderedPageBreak/>
        <w:t>Frontline</w:t>
      </w:r>
    </w:p>
    <w:p w:rsidR="00BC2457" w:rsidRDefault="00BC2457" w:rsidP="00BC2457">
      <w:pPr>
        <w:pStyle w:val="Heading4"/>
      </w:pPr>
      <w:r>
        <w:t>No bipart means failure – farm bill proves</w:t>
      </w:r>
    </w:p>
    <w:p w:rsidR="00BC2457" w:rsidRDefault="00BC2457" w:rsidP="00BC2457">
      <w:pPr>
        <w:rPr>
          <w:rStyle w:val="StyleStyleBold12pt"/>
        </w:rPr>
      </w:pPr>
      <w:r>
        <w:rPr>
          <w:rStyle w:val="StyleStyleBold12pt"/>
        </w:rPr>
        <w:t>Shaw 6/21</w:t>
      </w:r>
    </w:p>
    <w:p w:rsidR="00BC2457" w:rsidRPr="002910AD" w:rsidRDefault="00BC2457" w:rsidP="00BC2457">
      <w:r w:rsidRPr="002910AD">
        <w:t xml:space="preserve">[John, politics reporter at MNI, “US Budget Week: GOP Farm Bill Chaos Is Bad Omen For Debt Hike,” MNI, 2013, </w:t>
      </w:r>
      <w:hyperlink r:id="rId23" w:history="1">
        <w:r w:rsidRPr="002910AD">
          <w:rPr>
            <w:rStyle w:val="Hyperlink"/>
          </w:rPr>
          <w:t>https://mninews.marketnews.com/index.php/us-budget-week-gop-farm-bill-chaos-bad-omen-debt-hike?q=content/us-budget-week-gop-farm-bill-chaos-bad-omen-debt-hike</w:t>
        </w:r>
      </w:hyperlink>
      <w:r w:rsidRPr="002910AD">
        <w:t>]</w:t>
      </w:r>
    </w:p>
    <w:p w:rsidR="00BC2457" w:rsidRPr="002910AD" w:rsidRDefault="00BC2457" w:rsidP="00BC2457">
      <w:pPr>
        <w:rPr>
          <w:rStyle w:val="StyleStyleBold12pt"/>
        </w:rPr>
      </w:pPr>
    </w:p>
    <w:p w:rsidR="00BC2457" w:rsidRPr="000B0DAB" w:rsidRDefault="00BC2457" w:rsidP="00BC2457">
      <w:pPr>
        <w:rPr>
          <w:sz w:val="16"/>
        </w:rPr>
      </w:pPr>
      <w:r w:rsidRPr="000B0DAB">
        <w:rPr>
          <w:sz w:val="16"/>
        </w:rPr>
        <w:t xml:space="preserve">WASHINGTON (MNI) - While the politics of farm legislation in the U.S. are politically charged and highly specific, </w:t>
      </w:r>
      <w:r w:rsidRPr="000B0DAB">
        <w:rPr>
          <w:rStyle w:val="StyleBoldUnderline"/>
        </w:rPr>
        <w:t xml:space="preserve">the striking failure of House </w:t>
      </w:r>
      <w:r w:rsidRPr="000B0DAB">
        <w:rPr>
          <w:sz w:val="16"/>
        </w:rPr>
        <w:t xml:space="preserve">Republican </w:t>
      </w:r>
      <w:r w:rsidRPr="000B0DAB">
        <w:rPr>
          <w:rStyle w:val="StyleBoldUnderline"/>
        </w:rPr>
        <w:t>leaders to pass a</w:t>
      </w:r>
      <w:r w:rsidRPr="000B0DAB">
        <w:rPr>
          <w:sz w:val="16"/>
        </w:rPr>
        <w:t xml:space="preserve"> $740 billion five-year </w:t>
      </w:r>
      <w:r w:rsidRPr="000B0DAB">
        <w:rPr>
          <w:rStyle w:val="StyleBoldUnderline"/>
        </w:rPr>
        <w:t>farm bill</w:t>
      </w:r>
      <w:r w:rsidRPr="000B0DAB">
        <w:rPr>
          <w:sz w:val="16"/>
        </w:rPr>
        <w:t xml:space="preserve"> this week </w:t>
      </w:r>
      <w:r w:rsidRPr="000B0DAB">
        <w:rPr>
          <w:rStyle w:val="StyleBoldUnderline"/>
        </w:rPr>
        <w:t xml:space="preserve">may be a </w:t>
      </w:r>
      <w:r w:rsidRPr="000B0DAB">
        <w:rPr>
          <w:rStyle w:val="Emphasis"/>
        </w:rPr>
        <w:t>bad omen</w:t>
      </w:r>
      <w:r w:rsidRPr="000B0DAB">
        <w:rPr>
          <w:rStyle w:val="StyleBoldUnderline"/>
        </w:rPr>
        <w:t xml:space="preserve"> for their ability to secure the votes needed to pass a debt ceiling increase </w:t>
      </w:r>
      <w:r w:rsidRPr="000B0DAB">
        <w:rPr>
          <w:sz w:val="16"/>
        </w:rPr>
        <w:t>later this year.</w:t>
      </w:r>
      <w:r w:rsidRPr="000B0DAB">
        <w:rPr>
          <w:rStyle w:val="StyleBoldUnderline"/>
        </w:rPr>
        <w:t xml:space="preserve"> </w:t>
      </w:r>
      <w:r w:rsidRPr="000B0DAB">
        <w:rPr>
          <w:sz w:val="16"/>
        </w:rPr>
        <w:t xml:space="preserve">The House rejected Thursday a five-year farm bill crafted by the House Republican leadership on a 195 to 234 vote. In the vote, 171 Republicans supported the bill and 62 voted against it. Among Democrats, 172 opposed the bill and only 24 supported it. House Democrats said the bill cut critical programs too deeply while some House GOP conservatives said the bill was too profligate. </w:t>
      </w:r>
      <w:r w:rsidRPr="000B0DAB">
        <w:rPr>
          <w:rStyle w:val="StyleBoldUnderline"/>
        </w:rPr>
        <w:t>During a sharp exchange</w:t>
      </w:r>
      <w:r w:rsidRPr="000B0DAB">
        <w:rPr>
          <w:sz w:val="16"/>
        </w:rPr>
        <w:t xml:space="preserve"> on the House floor after the vote, House Majority Leader Eric </w:t>
      </w:r>
      <w:r w:rsidRPr="000B0DAB">
        <w:rPr>
          <w:rStyle w:val="StyleBoldUnderline"/>
        </w:rPr>
        <w:t xml:space="preserve">Cantor </w:t>
      </w:r>
      <w:r w:rsidRPr="000B0DAB">
        <w:rPr>
          <w:rStyle w:val="Emphasis"/>
        </w:rPr>
        <w:t>scorched Democrats for killing the bill</w:t>
      </w:r>
      <w:r w:rsidRPr="000B0DAB">
        <w:rPr>
          <w:rStyle w:val="StyleBoldUnderline"/>
        </w:rPr>
        <w:t>, saying Democrats choose "partisanship over progress</w:t>
      </w:r>
      <w:r w:rsidRPr="000B0DAB">
        <w:rPr>
          <w:sz w:val="16"/>
        </w:rPr>
        <w:t xml:space="preserve">." House Minority Whip Steny </w:t>
      </w:r>
      <w:r w:rsidRPr="000B0DAB">
        <w:rPr>
          <w:rStyle w:val="StyleBoldUnderline"/>
        </w:rPr>
        <w:t xml:space="preserve">Hoyer responded by arguing that GOP leaders turned a typically bipartisan bill </w:t>
      </w:r>
      <w:r w:rsidRPr="000B0DAB">
        <w:rPr>
          <w:rStyle w:val="Emphasis"/>
        </w:rPr>
        <w:t>into a partisan one</w:t>
      </w:r>
      <w:r w:rsidRPr="000B0DAB">
        <w:rPr>
          <w:rStyle w:val="StyleBoldUnderline"/>
        </w:rPr>
        <w:t xml:space="preserve">. </w:t>
      </w:r>
      <w:r w:rsidRPr="000B0DAB">
        <w:rPr>
          <w:sz w:val="16"/>
        </w:rPr>
        <w:t xml:space="preserve">At a briefing following the vote, House Minority Leader Nancy </w:t>
      </w:r>
      <w:r w:rsidRPr="000B0DAB">
        <w:rPr>
          <w:rStyle w:val="StyleBoldUnderline"/>
        </w:rPr>
        <w:t>Pelosi called it "</w:t>
      </w:r>
      <w:r w:rsidRPr="000B0DAB">
        <w:rPr>
          <w:rStyle w:val="Emphasis"/>
        </w:rPr>
        <w:t>amateur hour</w:t>
      </w:r>
      <w:r w:rsidRPr="000B0DAB">
        <w:rPr>
          <w:rStyle w:val="StyleBoldUnderline"/>
        </w:rPr>
        <w:t>" by the House Republican leadership</w:t>
      </w:r>
      <w:r w:rsidRPr="000B0DAB">
        <w:rPr>
          <w:sz w:val="16"/>
        </w:rPr>
        <w:t xml:space="preserve">. Budget experts say </w:t>
      </w:r>
      <w:r w:rsidRPr="000B0DAB">
        <w:rPr>
          <w:rStyle w:val="StyleBoldUnderline"/>
        </w:rPr>
        <w:t xml:space="preserve">the House vote on the farm </w:t>
      </w:r>
      <w:r w:rsidRPr="000B0DAB">
        <w:rPr>
          <w:rStyle w:val="Emphasis"/>
        </w:rPr>
        <w:t>bill is a troubling omen</w:t>
      </w:r>
      <w:r w:rsidRPr="000B0DAB">
        <w:rPr>
          <w:rStyle w:val="StyleBoldUnderline"/>
        </w:rPr>
        <w:t xml:space="preserve"> as key fiscal issues loom later this year</w:t>
      </w:r>
      <w:r w:rsidRPr="000B0DAB">
        <w:rPr>
          <w:sz w:val="16"/>
        </w:rPr>
        <w:t>. Congress is expected to need to pass debt ceiling legislation this fall. Additionally, Congress will need to pass a bill funding the government for the 2014 fiscal year that begins October 1. "</w:t>
      </w:r>
      <w:r w:rsidRPr="000B0DAB">
        <w:rPr>
          <w:rStyle w:val="StyleBoldUnderline"/>
        </w:rPr>
        <w:t>The farm bill vote augurs badly for more important bills that are coming down the pike, including</w:t>
      </w:r>
      <w:r w:rsidRPr="000B0DAB">
        <w:rPr>
          <w:sz w:val="16"/>
        </w:rPr>
        <w:t xml:space="preserve"> immigration and the </w:t>
      </w:r>
      <w:r w:rsidRPr="000B0DAB">
        <w:rPr>
          <w:rStyle w:val="StyleBoldUnderline"/>
        </w:rPr>
        <w:t>debt ceiling</w:t>
      </w:r>
      <w:r w:rsidRPr="000B0DAB">
        <w:rPr>
          <w:sz w:val="16"/>
        </w:rPr>
        <w:t xml:space="preserve">," says Bill Frenzel, a former Republican congressman who is now a guest scholar at the Brookings Institution. "I'm not convinced this shows the Republican leadership is that bad. Maybe it's </w:t>
      </w:r>
      <w:r w:rsidRPr="000B0DAB">
        <w:rPr>
          <w:rStyle w:val="StyleBoldUnderline"/>
        </w:rPr>
        <w:t xml:space="preserve">the followership that's the real problem. The farm vote sure </w:t>
      </w:r>
      <w:r w:rsidRPr="000B0DAB">
        <w:rPr>
          <w:rStyle w:val="Emphasis"/>
        </w:rPr>
        <w:t>looks like a revolt</w:t>
      </w:r>
      <w:r w:rsidRPr="000B0DAB">
        <w:rPr>
          <w:rStyle w:val="StyleBoldUnderline"/>
        </w:rPr>
        <w:t xml:space="preserve"> of the</w:t>
      </w:r>
      <w:r w:rsidRPr="000B0DAB">
        <w:rPr>
          <w:sz w:val="16"/>
        </w:rPr>
        <w:t xml:space="preserve"> (House Republican) </w:t>
      </w:r>
      <w:r w:rsidRPr="000B0DAB">
        <w:rPr>
          <w:rStyle w:val="StyleBoldUnderline"/>
        </w:rPr>
        <w:t>caucus</w:t>
      </w:r>
      <w:r w:rsidRPr="000B0DAB">
        <w:rPr>
          <w:sz w:val="16"/>
        </w:rPr>
        <w:t xml:space="preserve">. And </w:t>
      </w:r>
      <w:r w:rsidRPr="000B0DAB">
        <w:rPr>
          <w:rStyle w:val="StyleBoldUnderline"/>
        </w:rPr>
        <w:t xml:space="preserve">that is something that Speaker Boehner and his leadership team </w:t>
      </w:r>
      <w:r w:rsidRPr="000B0DAB">
        <w:rPr>
          <w:rStyle w:val="Emphasis"/>
        </w:rPr>
        <w:t>can't feel good about</w:t>
      </w:r>
      <w:r w:rsidRPr="000B0DAB">
        <w:rPr>
          <w:sz w:val="16"/>
        </w:rPr>
        <w:t xml:space="preserve">," Frenzel said. Bob Bixby, executive director of the Concord Coalition, said </w:t>
      </w:r>
      <w:r w:rsidRPr="000B0DAB">
        <w:rPr>
          <w:rStyle w:val="StyleBoldUnderline"/>
        </w:rPr>
        <w:t>the defeat</w:t>
      </w:r>
      <w:r w:rsidRPr="000B0DAB">
        <w:rPr>
          <w:sz w:val="16"/>
        </w:rPr>
        <w:t xml:space="preserve"> of the farm bill </w:t>
      </w:r>
      <w:r w:rsidRPr="000B0DAB">
        <w:rPr>
          <w:rStyle w:val="StyleBoldUnderline"/>
        </w:rPr>
        <w:t>is troubling because the bill is often passed on a large bipartisan vote</w:t>
      </w:r>
      <w:r w:rsidRPr="000B0DAB">
        <w:rPr>
          <w:sz w:val="16"/>
        </w:rPr>
        <w:t xml:space="preserve">. Additionally, </w:t>
      </w:r>
      <w:r w:rsidRPr="000B0DAB">
        <w:rPr>
          <w:rStyle w:val="StyleBoldUnderline"/>
        </w:rPr>
        <w:t xml:space="preserve">he said the failure of the House GOP leadership raises </w:t>
      </w:r>
      <w:r w:rsidRPr="000B0DAB">
        <w:rPr>
          <w:rStyle w:val="Emphasis"/>
        </w:rPr>
        <w:t>questions about their legislative acumen</w:t>
      </w:r>
      <w:r w:rsidRPr="000B0DAB">
        <w:rPr>
          <w:sz w:val="16"/>
        </w:rPr>
        <w:t>. "</w:t>
      </w:r>
      <w:r w:rsidRPr="000B0DAB">
        <w:rPr>
          <w:rStyle w:val="StyleBoldUnderline"/>
        </w:rPr>
        <w:t xml:space="preserve">The farm bill is a major bill and the majority party is not supposed to bring up a major bill unless it's confident that it can pass it. </w:t>
      </w:r>
      <w:r w:rsidRPr="000B0DAB">
        <w:rPr>
          <w:rStyle w:val="Emphasis"/>
        </w:rPr>
        <w:t>This level of miscalculation</w:t>
      </w:r>
      <w:r w:rsidRPr="000B0DAB">
        <w:rPr>
          <w:rStyle w:val="StyleBoldUnderline"/>
        </w:rPr>
        <w:t xml:space="preserve"> should not occur</w:t>
      </w:r>
      <w:r w:rsidRPr="000B0DAB">
        <w:rPr>
          <w:sz w:val="16"/>
        </w:rPr>
        <w:t>," he said. "</w:t>
      </w:r>
      <w:r w:rsidRPr="000B0DAB">
        <w:rPr>
          <w:rStyle w:val="Emphasis"/>
        </w:rPr>
        <w:t>There is a pattern</w:t>
      </w:r>
      <w:r w:rsidRPr="000B0DAB">
        <w:rPr>
          <w:rStyle w:val="StyleBoldUnderline"/>
        </w:rPr>
        <w:t xml:space="preserve"> of House Republican leaders not being able to deliver </w:t>
      </w:r>
      <w:r w:rsidRPr="000B0DAB">
        <w:rPr>
          <w:sz w:val="16"/>
        </w:rPr>
        <w:t xml:space="preserve">on critical votes and </w:t>
      </w:r>
      <w:r w:rsidRPr="000B0DAB">
        <w:rPr>
          <w:rStyle w:val="StyleBoldUnderline"/>
        </w:rPr>
        <w:t xml:space="preserve">this has to be of concern for anyone who has to negotiate </w:t>
      </w:r>
      <w:r w:rsidRPr="000B0DAB">
        <w:rPr>
          <w:sz w:val="16"/>
        </w:rPr>
        <w:t>with them," Bixby added.</w:t>
      </w:r>
    </w:p>
    <w:p w:rsidR="00BC2457" w:rsidRDefault="00BC2457" w:rsidP="00BC2457">
      <w:pPr>
        <w:pStyle w:val="Heading4"/>
      </w:pPr>
      <w:r>
        <w:t>GOP guarantees default – they have demands Obama cannot meet</w:t>
      </w:r>
    </w:p>
    <w:p w:rsidR="00BC2457" w:rsidRDefault="00BC2457" w:rsidP="00BC2457">
      <w:pPr>
        <w:rPr>
          <w:rStyle w:val="StyleStyleBold12pt"/>
        </w:rPr>
      </w:pPr>
      <w:r>
        <w:rPr>
          <w:rStyle w:val="StyleStyleBold12pt"/>
        </w:rPr>
        <w:t>Benen 7/8</w:t>
      </w:r>
    </w:p>
    <w:p w:rsidR="00BC2457" w:rsidRPr="00344364" w:rsidRDefault="00BC2457" w:rsidP="00BC2457">
      <w:r w:rsidRPr="00344364">
        <w:t xml:space="preserve">[Steve, syndicated political contributor, “House GOP Draws up 'Menu' for Debt-Ceiling Crisis,” MSNBC, 2013, </w:t>
      </w:r>
      <w:hyperlink r:id="rId24" w:history="1">
        <w:r w:rsidRPr="00344364">
          <w:rPr>
            <w:rStyle w:val="Hyperlink"/>
          </w:rPr>
          <w:t>http://maddowblog.msnbc.com/_news/2013/07/08/19353533-house-gop-draws-up-menu-for-debt-ceiling-crisis</w:t>
        </w:r>
      </w:hyperlink>
      <w:r w:rsidRPr="00344364">
        <w:t>]</w:t>
      </w:r>
    </w:p>
    <w:p w:rsidR="00BC2457" w:rsidRDefault="00BC2457" w:rsidP="00BC2457">
      <w:pPr>
        <w:rPr>
          <w:rStyle w:val="StyleStyleBold12pt"/>
        </w:rPr>
      </w:pPr>
    </w:p>
    <w:p w:rsidR="00BC2457" w:rsidRDefault="00BC2457" w:rsidP="00BC2457">
      <w:pPr>
        <w:rPr>
          <w:sz w:val="16"/>
        </w:rPr>
      </w:pPr>
      <w:r w:rsidRPr="00344364">
        <w:rPr>
          <w:sz w:val="16"/>
        </w:rPr>
        <w:t xml:space="preserve">Following up on an item from two months ago, </w:t>
      </w:r>
      <w:r w:rsidRPr="00344364">
        <w:rPr>
          <w:rStyle w:val="StyleBoldUnderline"/>
        </w:rPr>
        <w:t>Congressional Republicans have no reason to use the debt ceiling to hold the nation hostage</w:t>
      </w:r>
      <w:r w:rsidRPr="00344364">
        <w:rPr>
          <w:sz w:val="16"/>
        </w:rPr>
        <w:t xml:space="preserve"> again. None. The deficit is already shrinking with remarkable speed; the last GOP debt-ceiling crisis did real harm to the nation; GOP leaders have ruled out default; and Republican lawmakers themselves don't even have anything specific in mind in terms of demands. There's just no need to put Americans through this again. </w:t>
      </w:r>
      <w:r w:rsidRPr="00344364">
        <w:rPr>
          <w:rStyle w:val="StyleBoldUnderline"/>
        </w:rPr>
        <w:t>But</w:t>
      </w:r>
      <w:r w:rsidRPr="00344364">
        <w:rPr>
          <w:sz w:val="16"/>
        </w:rPr>
        <w:t xml:space="preserve"> National Journal reports that </w:t>
      </w:r>
      <w:r w:rsidRPr="00344364">
        <w:rPr>
          <w:rStyle w:val="StyleBoldUnderline"/>
        </w:rPr>
        <w:t xml:space="preserve">House Republicans </w:t>
      </w:r>
      <w:r w:rsidRPr="00344364">
        <w:rPr>
          <w:rStyle w:val="Emphasis"/>
        </w:rPr>
        <w:t>intend to do it anyway</w:t>
      </w:r>
      <w:r w:rsidRPr="00344364">
        <w:rPr>
          <w:sz w:val="16"/>
        </w:rPr>
        <w:t xml:space="preserve">. With an anxious eye toward the coming debt-ceiling negotiations, House </w:t>
      </w:r>
      <w:r w:rsidRPr="00344364">
        <w:rPr>
          <w:rStyle w:val="StyleBoldUnderline"/>
        </w:rPr>
        <w:t>Republicans are drafting</w:t>
      </w:r>
      <w:r w:rsidRPr="00344364">
        <w:rPr>
          <w:sz w:val="16"/>
        </w:rPr>
        <w:t xml:space="preserve"> what members call </w:t>
      </w:r>
      <w:r w:rsidRPr="00344364">
        <w:rPr>
          <w:rStyle w:val="StyleBoldUnderline"/>
        </w:rPr>
        <w:t>a "menu" of</w:t>
      </w:r>
      <w:r w:rsidRPr="00344364">
        <w:rPr>
          <w:sz w:val="16"/>
        </w:rPr>
        <w:t xml:space="preserve"> mandatory spending </w:t>
      </w:r>
      <w:r w:rsidRPr="00344364">
        <w:rPr>
          <w:rStyle w:val="StyleBoldUnderline"/>
        </w:rPr>
        <w:t>cuts to offer</w:t>
      </w:r>
      <w:r w:rsidRPr="00344364">
        <w:rPr>
          <w:sz w:val="16"/>
        </w:rPr>
        <w:t xml:space="preserve"> the White </w:t>
      </w:r>
      <w:r w:rsidRPr="00344364">
        <w:rPr>
          <w:rStyle w:val="StyleBoldUnderline"/>
        </w:rPr>
        <w:t xml:space="preserve">House in exchange for raising the </w:t>
      </w:r>
      <w:r w:rsidRPr="00344364">
        <w:rPr>
          <w:rStyle w:val="StyleBoldUnderline"/>
        </w:rPr>
        <w:lastRenderedPageBreak/>
        <w:t>country's borrowing limit.</w:t>
      </w:r>
      <w:r w:rsidRPr="00344364">
        <w:rPr>
          <w:sz w:val="16"/>
        </w:rPr>
        <w:t xml:space="preserve"> </w:t>
      </w:r>
      <w:r w:rsidRPr="00344364">
        <w:rPr>
          <w:rStyle w:val="StyleBoldUnderline"/>
        </w:rPr>
        <w:t>This</w:t>
      </w:r>
      <w:r w:rsidRPr="00344364">
        <w:rPr>
          <w:sz w:val="16"/>
        </w:rPr>
        <w:t xml:space="preserve"> menu is </w:t>
      </w:r>
      <w:r w:rsidRPr="00344364">
        <w:rPr>
          <w:rStyle w:val="StyleBoldUnderline"/>
        </w:rPr>
        <w:t xml:space="preserve">more a </w:t>
      </w:r>
      <w:r w:rsidRPr="009C3E9A">
        <w:rPr>
          <w:rStyle w:val="Emphasis"/>
        </w:rPr>
        <w:t>matrix of politically fraught options</w:t>
      </w:r>
      <w:r w:rsidRPr="00344364">
        <w:rPr>
          <w:sz w:val="16"/>
        </w:rPr>
        <w:t xml:space="preserve"> for the Obama administration to consider: Go small on cuts and get a short extension of the debt ceiling. </w:t>
      </w:r>
      <w:r w:rsidRPr="00344364">
        <w:rPr>
          <w:rStyle w:val="StyleBoldUnderline"/>
        </w:rPr>
        <w:t>Go big -- by agreeing</w:t>
      </w:r>
      <w:r w:rsidRPr="00344364">
        <w:rPr>
          <w:sz w:val="16"/>
        </w:rPr>
        <w:t xml:space="preserve"> </w:t>
      </w:r>
      <w:r w:rsidRPr="00344364">
        <w:rPr>
          <w:rStyle w:val="StyleBoldUnderline"/>
        </w:rPr>
        <w:t xml:space="preserve">to privatize Social Security, </w:t>
      </w:r>
      <w:r w:rsidRPr="00344364">
        <w:rPr>
          <w:sz w:val="16"/>
        </w:rPr>
        <w:t xml:space="preserve">for example -- </w:t>
      </w:r>
      <w:r w:rsidRPr="00344364">
        <w:rPr>
          <w:rStyle w:val="StyleBoldUnderline"/>
        </w:rPr>
        <w:t>and get a deal</w:t>
      </w:r>
      <w:r w:rsidRPr="00344364">
        <w:rPr>
          <w:sz w:val="16"/>
        </w:rPr>
        <w:t xml:space="preserve"> that will raise the ceiling </w:t>
      </w:r>
      <w:r w:rsidRPr="00344364">
        <w:rPr>
          <w:rStyle w:val="StyleBoldUnderline"/>
        </w:rPr>
        <w:t>for the rest of Obama's term</w:t>
      </w:r>
      <w:r w:rsidRPr="00344364">
        <w:rPr>
          <w:sz w:val="16"/>
        </w:rPr>
        <w:t xml:space="preserve">. It's a strategy meant to show the GOP is ready to deal. But </w:t>
      </w:r>
      <w:r w:rsidRPr="00344364">
        <w:rPr>
          <w:rStyle w:val="StyleBoldUnderline"/>
        </w:rPr>
        <w:t xml:space="preserve">even conservatives admit that this gambit might do little to help them avoid blame should the negotiations </w:t>
      </w:r>
      <w:r w:rsidRPr="009C3E9A">
        <w:rPr>
          <w:rStyle w:val="Emphasis"/>
        </w:rPr>
        <w:t>reach a crisis stage</w:t>
      </w:r>
      <w:r w:rsidRPr="00344364">
        <w:rPr>
          <w:sz w:val="16"/>
        </w:rPr>
        <w:t xml:space="preserve">. </w:t>
      </w:r>
      <w:r w:rsidRPr="00344364">
        <w:rPr>
          <w:rStyle w:val="StyleBoldUnderline"/>
        </w:rPr>
        <w:t>We've reached</w:t>
      </w:r>
      <w:r w:rsidRPr="00344364">
        <w:rPr>
          <w:sz w:val="16"/>
        </w:rPr>
        <w:t xml:space="preserve"> a level of </w:t>
      </w:r>
      <w:r w:rsidRPr="00344364">
        <w:rPr>
          <w:rStyle w:val="StyleBoldUnderline"/>
        </w:rPr>
        <w:t xml:space="preserve">true madness </w:t>
      </w:r>
      <w:r w:rsidRPr="00344364">
        <w:rPr>
          <w:sz w:val="16"/>
        </w:rPr>
        <w:t xml:space="preserve">here. We are, after all, talking about paying for things congressional Republicans have already bought, and so </w:t>
      </w:r>
      <w:r w:rsidRPr="00344364">
        <w:rPr>
          <w:rStyle w:val="StyleBoldUnderline"/>
        </w:rPr>
        <w:t xml:space="preserve">they have to raise the debt limit to avoid default. </w:t>
      </w:r>
      <w:r w:rsidRPr="009C3E9A">
        <w:rPr>
          <w:rStyle w:val="Emphasis"/>
        </w:rPr>
        <w:t>And yet</w:t>
      </w:r>
      <w:r w:rsidRPr="00344364">
        <w:rPr>
          <w:rStyle w:val="StyleBoldUnderline"/>
        </w:rPr>
        <w:t>, their official position is,</w:t>
      </w:r>
      <w:r w:rsidRPr="00344364">
        <w:rPr>
          <w:sz w:val="16"/>
        </w:rPr>
        <w:t xml:space="preserve"> in effect, "</w:t>
      </w:r>
      <w:r w:rsidRPr="00344364">
        <w:rPr>
          <w:rStyle w:val="StyleBoldUnderline"/>
        </w:rPr>
        <w:t>Give us a treat or we'll start deliberately hurting Americans.</w:t>
      </w:r>
      <w:r w:rsidRPr="00344364">
        <w:rPr>
          <w:sz w:val="16"/>
        </w:rPr>
        <w:t xml:space="preserve"> No goodies = no peace." But it's this "menu" that really rankles -- Republicans will promise not to threaten to hurt Americans on purpose for a certain period of time, based on which part of Paul Ryan's House GOP budget plan Democrats accept. If Democrats agree to more means testing of Social Security benefits, Republicans will agree not to hold the nation hostage again for a short while. If Democrats agree to cut food stamps for struggling families or block-grant Medicaid, Republicans will agree not to hold the nation hostage again for a slightly longer period of time. And if Democrats agree to privatize social-insurance programs altogether, Republicans promise they won't threaten to hurt the country again on purpose until after the president leaves office. How gracious of them. </w:t>
      </w:r>
      <w:r w:rsidRPr="00344364">
        <w:rPr>
          <w:rStyle w:val="StyleBoldUnderline"/>
        </w:rPr>
        <w:t>This is dangerously stupid and reflects a degree of post-policy nihilism</w:t>
      </w:r>
      <w:r w:rsidRPr="00344364">
        <w:rPr>
          <w:sz w:val="16"/>
        </w:rPr>
        <w:t xml:space="preserve"> that's hard to fully appreciate. </w:t>
      </w:r>
      <w:r w:rsidRPr="00344364">
        <w:rPr>
          <w:rStyle w:val="StyleBoldUnderline"/>
        </w:rPr>
        <w:t xml:space="preserve">This </w:t>
      </w:r>
      <w:r w:rsidRPr="009C3E9A">
        <w:rPr>
          <w:rStyle w:val="StyleBoldUnderline"/>
        </w:rPr>
        <w:t>is</w:t>
      </w:r>
      <w:r w:rsidRPr="00344364">
        <w:rPr>
          <w:rStyle w:val="StyleBoldUnderline"/>
        </w:rPr>
        <w:t xml:space="preserve"> arguably </w:t>
      </w:r>
      <w:r w:rsidRPr="009C3E9A">
        <w:rPr>
          <w:rStyle w:val="Emphasis"/>
        </w:rPr>
        <w:t xml:space="preserve">the single dumbest, manufactured, self-imposed crisis </w:t>
      </w:r>
      <w:r w:rsidRPr="00344364">
        <w:rPr>
          <w:rStyle w:val="StyleBoldUnderline"/>
        </w:rPr>
        <w:t>imaginable</w:t>
      </w:r>
      <w:r w:rsidRPr="00344364">
        <w:rPr>
          <w:sz w:val="16"/>
        </w:rPr>
        <w:t xml:space="preserve">, but at least for now, </w:t>
      </w:r>
      <w:r w:rsidRPr="009C3E9A">
        <w:rPr>
          <w:rStyle w:val="Emphasis"/>
        </w:rPr>
        <w:t>it's going to happen</w:t>
      </w:r>
      <w:r w:rsidRPr="00344364">
        <w:rPr>
          <w:sz w:val="16"/>
        </w:rPr>
        <w:t xml:space="preserve"> anyway. For the last few months, the political world has been preoccupied with some ridiculous "scandal" narrative, hoping to tie together unrelated stories -- which really weren't that interesting anyway -- to tell the public there are meaningful controversies unfolding in Washington. But so-called scandals like Benghazi and IRS scrutiny evaporated into nothing. But if the political world is eager to fill the void, the debt-ceiling story strikes me as a genuine scandal. </w:t>
      </w:r>
      <w:r w:rsidRPr="00344364">
        <w:rPr>
          <w:rStyle w:val="StyleBoldUnderline"/>
        </w:rPr>
        <w:t>For the first time</w:t>
      </w:r>
      <w:r w:rsidRPr="00344364">
        <w:rPr>
          <w:sz w:val="16"/>
        </w:rPr>
        <w:t xml:space="preserve"> in generations, </w:t>
      </w:r>
      <w:r w:rsidRPr="00344364">
        <w:rPr>
          <w:rStyle w:val="StyleBoldUnderline"/>
        </w:rPr>
        <w:t xml:space="preserve">we have a major political party vowing to do deliberate harm to Americans </w:t>
      </w:r>
      <w:r w:rsidRPr="00344364">
        <w:rPr>
          <w:sz w:val="16"/>
        </w:rPr>
        <w:t xml:space="preserve">unless their demands are met. How is that not a scandal? </w:t>
      </w:r>
      <w:r w:rsidRPr="00344364">
        <w:rPr>
          <w:rStyle w:val="StyleBoldUnderline"/>
        </w:rPr>
        <w:t>For its part</w:t>
      </w:r>
      <w:r w:rsidRPr="00344364">
        <w:rPr>
          <w:sz w:val="16"/>
        </w:rPr>
        <w:t xml:space="preserve">, the </w:t>
      </w:r>
      <w:r w:rsidRPr="00344364">
        <w:rPr>
          <w:rStyle w:val="StyleBoldUnderline"/>
        </w:rPr>
        <w:t>Obama</w:t>
      </w:r>
      <w:r w:rsidRPr="00344364">
        <w:rPr>
          <w:sz w:val="16"/>
        </w:rPr>
        <w:t xml:space="preserve"> administration has </w:t>
      </w:r>
      <w:r w:rsidRPr="00344364">
        <w:rPr>
          <w:rStyle w:val="StyleBoldUnderline"/>
        </w:rPr>
        <w:t>said</w:t>
      </w:r>
      <w:r w:rsidRPr="00344364">
        <w:rPr>
          <w:sz w:val="16"/>
        </w:rPr>
        <w:t xml:space="preserve"> in no uncertain terms that </w:t>
      </w:r>
      <w:r w:rsidRPr="009C3E9A">
        <w:rPr>
          <w:rStyle w:val="Emphasis"/>
        </w:rPr>
        <w:t>it will not negotiate</w:t>
      </w:r>
      <w:r w:rsidRPr="00344364">
        <w:rPr>
          <w:rStyle w:val="StyleBoldUnderline"/>
        </w:rPr>
        <w:t xml:space="preserve"> with those who would hold the nation's wellbeing hostage</w:t>
      </w:r>
      <w:r w:rsidRPr="00344364">
        <w:rPr>
          <w:sz w:val="16"/>
        </w:rPr>
        <w:t>. "We will not negotiate over the debt limit," Treasury Secretary Jack Lew said in writing in May. "</w:t>
      </w:r>
      <w:r w:rsidRPr="00344364">
        <w:rPr>
          <w:rStyle w:val="StyleBoldUnderline"/>
        </w:rPr>
        <w:t>The creditworthiness of the United States is non-negotiable. The question of</w:t>
      </w:r>
      <w:r w:rsidRPr="00344364">
        <w:rPr>
          <w:sz w:val="16"/>
        </w:rPr>
        <w:t xml:space="preserve"> whether the country must </w:t>
      </w:r>
      <w:r w:rsidRPr="00344364">
        <w:rPr>
          <w:rStyle w:val="StyleBoldUnderline"/>
        </w:rPr>
        <w:t>pay</w:t>
      </w:r>
      <w:r w:rsidRPr="00344364">
        <w:rPr>
          <w:sz w:val="16"/>
        </w:rPr>
        <w:t xml:space="preserve"> obligations it has already incurred </w:t>
      </w:r>
      <w:r w:rsidRPr="00344364">
        <w:rPr>
          <w:rStyle w:val="StyleBoldUnderline"/>
        </w:rPr>
        <w:t>is not open to debate</w:t>
      </w:r>
      <w:r w:rsidRPr="00344364">
        <w:rPr>
          <w:sz w:val="16"/>
        </w:rPr>
        <w:t>."</w:t>
      </w:r>
    </w:p>
    <w:p w:rsidR="00BC2457" w:rsidRPr="00FD7633" w:rsidRDefault="00BC2457" w:rsidP="00BC2457">
      <w:pPr>
        <w:pStyle w:val="Heading3"/>
      </w:pPr>
      <w:r>
        <w:lastRenderedPageBreak/>
        <w:t>Wont Pass – Bipart Extension</w:t>
      </w:r>
    </w:p>
    <w:p w:rsidR="00BC2457" w:rsidRPr="00667E8E" w:rsidRDefault="00BC2457" w:rsidP="00BC2457">
      <w:pPr>
        <w:pStyle w:val="Heading4"/>
      </w:pPr>
      <w:r>
        <w:t>Resolution fails – different approaches and Obama veto</w:t>
      </w:r>
    </w:p>
    <w:p w:rsidR="00BC2457" w:rsidRDefault="00BC2457" w:rsidP="00BC2457">
      <w:pPr>
        <w:rPr>
          <w:rStyle w:val="StyleStyleBold12pt"/>
        </w:rPr>
      </w:pPr>
      <w:r>
        <w:rPr>
          <w:rStyle w:val="StyleStyleBold12pt"/>
        </w:rPr>
        <w:t>Schroeder 5/28</w:t>
      </w:r>
    </w:p>
    <w:p w:rsidR="00BC2457" w:rsidRPr="009D5944" w:rsidRDefault="00BC2457" w:rsidP="00BC2457">
      <w:r w:rsidRPr="009D5944">
        <w:t xml:space="preserve">[Robert, Capital Reporter for the Wall Street Journal, “Why the Debt-Ceiling Fight is Low Key — for Now,” Marketwatch, </w:t>
      </w:r>
      <w:r>
        <w:t>2013,</w:t>
      </w:r>
      <w:r w:rsidRPr="009D5944">
        <w:t xml:space="preserve"> </w:t>
      </w:r>
      <w:hyperlink r:id="rId25" w:history="1">
        <w:r w:rsidRPr="009D5944">
          <w:rPr>
            <w:rStyle w:val="Hyperlink"/>
          </w:rPr>
          <w:t>http://www.marketwatch.com/story/why-the-debt-ceiling-fight-is-low-key-for-now-2013-05-28</w:t>
        </w:r>
      </w:hyperlink>
      <w:r w:rsidRPr="009D5944">
        <w:t>]</w:t>
      </w:r>
    </w:p>
    <w:p w:rsidR="00BC2457" w:rsidRPr="009D5944" w:rsidRDefault="00BC2457" w:rsidP="00BC2457">
      <w:pPr>
        <w:rPr>
          <w:rStyle w:val="StyleStyleBold12pt"/>
        </w:rPr>
      </w:pPr>
    </w:p>
    <w:p w:rsidR="00BC2457" w:rsidRDefault="00BC2457" w:rsidP="00BC2457">
      <w:pPr>
        <w:rPr>
          <w:sz w:val="14"/>
        </w:rPr>
      </w:pPr>
      <w:r w:rsidRPr="00667E8E">
        <w:rPr>
          <w:sz w:val="14"/>
        </w:rPr>
        <w:t xml:space="preserve">So this summer is looking debt-crisis free, in sharp contrast to two years ago. But does that mean that there won’t be another showdown in the fall? Make no mistake, </w:t>
      </w:r>
      <w:r w:rsidRPr="00C50AF2">
        <w:rPr>
          <w:rStyle w:val="StyleBoldUnderline"/>
        </w:rPr>
        <w:t xml:space="preserve">the </w:t>
      </w:r>
      <w:r w:rsidRPr="00C50AF2">
        <w:rPr>
          <w:rStyle w:val="Emphasis"/>
        </w:rPr>
        <w:t>seeds are being sown</w:t>
      </w:r>
      <w:r w:rsidRPr="00C50AF2">
        <w:rPr>
          <w:rStyle w:val="StyleBoldUnderline"/>
        </w:rPr>
        <w:t xml:space="preserve"> for a fight, as the Obama administration demands a no-strings-attached increase in the borrowing limit and Republicans mull their price</w:t>
      </w:r>
      <w:r w:rsidRPr="00667E8E">
        <w:rPr>
          <w:sz w:val="14"/>
        </w:rPr>
        <w:t xml:space="preserve"> for agreeing. “</w:t>
      </w:r>
      <w:r w:rsidRPr="00C50AF2">
        <w:rPr>
          <w:rStyle w:val="StyleBoldUnderline"/>
        </w:rPr>
        <w:t xml:space="preserve">We will not negotiate </w:t>
      </w:r>
      <w:r w:rsidRPr="00667E8E">
        <w:rPr>
          <w:sz w:val="14"/>
        </w:rPr>
        <w:t>over the debt limit,”</w:t>
      </w:r>
      <w:r w:rsidRPr="00C50AF2">
        <w:rPr>
          <w:rStyle w:val="StyleBoldUnderline"/>
        </w:rPr>
        <w:t xml:space="preserve"> Lew wrote </w:t>
      </w:r>
      <w:r w:rsidRPr="00667E8E">
        <w:rPr>
          <w:sz w:val="14"/>
        </w:rPr>
        <w:t>to congressional leaders on May 17.</w:t>
      </w:r>
      <w:r w:rsidRPr="00C50AF2">
        <w:rPr>
          <w:rStyle w:val="StyleBoldUnderline"/>
        </w:rPr>
        <w:t xml:space="preserve"> Republicans have other ideas, which could make for a </w:t>
      </w:r>
      <w:r w:rsidRPr="00C50AF2">
        <w:rPr>
          <w:rStyle w:val="Emphasis"/>
        </w:rPr>
        <w:t>bitter battle</w:t>
      </w:r>
      <w:r w:rsidRPr="00667E8E">
        <w:rPr>
          <w:sz w:val="14"/>
        </w:rPr>
        <w:t xml:space="preserve"> in the fall. The GOP has been tossing around proposals including a tax-code overhaul, spending cuts, and even a repeal of Obama’s health-care law as conditions for raising the debt limit. House Speaker John Boehner told reporters that </w:t>
      </w:r>
      <w:r w:rsidRPr="00C50AF2">
        <w:rPr>
          <w:rStyle w:val="StyleBoldUnderline"/>
        </w:rPr>
        <w:t>Republicans</w:t>
      </w:r>
      <w:r w:rsidRPr="00667E8E">
        <w:rPr>
          <w:sz w:val="14"/>
        </w:rPr>
        <w:t xml:space="preserve"> had “private conversations” the week of May 20, but they </w:t>
      </w:r>
      <w:r w:rsidRPr="00C50AF2">
        <w:rPr>
          <w:rStyle w:val="StyleBoldUnderline"/>
        </w:rPr>
        <w:t>haven’t decided how to proceed</w:t>
      </w:r>
      <w:r w:rsidRPr="00667E8E">
        <w:rPr>
          <w:sz w:val="14"/>
        </w:rPr>
        <w:t xml:space="preserve">. The </w:t>
      </w:r>
      <w:r w:rsidRPr="00C50AF2">
        <w:rPr>
          <w:rStyle w:val="Emphasis"/>
        </w:rPr>
        <w:t>drama will also play</w:t>
      </w:r>
      <w:r w:rsidRPr="00C50AF2">
        <w:rPr>
          <w:rStyle w:val="StyleBoldUnderline"/>
        </w:rPr>
        <w:t xml:space="preserve"> out in the Senate this fall</w:t>
      </w:r>
      <w:r w:rsidRPr="00667E8E">
        <w:rPr>
          <w:sz w:val="14"/>
        </w:rPr>
        <w:t xml:space="preserve">. Texas GOP Sen. Ted </w:t>
      </w:r>
      <w:r w:rsidRPr="00C50AF2">
        <w:rPr>
          <w:rStyle w:val="StyleBoldUnderline"/>
        </w:rPr>
        <w:t>Cruz bucked his own party</w:t>
      </w:r>
      <w:r w:rsidRPr="00667E8E">
        <w:rPr>
          <w:sz w:val="14"/>
        </w:rPr>
        <w:t xml:space="preserve"> in a May 22 floor speech, </w:t>
      </w:r>
      <w:r w:rsidRPr="00C50AF2">
        <w:rPr>
          <w:rStyle w:val="StyleBoldUnderline"/>
        </w:rPr>
        <w:t xml:space="preserve">saying he didn’t trust Republicans to block Senate Democrats </w:t>
      </w:r>
      <w:r w:rsidRPr="00667E8E">
        <w:rPr>
          <w:sz w:val="14"/>
        </w:rPr>
        <w:t>from including a simple-majority increase for the borrowing limit in Senate-House budget talks</w:t>
      </w:r>
      <w:r w:rsidRPr="00C50AF2">
        <w:rPr>
          <w:rStyle w:val="StyleBoldUnderline"/>
        </w:rPr>
        <w:t>. He’s demanding a 60-vote threshold, which would require five Republicans</w:t>
      </w:r>
      <w:r w:rsidRPr="00667E8E">
        <w:rPr>
          <w:sz w:val="14"/>
        </w:rPr>
        <w:t xml:space="preserve"> to join the Senate’s 55 Democrats. Aware of the impact that the 2011 standoff had on the U.S. credit rating and financial markets, </w:t>
      </w:r>
      <w:r w:rsidRPr="00C50AF2">
        <w:rPr>
          <w:rStyle w:val="StyleBoldUnderline"/>
        </w:rPr>
        <w:t xml:space="preserve">both sides say they want to avoid default. </w:t>
      </w:r>
      <w:r w:rsidRPr="00667E8E">
        <w:rPr>
          <w:rStyle w:val="Emphasis"/>
        </w:rPr>
        <w:t xml:space="preserve">But for now, they’re still trying to get there by different means. </w:t>
      </w:r>
      <w:r w:rsidRPr="00667E8E">
        <w:rPr>
          <w:sz w:val="14"/>
        </w:rPr>
        <w:t xml:space="preserve">“In order to avoid a repeat of the damaging brinksmanship that occurred in 2011, Congress should remove the threat of default by [raising the debt limit] as soon as possible,” Lew wrote in his May 17 letter. Boehner says that a House-passed bill requiring the Treasury to prioritize payments to bondholders is a “step in the right direction” for dealing with the debt limit. “Our goal here is to get America on a solid fiscal path, it’s not to default on our debt,” the Ohio Republican said before the bill passed the House earlier this month. The White House said that </w:t>
      </w:r>
      <w:r w:rsidRPr="00667E8E">
        <w:rPr>
          <w:rStyle w:val="Emphasis"/>
        </w:rPr>
        <w:t>Obama would veto</w:t>
      </w:r>
      <w:r w:rsidRPr="00667E8E">
        <w:rPr>
          <w:sz w:val="14"/>
        </w:rPr>
        <w:t xml:space="preserve"> that bill </w:t>
      </w:r>
      <w:r w:rsidRPr="00C50AF2">
        <w:rPr>
          <w:rStyle w:val="StyleBoldUnderline"/>
        </w:rPr>
        <w:t>if it ever got to his desk</w:t>
      </w:r>
      <w:r w:rsidRPr="00667E8E">
        <w:rPr>
          <w:sz w:val="14"/>
        </w:rPr>
        <w:t xml:space="preserve">, however. While </w:t>
      </w:r>
      <w:r w:rsidRPr="00C50AF2">
        <w:rPr>
          <w:rStyle w:val="StyleBoldUnderline"/>
        </w:rPr>
        <w:t xml:space="preserve">the two sides are preparing for </w:t>
      </w:r>
      <w:r w:rsidRPr="00C50AF2">
        <w:rPr>
          <w:rStyle w:val="Emphasis"/>
        </w:rPr>
        <w:t>another tug of war</w:t>
      </w:r>
      <w:r w:rsidRPr="00C50AF2">
        <w:rPr>
          <w:rStyle w:val="StyleBoldUnderline"/>
        </w:rPr>
        <w:t xml:space="preserve"> over the borrowing limit,</w:t>
      </w:r>
      <w:r w:rsidRPr="00667E8E">
        <w:rPr>
          <w:sz w:val="14"/>
        </w:rPr>
        <w:t xml:space="preserve"> it’s worth remembering that fiscal hawks got some good news from the Congressional Budget Office on May 15. The CBO that day slashed its estimate of the current year deficit by $200 billion to $642 billion, and said the debt-to-GDP ratio would fall to slightly below 71% in 2018 from about 76% in 2014.</w:t>
      </w:r>
    </w:p>
    <w:p w:rsidR="00BC2457" w:rsidRPr="00FD7633" w:rsidRDefault="00BC2457" w:rsidP="00BC2457">
      <w:pPr>
        <w:pStyle w:val="Heading3"/>
      </w:pPr>
      <w:r>
        <w:lastRenderedPageBreak/>
        <w:t>Wont Pass – GOP Extension</w:t>
      </w:r>
    </w:p>
    <w:p w:rsidR="00BC2457" w:rsidRDefault="00BC2457" w:rsidP="00BC2457">
      <w:pPr>
        <w:pStyle w:val="Heading4"/>
      </w:pPr>
      <w:r>
        <w:t xml:space="preserve">Republicans will accept default for agenda </w:t>
      </w:r>
    </w:p>
    <w:p w:rsidR="00BC2457" w:rsidRDefault="00BC2457" w:rsidP="00BC2457">
      <w:pPr>
        <w:rPr>
          <w:rStyle w:val="StyleStyleBold12pt"/>
        </w:rPr>
      </w:pPr>
      <w:r>
        <w:rPr>
          <w:rStyle w:val="StyleStyleBold12pt"/>
        </w:rPr>
        <w:t>Salzman 7/12</w:t>
      </w:r>
    </w:p>
    <w:p w:rsidR="00BC2457" w:rsidRPr="00EB13C4" w:rsidRDefault="00BC2457" w:rsidP="00BC2457">
      <w:r w:rsidRPr="00EB13C4">
        <w:t>[Jason, political staff writer, “Congressman Apparently Set to Risk U.S. Credit Rating Downgrade Again,” Huffington Post, 2013,http://www.huffingtonpost.com/jason-salzman/congressman-apparently-se_b_3580402.html]</w:t>
      </w:r>
    </w:p>
    <w:p w:rsidR="00BC2457" w:rsidRPr="00142AE9" w:rsidRDefault="00BC2457" w:rsidP="00BC2457">
      <w:pPr>
        <w:rPr>
          <w:rStyle w:val="StyleStyleBold12pt"/>
        </w:rPr>
      </w:pPr>
    </w:p>
    <w:p w:rsidR="00BC2457" w:rsidRDefault="00BC2457" w:rsidP="00BC2457">
      <w:pPr>
        <w:rPr>
          <w:sz w:val="16"/>
        </w:rPr>
      </w:pPr>
      <w:r w:rsidRPr="00F4111D">
        <w:rPr>
          <w:sz w:val="16"/>
        </w:rPr>
        <w:t xml:space="preserve">You may recall that </w:t>
      </w:r>
      <w:r w:rsidRPr="00EB13C4">
        <w:rPr>
          <w:rStyle w:val="StyleBoldUnderline"/>
        </w:rPr>
        <w:t>when</w:t>
      </w:r>
      <w:r w:rsidRPr="00F4111D">
        <w:rPr>
          <w:sz w:val="16"/>
        </w:rPr>
        <w:t xml:space="preserve"> House </w:t>
      </w:r>
      <w:r w:rsidRPr="00EB13C4">
        <w:rPr>
          <w:rStyle w:val="StyleBoldUnderline"/>
        </w:rPr>
        <w:t xml:space="preserve">Republicans blocked </w:t>
      </w:r>
      <w:r w:rsidRPr="00F4111D">
        <w:rPr>
          <w:sz w:val="16"/>
        </w:rPr>
        <w:t xml:space="preserve">the extension of the U.S. </w:t>
      </w:r>
      <w:r w:rsidRPr="00EB13C4">
        <w:rPr>
          <w:rStyle w:val="StyleBoldUnderline"/>
        </w:rPr>
        <w:t>debt ceiling</w:t>
      </w:r>
      <w:r w:rsidRPr="00F4111D">
        <w:rPr>
          <w:sz w:val="16"/>
        </w:rPr>
        <w:t xml:space="preserve"> a couple years ago, </w:t>
      </w:r>
      <w:r w:rsidRPr="00EB13C4">
        <w:rPr>
          <w:rStyle w:val="StyleBoldUnderline"/>
        </w:rPr>
        <w:t>the stock market went into cardiac arrest and America's credit rating was downgraded</w:t>
      </w:r>
      <w:r w:rsidRPr="00F4111D">
        <w:rPr>
          <w:sz w:val="16"/>
        </w:rPr>
        <w:t xml:space="preserve">. </w:t>
      </w:r>
      <w:r w:rsidRPr="00EB13C4">
        <w:rPr>
          <w:rStyle w:val="StyleBoldUnderline"/>
        </w:rPr>
        <w:t xml:space="preserve">So </w:t>
      </w:r>
      <w:r w:rsidRPr="00F4111D">
        <w:rPr>
          <w:rStyle w:val="Emphasis"/>
        </w:rPr>
        <w:t>are you shocked</w:t>
      </w:r>
      <w:r w:rsidRPr="00F4111D">
        <w:rPr>
          <w:sz w:val="16"/>
        </w:rPr>
        <w:t xml:space="preserve"> that Rep. Cory </w:t>
      </w:r>
      <w:r w:rsidRPr="00EB13C4">
        <w:rPr>
          <w:rStyle w:val="StyleBoldUnderline"/>
        </w:rPr>
        <w:t xml:space="preserve">Gardner is on the radio talking about </w:t>
      </w:r>
      <w:r w:rsidRPr="00F4111D">
        <w:rPr>
          <w:rStyle w:val="Emphasis"/>
        </w:rPr>
        <w:t>doing it again</w:t>
      </w:r>
      <w:r w:rsidRPr="00F4111D">
        <w:rPr>
          <w:sz w:val="16"/>
        </w:rPr>
        <w:t xml:space="preserve">? Maybe you're not shocked, but, still, if you presided over a talk-radio show, your brain might tell you to ask a follow-up question when Gardner says he wants to leverage the debt-ceiling extension to push his anti-government agenda. </w:t>
      </w:r>
      <w:r w:rsidRPr="00EB13C4">
        <w:rPr>
          <w:rStyle w:val="StyleBoldUnderline"/>
        </w:rPr>
        <w:t>Gardner told</w:t>
      </w:r>
      <w:r w:rsidRPr="00F4111D">
        <w:rPr>
          <w:sz w:val="16"/>
        </w:rPr>
        <w:t xml:space="preserve"> KFTM's John </w:t>
      </w:r>
      <w:r w:rsidRPr="00EB13C4">
        <w:rPr>
          <w:rStyle w:val="StyleBoldUnderline"/>
        </w:rPr>
        <w:t>Waters</w:t>
      </w:r>
      <w:r w:rsidRPr="00F4111D">
        <w:rPr>
          <w:sz w:val="16"/>
        </w:rPr>
        <w:t xml:space="preserve"> Monday that </w:t>
      </w:r>
      <w:r w:rsidRPr="00EB13C4">
        <w:rPr>
          <w:rStyle w:val="StyleBoldUnderline"/>
        </w:rPr>
        <w:t xml:space="preserve">he sees the upcoming extension of the debt ceiling as an "opportunity to reduce the size </w:t>
      </w:r>
      <w:r w:rsidRPr="00F4111D">
        <w:rPr>
          <w:sz w:val="16"/>
        </w:rPr>
        <w:t xml:space="preserve">and scope </w:t>
      </w:r>
      <w:r w:rsidRPr="00EB13C4">
        <w:rPr>
          <w:rStyle w:val="StyleBoldUnderline"/>
        </w:rPr>
        <w:t>of government</w:t>
      </w:r>
      <w:r w:rsidRPr="00F4111D">
        <w:rPr>
          <w:sz w:val="16"/>
        </w:rPr>
        <w:t xml:space="preserve">, </w:t>
      </w:r>
      <w:r w:rsidRPr="00EB13C4">
        <w:rPr>
          <w:rStyle w:val="StyleBoldUnderline"/>
        </w:rPr>
        <w:t xml:space="preserve">and how we can require opportunities to look for savings, </w:t>
      </w:r>
      <w:r w:rsidRPr="00F4111D">
        <w:rPr>
          <w:sz w:val="16"/>
        </w:rPr>
        <w:t xml:space="preserve">look for cuts, and what we're going to do to grow the economy through common sense tax reform. I think </w:t>
      </w:r>
      <w:r w:rsidRPr="00F4111D">
        <w:rPr>
          <w:rStyle w:val="Emphasis"/>
        </w:rPr>
        <w:t>there's great opportunities</w:t>
      </w:r>
      <w:r w:rsidRPr="00EB13C4">
        <w:rPr>
          <w:rStyle w:val="StyleBoldUnderline"/>
        </w:rPr>
        <w:t xml:space="preserve"> for us to get back on track</w:t>
      </w:r>
      <w:r w:rsidRPr="00F4111D">
        <w:rPr>
          <w:sz w:val="16"/>
        </w:rPr>
        <w:t xml:space="preserve">." (Listen here.) </w:t>
      </w:r>
      <w:r w:rsidRPr="00EB13C4">
        <w:rPr>
          <w:rStyle w:val="StyleBoldUnderline"/>
        </w:rPr>
        <w:t xml:space="preserve">Gardner is </w:t>
      </w:r>
      <w:r w:rsidRPr="00F4111D">
        <w:rPr>
          <w:sz w:val="16"/>
        </w:rPr>
        <w:t xml:space="preserve">obviously </w:t>
      </w:r>
      <w:r w:rsidRPr="00F4111D">
        <w:rPr>
          <w:rStyle w:val="Emphasis"/>
        </w:rPr>
        <w:t xml:space="preserve">free to push </w:t>
      </w:r>
      <w:r w:rsidRPr="00EB13C4">
        <w:rPr>
          <w:rStyle w:val="StyleBoldUnderline"/>
        </w:rPr>
        <w:t>his agenda</w:t>
      </w:r>
      <w:r w:rsidRPr="00F4111D">
        <w:rPr>
          <w:sz w:val="16"/>
        </w:rPr>
        <w:t xml:space="preserve"> in Congress, but </w:t>
      </w:r>
      <w:r w:rsidRPr="00EB13C4">
        <w:rPr>
          <w:rStyle w:val="StyleBoldUnderline"/>
        </w:rPr>
        <w:t>why not</w:t>
      </w:r>
      <w:r w:rsidRPr="00F4111D">
        <w:rPr>
          <w:sz w:val="16"/>
        </w:rPr>
        <w:t xml:space="preserve"> ask him why </w:t>
      </w:r>
      <w:r w:rsidRPr="00EB13C4">
        <w:rPr>
          <w:rStyle w:val="StyleBoldUnderline"/>
        </w:rPr>
        <w:t xml:space="preserve">he doesn't use the budget process </w:t>
      </w:r>
      <w:r w:rsidRPr="00F4111D">
        <w:rPr>
          <w:sz w:val="16"/>
        </w:rPr>
        <w:t xml:space="preserve">for this? </w:t>
      </w:r>
      <w:r w:rsidRPr="00EB13C4">
        <w:rPr>
          <w:rStyle w:val="StyleBoldUnderline"/>
        </w:rPr>
        <w:t>That's where debate</w:t>
      </w:r>
      <w:r w:rsidRPr="00F4111D">
        <w:rPr>
          <w:sz w:val="16"/>
        </w:rPr>
        <w:t xml:space="preserve"> about these issues </w:t>
      </w:r>
      <w:r w:rsidRPr="00EB13C4">
        <w:rPr>
          <w:rStyle w:val="StyleBoldUnderline"/>
        </w:rPr>
        <w:t>is supposed to take place</w:t>
      </w:r>
      <w:r w:rsidRPr="00F4111D">
        <w:rPr>
          <w:sz w:val="16"/>
        </w:rPr>
        <w:t xml:space="preserve">. Democrats and Republicans have extended the debt ceiling over 100 times since 1940, with little opposition (until 2011). Reagan did it 18 times; G.W. Bush seven. </w:t>
      </w:r>
      <w:r w:rsidRPr="00EB13C4">
        <w:rPr>
          <w:rStyle w:val="StyleBoldUnderline"/>
        </w:rPr>
        <w:t>Unless the debt ceiling is raised</w:t>
      </w:r>
      <w:r w:rsidRPr="00F4111D">
        <w:rPr>
          <w:sz w:val="16"/>
        </w:rPr>
        <w:t xml:space="preserve">, </w:t>
      </w:r>
      <w:r w:rsidRPr="00EB13C4">
        <w:rPr>
          <w:rStyle w:val="StyleBoldUnderline"/>
        </w:rPr>
        <w:t>America will not</w:t>
      </w:r>
      <w:r w:rsidRPr="00F4111D">
        <w:rPr>
          <w:sz w:val="16"/>
        </w:rPr>
        <w:t xml:space="preserve"> be able to </w:t>
      </w:r>
      <w:r w:rsidRPr="00EB13C4">
        <w:rPr>
          <w:rStyle w:val="StyleBoldUnderline"/>
        </w:rPr>
        <w:t>pay</w:t>
      </w:r>
      <w:r w:rsidRPr="00F4111D">
        <w:rPr>
          <w:sz w:val="16"/>
        </w:rPr>
        <w:t xml:space="preserve"> interest on loans that have already been made under the assumption that America honors its debts, like any upstanding citizen. </w:t>
      </w:r>
      <w:r w:rsidRPr="00F4111D">
        <w:rPr>
          <w:rStyle w:val="Emphasis"/>
        </w:rPr>
        <w:t>This raises the specter of America defaulting</w:t>
      </w:r>
      <w:r w:rsidRPr="00F4111D">
        <w:rPr>
          <w:rStyle w:val="StyleBoldUnderline"/>
        </w:rPr>
        <w:t xml:space="preserve"> on portions of its debt</w:t>
      </w:r>
      <w:r w:rsidRPr="00F4111D">
        <w:rPr>
          <w:sz w:val="16"/>
        </w:rPr>
        <w:t xml:space="preserve">! If congressmen like Gardner raise more doubt about our country's commitment to paying what it owes, you can bet our credit rating will take another hit. </w:t>
      </w:r>
      <w:r w:rsidRPr="00F4111D">
        <w:rPr>
          <w:rStyle w:val="StyleBoldUnderline"/>
        </w:rPr>
        <w:t>Do we really want to risk another credit downgrade</w:t>
      </w:r>
      <w:r w:rsidRPr="00F4111D">
        <w:rPr>
          <w:sz w:val="16"/>
        </w:rPr>
        <w:t xml:space="preserve">, as well as a </w:t>
      </w:r>
      <w:r w:rsidRPr="00F4111D">
        <w:rPr>
          <w:rStyle w:val="StyleBoldUnderline"/>
        </w:rPr>
        <w:t>stock market collapse</w:t>
      </w:r>
      <w:r w:rsidRPr="00F4111D">
        <w:rPr>
          <w:sz w:val="16"/>
        </w:rPr>
        <w:t xml:space="preserve">, </w:t>
      </w:r>
      <w:r w:rsidRPr="00F4111D">
        <w:rPr>
          <w:rStyle w:val="StyleBoldUnderline"/>
        </w:rPr>
        <w:t>to use the debt ceiling to debate budget issues that are properly addressed elsewhere</w:t>
      </w:r>
      <w:r w:rsidRPr="00F4111D">
        <w:rPr>
          <w:sz w:val="16"/>
        </w:rPr>
        <w:t>?</w:t>
      </w:r>
    </w:p>
    <w:p w:rsidR="00BC2457" w:rsidRDefault="00BC2457" w:rsidP="00BC2457">
      <w:pPr>
        <w:pStyle w:val="Heading4"/>
      </w:pPr>
      <w:r>
        <w:t>Literally spoiling for a fight</w:t>
      </w:r>
    </w:p>
    <w:p w:rsidR="00BC2457" w:rsidRDefault="00BC2457" w:rsidP="00BC2457">
      <w:pPr>
        <w:rPr>
          <w:rStyle w:val="StyleStyleBold12pt"/>
        </w:rPr>
      </w:pPr>
      <w:r>
        <w:rPr>
          <w:rStyle w:val="StyleStyleBold12pt"/>
        </w:rPr>
        <w:t>Kling 7/9</w:t>
      </w:r>
    </w:p>
    <w:p w:rsidR="00BC2457" w:rsidRPr="00F4111D" w:rsidRDefault="00BC2457" w:rsidP="00BC2457">
      <w:r w:rsidRPr="00F4111D">
        <w:t xml:space="preserve">[Michael, political contributor at Newsmax, “WaPo's Sargent: 'Conservatives Are Spoiling for a Debt Ceiling Fight'” Washington Post via Newsmax, 2013, </w:t>
      </w:r>
      <w:hyperlink r:id="rId26" w:history="1">
        <w:r w:rsidRPr="00F4111D">
          <w:rPr>
            <w:rStyle w:val="Hyperlink"/>
          </w:rPr>
          <w:t>http://www.moneynews.com/Economy/Sargent-debt-ceiling-deficit/2013/07/09/id/514075</w:t>
        </w:r>
      </w:hyperlink>
      <w:r w:rsidRPr="00F4111D">
        <w:t>]</w:t>
      </w:r>
    </w:p>
    <w:p w:rsidR="00BC2457" w:rsidRPr="00F4111D" w:rsidRDefault="00BC2457" w:rsidP="00BC2457">
      <w:pPr>
        <w:rPr>
          <w:rStyle w:val="StyleStyleBold12pt"/>
        </w:rPr>
      </w:pPr>
      <w:r>
        <w:rPr>
          <w:rStyle w:val="StyleStyleBold12pt"/>
        </w:rPr>
        <w:t xml:space="preserve"> </w:t>
      </w:r>
    </w:p>
    <w:p w:rsidR="00BC2457" w:rsidRDefault="00BC2457" w:rsidP="00BC2457">
      <w:pPr>
        <w:rPr>
          <w:sz w:val="16"/>
        </w:rPr>
      </w:pPr>
      <w:r w:rsidRPr="00F4111D">
        <w:rPr>
          <w:rStyle w:val="StyleBoldUnderline"/>
        </w:rPr>
        <w:t xml:space="preserve">Another debt ceiling limit </w:t>
      </w:r>
      <w:r w:rsidRPr="00F4111D">
        <w:rPr>
          <w:rStyle w:val="Emphasis"/>
        </w:rPr>
        <w:t>faceoff may be approaching</w:t>
      </w:r>
      <w:r w:rsidRPr="00667E8E">
        <w:rPr>
          <w:sz w:val="16"/>
        </w:rPr>
        <w:t>, despite a falling deficit and sequester cuts. "</w:t>
      </w:r>
      <w:r w:rsidRPr="00F4111D">
        <w:rPr>
          <w:rStyle w:val="StyleBoldUnderline"/>
        </w:rPr>
        <w:t xml:space="preserve">Conservatives </w:t>
      </w:r>
      <w:r w:rsidRPr="00F4111D">
        <w:rPr>
          <w:rStyle w:val="Emphasis"/>
        </w:rPr>
        <w:t>are spoiling for a debt ceiling fight</w:t>
      </w:r>
      <w:r w:rsidRPr="00F4111D">
        <w:rPr>
          <w:rStyle w:val="StyleBoldUnderline"/>
        </w:rPr>
        <w:t xml:space="preserve">, and have been led to believe they are getting one, so they must have it, </w:t>
      </w:r>
      <w:r w:rsidRPr="00667E8E">
        <w:rPr>
          <w:sz w:val="16"/>
        </w:rPr>
        <w:t>even if the deficit is dropping and sequestration cuts continue," writes Washington Post columnist Greg Sargent. Sargent notes that, according to White House figures, the federal budget deficit for the current fiscal year will drop to $759 billion, $200 billion less that it predicted just three months ago. The Congressional Budget Office also reports that the deficit is shrinking, as an improving economy is bringing in more revenues and automatic, across-the-board cuts known as sequester reducing government expenditures. "</w:t>
      </w:r>
      <w:r w:rsidRPr="00F4111D">
        <w:rPr>
          <w:rStyle w:val="StyleBoldUnderline"/>
        </w:rPr>
        <w:t>The case against the need for more immediate austerity has become overwhelming, yet</w:t>
      </w:r>
      <w:r w:rsidRPr="00667E8E">
        <w:rPr>
          <w:sz w:val="16"/>
        </w:rPr>
        <w:t xml:space="preserve">," Sargent says. The </w:t>
      </w:r>
      <w:r w:rsidRPr="00F4111D">
        <w:rPr>
          <w:rStyle w:val="StyleBoldUnderline"/>
        </w:rPr>
        <w:t xml:space="preserve">sequester has prompted furloughs of over 650,000 Defense Department </w:t>
      </w:r>
      <w:r w:rsidRPr="00F4111D">
        <w:rPr>
          <w:rStyle w:val="Emphasis"/>
        </w:rPr>
        <w:t>nothing is changing</w:t>
      </w:r>
      <w:r w:rsidRPr="00F4111D">
        <w:rPr>
          <w:rStyle w:val="StyleBoldUnderline"/>
        </w:rPr>
        <w:t xml:space="preserve"> workers</w:t>
      </w:r>
      <w:r w:rsidRPr="00667E8E">
        <w:rPr>
          <w:sz w:val="16"/>
        </w:rPr>
        <w:t xml:space="preserve"> and even some Republican governors protest the impact cuts have on the states' disaster preparedness. "</w:t>
      </w:r>
      <w:r w:rsidRPr="00F4111D">
        <w:rPr>
          <w:rStyle w:val="StyleBoldUnderline"/>
        </w:rPr>
        <w:t>But that won’t stop Congressional Republicans</w:t>
      </w:r>
      <w:r w:rsidRPr="00667E8E">
        <w:rPr>
          <w:sz w:val="16"/>
        </w:rPr>
        <w:t xml:space="preserve">," he writes, </w:t>
      </w:r>
      <w:r w:rsidRPr="00F4111D">
        <w:rPr>
          <w:rStyle w:val="StyleBoldUnderline"/>
        </w:rPr>
        <w:t xml:space="preserve">"from insisting that any budget deal to replace the sequester must be accomplished only with spending cuts elsewhere without a penny coming from ending tax loopholes </w:t>
      </w:r>
      <w:r w:rsidRPr="00667E8E">
        <w:rPr>
          <w:sz w:val="16"/>
        </w:rPr>
        <w:t xml:space="preserve">enjoyed by the rich." </w:t>
      </w:r>
      <w:r w:rsidRPr="00F4111D">
        <w:rPr>
          <w:rStyle w:val="StyleBoldUnderline"/>
        </w:rPr>
        <w:t>The falling deficit shows that the motivation to cut spending was not reducing the deficit but was really about "cutting government for its own sake</w:t>
      </w:r>
      <w:r w:rsidRPr="00667E8E">
        <w:rPr>
          <w:sz w:val="16"/>
        </w:rPr>
        <w:t xml:space="preserve">," Sargent notes. </w:t>
      </w:r>
      <w:r w:rsidRPr="00F4111D">
        <w:rPr>
          <w:rStyle w:val="StyleBoldUnderline"/>
        </w:rPr>
        <w:t>The debt ceiling controversy</w:t>
      </w:r>
      <w:r w:rsidRPr="00667E8E">
        <w:rPr>
          <w:sz w:val="16"/>
        </w:rPr>
        <w:t xml:space="preserve">, he adds, </w:t>
      </w:r>
      <w:r w:rsidRPr="00F4111D">
        <w:rPr>
          <w:rStyle w:val="StyleBoldUnderline"/>
        </w:rPr>
        <w:t>was not about controlling spending</w:t>
      </w:r>
      <w:r w:rsidRPr="00667E8E">
        <w:rPr>
          <w:sz w:val="16"/>
        </w:rPr>
        <w:t xml:space="preserve"> in the first place, since raising the ceiling only allows the </w:t>
      </w:r>
      <w:r w:rsidRPr="00667E8E">
        <w:rPr>
          <w:sz w:val="16"/>
        </w:rPr>
        <w:lastRenderedPageBreak/>
        <w:t xml:space="preserve">government to pay for spending Congress previously approved, not increasing spending. House </w:t>
      </w:r>
      <w:r w:rsidRPr="00F4111D">
        <w:rPr>
          <w:rStyle w:val="StyleBoldUnderline"/>
        </w:rPr>
        <w:t xml:space="preserve">Republicans are preparing a list of spending cuts they will demand in exchange for raising the debt ceiling, in what may be the opening bid </w:t>
      </w:r>
      <w:r w:rsidRPr="00667E8E">
        <w:rPr>
          <w:rStyle w:val="Emphasis"/>
        </w:rPr>
        <w:t>in a high-stakes gamble</w:t>
      </w:r>
      <w:r w:rsidRPr="00667E8E">
        <w:rPr>
          <w:sz w:val="16"/>
        </w:rPr>
        <w:t xml:space="preserve">. President </w:t>
      </w:r>
      <w:r w:rsidRPr="00F4111D">
        <w:rPr>
          <w:rStyle w:val="StyleBoldUnderline"/>
        </w:rPr>
        <w:t xml:space="preserve">Obama has said </w:t>
      </w:r>
      <w:r w:rsidRPr="00667E8E">
        <w:rPr>
          <w:rStyle w:val="Emphasis"/>
        </w:rPr>
        <w:t>he won't negotiate</w:t>
      </w:r>
      <w:r w:rsidRPr="00F4111D">
        <w:rPr>
          <w:rStyle w:val="StyleBoldUnderline"/>
        </w:rPr>
        <w:t xml:space="preserve"> over the debt ceiling, but Republicans think he may be bluffing, </w:t>
      </w:r>
      <w:r w:rsidRPr="00667E8E">
        <w:rPr>
          <w:sz w:val="16"/>
        </w:rPr>
        <w:t xml:space="preserve">according to the National Journal. In the Republicans' worst-case scenario, Obama could reach a bi-partisan deal with the Senate that puts the heat on House Republicans who could take the blame for a U.S. default or be forced to accept a deal they dislike. </w:t>
      </w:r>
    </w:p>
    <w:p w:rsidR="00BC2457" w:rsidRDefault="00BC2457" w:rsidP="00BC2457">
      <w:pPr>
        <w:rPr>
          <w:sz w:val="16"/>
        </w:rPr>
      </w:pPr>
    </w:p>
    <w:p w:rsidR="00BC2457" w:rsidRDefault="00BC2457" w:rsidP="00BC2457">
      <w:pPr>
        <w:rPr>
          <w:sz w:val="16"/>
        </w:rPr>
      </w:pPr>
    </w:p>
    <w:p w:rsidR="00BC2457" w:rsidRDefault="00BC2457" w:rsidP="00BC2457">
      <w:pPr>
        <w:pStyle w:val="Heading3"/>
      </w:pPr>
      <w:r>
        <w:lastRenderedPageBreak/>
        <w:t>Obama Will Back Down (Preconditions Trick = NU)</w:t>
      </w:r>
    </w:p>
    <w:p w:rsidR="00BC2457" w:rsidRDefault="00BC2457" w:rsidP="00BC2457">
      <w:pPr>
        <w:pStyle w:val="Heading4"/>
      </w:pPr>
      <w:r>
        <w:t>Just grandstanding – fights and negotiation inevitable</w:t>
      </w:r>
    </w:p>
    <w:p w:rsidR="00BC2457" w:rsidRDefault="00BC2457" w:rsidP="00BC2457">
      <w:pPr>
        <w:rPr>
          <w:rStyle w:val="StyleStyleBold12pt"/>
        </w:rPr>
      </w:pPr>
      <w:r>
        <w:rPr>
          <w:rStyle w:val="StyleStyleBold12pt"/>
        </w:rPr>
        <w:t>Payne 13</w:t>
      </w:r>
    </w:p>
    <w:p w:rsidR="00BC2457" w:rsidRPr="00487D16" w:rsidRDefault="00BC2457" w:rsidP="00BC2457">
      <w:r w:rsidRPr="00487D16">
        <w:t xml:space="preserve">[Amy, editor at the Heritage Foundation, “Morning Bell: Ready for Another Debt Limit Fight?” The Foundry, 5/10, </w:t>
      </w:r>
      <w:hyperlink r:id="rId27" w:history="1">
        <w:r w:rsidRPr="00487D16">
          <w:rPr>
            <w:rStyle w:val="Hyperlink"/>
          </w:rPr>
          <w:t>http://blog.heritage.org/2013/05/10/morning-bell-ready-for-another-debt-limit-fight/</w:t>
        </w:r>
      </w:hyperlink>
      <w:r w:rsidRPr="00487D16">
        <w:t>]</w:t>
      </w:r>
    </w:p>
    <w:p w:rsidR="00BC2457" w:rsidRPr="00487D16" w:rsidRDefault="00BC2457" w:rsidP="00BC2457">
      <w:pPr>
        <w:rPr>
          <w:rStyle w:val="StyleStyleBold12pt"/>
        </w:rPr>
      </w:pPr>
      <w:r>
        <w:rPr>
          <w:rStyle w:val="StyleStyleBold12pt"/>
        </w:rPr>
        <w:t xml:space="preserve"> </w:t>
      </w:r>
    </w:p>
    <w:p w:rsidR="00BC2457" w:rsidRPr="008108AC" w:rsidRDefault="00BC2457" w:rsidP="00BC2457">
      <w:pPr>
        <w:rPr>
          <w:sz w:val="14"/>
        </w:rPr>
      </w:pPr>
      <w:r w:rsidRPr="008108AC">
        <w:rPr>
          <w:sz w:val="14"/>
        </w:rPr>
        <w:t xml:space="preserve">Yes, </w:t>
      </w:r>
      <w:r w:rsidRPr="00487D16">
        <w:rPr>
          <w:rStyle w:val="StyleBoldUnderline"/>
        </w:rPr>
        <w:t>it’s time to talk about the debt limit again</w:t>
      </w:r>
      <w:r w:rsidRPr="008108AC">
        <w:rPr>
          <w:sz w:val="14"/>
        </w:rPr>
        <w:t xml:space="preserve">. </w:t>
      </w:r>
      <w:r w:rsidRPr="00487D16">
        <w:rPr>
          <w:rStyle w:val="StyleBoldUnderline"/>
        </w:rPr>
        <w:t>Every time the U.S. bumps up</w:t>
      </w:r>
      <w:r w:rsidRPr="008108AC">
        <w:rPr>
          <w:sz w:val="14"/>
        </w:rPr>
        <w:t xml:space="preserve"> against its debt ceiling, </w:t>
      </w:r>
      <w:r w:rsidRPr="008108AC">
        <w:rPr>
          <w:rStyle w:val="Emphasis"/>
        </w:rPr>
        <w:t>we start the cycle all over again</w:t>
      </w:r>
      <w:r w:rsidRPr="008108AC">
        <w:rPr>
          <w:sz w:val="14"/>
        </w:rPr>
        <w:t xml:space="preserve">. President </w:t>
      </w:r>
      <w:r w:rsidRPr="008108AC">
        <w:rPr>
          <w:rStyle w:val="StyleBoldUnderline"/>
        </w:rPr>
        <w:t>Obama insists he won’t negotiate</w:t>
      </w:r>
      <w:r w:rsidRPr="008108AC">
        <w:rPr>
          <w:sz w:val="14"/>
        </w:rPr>
        <w:t xml:space="preserve"> over the debt ceiling, </w:t>
      </w:r>
      <w:r w:rsidRPr="008108AC">
        <w:rPr>
          <w:rStyle w:val="StyleBoldUnderline"/>
        </w:rPr>
        <w:t xml:space="preserve">but </w:t>
      </w:r>
      <w:r w:rsidRPr="008108AC">
        <w:rPr>
          <w:rStyle w:val="Emphasis"/>
        </w:rPr>
        <w:t>of course he will</w:t>
      </w:r>
      <w:r w:rsidRPr="008108AC">
        <w:rPr>
          <w:rStyle w:val="StyleBoldUnderline"/>
        </w:rPr>
        <w:t>.</w:t>
      </w:r>
      <w:r w:rsidRPr="008108AC">
        <w:rPr>
          <w:sz w:val="14"/>
        </w:rPr>
        <w:t xml:space="preserve"> </w:t>
      </w:r>
      <w:r w:rsidRPr="008108AC">
        <w:rPr>
          <w:rStyle w:val="StyleBoldUnderline"/>
        </w:rPr>
        <w:t xml:space="preserve">Members of Congress </w:t>
      </w:r>
      <w:r w:rsidRPr="008108AC">
        <w:rPr>
          <w:rStyle w:val="Emphasis"/>
        </w:rPr>
        <w:t>grandstand</w:t>
      </w:r>
      <w:r w:rsidRPr="008108AC">
        <w:rPr>
          <w:rStyle w:val="StyleBoldUnderline"/>
        </w:rPr>
        <w:t xml:space="preserve"> about changing this vicious cycle, and then most clamber for the easy way out so they can return to matters they’d rather talk about</w:t>
      </w:r>
      <w:r w:rsidRPr="008108AC">
        <w:rPr>
          <w:sz w:val="14"/>
        </w:rPr>
        <w:t xml:space="preserve">, which is just about </w:t>
      </w:r>
      <w:r w:rsidRPr="008108AC">
        <w:rPr>
          <w:rStyle w:val="StyleBoldUnderline"/>
        </w:rPr>
        <w:t>anything but cutting spending</w:t>
      </w:r>
      <w:r w:rsidRPr="008108AC">
        <w:rPr>
          <w:sz w:val="14"/>
        </w:rPr>
        <w:t>. Meanwhile, federal spending continues its out-of-control expansion, and the debt clock keeps ticking.</w:t>
      </w:r>
    </w:p>
    <w:p w:rsidR="00BC2457" w:rsidRPr="00667E8E" w:rsidRDefault="00BC2457" w:rsidP="00BC2457"/>
    <w:p w:rsidR="00BC2457" w:rsidRDefault="00BC2457" w:rsidP="00BC2457">
      <w:pPr>
        <w:pStyle w:val="Heading4"/>
      </w:pPr>
      <w:r>
        <w:t>Controversy and debates coming – GOP strategy</w:t>
      </w:r>
    </w:p>
    <w:p w:rsidR="00BC2457" w:rsidRDefault="00BC2457" w:rsidP="00BC2457">
      <w:pPr>
        <w:rPr>
          <w:rStyle w:val="StyleStyleBold12pt"/>
        </w:rPr>
      </w:pPr>
      <w:r>
        <w:rPr>
          <w:rStyle w:val="StyleStyleBold12pt"/>
        </w:rPr>
        <w:t>Strauss 6/20</w:t>
      </w:r>
    </w:p>
    <w:p w:rsidR="00BC2457" w:rsidRDefault="00BC2457" w:rsidP="00BC2457">
      <w:r w:rsidRPr="00667E8E">
        <w:t xml:space="preserve">[Daniel, Staff writer for The Hill, “Boehner: Obama Should 'Get Over' Refusal to Negotiate on Debt Ceiling,” The Hill, 2013, </w:t>
      </w:r>
      <w:hyperlink r:id="rId28" w:history="1">
        <w:r w:rsidRPr="000A09DE">
          <w:rPr>
            <w:rStyle w:val="Hyperlink"/>
          </w:rPr>
          <w:t>http://thehill.com/blogs/blog-briefing-room/news/306863-boehner-obama-should-get-over-refusal-to-negotiate-on-debt-ceiling</w:t>
        </w:r>
      </w:hyperlink>
      <w:r w:rsidRPr="00667E8E">
        <w:t>]</w:t>
      </w:r>
    </w:p>
    <w:p w:rsidR="00BC2457" w:rsidRDefault="00BC2457" w:rsidP="00BC2457"/>
    <w:p w:rsidR="00BC2457" w:rsidRPr="00AC4F7E" w:rsidRDefault="00BC2457" w:rsidP="00BC2457">
      <w:pPr>
        <w:rPr>
          <w:sz w:val="16"/>
        </w:rPr>
      </w:pPr>
      <w:r w:rsidRPr="00AC4F7E">
        <w:rPr>
          <w:sz w:val="16"/>
        </w:rPr>
        <w:t xml:space="preserve">Speaker John </w:t>
      </w:r>
      <w:r w:rsidRPr="009757E0">
        <w:rPr>
          <w:rStyle w:val="StyleBoldUnderline"/>
        </w:rPr>
        <w:t>Boehner</w:t>
      </w:r>
      <w:r w:rsidRPr="00AC4F7E">
        <w:rPr>
          <w:sz w:val="16"/>
        </w:rPr>
        <w:t xml:space="preserve"> (R-Ohio) </w:t>
      </w:r>
      <w:r w:rsidRPr="00AC4F7E">
        <w:rPr>
          <w:rStyle w:val="Emphasis"/>
        </w:rPr>
        <w:t>scoffed</w:t>
      </w:r>
      <w:r w:rsidRPr="009757E0">
        <w:rPr>
          <w:rStyle w:val="StyleBoldUnderline"/>
        </w:rPr>
        <w:t xml:space="preserve"> at</w:t>
      </w:r>
      <w:r w:rsidRPr="00AC4F7E">
        <w:rPr>
          <w:sz w:val="16"/>
        </w:rPr>
        <w:t xml:space="preserve"> President </w:t>
      </w:r>
      <w:r w:rsidRPr="009757E0">
        <w:rPr>
          <w:rStyle w:val="StyleBoldUnderline"/>
        </w:rPr>
        <w:t xml:space="preserve">Obama's vow not to negotiate raising the debt ceiling </w:t>
      </w:r>
      <w:r w:rsidRPr="00AC4F7E">
        <w:rPr>
          <w:sz w:val="16"/>
        </w:rPr>
        <w:t xml:space="preserve">again. </w:t>
      </w:r>
      <w:r w:rsidRPr="00AC4F7E">
        <w:rPr>
          <w:rStyle w:val="StyleBoldUnderline"/>
        </w:rPr>
        <w:t xml:space="preserve">Boehner's comments came in response to the president promising not to recreate the tense standoff </w:t>
      </w:r>
      <w:r w:rsidRPr="00AC4F7E">
        <w:rPr>
          <w:sz w:val="16"/>
        </w:rPr>
        <w:t xml:space="preserve">in August 2011 between him and House Republicans over raising the debt ceiling. "Well, you know, </w:t>
      </w:r>
      <w:r w:rsidRPr="00AC4F7E">
        <w:rPr>
          <w:rStyle w:val="StyleBoldUnderline"/>
        </w:rPr>
        <w:t xml:space="preserve">I </w:t>
      </w:r>
      <w:r w:rsidRPr="00AC4F7E">
        <w:rPr>
          <w:rStyle w:val="Emphasis"/>
        </w:rPr>
        <w:t xml:space="preserve">could say the sun's not going to come up </w:t>
      </w:r>
      <w:r w:rsidRPr="00AC4F7E">
        <w:rPr>
          <w:rStyle w:val="StyleBoldUnderline"/>
        </w:rPr>
        <w:t xml:space="preserve">tomorrow, but guess what? It is," Boehner said </w:t>
      </w:r>
      <w:r w:rsidRPr="00AC4F7E">
        <w:rPr>
          <w:sz w:val="16"/>
        </w:rPr>
        <w:t>in an interview with CNBC on Thursday. "</w:t>
      </w:r>
      <w:r w:rsidRPr="00AC4F7E">
        <w:rPr>
          <w:rStyle w:val="StyleBoldUnderline"/>
        </w:rPr>
        <w:t xml:space="preserve">So the president can say, 'I'm not going to negotiate </w:t>
      </w:r>
      <w:r w:rsidRPr="00AC4F7E">
        <w:rPr>
          <w:sz w:val="16"/>
        </w:rPr>
        <w:t xml:space="preserve">on the debt limit' — </w:t>
      </w:r>
      <w:r w:rsidRPr="00AC4F7E">
        <w:rPr>
          <w:rStyle w:val="StyleBoldUnderline"/>
        </w:rPr>
        <w:t xml:space="preserve">get over it. We're spending more money than what we're bringing in. </w:t>
      </w:r>
      <w:r w:rsidRPr="00AC4F7E">
        <w:rPr>
          <w:rStyle w:val="Emphasis"/>
        </w:rPr>
        <w:t>We have to deal with this problem</w:t>
      </w:r>
      <w:r w:rsidRPr="00AC4F7E">
        <w:rPr>
          <w:rStyle w:val="StyleBoldUnderline"/>
        </w:rPr>
        <w:t>. And if we're going to raise the debt limit, then we've got to do something about what's causing us to spend more money</w:t>
      </w:r>
      <w:r w:rsidRPr="00AC4F7E">
        <w:rPr>
          <w:sz w:val="16"/>
        </w:rPr>
        <w:t xml:space="preserve"> than what we bring in. So guess what? </w:t>
      </w:r>
      <w:r w:rsidRPr="00AC4F7E">
        <w:rPr>
          <w:rStyle w:val="Emphasis"/>
        </w:rPr>
        <w:t>We're going to have a debate</w:t>
      </w:r>
      <w:r w:rsidRPr="00AC4F7E">
        <w:rPr>
          <w:sz w:val="16"/>
        </w:rPr>
        <w:t>, and we're going to have a negotiation."</w:t>
      </w:r>
    </w:p>
    <w:p w:rsidR="00BC2457" w:rsidRDefault="00BC2457" w:rsidP="00BC2457"/>
    <w:p w:rsidR="00BC2457" w:rsidRDefault="00BC2457" w:rsidP="00BC2457"/>
    <w:p w:rsidR="00BC2457" w:rsidRDefault="00BC2457" w:rsidP="00BC2457">
      <w:pPr>
        <w:pStyle w:val="Heading4"/>
      </w:pPr>
      <w:r>
        <w:t>GOP will force Obama to negotiate</w:t>
      </w:r>
    </w:p>
    <w:p w:rsidR="00BC2457" w:rsidRDefault="00BC2457" w:rsidP="00BC2457">
      <w:pPr>
        <w:rPr>
          <w:rStyle w:val="StyleStyleBold12pt"/>
        </w:rPr>
      </w:pPr>
      <w:r>
        <w:rPr>
          <w:rStyle w:val="StyleStyleBold12pt"/>
        </w:rPr>
        <w:t xml:space="preserve">Goad 7/13 </w:t>
      </w:r>
    </w:p>
    <w:p w:rsidR="00BC2457" w:rsidRPr="0047636D" w:rsidRDefault="00BC2457" w:rsidP="00BC2457">
      <w:r w:rsidRPr="0047636D">
        <w:t xml:space="preserve">[Ben, Congressional blogger for The Hill, “Lew: Debt Limit Increase Not Up for Negotiation,” The Hill, 2013, </w:t>
      </w:r>
      <w:hyperlink r:id="rId29" w:history="1">
        <w:r w:rsidRPr="0047636D">
          <w:rPr>
            <w:rStyle w:val="Hyperlink"/>
          </w:rPr>
          <w:t>http://thehill.com/blogs/on-the-money/economy/310833-debt-limit-increase-not-up-for-negotiation-says-lew</w:t>
        </w:r>
      </w:hyperlink>
      <w:r w:rsidRPr="0047636D">
        <w:t>]</w:t>
      </w:r>
    </w:p>
    <w:p w:rsidR="00BC2457" w:rsidRDefault="00BC2457" w:rsidP="00BC2457">
      <w:pPr>
        <w:rPr>
          <w:sz w:val="16"/>
        </w:rPr>
      </w:pPr>
    </w:p>
    <w:p w:rsidR="00BC2457" w:rsidRDefault="00BC2457" w:rsidP="00BC2457">
      <w:pPr>
        <w:rPr>
          <w:rStyle w:val="StyleBoldUnderline"/>
        </w:rPr>
      </w:pPr>
      <w:r w:rsidRPr="0047636D">
        <w:rPr>
          <w:sz w:val="16"/>
        </w:rPr>
        <w:t xml:space="preserve">Congressional </w:t>
      </w:r>
      <w:r w:rsidRPr="0047636D">
        <w:rPr>
          <w:rStyle w:val="StyleBoldUnderline"/>
        </w:rPr>
        <w:t>Republicans, however, aren’t likely to approve another increase without something in return.</w:t>
      </w:r>
      <w:r>
        <w:rPr>
          <w:rStyle w:val="StyleBoldUnderline"/>
        </w:rPr>
        <w:t xml:space="preserve"> </w:t>
      </w:r>
      <w:r w:rsidRPr="0047636D">
        <w:rPr>
          <w:sz w:val="16"/>
        </w:rPr>
        <w:t xml:space="preserve">Late last month, Speaker John </w:t>
      </w:r>
      <w:r w:rsidRPr="0047636D">
        <w:rPr>
          <w:rStyle w:val="StyleBoldUnderline"/>
        </w:rPr>
        <w:t>Boehner</w:t>
      </w:r>
      <w:r w:rsidRPr="0047636D">
        <w:rPr>
          <w:sz w:val="16"/>
        </w:rPr>
        <w:t xml:space="preserve"> (R-Ohio) </w:t>
      </w:r>
      <w:r w:rsidRPr="0047636D">
        <w:rPr>
          <w:rStyle w:val="StyleBoldUnderline"/>
        </w:rPr>
        <w:t>scoffed</w:t>
      </w:r>
      <w:r w:rsidRPr="0047636D">
        <w:rPr>
          <w:sz w:val="16"/>
        </w:rPr>
        <w:t xml:space="preserve"> at the idea that </w:t>
      </w:r>
      <w:r w:rsidRPr="0047636D">
        <w:rPr>
          <w:rStyle w:val="StyleBoldUnderline"/>
        </w:rPr>
        <w:t>Congress would raise the debt limit without a conversation</w:t>
      </w:r>
      <w:r w:rsidRPr="0047636D">
        <w:rPr>
          <w:sz w:val="16"/>
        </w:rPr>
        <w:t xml:space="preserve"> about the underlying issues. “We're spending more money than what we're bringing in. We have to deal with this problem. </w:t>
      </w:r>
      <w:r w:rsidRPr="0047636D">
        <w:rPr>
          <w:rStyle w:val="StyleBoldUnderline"/>
        </w:rPr>
        <w:t>And if we're going to raise the debt limit, then we've got to do something about what's causing us to spend more money</w:t>
      </w:r>
      <w:r w:rsidRPr="0047636D">
        <w:rPr>
          <w:sz w:val="16"/>
        </w:rPr>
        <w:t xml:space="preserve"> than what we bring in,” Boehner said on June 20. “</w:t>
      </w:r>
      <w:r w:rsidRPr="0047636D">
        <w:rPr>
          <w:rStyle w:val="StyleBoldUnderline"/>
        </w:rPr>
        <w:t xml:space="preserve">So guess what? We're going to have a debate, </w:t>
      </w:r>
      <w:r w:rsidRPr="0047636D">
        <w:rPr>
          <w:rStyle w:val="Emphasis"/>
        </w:rPr>
        <w:t>and we're going to have a negotiation</w:t>
      </w:r>
      <w:r w:rsidRPr="0047636D">
        <w:rPr>
          <w:rStyle w:val="StyleBoldUnderline"/>
        </w:rPr>
        <w:t>."</w:t>
      </w:r>
    </w:p>
    <w:p w:rsidR="00BC2457" w:rsidRPr="003F6783" w:rsidRDefault="00BC2457" w:rsidP="00BC2457">
      <w:pPr>
        <w:rPr>
          <w:sz w:val="16"/>
        </w:rPr>
      </w:pPr>
    </w:p>
    <w:p w:rsidR="00BC2457" w:rsidRDefault="00BC2457" w:rsidP="00BC2457">
      <w:pPr>
        <w:pStyle w:val="Heading2"/>
      </w:pPr>
      <w:r>
        <w:lastRenderedPageBreak/>
        <w:t>Wont Pass (No Bargain)</w:t>
      </w:r>
    </w:p>
    <w:p w:rsidR="00BC2457" w:rsidRDefault="00BC2457" w:rsidP="00BC2457">
      <w:pPr>
        <w:pStyle w:val="Heading3"/>
      </w:pPr>
      <w:r>
        <w:lastRenderedPageBreak/>
        <w:t>Frontline</w:t>
      </w:r>
    </w:p>
    <w:p w:rsidR="00BC2457" w:rsidRDefault="00BC2457" w:rsidP="00BC2457">
      <w:pPr>
        <w:pStyle w:val="Heading4"/>
      </w:pPr>
      <w:r>
        <w:t>No chance – running out of time</w:t>
      </w:r>
    </w:p>
    <w:p w:rsidR="00BC2457" w:rsidRDefault="00BC2457" w:rsidP="00BC2457">
      <w:pPr>
        <w:rPr>
          <w:rStyle w:val="StyleStyleBold12pt"/>
        </w:rPr>
      </w:pPr>
      <w:r>
        <w:rPr>
          <w:rStyle w:val="StyleStyleBold12pt"/>
        </w:rPr>
        <w:t>Bennett 7/8</w:t>
      </w:r>
    </w:p>
    <w:p w:rsidR="00BC2457" w:rsidRPr="008A6CF5" w:rsidRDefault="00BC2457" w:rsidP="00BC2457">
      <w:r w:rsidRPr="008A6CF5">
        <w:t xml:space="preserve">[John, Congressional reporter, “No 'Grand Bargain' Talks as Debt Ceiling Complicates Timetable,” Defense News, 2013, </w:t>
      </w:r>
      <w:hyperlink r:id="rId30" w:history="1">
        <w:r w:rsidRPr="008A6CF5">
          <w:rPr>
            <w:rStyle w:val="Hyperlink"/>
          </w:rPr>
          <w:t>http://www.defensenews.com/article/20130708/DEFREG02/307080012/No-Grand-Bargain-Talks-Debt-Ceiling-Complicates-Timetable</w:t>
        </w:r>
      </w:hyperlink>
      <w:r w:rsidRPr="008A6CF5">
        <w:t>]</w:t>
      </w:r>
    </w:p>
    <w:p w:rsidR="00BC2457" w:rsidRPr="008A6CF5" w:rsidRDefault="00BC2457" w:rsidP="00BC2457">
      <w:pPr>
        <w:rPr>
          <w:rStyle w:val="StyleStyleBold12pt"/>
        </w:rPr>
      </w:pPr>
    </w:p>
    <w:p w:rsidR="00BC2457" w:rsidRDefault="00BC2457" w:rsidP="00BC2457">
      <w:r w:rsidRPr="008A6CF5">
        <w:rPr>
          <w:sz w:val="16"/>
        </w:rPr>
        <w:t xml:space="preserve">US </w:t>
      </w:r>
      <w:r w:rsidRPr="008A6CF5">
        <w:rPr>
          <w:rStyle w:val="StyleBoldUnderline"/>
        </w:rPr>
        <w:t>senators long have preferred to pass a sequestration-addressing “grand bargain” bill before battling over the nation’s borrowing limit. Yet</w:t>
      </w:r>
      <w:r w:rsidRPr="008A6CF5">
        <w:rPr>
          <w:sz w:val="16"/>
        </w:rPr>
        <w:t xml:space="preserve"> senators tell Defense News </w:t>
      </w:r>
      <w:r w:rsidRPr="008A6CF5">
        <w:rPr>
          <w:rStyle w:val="StyleBoldUnderline"/>
        </w:rPr>
        <w:t xml:space="preserve">the two parties have </w:t>
      </w:r>
      <w:r w:rsidRPr="008A6CF5">
        <w:rPr>
          <w:rStyle w:val="Emphasis"/>
        </w:rPr>
        <w:t>yet to begin</w:t>
      </w:r>
      <w:r w:rsidRPr="008A6CF5">
        <w:rPr>
          <w:rStyle w:val="StyleBoldUnderline"/>
        </w:rPr>
        <w:t xml:space="preserve"> talks even as the debt ceiling is being </w:t>
      </w:r>
      <w:r w:rsidRPr="008A6CF5">
        <w:rPr>
          <w:rStyle w:val="Emphasis"/>
        </w:rPr>
        <w:t>held together by bureaucratic duct tape</w:t>
      </w:r>
      <w:r w:rsidRPr="008A6CF5">
        <w:rPr>
          <w:sz w:val="16"/>
        </w:rPr>
        <w:t xml:space="preserve">. Both chambers will be back in session this week and are slated to spend most of the rest of July in Washington. But the </w:t>
      </w:r>
      <w:r w:rsidRPr="008A6CF5">
        <w:rPr>
          <w:rStyle w:val="StyleBoldUnderline"/>
        </w:rPr>
        <w:t>House and Senate will leave in mere weeks</w:t>
      </w:r>
      <w:r w:rsidRPr="008A6CF5">
        <w:rPr>
          <w:sz w:val="16"/>
        </w:rPr>
        <w:t xml:space="preserve"> for the legislative branch’s annual August recess, </w:t>
      </w:r>
      <w:r w:rsidRPr="008A6CF5">
        <w:rPr>
          <w:rStyle w:val="StyleBoldUnderline"/>
        </w:rPr>
        <w:t xml:space="preserve">leaving </w:t>
      </w:r>
      <w:r w:rsidRPr="008A6CF5">
        <w:rPr>
          <w:rStyle w:val="Emphasis"/>
        </w:rPr>
        <w:t>just two months</w:t>
      </w:r>
      <w:r w:rsidRPr="008A6CF5">
        <w:rPr>
          <w:rStyle w:val="StyleBoldUnderline"/>
        </w:rPr>
        <w:t xml:space="preserve"> to hammer out a grand bargain</w:t>
      </w:r>
      <w:r w:rsidRPr="008A6CF5">
        <w:rPr>
          <w:sz w:val="16"/>
        </w:rPr>
        <w:t xml:space="preserve"> that would address the remaining nine years of slated defense and domestic cuts. </w:t>
      </w:r>
      <w:r w:rsidRPr="008A6CF5">
        <w:rPr>
          <w:rStyle w:val="StyleBoldUnderline"/>
        </w:rPr>
        <w:t>As little work is being done on a grand bargain bill, a Washington-constructed speed bump threatens to derail the on-again-off-again budget deal talks: a possible battle over the nation’s borrowing limit</w:t>
      </w:r>
      <w:r w:rsidRPr="008A6CF5">
        <w:rPr>
          <w:sz w:val="16"/>
        </w:rPr>
        <w:t xml:space="preserve">. </w:t>
      </w:r>
      <w:r w:rsidRPr="008A6CF5">
        <w:rPr>
          <w:rStyle w:val="Emphasis"/>
        </w:rPr>
        <w:t>The timing</w:t>
      </w:r>
      <w:r w:rsidRPr="008A6CF5">
        <w:rPr>
          <w:rStyle w:val="StyleBoldUnderline"/>
        </w:rPr>
        <w:t xml:space="preserve"> of legislative action by both chambers on the so-called debt ceiling increasingly </w:t>
      </w:r>
      <w:r w:rsidRPr="008A6CF5">
        <w:rPr>
          <w:rStyle w:val="Emphasis"/>
        </w:rPr>
        <w:t>appears as if it will coincide</w:t>
      </w:r>
      <w:r w:rsidRPr="008A6CF5">
        <w:rPr>
          <w:rStyle w:val="StyleBoldUnderline"/>
        </w:rPr>
        <w:t xml:space="preserve"> with the start of work toward a grand bargain. </w:t>
      </w:r>
      <w:r w:rsidRPr="008A6CF5">
        <w:rPr>
          <w:sz w:val="16"/>
        </w:rPr>
        <w:t xml:space="preserve">What once was an issue for May or June has slipped to one for this fall. That’s because the Congressional Budget Office (CBO), in a June report, determined the US Treasury Department can utilize “extraordinary measures” for a few more months to avoid an American default. “CBO projects that those measures will be exhausted in either October or November,” the report states. “In one sense the CBO analysis is good news because the date is much later than had been projected earlier in the year,” federal budget guru Stan Collender wrote in a recent blog post. “But </w:t>
      </w:r>
      <w:r w:rsidRPr="008A6CF5">
        <w:rPr>
          <w:rStyle w:val="StyleBoldUnderline"/>
        </w:rPr>
        <w:t>it’s</w:t>
      </w:r>
      <w:r w:rsidRPr="008A6CF5">
        <w:rPr>
          <w:sz w:val="16"/>
        </w:rPr>
        <w:t xml:space="preserve"> also </w:t>
      </w:r>
      <w:r w:rsidRPr="008A6CF5">
        <w:rPr>
          <w:rStyle w:val="StyleBoldUnderline"/>
        </w:rPr>
        <w:t xml:space="preserve">in the sense that </w:t>
      </w:r>
      <w:r w:rsidRPr="008A6CF5">
        <w:rPr>
          <w:rStyle w:val="Emphasis"/>
        </w:rPr>
        <w:t>bad news</w:t>
      </w:r>
      <w:r w:rsidRPr="008A6CF5">
        <w:rPr>
          <w:rStyle w:val="StyleBoldUnderline"/>
        </w:rPr>
        <w:t xml:space="preserve"> the same end-of-year budget scenario that was so destructive in 2012 is starting to emerge again</w:t>
      </w:r>
      <w:r w:rsidRPr="008A6CF5">
        <w:rPr>
          <w:sz w:val="16"/>
        </w:rPr>
        <w:t xml:space="preserve"> in 2013.” The Bipartisan Policy Center (BPC) projects the “X Date” for a borrowing-limit breach “will occur between mid-August and mid-October, with the most likely points in that range being early September or early October.” One reason for the slightly differing CBO and BPC estimates lies in “the projection window remains nearly half a year away, leaving substantial uncertainty over economic conditions in the interim,” the latter organization noted in a recent report. Using the CBO ceiling estimate, Collender predicts only one or two — if that many — annual appropriations bills will be passed by both chambers and enacted by the start of fiscal 2014 on Oct. 1, which will make necessary another government-wide continuing resolution (CR). “</w:t>
      </w:r>
      <w:r w:rsidRPr="008A6CF5">
        <w:rPr>
          <w:rStyle w:val="StyleBoldUnderline"/>
        </w:rPr>
        <w:t xml:space="preserve">The plan will be to time the end of the </w:t>
      </w:r>
      <w:r w:rsidRPr="008A6CF5">
        <w:rPr>
          <w:rStyle w:val="Emphasis"/>
        </w:rPr>
        <w:t>c</w:t>
      </w:r>
      <w:r w:rsidRPr="008A6CF5">
        <w:rPr>
          <w:sz w:val="16"/>
        </w:rPr>
        <w:t xml:space="preserve">ontinuing </w:t>
      </w:r>
      <w:r w:rsidRPr="008A6CF5">
        <w:rPr>
          <w:rStyle w:val="Emphasis"/>
        </w:rPr>
        <w:t>r</w:t>
      </w:r>
      <w:r w:rsidRPr="008A6CF5">
        <w:rPr>
          <w:sz w:val="16"/>
        </w:rPr>
        <w:t xml:space="preserve">esolution </w:t>
      </w:r>
      <w:r w:rsidRPr="008A6CF5">
        <w:rPr>
          <w:rStyle w:val="StyleBoldUnderline"/>
        </w:rPr>
        <w:t>to the date when the extraordinary measures will run out and a debt ceiling increase will be needed</w:t>
      </w:r>
      <w:r w:rsidRPr="008A6CF5">
        <w:rPr>
          <w:sz w:val="16"/>
        </w:rPr>
        <w:t xml:space="preserve">,” Collender predicts. </w:t>
      </w:r>
      <w:r w:rsidRPr="008A6CF5">
        <w:rPr>
          <w:rStyle w:val="StyleBoldUnderline"/>
        </w:rPr>
        <w:t xml:space="preserve">But with the White House likely to make good on a threat to veto any debt-ceiling hike that contains other provisions, the longtime budget analyst sees hopes for a “clean” borrowing-limit hike and a sequester-addressing budget deal </w:t>
      </w:r>
      <w:r w:rsidRPr="008A6CF5">
        <w:rPr>
          <w:rStyle w:val="Emphasis"/>
        </w:rPr>
        <w:t xml:space="preserve">fading fast. “Nothing will be resolved </w:t>
      </w:r>
      <w:r w:rsidRPr="008A6CF5">
        <w:rPr>
          <w:sz w:val="16"/>
        </w:rPr>
        <w:t xml:space="preserve">by the time the extraordinary measures run out and the first CR expires. With Thanksgiving approaching and members of Congress eager to get home, </w:t>
      </w:r>
      <w:r w:rsidRPr="008A6CF5">
        <w:rPr>
          <w:rStyle w:val="StyleBoldUnderline"/>
        </w:rPr>
        <w:t>a second CR and a short-term increase in the debt ceiling will be enacted</w:t>
      </w:r>
      <w:r w:rsidRPr="008A6CF5">
        <w:rPr>
          <w:sz w:val="16"/>
        </w:rPr>
        <w:t xml:space="preserve"> until Jan. 15, 2014,” Collender said. “That’s the date when a sequester will occur if spending exceeds the cap.” Sen. Richard Shelby, R-Ala., shares that outlook. “</w:t>
      </w:r>
      <w:r w:rsidRPr="008A6CF5">
        <w:rPr>
          <w:rStyle w:val="StyleBoldUnderline"/>
        </w:rPr>
        <w:t>There’s always hope</w:t>
      </w:r>
      <w:r w:rsidRPr="008A6CF5">
        <w:rPr>
          <w:sz w:val="16"/>
        </w:rPr>
        <w:t xml:space="preserve"> there will be [a deal],” he said.</w:t>
      </w:r>
      <w:r w:rsidRPr="00A851F7">
        <w:t xml:space="preserve"> </w:t>
      </w:r>
    </w:p>
    <w:p w:rsidR="00BC2457" w:rsidRDefault="00BC2457" w:rsidP="00BC2457">
      <w:pPr>
        <w:pStyle w:val="Heading4"/>
      </w:pPr>
      <w:r>
        <w:t>Spending talks set up massive fights</w:t>
      </w:r>
    </w:p>
    <w:p w:rsidR="00BC2457" w:rsidRDefault="00BC2457" w:rsidP="00BC2457">
      <w:pPr>
        <w:rPr>
          <w:rStyle w:val="StyleStyleBold12pt"/>
        </w:rPr>
      </w:pPr>
      <w:r>
        <w:rPr>
          <w:rStyle w:val="StyleStyleBold12pt"/>
        </w:rPr>
        <w:t>Strauss 6/20</w:t>
      </w:r>
    </w:p>
    <w:p w:rsidR="00BC2457" w:rsidRDefault="00BC2457" w:rsidP="00BC2457">
      <w:r w:rsidRPr="00667E8E">
        <w:t xml:space="preserve">[Daniel, Staff writer for The Hill, “Boehner: Obama Should 'Get Over' Refusal to Negotiate on Debt Ceiling,” The Hill, 2013, </w:t>
      </w:r>
      <w:hyperlink r:id="rId31" w:history="1">
        <w:r w:rsidRPr="000A09DE">
          <w:rPr>
            <w:rStyle w:val="Hyperlink"/>
          </w:rPr>
          <w:t>http://thehill.com/blogs/blog-briefing-room/news/306863-boehner-obama-should-get-over-refusal-to-negotiate-on-debt-ceiling</w:t>
        </w:r>
      </w:hyperlink>
      <w:r w:rsidRPr="00667E8E">
        <w:t>]</w:t>
      </w:r>
    </w:p>
    <w:p w:rsidR="00BC2457" w:rsidRPr="009A5F9D" w:rsidRDefault="00BC2457" w:rsidP="00BC2457"/>
    <w:p w:rsidR="00BC2457" w:rsidRPr="00FD7633" w:rsidRDefault="00BC2457" w:rsidP="00BC2457">
      <w:pPr>
        <w:rPr>
          <w:sz w:val="16"/>
        </w:rPr>
      </w:pPr>
      <w:r w:rsidRPr="009A5F9D">
        <w:rPr>
          <w:sz w:val="16"/>
        </w:rPr>
        <w:t xml:space="preserve">At a press conference a week earlier, </w:t>
      </w:r>
      <w:r w:rsidRPr="009A5F9D">
        <w:rPr>
          <w:rStyle w:val="StyleBoldUnderline"/>
        </w:rPr>
        <w:t xml:space="preserve">Obama said </w:t>
      </w:r>
      <w:r w:rsidRPr="009A5F9D">
        <w:rPr>
          <w:rStyle w:val="Emphasis"/>
        </w:rPr>
        <w:t>he would not look</w:t>
      </w:r>
      <w:r w:rsidRPr="009A5F9D">
        <w:rPr>
          <w:rStyle w:val="StyleBoldUnderline"/>
        </w:rPr>
        <w:t xml:space="preserve"> to trade federal spending cuts with Republicans in order to raise the debt ceiling.</w:t>
      </w:r>
      <w:r w:rsidRPr="009A5F9D">
        <w:rPr>
          <w:sz w:val="16"/>
        </w:rPr>
        <w:t xml:space="preserve"> </w:t>
      </w:r>
      <w:r w:rsidRPr="009A5F9D">
        <w:rPr>
          <w:rStyle w:val="StyleBoldUnderline"/>
        </w:rPr>
        <w:t xml:space="preserve">Obama described that as a scenario "with a gun to the </w:t>
      </w:r>
      <w:r w:rsidRPr="009A5F9D">
        <w:rPr>
          <w:rStyle w:val="StyleBoldUnderline"/>
        </w:rPr>
        <w:lastRenderedPageBreak/>
        <w:t>head of the American people."</w:t>
      </w:r>
      <w:r w:rsidRPr="009A5F9D">
        <w:rPr>
          <w:sz w:val="16"/>
        </w:rPr>
        <w:t xml:space="preserve"> If the country does default due to congressional refusal to raise the debt ceiling, </w:t>
      </w:r>
      <w:r w:rsidRPr="009A5F9D">
        <w:rPr>
          <w:rStyle w:val="StyleBoldUnderline"/>
        </w:rPr>
        <w:t xml:space="preserve">Obama said, the </w:t>
      </w:r>
      <w:r w:rsidRPr="009A5F9D">
        <w:rPr>
          <w:rStyle w:val="Emphasis"/>
        </w:rPr>
        <w:t>blame would be on Republicans</w:t>
      </w:r>
      <w:r w:rsidRPr="009A5F9D">
        <w:rPr>
          <w:sz w:val="16"/>
        </w:rPr>
        <w:t xml:space="preserve">. "They can act responsibly and pay America's bills, or </w:t>
      </w:r>
      <w:r w:rsidRPr="009A5F9D">
        <w:rPr>
          <w:rStyle w:val="Emphasis"/>
        </w:rPr>
        <w:t>they can act irresponsibly</w:t>
      </w:r>
      <w:r w:rsidRPr="009A5F9D">
        <w:rPr>
          <w:rStyle w:val="StyleBoldUnderline"/>
        </w:rPr>
        <w:t xml:space="preserve"> and put America through another economic crisis," Obama said </w:t>
      </w:r>
      <w:r w:rsidRPr="009A5F9D">
        <w:rPr>
          <w:sz w:val="16"/>
        </w:rPr>
        <w:t>according to Reuters. "But they will not collect a ransom in exchange for not crashing the American economy."</w:t>
      </w:r>
    </w:p>
    <w:p w:rsidR="00BC2457" w:rsidRDefault="00BC2457" w:rsidP="00BC2457">
      <w:pPr>
        <w:rPr>
          <w:rStyle w:val="Emphasis"/>
        </w:rPr>
      </w:pPr>
      <w:r w:rsidRPr="008A6CF5">
        <w:rPr>
          <w:sz w:val="16"/>
        </w:rPr>
        <w:t xml:space="preserve"> “</w:t>
      </w:r>
      <w:r w:rsidRPr="008A6CF5">
        <w:rPr>
          <w:rStyle w:val="StyleBoldUnderline"/>
        </w:rPr>
        <w:t xml:space="preserve">But </w:t>
      </w:r>
      <w:r w:rsidRPr="008A6CF5">
        <w:rPr>
          <w:rStyle w:val="Emphasis"/>
        </w:rPr>
        <w:t>as time moves on, it begins to wane.”</w:t>
      </w:r>
    </w:p>
    <w:p w:rsidR="00BC2457" w:rsidRPr="00A851F7" w:rsidRDefault="00BC2457" w:rsidP="00BC2457">
      <w:pPr>
        <w:pStyle w:val="Heading3"/>
      </w:pPr>
      <w:r w:rsidRPr="00A851F7">
        <w:lastRenderedPageBreak/>
        <w:t>Wont Pass – GOP Extension</w:t>
      </w:r>
    </w:p>
    <w:p w:rsidR="00BC2457" w:rsidRDefault="00BC2457" w:rsidP="00BC2457">
      <w:pPr>
        <w:pStyle w:val="Heading4"/>
      </w:pPr>
      <w:r>
        <w:t>GOP’s hardline strategy on grand bargain means long protracted fights</w:t>
      </w:r>
    </w:p>
    <w:p w:rsidR="00BC2457" w:rsidRDefault="00BC2457" w:rsidP="00BC2457">
      <w:pPr>
        <w:rPr>
          <w:rStyle w:val="StyleStyleBold12pt"/>
        </w:rPr>
      </w:pPr>
      <w:r>
        <w:rPr>
          <w:rStyle w:val="StyleStyleBold12pt"/>
        </w:rPr>
        <w:t>Logiurato 7/11</w:t>
      </w:r>
    </w:p>
    <w:p w:rsidR="00BC2457" w:rsidRPr="00E36A05" w:rsidRDefault="00BC2457" w:rsidP="00BC2457">
      <w:r w:rsidRPr="00E36A05">
        <w:t xml:space="preserve">[Brett, syndicated political reporter, “We're in for a Long Fight over the Debt Ceiling before There's A Resolution on Immigration,” Business Insider, </w:t>
      </w:r>
      <w:r>
        <w:t>2013,</w:t>
      </w:r>
      <w:r w:rsidRPr="00E36A05">
        <w:t xml:space="preserve"> </w:t>
      </w:r>
      <w:hyperlink r:id="rId32" w:anchor="ixzz2ZQS0B6io" w:history="1">
        <w:r w:rsidRPr="00E36A05">
          <w:rPr>
            <w:rStyle w:val="Hyperlink"/>
          </w:rPr>
          <w:t>http://www.businessinsider.com/immigration-reform-debt-ceiling-house-republicans-john-boehner-2013-7#ixzz2ZQS0B6io</w:t>
        </w:r>
      </w:hyperlink>
      <w:r w:rsidRPr="00E36A05">
        <w:t>]</w:t>
      </w:r>
    </w:p>
    <w:p w:rsidR="00BC2457" w:rsidRPr="00A5707C" w:rsidRDefault="00BC2457" w:rsidP="00BC2457"/>
    <w:p w:rsidR="00BC2457" w:rsidRPr="00A851F7" w:rsidRDefault="00BC2457" w:rsidP="00BC2457">
      <w:pPr>
        <w:rPr>
          <w:sz w:val="14"/>
        </w:rPr>
      </w:pPr>
      <w:r w:rsidRPr="00A5707C">
        <w:rPr>
          <w:rStyle w:val="StyleBoldUnderline"/>
        </w:rPr>
        <w:t>The debt-ceiling playbook is based on</w:t>
      </w:r>
      <w:r w:rsidRPr="00667E8E">
        <w:rPr>
          <w:sz w:val="14"/>
        </w:rPr>
        <w:t xml:space="preserve"> the budget of Rep. Paul </w:t>
      </w:r>
      <w:r w:rsidRPr="00A5707C">
        <w:rPr>
          <w:rStyle w:val="StyleBoldUnderline"/>
        </w:rPr>
        <w:t>Ryan</w:t>
      </w:r>
      <w:r w:rsidRPr="00667E8E">
        <w:rPr>
          <w:sz w:val="14"/>
        </w:rPr>
        <w:t xml:space="preserve"> (R-Wis.). For a long-term debt ceiling increase, for example, </w:t>
      </w:r>
      <w:r w:rsidRPr="00A5707C">
        <w:rPr>
          <w:rStyle w:val="StyleBoldUnderline"/>
        </w:rPr>
        <w:t>Republicans are going to demand a plan to privatize Medicare</w:t>
      </w:r>
      <w:r w:rsidRPr="00667E8E">
        <w:rPr>
          <w:sz w:val="14"/>
        </w:rPr>
        <w:t xml:space="preserve"> — </w:t>
      </w:r>
      <w:r w:rsidRPr="00120F85">
        <w:rPr>
          <w:rStyle w:val="Emphasis"/>
        </w:rPr>
        <w:t>the most controversial aspect</w:t>
      </w:r>
      <w:r w:rsidRPr="00667E8E">
        <w:rPr>
          <w:sz w:val="14"/>
        </w:rPr>
        <w:t xml:space="preserve"> of the Ryan budget. For even a short-term increase, </w:t>
      </w:r>
      <w:r w:rsidRPr="00A5707C">
        <w:rPr>
          <w:rStyle w:val="StyleBoldUnderline"/>
        </w:rPr>
        <w:t>they'll ask that Social Security and</w:t>
      </w:r>
      <w:r w:rsidRPr="00667E8E">
        <w:rPr>
          <w:sz w:val="14"/>
        </w:rPr>
        <w:t xml:space="preserve">/or </w:t>
      </w:r>
      <w:r w:rsidRPr="00A5707C">
        <w:rPr>
          <w:rStyle w:val="StyleBoldUnderline"/>
        </w:rPr>
        <w:t>Medicare be means-tested</w:t>
      </w:r>
      <w:r w:rsidRPr="00667E8E">
        <w:rPr>
          <w:sz w:val="14"/>
        </w:rPr>
        <w:t xml:space="preserve">. </w:t>
      </w:r>
      <w:r w:rsidRPr="00120F85">
        <w:rPr>
          <w:rStyle w:val="StyleBoldUnderline"/>
        </w:rPr>
        <w:t>If Republicans</w:t>
      </w:r>
      <w:r w:rsidRPr="00667E8E">
        <w:rPr>
          <w:sz w:val="14"/>
        </w:rPr>
        <w:t xml:space="preserve"> and House Speaker John Boehner </w:t>
      </w:r>
      <w:r w:rsidRPr="00120F85">
        <w:rPr>
          <w:rStyle w:val="StyleBoldUnderline"/>
        </w:rPr>
        <w:t xml:space="preserve">stick to this planned strategy, </w:t>
      </w:r>
      <w:r w:rsidRPr="00120F85">
        <w:rPr>
          <w:rStyle w:val="Emphasis"/>
        </w:rPr>
        <w:t>it will obviously</w:t>
      </w:r>
      <w:r w:rsidRPr="00120F85">
        <w:rPr>
          <w:rStyle w:val="StyleBoldUnderline"/>
        </w:rPr>
        <w:t xml:space="preserve"> run into some </w:t>
      </w:r>
      <w:r w:rsidRPr="00120F85">
        <w:rPr>
          <w:rStyle w:val="Emphasis"/>
        </w:rPr>
        <w:t>huge resistance</w:t>
      </w:r>
      <w:r w:rsidRPr="00120F85">
        <w:rPr>
          <w:rStyle w:val="StyleBoldUnderline"/>
        </w:rPr>
        <w:t xml:space="preserve"> from both House and Senate Democrats and Obama, who has said he won't negotiate</w:t>
      </w:r>
      <w:r w:rsidRPr="00667E8E">
        <w:rPr>
          <w:sz w:val="14"/>
        </w:rPr>
        <w:t xml:space="preserve"> again over raising the debt ceiling. </w:t>
      </w:r>
      <w:r w:rsidRPr="00120F85">
        <w:rPr>
          <w:rStyle w:val="StyleBoldUnderline"/>
        </w:rPr>
        <w:t xml:space="preserve">This could make for </w:t>
      </w:r>
      <w:r w:rsidRPr="00120F85">
        <w:rPr>
          <w:rStyle w:val="Emphasis"/>
        </w:rPr>
        <w:t>a long fight</w:t>
      </w:r>
      <w:r w:rsidRPr="00120F85">
        <w:rPr>
          <w:rStyle w:val="StyleBoldUnderline"/>
        </w:rPr>
        <w:t xml:space="preserve"> in September and October </w:t>
      </w:r>
      <w:r w:rsidRPr="00667E8E">
        <w:rPr>
          <w:sz w:val="14"/>
        </w:rPr>
        <w:t xml:space="preserve">— the debt ceiling needs to be raised, most likely, by sometime in November. And </w:t>
      </w:r>
      <w:r w:rsidRPr="00120F85">
        <w:rPr>
          <w:rStyle w:val="Emphasis"/>
        </w:rPr>
        <w:t xml:space="preserve">it could distract </w:t>
      </w:r>
      <w:r w:rsidRPr="00120F85">
        <w:rPr>
          <w:rStyle w:val="StyleBoldUnderline"/>
        </w:rPr>
        <w:t>the House</w:t>
      </w:r>
      <w:r w:rsidRPr="00667E8E">
        <w:rPr>
          <w:sz w:val="14"/>
        </w:rPr>
        <w:t xml:space="preserve"> when it returns from its summer recess.</w:t>
      </w:r>
    </w:p>
    <w:p w:rsidR="00FB75EF" w:rsidRDefault="00FB75EF" w:rsidP="00FB75EF"/>
    <w:p w:rsidR="00FB75EF" w:rsidRDefault="00FB75EF" w:rsidP="00FB75EF"/>
    <w:p w:rsidR="00FB75EF" w:rsidRPr="0046013D" w:rsidRDefault="00FB75EF" w:rsidP="00FB75EF"/>
    <w:p w:rsidR="00FB75EF" w:rsidRDefault="00FB75EF" w:rsidP="00BC2457">
      <w:pPr>
        <w:pStyle w:val="Heading1"/>
      </w:pPr>
      <w:r>
        <w:lastRenderedPageBreak/>
        <w:t>Internals</w:t>
      </w:r>
    </w:p>
    <w:p w:rsidR="00FB75EF" w:rsidRDefault="00FB75EF" w:rsidP="00FB75EF"/>
    <w:p w:rsidR="00FB75EF" w:rsidRPr="00FE50AA" w:rsidRDefault="00FB75EF" w:rsidP="00FB75EF"/>
    <w:p w:rsidR="00FB75EF" w:rsidRDefault="00FB75EF" w:rsidP="00FB75EF">
      <w:pPr>
        <w:pStyle w:val="Heading3"/>
      </w:pPr>
      <w:r>
        <w:lastRenderedPageBreak/>
        <w:t>2NC Ext - Prolonged Fight Trick</w:t>
      </w:r>
    </w:p>
    <w:p w:rsidR="00FB75EF" w:rsidRDefault="00FB75EF" w:rsidP="00FB75EF"/>
    <w:p w:rsidR="00FB75EF" w:rsidRDefault="00FB75EF" w:rsidP="00FB75EF"/>
    <w:p w:rsidR="00FB75EF" w:rsidRDefault="00FB75EF" w:rsidP="00FB75EF">
      <w:pPr>
        <w:pStyle w:val="Heading4"/>
      </w:pPr>
      <w:r>
        <w:t>PC Key to avoid prolonged standoff over debt ceiling that tanks economy</w:t>
      </w:r>
    </w:p>
    <w:p w:rsidR="00FB75EF" w:rsidRPr="00CF4CD2" w:rsidRDefault="00FB75EF" w:rsidP="00FB75EF">
      <w:pPr>
        <w:rPr>
          <w:rStyle w:val="StyleStyleBold12pt"/>
          <w:b w:val="0"/>
          <w:sz w:val="16"/>
          <w:szCs w:val="16"/>
        </w:rPr>
      </w:pPr>
      <w:r>
        <w:rPr>
          <w:rStyle w:val="StyleStyleBold12pt"/>
        </w:rPr>
        <w:t xml:space="preserve">McGregor, 13  </w:t>
      </w:r>
      <w:r w:rsidRPr="00CF4CD2">
        <w:rPr>
          <w:rStyle w:val="StyleStyleBold12pt"/>
          <w:b w:val="0"/>
          <w:sz w:val="16"/>
          <w:szCs w:val="16"/>
        </w:rPr>
        <w:t>(Richard, Richard McGregor (born 1958) is a journalist, writer and author. He was the chief political correspondent, Japan correspondent and China correspondent for The Australian. He also worked for the International Herald Tribune, the BBC and the Far Eastern Economic Review. He has worked as a journalist in Taiwan, Sydney, Canberra and Melbourne.[1] He is the former bureau chief for the Financial Times. He has written The Party: The Secret World of China's Communist Rulers.[2] The book was published by Allen Lane from Penguin Press in the UK and HarperCol</w:t>
      </w:r>
      <w:r>
        <w:rPr>
          <w:rStyle w:val="StyleStyleBold12pt"/>
          <w:b w:val="0"/>
          <w:sz w:val="16"/>
          <w:szCs w:val="16"/>
        </w:rPr>
        <w:t xml:space="preserve">lins in the US in June 2010.[3]  </w:t>
      </w:r>
      <w:r w:rsidRPr="00CF4CD2">
        <w:rPr>
          <w:rStyle w:val="StyleStyleBold12pt"/>
          <w:b w:val="0"/>
          <w:sz w:val="16"/>
          <w:szCs w:val="16"/>
        </w:rPr>
        <w:t>McGregor has won the 2010 Society of Publishers in Asia (SOPA) Editorial Excellence Award [1] for reporting on the Xinjiang Riots[10] and the SOPA Award in 2008 for Editorial Intelligences.[1][11] Financial Times, 6/24,</w:t>
      </w:r>
    </w:p>
    <w:p w:rsidR="00FB75EF" w:rsidRPr="00CF4CD2" w:rsidRDefault="00FB75EF" w:rsidP="00FB75EF">
      <w:pPr>
        <w:rPr>
          <w:sz w:val="16"/>
          <w:szCs w:val="16"/>
        </w:rPr>
      </w:pPr>
      <w:hyperlink r:id="rId33" w:history="1">
        <w:r w:rsidRPr="00CF4CD2">
          <w:rPr>
            <w:rStyle w:val="Hyperlink"/>
            <w:sz w:val="16"/>
            <w:szCs w:val="16"/>
          </w:rPr>
          <w:t>http://www.ft.com/cms/s/0/3a66c240-dc0f-11e2-8853-00144feab7de.html#axzz2Z7YPAEJQ</w:t>
        </w:r>
      </w:hyperlink>
    </w:p>
    <w:p w:rsidR="00FB75EF" w:rsidRDefault="00FB75EF" w:rsidP="00FB75EF"/>
    <w:p w:rsidR="00FB75EF" w:rsidRDefault="00FB75EF" w:rsidP="00FB75EF">
      <w:pPr>
        <w:rPr>
          <w:sz w:val="16"/>
        </w:rPr>
      </w:pPr>
      <w:r w:rsidRPr="00CF4CD2">
        <w:rPr>
          <w:rStyle w:val="StyleBoldUnderline"/>
        </w:rPr>
        <w:t>The debt ceiling debate will take place in a very different context</w:t>
      </w:r>
      <w:r w:rsidRPr="00CF4CD2">
        <w:rPr>
          <w:sz w:val="16"/>
        </w:rPr>
        <w:t xml:space="preserve"> this time, with the economy recovering and the US budget deficit falling rapidly after earlier deals on tax rises and spending cuts. “There is also a certain crisis fatigue,” said Stan Collender, a former congressional staffer, at Qorvis Communication, a Washington consultancy. </w:t>
      </w:r>
      <w:r w:rsidRPr="00CF4CD2">
        <w:rPr>
          <w:rStyle w:val="StyleBoldUnderline"/>
        </w:rPr>
        <w:t xml:space="preserve">The debt ceiling will probably be increased eventually, even if a </w:t>
      </w:r>
      <w:r w:rsidRPr="005C7384">
        <w:rPr>
          <w:rStyle w:val="Emphasis"/>
        </w:rPr>
        <w:t>prolonged stand-off has the potential to damage confidence</w:t>
      </w:r>
      <w:r w:rsidRPr="00CF4CD2">
        <w:rPr>
          <w:rStyle w:val="StyleBoldUnderline"/>
        </w:rPr>
        <w:t xml:space="preserve"> in the economy.</w:t>
      </w:r>
      <w:r>
        <w:rPr>
          <w:rStyle w:val="StyleBoldUnderline"/>
        </w:rPr>
        <w:t xml:space="preserve"> </w:t>
      </w:r>
      <w:r w:rsidRPr="00CF4CD2">
        <w:rPr>
          <w:rStyle w:val="StyleBoldUnderline"/>
        </w:rPr>
        <w:t xml:space="preserve">“This isn’t 2011: if Republicans provoke a debt ceiling confrontation over demands for massive, offsetting spending cuts, the business community is going to come </w:t>
      </w:r>
      <w:r w:rsidRPr="00CF4CD2">
        <w:rPr>
          <w:rStyle w:val="Emphasis"/>
        </w:rPr>
        <w:t>unglued</w:t>
      </w:r>
      <w:r w:rsidRPr="00CF4CD2">
        <w:rPr>
          <w:sz w:val="16"/>
        </w:rPr>
        <w:t xml:space="preserve">,” said John Lawrence, former chief of staff to Nancy Pelosi, the Democratic minority leader in the House. But </w:t>
      </w:r>
      <w:r w:rsidRPr="00CF4CD2">
        <w:rPr>
          <w:rStyle w:val="StyleBoldUnderline"/>
        </w:rPr>
        <w:t xml:space="preserve">the </w:t>
      </w:r>
      <w:r w:rsidRPr="00CF4CD2">
        <w:rPr>
          <w:rStyle w:val="Emphasis"/>
        </w:rPr>
        <w:t>political capital needed</w:t>
      </w:r>
      <w:r w:rsidRPr="00CF4CD2">
        <w:rPr>
          <w:rStyle w:val="StyleBoldUnderline"/>
        </w:rPr>
        <w:t xml:space="preserve"> to get the statutory debt ceiling raised has the potential to drain</w:t>
      </w:r>
      <w:r w:rsidRPr="00CF4CD2">
        <w:rPr>
          <w:sz w:val="16"/>
        </w:rPr>
        <w:t xml:space="preserve"> the </w:t>
      </w:r>
      <w:r w:rsidRPr="00CF4CD2">
        <w:rPr>
          <w:rStyle w:val="StyleBoldUnderline"/>
        </w:rPr>
        <w:t>energy</w:t>
      </w:r>
      <w:r w:rsidRPr="00CF4CD2">
        <w:rPr>
          <w:sz w:val="16"/>
        </w:rPr>
        <w:t xml:space="preserve"> and spirit of compromise that both sides will need to forge a majority coalition for immigration.</w:t>
      </w:r>
    </w:p>
    <w:p w:rsidR="00FB75EF" w:rsidRPr="002B221D" w:rsidRDefault="00FB75EF" w:rsidP="00FB75EF"/>
    <w:p w:rsidR="00FB75EF" w:rsidRDefault="00FB75EF" w:rsidP="00FB75EF"/>
    <w:p w:rsidR="00FB75EF" w:rsidRPr="002B221D" w:rsidRDefault="00FB75EF" w:rsidP="00FB75EF"/>
    <w:p w:rsidR="00FB75EF" w:rsidRDefault="00FB75EF" w:rsidP="00FB75EF">
      <w:pPr>
        <w:rPr>
          <w:rStyle w:val="StyleBoldUnderline"/>
        </w:rPr>
      </w:pPr>
    </w:p>
    <w:p w:rsidR="00FB75EF" w:rsidRDefault="00FB75EF" w:rsidP="00FB75EF">
      <w:pPr>
        <w:pStyle w:val="Heading3"/>
      </w:pPr>
      <w:r>
        <w:lastRenderedPageBreak/>
        <w:t xml:space="preserve">     Ext – Avoiding Negotiations/Preconditions is key </w:t>
      </w:r>
    </w:p>
    <w:p w:rsidR="00FB75EF" w:rsidRDefault="00FB75EF" w:rsidP="00FB75EF"/>
    <w:p w:rsidR="00FB75EF" w:rsidRDefault="00FB75EF" w:rsidP="00FB75EF"/>
    <w:p w:rsidR="00FB75EF" w:rsidRPr="00FB75EF" w:rsidRDefault="00FB75EF" w:rsidP="00FB75EF">
      <w:pPr>
        <w:pStyle w:val="Heading4"/>
      </w:pPr>
      <w:r w:rsidRPr="00FB75EF">
        <w:t>Failure possible and collapses economy – must pass WITHOUT PRECONDITIONS to avoid precedent  of brinkship and market freakout</w:t>
      </w:r>
    </w:p>
    <w:p w:rsidR="00FB75EF" w:rsidRPr="00217C7F" w:rsidRDefault="00FB75EF" w:rsidP="00FB75EF">
      <w:pPr>
        <w:rPr>
          <w:rStyle w:val="StyleStyleBold12pt"/>
        </w:rPr>
      </w:pPr>
      <w:r w:rsidRPr="00217C7F">
        <w:rPr>
          <w:rStyle w:val="StyleStyleBold12pt"/>
        </w:rPr>
        <w:t>Horwitz, 13</w:t>
      </w:r>
    </w:p>
    <w:p w:rsidR="00FB75EF" w:rsidRDefault="00FB75EF" w:rsidP="00FB75EF">
      <w:r>
        <w:t>Noah M. Horwitz, The Justice,  Current Columnist at The Justice, Past, Consultant at City of Houston</w:t>
      </w:r>
    </w:p>
    <w:p w:rsidR="00FB75EF" w:rsidRDefault="00FB75EF" w:rsidP="00FB75EF">
      <w:r>
        <w:t xml:space="preserve">Education Brandeis University, The Emery/Weiner School1 1/21/13, </w:t>
      </w:r>
      <w:hyperlink r:id="rId34" w:history="1">
        <w:r w:rsidRPr="004F4EC3">
          <w:rPr>
            <w:rStyle w:val="Hyperlink"/>
          </w:rPr>
          <w:t>http://www.thejustice.org/forum/obama-must-not-concede-to-congress-in-debt-ceiling-debate-1.2974163#.UeibW404uSp</w:t>
        </w:r>
      </w:hyperlink>
    </w:p>
    <w:p w:rsidR="00FB75EF" w:rsidRDefault="00FB75EF" w:rsidP="00FB75EF"/>
    <w:p w:rsidR="00FB75EF" w:rsidRPr="00AC72B2" w:rsidRDefault="00FB75EF" w:rsidP="00FB75EF">
      <w:pPr>
        <w:rPr>
          <w:rStyle w:val="StyleBoldUnderline"/>
        </w:rPr>
      </w:pPr>
      <w:r w:rsidRPr="00AC72B2">
        <w:rPr>
          <w:rStyle w:val="StyleBoldUnderline"/>
        </w:rPr>
        <w:t>Obama must not concede to Congress in debt ceiling debate</w:t>
      </w:r>
      <w:r>
        <w:rPr>
          <w:rStyle w:val="StyleBoldUnderline"/>
        </w:rPr>
        <w:t xml:space="preserve"> </w:t>
      </w:r>
      <w:r w:rsidRPr="00117F3D">
        <w:rPr>
          <w:sz w:val="16"/>
        </w:rPr>
        <w:t xml:space="preserve">We have heard it before. Congresswoman Michele Bachmann summed up the Republicans’ position on the debt ceiling in 2011, when she famously stated that Congress would not give President Barack Obama “a blank check for spending,” her term for raising the debt ceiling. Now once again, </w:t>
      </w:r>
      <w:r w:rsidRPr="00AC72B2">
        <w:rPr>
          <w:rStyle w:val="StyleBoldUnderline"/>
        </w:rPr>
        <w:t>our nation stands perilously close to reaching the debt ceiling</w:t>
      </w:r>
      <w:r w:rsidRPr="00117F3D">
        <w:rPr>
          <w:sz w:val="16"/>
        </w:rPr>
        <w:t xml:space="preserve">, the statutory limit on how much debt the United States government may hold at any one time. By </w:t>
      </w:r>
      <w:r w:rsidRPr="00AC72B2">
        <w:rPr>
          <w:rStyle w:val="StyleBoldUnderline"/>
        </w:rPr>
        <w:t>taking the debt ceiling hostage</w:t>
      </w:r>
      <w:r w:rsidRPr="00117F3D">
        <w:rPr>
          <w:sz w:val="16"/>
        </w:rPr>
        <w:t xml:space="preserve">, House Republicans </w:t>
      </w:r>
      <w:r w:rsidRPr="00AC72B2">
        <w:rPr>
          <w:rStyle w:val="StyleBoldUnderline"/>
        </w:rPr>
        <w:t>threaten to cause the United States to default on its debt</w:t>
      </w:r>
      <w:r w:rsidRPr="00117F3D">
        <w:rPr>
          <w:sz w:val="16"/>
        </w:rPr>
        <w:t xml:space="preserve">. Such a scenario is frightening, </w:t>
      </w:r>
      <w:r w:rsidRPr="00AC72B2">
        <w:rPr>
          <w:rStyle w:val="StyleBoldUnderline"/>
        </w:rPr>
        <w:t xml:space="preserve">having the ability to </w:t>
      </w:r>
      <w:r w:rsidRPr="00AC72B2">
        <w:rPr>
          <w:rStyle w:val="Emphasis"/>
        </w:rPr>
        <w:t>send global financial markets into unmitigated disaster</w:t>
      </w:r>
      <w:r w:rsidRPr="00117F3D">
        <w:rPr>
          <w:sz w:val="16"/>
        </w:rPr>
        <w:t xml:space="preserve">. </w:t>
      </w:r>
      <w:r w:rsidRPr="00AC72B2">
        <w:rPr>
          <w:rStyle w:val="StyleBoldUnderline"/>
        </w:rPr>
        <w:t>Obama is</w:t>
      </w:r>
      <w:r w:rsidRPr="00117F3D">
        <w:rPr>
          <w:sz w:val="16"/>
        </w:rPr>
        <w:t xml:space="preserve"> in the </w:t>
      </w:r>
      <w:r w:rsidRPr="00AC72B2">
        <w:rPr>
          <w:rStyle w:val="StyleBoldUnderline"/>
        </w:rPr>
        <w:t xml:space="preserve">right to demand Congress raise the debt ceiling </w:t>
      </w:r>
      <w:r w:rsidRPr="00AC72B2">
        <w:rPr>
          <w:rStyle w:val="Emphasis"/>
        </w:rPr>
        <w:t>without preconditions.</w:t>
      </w:r>
      <w:r>
        <w:rPr>
          <w:rStyle w:val="StyleBoldUnderline"/>
        </w:rPr>
        <w:t xml:space="preserve"> </w:t>
      </w:r>
      <w:r w:rsidRPr="00117F3D">
        <w:rPr>
          <w:sz w:val="16"/>
        </w:rPr>
        <w:t xml:space="preserve">The debt ceiling was created in 1917, not—as many put it—to serve as a roadblock to further spending, but to ease the job of the Treasury Secretary in issuing bonds to service the nation’s deficit. </w:t>
      </w:r>
      <w:r w:rsidRPr="00AC72B2">
        <w:rPr>
          <w:rStyle w:val="StyleBoldUnderline"/>
        </w:rPr>
        <w:t>The debt ceiling</w:t>
      </w:r>
      <w:r w:rsidRPr="00117F3D">
        <w:rPr>
          <w:sz w:val="16"/>
        </w:rPr>
        <w:t xml:space="preserve">, always a tool of bonds and not of spending caps, </w:t>
      </w:r>
      <w:r w:rsidRPr="00AC72B2">
        <w:rPr>
          <w:rStyle w:val="StyleBoldUnderline"/>
        </w:rPr>
        <w:t>has been raised countless times</w:t>
      </w:r>
      <w:r w:rsidRPr="00117F3D">
        <w:rPr>
          <w:sz w:val="16"/>
        </w:rPr>
        <w:t xml:space="preserve">, including 76 such instances just since the 1960s. </w:t>
      </w:r>
      <w:r w:rsidRPr="00AC72B2">
        <w:rPr>
          <w:rStyle w:val="StyleBoldUnderline"/>
        </w:rPr>
        <w:t>Why now, then, is the Congress so recalcitrant upon using this tool of brinkmanship as leverage</w:t>
      </w:r>
      <w:r w:rsidRPr="00117F3D">
        <w:rPr>
          <w:sz w:val="16"/>
        </w:rPr>
        <w:t xml:space="preserve"> for its extreme goals? Enter the Tea Party. In 2010, when House Republicans were voted back into power, many were catapulted by extreme zealots from the Tea Party, who had often never held political office before and detested the moderate Republican establishment. </w:t>
      </w:r>
      <w:r w:rsidRPr="00AC72B2">
        <w:rPr>
          <w:rStyle w:val="StyleBoldUnderline"/>
        </w:rPr>
        <w:t>In 2011, and now again in 2013, they see the debt ceiling as a tool for a partisan fight</w:t>
      </w:r>
      <w:r w:rsidRPr="00117F3D">
        <w:rPr>
          <w:sz w:val="16"/>
        </w:rPr>
        <w:t>—like the fiscal cliff—</w:t>
      </w:r>
      <w:r w:rsidRPr="00AC72B2">
        <w:rPr>
          <w:rStyle w:val="StyleBoldUnderline"/>
        </w:rPr>
        <w:t>and not as the dangerous nuclear button it is</w:t>
      </w:r>
      <w:r w:rsidRPr="00117F3D">
        <w:rPr>
          <w:sz w:val="16"/>
        </w:rPr>
        <w:t xml:space="preserve">. </w:t>
      </w:r>
      <w:r w:rsidRPr="00AC72B2">
        <w:rPr>
          <w:rStyle w:val="StyleBoldUnderline"/>
        </w:rPr>
        <w:t xml:space="preserve">The 2011 debt ceiling crisis saw Republicans demand (and receive) massive spending cuts in exchange for their willingness to not put the United States into default and </w:t>
      </w:r>
      <w:r w:rsidRPr="00AC72B2">
        <w:rPr>
          <w:rStyle w:val="Emphasis"/>
        </w:rPr>
        <w:t>plunge the global economy into a cataclysm</w:t>
      </w:r>
      <w:r w:rsidRPr="00117F3D">
        <w:rPr>
          <w:sz w:val="16"/>
        </w:rPr>
        <w:t>. In the end</w:t>
      </w:r>
      <w:r w:rsidRPr="00AC72B2">
        <w:rPr>
          <w:rStyle w:val="StyleBoldUnderline"/>
        </w:rPr>
        <w:t xml:space="preserve">, the </w:t>
      </w:r>
      <w:r w:rsidRPr="00117F3D">
        <w:rPr>
          <w:rStyle w:val="Emphasis"/>
        </w:rPr>
        <w:t>political brinkmanship</w:t>
      </w:r>
      <w:r w:rsidRPr="00AC72B2">
        <w:rPr>
          <w:rStyle w:val="StyleBoldUnderline"/>
        </w:rPr>
        <w:t xml:space="preserve"> caused Standard &amp; Poor’s to downgrade the United States’ credit rating.</w:t>
      </w:r>
      <w:r>
        <w:rPr>
          <w:rStyle w:val="StyleBoldUnderline"/>
        </w:rPr>
        <w:t xml:space="preserve"> </w:t>
      </w:r>
      <w:r w:rsidRPr="00AC72B2">
        <w:rPr>
          <w:rStyle w:val="StyleBoldUnderline"/>
        </w:rPr>
        <w:t xml:space="preserve">A refusal to raise the debt ceiling would mean the United States might not be able to pay its bills. </w:t>
      </w:r>
      <w:r w:rsidRPr="00117F3D">
        <w:rPr>
          <w:sz w:val="16"/>
        </w:rPr>
        <w:t xml:space="preserve">Raising the debt ceiling does not, as Michele Bachmann might suggest, give the President a blank check to continue spending unfettered. All debt which would be borrowed against the new debt ceiling, or any other, would have to be separately approved by Congress. The only reason the current debt ceiling, set at $16.4 trillion dollars, will be reached soon is because of spending bills and appropriations passed by Congress and signed by Obama. If Congress is truly serious about curbing spending, then playing with the idea of an American default is not the way to go about it. Instead, they should offer actual solutions to our finances by proposing leaner budgets. President </w:t>
      </w:r>
      <w:r w:rsidRPr="00AC72B2">
        <w:rPr>
          <w:rStyle w:val="StyleBoldUnderline"/>
        </w:rPr>
        <w:t xml:space="preserve">Obama decided to </w:t>
      </w:r>
      <w:r w:rsidRPr="00117F3D">
        <w:rPr>
          <w:rStyle w:val="Emphasis"/>
        </w:rPr>
        <w:t>play into the hands</w:t>
      </w:r>
      <w:r w:rsidRPr="00AC72B2">
        <w:rPr>
          <w:rStyle w:val="StyleBoldUnderline"/>
        </w:rPr>
        <w:t xml:space="preserve"> of the House Republicans in 2011, and negotiated with them over a debt ceiling raise</w:t>
      </w:r>
      <w:r w:rsidRPr="00117F3D">
        <w:rPr>
          <w:sz w:val="16"/>
        </w:rPr>
        <w:t xml:space="preserve">. The deal that was reached brought heavy condemnation, both from the right and the left. </w:t>
      </w:r>
      <w:r w:rsidRPr="00AC72B2">
        <w:rPr>
          <w:rStyle w:val="StyleBoldUnderline"/>
        </w:rPr>
        <w:t>This time around, Obama has made clear his position: the House Republicans have blackmailed the administration with the debt ceiling, and he will not negotiate with them. Obama has repeated himself many times, insisting that no preconditions be attached to a vote to raise the debt ceiling.</w:t>
      </w:r>
      <w:r>
        <w:rPr>
          <w:rStyle w:val="StyleBoldUnderline"/>
        </w:rPr>
        <w:t xml:space="preserve"> </w:t>
      </w:r>
      <w:r w:rsidRPr="00AC72B2">
        <w:rPr>
          <w:rStyle w:val="StyleBoldUnderline"/>
        </w:rPr>
        <w:t>Such a position is not only understood, it is needed</w:t>
      </w:r>
      <w:r w:rsidRPr="00117F3D">
        <w:rPr>
          <w:sz w:val="16"/>
        </w:rPr>
        <w:t xml:space="preserve">. Whether it has been President George Bush and Speaker Nancy Pelosi, President Bill Clinton and Speaker Newt Gingrich or President Ronald Reagan and Speaker Tip O’Neil, </w:t>
      </w:r>
      <w:r w:rsidRPr="00AC72B2">
        <w:rPr>
          <w:rStyle w:val="StyleBoldUnderline"/>
        </w:rPr>
        <w:t xml:space="preserve">divided governments have raised the debt ceiling dozens of times </w:t>
      </w:r>
      <w:r w:rsidRPr="00B65E38">
        <w:rPr>
          <w:rStyle w:val="Emphasis"/>
        </w:rPr>
        <w:t>without preconditions</w:t>
      </w:r>
      <w:r w:rsidRPr="00AC72B2">
        <w:rPr>
          <w:rStyle w:val="StyleBoldUnderline"/>
        </w:rPr>
        <w:t xml:space="preserve">. It is a </w:t>
      </w:r>
      <w:r w:rsidRPr="00AC72B2">
        <w:rPr>
          <w:rStyle w:val="Emphasis"/>
        </w:rPr>
        <w:t>dangerous precedent</w:t>
      </w:r>
      <w:r w:rsidRPr="00AC72B2">
        <w:rPr>
          <w:rStyle w:val="StyleBoldUnderline"/>
        </w:rPr>
        <w:t xml:space="preserve"> to set that it is okay for a small group of legislators to demand their side be addressed by attaching it inseparably to sensitive legislation</w:t>
      </w:r>
      <w:r w:rsidRPr="00117F3D">
        <w:rPr>
          <w:sz w:val="16"/>
        </w:rPr>
        <w:t xml:space="preserve">. It is my belief that House Speaker John </w:t>
      </w:r>
      <w:r w:rsidRPr="00AC72B2">
        <w:rPr>
          <w:rStyle w:val="StyleBoldUnderline"/>
        </w:rPr>
        <w:t xml:space="preserve">Boehner will eventually lead a sensible minority of his party to increase the debt ceiling </w:t>
      </w:r>
      <w:r w:rsidRPr="00AC72B2">
        <w:rPr>
          <w:rStyle w:val="Emphasis"/>
        </w:rPr>
        <w:t>without preconditions</w:t>
      </w:r>
      <w:r w:rsidRPr="00AC72B2">
        <w:rPr>
          <w:rStyle w:val="StyleBoldUnderline"/>
        </w:rPr>
        <w:t>, as Conservative business leaders</w:t>
      </w:r>
      <w:r w:rsidRPr="00117F3D">
        <w:rPr>
          <w:sz w:val="16"/>
        </w:rPr>
        <w:t xml:space="preserve">, such as the Koch brothers, </w:t>
      </w:r>
      <w:r w:rsidRPr="00AC72B2">
        <w:rPr>
          <w:rStyle w:val="StyleBoldUnderline"/>
        </w:rPr>
        <w:t>have been pressing for</w:t>
      </w:r>
      <w:r w:rsidRPr="00117F3D">
        <w:rPr>
          <w:sz w:val="16"/>
        </w:rPr>
        <w:t xml:space="preserve">. If this is not the case, Obama has a number of other options. A little-known law states that </w:t>
      </w:r>
      <w:r w:rsidRPr="00117F3D">
        <w:rPr>
          <w:sz w:val="16"/>
        </w:rPr>
        <w:lastRenderedPageBreak/>
        <w:t xml:space="preserve">the Secretary of the Treasury maintains unlimited authority to mint platinum coins. While the law was obviously meant for collectors’ bullion coins, most legal experts agree it could be used as a lifesaver in the debt ceiling fight. Under this scenario, the Treasury could mint one or two Trillion dollar coins (yes, that’s with a ‘T’), walk them to the Federal Reserve, and deposit them, thus artificially raising the maximum borrowing costs. The Federal Reserve could then remove some bonds from circulation, therefore undoing any inflationary damage to the economy. While the current Treasury administration has expressed doubts about this plan, there is a brand new Treasury Secretary about to take office, who has expressed no such doubts. Other than these unfounded concerns about the inflationary effects of the coins, and that such a tactic has never been attempted before, there are few drawbacks to such an option. The debt ceiling is not a game; it is a bill for past payments. </w:t>
      </w:r>
      <w:r w:rsidRPr="00AC72B2">
        <w:rPr>
          <w:rStyle w:val="StyleBoldUnderline"/>
        </w:rPr>
        <w:t>A deal with the recalcitrant House majority, like 2011, surrenders to the idea that it is</w:t>
      </w:r>
      <w:r w:rsidRPr="00117F3D">
        <w:rPr>
          <w:sz w:val="16"/>
        </w:rPr>
        <w:t xml:space="preserve"> okay—it is </w:t>
      </w:r>
      <w:r w:rsidRPr="00AC72B2">
        <w:rPr>
          <w:rStyle w:val="StyleBoldUnderline"/>
        </w:rPr>
        <w:t>tolerable</w:t>
      </w:r>
      <w:r w:rsidRPr="00117F3D">
        <w:rPr>
          <w:sz w:val="16"/>
        </w:rPr>
        <w:t>—</w:t>
      </w:r>
      <w:r w:rsidRPr="00AC72B2">
        <w:rPr>
          <w:rStyle w:val="StyleBoldUnderline"/>
        </w:rPr>
        <w:t xml:space="preserve">to play a </w:t>
      </w:r>
      <w:r w:rsidRPr="00B65E38">
        <w:rPr>
          <w:rStyle w:val="Emphasis"/>
        </w:rPr>
        <w:t>dangerously high-stakes game of chicken</w:t>
      </w:r>
      <w:r w:rsidRPr="00AC72B2">
        <w:rPr>
          <w:rStyle w:val="StyleBoldUnderline"/>
        </w:rPr>
        <w:t xml:space="preserve"> with the debt ceiling. Obama is right to not negotiate over it.</w:t>
      </w:r>
      <w:r>
        <w:rPr>
          <w:rStyle w:val="StyleBoldUnderline"/>
        </w:rPr>
        <w:t xml:space="preserve"> </w:t>
      </w:r>
      <w:r w:rsidRPr="00AC72B2">
        <w:rPr>
          <w:rStyle w:val="StyleBoldUnderline"/>
        </w:rPr>
        <w:t>I just hope he keeps his word.</w:t>
      </w:r>
    </w:p>
    <w:p w:rsidR="00FB75EF" w:rsidRDefault="00FB75EF" w:rsidP="00FB75EF"/>
    <w:p w:rsidR="00FB75EF" w:rsidRDefault="00FB75EF" w:rsidP="00FB75EF"/>
    <w:p w:rsidR="00FB75EF" w:rsidRDefault="00FB75EF" w:rsidP="00FB75EF"/>
    <w:p w:rsidR="00FB75EF" w:rsidRDefault="00FB75EF" w:rsidP="00FB75EF">
      <w:pPr>
        <w:pStyle w:val="Heading4"/>
      </w:pPr>
      <w:r>
        <w:t>Obama must get GOP to back down – negotiations ensure prolonged fight over debt ceiling</w:t>
      </w:r>
    </w:p>
    <w:p w:rsidR="00FB75EF" w:rsidRDefault="00FB75EF" w:rsidP="00FB75EF">
      <w:pPr>
        <w:rPr>
          <w:rStyle w:val="StyleStyleBold12pt"/>
        </w:rPr>
      </w:pPr>
      <w:r>
        <w:rPr>
          <w:rStyle w:val="StyleStyleBold12pt"/>
        </w:rPr>
        <w:t>Business Insider, 7/11</w:t>
      </w:r>
    </w:p>
    <w:p w:rsidR="00FB75EF" w:rsidRDefault="00FB75EF" w:rsidP="00FB75EF">
      <w:r>
        <w:t>The House of Representatives will not tackle the issue of overhauling the nation's immigration laws before the annual August recess — and it's likely that any resolution will come after what could be a long, protracted fight over raising the nation's debt ceiling.</w:t>
      </w:r>
    </w:p>
    <w:p w:rsidR="00FB75EF" w:rsidRDefault="00FB75EF" w:rsidP="00FB75EF"/>
    <w:p w:rsidR="00FB75EF" w:rsidRPr="0002561A" w:rsidRDefault="00FB75EF" w:rsidP="00FB75EF">
      <w:pPr>
        <w:rPr>
          <w:sz w:val="16"/>
        </w:rPr>
      </w:pPr>
      <w:r w:rsidRPr="0002561A">
        <w:rPr>
          <w:sz w:val="16"/>
        </w:rPr>
        <w:t xml:space="preserve">The National Journal last weekend reported[1] on House </w:t>
      </w:r>
      <w:r w:rsidRPr="0002561A">
        <w:rPr>
          <w:rStyle w:val="StyleBoldUnderline"/>
        </w:rPr>
        <w:t>Republicans' playbook for negotiations with</w:t>
      </w:r>
      <w:r w:rsidRPr="0002561A">
        <w:rPr>
          <w:sz w:val="16"/>
        </w:rPr>
        <w:t xml:space="preserve"> President Barack </w:t>
      </w:r>
      <w:r w:rsidRPr="0002561A">
        <w:rPr>
          <w:rStyle w:val="StyleBoldUnderline"/>
        </w:rPr>
        <w:t>Obama over raising the nation's debt limit.</w:t>
      </w:r>
      <w:r w:rsidRPr="0002561A">
        <w:rPr>
          <w:sz w:val="16"/>
        </w:rPr>
        <w:t xml:space="preserve"> The nation's federal budget deficit is falling rapidly, according to the Congressional Budget Office[2], but </w:t>
      </w:r>
      <w:r w:rsidRPr="001B2E15">
        <w:rPr>
          <w:rStyle w:val="StyleBoldUnderline"/>
        </w:rPr>
        <w:t>Republicans are prepared to demand some of the most strict concessions in order to enact a short-term debt ceiling hike.</w:t>
      </w:r>
      <w:r>
        <w:rPr>
          <w:rStyle w:val="StyleBoldUnderline"/>
        </w:rPr>
        <w:t xml:space="preserve"> </w:t>
      </w:r>
      <w:r w:rsidRPr="0002561A">
        <w:rPr>
          <w:sz w:val="16"/>
        </w:rPr>
        <w:t xml:space="preserve">The debt-ceiling playbook is based on the budget of Rep. Paul Ryan (R-Wis.). For a long-term debt ceiling increase, for example, Republicans are going to demand a plan to privatize Medicare — the most controversial aspect of the Ryan budget[3]. For even a short-term increase, they'll ask that Social Security and/or Medicare be means-tested. </w:t>
      </w:r>
      <w:r w:rsidRPr="001B2E15">
        <w:rPr>
          <w:rStyle w:val="StyleBoldUnderline"/>
        </w:rPr>
        <w:t xml:space="preserve">If Republicans </w:t>
      </w:r>
      <w:r w:rsidRPr="0002561A">
        <w:rPr>
          <w:sz w:val="16"/>
        </w:rPr>
        <w:t xml:space="preserve">and House Speaker John Boehner </w:t>
      </w:r>
      <w:r w:rsidRPr="001B2E15">
        <w:rPr>
          <w:rStyle w:val="StyleBoldUnderline"/>
        </w:rPr>
        <w:t xml:space="preserve">stick to </w:t>
      </w:r>
      <w:r w:rsidRPr="0002561A">
        <w:rPr>
          <w:rStyle w:val="StyleBoldUnderline"/>
        </w:rPr>
        <w:t>this planned strategy</w:t>
      </w:r>
      <w:r w:rsidRPr="001B2E15">
        <w:rPr>
          <w:rStyle w:val="StyleBoldUnderline"/>
        </w:rPr>
        <w:t>, it will obviously run into some huge resistance from</w:t>
      </w:r>
      <w:r w:rsidRPr="0002561A">
        <w:rPr>
          <w:sz w:val="16"/>
        </w:rPr>
        <w:t xml:space="preserve"> both House and Senate </w:t>
      </w:r>
      <w:r w:rsidRPr="001B2E15">
        <w:rPr>
          <w:rStyle w:val="StyleBoldUnderline"/>
        </w:rPr>
        <w:t>Democrats and Obama, who has said he won't negotiate again over raising the debt ceiling.</w:t>
      </w:r>
      <w:r>
        <w:rPr>
          <w:rStyle w:val="StyleBoldUnderline"/>
        </w:rPr>
        <w:t xml:space="preserve"> </w:t>
      </w:r>
      <w:r w:rsidRPr="001B2E15">
        <w:rPr>
          <w:rStyle w:val="StyleBoldUnderline"/>
        </w:rPr>
        <w:t xml:space="preserve">This could </w:t>
      </w:r>
      <w:r w:rsidRPr="005C7384">
        <w:rPr>
          <w:rStyle w:val="Emphasis"/>
        </w:rPr>
        <w:t>make for a long fight</w:t>
      </w:r>
      <w:r w:rsidRPr="001B2E15">
        <w:rPr>
          <w:rStyle w:val="StyleBoldUnderline"/>
        </w:rPr>
        <w:t xml:space="preserve"> in September and October — the debt ceiling needs to be raised, most likely, by sometime in November. And it could distract the House when it returns from its summer recess</w:t>
      </w:r>
      <w:r w:rsidRPr="0002561A">
        <w:rPr>
          <w:sz w:val="16"/>
        </w:rPr>
        <w:t>.</w:t>
      </w:r>
    </w:p>
    <w:p w:rsidR="00FB75EF" w:rsidRDefault="00FB75EF" w:rsidP="00FB75EF"/>
    <w:p w:rsidR="00FB75EF" w:rsidRDefault="00FB75EF" w:rsidP="00FB75EF"/>
    <w:p w:rsidR="00FB75EF" w:rsidRDefault="00FB75EF" w:rsidP="00FB75EF"/>
    <w:p w:rsidR="00FB75EF" w:rsidRDefault="00FB75EF" w:rsidP="00FB75EF">
      <w:pPr>
        <w:pStyle w:val="Heading3"/>
      </w:pPr>
      <w:r>
        <w:lastRenderedPageBreak/>
        <w:t>2NC Yes Spillover</w:t>
      </w:r>
    </w:p>
    <w:p w:rsidR="00FB75EF" w:rsidRDefault="00FB75EF" w:rsidP="00FB75EF"/>
    <w:p w:rsidR="00FB75EF" w:rsidRDefault="00FB75EF" w:rsidP="00FB75EF">
      <w:pPr>
        <w:pStyle w:val="Heading4"/>
      </w:pPr>
      <w:r>
        <w:t xml:space="preserve">Obama Capital Key – Unrelated Fights uniquely likely to Spillover and derail </w:t>
      </w:r>
    </w:p>
    <w:p w:rsidR="00FB75EF" w:rsidRPr="000456AC" w:rsidRDefault="00FB75EF" w:rsidP="00FB75EF">
      <w:pPr>
        <w:rPr>
          <w:rStyle w:val="StyleStyleBold12pt"/>
        </w:rPr>
      </w:pPr>
      <w:r>
        <w:rPr>
          <w:rStyle w:val="StyleStyleBold12pt"/>
        </w:rPr>
        <w:t>Langenkamp, 7/13</w:t>
      </w:r>
    </w:p>
    <w:p w:rsidR="00FB75EF" w:rsidRDefault="00FB75EF" w:rsidP="00FB75EF">
      <w:r>
        <w:t>Andy Langenkamp, Global political analyst at ECR Research and Interest &amp; Currency Consultants, Huffington Post, 7/13/13, http://www.huffingtonpost.com/andy-langenkamp/obama-to-take-over-baton-_b_3571885.html</w:t>
      </w:r>
    </w:p>
    <w:p w:rsidR="00FB75EF" w:rsidRDefault="00FB75EF" w:rsidP="00FB75EF">
      <w:pPr>
        <w:rPr>
          <w:rStyle w:val="StyleBoldUnderline"/>
        </w:rPr>
      </w:pPr>
      <w:r>
        <w:t xml:space="preserve">The above </w:t>
      </w:r>
      <w:r w:rsidRPr="000456AC">
        <w:rPr>
          <w:rStyle w:val="StyleBoldUnderline"/>
        </w:rPr>
        <w:t xml:space="preserve">issues give the president some </w:t>
      </w:r>
      <w:r w:rsidRPr="000456AC">
        <w:rPr>
          <w:rStyle w:val="Emphasis"/>
        </w:rPr>
        <w:t>bargaining chips</w:t>
      </w:r>
      <w:r w:rsidRPr="000456AC">
        <w:rPr>
          <w:rStyle w:val="StyleBoldUnderline"/>
        </w:rPr>
        <w:t xml:space="preserve"> as he attempts to strike a fiscal deal</w:t>
      </w:r>
      <w:r>
        <w:t xml:space="preserve">. </w:t>
      </w:r>
      <w:r w:rsidRPr="000456AC">
        <w:rPr>
          <w:rStyle w:val="StyleBoldUnderline"/>
        </w:rPr>
        <w:t xml:space="preserve">Maybe he can deliver a grand bargain via </w:t>
      </w:r>
      <w:r w:rsidRPr="000456AC">
        <w:rPr>
          <w:rStyle w:val="Emphasis"/>
        </w:rPr>
        <w:t>package deals</w:t>
      </w:r>
      <w:r w:rsidRPr="000456AC">
        <w:rPr>
          <w:rStyle w:val="StyleBoldUnderline"/>
        </w:rPr>
        <w:t xml:space="preserve">. But equally, </w:t>
      </w:r>
      <w:r w:rsidRPr="00A8167E">
        <w:rPr>
          <w:rStyle w:val="Emphasis"/>
        </w:rPr>
        <w:t>political hot potatoes</w:t>
      </w:r>
      <w:r w:rsidRPr="000456AC">
        <w:rPr>
          <w:rStyle w:val="StyleBoldUnderline"/>
        </w:rPr>
        <w:t xml:space="preserve"> could </w:t>
      </w:r>
      <w:r w:rsidRPr="000456AC">
        <w:rPr>
          <w:rStyle w:val="Emphasis"/>
        </w:rPr>
        <w:t>sour the mood sour so much that compromise is out of the question</w:t>
      </w:r>
      <w:r w:rsidRPr="000456AC">
        <w:rPr>
          <w:rStyle w:val="StyleBoldUnderline"/>
        </w:rPr>
        <w:t xml:space="preserve">. The debate will then </w:t>
      </w:r>
      <w:r w:rsidRPr="000456AC">
        <w:rPr>
          <w:rStyle w:val="Emphasis"/>
        </w:rPr>
        <w:t>spiral out of control</w:t>
      </w:r>
      <w:r w:rsidRPr="000456AC">
        <w:rPr>
          <w:rStyle w:val="StyleBoldUnderline"/>
        </w:rPr>
        <w:t xml:space="preserve"> and create an (even more) </w:t>
      </w:r>
      <w:r w:rsidRPr="000456AC">
        <w:rPr>
          <w:rStyle w:val="Emphasis"/>
        </w:rPr>
        <w:t>poisonous atmosphere</w:t>
      </w:r>
      <w:r w:rsidRPr="000456AC">
        <w:rPr>
          <w:rStyle w:val="StyleBoldUnderline"/>
        </w:rPr>
        <w:t xml:space="preserve"> in Washington.</w:t>
      </w:r>
    </w:p>
    <w:p w:rsidR="00FB75EF" w:rsidRPr="002B221D" w:rsidRDefault="00FB75EF" w:rsidP="00FB75EF"/>
    <w:p w:rsidR="00FB75EF" w:rsidRDefault="00FB75EF" w:rsidP="00FB75EF"/>
    <w:p w:rsidR="00FB75EF" w:rsidRDefault="00FB75EF" w:rsidP="00FB75EF"/>
    <w:p w:rsidR="00FB75EF" w:rsidRPr="00BF00A2" w:rsidRDefault="00FB75EF" w:rsidP="00FB75EF"/>
    <w:p w:rsidR="00FB75EF" w:rsidRPr="00450224" w:rsidRDefault="00FB75EF" w:rsidP="00FB75EF">
      <w:pPr>
        <w:pStyle w:val="Heading3"/>
      </w:pPr>
      <w:r>
        <w:lastRenderedPageBreak/>
        <w:t>A2:  U Overwhelms/Key Econ</w:t>
      </w:r>
    </w:p>
    <w:p w:rsidR="00FB75EF" w:rsidRDefault="00FB75EF" w:rsidP="00FB75EF">
      <w:pPr>
        <w:rPr>
          <w:rStyle w:val="StyleBoldUnderline"/>
        </w:rPr>
      </w:pPr>
    </w:p>
    <w:p w:rsidR="00FB75EF" w:rsidRPr="00450224" w:rsidRDefault="00FB75EF" w:rsidP="00FB75EF">
      <w:pPr>
        <w:pStyle w:val="Heading4"/>
      </w:pPr>
      <w:r>
        <w:t>Passage not guaranteed – failure collapses economy</w:t>
      </w:r>
    </w:p>
    <w:p w:rsidR="00FB75EF" w:rsidRDefault="00FB75EF" w:rsidP="00FB75EF">
      <w:pPr>
        <w:rPr>
          <w:rStyle w:val="StyleStyleBold12pt"/>
          <w:b w:val="0"/>
        </w:rPr>
      </w:pPr>
      <w:r>
        <w:rPr>
          <w:rStyle w:val="StyleStyleBold12pt"/>
        </w:rPr>
        <w:t xml:space="preserve">Paletta, 13  </w:t>
      </w:r>
      <w:r>
        <w:rPr>
          <w:rStyle w:val="StyleStyleBold12pt"/>
          <w:b w:val="0"/>
        </w:rPr>
        <w:t xml:space="preserve">(Damian, covers economic policy for The Wall Street Journal's Washington bureau. His areas of coverage include the federal budget, tax and spending policy, the White House, Treasury Department, and Congress, Wall Street Journal, 6/30, </w:t>
      </w:r>
      <w:hyperlink r:id="rId35" w:history="1">
        <w:r w:rsidRPr="004F4EC3">
          <w:rPr>
            <w:rStyle w:val="Hyperlink"/>
          </w:rPr>
          <w:t>http://online.wsj.com/article/SB10001424127887323689204578569833242567970.html</w:t>
        </w:r>
      </w:hyperlink>
      <w:r>
        <w:rPr>
          <w:rStyle w:val="StyleStyleBold12pt"/>
          <w:b w:val="0"/>
        </w:rPr>
        <w:t>)</w:t>
      </w:r>
    </w:p>
    <w:p w:rsidR="00FB75EF" w:rsidRPr="000456AC" w:rsidRDefault="00FB75EF" w:rsidP="00FB75EF">
      <w:pPr>
        <w:rPr>
          <w:rStyle w:val="StyleStyleBold12pt"/>
          <w:b w:val="0"/>
        </w:rPr>
      </w:pPr>
    </w:p>
    <w:p w:rsidR="00FB75EF" w:rsidRPr="00450224" w:rsidRDefault="00FB75EF" w:rsidP="00FB75EF">
      <w:pPr>
        <w:rPr>
          <w:sz w:val="16"/>
        </w:rPr>
      </w:pPr>
      <w:r w:rsidRPr="00450224">
        <w:rPr>
          <w:sz w:val="16"/>
        </w:rPr>
        <w:t xml:space="preserve">For the first time in three years, Washington is </w:t>
      </w:r>
      <w:r w:rsidRPr="00A844D2">
        <w:rPr>
          <w:rStyle w:val="StyleBoldUnderline"/>
        </w:rPr>
        <w:t>in the midst of a</w:t>
      </w:r>
      <w:r w:rsidRPr="00450224">
        <w:rPr>
          <w:sz w:val="16"/>
        </w:rPr>
        <w:t xml:space="preserve"> multimonth </w:t>
      </w:r>
      <w:r w:rsidRPr="00A844D2">
        <w:rPr>
          <w:rStyle w:val="StyleBoldUnderline"/>
        </w:rPr>
        <w:t>stretch without facing a fiscal deadline</w:t>
      </w:r>
      <w:r w:rsidRPr="00450224">
        <w:rPr>
          <w:sz w:val="16"/>
        </w:rPr>
        <w:t xml:space="preserve">. Business owners and households seem to be enjoying the breather, and </w:t>
      </w:r>
      <w:r w:rsidRPr="00A844D2">
        <w:rPr>
          <w:rStyle w:val="StyleBoldUnderline"/>
        </w:rPr>
        <w:t>the economy is trying to stretch its legs. But</w:t>
      </w:r>
      <w:r w:rsidRPr="00450224">
        <w:rPr>
          <w:sz w:val="16"/>
        </w:rPr>
        <w:t xml:space="preserve"> consider yourself forewarned—</w:t>
      </w:r>
      <w:r w:rsidRPr="00A844D2">
        <w:rPr>
          <w:rStyle w:val="StyleBoldUnderline"/>
        </w:rPr>
        <w:t xml:space="preserve">it probably won't </w:t>
      </w:r>
      <w:r w:rsidRPr="00450224">
        <w:rPr>
          <w:rStyle w:val="StyleBoldUnderline"/>
        </w:rPr>
        <w:t>last much longer</w:t>
      </w:r>
      <w:r w:rsidRPr="00450224">
        <w:rPr>
          <w:sz w:val="16"/>
        </w:rPr>
        <w:t xml:space="preserve">. Sometime this fall, perhaps </w:t>
      </w:r>
      <w:r w:rsidRPr="00A844D2">
        <w:rPr>
          <w:rStyle w:val="StyleBoldUnderline"/>
        </w:rPr>
        <w:t xml:space="preserve">as soon as </w:t>
      </w:r>
      <w:r w:rsidRPr="00450224">
        <w:rPr>
          <w:rStyle w:val="Emphasis"/>
        </w:rPr>
        <w:t>September</w:t>
      </w:r>
      <w:r w:rsidRPr="00450224">
        <w:rPr>
          <w:sz w:val="16"/>
        </w:rPr>
        <w:t xml:space="preserve"> but potentially as late as November, </w:t>
      </w:r>
      <w:r w:rsidRPr="00A844D2">
        <w:rPr>
          <w:rStyle w:val="StyleBoldUnderline"/>
        </w:rPr>
        <w:t xml:space="preserve">Democrats and Republicans are expected to </w:t>
      </w:r>
      <w:r w:rsidRPr="00450224">
        <w:rPr>
          <w:rStyle w:val="Emphasis"/>
        </w:rPr>
        <w:t>lock horns</w:t>
      </w:r>
      <w:r w:rsidRPr="00A844D2">
        <w:rPr>
          <w:rStyle w:val="StyleBoldUnderline"/>
        </w:rPr>
        <w:t xml:space="preserve"> again over one of Washington's least pleasant</w:t>
      </w:r>
      <w:r w:rsidRPr="00450224">
        <w:rPr>
          <w:sz w:val="16"/>
        </w:rPr>
        <w:t xml:space="preserve"> (and that's saying something) </w:t>
      </w:r>
      <w:r w:rsidRPr="00A844D2">
        <w:rPr>
          <w:rStyle w:val="StyleBoldUnderline"/>
        </w:rPr>
        <w:t>topics: whether to raise the government's borrowing limit. These debates can get ugly.</w:t>
      </w:r>
      <w:r>
        <w:rPr>
          <w:rStyle w:val="StyleBoldUnderline"/>
        </w:rPr>
        <w:t xml:space="preserve"> </w:t>
      </w:r>
      <w:r w:rsidRPr="00A844D2">
        <w:rPr>
          <w:rStyle w:val="StyleBoldUnderline"/>
        </w:rPr>
        <w:t>Bipartisan efforts earlier this year to broker a budget deal and raise the debt ceiling have faltered amid the deadlock on taxes, the shrinking deficit and near-term improvements in</w:t>
      </w:r>
      <w:r w:rsidRPr="00450224">
        <w:rPr>
          <w:sz w:val="16"/>
        </w:rPr>
        <w:t xml:space="preserve"> Medicare's </w:t>
      </w:r>
      <w:r w:rsidRPr="00A844D2">
        <w:rPr>
          <w:rStyle w:val="StyleBoldUnderline"/>
        </w:rPr>
        <w:t>financial footing</w:t>
      </w:r>
      <w:r w:rsidRPr="00450224">
        <w:rPr>
          <w:sz w:val="16"/>
        </w:rPr>
        <w:t xml:space="preserve">. Meanwhile, Washington has become consumed by the debate over an immigration overhaul, national-security leaks and the Internal Revenue Service's practices. </w:t>
      </w:r>
      <w:r w:rsidRPr="00A844D2">
        <w:rPr>
          <w:rStyle w:val="StyleBoldUnderline"/>
        </w:rPr>
        <w:t>Washington's policy makers could still hit a</w:t>
      </w:r>
      <w:r w:rsidRPr="00450224">
        <w:rPr>
          <w:sz w:val="16"/>
        </w:rPr>
        <w:t xml:space="preserve"> triple </w:t>
      </w:r>
      <w:r w:rsidRPr="00A844D2">
        <w:rPr>
          <w:rStyle w:val="StyleBoldUnderline"/>
        </w:rPr>
        <w:t xml:space="preserve">bank shot and reach a big budget agreement later this year. Or the whole thing </w:t>
      </w:r>
      <w:r w:rsidRPr="00450224">
        <w:rPr>
          <w:rStyle w:val="Emphasis"/>
        </w:rPr>
        <w:t>could end in an epic fiasco</w:t>
      </w:r>
      <w:r w:rsidRPr="00A844D2">
        <w:rPr>
          <w:rStyle w:val="StyleBoldUnderline"/>
        </w:rPr>
        <w:t xml:space="preserve">: They don't raise the debt ceiling and Treasury </w:t>
      </w:r>
      <w:r w:rsidRPr="00450224">
        <w:rPr>
          <w:rStyle w:val="Emphasis"/>
        </w:rPr>
        <w:t>runs out of enough money</w:t>
      </w:r>
      <w:r w:rsidRPr="00A844D2">
        <w:rPr>
          <w:rStyle w:val="StyleBoldUnderline"/>
        </w:rPr>
        <w:t xml:space="preserve"> to pay all its bills, causing </w:t>
      </w:r>
      <w:r w:rsidRPr="00450224">
        <w:rPr>
          <w:rStyle w:val="Emphasis"/>
        </w:rPr>
        <w:t>turmoil in financial markets and damage to the economy</w:t>
      </w:r>
      <w:r w:rsidRPr="00450224">
        <w:rPr>
          <w:sz w:val="16"/>
        </w:rPr>
        <w:t>.</w:t>
      </w:r>
    </w:p>
    <w:p w:rsidR="00FB75EF" w:rsidRDefault="00FB75EF" w:rsidP="00FB75EF"/>
    <w:p w:rsidR="00FB75EF" w:rsidRDefault="00FB75EF" w:rsidP="00FB75EF"/>
    <w:p w:rsidR="00FB75EF" w:rsidRDefault="00FB75EF" w:rsidP="00FB75EF">
      <w:pPr>
        <w:pStyle w:val="Heading4"/>
      </w:pPr>
      <w:r>
        <w:t>U doesn’t overwhelm – extended fight possible and kills econ – best expert</w:t>
      </w:r>
    </w:p>
    <w:p w:rsidR="00FB75EF" w:rsidRDefault="00FB75EF" w:rsidP="00FB75EF">
      <w:pPr>
        <w:rPr>
          <w:rStyle w:val="StyleStyleBold12pt"/>
          <w:b w:val="0"/>
        </w:rPr>
      </w:pPr>
      <w:r>
        <w:rPr>
          <w:rStyle w:val="StyleStyleBold12pt"/>
        </w:rPr>
        <w:t xml:space="preserve">Sahadi, 7/17, </w:t>
      </w:r>
      <w:r w:rsidRPr="00086504">
        <w:rPr>
          <w:rStyle w:val="StyleStyleBold12pt"/>
          <w:b w:val="0"/>
        </w:rPr>
        <w:t xml:space="preserve">Jeanne, </w:t>
      </w:r>
      <w:r>
        <w:rPr>
          <w:rStyle w:val="StyleStyleBold12pt"/>
          <w:b w:val="0"/>
        </w:rPr>
        <w:t xml:space="preserve">enior writer for CNNMoney.com. She currently covers issues pertaining to the U.S. federal deficit and debt as well as tax policy, </w:t>
      </w:r>
      <w:r w:rsidRPr="00086504">
        <w:rPr>
          <w:rStyle w:val="StyleStyleBold12pt"/>
          <w:b w:val="0"/>
        </w:rPr>
        <w:t>CNNMoney, Lexis</w:t>
      </w:r>
    </w:p>
    <w:p w:rsidR="00FB75EF" w:rsidRDefault="00FB75EF" w:rsidP="00FB75EF">
      <w:pPr>
        <w:rPr>
          <w:sz w:val="16"/>
        </w:rPr>
      </w:pPr>
      <w:r w:rsidRPr="00C267ED">
        <w:rPr>
          <w:sz w:val="16"/>
        </w:rPr>
        <w:t xml:space="preserve">Bernanke: </w:t>
      </w:r>
      <w:r w:rsidRPr="00C267ED">
        <w:rPr>
          <w:rStyle w:val="StyleBoldUnderline"/>
        </w:rPr>
        <w:t>Congress still a risk to the economy</w:t>
      </w:r>
      <w:r>
        <w:rPr>
          <w:rStyle w:val="StyleBoldUnderline"/>
        </w:rPr>
        <w:t xml:space="preserve"> </w:t>
      </w:r>
      <w:r w:rsidRPr="00C267ED">
        <w:rPr>
          <w:rStyle w:val="StyleBoldUnderline"/>
        </w:rPr>
        <w:t>Markets</w:t>
      </w:r>
      <w:r w:rsidRPr="00C267ED">
        <w:rPr>
          <w:sz w:val="16"/>
        </w:rPr>
        <w:t xml:space="preserve"> are hanging on Ben Bernanke's every utterance these days to glean when the Federal Reserve will start to taper its bond purchases. But they also </w:t>
      </w:r>
      <w:r w:rsidRPr="00C267ED">
        <w:rPr>
          <w:rStyle w:val="StyleBoldUnderline"/>
        </w:rPr>
        <w:t>might want to heed the Fed chairman's latest warning: Congress and</w:t>
      </w:r>
      <w:r w:rsidRPr="00C267ED">
        <w:rPr>
          <w:sz w:val="16"/>
        </w:rPr>
        <w:t xml:space="preserve"> the</w:t>
      </w:r>
      <w:r w:rsidRPr="00C267ED">
        <w:rPr>
          <w:rStyle w:val="StyleBoldUnderline"/>
        </w:rPr>
        <w:t xml:space="preserve"> fiscal fights </w:t>
      </w:r>
      <w:r w:rsidRPr="00C267ED">
        <w:rPr>
          <w:sz w:val="16"/>
        </w:rPr>
        <w:t>they'll have</w:t>
      </w:r>
      <w:r w:rsidRPr="00C267ED">
        <w:rPr>
          <w:rStyle w:val="StyleBoldUnderline"/>
        </w:rPr>
        <w:t xml:space="preserve"> this fall could upend the moderate pace of economic growth.</w:t>
      </w:r>
      <w:r>
        <w:rPr>
          <w:rStyle w:val="StyleBoldUnderline"/>
        </w:rPr>
        <w:t xml:space="preserve"> </w:t>
      </w:r>
      <w:r w:rsidRPr="00C267ED">
        <w:rPr>
          <w:rStyle w:val="StyleBoldUnderline"/>
        </w:rPr>
        <w:t xml:space="preserve">Lulled </w:t>
      </w:r>
      <w:r w:rsidRPr="00C267ED">
        <w:rPr>
          <w:sz w:val="16"/>
        </w:rPr>
        <w:t xml:space="preserve">by a rapidly falling deficit this year, </w:t>
      </w:r>
      <w:r w:rsidRPr="00C267ED">
        <w:rPr>
          <w:rStyle w:val="StyleBoldUnderline"/>
        </w:rPr>
        <w:t>lawmakers and the markets seem to have stuck their heads in the sand about</w:t>
      </w:r>
      <w:r w:rsidRPr="00C267ED">
        <w:rPr>
          <w:sz w:val="16"/>
        </w:rPr>
        <w:t xml:space="preserve"> at least two </w:t>
      </w:r>
      <w:r w:rsidRPr="00C267ED">
        <w:rPr>
          <w:rStyle w:val="StyleBoldUnderline"/>
        </w:rPr>
        <w:t>very real issues: Congress must soon</w:t>
      </w:r>
      <w:r w:rsidRPr="00C267ED">
        <w:rPr>
          <w:sz w:val="16"/>
        </w:rPr>
        <w:t xml:space="preserve"> deal with 2014 funding for the government and </w:t>
      </w:r>
      <w:r w:rsidRPr="00C267ED">
        <w:rPr>
          <w:rStyle w:val="StyleBoldUnderline"/>
        </w:rPr>
        <w:t>raise the debt ceiling.</w:t>
      </w:r>
      <w:r>
        <w:rPr>
          <w:rStyle w:val="StyleBoldUnderline"/>
        </w:rPr>
        <w:t xml:space="preserve"> </w:t>
      </w:r>
      <w:r w:rsidRPr="00C267ED">
        <w:rPr>
          <w:sz w:val="16"/>
        </w:rPr>
        <w:t>"</w:t>
      </w:r>
      <w:r w:rsidRPr="00C267ED">
        <w:rPr>
          <w:rStyle w:val="StyleBoldUnderline"/>
        </w:rPr>
        <w:t xml:space="preserve">I hope very much that [the debt ceiling] issue can be resolved </w:t>
      </w:r>
      <w:r w:rsidRPr="00C267ED">
        <w:rPr>
          <w:rStyle w:val="Emphasis"/>
        </w:rPr>
        <w:t>smoothly,"</w:t>
      </w:r>
      <w:r w:rsidRPr="00C267ED">
        <w:rPr>
          <w:rStyle w:val="StyleBoldUnderline"/>
        </w:rPr>
        <w:t xml:space="preserve"> Bernanke told House lawmakers</w:t>
      </w:r>
      <w:r w:rsidRPr="00C267ED">
        <w:rPr>
          <w:sz w:val="16"/>
        </w:rPr>
        <w:t xml:space="preserve"> on Wednesday. </w:t>
      </w:r>
      <w:r w:rsidRPr="00C267ED">
        <w:rPr>
          <w:rStyle w:val="StyleBoldUnderline"/>
        </w:rPr>
        <w:t>"It could provide</w:t>
      </w:r>
      <w:r w:rsidRPr="00C267ED">
        <w:rPr>
          <w:sz w:val="16"/>
        </w:rPr>
        <w:t xml:space="preserve"> some </w:t>
      </w:r>
      <w:r w:rsidRPr="00C267ED">
        <w:rPr>
          <w:rStyle w:val="Emphasis"/>
        </w:rPr>
        <w:t>shock to the economy</w:t>
      </w:r>
      <w:r w:rsidRPr="00C267ED">
        <w:rPr>
          <w:rStyle w:val="StyleBoldUnderline"/>
        </w:rPr>
        <w:t xml:space="preserve"> if it got out of hand</w:t>
      </w:r>
      <w:r w:rsidRPr="00C267ED">
        <w:rPr>
          <w:sz w:val="16"/>
        </w:rPr>
        <w:t xml:space="preserve">." Among Bernanke's other concerns are the abrupt, across-the-board spending cuts that went into effect in March. "I think fiscal policy is focusing a bit too much on the short run and not enough on the long run," he said. Those short-term cuts will continue unabated if lawmakers don't change course soon. And they will have a few opportunities this fall to do so. But it won't be pretty. Indeed, Sean West, U.S. policy director for the Eurasia Group, predicts the </w:t>
      </w:r>
      <w:r w:rsidRPr="00C267ED">
        <w:rPr>
          <w:rStyle w:val="StyleBoldUnderline"/>
        </w:rPr>
        <w:t xml:space="preserve">fights could harken back to the </w:t>
      </w:r>
      <w:r w:rsidRPr="005C7384">
        <w:rPr>
          <w:rStyle w:val="Emphasis"/>
        </w:rPr>
        <w:t>ugly brinksmanship</w:t>
      </w:r>
      <w:r w:rsidRPr="00C267ED">
        <w:rPr>
          <w:rStyle w:val="StyleBoldUnderline"/>
        </w:rPr>
        <w:t xml:space="preserve"> that dominated the </w:t>
      </w:r>
      <w:r w:rsidRPr="00C267ED">
        <w:rPr>
          <w:sz w:val="16"/>
        </w:rPr>
        <w:t xml:space="preserve">August </w:t>
      </w:r>
      <w:r w:rsidRPr="00C267ED">
        <w:rPr>
          <w:rStyle w:val="StyleBoldUnderline"/>
        </w:rPr>
        <w:t>2011 debt ceiling fight</w:t>
      </w:r>
      <w:r w:rsidRPr="00C267ED">
        <w:rPr>
          <w:sz w:val="16"/>
        </w:rPr>
        <w:t xml:space="preserve">. Pass funding for 2014: The House and Senate have each passed their own budgets for the next fiscal year. But they're $91 billion apart in terms of spending and there are no signs that the difference will be reconciled between the two chambers. So the expectation is that Congress will do what Congress has done often in recent years: pass a temporary funding bill by Sept. 30 to prevent a government shutdown on Oct. 1, the first day of fiscal 2014. Decide sequester's future: Barring action by Congress, the magnitude of the 2013 across-the-board spending cuts will be preserved next year and $19 billion more will need to be cut from defense and domestic "discretionary" spending, which funds a vast number of government programs and agencies from national parks to the FBI. The only difference between this year and next, however, is that lawmakers and agencies will have more flexibility in how the spending is cut. Raise the debt ceiling: The </w:t>
      </w:r>
      <w:r w:rsidRPr="00C267ED">
        <w:rPr>
          <w:rStyle w:val="StyleBoldUnderline"/>
        </w:rPr>
        <w:t>Treasury Department</w:t>
      </w:r>
      <w:r w:rsidRPr="00C267ED">
        <w:rPr>
          <w:sz w:val="16"/>
        </w:rPr>
        <w:t xml:space="preserve"> has already embarked on "</w:t>
      </w:r>
      <w:r w:rsidRPr="00C267ED">
        <w:rPr>
          <w:rStyle w:val="StyleBoldUnderline"/>
        </w:rPr>
        <w:t>extraordinary measures</w:t>
      </w:r>
      <w:r w:rsidRPr="00C267ED">
        <w:rPr>
          <w:sz w:val="16"/>
        </w:rPr>
        <w:t xml:space="preserve">" to keep the country's accrued debt </w:t>
      </w:r>
      <w:r w:rsidRPr="00C267ED">
        <w:rPr>
          <w:sz w:val="16"/>
        </w:rPr>
        <w:lastRenderedPageBreak/>
        <w:t xml:space="preserve">below its legal borrowing limit. But those measures </w:t>
      </w:r>
      <w:r w:rsidRPr="00C267ED">
        <w:rPr>
          <w:rStyle w:val="StyleBoldUnderline"/>
        </w:rPr>
        <w:t>won't last</w:t>
      </w:r>
      <w:r w:rsidRPr="00C267ED">
        <w:rPr>
          <w:sz w:val="16"/>
        </w:rPr>
        <w:t xml:space="preserve"> forever. </w:t>
      </w:r>
      <w:r w:rsidRPr="00C267ED">
        <w:rPr>
          <w:rStyle w:val="StyleBoldUnderline"/>
        </w:rPr>
        <w:t>The Bipartisan Policy Center estimates that the jig will be up</w:t>
      </w:r>
      <w:r w:rsidRPr="00C267ED">
        <w:rPr>
          <w:sz w:val="16"/>
        </w:rPr>
        <w:t xml:space="preserve"> sometime between </w:t>
      </w:r>
      <w:r w:rsidRPr="00C267ED">
        <w:rPr>
          <w:rStyle w:val="StyleBoldUnderline"/>
        </w:rPr>
        <w:t>mid-October</w:t>
      </w:r>
      <w:r w:rsidRPr="00C267ED">
        <w:rPr>
          <w:sz w:val="16"/>
        </w:rPr>
        <w:t xml:space="preserve"> and mid-November, at which point </w:t>
      </w:r>
      <w:r w:rsidRPr="00C267ED">
        <w:rPr>
          <w:rStyle w:val="StyleBoldUnderline"/>
        </w:rPr>
        <w:t xml:space="preserve">Treasury will no longer be able to pay all the country's bills </w:t>
      </w:r>
      <w:r w:rsidRPr="00C267ED">
        <w:rPr>
          <w:sz w:val="16"/>
        </w:rPr>
        <w:t xml:space="preserve">in full and on time if it's prevented from borrowing new money from the markets. </w:t>
      </w:r>
      <w:r w:rsidRPr="00C267ED">
        <w:rPr>
          <w:rStyle w:val="StyleBoldUnderline"/>
        </w:rPr>
        <w:t>It will only be able to do so if lawmakers agree to raise the debt ceiling.</w:t>
      </w:r>
      <w:r>
        <w:rPr>
          <w:rStyle w:val="StyleBoldUnderline"/>
        </w:rPr>
        <w:t xml:space="preserve"> </w:t>
      </w:r>
      <w:r w:rsidRPr="00C267ED">
        <w:rPr>
          <w:rStyle w:val="StyleBoldUnderline"/>
        </w:rPr>
        <w:t xml:space="preserve">That's </w:t>
      </w:r>
      <w:r w:rsidRPr="00C267ED">
        <w:rPr>
          <w:rStyle w:val="Emphasis"/>
        </w:rPr>
        <w:t>easier said than done</w:t>
      </w:r>
      <w:r w:rsidRPr="00C267ED">
        <w:rPr>
          <w:rStyle w:val="StyleBoldUnderline"/>
        </w:rPr>
        <w:t xml:space="preserve"> since</w:t>
      </w:r>
      <w:r w:rsidRPr="00C267ED">
        <w:rPr>
          <w:sz w:val="16"/>
        </w:rPr>
        <w:t xml:space="preserve"> the </w:t>
      </w:r>
      <w:r w:rsidRPr="00C267ED">
        <w:rPr>
          <w:rStyle w:val="StyleBoldUnderline"/>
        </w:rPr>
        <w:t>Obama</w:t>
      </w:r>
      <w:r w:rsidRPr="00C267ED">
        <w:rPr>
          <w:sz w:val="16"/>
        </w:rPr>
        <w:t xml:space="preserve"> administration </w:t>
      </w:r>
      <w:r w:rsidRPr="00C267ED">
        <w:rPr>
          <w:rStyle w:val="StyleBoldUnderline"/>
        </w:rPr>
        <w:t xml:space="preserve">has said it </w:t>
      </w:r>
      <w:r w:rsidRPr="005C7384">
        <w:rPr>
          <w:rStyle w:val="Emphasis"/>
        </w:rPr>
        <w:t>won't negotiate any quid pro quos</w:t>
      </w:r>
      <w:r w:rsidRPr="00C267ED">
        <w:rPr>
          <w:rStyle w:val="StyleBoldUnderline"/>
        </w:rPr>
        <w:t xml:space="preserve"> to win Republican votes </w:t>
      </w:r>
      <w:r w:rsidRPr="00C267ED">
        <w:rPr>
          <w:sz w:val="16"/>
        </w:rPr>
        <w:t xml:space="preserve">to raise the ceiling. </w:t>
      </w:r>
      <w:r w:rsidRPr="00C267ED">
        <w:rPr>
          <w:rStyle w:val="StyleBoldUnderline"/>
        </w:rPr>
        <w:t>And Republicans will demand a quid pro quo</w:t>
      </w:r>
      <w:r w:rsidRPr="00C267ED">
        <w:rPr>
          <w:sz w:val="16"/>
        </w:rPr>
        <w:t xml:space="preserve"> for doing so, especially if the Democrats demand that the rest of the sequester be canceled. In the past, the GOP has required spending cuts that top any debt ceiling increase. But this time around, given how much discretionary spending has already been cut, </w:t>
      </w:r>
      <w:r w:rsidRPr="00C267ED">
        <w:rPr>
          <w:rStyle w:val="StyleBoldUnderline"/>
        </w:rPr>
        <w:t>the expectation is the GOP will demand other fiscal reforms</w:t>
      </w:r>
      <w:r w:rsidRPr="00C267ED">
        <w:rPr>
          <w:sz w:val="16"/>
        </w:rPr>
        <w:t xml:space="preserve"> -- to the tax code or the major entitlement programs or both. </w:t>
      </w:r>
      <w:r w:rsidRPr="00C267ED">
        <w:rPr>
          <w:rStyle w:val="Emphasis"/>
        </w:rPr>
        <w:t xml:space="preserve">Most </w:t>
      </w:r>
      <w:r w:rsidRPr="00C267ED">
        <w:rPr>
          <w:rStyle w:val="StyleBoldUnderline"/>
        </w:rPr>
        <w:t>still assume Congress will manage to avoid a shutdown and a government default since neither is in anyone's interest.</w:t>
      </w:r>
      <w:r>
        <w:rPr>
          <w:rStyle w:val="StyleBoldUnderline"/>
        </w:rPr>
        <w:t xml:space="preserve"> </w:t>
      </w:r>
      <w:r w:rsidRPr="00C267ED">
        <w:rPr>
          <w:rStyle w:val="StyleBoldUnderline"/>
        </w:rPr>
        <w:t xml:space="preserve">And there may be a </w:t>
      </w:r>
      <w:r w:rsidRPr="00C267ED">
        <w:rPr>
          <w:rStyle w:val="Emphasis"/>
        </w:rPr>
        <w:t>sweet spot</w:t>
      </w:r>
      <w:r w:rsidRPr="00C267ED">
        <w:rPr>
          <w:rStyle w:val="StyleBoldUnderline"/>
        </w:rPr>
        <w:t xml:space="preserve"> where the parties can finally agree</w:t>
      </w:r>
      <w:r w:rsidRPr="00C267ED">
        <w:rPr>
          <w:sz w:val="16"/>
        </w:rPr>
        <w:t xml:space="preserve"> to offset the sequester with some longer term reforms. </w:t>
      </w:r>
      <w:r w:rsidRPr="00C267ED">
        <w:rPr>
          <w:rStyle w:val="StyleBoldUnderline"/>
        </w:rPr>
        <w:t xml:space="preserve">But the lack of unity among House Republicans and an increased conviction among Democrats that now is the time to say no to further near-term budget cuts and debt ceiling trade-offs will make that sweet spot </w:t>
      </w:r>
      <w:r w:rsidRPr="00C267ED">
        <w:rPr>
          <w:rStyle w:val="Emphasis"/>
        </w:rPr>
        <w:t>hard to find</w:t>
      </w:r>
      <w:r w:rsidRPr="00C267ED">
        <w:rPr>
          <w:sz w:val="16"/>
        </w:rPr>
        <w:t xml:space="preserve">. "The process to get there is unclear and </w:t>
      </w:r>
      <w:r w:rsidRPr="00C267ED">
        <w:rPr>
          <w:rStyle w:val="StyleBoldUnderline"/>
        </w:rPr>
        <w:t xml:space="preserve">the </w:t>
      </w:r>
      <w:r w:rsidRPr="00C267ED">
        <w:rPr>
          <w:rStyle w:val="Emphasis"/>
        </w:rPr>
        <w:t>potential for a nasty fight is real,"</w:t>
      </w:r>
      <w:r w:rsidRPr="00C267ED">
        <w:rPr>
          <w:sz w:val="16"/>
        </w:rPr>
        <w:t xml:space="preserve"> West said.</w:t>
      </w:r>
    </w:p>
    <w:p w:rsidR="00F075FD" w:rsidRDefault="00F075FD" w:rsidP="00FB75EF">
      <w:pPr>
        <w:rPr>
          <w:sz w:val="16"/>
        </w:rPr>
      </w:pPr>
    </w:p>
    <w:p w:rsidR="00F075FD" w:rsidRDefault="00F075FD" w:rsidP="00F075FD">
      <w:pPr>
        <w:pStyle w:val="Heading4"/>
      </w:pPr>
      <w:r>
        <w:t>Accidents guarantee default</w:t>
      </w:r>
    </w:p>
    <w:p w:rsidR="00F075FD" w:rsidRDefault="00F075FD" w:rsidP="00F075FD">
      <w:pPr>
        <w:rPr>
          <w:rStyle w:val="StyleStyleBold12pt"/>
        </w:rPr>
      </w:pPr>
      <w:r>
        <w:rPr>
          <w:rStyle w:val="StyleStyleBold12pt"/>
        </w:rPr>
        <w:t>Weisenthal 13</w:t>
      </w:r>
    </w:p>
    <w:p w:rsidR="00F075FD" w:rsidRDefault="00F075FD" w:rsidP="00F075FD">
      <w:r w:rsidRPr="002D7397">
        <w:t xml:space="preserve">[Joe, Executive editor of Business Insider, “Analyst: There's Growing Risk Of A Debt Ceiling 'Accident' And This Time It Could Be The Democrats' Fault,” Business Insider, 7/16, </w:t>
      </w:r>
      <w:hyperlink r:id="rId36" w:anchor="ixzz2ZQUuTTFH" w:history="1">
        <w:r w:rsidRPr="00AF44E0">
          <w:rPr>
            <w:rStyle w:val="Hyperlink"/>
          </w:rPr>
          <w:t>http://www.businessinsider.com/eurasias-sean-west-on-the-risk-of-a-debt-ceiling-accident-2013-7#ixzz2ZQUuTTFH</w:t>
        </w:r>
      </w:hyperlink>
      <w:r w:rsidRPr="002D7397">
        <w:t>]</w:t>
      </w:r>
    </w:p>
    <w:p w:rsidR="00F075FD" w:rsidRDefault="00F075FD" w:rsidP="00F075FD"/>
    <w:p w:rsidR="00F075FD" w:rsidRDefault="00F075FD" w:rsidP="00F075FD">
      <w:pPr>
        <w:rPr>
          <w:rStyle w:val="StyleBoldUnderline"/>
        </w:rPr>
      </w:pPr>
      <w:r w:rsidRPr="00DC6AD2">
        <w:rPr>
          <w:sz w:val="16"/>
        </w:rPr>
        <w:t xml:space="preserve">The gist: This time </w:t>
      </w:r>
      <w:r w:rsidRPr="002D7397">
        <w:rPr>
          <w:rStyle w:val="StyleBoldUnderline"/>
        </w:rPr>
        <w:t xml:space="preserve">the debt ceiling fight is more like Summer of 2011, and </w:t>
      </w:r>
      <w:r w:rsidRPr="00DC6AD2">
        <w:rPr>
          <w:rStyle w:val="Emphasis"/>
        </w:rPr>
        <w:t>an "accident" could occur</w:t>
      </w:r>
      <w:r w:rsidRPr="002D7397">
        <w:rPr>
          <w:rStyle w:val="StyleBoldUnderline"/>
        </w:rPr>
        <w:t xml:space="preserve">, resulting in a government </w:t>
      </w:r>
      <w:r w:rsidRPr="00DC6AD2">
        <w:rPr>
          <w:rStyle w:val="Emphasis"/>
        </w:rPr>
        <w:t>shutdown or worse.</w:t>
      </w:r>
      <w:r w:rsidRPr="00DC6AD2">
        <w:rPr>
          <w:sz w:val="16"/>
        </w:rPr>
        <w:t xml:space="preserve"> The only difference is the dynamics. This time it's the </w:t>
      </w:r>
      <w:r w:rsidRPr="002D7397">
        <w:rPr>
          <w:rStyle w:val="StyleBoldUnderline"/>
        </w:rPr>
        <w:t>Democrats</w:t>
      </w:r>
      <w:r w:rsidRPr="00DC6AD2">
        <w:rPr>
          <w:sz w:val="16"/>
        </w:rPr>
        <w:t xml:space="preserve"> who </w:t>
      </w:r>
      <w:r w:rsidRPr="002D7397">
        <w:rPr>
          <w:rStyle w:val="StyleBoldUnderline"/>
        </w:rPr>
        <w:t>might be willing to go down, and spoil for a fight, and</w:t>
      </w:r>
      <w:r w:rsidRPr="00DC6AD2">
        <w:rPr>
          <w:sz w:val="16"/>
        </w:rPr>
        <w:t xml:space="preserve"> it's </w:t>
      </w:r>
      <w:r w:rsidRPr="002D7397">
        <w:rPr>
          <w:rStyle w:val="StyleBoldUnderline"/>
        </w:rPr>
        <w:t>the GOP</w:t>
      </w:r>
      <w:r w:rsidRPr="00DC6AD2">
        <w:rPr>
          <w:sz w:val="16"/>
        </w:rPr>
        <w:t xml:space="preserve"> that </w:t>
      </w:r>
      <w:r w:rsidRPr="002D7397">
        <w:rPr>
          <w:rStyle w:val="StyleBoldUnderline"/>
        </w:rPr>
        <w:t xml:space="preserve">might lack the leadership to </w:t>
      </w:r>
      <w:r w:rsidRPr="00DC6AD2">
        <w:rPr>
          <w:sz w:val="16"/>
        </w:rPr>
        <w:t xml:space="preserve">be able to </w:t>
      </w:r>
      <w:r w:rsidRPr="002D7397">
        <w:rPr>
          <w:rStyle w:val="StyleBoldUnderline"/>
        </w:rPr>
        <w:t>come to a deal</w:t>
      </w:r>
      <w:r w:rsidRPr="00DC6AD2">
        <w:rPr>
          <w:sz w:val="16"/>
        </w:rPr>
        <w:t xml:space="preserve">. Of the two factors, </w:t>
      </w:r>
      <w:r w:rsidRPr="00F075FD">
        <w:t>the Democratic willingness to play hardball is probably the most surprising. West writes: Democrats gearing up for</w:t>
      </w:r>
      <w:r w:rsidRPr="00DC6AD2">
        <w:rPr>
          <w:sz w:val="16"/>
        </w:rPr>
        <w:t xml:space="preserve"> a fight The risk this time around is different because it is driven by Democrats rather than Republicans. In contrast to the last three years--where the core question was whether Democrats could satisfy Republican demands for clearing a CR and a debt ceiling--</w:t>
      </w:r>
      <w:r w:rsidRPr="00DC6AD2">
        <w:rPr>
          <w:rStyle w:val="StyleBoldUnderline"/>
        </w:rPr>
        <w:t>the new dynamic is one where both parties need to build leverage to secure policy changes.</w:t>
      </w:r>
      <w:r w:rsidRPr="00DC6AD2">
        <w:rPr>
          <w:sz w:val="16"/>
        </w:rPr>
        <w:t xml:space="preserve"> </w:t>
      </w:r>
      <w:r w:rsidRPr="00DC6AD2">
        <w:rPr>
          <w:rStyle w:val="StyleBoldUnderline"/>
        </w:rPr>
        <w:t>The President's party is</w:t>
      </w:r>
      <w:r w:rsidRPr="00DC6AD2">
        <w:rPr>
          <w:sz w:val="16"/>
        </w:rPr>
        <w:t xml:space="preserve"> increasingly </w:t>
      </w:r>
      <w:r w:rsidRPr="00DC6AD2">
        <w:rPr>
          <w:rStyle w:val="StyleBoldUnderline"/>
        </w:rPr>
        <w:t>worried</w:t>
      </w:r>
      <w:r w:rsidRPr="00DC6AD2">
        <w:rPr>
          <w:sz w:val="16"/>
        </w:rPr>
        <w:t xml:space="preserve"> that </w:t>
      </w:r>
      <w:r w:rsidRPr="00DC6AD2">
        <w:rPr>
          <w:rStyle w:val="StyleBoldUnderline"/>
        </w:rPr>
        <w:t xml:space="preserve">a tactical loss on the sequester </w:t>
      </w:r>
      <w:r w:rsidRPr="00DC6AD2">
        <w:rPr>
          <w:sz w:val="16"/>
        </w:rPr>
        <w:t xml:space="preserve">earlier this year </w:t>
      </w:r>
      <w:r w:rsidRPr="00DC6AD2">
        <w:rPr>
          <w:rStyle w:val="StyleBoldUnderline"/>
        </w:rPr>
        <w:t>will turn into a strategic defeat</w:t>
      </w:r>
      <w:r w:rsidRPr="00DC6AD2">
        <w:rPr>
          <w:sz w:val="16"/>
        </w:rPr>
        <w:t xml:space="preserve"> of its government spending vision without resolution before the next batch of sequestration in January. The economic recovery is strengthening despite sequestration, and the deficit is falling toward sustainable levels partly as a result of it. The Budget Control Act is designed such that Fiscal Year 14 is the last year that sequestration threatens nominal cuts-discretionary spending will actually grow under sequestration in future years, with a lower baseline effectively locked in and harder to argue against. </w:t>
      </w:r>
      <w:r w:rsidRPr="00DC6AD2">
        <w:rPr>
          <w:rStyle w:val="StyleBoldUnderline"/>
        </w:rPr>
        <w:t>Moreover, Democrats are worried that if they negotiate on the debt ceiling</w:t>
      </w:r>
      <w:r w:rsidRPr="00DC6AD2">
        <w:rPr>
          <w:sz w:val="16"/>
        </w:rPr>
        <w:t xml:space="preserve"> in November-amid a material ongoing deficit decline-</w:t>
      </w:r>
      <w:r w:rsidRPr="00DC6AD2">
        <w:rPr>
          <w:rStyle w:val="StyleBoldUnderline"/>
        </w:rPr>
        <w:t xml:space="preserve">they will have permanently validated the idea that spending must be cut alongside any increase </w:t>
      </w:r>
      <w:r w:rsidRPr="00DC6AD2">
        <w:rPr>
          <w:sz w:val="16"/>
        </w:rPr>
        <w:t xml:space="preserve">in borrowing level. </w:t>
      </w:r>
      <w:r w:rsidRPr="00DC6AD2">
        <w:rPr>
          <w:rStyle w:val="StyleBoldUnderline"/>
        </w:rPr>
        <w:t xml:space="preserve">Democrats are increasingly convinced that this is the moment to "break the fever" of </w:t>
      </w:r>
      <w:r w:rsidRPr="00DC6AD2">
        <w:rPr>
          <w:sz w:val="16"/>
        </w:rPr>
        <w:t xml:space="preserve">sequestration and </w:t>
      </w:r>
      <w:r w:rsidRPr="00DC6AD2">
        <w:rPr>
          <w:rStyle w:val="StyleBoldUnderline"/>
        </w:rPr>
        <w:t>debt ceiling pay-offs. They will attempt to break up the upcoming deadlines</w:t>
      </w:r>
      <w:r w:rsidRPr="00DC6AD2">
        <w:rPr>
          <w:sz w:val="16"/>
        </w:rPr>
        <w:t xml:space="preserve"> by cutting a short-term deal on the 30 September continuing resolution-insisting on a clean debt ceiling increase with no pay-off for Republicans-and then gearing up for battle later in the fall when the short-term CR expires if necessary to get a sequester deal before January. In reality, Democrats would prefer to trade mandatory cuts and other piecemeal fiscal reforms for a sequester offset that can be implemented around the same time as the debt ceiling, without a direct negotiation on the latter issue. But </w:t>
      </w:r>
      <w:r w:rsidRPr="00DC6AD2">
        <w:rPr>
          <w:rStyle w:val="StyleBoldUnderline"/>
        </w:rPr>
        <w:t>Democrats have less appetite to agree to large-scale reforms amid a declining deficit: If Republicans demand too high a price</w:t>
      </w:r>
      <w:r w:rsidRPr="00DC6AD2">
        <w:rPr>
          <w:sz w:val="16"/>
        </w:rPr>
        <w:t xml:space="preserve"> for the Democrats' key goal of offsetting the sequester, </w:t>
      </w:r>
      <w:r w:rsidRPr="00DC6AD2">
        <w:rPr>
          <w:rStyle w:val="StyleBoldUnderline"/>
        </w:rPr>
        <w:t xml:space="preserve">Democrats, are </w:t>
      </w:r>
      <w:r w:rsidRPr="00DC6AD2">
        <w:rPr>
          <w:rStyle w:val="Emphasis"/>
        </w:rPr>
        <w:t>willing to threaten shutdown</w:t>
      </w:r>
      <w:r w:rsidRPr="00DC6AD2">
        <w:rPr>
          <w:rStyle w:val="StyleBoldUnderline"/>
        </w:rPr>
        <w:t xml:space="preserve"> even though they don't actually want it. </w:t>
      </w:r>
      <w:r w:rsidRPr="00DC6AD2">
        <w:rPr>
          <w:rStyle w:val="Emphasis"/>
        </w:rPr>
        <w:t>Watch out</w:t>
      </w:r>
      <w:r w:rsidRPr="00DC6AD2">
        <w:rPr>
          <w:rStyle w:val="StyleBoldUnderline"/>
        </w:rPr>
        <w:t>.</w:t>
      </w:r>
    </w:p>
    <w:p w:rsidR="00F075FD" w:rsidRPr="00C267ED" w:rsidRDefault="00F075FD" w:rsidP="00FB75EF">
      <w:pPr>
        <w:rPr>
          <w:sz w:val="16"/>
        </w:rPr>
      </w:pPr>
    </w:p>
    <w:p w:rsidR="00FB75EF" w:rsidRDefault="00FB75EF" w:rsidP="00FB75EF"/>
    <w:p w:rsidR="00534741" w:rsidRDefault="00534741" w:rsidP="00534741">
      <w:pPr>
        <w:pStyle w:val="Heading4"/>
      </w:pPr>
      <w:r>
        <w:t>Negotiations over debt ceiling risks possible failure and causes massive drawn out fight and hostage taking – tanks economy</w:t>
      </w:r>
    </w:p>
    <w:p w:rsidR="00534741" w:rsidRPr="00E32C6C" w:rsidRDefault="00534741" w:rsidP="00534741">
      <w:pPr>
        <w:rPr>
          <w:rStyle w:val="StyleStyleBold12pt"/>
        </w:rPr>
      </w:pPr>
      <w:r>
        <w:rPr>
          <w:rStyle w:val="StyleStyleBold12pt"/>
        </w:rPr>
        <w:t>Chait, 7/12</w:t>
      </w:r>
    </w:p>
    <w:p w:rsidR="00534741" w:rsidRDefault="00534741" w:rsidP="00534741">
      <w:r>
        <w:t xml:space="preserve">Jonathan Chait, commentator and writer for New York magazine. He was previously a senior editor at The New Republic and a former assistant editor of The American Prospect. He also writes a periodic column in the Los Angeles Times, New York Magazine, 7/12/13, </w:t>
      </w:r>
      <w:hyperlink r:id="rId37" w:history="1">
        <w:r w:rsidRPr="004F4EC3">
          <w:rPr>
            <w:rStyle w:val="Hyperlink"/>
          </w:rPr>
          <w:t>http://nymag.com/daily/intelligencer/2013/07/john-boehners-coming-sharknado.html</w:t>
        </w:r>
      </w:hyperlink>
    </w:p>
    <w:p w:rsidR="00534741" w:rsidRDefault="00534741" w:rsidP="00534741"/>
    <w:p w:rsidR="00534741" w:rsidRPr="009E56DE" w:rsidRDefault="00534741" w:rsidP="00534741">
      <w:pPr>
        <w:rPr>
          <w:sz w:val="16"/>
        </w:rPr>
      </w:pPr>
      <w:r w:rsidRPr="009E56DE">
        <w:rPr>
          <w:sz w:val="16"/>
        </w:rPr>
        <w:t>Meanwhile</w:t>
      </w:r>
      <w:r w:rsidRPr="00E32C6C">
        <w:rPr>
          <w:rStyle w:val="StyleBoldUnderline"/>
        </w:rPr>
        <w:t xml:space="preserve">, the tornado is the debt ceiling. After the 2011 debacle, the White House realized it made a </w:t>
      </w:r>
      <w:r w:rsidRPr="00E32C6C">
        <w:rPr>
          <w:rStyle w:val="Emphasis"/>
        </w:rPr>
        <w:t>huge mistake</w:t>
      </w:r>
      <w:r w:rsidRPr="00E32C6C">
        <w:rPr>
          <w:rStyle w:val="StyleBoldUnderline"/>
        </w:rPr>
        <w:t xml:space="preserve"> by letting negotiations over the debt ceiling</w:t>
      </w:r>
      <w:r w:rsidRPr="009E56DE">
        <w:rPr>
          <w:sz w:val="16"/>
        </w:rPr>
        <w:t xml:space="preserve"> — </w:t>
      </w:r>
      <w:r w:rsidRPr="00E32C6C">
        <w:rPr>
          <w:rStyle w:val="StyleBoldUnderline"/>
        </w:rPr>
        <w:t xml:space="preserve">which </w:t>
      </w:r>
      <w:r w:rsidRPr="009E56DE">
        <w:rPr>
          <w:sz w:val="16"/>
        </w:rPr>
        <w:t xml:space="preserve">both parties agree </w:t>
      </w:r>
      <w:r w:rsidRPr="00E32C6C">
        <w:rPr>
          <w:rStyle w:val="StyleBoldUnderline"/>
        </w:rPr>
        <w:t xml:space="preserve">must be raised to avoid </w:t>
      </w:r>
      <w:r w:rsidRPr="00E32C6C">
        <w:rPr>
          <w:rStyle w:val="Emphasis"/>
        </w:rPr>
        <w:t>fiscal calamity</w:t>
      </w:r>
      <w:r w:rsidRPr="009E56DE">
        <w:rPr>
          <w:sz w:val="16"/>
        </w:rPr>
        <w:t xml:space="preserve"> — </w:t>
      </w:r>
      <w:r w:rsidRPr="00E32C6C">
        <w:rPr>
          <w:rStyle w:val="StyleBoldUnderline"/>
        </w:rPr>
        <w:t>become entangled with ideologically charged divisions over fiscal policy, and vowed never to negotiate over it again</w:t>
      </w:r>
      <w:r w:rsidRPr="009E56DE">
        <w:rPr>
          <w:sz w:val="16"/>
        </w:rPr>
        <w:t xml:space="preserve">. From the Democrats' perspective, it worked. Republicans freed the hostage without getting anything in return. Now here is the tricky part. When the two sides negotiated </w:t>
      </w:r>
      <w:r w:rsidRPr="00E32C6C">
        <w:rPr>
          <w:rStyle w:val="StyleBoldUnderline"/>
        </w:rPr>
        <w:t>the debt ceiling last spring, they made a deal that, from Obama’s perspective, did not involve substantive concessions</w:t>
      </w:r>
      <w:r w:rsidRPr="009E56DE">
        <w:rPr>
          <w:sz w:val="16"/>
        </w:rPr>
        <w:t xml:space="preserve">, but from Republicans’ perspective did. The condition for raising the debt ceiling was that Senate Democrats would pass a new budget, not just a continuation of the previous budget, and use “regular order.” At the time, “regular order” was a big GOP talking point that was held up to prove that Republicans were more responsible than Democrats. In fact, the whole thing was nonsense. Democrats were happy to pass a budget and didn’t think it was a concession. At the time, </w:t>
      </w:r>
      <w:r w:rsidRPr="00E32C6C">
        <w:rPr>
          <w:rStyle w:val="StyleBoldUnderline"/>
        </w:rPr>
        <w:t>Republicans</w:t>
      </w:r>
      <w:r w:rsidRPr="009E56DE">
        <w:rPr>
          <w:sz w:val="16"/>
        </w:rPr>
        <w:t xml:space="preserve"> waved it around as a huge concession. Since then, they’ve decided they don’t want regular order at all and have refused to allow a conference to negotiate differences between the Republican and Democratic budgets. </w:t>
      </w:r>
      <w:r w:rsidRPr="00E32C6C">
        <w:rPr>
          <w:rStyle w:val="StyleBoldUnderline"/>
        </w:rPr>
        <w:t xml:space="preserve">They’re insisting they’ll only negotiate a budget if they can use the debt ceiling as a threat to extract unilateral concessions. No normal negotiation, only </w:t>
      </w:r>
      <w:r w:rsidRPr="00E32C6C">
        <w:rPr>
          <w:rStyle w:val="Emphasis"/>
        </w:rPr>
        <w:t>hostage-taking.</w:t>
      </w:r>
      <w:r w:rsidRPr="009E56DE">
        <w:rPr>
          <w:sz w:val="16"/>
        </w:rPr>
        <w:t xml:space="preserve"> </w:t>
      </w:r>
      <w:r w:rsidRPr="00E32C6C">
        <w:rPr>
          <w:rStyle w:val="StyleBoldUnderline"/>
        </w:rPr>
        <w:t xml:space="preserve">Obama still holds his position that he won’t pay a ransom for Republicans to not </w:t>
      </w:r>
      <w:r w:rsidRPr="009E56DE">
        <w:rPr>
          <w:rStyle w:val="Emphasis"/>
        </w:rPr>
        <w:t>blow up the world economy</w:t>
      </w:r>
      <w:r w:rsidRPr="009E56DE">
        <w:rPr>
          <w:sz w:val="16"/>
        </w:rPr>
        <w:t xml:space="preserve">. </w:t>
      </w:r>
      <w:r w:rsidRPr="00E32C6C">
        <w:rPr>
          <w:rStyle w:val="StyleBoldUnderline"/>
        </w:rPr>
        <w:t>But Republicans still don’t accept that</w:t>
      </w:r>
      <w:r w:rsidRPr="009E56DE">
        <w:rPr>
          <w:sz w:val="16"/>
        </w:rPr>
        <w:t xml:space="preserve">. Since </w:t>
      </w:r>
      <w:r w:rsidRPr="00E32C6C">
        <w:rPr>
          <w:rStyle w:val="StyleBoldUnderline"/>
        </w:rPr>
        <w:t>Republicans</w:t>
      </w:r>
      <w:r w:rsidRPr="009E56DE">
        <w:rPr>
          <w:sz w:val="16"/>
        </w:rPr>
        <w:t xml:space="preserve"> believed (or, at least, persuaded themselves to believe) that they won a huge concession last spring in return for lifting the debt ceiling, they </w:t>
      </w:r>
      <w:r w:rsidRPr="00E32C6C">
        <w:rPr>
          <w:rStyle w:val="StyleBoldUnderline"/>
        </w:rPr>
        <w:t>think</w:t>
      </w:r>
      <w:r w:rsidRPr="009E56DE">
        <w:rPr>
          <w:sz w:val="16"/>
        </w:rPr>
        <w:t xml:space="preserve">, or say, that </w:t>
      </w:r>
      <w:r w:rsidRPr="00E32C6C">
        <w:rPr>
          <w:rStyle w:val="StyleBoldUnderline"/>
        </w:rPr>
        <w:t>they can get more concessions.</w:t>
      </w:r>
      <w:r>
        <w:rPr>
          <w:rStyle w:val="StyleBoldUnderline"/>
        </w:rPr>
        <w:t xml:space="preserve"> </w:t>
      </w:r>
      <w:r w:rsidRPr="009E56DE">
        <w:rPr>
          <w:sz w:val="16"/>
        </w:rPr>
        <w:t xml:space="preserve">Over the Fourth of July weekend, when it got little attention, </w:t>
      </w:r>
      <w:r w:rsidRPr="00E32C6C">
        <w:rPr>
          <w:rStyle w:val="StyleBoldUnderline"/>
        </w:rPr>
        <w:t>House Republicans drew up their list of debt-ceiling ransom demands</w:t>
      </w:r>
      <w:r w:rsidRPr="009E56DE">
        <w:rPr>
          <w:sz w:val="16"/>
        </w:rPr>
        <w:t xml:space="preserve">, and they are positively insane. They’ve come up with this sliding scale of demands. If Obama wants a four-year increase in the debt ceiling, all he has to do is … agree to Paul Ryan’s plan to privatize Social Security. Republicans are generously willing to let Obama accept smaller concessions, like cutting Social Security benefits, in return for shorter-term increases in the debt ceiling, but then of course he’d have to come back to the House Republicans to be jacked up again next year. Not even the most hostile reading of Obama’s negotiating skills would make this a plausible basis for negotiations. </w:t>
      </w:r>
      <w:r w:rsidRPr="009E56DE">
        <w:rPr>
          <w:rStyle w:val="StyleBoldUnderline"/>
        </w:rPr>
        <w:t>Obama would never sign on to anything remotely like this</w:t>
      </w:r>
      <w:r w:rsidRPr="009E56DE">
        <w:rPr>
          <w:sz w:val="16"/>
        </w:rPr>
        <w:t xml:space="preserve">. The House plan is like listening to a bunch of teenage boys talking about which supermodels they would and would not be willing to sleep with. Immigration reform is the final element here — if we want to keep this metaphor going, we’ll have to imagine the sharks in the tornado also have laser beams. House Republicans are saying they’ll handle immigration reform only after they go through the debt-ceiling hostage crisis. And this will only make the other crazy stuff even crazier. The immigration-reform drama is stoking the (probably correct) fear among conservatives that the leadership is secretly maneuvering to force them to have to accept a comprehensive reform bill. The conservative goal on immigration reform, as Andrew Stiles reports, is to avoid any situation where the House is negotiating with the Senate. </w:t>
      </w:r>
      <w:r w:rsidRPr="00E32C6C">
        <w:rPr>
          <w:rStyle w:val="StyleBoldUnderline"/>
        </w:rPr>
        <w:t xml:space="preserve">It is in that atmosphere of toxic distrust of the leadership by the conservative base that the House is </w:t>
      </w:r>
      <w:r w:rsidRPr="009E56DE">
        <w:rPr>
          <w:rStyle w:val="Emphasis"/>
        </w:rPr>
        <w:t xml:space="preserve">somehow </w:t>
      </w:r>
      <w:r w:rsidRPr="00E32C6C">
        <w:rPr>
          <w:rStyle w:val="StyleBoldUnderline"/>
        </w:rPr>
        <w:t xml:space="preserve">going to have to pass </w:t>
      </w:r>
      <w:r w:rsidRPr="009E56DE">
        <w:rPr>
          <w:sz w:val="16"/>
        </w:rPr>
        <w:t xml:space="preserve">both a farm bill and </w:t>
      </w:r>
      <w:r w:rsidRPr="00E32C6C">
        <w:rPr>
          <w:rStyle w:val="StyleBoldUnderline"/>
        </w:rPr>
        <w:t>a debt-ceiling hike that is totally unacceptable to the right. And since Boehner wants</w:t>
      </w:r>
      <w:r w:rsidRPr="009E56DE">
        <w:rPr>
          <w:sz w:val="16"/>
        </w:rPr>
        <w:t xml:space="preserve"> to pass </w:t>
      </w:r>
      <w:r w:rsidRPr="00E32C6C">
        <w:rPr>
          <w:rStyle w:val="StyleBoldUnderline"/>
        </w:rPr>
        <w:t>immigration</w:t>
      </w:r>
      <w:r w:rsidRPr="009E56DE">
        <w:rPr>
          <w:sz w:val="16"/>
        </w:rPr>
        <w:t xml:space="preserve"> reform, </w:t>
      </w:r>
      <w:r w:rsidRPr="00E32C6C">
        <w:rPr>
          <w:rStyle w:val="StyleBoldUnderline"/>
        </w:rPr>
        <w:t>he’s really not going to want to enrage his easily enraged base by passing bills with Democratic votes.</w:t>
      </w:r>
      <w:r>
        <w:rPr>
          <w:rStyle w:val="StyleBoldUnderline"/>
        </w:rPr>
        <w:t xml:space="preserve"> </w:t>
      </w:r>
      <w:r w:rsidRPr="009E56DE">
        <w:rPr>
          <w:sz w:val="16"/>
        </w:rPr>
        <w:t xml:space="preserve">Indeed, the desire to pass immigration reform is </w:t>
      </w:r>
      <w:r w:rsidRPr="00E32C6C">
        <w:rPr>
          <w:rStyle w:val="StyleBoldUnderline"/>
        </w:rPr>
        <w:t xml:space="preserve">forcing the party Establishment to get </w:t>
      </w:r>
      <w:r w:rsidRPr="009E56DE">
        <w:rPr>
          <w:rStyle w:val="Emphasis"/>
        </w:rPr>
        <w:t>even crazier</w:t>
      </w:r>
      <w:r w:rsidRPr="00E32C6C">
        <w:rPr>
          <w:rStyle w:val="StyleBoldUnderline"/>
        </w:rPr>
        <w:t xml:space="preserve"> on everything else, to display its conservative bona fide</w:t>
      </w:r>
      <w:r w:rsidRPr="009E56DE">
        <w:rPr>
          <w:sz w:val="16"/>
        </w:rPr>
        <w:t xml:space="preserve">s. Marco </w:t>
      </w:r>
      <w:r w:rsidRPr="00E32C6C">
        <w:rPr>
          <w:rStyle w:val="StyleBoldUnderline"/>
        </w:rPr>
        <w:t xml:space="preserve">Rubio is insisting House Republicans should take an even </w:t>
      </w:r>
      <w:r w:rsidRPr="009E56DE">
        <w:rPr>
          <w:rStyle w:val="Emphasis"/>
        </w:rPr>
        <w:t>harder line on the debt ceiling</w:t>
      </w:r>
      <w:r w:rsidRPr="00E32C6C">
        <w:rPr>
          <w:rStyle w:val="StyleBoldUnderline"/>
        </w:rPr>
        <w:t>.</w:t>
      </w:r>
      <w:r w:rsidRPr="009E56DE">
        <w:rPr>
          <w:sz w:val="16"/>
        </w:rPr>
        <w:t xml:space="preserve"> He also says they should shut down the government and refuse to reopen it unless Obama agrees to completely defund the Affordable Care Act. (Oh, yeah, I forgot to mention this — they’re also going to have to have another vote to continue running the government or else go through a shutdown.) </w:t>
      </w:r>
      <w:r w:rsidRPr="009E56DE">
        <w:rPr>
          <w:rStyle w:val="StyleBoldUnderline"/>
        </w:rPr>
        <w:t>Boehner</w:t>
      </w:r>
      <w:r w:rsidRPr="009E56DE">
        <w:rPr>
          <w:sz w:val="16"/>
        </w:rPr>
        <w:t xml:space="preserve">’s problem is that he </w:t>
      </w:r>
      <w:r w:rsidRPr="009E56DE">
        <w:rPr>
          <w:rStyle w:val="StyleBoldUnderline"/>
        </w:rPr>
        <w:t>has done nothing at all to persuade his craziest members that there are limits on their power that prevent them from forcing Obama to accept their agenda without any concessions</w:t>
      </w:r>
      <w:r w:rsidRPr="009E56DE">
        <w:rPr>
          <w:sz w:val="16"/>
        </w:rPr>
        <w:t xml:space="preserve">. Rather, those members have simply grown increasingly angry over Boehner’s </w:t>
      </w:r>
      <w:r w:rsidRPr="009E56DE">
        <w:rPr>
          <w:sz w:val="16"/>
        </w:rPr>
        <w:lastRenderedPageBreak/>
        <w:t>perceived disloyalty and weakness. As the Bible says, more or less, Boehner has sown the wind, and he will reap the whirlwind — a whirlwind of sharks.</w:t>
      </w:r>
    </w:p>
    <w:p w:rsidR="00534741" w:rsidRDefault="00534741" w:rsidP="00FB75EF"/>
    <w:p w:rsidR="00FB75EF" w:rsidRDefault="00FB75EF" w:rsidP="00FB75EF"/>
    <w:p w:rsidR="00FB75EF" w:rsidRDefault="00FB75EF" w:rsidP="00FB75EF"/>
    <w:p w:rsidR="00FB75EF" w:rsidRDefault="00FB75EF" w:rsidP="00FB75EF"/>
    <w:p w:rsidR="00FB75EF" w:rsidRDefault="00FB75EF" w:rsidP="00FB75EF">
      <w:pPr>
        <w:rPr>
          <w:rStyle w:val="StyleStyleBold12pt"/>
        </w:rPr>
      </w:pPr>
      <w:r>
        <w:rPr>
          <w:rStyle w:val="StyleStyleBold12pt"/>
        </w:rPr>
        <w:t>Self interest doesn’t guarantee crisis will be avoided - political miscalculation possible</w:t>
      </w:r>
    </w:p>
    <w:p w:rsidR="00FB75EF" w:rsidRPr="007A393B" w:rsidRDefault="00FB75EF" w:rsidP="00FB75EF">
      <w:pPr>
        <w:rPr>
          <w:rStyle w:val="StyleStyleBold12pt"/>
        </w:rPr>
      </w:pPr>
      <w:r>
        <w:rPr>
          <w:rStyle w:val="StyleStyleBold12pt"/>
        </w:rPr>
        <w:t>Yglesias, 11</w:t>
      </w:r>
    </w:p>
    <w:p w:rsidR="00FB75EF" w:rsidRDefault="00FB75EF" w:rsidP="00FB75EF">
      <w:r>
        <w:t>Matthew Yglesias, Center American Progress, 7/28/11, http://thinkprogress.org/yglesias/2011/07/28/281933/disasters-happen/?mobile=nc</w:t>
      </w:r>
    </w:p>
    <w:p w:rsidR="00FB75EF" w:rsidRPr="007A393B" w:rsidRDefault="00FB75EF" w:rsidP="00FB75EF">
      <w:pPr>
        <w:rPr>
          <w:sz w:val="16"/>
        </w:rPr>
      </w:pPr>
      <w:r w:rsidRPr="007A393B">
        <w:rPr>
          <w:sz w:val="16"/>
        </w:rPr>
        <w:t xml:space="preserve">Excellent point from Bob Kuttner, who argues that </w:t>
      </w:r>
      <w:r w:rsidRPr="007A393B">
        <w:rPr>
          <w:rStyle w:val="StyleBoldUnderline"/>
        </w:rPr>
        <w:t xml:space="preserve">just because a debt ceiling related catastrophe would be catastrophic is </w:t>
      </w:r>
      <w:r w:rsidRPr="007A393B">
        <w:rPr>
          <w:rStyle w:val="Emphasis"/>
        </w:rPr>
        <w:t>no reason to assume it won’t happen:</w:t>
      </w:r>
      <w:r w:rsidRPr="007A393B">
        <w:rPr>
          <w:sz w:val="16"/>
        </w:rPr>
        <w:t xml:space="preserve"> </w:t>
      </w:r>
      <w:r w:rsidRPr="007A393B">
        <w:rPr>
          <w:rStyle w:val="StyleBoldUnderline"/>
        </w:rPr>
        <w:t>For those who think that a default won’t happen because it is in nobody’s interest, think back on World War I. It was in nobody’s interest.</w:t>
      </w:r>
      <w:r w:rsidRPr="007A393B">
        <w:rPr>
          <w:sz w:val="16"/>
        </w:rPr>
        <w:t xml:space="preserve"> Yet it destroyed Europe’s common civilization and ushered in nearly a century of economic instability and war. </w:t>
      </w:r>
      <w:r w:rsidRPr="007A393B">
        <w:rPr>
          <w:rStyle w:val="StyleBoldUnderline"/>
        </w:rPr>
        <w:t>World War I occurred because both sides dug in and assumed the other would have to blink first. But that was a miscalculation. Instead of a last-minute deal, we got four years of trench warfare</w:t>
      </w:r>
      <w:r w:rsidRPr="007A393B">
        <w:rPr>
          <w:sz w:val="16"/>
        </w:rPr>
        <w:t xml:space="preserve">, economic ruin, and millions of wasted lives. Oops. </w:t>
      </w:r>
      <w:r w:rsidRPr="007A393B">
        <w:rPr>
          <w:rStyle w:val="StyleBoldUnderline"/>
        </w:rPr>
        <w:t xml:space="preserve">Call it Angell’s Fallacy: “X won’t happen because X would be insane.” But these things </w:t>
      </w:r>
      <w:r w:rsidRPr="007A393B">
        <w:rPr>
          <w:rStyle w:val="Emphasis"/>
        </w:rPr>
        <w:t>do happen!</w:t>
      </w:r>
      <w:r w:rsidRPr="007A393B">
        <w:rPr>
          <w:sz w:val="16"/>
        </w:rPr>
        <w:t xml:space="preserve"> </w:t>
      </w:r>
      <w:r w:rsidRPr="007A393B">
        <w:rPr>
          <w:rStyle w:val="StyleBoldUnderline"/>
        </w:rPr>
        <w:t xml:space="preserve">What’s more, I </w:t>
      </w:r>
      <w:r w:rsidRPr="007A393B">
        <w:rPr>
          <w:sz w:val="16"/>
        </w:rPr>
        <w:t xml:space="preserve">think I </w:t>
      </w:r>
      <w:r w:rsidRPr="007A393B">
        <w:rPr>
          <w:rStyle w:val="StyleBoldUnderline"/>
        </w:rPr>
        <w:t>already see people underestimating the downside</w:t>
      </w:r>
      <w:r w:rsidRPr="007A393B">
        <w:rPr>
          <w:sz w:val="16"/>
        </w:rPr>
        <w:t xml:space="preserve"> to even a small TARP-like “blip” where a deal is reached at the 11th hour, but fails in Congress, and then passes a day or two later. The U.S. has a AAA-rating because the amount of debt we have outstanding is modest compared to the economic resources of the country. The fact that we’re currently a low-tax country further counts in our favor, because it indicates that we clearly have the capacity to raise more revenue if needed to pay our bills. But the current standoff is revealing the fact that compared to other AAA-rated sovereigns, the decision-making apparatus of our political system doesn’t really function. Unless that turns around in the next few days, there’ll be a price to be paid. Chinese currency policy will probably moderate its impact in the short-term, but the impact will last.</w:t>
      </w:r>
    </w:p>
    <w:p w:rsidR="00FB75EF" w:rsidRDefault="00FB75EF" w:rsidP="00FB75EF"/>
    <w:p w:rsidR="00FB75EF" w:rsidRDefault="00FB75EF" w:rsidP="00FB75EF">
      <w:pPr>
        <w:pStyle w:val="Heading4"/>
      </w:pPr>
      <w:r>
        <w:t>U doesn’t overwhelm – possibility GOP will trigger a debt ceiling crisis is real</w:t>
      </w:r>
    </w:p>
    <w:p w:rsidR="00FB75EF" w:rsidRPr="00E701D0" w:rsidRDefault="00FB75EF" w:rsidP="00FB75EF">
      <w:pPr>
        <w:rPr>
          <w:rStyle w:val="StyleStyleBold12pt"/>
          <w:b w:val="0"/>
        </w:rPr>
      </w:pPr>
      <w:r>
        <w:rPr>
          <w:rStyle w:val="StyleStyleBold12pt"/>
        </w:rPr>
        <w:t xml:space="preserve">Creamer, 7/11/13  </w:t>
      </w:r>
      <w:r>
        <w:rPr>
          <w:rStyle w:val="StyleStyleBold12pt"/>
          <w:b w:val="0"/>
        </w:rPr>
        <w:t>(Robert Creamer is a long-time political organizer and strategist, and author of the book: Stand Up Straight: How Progressives Can Win, available on Amazon.com[4]. He is a partner in Democracy Partners[5] and a Senior Strategist for Americans United for Change[6], Huffington Post, lexis)</w:t>
      </w:r>
    </w:p>
    <w:p w:rsidR="00FB75EF" w:rsidRPr="00B371C3" w:rsidRDefault="00FB75EF" w:rsidP="00FB75EF">
      <w:pPr>
        <w:rPr>
          <w:sz w:val="16"/>
        </w:rPr>
      </w:pPr>
      <w:r w:rsidRPr="007A393B">
        <w:rPr>
          <w:rStyle w:val="StyleBoldUnderline"/>
        </w:rPr>
        <w:t>The Federal Budget</w:t>
      </w:r>
      <w:r w:rsidRPr="00B371C3">
        <w:rPr>
          <w:sz w:val="16"/>
        </w:rPr>
        <w:t xml:space="preserve">. </w:t>
      </w:r>
      <w:r w:rsidRPr="007A393B">
        <w:rPr>
          <w:rStyle w:val="StyleBoldUnderline"/>
        </w:rPr>
        <w:t>Much to the GOP's consternation, latest estimates show the</w:t>
      </w:r>
      <w:r w:rsidRPr="00B371C3">
        <w:rPr>
          <w:sz w:val="16"/>
        </w:rPr>
        <w:t xml:space="preserve"> near-term </w:t>
      </w:r>
      <w:r w:rsidRPr="007A393B">
        <w:rPr>
          <w:rStyle w:val="StyleBoldUnderline"/>
        </w:rPr>
        <w:t>federal deficit has shrunk considerably</w:t>
      </w:r>
      <w:r w:rsidRPr="00B371C3">
        <w:rPr>
          <w:sz w:val="16"/>
        </w:rPr>
        <w:t xml:space="preserve"> since it ballooned as a result of the Great Recession. That lessens the public appetite for the GOP's only economic proposal: reducing the deficit. Add to the mix the growing impacts of the sequester that are now leading to furloughs for 650,000 civilian Defense Department employees, massive cuts to Head Start and a catalogue of other problems. </w:t>
      </w:r>
      <w:r w:rsidRPr="007A393B">
        <w:rPr>
          <w:rStyle w:val="StyleBoldUnderline"/>
        </w:rPr>
        <w:t xml:space="preserve">Now the GOP is contemplating a return to their </w:t>
      </w:r>
      <w:r w:rsidRPr="007A393B">
        <w:rPr>
          <w:rStyle w:val="Emphasis"/>
        </w:rPr>
        <w:t>stupidest political moment</w:t>
      </w:r>
      <w:r w:rsidRPr="007A393B">
        <w:rPr>
          <w:rStyle w:val="StyleBoldUnderline"/>
        </w:rPr>
        <w:t xml:space="preserve">: their willingness to </w:t>
      </w:r>
      <w:r w:rsidRPr="007A393B">
        <w:rPr>
          <w:rStyle w:val="Emphasis"/>
        </w:rPr>
        <w:t>hold the American economy hostage</w:t>
      </w:r>
      <w:r w:rsidRPr="007A393B">
        <w:rPr>
          <w:rStyle w:val="StyleBoldUnderline"/>
        </w:rPr>
        <w:t xml:space="preserve"> to their demands for draconian cuts</w:t>
      </w:r>
      <w:r w:rsidRPr="00B371C3">
        <w:rPr>
          <w:sz w:val="16"/>
        </w:rPr>
        <w:t xml:space="preserve"> in Social Security and Medicare </w:t>
      </w:r>
      <w:r w:rsidRPr="007A393B">
        <w:rPr>
          <w:rStyle w:val="StyleBoldUnderline"/>
        </w:rPr>
        <w:t>in order for them to raise the federal debt ceiling.</w:t>
      </w:r>
      <w:r>
        <w:rPr>
          <w:rStyle w:val="StyleBoldUnderline"/>
        </w:rPr>
        <w:t xml:space="preserve"> </w:t>
      </w:r>
      <w:r w:rsidRPr="007A393B">
        <w:rPr>
          <w:rStyle w:val="StyleBoldUnderline"/>
        </w:rPr>
        <w:t xml:space="preserve">The debt ceiling will once again need to be increased this fall, but the GOP shows </w:t>
      </w:r>
      <w:r w:rsidRPr="007A393B">
        <w:rPr>
          <w:rStyle w:val="Emphasis"/>
        </w:rPr>
        <w:t>all signs of reprising their disastrous 2011 debt ceiling battle</w:t>
      </w:r>
      <w:r w:rsidRPr="00B371C3">
        <w:rPr>
          <w:sz w:val="16"/>
        </w:rPr>
        <w:t xml:space="preserve"> that alienated massive numbers of voters and a big chunk of their own base in the business community</w:t>
      </w:r>
    </w:p>
    <w:p w:rsidR="00FB75EF" w:rsidRDefault="00FB75EF" w:rsidP="00FB75EF"/>
    <w:p w:rsidR="00FB75EF" w:rsidRDefault="00FB75EF" w:rsidP="00FB75EF"/>
    <w:p w:rsidR="00F075FD" w:rsidRDefault="00F075FD" w:rsidP="00FB75EF"/>
    <w:p w:rsidR="00F075FD" w:rsidRDefault="00F075FD" w:rsidP="00F075FD">
      <w:pPr>
        <w:pStyle w:val="Heading3"/>
      </w:pPr>
      <w:r>
        <w:lastRenderedPageBreak/>
        <w:t>Aff - U Overwhelms</w:t>
      </w:r>
    </w:p>
    <w:p w:rsidR="00F075FD" w:rsidRDefault="00F075FD" w:rsidP="00F075FD"/>
    <w:p w:rsidR="00F075FD" w:rsidRDefault="00F075FD" w:rsidP="00F075FD"/>
    <w:p w:rsidR="00F075FD" w:rsidRDefault="00F075FD" w:rsidP="00F075FD">
      <w:pPr>
        <w:pStyle w:val="Heading4"/>
      </w:pPr>
      <w:r>
        <w:t>Will pass and GOP will avoid prolonged fight no matter what – PC not key</w:t>
      </w:r>
    </w:p>
    <w:p w:rsidR="00F075FD" w:rsidRDefault="00F075FD" w:rsidP="00F075FD">
      <w:pPr>
        <w:rPr>
          <w:rStyle w:val="StyleStyleBold12pt"/>
          <w:b w:val="0"/>
        </w:rPr>
      </w:pPr>
      <w:r>
        <w:rPr>
          <w:rStyle w:val="StyleStyleBold12pt"/>
        </w:rPr>
        <w:t xml:space="preserve">BMI, 7/17  </w:t>
      </w:r>
      <w:r>
        <w:rPr>
          <w:rStyle w:val="StyleStyleBold12pt"/>
          <w:b w:val="0"/>
        </w:rPr>
        <w:t>(Business Monitor International, 7/17/13, United States Business Forecast Report, lexis)</w:t>
      </w:r>
    </w:p>
    <w:p w:rsidR="00F075FD" w:rsidRDefault="00F075FD" w:rsidP="00F075FD">
      <w:pPr>
        <w:rPr>
          <w:rStyle w:val="StyleStyleBold12pt"/>
          <w:b w:val="0"/>
        </w:rPr>
      </w:pPr>
      <w:r>
        <w:rPr>
          <w:rStyle w:val="StyleStyleBold12pt"/>
          <w:b w:val="0"/>
        </w:rPr>
        <w:t>Domestic Politics - Major Reform Drives Increasingly In Doubt</w:t>
      </w:r>
    </w:p>
    <w:p w:rsidR="00F075FD" w:rsidRDefault="00F075FD" w:rsidP="00F075FD">
      <w:pPr>
        <w:rPr>
          <w:rStyle w:val="StyleStyleBold12pt"/>
          <w:b w:val="0"/>
          <w:sz w:val="14"/>
        </w:rPr>
      </w:pPr>
      <w:r w:rsidRPr="00723767">
        <w:rPr>
          <w:rStyle w:val="StyleStyleBold12pt"/>
          <w:b w:val="0"/>
          <w:sz w:val="14"/>
        </w:rPr>
        <w:t xml:space="preserve">BMI View: A number of </w:t>
      </w:r>
      <w:r w:rsidRPr="00673CDB">
        <w:rPr>
          <w:rStyle w:val="StyleBoldUnderline"/>
        </w:rPr>
        <w:t>dynamics in US politics</w:t>
      </w:r>
      <w:r w:rsidRPr="00723767">
        <w:rPr>
          <w:rStyle w:val="StyleStyleBold12pt"/>
          <w:b w:val="0"/>
          <w:sz w:val="14"/>
        </w:rPr>
        <w:t xml:space="preserve"> lead us to believe that the </w:t>
      </w:r>
      <w:r w:rsidRPr="00673CDB">
        <w:rPr>
          <w:rStyle w:val="StyleBoldUnderline"/>
        </w:rPr>
        <w:t>prospects for</w:t>
      </w:r>
      <w:r w:rsidRPr="00723767">
        <w:rPr>
          <w:rStyle w:val="StyleStyleBold12pt"/>
          <w:b w:val="0"/>
          <w:sz w:val="14"/>
        </w:rPr>
        <w:t xml:space="preserve"> a major immigration reform legislation or a long-term </w:t>
      </w:r>
      <w:r w:rsidRPr="00673CDB">
        <w:rPr>
          <w:rStyle w:val="StyleBoldUnderline"/>
        </w:rPr>
        <w:t>deal on fiscal policy are dimming somewhat. That said, we maintain our view that Congress and the White House will avoid a government shutdown this year and will raise the debt ceiling before end-2013.</w:t>
      </w:r>
      <w:r>
        <w:rPr>
          <w:rStyle w:val="StyleBoldUnderline"/>
        </w:rPr>
        <w:t xml:space="preserve"> </w:t>
      </w:r>
      <w:r w:rsidRPr="00723767">
        <w:rPr>
          <w:rStyle w:val="StyleStyleBold12pt"/>
          <w:b w:val="0"/>
          <w:sz w:val="14"/>
        </w:rPr>
        <w:t xml:space="preserve">In the last few months, we have seen several developments that make it relatively less likely that Congress and the White House will reach agreement on immigration reform or a major budget deal that reforms social entitlement programmes over the long term . While we were previously more optimistic ( see '2013: The Year Of The Deal?', April 17 ), we believe the climate for significant legislative progress has dimmed slightly for three reasons. First, public opinion is less insistent on seeing reform. Second , President Barack </w:t>
      </w:r>
      <w:r w:rsidRPr="00673CDB">
        <w:rPr>
          <w:rStyle w:val="StyleBoldUnderline"/>
        </w:rPr>
        <w:t>Obama is in a weakened position</w:t>
      </w:r>
      <w:r w:rsidRPr="00723767">
        <w:rPr>
          <w:rStyle w:val="StyleStyleBold12pt"/>
          <w:b w:val="0"/>
          <w:sz w:val="14"/>
        </w:rPr>
        <w:t xml:space="preserve"> and is less able to push through his priorities. And third, there is evidence that a deal brokered by legislative leaders might not be supported by rank-and-file members of the House of Representatives . </w:t>
      </w:r>
      <w:r w:rsidRPr="00673CDB">
        <w:rPr>
          <w:rStyle w:val="StyleBoldUnderline"/>
        </w:rPr>
        <w:t>That said, we maintain our view that the US will ultimately raise the debt ceiling</w:t>
      </w:r>
      <w:r w:rsidRPr="00723767">
        <w:rPr>
          <w:rStyle w:val="StyleStyleBold12pt"/>
          <w:b w:val="0"/>
          <w:sz w:val="14"/>
        </w:rPr>
        <w:t xml:space="preserve"> and avoid a major government shut down this year. </w:t>
      </w:r>
      <w:r w:rsidRPr="00376ADE">
        <w:rPr>
          <w:rStyle w:val="StyleBoldUnderline"/>
        </w:rPr>
        <w:t>A White House Distracted</w:t>
      </w:r>
      <w:r>
        <w:rPr>
          <w:rStyle w:val="StyleBoldUnderline"/>
        </w:rPr>
        <w:t xml:space="preserve"> </w:t>
      </w:r>
      <w:r w:rsidRPr="00723767">
        <w:rPr>
          <w:rStyle w:val="StyleStyleBold12pt"/>
          <w:b w:val="0"/>
          <w:sz w:val="14"/>
        </w:rPr>
        <w:t xml:space="preserve">Another reason that we see dimming prospects for major legislative reforms this year is that </w:t>
      </w:r>
      <w:r w:rsidRPr="00376ADE">
        <w:rPr>
          <w:rStyle w:val="StyleBoldUnderline"/>
        </w:rPr>
        <w:t>the White House has been sidetracked by</w:t>
      </w:r>
      <w:r w:rsidRPr="00723767">
        <w:rPr>
          <w:rStyle w:val="StyleStyleBold12pt"/>
          <w:b w:val="0"/>
          <w:sz w:val="14"/>
        </w:rPr>
        <w:t xml:space="preserve"> issues that have hampered its ability to drive a legislative agenda. The revelation that Internal Revenue Service (</w:t>
      </w:r>
      <w:r w:rsidRPr="00376ADE">
        <w:rPr>
          <w:rStyle w:val="StyleBoldUnderline"/>
        </w:rPr>
        <w:t>IRS)</w:t>
      </w:r>
      <w:r w:rsidRPr="00723767">
        <w:rPr>
          <w:rStyle w:val="StyleStyleBold12pt"/>
          <w:b w:val="0"/>
          <w:sz w:val="14"/>
        </w:rPr>
        <w:t xml:space="preserve"> workers gave higher scrutiny to politically conservative non-profit groups has launched a protracted oversight investigation in the Republican-controlled House of Representatives. While these efforts have been unable to connect the incidents, which occurred at an IRS field office in Ohio, to the White House, the issue has been a major distraction for President Barack Obama. Additionally, major </w:t>
      </w:r>
      <w:r w:rsidRPr="00376ADE">
        <w:rPr>
          <w:rStyle w:val="StyleBoldUnderline"/>
        </w:rPr>
        <w:t>national security leaks about</w:t>
      </w:r>
      <w:r w:rsidRPr="00723767">
        <w:rPr>
          <w:rStyle w:val="StyleStyleBold12pt"/>
          <w:b w:val="0"/>
          <w:sz w:val="14"/>
        </w:rPr>
        <w:t xml:space="preserve"> US domestic and international </w:t>
      </w:r>
      <w:r w:rsidRPr="00376ADE">
        <w:rPr>
          <w:rStyle w:val="StyleBoldUnderline"/>
        </w:rPr>
        <w:t>surveillance programmes</w:t>
      </w:r>
      <w:r w:rsidRPr="00723767">
        <w:rPr>
          <w:rStyle w:val="StyleStyleBold12pt"/>
          <w:b w:val="0"/>
          <w:sz w:val="14"/>
        </w:rPr>
        <w:t xml:space="preserve"> have forced the administration to clarify its policies regarding its telephone- and internet-based intelligence gathering efforts. These revelations have embarrassed the administration and damaged its reputation among civil libertarians, especially those on the political left, leading to a drop in popular support for the president. </w:t>
      </w:r>
      <w:r w:rsidRPr="00723767">
        <w:rPr>
          <w:rStyle w:val="StyleBoldUnderline"/>
        </w:rPr>
        <w:t>With his approval ratings falling, Obama has less political clout to push for his legislative priorities</w:t>
      </w:r>
      <w:r w:rsidRPr="00723767">
        <w:rPr>
          <w:rStyle w:val="StyleStyleBold12pt"/>
          <w:b w:val="0"/>
          <w:sz w:val="14"/>
        </w:rPr>
        <w:t xml:space="preserve">. And Rebellion In The Republican Ranks Finally, a key risk to our previous outlook has materialised, and the House of Representatives has become a relatively less reliable negotiating partner, with House Speaker John Boehner encountering difficulty steering his caucus to support major legislation that he is trying pass. Boehner has been dealt two embarrassing setbacks in the past six months, the first in mid-December, when the right flank of his caucus balked and refused to back his spending reform deal on the grounds that it was not sufficiently austere. The second came in June, when Boehner lost a floor vote - an extremely rare event in a chamber whose rules are determined by the majority party - on the reauthorization of the Farm Bill, a measure that most observers thought had broad bipartisan support. These failures highlight the increasingly hard line taken by many members of the House Republican caucus. As we believe that major reforms to either immigration policy or entitlements will require compromises from both political parties, we see it as less likely that Boehner will be able to count on the support of the most conservative House Republicans in this process. While he has been willing to work with Democrats in the past to pass compromise legislation, we note that working across party lines and marginalizing part of his base will raise the likelihood that the more conservative wing of his caucus formally challenges his speakership. </w:t>
      </w:r>
      <w:r w:rsidRPr="00723767">
        <w:rPr>
          <w:rStyle w:val="StyleBoldUnderline"/>
        </w:rPr>
        <w:t xml:space="preserve">But The </w:t>
      </w:r>
      <w:r w:rsidRPr="00723767">
        <w:rPr>
          <w:rStyle w:val="Emphasis"/>
        </w:rPr>
        <w:t>Must-Pass</w:t>
      </w:r>
      <w:r w:rsidRPr="00723767">
        <w:rPr>
          <w:rStyle w:val="StyleBoldUnderline"/>
        </w:rPr>
        <w:t xml:space="preserve"> Bills Will Be Passed</w:t>
      </w:r>
      <w:r w:rsidRPr="00723767">
        <w:rPr>
          <w:sz w:val="14"/>
        </w:rPr>
        <w:t xml:space="preserve"> </w:t>
      </w:r>
      <w:r w:rsidRPr="000B5F4B">
        <w:rPr>
          <w:rStyle w:val="Emphasis"/>
        </w:rPr>
        <w:t xml:space="preserve">Despite </w:t>
      </w:r>
      <w:r w:rsidRPr="00376ADE">
        <w:rPr>
          <w:rStyle w:val="StyleBoldUnderline"/>
        </w:rPr>
        <w:t>our less rosy outlook</w:t>
      </w:r>
      <w:r w:rsidRPr="00723767">
        <w:rPr>
          <w:rStyle w:val="StyleStyleBold12pt"/>
          <w:b w:val="0"/>
          <w:sz w:val="14"/>
        </w:rPr>
        <w:t xml:space="preserve"> on the two major reform bills described above, </w:t>
      </w:r>
      <w:r w:rsidRPr="00376ADE">
        <w:rPr>
          <w:rStyle w:val="StyleBoldUnderline"/>
        </w:rPr>
        <w:t xml:space="preserve">we maintain our view that the US government will take care </w:t>
      </w:r>
      <w:r w:rsidRPr="00723767">
        <w:rPr>
          <w:rStyle w:val="StyleBoldUnderline"/>
        </w:rPr>
        <w:t>of the must-pass legislative business this year:</w:t>
      </w:r>
      <w:r w:rsidRPr="00376ADE">
        <w:rPr>
          <w:rStyle w:val="StyleBoldUnderline"/>
        </w:rPr>
        <w:t xml:space="preserve"> raising the debt ceiling bill by October</w:t>
      </w:r>
      <w:r w:rsidRPr="00723767">
        <w:rPr>
          <w:rStyle w:val="StyleStyleBold12pt"/>
          <w:b w:val="0"/>
          <w:sz w:val="14"/>
        </w:rPr>
        <w:t xml:space="preserve"> or early-November </w:t>
      </w:r>
      <w:r w:rsidRPr="00376ADE">
        <w:rPr>
          <w:rStyle w:val="StyleBoldUnderline"/>
        </w:rPr>
        <w:t>and reaching a funding deal for the federal government</w:t>
      </w:r>
      <w:r w:rsidRPr="00723767">
        <w:rPr>
          <w:rStyle w:val="StyleStyleBold12pt"/>
          <w:b w:val="0"/>
          <w:sz w:val="14"/>
        </w:rPr>
        <w:t xml:space="preserve"> for the next fiscal year by September 30. While the fiscal budget deficit is narrowing, the US government will come up against its self-imposed borrowing limit this fall. </w:t>
      </w:r>
      <w:r w:rsidRPr="00376ADE">
        <w:rPr>
          <w:rStyle w:val="StyleBoldUnderline"/>
        </w:rPr>
        <w:t xml:space="preserve">Although this ceiling was once routinely raised as a matter of course, the issue became </w:t>
      </w:r>
      <w:r w:rsidRPr="000B5F4B">
        <w:rPr>
          <w:rStyle w:val="Emphasis"/>
        </w:rPr>
        <w:t>politicized</w:t>
      </w:r>
      <w:r w:rsidRPr="00723767">
        <w:rPr>
          <w:rStyle w:val="StyleStyleBold12pt"/>
          <w:b w:val="0"/>
          <w:sz w:val="14"/>
        </w:rPr>
        <w:t xml:space="preserve"> in 2011, when conservative members of the House of Representatives tried to exact spending cuts in exchange for raising the debt ceiling. Indeed, the final bargain that saw the debt ceiling raised in 2011 was what set up the budget sequester that went into effect this year. </w:t>
      </w:r>
      <w:r w:rsidRPr="00723767">
        <w:rPr>
          <w:sz w:val="14"/>
        </w:rPr>
        <w:t>We see two reasons why the</w:t>
      </w:r>
      <w:r w:rsidRPr="00376ADE">
        <w:rPr>
          <w:rStyle w:val="StyleBoldUnderline"/>
        </w:rPr>
        <w:t xml:space="preserve"> debt-related legislative brinksmanship of </w:t>
      </w:r>
      <w:r w:rsidRPr="00723767">
        <w:rPr>
          <w:rStyle w:val="StyleBoldUnderline"/>
        </w:rPr>
        <w:t>2011 is unlikely</w:t>
      </w:r>
      <w:r w:rsidRPr="00723767">
        <w:t xml:space="preserve"> to make a</w:t>
      </w:r>
      <w:r w:rsidRPr="00723767">
        <w:rPr>
          <w:sz w:val="14"/>
        </w:rPr>
        <w:t xml:space="preserve"> comeback on this issue.</w:t>
      </w:r>
      <w:r w:rsidRPr="00376ADE">
        <w:rPr>
          <w:rStyle w:val="StyleBoldUnderline"/>
        </w:rPr>
        <w:t xml:space="preserve"> First, it is now fairly clear </w:t>
      </w:r>
      <w:r w:rsidRPr="00723767">
        <w:rPr>
          <w:sz w:val="14"/>
        </w:rPr>
        <w:t>that</w:t>
      </w:r>
      <w:r w:rsidRPr="00376ADE">
        <w:rPr>
          <w:rStyle w:val="StyleBoldUnderline"/>
        </w:rPr>
        <w:t xml:space="preserve"> the </w:t>
      </w:r>
      <w:r w:rsidRPr="00723767">
        <w:rPr>
          <w:rStyle w:val="Emphasis"/>
        </w:rPr>
        <w:t>public supports</w:t>
      </w:r>
      <w:r w:rsidRPr="00376ADE">
        <w:rPr>
          <w:rStyle w:val="StyleBoldUnderline"/>
        </w:rPr>
        <w:t xml:space="preserve"> passage of raising the debt ceiling, as failure to do so would result in the US defaulting</w:t>
      </w:r>
      <w:r w:rsidRPr="00723767">
        <w:rPr>
          <w:rStyle w:val="StyleStyleBold12pt"/>
          <w:b w:val="0"/>
          <w:sz w:val="14"/>
        </w:rPr>
        <w:t xml:space="preserve"> on its debts. </w:t>
      </w:r>
      <w:r w:rsidRPr="00376ADE">
        <w:rPr>
          <w:rStyle w:val="StyleBoldUnderline"/>
        </w:rPr>
        <w:t>With the fiscal position improving substantially</w:t>
      </w:r>
      <w:r w:rsidRPr="00723767">
        <w:rPr>
          <w:rStyle w:val="StyleStyleBold12pt"/>
          <w:b w:val="0"/>
          <w:sz w:val="14"/>
        </w:rPr>
        <w:t xml:space="preserve"> </w:t>
      </w:r>
      <w:r w:rsidRPr="00376ADE">
        <w:rPr>
          <w:rStyle w:val="StyleBoldUnderline"/>
        </w:rPr>
        <w:t>since 2011, we believe the public will be less sympathetic to attempts to hold the debt ceiling issue captive to other legislative demands.</w:t>
      </w:r>
      <w:r w:rsidRPr="00723767">
        <w:rPr>
          <w:rStyle w:val="StyleStyleBold12pt"/>
          <w:b w:val="0"/>
          <w:sz w:val="14"/>
        </w:rPr>
        <w:t xml:space="preserve"> </w:t>
      </w:r>
      <w:r w:rsidRPr="00376ADE">
        <w:rPr>
          <w:rStyle w:val="StyleBoldUnderline"/>
        </w:rPr>
        <w:t xml:space="preserve">Second, there will </w:t>
      </w:r>
      <w:r w:rsidRPr="00723767">
        <w:rPr>
          <w:rStyle w:val="Emphasis"/>
        </w:rPr>
        <w:t xml:space="preserve">be significant pressure within the national Republican Party to avoid being perceived as reckless </w:t>
      </w:r>
      <w:r w:rsidRPr="00376ADE">
        <w:rPr>
          <w:rStyle w:val="StyleBoldUnderline"/>
        </w:rPr>
        <w:t>on the debt issue.</w:t>
      </w:r>
      <w:r w:rsidRPr="00723767">
        <w:rPr>
          <w:rStyle w:val="StyleStyleBold12pt"/>
          <w:b w:val="0"/>
          <w:sz w:val="14"/>
        </w:rPr>
        <w:t xml:space="preserve"> With Republicans poised to pick up seats in the Senate in 2014, we believe </w:t>
      </w:r>
      <w:r w:rsidRPr="00376ADE">
        <w:rPr>
          <w:rStyle w:val="StyleBoldUnderline"/>
        </w:rPr>
        <w:t xml:space="preserve">there will be </w:t>
      </w:r>
      <w:r w:rsidRPr="00723767">
        <w:rPr>
          <w:rStyle w:val="Emphasis"/>
        </w:rPr>
        <w:t>strong pressure</w:t>
      </w:r>
      <w:r w:rsidRPr="00376ADE">
        <w:rPr>
          <w:rStyle w:val="StyleBoldUnderline"/>
        </w:rPr>
        <w:t xml:space="preserve"> on Boehner to ensure that his caucus is not seen as unnecessarily obstructionist, as this would hurt their chances</w:t>
      </w:r>
      <w:r w:rsidRPr="00723767">
        <w:rPr>
          <w:rStyle w:val="StyleStyleBold12pt"/>
          <w:b w:val="0"/>
          <w:sz w:val="14"/>
        </w:rPr>
        <w:t xml:space="preserve"> at the polls. </w:t>
      </w:r>
      <w:r w:rsidRPr="000B5F4B">
        <w:rPr>
          <w:rStyle w:val="StyleBoldUnderline"/>
        </w:rPr>
        <w:t xml:space="preserve">Similarly, we believe </w:t>
      </w:r>
      <w:r w:rsidRPr="000B5F4B">
        <w:rPr>
          <w:rStyle w:val="StyleBoldUnderline"/>
        </w:rPr>
        <w:lastRenderedPageBreak/>
        <w:t xml:space="preserve">that these dynamics will ultimately ensure that a government shutdown is avoided and some form of spending package for </w:t>
      </w:r>
      <w:r w:rsidRPr="00723767">
        <w:rPr>
          <w:rStyle w:val="StyleStyleBold12pt"/>
          <w:b w:val="0"/>
          <w:sz w:val="14"/>
        </w:rPr>
        <w:t xml:space="preserve">fiscal year </w:t>
      </w:r>
      <w:r w:rsidRPr="000B5F4B">
        <w:rPr>
          <w:rStyle w:val="StyleBoldUnderline"/>
        </w:rPr>
        <w:t>2014 is passed</w:t>
      </w:r>
      <w:r w:rsidRPr="00723767">
        <w:rPr>
          <w:rStyle w:val="StyleStyleBold12pt"/>
          <w:b w:val="0"/>
          <w:sz w:val="14"/>
        </w:rPr>
        <w:t>.</w:t>
      </w:r>
    </w:p>
    <w:p w:rsidR="00F075FD" w:rsidRDefault="00F075FD" w:rsidP="00F075FD">
      <w:pPr>
        <w:rPr>
          <w:rStyle w:val="StyleStyleBold12pt"/>
          <w:b w:val="0"/>
          <w:sz w:val="14"/>
        </w:rPr>
      </w:pPr>
    </w:p>
    <w:p w:rsidR="00F075FD" w:rsidRDefault="00F075FD" w:rsidP="00F075FD">
      <w:pPr>
        <w:rPr>
          <w:rStyle w:val="StyleStyleBold12pt"/>
          <w:b w:val="0"/>
          <w:sz w:val="14"/>
        </w:rPr>
      </w:pPr>
    </w:p>
    <w:p w:rsidR="00F075FD" w:rsidRPr="00E43713" w:rsidRDefault="00F075FD" w:rsidP="00F075FD">
      <w:pPr>
        <w:pStyle w:val="Heading4"/>
      </w:pPr>
      <w:r>
        <w:t xml:space="preserve">100% inevitable </w:t>
      </w:r>
    </w:p>
    <w:p w:rsidR="00F075FD" w:rsidRDefault="00F075FD" w:rsidP="00F075FD">
      <w:pPr>
        <w:rPr>
          <w:rStyle w:val="StyleStyleBold12pt"/>
        </w:rPr>
      </w:pPr>
      <w:r>
        <w:rPr>
          <w:rStyle w:val="StyleStyleBold12pt"/>
        </w:rPr>
        <w:t>Church 7/8</w:t>
      </w:r>
    </w:p>
    <w:p w:rsidR="00F075FD" w:rsidRPr="00E43713" w:rsidRDefault="00F075FD" w:rsidP="00F075FD">
      <w:r w:rsidRPr="00E43713">
        <w:t>[Mike, political radio host, “Will Congress Ra</w:t>
      </w:r>
      <w:r>
        <w:t>ise t</w:t>
      </w:r>
      <w:r w:rsidRPr="00E43713">
        <w:t xml:space="preserve">he Debt Ceiling? Of Course They Will!” Founders Pass, 2013, </w:t>
      </w:r>
      <w:hyperlink r:id="rId38" w:history="1">
        <w:r w:rsidRPr="00E43713">
          <w:rPr>
            <w:rStyle w:val="Hyperlink"/>
          </w:rPr>
          <w:t>http://www.mikechurch.com/transcripts/will-congress-raise-the-debt-ceiling-of-course-they-will/</w:t>
        </w:r>
      </w:hyperlink>
      <w:r w:rsidRPr="00E43713">
        <w:t>]</w:t>
      </w:r>
    </w:p>
    <w:p w:rsidR="00F075FD" w:rsidRPr="00E43713" w:rsidRDefault="00F075FD" w:rsidP="00F075FD">
      <w:pPr>
        <w:rPr>
          <w:rStyle w:val="StyleStyleBold12pt"/>
        </w:rPr>
      </w:pPr>
    </w:p>
    <w:p w:rsidR="00F075FD" w:rsidRPr="00E43713" w:rsidRDefault="00F075FD" w:rsidP="00F075FD">
      <w:pPr>
        <w:rPr>
          <w:sz w:val="16"/>
        </w:rPr>
      </w:pPr>
      <w:r w:rsidRPr="00E43713">
        <w:rPr>
          <w:rStyle w:val="StyleBoldUnderline"/>
        </w:rPr>
        <w:t xml:space="preserve">We will find out in the next month or so </w:t>
      </w:r>
      <w:r w:rsidRPr="00E43713">
        <w:rPr>
          <w:rStyle w:val="Emphasis"/>
        </w:rPr>
        <w:t>just how serious some are</w:t>
      </w:r>
      <w:r w:rsidRPr="00E43713">
        <w:rPr>
          <w:rStyle w:val="StyleBoldUnderline"/>
        </w:rPr>
        <w:t xml:space="preserve"> to deal with the debt ceiling</w:t>
      </w:r>
      <w:r w:rsidRPr="00E43713">
        <w:rPr>
          <w:sz w:val="16"/>
        </w:rPr>
        <w:t xml:space="preserve"> without expanding -- </w:t>
      </w:r>
      <w:r w:rsidRPr="00E43713">
        <w:rPr>
          <w:rStyle w:val="Emphasis"/>
        </w:rPr>
        <w:t>we’ll find out how serious their commitment to not raising the debt ceiling</w:t>
      </w:r>
      <w:r w:rsidRPr="00E43713">
        <w:rPr>
          <w:rStyle w:val="StyleBoldUnderline"/>
        </w:rPr>
        <w:t xml:space="preserve">.  I don’t see </w:t>
      </w:r>
      <w:r w:rsidRPr="00E43713">
        <w:rPr>
          <w:rStyle w:val="Emphasis"/>
        </w:rPr>
        <w:t>any way under the sun</w:t>
      </w:r>
      <w:r w:rsidRPr="00E43713">
        <w:rPr>
          <w:rStyle w:val="StyleBoldUnderline"/>
        </w:rPr>
        <w:t xml:space="preserve"> that it’s not going to be raised.  I think that everyone in Congress or </w:t>
      </w:r>
      <w:r w:rsidRPr="00E43713">
        <w:rPr>
          <w:rStyle w:val="Emphasis"/>
        </w:rPr>
        <w:t>everyone</w:t>
      </w:r>
      <w:r w:rsidRPr="00E43713">
        <w:rPr>
          <w:rStyle w:val="StyleBoldUnderline"/>
        </w:rPr>
        <w:t xml:space="preserve"> that follows Congress knows that there is not enough money in the federal till that’s been printed just yet to cover the shortfall twixt now and the end of the year</w:t>
      </w:r>
      <w:r w:rsidRPr="00E43713">
        <w:rPr>
          <w:sz w:val="16"/>
        </w:rPr>
        <w:t xml:space="preserve">.  That money is going to run out sometime in the next 30 days or so.  </w:t>
      </w:r>
      <w:r w:rsidRPr="00E43713">
        <w:rPr>
          <w:rStyle w:val="Emphasis"/>
        </w:rPr>
        <w:t>They’re going to have to raise the debt ceiling</w:t>
      </w:r>
      <w:r w:rsidRPr="00E43713">
        <w:rPr>
          <w:sz w:val="16"/>
        </w:rPr>
        <w:t>.</w:t>
      </w:r>
    </w:p>
    <w:p w:rsidR="00F075FD" w:rsidRDefault="00F075FD" w:rsidP="00F075FD"/>
    <w:p w:rsidR="00F075FD" w:rsidRDefault="00F075FD" w:rsidP="00F075FD">
      <w:pPr>
        <w:pStyle w:val="Heading4"/>
      </w:pPr>
      <w:r>
        <w:t>Holding the bill hostage is absurd – it will pass easily</w:t>
      </w:r>
    </w:p>
    <w:p w:rsidR="00F075FD" w:rsidRDefault="00F075FD" w:rsidP="00F075FD">
      <w:pPr>
        <w:rPr>
          <w:rStyle w:val="StyleStyleBold12pt"/>
        </w:rPr>
      </w:pPr>
      <w:r>
        <w:rPr>
          <w:rStyle w:val="StyleStyleBold12pt"/>
        </w:rPr>
        <w:t>Scher 5/9</w:t>
      </w:r>
    </w:p>
    <w:p w:rsidR="00F075FD" w:rsidRPr="000B0DAB" w:rsidRDefault="00F075FD" w:rsidP="00F075FD">
      <w:r w:rsidRPr="000B0DAB">
        <w:t xml:space="preserve">[Bill, syndicated political columnist, “Republican Debt Limit Hostage Operation Hits Record Level Of Absurdity,” Campaign Americas Future, 2013, </w:t>
      </w:r>
      <w:hyperlink r:id="rId39" w:history="1">
        <w:r w:rsidRPr="000B0DAB">
          <w:rPr>
            <w:rStyle w:val="Hyperlink"/>
          </w:rPr>
          <w:t>http://blog.ourfuture.org/20130509/republican-debt-limit-hostage-operation-hits-record-level-of-absurdity</w:t>
        </w:r>
      </w:hyperlink>
      <w:r w:rsidRPr="000B0DAB">
        <w:t>]</w:t>
      </w:r>
    </w:p>
    <w:p w:rsidR="00F075FD" w:rsidRPr="000B0DAB" w:rsidRDefault="00F075FD" w:rsidP="00F075FD">
      <w:pPr>
        <w:rPr>
          <w:rStyle w:val="StyleStyleBold12pt"/>
        </w:rPr>
      </w:pPr>
    </w:p>
    <w:p w:rsidR="00F075FD" w:rsidRPr="0040728D" w:rsidRDefault="00F075FD" w:rsidP="00F075FD">
      <w:pPr>
        <w:rPr>
          <w:sz w:val="16"/>
        </w:rPr>
      </w:pPr>
      <w:r w:rsidRPr="000B0DAB">
        <w:rPr>
          <w:rStyle w:val="StyleBoldUnderline"/>
        </w:rPr>
        <w:t>To call this absurd would be an insult to Absurdists</w:t>
      </w:r>
      <w:r w:rsidRPr="0040728D">
        <w:rPr>
          <w:sz w:val="16"/>
        </w:rPr>
        <w:t xml:space="preserve">. </w:t>
      </w:r>
      <w:r w:rsidRPr="000B0DAB">
        <w:rPr>
          <w:rStyle w:val="StyleBoldUnderline"/>
        </w:rPr>
        <w:t>For Republicans to</w:t>
      </w:r>
      <w:r w:rsidRPr="0040728D">
        <w:rPr>
          <w:sz w:val="16"/>
        </w:rPr>
        <w:t xml:space="preserve"> actually </w:t>
      </w:r>
      <w:r w:rsidRPr="000B0DAB">
        <w:rPr>
          <w:rStyle w:val="StyleBoldUnderline"/>
        </w:rPr>
        <w:t>hold the debit limit hostage</w:t>
      </w:r>
      <w:r w:rsidRPr="0040728D">
        <w:rPr>
          <w:sz w:val="16"/>
        </w:rPr>
        <w:t xml:space="preserve">, threatening the stability of the entire global economy, for a slapdash wingnut wish list that has nothing to do with debt </w:t>
      </w:r>
      <w:r w:rsidRPr="000B0DAB">
        <w:rPr>
          <w:rStyle w:val="StyleBoldUnderline"/>
        </w:rPr>
        <w:t xml:space="preserve">is the </w:t>
      </w:r>
      <w:r w:rsidRPr="000B0DAB">
        <w:rPr>
          <w:rStyle w:val="Emphasis"/>
        </w:rPr>
        <w:t>political equivalent of suicide by cop</w:t>
      </w:r>
      <w:r w:rsidRPr="000B0DAB">
        <w:rPr>
          <w:rStyle w:val="StyleBoldUnderline"/>
        </w:rPr>
        <w:t xml:space="preserve"> </w:t>
      </w:r>
      <w:r w:rsidRPr="0040728D">
        <w:rPr>
          <w:sz w:val="16"/>
        </w:rPr>
        <w:t xml:space="preserve">— an entire party running out of the house, waving weapons frantically in the air, racing into throng of armed voters in hopes of being blissfully annihilated, ending the pain and misery of actually having to govern, then buried in an unmarked grave next to the Whigs. To repeat myself from Monday, </w:t>
      </w:r>
      <w:r w:rsidRPr="000B0DAB">
        <w:rPr>
          <w:rStyle w:val="StyleBoldUnderline"/>
        </w:rPr>
        <w:t>this is so unbelievable, I don’t believe it</w:t>
      </w:r>
      <w:r w:rsidRPr="0040728D">
        <w:rPr>
          <w:sz w:val="16"/>
        </w:rPr>
        <w:t xml:space="preserve">. Once again, </w:t>
      </w:r>
      <w:r w:rsidRPr="000B0DAB">
        <w:rPr>
          <w:rStyle w:val="StyleBoldUnderline"/>
        </w:rPr>
        <w:t xml:space="preserve">we have a party leadership that deep down understands that more debt limit chicken </w:t>
      </w:r>
      <w:r w:rsidRPr="000B0DAB">
        <w:rPr>
          <w:rStyle w:val="Emphasis"/>
        </w:rPr>
        <w:t>is no path to regaining majority status</w:t>
      </w:r>
      <w:r w:rsidRPr="0040728D">
        <w:rPr>
          <w:sz w:val="16"/>
        </w:rPr>
        <w:t xml:space="preserve"> (remember the Republicans temporarily suspended the debt limit in February, for fear of taking the blame for economic disaster). Yet the leadership is still stuck with a rank-and-file detached from political and policy reality, and needs to posture for as long as possible to avoid primary challenges. </w:t>
      </w:r>
      <w:r w:rsidRPr="000B0DAB">
        <w:rPr>
          <w:rStyle w:val="Emphasis"/>
        </w:rPr>
        <w:t>Republicans are too afraid</w:t>
      </w:r>
      <w:r w:rsidRPr="000B0DAB">
        <w:rPr>
          <w:rStyle w:val="StyleBoldUnderline"/>
        </w:rPr>
        <w:t xml:space="preserve"> to force a real showdown over what they were claiming threatens American’s fiscal stability </w:t>
      </w:r>
      <w:r w:rsidRPr="0040728D">
        <w:rPr>
          <w:sz w:val="16"/>
        </w:rPr>
        <w:t xml:space="preserve">— Social Security and Medicare. </w:t>
      </w:r>
      <w:r w:rsidRPr="000B0DAB">
        <w:rPr>
          <w:rStyle w:val="StyleBoldUnderline"/>
        </w:rPr>
        <w:t>And Republicans are too afraid to tell their right-wing base voters that we have to increase the debt limit</w:t>
      </w:r>
      <w:r w:rsidRPr="0040728D">
        <w:rPr>
          <w:sz w:val="16"/>
        </w:rPr>
        <w:t xml:space="preserve"> to pay the bills Congress has already spent the money on. So </w:t>
      </w:r>
      <w:r w:rsidRPr="000B0DAB">
        <w:rPr>
          <w:rStyle w:val="Emphasis"/>
        </w:rPr>
        <w:t>they are scurrying around</w:t>
      </w:r>
      <w:r w:rsidRPr="000B0DAB">
        <w:rPr>
          <w:rStyle w:val="StyleBoldUnderline"/>
        </w:rPr>
        <w:t xml:space="preserve"> to come up with something, anything, to serve as a ransom.</w:t>
      </w:r>
      <w:r>
        <w:rPr>
          <w:rStyle w:val="StyleBoldUnderline"/>
        </w:rPr>
        <w:t xml:space="preserve"> </w:t>
      </w:r>
      <w:r w:rsidRPr="0040728D">
        <w:rPr>
          <w:sz w:val="16"/>
        </w:rPr>
        <w:t xml:space="preserve">But </w:t>
      </w:r>
      <w:r w:rsidRPr="000B0DAB">
        <w:rPr>
          <w:rStyle w:val="StyleBoldUnderline"/>
        </w:rPr>
        <w:t>the public lurching from one proposed ransom to the next exposes the pathetic state of the Republican Party</w:t>
      </w:r>
      <w:r w:rsidRPr="0040728D">
        <w:rPr>
          <w:sz w:val="16"/>
        </w:rPr>
        <w:t xml:space="preserve">, incapable of unifying around a reasonable position. Politico describes the division: </w:t>
      </w:r>
      <w:r w:rsidRPr="000B0DAB">
        <w:rPr>
          <w:rStyle w:val="StyleBoldUnderline"/>
        </w:rPr>
        <w:t>The approach of slapping a number of conservative ideas together represents one pole — the other approach is embodied in what</w:t>
      </w:r>
      <w:r w:rsidRPr="0040728D">
        <w:rPr>
          <w:sz w:val="16"/>
        </w:rPr>
        <w:t xml:space="preserve"> Ways and Means Chairman Dave </w:t>
      </w:r>
      <w:r w:rsidRPr="000B0DAB">
        <w:rPr>
          <w:rStyle w:val="StyleBoldUnderline"/>
        </w:rPr>
        <w:t>Camp</w:t>
      </w:r>
      <w:r w:rsidRPr="0040728D">
        <w:rPr>
          <w:sz w:val="16"/>
        </w:rPr>
        <w:t xml:space="preserve"> (R-Mich.) </w:t>
      </w:r>
      <w:r w:rsidRPr="000B0DAB">
        <w:rPr>
          <w:rStyle w:val="StyleBoldUnderline"/>
        </w:rPr>
        <w:t>is pushing</w:t>
      </w:r>
      <w:r w:rsidRPr="0040728D">
        <w:rPr>
          <w:sz w:val="16"/>
        </w:rPr>
        <w:t xml:space="preserve"> toward. Camp, with the tacit support of Ryan, has been advocating tying </w:t>
      </w:r>
      <w:r w:rsidRPr="000B0DAB">
        <w:rPr>
          <w:rStyle w:val="StyleBoldUnderline"/>
        </w:rPr>
        <w:t>tax reform</w:t>
      </w:r>
      <w:r w:rsidRPr="0040728D">
        <w:rPr>
          <w:sz w:val="16"/>
        </w:rPr>
        <w:t xml:space="preserve"> to the debt ceiling — </w:t>
      </w:r>
      <w:r w:rsidRPr="000B0DAB">
        <w:rPr>
          <w:rStyle w:val="StyleBoldUnderline"/>
        </w:rPr>
        <w:t xml:space="preserve">an approach that </w:t>
      </w:r>
      <w:r w:rsidRPr="000B0DAB">
        <w:rPr>
          <w:rStyle w:val="Emphasis"/>
        </w:rPr>
        <w:t>has drawn skeptics</w:t>
      </w:r>
      <w:r w:rsidRPr="000B0DAB">
        <w:rPr>
          <w:rStyle w:val="StyleBoldUnderline"/>
        </w:rPr>
        <w:t xml:space="preserve"> </w:t>
      </w:r>
      <w:r w:rsidRPr="0040728D">
        <w:rPr>
          <w:sz w:val="16"/>
        </w:rPr>
        <w:t xml:space="preserve">and supporters in GOP leadership. </w:t>
      </w:r>
      <w:r w:rsidRPr="000B0DAB">
        <w:rPr>
          <w:rStyle w:val="StyleBoldUnderline"/>
        </w:rPr>
        <w:t>Conservatives are skeptical of that as well.</w:t>
      </w:r>
      <w:r>
        <w:rPr>
          <w:rStyle w:val="StyleBoldUnderline"/>
        </w:rPr>
        <w:t xml:space="preserve"> </w:t>
      </w:r>
      <w:r w:rsidRPr="000B0DAB">
        <w:rPr>
          <w:rStyle w:val="StyleBoldUnderline"/>
        </w:rPr>
        <w:t xml:space="preserve">The last time Republicans were this divided, it was during the fiscal cliff talks. </w:t>
      </w:r>
      <w:r w:rsidRPr="0040728D">
        <w:rPr>
          <w:rStyle w:val="Emphasis"/>
        </w:rPr>
        <w:t>They caved then, too</w:t>
      </w:r>
      <w:r w:rsidRPr="0040728D">
        <w:rPr>
          <w:sz w:val="16"/>
        </w:rPr>
        <w:t>.</w:t>
      </w:r>
    </w:p>
    <w:p w:rsidR="00F075FD" w:rsidRPr="00CF4CD2" w:rsidRDefault="00F075FD" w:rsidP="00FB75EF"/>
    <w:p w:rsidR="00FB75EF" w:rsidRDefault="00FB75EF" w:rsidP="00FB75EF">
      <w:pPr>
        <w:rPr>
          <w:sz w:val="16"/>
        </w:rPr>
      </w:pPr>
    </w:p>
    <w:p w:rsidR="00F075FD" w:rsidRDefault="00F075FD" w:rsidP="00F075FD">
      <w:pPr>
        <w:pStyle w:val="Heading3"/>
      </w:pPr>
      <w:r>
        <w:lastRenderedPageBreak/>
        <w:t>General Internal – Liberal Base Key</w:t>
      </w:r>
    </w:p>
    <w:p w:rsidR="00F075FD" w:rsidRDefault="00F075FD" w:rsidP="00F075FD"/>
    <w:p w:rsidR="00F075FD" w:rsidRDefault="00F075FD" w:rsidP="00F075FD"/>
    <w:p w:rsidR="00F075FD" w:rsidRDefault="00F075FD" w:rsidP="00F075FD">
      <w:pPr>
        <w:pStyle w:val="Heading4"/>
      </w:pPr>
      <w:r>
        <w:t>Alienating liberal base dooms Obama – comparatively most important</w:t>
      </w:r>
    </w:p>
    <w:p w:rsidR="00F075FD" w:rsidRDefault="00F075FD" w:rsidP="00F075FD">
      <w:pPr>
        <w:rPr>
          <w:rStyle w:val="StyleStyleBold12pt"/>
        </w:rPr>
      </w:pPr>
      <w:r>
        <w:rPr>
          <w:rStyle w:val="StyleStyleBold12pt"/>
        </w:rPr>
        <w:t>Sink, 13</w:t>
      </w:r>
    </w:p>
    <w:p w:rsidR="00F075FD" w:rsidRDefault="00F075FD" w:rsidP="00F075FD">
      <w:pPr>
        <w:rPr>
          <w:rStyle w:val="StyleStyleBold12pt"/>
          <w:b w:val="0"/>
        </w:rPr>
      </w:pPr>
      <w:r>
        <w:rPr>
          <w:rStyle w:val="StyleStyleBold12pt"/>
          <w:b w:val="0"/>
        </w:rPr>
        <w:t xml:space="preserve">Justin, The Hill, 6/17, </w:t>
      </w:r>
      <w:hyperlink r:id="rId40" w:history="1">
        <w:r w:rsidRPr="004F4EC3">
          <w:rPr>
            <w:rStyle w:val="Hyperlink"/>
          </w:rPr>
          <w:t>http://thehill.com/homenews/administration/305851-who-is-he-obama-keeps-allies-enemies-guessing-in-second-term</w:t>
        </w:r>
      </w:hyperlink>
    </w:p>
    <w:p w:rsidR="00F075FD" w:rsidRPr="00394356" w:rsidRDefault="00F075FD" w:rsidP="00F075FD">
      <w:pPr>
        <w:rPr>
          <w:rStyle w:val="StyleStyleBold12pt"/>
          <w:b w:val="0"/>
        </w:rPr>
      </w:pPr>
    </w:p>
    <w:p w:rsidR="00F075FD" w:rsidRDefault="00F075FD" w:rsidP="00F075FD">
      <w:pPr>
        <w:rPr>
          <w:rStyle w:val="Emphasis"/>
        </w:rPr>
      </w:pPr>
      <w:r>
        <w:t xml:space="preserve">In a Washington Post interview last week, </w:t>
      </w:r>
      <w:r w:rsidRPr="00394356">
        <w:rPr>
          <w:rStyle w:val="StyleBoldUnderline"/>
        </w:rPr>
        <w:t>senior adviser</w:t>
      </w:r>
      <w:r>
        <w:t xml:space="preserve"> Dan </w:t>
      </w:r>
      <w:r w:rsidRPr="00394356">
        <w:rPr>
          <w:rStyle w:val="StyleBoldUnderline"/>
        </w:rPr>
        <w:t xml:space="preserve">Pfeiffer acknowledged that the White House needed to keep supporters happy. “The </w:t>
      </w:r>
      <w:r w:rsidRPr="00394356">
        <w:rPr>
          <w:rStyle w:val="Emphasis"/>
        </w:rPr>
        <w:t>greatest danger zone</w:t>
      </w:r>
      <w:r w:rsidRPr="00394356">
        <w:rPr>
          <w:rStyle w:val="StyleBoldUnderline"/>
        </w:rPr>
        <w:t xml:space="preserve"> a president can be in is when he is being attacked on the left and the right,”</w:t>
      </w:r>
      <w:r>
        <w:t xml:space="preserve"> Pfeiffer said. “</w:t>
      </w:r>
      <w:r w:rsidRPr="00394356">
        <w:rPr>
          <w:rStyle w:val="StyleBoldUnderline"/>
        </w:rPr>
        <w:t xml:space="preserve">When they are reading off the same talking points, that’s </w:t>
      </w:r>
      <w:r w:rsidRPr="00394356">
        <w:rPr>
          <w:rStyle w:val="Emphasis"/>
        </w:rPr>
        <w:t>when presidencies fall apart.”</w:t>
      </w:r>
    </w:p>
    <w:p w:rsidR="00F075FD" w:rsidRDefault="00F075FD" w:rsidP="00FB75EF"/>
    <w:p w:rsidR="007F227B" w:rsidRDefault="007D5C93" w:rsidP="00E32A33">
      <w:pPr>
        <w:pStyle w:val="Heading1"/>
      </w:pPr>
      <w:r>
        <w:lastRenderedPageBreak/>
        <w:t>Quick Raise</w:t>
      </w:r>
      <w:r w:rsidR="007F227B">
        <w:t xml:space="preserve"> Good</w:t>
      </w:r>
    </w:p>
    <w:p w:rsidR="00582485" w:rsidRDefault="00582485" w:rsidP="00582485">
      <w:pPr>
        <w:pStyle w:val="Heading2"/>
      </w:pPr>
      <w:r w:rsidRPr="00582485">
        <w:lastRenderedPageBreak/>
        <w:t>Economy</w:t>
      </w:r>
    </w:p>
    <w:p w:rsidR="00F83C2B" w:rsidRPr="00F83C2B" w:rsidRDefault="00F83C2B" w:rsidP="00F83C2B">
      <w:pPr>
        <w:pStyle w:val="Heading3"/>
      </w:pPr>
      <w:r>
        <w:lastRenderedPageBreak/>
        <w:t>Frontline</w:t>
      </w:r>
    </w:p>
    <w:p w:rsidR="006949B9" w:rsidRPr="006949B9" w:rsidRDefault="00582485" w:rsidP="006949B9">
      <w:pPr>
        <w:pStyle w:val="Heading4"/>
      </w:pPr>
      <w:r>
        <w:t xml:space="preserve">Prolonged, politicized discussion </w:t>
      </w:r>
      <w:r w:rsidR="006949B9">
        <w:t>crush the economy – credit rating</w:t>
      </w:r>
      <w:r w:rsidR="003F778F">
        <w:t>, biz con, consumer spending</w:t>
      </w:r>
      <w:r w:rsidR="00ED5A01">
        <w:t xml:space="preserve"> </w:t>
      </w:r>
    </w:p>
    <w:p w:rsidR="00F83C2B" w:rsidRDefault="00F83C2B" w:rsidP="00F83C2B">
      <w:pPr>
        <w:rPr>
          <w:rStyle w:val="StyleStyleBold12pt"/>
        </w:rPr>
      </w:pPr>
      <w:r>
        <w:rPr>
          <w:rStyle w:val="StyleStyleBold12pt"/>
        </w:rPr>
        <w:t>Madigan 13</w:t>
      </w:r>
    </w:p>
    <w:p w:rsidR="00F83C2B" w:rsidRDefault="00F83C2B" w:rsidP="00F83C2B">
      <w:r w:rsidRPr="00F83C2B">
        <w:t xml:space="preserve">[Kathleen, Special Writer-Economics for Dow Jones Newswires, “Reminder That Debt Ceiling Debate Still Looms,” Wall Street Journal, 6/11, </w:t>
      </w:r>
      <w:hyperlink r:id="rId41" w:history="1">
        <w:r w:rsidRPr="00F83C2B">
          <w:rPr>
            <w:rStyle w:val="Hyperlink"/>
          </w:rPr>
          <w:t>http://blogs.wsj.com/economics/2013/06/11/reminder-that-debt-ceiling-debate-still-looms/</w:t>
        </w:r>
      </w:hyperlink>
      <w:r w:rsidRPr="00F83C2B">
        <w:t>]</w:t>
      </w:r>
    </w:p>
    <w:p w:rsidR="00ED5A01" w:rsidRPr="00ED5A01" w:rsidRDefault="00ED5A01" w:rsidP="00F83C2B">
      <w:pPr>
        <w:rPr>
          <w:rStyle w:val="StyleStyleBold12pt"/>
          <w:b w:val="0"/>
          <w:bCs w:val="0"/>
          <w:sz w:val="22"/>
        </w:rPr>
      </w:pPr>
    </w:p>
    <w:p w:rsidR="00F83C2B" w:rsidRDefault="00F83C2B" w:rsidP="00F83C2B">
      <w:pPr>
        <w:rPr>
          <w:rStyle w:val="StyleBoldUnderline"/>
        </w:rPr>
      </w:pPr>
      <w:r w:rsidRPr="00ED5A01">
        <w:rPr>
          <w:sz w:val="16"/>
        </w:rPr>
        <w:t xml:space="preserve">Investors are focused on how monetary policy will play out this summer. But on Monday rating agency </w:t>
      </w:r>
      <w:r w:rsidRPr="006949B9">
        <w:rPr>
          <w:rStyle w:val="Emphasis"/>
        </w:rPr>
        <w:t>S</w:t>
      </w:r>
      <w:r w:rsidRPr="00ED5A01">
        <w:rPr>
          <w:sz w:val="16"/>
        </w:rPr>
        <w:t xml:space="preserve">tandard </w:t>
      </w:r>
      <w:r w:rsidRPr="006949B9">
        <w:rPr>
          <w:rStyle w:val="Emphasis"/>
        </w:rPr>
        <w:t>&amp; P</w:t>
      </w:r>
      <w:r w:rsidRPr="00ED5A01">
        <w:rPr>
          <w:sz w:val="16"/>
        </w:rPr>
        <w:t xml:space="preserve">oor’s </w:t>
      </w:r>
      <w:r w:rsidRPr="006949B9">
        <w:rPr>
          <w:rStyle w:val="StyleBoldUnderline"/>
        </w:rPr>
        <w:t xml:space="preserve">sent a reminder that fiscal policy could </w:t>
      </w:r>
      <w:r w:rsidRPr="00ED5A01">
        <w:rPr>
          <w:sz w:val="16"/>
        </w:rPr>
        <w:t>also</w:t>
      </w:r>
      <w:r w:rsidRPr="006949B9">
        <w:rPr>
          <w:rStyle w:val="StyleBoldUnderline"/>
        </w:rPr>
        <w:t xml:space="preserve"> </w:t>
      </w:r>
      <w:r w:rsidRPr="00647932">
        <w:rPr>
          <w:rStyle w:val="Emphasis"/>
        </w:rPr>
        <w:t>shift the economic outlook</w:t>
      </w:r>
      <w:r w:rsidRPr="00ED5A01">
        <w:rPr>
          <w:sz w:val="16"/>
        </w:rPr>
        <w:t xml:space="preserve"> this summer.</w:t>
      </w:r>
      <w:r w:rsidR="00ED5A01" w:rsidRPr="00ED5A01">
        <w:rPr>
          <w:sz w:val="16"/>
        </w:rPr>
        <w:t xml:space="preserve"> </w:t>
      </w:r>
      <w:r w:rsidRPr="006949B9">
        <w:rPr>
          <w:rStyle w:val="StyleBoldUnderline"/>
        </w:rPr>
        <w:t>Within its announcement</w:t>
      </w:r>
      <w:r w:rsidRPr="00ED5A01">
        <w:rPr>
          <w:sz w:val="16"/>
        </w:rPr>
        <w:t xml:space="preserve"> that </w:t>
      </w:r>
      <w:r w:rsidRPr="006949B9">
        <w:rPr>
          <w:rStyle w:val="StyleBoldUnderline"/>
        </w:rPr>
        <w:t xml:space="preserve">it was lifting </w:t>
      </w:r>
      <w:r w:rsidRPr="00ED5A01">
        <w:rPr>
          <w:sz w:val="16"/>
        </w:rPr>
        <w:t xml:space="preserve">its </w:t>
      </w:r>
      <w:r w:rsidRPr="00ED5A01">
        <w:rPr>
          <w:rStyle w:val="StyleBoldUnderline"/>
        </w:rPr>
        <w:t>U.S.</w:t>
      </w:r>
      <w:r w:rsidRPr="00ED5A01">
        <w:rPr>
          <w:sz w:val="16"/>
        </w:rPr>
        <w:t xml:space="preserve"> long-term </w:t>
      </w:r>
      <w:r w:rsidRPr="006949B9">
        <w:rPr>
          <w:rStyle w:val="StyleBoldUnderline"/>
        </w:rPr>
        <w:t xml:space="preserve">debt-rating </w:t>
      </w:r>
      <w:r w:rsidRPr="00ED5A01">
        <w:rPr>
          <w:sz w:val="16"/>
        </w:rPr>
        <w:t xml:space="preserve">outlook to stable from negative, </w:t>
      </w:r>
      <w:r w:rsidRPr="006949B9">
        <w:rPr>
          <w:rStyle w:val="StyleBoldUnderline"/>
        </w:rPr>
        <w:t>S&amp;P gave high marks to the Federal Reserve, the private economy and the U.S. dollar.</w:t>
      </w:r>
      <w:r w:rsidRPr="00ED5A01">
        <w:rPr>
          <w:sz w:val="16"/>
        </w:rPr>
        <w:t xml:space="preserve"> </w:t>
      </w:r>
      <w:r w:rsidRPr="006949B9">
        <w:rPr>
          <w:rStyle w:val="StyleBoldUnderline"/>
        </w:rPr>
        <w:t>The</w:t>
      </w:r>
      <w:r w:rsidRPr="00ED5A01">
        <w:rPr>
          <w:sz w:val="16"/>
        </w:rPr>
        <w:t xml:space="preserve"> rating </w:t>
      </w:r>
      <w:r w:rsidRPr="006949B9">
        <w:rPr>
          <w:rStyle w:val="StyleBoldUnderline"/>
        </w:rPr>
        <w:t>agency then returned to a theme</w:t>
      </w:r>
      <w:r w:rsidRPr="00ED5A01">
        <w:rPr>
          <w:sz w:val="16"/>
        </w:rPr>
        <w:t xml:space="preserve"> </w:t>
      </w:r>
      <w:r w:rsidRPr="006949B9">
        <w:rPr>
          <w:rStyle w:val="StyleBoldUnderline"/>
        </w:rPr>
        <w:t>mentioned</w:t>
      </w:r>
      <w:r w:rsidRPr="00ED5A01">
        <w:rPr>
          <w:sz w:val="16"/>
        </w:rPr>
        <w:t xml:space="preserve"> back in August 2011 </w:t>
      </w:r>
      <w:r w:rsidRPr="006949B9">
        <w:rPr>
          <w:rStyle w:val="StyleBoldUnderline"/>
        </w:rPr>
        <w:t xml:space="preserve">when it shocked markets by cutting the rating </w:t>
      </w:r>
      <w:r w:rsidRPr="00ED5A01">
        <w:rPr>
          <w:sz w:val="16"/>
        </w:rPr>
        <w:t xml:space="preserve">of U.S. sovereign debt to AA+ (a rating affirmed in Monday’s release): </w:t>
      </w:r>
      <w:r w:rsidRPr="00647932">
        <w:rPr>
          <w:rStyle w:val="Emphasis"/>
        </w:rPr>
        <w:t xml:space="preserve">increased partisanship in Washington has made it more difficult </w:t>
      </w:r>
      <w:r w:rsidRPr="00ED5A01">
        <w:rPr>
          <w:sz w:val="16"/>
        </w:rPr>
        <w:t>to resolve budget disagreements.</w:t>
      </w:r>
      <w:r w:rsidR="00ED5A01" w:rsidRPr="00ED5A01">
        <w:rPr>
          <w:sz w:val="16"/>
        </w:rPr>
        <w:t xml:space="preserve"> </w:t>
      </w:r>
      <w:r w:rsidRPr="006949B9">
        <w:rPr>
          <w:rStyle w:val="StyleBoldUnderline"/>
        </w:rPr>
        <w:t xml:space="preserve">The </w:t>
      </w:r>
      <w:r w:rsidRPr="00647932">
        <w:rPr>
          <w:rStyle w:val="Emphasis"/>
        </w:rPr>
        <w:t>next big fiscal debate</w:t>
      </w:r>
      <w:r w:rsidRPr="006949B9">
        <w:rPr>
          <w:rStyle w:val="StyleBoldUnderline"/>
        </w:rPr>
        <w:t xml:space="preserve"> will come </w:t>
      </w:r>
      <w:r w:rsidRPr="00ED5A01">
        <w:rPr>
          <w:sz w:val="16"/>
        </w:rPr>
        <w:t xml:space="preserve">this summer </w:t>
      </w:r>
      <w:r w:rsidRPr="006949B9">
        <w:rPr>
          <w:rStyle w:val="StyleBoldUnderline"/>
        </w:rPr>
        <w:t>when Congress must raise the government’s debt ceiling</w:t>
      </w:r>
      <w:r w:rsidRPr="00ED5A01">
        <w:rPr>
          <w:sz w:val="16"/>
        </w:rPr>
        <w:t xml:space="preserve">. </w:t>
      </w:r>
      <w:r w:rsidRPr="00ED5A01">
        <w:rPr>
          <w:rStyle w:val="StyleBoldUnderline"/>
        </w:rPr>
        <w:t>Because</w:t>
      </w:r>
      <w:r w:rsidRPr="00ED5A01">
        <w:rPr>
          <w:sz w:val="16"/>
        </w:rPr>
        <w:t xml:space="preserve"> Washington </w:t>
      </w:r>
      <w:r w:rsidRPr="00ED5A01">
        <w:rPr>
          <w:rStyle w:val="StyleBoldUnderline"/>
        </w:rPr>
        <w:t>leaders avoided</w:t>
      </w:r>
      <w:r w:rsidRPr="00ED5A01">
        <w:rPr>
          <w:sz w:val="16"/>
        </w:rPr>
        <w:t xml:space="preserve"> pushing the economy off the </w:t>
      </w:r>
      <w:r w:rsidRPr="00ED5A01">
        <w:rPr>
          <w:rStyle w:val="StyleBoldUnderline"/>
        </w:rPr>
        <w:t>fiscal cliff</w:t>
      </w:r>
      <w:r w:rsidRPr="00ED5A01">
        <w:rPr>
          <w:sz w:val="16"/>
        </w:rPr>
        <w:t xml:space="preserve"> early this year, </w:t>
      </w:r>
      <w:r w:rsidRPr="00ED5A01">
        <w:rPr>
          <w:rStyle w:val="StyleBoldUnderline"/>
        </w:rPr>
        <w:t>the rating agency is hopeful</w:t>
      </w:r>
      <w:r w:rsidRPr="00ED5A01">
        <w:rPr>
          <w:sz w:val="16"/>
        </w:rPr>
        <w:t xml:space="preserve"> the White House and Republican congressional </w:t>
      </w:r>
      <w:r w:rsidRPr="00ED5A01">
        <w:rPr>
          <w:rStyle w:val="StyleBoldUnderline"/>
        </w:rPr>
        <w:t>leaders will find a way to play nice.</w:t>
      </w:r>
      <w:r w:rsidR="00ED5A01">
        <w:rPr>
          <w:rStyle w:val="StyleBoldUnderline"/>
        </w:rPr>
        <w:t xml:space="preserve"> </w:t>
      </w:r>
      <w:r w:rsidRPr="00ED5A01">
        <w:rPr>
          <w:sz w:val="16"/>
        </w:rPr>
        <w:t xml:space="preserve">“Although we expect some political posturing to coincide with raising the government’s debt ceiling, which now appears likely to occur near the Sept. 30 fiscal year-end, </w:t>
      </w:r>
      <w:r w:rsidRPr="00ED5A01">
        <w:rPr>
          <w:rStyle w:val="StyleBoldUnderline"/>
        </w:rPr>
        <w:t>we assume</w:t>
      </w:r>
      <w:r w:rsidRPr="00ED5A01">
        <w:rPr>
          <w:sz w:val="16"/>
        </w:rPr>
        <w:t xml:space="preserve"> with our outlook revision that </w:t>
      </w:r>
      <w:r w:rsidRPr="00ED5A01">
        <w:rPr>
          <w:rStyle w:val="StyleBoldUnderline"/>
        </w:rPr>
        <w:t xml:space="preserve">the debate will not result in </w:t>
      </w:r>
      <w:r w:rsidRPr="00ED5A01">
        <w:rPr>
          <w:sz w:val="16"/>
        </w:rPr>
        <w:t xml:space="preserve">a sudden </w:t>
      </w:r>
      <w:r w:rsidRPr="00ED5A01">
        <w:rPr>
          <w:rStyle w:val="StyleBoldUnderline"/>
        </w:rPr>
        <w:t>unplanned contraction</w:t>
      </w:r>
      <w:r w:rsidRPr="00ED5A01">
        <w:rPr>
          <w:sz w:val="16"/>
        </w:rPr>
        <w:t xml:space="preserve"> in current spending–</w:t>
      </w:r>
      <w:r w:rsidRPr="00647932">
        <w:rPr>
          <w:rStyle w:val="Emphasis"/>
        </w:rPr>
        <w:t>which could be disruptive</w:t>
      </w:r>
      <w:r w:rsidRPr="00ED5A01">
        <w:rPr>
          <w:sz w:val="16"/>
        </w:rPr>
        <w:t xml:space="preserve"> — let alone [a pause in] debt service,” the </w:t>
      </w:r>
      <w:r w:rsidRPr="00ED5A01">
        <w:rPr>
          <w:rStyle w:val="StyleBoldUnderline"/>
        </w:rPr>
        <w:t>S&amp;P</w:t>
      </w:r>
      <w:r w:rsidRPr="00ED5A01">
        <w:rPr>
          <w:sz w:val="16"/>
        </w:rPr>
        <w:t xml:space="preserve"> release </w:t>
      </w:r>
      <w:r w:rsidRPr="00ED5A01">
        <w:rPr>
          <w:rStyle w:val="StyleBoldUnderline"/>
        </w:rPr>
        <w:t>said</w:t>
      </w:r>
      <w:r w:rsidRPr="00ED5A01">
        <w:rPr>
          <w:sz w:val="16"/>
        </w:rPr>
        <w:t>.</w:t>
      </w:r>
      <w:r w:rsidR="00ED5A01" w:rsidRPr="00ED5A01">
        <w:rPr>
          <w:sz w:val="16"/>
        </w:rPr>
        <w:t xml:space="preserve"> </w:t>
      </w:r>
      <w:r w:rsidRPr="00ED5A01">
        <w:rPr>
          <w:rStyle w:val="StyleBoldUnderline"/>
        </w:rPr>
        <w:t>Yet with recent episodes</w:t>
      </w:r>
      <w:r w:rsidRPr="00ED5A01">
        <w:rPr>
          <w:sz w:val="16"/>
        </w:rPr>
        <w:t xml:space="preserve"> — such as the IRS scandal and the phone surveillance program — </w:t>
      </w:r>
      <w:r w:rsidRPr="00ED5A01">
        <w:rPr>
          <w:rStyle w:val="StyleBoldUnderline"/>
        </w:rPr>
        <w:t xml:space="preserve">distracting the White House and emboldening GOP </w:t>
      </w:r>
      <w:r w:rsidRPr="00ED5A01">
        <w:rPr>
          <w:sz w:val="16"/>
        </w:rPr>
        <w:t xml:space="preserve">members of Congress, </w:t>
      </w:r>
      <w:r w:rsidRPr="00ED5A01">
        <w:rPr>
          <w:rStyle w:val="StyleBoldUnderline"/>
        </w:rPr>
        <w:t>expectations</w:t>
      </w:r>
      <w:r w:rsidRPr="00ED5A01">
        <w:rPr>
          <w:sz w:val="16"/>
        </w:rPr>
        <w:t xml:space="preserve"> of an easy agreement </w:t>
      </w:r>
      <w:r w:rsidRPr="00ED5A01">
        <w:rPr>
          <w:rStyle w:val="StyleBoldUnderline"/>
        </w:rPr>
        <w:t>may be overly optimistic</w:t>
      </w:r>
      <w:r w:rsidRPr="00ED5A01">
        <w:rPr>
          <w:sz w:val="16"/>
        </w:rPr>
        <w:t>.</w:t>
      </w:r>
      <w:r w:rsidR="00ED5A01" w:rsidRPr="00ED5A01">
        <w:rPr>
          <w:sz w:val="16"/>
        </w:rPr>
        <w:t xml:space="preserve"> </w:t>
      </w:r>
      <w:r w:rsidRPr="00ED5A01">
        <w:rPr>
          <w:rStyle w:val="StyleBoldUnderline"/>
        </w:rPr>
        <w:t xml:space="preserve">Remember </w:t>
      </w:r>
      <w:r w:rsidRPr="00ED5A01">
        <w:rPr>
          <w:sz w:val="16"/>
        </w:rPr>
        <w:t>that</w:t>
      </w:r>
      <w:r w:rsidRPr="00ED5A01">
        <w:rPr>
          <w:rStyle w:val="StyleBoldUnderline"/>
        </w:rPr>
        <w:t xml:space="preserve"> the </w:t>
      </w:r>
      <w:r w:rsidRPr="00647932">
        <w:rPr>
          <w:rStyle w:val="StyleBoldUnderline"/>
        </w:rPr>
        <w:t>2011</w:t>
      </w:r>
      <w:r w:rsidRPr="00ED5A01">
        <w:rPr>
          <w:rStyle w:val="StyleBoldUnderline"/>
        </w:rPr>
        <w:t xml:space="preserve"> debt debacle </w:t>
      </w:r>
      <w:r w:rsidRPr="00647932">
        <w:rPr>
          <w:rStyle w:val="Emphasis"/>
        </w:rPr>
        <w:t>rippled through the economy</w:t>
      </w:r>
      <w:r w:rsidRPr="00ED5A01">
        <w:rPr>
          <w:sz w:val="16"/>
        </w:rPr>
        <w:t xml:space="preserve">. </w:t>
      </w:r>
      <w:r w:rsidRPr="00ED5A01">
        <w:rPr>
          <w:rStyle w:val="StyleBoldUnderline"/>
        </w:rPr>
        <w:t>Consumer sentiment plunged, and business uncertainty rose</w:t>
      </w:r>
      <w:r w:rsidRPr="00ED5A01">
        <w:rPr>
          <w:sz w:val="16"/>
        </w:rPr>
        <w:t xml:space="preserve">. </w:t>
      </w:r>
      <w:r w:rsidRPr="00ED5A01">
        <w:rPr>
          <w:rStyle w:val="StyleBoldUnderline"/>
        </w:rPr>
        <w:t>With the recovery</w:t>
      </w:r>
      <w:r w:rsidRPr="00ED5A01">
        <w:rPr>
          <w:sz w:val="16"/>
        </w:rPr>
        <w:t xml:space="preserve"> now </w:t>
      </w:r>
      <w:r w:rsidRPr="00ED5A01">
        <w:rPr>
          <w:rStyle w:val="StyleBoldUnderline"/>
        </w:rPr>
        <w:t>finally firming</w:t>
      </w:r>
      <w:r w:rsidRPr="00ED5A01">
        <w:rPr>
          <w:sz w:val="16"/>
        </w:rPr>
        <w:t xml:space="preserve"> up, </w:t>
      </w:r>
      <w:r w:rsidRPr="00ED5A01">
        <w:rPr>
          <w:rStyle w:val="StyleBoldUnderline"/>
        </w:rPr>
        <w:t xml:space="preserve">a new source of volatility </w:t>
      </w:r>
      <w:r w:rsidRPr="00647932">
        <w:rPr>
          <w:rStyle w:val="Emphasis"/>
        </w:rPr>
        <w:t>is not needed</w:t>
      </w:r>
      <w:r w:rsidRPr="00ED5A01">
        <w:rPr>
          <w:rStyle w:val="StyleBoldUnderline"/>
        </w:rPr>
        <w:t>.</w:t>
      </w:r>
      <w:r w:rsidR="00ED5A01">
        <w:rPr>
          <w:rStyle w:val="StyleBoldUnderline"/>
        </w:rPr>
        <w:t xml:space="preserve"> </w:t>
      </w:r>
      <w:r w:rsidRPr="00ED5A01">
        <w:rPr>
          <w:sz w:val="16"/>
        </w:rPr>
        <w:t>Even if the ceiling is lifted, S&amp;P is very clear that more fiscal progress needs to be done.</w:t>
      </w:r>
      <w:r w:rsidR="00ED5A01" w:rsidRPr="00ED5A01">
        <w:rPr>
          <w:sz w:val="16"/>
        </w:rPr>
        <w:t xml:space="preserve"> </w:t>
      </w:r>
      <w:r w:rsidRPr="00ED5A01">
        <w:rPr>
          <w:sz w:val="16"/>
        </w:rPr>
        <w:t>“We see some risks that the recent improved fiscal performance, due in part to cyclical and to one-off factors, could lead to complacency,” the report said. “A deliberate relaxation of fiscal policy without countervailing measures to address the nation’s longer-term fiscal challenges could place renewed downward pressure on the rating.”</w:t>
      </w:r>
      <w:r w:rsidR="00ED5A01" w:rsidRPr="00ED5A01">
        <w:rPr>
          <w:sz w:val="16"/>
        </w:rPr>
        <w:t xml:space="preserve"> </w:t>
      </w:r>
      <w:r w:rsidRPr="00ED5A01">
        <w:rPr>
          <w:sz w:val="16"/>
        </w:rPr>
        <w:t xml:space="preserve">In other words, </w:t>
      </w:r>
      <w:r w:rsidRPr="00647932">
        <w:rPr>
          <w:rStyle w:val="Emphasis"/>
        </w:rPr>
        <w:t>fiscal squabbling</w:t>
      </w:r>
      <w:r w:rsidRPr="00ED5A01">
        <w:rPr>
          <w:sz w:val="16"/>
        </w:rPr>
        <w:t xml:space="preserve"> and budget inaction </w:t>
      </w:r>
      <w:r w:rsidRPr="00647932">
        <w:rPr>
          <w:rStyle w:val="Emphasis"/>
        </w:rPr>
        <w:t>could still mar the economic outlook</w:t>
      </w:r>
      <w:r w:rsidRPr="00ED5A01">
        <w:rPr>
          <w:rStyle w:val="StyleBoldUnderline"/>
        </w:rPr>
        <w:t xml:space="preserve"> — and the U.S. credit rating.</w:t>
      </w:r>
    </w:p>
    <w:p w:rsidR="00CA748A" w:rsidRDefault="00CA748A" w:rsidP="00CA748A">
      <w:pPr>
        <w:pStyle w:val="Heading4"/>
        <w:jc w:val="center"/>
        <w:rPr>
          <w:rStyle w:val="StyleBoldUnderline"/>
        </w:rPr>
      </w:pPr>
      <w:r w:rsidRPr="00CA748A">
        <w:t>[Insert Econ Impact]</w:t>
      </w:r>
    </w:p>
    <w:p w:rsidR="003B6AD5" w:rsidRPr="003B6AD5" w:rsidRDefault="003B6AD5" w:rsidP="003B6AD5">
      <w:pPr>
        <w:pStyle w:val="Heading3"/>
      </w:pPr>
      <w:r w:rsidRPr="003B6AD5">
        <w:lastRenderedPageBreak/>
        <w:t>Fights Kill Econ – Biz Con</w:t>
      </w:r>
    </w:p>
    <w:p w:rsidR="003B6AD5" w:rsidRPr="003B6AD5" w:rsidRDefault="003B6AD5" w:rsidP="003B6AD5">
      <w:pPr>
        <w:pStyle w:val="Heading4"/>
      </w:pPr>
      <w:r>
        <w:t>Fights and uncertainty trash business confidence – collapse the economy</w:t>
      </w:r>
    </w:p>
    <w:p w:rsidR="003B6AD5" w:rsidRDefault="003B6AD5" w:rsidP="003B6AD5">
      <w:pPr>
        <w:rPr>
          <w:rStyle w:val="StyleStyleBold12pt"/>
        </w:rPr>
      </w:pPr>
      <w:r>
        <w:rPr>
          <w:rStyle w:val="StyleStyleBold12pt"/>
        </w:rPr>
        <w:t>Johnson 13</w:t>
      </w:r>
    </w:p>
    <w:p w:rsidR="003B6AD5" w:rsidRPr="00D52636" w:rsidRDefault="003B6AD5" w:rsidP="003B6AD5">
      <w:r w:rsidRPr="00D52636">
        <w:t xml:space="preserve">[Simon, Former Chief Economist at the IMF, professor at the MIT Sloan School of Management and a senior fellow at the Peterson Institute for International Economics, “Next Debt-Ceiling Histrionics Could Do Real HarmNext Debt-Ceiling Histrionics Could Do Real Harm,” Bloomberg, 6/9, </w:t>
      </w:r>
      <w:hyperlink r:id="rId42" w:history="1">
        <w:r w:rsidRPr="00D52636">
          <w:rPr>
            <w:rStyle w:val="Hyperlink"/>
          </w:rPr>
          <w:t>http://www.bloomberg.com/news/2013-06-09/next-debt-ceiling-histrionics-could-do-real-harm.html</w:t>
        </w:r>
      </w:hyperlink>
      <w:r w:rsidRPr="00D52636">
        <w:t>]</w:t>
      </w:r>
    </w:p>
    <w:p w:rsidR="003B6AD5" w:rsidRPr="00D52636" w:rsidRDefault="003B6AD5" w:rsidP="003B6AD5">
      <w:pPr>
        <w:rPr>
          <w:rStyle w:val="StyleStyleBold12pt"/>
        </w:rPr>
      </w:pPr>
    </w:p>
    <w:p w:rsidR="003B6AD5" w:rsidRPr="003B6AD5" w:rsidRDefault="003B6AD5" w:rsidP="003B6AD5">
      <w:pPr>
        <w:rPr>
          <w:sz w:val="16"/>
        </w:rPr>
      </w:pPr>
      <w:r w:rsidRPr="003B6AD5">
        <w:rPr>
          <w:sz w:val="16"/>
        </w:rPr>
        <w:t xml:space="preserve">The real worry, however, is that </w:t>
      </w:r>
      <w:r w:rsidRPr="003B6AD5">
        <w:rPr>
          <w:rStyle w:val="StyleBoldUnderline"/>
        </w:rPr>
        <w:t xml:space="preserve">fiscal policy has the potential </w:t>
      </w:r>
      <w:r w:rsidRPr="003B6AD5">
        <w:rPr>
          <w:rStyle w:val="Emphasis"/>
        </w:rPr>
        <w:t>to derail the economy</w:t>
      </w:r>
      <w:r w:rsidRPr="003B6AD5">
        <w:rPr>
          <w:sz w:val="16"/>
        </w:rPr>
        <w:t xml:space="preserve"> -- </w:t>
      </w:r>
      <w:r w:rsidRPr="003B6AD5">
        <w:rPr>
          <w:rStyle w:val="StyleBoldUnderline"/>
        </w:rPr>
        <w:t>if the political debate becomes focused on whether to increase the federal debt ceiling later this year</w:t>
      </w:r>
      <w:r w:rsidRPr="003B6AD5">
        <w:rPr>
          <w:sz w:val="16"/>
        </w:rPr>
        <w:t xml:space="preserve">. Most economists are deeply skeptical that the U.S. would ever default on its debt or even mess around with the priority in which creditors are paid. The </w:t>
      </w:r>
      <w:r w:rsidRPr="003B6AD5">
        <w:rPr>
          <w:rStyle w:val="Emphasis"/>
        </w:rPr>
        <w:t>consequences would be highly disruptive</w:t>
      </w:r>
      <w:r w:rsidRPr="003B6AD5">
        <w:rPr>
          <w:rStyle w:val="StyleBoldUnderline"/>
        </w:rPr>
        <w:t xml:space="preserve"> to the economy and </w:t>
      </w:r>
      <w:r w:rsidRPr="003B6AD5">
        <w:rPr>
          <w:rStyle w:val="Emphasis"/>
        </w:rPr>
        <w:t>greatly undermine</w:t>
      </w:r>
      <w:r w:rsidRPr="003B6AD5">
        <w:rPr>
          <w:rStyle w:val="StyleBoldUnderline"/>
        </w:rPr>
        <w:t xml:space="preserve"> the borrowing capacity</w:t>
      </w:r>
      <w:r w:rsidRPr="003B6AD5">
        <w:rPr>
          <w:sz w:val="16"/>
        </w:rPr>
        <w:t xml:space="preserve"> not just of the government but of the private sector, too. </w:t>
      </w:r>
      <w:r w:rsidRPr="003B6AD5">
        <w:rPr>
          <w:rStyle w:val="StyleBoldUnderline"/>
        </w:rPr>
        <w:t>Public finances at every level</w:t>
      </w:r>
      <w:r w:rsidRPr="003B6AD5">
        <w:rPr>
          <w:sz w:val="16"/>
        </w:rPr>
        <w:t xml:space="preserve"> of government </w:t>
      </w:r>
      <w:r w:rsidRPr="003B6AD5">
        <w:rPr>
          <w:rStyle w:val="StyleBoldUnderline"/>
        </w:rPr>
        <w:t xml:space="preserve">would </w:t>
      </w:r>
      <w:r w:rsidRPr="003B6AD5">
        <w:rPr>
          <w:rStyle w:val="Emphasis"/>
        </w:rPr>
        <w:t>be in disarray</w:t>
      </w:r>
      <w:r w:rsidRPr="003B6AD5">
        <w:rPr>
          <w:sz w:val="16"/>
        </w:rPr>
        <w:t xml:space="preserve">. Credit Markets If the market for Treasury debt is damaged, no one in the private sector should expect to find it easier to borrow. Countries without credible sovereign borrowers don’t have strong private credit markets. </w:t>
      </w:r>
      <w:r w:rsidRPr="003B6AD5">
        <w:rPr>
          <w:rStyle w:val="StyleBoldUnderline"/>
        </w:rPr>
        <w:t xml:space="preserve">Unfortunately, it isn’t the opinion of experts that matters most, but rather how business people and consumers see the situation </w:t>
      </w:r>
      <w:r w:rsidRPr="003B6AD5">
        <w:rPr>
          <w:sz w:val="16"/>
        </w:rPr>
        <w:t xml:space="preserve">in Washington. </w:t>
      </w:r>
      <w:r w:rsidRPr="003B6AD5">
        <w:rPr>
          <w:rStyle w:val="StyleBoldUnderline"/>
        </w:rPr>
        <w:t>In</w:t>
      </w:r>
      <w:r w:rsidRPr="003B6AD5">
        <w:rPr>
          <w:sz w:val="16"/>
        </w:rPr>
        <w:t xml:space="preserve"> the </w:t>
      </w:r>
      <w:r w:rsidRPr="003B6AD5">
        <w:rPr>
          <w:rStyle w:val="StyleBoldUnderline"/>
        </w:rPr>
        <w:t>summer of 2011</w:t>
      </w:r>
      <w:r w:rsidRPr="003B6AD5">
        <w:rPr>
          <w:sz w:val="16"/>
        </w:rPr>
        <w:t xml:space="preserve">, these </w:t>
      </w:r>
      <w:r w:rsidRPr="003B6AD5">
        <w:rPr>
          <w:rStyle w:val="StyleBoldUnderline"/>
        </w:rPr>
        <w:t>observers witnessed a</w:t>
      </w:r>
      <w:r w:rsidRPr="003B6AD5">
        <w:rPr>
          <w:rStyle w:val="Emphasis"/>
        </w:rPr>
        <w:t xml:space="preserve"> scary confrontation</w:t>
      </w:r>
      <w:r w:rsidRPr="003B6AD5">
        <w:rPr>
          <w:sz w:val="16"/>
        </w:rPr>
        <w:t xml:space="preserve"> over the debt ceiling </w:t>
      </w:r>
      <w:r w:rsidRPr="003B6AD5">
        <w:rPr>
          <w:rStyle w:val="StyleBoldUnderline"/>
        </w:rPr>
        <w:t xml:space="preserve">that </w:t>
      </w:r>
      <w:r w:rsidRPr="003B6AD5">
        <w:rPr>
          <w:rStyle w:val="Emphasis"/>
        </w:rPr>
        <w:t>greatly increased</w:t>
      </w:r>
      <w:r w:rsidRPr="003B6AD5">
        <w:rPr>
          <w:rStyle w:val="StyleBoldUnderline"/>
        </w:rPr>
        <w:t xml:space="preserve"> perceived uncertainty and undermined investment of all kinds</w:t>
      </w:r>
      <w:r w:rsidRPr="003B6AD5">
        <w:rPr>
          <w:sz w:val="16"/>
        </w:rPr>
        <w:t xml:space="preserve">. (See the work of Scott Baker, Nick Bloom and Steven Davis, which develops an index of economic policy uncertainty and shows a surge in anxiety during the previous debt-ceiling showdown.) </w:t>
      </w:r>
      <w:r w:rsidRPr="003B6AD5">
        <w:rPr>
          <w:rStyle w:val="StyleBoldUnderline"/>
        </w:rPr>
        <w:t xml:space="preserve">If leading politicians say the federal government should default, </w:t>
      </w:r>
      <w:r w:rsidRPr="003B6AD5">
        <w:rPr>
          <w:rStyle w:val="Emphasis"/>
        </w:rPr>
        <w:t>uncertainty will increase</w:t>
      </w:r>
      <w:r w:rsidRPr="003B6AD5">
        <w:rPr>
          <w:sz w:val="16"/>
        </w:rPr>
        <w:t xml:space="preserve">. And Congress could make it difficult for the Treasury Department to make all its obligated payments on time. </w:t>
      </w:r>
      <w:r w:rsidRPr="003B6AD5">
        <w:rPr>
          <w:rStyle w:val="StyleBoldUnderline"/>
        </w:rPr>
        <w:t xml:space="preserve">Even </w:t>
      </w:r>
      <w:r w:rsidRPr="003B6AD5">
        <w:rPr>
          <w:rStyle w:val="Emphasis"/>
        </w:rPr>
        <w:t>10 minutes</w:t>
      </w:r>
      <w:r w:rsidRPr="003B6AD5">
        <w:rPr>
          <w:rStyle w:val="StyleBoldUnderline"/>
        </w:rPr>
        <w:t xml:space="preserve"> of default </w:t>
      </w:r>
      <w:r w:rsidRPr="003B6AD5">
        <w:rPr>
          <w:rStyle w:val="Emphasis"/>
        </w:rPr>
        <w:t>would be a disaster.</w:t>
      </w:r>
      <w:r w:rsidRPr="003B6AD5">
        <w:rPr>
          <w:rStyle w:val="StyleBoldUnderline"/>
        </w:rPr>
        <w:t xml:space="preserve"> We have lost our grip on what is appropriate and inappropriate in discussing fiscal-policy choices</w:t>
      </w:r>
      <w:r w:rsidRPr="003B6AD5">
        <w:rPr>
          <w:sz w:val="16"/>
        </w:rPr>
        <w:t xml:space="preserve">. </w:t>
      </w:r>
    </w:p>
    <w:p w:rsidR="00B5768C" w:rsidRDefault="00B5768C" w:rsidP="003B6AD5">
      <w:pPr>
        <w:pStyle w:val="Heading4"/>
      </w:pPr>
      <w:r>
        <w:t>Hostage scenario hijacks certainty</w:t>
      </w:r>
    </w:p>
    <w:p w:rsidR="00B5768C" w:rsidRDefault="00B5768C" w:rsidP="00B5768C">
      <w:pPr>
        <w:rPr>
          <w:rStyle w:val="StyleStyleBold12pt"/>
        </w:rPr>
      </w:pPr>
      <w:r>
        <w:rPr>
          <w:rStyle w:val="StyleStyleBold12pt"/>
        </w:rPr>
        <w:t>Weisman 13</w:t>
      </w:r>
    </w:p>
    <w:p w:rsidR="00B5768C" w:rsidRPr="00B5768C" w:rsidRDefault="00B5768C" w:rsidP="00B5768C">
      <w:r w:rsidRPr="00B5768C">
        <w:t xml:space="preserve">[Steve, editorial director and research fellow for the Peterson Institute for International Economics, syndicated economics columnist, “New Dangers of a Debt Ceiling Confrontation,” Peterson Perspectives Interviews on Current Topics, 6/11, </w:t>
      </w:r>
      <w:hyperlink r:id="rId43" w:history="1">
        <w:r w:rsidRPr="00B5768C">
          <w:rPr>
            <w:rStyle w:val="Hyperlink"/>
          </w:rPr>
          <w:t>http://www.piie.com/publications/interviews/pp20130610johnson.pdf</w:t>
        </w:r>
      </w:hyperlink>
      <w:r w:rsidRPr="00B5768C">
        <w:t>]</w:t>
      </w:r>
    </w:p>
    <w:p w:rsidR="00B5768C" w:rsidRPr="00B5768C" w:rsidRDefault="00B5768C" w:rsidP="00B5768C">
      <w:pPr>
        <w:rPr>
          <w:rStyle w:val="StyleStyleBold12pt"/>
        </w:rPr>
      </w:pPr>
    </w:p>
    <w:p w:rsidR="00B5768C" w:rsidRDefault="00B5768C" w:rsidP="00B5768C">
      <w:pPr>
        <w:rPr>
          <w:sz w:val="16"/>
        </w:rPr>
      </w:pPr>
      <w:r w:rsidRPr="006B2A89">
        <w:rPr>
          <w:sz w:val="16"/>
        </w:rPr>
        <w:t xml:space="preserve">Simon Johnson: </w:t>
      </w:r>
      <w:r w:rsidRPr="006B2A89">
        <w:rPr>
          <w:rStyle w:val="StyleBoldUnderline"/>
        </w:rPr>
        <w:t>The economy is recovering. Revenues are stronger than expected</w:t>
      </w:r>
      <w:r w:rsidRPr="006B2A89">
        <w:rPr>
          <w:sz w:val="16"/>
        </w:rPr>
        <w:t xml:space="preserve">. This is encouraging. But, I think </w:t>
      </w:r>
      <w:r w:rsidRPr="006B2A89">
        <w:rPr>
          <w:rStyle w:val="Emphasis"/>
        </w:rPr>
        <w:t>the big worry</w:t>
      </w:r>
      <w:r w:rsidRPr="006B2A89">
        <w:rPr>
          <w:rStyle w:val="StyleBoldUnderline"/>
        </w:rPr>
        <w:t xml:space="preserve"> is what happens politically</w:t>
      </w:r>
      <w:r w:rsidRPr="006B2A89">
        <w:rPr>
          <w:sz w:val="16"/>
        </w:rPr>
        <w:t xml:space="preserve">. </w:t>
      </w:r>
      <w:r w:rsidRPr="006B2A89">
        <w:rPr>
          <w:rStyle w:val="StyleBoldUnderline"/>
        </w:rPr>
        <w:t xml:space="preserve">In particular, </w:t>
      </w:r>
      <w:r w:rsidRPr="006B2A89">
        <w:rPr>
          <w:rStyle w:val="Emphasis"/>
        </w:rPr>
        <w:t>do we have another damaging and destabilizing fight</w:t>
      </w:r>
      <w:r w:rsidRPr="006B2A89">
        <w:rPr>
          <w:rStyle w:val="StyleBoldUnderline"/>
        </w:rPr>
        <w:t xml:space="preserve"> over the debt ceiling</w:t>
      </w:r>
      <w:r w:rsidRPr="006B2A89">
        <w:rPr>
          <w:sz w:val="16"/>
        </w:rPr>
        <w:t xml:space="preserve">, for example, as we head into the fall? Steve Weisman: One reads that the Republicans are wary of another such fight. It takes two to fight, but it would be the Republican choice of whether to seek a confrontation. When would such a confrontation come? Simon Johnson: That’s right. There is a range of estimates on when would be the decisive moment for the debt ceiling. Sometime between September and the end of the year is the range, which is pretty wide, but that reflects the fact that the economy is recovering. You don’t know exactly how much revenue is going to come in over the next quarter or so. </w:t>
      </w:r>
      <w:r w:rsidRPr="006B2A89">
        <w:rPr>
          <w:rStyle w:val="StyleBoldUnderline"/>
        </w:rPr>
        <w:t>With regard to the decision to confront,</w:t>
      </w:r>
      <w:r w:rsidRPr="006B2A89">
        <w:rPr>
          <w:sz w:val="16"/>
        </w:rPr>
        <w:t xml:space="preserve"> it is definitely a Republican decision. </w:t>
      </w:r>
      <w:r w:rsidRPr="006B2A89">
        <w:rPr>
          <w:rStyle w:val="StyleBoldUnderline"/>
        </w:rPr>
        <w:t xml:space="preserve">They considered it in January </w:t>
      </w:r>
      <w:r w:rsidRPr="006B2A89">
        <w:rPr>
          <w:sz w:val="16"/>
        </w:rPr>
        <w:t xml:space="preserve">of this year </w:t>
      </w:r>
      <w:r w:rsidRPr="006B2A89">
        <w:rPr>
          <w:rStyle w:val="StyleBoldUnderline"/>
        </w:rPr>
        <w:t>and I think wiser heads prevailed</w:t>
      </w:r>
      <w:r w:rsidRPr="006B2A89">
        <w:rPr>
          <w:sz w:val="16"/>
        </w:rPr>
        <w:t xml:space="preserve"> within the party. </w:t>
      </w:r>
      <w:r w:rsidRPr="006B2A89">
        <w:rPr>
          <w:rStyle w:val="StyleBoldUnderline"/>
        </w:rPr>
        <w:t>They decided not to make that an issue front and center.</w:t>
      </w:r>
      <w:r w:rsidRPr="006B2A89">
        <w:rPr>
          <w:sz w:val="16"/>
        </w:rPr>
        <w:t xml:space="preserve"> I think </w:t>
      </w:r>
      <w:r w:rsidRPr="006B2A89">
        <w:rPr>
          <w:rStyle w:val="StyleBoldUnderline"/>
        </w:rPr>
        <w:t>that was wise because in summer 2011, when they did have the debt ceiling confrontation</w:t>
      </w:r>
      <w:r w:rsidRPr="006B2A89">
        <w:rPr>
          <w:rStyle w:val="Emphasis"/>
        </w:rPr>
        <w:t>, it went very badly</w:t>
      </w:r>
      <w:r w:rsidRPr="006B2A89">
        <w:rPr>
          <w:rStyle w:val="StyleBoldUnderline"/>
        </w:rPr>
        <w:t xml:space="preserve"> from a point of view of impact on the economy. There was </w:t>
      </w:r>
      <w:r w:rsidRPr="006B2A89">
        <w:rPr>
          <w:rStyle w:val="Emphasis"/>
        </w:rPr>
        <w:t>a big spike in uncertainty</w:t>
      </w:r>
      <w:r w:rsidRPr="006B2A89">
        <w:rPr>
          <w:rStyle w:val="StyleBoldUnderline"/>
        </w:rPr>
        <w:t xml:space="preserve"> about policy</w:t>
      </w:r>
      <w:r w:rsidRPr="006B2A89">
        <w:rPr>
          <w:sz w:val="16"/>
        </w:rPr>
        <w:t xml:space="preserve">, as far as we </w:t>
      </w:r>
      <w:r w:rsidRPr="006B2A89">
        <w:rPr>
          <w:sz w:val="16"/>
        </w:rPr>
        <w:lastRenderedPageBreak/>
        <w:t xml:space="preserve">can measure, </w:t>
      </w:r>
      <w:r w:rsidRPr="006B2A89">
        <w:rPr>
          <w:rStyle w:val="StyleBoldUnderline"/>
        </w:rPr>
        <w:t>a decline in confidence and a decline in investment and hiring as a result</w:t>
      </w:r>
      <w:r w:rsidRPr="006B2A89">
        <w:rPr>
          <w:sz w:val="16"/>
        </w:rPr>
        <w:t xml:space="preserve">. So, personally, </w:t>
      </w:r>
      <w:r w:rsidRPr="006B2A89">
        <w:rPr>
          <w:rStyle w:val="StyleBoldUnderline"/>
        </w:rPr>
        <w:t xml:space="preserve">I would keep the debt ceiling </w:t>
      </w:r>
      <w:r w:rsidRPr="006B2A89">
        <w:rPr>
          <w:rStyle w:val="Emphasis"/>
        </w:rPr>
        <w:t>completely off the table</w:t>
      </w:r>
      <w:r w:rsidRPr="006B2A89">
        <w:rPr>
          <w:sz w:val="16"/>
        </w:rPr>
        <w:t>.</w:t>
      </w:r>
    </w:p>
    <w:p w:rsidR="00FB75EF" w:rsidRDefault="00FB75EF" w:rsidP="00B5768C">
      <w:pPr>
        <w:rPr>
          <w:sz w:val="16"/>
        </w:rPr>
      </w:pPr>
    </w:p>
    <w:p w:rsidR="00FB75EF" w:rsidRDefault="00FB75EF" w:rsidP="00B5768C">
      <w:pPr>
        <w:rPr>
          <w:sz w:val="16"/>
        </w:rPr>
      </w:pPr>
    </w:p>
    <w:p w:rsidR="00FB75EF" w:rsidRDefault="00FB75EF" w:rsidP="00FB75EF"/>
    <w:p w:rsidR="00FB75EF" w:rsidRPr="00404C34" w:rsidRDefault="00FB75EF" w:rsidP="00FB75EF">
      <w:pPr>
        <w:pStyle w:val="Heading4"/>
      </w:pPr>
      <w:r>
        <w:t>increasing delay and gridlock on debt ceiling triggers multiple internal links to economic collapse regardless of default or eventual passage</w:t>
      </w:r>
    </w:p>
    <w:p w:rsidR="00FB75EF" w:rsidRPr="00903CC4" w:rsidRDefault="00FB75EF" w:rsidP="00FB75EF">
      <w:pPr>
        <w:rPr>
          <w:rStyle w:val="StyleStyleBold12pt"/>
        </w:rPr>
      </w:pPr>
      <w:r>
        <w:rPr>
          <w:rStyle w:val="StyleStyleBold12pt"/>
        </w:rPr>
        <w:t>Masters, 13</w:t>
      </w:r>
    </w:p>
    <w:p w:rsidR="00FB75EF" w:rsidRDefault="00FB75EF" w:rsidP="00FB75EF">
      <w:r>
        <w:t xml:space="preserve">Jonathan Masters, Deputy Editor, Renewing America, Council Foreign Relations,  1-2-13, </w:t>
      </w:r>
      <w:hyperlink r:id="rId44" w:history="1">
        <w:r w:rsidRPr="004F4EC3">
          <w:rPr>
            <w:rStyle w:val="Hyperlink"/>
          </w:rPr>
          <w:t>http://www.cfr.org/international-finance/us-debt-ceiling-costs-consequences/p24751</w:t>
        </w:r>
      </w:hyperlink>
    </w:p>
    <w:p w:rsidR="00FB75EF" w:rsidRDefault="00FB75EF" w:rsidP="00FB75EF"/>
    <w:p w:rsidR="00FB75EF" w:rsidRDefault="00FB75EF" w:rsidP="00FB75EF">
      <w:pPr>
        <w:rPr>
          <w:rStyle w:val="StyleBoldUnderline"/>
        </w:rPr>
      </w:pPr>
      <w:r w:rsidRPr="00404C34">
        <w:rPr>
          <w:sz w:val="16"/>
        </w:rPr>
        <w:t xml:space="preserve">What are the implications for financial markets? </w:t>
      </w:r>
      <w:r w:rsidRPr="00404C34">
        <w:rPr>
          <w:rStyle w:val="StyleBoldUnderline"/>
        </w:rPr>
        <w:t>Most economists</w:t>
      </w:r>
      <w:r w:rsidRPr="00404C34">
        <w:rPr>
          <w:sz w:val="16"/>
        </w:rPr>
        <w:t xml:space="preserve">, including those in the White House and from former administrations, </w:t>
      </w:r>
      <w:r w:rsidRPr="00404C34">
        <w:rPr>
          <w:rStyle w:val="StyleBoldUnderline"/>
        </w:rPr>
        <w:t>agree that the impact of an outright government default would be severe</w:t>
      </w:r>
      <w:r w:rsidRPr="00404C34">
        <w:rPr>
          <w:sz w:val="16"/>
        </w:rPr>
        <w:t xml:space="preserve">. Federal Reserve Chairman Ben </w:t>
      </w:r>
      <w:r w:rsidRPr="00404C34">
        <w:rPr>
          <w:rStyle w:val="StyleBoldUnderline"/>
        </w:rPr>
        <w:t xml:space="preserve">Bernanke has said a U.S. default could be a "recovery-ending event" that would </w:t>
      </w:r>
      <w:r w:rsidRPr="00404C34">
        <w:rPr>
          <w:sz w:val="16"/>
        </w:rPr>
        <w:t xml:space="preserve">likely </w:t>
      </w:r>
      <w:r w:rsidRPr="00404C34">
        <w:rPr>
          <w:rStyle w:val="StyleBoldUnderline"/>
        </w:rPr>
        <w:t xml:space="preserve">spark another financial crisis. </w:t>
      </w:r>
      <w:r w:rsidRPr="00404C34">
        <w:rPr>
          <w:rStyle w:val="Emphasis"/>
        </w:rPr>
        <w:t>Short of default</w:t>
      </w:r>
      <w:r w:rsidRPr="00404C34">
        <w:rPr>
          <w:sz w:val="16"/>
        </w:rPr>
        <w:t xml:space="preserve">, officials warn that </w:t>
      </w:r>
      <w:r w:rsidRPr="00404C34">
        <w:rPr>
          <w:rStyle w:val="StyleBoldUnderline"/>
        </w:rPr>
        <w:t xml:space="preserve">legislative </w:t>
      </w:r>
      <w:r w:rsidRPr="00404C34">
        <w:rPr>
          <w:rStyle w:val="Emphasis"/>
        </w:rPr>
        <w:t>delays</w:t>
      </w:r>
      <w:r w:rsidRPr="00404C34">
        <w:rPr>
          <w:rStyle w:val="StyleBoldUnderline"/>
        </w:rPr>
        <w:t xml:space="preserve"> in raising the debt ceiling could</w:t>
      </w:r>
      <w:r w:rsidRPr="00404C34">
        <w:rPr>
          <w:sz w:val="16"/>
        </w:rPr>
        <w:t xml:space="preserve"> also </w:t>
      </w:r>
      <w:r w:rsidRPr="00404C34">
        <w:rPr>
          <w:rStyle w:val="Emphasis"/>
        </w:rPr>
        <w:t>inflict significant harm on the economy</w:t>
      </w:r>
      <w:r w:rsidRPr="00404C34">
        <w:rPr>
          <w:sz w:val="16"/>
        </w:rPr>
        <w:t xml:space="preserve">. </w:t>
      </w:r>
      <w:r w:rsidRPr="00404C34">
        <w:rPr>
          <w:rStyle w:val="StyleBoldUnderline"/>
        </w:rPr>
        <w:t xml:space="preserve">Many analysts say congressional gridlock over the debt limit will </w:t>
      </w:r>
      <w:r w:rsidRPr="00404C34">
        <w:rPr>
          <w:rStyle w:val="Emphasis"/>
        </w:rPr>
        <w:t>likely sow significant uncertainty</w:t>
      </w:r>
      <w:r w:rsidRPr="00404C34">
        <w:rPr>
          <w:rStyle w:val="StyleBoldUnderline"/>
        </w:rPr>
        <w:t xml:space="preserve"> in the bond markets and place upward pressure on interest rates. Rate increases would not only hike future borrowing costs</w:t>
      </w:r>
      <w:r w:rsidRPr="00404C34">
        <w:rPr>
          <w:sz w:val="16"/>
        </w:rPr>
        <w:t xml:space="preserve"> of the federal government, </w:t>
      </w:r>
      <w:r w:rsidRPr="00404C34">
        <w:rPr>
          <w:rStyle w:val="StyleBoldUnderline"/>
        </w:rPr>
        <w:t>but</w:t>
      </w:r>
      <w:r w:rsidRPr="00404C34">
        <w:rPr>
          <w:sz w:val="16"/>
        </w:rPr>
        <w:t xml:space="preserve"> would </w:t>
      </w:r>
      <w:r w:rsidRPr="00404C34">
        <w:rPr>
          <w:rStyle w:val="StyleBoldUnderline"/>
        </w:rPr>
        <w:t>also raise capital costs for struggling U.S. businesses and cash-strapped homebuyers</w:t>
      </w:r>
      <w:r w:rsidRPr="00404C34">
        <w:rPr>
          <w:sz w:val="16"/>
        </w:rPr>
        <w:t xml:space="preserve">. In addition, </w:t>
      </w:r>
      <w:r w:rsidRPr="00404C34">
        <w:rPr>
          <w:rStyle w:val="StyleBoldUnderline"/>
        </w:rPr>
        <w:t>rising rates</w:t>
      </w:r>
      <w:r w:rsidRPr="00404C34">
        <w:rPr>
          <w:sz w:val="16"/>
        </w:rPr>
        <w:t xml:space="preserve"> could </w:t>
      </w:r>
      <w:r w:rsidRPr="00404C34">
        <w:rPr>
          <w:rStyle w:val="StyleBoldUnderline"/>
        </w:rPr>
        <w:t>divert future taxpayer money away from much-needed federal investments in</w:t>
      </w:r>
      <w:r w:rsidRPr="00404C34">
        <w:rPr>
          <w:sz w:val="16"/>
        </w:rPr>
        <w:t xml:space="preserve"> such areas as </w:t>
      </w:r>
      <w:r w:rsidRPr="00404C34">
        <w:rPr>
          <w:rStyle w:val="StyleBoldUnderline"/>
        </w:rPr>
        <w:t>infrastructure, education, and health care</w:t>
      </w:r>
      <w:r w:rsidRPr="00404C34">
        <w:rPr>
          <w:sz w:val="16"/>
        </w:rPr>
        <w:t xml:space="preserve">. </w:t>
      </w:r>
      <w:r w:rsidRPr="00404C34">
        <w:rPr>
          <w:rStyle w:val="StyleBoldUnderline"/>
        </w:rPr>
        <w:t>The protracted and politically acrimonious debt limit showdown in</w:t>
      </w:r>
      <w:r w:rsidRPr="00404C34">
        <w:rPr>
          <w:sz w:val="16"/>
        </w:rPr>
        <w:t xml:space="preserve"> the summer </w:t>
      </w:r>
      <w:r w:rsidRPr="00404C34">
        <w:rPr>
          <w:rStyle w:val="StyleBoldUnderline"/>
        </w:rPr>
        <w:t>2011 prompted Standard and Poor's to take the unprecedented step of downgrading the U.S. credit rating</w:t>
      </w:r>
      <w:r w:rsidRPr="00404C34">
        <w:rPr>
          <w:sz w:val="16"/>
        </w:rPr>
        <w:t xml:space="preserve"> from its triple-A status, </w:t>
      </w:r>
      <w:r w:rsidRPr="00404C34">
        <w:rPr>
          <w:rStyle w:val="StyleBoldUnderline"/>
        </w:rPr>
        <w:t>and analysts fear such brinks</w:t>
      </w:r>
      <w:r w:rsidRPr="00404C34">
        <w:rPr>
          <w:sz w:val="16"/>
        </w:rPr>
        <w:t>man</w:t>
      </w:r>
      <w:r w:rsidRPr="00404C34">
        <w:rPr>
          <w:rStyle w:val="StyleBoldUnderline"/>
        </w:rPr>
        <w:t>ship</w:t>
      </w:r>
      <w:r w:rsidRPr="00404C34">
        <w:rPr>
          <w:sz w:val="16"/>
        </w:rPr>
        <w:t xml:space="preserve"> in early 2013 </w:t>
      </w:r>
      <w:r w:rsidRPr="00404C34">
        <w:rPr>
          <w:rStyle w:val="StyleBoldUnderline"/>
        </w:rPr>
        <w:t>could bring about similar moves from other rating agencies</w:t>
      </w:r>
      <w:r w:rsidRPr="00404C34">
        <w:rPr>
          <w:sz w:val="16"/>
        </w:rPr>
        <w:t xml:space="preserve">. </w:t>
      </w:r>
      <w:r w:rsidRPr="00404C34">
        <w:rPr>
          <w:rStyle w:val="StyleBoldUnderline"/>
        </w:rPr>
        <w:t>A 2012 study by</w:t>
      </w:r>
      <w:r w:rsidRPr="00404C34">
        <w:rPr>
          <w:sz w:val="16"/>
        </w:rPr>
        <w:t xml:space="preserve"> the non-partisan </w:t>
      </w:r>
      <w:r w:rsidRPr="00404C34">
        <w:rPr>
          <w:rStyle w:val="StyleBoldUnderline"/>
        </w:rPr>
        <w:t>G</w:t>
      </w:r>
      <w:r w:rsidRPr="00404C34">
        <w:rPr>
          <w:sz w:val="16"/>
        </w:rPr>
        <w:t xml:space="preserve">overnment </w:t>
      </w:r>
      <w:r w:rsidRPr="00404C34">
        <w:rPr>
          <w:rStyle w:val="StyleBoldUnderline"/>
        </w:rPr>
        <w:t>A</w:t>
      </w:r>
      <w:r w:rsidRPr="00404C34">
        <w:rPr>
          <w:sz w:val="16"/>
        </w:rPr>
        <w:t xml:space="preserve">ccountability Office </w:t>
      </w:r>
      <w:r w:rsidRPr="00404C34">
        <w:rPr>
          <w:rStyle w:val="StyleBoldUnderline"/>
        </w:rPr>
        <w:t>estimated that delays in raising the debt ceiling in 2011 cost taxpayers</w:t>
      </w:r>
      <w:r w:rsidRPr="00404C34">
        <w:rPr>
          <w:sz w:val="16"/>
        </w:rPr>
        <w:t xml:space="preserve"> approximately </w:t>
      </w:r>
      <w:r w:rsidRPr="00404C34">
        <w:rPr>
          <w:rStyle w:val="StyleBoldUnderline"/>
        </w:rPr>
        <w:t>$1.3 billion</w:t>
      </w:r>
      <w:r w:rsidRPr="00404C34">
        <w:rPr>
          <w:sz w:val="16"/>
        </w:rPr>
        <w:t xml:space="preserve"> for FY 2011. </w:t>
      </w:r>
      <w:r w:rsidRPr="00404C34">
        <w:rPr>
          <w:rStyle w:val="StyleBoldUnderline"/>
        </w:rPr>
        <w:t>BPC estimated the</w:t>
      </w:r>
      <w:r w:rsidRPr="00404C34">
        <w:rPr>
          <w:sz w:val="16"/>
        </w:rPr>
        <w:t xml:space="preserve"> ten-year </w:t>
      </w:r>
      <w:r w:rsidRPr="00404C34">
        <w:rPr>
          <w:rStyle w:val="StyleBoldUnderline"/>
        </w:rPr>
        <w:t>costs of the prolonged fight at</w:t>
      </w:r>
      <w:r w:rsidRPr="00404C34">
        <w:rPr>
          <w:sz w:val="16"/>
        </w:rPr>
        <w:t xml:space="preserve"> roughly</w:t>
      </w:r>
      <w:r w:rsidRPr="00404C34">
        <w:rPr>
          <w:rStyle w:val="StyleBoldUnderline"/>
        </w:rPr>
        <w:t xml:space="preserve"> $19 billion.</w:t>
      </w:r>
      <w:r>
        <w:rPr>
          <w:rStyle w:val="StyleBoldUnderline"/>
        </w:rPr>
        <w:t xml:space="preserve"> </w:t>
      </w:r>
      <w:r w:rsidRPr="00404C34">
        <w:rPr>
          <w:rStyle w:val="StyleBoldUnderline"/>
        </w:rPr>
        <w:t>The stock market also was thrown into frenzy in the lead-up to and aftermath of the 2011 debt limit debate, with the Dow</w:t>
      </w:r>
      <w:r w:rsidRPr="00404C34">
        <w:rPr>
          <w:sz w:val="16"/>
        </w:rPr>
        <w:t xml:space="preserve"> Jones Industrial Average </w:t>
      </w:r>
      <w:r w:rsidRPr="00404C34">
        <w:rPr>
          <w:rStyle w:val="StyleBoldUnderline"/>
        </w:rPr>
        <w:t>plunging</w:t>
      </w:r>
      <w:r w:rsidRPr="00404C34">
        <w:rPr>
          <w:sz w:val="16"/>
        </w:rPr>
        <w:t xml:space="preserve"> roughly </w:t>
      </w:r>
      <w:r w:rsidRPr="00404C34">
        <w:rPr>
          <w:rStyle w:val="StyleBoldUnderline"/>
        </w:rPr>
        <w:t>2,000 points</w:t>
      </w:r>
      <w:r w:rsidRPr="00404C34">
        <w:rPr>
          <w:sz w:val="16"/>
        </w:rPr>
        <w:t xml:space="preserve"> from the final days of July through the first days of August. Indeed, the Dow recorded one of its worst single-day drops in history on August 8, the day after the S&amp;P downgrade, tumbling 635 points. Speaking to the Economic Club of New York in November 2012, Fed Chairman Ben </w:t>
      </w:r>
      <w:r w:rsidRPr="00404C34">
        <w:rPr>
          <w:rStyle w:val="StyleBoldUnderline"/>
        </w:rPr>
        <w:t>Bernanke warned that congressional inaction with regard to the</w:t>
      </w:r>
      <w:r w:rsidRPr="00404C34">
        <w:rPr>
          <w:sz w:val="16"/>
        </w:rPr>
        <w:t xml:space="preserve"> fiscal </w:t>
      </w:r>
      <w:r w:rsidRPr="00404C34">
        <w:rPr>
          <w:rStyle w:val="StyleBoldUnderline"/>
        </w:rPr>
        <w:t>cliff,</w:t>
      </w:r>
      <w:r w:rsidRPr="00404C34">
        <w:rPr>
          <w:sz w:val="16"/>
        </w:rPr>
        <w:t xml:space="preserve"> </w:t>
      </w:r>
      <w:r w:rsidRPr="00404C34">
        <w:rPr>
          <w:rStyle w:val="StyleBoldUnderline"/>
        </w:rPr>
        <w:t xml:space="preserve">the raising of the debt ceiling, and the longer-term budget situation was creating </w:t>
      </w:r>
      <w:r w:rsidRPr="00404C34">
        <w:rPr>
          <w:rStyle w:val="Emphasis"/>
        </w:rPr>
        <w:t>uncertainty</w:t>
      </w:r>
      <w:r w:rsidRPr="00404C34">
        <w:rPr>
          <w:rStyle w:val="StyleBoldUnderline"/>
        </w:rPr>
        <w:t xml:space="preserve"> that "appears already to be affecting private spending and investment decisions and may be contributing to an increased </w:t>
      </w:r>
      <w:r w:rsidRPr="00404C34">
        <w:rPr>
          <w:rStyle w:val="Emphasis"/>
        </w:rPr>
        <w:t>sense of caution</w:t>
      </w:r>
      <w:r w:rsidRPr="00404C34">
        <w:rPr>
          <w:rStyle w:val="StyleBoldUnderline"/>
        </w:rPr>
        <w:t xml:space="preserve"> in financial markets, with </w:t>
      </w:r>
      <w:r w:rsidRPr="00404C34">
        <w:rPr>
          <w:rStyle w:val="Emphasis"/>
        </w:rPr>
        <w:t>adverse effects</w:t>
      </w:r>
      <w:r w:rsidRPr="00404C34">
        <w:rPr>
          <w:rStyle w:val="StyleBoldUnderline"/>
        </w:rPr>
        <w:t xml:space="preserve"> on the economy."</w:t>
      </w:r>
    </w:p>
    <w:p w:rsidR="00FB75EF" w:rsidRDefault="00FB75EF" w:rsidP="00FB75EF">
      <w:pPr>
        <w:rPr>
          <w:rStyle w:val="StyleBoldUnderline"/>
        </w:rPr>
      </w:pPr>
    </w:p>
    <w:p w:rsidR="00FB75EF" w:rsidRDefault="00FB75EF" w:rsidP="00FB75EF">
      <w:pPr>
        <w:pStyle w:val="Heading4"/>
      </w:pPr>
      <w:r>
        <w:t>Extended Debt Ceiling Fight tanks econ – its fragile now – fed chair agrees</w:t>
      </w:r>
    </w:p>
    <w:p w:rsidR="00FB75EF" w:rsidRDefault="00FB75EF" w:rsidP="00FB75EF">
      <w:pPr>
        <w:rPr>
          <w:rStyle w:val="StyleStyleBold12pt"/>
          <w:b w:val="0"/>
        </w:rPr>
      </w:pPr>
      <w:r>
        <w:rPr>
          <w:rStyle w:val="StyleStyleBold12pt"/>
        </w:rPr>
        <w:t xml:space="preserve">DPA, 7/17  </w:t>
      </w:r>
      <w:r>
        <w:rPr>
          <w:rStyle w:val="StyleStyleBold12pt"/>
          <w:b w:val="0"/>
        </w:rPr>
        <w:t>(Deutsche Presse Agentuer, 7/17, lexis)</w:t>
      </w:r>
    </w:p>
    <w:p w:rsidR="00FB75EF" w:rsidRPr="00970C70" w:rsidRDefault="00FB75EF" w:rsidP="00FB75EF">
      <w:pPr>
        <w:rPr>
          <w:rStyle w:val="StyleStyleBold12pt"/>
          <w:b w:val="0"/>
        </w:rPr>
      </w:pPr>
    </w:p>
    <w:p w:rsidR="00FB75EF" w:rsidRPr="009E56DE" w:rsidRDefault="00FB75EF" w:rsidP="00FB75EF">
      <w:pPr>
        <w:rPr>
          <w:rStyle w:val="StyleBoldUnderline"/>
        </w:rPr>
      </w:pPr>
      <w:r w:rsidRPr="009E56DE">
        <w:rPr>
          <w:sz w:val="16"/>
        </w:rPr>
        <w:t xml:space="preserve">Democrat Maxine Waters noted that 11 million US workers remain unemployed, and supported Bernanke's lax monetary policies. US </w:t>
      </w:r>
      <w:r w:rsidRPr="009E56DE">
        <w:rPr>
          <w:rStyle w:val="StyleBoldUnderline"/>
        </w:rPr>
        <w:t>unemployment remains stable</w:t>
      </w:r>
      <w:r w:rsidRPr="009E56DE">
        <w:rPr>
          <w:sz w:val="16"/>
        </w:rPr>
        <w:t xml:space="preserve"> at 7.6 per cent, and Bernanke noted that </w:t>
      </w:r>
      <w:r w:rsidRPr="009E56DE">
        <w:rPr>
          <w:rStyle w:val="StyleBoldUnderline"/>
        </w:rPr>
        <w:t>the economy has added about 200,000 jobs a month so far this year</w:t>
      </w:r>
      <w:r w:rsidRPr="009E56DE">
        <w:rPr>
          <w:sz w:val="16"/>
        </w:rPr>
        <w:t xml:space="preserve">. </w:t>
      </w:r>
      <w:r w:rsidRPr="009E56DE">
        <w:rPr>
          <w:rStyle w:val="StyleBoldUnderline"/>
        </w:rPr>
        <w:t>"Despite these gains</w:t>
      </w:r>
      <w:r w:rsidRPr="009E56DE">
        <w:rPr>
          <w:sz w:val="16"/>
        </w:rPr>
        <w:t xml:space="preserve">, the jobs situation is far from satisfactory, as </w:t>
      </w:r>
      <w:r w:rsidRPr="009E56DE">
        <w:rPr>
          <w:rStyle w:val="StyleBoldUnderline"/>
        </w:rPr>
        <w:t>the unemployment rate remains well above its</w:t>
      </w:r>
      <w:r w:rsidRPr="009E56DE">
        <w:rPr>
          <w:sz w:val="16"/>
        </w:rPr>
        <w:t xml:space="preserve"> longer-run </w:t>
      </w:r>
      <w:r w:rsidRPr="009E56DE">
        <w:rPr>
          <w:rStyle w:val="StyleBoldUnderline"/>
        </w:rPr>
        <w:t>normal</w:t>
      </w:r>
      <w:r>
        <w:rPr>
          <w:rStyle w:val="StyleBoldUnderline"/>
        </w:rPr>
        <w:t xml:space="preserve"> </w:t>
      </w:r>
      <w:r w:rsidRPr="009E56DE">
        <w:rPr>
          <w:rStyle w:val="StyleBoldUnderline"/>
        </w:rPr>
        <w:t>level,"</w:t>
      </w:r>
      <w:r>
        <w:rPr>
          <w:rStyle w:val="StyleBoldUnderline"/>
        </w:rPr>
        <w:t xml:space="preserve"> </w:t>
      </w:r>
      <w:r w:rsidRPr="009E56DE">
        <w:rPr>
          <w:rStyle w:val="StyleBoldUnderline"/>
        </w:rPr>
        <w:t>Bernanke</w:t>
      </w:r>
      <w:r>
        <w:rPr>
          <w:rStyle w:val="StyleBoldUnderline"/>
        </w:rPr>
        <w:t xml:space="preserve"> </w:t>
      </w:r>
      <w:r w:rsidRPr="009E56DE">
        <w:rPr>
          <w:rStyle w:val="StyleBoldUnderline"/>
        </w:rPr>
        <w:t>said.</w:t>
      </w:r>
      <w:r>
        <w:rPr>
          <w:rStyle w:val="StyleBoldUnderline"/>
        </w:rPr>
        <w:t xml:space="preserve"> </w:t>
      </w:r>
      <w:r w:rsidRPr="009E56DE">
        <w:rPr>
          <w:rStyle w:val="StyleBoldUnderline"/>
        </w:rPr>
        <w:t xml:space="preserve">He warned that the economy </w:t>
      </w:r>
      <w:r w:rsidRPr="009E56DE">
        <w:rPr>
          <w:rStyle w:val="Emphasis"/>
        </w:rPr>
        <w:t>remains "vulnerable</w:t>
      </w:r>
      <w:r w:rsidRPr="009E56DE">
        <w:rPr>
          <w:rStyle w:val="StyleBoldUnderline"/>
        </w:rPr>
        <w:t>" to unanticipated</w:t>
      </w:r>
      <w:r>
        <w:rPr>
          <w:rStyle w:val="StyleBoldUnderline"/>
        </w:rPr>
        <w:t xml:space="preserve"> </w:t>
      </w:r>
      <w:r w:rsidRPr="009E56DE">
        <w:rPr>
          <w:rStyle w:val="StyleBoldUnderline"/>
        </w:rPr>
        <w:t>shocks</w:t>
      </w:r>
      <w:r w:rsidRPr="009E56DE">
        <w:rPr>
          <w:sz w:val="16"/>
        </w:rPr>
        <w:t xml:space="preserve">, such as slower global growth and government spending austerity in Europe </w:t>
      </w:r>
      <w:r w:rsidRPr="009E56DE">
        <w:rPr>
          <w:sz w:val="16"/>
        </w:rPr>
        <w:lastRenderedPageBreak/>
        <w:t xml:space="preserve">and other countries. </w:t>
      </w:r>
      <w:r w:rsidRPr="009E56DE">
        <w:rPr>
          <w:rStyle w:val="StyleBoldUnderline"/>
        </w:rPr>
        <w:t xml:space="preserve">Another round of </w:t>
      </w:r>
      <w:r w:rsidRPr="009E56DE">
        <w:rPr>
          <w:rStyle w:val="Emphasis"/>
        </w:rPr>
        <w:t>legislative wrangling</w:t>
      </w:r>
      <w:r w:rsidRPr="009E56DE">
        <w:rPr>
          <w:rStyle w:val="StyleBoldUnderline"/>
        </w:rPr>
        <w:t xml:space="preserve"> between Republicans and the</w:t>
      </w:r>
      <w:r>
        <w:rPr>
          <w:rStyle w:val="StyleBoldUnderline"/>
        </w:rPr>
        <w:t xml:space="preserve"> </w:t>
      </w:r>
      <w:r w:rsidRPr="009E56DE">
        <w:rPr>
          <w:rStyle w:val="StyleBoldUnderline"/>
        </w:rPr>
        <w:t>Democratic Obama administration over the debt ceiling could</w:t>
      </w:r>
      <w:r w:rsidRPr="009E56DE">
        <w:rPr>
          <w:sz w:val="16"/>
        </w:rPr>
        <w:t xml:space="preserve"> also </w:t>
      </w:r>
      <w:r w:rsidRPr="009E56DE">
        <w:rPr>
          <w:rStyle w:val="Emphasis"/>
        </w:rPr>
        <w:t>hamper the recovery</w:t>
      </w:r>
      <w:r w:rsidRPr="009E56DE">
        <w:rPr>
          <w:rStyle w:val="StyleBoldUnderline"/>
        </w:rPr>
        <w:t>,</w:t>
      </w:r>
      <w:r>
        <w:rPr>
          <w:rStyle w:val="StyleBoldUnderline"/>
        </w:rPr>
        <w:t xml:space="preserve"> </w:t>
      </w:r>
      <w:r w:rsidRPr="009E56DE">
        <w:rPr>
          <w:rStyle w:val="StyleBoldUnderline"/>
        </w:rPr>
        <w:t>Bernanke</w:t>
      </w:r>
      <w:r>
        <w:rPr>
          <w:rStyle w:val="StyleBoldUnderline"/>
        </w:rPr>
        <w:t xml:space="preserve"> </w:t>
      </w:r>
      <w:r w:rsidRPr="009E56DE">
        <w:rPr>
          <w:rStyle w:val="StyleBoldUnderline"/>
        </w:rPr>
        <w:t>said.</w:t>
      </w:r>
    </w:p>
    <w:p w:rsidR="00FB75EF" w:rsidRDefault="00FB75EF" w:rsidP="00FB75EF"/>
    <w:p w:rsidR="00FB75EF" w:rsidRDefault="00FB75EF" w:rsidP="00FB75EF"/>
    <w:p w:rsidR="00FB75EF" w:rsidRDefault="00FB75EF" w:rsidP="00FB75EF">
      <w:pPr>
        <w:pStyle w:val="Heading4"/>
      </w:pPr>
      <w:r>
        <w:t>Economy growing but fragile –debt ceiling debate is key and alt causes are wrong</w:t>
      </w:r>
    </w:p>
    <w:p w:rsidR="00FB75EF" w:rsidRPr="00B31862" w:rsidRDefault="00FB75EF" w:rsidP="00FB75EF">
      <w:pPr>
        <w:rPr>
          <w:rStyle w:val="StyleStyleBold12pt"/>
        </w:rPr>
      </w:pPr>
      <w:r>
        <w:rPr>
          <w:rStyle w:val="StyleStyleBold12pt"/>
        </w:rPr>
        <w:t>Bernanke, 7/17</w:t>
      </w:r>
    </w:p>
    <w:p w:rsidR="00FB75EF" w:rsidRDefault="00FB75EF" w:rsidP="00FB75EF">
      <w:r>
        <w:t>Chairman Ben S. Bernanke</w:t>
      </w:r>
    </w:p>
    <w:p w:rsidR="00FB75EF" w:rsidRDefault="00FB75EF" w:rsidP="00FB75EF">
      <w:r>
        <w:t>Semiannual Monetary Policy Report to the Congress</w:t>
      </w:r>
    </w:p>
    <w:p w:rsidR="00FB75EF" w:rsidRDefault="00FB75EF" w:rsidP="00FB75EF">
      <w:r>
        <w:t>Before the Committee on Financial Services, U.S. House of Representatives, Washington, D.C.</w:t>
      </w:r>
    </w:p>
    <w:p w:rsidR="00FB75EF" w:rsidRDefault="00FB75EF" w:rsidP="00FB75EF">
      <w:r>
        <w:t>July 17, 2013, http://www.federalreserve.gov/newsevents/testimony/bernanke20130717a.htm</w:t>
      </w:r>
    </w:p>
    <w:p w:rsidR="00FB75EF" w:rsidRPr="001F3749" w:rsidRDefault="00FB75EF" w:rsidP="00FB75EF">
      <w:pPr>
        <w:rPr>
          <w:rStyle w:val="StyleBoldUnderline"/>
          <w:bCs w:val="0"/>
          <w:sz w:val="16"/>
          <w:u w:val="none"/>
        </w:rPr>
      </w:pPr>
      <w:r w:rsidRPr="009E56DE">
        <w:rPr>
          <w:rStyle w:val="StyleBoldUnderline"/>
        </w:rPr>
        <w:t>The pickup in economic growth projected by most Committee participants partly reflects their view that federal fiscal policy will exert somewhat less drag over time</w:t>
      </w:r>
      <w:r w:rsidRPr="009E56DE">
        <w:rPr>
          <w:sz w:val="16"/>
        </w:rPr>
        <w:t xml:space="preserve">, as the effects of the tax increases and the spending sequestration diminish. The Committee also believes that </w:t>
      </w:r>
      <w:r w:rsidRPr="009E56DE">
        <w:rPr>
          <w:rStyle w:val="StyleBoldUnderline"/>
        </w:rPr>
        <w:t>risks to the economy have diminished since the fall, reflecting some easing of financial stresses in Europe, the gains in housing and labor markets</w:t>
      </w:r>
      <w:r w:rsidRPr="009E56DE">
        <w:rPr>
          <w:sz w:val="16"/>
        </w:rPr>
        <w:t xml:space="preserve"> that I mentioned earlier</w:t>
      </w:r>
      <w:r w:rsidRPr="009E56DE">
        <w:rPr>
          <w:rStyle w:val="StyleBoldUnderline"/>
        </w:rPr>
        <w:t>, the better budgetary positions of state and local governments, and stronger household and business balance sheets. That said, the risks remain</w:t>
      </w:r>
      <w:r w:rsidRPr="009E56DE">
        <w:rPr>
          <w:sz w:val="16"/>
        </w:rPr>
        <w:t xml:space="preserve"> that tight federal fiscal policy will restrain economic growth over the next few quarters by more than we currently expect, or </w:t>
      </w:r>
      <w:r w:rsidRPr="009E56DE">
        <w:rPr>
          <w:rStyle w:val="StyleBoldUnderline"/>
        </w:rPr>
        <w:t xml:space="preserve">that the </w:t>
      </w:r>
      <w:r w:rsidRPr="009E56DE">
        <w:rPr>
          <w:rStyle w:val="Emphasis"/>
        </w:rPr>
        <w:t>debate</w:t>
      </w:r>
      <w:r w:rsidRPr="009E56DE">
        <w:rPr>
          <w:rStyle w:val="StyleBoldUnderline"/>
        </w:rPr>
        <w:t xml:space="preserve"> concerning</w:t>
      </w:r>
      <w:r w:rsidRPr="009E56DE">
        <w:rPr>
          <w:sz w:val="16"/>
        </w:rPr>
        <w:t xml:space="preserve"> other </w:t>
      </w:r>
      <w:r w:rsidRPr="009E56DE">
        <w:rPr>
          <w:rStyle w:val="StyleBoldUnderline"/>
        </w:rPr>
        <w:t xml:space="preserve">fiscal policy issues, such as the status of the debt ceiling, will </w:t>
      </w:r>
      <w:r w:rsidRPr="009E56DE">
        <w:rPr>
          <w:rStyle w:val="Emphasis"/>
        </w:rPr>
        <w:t>evolve in a way that could hamper the recovery.</w:t>
      </w:r>
      <w:r w:rsidRPr="009E56DE">
        <w:rPr>
          <w:sz w:val="16"/>
        </w:rPr>
        <w:t xml:space="preserve"> More generally, </w:t>
      </w:r>
      <w:r w:rsidRPr="009E56DE">
        <w:rPr>
          <w:rStyle w:val="StyleBoldUnderline"/>
        </w:rPr>
        <w:t xml:space="preserve">with the recovery still proceeding at only a moderate pace, the economy </w:t>
      </w:r>
      <w:r w:rsidRPr="009E56DE">
        <w:rPr>
          <w:rStyle w:val="Emphasis"/>
        </w:rPr>
        <w:t>remains vulnerable</w:t>
      </w:r>
      <w:r w:rsidRPr="009E56DE">
        <w:rPr>
          <w:sz w:val="16"/>
        </w:rPr>
        <w:t xml:space="preserve"> to unanticipated shocks, including the possibility that global economic growth may be slower than currently anticipated.</w:t>
      </w:r>
    </w:p>
    <w:p w:rsidR="00FB75EF" w:rsidRDefault="00FB75EF" w:rsidP="00FB75EF">
      <w:pPr>
        <w:rPr>
          <w:rStyle w:val="StyleBoldUnderline"/>
        </w:rPr>
      </w:pPr>
    </w:p>
    <w:p w:rsidR="00FB75EF" w:rsidRDefault="00FB75EF" w:rsidP="00FB75EF">
      <w:pPr>
        <w:pStyle w:val="Heading4"/>
      </w:pPr>
      <w:r>
        <w:t>Causes dollar collapse – confidence is key</w:t>
      </w:r>
    </w:p>
    <w:p w:rsidR="00FB75EF" w:rsidRPr="00903CC4" w:rsidRDefault="00FB75EF" w:rsidP="00FB75EF">
      <w:pPr>
        <w:rPr>
          <w:rStyle w:val="StyleStyleBold12pt"/>
        </w:rPr>
      </w:pPr>
      <w:r>
        <w:rPr>
          <w:rStyle w:val="StyleStyleBold12pt"/>
        </w:rPr>
        <w:t>Masters, 13</w:t>
      </w:r>
    </w:p>
    <w:p w:rsidR="00FB75EF" w:rsidRDefault="00FB75EF" w:rsidP="00FB75EF">
      <w:r>
        <w:t xml:space="preserve">Jonathan Masters, Deputy Editor, Renewing America, Council Foreign Relations,  1-2-13, </w:t>
      </w:r>
      <w:hyperlink r:id="rId45" w:history="1">
        <w:r w:rsidRPr="004F4EC3">
          <w:rPr>
            <w:rStyle w:val="Hyperlink"/>
          </w:rPr>
          <w:t>http://www.cfr.org/international-finance/us-debt-ceiling-costs-consequences/p24751</w:t>
        </w:r>
      </w:hyperlink>
    </w:p>
    <w:p w:rsidR="00FB75EF" w:rsidRDefault="00FB75EF" w:rsidP="00FB75EF"/>
    <w:p w:rsidR="00FB75EF" w:rsidRPr="00404C34" w:rsidRDefault="00FB75EF" w:rsidP="00FB75EF">
      <w:pPr>
        <w:rPr>
          <w:sz w:val="16"/>
        </w:rPr>
      </w:pPr>
      <w:r w:rsidRPr="00404C34">
        <w:rPr>
          <w:sz w:val="16"/>
        </w:rPr>
        <w:t xml:space="preserve">What are the implications for the dollar? Historically, the </w:t>
      </w:r>
      <w:r w:rsidRPr="00404C34">
        <w:rPr>
          <w:rStyle w:val="StyleBoldUnderline"/>
        </w:rPr>
        <w:t>U.S. Treasury market has been driven by huge investments from surplus countries</w:t>
      </w:r>
      <w:r w:rsidRPr="00404C34">
        <w:rPr>
          <w:sz w:val="16"/>
        </w:rPr>
        <w:t xml:space="preserve"> like Japan and China, which view the United States as the safest place to store their savings. </w:t>
      </w:r>
      <w:r w:rsidRPr="00404C34">
        <w:rPr>
          <w:rStyle w:val="StyleBoldUnderline"/>
        </w:rPr>
        <w:t>A 2011 C</w:t>
      </w:r>
      <w:r w:rsidRPr="00404C34">
        <w:rPr>
          <w:sz w:val="16"/>
        </w:rPr>
        <w:t xml:space="preserve">ongressional </w:t>
      </w:r>
      <w:r w:rsidRPr="00404C34">
        <w:rPr>
          <w:rStyle w:val="StyleBoldUnderline"/>
        </w:rPr>
        <w:t>R</w:t>
      </w:r>
      <w:r w:rsidRPr="00404C34">
        <w:rPr>
          <w:sz w:val="16"/>
        </w:rPr>
        <w:t xml:space="preserve">esearch </w:t>
      </w:r>
      <w:r w:rsidRPr="00404C34">
        <w:rPr>
          <w:rStyle w:val="StyleBoldUnderline"/>
        </w:rPr>
        <w:t>S</w:t>
      </w:r>
      <w:r w:rsidRPr="00404C34">
        <w:rPr>
          <w:sz w:val="16"/>
        </w:rPr>
        <w:t xml:space="preserve">ervice </w:t>
      </w:r>
      <w:r w:rsidRPr="00404C34">
        <w:rPr>
          <w:rStyle w:val="StyleBoldUnderline"/>
        </w:rPr>
        <w:t xml:space="preserve">report suggests that a </w:t>
      </w:r>
      <w:r w:rsidRPr="00404C34">
        <w:rPr>
          <w:rStyle w:val="Emphasis"/>
        </w:rPr>
        <w:t>loss of confidence</w:t>
      </w:r>
      <w:r w:rsidRPr="00404C34">
        <w:rPr>
          <w:rStyle w:val="StyleBoldUnderline"/>
        </w:rPr>
        <w:t xml:space="preserve"> in the debt market could prompt foreign creditors to </w:t>
      </w:r>
      <w:r w:rsidRPr="00404C34">
        <w:rPr>
          <w:rStyle w:val="Emphasis"/>
        </w:rPr>
        <w:t>unload large portions</w:t>
      </w:r>
      <w:r w:rsidRPr="00404C34">
        <w:rPr>
          <w:rStyle w:val="StyleBoldUnderline"/>
        </w:rPr>
        <w:t xml:space="preserve"> of their holdings</w:t>
      </w:r>
      <w:r w:rsidRPr="00404C34">
        <w:rPr>
          <w:sz w:val="16"/>
        </w:rPr>
        <w:t xml:space="preserve">, thus </w:t>
      </w:r>
      <w:r w:rsidRPr="00404C34">
        <w:rPr>
          <w:rStyle w:val="Emphasis"/>
        </w:rPr>
        <w:t>inducing others</w:t>
      </w:r>
      <w:r w:rsidRPr="00404C34">
        <w:rPr>
          <w:rStyle w:val="StyleBoldUnderline"/>
        </w:rPr>
        <w:t xml:space="preserve"> to do so, and causing a </w:t>
      </w:r>
      <w:r w:rsidRPr="00404C34">
        <w:rPr>
          <w:rStyle w:val="Emphasis"/>
        </w:rPr>
        <w:t>run on the dollar</w:t>
      </w:r>
      <w:r w:rsidRPr="00404C34">
        <w:rPr>
          <w:rStyle w:val="StyleBoldUnderline"/>
        </w:rPr>
        <w:t xml:space="preserve"> in international markets</w:t>
      </w:r>
      <w:r w:rsidRPr="00404C34">
        <w:rPr>
          <w:sz w:val="16"/>
        </w:rPr>
        <w:t xml:space="preserve">. However, others claim that a sudden sell-off would run counter to foreign economic interests, as far as those interests run parallel to a robust U.S. economy. While many U.S. exporters would benefit from dollar depreciation because it would increase foreign demand for their goods (effectively making them cheaper), the same firms would also bear higher borrowing costs from rising interest rates. A potential long-term concern of some U.S. officials is that </w:t>
      </w:r>
      <w:r w:rsidRPr="00404C34">
        <w:rPr>
          <w:rStyle w:val="StyleBoldUnderline"/>
        </w:rPr>
        <w:t xml:space="preserve">persistent volatility of the dollar will </w:t>
      </w:r>
      <w:r w:rsidRPr="00404C34">
        <w:rPr>
          <w:rStyle w:val="Emphasis"/>
        </w:rPr>
        <w:t>add force</w:t>
      </w:r>
      <w:r w:rsidRPr="00404C34">
        <w:rPr>
          <w:rStyle w:val="StyleBoldUnderline"/>
        </w:rPr>
        <w:t xml:space="preserve"> to recent calls by the international community for an </w:t>
      </w:r>
      <w:r w:rsidRPr="00404C34">
        <w:rPr>
          <w:rStyle w:val="Emphasis"/>
        </w:rPr>
        <w:t>end to its status as the world's reserve currency</w:t>
      </w:r>
      <w:r w:rsidRPr="00404C34">
        <w:rPr>
          <w:sz w:val="16"/>
        </w:rPr>
        <w:t>. A 2010 survey performed by the McKinsey Global Institute found fewer than 20 percent of business executives surveyed expected the dollar to be the dominant global reserve currency by 2025.</w:t>
      </w:r>
    </w:p>
    <w:p w:rsidR="003B6AD5" w:rsidRDefault="003B6AD5" w:rsidP="003B6AD5">
      <w:pPr>
        <w:pStyle w:val="Heading4"/>
      </w:pPr>
      <w:r>
        <w:t>Comparatively largest threat</w:t>
      </w:r>
    </w:p>
    <w:p w:rsidR="003B6AD5" w:rsidRDefault="003B6AD5" w:rsidP="003B6AD5">
      <w:pPr>
        <w:rPr>
          <w:rStyle w:val="StyleStyleBold12pt"/>
        </w:rPr>
      </w:pPr>
      <w:r>
        <w:rPr>
          <w:rStyle w:val="StyleStyleBold12pt"/>
        </w:rPr>
        <w:t>Johnson 13</w:t>
      </w:r>
    </w:p>
    <w:p w:rsidR="003B6AD5" w:rsidRPr="00D52636" w:rsidRDefault="003B6AD5" w:rsidP="003B6AD5">
      <w:r w:rsidRPr="00D52636">
        <w:t xml:space="preserve">[Simon, Former Chief Economist at the IMF, professor at the MIT Sloan School of Management and a senior fellow at the Peterson Institute for International Economics, “Next Debt-Ceiling Histrionics Could </w:t>
      </w:r>
      <w:r w:rsidRPr="00D52636">
        <w:lastRenderedPageBreak/>
        <w:t xml:space="preserve">Do Real HarmNext Debt-Ceiling Histrionics Could Do Real Harm,” Bloomberg, 6/9, </w:t>
      </w:r>
      <w:hyperlink r:id="rId46" w:history="1">
        <w:r w:rsidRPr="00D52636">
          <w:rPr>
            <w:rStyle w:val="Hyperlink"/>
          </w:rPr>
          <w:t>http://www.bloomberg.com/news/2013-06-09/next-debt-ceiling-histrionics-could-do-real-harm.html</w:t>
        </w:r>
      </w:hyperlink>
      <w:r w:rsidRPr="00D52636">
        <w:t>]</w:t>
      </w:r>
    </w:p>
    <w:p w:rsidR="003B6AD5" w:rsidRPr="003B6AD5" w:rsidRDefault="003B6AD5" w:rsidP="003B6AD5"/>
    <w:p w:rsidR="003F778F" w:rsidRPr="003F778F" w:rsidRDefault="003B6AD5" w:rsidP="003F778F">
      <w:pPr>
        <w:rPr>
          <w:sz w:val="16"/>
        </w:rPr>
      </w:pPr>
      <w:r w:rsidRPr="003B6AD5">
        <w:rPr>
          <w:rStyle w:val="StyleBoldUnderline"/>
        </w:rPr>
        <w:t xml:space="preserve">We should have a </w:t>
      </w:r>
      <w:r w:rsidRPr="00B5768C">
        <w:rPr>
          <w:rStyle w:val="Emphasis"/>
        </w:rPr>
        <w:t>reasonable discussion</w:t>
      </w:r>
      <w:r w:rsidRPr="003B6AD5">
        <w:rPr>
          <w:rStyle w:val="StyleBoldUnderline"/>
        </w:rPr>
        <w:t xml:space="preserve"> about the pace and method of deficit reduction</w:t>
      </w:r>
      <w:r w:rsidRPr="00B5768C">
        <w:rPr>
          <w:sz w:val="16"/>
        </w:rPr>
        <w:t xml:space="preserve"> now. I offered my views in testimony to the Senate Budget Committee last week. The hearing was cordial and productive. And </w:t>
      </w:r>
      <w:r w:rsidRPr="00B5768C">
        <w:rPr>
          <w:rStyle w:val="StyleBoldUnderline"/>
        </w:rPr>
        <w:t>we should also talk much more about what government should do and how we want to finance those activities in a sustainable manner</w:t>
      </w:r>
      <w:r w:rsidRPr="00B5768C">
        <w:rPr>
          <w:sz w:val="16"/>
        </w:rPr>
        <w:t xml:space="preserve">. </w:t>
      </w:r>
      <w:r w:rsidRPr="00B5768C">
        <w:rPr>
          <w:rStyle w:val="Emphasis"/>
        </w:rPr>
        <w:t>The real danger</w:t>
      </w:r>
      <w:r w:rsidRPr="00B5768C">
        <w:rPr>
          <w:rStyle w:val="StyleBoldUnderline"/>
        </w:rPr>
        <w:t xml:space="preserve"> is that the political process </w:t>
      </w:r>
      <w:r w:rsidRPr="00B5768C">
        <w:rPr>
          <w:rStyle w:val="Emphasis"/>
        </w:rPr>
        <w:t>will produce another scary, needless confrontation</w:t>
      </w:r>
      <w:r w:rsidRPr="00B5768C">
        <w:rPr>
          <w:rStyle w:val="StyleBoldUnderline"/>
        </w:rPr>
        <w:t xml:space="preserve"> over the debt ceiling that will significantly </w:t>
      </w:r>
      <w:r w:rsidRPr="00B5768C">
        <w:rPr>
          <w:rStyle w:val="Emphasis"/>
        </w:rPr>
        <w:t>slow the recovery</w:t>
      </w:r>
      <w:r w:rsidRPr="00B5768C">
        <w:rPr>
          <w:rStyle w:val="StyleBoldUnderline"/>
        </w:rPr>
        <w:t xml:space="preserve">. </w:t>
      </w:r>
      <w:r w:rsidRPr="00B5768C">
        <w:rPr>
          <w:sz w:val="16"/>
        </w:rPr>
        <w:t>The debt ceiling should be taken completely off the table.</w:t>
      </w:r>
    </w:p>
    <w:p w:rsidR="00A56B0D" w:rsidRDefault="00A56B0D" w:rsidP="00A56B0D">
      <w:pPr>
        <w:pStyle w:val="Heading3"/>
      </w:pPr>
      <w:r>
        <w:lastRenderedPageBreak/>
        <w:t>Fights Kill Econ – Credit Rating</w:t>
      </w:r>
    </w:p>
    <w:p w:rsidR="00A56B0D" w:rsidRDefault="00A56B0D" w:rsidP="00487D16">
      <w:pPr>
        <w:pStyle w:val="Heading4"/>
      </w:pPr>
      <w:r w:rsidRPr="00487D16">
        <w:t>Playing political football with debt ceiling guarantees another downgrade</w:t>
      </w:r>
      <w:r>
        <w:t xml:space="preserve"> </w:t>
      </w:r>
    </w:p>
    <w:p w:rsidR="00A56B0D" w:rsidRDefault="00A56B0D" w:rsidP="00A56B0D">
      <w:pPr>
        <w:rPr>
          <w:rStyle w:val="StyleStyleBold12pt"/>
        </w:rPr>
      </w:pPr>
      <w:r>
        <w:rPr>
          <w:rStyle w:val="StyleStyleBold12pt"/>
        </w:rPr>
        <w:t>Feulner 13</w:t>
      </w:r>
    </w:p>
    <w:p w:rsidR="00A56B0D" w:rsidRDefault="00A56B0D" w:rsidP="00A56B0D">
      <w:pPr>
        <w:rPr>
          <w:rStyle w:val="StyleStyleBold12pt"/>
        </w:rPr>
      </w:pPr>
      <w:r w:rsidRPr="00487D16">
        <w:t xml:space="preserve">[Edward, founder of the Heritage Foundation, </w:t>
      </w:r>
      <w:r w:rsidR="00487D16" w:rsidRPr="00487D16">
        <w:t xml:space="preserve">MBA (Wharton School of Business), Graduate LSOE and Georgetown, “The Recurring Debt-limit Drama,” Heritage, 5/14, </w:t>
      </w:r>
      <w:hyperlink r:id="rId47" w:history="1">
        <w:r w:rsidR="00487D16" w:rsidRPr="00487D16">
          <w:rPr>
            <w:rStyle w:val="Hyperlink"/>
          </w:rPr>
          <w:t>http://www.heritage.org/research/commentary/2013/5/the-recurring-debtlimit-drama</w:t>
        </w:r>
      </w:hyperlink>
      <w:r w:rsidR="00487D16" w:rsidRPr="00487D16">
        <w:t>]</w:t>
      </w:r>
    </w:p>
    <w:p w:rsidR="00487D16" w:rsidRPr="00A56B0D" w:rsidRDefault="00487D16" w:rsidP="00A56B0D">
      <w:pPr>
        <w:rPr>
          <w:rStyle w:val="StyleStyleBold12pt"/>
        </w:rPr>
      </w:pPr>
    </w:p>
    <w:p w:rsidR="00A56B0D" w:rsidRDefault="00A56B0D" w:rsidP="00A56B0D">
      <w:pPr>
        <w:rPr>
          <w:sz w:val="16"/>
        </w:rPr>
      </w:pPr>
      <w:r w:rsidRPr="00487D16">
        <w:rPr>
          <w:sz w:val="16"/>
        </w:rPr>
        <w:t xml:space="preserve">Get ready for a little deja vu from Washington. </w:t>
      </w:r>
      <w:r w:rsidRPr="00487D16">
        <w:rPr>
          <w:rStyle w:val="StyleBoldUnderline"/>
        </w:rPr>
        <w:t>The federal government is about to hit the debt ceiling</w:t>
      </w:r>
      <w:r w:rsidRPr="00487D16">
        <w:rPr>
          <w:sz w:val="16"/>
        </w:rPr>
        <w:t xml:space="preserve">, now set at a whopping $16.8 trillion. Yes, again. It’s like the Bill Murray movie “Groundhog Day” — only this time, unfortunately, no one is laughing. Time and again, Congress bumps up against the debt ceiling amid talk of finally getting spending under control. </w:t>
      </w:r>
      <w:r w:rsidRPr="00487D16">
        <w:rPr>
          <w:rStyle w:val="StyleBoldUnderline"/>
        </w:rPr>
        <w:t>Time and again, they raise the ceiling, but only after a sufficient dose of political theater</w:t>
      </w:r>
      <w:r w:rsidRPr="00487D16">
        <w:rPr>
          <w:sz w:val="16"/>
        </w:rPr>
        <w:t xml:space="preserve">. How’s this for a punch line: The gross debt breaks down to more than $140,000 per American household. Still not laughing? Small wonder that more </w:t>
      </w:r>
      <w:r w:rsidRPr="00487D16">
        <w:rPr>
          <w:rStyle w:val="StyleBoldUnderline"/>
        </w:rPr>
        <w:t xml:space="preserve">serious-minded lawmakers are trying to escape the cycle. They </w:t>
      </w:r>
      <w:r w:rsidRPr="00487D16">
        <w:rPr>
          <w:rStyle w:val="Emphasis"/>
        </w:rPr>
        <w:t>don’t want to risk another credit downgrade,</w:t>
      </w:r>
      <w:r w:rsidRPr="00487D16">
        <w:rPr>
          <w:sz w:val="16"/>
        </w:rPr>
        <w:t xml:space="preserve"> which happened for the first time ever in 2011, </w:t>
      </w:r>
      <w:r w:rsidRPr="00487D16">
        <w:rPr>
          <w:rStyle w:val="StyleBoldUnderline"/>
        </w:rPr>
        <w:t xml:space="preserve">the last time both sides were playing political football with the issue. Avoiding another downgrade, though, will </w:t>
      </w:r>
      <w:r w:rsidRPr="00487D16">
        <w:rPr>
          <w:rStyle w:val="Emphasis"/>
        </w:rPr>
        <w:t>require a lot less theater and a lot more action</w:t>
      </w:r>
      <w:r w:rsidRPr="00487D16">
        <w:rPr>
          <w:rStyle w:val="StyleBoldUnderline"/>
        </w:rPr>
        <w:t xml:space="preserve">. </w:t>
      </w:r>
      <w:r w:rsidRPr="00487D16">
        <w:rPr>
          <w:sz w:val="16"/>
        </w:rPr>
        <w:t>“The United States of America, the most creditworthy nation on Earth, ought to pay all its debt in a timely fashion,” said Rep. Steny H. Hoyer, Maryland Democrat and House minority whip. “</w:t>
      </w:r>
      <w:r w:rsidRPr="00487D16">
        <w:rPr>
          <w:rStyle w:val="StyleBoldUnderline"/>
        </w:rPr>
        <w:t xml:space="preserve">Playing politically motivated games with the creditworthiness of the United States </w:t>
      </w:r>
      <w:r w:rsidRPr="00487D16">
        <w:rPr>
          <w:rStyle w:val="Emphasis"/>
        </w:rPr>
        <w:t>will only risk another downgrade</w:t>
      </w:r>
      <w:r w:rsidRPr="00487D16">
        <w:rPr>
          <w:sz w:val="16"/>
        </w:rPr>
        <w:t>.” Exactly, and so it’s past time to get spending under control.</w:t>
      </w:r>
    </w:p>
    <w:p w:rsidR="003F778F" w:rsidRDefault="003F778F" w:rsidP="003F778F">
      <w:pPr>
        <w:pStyle w:val="Heading3"/>
      </w:pPr>
      <w:r>
        <w:lastRenderedPageBreak/>
        <w:t>Fights Kill Econ – Signal</w:t>
      </w:r>
    </w:p>
    <w:p w:rsidR="003F778F" w:rsidRDefault="003F778F" w:rsidP="003F778F">
      <w:pPr>
        <w:pStyle w:val="Heading4"/>
      </w:pPr>
      <w:r>
        <w:t>Budget wrangling spurs uncertainty and hurts growth</w:t>
      </w:r>
    </w:p>
    <w:p w:rsidR="003F778F" w:rsidRDefault="009B1A14" w:rsidP="003F778F">
      <w:pPr>
        <w:rPr>
          <w:rStyle w:val="StyleStyleBold12pt"/>
        </w:rPr>
      </w:pPr>
      <w:r>
        <w:rPr>
          <w:rStyle w:val="StyleStyleBold12pt"/>
        </w:rPr>
        <w:t>Raum 13</w:t>
      </w:r>
    </w:p>
    <w:p w:rsidR="009B1A14" w:rsidRDefault="009B1A14" w:rsidP="009B1A14">
      <w:r w:rsidRPr="009B1A14">
        <w:t xml:space="preserve">[Tom, politics and economics correspondent for AP, “Political Indecision Weighs on Economic Forecasts,” The Exponent Telegram via AP, 7/18, </w:t>
      </w:r>
      <w:hyperlink r:id="rId48" w:history="1">
        <w:r w:rsidRPr="00371CC6">
          <w:rPr>
            <w:rStyle w:val="Hyperlink"/>
          </w:rPr>
          <w:t>http://www.exponent-telegram.com/web_exclusive/politics/political-indecision-weighs-on-economic-forecasts/article_d618ee07-6bcd-5819-9ef4-a451cbd5066c.html</w:t>
        </w:r>
      </w:hyperlink>
      <w:r w:rsidRPr="009B1A14">
        <w:t>]</w:t>
      </w:r>
    </w:p>
    <w:p w:rsidR="009B1A14" w:rsidRPr="009B1A14" w:rsidRDefault="009B1A14" w:rsidP="009B1A14"/>
    <w:p w:rsidR="003F778F" w:rsidRDefault="003F778F" w:rsidP="003F778F">
      <w:pPr>
        <w:rPr>
          <w:sz w:val="16"/>
        </w:rPr>
      </w:pPr>
      <w:r w:rsidRPr="009B1A14">
        <w:rPr>
          <w:sz w:val="16"/>
        </w:rPr>
        <w:t xml:space="preserve">Which is it? </w:t>
      </w:r>
      <w:r w:rsidRPr="009B1A14">
        <w:rPr>
          <w:rStyle w:val="StyleBoldUnderline"/>
        </w:rPr>
        <w:t xml:space="preserve">Economic </w:t>
      </w:r>
      <w:r w:rsidRPr="009B1A14">
        <w:rPr>
          <w:rStyle w:val="Emphasis"/>
        </w:rPr>
        <w:t>forecasters are torn</w:t>
      </w:r>
      <w:r w:rsidRPr="009B1A14">
        <w:rPr>
          <w:sz w:val="16"/>
        </w:rPr>
        <w:t xml:space="preserve">. And their forecasts are suddenly </w:t>
      </w:r>
      <w:r w:rsidRPr="009B1A14">
        <w:rPr>
          <w:rStyle w:val="StyleBoldUnderline"/>
        </w:rPr>
        <w:t>all over the map. Some see U.S. growth stuck below 2 percent</w:t>
      </w:r>
      <w:r w:rsidRPr="009B1A14">
        <w:rPr>
          <w:sz w:val="16"/>
        </w:rPr>
        <w:t xml:space="preserve"> for some time, while </w:t>
      </w:r>
      <w:r w:rsidRPr="009B1A14">
        <w:rPr>
          <w:rStyle w:val="StyleBoldUnderline"/>
        </w:rPr>
        <w:t>others</w:t>
      </w:r>
      <w:r w:rsidRPr="009B1A14">
        <w:rPr>
          <w:sz w:val="16"/>
        </w:rPr>
        <w:t xml:space="preserve"> _ among them the Federal Reserve and the White House _ </w:t>
      </w:r>
      <w:r w:rsidRPr="009B1A14">
        <w:rPr>
          <w:rStyle w:val="StyleBoldUnderline"/>
        </w:rPr>
        <w:t xml:space="preserve">predict it will climb above 3 percent </w:t>
      </w:r>
      <w:r w:rsidRPr="009B1A14">
        <w:rPr>
          <w:sz w:val="16"/>
        </w:rPr>
        <w:t>as soon as next year .</w:t>
      </w:r>
      <w:r w:rsidRPr="009B1A14">
        <w:rPr>
          <w:rStyle w:val="StyleBoldUnderline"/>
        </w:rPr>
        <w:t xml:space="preserve"> While the economy clearly is on the mend, the different forecasts stem from the fact that the recovery's</w:t>
      </w:r>
      <w:r w:rsidRPr="009B1A14">
        <w:rPr>
          <w:sz w:val="16"/>
        </w:rPr>
        <w:t xml:space="preserve"> pace is </w:t>
      </w:r>
      <w:r w:rsidRPr="009B1A14">
        <w:rPr>
          <w:rStyle w:val="StyleBoldUnderline"/>
        </w:rPr>
        <w:t>uneven</w:t>
      </w:r>
      <w:r w:rsidRPr="009B1A14">
        <w:rPr>
          <w:sz w:val="16"/>
        </w:rPr>
        <w:t>, economic growth remains anemic and the unemployment rate is still stubbornly high four years after the deep 2008-09 recession ended</w:t>
      </w:r>
      <w:r w:rsidRPr="009B1A14">
        <w:rPr>
          <w:rStyle w:val="StyleBoldUnderline"/>
        </w:rPr>
        <w:t xml:space="preserve">. </w:t>
      </w:r>
      <w:r w:rsidRPr="009B1A14">
        <w:rPr>
          <w:rStyle w:val="Emphasis"/>
        </w:rPr>
        <w:t>Feeding the uncertainty</w:t>
      </w:r>
      <w:r w:rsidRPr="009B1A14">
        <w:rPr>
          <w:rStyle w:val="StyleBoldUnderline"/>
        </w:rPr>
        <w:t xml:space="preserve"> are</w:t>
      </w:r>
      <w:r w:rsidRPr="009B1A14">
        <w:rPr>
          <w:sz w:val="16"/>
        </w:rPr>
        <w:t xml:space="preserve"> confusion over when the Federal Reserve will start turning off the easy-money faucet and </w:t>
      </w:r>
      <w:r w:rsidRPr="009B1A14">
        <w:rPr>
          <w:rStyle w:val="StyleBoldUnderline"/>
        </w:rPr>
        <w:t xml:space="preserve">the sharp </w:t>
      </w:r>
      <w:r w:rsidRPr="009B1A14">
        <w:rPr>
          <w:rStyle w:val="Emphasis"/>
        </w:rPr>
        <w:t>partisan divides on</w:t>
      </w:r>
      <w:r w:rsidRPr="009B1A14">
        <w:rPr>
          <w:rStyle w:val="StyleBoldUnderline"/>
        </w:rPr>
        <w:t xml:space="preserve"> Capitol Hill over</w:t>
      </w:r>
      <w:r w:rsidRPr="009B1A14">
        <w:rPr>
          <w:sz w:val="16"/>
        </w:rPr>
        <w:t xml:space="preserve"> spending cuts, </w:t>
      </w:r>
      <w:r w:rsidRPr="009B1A14">
        <w:rPr>
          <w:rStyle w:val="StyleBoldUnderline"/>
        </w:rPr>
        <w:t xml:space="preserve">raising the U.S. </w:t>
      </w:r>
      <w:r w:rsidRPr="009B1A14">
        <w:rPr>
          <w:rStyle w:val="Emphasis"/>
        </w:rPr>
        <w:t>debt ceiling</w:t>
      </w:r>
      <w:r w:rsidRPr="009B1A14">
        <w:rPr>
          <w:sz w:val="16"/>
        </w:rPr>
        <w:t xml:space="preserve"> and funding the government for the budget year that begins Oct. 1. </w:t>
      </w:r>
      <w:r w:rsidRPr="009B1A14">
        <w:rPr>
          <w:rStyle w:val="StyleBoldUnderline"/>
        </w:rPr>
        <w:t xml:space="preserve">Assumptions about yet-to-be-made decisions by Washington policymakers can have an </w:t>
      </w:r>
      <w:r w:rsidRPr="009B1A14">
        <w:rPr>
          <w:rStyle w:val="Emphasis"/>
        </w:rPr>
        <w:t>enormous impact</w:t>
      </w:r>
      <w:r w:rsidRPr="009B1A14">
        <w:rPr>
          <w:rStyle w:val="StyleBoldUnderline"/>
        </w:rPr>
        <w:t xml:space="preserve"> on forecasts</w:t>
      </w:r>
      <w:r w:rsidRPr="009B1A14">
        <w:rPr>
          <w:sz w:val="16"/>
        </w:rPr>
        <w:t>. "Forecasting these days is difficult</w:t>
      </w:r>
      <w:r w:rsidRPr="009B1A14">
        <w:rPr>
          <w:rStyle w:val="StyleBoldUnderline"/>
        </w:rPr>
        <w:t>. There are a lot of imponderables out there," said</w:t>
      </w:r>
      <w:r w:rsidRPr="009B1A14">
        <w:rPr>
          <w:sz w:val="16"/>
        </w:rPr>
        <w:t xml:space="preserve"> Nariman </w:t>
      </w:r>
      <w:r w:rsidRPr="009B1A14">
        <w:rPr>
          <w:rStyle w:val="StyleBoldUnderline"/>
        </w:rPr>
        <w:t>Behravesh</w:t>
      </w:r>
      <w:r w:rsidRPr="009B1A14">
        <w:rPr>
          <w:sz w:val="16"/>
        </w:rPr>
        <w:t>, chief economist for IHS Global Insight, an economic forecasting firm. He's telling clients that right now economic growth is likely to remain between 1.5 and 2 percent through September. "</w:t>
      </w:r>
      <w:r w:rsidRPr="009B1A14">
        <w:rPr>
          <w:rStyle w:val="StyleBoldUnderline"/>
        </w:rPr>
        <w:t xml:space="preserve">Employment growth will be OK but not great." But </w:t>
      </w:r>
      <w:r w:rsidRPr="009B1A14">
        <w:rPr>
          <w:rStyle w:val="Emphasis"/>
        </w:rPr>
        <w:t>a lot depends on Congress</w:t>
      </w:r>
      <w:r w:rsidRPr="009B1A14">
        <w:rPr>
          <w:rStyle w:val="StyleBoldUnderline"/>
        </w:rPr>
        <w:t xml:space="preserve">. "And the politics are such that the closer we get to the midterm elections, it's more </w:t>
      </w:r>
      <w:r w:rsidRPr="009B1A14">
        <w:rPr>
          <w:rStyle w:val="Emphasis"/>
        </w:rPr>
        <w:t>likely that nothing is going to be done</w:t>
      </w:r>
      <w:r w:rsidRPr="009B1A14">
        <w:rPr>
          <w:sz w:val="16"/>
        </w:rPr>
        <w:t>," he said.</w:t>
      </w:r>
    </w:p>
    <w:p w:rsidR="00FB75EF" w:rsidRDefault="00FB75EF" w:rsidP="003F778F">
      <w:pPr>
        <w:rPr>
          <w:sz w:val="16"/>
        </w:rPr>
      </w:pPr>
    </w:p>
    <w:p w:rsidR="00FB75EF" w:rsidRDefault="00FB75EF" w:rsidP="003F778F">
      <w:pPr>
        <w:rPr>
          <w:sz w:val="16"/>
        </w:rPr>
      </w:pPr>
    </w:p>
    <w:p w:rsidR="00F075FD" w:rsidRDefault="00F075FD" w:rsidP="00F075FD">
      <w:pPr>
        <w:pStyle w:val="Heading3"/>
      </w:pPr>
      <w:r>
        <w:lastRenderedPageBreak/>
        <w:t>Confidence Impact - Dollar</w:t>
      </w:r>
    </w:p>
    <w:p w:rsidR="00F075FD" w:rsidRDefault="00F075FD" w:rsidP="00F075FD">
      <w:pPr>
        <w:pStyle w:val="Heading4"/>
      </w:pPr>
      <w:r>
        <w:t>Causes dollar collapse – confidence is key</w:t>
      </w:r>
    </w:p>
    <w:p w:rsidR="00F075FD" w:rsidRPr="00903CC4" w:rsidRDefault="00F075FD" w:rsidP="00F075FD">
      <w:pPr>
        <w:rPr>
          <w:rStyle w:val="StyleStyleBold12pt"/>
        </w:rPr>
      </w:pPr>
      <w:r>
        <w:rPr>
          <w:rStyle w:val="StyleStyleBold12pt"/>
        </w:rPr>
        <w:t>Masters, 13</w:t>
      </w:r>
    </w:p>
    <w:p w:rsidR="00F075FD" w:rsidRDefault="00F075FD" w:rsidP="00F075FD">
      <w:r>
        <w:t xml:space="preserve">Jonathan Masters, Deputy Editor, Renewing America, Council Foreign Relations,  1-2-13, </w:t>
      </w:r>
      <w:hyperlink r:id="rId49" w:history="1">
        <w:r w:rsidRPr="004F4EC3">
          <w:rPr>
            <w:rStyle w:val="Hyperlink"/>
          </w:rPr>
          <w:t>http://www.cfr.org/international-finance/us-debt-ceiling-costs-consequences/p24751</w:t>
        </w:r>
      </w:hyperlink>
    </w:p>
    <w:p w:rsidR="00F075FD" w:rsidRDefault="00F075FD" w:rsidP="00F075FD"/>
    <w:p w:rsidR="00F075FD" w:rsidRPr="00404C34" w:rsidRDefault="00F075FD" w:rsidP="00F075FD">
      <w:pPr>
        <w:rPr>
          <w:sz w:val="16"/>
        </w:rPr>
      </w:pPr>
      <w:r w:rsidRPr="00404C34">
        <w:rPr>
          <w:sz w:val="16"/>
        </w:rPr>
        <w:t xml:space="preserve">What are the implications for the dollar? Historically, the </w:t>
      </w:r>
      <w:r w:rsidRPr="00404C34">
        <w:rPr>
          <w:rStyle w:val="StyleBoldUnderline"/>
        </w:rPr>
        <w:t>U.S. Treasury market has been driven by huge investments from surplus countries</w:t>
      </w:r>
      <w:r w:rsidRPr="00404C34">
        <w:rPr>
          <w:sz w:val="16"/>
        </w:rPr>
        <w:t xml:space="preserve"> like Japan and China, which view the United States as the safest place to store their savings. </w:t>
      </w:r>
      <w:r w:rsidRPr="00404C34">
        <w:rPr>
          <w:rStyle w:val="StyleBoldUnderline"/>
        </w:rPr>
        <w:t>A 2011 C</w:t>
      </w:r>
      <w:r w:rsidRPr="00404C34">
        <w:rPr>
          <w:sz w:val="16"/>
        </w:rPr>
        <w:t xml:space="preserve">ongressional </w:t>
      </w:r>
      <w:r w:rsidRPr="00404C34">
        <w:rPr>
          <w:rStyle w:val="StyleBoldUnderline"/>
        </w:rPr>
        <w:t>R</w:t>
      </w:r>
      <w:r w:rsidRPr="00404C34">
        <w:rPr>
          <w:sz w:val="16"/>
        </w:rPr>
        <w:t xml:space="preserve">esearch </w:t>
      </w:r>
      <w:r w:rsidRPr="00404C34">
        <w:rPr>
          <w:rStyle w:val="StyleBoldUnderline"/>
        </w:rPr>
        <w:t>S</w:t>
      </w:r>
      <w:r w:rsidRPr="00404C34">
        <w:rPr>
          <w:sz w:val="16"/>
        </w:rPr>
        <w:t xml:space="preserve">ervice </w:t>
      </w:r>
      <w:r w:rsidRPr="00404C34">
        <w:rPr>
          <w:rStyle w:val="StyleBoldUnderline"/>
        </w:rPr>
        <w:t xml:space="preserve">report suggests that a </w:t>
      </w:r>
      <w:r w:rsidRPr="00404C34">
        <w:rPr>
          <w:rStyle w:val="Emphasis"/>
        </w:rPr>
        <w:t>loss of confidence</w:t>
      </w:r>
      <w:r w:rsidRPr="00404C34">
        <w:rPr>
          <w:rStyle w:val="StyleBoldUnderline"/>
        </w:rPr>
        <w:t xml:space="preserve"> in the debt market could prompt foreign creditors to </w:t>
      </w:r>
      <w:r w:rsidRPr="00404C34">
        <w:rPr>
          <w:rStyle w:val="Emphasis"/>
        </w:rPr>
        <w:t>unload large portions</w:t>
      </w:r>
      <w:r w:rsidRPr="00404C34">
        <w:rPr>
          <w:rStyle w:val="StyleBoldUnderline"/>
        </w:rPr>
        <w:t xml:space="preserve"> of their holdings</w:t>
      </w:r>
      <w:r w:rsidRPr="00404C34">
        <w:rPr>
          <w:sz w:val="16"/>
        </w:rPr>
        <w:t xml:space="preserve">, thus </w:t>
      </w:r>
      <w:r w:rsidRPr="00404C34">
        <w:rPr>
          <w:rStyle w:val="Emphasis"/>
        </w:rPr>
        <w:t>inducing others</w:t>
      </w:r>
      <w:r w:rsidRPr="00404C34">
        <w:rPr>
          <w:rStyle w:val="StyleBoldUnderline"/>
        </w:rPr>
        <w:t xml:space="preserve"> to do so, and causing a </w:t>
      </w:r>
      <w:r w:rsidRPr="00404C34">
        <w:rPr>
          <w:rStyle w:val="Emphasis"/>
        </w:rPr>
        <w:t>run on the dollar</w:t>
      </w:r>
      <w:r w:rsidRPr="00404C34">
        <w:rPr>
          <w:rStyle w:val="StyleBoldUnderline"/>
        </w:rPr>
        <w:t xml:space="preserve"> in international markets</w:t>
      </w:r>
      <w:r w:rsidRPr="00404C34">
        <w:rPr>
          <w:sz w:val="16"/>
        </w:rPr>
        <w:t xml:space="preserve">. However, others claim that a sudden sell-off would run counter to foreign economic interests, as far as those interests run parallel to a robust U.S. economy. While many U.S. exporters would benefit from dollar depreciation because it would increase foreign demand for their goods (effectively making them cheaper), the same firms would also bear higher borrowing costs from rising interest rates. A potential long-term concern of some U.S. officials is that </w:t>
      </w:r>
      <w:r w:rsidRPr="00404C34">
        <w:rPr>
          <w:rStyle w:val="StyleBoldUnderline"/>
        </w:rPr>
        <w:t xml:space="preserve">persistent volatility of the dollar will </w:t>
      </w:r>
      <w:r w:rsidRPr="00404C34">
        <w:rPr>
          <w:rStyle w:val="Emphasis"/>
        </w:rPr>
        <w:t>add force</w:t>
      </w:r>
      <w:r w:rsidRPr="00404C34">
        <w:rPr>
          <w:rStyle w:val="StyleBoldUnderline"/>
        </w:rPr>
        <w:t xml:space="preserve"> to recent calls by the international community for an </w:t>
      </w:r>
      <w:r w:rsidRPr="00404C34">
        <w:rPr>
          <w:rStyle w:val="Emphasis"/>
        </w:rPr>
        <w:t>end to its status as the world's reserve currency</w:t>
      </w:r>
      <w:r w:rsidRPr="00404C34">
        <w:rPr>
          <w:sz w:val="16"/>
        </w:rPr>
        <w:t>. A 2010 survey performed by the McKinsey Global Institute found fewer than 20 percent of business executives surveyed expected the dollar to be the dominant global reserve currency by 2025.</w:t>
      </w:r>
    </w:p>
    <w:p w:rsidR="00F075FD" w:rsidRDefault="00F075FD" w:rsidP="003F778F">
      <w:pPr>
        <w:rPr>
          <w:sz w:val="16"/>
        </w:rPr>
      </w:pPr>
    </w:p>
    <w:p w:rsidR="00FB75EF" w:rsidRPr="00404C34" w:rsidRDefault="00FB75EF" w:rsidP="00FB75EF">
      <w:pPr>
        <w:rPr>
          <w:rStyle w:val="StyleBoldUnderline"/>
        </w:rPr>
      </w:pPr>
    </w:p>
    <w:p w:rsidR="00FB75EF" w:rsidRPr="00404C34" w:rsidRDefault="00FB75EF" w:rsidP="00FB75EF"/>
    <w:p w:rsidR="00FB75EF" w:rsidRPr="006B2A89" w:rsidRDefault="00FB75EF" w:rsidP="00FB75EF">
      <w:pPr>
        <w:rPr>
          <w:sz w:val="16"/>
        </w:rPr>
      </w:pPr>
    </w:p>
    <w:p w:rsidR="00FB75EF" w:rsidRPr="009B1A14" w:rsidRDefault="00FB75EF" w:rsidP="003F778F">
      <w:pPr>
        <w:rPr>
          <w:sz w:val="16"/>
        </w:rPr>
      </w:pPr>
    </w:p>
    <w:p w:rsidR="00FB75EF" w:rsidRDefault="00FB75EF" w:rsidP="00FB75EF">
      <w:pPr>
        <w:pStyle w:val="Heading2"/>
      </w:pPr>
      <w:r>
        <w:lastRenderedPageBreak/>
        <w:t>Democracy</w:t>
      </w:r>
    </w:p>
    <w:p w:rsidR="00FB75EF" w:rsidRDefault="00FB75EF" w:rsidP="00FB75EF">
      <w:pPr>
        <w:pStyle w:val="Heading3"/>
      </w:pPr>
      <w:r>
        <w:lastRenderedPageBreak/>
        <w:t xml:space="preserve">Frontline </w:t>
      </w:r>
    </w:p>
    <w:p w:rsidR="00FB75EF" w:rsidRDefault="00FB75EF" w:rsidP="00FB75EF">
      <w:pPr>
        <w:pStyle w:val="Heading4"/>
      </w:pPr>
      <w:r>
        <w:t>Prolonged debt ceiling negotiations trash American legitimacy and demo promo</w:t>
      </w:r>
    </w:p>
    <w:p w:rsidR="00FB75EF" w:rsidRDefault="00FB75EF" w:rsidP="00FB75EF">
      <w:pPr>
        <w:rPr>
          <w:rStyle w:val="StyleStyleBold12pt"/>
        </w:rPr>
      </w:pPr>
      <w:r>
        <w:rPr>
          <w:rStyle w:val="StyleStyleBold12pt"/>
        </w:rPr>
        <w:t>Babones 13</w:t>
      </w:r>
    </w:p>
    <w:p w:rsidR="00FB75EF" w:rsidRPr="007D5C93" w:rsidRDefault="00FB75EF" w:rsidP="00FB75EF">
      <w:r w:rsidRPr="007D5C93">
        <w:t xml:space="preserve">[Salvatore, senior lecturer in sociology and social policy (Sydney) and an associate fellow at the Institute for Policy Studies, “The Debt Ceiling Debate That Wasn't,” Truthout, 5/21, </w:t>
      </w:r>
      <w:hyperlink r:id="rId50" w:history="1">
        <w:r w:rsidRPr="007D5C93">
          <w:rPr>
            <w:rStyle w:val="Hyperlink"/>
          </w:rPr>
          <w:t>http://truth-out.org/opinion/item/16504-the-debt-ceiling-debate-that-wasnt</w:t>
        </w:r>
      </w:hyperlink>
      <w:r w:rsidRPr="007D5C93">
        <w:t>]</w:t>
      </w:r>
    </w:p>
    <w:p w:rsidR="00FB75EF" w:rsidRPr="007D5C93" w:rsidRDefault="00FB75EF" w:rsidP="00FB75EF">
      <w:pPr>
        <w:rPr>
          <w:rStyle w:val="StyleStyleBold12pt"/>
        </w:rPr>
      </w:pPr>
    </w:p>
    <w:p w:rsidR="00FB75EF" w:rsidRDefault="00FB75EF" w:rsidP="00FB75EF">
      <w:pPr>
        <w:rPr>
          <w:rStyle w:val="StyleBoldUnderline"/>
        </w:rPr>
      </w:pPr>
      <w:r w:rsidRPr="00A65F39">
        <w:rPr>
          <w:sz w:val="16"/>
        </w:rPr>
        <w:t xml:space="preserve">The </w:t>
      </w:r>
      <w:r w:rsidRPr="00A65F39">
        <w:rPr>
          <w:rStyle w:val="StyleBoldUnderline"/>
        </w:rPr>
        <w:t>debt ceiling has been reached multiple times</w:t>
      </w:r>
      <w:r w:rsidRPr="00A65F39">
        <w:rPr>
          <w:sz w:val="16"/>
        </w:rPr>
        <w:t xml:space="preserve"> since the beginning of the global financial crisis, and </w:t>
      </w:r>
      <w:r w:rsidRPr="00A65F39">
        <w:rPr>
          <w:rStyle w:val="StyleBoldUnderline"/>
        </w:rPr>
        <w:t xml:space="preserve">another debt ceiling crisis is right around the corner. Except that </w:t>
      </w:r>
      <w:r w:rsidRPr="00A65F39">
        <w:rPr>
          <w:rStyle w:val="Emphasis"/>
        </w:rPr>
        <w:t>there will be no crisis</w:t>
      </w:r>
      <w:r w:rsidRPr="00A65F39">
        <w:rPr>
          <w:sz w:val="16"/>
        </w:rPr>
        <w:t xml:space="preserve">, because the country is Australia. Just like the United States, Australia has a debt ceiling. Australian borrowing bumps up against this ceiling on a regular basis. And just as in the United States, the debt ceiling is an absolute limit on government spending that cannot be transgressed even if the Australian parliament has passed a bill authorizing additional expenditures. But there the similarity ends. </w:t>
      </w:r>
      <w:r w:rsidRPr="00A65F39">
        <w:rPr>
          <w:rStyle w:val="StyleBoldUnderline"/>
        </w:rPr>
        <w:t>Australia has no debates</w:t>
      </w:r>
      <w:r w:rsidRPr="00A65F39">
        <w:rPr>
          <w:sz w:val="16"/>
        </w:rPr>
        <w:t xml:space="preserve"> over default, </w:t>
      </w:r>
      <w:r w:rsidRPr="00A65F39">
        <w:rPr>
          <w:rStyle w:val="StyleBoldUnderline"/>
        </w:rPr>
        <w:t>no dramatic government shutdowns, no sequestration and no fiscal cliffs</w:t>
      </w:r>
      <w:r w:rsidRPr="00A65F39">
        <w:rPr>
          <w:sz w:val="16"/>
        </w:rPr>
        <w:t xml:space="preserve">. When the government reaches the debt ceiling, </w:t>
      </w:r>
      <w:r w:rsidRPr="00A65F39">
        <w:rPr>
          <w:rStyle w:val="StyleBoldUnderline"/>
        </w:rPr>
        <w:t xml:space="preserve">the ceiling is raised in an orderly manner. </w:t>
      </w:r>
      <w:r w:rsidRPr="00A65F39">
        <w:rPr>
          <w:rStyle w:val="Emphasis"/>
        </w:rPr>
        <w:t>No one panics</w:t>
      </w:r>
      <w:r w:rsidRPr="00A65F39">
        <w:rPr>
          <w:sz w:val="16"/>
        </w:rPr>
        <w:t>. Everyone gets paid</w:t>
      </w:r>
      <w:r w:rsidRPr="00A65F39">
        <w:rPr>
          <w:rStyle w:val="StyleBoldUnderline"/>
        </w:rPr>
        <w:t xml:space="preserve">. It used to work that way in the </w:t>
      </w:r>
      <w:r w:rsidRPr="00A65F39">
        <w:rPr>
          <w:rStyle w:val="Emphasis"/>
        </w:rPr>
        <w:t>U</w:t>
      </w:r>
      <w:r w:rsidRPr="00A65F39">
        <w:rPr>
          <w:sz w:val="16"/>
        </w:rPr>
        <w:t xml:space="preserve">nited </w:t>
      </w:r>
      <w:r w:rsidRPr="00A65F39">
        <w:rPr>
          <w:rStyle w:val="Emphasis"/>
        </w:rPr>
        <w:t>S</w:t>
      </w:r>
      <w:r w:rsidRPr="00A65F39">
        <w:rPr>
          <w:sz w:val="16"/>
        </w:rPr>
        <w:t xml:space="preserve">tates, too. The </w:t>
      </w:r>
      <w:r w:rsidRPr="00A65F39">
        <w:rPr>
          <w:rStyle w:val="StyleBoldUnderline"/>
        </w:rPr>
        <w:t>debt ceiling has only come to be politicized in recent years</w:t>
      </w:r>
      <w:r w:rsidRPr="00A65F39">
        <w:rPr>
          <w:sz w:val="16"/>
        </w:rPr>
        <w:t xml:space="preserve">. </w:t>
      </w:r>
      <w:r w:rsidRPr="00A65F39">
        <w:rPr>
          <w:rStyle w:val="StyleBoldUnderline"/>
        </w:rPr>
        <w:t xml:space="preserve">This situation is </w:t>
      </w:r>
      <w:r w:rsidRPr="00A65F39">
        <w:rPr>
          <w:rStyle w:val="Emphasis"/>
        </w:rPr>
        <w:t>ludicrous - and dangerous</w:t>
      </w:r>
      <w:r w:rsidRPr="00A65F39">
        <w:rPr>
          <w:rStyle w:val="StyleBoldUnderline"/>
        </w:rPr>
        <w:t>. Once the government has incurred a legal obligation, we should all expect the government to meet it</w:t>
      </w:r>
      <w:r w:rsidRPr="00A65F39">
        <w:rPr>
          <w:sz w:val="16"/>
        </w:rPr>
        <w:t xml:space="preserve">. </w:t>
      </w:r>
      <w:r w:rsidRPr="00A65F39">
        <w:rPr>
          <w:rStyle w:val="StyleBoldUnderline"/>
        </w:rPr>
        <w:t xml:space="preserve">America's debt ceiling brinksmanship has made us </w:t>
      </w:r>
      <w:r w:rsidRPr="00A65F39">
        <w:rPr>
          <w:rStyle w:val="Emphasis"/>
        </w:rPr>
        <w:t>a global laughingstock</w:t>
      </w:r>
      <w:r w:rsidRPr="00A65F39">
        <w:rPr>
          <w:sz w:val="16"/>
        </w:rPr>
        <w:t xml:space="preserve">. </w:t>
      </w:r>
      <w:r w:rsidRPr="00A65F39">
        <w:rPr>
          <w:rStyle w:val="StyleBoldUnderline"/>
        </w:rPr>
        <w:t>In no other developed country do political parties threaten to push the government into default</w:t>
      </w:r>
      <w:r w:rsidRPr="00A65F39">
        <w:rPr>
          <w:sz w:val="16"/>
        </w:rPr>
        <w:t xml:space="preserve"> if they don't get their way. </w:t>
      </w:r>
      <w:r w:rsidRPr="00A65F39">
        <w:rPr>
          <w:rStyle w:val="StyleBoldUnderline"/>
        </w:rPr>
        <w:t xml:space="preserve">This kind of take-no-prisoners politics is more characteristic of </w:t>
      </w:r>
      <w:r w:rsidRPr="00A65F39">
        <w:rPr>
          <w:rStyle w:val="Emphasis"/>
        </w:rPr>
        <w:t>third-world dictatorships</w:t>
      </w:r>
      <w:r w:rsidRPr="00A65F39">
        <w:rPr>
          <w:rStyle w:val="StyleBoldUnderline"/>
        </w:rPr>
        <w:t xml:space="preserve"> than first-world democracies.</w:t>
      </w:r>
      <w:r w:rsidRPr="00A65F39">
        <w:rPr>
          <w:sz w:val="16"/>
        </w:rPr>
        <w:t xml:space="preserve"> The United States doesn't have to have a debt ceiling. At the next reauthorization (which by most accounts will be the 90th or so) Congress could simply abolish the ceiling. But Australia's experience shows this is unnecessary. </w:t>
      </w:r>
      <w:r w:rsidRPr="00A65F39">
        <w:rPr>
          <w:rStyle w:val="StyleBoldUnderline"/>
        </w:rPr>
        <w:t>If America's politicians could be</w:t>
      </w:r>
      <w:r w:rsidRPr="00A65F39">
        <w:rPr>
          <w:sz w:val="16"/>
        </w:rPr>
        <w:t xml:space="preserve"> as </w:t>
      </w:r>
      <w:r w:rsidRPr="00A65F39">
        <w:rPr>
          <w:rStyle w:val="StyleBoldUnderline"/>
        </w:rPr>
        <w:t>sober and mature</w:t>
      </w:r>
      <w:r w:rsidRPr="00A65F39">
        <w:rPr>
          <w:sz w:val="16"/>
        </w:rPr>
        <w:t xml:space="preserve"> as Australia's, </w:t>
      </w:r>
      <w:r w:rsidRPr="00A65F39">
        <w:rPr>
          <w:rStyle w:val="StyleBoldUnderline"/>
        </w:rPr>
        <w:t>we wouldn't have to worry about it.</w:t>
      </w:r>
      <w:r w:rsidRPr="00A65F39">
        <w:rPr>
          <w:sz w:val="16"/>
        </w:rPr>
        <w:t xml:space="preserve"> The Australians I know will be rolling in the aisles to hear their politicians described as "sober and mature." Australian politics is highly partisan, often very personal and nothing if not robust. But it is not self-destructive. </w:t>
      </w:r>
      <w:r w:rsidRPr="00A65F39">
        <w:rPr>
          <w:rStyle w:val="StyleBoldUnderline"/>
        </w:rPr>
        <w:t xml:space="preserve">America - and America's politicians - could </w:t>
      </w:r>
      <w:r w:rsidRPr="00A65F39">
        <w:rPr>
          <w:rStyle w:val="Emphasis"/>
        </w:rPr>
        <w:t>learn some important lessons</w:t>
      </w:r>
      <w:r w:rsidRPr="00A65F39">
        <w:rPr>
          <w:rStyle w:val="StyleBoldUnderline"/>
        </w:rPr>
        <w:t xml:space="preserve"> in democracy</w:t>
      </w:r>
      <w:r w:rsidRPr="00A65F39">
        <w:rPr>
          <w:sz w:val="16"/>
        </w:rPr>
        <w:t xml:space="preserve"> from looking overseas. </w:t>
      </w:r>
      <w:r w:rsidRPr="00A65F39">
        <w:rPr>
          <w:rStyle w:val="StyleBoldUnderline"/>
        </w:rPr>
        <w:t xml:space="preserve">America's own democracy is, perhaps, </w:t>
      </w:r>
      <w:r w:rsidRPr="00A65F39">
        <w:rPr>
          <w:rStyle w:val="Emphasis"/>
        </w:rPr>
        <w:t>not the example it once was</w:t>
      </w:r>
      <w:r w:rsidRPr="00A65F39">
        <w:rPr>
          <w:rStyle w:val="StyleBoldUnderline"/>
        </w:rPr>
        <w:t>.</w:t>
      </w:r>
    </w:p>
    <w:p w:rsidR="00FB75EF" w:rsidRDefault="00FB75EF" w:rsidP="00FB75EF">
      <w:pPr>
        <w:pStyle w:val="Heading4"/>
        <w:jc w:val="center"/>
        <w:rPr>
          <w:rStyle w:val="StyleBoldUnderline"/>
        </w:rPr>
      </w:pPr>
      <w:r w:rsidRPr="00CA748A">
        <w:t>[Insert Demo Impact]</w:t>
      </w:r>
    </w:p>
    <w:p w:rsidR="00FB75EF" w:rsidRDefault="00FB75EF" w:rsidP="00FB75EF"/>
    <w:p w:rsidR="00F075FD" w:rsidRDefault="00F075FD" w:rsidP="00F075FD">
      <w:pPr>
        <w:pStyle w:val="Heading2"/>
      </w:pPr>
      <w:r>
        <w:lastRenderedPageBreak/>
        <w:t>Heg</w:t>
      </w:r>
    </w:p>
    <w:p w:rsidR="00F075FD" w:rsidRDefault="00F075FD" w:rsidP="00F075FD"/>
    <w:p w:rsidR="00F075FD" w:rsidRDefault="00F075FD" w:rsidP="00F075FD">
      <w:pPr>
        <w:pStyle w:val="Heading3"/>
      </w:pPr>
      <w:r>
        <w:lastRenderedPageBreak/>
        <w:t>Default Impact – Econ/heg</w:t>
      </w:r>
    </w:p>
    <w:p w:rsidR="00F075FD" w:rsidRPr="00245742" w:rsidRDefault="00F075FD" w:rsidP="00F075FD"/>
    <w:p w:rsidR="00F075FD" w:rsidRDefault="00F075FD" w:rsidP="00F075FD">
      <w:pPr>
        <w:pStyle w:val="Heading4"/>
      </w:pPr>
      <w:r>
        <w:t>Causes default – rapidly collapses US econ and heg</w:t>
      </w:r>
    </w:p>
    <w:p w:rsidR="00F075FD" w:rsidRPr="00245742" w:rsidRDefault="00F075FD" w:rsidP="00F075FD">
      <w:pPr>
        <w:rPr>
          <w:rStyle w:val="StyleStyleBold12pt"/>
        </w:rPr>
      </w:pPr>
      <w:r>
        <w:rPr>
          <w:rStyle w:val="StyleStyleBold12pt"/>
        </w:rPr>
        <w:t>Harl, 10</w:t>
      </w:r>
    </w:p>
    <w:p w:rsidR="00F075FD" w:rsidRDefault="00F075FD" w:rsidP="00F075FD">
      <w:r>
        <w:t>al Harl, professor economics, Iowa State Univ. 11.20.10</w:t>
      </w:r>
    </w:p>
    <w:p w:rsidR="00F075FD" w:rsidRDefault="00F075FD" w:rsidP="00F075FD">
      <w:r>
        <w:t>[http://www.desmoinesregister.com/article/20101120/OPINION01/11200313/-1/SPORTS12/Guestcolumn-A-perfect-fiscal-storm-may-be-brewing]</w:t>
      </w:r>
    </w:p>
    <w:p w:rsidR="00F075FD" w:rsidRPr="00245742" w:rsidRDefault="00F075FD" w:rsidP="00F075FD">
      <w:pPr>
        <w:rPr>
          <w:rStyle w:val="StyleBoldUnderline"/>
        </w:rPr>
      </w:pPr>
      <w:r w:rsidRPr="001F3749">
        <w:rPr>
          <w:sz w:val="16"/>
        </w:rPr>
        <w:t xml:space="preserve">Another way to begin is </w:t>
      </w:r>
      <w:r w:rsidRPr="00245742">
        <w:rPr>
          <w:rStyle w:val="StyleBoldUnderline"/>
        </w:rPr>
        <w:t>to refuse to raise the federal debt limit</w:t>
      </w:r>
      <w:r w:rsidRPr="001F3749">
        <w:rPr>
          <w:sz w:val="16"/>
        </w:rPr>
        <w:t xml:space="preserve">, as some key Republicans propose. </w:t>
      </w:r>
      <w:r w:rsidRPr="00245742">
        <w:rPr>
          <w:rStyle w:val="StyleBoldUnderline"/>
        </w:rPr>
        <w:t>The</w:t>
      </w:r>
      <w:r>
        <w:rPr>
          <w:rStyle w:val="StyleBoldUnderline"/>
        </w:rPr>
        <w:t xml:space="preserve"> </w:t>
      </w:r>
      <w:r w:rsidRPr="00245742">
        <w:rPr>
          <w:rStyle w:val="StyleBoldUnderline"/>
        </w:rPr>
        <w:t>consequences of that could be breathtakingly tragic. If the government is unable to pay interest on the debt</w:t>
      </w:r>
      <w:r w:rsidRPr="001F3749">
        <w:rPr>
          <w:sz w:val="16"/>
        </w:rPr>
        <w:t xml:space="preserve"> and to refinance expiring issues, </w:t>
      </w:r>
      <w:r w:rsidRPr="00245742">
        <w:rPr>
          <w:rStyle w:val="StyleBoldUnderline"/>
        </w:rPr>
        <w:t xml:space="preserve">the obvious result is default. The consequences of a default would do </w:t>
      </w:r>
      <w:r w:rsidRPr="00245742">
        <w:rPr>
          <w:rStyle w:val="Emphasis"/>
        </w:rPr>
        <w:t>untold damage to</w:t>
      </w:r>
      <w:r>
        <w:rPr>
          <w:rStyle w:val="Emphasis"/>
        </w:rPr>
        <w:t xml:space="preserve"> </w:t>
      </w:r>
      <w:r w:rsidRPr="00245742">
        <w:rPr>
          <w:rStyle w:val="Emphasis"/>
        </w:rPr>
        <w:t xml:space="preserve">the standing of the United States </w:t>
      </w:r>
      <w:r w:rsidRPr="00245742">
        <w:rPr>
          <w:rStyle w:val="StyleBoldUnderline"/>
        </w:rPr>
        <w:t>as a debtor nation and would raise the specter of another Greece</w:t>
      </w:r>
      <w:r w:rsidRPr="001F3749">
        <w:rPr>
          <w:sz w:val="16"/>
        </w:rPr>
        <w:t xml:space="preserve">. </w:t>
      </w:r>
      <w:r w:rsidRPr="00245742">
        <w:rPr>
          <w:rStyle w:val="StyleBoldUnderline"/>
        </w:rPr>
        <w:t>But the impact</w:t>
      </w:r>
      <w:r>
        <w:rPr>
          <w:rStyle w:val="StyleBoldUnderline"/>
        </w:rPr>
        <w:t xml:space="preserve"> </w:t>
      </w:r>
      <w:r w:rsidRPr="00245742">
        <w:rPr>
          <w:rStyle w:val="StyleBoldUnderline"/>
        </w:rPr>
        <w:t xml:space="preserve">would be </w:t>
      </w:r>
      <w:r w:rsidRPr="00245742">
        <w:rPr>
          <w:rStyle w:val="Emphasis"/>
        </w:rPr>
        <w:t>several times greater</w:t>
      </w:r>
      <w:r w:rsidRPr="00245742">
        <w:rPr>
          <w:rStyle w:val="StyleBoldUnderline"/>
        </w:rPr>
        <w:t>, with any meaningful rescue beyond the financial ability of any nation - or group of</w:t>
      </w:r>
      <w:r>
        <w:rPr>
          <w:rStyle w:val="StyleBoldUnderline"/>
        </w:rPr>
        <w:t xml:space="preserve"> </w:t>
      </w:r>
      <w:r w:rsidRPr="00245742">
        <w:rPr>
          <w:rStyle w:val="StyleBoldUnderline"/>
        </w:rPr>
        <w:t xml:space="preserve">nations. And it could </w:t>
      </w:r>
      <w:r w:rsidRPr="00245742">
        <w:rPr>
          <w:rStyle w:val="Emphasis"/>
        </w:rPr>
        <w:t>happen fast.</w:t>
      </w:r>
      <w:r w:rsidRPr="00245742">
        <w:rPr>
          <w:rStyle w:val="StyleBoldUnderline"/>
        </w:rPr>
        <w:t xml:space="preserve"> </w:t>
      </w:r>
    </w:p>
    <w:p w:rsidR="00F075FD" w:rsidRDefault="00F075FD" w:rsidP="00F075FD"/>
    <w:p w:rsidR="00F075FD" w:rsidRDefault="00F075FD" w:rsidP="00F075FD"/>
    <w:p w:rsidR="00F075FD" w:rsidRDefault="00F075FD" w:rsidP="00F075FD"/>
    <w:p w:rsidR="00F075FD" w:rsidRPr="004B65A5" w:rsidRDefault="00F075FD" w:rsidP="00F075FD"/>
    <w:p w:rsidR="00F075FD" w:rsidRDefault="00F075FD" w:rsidP="00F075FD">
      <w:pPr>
        <w:pStyle w:val="Heading3"/>
      </w:pPr>
      <w:r>
        <w:lastRenderedPageBreak/>
        <w:t>Default Impact – Military</w:t>
      </w:r>
    </w:p>
    <w:p w:rsidR="00F075FD" w:rsidRDefault="00F075FD" w:rsidP="00F075FD">
      <w:pPr>
        <w:rPr>
          <w:rStyle w:val="Emphasis"/>
        </w:rPr>
      </w:pPr>
    </w:p>
    <w:p w:rsidR="00F075FD" w:rsidRPr="00FC448D" w:rsidRDefault="00F075FD" w:rsidP="00F075FD">
      <w:pPr>
        <w:pStyle w:val="Heading4"/>
      </w:pPr>
      <w:r>
        <w:t>Failure to raise debt ceiling collapses military effectiveness and heg</w:t>
      </w:r>
    </w:p>
    <w:p w:rsidR="00F075FD" w:rsidRPr="00903CC4" w:rsidRDefault="00F075FD" w:rsidP="00F075FD">
      <w:pPr>
        <w:rPr>
          <w:rStyle w:val="StyleStyleBold12pt"/>
        </w:rPr>
      </w:pPr>
      <w:r>
        <w:rPr>
          <w:rStyle w:val="StyleStyleBold12pt"/>
        </w:rPr>
        <w:t>Masters, 13</w:t>
      </w:r>
    </w:p>
    <w:p w:rsidR="00F075FD" w:rsidRDefault="00F075FD" w:rsidP="00F075FD">
      <w:r>
        <w:t xml:space="preserve">Jonathan Masters, Deputy Editor, Renewing America, Council Foreign Relations,  1-2-13, </w:t>
      </w:r>
      <w:hyperlink r:id="rId51" w:history="1">
        <w:r w:rsidRPr="004F4EC3">
          <w:rPr>
            <w:rStyle w:val="Hyperlink"/>
          </w:rPr>
          <w:t>http://www.cfr.org/international-finance/us-debt-ceiling-costs-consequences/p24751</w:t>
        </w:r>
      </w:hyperlink>
    </w:p>
    <w:p w:rsidR="00F075FD" w:rsidRPr="00FC448D" w:rsidRDefault="00F075FD" w:rsidP="00F075FD">
      <w:pPr>
        <w:rPr>
          <w:rStyle w:val="Emphasis"/>
          <w:b w:val="0"/>
          <w:iCs w:val="0"/>
          <w:u w:val="none"/>
          <w:bdr w:val="none" w:sz="0" w:space="0" w:color="auto"/>
        </w:rPr>
      </w:pPr>
    </w:p>
    <w:p w:rsidR="00F075FD" w:rsidRPr="00FC448D" w:rsidRDefault="00F075FD" w:rsidP="00F075FD">
      <w:pPr>
        <w:rPr>
          <w:sz w:val="16"/>
        </w:rPr>
      </w:pPr>
      <w:r w:rsidRPr="00FC448D">
        <w:rPr>
          <w:rStyle w:val="StyleBoldUnderline"/>
        </w:rPr>
        <w:t>The government must be able to issue new debt</w:t>
      </w:r>
      <w:r w:rsidRPr="00FC448D">
        <w:rPr>
          <w:sz w:val="16"/>
        </w:rPr>
        <w:t xml:space="preserve"> as long as it continues to run a budget deficit. The debt limit, or "ceiling," sets the maximum amount of outstanding federal debt the U.S. government can incur by law. As of January 2013, this number stands at $16.39 trillion. </w:t>
      </w:r>
      <w:r w:rsidRPr="00FC448D">
        <w:rPr>
          <w:rStyle w:val="StyleBoldUnderline"/>
        </w:rPr>
        <w:t>Increasing the debt limit</w:t>
      </w:r>
      <w:r w:rsidRPr="00FC448D">
        <w:rPr>
          <w:sz w:val="16"/>
        </w:rPr>
        <w:t xml:space="preserve"> does not enlarge the nation's financial commitments, but </w:t>
      </w:r>
      <w:r w:rsidRPr="00FC448D">
        <w:rPr>
          <w:rStyle w:val="StyleBoldUnderline"/>
        </w:rPr>
        <w:t>allows the government to fund obligations already legislated</w:t>
      </w:r>
      <w:r w:rsidRPr="00FC448D">
        <w:rPr>
          <w:sz w:val="16"/>
        </w:rPr>
        <w:t xml:space="preserve"> by Congress. </w:t>
      </w:r>
      <w:r w:rsidRPr="00FC448D">
        <w:rPr>
          <w:rStyle w:val="StyleBoldUnderline"/>
        </w:rPr>
        <w:t xml:space="preserve">Hitting the debt ceiling would </w:t>
      </w:r>
      <w:r w:rsidRPr="00FC448D">
        <w:rPr>
          <w:rStyle w:val="Emphasis"/>
        </w:rPr>
        <w:t>hamstring the government's ability</w:t>
      </w:r>
      <w:r w:rsidRPr="00FC448D">
        <w:rPr>
          <w:rStyle w:val="StyleBoldUnderline"/>
        </w:rPr>
        <w:t xml:space="preserve"> to finance its operations, like </w:t>
      </w:r>
      <w:r w:rsidRPr="00FC448D">
        <w:rPr>
          <w:rStyle w:val="Emphasis"/>
        </w:rPr>
        <w:t>providing for the national defense</w:t>
      </w:r>
      <w:r w:rsidRPr="00FC448D">
        <w:rPr>
          <w:rStyle w:val="StyleBoldUnderline"/>
        </w:rPr>
        <w:t xml:space="preserve"> or funding entitlements</w:t>
      </w:r>
      <w:r w:rsidRPr="00FC448D">
        <w:rPr>
          <w:sz w:val="16"/>
        </w:rPr>
        <w:t xml:space="preserve"> such as Medicare or Social Security. Under normal circumstances, the government is able to auction off new debt (typically in the form of U.S. Treasury securities) in order to finance annual deficits. However, </w:t>
      </w:r>
      <w:r w:rsidRPr="00FC448D">
        <w:rPr>
          <w:rStyle w:val="StyleBoldUnderline"/>
        </w:rPr>
        <w:t xml:space="preserve">the debt limit places an </w:t>
      </w:r>
      <w:r w:rsidRPr="00FC448D">
        <w:rPr>
          <w:rStyle w:val="Emphasis"/>
        </w:rPr>
        <w:t>absolute cap</w:t>
      </w:r>
      <w:r w:rsidRPr="00FC448D">
        <w:rPr>
          <w:rStyle w:val="StyleBoldUnderline"/>
        </w:rPr>
        <w:t xml:space="preserve"> on this borrowing, requiring congressional approval for any increase</w:t>
      </w:r>
      <w:r w:rsidRPr="00FC448D">
        <w:rPr>
          <w:sz w:val="16"/>
        </w:rPr>
        <w:t xml:space="preserve"> (or decrease) from this statutory level.</w:t>
      </w:r>
    </w:p>
    <w:p w:rsidR="00F075FD" w:rsidRDefault="00F075FD" w:rsidP="00F075FD"/>
    <w:p w:rsidR="00F075FD" w:rsidRDefault="00F075FD" w:rsidP="00F075FD"/>
    <w:p w:rsidR="00F075FD" w:rsidRDefault="00F075FD" w:rsidP="00F075FD">
      <w:pPr>
        <w:pStyle w:val="Heading4"/>
      </w:pPr>
      <w:r>
        <w:t>US Default causes military withdrawal and isolationism</w:t>
      </w:r>
    </w:p>
    <w:p w:rsidR="00F075FD" w:rsidRPr="00245742" w:rsidRDefault="00F075FD" w:rsidP="00F075FD">
      <w:pPr>
        <w:rPr>
          <w:rStyle w:val="StyleStyleBold12pt"/>
        </w:rPr>
      </w:pPr>
      <w:r>
        <w:rPr>
          <w:rStyle w:val="StyleStyleBold12pt"/>
        </w:rPr>
        <w:t>Tamny, 10</w:t>
      </w:r>
    </w:p>
    <w:p w:rsidR="00F075FD" w:rsidRDefault="00F075FD" w:rsidP="00F075FD">
      <w:r>
        <w:t>John Tamny, Forbes Magazine, 5.24.10</w:t>
      </w:r>
    </w:p>
    <w:p w:rsidR="00F075FD" w:rsidRDefault="00F075FD" w:rsidP="00F075FD">
      <w:r>
        <w:t>[http://www.forbes.com/2010/05/22/default-united-states-economy-opinions-columnists- johntamny.html]</w:t>
      </w:r>
    </w:p>
    <w:p w:rsidR="00F075FD" w:rsidRDefault="00F075FD" w:rsidP="00F075FD">
      <w:pPr>
        <w:rPr>
          <w:sz w:val="16"/>
        </w:rPr>
      </w:pPr>
      <w:r w:rsidRPr="00245742">
        <w:rPr>
          <w:sz w:val="16"/>
        </w:rPr>
        <w:t xml:space="preserve">Though military spending is increasingly dwarfed by other federal programs, the </w:t>
      </w:r>
      <w:r w:rsidRPr="00245742">
        <w:rPr>
          <w:rStyle w:val="StyleBoldUnderline"/>
        </w:rPr>
        <w:t>austerity foisted on Washington</w:t>
      </w:r>
      <w:r>
        <w:rPr>
          <w:rStyle w:val="StyleBoldUnderline"/>
        </w:rPr>
        <w:t xml:space="preserve"> </w:t>
      </w:r>
      <w:r w:rsidRPr="00245742">
        <w:rPr>
          <w:rStyle w:val="StyleBoldUnderline"/>
        </w:rPr>
        <w:t xml:space="preserve">might well lead to the </w:t>
      </w:r>
      <w:r w:rsidRPr="00245742">
        <w:rPr>
          <w:rStyle w:val="Emphasis"/>
        </w:rPr>
        <w:t>closing of U.S. military bases globally</w:t>
      </w:r>
      <w:r w:rsidRPr="00245742">
        <w:rPr>
          <w:rStyle w:val="StyleBoldUnderline"/>
        </w:rPr>
        <w:t xml:space="preserve"> so that other countries might start paying for their own</w:t>
      </w:r>
      <w:r>
        <w:rPr>
          <w:rStyle w:val="StyleBoldUnderline"/>
        </w:rPr>
        <w:t xml:space="preserve"> </w:t>
      </w:r>
      <w:r w:rsidRPr="00245742">
        <w:rPr>
          <w:rStyle w:val="StyleBoldUnderline"/>
        </w:rPr>
        <w:t>defense.</w:t>
      </w:r>
      <w:r w:rsidRPr="00245742">
        <w:rPr>
          <w:sz w:val="16"/>
        </w:rPr>
        <w:t xml:space="preserve"> For the libertarians and liberals alike who desire a less interventionist military, </w:t>
      </w:r>
      <w:r w:rsidRPr="00245742">
        <w:rPr>
          <w:rStyle w:val="StyleBoldUnderline"/>
        </w:rPr>
        <w:t>spending limits wrought by a</w:t>
      </w:r>
      <w:r>
        <w:rPr>
          <w:rStyle w:val="StyleBoldUnderline"/>
        </w:rPr>
        <w:t xml:space="preserve"> </w:t>
      </w:r>
      <w:r w:rsidRPr="00245742">
        <w:rPr>
          <w:rStyle w:val="StyleBoldUnderline"/>
        </w:rPr>
        <w:t>default may well lead our politicians in a more cautious direction</w:t>
      </w:r>
      <w:r w:rsidRPr="00245742">
        <w:rPr>
          <w:sz w:val="16"/>
        </w:rPr>
        <w:t xml:space="preserve"> when it comes to foreign invasion.</w:t>
      </w:r>
    </w:p>
    <w:p w:rsidR="00F075FD" w:rsidRDefault="00F075FD" w:rsidP="00F075FD">
      <w:pPr>
        <w:rPr>
          <w:sz w:val="16"/>
        </w:rPr>
      </w:pPr>
    </w:p>
    <w:p w:rsidR="00F075FD" w:rsidRPr="00245742" w:rsidRDefault="00F075FD" w:rsidP="00F075FD">
      <w:pPr>
        <w:rPr>
          <w:sz w:val="16"/>
        </w:rPr>
      </w:pPr>
    </w:p>
    <w:p w:rsidR="00F075FD" w:rsidRDefault="00F075FD" w:rsidP="00F075FD"/>
    <w:p w:rsidR="009C0945" w:rsidRDefault="00F075FD" w:rsidP="009C0945">
      <w:pPr>
        <w:pStyle w:val="Heading2"/>
      </w:pPr>
      <w:r>
        <w:lastRenderedPageBreak/>
        <w:t>Obama Agenda/</w:t>
      </w:r>
      <w:r w:rsidR="009C0945">
        <w:t>Immigration</w:t>
      </w:r>
    </w:p>
    <w:p w:rsidR="00F075FD" w:rsidRDefault="00F075FD" w:rsidP="00F075FD"/>
    <w:p w:rsidR="00F075FD" w:rsidRDefault="00F075FD" w:rsidP="00F075FD">
      <w:pPr>
        <w:pStyle w:val="Heading3"/>
      </w:pPr>
      <w:r>
        <w:lastRenderedPageBreak/>
        <w:t>Impact – Obama 2</w:t>
      </w:r>
      <w:r w:rsidRPr="00543BB9">
        <w:rPr>
          <w:vertAlign w:val="superscript"/>
        </w:rPr>
        <w:t>ND</w:t>
      </w:r>
      <w:r>
        <w:t xml:space="preserve"> Term Agenda</w:t>
      </w:r>
    </w:p>
    <w:p w:rsidR="00F075FD" w:rsidRDefault="00F075FD" w:rsidP="00F075FD"/>
    <w:p w:rsidR="00F075FD" w:rsidRDefault="00F075FD" w:rsidP="00F075FD"/>
    <w:p w:rsidR="00F075FD" w:rsidRDefault="00F075FD" w:rsidP="00F075FD">
      <w:pPr>
        <w:pStyle w:val="Heading4"/>
      </w:pPr>
      <w:r>
        <w:t>Crisis over debt ceiling derails Obama’s entire 2</w:t>
      </w:r>
      <w:r w:rsidRPr="00543BB9">
        <w:rPr>
          <w:vertAlign w:val="superscript"/>
        </w:rPr>
        <w:t>nd</w:t>
      </w:r>
      <w:r>
        <w:t xml:space="preserve"> term agenda</w:t>
      </w:r>
    </w:p>
    <w:p w:rsidR="00F075FD" w:rsidRDefault="00F075FD" w:rsidP="00F075FD">
      <w:pPr>
        <w:rPr>
          <w:rStyle w:val="StyleStyleBold12pt"/>
          <w:b w:val="0"/>
        </w:rPr>
      </w:pPr>
      <w:r>
        <w:rPr>
          <w:rStyle w:val="StyleStyleBold12pt"/>
        </w:rPr>
        <w:t xml:space="preserve">Paletta, 13  </w:t>
      </w:r>
      <w:r>
        <w:rPr>
          <w:rStyle w:val="StyleStyleBold12pt"/>
          <w:b w:val="0"/>
        </w:rPr>
        <w:t xml:space="preserve">(Damian, covers economic policy for The Wall Street Journal's Washington bureau. His areas of coverage include the federal budget, tax and spending policy, the White House, Treasury Department, and Congress, Wall Street Journal, 6/30, </w:t>
      </w:r>
      <w:hyperlink r:id="rId52" w:history="1">
        <w:r w:rsidRPr="004F4EC3">
          <w:rPr>
            <w:rStyle w:val="Hyperlink"/>
          </w:rPr>
          <w:t>http://online.wsj.com/article/SB10001424127887323689204578569833242567970.html</w:t>
        </w:r>
      </w:hyperlink>
      <w:r>
        <w:rPr>
          <w:rStyle w:val="StyleStyleBold12pt"/>
          <w:b w:val="0"/>
        </w:rPr>
        <w:t>)</w:t>
      </w:r>
    </w:p>
    <w:p w:rsidR="00F075FD" w:rsidRDefault="00F075FD" w:rsidP="00F075FD"/>
    <w:p w:rsidR="00F075FD" w:rsidRPr="00543BB9" w:rsidRDefault="00F075FD" w:rsidP="00F075FD">
      <w:r w:rsidRPr="00543BB9">
        <w:rPr>
          <w:sz w:val="16"/>
        </w:rPr>
        <w:t xml:space="preserve">Punt. </w:t>
      </w:r>
      <w:r w:rsidRPr="000B5F4B">
        <w:rPr>
          <w:rStyle w:val="StyleBoldUnderline"/>
        </w:rPr>
        <w:t>The White House</w:t>
      </w:r>
      <w:r w:rsidRPr="00543BB9">
        <w:rPr>
          <w:sz w:val="16"/>
        </w:rPr>
        <w:t xml:space="preserve"> </w:t>
      </w:r>
      <w:r w:rsidRPr="000B5F4B">
        <w:rPr>
          <w:rStyle w:val="StyleBoldUnderline"/>
        </w:rPr>
        <w:t xml:space="preserve">says it won't negotiate but also doesn't want a politically </w:t>
      </w:r>
      <w:r w:rsidRPr="00543BB9">
        <w:rPr>
          <w:rStyle w:val="StyleBoldUnderline"/>
        </w:rPr>
        <w:t>created financial crisis to</w:t>
      </w:r>
      <w:r w:rsidRPr="000B5F4B">
        <w:rPr>
          <w:rStyle w:val="StyleBoldUnderline"/>
        </w:rPr>
        <w:t xml:space="preserve"> </w:t>
      </w:r>
      <w:r w:rsidRPr="00543BB9">
        <w:rPr>
          <w:rStyle w:val="Emphasis"/>
        </w:rPr>
        <w:t>derail Mr. Obama's second-term agenda</w:t>
      </w:r>
      <w:r w:rsidRPr="000B5F4B">
        <w:rPr>
          <w:rStyle w:val="StyleBoldUnderline"/>
        </w:rPr>
        <w:t>.</w:t>
      </w:r>
      <w:r w:rsidRPr="00543BB9">
        <w:rPr>
          <w:sz w:val="16"/>
        </w:rPr>
        <w:t xml:space="preserve"> Some Senate Democrats, particularly those facing re-election in 2014, decide they need something to show for a vote to raise the debt ceiling, which could be used in campaign ads against them. They propose midsize deficit reductions, </w:t>
      </w:r>
      <w:r w:rsidRPr="00543BB9">
        <w:t>via spending cuts and tax changes, that reduce the deficit by roughly $500 billion over 10 years. Mr. Boehner persuades many</w:t>
      </w:r>
      <w:r w:rsidRPr="00543BB9">
        <w:rPr>
          <w:rStyle w:val="StyleBoldUnderline"/>
        </w:rPr>
        <w:t xml:space="preserve"> rank-and-file House </w:t>
      </w:r>
      <w:r w:rsidRPr="00543BB9">
        <w:t>Republicans not to risk taking a stand that</w:t>
      </w:r>
      <w:r w:rsidRPr="00543BB9">
        <w:rPr>
          <w:rStyle w:val="StyleBoldUnderline"/>
        </w:rPr>
        <w:t xml:space="preserve"> could lead to a stock-market </w:t>
      </w:r>
      <w:r w:rsidRPr="00543BB9">
        <w:rPr>
          <w:rStyle w:val="Emphasis"/>
        </w:rPr>
        <w:t>plunge</w:t>
      </w:r>
      <w:r w:rsidRPr="00543BB9">
        <w:rPr>
          <w:sz w:val="16"/>
        </w:rPr>
        <w:t xml:space="preserve">, </w:t>
      </w:r>
      <w:r w:rsidRPr="00543BB9">
        <w:t>worried that a negative reaction could harm them at the ballot in 2014. They offer their own proposed budget changes but avoid politically charged issues like the health law. Negotiations go down to the wire—both sides must look like they are holding out for the best possible deal—but the House proposal is similar enough to the Senate plan that Democrats and Republicans hash out a compromise that raises the debt ceiling $500 billion or so. Then they revisit the whole issue again sometime in 2014 or 2015. Chance of this happening: 65%</w:t>
      </w:r>
    </w:p>
    <w:p w:rsidR="00F075FD" w:rsidRPr="00F075FD" w:rsidRDefault="00F075FD" w:rsidP="00F075FD"/>
    <w:p w:rsidR="00F075FD" w:rsidRDefault="00F075FD" w:rsidP="00F075FD"/>
    <w:p w:rsidR="009C0945" w:rsidRDefault="009C0945" w:rsidP="009C0945">
      <w:pPr>
        <w:pStyle w:val="Heading3"/>
      </w:pPr>
      <w:r>
        <w:lastRenderedPageBreak/>
        <w:t>Frontline</w:t>
      </w:r>
    </w:p>
    <w:p w:rsidR="002A1DA1" w:rsidRPr="002A1DA1" w:rsidRDefault="009C0945" w:rsidP="002A1DA1">
      <w:pPr>
        <w:pStyle w:val="Heading4"/>
      </w:pPr>
      <w:r>
        <w:t>Quick Debt ceiling resolution allows CIR passage</w:t>
      </w:r>
      <w:r w:rsidR="002A1DA1">
        <w:t xml:space="preserve"> – reverses status quo time crunch</w:t>
      </w:r>
    </w:p>
    <w:p w:rsidR="009C0945" w:rsidRDefault="009C0945" w:rsidP="009C0945">
      <w:pPr>
        <w:rPr>
          <w:rStyle w:val="StyleStyleBold12pt"/>
        </w:rPr>
      </w:pPr>
      <w:r>
        <w:rPr>
          <w:rStyle w:val="StyleStyleBold12pt"/>
        </w:rPr>
        <w:t>Matthews 7/10</w:t>
      </w:r>
    </w:p>
    <w:p w:rsidR="009C0945" w:rsidRDefault="009C0945" w:rsidP="00641776">
      <w:r w:rsidRPr="00641776">
        <w:t xml:space="preserve">[Laura, </w:t>
      </w:r>
      <w:r w:rsidR="00641776" w:rsidRPr="00641776">
        <w:t xml:space="preserve">economics correspondent for the International Business Times, “Looming Debt Ceiling, Budget Talks Could Help Kill 2013 Immigration Reform,” IBT, 2013, </w:t>
      </w:r>
      <w:hyperlink r:id="rId53" w:history="1">
        <w:r w:rsidR="00641776" w:rsidRPr="00641776">
          <w:rPr>
            <w:rStyle w:val="Hyperlink"/>
          </w:rPr>
          <w:t>http://www.ibtimes.com/looming-debt-ceiling-budget-talks-could-help-kill-2013-immigration-reform-1339789</w:t>
        </w:r>
      </w:hyperlink>
      <w:r w:rsidR="00641776" w:rsidRPr="00641776">
        <w:t>]</w:t>
      </w:r>
    </w:p>
    <w:p w:rsidR="000071DA" w:rsidRPr="00641776" w:rsidRDefault="000071DA" w:rsidP="00641776"/>
    <w:p w:rsidR="00641776" w:rsidRDefault="000071DA" w:rsidP="000071DA">
      <w:pPr>
        <w:rPr>
          <w:sz w:val="14"/>
        </w:rPr>
      </w:pPr>
      <w:r w:rsidRPr="00DF213D">
        <w:rPr>
          <w:sz w:val="14"/>
        </w:rPr>
        <w:t xml:space="preserve">House Republicans are meeting Wednesday to decide on a 2013 immigration reform strategy, but the </w:t>
      </w:r>
      <w:r w:rsidRPr="00B45B4C">
        <w:rPr>
          <w:rStyle w:val="StyleBoldUnderline"/>
        </w:rPr>
        <w:t>prospects</w:t>
      </w:r>
      <w:r w:rsidRPr="00DF213D">
        <w:rPr>
          <w:sz w:val="14"/>
        </w:rPr>
        <w:t xml:space="preserve"> that an </w:t>
      </w:r>
      <w:r w:rsidRPr="00B45B4C">
        <w:rPr>
          <w:rStyle w:val="StyleBoldUnderline"/>
        </w:rPr>
        <w:t>immigration</w:t>
      </w:r>
      <w:r w:rsidRPr="00DF213D">
        <w:rPr>
          <w:sz w:val="14"/>
        </w:rPr>
        <w:t xml:space="preserve"> bill </w:t>
      </w:r>
      <w:r w:rsidRPr="00B45B4C">
        <w:rPr>
          <w:rStyle w:val="StyleBoldUnderline"/>
        </w:rPr>
        <w:t>will ever make it to</w:t>
      </w:r>
      <w:r w:rsidRPr="00DF213D">
        <w:rPr>
          <w:sz w:val="14"/>
        </w:rPr>
        <w:t xml:space="preserve"> President Barack </w:t>
      </w:r>
      <w:r w:rsidRPr="00B45B4C">
        <w:rPr>
          <w:rStyle w:val="StyleBoldUnderline"/>
        </w:rPr>
        <w:t xml:space="preserve">Obama’s desk </w:t>
      </w:r>
      <w:r w:rsidRPr="00DF213D">
        <w:rPr>
          <w:rStyle w:val="Emphasis"/>
        </w:rPr>
        <w:t>seems less and less likely</w:t>
      </w:r>
      <w:r w:rsidRPr="00B45B4C">
        <w:rPr>
          <w:rStyle w:val="StyleBoldUnderline"/>
        </w:rPr>
        <w:t xml:space="preserve">. </w:t>
      </w:r>
      <w:r w:rsidRPr="00DF213D">
        <w:rPr>
          <w:sz w:val="14"/>
        </w:rPr>
        <w:t xml:space="preserve">And that’s partly </w:t>
      </w:r>
      <w:r w:rsidRPr="00DF213D">
        <w:rPr>
          <w:rStyle w:val="StyleBoldUnderline"/>
        </w:rPr>
        <w:t xml:space="preserve">because of </w:t>
      </w:r>
      <w:r w:rsidRPr="00DF213D">
        <w:rPr>
          <w:sz w:val="14"/>
        </w:rPr>
        <w:t xml:space="preserve">two other big issues looming: </w:t>
      </w:r>
      <w:r w:rsidRPr="00DF213D">
        <w:rPr>
          <w:rStyle w:val="StyleBoldUnderline"/>
        </w:rPr>
        <w:t>the debt ceiling</w:t>
      </w:r>
      <w:r w:rsidRPr="00DF213D">
        <w:rPr>
          <w:sz w:val="14"/>
        </w:rPr>
        <w:t xml:space="preserve"> and the budget. US </w:t>
      </w:r>
      <w:r w:rsidRPr="00DF213D">
        <w:rPr>
          <w:rStyle w:val="Emphasis"/>
        </w:rPr>
        <w:t>Debt Ceiling Debate May Help Kill Immigration</w:t>
      </w:r>
      <w:r w:rsidRPr="00B45B4C">
        <w:rPr>
          <w:rStyle w:val="StyleBoldUnderline"/>
        </w:rPr>
        <w:t xml:space="preserve"> Reform</w:t>
      </w:r>
      <w:r w:rsidRPr="00DF213D">
        <w:rPr>
          <w:sz w:val="14"/>
        </w:rPr>
        <w:t xml:space="preserve"> Compared to the debt ceiling debacle of the summer of 2011, there is relative composure on Capitol Hill now, since the </w:t>
      </w:r>
      <w:r w:rsidRPr="00B45B4C">
        <w:rPr>
          <w:rStyle w:val="StyleBoldUnderline"/>
        </w:rPr>
        <w:t xml:space="preserve">debt ceiling negotiations </w:t>
      </w:r>
      <w:r w:rsidRPr="00DF213D">
        <w:rPr>
          <w:sz w:val="14"/>
        </w:rPr>
        <w:t xml:space="preserve">that </w:t>
      </w:r>
      <w:r w:rsidRPr="00B45B4C">
        <w:rPr>
          <w:rStyle w:val="StyleBoldUnderline"/>
        </w:rPr>
        <w:t>caused a summer showdown</w:t>
      </w:r>
      <w:r w:rsidRPr="00DF213D">
        <w:rPr>
          <w:sz w:val="14"/>
        </w:rPr>
        <w:t xml:space="preserve"> two years ago </w:t>
      </w:r>
      <w:r w:rsidRPr="00B45B4C">
        <w:rPr>
          <w:rStyle w:val="StyleBoldUnderline"/>
        </w:rPr>
        <w:t xml:space="preserve">have shifted </w:t>
      </w:r>
      <w:r w:rsidRPr="00DF213D">
        <w:rPr>
          <w:rStyle w:val="Emphasis"/>
        </w:rPr>
        <w:t>to a likely fall brawl</w:t>
      </w:r>
      <w:r w:rsidRPr="00DF213D">
        <w:rPr>
          <w:sz w:val="14"/>
        </w:rPr>
        <w:t xml:space="preserve">. Thanks to improvement in revenues and the “extraordinary measures” the Treasury has taken to manage its cash and borrowing, </w:t>
      </w:r>
      <w:r w:rsidRPr="00B45B4C">
        <w:rPr>
          <w:rStyle w:val="StyleBoldUnderline"/>
        </w:rPr>
        <w:t>the U.S. will</w:t>
      </w:r>
      <w:r w:rsidRPr="00DF213D">
        <w:rPr>
          <w:sz w:val="14"/>
        </w:rPr>
        <w:t xml:space="preserve"> avoid </w:t>
      </w:r>
      <w:r w:rsidRPr="00B45B4C">
        <w:rPr>
          <w:rStyle w:val="StyleBoldUnderline"/>
        </w:rPr>
        <w:t>hit</w:t>
      </w:r>
      <w:r w:rsidRPr="00DF213D">
        <w:rPr>
          <w:sz w:val="14"/>
        </w:rPr>
        <w:t xml:space="preserve">ting </w:t>
      </w:r>
      <w:r w:rsidRPr="00B45B4C">
        <w:rPr>
          <w:rStyle w:val="StyleBoldUnderline"/>
        </w:rPr>
        <w:t>its debt ceiling</w:t>
      </w:r>
      <w:r w:rsidRPr="00DF213D">
        <w:rPr>
          <w:sz w:val="14"/>
        </w:rPr>
        <w:t xml:space="preserve"> until after </w:t>
      </w:r>
      <w:r w:rsidRPr="00B45B4C">
        <w:rPr>
          <w:rStyle w:val="StyleBoldUnderline"/>
        </w:rPr>
        <w:t xml:space="preserve">Labor Day. </w:t>
      </w:r>
      <w:r w:rsidRPr="00DF213D">
        <w:rPr>
          <w:sz w:val="14"/>
        </w:rPr>
        <w:t xml:space="preserve">The nonpartisan Congressional Budget Office has projected a deficit reduction that will bring the shortfall down to about $642 billion this year, the least since 2008 and less than half, as a percentage of the economy, what it was in 2009. But the CBO also said those extraordinary measures will likely be exhausted around October or November. That said, </w:t>
      </w:r>
      <w:r w:rsidRPr="00B45B4C">
        <w:rPr>
          <w:rStyle w:val="StyleBoldUnderline"/>
        </w:rPr>
        <w:t xml:space="preserve">chances are, if the House and Senate haven't gotten immigration bills into conference by the August recess, immigration reform </w:t>
      </w:r>
      <w:r w:rsidRPr="00DF213D">
        <w:rPr>
          <w:rStyle w:val="Emphasis"/>
        </w:rPr>
        <w:t>will be pushed to the back burner,</w:t>
      </w:r>
      <w:r w:rsidRPr="00B45B4C">
        <w:rPr>
          <w:rStyle w:val="StyleBoldUnderline"/>
        </w:rPr>
        <w:t xml:space="preserve"> in favor of issues</w:t>
      </w:r>
      <w:r w:rsidRPr="00DF213D">
        <w:rPr>
          <w:sz w:val="14"/>
        </w:rPr>
        <w:t xml:space="preserve"> that the </w:t>
      </w:r>
      <w:r w:rsidRPr="00B45B4C">
        <w:rPr>
          <w:rStyle w:val="StyleBoldUnderline"/>
        </w:rPr>
        <w:t>Republicans</w:t>
      </w:r>
      <w:r w:rsidRPr="00DF213D">
        <w:rPr>
          <w:sz w:val="14"/>
        </w:rPr>
        <w:t xml:space="preserve"> who control the House </w:t>
      </w:r>
      <w:r w:rsidRPr="00B45B4C">
        <w:rPr>
          <w:rStyle w:val="StyleBoldUnderline"/>
        </w:rPr>
        <w:t>perceive as far more pressing</w:t>
      </w:r>
      <w:r w:rsidRPr="00DF213D">
        <w:rPr>
          <w:sz w:val="14"/>
        </w:rPr>
        <w:t xml:space="preserve">. Republicans know acting on immigration reform is essential for the party’s long-term survival. But </w:t>
      </w:r>
      <w:r w:rsidRPr="00B45B4C">
        <w:rPr>
          <w:rStyle w:val="StyleBoldUnderline"/>
        </w:rPr>
        <w:t>in the shorter term they are likely going to hit Democrats where it could hurt</w:t>
      </w:r>
      <w:r w:rsidRPr="00DF213D">
        <w:rPr>
          <w:sz w:val="14"/>
        </w:rPr>
        <w:t xml:space="preserve"> in the 2014 midterms -- the one-year delay of the Obamacare employer mandate. For US House</w:t>
      </w:r>
      <w:r w:rsidRPr="00B45B4C">
        <w:rPr>
          <w:rStyle w:val="StyleBoldUnderline"/>
        </w:rPr>
        <w:t xml:space="preserve">, Immigration </w:t>
      </w:r>
      <w:r w:rsidRPr="00DF213D">
        <w:rPr>
          <w:rStyle w:val="Emphasis"/>
        </w:rPr>
        <w:t>Reform Is A Low-Priority Item</w:t>
      </w:r>
      <w:r w:rsidRPr="00B45B4C">
        <w:rPr>
          <w:rStyle w:val="StyleBoldUnderline"/>
        </w:rPr>
        <w:t xml:space="preserve"> “Things will get ugly in September</w:t>
      </w:r>
      <w:r w:rsidRPr="00DF213D">
        <w:rPr>
          <w:sz w:val="14"/>
        </w:rPr>
        <w:t xml:space="preserve">, in the fall, </w:t>
      </w:r>
      <w:r w:rsidRPr="00B45B4C">
        <w:rPr>
          <w:rStyle w:val="StyleBoldUnderline"/>
        </w:rPr>
        <w:t>and</w:t>
      </w:r>
      <w:r w:rsidRPr="00DF213D">
        <w:rPr>
          <w:sz w:val="14"/>
        </w:rPr>
        <w:t xml:space="preserve"> I think </w:t>
      </w:r>
      <w:r w:rsidRPr="00DF213D">
        <w:rPr>
          <w:rStyle w:val="Emphasis"/>
        </w:rPr>
        <w:t>it will have a negative impact on immigration</w:t>
      </w:r>
      <w:r w:rsidRPr="00DF213D">
        <w:rPr>
          <w:sz w:val="14"/>
        </w:rPr>
        <w:t xml:space="preserve"> reform legislation in the House,” said Steve Bell, senior director for the Economic Policy Project at the Bipartisan Policy Center. “I hate to say that, but </w:t>
      </w:r>
      <w:r w:rsidRPr="00B45B4C">
        <w:rPr>
          <w:rStyle w:val="StyleBoldUnderline"/>
        </w:rPr>
        <w:t>I think it will.” The reason, said Bell</w:t>
      </w:r>
      <w:r w:rsidRPr="00DF213D">
        <w:rPr>
          <w:sz w:val="14"/>
        </w:rPr>
        <w:t xml:space="preserve">, a former staff director of the Senate Budget Committee, </w:t>
      </w:r>
      <w:r w:rsidRPr="00B45B4C">
        <w:rPr>
          <w:rStyle w:val="StyleBoldUnderline"/>
        </w:rPr>
        <w:t>is that immigration reform involves money</w:t>
      </w:r>
      <w:r w:rsidRPr="00DF213D">
        <w:rPr>
          <w:sz w:val="14"/>
        </w:rPr>
        <w:t xml:space="preserve">. It took a “border surge” bill costing more than $30 billion, written by two Republican senators and establishing tighter controls, to attract 14 of their colleagues to the broader immigration legislation that passed the Senate 68-32 last month. Aside from a fight about money, Bell thinks there will also be a fight over the legalization process for undocumented immigrants that many conservatives label as “amnesty.” Bell is not the only one who thinks </w:t>
      </w:r>
      <w:r w:rsidRPr="00DF213D">
        <w:rPr>
          <w:rStyle w:val="Emphasis"/>
        </w:rPr>
        <w:t>time isn’t on the side of immigration</w:t>
      </w:r>
      <w:r w:rsidRPr="00B45B4C">
        <w:rPr>
          <w:rStyle w:val="StyleBoldUnderline"/>
        </w:rPr>
        <w:t xml:space="preserve"> reform this year</w:t>
      </w:r>
      <w:r w:rsidRPr="00DF213D">
        <w:rPr>
          <w:sz w:val="14"/>
        </w:rPr>
        <w:t xml:space="preserve">. That’s also the sentiment shared by Republican strategist Ron </w:t>
      </w:r>
      <w:r w:rsidRPr="00B45B4C">
        <w:rPr>
          <w:rStyle w:val="StyleBoldUnderline"/>
        </w:rPr>
        <w:t>Bonjean</w:t>
      </w:r>
      <w:r w:rsidRPr="00DF213D">
        <w:rPr>
          <w:sz w:val="14"/>
        </w:rPr>
        <w:t xml:space="preserve"> of Singer Bonjean Strategies in Washington, who </w:t>
      </w:r>
      <w:r w:rsidRPr="00B45B4C">
        <w:rPr>
          <w:rStyle w:val="StyleBoldUnderline"/>
        </w:rPr>
        <w:t xml:space="preserve">said the </w:t>
      </w:r>
      <w:r w:rsidRPr="00DF213D">
        <w:rPr>
          <w:rStyle w:val="Emphasis"/>
        </w:rPr>
        <w:t>debt ceiling will consume a lot of time</w:t>
      </w:r>
      <w:r w:rsidRPr="00DF213D">
        <w:rPr>
          <w:sz w:val="14"/>
        </w:rPr>
        <w:t xml:space="preserve">. For him, the Republicans’ </w:t>
      </w:r>
      <w:r w:rsidRPr="00B45B4C">
        <w:rPr>
          <w:rStyle w:val="StyleBoldUnderline"/>
        </w:rPr>
        <w:t>immigration reform strategy is evolving</w:t>
      </w:r>
      <w:r w:rsidRPr="00DF213D">
        <w:rPr>
          <w:sz w:val="14"/>
        </w:rPr>
        <w:t>. But there's no need to scramble on that issue yet. “</w:t>
      </w:r>
      <w:r w:rsidRPr="00B45B4C">
        <w:rPr>
          <w:rStyle w:val="StyleBoldUnderline"/>
        </w:rPr>
        <w:t xml:space="preserve">It becomes harder after Labor Day </w:t>
      </w:r>
      <w:r w:rsidRPr="00DF213D">
        <w:rPr>
          <w:rStyle w:val="Emphasis"/>
        </w:rPr>
        <w:t>because we’re dealing with the debt ceiling</w:t>
      </w:r>
      <w:r w:rsidRPr="00DF213D">
        <w:rPr>
          <w:sz w:val="14"/>
        </w:rPr>
        <w:t>,” Bonjean said. “</w:t>
      </w:r>
      <w:r w:rsidRPr="00B45B4C">
        <w:rPr>
          <w:rStyle w:val="StyleBoldUnderline"/>
        </w:rPr>
        <w:t>Because</w:t>
      </w:r>
      <w:r w:rsidRPr="00DF213D">
        <w:rPr>
          <w:sz w:val="14"/>
        </w:rPr>
        <w:t xml:space="preserve"> we’re facing </w:t>
      </w:r>
      <w:r w:rsidRPr="00B45B4C">
        <w:rPr>
          <w:rStyle w:val="StyleBoldUnderline"/>
        </w:rPr>
        <w:t>an election year it’s</w:t>
      </w:r>
      <w:r w:rsidRPr="00DF213D">
        <w:rPr>
          <w:sz w:val="14"/>
        </w:rPr>
        <w:t xml:space="preserve"> just </w:t>
      </w:r>
      <w:r w:rsidRPr="00B45B4C">
        <w:rPr>
          <w:rStyle w:val="StyleBoldUnderline"/>
        </w:rPr>
        <w:t>going to be very, very difficult</w:t>
      </w:r>
      <w:r w:rsidRPr="00DF213D">
        <w:rPr>
          <w:sz w:val="14"/>
        </w:rPr>
        <w:t xml:space="preserve"> for Congress to get something to the president’s desk by the end of this year, especially </w:t>
      </w:r>
      <w:r w:rsidRPr="00DF213D">
        <w:rPr>
          <w:rStyle w:val="StyleBoldUnderline"/>
        </w:rPr>
        <w:t xml:space="preserve">when they have a fiscal crisis </w:t>
      </w:r>
      <w:r w:rsidRPr="00DF213D">
        <w:rPr>
          <w:sz w:val="14"/>
        </w:rPr>
        <w:t>on their hands.”</w:t>
      </w:r>
    </w:p>
    <w:p w:rsidR="00CA748A" w:rsidRDefault="00CA748A" w:rsidP="00CA748A">
      <w:pPr>
        <w:pStyle w:val="Heading4"/>
        <w:jc w:val="center"/>
      </w:pPr>
      <w:r>
        <w:t>[Insert CIR Modules]</w:t>
      </w:r>
    </w:p>
    <w:p w:rsidR="00E36A05" w:rsidRDefault="00E36A05" w:rsidP="00E36A05">
      <w:pPr>
        <w:pStyle w:val="Heading3"/>
      </w:pPr>
      <w:r>
        <w:lastRenderedPageBreak/>
        <w:t>IL Extension – Debt Ceiling First</w:t>
      </w:r>
    </w:p>
    <w:p w:rsidR="00E36A05" w:rsidRDefault="00E36A05" w:rsidP="00E36A05">
      <w:pPr>
        <w:pStyle w:val="Heading4"/>
      </w:pPr>
      <w:r>
        <w:t>Debt Ceiling comes first and blocks CIR</w:t>
      </w:r>
    </w:p>
    <w:p w:rsidR="00E36A05" w:rsidRDefault="00E36A05" w:rsidP="00E36A05">
      <w:pPr>
        <w:rPr>
          <w:rStyle w:val="StyleStyleBold12pt"/>
        </w:rPr>
      </w:pPr>
      <w:r>
        <w:rPr>
          <w:rStyle w:val="StyleStyleBold12pt"/>
        </w:rPr>
        <w:t>Logiurato 13</w:t>
      </w:r>
    </w:p>
    <w:p w:rsidR="00E36A05" w:rsidRPr="00E36A05" w:rsidRDefault="00E36A05" w:rsidP="00E36A05">
      <w:r w:rsidRPr="00E36A05">
        <w:t xml:space="preserve">[Brett, syndicated political reporter, “We're in for a Long Fight over the Debt Ceiling before There's A Resolution on Immigration,” Business Insider, 7/11, </w:t>
      </w:r>
      <w:hyperlink r:id="rId54" w:anchor="ixzz2ZQS0B6io" w:history="1">
        <w:r w:rsidRPr="00E36A05">
          <w:rPr>
            <w:rStyle w:val="Hyperlink"/>
          </w:rPr>
          <w:t>http://www.businessinsider.com/immigration-reform-debt-ceiling-house-republicans-john-boehner-2013-7#ixzz2ZQS0B6io</w:t>
        </w:r>
      </w:hyperlink>
      <w:r w:rsidRPr="00E36A05">
        <w:t>]</w:t>
      </w:r>
    </w:p>
    <w:p w:rsidR="00E36A05" w:rsidRPr="00E36A05" w:rsidRDefault="00E36A05" w:rsidP="00E36A05">
      <w:pPr>
        <w:rPr>
          <w:b/>
          <w:bCs/>
          <w:sz w:val="26"/>
        </w:rPr>
      </w:pPr>
      <w:r>
        <w:tab/>
      </w:r>
    </w:p>
    <w:p w:rsidR="00E36A05" w:rsidRPr="00E36A05" w:rsidRDefault="00E36A05" w:rsidP="00E36A05">
      <w:pPr>
        <w:rPr>
          <w:sz w:val="16"/>
        </w:rPr>
      </w:pPr>
      <w:r w:rsidRPr="00E36A05">
        <w:rPr>
          <w:rStyle w:val="StyleBoldUnderline"/>
        </w:rPr>
        <w:t>The House</w:t>
      </w:r>
      <w:r w:rsidRPr="00E36A05">
        <w:rPr>
          <w:sz w:val="16"/>
        </w:rPr>
        <w:t xml:space="preserve"> of Representatives </w:t>
      </w:r>
      <w:r w:rsidRPr="00E36A05">
        <w:rPr>
          <w:rStyle w:val="Emphasis"/>
        </w:rPr>
        <w:t>will not</w:t>
      </w:r>
      <w:r w:rsidRPr="00E36A05">
        <w:rPr>
          <w:rStyle w:val="StyleBoldUnderline"/>
        </w:rPr>
        <w:t xml:space="preserve"> tackle </w:t>
      </w:r>
      <w:r w:rsidRPr="00E36A05">
        <w:rPr>
          <w:sz w:val="16"/>
        </w:rPr>
        <w:t xml:space="preserve">the issue of overhauling the nation's </w:t>
      </w:r>
      <w:r w:rsidRPr="00E36A05">
        <w:rPr>
          <w:rStyle w:val="StyleBoldUnderline"/>
        </w:rPr>
        <w:t>immigration</w:t>
      </w:r>
      <w:r w:rsidRPr="00E36A05">
        <w:rPr>
          <w:sz w:val="16"/>
        </w:rPr>
        <w:t xml:space="preserve"> laws </w:t>
      </w:r>
      <w:r w:rsidRPr="00E36A05">
        <w:rPr>
          <w:rStyle w:val="StyleBoldUnderline"/>
        </w:rPr>
        <w:t>before the</w:t>
      </w:r>
      <w:r w:rsidRPr="00E36A05">
        <w:rPr>
          <w:sz w:val="16"/>
        </w:rPr>
        <w:t xml:space="preserve"> annual </w:t>
      </w:r>
      <w:r w:rsidRPr="00E36A05">
        <w:rPr>
          <w:rStyle w:val="StyleBoldUnderline"/>
        </w:rPr>
        <w:t>August recess</w:t>
      </w:r>
      <w:r w:rsidRPr="00E36A05">
        <w:rPr>
          <w:sz w:val="16"/>
        </w:rPr>
        <w:t xml:space="preserve"> — </w:t>
      </w:r>
      <w:r w:rsidRPr="00E36A05">
        <w:rPr>
          <w:rStyle w:val="StyleBoldUnderline"/>
        </w:rPr>
        <w:t xml:space="preserve">and it's likely that any resolution </w:t>
      </w:r>
      <w:r w:rsidRPr="00E36A05">
        <w:rPr>
          <w:rStyle w:val="Emphasis"/>
        </w:rPr>
        <w:t>will come after</w:t>
      </w:r>
      <w:r w:rsidRPr="00E36A05">
        <w:rPr>
          <w:sz w:val="16"/>
        </w:rPr>
        <w:t xml:space="preserve"> what could be </w:t>
      </w:r>
      <w:r w:rsidRPr="00E36A05">
        <w:rPr>
          <w:rStyle w:val="StyleBoldUnderline"/>
        </w:rPr>
        <w:t xml:space="preserve">a </w:t>
      </w:r>
      <w:r w:rsidRPr="00E36A05">
        <w:rPr>
          <w:rStyle w:val="Emphasis"/>
        </w:rPr>
        <w:t>long, protracted fight</w:t>
      </w:r>
      <w:r w:rsidRPr="00E36A05">
        <w:rPr>
          <w:rStyle w:val="StyleBoldUnderline"/>
        </w:rPr>
        <w:t xml:space="preserve"> over raising the nation's debt ceiling</w:t>
      </w:r>
      <w:r w:rsidRPr="00E36A05">
        <w:rPr>
          <w:sz w:val="16"/>
        </w:rPr>
        <w:t xml:space="preserve">. A House </w:t>
      </w:r>
      <w:r w:rsidRPr="00E36A05">
        <w:rPr>
          <w:rStyle w:val="StyleBoldUnderline"/>
        </w:rPr>
        <w:t>GOP</w:t>
      </w:r>
      <w:r w:rsidRPr="00E36A05">
        <w:rPr>
          <w:sz w:val="16"/>
        </w:rPr>
        <w:t xml:space="preserve"> aide </w:t>
      </w:r>
      <w:r w:rsidRPr="00E36A05">
        <w:rPr>
          <w:rStyle w:val="StyleBoldUnderline"/>
        </w:rPr>
        <w:t>said</w:t>
      </w:r>
      <w:r w:rsidRPr="00E36A05">
        <w:rPr>
          <w:sz w:val="16"/>
        </w:rPr>
        <w:t xml:space="preserve"> that while it could move on its piece-by-piece approach to immigration legislation</w:t>
      </w:r>
      <w:r w:rsidRPr="00E36A05">
        <w:rPr>
          <w:rStyle w:val="StyleBoldUnderline"/>
        </w:rPr>
        <w:t>, a final resolution</w:t>
      </w:r>
      <w:r w:rsidRPr="00E36A05">
        <w:rPr>
          <w:sz w:val="16"/>
        </w:rPr>
        <w:t xml:space="preserve"> — an "end game" to the immigration debate — </w:t>
      </w:r>
      <w:r w:rsidRPr="00E36A05">
        <w:rPr>
          <w:rStyle w:val="StyleBoldUnderline"/>
        </w:rPr>
        <w:t xml:space="preserve">probably </w:t>
      </w:r>
      <w:r w:rsidRPr="00E36A05">
        <w:rPr>
          <w:rStyle w:val="Emphasis"/>
        </w:rPr>
        <w:t>won't come before the end</w:t>
      </w:r>
      <w:r w:rsidRPr="00E36A05">
        <w:rPr>
          <w:rStyle w:val="StyleBoldUnderline"/>
        </w:rPr>
        <w:t xml:space="preserve"> of the year</w:t>
      </w:r>
      <w:r w:rsidRPr="00E36A05">
        <w:rPr>
          <w:sz w:val="16"/>
        </w:rPr>
        <w:t xml:space="preserve">. </w:t>
      </w:r>
      <w:r w:rsidRPr="00E36A05">
        <w:rPr>
          <w:rStyle w:val="StyleBoldUnderline"/>
        </w:rPr>
        <w:t>The delay raises new questions about the likelihood of</w:t>
      </w:r>
      <w:r w:rsidRPr="00E36A05">
        <w:rPr>
          <w:sz w:val="16"/>
        </w:rPr>
        <w:t xml:space="preserve"> an </w:t>
      </w:r>
      <w:r w:rsidRPr="00E36A05">
        <w:rPr>
          <w:rStyle w:val="StyleBoldUnderline"/>
        </w:rPr>
        <w:t>immigration</w:t>
      </w:r>
      <w:r w:rsidRPr="00E36A05">
        <w:rPr>
          <w:sz w:val="16"/>
        </w:rPr>
        <w:t xml:space="preserve"> reform bill becoming law by the end of this year, </w:t>
      </w:r>
      <w:r w:rsidRPr="00E36A05">
        <w:rPr>
          <w:rStyle w:val="StyleBoldUnderline"/>
        </w:rPr>
        <w:t xml:space="preserve">given </w:t>
      </w:r>
      <w:r w:rsidRPr="00E36A05">
        <w:rPr>
          <w:rStyle w:val="Emphasis"/>
        </w:rPr>
        <w:t>both time constraints</w:t>
      </w:r>
      <w:r w:rsidRPr="00E36A05">
        <w:rPr>
          <w:rStyle w:val="StyleBoldUnderline"/>
        </w:rPr>
        <w:t xml:space="preserve"> and whether this fall's </w:t>
      </w:r>
      <w:r w:rsidRPr="00E36A05">
        <w:rPr>
          <w:rStyle w:val="Emphasis"/>
        </w:rPr>
        <w:t>partisan squabbles</w:t>
      </w:r>
      <w:r w:rsidRPr="00E36A05">
        <w:rPr>
          <w:rStyle w:val="StyleBoldUnderline"/>
        </w:rPr>
        <w:t xml:space="preserve"> over budget issues will affect immigration legislation</w:t>
      </w:r>
      <w:r w:rsidRPr="00E36A05">
        <w:rPr>
          <w:sz w:val="16"/>
        </w:rPr>
        <w:t xml:space="preserve">. </w:t>
      </w:r>
    </w:p>
    <w:p w:rsidR="00E36A05" w:rsidRDefault="00E36A05" w:rsidP="00E36A05"/>
    <w:p w:rsidR="0043554D" w:rsidRDefault="00E36A05" w:rsidP="00E36A05">
      <w:pPr>
        <w:pStyle w:val="Heading3"/>
      </w:pPr>
      <w:r>
        <w:lastRenderedPageBreak/>
        <w:t xml:space="preserve">IL Extension – </w:t>
      </w:r>
      <w:r w:rsidR="0043554D" w:rsidRPr="0043554D">
        <w:t>Ceiling T/O with CIR</w:t>
      </w:r>
    </w:p>
    <w:p w:rsidR="0043554D" w:rsidRPr="0043554D" w:rsidRDefault="0043554D" w:rsidP="0043554D">
      <w:pPr>
        <w:pStyle w:val="Heading4"/>
      </w:pPr>
      <w:r>
        <w:t>CIR and grand bargain cannot be combined – can’t be weak on both</w:t>
      </w:r>
    </w:p>
    <w:p w:rsidR="0043554D" w:rsidRDefault="0043554D" w:rsidP="0043554D">
      <w:pPr>
        <w:rPr>
          <w:rStyle w:val="StyleStyleBold12pt"/>
        </w:rPr>
      </w:pPr>
      <w:r>
        <w:rPr>
          <w:rStyle w:val="StyleStyleBold12pt"/>
        </w:rPr>
        <w:t>Matthews 7/10</w:t>
      </w:r>
    </w:p>
    <w:p w:rsidR="0043554D" w:rsidRDefault="0043554D" w:rsidP="0043554D">
      <w:r w:rsidRPr="00641776">
        <w:t xml:space="preserve">[Laura, economics correspondent for the International Business Times, “Looming Debt Ceiling, Budget Talks Could Help Kill 2013 Immigration Reform,” IBT, 2013, </w:t>
      </w:r>
      <w:hyperlink r:id="rId55" w:history="1">
        <w:r w:rsidRPr="00641776">
          <w:rPr>
            <w:rStyle w:val="Hyperlink"/>
          </w:rPr>
          <w:t>http://www.ibtimes.com/looming-debt-ceiling-budget-talks-could-help-kill-2013-immigration-reform-1339789</w:t>
        </w:r>
      </w:hyperlink>
      <w:r w:rsidRPr="00641776">
        <w:t>]</w:t>
      </w:r>
    </w:p>
    <w:p w:rsidR="0043554D" w:rsidRPr="0043554D" w:rsidRDefault="0043554D" w:rsidP="0043554D"/>
    <w:p w:rsidR="0043554D" w:rsidRPr="0043554D" w:rsidRDefault="0043554D" w:rsidP="0043554D">
      <w:pPr>
        <w:rPr>
          <w:sz w:val="16"/>
        </w:rPr>
      </w:pPr>
      <w:r w:rsidRPr="0043554D">
        <w:rPr>
          <w:sz w:val="16"/>
        </w:rPr>
        <w:t xml:space="preserve">“I think [House Speaker John </w:t>
      </w:r>
      <w:r w:rsidRPr="0043554D">
        <w:rPr>
          <w:rStyle w:val="StyleBoldUnderline"/>
        </w:rPr>
        <w:t>Boehner</w:t>
      </w:r>
      <w:r w:rsidRPr="0043554D">
        <w:rPr>
          <w:sz w:val="16"/>
        </w:rPr>
        <w:t>]</w:t>
      </w:r>
      <w:r w:rsidRPr="0043554D">
        <w:rPr>
          <w:rStyle w:val="StyleBoldUnderline"/>
        </w:rPr>
        <w:t xml:space="preserve"> </w:t>
      </w:r>
      <w:r w:rsidRPr="0043554D">
        <w:rPr>
          <w:rStyle w:val="Emphasis"/>
        </w:rPr>
        <w:t>very much would like a grand bargain</w:t>
      </w:r>
      <w:r w:rsidRPr="0043554D">
        <w:rPr>
          <w:sz w:val="16"/>
        </w:rPr>
        <w:t xml:space="preserve">, but he doesn’t have anybody to negotiate with,” he said. “Senate </w:t>
      </w:r>
      <w:r w:rsidRPr="0043554D">
        <w:rPr>
          <w:rStyle w:val="StyleBoldUnderline"/>
        </w:rPr>
        <w:t xml:space="preserve">Democrats don’t want a grand bargain, the president doesn’t want a grand bargain </w:t>
      </w:r>
      <w:r w:rsidRPr="0043554D">
        <w:rPr>
          <w:sz w:val="16"/>
        </w:rPr>
        <w:t>and so you ask yourself this question, ‘</w:t>
      </w:r>
      <w:r w:rsidRPr="0043554D">
        <w:rPr>
          <w:rStyle w:val="StyleBoldUnderline"/>
        </w:rPr>
        <w:t>does the president want a resolution,</w:t>
      </w:r>
      <w:r w:rsidRPr="0043554D">
        <w:rPr>
          <w:sz w:val="16"/>
        </w:rPr>
        <w:t xml:space="preserve"> that is a bill, or does he want an issue for 2014?’ That’s kind of always been the question with the president.” </w:t>
      </w:r>
      <w:r w:rsidRPr="0043554D">
        <w:rPr>
          <w:rStyle w:val="StyleBoldUnderline"/>
        </w:rPr>
        <w:t>The answer may come from the Republican camp. On immigration</w:t>
      </w:r>
      <w:r w:rsidRPr="0043554D">
        <w:rPr>
          <w:sz w:val="16"/>
        </w:rPr>
        <w:t xml:space="preserve"> reform, </w:t>
      </w:r>
      <w:r w:rsidRPr="0043554D">
        <w:rPr>
          <w:rStyle w:val="StyleBoldUnderline"/>
        </w:rPr>
        <w:t xml:space="preserve">GOP </w:t>
      </w:r>
      <w:r w:rsidRPr="0043554D">
        <w:rPr>
          <w:sz w:val="16"/>
        </w:rPr>
        <w:t>House</w:t>
      </w:r>
      <w:r w:rsidRPr="0043554D">
        <w:rPr>
          <w:rStyle w:val="StyleBoldUnderline"/>
        </w:rPr>
        <w:t xml:space="preserve"> members are unlikely to take any stance that </w:t>
      </w:r>
      <w:r w:rsidRPr="0043554D">
        <w:rPr>
          <w:rStyle w:val="Emphasis"/>
        </w:rPr>
        <w:t>leaves them vulnerable</w:t>
      </w:r>
      <w:r w:rsidRPr="0043554D">
        <w:rPr>
          <w:rStyle w:val="StyleBoldUnderline"/>
        </w:rPr>
        <w:t xml:space="preserve"> to a tea party challenger</w:t>
      </w:r>
      <w:r w:rsidRPr="0043554D">
        <w:rPr>
          <w:sz w:val="16"/>
        </w:rPr>
        <w:t xml:space="preserve"> from the right -- and will do so until filing dates for potential primary challengers to run have passed. “As you get closer to that date they get freer and freer,” Bell said. “</w:t>
      </w:r>
      <w:r w:rsidRPr="0043554D">
        <w:rPr>
          <w:rStyle w:val="StyleBoldUnderline"/>
        </w:rPr>
        <w:t xml:space="preserve">It’s going to be an uphill battle because all these things are going to take </w:t>
      </w:r>
      <w:r w:rsidRPr="0043554D">
        <w:rPr>
          <w:rStyle w:val="Emphasis"/>
        </w:rPr>
        <w:t>a lot of time</w:t>
      </w:r>
      <w:r w:rsidRPr="0043554D">
        <w:rPr>
          <w:sz w:val="16"/>
        </w:rPr>
        <w:t xml:space="preserve"> on the floor </w:t>
      </w:r>
      <w:r w:rsidRPr="0043554D">
        <w:rPr>
          <w:rStyle w:val="StyleBoldUnderline"/>
        </w:rPr>
        <w:t xml:space="preserve">and </w:t>
      </w:r>
      <w:r w:rsidRPr="0043554D">
        <w:rPr>
          <w:rStyle w:val="Emphasis"/>
        </w:rPr>
        <w:t xml:space="preserve">they’re going to be politically quite hot </w:t>
      </w:r>
      <w:r w:rsidRPr="0043554D">
        <w:rPr>
          <w:rStyle w:val="StyleBoldUnderline"/>
        </w:rPr>
        <w:t>and it will just depend on whether or not some Republicans, in addition to taking on</w:t>
      </w:r>
      <w:r w:rsidRPr="0043554D">
        <w:rPr>
          <w:sz w:val="16"/>
        </w:rPr>
        <w:t xml:space="preserve"> deficit and </w:t>
      </w:r>
      <w:r w:rsidRPr="0043554D">
        <w:rPr>
          <w:rStyle w:val="StyleBoldUnderline"/>
        </w:rPr>
        <w:t>debt spending</w:t>
      </w:r>
      <w:r w:rsidRPr="0043554D">
        <w:rPr>
          <w:sz w:val="16"/>
        </w:rPr>
        <w:t xml:space="preserve">, </w:t>
      </w:r>
      <w:r w:rsidRPr="0043554D">
        <w:rPr>
          <w:rStyle w:val="StyleBoldUnderline"/>
        </w:rPr>
        <w:t>want to take on immigration also</w:t>
      </w:r>
      <w:r w:rsidRPr="0043554D">
        <w:rPr>
          <w:sz w:val="16"/>
        </w:rPr>
        <w:t>.”</w:t>
      </w:r>
    </w:p>
    <w:p w:rsidR="003F7B4C" w:rsidRPr="0043554D" w:rsidRDefault="003F7B4C" w:rsidP="00E32A33">
      <w:pPr>
        <w:pStyle w:val="Heading1"/>
        <w:rPr>
          <w:rStyle w:val="StyleBoldUnderline"/>
        </w:rPr>
      </w:pPr>
      <w:r>
        <w:lastRenderedPageBreak/>
        <w:t>Raising Good</w:t>
      </w:r>
    </w:p>
    <w:p w:rsidR="005022B3" w:rsidRDefault="005022B3" w:rsidP="005022B3">
      <w:pPr>
        <w:pStyle w:val="Heading2"/>
      </w:pPr>
      <w:r>
        <w:lastRenderedPageBreak/>
        <w:t>Economy</w:t>
      </w:r>
    </w:p>
    <w:p w:rsidR="009B3BA6" w:rsidRPr="009B3BA6" w:rsidRDefault="009B3BA6" w:rsidP="009B3BA6">
      <w:pPr>
        <w:pStyle w:val="Heading3"/>
        <w:rPr>
          <w:rStyle w:val="StyleStyleBold12pt"/>
        </w:rPr>
      </w:pPr>
      <w:r>
        <w:lastRenderedPageBreak/>
        <w:t>Frontline</w:t>
      </w:r>
    </w:p>
    <w:p w:rsidR="00000243" w:rsidRDefault="00027014" w:rsidP="00000243">
      <w:pPr>
        <w:pStyle w:val="Heading4"/>
      </w:pPr>
      <w:r>
        <w:t>Going over causes a double dip recession</w:t>
      </w:r>
      <w:r w:rsidR="00000243">
        <w:t xml:space="preserve"> – multiple warrants and scenarios</w:t>
      </w:r>
    </w:p>
    <w:p w:rsidR="00414CF7" w:rsidRDefault="00414CF7" w:rsidP="00414CF7">
      <w:r>
        <w:t>-spending cuts</w:t>
      </w:r>
    </w:p>
    <w:p w:rsidR="00414CF7" w:rsidRDefault="00414CF7" w:rsidP="00414CF7">
      <w:r>
        <w:t>-bond collapse</w:t>
      </w:r>
    </w:p>
    <w:p w:rsidR="00414CF7" w:rsidRDefault="00414CF7" w:rsidP="00414CF7">
      <w:r>
        <w:t>-soaring interest/mortgage rates</w:t>
      </w:r>
    </w:p>
    <w:p w:rsidR="00414CF7" w:rsidRDefault="00414CF7" w:rsidP="00414CF7">
      <w:r>
        <w:t>-unemployment</w:t>
      </w:r>
    </w:p>
    <w:p w:rsidR="00414CF7" w:rsidRDefault="00414CF7" w:rsidP="00414CF7">
      <w:r>
        <w:t>-stock plunge</w:t>
      </w:r>
    </w:p>
    <w:p w:rsidR="00414CF7" w:rsidRDefault="00414CF7" w:rsidP="00414CF7">
      <w:r>
        <w:t>-biz con</w:t>
      </w:r>
    </w:p>
    <w:p w:rsidR="00414CF7" w:rsidRDefault="00414CF7" w:rsidP="00414CF7">
      <w:r>
        <w:t>-credit rating</w:t>
      </w:r>
    </w:p>
    <w:p w:rsidR="00414CF7" w:rsidRDefault="00414CF7" w:rsidP="00414CF7">
      <w:r>
        <w:t>-mass layoffs</w:t>
      </w:r>
    </w:p>
    <w:p w:rsidR="00414CF7" w:rsidRPr="00414CF7" w:rsidRDefault="00414CF7" w:rsidP="00414CF7">
      <w:r>
        <w:t>-decrease in consumer spending</w:t>
      </w:r>
    </w:p>
    <w:p w:rsidR="00027014" w:rsidRDefault="00027014" w:rsidP="00027014">
      <w:pPr>
        <w:rPr>
          <w:rStyle w:val="StyleStyleBold12pt"/>
        </w:rPr>
      </w:pPr>
      <w:r>
        <w:rPr>
          <w:rStyle w:val="StyleStyleBold12pt"/>
        </w:rPr>
        <w:t>National Journal 13</w:t>
      </w:r>
    </w:p>
    <w:p w:rsidR="00027014" w:rsidRDefault="00027014" w:rsidP="00027014">
      <w:r w:rsidRPr="00027014">
        <w:t xml:space="preserve">[“Six Consequences of Not Raising the Debt Ceiling,” National Journal Staff, 5/29, </w:t>
      </w:r>
      <w:hyperlink r:id="rId56" w:anchor="photo_0" w:history="1">
        <w:r w:rsidRPr="00AF44E0">
          <w:rPr>
            <w:rStyle w:val="Hyperlink"/>
          </w:rPr>
          <w:t>http://www.nationaljournal.com/economy/pictures-six-consequences-of-not-raising-the-debt-ceiling-20110527#photo_0</w:t>
        </w:r>
      </w:hyperlink>
      <w:r w:rsidRPr="00027014">
        <w:t>]</w:t>
      </w:r>
    </w:p>
    <w:p w:rsidR="00027014" w:rsidRPr="006C66D9" w:rsidRDefault="00027014" w:rsidP="006C66D9"/>
    <w:p w:rsidR="00027014" w:rsidRDefault="00027014" w:rsidP="006C66D9">
      <w:pPr>
        <w:rPr>
          <w:rStyle w:val="StyleBoldUnderline"/>
        </w:rPr>
      </w:pPr>
      <w:r w:rsidRPr="00414CF7">
        <w:rPr>
          <w:sz w:val="16"/>
        </w:rPr>
        <w:t xml:space="preserve">On May 31 </w:t>
      </w:r>
      <w:r w:rsidRPr="00414CF7">
        <w:rPr>
          <w:rStyle w:val="StyleBoldUnderline"/>
        </w:rPr>
        <w:t>the House voted</w:t>
      </w:r>
      <w:r w:rsidRPr="00414CF7">
        <w:rPr>
          <w:sz w:val="16"/>
        </w:rPr>
        <w:t xml:space="preserve"> 97-318 </w:t>
      </w:r>
      <w:r w:rsidRPr="00414CF7">
        <w:rPr>
          <w:rStyle w:val="StyleBoldUnderline"/>
        </w:rPr>
        <w:t>to reject</w:t>
      </w:r>
      <w:r w:rsidRPr="00414CF7">
        <w:rPr>
          <w:sz w:val="16"/>
        </w:rPr>
        <w:t xml:space="preserve"> a bill to allow </w:t>
      </w:r>
      <w:r w:rsidRPr="00414CF7">
        <w:rPr>
          <w:rStyle w:val="StyleBoldUnderline"/>
        </w:rPr>
        <w:t>a</w:t>
      </w:r>
      <w:r w:rsidRPr="00414CF7">
        <w:rPr>
          <w:sz w:val="16"/>
        </w:rPr>
        <w:t xml:space="preserve"> $2.4 trillion </w:t>
      </w:r>
      <w:r w:rsidRPr="00414CF7">
        <w:rPr>
          <w:rStyle w:val="StyleBoldUnderline"/>
        </w:rPr>
        <w:t>hike in the</w:t>
      </w:r>
      <w:r w:rsidRPr="00414CF7">
        <w:rPr>
          <w:sz w:val="16"/>
        </w:rPr>
        <w:t xml:space="preserve"> nation’s </w:t>
      </w:r>
      <w:r w:rsidRPr="00414CF7">
        <w:rPr>
          <w:rStyle w:val="StyleBoldUnderline"/>
        </w:rPr>
        <w:t>debt limit</w:t>
      </w:r>
      <w:r w:rsidRPr="00414CF7">
        <w:rPr>
          <w:sz w:val="16"/>
        </w:rPr>
        <w:t xml:space="preserve"> without accompanying spending cuts. If </w:t>
      </w:r>
      <w:r w:rsidRPr="00414CF7">
        <w:rPr>
          <w:rStyle w:val="StyleBoldUnderline"/>
        </w:rPr>
        <w:t>Congress fails to raise the debt limit</w:t>
      </w:r>
      <w:r w:rsidRPr="00414CF7">
        <w:rPr>
          <w:sz w:val="16"/>
        </w:rPr>
        <w:t xml:space="preserve"> by August 2, </w:t>
      </w:r>
      <w:r w:rsidRPr="00414CF7">
        <w:rPr>
          <w:rStyle w:val="StyleBoldUnderline"/>
        </w:rPr>
        <w:t xml:space="preserve">the Treasury has </w:t>
      </w:r>
      <w:r w:rsidRPr="00414CF7">
        <w:rPr>
          <w:rStyle w:val="Emphasis"/>
        </w:rPr>
        <w:t>only two options</w:t>
      </w:r>
      <w:r w:rsidRPr="00414CF7">
        <w:rPr>
          <w:sz w:val="16"/>
        </w:rPr>
        <w:t xml:space="preserve">: It can </w:t>
      </w:r>
      <w:r w:rsidRPr="00414CF7">
        <w:rPr>
          <w:rStyle w:val="StyleBoldUnderline"/>
        </w:rPr>
        <w:t>default on its debt</w:t>
      </w:r>
      <w:r w:rsidRPr="00414CF7">
        <w:rPr>
          <w:sz w:val="16"/>
        </w:rPr>
        <w:t>—meaning, stop paying its creditors around the world—</w:t>
      </w:r>
      <w:r w:rsidRPr="00414CF7">
        <w:rPr>
          <w:rStyle w:val="StyleBoldUnderline"/>
        </w:rPr>
        <w:t>or</w:t>
      </w:r>
      <w:r w:rsidRPr="00414CF7">
        <w:rPr>
          <w:sz w:val="16"/>
        </w:rPr>
        <w:t xml:space="preserve"> continue to pay creditors but </w:t>
      </w:r>
      <w:r w:rsidRPr="00414CF7">
        <w:rPr>
          <w:rStyle w:val="StyleBoldUnderline"/>
        </w:rPr>
        <w:t>halt any other federal spending above what the government collects</w:t>
      </w:r>
      <w:r w:rsidRPr="00414CF7">
        <w:rPr>
          <w:sz w:val="16"/>
        </w:rPr>
        <w:t xml:space="preserve"> in taxes. In effect, </w:t>
      </w:r>
      <w:r w:rsidRPr="00414CF7">
        <w:rPr>
          <w:rStyle w:val="StyleBoldUnderline"/>
        </w:rPr>
        <w:t>that would mean an overnight spending cut of</w:t>
      </w:r>
      <w:r w:rsidRPr="00414CF7">
        <w:rPr>
          <w:sz w:val="16"/>
        </w:rPr>
        <w:t xml:space="preserve"> about </w:t>
      </w:r>
      <w:r w:rsidRPr="00414CF7">
        <w:rPr>
          <w:rStyle w:val="StyleBoldUnderline"/>
        </w:rPr>
        <w:t>40 percent</w:t>
      </w:r>
      <w:r w:rsidRPr="00414CF7">
        <w:rPr>
          <w:sz w:val="16"/>
        </w:rPr>
        <w:t xml:space="preserve">. </w:t>
      </w:r>
      <w:r w:rsidRPr="00414CF7">
        <w:rPr>
          <w:rStyle w:val="StyleBoldUnderline"/>
        </w:rPr>
        <w:t>Here are</w:t>
      </w:r>
      <w:r w:rsidRPr="00414CF7">
        <w:rPr>
          <w:sz w:val="16"/>
        </w:rPr>
        <w:t xml:space="preserve"> six </w:t>
      </w:r>
      <w:r w:rsidRPr="00414CF7">
        <w:rPr>
          <w:rStyle w:val="StyleBoldUnderline"/>
        </w:rPr>
        <w:t>consequences if the Treasury is forced to choose</w:t>
      </w:r>
      <w:r w:rsidRPr="00414CF7">
        <w:rPr>
          <w:sz w:val="16"/>
        </w:rPr>
        <w:t xml:space="preserve"> one of those options: </w:t>
      </w:r>
      <w:r w:rsidRPr="00414CF7">
        <w:rPr>
          <w:rStyle w:val="StyleBoldUnderline"/>
        </w:rPr>
        <w:t>Cut $125 Billion Per Month</w:t>
      </w:r>
      <w:r w:rsidRPr="00414CF7">
        <w:rPr>
          <w:sz w:val="16"/>
        </w:rPr>
        <w:t xml:space="preserve"> Right now, the federal government must borrow an additional $125 billion each month to finance all of its commitments. If the Treasury chooses to continue to pay creditors but stop all other federal spending, the government will have to begin reducing its spending by $125 billion every 30 days--immediately. </w:t>
      </w:r>
      <w:r w:rsidRPr="00414CF7">
        <w:rPr>
          <w:rStyle w:val="StyleBoldUnderline"/>
        </w:rPr>
        <w:t xml:space="preserve">These cuts could affect </w:t>
      </w:r>
      <w:r w:rsidRPr="00414CF7">
        <w:rPr>
          <w:rStyle w:val="Emphasis"/>
        </w:rPr>
        <w:t>everything</w:t>
      </w:r>
      <w:r w:rsidRPr="00414CF7">
        <w:rPr>
          <w:sz w:val="16"/>
        </w:rPr>
        <w:t xml:space="preserve"> from NASA and the FBI to congressional salaries and White House operating expenses. </w:t>
      </w:r>
      <w:r w:rsidRPr="00414CF7">
        <w:rPr>
          <w:rStyle w:val="StyleBoldUnderline"/>
        </w:rPr>
        <w:t>Treasury Bonds Collapse If the government defaults on its debt,</w:t>
      </w:r>
      <w:r w:rsidRPr="00414CF7">
        <w:rPr>
          <w:sz w:val="16"/>
        </w:rPr>
        <w:t xml:space="preserve"> </w:t>
      </w:r>
      <w:r w:rsidRPr="00414CF7">
        <w:rPr>
          <w:rStyle w:val="StyleBoldUnderline"/>
        </w:rPr>
        <w:t>economists say that prices</w:t>
      </w:r>
      <w:r w:rsidRPr="00414CF7">
        <w:rPr>
          <w:sz w:val="16"/>
        </w:rPr>
        <w:t xml:space="preserve"> for Treasury bonds </w:t>
      </w:r>
      <w:r w:rsidRPr="00414CF7">
        <w:rPr>
          <w:rStyle w:val="Emphasis"/>
        </w:rPr>
        <w:t>would collapse</w:t>
      </w:r>
      <w:r w:rsidRPr="00414CF7">
        <w:rPr>
          <w:rStyle w:val="StyleBoldUnderline"/>
        </w:rPr>
        <w:t xml:space="preserve"> and interest rates would probably </w:t>
      </w:r>
      <w:r w:rsidRPr="00414CF7">
        <w:rPr>
          <w:rStyle w:val="Emphasis"/>
        </w:rPr>
        <w:t>soar to record highs</w:t>
      </w:r>
      <w:r w:rsidRPr="00414CF7">
        <w:rPr>
          <w:rStyle w:val="StyleBoldUnderline"/>
        </w:rPr>
        <w:t>.</w:t>
      </w:r>
      <w:r w:rsidRPr="00414CF7">
        <w:rPr>
          <w:sz w:val="16"/>
        </w:rPr>
        <w:t xml:space="preserve"> The centrist Democratic think tank </w:t>
      </w:r>
      <w:r w:rsidRPr="00414CF7">
        <w:rPr>
          <w:rStyle w:val="StyleBoldUnderline"/>
        </w:rPr>
        <w:t>Third Way estimates that the bond rate increases alone would eliminate nearly 650,000 jobs</w:t>
      </w:r>
      <w:r w:rsidRPr="00414CF7">
        <w:rPr>
          <w:sz w:val="16"/>
        </w:rPr>
        <w:t xml:space="preserve"> in the United States. Cut Medicare and Social Security </w:t>
      </w:r>
      <w:r w:rsidRPr="00414CF7">
        <w:rPr>
          <w:rStyle w:val="StyleBoldUnderline"/>
        </w:rPr>
        <w:t>To reduce spending</w:t>
      </w:r>
      <w:r w:rsidRPr="00414CF7">
        <w:rPr>
          <w:sz w:val="16"/>
        </w:rPr>
        <w:t xml:space="preserve"> by $125 billion a month, </w:t>
      </w:r>
      <w:r w:rsidRPr="00414CF7">
        <w:rPr>
          <w:rStyle w:val="StyleBoldUnderline"/>
        </w:rPr>
        <w:t xml:space="preserve">the government would have to make </w:t>
      </w:r>
      <w:r w:rsidRPr="00414CF7">
        <w:rPr>
          <w:rStyle w:val="Emphasis"/>
        </w:rPr>
        <w:t>deep cuts</w:t>
      </w:r>
      <w:r w:rsidRPr="00414CF7">
        <w:rPr>
          <w:rStyle w:val="StyleBoldUnderline"/>
        </w:rPr>
        <w:t xml:space="preserve"> to</w:t>
      </w:r>
      <w:r w:rsidRPr="00414CF7">
        <w:rPr>
          <w:sz w:val="16"/>
        </w:rPr>
        <w:t xml:space="preserve"> the two giant entitlement programs for the elderly, </w:t>
      </w:r>
      <w:r w:rsidRPr="00414CF7">
        <w:rPr>
          <w:rStyle w:val="StyleBoldUnderline"/>
        </w:rPr>
        <w:t>Medicare and Social Security</w:t>
      </w:r>
      <w:r w:rsidRPr="00414CF7">
        <w:rPr>
          <w:sz w:val="16"/>
        </w:rPr>
        <w:t xml:space="preserve">. </w:t>
      </w:r>
      <w:r w:rsidRPr="00414CF7">
        <w:rPr>
          <w:rStyle w:val="StyleBoldUnderline"/>
        </w:rPr>
        <w:t>Stock Market Plunge Wall Street generally agrees</w:t>
      </w:r>
      <w:r w:rsidRPr="00414CF7">
        <w:rPr>
          <w:sz w:val="16"/>
        </w:rPr>
        <w:t xml:space="preserve"> with Geithner that </w:t>
      </w:r>
      <w:r w:rsidRPr="00414CF7">
        <w:rPr>
          <w:rStyle w:val="Emphasis"/>
        </w:rPr>
        <w:t>it would be a disaster</w:t>
      </w:r>
      <w:r w:rsidRPr="00414CF7">
        <w:rPr>
          <w:rStyle w:val="StyleBoldUnderline"/>
        </w:rPr>
        <w:t xml:space="preserve"> if the U.S. defaulted on its debt. In addition to damaging the nation’s creditworthiness in global markets, most experts agree it would </w:t>
      </w:r>
      <w:r w:rsidRPr="00414CF7">
        <w:rPr>
          <w:rStyle w:val="Emphasis"/>
        </w:rPr>
        <w:t>torpedo the stock market</w:t>
      </w:r>
      <w:r w:rsidRPr="00414CF7">
        <w:rPr>
          <w:rStyle w:val="StyleBoldUnderline"/>
        </w:rPr>
        <w:t xml:space="preserve"> and very possibly </w:t>
      </w:r>
      <w:r w:rsidRPr="00414CF7">
        <w:rPr>
          <w:rStyle w:val="Emphasis"/>
        </w:rPr>
        <w:t>trigger a double-dip recession</w:t>
      </w:r>
      <w:r w:rsidRPr="00414CF7">
        <w:rPr>
          <w:sz w:val="16"/>
        </w:rPr>
        <w:t xml:space="preserve">. Government Furloughs or Mass Layoffs </w:t>
      </w:r>
      <w:r w:rsidRPr="00414CF7">
        <w:rPr>
          <w:rStyle w:val="StyleBoldUnderline"/>
        </w:rPr>
        <w:t>The federal government would most likely turn to furloughs or mass layoffs</w:t>
      </w:r>
      <w:r w:rsidRPr="00414CF7">
        <w:rPr>
          <w:sz w:val="16"/>
        </w:rPr>
        <w:t xml:space="preserve"> to immediately cut spending, possibly including the salaries earned by the approximately 2,000 people who work at the Bureau of Public Debt, the department that borrows the money to keep the federal government running. </w:t>
      </w:r>
      <w:r w:rsidRPr="00414CF7">
        <w:rPr>
          <w:rStyle w:val="StyleBoldUnderline"/>
        </w:rPr>
        <w:t>This could drain even more money from local economies and the states' tax bases.</w:t>
      </w:r>
      <w:r w:rsidRPr="00414CF7">
        <w:rPr>
          <w:sz w:val="16"/>
        </w:rPr>
        <w:t xml:space="preserve"> </w:t>
      </w:r>
      <w:r w:rsidRPr="00414CF7">
        <w:rPr>
          <w:rStyle w:val="StyleBoldUnderline"/>
        </w:rPr>
        <w:t>Sky-High Mortgage and Interest Rates If the government defaults</w:t>
      </w:r>
      <w:r w:rsidRPr="00414CF7">
        <w:rPr>
          <w:sz w:val="16"/>
        </w:rPr>
        <w:t xml:space="preserve">, interest rates on mortgages would shoot up and </w:t>
      </w:r>
      <w:r w:rsidRPr="00414CF7">
        <w:rPr>
          <w:rStyle w:val="StyleBoldUnderline"/>
        </w:rPr>
        <w:t>homebuyers and small businesses would have trouble getting loans even if they could afford the higher interest.</w:t>
      </w:r>
    </w:p>
    <w:p w:rsidR="00CA748A" w:rsidRPr="00414CF7" w:rsidRDefault="00CA748A" w:rsidP="00CA748A">
      <w:pPr>
        <w:pStyle w:val="Heading4"/>
        <w:jc w:val="center"/>
      </w:pPr>
      <w:r>
        <w:t>[Insert Econ Impact]</w:t>
      </w:r>
    </w:p>
    <w:p w:rsidR="00027014" w:rsidRPr="00027014" w:rsidRDefault="00027014" w:rsidP="00027014"/>
    <w:p w:rsidR="00CA748A" w:rsidRDefault="00CA748A" w:rsidP="00CA748A">
      <w:pPr>
        <w:pStyle w:val="Heading3"/>
      </w:pPr>
      <w:r>
        <w:lastRenderedPageBreak/>
        <w:t>Default Kills Econ – General</w:t>
      </w:r>
    </w:p>
    <w:p w:rsidR="00CA748A" w:rsidRDefault="00CA748A" w:rsidP="00CA748A">
      <w:pPr>
        <w:pStyle w:val="Heading4"/>
      </w:pPr>
      <w:r>
        <w:t xml:space="preserve">Debt ceiling failure causes next recession </w:t>
      </w:r>
    </w:p>
    <w:p w:rsidR="00CA748A" w:rsidRDefault="00CA748A" w:rsidP="00CA748A">
      <w:pPr>
        <w:rPr>
          <w:rStyle w:val="StyleStyleBold12pt"/>
        </w:rPr>
      </w:pPr>
      <w:r>
        <w:rPr>
          <w:rStyle w:val="StyleStyleBold12pt"/>
        </w:rPr>
        <w:t>Sparshott 13</w:t>
      </w:r>
    </w:p>
    <w:p w:rsidR="00CA748A" w:rsidRPr="009B3BA6" w:rsidRDefault="00CA748A" w:rsidP="00CA748A">
      <w:r w:rsidRPr="009B3BA6">
        <w:t xml:space="preserve">[Jeff, Economics reporter for the Dow Jones/Wall Street Journal bureau, “Bernanke: Failure to Raise U.S. Debt Limit Would Be Very Disruptive,” NASDAQ, 7/17, </w:t>
      </w:r>
      <w:hyperlink r:id="rId57" w:anchor="ixzz2ZQQVs3YE" w:history="1">
        <w:r w:rsidRPr="009B3BA6">
          <w:rPr>
            <w:rStyle w:val="Hyperlink"/>
          </w:rPr>
          <w:t>http://www.nasdaq.com/article/bernanke-failure-to-raise-us-debt-limit-would-be-very-disruptive-20130717-00768#ixzz2ZQQVs3YE</w:t>
        </w:r>
      </w:hyperlink>
      <w:r w:rsidRPr="009B3BA6">
        <w:t>]</w:t>
      </w:r>
    </w:p>
    <w:p w:rsidR="00CA748A" w:rsidRPr="009B3BA6" w:rsidRDefault="00CA748A" w:rsidP="00CA748A">
      <w:pPr>
        <w:rPr>
          <w:rStyle w:val="StyleStyleBold12pt"/>
        </w:rPr>
      </w:pPr>
    </w:p>
    <w:p w:rsidR="00CA748A" w:rsidRDefault="00CA748A" w:rsidP="00CA748A">
      <w:pPr>
        <w:rPr>
          <w:sz w:val="16"/>
        </w:rPr>
      </w:pPr>
      <w:r w:rsidRPr="0083714E">
        <w:rPr>
          <w:sz w:val="16"/>
        </w:rPr>
        <w:t xml:space="preserve">Federal Reserve Chairman Ben </w:t>
      </w:r>
      <w:r w:rsidRPr="009B3BA6">
        <w:rPr>
          <w:rStyle w:val="StyleBoldUnderline"/>
        </w:rPr>
        <w:t>Bernanke</w:t>
      </w:r>
      <w:r w:rsidRPr="0083714E">
        <w:rPr>
          <w:sz w:val="16"/>
        </w:rPr>
        <w:t xml:space="preserve"> on Wednesday </w:t>
      </w:r>
      <w:r w:rsidRPr="009B3BA6">
        <w:rPr>
          <w:rStyle w:val="StyleBoldUnderline"/>
        </w:rPr>
        <w:t>said failure to raise the legal federal borrowing limit</w:t>
      </w:r>
      <w:r w:rsidRPr="0083714E">
        <w:rPr>
          <w:sz w:val="16"/>
        </w:rPr>
        <w:t xml:space="preserve"> later this year </w:t>
      </w:r>
      <w:r w:rsidRPr="009B3BA6">
        <w:rPr>
          <w:rStyle w:val="StyleBoldUnderline"/>
        </w:rPr>
        <w:t xml:space="preserve">could </w:t>
      </w:r>
      <w:r w:rsidRPr="0083714E">
        <w:rPr>
          <w:rStyle w:val="Emphasis"/>
        </w:rPr>
        <w:t>disrupt market</w:t>
      </w:r>
      <w:r w:rsidRPr="009B3BA6">
        <w:rPr>
          <w:rStyle w:val="StyleBoldUnderline"/>
        </w:rPr>
        <w:t xml:space="preserve"> and create </w:t>
      </w:r>
      <w:r w:rsidRPr="0083714E">
        <w:rPr>
          <w:rStyle w:val="Emphasis"/>
        </w:rPr>
        <w:t>an unwanted shock</w:t>
      </w:r>
      <w:r w:rsidRPr="009B3BA6">
        <w:rPr>
          <w:rStyle w:val="StyleBoldUnderline"/>
        </w:rPr>
        <w:t xml:space="preserve"> to the economy</w:t>
      </w:r>
      <w:r w:rsidRPr="0083714E">
        <w:rPr>
          <w:sz w:val="16"/>
        </w:rPr>
        <w:t>. "</w:t>
      </w:r>
      <w:r w:rsidRPr="0083714E">
        <w:rPr>
          <w:rStyle w:val="StyleBoldUnderline"/>
        </w:rPr>
        <w:t>To raise the prospect</w:t>
      </w:r>
      <w:r w:rsidRPr="0083714E">
        <w:rPr>
          <w:sz w:val="16"/>
        </w:rPr>
        <w:t xml:space="preserve"> that the </w:t>
      </w:r>
      <w:r w:rsidRPr="0083714E">
        <w:rPr>
          <w:rStyle w:val="StyleBoldUnderline"/>
        </w:rPr>
        <w:t>government won't pay its bills</w:t>
      </w:r>
      <w:r w:rsidRPr="0083714E">
        <w:rPr>
          <w:sz w:val="16"/>
        </w:rPr>
        <w:t>--including not just its interest on debt but even what it owes to seniors, to veterans or to contractors</w:t>
      </w:r>
      <w:r w:rsidRPr="0083714E">
        <w:rPr>
          <w:rStyle w:val="StyleBoldUnderline"/>
        </w:rPr>
        <w:t>--</w:t>
      </w:r>
      <w:r w:rsidRPr="0083714E">
        <w:rPr>
          <w:rStyle w:val="Emphasis"/>
        </w:rPr>
        <w:t>is very concerning,"</w:t>
      </w:r>
      <w:r w:rsidRPr="0083714E">
        <w:rPr>
          <w:sz w:val="16"/>
        </w:rPr>
        <w:t xml:space="preserve"> Mr. Bernanke said at a House Financial Services Committee hearing. "And I </w:t>
      </w:r>
      <w:r w:rsidRPr="0083714E">
        <w:rPr>
          <w:rStyle w:val="StyleBoldUnderline"/>
        </w:rPr>
        <w:t>think it could provide some shock to the economy if it got</w:t>
      </w:r>
      <w:r w:rsidRPr="0083714E">
        <w:rPr>
          <w:sz w:val="16"/>
        </w:rPr>
        <w:t xml:space="preserve"> severely </w:t>
      </w:r>
      <w:r w:rsidRPr="0083714E">
        <w:rPr>
          <w:rStyle w:val="StyleBoldUnderline"/>
        </w:rPr>
        <w:t>out of hand</w:t>
      </w:r>
      <w:r w:rsidRPr="0083714E">
        <w:rPr>
          <w:sz w:val="16"/>
        </w:rPr>
        <w:t xml:space="preserve">." Sometime between September and November, the government will run out of borrowing room, potentially forcing a political showdown over raising the debt ceiling. </w:t>
      </w:r>
      <w:r w:rsidRPr="0083714E">
        <w:rPr>
          <w:rStyle w:val="StyleBoldUnderline"/>
        </w:rPr>
        <w:t>Without an increase in the limit, the government will eventually run out of cash</w:t>
      </w:r>
      <w:r w:rsidRPr="0083714E">
        <w:rPr>
          <w:sz w:val="16"/>
        </w:rPr>
        <w:t xml:space="preserve"> to pay all its bills. Rep. Denny </w:t>
      </w:r>
      <w:r w:rsidRPr="0083714E">
        <w:rPr>
          <w:rStyle w:val="StyleBoldUnderline"/>
        </w:rPr>
        <w:t>Heck</w:t>
      </w:r>
      <w:r w:rsidRPr="0083714E">
        <w:rPr>
          <w:sz w:val="16"/>
        </w:rPr>
        <w:t xml:space="preserve"> (D., Wash.) </w:t>
      </w:r>
      <w:r w:rsidRPr="0083714E">
        <w:rPr>
          <w:rStyle w:val="StyleBoldUnderline"/>
        </w:rPr>
        <w:t>asked</w:t>
      </w:r>
      <w:r w:rsidRPr="0083714E">
        <w:rPr>
          <w:sz w:val="16"/>
        </w:rPr>
        <w:t xml:space="preserve"> the Fed chairman </w:t>
      </w:r>
      <w:r w:rsidRPr="0083714E">
        <w:rPr>
          <w:rStyle w:val="StyleBoldUnderline"/>
        </w:rPr>
        <w:t>if failure</w:t>
      </w:r>
      <w:r w:rsidRPr="0083714E">
        <w:rPr>
          <w:sz w:val="16"/>
        </w:rPr>
        <w:t xml:space="preserve"> to raise the ceiling </w:t>
      </w:r>
      <w:r w:rsidRPr="0083714E">
        <w:rPr>
          <w:rStyle w:val="Emphasis"/>
        </w:rPr>
        <w:t>could induce a recession</w:t>
      </w:r>
      <w:r w:rsidRPr="0083714E">
        <w:rPr>
          <w:rStyle w:val="StyleBoldUnderline"/>
        </w:rPr>
        <w:t xml:space="preserve">. "Depending on how it plays out, I think in particular a default by the U.S. government would be </w:t>
      </w:r>
      <w:r w:rsidRPr="0083714E">
        <w:rPr>
          <w:rStyle w:val="Emphasis"/>
        </w:rPr>
        <w:t>extremely disruptive, yes</w:t>
      </w:r>
      <w:r w:rsidRPr="0083714E">
        <w:rPr>
          <w:rStyle w:val="StyleBoldUnderline"/>
        </w:rPr>
        <w:t>,</w:t>
      </w:r>
      <w:r w:rsidRPr="0083714E">
        <w:rPr>
          <w:sz w:val="16"/>
        </w:rPr>
        <w:t xml:space="preserve">" Mr. </w:t>
      </w:r>
      <w:r w:rsidRPr="0083714E">
        <w:rPr>
          <w:rStyle w:val="StyleBoldUnderline"/>
        </w:rPr>
        <w:t>Bernanke said</w:t>
      </w:r>
      <w:r w:rsidRPr="0083714E">
        <w:rPr>
          <w:sz w:val="16"/>
        </w:rPr>
        <w:t xml:space="preserve">. Rep. </w:t>
      </w:r>
      <w:r w:rsidRPr="0083714E">
        <w:rPr>
          <w:rStyle w:val="StyleBoldUnderline"/>
        </w:rPr>
        <w:t>Heck</w:t>
      </w:r>
      <w:r w:rsidRPr="0083714E">
        <w:rPr>
          <w:sz w:val="16"/>
        </w:rPr>
        <w:t xml:space="preserve"> said he </w:t>
      </w:r>
      <w:r w:rsidRPr="0083714E">
        <w:rPr>
          <w:rStyle w:val="Emphasis"/>
        </w:rPr>
        <w:t>isn't especially confident</w:t>
      </w:r>
      <w:r w:rsidRPr="0083714E">
        <w:rPr>
          <w:rStyle w:val="StyleBoldUnderline"/>
        </w:rPr>
        <w:t xml:space="preserve"> about a debt ceiling deal</w:t>
      </w:r>
      <w:r w:rsidRPr="0083714E">
        <w:rPr>
          <w:sz w:val="16"/>
        </w:rPr>
        <w:t>. "Every day that goes by, I am increasingly less optimistic that I am a member of an institution that can successfully deal with the debt limit," the lawmaker said.</w:t>
      </w:r>
    </w:p>
    <w:p w:rsidR="00F075FD" w:rsidRDefault="00F075FD" w:rsidP="00CA748A">
      <w:pPr>
        <w:rPr>
          <w:sz w:val="16"/>
        </w:rPr>
      </w:pPr>
    </w:p>
    <w:p w:rsidR="00F075FD" w:rsidRDefault="00F075FD" w:rsidP="00F075FD">
      <w:pPr>
        <w:pStyle w:val="Heading4"/>
      </w:pPr>
      <w:r>
        <w:t>Failure causes government default and massive financial collapse</w:t>
      </w:r>
    </w:p>
    <w:p w:rsidR="00F075FD" w:rsidRPr="00903CC4" w:rsidRDefault="00F075FD" w:rsidP="00F075FD">
      <w:pPr>
        <w:rPr>
          <w:rStyle w:val="StyleStyleBold12pt"/>
        </w:rPr>
      </w:pPr>
      <w:r>
        <w:rPr>
          <w:rStyle w:val="StyleStyleBold12pt"/>
        </w:rPr>
        <w:t>Masters, 13</w:t>
      </w:r>
    </w:p>
    <w:p w:rsidR="00F075FD" w:rsidRDefault="00F075FD" w:rsidP="00F075FD">
      <w:r>
        <w:t xml:space="preserve">Jonathan Masters, Deputy Editor, Renewing America, Council Foreign Relations,  1-2-13, </w:t>
      </w:r>
      <w:hyperlink r:id="rId58" w:history="1">
        <w:r w:rsidRPr="004F4EC3">
          <w:rPr>
            <w:rStyle w:val="Hyperlink"/>
          </w:rPr>
          <w:t>http://www.cfr.org/international-finance/us-debt-ceiling-costs-consequences/p24751</w:t>
        </w:r>
      </w:hyperlink>
    </w:p>
    <w:p w:rsidR="00F075FD" w:rsidRDefault="00F075FD" w:rsidP="00F075FD"/>
    <w:p w:rsidR="00F075FD" w:rsidRDefault="00F075FD" w:rsidP="00F075FD">
      <w:pPr>
        <w:rPr>
          <w:rStyle w:val="Emphasis"/>
        </w:rPr>
      </w:pPr>
      <w:r>
        <w:t xml:space="preserve">The U.S. Treasury has borrowed trillions of dollars over the past decade, much of it from foreign investors, to help finance two long wars, rescue its financial system, and promote economic growth via fiscal stimulus. </w:t>
      </w:r>
      <w:r w:rsidRPr="00B95D00">
        <w:rPr>
          <w:rStyle w:val="StyleBoldUnderline"/>
        </w:rPr>
        <w:t>The country's ability to borrow is restricted by statute</w:t>
      </w:r>
      <w:r>
        <w:t xml:space="preserve">, and Congress has perennially been called upon to authorize the issuance of new debt space. However, the federal government reached its borrowing capacity of $16.39 trillion in December 2012, and, in the absence of new borrowing authority from Congress, Treasury is taking extraordinary measures to meet its financial obligations. </w:t>
      </w:r>
      <w:r w:rsidRPr="00B95D00">
        <w:rPr>
          <w:rStyle w:val="StyleBoldUnderline"/>
        </w:rPr>
        <w:t>The United States has always been able to raise its debt limit in a timely fashion, and many economists assert that a failure to do so in</w:t>
      </w:r>
      <w:r>
        <w:t xml:space="preserve"> early </w:t>
      </w:r>
      <w:r w:rsidRPr="00B95D00">
        <w:rPr>
          <w:rStyle w:val="StyleBoldUnderline"/>
        </w:rPr>
        <w:t xml:space="preserve">2013 would </w:t>
      </w:r>
      <w:r w:rsidRPr="00B95D00">
        <w:rPr>
          <w:rStyle w:val="Emphasis"/>
        </w:rPr>
        <w:t>plunge the government into default</w:t>
      </w:r>
      <w:r w:rsidRPr="00B95D00">
        <w:rPr>
          <w:rStyle w:val="StyleBoldUnderline"/>
        </w:rPr>
        <w:t xml:space="preserve"> and </w:t>
      </w:r>
      <w:r w:rsidRPr="00B95D00">
        <w:rPr>
          <w:rStyle w:val="Emphasis"/>
        </w:rPr>
        <w:t>precipitate an acute fiscal crisis.</w:t>
      </w:r>
    </w:p>
    <w:p w:rsidR="00F075FD" w:rsidRDefault="00F075FD" w:rsidP="00F075FD">
      <w:pPr>
        <w:rPr>
          <w:rStyle w:val="Emphasis"/>
        </w:rPr>
      </w:pPr>
    </w:p>
    <w:p w:rsidR="00F075FD" w:rsidRDefault="00F075FD" w:rsidP="00F075FD">
      <w:pPr>
        <w:rPr>
          <w:rStyle w:val="Emphasis"/>
        </w:rPr>
      </w:pPr>
    </w:p>
    <w:p w:rsidR="00F075FD" w:rsidRDefault="00F075FD" w:rsidP="00F075FD">
      <w:pPr>
        <w:pStyle w:val="Heading4"/>
      </w:pPr>
      <w:r>
        <w:t>Causes economic collapse far worse than even full government shut down</w:t>
      </w:r>
    </w:p>
    <w:p w:rsidR="00F075FD" w:rsidRPr="00903CC4" w:rsidRDefault="00F075FD" w:rsidP="00F075FD">
      <w:pPr>
        <w:rPr>
          <w:rStyle w:val="StyleStyleBold12pt"/>
        </w:rPr>
      </w:pPr>
      <w:r>
        <w:rPr>
          <w:rStyle w:val="StyleStyleBold12pt"/>
        </w:rPr>
        <w:t>Masters, 13</w:t>
      </w:r>
    </w:p>
    <w:p w:rsidR="00F075FD" w:rsidRDefault="00F075FD" w:rsidP="00F075FD">
      <w:r>
        <w:t xml:space="preserve">Jonathan Masters, Deputy Editor, Renewing America, Council Foreign Relations,  1-2-13, </w:t>
      </w:r>
      <w:hyperlink r:id="rId59" w:history="1">
        <w:r w:rsidRPr="004F4EC3">
          <w:rPr>
            <w:rStyle w:val="Hyperlink"/>
          </w:rPr>
          <w:t>http://www.cfr.org/international-finance/us-debt-ceiling-costs-consequences/p24751</w:t>
        </w:r>
      </w:hyperlink>
    </w:p>
    <w:p w:rsidR="00F075FD" w:rsidRPr="007B00DC" w:rsidRDefault="00F075FD" w:rsidP="00F075FD"/>
    <w:p w:rsidR="00F075FD" w:rsidRDefault="00F075FD" w:rsidP="00F075FD">
      <w:pPr>
        <w:rPr>
          <w:rStyle w:val="StyleBoldUnderline"/>
        </w:rPr>
      </w:pPr>
      <w:r w:rsidRPr="007B00DC">
        <w:rPr>
          <w:rStyle w:val="StyleBoldUnderline"/>
        </w:rPr>
        <w:t>Most experts agree that the potential negative consequences of a debt-limit debacle are much greater and far-reaching than that of a shutdown</w:t>
      </w:r>
      <w:r>
        <w:t>—</w:t>
      </w:r>
      <w:r w:rsidRPr="007B00DC">
        <w:rPr>
          <w:rStyle w:val="StyleBoldUnderline"/>
        </w:rPr>
        <w:t xml:space="preserve">particularly given the risk of a government default that </w:t>
      </w:r>
      <w:r w:rsidRPr="007B00DC">
        <w:rPr>
          <w:rStyle w:val="StyleBoldUnderline"/>
        </w:rPr>
        <w:lastRenderedPageBreak/>
        <w:t>would jeopardize the full faith and credit of the United States. The impact of a shutdown</w:t>
      </w:r>
      <w:r>
        <w:t xml:space="preserve">, while painful to the workers who are furloughed and the citizens who are temporarily denied certain government services, </w:t>
      </w:r>
      <w:r w:rsidRPr="007B00DC">
        <w:rPr>
          <w:rStyle w:val="StyleBoldUnderline"/>
        </w:rPr>
        <w:t>is limited to the symbolic message</w:t>
      </w:r>
      <w:r>
        <w:t xml:space="preserve"> of political paralysis </w:t>
      </w:r>
      <w:r w:rsidRPr="007B00DC">
        <w:rPr>
          <w:rStyle w:val="StyleBoldUnderline"/>
        </w:rPr>
        <w:t>it presents to markets.</w:t>
      </w:r>
    </w:p>
    <w:p w:rsidR="00F075FD" w:rsidRDefault="00F075FD" w:rsidP="00F075FD">
      <w:pPr>
        <w:rPr>
          <w:rStyle w:val="StyleBoldUnderline"/>
        </w:rPr>
      </w:pPr>
    </w:p>
    <w:p w:rsidR="00F075FD" w:rsidRDefault="00F075FD" w:rsidP="00F075FD">
      <w:pPr>
        <w:rPr>
          <w:rStyle w:val="StyleBoldUnderline"/>
        </w:rPr>
      </w:pPr>
    </w:p>
    <w:p w:rsidR="00F075FD" w:rsidRDefault="00F075FD" w:rsidP="00F075FD">
      <w:pPr>
        <w:pStyle w:val="Heading4"/>
      </w:pPr>
      <w:r>
        <w:t>Hitting debt ceiling collapses global econ and only increases deficits</w:t>
      </w:r>
    </w:p>
    <w:p w:rsidR="00F075FD" w:rsidRPr="00117F3D" w:rsidRDefault="00F075FD" w:rsidP="00F075FD">
      <w:pPr>
        <w:rPr>
          <w:rStyle w:val="StyleStyleBold12pt"/>
        </w:rPr>
      </w:pPr>
      <w:r>
        <w:rPr>
          <w:rStyle w:val="StyleStyleBold12pt"/>
        </w:rPr>
        <w:t>Min 10</w:t>
      </w:r>
    </w:p>
    <w:p w:rsidR="00F075FD" w:rsidRDefault="00F075FD" w:rsidP="00F075FD">
      <w:r>
        <w:t>David Min, Associate Director, Financial Markets Policy, Center for American Progress, 10.28.10</w:t>
      </w:r>
    </w:p>
    <w:p w:rsidR="00F075FD" w:rsidRDefault="00F075FD" w:rsidP="00F075FD">
      <w:r>
        <w:t>http://www.americanprogress.org/issues/2010/10/big_freeze.html</w:t>
      </w:r>
    </w:p>
    <w:p w:rsidR="00F075FD" w:rsidRPr="00117F3D" w:rsidRDefault="00F075FD" w:rsidP="00F075FD">
      <w:pPr>
        <w:rPr>
          <w:rStyle w:val="Emphasis"/>
        </w:rPr>
      </w:pPr>
      <w:r w:rsidRPr="00117F3D">
        <w:rPr>
          <w:sz w:val="16"/>
        </w:rPr>
        <w:t xml:space="preserve">In short, </w:t>
      </w:r>
      <w:r w:rsidRPr="00117F3D">
        <w:rPr>
          <w:rStyle w:val="StyleBoldUnderline"/>
        </w:rPr>
        <w:t>a freeze on the debt ceiling would cause our interest payments to spike, making our budget situation even</w:t>
      </w:r>
      <w:r>
        <w:rPr>
          <w:rStyle w:val="StyleBoldUnderline"/>
        </w:rPr>
        <w:t xml:space="preserve"> </w:t>
      </w:r>
      <w:r w:rsidRPr="00117F3D">
        <w:rPr>
          <w:rStyle w:val="Emphasis"/>
        </w:rPr>
        <w:t>more problematic</w:t>
      </w:r>
      <w:r w:rsidRPr="00117F3D">
        <w:rPr>
          <w:sz w:val="16"/>
        </w:rPr>
        <w:t xml:space="preserve">, while potentially </w:t>
      </w:r>
      <w:r w:rsidRPr="00117F3D">
        <w:rPr>
          <w:rStyle w:val="StyleBoldUnderline"/>
        </w:rPr>
        <w:t>triggering greater global instability</w:t>
      </w:r>
      <w:r w:rsidRPr="00117F3D">
        <w:rPr>
          <w:sz w:val="16"/>
        </w:rPr>
        <w:t xml:space="preserve">—perhaps even a </w:t>
      </w:r>
      <w:r w:rsidRPr="00117F3D">
        <w:rPr>
          <w:rStyle w:val="Emphasis"/>
        </w:rPr>
        <w:t>global economic</w:t>
      </w:r>
      <w:r>
        <w:rPr>
          <w:rStyle w:val="Emphasis"/>
        </w:rPr>
        <w:t xml:space="preserve"> </w:t>
      </w:r>
      <w:r w:rsidRPr="00117F3D">
        <w:rPr>
          <w:rStyle w:val="Emphasis"/>
        </w:rPr>
        <w:t>depression</w:t>
      </w:r>
      <w:r w:rsidRPr="00117F3D">
        <w:rPr>
          <w:sz w:val="16"/>
        </w:rPr>
        <w:t xml:space="preserve">. The very idea of a federal debt freeze among the radical right in our country, while they continue to ignore responsible deficit reduction measures and continue to focus on the wrong policy solutions, exemplifies their obstinacy as much as their short-sightedness. </w:t>
      </w:r>
      <w:r w:rsidRPr="00117F3D">
        <w:rPr>
          <w:rStyle w:val="StyleBoldUnderline"/>
        </w:rPr>
        <w:t>A freeze on the debt ceiling</w:t>
      </w:r>
      <w:r w:rsidRPr="00117F3D">
        <w:rPr>
          <w:sz w:val="16"/>
        </w:rPr>
        <w:t xml:space="preserve">, or shutting down the federal government </w:t>
      </w:r>
      <w:r w:rsidRPr="00117F3D">
        <w:rPr>
          <w:rStyle w:val="StyleBoldUnderline"/>
        </w:rPr>
        <w:t xml:space="preserve">will not reduce the federal budget deficit and will in fact increase it over the long run by </w:t>
      </w:r>
      <w:r w:rsidRPr="00117F3D">
        <w:rPr>
          <w:rStyle w:val="Emphasis"/>
        </w:rPr>
        <w:t>tipping the global economy</w:t>
      </w:r>
      <w:r>
        <w:rPr>
          <w:rStyle w:val="Emphasis"/>
        </w:rPr>
        <w:t xml:space="preserve"> </w:t>
      </w:r>
      <w:r w:rsidRPr="00117F3D">
        <w:rPr>
          <w:rStyle w:val="Emphasis"/>
        </w:rPr>
        <w:t>into depression.</w:t>
      </w:r>
    </w:p>
    <w:p w:rsidR="00F075FD" w:rsidRDefault="00F075FD" w:rsidP="00F075FD"/>
    <w:p w:rsidR="00F075FD" w:rsidRDefault="00F075FD" w:rsidP="00F075FD"/>
    <w:p w:rsidR="00F075FD" w:rsidRDefault="00F075FD" w:rsidP="00F075FD">
      <w:pPr>
        <w:pStyle w:val="Heading4"/>
      </w:pPr>
      <w:r>
        <w:t>Forces global market panic and disrupts US T-bonds market – causes global collapse</w:t>
      </w:r>
    </w:p>
    <w:p w:rsidR="00F075FD" w:rsidRPr="00117F3D" w:rsidRDefault="00F075FD" w:rsidP="00F075FD">
      <w:pPr>
        <w:rPr>
          <w:rStyle w:val="StyleStyleBold12pt"/>
        </w:rPr>
      </w:pPr>
      <w:r>
        <w:rPr>
          <w:rStyle w:val="StyleStyleBold12pt"/>
        </w:rPr>
        <w:t>Min, 10</w:t>
      </w:r>
    </w:p>
    <w:p w:rsidR="00F075FD" w:rsidRDefault="00F075FD" w:rsidP="00F075FD">
      <w:r>
        <w:t>David Min, Associate Director, Financial Markets Policy, Center for American Progress, 10.28.10</w:t>
      </w:r>
    </w:p>
    <w:p w:rsidR="00F075FD" w:rsidRDefault="00F075FD" w:rsidP="00F075FD">
      <w:r>
        <w:t>[http://www.americanprogress.org/issues/2010/10/big_freeze.html]</w:t>
      </w:r>
    </w:p>
    <w:p w:rsidR="00F075FD" w:rsidRPr="00117F3D" w:rsidRDefault="00F075FD" w:rsidP="00F075FD">
      <w:pPr>
        <w:rPr>
          <w:rStyle w:val="StyleBoldUnderline"/>
        </w:rPr>
      </w:pPr>
      <w:r w:rsidRPr="00117F3D">
        <w:rPr>
          <w:sz w:val="16"/>
        </w:rPr>
        <w:t xml:space="preserve">Moreover, </w:t>
      </w:r>
      <w:r w:rsidRPr="00117F3D">
        <w:rPr>
          <w:rStyle w:val="StyleBoldUnderline"/>
        </w:rPr>
        <w:t xml:space="preserve">such a move could lead to a </w:t>
      </w:r>
      <w:r w:rsidRPr="00117F3D">
        <w:rPr>
          <w:rStyle w:val="Emphasis"/>
        </w:rPr>
        <w:t>panic in the international financial markets</w:t>
      </w:r>
      <w:r w:rsidRPr="00117F3D">
        <w:rPr>
          <w:sz w:val="16"/>
        </w:rPr>
        <w:t xml:space="preserve">. Following the 2008 financial crisis, we have seen debt crises hit Ireland, Greece, and Italy, with fears that </w:t>
      </w:r>
      <w:r w:rsidRPr="00117F3D">
        <w:rPr>
          <w:rStyle w:val="StyleBoldUnderline"/>
        </w:rPr>
        <w:t>this could spread further and cause a</w:t>
      </w:r>
      <w:r>
        <w:rPr>
          <w:rStyle w:val="StyleBoldUnderline"/>
        </w:rPr>
        <w:t xml:space="preserve"> </w:t>
      </w:r>
      <w:r w:rsidRPr="00117F3D">
        <w:rPr>
          <w:rStyle w:val="StyleBoldUnderline"/>
        </w:rPr>
        <w:t>global economic downturn</w:t>
      </w:r>
      <w:r w:rsidRPr="00117F3D">
        <w:rPr>
          <w:sz w:val="16"/>
        </w:rPr>
        <w:t xml:space="preserve">. </w:t>
      </w:r>
      <w:r w:rsidRPr="00117F3D">
        <w:rPr>
          <w:rStyle w:val="StyleBoldUnderline"/>
        </w:rPr>
        <w:t>The financial markets are on edge</w:t>
      </w:r>
      <w:r w:rsidRPr="00117F3D">
        <w:rPr>
          <w:sz w:val="16"/>
        </w:rPr>
        <w:t xml:space="preserve"> today, </w:t>
      </w:r>
      <w:r w:rsidRPr="00117F3D">
        <w:rPr>
          <w:rStyle w:val="StyleBoldUnderline"/>
        </w:rPr>
        <w:t>with U.S. Treasury bonds being the safe haven</w:t>
      </w:r>
      <w:r>
        <w:rPr>
          <w:rStyle w:val="StyleBoldUnderline"/>
        </w:rPr>
        <w:t xml:space="preserve"> </w:t>
      </w:r>
      <w:r w:rsidRPr="00117F3D">
        <w:rPr>
          <w:sz w:val="16"/>
        </w:rPr>
        <w:t xml:space="preserve">for most investment capital. </w:t>
      </w:r>
      <w:r w:rsidRPr="00117F3D">
        <w:rPr>
          <w:rStyle w:val="StyleBoldUnderline"/>
        </w:rPr>
        <w:t>Refusing to raise the debt ceiling would recklessly disrupt</w:t>
      </w:r>
      <w:r w:rsidRPr="00117F3D">
        <w:rPr>
          <w:sz w:val="16"/>
        </w:rPr>
        <w:t xml:space="preserve"> the </w:t>
      </w:r>
      <w:r w:rsidRPr="00117F3D">
        <w:rPr>
          <w:rStyle w:val="StyleBoldUnderline"/>
        </w:rPr>
        <w:t>sale and purchase of new</w:t>
      </w:r>
      <w:r>
        <w:rPr>
          <w:rStyle w:val="StyleBoldUnderline"/>
        </w:rPr>
        <w:t xml:space="preserve"> </w:t>
      </w:r>
      <w:r w:rsidRPr="00117F3D">
        <w:rPr>
          <w:rStyle w:val="StyleBoldUnderline"/>
        </w:rPr>
        <w:t>Treasury bonds, and</w:t>
      </w:r>
      <w:r w:rsidRPr="00117F3D">
        <w:rPr>
          <w:sz w:val="16"/>
        </w:rPr>
        <w:t xml:space="preserve"> could </w:t>
      </w:r>
      <w:r w:rsidRPr="00117F3D">
        <w:rPr>
          <w:rStyle w:val="StyleBoldUnderline"/>
        </w:rPr>
        <w:t>potentially cause a run on outstanding Treasurys</w:t>
      </w:r>
      <w:r w:rsidRPr="00117F3D">
        <w:rPr>
          <w:sz w:val="16"/>
        </w:rPr>
        <w:t xml:space="preserve"> as well, </w:t>
      </w:r>
      <w:r w:rsidRPr="00117F3D">
        <w:rPr>
          <w:rStyle w:val="StyleBoldUnderline"/>
        </w:rPr>
        <w:t>as investors sought other</w:t>
      </w:r>
      <w:r>
        <w:rPr>
          <w:rStyle w:val="StyleBoldUnderline"/>
        </w:rPr>
        <w:t xml:space="preserve"> </w:t>
      </w:r>
      <w:r w:rsidRPr="00117F3D">
        <w:rPr>
          <w:rStyle w:val="StyleBoldUnderline"/>
        </w:rPr>
        <w:t xml:space="preserve">investments. This could have </w:t>
      </w:r>
      <w:r w:rsidRPr="00117F3D">
        <w:rPr>
          <w:rStyle w:val="Emphasis"/>
        </w:rPr>
        <w:t>catastrophic consequences for our economy</w:t>
      </w:r>
      <w:r w:rsidRPr="00117F3D">
        <w:rPr>
          <w:rStyle w:val="StyleBoldUnderline"/>
        </w:rPr>
        <w:t xml:space="preserve"> as well as the economic stability of the</w:t>
      </w:r>
      <w:r>
        <w:rPr>
          <w:rStyle w:val="StyleBoldUnderline"/>
        </w:rPr>
        <w:t xml:space="preserve"> </w:t>
      </w:r>
      <w:r w:rsidRPr="00117F3D">
        <w:rPr>
          <w:rStyle w:val="StyleBoldUnderline"/>
        </w:rPr>
        <w:t>rest of the world.</w:t>
      </w:r>
    </w:p>
    <w:p w:rsidR="00F075FD" w:rsidRDefault="00F075FD" w:rsidP="00F075FD"/>
    <w:p w:rsidR="00F075FD" w:rsidRDefault="00F075FD" w:rsidP="00F075FD"/>
    <w:p w:rsidR="00F075FD" w:rsidRDefault="00F075FD" w:rsidP="00F075FD"/>
    <w:p w:rsidR="00F075FD" w:rsidRDefault="00F075FD" w:rsidP="00F075FD"/>
    <w:p w:rsidR="00F075FD" w:rsidRDefault="00F075FD" w:rsidP="00F075FD">
      <w:pPr>
        <w:pStyle w:val="Heading4"/>
      </w:pPr>
      <w:r>
        <w:t>Collapses market confidence and US bond market</w:t>
      </w:r>
    </w:p>
    <w:p w:rsidR="00F075FD" w:rsidRPr="00073545" w:rsidRDefault="00F075FD" w:rsidP="00F075FD">
      <w:pPr>
        <w:rPr>
          <w:rStyle w:val="StyleStyleBold12pt"/>
        </w:rPr>
      </w:pPr>
      <w:r>
        <w:rPr>
          <w:rStyle w:val="StyleStyleBold12pt"/>
        </w:rPr>
        <w:t>Min, 10</w:t>
      </w:r>
    </w:p>
    <w:p w:rsidR="00F075FD" w:rsidRDefault="00F075FD" w:rsidP="00F075FD">
      <w:r>
        <w:t>David Min, Associate Director, Financial Markets Policy, Center for American Progress, 10.28.10</w:t>
      </w:r>
    </w:p>
    <w:p w:rsidR="00F075FD" w:rsidRDefault="00F075FD" w:rsidP="00F075FD">
      <w:r>
        <w:t>[http://www.americanprogress.org/issues/2010/10/big_freeze.html]</w:t>
      </w:r>
    </w:p>
    <w:p w:rsidR="00F075FD" w:rsidRPr="003E5A57" w:rsidRDefault="00F075FD" w:rsidP="00F075FD">
      <w:pPr>
        <w:rPr>
          <w:rStyle w:val="Emphasis"/>
        </w:rPr>
      </w:pPr>
      <w:r w:rsidRPr="003E5A57">
        <w:rPr>
          <w:sz w:val="16"/>
        </w:rPr>
        <w:t xml:space="preserve">The conservative </w:t>
      </w:r>
      <w:r w:rsidRPr="003E5A57">
        <w:rPr>
          <w:rStyle w:val="StyleBoldUnderline"/>
        </w:rPr>
        <w:t>pledge to freeze the debt ceiling would</w:t>
      </w:r>
      <w:r w:rsidRPr="003E5A57">
        <w:rPr>
          <w:sz w:val="16"/>
        </w:rPr>
        <w:t xml:space="preserve"> also </w:t>
      </w:r>
      <w:r w:rsidRPr="003E5A57">
        <w:rPr>
          <w:rStyle w:val="StyleBoldUnderline"/>
        </w:rPr>
        <w:t>lead to some fairly momentous problems in the</w:t>
      </w:r>
      <w:r>
        <w:rPr>
          <w:rStyle w:val="StyleBoldUnderline"/>
        </w:rPr>
        <w:t xml:space="preserve"> </w:t>
      </w:r>
      <w:r w:rsidRPr="003E5A57">
        <w:rPr>
          <w:rStyle w:val="StyleBoldUnderline"/>
        </w:rPr>
        <w:t>world’s financial markets. Following the financial crisis</w:t>
      </w:r>
      <w:r w:rsidRPr="003E5A57">
        <w:rPr>
          <w:sz w:val="16"/>
        </w:rPr>
        <w:t xml:space="preserve"> of 2008-2009, which exposed problems with many private financial instruments that were previously thought to be safe, such as money market funds and AAA-rated assetbacked securities, </w:t>
      </w:r>
      <w:r w:rsidRPr="003E5A57">
        <w:rPr>
          <w:rStyle w:val="StyleBoldUnderline"/>
        </w:rPr>
        <w:t>investors sought safe haven by investing in sovereign debt. Unfortunately, sovereign debt crises</w:t>
      </w:r>
      <w:r w:rsidRPr="003E5A57">
        <w:rPr>
          <w:sz w:val="16"/>
        </w:rPr>
        <w:t xml:space="preserve"> in Greece and Ireland </w:t>
      </w:r>
      <w:r w:rsidRPr="003E5A57">
        <w:rPr>
          <w:rStyle w:val="StyleBoldUnderline"/>
        </w:rPr>
        <w:t>have caused significant uncertainty</w:t>
      </w:r>
      <w:r w:rsidRPr="003E5A57">
        <w:rPr>
          <w:sz w:val="16"/>
        </w:rPr>
        <w:t xml:space="preserve"> in European financial markets, </w:t>
      </w:r>
      <w:r w:rsidRPr="003E5A57">
        <w:rPr>
          <w:rStyle w:val="StyleBoldUnderline"/>
        </w:rPr>
        <w:t>and as a result, investors have</w:t>
      </w:r>
      <w:r>
        <w:rPr>
          <w:rStyle w:val="StyleBoldUnderline"/>
        </w:rPr>
        <w:t xml:space="preserve"> </w:t>
      </w:r>
      <w:r w:rsidRPr="003E5A57">
        <w:rPr>
          <w:rStyle w:val="StyleBoldUnderline"/>
        </w:rPr>
        <w:t>flocked to the perceived safety of sovereign debt issued by the U</w:t>
      </w:r>
      <w:r w:rsidRPr="003E5A57">
        <w:rPr>
          <w:sz w:val="16"/>
        </w:rPr>
        <w:t xml:space="preserve">nited </w:t>
      </w:r>
      <w:r w:rsidRPr="003E5A57">
        <w:rPr>
          <w:rStyle w:val="StyleBoldUnderline"/>
        </w:rPr>
        <w:t>S</w:t>
      </w:r>
      <w:r w:rsidRPr="003E5A57">
        <w:rPr>
          <w:sz w:val="16"/>
        </w:rPr>
        <w:t xml:space="preserve">tates, which has never defaulted in its history. </w:t>
      </w:r>
      <w:r w:rsidRPr="003E5A57">
        <w:rPr>
          <w:rStyle w:val="StyleBoldUnderline"/>
        </w:rPr>
        <w:t xml:space="preserve">A freeze on the debt ceiling could </w:t>
      </w:r>
      <w:r w:rsidRPr="003E5A57">
        <w:rPr>
          <w:rStyle w:val="Emphasis"/>
        </w:rPr>
        <w:t>erode confidence</w:t>
      </w:r>
      <w:r w:rsidRPr="003E5A57">
        <w:rPr>
          <w:rStyle w:val="StyleBoldUnderline"/>
        </w:rPr>
        <w:t xml:space="preserve"> in U.S. Treasury bonds in a number of ways, creating</w:t>
      </w:r>
      <w:r>
        <w:rPr>
          <w:rStyle w:val="StyleBoldUnderline"/>
        </w:rPr>
        <w:t xml:space="preserve"> </w:t>
      </w:r>
      <w:r w:rsidRPr="003E5A57">
        <w:rPr>
          <w:rStyle w:val="StyleBoldUnderline"/>
        </w:rPr>
        <w:t xml:space="preserve">further </w:t>
      </w:r>
      <w:r w:rsidRPr="003E5A57">
        <w:rPr>
          <w:rStyle w:val="StyleBoldUnderline"/>
        </w:rPr>
        <w:lastRenderedPageBreak/>
        <w:t xml:space="preserve">and </w:t>
      </w:r>
      <w:r w:rsidRPr="003E5A57">
        <w:rPr>
          <w:rStyle w:val="Emphasis"/>
        </w:rPr>
        <w:t>wider panic</w:t>
      </w:r>
      <w:r w:rsidRPr="003E5A57">
        <w:rPr>
          <w:rStyle w:val="StyleBoldUnderline"/>
        </w:rPr>
        <w:t xml:space="preserve"> in financial markets</w:t>
      </w:r>
      <w:r w:rsidRPr="003E5A57">
        <w:rPr>
          <w:sz w:val="16"/>
        </w:rPr>
        <w:t xml:space="preserve">. First, </w:t>
      </w:r>
      <w:r w:rsidRPr="003E5A57">
        <w:rPr>
          <w:rStyle w:val="StyleBoldUnderline"/>
        </w:rPr>
        <w:t xml:space="preserve">by causing a </w:t>
      </w:r>
      <w:r w:rsidRPr="003E5A57">
        <w:rPr>
          <w:rStyle w:val="Emphasis"/>
        </w:rPr>
        <w:t>disruption</w:t>
      </w:r>
      <w:r w:rsidRPr="003E5A57">
        <w:rPr>
          <w:rStyle w:val="StyleBoldUnderline"/>
        </w:rPr>
        <w:t xml:space="preserve"> in the issuance of Treasury debt</w:t>
      </w:r>
      <w:r w:rsidRPr="003E5A57">
        <w:rPr>
          <w:sz w:val="16"/>
        </w:rPr>
        <w:t xml:space="preserve">, as happened in 1995-96, </w:t>
      </w:r>
      <w:r w:rsidRPr="003E5A57">
        <w:rPr>
          <w:rStyle w:val="StyleBoldUnderline"/>
        </w:rPr>
        <w:t>a freeze would cause investors to seek alternative financial investments, even perhaps causing</w:t>
      </w:r>
      <w:r>
        <w:rPr>
          <w:rStyle w:val="StyleBoldUnderline"/>
        </w:rPr>
        <w:t xml:space="preserve"> </w:t>
      </w:r>
      <w:r w:rsidRPr="003E5A57">
        <w:rPr>
          <w:rStyle w:val="StyleBoldUnderline"/>
        </w:rPr>
        <w:t xml:space="preserve">a </w:t>
      </w:r>
      <w:r w:rsidRPr="003E5A57">
        <w:rPr>
          <w:rStyle w:val="Emphasis"/>
        </w:rPr>
        <w:t>run on Treasurys</w:t>
      </w:r>
      <w:r w:rsidRPr="003E5A57">
        <w:rPr>
          <w:rStyle w:val="StyleBoldUnderline"/>
        </w:rPr>
        <w:t xml:space="preserve">. Such a run would cause the cost of U.S. debt to </w:t>
      </w:r>
      <w:r w:rsidRPr="003E5A57">
        <w:rPr>
          <w:rStyle w:val="Emphasis"/>
        </w:rPr>
        <w:t>soar,</w:t>
      </w:r>
      <w:r w:rsidRPr="003E5A57">
        <w:rPr>
          <w:rStyle w:val="StyleBoldUnderline"/>
        </w:rPr>
        <w:t xml:space="preserve"> putting </w:t>
      </w:r>
      <w:r w:rsidRPr="003E5A57">
        <w:rPr>
          <w:rStyle w:val="Emphasis"/>
        </w:rPr>
        <w:t>even more stress on our budget</w:t>
      </w:r>
      <w:r w:rsidRPr="003E5A57">
        <w:rPr>
          <w:rStyle w:val="StyleBoldUnderline"/>
        </w:rPr>
        <w:t>,</w:t>
      </w:r>
      <w:r>
        <w:rPr>
          <w:rStyle w:val="StyleBoldUnderline"/>
        </w:rPr>
        <w:t xml:space="preserve"> </w:t>
      </w:r>
      <w:r w:rsidRPr="003E5A57">
        <w:rPr>
          <w:rStyle w:val="StyleBoldUnderline"/>
        </w:rPr>
        <w:t xml:space="preserve">and the resulting </w:t>
      </w:r>
      <w:r w:rsidRPr="003E5A57">
        <w:rPr>
          <w:rStyle w:val="Emphasis"/>
        </w:rPr>
        <w:t>enormous capital flows</w:t>
      </w:r>
      <w:r w:rsidRPr="003E5A57">
        <w:rPr>
          <w:rStyle w:val="StyleBoldUnderline"/>
        </w:rPr>
        <w:t xml:space="preserve"> would likely be </w:t>
      </w:r>
      <w:r w:rsidRPr="003E5A57">
        <w:rPr>
          <w:rStyle w:val="Emphasis"/>
        </w:rPr>
        <w:t>highly destabilizing to global financial markets</w:t>
      </w:r>
      <w:r w:rsidRPr="003E5A57">
        <w:rPr>
          <w:sz w:val="16"/>
        </w:rPr>
        <w:t xml:space="preserve">, potentially </w:t>
      </w:r>
      <w:r w:rsidRPr="003E5A57">
        <w:rPr>
          <w:rStyle w:val="StyleBoldUnderline"/>
        </w:rPr>
        <w:t xml:space="preserve">creating more asset </w:t>
      </w:r>
      <w:r w:rsidRPr="003E5A57">
        <w:rPr>
          <w:rStyle w:val="Emphasis"/>
        </w:rPr>
        <w:t>bubbles and busts throughout the world</w:t>
      </w:r>
    </w:p>
    <w:p w:rsidR="00F075FD" w:rsidRDefault="00F075FD" w:rsidP="00F075FD">
      <w:pPr>
        <w:rPr>
          <w:rStyle w:val="StyleBoldUnderline"/>
        </w:rPr>
      </w:pPr>
    </w:p>
    <w:p w:rsidR="00F075FD" w:rsidRPr="007B00DC" w:rsidRDefault="00F075FD" w:rsidP="00F075FD"/>
    <w:p w:rsidR="00F075FD" w:rsidRDefault="00F075FD" w:rsidP="00F075FD">
      <w:pPr>
        <w:rPr>
          <w:rStyle w:val="Emphasis"/>
        </w:rPr>
      </w:pPr>
    </w:p>
    <w:p w:rsidR="00F075FD" w:rsidRPr="00CA748A" w:rsidRDefault="00F075FD" w:rsidP="00CA748A">
      <w:pPr>
        <w:rPr>
          <w:sz w:val="16"/>
        </w:rPr>
      </w:pPr>
    </w:p>
    <w:p w:rsidR="009B3BA6" w:rsidRPr="009B3BA6" w:rsidRDefault="009B3BA6" w:rsidP="009B3BA6">
      <w:pPr>
        <w:pStyle w:val="Heading3"/>
      </w:pPr>
      <w:r>
        <w:lastRenderedPageBreak/>
        <w:t>Default Kills Econ – Borrowing</w:t>
      </w:r>
    </w:p>
    <w:p w:rsidR="00027014" w:rsidRPr="00027014" w:rsidRDefault="00D52636" w:rsidP="00027014">
      <w:pPr>
        <w:pStyle w:val="Heading4"/>
      </w:pPr>
      <w:r>
        <w:t>Debt default tanks the economy – damages borrowing capacity</w:t>
      </w:r>
    </w:p>
    <w:p w:rsidR="00D52636" w:rsidRDefault="00D52636" w:rsidP="00D52636">
      <w:pPr>
        <w:rPr>
          <w:rStyle w:val="StyleStyleBold12pt"/>
        </w:rPr>
      </w:pPr>
      <w:r>
        <w:rPr>
          <w:rStyle w:val="StyleStyleBold12pt"/>
        </w:rPr>
        <w:t>Johnson 13</w:t>
      </w:r>
    </w:p>
    <w:p w:rsidR="00D52636" w:rsidRPr="00D52636" w:rsidRDefault="00D52636" w:rsidP="00D52636">
      <w:r w:rsidRPr="00D52636">
        <w:t xml:space="preserve">[Simon, Former Chief Economist at the IMF, professor at the MIT Sloan School of Management and a senior fellow at the Peterson Institute for International Economics, “Next Debt-Ceiling Histrionics Could Do Real HarmNext Debt-Ceiling Histrionics Could Do Real Harm,” Bloomberg, 6/9, </w:t>
      </w:r>
      <w:hyperlink r:id="rId60" w:history="1">
        <w:r w:rsidRPr="00D52636">
          <w:rPr>
            <w:rStyle w:val="Hyperlink"/>
          </w:rPr>
          <w:t>http://www.bloomberg.com/news/2013-06-09/next-debt-ceiling-histrionics-could-do-real-harm.html</w:t>
        </w:r>
      </w:hyperlink>
      <w:r w:rsidRPr="00D52636">
        <w:t>]</w:t>
      </w:r>
    </w:p>
    <w:p w:rsidR="00D52636" w:rsidRPr="00D52636" w:rsidRDefault="00D52636" w:rsidP="00D52636">
      <w:pPr>
        <w:rPr>
          <w:rStyle w:val="StyleStyleBold12pt"/>
        </w:rPr>
      </w:pPr>
    </w:p>
    <w:p w:rsidR="003F7B4C" w:rsidRDefault="003F7B4C" w:rsidP="00D52636">
      <w:pPr>
        <w:rPr>
          <w:sz w:val="16"/>
        </w:rPr>
      </w:pPr>
      <w:r w:rsidRPr="003B6AD5">
        <w:rPr>
          <w:sz w:val="16"/>
        </w:rPr>
        <w:t xml:space="preserve">The real worry, however, is that </w:t>
      </w:r>
      <w:r w:rsidRPr="00D52636">
        <w:rPr>
          <w:rStyle w:val="StyleBoldUnderline"/>
        </w:rPr>
        <w:t xml:space="preserve">fiscal policy has the potential to </w:t>
      </w:r>
      <w:r w:rsidRPr="003B6AD5">
        <w:rPr>
          <w:rStyle w:val="Emphasis"/>
        </w:rPr>
        <w:t>derail the economy</w:t>
      </w:r>
      <w:r w:rsidRPr="003B6AD5">
        <w:rPr>
          <w:sz w:val="16"/>
        </w:rPr>
        <w:t xml:space="preserve"> -- </w:t>
      </w:r>
      <w:r w:rsidRPr="00D52636">
        <w:rPr>
          <w:rStyle w:val="StyleBoldUnderline"/>
        </w:rPr>
        <w:t>if</w:t>
      </w:r>
      <w:r w:rsidRPr="003B6AD5">
        <w:rPr>
          <w:sz w:val="16"/>
        </w:rPr>
        <w:t xml:space="preserve"> the political debate becomes focused on whether to increase the federal debt ceiling later this year. Most economists are deeply skeptical that </w:t>
      </w:r>
      <w:r w:rsidRPr="00D52636">
        <w:rPr>
          <w:rStyle w:val="StyleBoldUnderline"/>
        </w:rPr>
        <w:t>the U.S. would</w:t>
      </w:r>
      <w:r w:rsidRPr="003B6AD5">
        <w:rPr>
          <w:sz w:val="16"/>
        </w:rPr>
        <w:t xml:space="preserve"> ever </w:t>
      </w:r>
      <w:r w:rsidRPr="00D52636">
        <w:rPr>
          <w:rStyle w:val="StyleBoldUnderline"/>
        </w:rPr>
        <w:t>default on its debt</w:t>
      </w:r>
      <w:r w:rsidRPr="003B6AD5">
        <w:rPr>
          <w:sz w:val="16"/>
        </w:rPr>
        <w:t xml:space="preserve"> or even mess around with the priority in which creditors are paid. The </w:t>
      </w:r>
      <w:r w:rsidRPr="00D52636">
        <w:rPr>
          <w:rStyle w:val="StyleBoldUnderline"/>
        </w:rPr>
        <w:t xml:space="preserve">consequences would be </w:t>
      </w:r>
      <w:r w:rsidRPr="003B6AD5">
        <w:rPr>
          <w:rStyle w:val="Emphasis"/>
        </w:rPr>
        <w:t>highly disruptive</w:t>
      </w:r>
      <w:r w:rsidRPr="00D52636">
        <w:rPr>
          <w:rStyle w:val="StyleBoldUnderline"/>
        </w:rPr>
        <w:t xml:space="preserve"> to the economy and </w:t>
      </w:r>
      <w:r w:rsidRPr="003B6AD5">
        <w:rPr>
          <w:rStyle w:val="Emphasis"/>
        </w:rPr>
        <w:t>greatly undermine</w:t>
      </w:r>
      <w:r w:rsidRPr="00D52636">
        <w:rPr>
          <w:rStyle w:val="StyleBoldUnderline"/>
        </w:rPr>
        <w:t xml:space="preserve"> the borrowing capacity </w:t>
      </w:r>
      <w:r w:rsidRPr="003B6AD5">
        <w:rPr>
          <w:sz w:val="16"/>
        </w:rPr>
        <w:t>not just</w:t>
      </w:r>
      <w:r w:rsidRPr="00D52636">
        <w:rPr>
          <w:rStyle w:val="StyleBoldUnderline"/>
        </w:rPr>
        <w:t xml:space="preserve"> of the government </w:t>
      </w:r>
      <w:r w:rsidRPr="003B6AD5">
        <w:rPr>
          <w:sz w:val="16"/>
        </w:rPr>
        <w:t>but</w:t>
      </w:r>
      <w:r w:rsidRPr="00D52636">
        <w:rPr>
          <w:rStyle w:val="StyleBoldUnderline"/>
        </w:rPr>
        <w:t xml:space="preserve"> of the private sector,</w:t>
      </w:r>
      <w:r w:rsidRPr="003B6AD5">
        <w:rPr>
          <w:sz w:val="16"/>
        </w:rPr>
        <w:t xml:space="preserve"> too. </w:t>
      </w:r>
      <w:r w:rsidRPr="00D52636">
        <w:rPr>
          <w:rStyle w:val="StyleBoldUnderline"/>
        </w:rPr>
        <w:t>Public finances at every level</w:t>
      </w:r>
      <w:r w:rsidRPr="003B6AD5">
        <w:rPr>
          <w:sz w:val="16"/>
        </w:rPr>
        <w:t xml:space="preserve"> of government </w:t>
      </w:r>
      <w:r w:rsidRPr="00D52636">
        <w:rPr>
          <w:rStyle w:val="StyleBoldUnderline"/>
        </w:rPr>
        <w:t>would be in disarray</w:t>
      </w:r>
      <w:r w:rsidRPr="003B6AD5">
        <w:rPr>
          <w:sz w:val="16"/>
        </w:rPr>
        <w:t xml:space="preserve">. Credit Markets </w:t>
      </w:r>
      <w:r w:rsidRPr="00D52636">
        <w:rPr>
          <w:rStyle w:val="StyleBoldUnderline"/>
        </w:rPr>
        <w:t xml:space="preserve">If the market for </w:t>
      </w:r>
      <w:r w:rsidRPr="003B6AD5">
        <w:rPr>
          <w:sz w:val="16"/>
        </w:rPr>
        <w:t>Treasury</w:t>
      </w:r>
      <w:r w:rsidRPr="00D52636">
        <w:rPr>
          <w:rStyle w:val="StyleBoldUnderline"/>
        </w:rPr>
        <w:t xml:space="preserve"> debt is damaged, no one </w:t>
      </w:r>
      <w:r w:rsidRPr="003B6AD5">
        <w:rPr>
          <w:sz w:val="16"/>
        </w:rPr>
        <w:t>in the private sector</w:t>
      </w:r>
      <w:r w:rsidRPr="00D52636">
        <w:rPr>
          <w:rStyle w:val="StyleBoldUnderline"/>
        </w:rPr>
        <w:t xml:space="preserve"> should </w:t>
      </w:r>
      <w:r w:rsidRPr="003B6AD5">
        <w:rPr>
          <w:sz w:val="16"/>
        </w:rPr>
        <w:t>expect to</w:t>
      </w:r>
      <w:r w:rsidRPr="00D52636">
        <w:rPr>
          <w:rStyle w:val="StyleBoldUnderline"/>
        </w:rPr>
        <w:t xml:space="preserve"> find it easier to borrow.</w:t>
      </w:r>
      <w:r w:rsidRPr="003B6AD5">
        <w:rPr>
          <w:sz w:val="16"/>
        </w:rPr>
        <w:t xml:space="preserve"> </w:t>
      </w:r>
      <w:r w:rsidRPr="00D52636">
        <w:rPr>
          <w:rStyle w:val="StyleBoldUnderline"/>
        </w:rPr>
        <w:t xml:space="preserve">Countries without credible sovereign borrowers </w:t>
      </w:r>
      <w:r w:rsidRPr="003B6AD5">
        <w:rPr>
          <w:rStyle w:val="Emphasis"/>
        </w:rPr>
        <w:t>don’t have strong private credit markets</w:t>
      </w:r>
      <w:r w:rsidRPr="003B6AD5">
        <w:rPr>
          <w:sz w:val="16"/>
        </w:rPr>
        <w:t xml:space="preserve">. Unfortunately, it isn’t the opinion of experts that matters most, but rather how business people and consumers see the situation in Washington. In the summer of 2011, these observers witnessed a scary confrontation over the debt ceiling that greatly increased perceived uncertainty and undermined investment of all kinds. (See the work of Scott Baker, Nick Bloom and Steven Davis, which develops an index of economic policy uncertainty and shows a surge in anxiety during the previous debt-ceiling showdown.) If leading politicians say the federal government should default, uncertainty will increase. And </w:t>
      </w:r>
      <w:r w:rsidRPr="003B6AD5">
        <w:rPr>
          <w:rStyle w:val="StyleBoldUnderline"/>
        </w:rPr>
        <w:t>Congress could make it difficult for the Treasury</w:t>
      </w:r>
      <w:r w:rsidRPr="003B6AD5">
        <w:rPr>
          <w:sz w:val="16"/>
        </w:rPr>
        <w:t xml:space="preserve"> Department </w:t>
      </w:r>
      <w:r w:rsidRPr="003B6AD5">
        <w:rPr>
          <w:rStyle w:val="StyleBoldUnderline"/>
        </w:rPr>
        <w:t xml:space="preserve">to make all its obligated payments on time. Even </w:t>
      </w:r>
      <w:r w:rsidRPr="003B6AD5">
        <w:rPr>
          <w:rStyle w:val="Emphasis"/>
        </w:rPr>
        <w:t>10 minutes</w:t>
      </w:r>
      <w:r w:rsidRPr="003B6AD5">
        <w:rPr>
          <w:rStyle w:val="StyleBoldUnderline"/>
        </w:rPr>
        <w:t xml:space="preserve"> of default </w:t>
      </w:r>
      <w:r w:rsidRPr="003B6AD5">
        <w:rPr>
          <w:rStyle w:val="Emphasis"/>
        </w:rPr>
        <w:t>would be a disaster</w:t>
      </w:r>
      <w:r w:rsidRPr="003B6AD5">
        <w:rPr>
          <w:sz w:val="16"/>
        </w:rPr>
        <w:t xml:space="preserve">. </w:t>
      </w:r>
      <w:r w:rsidRPr="003B6AD5">
        <w:rPr>
          <w:rStyle w:val="StyleBoldUnderline"/>
        </w:rPr>
        <w:t>We</w:t>
      </w:r>
      <w:r w:rsidRPr="003B6AD5">
        <w:rPr>
          <w:sz w:val="16"/>
        </w:rPr>
        <w:t xml:space="preserve"> have </w:t>
      </w:r>
      <w:r w:rsidRPr="003B6AD5">
        <w:rPr>
          <w:rStyle w:val="Emphasis"/>
        </w:rPr>
        <w:t>lost our grip</w:t>
      </w:r>
      <w:r w:rsidRPr="003B6AD5">
        <w:rPr>
          <w:rStyle w:val="StyleBoldUnderline"/>
        </w:rPr>
        <w:t xml:space="preserve"> on what is appropriate</w:t>
      </w:r>
      <w:r w:rsidRPr="003B6AD5">
        <w:rPr>
          <w:sz w:val="16"/>
        </w:rPr>
        <w:t xml:space="preserve"> and inappropriate </w:t>
      </w:r>
      <w:r w:rsidRPr="003B6AD5">
        <w:rPr>
          <w:rStyle w:val="StyleBoldUnderline"/>
        </w:rPr>
        <w:t>in</w:t>
      </w:r>
      <w:r w:rsidRPr="003B6AD5">
        <w:rPr>
          <w:sz w:val="16"/>
        </w:rPr>
        <w:t xml:space="preserve"> discussing </w:t>
      </w:r>
      <w:r w:rsidRPr="003B6AD5">
        <w:rPr>
          <w:rStyle w:val="StyleBoldUnderline"/>
        </w:rPr>
        <w:t>fiscal-policy choices</w:t>
      </w:r>
      <w:r w:rsidRPr="003B6AD5">
        <w:rPr>
          <w:sz w:val="16"/>
        </w:rPr>
        <w:t xml:space="preserve">. </w:t>
      </w:r>
    </w:p>
    <w:p w:rsidR="00AA282B" w:rsidRDefault="00AA282B" w:rsidP="00AA282B">
      <w:pPr>
        <w:pStyle w:val="Heading3"/>
      </w:pPr>
      <w:r>
        <w:lastRenderedPageBreak/>
        <w:t>Default Kills Econ – Confidence</w:t>
      </w:r>
    </w:p>
    <w:p w:rsidR="00AA282B" w:rsidRDefault="00AA282B" w:rsidP="00AA282B">
      <w:pPr>
        <w:pStyle w:val="Heading4"/>
      </w:pPr>
      <w:r>
        <w:t>Default trashes investor confidence – crushes markets</w:t>
      </w:r>
    </w:p>
    <w:p w:rsidR="00AA282B" w:rsidRDefault="00AA282B" w:rsidP="00AA282B">
      <w:pPr>
        <w:rPr>
          <w:rStyle w:val="StyleStyleBold12pt"/>
        </w:rPr>
      </w:pPr>
      <w:r>
        <w:rPr>
          <w:rStyle w:val="StyleStyleBold12pt"/>
        </w:rPr>
        <w:t>Izzo 13</w:t>
      </w:r>
    </w:p>
    <w:p w:rsidR="00AA282B" w:rsidRPr="00AA282B" w:rsidRDefault="00AA282B" w:rsidP="00AA282B">
      <w:pPr>
        <w:rPr>
          <w:rStyle w:val="StyleStyleBold12pt"/>
          <w:b w:val="0"/>
          <w:bCs w:val="0"/>
          <w:sz w:val="22"/>
        </w:rPr>
      </w:pPr>
      <w:r w:rsidRPr="00AA282B">
        <w:t>[Phil, lead economic blogger for the Wall Street Journal, “Number of the Week: Potential Perfect Storm of Debt Ceiling and Fed,” WSJ, 7/13, http://blogs.wsj.com/economics/2013/07/13/number-of-the-week-potential-perfect-storm-of-debt-ceiling-and-fed/]</w:t>
      </w:r>
    </w:p>
    <w:p w:rsidR="00AA282B" w:rsidRDefault="00AA282B" w:rsidP="00AA282B"/>
    <w:p w:rsidR="00AA282B" w:rsidRPr="00362ED9" w:rsidRDefault="00AA282B" w:rsidP="00AA282B">
      <w:pPr>
        <w:rPr>
          <w:sz w:val="16"/>
        </w:rPr>
      </w:pPr>
      <w:r w:rsidRPr="00B269E7">
        <w:rPr>
          <w:sz w:val="16"/>
        </w:rPr>
        <w:t xml:space="preserve">The </w:t>
      </w:r>
      <w:r w:rsidRPr="00AA282B">
        <w:rPr>
          <w:rStyle w:val="Emphasis"/>
        </w:rPr>
        <w:t>drop-dead</w:t>
      </w:r>
      <w:r w:rsidRPr="00AA282B">
        <w:rPr>
          <w:rStyle w:val="StyleBoldUnderline"/>
        </w:rPr>
        <w:t xml:space="preserve"> date is</w:t>
      </w:r>
      <w:r w:rsidRPr="00B269E7">
        <w:rPr>
          <w:sz w:val="16"/>
        </w:rPr>
        <w:t xml:space="preserve"> likely to be around </w:t>
      </w:r>
      <w:r w:rsidRPr="00AA282B">
        <w:rPr>
          <w:rStyle w:val="StyleBoldUnderline"/>
        </w:rPr>
        <w:t>Oct. 31</w:t>
      </w:r>
      <w:r w:rsidRPr="00B269E7">
        <w:rPr>
          <w:sz w:val="16"/>
        </w:rPr>
        <w:t xml:space="preserve">, according to the latest analysis of headroom under the ceiling by Nancy Vanden Houten of Stone &amp; McCarthy Research. Treasury has been using extraordinary measures to keep U.S. debt under the cap since May, and rising revenue has managed to put off the day of reckoning for months. But that day will come eventually, and </w:t>
      </w:r>
      <w:r w:rsidRPr="00B269E7">
        <w:rPr>
          <w:rStyle w:val="StyleBoldUnderline"/>
        </w:rPr>
        <w:t xml:space="preserve">the end of October could shape up to be a </w:t>
      </w:r>
      <w:r w:rsidRPr="00B269E7">
        <w:rPr>
          <w:rStyle w:val="Emphasis"/>
        </w:rPr>
        <w:t>perfect storm of policy uncertainty</w:t>
      </w:r>
      <w:r w:rsidRPr="00B269E7">
        <w:rPr>
          <w:rStyle w:val="StyleBoldUnderline"/>
        </w:rPr>
        <w:t>.</w:t>
      </w:r>
      <w:r w:rsidRPr="00B269E7">
        <w:rPr>
          <w:sz w:val="16"/>
        </w:rPr>
        <w:t xml:space="preserve"> </w:t>
      </w:r>
      <w:r w:rsidRPr="00B269E7">
        <w:rPr>
          <w:rStyle w:val="StyleBoldUnderline"/>
        </w:rPr>
        <w:t>Before</w:t>
      </w:r>
      <w:r w:rsidRPr="00B269E7">
        <w:rPr>
          <w:sz w:val="16"/>
        </w:rPr>
        <w:t xml:space="preserve"> the U.S. gets to </w:t>
      </w:r>
      <w:r w:rsidRPr="00B269E7">
        <w:rPr>
          <w:rStyle w:val="StyleBoldUnderline"/>
        </w:rPr>
        <w:t>the debt ceiling, it will have to deal with funding the government</w:t>
      </w:r>
      <w:r w:rsidRPr="00B269E7">
        <w:rPr>
          <w:sz w:val="16"/>
        </w:rPr>
        <w:t xml:space="preserve"> for fiscal 2014 that starts on Oct. 1. </w:t>
      </w:r>
      <w:r w:rsidRPr="00B269E7">
        <w:rPr>
          <w:rStyle w:val="StyleBoldUnderline"/>
        </w:rPr>
        <w:t xml:space="preserve">Failure to come to an agreement could </w:t>
      </w:r>
      <w:r w:rsidRPr="00B269E7">
        <w:rPr>
          <w:rStyle w:val="Emphasis"/>
        </w:rPr>
        <w:t>result in a shutdown</w:t>
      </w:r>
      <w:r w:rsidRPr="00B269E7">
        <w:rPr>
          <w:rStyle w:val="StyleBoldUnderline"/>
        </w:rPr>
        <w:t>.</w:t>
      </w:r>
      <w:r w:rsidRPr="00B269E7">
        <w:rPr>
          <w:sz w:val="16"/>
        </w:rPr>
        <w:t xml:space="preserve"> Usual practice is to pass a continuing resolution that kicks the can down the road, and it’s likely that </w:t>
      </w:r>
      <w:r w:rsidRPr="00B269E7">
        <w:rPr>
          <w:rStyle w:val="StyleBoldUnderline"/>
        </w:rPr>
        <w:t>such a move could be</w:t>
      </w:r>
      <w:r w:rsidRPr="00B269E7">
        <w:rPr>
          <w:sz w:val="16"/>
        </w:rPr>
        <w:t xml:space="preserve"> pushed off for a few weeks and </w:t>
      </w:r>
      <w:r w:rsidRPr="00B269E7">
        <w:rPr>
          <w:rStyle w:val="StyleBoldUnderline"/>
        </w:rPr>
        <w:t>coupled with the debt ceiling.</w:t>
      </w:r>
      <w:r w:rsidRPr="00B269E7">
        <w:rPr>
          <w:sz w:val="16"/>
        </w:rPr>
        <w:t xml:space="preserve"> That should be </w:t>
      </w:r>
      <w:r w:rsidRPr="00B269E7">
        <w:rPr>
          <w:rStyle w:val="StyleBoldUnderline"/>
        </w:rPr>
        <w:t xml:space="preserve">enough to have any Wall Street trader </w:t>
      </w:r>
      <w:r w:rsidRPr="00B269E7">
        <w:rPr>
          <w:rStyle w:val="Emphasis"/>
        </w:rPr>
        <w:t>reaching for the Alka Seltzer</w:t>
      </w:r>
      <w:r w:rsidRPr="00B269E7">
        <w:rPr>
          <w:rStyle w:val="StyleBoldUnderline"/>
        </w:rPr>
        <w:t xml:space="preserve">, but let’s throw </w:t>
      </w:r>
      <w:r w:rsidRPr="00B269E7">
        <w:rPr>
          <w:rStyle w:val="Emphasis"/>
        </w:rPr>
        <w:t xml:space="preserve">another wild card </w:t>
      </w:r>
      <w:r w:rsidRPr="00B269E7">
        <w:rPr>
          <w:rStyle w:val="StyleBoldUnderline"/>
        </w:rPr>
        <w:t>into the mix: the Federal Reserve</w:t>
      </w:r>
      <w:r w:rsidRPr="00B269E7">
        <w:rPr>
          <w:sz w:val="16"/>
        </w:rPr>
        <w:t xml:space="preserve"> has a </w:t>
      </w:r>
      <w:r w:rsidRPr="00B269E7">
        <w:rPr>
          <w:rStyle w:val="StyleBoldUnderline"/>
        </w:rPr>
        <w:t>meeting</w:t>
      </w:r>
      <w:r w:rsidRPr="00B269E7">
        <w:rPr>
          <w:sz w:val="16"/>
        </w:rPr>
        <w:t xml:space="preserve"> scheduled for the same week that Treasury is likely to bump into the debt ceiling. </w:t>
      </w:r>
      <w:r w:rsidRPr="00B269E7">
        <w:rPr>
          <w:rStyle w:val="StyleBoldUnderline"/>
        </w:rPr>
        <w:t>The Fed is expected to start slowing it purchases of bonds</w:t>
      </w:r>
      <w:r w:rsidRPr="00B269E7">
        <w:rPr>
          <w:sz w:val="16"/>
        </w:rPr>
        <w:t xml:space="preserve"> some time in the autumn. Many economists now expect the so-called tapering to begin in September. But, as Chairman Ben Bernanke likes to remind markets, Fed policy is dependent on data, and it’s quite possible that the Fed could be still be debating its first action when it meets in October. </w:t>
      </w:r>
    </w:p>
    <w:p w:rsidR="004174F4" w:rsidRDefault="004174F4" w:rsidP="004174F4">
      <w:pPr>
        <w:pStyle w:val="Heading3"/>
      </w:pPr>
      <w:r>
        <w:lastRenderedPageBreak/>
        <w:t>Default Kills Econ – Credit Rating</w:t>
      </w:r>
    </w:p>
    <w:p w:rsidR="004174F4" w:rsidRDefault="004174F4" w:rsidP="004174F4">
      <w:pPr>
        <w:pStyle w:val="Heading4"/>
      </w:pPr>
      <w:r>
        <w:t xml:space="preserve">Debt crisis causes downgrade – our evidence is reverse causal </w:t>
      </w:r>
    </w:p>
    <w:p w:rsidR="004174F4" w:rsidRDefault="004174F4" w:rsidP="004174F4">
      <w:pPr>
        <w:rPr>
          <w:rStyle w:val="StyleStyleBold12pt"/>
        </w:rPr>
      </w:pPr>
      <w:r>
        <w:rPr>
          <w:rStyle w:val="StyleStyleBold12pt"/>
        </w:rPr>
        <w:t>Egan 13</w:t>
      </w:r>
    </w:p>
    <w:p w:rsidR="004174F4" w:rsidRPr="004174F4" w:rsidRDefault="004174F4" w:rsidP="004174F4">
      <w:r w:rsidRPr="004174F4">
        <w:t xml:space="preserve">[Matt, syndicated economics columnist, “Fitch Affirms U.S. 'AAA' Rating, Warns of Future Fiscal Challenges,” Fox Biz, 6/28, </w:t>
      </w:r>
      <w:hyperlink r:id="rId61" w:anchor="ixzz2ZQchJtKT" w:history="1">
        <w:r w:rsidRPr="004174F4">
          <w:rPr>
            <w:rStyle w:val="Hyperlink"/>
          </w:rPr>
          <w:t>http://www.foxbusiness.com/economy/2013/06/28/fitch-affirms-us-aaa-rating/#ixzz2ZQchJtKT</w:t>
        </w:r>
      </w:hyperlink>
      <w:r w:rsidRPr="004174F4">
        <w:t>]</w:t>
      </w:r>
    </w:p>
    <w:p w:rsidR="004174F4" w:rsidRPr="004174F4" w:rsidRDefault="004174F4" w:rsidP="004174F4">
      <w:pPr>
        <w:rPr>
          <w:rStyle w:val="StyleStyleBold12pt"/>
        </w:rPr>
      </w:pPr>
    </w:p>
    <w:p w:rsidR="004174F4" w:rsidRPr="00461E15" w:rsidRDefault="004174F4" w:rsidP="004174F4">
      <w:pPr>
        <w:rPr>
          <w:sz w:val="16"/>
        </w:rPr>
      </w:pPr>
      <w:r w:rsidRPr="004174F4">
        <w:rPr>
          <w:rStyle w:val="StyleBoldUnderline"/>
        </w:rPr>
        <w:t>Fitch Ratings affirmed its “AAA</w:t>
      </w:r>
      <w:r w:rsidRPr="00461E15">
        <w:rPr>
          <w:sz w:val="16"/>
        </w:rPr>
        <w:t xml:space="preserve">” credit rating </w:t>
      </w:r>
      <w:r w:rsidRPr="004174F4">
        <w:rPr>
          <w:rStyle w:val="StyleBoldUnderline"/>
        </w:rPr>
        <w:t>on the</w:t>
      </w:r>
      <w:r w:rsidRPr="00461E15">
        <w:rPr>
          <w:sz w:val="16"/>
        </w:rPr>
        <w:t xml:space="preserve"> U.S. on Friday, </w:t>
      </w:r>
      <w:r w:rsidRPr="004174F4">
        <w:rPr>
          <w:rStyle w:val="StyleBoldUnderline"/>
        </w:rPr>
        <w:t>but</w:t>
      </w:r>
      <w:r w:rsidRPr="00461E15">
        <w:rPr>
          <w:sz w:val="16"/>
        </w:rPr>
        <w:t xml:space="preserve"> the ratings company </w:t>
      </w:r>
      <w:r w:rsidRPr="004174F4">
        <w:rPr>
          <w:rStyle w:val="StyleBoldUnderline"/>
        </w:rPr>
        <w:t>kept a “negative” outlook</w:t>
      </w:r>
      <w:r w:rsidRPr="00461E15">
        <w:rPr>
          <w:sz w:val="16"/>
        </w:rPr>
        <w:t xml:space="preserve"> on the world's largest economy </w:t>
      </w:r>
      <w:r w:rsidRPr="004174F4">
        <w:rPr>
          <w:rStyle w:val="StyleBoldUnderline"/>
        </w:rPr>
        <w:t>amid concerns about the</w:t>
      </w:r>
      <w:r w:rsidRPr="00461E15">
        <w:rPr>
          <w:sz w:val="16"/>
        </w:rPr>
        <w:t xml:space="preserve"> prospects of future reductions to the </w:t>
      </w:r>
      <w:r w:rsidRPr="004174F4">
        <w:rPr>
          <w:rStyle w:val="StyleBoldUnderline"/>
        </w:rPr>
        <w:t>budget</w:t>
      </w:r>
      <w:r w:rsidRPr="00461E15">
        <w:rPr>
          <w:sz w:val="16"/>
        </w:rPr>
        <w:t xml:space="preserve"> deficit. The move by </w:t>
      </w:r>
      <w:r w:rsidRPr="004174F4">
        <w:rPr>
          <w:rStyle w:val="StyleBoldUnderline"/>
        </w:rPr>
        <w:t>Fitch, coupled with</w:t>
      </w:r>
      <w:r w:rsidRPr="00461E15">
        <w:rPr>
          <w:sz w:val="16"/>
        </w:rPr>
        <w:t xml:space="preserve"> a similar decision by </w:t>
      </w:r>
      <w:r w:rsidRPr="004174F4">
        <w:rPr>
          <w:rStyle w:val="Emphasis"/>
        </w:rPr>
        <w:t>S</w:t>
      </w:r>
      <w:r w:rsidRPr="00461E15">
        <w:rPr>
          <w:sz w:val="16"/>
        </w:rPr>
        <w:t xml:space="preserve">tandard </w:t>
      </w:r>
      <w:r w:rsidRPr="004174F4">
        <w:rPr>
          <w:rStyle w:val="Emphasis"/>
        </w:rPr>
        <w:t>&amp;</w:t>
      </w:r>
      <w:r w:rsidRPr="00461E15">
        <w:rPr>
          <w:sz w:val="16"/>
        </w:rPr>
        <w:t xml:space="preserve"> </w:t>
      </w:r>
      <w:r w:rsidRPr="004174F4">
        <w:rPr>
          <w:rStyle w:val="Emphasis"/>
        </w:rPr>
        <w:t>P</w:t>
      </w:r>
      <w:r w:rsidRPr="00461E15">
        <w:rPr>
          <w:sz w:val="16"/>
        </w:rPr>
        <w:t xml:space="preserve">oor’s, </w:t>
      </w:r>
      <w:r w:rsidRPr="004174F4">
        <w:rPr>
          <w:rStyle w:val="StyleBoldUnderline"/>
        </w:rPr>
        <w:t>underscores more positive sentiment</w:t>
      </w:r>
      <w:r w:rsidRPr="00461E15">
        <w:rPr>
          <w:sz w:val="16"/>
        </w:rPr>
        <w:t xml:space="preserve"> about the U.S. fiscal picture thanks to the sequester and strengthening economy. However, the </w:t>
      </w:r>
      <w:r w:rsidRPr="004174F4">
        <w:rPr>
          <w:rStyle w:val="StyleBoldUnderline"/>
        </w:rPr>
        <w:t>ratings moves could ease pressure</w:t>
      </w:r>
      <w:r w:rsidRPr="00461E15">
        <w:rPr>
          <w:sz w:val="16"/>
        </w:rPr>
        <w:t xml:space="preserve"> on Washington to continue trying to fix the country’s bloated budget deficit </w:t>
      </w:r>
      <w:r w:rsidRPr="004174F4">
        <w:rPr>
          <w:rStyle w:val="StyleBoldUnderline"/>
        </w:rPr>
        <w:t xml:space="preserve">ahead of </w:t>
      </w:r>
      <w:r w:rsidRPr="00461E15">
        <w:rPr>
          <w:rStyle w:val="Emphasis"/>
        </w:rPr>
        <w:t>a crucial battle</w:t>
      </w:r>
      <w:r w:rsidRPr="004174F4">
        <w:rPr>
          <w:rStyle w:val="StyleBoldUnderline"/>
        </w:rPr>
        <w:t xml:space="preserve"> on the debt ceiling</w:t>
      </w:r>
      <w:r w:rsidRPr="00461E15">
        <w:rPr>
          <w:sz w:val="16"/>
        </w:rPr>
        <w:t xml:space="preserve">. Fitch said its affirmation of the highest credit rating is based on its current assessment that the “economic recovery is gaining traction as headwinds from private sector debt deleveraging ease.” In particular, the ratings firm pointed to the housing rebound and “gradual decline” in the unemployment rate. Likewise, Fitch sees diminishing risk from the financial sector in the wake of the 2008 financial crisis. </w:t>
      </w:r>
      <w:r w:rsidRPr="004174F4">
        <w:rPr>
          <w:rStyle w:val="StyleBoldUnderline"/>
        </w:rPr>
        <w:t>On the fiscal side, Fitch cited Washington’s ability to halve the federal budget</w:t>
      </w:r>
      <w:r w:rsidRPr="00461E15">
        <w:rPr>
          <w:sz w:val="16"/>
        </w:rPr>
        <w:t xml:space="preserve"> deficit since 2010, saying the deficit is “now approaching a level consistent with debt stabilization.” The </w:t>
      </w:r>
      <w:r w:rsidRPr="004174F4">
        <w:rPr>
          <w:rStyle w:val="StyleBoldUnderline"/>
        </w:rPr>
        <w:t>latest</w:t>
      </w:r>
      <w:r w:rsidRPr="00461E15">
        <w:rPr>
          <w:sz w:val="16"/>
        </w:rPr>
        <w:t xml:space="preserve"> medium-term fiscal </w:t>
      </w:r>
      <w:r w:rsidRPr="004174F4">
        <w:rPr>
          <w:rStyle w:val="StyleBoldUnderline"/>
        </w:rPr>
        <w:t>projections imply federal gross debt stabilizing at around 74%</w:t>
      </w:r>
      <w:r w:rsidRPr="00461E15">
        <w:rPr>
          <w:sz w:val="16"/>
        </w:rPr>
        <w:t xml:space="preserve"> of gross domestic product, which is below the 80% threshold needed for the country to keep its “AAA” rating. However, </w:t>
      </w:r>
      <w:r w:rsidRPr="004174F4">
        <w:rPr>
          <w:rStyle w:val="StyleBoldUnderline"/>
        </w:rPr>
        <w:t>Fitch</w:t>
      </w:r>
      <w:r w:rsidRPr="00461E15">
        <w:rPr>
          <w:sz w:val="16"/>
        </w:rPr>
        <w:t xml:space="preserve"> said it </w:t>
      </w:r>
      <w:r w:rsidRPr="004174F4">
        <w:rPr>
          <w:rStyle w:val="StyleBoldUnderline"/>
        </w:rPr>
        <w:t>decided to keep its negative outlook because these still-high levels of public debt</w:t>
      </w:r>
      <w:r w:rsidRPr="00461E15">
        <w:rPr>
          <w:sz w:val="16"/>
        </w:rPr>
        <w:t xml:space="preserve"> render the U.S. economy “vulnerable to adverse shocks” and require further belt-tightening to avoid deficit and debt increases later this decade. </w:t>
      </w:r>
      <w:r w:rsidRPr="004174F4">
        <w:rPr>
          <w:rStyle w:val="StyleBoldUnderline"/>
        </w:rPr>
        <w:t xml:space="preserve">A </w:t>
      </w:r>
      <w:r w:rsidRPr="00461E15">
        <w:rPr>
          <w:rStyle w:val="Emphasis"/>
        </w:rPr>
        <w:t>downgrade from Fitch could come</w:t>
      </w:r>
      <w:r w:rsidRPr="004174F4">
        <w:rPr>
          <w:rStyle w:val="StyleBoldUnderline"/>
        </w:rPr>
        <w:t xml:space="preserve"> if Washington fails to raise the federal debt ceiling in a “timely manner,”</w:t>
      </w:r>
      <w:r w:rsidRPr="00461E15">
        <w:rPr>
          <w:sz w:val="16"/>
        </w:rPr>
        <w:t xml:space="preserve"> the firm said, warning that </w:t>
      </w:r>
      <w:r w:rsidRPr="004174F4">
        <w:rPr>
          <w:rStyle w:val="StyleBoldUnderline"/>
        </w:rPr>
        <w:t xml:space="preserve">such an outcome could </w:t>
      </w:r>
      <w:r w:rsidRPr="00461E15">
        <w:rPr>
          <w:rStyle w:val="Emphasis"/>
        </w:rPr>
        <w:t>hurt “investor confidence</w:t>
      </w:r>
      <w:r w:rsidRPr="004174F4">
        <w:rPr>
          <w:rStyle w:val="StyleBoldUnderline"/>
        </w:rPr>
        <w:t xml:space="preserve"> in the full faith and credit of the U.</w:t>
      </w:r>
      <w:r w:rsidRPr="00461E15">
        <w:rPr>
          <w:sz w:val="16"/>
        </w:rPr>
        <w:t xml:space="preserve">S.” Other events that could spark a downgrade include a government shutdown in the fall, political developments that suggest long-term deficit reduction is unlikely and medium-term economic and interest rate shocks. On the other hand, </w:t>
      </w:r>
      <w:r w:rsidRPr="004174F4">
        <w:rPr>
          <w:rStyle w:val="StyleBoldUnderline"/>
        </w:rPr>
        <w:t xml:space="preserve">Fitch could upgrade its outlook on the U.S. to “stable” </w:t>
      </w:r>
      <w:r w:rsidRPr="00461E15">
        <w:rPr>
          <w:rStyle w:val="Emphasis"/>
        </w:rPr>
        <w:t>if Washington avoids a debt-ceiling crisis</w:t>
      </w:r>
      <w:r w:rsidRPr="00461E15">
        <w:rPr>
          <w:sz w:val="16"/>
        </w:rPr>
        <w:t xml:space="preserve">, makes progress on fiscal reform </w:t>
      </w:r>
      <w:r w:rsidRPr="00461E15">
        <w:rPr>
          <w:rStyle w:val="StyleBoldUnderline"/>
        </w:rPr>
        <w:t>or enjoys positive political and economic developments that “enhance confidence</w:t>
      </w:r>
      <w:r w:rsidRPr="00461E15">
        <w:rPr>
          <w:sz w:val="16"/>
        </w:rPr>
        <w:t xml:space="preserve"> in the long-run sustainability of public finances.”</w:t>
      </w:r>
    </w:p>
    <w:p w:rsidR="00F075FD" w:rsidRDefault="00F075FD" w:rsidP="00362ED9">
      <w:pPr>
        <w:rPr>
          <w:sz w:val="16"/>
        </w:rPr>
      </w:pPr>
    </w:p>
    <w:p w:rsidR="00F075FD" w:rsidRDefault="00F075FD" w:rsidP="00362ED9">
      <w:pPr>
        <w:rPr>
          <w:sz w:val="16"/>
        </w:rPr>
      </w:pPr>
    </w:p>
    <w:p w:rsidR="00F075FD" w:rsidRDefault="00F075FD" w:rsidP="00F075FD">
      <w:pPr>
        <w:pStyle w:val="Heading3"/>
      </w:pPr>
      <w:r>
        <w:lastRenderedPageBreak/>
        <w:t>A2:  Extraordinary Treasury Measures Solve</w:t>
      </w:r>
    </w:p>
    <w:p w:rsidR="00F075FD" w:rsidRDefault="00F075FD" w:rsidP="00F075FD"/>
    <w:p w:rsidR="00F075FD" w:rsidRDefault="00F075FD" w:rsidP="00F075FD"/>
    <w:p w:rsidR="00F075FD" w:rsidRDefault="00F075FD" w:rsidP="00F075FD">
      <w:pPr>
        <w:pStyle w:val="Heading4"/>
      </w:pPr>
      <w:r>
        <w:t>Flexible treasury measures cant prevent default or economic collapse – raising debt ceiling key</w:t>
      </w:r>
    </w:p>
    <w:p w:rsidR="00F075FD" w:rsidRPr="00903CC4" w:rsidRDefault="00F075FD" w:rsidP="00F075FD">
      <w:pPr>
        <w:rPr>
          <w:rStyle w:val="StyleStyleBold12pt"/>
        </w:rPr>
      </w:pPr>
      <w:r>
        <w:rPr>
          <w:rStyle w:val="StyleStyleBold12pt"/>
        </w:rPr>
        <w:t>Masters, 13</w:t>
      </w:r>
    </w:p>
    <w:p w:rsidR="00F075FD" w:rsidRDefault="00F075FD" w:rsidP="00F075FD">
      <w:r>
        <w:t xml:space="preserve">Jonathan Masters, Deputy Editor, Renewing America, Council Foreign Relations,  1-2-13, </w:t>
      </w:r>
      <w:hyperlink r:id="rId62" w:history="1">
        <w:r w:rsidRPr="004F4EC3">
          <w:rPr>
            <w:rStyle w:val="Hyperlink"/>
          </w:rPr>
          <w:t>http://www.cfr.org/international-finance/us-debt-ceiling-costs-consequences/p24751</w:t>
        </w:r>
      </w:hyperlink>
    </w:p>
    <w:p w:rsidR="00F075FD" w:rsidRDefault="00F075FD" w:rsidP="00F075FD"/>
    <w:p w:rsidR="00F075FD" w:rsidRPr="00FC448D" w:rsidRDefault="00F075FD" w:rsidP="00F075FD">
      <w:pPr>
        <w:rPr>
          <w:sz w:val="14"/>
        </w:rPr>
      </w:pPr>
      <w:r w:rsidRPr="00FC448D">
        <w:rPr>
          <w:rStyle w:val="StyleBoldUnderline"/>
        </w:rPr>
        <w:t>The U.S. Treasury has the power take extraordinary measures to forestall a default</w:t>
      </w:r>
      <w:r w:rsidRPr="00FC448D">
        <w:rPr>
          <w:sz w:val="14"/>
        </w:rPr>
        <w:t xml:space="preserve">—the point at which the government fails to meet principal or interest payments on the national debt. These include under-investing in certain government funds, suspending the sales of nonmarketable debt, and trimming or delaying auctions of securities. Congressional delay in raising the debt ceiling forced Treasury to begin taking some of these measures in May 2011 and again in January 2013. </w:t>
      </w:r>
      <w:r w:rsidRPr="00FC448D">
        <w:rPr>
          <w:rStyle w:val="StyleBoldUnderline"/>
        </w:rPr>
        <w:t xml:space="preserve">If Congress is does not act to raise the debt limit despite such emergency measures, federal </w:t>
      </w:r>
      <w:r w:rsidRPr="00FC448D">
        <w:rPr>
          <w:rStyle w:val="Emphasis"/>
        </w:rPr>
        <w:t>spending would have to plummet or taxes would have to rise significantly</w:t>
      </w:r>
      <w:r w:rsidRPr="00FC448D">
        <w:rPr>
          <w:sz w:val="14"/>
        </w:rPr>
        <w:t xml:space="preserve"> (or a combination thereof). </w:t>
      </w:r>
      <w:r w:rsidRPr="00FC448D">
        <w:rPr>
          <w:rStyle w:val="StyleBoldUnderline"/>
        </w:rPr>
        <w:t>However, Geithner has warned</w:t>
      </w:r>
      <w:r w:rsidRPr="00FC448D">
        <w:rPr>
          <w:sz w:val="14"/>
        </w:rPr>
        <w:t xml:space="preserve"> in the past </w:t>
      </w:r>
      <w:r w:rsidRPr="00FC448D">
        <w:rPr>
          <w:rStyle w:val="StyleBoldUnderline"/>
        </w:rPr>
        <w:t xml:space="preserve">that because the government's obligations are so great, "immediate cuts in spending or tax increases </w:t>
      </w:r>
      <w:r w:rsidRPr="00FC448D">
        <w:rPr>
          <w:rStyle w:val="Emphasis"/>
        </w:rPr>
        <w:t>cannot make the necessary cash available."</w:t>
      </w:r>
      <w:r>
        <w:rPr>
          <w:rStyle w:val="Emphasis"/>
        </w:rPr>
        <w:t xml:space="preserve"> </w:t>
      </w:r>
      <w:r w:rsidRPr="00FC448D">
        <w:rPr>
          <w:rStyle w:val="StyleBoldUnderline"/>
        </w:rPr>
        <w:t xml:space="preserve">If Treasury is unable to issue new debt or take further actions to bridge the deficit, the government would be </w:t>
      </w:r>
      <w:r w:rsidRPr="00FC448D">
        <w:rPr>
          <w:rStyle w:val="Emphasis"/>
        </w:rPr>
        <w:t>forced to default</w:t>
      </w:r>
      <w:r w:rsidRPr="00FC448D">
        <w:rPr>
          <w:sz w:val="14"/>
        </w:rPr>
        <w:t xml:space="preserve"> on some of its financial commitments, limiting or delaying payments to creditors, beneficiaries, vendors, and other entities. Among other things, these payments could include military salaries, Social Security and Medicare payments, and unemployment benefits.</w:t>
      </w:r>
    </w:p>
    <w:p w:rsidR="00F075FD" w:rsidRDefault="00F075FD" w:rsidP="00F075FD">
      <w:pPr>
        <w:rPr>
          <w:rStyle w:val="Emphasis"/>
        </w:rPr>
      </w:pPr>
    </w:p>
    <w:p w:rsidR="00F075FD" w:rsidRDefault="00F075FD" w:rsidP="00F075FD">
      <w:pPr>
        <w:rPr>
          <w:rStyle w:val="Emphasis"/>
        </w:rPr>
      </w:pPr>
    </w:p>
    <w:p w:rsidR="00F075FD" w:rsidRDefault="00F075FD" w:rsidP="00F075FD">
      <w:pPr>
        <w:pStyle w:val="Heading4"/>
      </w:pPr>
      <w:r>
        <w:t>Default possible – extraordinary measures cant solve</w:t>
      </w:r>
    </w:p>
    <w:p w:rsidR="00F075FD" w:rsidRPr="00117F3D" w:rsidRDefault="00F075FD" w:rsidP="00F075FD">
      <w:pPr>
        <w:rPr>
          <w:rStyle w:val="StyleStyleBold12pt"/>
        </w:rPr>
      </w:pPr>
      <w:r>
        <w:rPr>
          <w:rStyle w:val="StyleStyleBold12pt"/>
        </w:rPr>
        <w:t>Min, 10</w:t>
      </w:r>
    </w:p>
    <w:p w:rsidR="00F075FD" w:rsidRDefault="00F075FD" w:rsidP="00F075FD">
      <w:r>
        <w:t>David Min, Associate Director, Financial Markets Policy, Center for American Progress, 10.28.10</w:t>
      </w:r>
    </w:p>
    <w:p w:rsidR="00F075FD" w:rsidRDefault="00F075FD" w:rsidP="00F075FD">
      <w:r>
        <w:t>[http://www.americanprogress.org/issues/2010/10/big_freeze.html]</w:t>
      </w:r>
    </w:p>
    <w:p w:rsidR="00F075FD" w:rsidRPr="00073545" w:rsidRDefault="00F075FD" w:rsidP="00F075FD">
      <w:pPr>
        <w:rPr>
          <w:rStyle w:val="StyleBoldUnderline"/>
        </w:rPr>
      </w:pPr>
      <w:r>
        <w:t xml:space="preserve">Indeed, </w:t>
      </w:r>
      <w:r w:rsidRPr="00073545">
        <w:rPr>
          <w:rStyle w:val="StyleBoldUnderline"/>
        </w:rPr>
        <w:t>it was only through the use of some fairly extraordinary measures by</w:t>
      </w:r>
      <w:r>
        <w:t xml:space="preserve"> President Clinton’s </w:t>
      </w:r>
      <w:r w:rsidRPr="00073545">
        <w:rPr>
          <w:rStyle w:val="StyleBoldUnderline"/>
        </w:rPr>
        <w:t xml:space="preserve">Treasury </w:t>
      </w:r>
    </w:p>
    <w:p w:rsidR="00F075FD" w:rsidRPr="00073545" w:rsidRDefault="00F075FD" w:rsidP="00F075FD">
      <w:pPr>
        <w:rPr>
          <w:rStyle w:val="StyleBoldUnderline"/>
        </w:rPr>
      </w:pPr>
      <w:r w:rsidRPr="00073545">
        <w:rPr>
          <w:rStyle w:val="StyleBoldUnderline"/>
        </w:rPr>
        <w:t>Department</w:t>
      </w:r>
      <w:r>
        <w:t xml:space="preserve">, including a temporary use of retirement funds for former government employees, </w:t>
      </w:r>
      <w:r w:rsidRPr="00073545">
        <w:rPr>
          <w:rStyle w:val="StyleBoldUnderline"/>
        </w:rPr>
        <w:t xml:space="preserve">that the United </w:t>
      </w:r>
    </w:p>
    <w:p w:rsidR="00F075FD" w:rsidRPr="00073545" w:rsidRDefault="00F075FD" w:rsidP="00F075FD">
      <w:pPr>
        <w:rPr>
          <w:rStyle w:val="StyleBoldUnderline"/>
        </w:rPr>
      </w:pPr>
      <w:r w:rsidRPr="00073545">
        <w:rPr>
          <w:rStyle w:val="StyleBoldUnderline"/>
        </w:rPr>
        <w:t xml:space="preserve">States managed to avoid defaulting on its national debt during this period. Unfortunately, such measures would not </w:t>
      </w:r>
    </w:p>
    <w:p w:rsidR="00F075FD" w:rsidRPr="00073545" w:rsidRDefault="00F075FD" w:rsidP="00F075FD">
      <w:pPr>
        <w:rPr>
          <w:rStyle w:val="StyleBoldUnderline"/>
        </w:rPr>
      </w:pPr>
      <w:r w:rsidRPr="00073545">
        <w:rPr>
          <w:rStyle w:val="StyleBoldUnderline"/>
        </w:rPr>
        <w:t xml:space="preserve">be as effective today, as analysts at Deutsche Bank found. They worry that if it happened today the federal </w:t>
      </w:r>
    </w:p>
    <w:p w:rsidR="00F075FD" w:rsidRPr="00073545" w:rsidRDefault="00F075FD" w:rsidP="00F075FD">
      <w:pPr>
        <w:rPr>
          <w:rStyle w:val="StyleBoldUnderline"/>
        </w:rPr>
      </w:pPr>
      <w:r w:rsidRPr="00073545">
        <w:rPr>
          <w:rStyle w:val="StyleBoldUnderline"/>
        </w:rPr>
        <w:t xml:space="preserve">government would “not be able to stave off a government shutdown (or possible suspension of bond payments) for </w:t>
      </w:r>
    </w:p>
    <w:p w:rsidR="00F075FD" w:rsidRPr="00073545" w:rsidRDefault="00F075FD" w:rsidP="00F075FD">
      <w:pPr>
        <w:rPr>
          <w:rStyle w:val="StyleBoldUnderline"/>
        </w:rPr>
      </w:pPr>
      <w:r w:rsidRPr="00073545">
        <w:rPr>
          <w:rStyle w:val="StyleBoldUnderline"/>
        </w:rPr>
        <w:t>long.”</w:t>
      </w:r>
    </w:p>
    <w:p w:rsidR="00F075FD" w:rsidRDefault="00F075FD" w:rsidP="00F075FD">
      <w:pPr>
        <w:rPr>
          <w:rStyle w:val="Emphasis"/>
        </w:rPr>
      </w:pPr>
    </w:p>
    <w:p w:rsidR="00F075FD" w:rsidRDefault="00F075FD" w:rsidP="00F075FD">
      <w:pPr>
        <w:rPr>
          <w:rStyle w:val="Emphasis"/>
        </w:rPr>
      </w:pPr>
    </w:p>
    <w:p w:rsidR="00F075FD" w:rsidRDefault="00F075FD" w:rsidP="00F075FD">
      <w:pPr>
        <w:rPr>
          <w:rStyle w:val="Emphasis"/>
        </w:rPr>
      </w:pPr>
    </w:p>
    <w:p w:rsidR="00F075FD" w:rsidRDefault="00F075FD" w:rsidP="00F075FD"/>
    <w:p w:rsidR="00F075FD" w:rsidRDefault="00F075FD" w:rsidP="00F075FD">
      <w:pPr>
        <w:pStyle w:val="Heading3"/>
      </w:pPr>
      <w:r>
        <w:lastRenderedPageBreak/>
        <w:t>A2:  Fed Check</w:t>
      </w:r>
    </w:p>
    <w:p w:rsidR="00F075FD" w:rsidRDefault="00F075FD" w:rsidP="00F075FD"/>
    <w:p w:rsidR="00F075FD" w:rsidRDefault="00F075FD" w:rsidP="00F075FD"/>
    <w:p w:rsidR="00F075FD" w:rsidRDefault="00F075FD" w:rsidP="00F075FD"/>
    <w:p w:rsidR="00F075FD" w:rsidRDefault="00F075FD" w:rsidP="00F075FD">
      <w:pPr>
        <w:pStyle w:val="Heading4"/>
      </w:pPr>
      <w:r>
        <w:t>Collapses econ – fed cant check</w:t>
      </w:r>
    </w:p>
    <w:p w:rsidR="00F075FD" w:rsidRPr="003E5A57" w:rsidRDefault="00F075FD" w:rsidP="00F075FD">
      <w:pPr>
        <w:rPr>
          <w:rStyle w:val="StyleStyleBold12pt"/>
        </w:rPr>
      </w:pPr>
      <w:r>
        <w:rPr>
          <w:rStyle w:val="StyleStyleBold12pt"/>
        </w:rPr>
        <w:t>AFP, 10</w:t>
      </w:r>
    </w:p>
    <w:p w:rsidR="00F075FD" w:rsidRDefault="00F075FD" w:rsidP="00F075FD">
      <w:r>
        <w:t>Agence France Presse 11/7/10, http://www.google.com/hostednews/afp/article/ALeqM5ipWPdjTFzazLloVxpmrzOA7OKOu</w:t>
      </w:r>
    </w:p>
    <w:p w:rsidR="00F075FD" w:rsidRDefault="00F075FD" w:rsidP="00F075FD">
      <w:r>
        <w:t>Q?docId=CNG.d04e0fe6c1cf2cf2a4da82dbc1a5208b.d81</w:t>
      </w:r>
    </w:p>
    <w:p w:rsidR="00F075FD" w:rsidRPr="00245742" w:rsidRDefault="00F075FD" w:rsidP="00F075FD">
      <w:pPr>
        <w:rPr>
          <w:sz w:val="16"/>
        </w:rPr>
      </w:pPr>
      <w:r w:rsidRPr="00245742">
        <w:rPr>
          <w:sz w:val="16"/>
        </w:rPr>
        <w:t xml:space="preserve">Whatever the outcome of the political tussle within the Republican party, </w:t>
      </w:r>
      <w:r w:rsidRPr="003E5A57">
        <w:rPr>
          <w:rStyle w:val="StyleBoldUnderline"/>
        </w:rPr>
        <w:t>financial experts are warning that another</w:t>
      </w:r>
      <w:r>
        <w:rPr>
          <w:rStyle w:val="StyleBoldUnderline"/>
        </w:rPr>
        <w:t xml:space="preserve"> </w:t>
      </w:r>
      <w:r w:rsidRPr="003E5A57">
        <w:rPr>
          <w:rStyle w:val="StyleBoldUnderline"/>
        </w:rPr>
        <w:t xml:space="preserve">government shutdown would be an </w:t>
      </w:r>
      <w:r w:rsidRPr="00245742">
        <w:rPr>
          <w:rStyle w:val="Emphasis"/>
        </w:rPr>
        <w:t>unmitigated economic disaster</w:t>
      </w:r>
      <w:r w:rsidRPr="003E5A57">
        <w:rPr>
          <w:rStyle w:val="StyleBoldUnderline"/>
        </w:rPr>
        <w:t>. "It would be a huge negative hit for the</w:t>
      </w:r>
      <w:r>
        <w:rPr>
          <w:rStyle w:val="StyleBoldUnderline"/>
        </w:rPr>
        <w:t xml:space="preserve"> </w:t>
      </w:r>
      <w:r w:rsidRPr="003E5A57">
        <w:rPr>
          <w:rStyle w:val="StyleBoldUnderline"/>
        </w:rPr>
        <w:t>economy,</w:t>
      </w:r>
      <w:r w:rsidRPr="00245742">
        <w:rPr>
          <w:sz w:val="16"/>
        </w:rPr>
        <w:t xml:space="preserve">" according to David Min, a former Congressional staffer who now works for the left-leaning Center for American Progress. According to Min, </w:t>
      </w:r>
      <w:r w:rsidRPr="00245742">
        <w:rPr>
          <w:rStyle w:val="StyleBoldUnderline"/>
        </w:rPr>
        <w:t>shutting down the government would even neutralize the Federal Reserve's</w:t>
      </w:r>
      <w:r w:rsidRPr="00245742">
        <w:rPr>
          <w:sz w:val="16"/>
        </w:rPr>
        <w:t xml:space="preserve"> recent 600 billion dollar </w:t>
      </w:r>
      <w:r w:rsidRPr="00245742">
        <w:rPr>
          <w:rStyle w:val="StyleBoldUnderline"/>
        </w:rPr>
        <w:t>punt to prime the economy</w:t>
      </w:r>
      <w:r w:rsidRPr="00245742">
        <w:rPr>
          <w:sz w:val="16"/>
        </w:rPr>
        <w:t xml:space="preserve">, a policy dubbed quantitative easing two, or QE2. "If the Republicans shut down the government, </w:t>
      </w:r>
      <w:r w:rsidRPr="00245742">
        <w:rPr>
          <w:rStyle w:val="StyleBoldUnderline"/>
        </w:rPr>
        <w:t>any impact</w:t>
      </w:r>
      <w:r w:rsidRPr="00245742">
        <w:rPr>
          <w:sz w:val="16"/>
        </w:rPr>
        <w:t xml:space="preserve"> of QE2... </w:t>
      </w:r>
      <w:r w:rsidRPr="00245742">
        <w:rPr>
          <w:rStyle w:val="StyleBoldUnderline"/>
        </w:rPr>
        <w:t>will be dwarfed by the huge negative fiscal impact of</w:t>
      </w:r>
      <w:r>
        <w:rPr>
          <w:rStyle w:val="StyleBoldUnderline"/>
        </w:rPr>
        <w:t xml:space="preserve"> </w:t>
      </w:r>
      <w:r w:rsidRPr="00245742">
        <w:rPr>
          <w:rStyle w:val="StyleBoldUnderline"/>
        </w:rPr>
        <w:t>shutting down the government." "If you cut down the government, even for a week or two</w:t>
      </w:r>
      <w:r w:rsidRPr="00245742">
        <w:rPr>
          <w:sz w:val="16"/>
        </w:rPr>
        <w:t xml:space="preserve">, you furlough workers, you shut down services, </w:t>
      </w:r>
      <w:r w:rsidRPr="00245742">
        <w:rPr>
          <w:rStyle w:val="StyleBoldUnderline"/>
        </w:rPr>
        <w:t>that is going to be a huge fiscal hit, the fact that money is a little bit easier to acquire</w:t>
      </w:r>
      <w:r>
        <w:rPr>
          <w:rStyle w:val="StyleBoldUnderline"/>
        </w:rPr>
        <w:t xml:space="preserve"> </w:t>
      </w:r>
      <w:r w:rsidRPr="00245742">
        <w:rPr>
          <w:rStyle w:val="StyleBoldUnderline"/>
        </w:rPr>
        <w:t>through credit is not going to offset that,</w:t>
      </w:r>
      <w:r w:rsidRPr="00245742">
        <w:rPr>
          <w:sz w:val="16"/>
        </w:rPr>
        <w:t xml:space="preserve">" he said. </w:t>
      </w:r>
    </w:p>
    <w:p w:rsidR="00F075FD" w:rsidRDefault="00F075FD" w:rsidP="00F075FD"/>
    <w:p w:rsidR="00F075FD" w:rsidRDefault="00F075FD" w:rsidP="00362ED9">
      <w:pPr>
        <w:rPr>
          <w:sz w:val="16"/>
        </w:rPr>
      </w:pPr>
    </w:p>
    <w:p w:rsidR="009C3CD7" w:rsidRDefault="009C3CD7" w:rsidP="00027014">
      <w:pPr>
        <w:pStyle w:val="Heading3"/>
      </w:pPr>
      <w:r>
        <w:lastRenderedPageBreak/>
        <w:t>Add-On – NASA</w:t>
      </w:r>
    </w:p>
    <w:p w:rsidR="00F813B5" w:rsidRDefault="00F813B5" w:rsidP="00F813B5">
      <w:pPr>
        <w:pStyle w:val="Heading4"/>
      </w:pPr>
      <w:r>
        <w:t>Going over causes massive spending cuts</w:t>
      </w:r>
      <w:r w:rsidR="009A74EE">
        <w:t xml:space="preserve"> to NASA</w:t>
      </w:r>
    </w:p>
    <w:p w:rsidR="00F813B5" w:rsidRDefault="00F813B5" w:rsidP="00F813B5">
      <w:pPr>
        <w:rPr>
          <w:rStyle w:val="StyleStyleBold12pt"/>
        </w:rPr>
      </w:pPr>
      <w:r>
        <w:rPr>
          <w:rStyle w:val="StyleStyleBold12pt"/>
        </w:rPr>
        <w:t>National Journal 13</w:t>
      </w:r>
    </w:p>
    <w:p w:rsidR="00F813B5" w:rsidRDefault="00F813B5" w:rsidP="00F813B5">
      <w:r w:rsidRPr="00027014">
        <w:t xml:space="preserve">[“Six Consequences of Not Raising the Debt Ceiling,” National Journal Staff, 5/29, </w:t>
      </w:r>
      <w:hyperlink r:id="rId63" w:anchor="photo_0" w:history="1">
        <w:r w:rsidRPr="00AF44E0">
          <w:rPr>
            <w:rStyle w:val="Hyperlink"/>
          </w:rPr>
          <w:t>http://www.nationaljournal.com/economy/pictures-six-consequences-of-not-raising-the-debt-ceiling-20110527#photo_0</w:t>
        </w:r>
      </w:hyperlink>
      <w:r w:rsidRPr="00027014">
        <w:t>]</w:t>
      </w:r>
    </w:p>
    <w:p w:rsidR="00F813B5" w:rsidRPr="006C66D9" w:rsidRDefault="00F813B5" w:rsidP="00F813B5"/>
    <w:p w:rsidR="00F813B5" w:rsidRPr="00F813B5" w:rsidRDefault="00F813B5" w:rsidP="00F813B5">
      <w:pPr>
        <w:rPr>
          <w:sz w:val="12"/>
        </w:rPr>
      </w:pPr>
      <w:r w:rsidRPr="00F813B5">
        <w:rPr>
          <w:sz w:val="12"/>
        </w:rPr>
        <w:t xml:space="preserve">On May 31 </w:t>
      </w:r>
      <w:r w:rsidRPr="00414CF7">
        <w:rPr>
          <w:rStyle w:val="StyleBoldUnderline"/>
        </w:rPr>
        <w:t>the House voted</w:t>
      </w:r>
      <w:r w:rsidRPr="00F813B5">
        <w:rPr>
          <w:sz w:val="12"/>
        </w:rPr>
        <w:t xml:space="preserve"> 97-318 </w:t>
      </w:r>
      <w:r w:rsidRPr="00414CF7">
        <w:rPr>
          <w:rStyle w:val="StyleBoldUnderline"/>
        </w:rPr>
        <w:t>to reject</w:t>
      </w:r>
      <w:r w:rsidRPr="00F813B5">
        <w:rPr>
          <w:sz w:val="12"/>
        </w:rPr>
        <w:t xml:space="preserve"> a bill to allow </w:t>
      </w:r>
      <w:r w:rsidRPr="00414CF7">
        <w:rPr>
          <w:rStyle w:val="StyleBoldUnderline"/>
        </w:rPr>
        <w:t>a</w:t>
      </w:r>
      <w:r w:rsidRPr="00F813B5">
        <w:rPr>
          <w:sz w:val="12"/>
        </w:rPr>
        <w:t xml:space="preserve"> $2.4 trillion </w:t>
      </w:r>
      <w:r w:rsidRPr="00414CF7">
        <w:rPr>
          <w:rStyle w:val="StyleBoldUnderline"/>
        </w:rPr>
        <w:t>hike in the</w:t>
      </w:r>
      <w:r w:rsidRPr="00F813B5">
        <w:rPr>
          <w:sz w:val="12"/>
        </w:rPr>
        <w:t xml:space="preserve"> nation’s </w:t>
      </w:r>
      <w:r w:rsidRPr="00414CF7">
        <w:rPr>
          <w:rStyle w:val="StyleBoldUnderline"/>
        </w:rPr>
        <w:t>debt limit</w:t>
      </w:r>
      <w:r w:rsidRPr="00F813B5">
        <w:rPr>
          <w:sz w:val="12"/>
        </w:rPr>
        <w:t xml:space="preserve"> without accompanying spending cuts. If </w:t>
      </w:r>
      <w:r w:rsidRPr="00414CF7">
        <w:rPr>
          <w:rStyle w:val="StyleBoldUnderline"/>
        </w:rPr>
        <w:t>Congress fails to raise the debt limit</w:t>
      </w:r>
      <w:r w:rsidRPr="00F813B5">
        <w:rPr>
          <w:sz w:val="12"/>
        </w:rPr>
        <w:t xml:space="preserve"> by August 2, </w:t>
      </w:r>
      <w:r w:rsidRPr="00414CF7">
        <w:rPr>
          <w:rStyle w:val="StyleBoldUnderline"/>
        </w:rPr>
        <w:t xml:space="preserve">the Treasury has </w:t>
      </w:r>
      <w:r w:rsidRPr="00414CF7">
        <w:rPr>
          <w:rStyle w:val="Emphasis"/>
        </w:rPr>
        <w:t>only two options</w:t>
      </w:r>
      <w:r w:rsidRPr="00F813B5">
        <w:rPr>
          <w:sz w:val="12"/>
        </w:rPr>
        <w:t xml:space="preserve">: It can </w:t>
      </w:r>
      <w:r w:rsidRPr="00414CF7">
        <w:rPr>
          <w:rStyle w:val="StyleBoldUnderline"/>
        </w:rPr>
        <w:t>default on its debt</w:t>
      </w:r>
      <w:r w:rsidRPr="00F813B5">
        <w:rPr>
          <w:sz w:val="12"/>
        </w:rPr>
        <w:t>—meaning, stop paying its creditors around the world—</w:t>
      </w:r>
      <w:r w:rsidRPr="00414CF7">
        <w:rPr>
          <w:rStyle w:val="StyleBoldUnderline"/>
        </w:rPr>
        <w:t>or</w:t>
      </w:r>
      <w:r w:rsidRPr="00F813B5">
        <w:rPr>
          <w:sz w:val="12"/>
        </w:rPr>
        <w:t xml:space="preserve"> continue to pay creditors but </w:t>
      </w:r>
      <w:r w:rsidRPr="00414CF7">
        <w:rPr>
          <w:rStyle w:val="StyleBoldUnderline"/>
        </w:rPr>
        <w:t xml:space="preserve">halt </w:t>
      </w:r>
      <w:r w:rsidRPr="00F813B5">
        <w:rPr>
          <w:rStyle w:val="Emphasis"/>
        </w:rPr>
        <w:t>any other federal spending</w:t>
      </w:r>
      <w:r w:rsidRPr="00414CF7">
        <w:rPr>
          <w:rStyle w:val="StyleBoldUnderline"/>
        </w:rPr>
        <w:t xml:space="preserve"> above what the government collects</w:t>
      </w:r>
      <w:r w:rsidRPr="00F813B5">
        <w:rPr>
          <w:sz w:val="12"/>
        </w:rPr>
        <w:t xml:space="preserve"> in taxes. In effect, </w:t>
      </w:r>
      <w:r w:rsidRPr="00414CF7">
        <w:rPr>
          <w:rStyle w:val="StyleBoldUnderline"/>
        </w:rPr>
        <w:t xml:space="preserve">that would mean an </w:t>
      </w:r>
      <w:r w:rsidRPr="00F813B5">
        <w:rPr>
          <w:rStyle w:val="Emphasis"/>
        </w:rPr>
        <w:t>overnight spending cut</w:t>
      </w:r>
      <w:r w:rsidRPr="00414CF7">
        <w:rPr>
          <w:rStyle w:val="StyleBoldUnderline"/>
        </w:rPr>
        <w:t xml:space="preserve"> of</w:t>
      </w:r>
      <w:r w:rsidRPr="00F813B5">
        <w:rPr>
          <w:sz w:val="12"/>
        </w:rPr>
        <w:t xml:space="preserve"> about </w:t>
      </w:r>
      <w:r w:rsidRPr="00414CF7">
        <w:rPr>
          <w:rStyle w:val="StyleBoldUnderline"/>
        </w:rPr>
        <w:t>40 percent</w:t>
      </w:r>
      <w:r w:rsidRPr="00F813B5">
        <w:rPr>
          <w:sz w:val="12"/>
        </w:rPr>
        <w:t xml:space="preserve">. Here are six consequences if the Treasury is forced to choose one of those options: Cut $125 Billion Per Month Right now, </w:t>
      </w:r>
      <w:r w:rsidRPr="00F813B5">
        <w:rPr>
          <w:rStyle w:val="StyleBoldUnderline"/>
        </w:rPr>
        <w:t xml:space="preserve">the federal government must borrow an additional $125 billion each month to finance all of its commitments. If the Treasury chooses to continue to pay creditors but stop all other federal spending, the government will have to begin reducing its spending by </w:t>
      </w:r>
      <w:r w:rsidRPr="00F813B5">
        <w:rPr>
          <w:rStyle w:val="Emphasis"/>
        </w:rPr>
        <w:t xml:space="preserve">$125 billion every 30 days--immediately. </w:t>
      </w:r>
      <w:r w:rsidRPr="00F813B5">
        <w:rPr>
          <w:rStyle w:val="StyleBoldUnderline"/>
        </w:rPr>
        <w:t>These</w:t>
      </w:r>
      <w:r w:rsidRPr="00414CF7">
        <w:rPr>
          <w:rStyle w:val="StyleBoldUnderline"/>
        </w:rPr>
        <w:t xml:space="preserve"> cuts could affect </w:t>
      </w:r>
      <w:r w:rsidRPr="00F813B5">
        <w:rPr>
          <w:sz w:val="12"/>
        </w:rPr>
        <w:t xml:space="preserve">everything from </w:t>
      </w:r>
      <w:r w:rsidRPr="00F813B5">
        <w:rPr>
          <w:rStyle w:val="Emphasis"/>
        </w:rPr>
        <w:t>NASA</w:t>
      </w:r>
      <w:r w:rsidRPr="00F813B5">
        <w:rPr>
          <w:sz w:val="12"/>
        </w:rPr>
        <w:t xml:space="preserve"> and the FBI to congressional salaries and White House operating expenses. </w:t>
      </w:r>
    </w:p>
    <w:p w:rsidR="00027014" w:rsidRPr="00027014" w:rsidRDefault="00CA748A" w:rsidP="00CA748A">
      <w:pPr>
        <w:pStyle w:val="Heading4"/>
        <w:jc w:val="center"/>
      </w:pPr>
      <w:r>
        <w:t>[Insert Space Science Impact]</w:t>
      </w:r>
    </w:p>
    <w:p w:rsidR="00F76D3D" w:rsidRDefault="00F76D3D" w:rsidP="00F76D3D">
      <w:pPr>
        <w:pStyle w:val="Heading2"/>
      </w:pPr>
      <w:r>
        <w:lastRenderedPageBreak/>
        <w:t>A2: Impact Turns</w:t>
      </w:r>
    </w:p>
    <w:p w:rsidR="009C3CD7" w:rsidRDefault="009C3CD7" w:rsidP="009C3CD7">
      <w:pPr>
        <w:pStyle w:val="Heading3"/>
      </w:pPr>
      <w:r>
        <w:lastRenderedPageBreak/>
        <w:t>Economy – General</w:t>
      </w:r>
    </w:p>
    <w:p w:rsidR="009C3CD7" w:rsidRDefault="009C3CD7" w:rsidP="009C3CD7">
      <w:pPr>
        <w:pStyle w:val="Heading4"/>
      </w:pPr>
      <w:r>
        <w:t>No impact to raising ceiling – its manufactured and inevitable</w:t>
      </w:r>
    </w:p>
    <w:p w:rsidR="009C3CD7" w:rsidRDefault="009C3CD7" w:rsidP="009C3CD7">
      <w:pPr>
        <w:rPr>
          <w:rStyle w:val="StyleStyleBold12pt"/>
        </w:rPr>
      </w:pPr>
      <w:r w:rsidRPr="009C3CD7">
        <w:rPr>
          <w:rStyle w:val="StyleStyleBold12pt"/>
        </w:rPr>
        <w:t xml:space="preserve">Kaye </w:t>
      </w:r>
      <w:r>
        <w:rPr>
          <w:rStyle w:val="StyleStyleBold12pt"/>
        </w:rPr>
        <w:t>13</w:t>
      </w:r>
    </w:p>
    <w:p w:rsidR="009C3CD7" w:rsidRPr="009C3CD7" w:rsidRDefault="009C3CD7" w:rsidP="009C3CD7">
      <w:r w:rsidRPr="009C3CD7">
        <w:t xml:space="preserve">[Anson, former chief of staff on Capitol Hill, “Republicans’ Debt Ceiling Strategy Is Divorced From the Truth,” US News and World Report, 5/20, </w:t>
      </w:r>
      <w:hyperlink r:id="rId64" w:history="1">
        <w:r w:rsidRPr="009C3CD7">
          <w:rPr>
            <w:rStyle w:val="Hyperlink"/>
          </w:rPr>
          <w:t>http://www.usnews.com/opinion/blogs/anson-kaye/2011/05/20/republicans-debt-ceiling-strategy-is-divorced-from-the-truth</w:t>
        </w:r>
      </w:hyperlink>
      <w:r w:rsidRPr="009C3CD7">
        <w:t>]</w:t>
      </w:r>
    </w:p>
    <w:p w:rsidR="009C3CD7" w:rsidRPr="009C3CD7" w:rsidRDefault="009C3CD7" w:rsidP="009C3CD7">
      <w:pPr>
        <w:rPr>
          <w:rStyle w:val="StyleStyleBold12pt"/>
        </w:rPr>
      </w:pPr>
    </w:p>
    <w:p w:rsidR="009C3CD7" w:rsidRPr="009C3CD7" w:rsidRDefault="009C3CD7" w:rsidP="009C3CD7">
      <w:pPr>
        <w:rPr>
          <w:sz w:val="16"/>
        </w:rPr>
      </w:pPr>
      <w:r w:rsidRPr="009C3CD7">
        <w:rPr>
          <w:rStyle w:val="StyleBoldUnderline"/>
        </w:rPr>
        <w:t>A terrific messaging strategy</w:t>
      </w:r>
      <w:r w:rsidRPr="009C3CD7">
        <w:rPr>
          <w:sz w:val="16"/>
        </w:rPr>
        <w:t xml:space="preserve">, though one </w:t>
      </w:r>
      <w:r w:rsidRPr="009C3CD7">
        <w:rPr>
          <w:rStyle w:val="StyleBoldUnderline"/>
        </w:rPr>
        <w:t xml:space="preserve">almost entirely </w:t>
      </w:r>
      <w:r w:rsidRPr="00886187">
        <w:rPr>
          <w:rStyle w:val="Emphasis"/>
        </w:rPr>
        <w:t>divorced from the truth</w:t>
      </w:r>
      <w:r w:rsidRPr="009C3CD7">
        <w:rPr>
          <w:sz w:val="16"/>
        </w:rPr>
        <w:t xml:space="preserve">. First, it bears repeating that </w:t>
      </w:r>
      <w:r w:rsidRPr="009C3CD7">
        <w:rPr>
          <w:rStyle w:val="StyleBoldUnderline"/>
        </w:rPr>
        <w:t xml:space="preserve">the debt ceiling is actually a </w:t>
      </w:r>
      <w:r w:rsidRPr="00886187">
        <w:rPr>
          <w:rStyle w:val="Emphasis"/>
        </w:rPr>
        <w:t>congressional creation</w:t>
      </w:r>
      <w:r w:rsidRPr="009C3CD7">
        <w:rPr>
          <w:rStyle w:val="StyleBoldUnderline"/>
        </w:rPr>
        <w:t>. The decision</w:t>
      </w:r>
      <w:r w:rsidRPr="009C3CD7">
        <w:rPr>
          <w:sz w:val="16"/>
        </w:rPr>
        <w:t xml:space="preserve"> whether </w:t>
      </w:r>
      <w:r w:rsidRPr="009C3CD7">
        <w:rPr>
          <w:rStyle w:val="StyleBoldUnderline"/>
        </w:rPr>
        <w:t xml:space="preserve">to raise it or not doesn’t come at the election of the president, </w:t>
      </w:r>
      <w:r w:rsidRPr="009C3CD7">
        <w:rPr>
          <w:sz w:val="16"/>
        </w:rPr>
        <w:t xml:space="preserve">the Democrats, or just about anyone else. When we hit the debt ceiling, </w:t>
      </w:r>
      <w:r w:rsidRPr="009C3CD7">
        <w:rPr>
          <w:rStyle w:val="StyleBoldUnderline"/>
        </w:rPr>
        <w:t xml:space="preserve">Congress decides what to do </w:t>
      </w:r>
      <w:r w:rsidRPr="009C3CD7">
        <w:rPr>
          <w:sz w:val="16"/>
        </w:rPr>
        <w:t xml:space="preserve">and </w:t>
      </w:r>
      <w:r w:rsidRPr="009C3CD7">
        <w:rPr>
          <w:rStyle w:val="StyleBoldUnderline"/>
        </w:rPr>
        <w:t xml:space="preserve">that’s a requirement Congress has imposed on itself. Second, </w:t>
      </w:r>
      <w:r w:rsidRPr="00886187">
        <w:rPr>
          <w:rStyle w:val="Emphasis"/>
        </w:rPr>
        <w:t>none of the Republican demands</w:t>
      </w:r>
      <w:r w:rsidRPr="009C3CD7">
        <w:rPr>
          <w:rStyle w:val="StyleBoldUnderline"/>
        </w:rPr>
        <w:t>—cut spending, raise no taxes--</w:t>
      </w:r>
      <w:r w:rsidRPr="00886187">
        <w:rPr>
          <w:rStyle w:val="Emphasis"/>
        </w:rPr>
        <w:t>will stop us</w:t>
      </w:r>
      <w:r w:rsidRPr="009C3CD7">
        <w:rPr>
          <w:rStyle w:val="StyleBoldUnderline"/>
        </w:rPr>
        <w:t xml:space="preserve"> from having to raise the debt ceiling now, nor do much to decrease the likelihood that we will have to do it again</w:t>
      </w:r>
      <w:r w:rsidRPr="009C3CD7">
        <w:rPr>
          <w:sz w:val="16"/>
        </w:rPr>
        <w:t xml:space="preserve">. According to an analysis conducted by the Washington Post, </w:t>
      </w:r>
      <w:r w:rsidRPr="009C3CD7">
        <w:rPr>
          <w:rStyle w:val="StyleBoldUnderline"/>
        </w:rPr>
        <w:t>spending increases</w:t>
      </w:r>
      <w:r w:rsidRPr="009C3CD7">
        <w:rPr>
          <w:sz w:val="16"/>
        </w:rPr>
        <w:t xml:space="preserve"> (both defense and domestic) “</w:t>
      </w:r>
      <w:r w:rsidRPr="009C3CD7">
        <w:rPr>
          <w:rStyle w:val="StyleBoldUnderline"/>
        </w:rPr>
        <w:t xml:space="preserve">account for </w:t>
      </w:r>
      <w:r w:rsidRPr="00886187">
        <w:rPr>
          <w:rStyle w:val="Emphasis"/>
        </w:rPr>
        <w:t>only about 15 percent</w:t>
      </w:r>
      <w:r w:rsidRPr="009C3CD7">
        <w:rPr>
          <w:rStyle w:val="StyleBoldUnderline"/>
        </w:rPr>
        <w:t>” of the increase in national debt. Its “Bush era policies” that are responsible for “$7 trillion</w:t>
      </w:r>
      <w:r w:rsidRPr="009C3CD7">
        <w:rPr>
          <w:sz w:val="16"/>
        </w:rPr>
        <w:t xml:space="preserve">” of the “$12.7 trillion swing from projected [Clinton-era] surpluses to real debt.” </w:t>
      </w:r>
      <w:r w:rsidRPr="00886187">
        <w:rPr>
          <w:rStyle w:val="Emphasis"/>
        </w:rPr>
        <w:t>The prime driver?</w:t>
      </w:r>
      <w:r w:rsidRPr="009C3CD7">
        <w:rPr>
          <w:rStyle w:val="StyleBoldUnderline"/>
        </w:rPr>
        <w:t xml:space="preserve"> Bush tax cuts</w:t>
      </w:r>
      <w:r w:rsidRPr="009C3CD7">
        <w:rPr>
          <w:sz w:val="16"/>
        </w:rPr>
        <w:t>.</w:t>
      </w:r>
    </w:p>
    <w:p w:rsidR="009C3CD7" w:rsidRPr="009C3CD7" w:rsidRDefault="009C3CD7" w:rsidP="009C3CD7"/>
    <w:p w:rsidR="00F075FD" w:rsidRDefault="00F075FD" w:rsidP="009C3CD7">
      <w:pPr>
        <w:pStyle w:val="Heading3"/>
      </w:pPr>
      <w:r>
        <w:lastRenderedPageBreak/>
        <w:t>A2:  Deficits/Spending Turns</w:t>
      </w:r>
    </w:p>
    <w:p w:rsidR="00F075FD" w:rsidRDefault="00F075FD" w:rsidP="00F075FD"/>
    <w:p w:rsidR="00F075FD" w:rsidRDefault="00F075FD" w:rsidP="00F075FD"/>
    <w:p w:rsidR="00F075FD" w:rsidRPr="00673CDB" w:rsidRDefault="00F075FD" w:rsidP="00F075FD">
      <w:pPr>
        <w:pStyle w:val="Heading4"/>
      </w:pPr>
      <w:r>
        <w:t>Deficit declining now – no crisis</w:t>
      </w:r>
    </w:p>
    <w:p w:rsidR="00F075FD" w:rsidRDefault="00F075FD" w:rsidP="00F075FD">
      <w:pPr>
        <w:rPr>
          <w:rStyle w:val="StyleStyleBold12pt"/>
          <w:b w:val="0"/>
        </w:rPr>
      </w:pPr>
      <w:r>
        <w:rPr>
          <w:rStyle w:val="StyleStyleBold12pt"/>
        </w:rPr>
        <w:t xml:space="preserve">BMI, 7/17  </w:t>
      </w:r>
      <w:r>
        <w:rPr>
          <w:rStyle w:val="StyleStyleBold12pt"/>
          <w:b w:val="0"/>
        </w:rPr>
        <w:t>(Business Monitor International, 7/17/13, United States Business Forecast Report, lexis)</w:t>
      </w:r>
    </w:p>
    <w:p w:rsidR="00F075FD" w:rsidRDefault="00F075FD" w:rsidP="00F075FD">
      <w:pPr>
        <w:rPr>
          <w:rStyle w:val="StyleStyleBold12pt"/>
          <w:b w:val="0"/>
        </w:rPr>
      </w:pPr>
    </w:p>
    <w:p w:rsidR="00F075FD" w:rsidRDefault="00F075FD" w:rsidP="00F075FD">
      <w:pPr>
        <w:rPr>
          <w:rStyle w:val="StyleStyleBold12pt"/>
          <w:b w:val="0"/>
        </w:rPr>
      </w:pPr>
      <w:r>
        <w:rPr>
          <w:rStyle w:val="StyleStyleBold12pt"/>
          <w:b w:val="0"/>
        </w:rPr>
        <w:t>Furthermore, the number of Americans who name some type of economic issue as their top priority has fallen below those who name a non-economic issue, due mostly to the drop in those who name the US budget deficit and debt fiscal situation or their own personal finances as the most pressing issue. As a result</w:t>
      </w:r>
      <w:r w:rsidRPr="00673CDB">
        <w:rPr>
          <w:rStyle w:val="StyleBoldUnderline"/>
        </w:rPr>
        <w:t>, there is relatively less pressure on</w:t>
      </w:r>
      <w:r>
        <w:rPr>
          <w:rStyle w:val="StyleStyleBold12pt"/>
          <w:b w:val="0"/>
        </w:rPr>
        <w:t xml:space="preserve"> lawmakers to find common ground and deliver significant reform on entitlements that would improve the </w:t>
      </w:r>
      <w:r w:rsidRPr="00673CDB">
        <w:rPr>
          <w:rStyle w:val="StyleBoldUnderline"/>
        </w:rPr>
        <w:t>US fiscal position</w:t>
      </w:r>
      <w:r>
        <w:rPr>
          <w:rStyle w:val="StyleStyleBold12pt"/>
          <w:b w:val="0"/>
        </w:rPr>
        <w:t xml:space="preserve"> over the long term. Additionally, the fact that </w:t>
      </w:r>
      <w:r w:rsidRPr="00673CDB">
        <w:rPr>
          <w:rStyle w:val="StyleBoldUnderline"/>
        </w:rPr>
        <w:t>the US budget deficit is narrowing as a result of stronger nominal GDP growth and the implementation of the budget sequester this past spring has removed some of the urgency in addressing this issue</w:t>
      </w:r>
      <w:r>
        <w:rPr>
          <w:rStyle w:val="StyleStyleBold12pt"/>
          <w:b w:val="0"/>
        </w:rPr>
        <w:t xml:space="preserve"> ( see 'Narrower Deficits And Slower Debt Growth Ahead', May 17).</w:t>
      </w:r>
    </w:p>
    <w:p w:rsidR="00F075FD" w:rsidRDefault="00F075FD" w:rsidP="00F075FD"/>
    <w:p w:rsidR="00F075FD" w:rsidRDefault="00F075FD" w:rsidP="00F075FD"/>
    <w:p w:rsidR="00F075FD" w:rsidRDefault="00F075FD" w:rsidP="00F075FD">
      <w:pPr>
        <w:pStyle w:val="Heading4"/>
      </w:pPr>
      <w:r>
        <w:t>Failure to raise debt ceiling collapse US credit rating without doing anything to rein in spending – only increases deficits</w:t>
      </w:r>
    </w:p>
    <w:p w:rsidR="00F075FD" w:rsidRPr="00E67830" w:rsidRDefault="00F075FD" w:rsidP="00F075FD">
      <w:pPr>
        <w:rPr>
          <w:rStyle w:val="StyleStyleBold12pt"/>
        </w:rPr>
      </w:pPr>
      <w:r>
        <w:rPr>
          <w:rStyle w:val="StyleStyleBold12pt"/>
        </w:rPr>
        <w:t>Gale, 11</w:t>
      </w:r>
    </w:p>
    <w:p w:rsidR="00F075FD" w:rsidRDefault="00F075FD" w:rsidP="00F075FD">
      <w:r>
        <w:t>William Gale is a senior fellow at the Brookings Institution and codirector of the Urban-Brookings Tax Policy Center, 3/28/11, http://www.usnews.com/opinion/articles/2011/03/28/not-raising-the-debt-ceiling-would-worsen-the-fiscal-situation</w:t>
      </w:r>
    </w:p>
    <w:p w:rsidR="00F075FD" w:rsidRPr="007A393B" w:rsidRDefault="00F075FD" w:rsidP="00F075FD">
      <w:pPr>
        <w:rPr>
          <w:rStyle w:val="Emphasis"/>
        </w:rPr>
      </w:pPr>
      <w:r w:rsidRPr="00245742">
        <w:rPr>
          <w:rStyle w:val="StyleBoldUnderline"/>
        </w:rPr>
        <w:t xml:space="preserve">Not Raising the Debt Ceiling Would </w:t>
      </w:r>
      <w:r w:rsidRPr="007A393B">
        <w:rPr>
          <w:rStyle w:val="Emphasis"/>
        </w:rPr>
        <w:t>Worsen the Fiscal Situation</w:t>
      </w:r>
      <w:r>
        <w:rPr>
          <w:rStyle w:val="StyleBoldUnderline"/>
        </w:rPr>
        <w:t xml:space="preserve"> </w:t>
      </w:r>
      <w:r w:rsidRPr="007A393B">
        <w:rPr>
          <w:sz w:val="16"/>
        </w:rPr>
        <w:t xml:space="preserve">The nation needs </w:t>
      </w:r>
      <w:r w:rsidRPr="007A393B">
        <w:rPr>
          <w:rStyle w:val="StyleBoldUnderline"/>
        </w:rPr>
        <w:t>to resolve</w:t>
      </w:r>
      <w:r w:rsidRPr="007A393B">
        <w:rPr>
          <w:sz w:val="16"/>
        </w:rPr>
        <w:t xml:space="preserve"> its looming </w:t>
      </w:r>
      <w:r w:rsidRPr="007A393B">
        <w:rPr>
          <w:rStyle w:val="StyleBoldUnderline"/>
        </w:rPr>
        <w:t>fiscal imbalance</w:t>
      </w:r>
      <w:r w:rsidRPr="007A393B">
        <w:rPr>
          <w:sz w:val="16"/>
        </w:rPr>
        <w:t xml:space="preserve">, but </w:t>
      </w:r>
      <w:r w:rsidRPr="007A393B">
        <w:rPr>
          <w:rStyle w:val="StyleBoldUnderline"/>
        </w:rPr>
        <w:t>not paying existing debts won't help matters</w:t>
      </w:r>
      <w:r w:rsidRPr="007A393B">
        <w:rPr>
          <w:sz w:val="16"/>
        </w:rPr>
        <w:t xml:space="preserve"> The debt limit is the maximum amount of debt the federal government can legally issue at a point in time. The current limit will be reached in the next few months, prompting discussion over whether Congress should raise the limit. As with so many deliberations in Washington, though, the popular </w:t>
      </w:r>
      <w:r w:rsidRPr="007A393B">
        <w:rPr>
          <w:rStyle w:val="StyleBoldUnderline"/>
        </w:rPr>
        <w:t xml:space="preserve">discussion on this topic is shrouded in </w:t>
      </w:r>
      <w:r w:rsidRPr="007A393B">
        <w:rPr>
          <w:rStyle w:val="Emphasis"/>
        </w:rPr>
        <w:t>confusion and ignorance</w:t>
      </w:r>
      <w:r w:rsidRPr="007A393B">
        <w:rPr>
          <w:rStyle w:val="StyleBoldUnderline"/>
        </w:rPr>
        <w:t>, and masks the real issues</w:t>
      </w:r>
      <w:r w:rsidRPr="007A393B">
        <w:rPr>
          <w:sz w:val="16"/>
        </w:rPr>
        <w:t xml:space="preserve">. The underlying issue is simple: If you spend your income on things you want, and the charges then show up the following month on your credit card bill, would you pay those charges? Yes, of course you would. You've made purchases and the bill has come due. That's </w:t>
      </w:r>
      <w:r w:rsidRPr="007A393B">
        <w:rPr>
          <w:rStyle w:val="StyleBoldUnderline"/>
        </w:rPr>
        <w:t>the whole question about raising the debt limit—whether Congress should allow the government to pay for spending that has already been approved by Congress. (Remember, it is Congress that authorizes all federal spending.) The answer, of course, is yes.</w:t>
      </w:r>
      <w:r>
        <w:rPr>
          <w:rStyle w:val="StyleBoldUnderline"/>
        </w:rPr>
        <w:t xml:space="preserve"> </w:t>
      </w:r>
      <w:r w:rsidRPr="007A393B">
        <w:rPr>
          <w:sz w:val="16"/>
        </w:rPr>
        <w:t xml:space="preserve">Now, </w:t>
      </w:r>
      <w:r w:rsidRPr="007A393B">
        <w:rPr>
          <w:rStyle w:val="StyleBoldUnderline"/>
        </w:rPr>
        <w:t>as you're paying your credit card bill, you may well conclude that you are spending too much</w:t>
      </w:r>
      <w:r w:rsidRPr="007A393B">
        <w:rPr>
          <w:sz w:val="16"/>
        </w:rPr>
        <w:t xml:space="preserve"> or that you need to earn more income to pay for your current standard of living. </w:t>
      </w:r>
      <w:r w:rsidRPr="007A393B">
        <w:rPr>
          <w:rStyle w:val="StyleBoldUnderline"/>
        </w:rPr>
        <w:t xml:space="preserve">But that would be a </w:t>
      </w:r>
      <w:r w:rsidRPr="007A393B">
        <w:rPr>
          <w:rStyle w:val="Emphasis"/>
        </w:rPr>
        <w:t>separate issue</w:t>
      </w:r>
      <w:r w:rsidRPr="007A393B">
        <w:rPr>
          <w:rStyle w:val="StyleBoldUnderline"/>
        </w:rPr>
        <w:t>, and stiffing the people who supplied the goods you just bought not only wouldn't resolve that problem, it would</w:t>
      </w:r>
      <w:r w:rsidRPr="007A393B">
        <w:rPr>
          <w:sz w:val="16"/>
        </w:rPr>
        <w:t xml:space="preserve"> in fact </w:t>
      </w:r>
      <w:r w:rsidRPr="007A393B">
        <w:rPr>
          <w:rStyle w:val="StyleBoldUnderline"/>
        </w:rPr>
        <w:t>make solving it harder, because your credit rating might fall if you don't pay what you already owe</w:t>
      </w:r>
      <w:r w:rsidRPr="007A393B">
        <w:rPr>
          <w:sz w:val="16"/>
        </w:rPr>
        <w:t xml:space="preserve">. Likewise, the separate problem for the U.S. government is how to deal with our dismal fiscal future. </w:t>
      </w:r>
      <w:r w:rsidRPr="007A393B">
        <w:rPr>
          <w:rStyle w:val="StyleBoldUnderline"/>
        </w:rPr>
        <w:t>The nation needs to resolve the looming fiscal imbalance through spending cuts and tax increases.</w:t>
      </w:r>
      <w:r w:rsidRPr="007A393B">
        <w:rPr>
          <w:sz w:val="16"/>
        </w:rPr>
        <w:t xml:space="preserve"> </w:t>
      </w:r>
      <w:r w:rsidRPr="007A393B">
        <w:rPr>
          <w:rStyle w:val="StyleBoldUnderline"/>
        </w:rPr>
        <w:t>Not paying the bills we already owe</w:t>
      </w:r>
      <w:r w:rsidRPr="007A393B">
        <w:rPr>
          <w:sz w:val="16"/>
        </w:rPr>
        <w:t>—that is, not raising the debt limit—</w:t>
      </w:r>
      <w:r w:rsidRPr="007A393B">
        <w:rPr>
          <w:rStyle w:val="StyleBoldUnderline"/>
        </w:rPr>
        <w:t xml:space="preserve">not only won't solve the real problem, it would actually make a solution </w:t>
      </w:r>
      <w:r w:rsidRPr="007A393B">
        <w:rPr>
          <w:rStyle w:val="Emphasis"/>
        </w:rPr>
        <w:t>more difficult</w:t>
      </w:r>
      <w:r w:rsidRPr="007A393B">
        <w:rPr>
          <w:rStyle w:val="StyleBoldUnderline"/>
        </w:rPr>
        <w:t xml:space="preserve"> by undercutting the government's creditworthiness</w:t>
      </w:r>
      <w:r w:rsidRPr="007A393B">
        <w:rPr>
          <w:sz w:val="16"/>
        </w:rPr>
        <w:t xml:space="preserve">. </w:t>
      </w:r>
      <w:r w:rsidRPr="007A393B">
        <w:rPr>
          <w:rStyle w:val="StyleBoldUnderline"/>
        </w:rPr>
        <w:t xml:space="preserve">In short, raising the debt limit has </w:t>
      </w:r>
      <w:r w:rsidRPr="007A393B">
        <w:rPr>
          <w:rStyle w:val="Emphasis"/>
        </w:rPr>
        <w:t>nothing to do with controlling future spending</w:t>
      </w:r>
      <w:r w:rsidRPr="007A393B">
        <w:rPr>
          <w:rStyle w:val="StyleBoldUnderline"/>
        </w:rPr>
        <w:t xml:space="preserve"> or with raising the </w:t>
      </w:r>
      <w:r w:rsidRPr="007A393B">
        <w:rPr>
          <w:rStyle w:val="StyleBoldUnderline"/>
        </w:rPr>
        <w:lastRenderedPageBreak/>
        <w:t>taxes necessary to pay for future spending. It is just a matter of paying bills that we've already incurred</w:t>
      </w:r>
      <w:r w:rsidRPr="007A393B">
        <w:rPr>
          <w:sz w:val="16"/>
        </w:rPr>
        <w:t xml:space="preserve">. [Read more about the deficit and the national debt.] Raising the debt limit is a completely ordinary event. The limit has been raised 74 times in the last 50 years and 10 times in the last 10. Debt limit increases are associated with both Republicans and Democrats. When federal debt approaches the limit, the president typically favors raising the limit and the other political party demagogues the move. That is exactly what is happening right now. Talk of refusing to raise the debt limit is just that—talk. Not raising the limit would require Congress to annually find about $1.3 trillion in federal tax increases or spending cuts—a set of policy changes larger than the revenues currently raised by the individual income tax. So far, the legislators who say they oppose a debt limit increase have not come forth with anything near such a plan. Nor should you expect them to. They are just blowing smoke. Eventually, they will agree to raise the limit. While voters and members of Congress may find it cathartic to channel their outrage and frustration at the underlying budget situation onto the current debt limit discussion, the real question is how to adjust future spending and taxes to bring about future fiscal stability and sanity. The sooner we get to that discussion, the better. </w:t>
      </w:r>
      <w:r w:rsidRPr="007A393B">
        <w:rPr>
          <w:rStyle w:val="StyleBoldUnderline"/>
        </w:rPr>
        <w:t xml:space="preserve">Refusing to raise the debt limit not only would not help solve that problem, it would actually make a solution </w:t>
      </w:r>
      <w:r w:rsidRPr="007A393B">
        <w:rPr>
          <w:rStyle w:val="Emphasis"/>
        </w:rPr>
        <w:t>much harder to achieve.</w:t>
      </w:r>
    </w:p>
    <w:p w:rsidR="00F075FD" w:rsidRDefault="00F075FD" w:rsidP="00F075FD"/>
    <w:p w:rsidR="00F075FD" w:rsidRDefault="00F075FD" w:rsidP="00F075FD"/>
    <w:p w:rsidR="00F075FD" w:rsidRDefault="00F075FD" w:rsidP="00F075FD"/>
    <w:p w:rsidR="00F075FD" w:rsidRDefault="00F075FD" w:rsidP="00F075FD"/>
    <w:p w:rsidR="00F075FD" w:rsidRPr="00245742" w:rsidRDefault="00F075FD" w:rsidP="00F075FD">
      <w:pPr>
        <w:pStyle w:val="Heading4"/>
      </w:pPr>
      <w:r w:rsidRPr="00245742">
        <w:t>Refusal to raise debt ceiling can’t solve runaway spending and default increases deficits</w:t>
      </w:r>
    </w:p>
    <w:p w:rsidR="00F075FD" w:rsidRPr="00217C7F" w:rsidRDefault="00F075FD" w:rsidP="00F075FD">
      <w:pPr>
        <w:rPr>
          <w:rStyle w:val="StyleStyleBold12pt"/>
        </w:rPr>
      </w:pPr>
      <w:r w:rsidRPr="00217C7F">
        <w:rPr>
          <w:rStyle w:val="StyleStyleBold12pt"/>
        </w:rPr>
        <w:t>Horwitz, 13</w:t>
      </w:r>
    </w:p>
    <w:p w:rsidR="00F075FD" w:rsidRDefault="00F075FD" w:rsidP="00F075FD">
      <w:r>
        <w:t>Noah M. Horwitz, The Justice,  Current Columnist at The Justice, Past, Consultant at City of Houston</w:t>
      </w:r>
    </w:p>
    <w:p w:rsidR="00F075FD" w:rsidRDefault="00F075FD" w:rsidP="00F075FD">
      <w:r>
        <w:t xml:space="preserve">Education Brandeis University, The Emery/Weiner School1 1/21/13, </w:t>
      </w:r>
      <w:hyperlink r:id="rId65" w:history="1">
        <w:r w:rsidRPr="004F4EC3">
          <w:rPr>
            <w:rStyle w:val="Hyperlink"/>
          </w:rPr>
          <w:t>http://www.thejustice.org/forum/obama-must-not-concede-to-congress-in-debt-ceiling-debate-1.2974163#.UeibW404uSp</w:t>
        </w:r>
      </w:hyperlink>
    </w:p>
    <w:p w:rsidR="00F075FD" w:rsidRDefault="00F075FD" w:rsidP="00F075FD"/>
    <w:p w:rsidR="00F075FD" w:rsidRDefault="00F075FD" w:rsidP="00F075FD">
      <w:r w:rsidRPr="00AC72B2">
        <w:rPr>
          <w:rStyle w:val="StyleBoldUnderline"/>
        </w:rPr>
        <w:t>A refusal to raise the debt ceiling would mean the United States might not be able to pay its bills. Raising the debt ceiling does not,</w:t>
      </w:r>
      <w:r>
        <w:t xml:space="preserve"> as Michele Bachmann might suggest, </w:t>
      </w:r>
      <w:r w:rsidRPr="00AC72B2">
        <w:rPr>
          <w:rStyle w:val="StyleBoldUnderline"/>
        </w:rPr>
        <w:t>give</w:t>
      </w:r>
      <w:r>
        <w:t xml:space="preserve"> the President </w:t>
      </w:r>
      <w:r w:rsidRPr="00AC72B2">
        <w:rPr>
          <w:rStyle w:val="StyleBoldUnderline"/>
        </w:rPr>
        <w:t>a blank check to continue spending unfettered. All debt</w:t>
      </w:r>
      <w:r>
        <w:t xml:space="preserve"> which would be </w:t>
      </w:r>
      <w:r w:rsidRPr="00AC72B2">
        <w:rPr>
          <w:rStyle w:val="StyleBoldUnderline"/>
        </w:rPr>
        <w:t>borrowed against the</w:t>
      </w:r>
      <w:r>
        <w:t xml:space="preserve"> new </w:t>
      </w:r>
      <w:r w:rsidRPr="00AC72B2">
        <w:rPr>
          <w:rStyle w:val="StyleBoldUnderline"/>
        </w:rPr>
        <w:t>debt ceiling</w:t>
      </w:r>
      <w:r>
        <w:t xml:space="preserve">, or any other, </w:t>
      </w:r>
      <w:r w:rsidRPr="00AC72B2">
        <w:rPr>
          <w:rStyle w:val="StyleBoldUnderline"/>
        </w:rPr>
        <w:t>would have to be separately approved by Congres</w:t>
      </w:r>
      <w:r>
        <w:t>s. The only reason the current debt ceiling, set at $16.4 trillion dollars, will be reached soon is because of spending bills and appropriations passed by Congress and signed by Obama.</w:t>
      </w:r>
    </w:p>
    <w:p w:rsidR="00F075FD" w:rsidRDefault="00F075FD" w:rsidP="00F075FD">
      <w:r w:rsidRPr="00AC72B2">
        <w:rPr>
          <w:rStyle w:val="StyleBoldUnderline"/>
        </w:rPr>
        <w:t>If Congress is truly serious about curbing spending, then playing with the idea of an American default is not the way to go about it</w:t>
      </w:r>
      <w:r>
        <w:t>. Instead, they should offer actual solutions to our finances by proposing leaner budgets.</w:t>
      </w:r>
    </w:p>
    <w:p w:rsidR="00F075FD" w:rsidRPr="00673CDB" w:rsidRDefault="00F075FD" w:rsidP="00F075FD"/>
    <w:p w:rsidR="00F075FD" w:rsidRDefault="00F075FD" w:rsidP="00F075FD"/>
    <w:p w:rsidR="00F075FD" w:rsidRDefault="00F075FD" w:rsidP="00F075FD">
      <w:pPr>
        <w:pStyle w:val="Heading4"/>
      </w:pPr>
      <w:r>
        <w:t>Undermining growth is largest internal link to budget deficits – tax receipts and countercyclical spending obligations</w:t>
      </w:r>
    </w:p>
    <w:p w:rsidR="00F075FD" w:rsidRPr="00117F3D" w:rsidRDefault="00F075FD" w:rsidP="00F075FD">
      <w:pPr>
        <w:rPr>
          <w:rStyle w:val="StyleStyleBold12pt"/>
        </w:rPr>
      </w:pPr>
      <w:r>
        <w:rPr>
          <w:rStyle w:val="StyleStyleBold12pt"/>
        </w:rPr>
        <w:t>Min, 10</w:t>
      </w:r>
    </w:p>
    <w:p w:rsidR="00F075FD" w:rsidRDefault="00F075FD" w:rsidP="00F075FD">
      <w:r>
        <w:t>David Min, Associate Director, Financial Markets Policy, Center for American Progress, 10.28.10</w:t>
      </w:r>
    </w:p>
    <w:p w:rsidR="00F075FD" w:rsidRDefault="00F075FD" w:rsidP="00F075FD">
      <w:r>
        <w:t>[http://www.americanprogress.org/issues/2010/10/big_freeze.html]</w:t>
      </w:r>
    </w:p>
    <w:p w:rsidR="00F075FD" w:rsidRPr="00117F3D" w:rsidRDefault="00F075FD" w:rsidP="00F075FD">
      <w:pPr>
        <w:rPr>
          <w:sz w:val="16"/>
        </w:rPr>
      </w:pPr>
      <w:r w:rsidRPr="00117F3D">
        <w:rPr>
          <w:rStyle w:val="StyleBoldUnderline"/>
        </w:rPr>
        <w:t>Refusing to raise the debt ceiling would</w:t>
      </w:r>
      <w:r w:rsidRPr="00117F3D">
        <w:rPr>
          <w:sz w:val="16"/>
        </w:rPr>
        <w:t xml:space="preserve"> also </w:t>
      </w:r>
      <w:r w:rsidRPr="00117F3D">
        <w:rPr>
          <w:rStyle w:val="StyleBoldUnderline"/>
        </w:rPr>
        <w:t>exacerbate the problems with our long-term budget outlook</w:t>
      </w:r>
      <w:r w:rsidRPr="00117F3D">
        <w:rPr>
          <w:sz w:val="16"/>
        </w:rPr>
        <w:t xml:space="preserve">. The budget deficit right now is the result of two distinct sets of changes since 2001, when we last had a budget surplus. First, a series of long-term policies enacted by the Bush administration—most notably the Bush tax cuts of 2001 and 2003, the decision to fight two major wars without raising taxes, and the passage of an unfunded Medicare Part D prescription drug program—created permanent structural budget deficits that will remain with us over the long term unless they are addressed. Second, </w:t>
      </w:r>
      <w:r w:rsidRPr="00117F3D">
        <w:rPr>
          <w:rStyle w:val="StyleBoldUnderline"/>
        </w:rPr>
        <w:t>the poor economy caused a drop in tax receipts alongside higher</w:t>
      </w:r>
      <w:r>
        <w:rPr>
          <w:rStyle w:val="StyleBoldUnderline"/>
        </w:rPr>
        <w:t xml:space="preserve"> </w:t>
      </w:r>
      <w:r w:rsidRPr="00117F3D">
        <w:rPr>
          <w:rStyle w:val="StyleBoldUnderline"/>
        </w:rPr>
        <w:t>“countercyclical” spending, such as for unemployment insurance and food stamps</w:t>
      </w:r>
      <w:r w:rsidRPr="00117F3D">
        <w:rPr>
          <w:sz w:val="16"/>
        </w:rPr>
        <w:t>.</w:t>
      </w:r>
    </w:p>
    <w:p w:rsidR="00F075FD" w:rsidRDefault="00F075FD" w:rsidP="00F075FD"/>
    <w:p w:rsidR="00F075FD" w:rsidRDefault="00F075FD" w:rsidP="00F075FD"/>
    <w:p w:rsidR="00F075FD" w:rsidRDefault="00F075FD" w:rsidP="00F075FD">
      <w:pPr>
        <w:pStyle w:val="Heading4"/>
      </w:pPr>
      <w:r>
        <w:t>Deficit declining – holding debt ceiling hostage only makes things worse</w:t>
      </w:r>
    </w:p>
    <w:p w:rsidR="00F075FD" w:rsidRPr="00E701D0" w:rsidRDefault="00F075FD" w:rsidP="00F075FD">
      <w:pPr>
        <w:rPr>
          <w:rStyle w:val="StyleStyleBold12pt"/>
          <w:b w:val="0"/>
        </w:rPr>
      </w:pPr>
      <w:r>
        <w:rPr>
          <w:rStyle w:val="StyleStyleBold12pt"/>
        </w:rPr>
        <w:t xml:space="preserve">Creamer, 7/11/13  </w:t>
      </w:r>
      <w:r>
        <w:rPr>
          <w:rStyle w:val="StyleStyleBold12pt"/>
          <w:b w:val="0"/>
        </w:rPr>
        <w:t>(Robert Creamer is a long-time political organizer and strategist, and author of the book: Stand Up Straight: How Progressives Can Win, available on Amazon.com[4]. He is a partner in Democracy Partners[5] and a Senior Strategist for Americans United for Change[6], Huffington Post, lexis)</w:t>
      </w:r>
    </w:p>
    <w:p w:rsidR="00F075FD" w:rsidRDefault="00F075FD" w:rsidP="00F075FD">
      <w:r w:rsidRPr="007A393B">
        <w:rPr>
          <w:rStyle w:val="StyleBoldUnderline"/>
        </w:rPr>
        <w:t>The Federal Budget</w:t>
      </w:r>
      <w:r w:rsidRPr="007A393B">
        <w:rPr>
          <w:sz w:val="16"/>
        </w:rPr>
        <w:t xml:space="preserve">. </w:t>
      </w:r>
      <w:r w:rsidRPr="007A393B">
        <w:rPr>
          <w:rStyle w:val="StyleBoldUnderline"/>
        </w:rPr>
        <w:t>Much to the GOP's consternation, latest estimates show the</w:t>
      </w:r>
      <w:r w:rsidRPr="007A393B">
        <w:rPr>
          <w:sz w:val="16"/>
        </w:rPr>
        <w:t xml:space="preserve"> near-term </w:t>
      </w:r>
      <w:r w:rsidRPr="007A393B">
        <w:rPr>
          <w:rStyle w:val="StyleBoldUnderline"/>
        </w:rPr>
        <w:t>federal deficit has shrunk considerably</w:t>
      </w:r>
      <w:r w:rsidRPr="007A393B">
        <w:rPr>
          <w:sz w:val="16"/>
        </w:rPr>
        <w:t xml:space="preserve"> since it ballooned as a result of the Great Recession. That lessens the public appetite for the GOP's only economic proposal: reducing the deficit. Add to the mix the growing impacts of the sequester that are now leading to furloughs for 650,000 civilian Defense Department employees, massive cuts to Head Start and a catalogue of other problems. </w:t>
      </w:r>
      <w:r w:rsidRPr="007A393B">
        <w:rPr>
          <w:rStyle w:val="StyleBoldUnderline"/>
        </w:rPr>
        <w:t xml:space="preserve">Now the GOP is contemplating a return to their stupidest political moment: their willingness to </w:t>
      </w:r>
      <w:r w:rsidRPr="007A393B">
        <w:rPr>
          <w:rStyle w:val="Emphasis"/>
        </w:rPr>
        <w:t>hold the American economy hostage</w:t>
      </w:r>
      <w:r w:rsidRPr="007A393B">
        <w:rPr>
          <w:rStyle w:val="StyleBoldUnderline"/>
        </w:rPr>
        <w:t xml:space="preserve"> to their demands for draconian cuts</w:t>
      </w:r>
      <w:r w:rsidRPr="007A393B">
        <w:rPr>
          <w:sz w:val="16"/>
        </w:rPr>
        <w:t xml:space="preserve"> in Social Security and Medicare </w:t>
      </w:r>
      <w:r w:rsidRPr="007A393B">
        <w:rPr>
          <w:rStyle w:val="StyleBoldUnderline"/>
        </w:rPr>
        <w:t xml:space="preserve">in order for them to raise the federal debt ceiling. </w:t>
      </w:r>
    </w:p>
    <w:p w:rsidR="00F075FD" w:rsidRPr="00F075FD" w:rsidRDefault="00F075FD" w:rsidP="00F075FD"/>
    <w:p w:rsidR="009C3CD7" w:rsidRPr="009C3CD7" w:rsidRDefault="00F76D3D" w:rsidP="009C3CD7">
      <w:pPr>
        <w:pStyle w:val="Heading3"/>
      </w:pPr>
      <w:r>
        <w:lastRenderedPageBreak/>
        <w:t>Economy</w:t>
      </w:r>
      <w:r w:rsidR="009C3CD7">
        <w:t xml:space="preserve"> – Author Indicts</w:t>
      </w:r>
    </w:p>
    <w:p w:rsidR="00663158" w:rsidRPr="00663158" w:rsidRDefault="00663158" w:rsidP="00663158">
      <w:pPr>
        <w:pStyle w:val="Heading4"/>
      </w:pPr>
      <w:r>
        <w:t>Study massively flawed – trashes study’s validity</w:t>
      </w:r>
    </w:p>
    <w:p w:rsidR="00F76D3D" w:rsidRDefault="00F76D3D" w:rsidP="00F76D3D">
      <w:pPr>
        <w:rPr>
          <w:rStyle w:val="StyleStyleBold12pt"/>
        </w:rPr>
      </w:pPr>
      <w:r>
        <w:rPr>
          <w:rStyle w:val="StyleStyleBold12pt"/>
        </w:rPr>
        <w:t>Herndon 13</w:t>
      </w:r>
    </w:p>
    <w:p w:rsidR="00F76D3D" w:rsidRDefault="00F76D3D" w:rsidP="00F76D3D">
      <w:r w:rsidRPr="00F76D3D">
        <w:t xml:space="preserve">[Thomas, Graduate student in economics UMass Amherst, “Does High Public Debt Consistently Stifle Economic Growth? A Critique of Reinhart and Rogoff,” Political Economy Research Institute, April, </w:t>
      </w:r>
      <w:hyperlink r:id="rId66" w:history="1">
        <w:r w:rsidR="00663158" w:rsidRPr="00AF44E0">
          <w:rPr>
            <w:rStyle w:val="Hyperlink"/>
          </w:rPr>
          <w:t>http://www.peri.umass.edu/fileadmin/pdf/working_papers/working_papers_301-350/WP322.pdf</w:t>
        </w:r>
      </w:hyperlink>
      <w:r w:rsidRPr="00F76D3D">
        <w:t>]</w:t>
      </w:r>
    </w:p>
    <w:p w:rsidR="00663158" w:rsidRDefault="00663158" w:rsidP="00F76D3D"/>
    <w:p w:rsidR="007959C8" w:rsidRDefault="00663158" w:rsidP="00F76D3D">
      <w:pPr>
        <w:rPr>
          <w:sz w:val="16"/>
        </w:rPr>
      </w:pPr>
      <w:r w:rsidRPr="00663158">
        <w:rPr>
          <w:rStyle w:val="StyleBoldUnderline"/>
        </w:rPr>
        <w:t>We replicate Reinhart and Rogoff</w:t>
      </w:r>
      <w:r w:rsidRPr="00663158">
        <w:rPr>
          <w:sz w:val="16"/>
        </w:rPr>
        <w:t xml:space="preserve"> (2010a and 2010b) </w:t>
      </w:r>
      <w:r w:rsidRPr="00663158">
        <w:rPr>
          <w:rStyle w:val="StyleBoldUnderline"/>
        </w:rPr>
        <w:t xml:space="preserve">and find that coding errors, selective exclusion of available data, and unconventional weighting of summary statistics lead to </w:t>
      </w:r>
      <w:r w:rsidRPr="00663158">
        <w:rPr>
          <w:rStyle w:val="Emphasis"/>
        </w:rPr>
        <w:t>serious errors</w:t>
      </w:r>
      <w:r w:rsidRPr="00663158">
        <w:rPr>
          <w:rStyle w:val="StyleBoldUnderline"/>
        </w:rPr>
        <w:t xml:space="preserve"> that </w:t>
      </w:r>
      <w:r w:rsidRPr="00663158">
        <w:rPr>
          <w:rStyle w:val="Emphasis"/>
        </w:rPr>
        <w:t>inaccurately represent</w:t>
      </w:r>
      <w:r w:rsidRPr="00663158">
        <w:rPr>
          <w:rStyle w:val="StyleBoldUnderline"/>
        </w:rPr>
        <w:t xml:space="preserve"> the relationship between public debt and GDP</w:t>
      </w:r>
      <w:r w:rsidRPr="00663158">
        <w:rPr>
          <w:sz w:val="16"/>
        </w:rPr>
        <w:t xml:space="preserve"> growth among 20 advanced economies in the post-war period. Our finding is that </w:t>
      </w:r>
      <w:r w:rsidRPr="00663158">
        <w:rPr>
          <w:rStyle w:val="StyleBoldUnderline"/>
        </w:rPr>
        <w:t>when properly calculated, the average real GDP growth rate for countries carrying a public-debt</w:t>
      </w:r>
      <w:r w:rsidRPr="00663158">
        <w:rPr>
          <w:sz w:val="16"/>
        </w:rPr>
        <w:t xml:space="preserve">-to-GDP ratio </w:t>
      </w:r>
      <w:r w:rsidRPr="00663158">
        <w:rPr>
          <w:rStyle w:val="StyleBoldUnderline"/>
        </w:rPr>
        <w:t xml:space="preserve">of over 90 percent is actually </w:t>
      </w:r>
      <w:r w:rsidRPr="00663158">
        <w:rPr>
          <w:rStyle w:val="Emphasis"/>
        </w:rPr>
        <w:t>2.2 percent, not -0.1 percent</w:t>
      </w:r>
      <w:r w:rsidRPr="00663158">
        <w:rPr>
          <w:rStyle w:val="StyleBoldUnderline"/>
        </w:rPr>
        <w:t xml:space="preserve"> </w:t>
      </w:r>
      <w:r w:rsidRPr="00663158">
        <w:rPr>
          <w:sz w:val="16"/>
        </w:rPr>
        <w:t xml:space="preserve">as published in Reinhart and Rogoff. </w:t>
      </w:r>
      <w:r w:rsidRPr="00663158">
        <w:rPr>
          <w:rStyle w:val="StyleBoldUnderline"/>
        </w:rPr>
        <w:t>That is</w:t>
      </w:r>
      <w:r w:rsidRPr="00663158">
        <w:rPr>
          <w:sz w:val="16"/>
        </w:rPr>
        <w:t xml:space="preserve">, contrary to RR, </w:t>
      </w:r>
      <w:r w:rsidRPr="00663158">
        <w:rPr>
          <w:rStyle w:val="StyleBoldUnderline"/>
        </w:rPr>
        <w:t>average GDP growth</w:t>
      </w:r>
      <w:r w:rsidRPr="00663158">
        <w:rPr>
          <w:sz w:val="16"/>
        </w:rPr>
        <w:t xml:space="preserve"> at public debt/GDP ratios over 90 percent </w:t>
      </w:r>
      <w:r w:rsidRPr="00663158">
        <w:rPr>
          <w:rStyle w:val="StyleBoldUnderline"/>
        </w:rPr>
        <w:t xml:space="preserve">is </w:t>
      </w:r>
      <w:r w:rsidRPr="00663158">
        <w:rPr>
          <w:rStyle w:val="Emphasis"/>
        </w:rPr>
        <w:t>not dramatically different</w:t>
      </w:r>
      <w:r w:rsidRPr="00663158">
        <w:rPr>
          <w:sz w:val="16"/>
        </w:rPr>
        <w:t xml:space="preserve"> than when debt/GDP ratios are lower. </w:t>
      </w:r>
      <w:r w:rsidRPr="00663158">
        <w:rPr>
          <w:rStyle w:val="StyleBoldUnderline"/>
        </w:rPr>
        <w:t xml:space="preserve">We also show how the relationship between public debt and GDP growth </w:t>
      </w:r>
      <w:r w:rsidRPr="00663158">
        <w:rPr>
          <w:rStyle w:val="Emphasis"/>
        </w:rPr>
        <w:t>varies significantly</w:t>
      </w:r>
      <w:r w:rsidRPr="00663158">
        <w:rPr>
          <w:rStyle w:val="StyleBoldUnderline"/>
        </w:rPr>
        <w:t xml:space="preserve"> by time period and country. Overall</w:t>
      </w:r>
      <w:r w:rsidRPr="00663158">
        <w:rPr>
          <w:sz w:val="16"/>
        </w:rPr>
        <w:t xml:space="preserve">, the </w:t>
      </w:r>
      <w:r w:rsidRPr="00663158">
        <w:rPr>
          <w:rStyle w:val="StyleBoldUnderline"/>
        </w:rPr>
        <w:t>evidence</w:t>
      </w:r>
      <w:r w:rsidRPr="00663158">
        <w:rPr>
          <w:sz w:val="16"/>
        </w:rPr>
        <w:t xml:space="preserve"> we review </w:t>
      </w:r>
      <w:r w:rsidRPr="00663158">
        <w:rPr>
          <w:rStyle w:val="Emphasis"/>
        </w:rPr>
        <w:t>contradicts</w:t>
      </w:r>
      <w:r w:rsidRPr="00663158">
        <w:rPr>
          <w:rStyle w:val="StyleBoldUnderline"/>
        </w:rPr>
        <w:t xml:space="preserve"> </w:t>
      </w:r>
      <w:r>
        <w:rPr>
          <w:rStyle w:val="StyleBoldUnderline"/>
        </w:rPr>
        <w:t xml:space="preserve">Reinhart and </w:t>
      </w:r>
      <w:r w:rsidRPr="00663158">
        <w:rPr>
          <w:rStyle w:val="StyleBoldUnderline"/>
        </w:rPr>
        <w:t>Rogoff's claim</w:t>
      </w:r>
      <w:r w:rsidRPr="00663158">
        <w:rPr>
          <w:sz w:val="16"/>
        </w:rPr>
        <w:t xml:space="preserve"> to have identified an important stylized fact, that public </w:t>
      </w:r>
      <w:r w:rsidRPr="00663158">
        <w:rPr>
          <w:rStyle w:val="StyleBoldUnderline"/>
        </w:rPr>
        <w:t>debt</w:t>
      </w:r>
      <w:r w:rsidRPr="00663158">
        <w:rPr>
          <w:sz w:val="16"/>
        </w:rPr>
        <w:t xml:space="preserve"> loads greater than 90 percent of GDP consistently </w:t>
      </w:r>
      <w:r w:rsidRPr="00663158">
        <w:rPr>
          <w:rStyle w:val="StyleBoldUnderline"/>
        </w:rPr>
        <w:t>reduce GDP growth</w:t>
      </w:r>
      <w:r w:rsidRPr="00663158">
        <w:rPr>
          <w:sz w:val="16"/>
        </w:rPr>
        <w:t xml:space="preserve">. </w:t>
      </w:r>
    </w:p>
    <w:p w:rsidR="007959C8" w:rsidRDefault="007959C8" w:rsidP="007959C8">
      <w:pPr>
        <w:pStyle w:val="Heading4"/>
      </w:pPr>
      <w:r>
        <w:t>Their errors are enough to flaw public policy and demand rejection of austerity</w:t>
      </w:r>
    </w:p>
    <w:p w:rsidR="007959C8" w:rsidRDefault="007959C8" w:rsidP="007959C8">
      <w:pPr>
        <w:rPr>
          <w:rStyle w:val="StyleStyleBold12pt"/>
        </w:rPr>
      </w:pPr>
      <w:r>
        <w:rPr>
          <w:rStyle w:val="StyleStyleBold12pt"/>
        </w:rPr>
        <w:t>Herndon 13</w:t>
      </w:r>
    </w:p>
    <w:p w:rsidR="007959C8" w:rsidRDefault="007959C8" w:rsidP="007959C8">
      <w:r w:rsidRPr="00F76D3D">
        <w:t xml:space="preserve">[Thomas, Graduate student in economics UMass Amherst, “Does High Public Debt Consistently Stifle Economic Growth? A Critique of Reinhart and Rogoff,” Political Economy Research Institute, April, </w:t>
      </w:r>
      <w:hyperlink r:id="rId67" w:history="1">
        <w:r w:rsidRPr="00AF44E0">
          <w:rPr>
            <w:rStyle w:val="Hyperlink"/>
          </w:rPr>
          <w:t>http://www.peri.umass.edu/fileadmin/pdf/working_papers/working_papers_301-350/WP322.pdf</w:t>
        </w:r>
      </w:hyperlink>
      <w:r w:rsidRPr="00F76D3D">
        <w:t>]</w:t>
      </w:r>
    </w:p>
    <w:p w:rsidR="007959C8" w:rsidRPr="007959C8" w:rsidRDefault="007959C8" w:rsidP="007959C8"/>
    <w:p w:rsidR="007959C8" w:rsidRDefault="007959C8" w:rsidP="00F76D3D">
      <w:pPr>
        <w:rPr>
          <w:sz w:val="16"/>
        </w:rPr>
      </w:pPr>
      <w:r w:rsidRPr="007959C8">
        <w:rPr>
          <w:rStyle w:val="StyleBoldUnderline"/>
        </w:rPr>
        <w:t>The influence of RR's findings comes from its straightforward, intuitive use of data</w:t>
      </w:r>
      <w:r w:rsidRPr="007959C8">
        <w:rPr>
          <w:sz w:val="16"/>
        </w:rPr>
        <w:t xml:space="preserve"> to construct a stylized fact characterizing the relationship between public debt and GDP growth for a range of national economies. However, </w:t>
      </w:r>
      <w:r w:rsidRPr="007959C8">
        <w:rPr>
          <w:rStyle w:val="StyleBoldUnderline"/>
        </w:rPr>
        <w:t>this laudable effort at clarity notwithstanding</w:t>
      </w:r>
      <w:r w:rsidRPr="007959C8">
        <w:rPr>
          <w:sz w:val="16"/>
        </w:rPr>
        <w:t xml:space="preserve">, </w:t>
      </w:r>
      <w:r w:rsidRPr="007959C8">
        <w:rPr>
          <w:rStyle w:val="StyleBoldUnderline"/>
        </w:rPr>
        <w:t xml:space="preserve">RR has made </w:t>
      </w:r>
      <w:r w:rsidRPr="007959C8">
        <w:rPr>
          <w:rStyle w:val="Emphasis"/>
        </w:rPr>
        <w:t>significant errors</w:t>
      </w:r>
      <w:r w:rsidRPr="007959C8">
        <w:rPr>
          <w:rStyle w:val="StyleBoldUnderline"/>
        </w:rPr>
        <w:t xml:space="preserve"> in reaching the conclusion that countries facing public debt</w:t>
      </w:r>
      <w:r w:rsidRPr="007959C8">
        <w:rPr>
          <w:sz w:val="16"/>
        </w:rPr>
        <w:t xml:space="preserve"> to GDP ratios above 90 percent </w:t>
      </w:r>
      <w:r w:rsidRPr="007959C8">
        <w:rPr>
          <w:rStyle w:val="StyleBoldUnderline"/>
        </w:rPr>
        <w:t>will experience a major decline in GDP growth</w:t>
      </w:r>
      <w:r w:rsidRPr="007959C8">
        <w:rPr>
          <w:sz w:val="16"/>
        </w:rPr>
        <w:t xml:space="preserve">.9 The </w:t>
      </w:r>
      <w:r w:rsidRPr="007959C8">
        <w:rPr>
          <w:rStyle w:val="Emphasis"/>
        </w:rPr>
        <w:t>key identified errors</w:t>
      </w:r>
      <w:r w:rsidRPr="007959C8">
        <w:rPr>
          <w:sz w:val="16"/>
        </w:rPr>
        <w:t xml:space="preserve"> in RR, </w:t>
      </w:r>
      <w:r w:rsidRPr="007959C8">
        <w:rPr>
          <w:rStyle w:val="StyleBoldUnderline"/>
        </w:rPr>
        <w:t xml:space="preserve">including spreadsheet errors, omission of available data, weighting, and transcription, reduced the measured average GDP growth of countries in the high public debt category. The full extent of those errors </w:t>
      </w:r>
      <w:r w:rsidRPr="007959C8">
        <w:rPr>
          <w:rStyle w:val="Emphasis"/>
        </w:rPr>
        <w:t>transforms the reality</w:t>
      </w:r>
      <w:r w:rsidRPr="007959C8">
        <w:rPr>
          <w:rStyle w:val="StyleBoldUnderline"/>
        </w:rPr>
        <w:t xml:space="preserve"> of modestly diminished average GDP growth rates for countries carrying high levels of public debt </w:t>
      </w:r>
      <w:r w:rsidRPr="007959C8">
        <w:rPr>
          <w:rStyle w:val="Emphasis"/>
        </w:rPr>
        <w:t>into a false image</w:t>
      </w:r>
      <w:r w:rsidRPr="007959C8">
        <w:rPr>
          <w:rStyle w:val="StyleBoldUnderline"/>
        </w:rPr>
        <w:t xml:space="preserve"> that high public debt ratios inevitably entail sharp declines</w:t>
      </w:r>
      <w:r w:rsidRPr="007959C8">
        <w:rPr>
          <w:sz w:val="16"/>
        </w:rPr>
        <w:t xml:space="preserve"> in GDP growth. </w:t>
      </w:r>
      <w:r w:rsidRPr="007959C8">
        <w:rPr>
          <w:rStyle w:val="StyleBoldUnderline"/>
        </w:rPr>
        <w:t>Moreover</w:t>
      </w:r>
      <w:r w:rsidRPr="007959C8">
        <w:rPr>
          <w:sz w:val="16"/>
        </w:rPr>
        <w:t xml:space="preserve">, as we show, </w:t>
      </w:r>
      <w:r w:rsidRPr="007959C8">
        <w:rPr>
          <w:rStyle w:val="StyleBoldUnderline"/>
        </w:rPr>
        <w:t>there is a wide range of GDP growth performances at every level</w:t>
      </w:r>
      <w:r w:rsidRPr="007959C8">
        <w:rPr>
          <w:sz w:val="16"/>
        </w:rPr>
        <w:t xml:space="preserve"> of public debt among the 20 advanced economies that RR survey. </w:t>
      </w:r>
      <w:r w:rsidRPr="007959C8">
        <w:rPr>
          <w:rStyle w:val="StyleBoldUnderline"/>
        </w:rPr>
        <w:t xml:space="preserve">RR's incorrect stylized fact has </w:t>
      </w:r>
      <w:r w:rsidRPr="007959C8">
        <w:rPr>
          <w:rStyle w:val="Emphasis"/>
        </w:rPr>
        <w:t>contributed substantially</w:t>
      </w:r>
      <w:r w:rsidRPr="007959C8">
        <w:rPr>
          <w:rStyle w:val="StyleBoldUnderline"/>
        </w:rPr>
        <w:t xml:space="preserve"> to ensuring that \traditional debt management issues should be at the forefront of public policy concerns"</w:t>
      </w:r>
      <w:r w:rsidRPr="007959C8">
        <w:rPr>
          <w:sz w:val="16"/>
        </w:rPr>
        <w:t xml:space="preserve"> (RR 2010a p. 578). </w:t>
      </w:r>
      <w:r w:rsidRPr="007959C8">
        <w:rPr>
          <w:rStyle w:val="StyleBoldUnderline"/>
        </w:rPr>
        <w:t xml:space="preserve">Specifically, RR's </w:t>
      </w:r>
      <w:r w:rsidRPr="007959C8">
        <w:rPr>
          <w:rStyle w:val="Emphasis"/>
        </w:rPr>
        <w:t>findings have served as an intellectual bulwark in support of austerity</w:t>
      </w:r>
      <w:r w:rsidRPr="007959C8">
        <w:rPr>
          <w:rStyle w:val="StyleBoldUnderline"/>
        </w:rPr>
        <w:t xml:space="preserve"> politics.</w:t>
      </w:r>
      <w:r w:rsidRPr="007959C8">
        <w:rPr>
          <w:sz w:val="16"/>
        </w:rPr>
        <w:t xml:space="preserve"> </w:t>
      </w:r>
      <w:r w:rsidRPr="007959C8">
        <w:rPr>
          <w:rStyle w:val="StyleBoldUnderline"/>
        </w:rPr>
        <w:t xml:space="preserve">The fact that RR's findings are wrong should therefore </w:t>
      </w:r>
      <w:r w:rsidRPr="007959C8">
        <w:rPr>
          <w:rStyle w:val="Emphasis"/>
        </w:rPr>
        <w:t>lead us to reassess the austerity agenda itself</w:t>
      </w:r>
      <w:r w:rsidRPr="007959C8">
        <w:rPr>
          <w:rStyle w:val="StyleBoldUnderline"/>
        </w:rPr>
        <w:t xml:space="preserve"> in </w:t>
      </w:r>
      <w:r w:rsidRPr="007959C8">
        <w:rPr>
          <w:sz w:val="16"/>
        </w:rPr>
        <w:t>both Europe and</w:t>
      </w:r>
      <w:r w:rsidRPr="007959C8">
        <w:rPr>
          <w:rStyle w:val="StyleBoldUnderline"/>
        </w:rPr>
        <w:t xml:space="preserve"> the United States</w:t>
      </w:r>
    </w:p>
    <w:p w:rsidR="00E656A2" w:rsidRDefault="00E656A2" w:rsidP="00E656A2">
      <w:pPr>
        <w:pStyle w:val="Heading4"/>
      </w:pPr>
      <w:r>
        <w:t>RR study gets linearity and causality wrong</w:t>
      </w:r>
    </w:p>
    <w:p w:rsidR="008B6CE0" w:rsidRDefault="008B6CE0" w:rsidP="008B6CE0">
      <w:pPr>
        <w:rPr>
          <w:rStyle w:val="StyleStyleBold12pt"/>
        </w:rPr>
      </w:pPr>
      <w:r>
        <w:rPr>
          <w:rStyle w:val="StyleStyleBold12pt"/>
        </w:rPr>
        <w:t>Herndon 13</w:t>
      </w:r>
    </w:p>
    <w:p w:rsidR="008B6CE0" w:rsidRDefault="008B6CE0" w:rsidP="008B6CE0">
      <w:r w:rsidRPr="00F76D3D">
        <w:lastRenderedPageBreak/>
        <w:t xml:space="preserve">[Thomas, Graduate student in economics UMass Amherst, “Does High Public Debt Consistently Stifle Economic Growth? A Critique of Reinhart and Rogoff,” Political Economy Research Institute, April, </w:t>
      </w:r>
      <w:hyperlink r:id="rId68" w:history="1">
        <w:r w:rsidRPr="00AF44E0">
          <w:rPr>
            <w:rStyle w:val="Hyperlink"/>
          </w:rPr>
          <w:t>http://www.peri.umass.edu/fileadmin/pdf/working_papers/working_papers_301-350/WP322.pdf</w:t>
        </w:r>
      </w:hyperlink>
      <w:r w:rsidRPr="00F76D3D">
        <w:t>]</w:t>
      </w:r>
    </w:p>
    <w:p w:rsidR="008B6CE0" w:rsidRPr="008B6CE0" w:rsidRDefault="008B6CE0" w:rsidP="008B6CE0"/>
    <w:p w:rsidR="00E656A2" w:rsidRDefault="00E656A2" w:rsidP="00E656A2">
      <w:pPr>
        <w:rPr>
          <w:sz w:val="16"/>
        </w:rPr>
      </w:pPr>
      <w:r w:rsidRPr="008B6CE0">
        <w:rPr>
          <w:rStyle w:val="Emphasis"/>
        </w:rPr>
        <w:t>We additionally</w:t>
      </w:r>
      <w:r w:rsidR="008B6CE0" w:rsidRPr="008B6CE0">
        <w:rPr>
          <w:rStyle w:val="Emphasis"/>
        </w:rPr>
        <w:t xml:space="preserve"> refute</w:t>
      </w:r>
      <w:r w:rsidR="008B6CE0">
        <w:rPr>
          <w:rStyle w:val="StyleBoldUnderline"/>
        </w:rPr>
        <w:t xml:space="preserve"> the RR evidence for an “</w:t>
      </w:r>
      <w:r w:rsidRPr="008B6CE0">
        <w:rPr>
          <w:rStyle w:val="StyleBoldUnderline"/>
        </w:rPr>
        <w:t>historical boundary</w:t>
      </w:r>
      <w:r w:rsidRPr="008B6CE0">
        <w:rPr>
          <w:sz w:val="16"/>
        </w:rPr>
        <w:t xml:space="preserve">" around public debt/GDP of 90 percent, above which growth is substantively and non-linearly reduced. </w:t>
      </w:r>
      <w:r w:rsidRPr="008B6CE0">
        <w:rPr>
          <w:rStyle w:val="StyleBoldUnderline"/>
        </w:rPr>
        <w:t xml:space="preserve">In fact, there is a major non-linearity in the relationship between public debt and GDP growth, but that non-linearity is </w:t>
      </w:r>
      <w:r w:rsidRPr="008B6CE0">
        <w:rPr>
          <w:rStyle w:val="Emphasis"/>
        </w:rPr>
        <w:t xml:space="preserve">between the lowest two public debt/GDP categories, </w:t>
      </w:r>
      <w:r w:rsidRPr="008B6CE0">
        <w:rPr>
          <w:rStyle w:val="StyleBoldUnderline"/>
        </w:rPr>
        <w:t xml:space="preserve">0{30 percent and 30{60 percent, a range that is not relevant </w:t>
      </w:r>
      <w:r w:rsidRPr="008B6CE0">
        <w:rPr>
          <w:sz w:val="16"/>
        </w:rPr>
        <w:t xml:space="preserve">to current policy debate. For the purposes of this discussion, we follow RR in assuming that causation runs from public debt to GDP growth. RR concludes, \At the very minimum, this would suggest that traditional debt management issues should be at the forefront of public policy concerns" (RR 2010a p. 578). </w:t>
      </w:r>
      <w:r w:rsidRPr="008B6CE0">
        <w:rPr>
          <w:rStyle w:val="StyleBoldUnderline"/>
        </w:rPr>
        <w:t>In other work</w:t>
      </w:r>
      <w:r w:rsidRPr="008B6CE0">
        <w:rPr>
          <w:sz w:val="16"/>
        </w:rPr>
        <w:t xml:space="preserve"> (see, for example, Reinhart and Rogo (2011)), </w:t>
      </w:r>
      <w:r w:rsidRPr="008B6CE0">
        <w:rPr>
          <w:rStyle w:val="StyleBoldUnderline"/>
        </w:rPr>
        <w:t>Reinhart and Rogo</w:t>
      </w:r>
      <w:r w:rsidR="008B6CE0" w:rsidRPr="008B6CE0">
        <w:rPr>
          <w:rStyle w:val="StyleBoldUnderline"/>
        </w:rPr>
        <w:t>ff</w:t>
      </w:r>
      <w:r w:rsidRPr="008B6CE0">
        <w:rPr>
          <w:rStyle w:val="StyleBoldUnderline"/>
        </w:rPr>
        <w:t xml:space="preserve"> acknowledge the </w:t>
      </w:r>
      <w:r w:rsidRPr="008B6CE0">
        <w:rPr>
          <w:rStyle w:val="Emphasis"/>
        </w:rPr>
        <w:t>potential for reverse causality</w:t>
      </w:r>
      <w:r w:rsidRPr="008B6CE0">
        <w:rPr>
          <w:sz w:val="16"/>
        </w:rPr>
        <w:t xml:space="preserve">, i.e., </w:t>
      </w:r>
      <w:r w:rsidRPr="008B6CE0">
        <w:rPr>
          <w:rStyle w:val="StyleBoldUnderline"/>
        </w:rPr>
        <w:t>that weak economic growth may increase debt by reducing tax revenue and increasing public expenditures</w:t>
      </w:r>
      <w:r w:rsidRPr="008B6CE0">
        <w:rPr>
          <w:sz w:val="16"/>
        </w:rPr>
        <w:t>. RR 2010a and 2010b, however, make clear that the implied direction of causation runs from public debt to GDP growth.</w:t>
      </w:r>
    </w:p>
    <w:p w:rsidR="008B6CE0" w:rsidRDefault="008B6CE0" w:rsidP="008B6CE0">
      <w:pPr>
        <w:pStyle w:val="Heading4"/>
      </w:pPr>
      <w:r>
        <w:t>RR’s permeation into austerity defenders means you should reject all their evidence in that vein</w:t>
      </w:r>
    </w:p>
    <w:p w:rsidR="008B6CE0" w:rsidRDefault="008B6CE0" w:rsidP="008B6CE0">
      <w:pPr>
        <w:rPr>
          <w:rStyle w:val="StyleStyleBold12pt"/>
        </w:rPr>
      </w:pPr>
      <w:r>
        <w:rPr>
          <w:rStyle w:val="StyleStyleBold12pt"/>
        </w:rPr>
        <w:t>Herndon 13</w:t>
      </w:r>
    </w:p>
    <w:p w:rsidR="008B6CE0" w:rsidRDefault="008B6CE0" w:rsidP="008B6CE0">
      <w:r w:rsidRPr="00F76D3D">
        <w:t xml:space="preserve">[Thomas, Graduate student in economics UMass Amherst, “Does High Public Debt Consistently Stifle Economic Growth? A Critique of Reinhart and Rogoff,” Political Economy Research Institute, April, </w:t>
      </w:r>
      <w:hyperlink r:id="rId69" w:history="1">
        <w:r w:rsidRPr="00AF44E0">
          <w:rPr>
            <w:rStyle w:val="Hyperlink"/>
          </w:rPr>
          <w:t>http://www.peri.umass.edu/fileadmin/pdf/working_papers/working_papers_301-350/WP322.pdf</w:t>
        </w:r>
      </w:hyperlink>
      <w:r w:rsidRPr="00F76D3D">
        <w:t>]</w:t>
      </w:r>
    </w:p>
    <w:p w:rsidR="008B6CE0" w:rsidRDefault="008B6CE0" w:rsidP="008B6CE0"/>
    <w:p w:rsidR="008B6CE0" w:rsidRDefault="008B6CE0" w:rsidP="008B6CE0">
      <w:pPr>
        <w:rPr>
          <w:sz w:val="16"/>
        </w:rPr>
      </w:pPr>
      <w:r w:rsidRPr="008B6CE0">
        <w:rPr>
          <w:sz w:val="16"/>
        </w:rPr>
        <w:t xml:space="preserve">According to </w:t>
      </w:r>
      <w:r w:rsidRPr="008B6CE0">
        <w:rPr>
          <w:rStyle w:val="StyleBoldUnderline"/>
        </w:rPr>
        <w:t>Reinhart's and Rogoff's</w:t>
      </w:r>
      <w:r w:rsidRPr="008B6CE0">
        <w:rPr>
          <w:sz w:val="16"/>
        </w:rPr>
        <w:t xml:space="preserve"> website,1 the </w:t>
      </w:r>
      <w:r w:rsidRPr="008B6CE0">
        <w:rPr>
          <w:rStyle w:val="StyleBoldUnderline"/>
        </w:rPr>
        <w:t>findings</w:t>
      </w:r>
      <w:r w:rsidRPr="008B6CE0">
        <w:rPr>
          <w:sz w:val="16"/>
        </w:rPr>
        <w:t xml:space="preserve"> reported in the two 2010 papers </w:t>
      </w:r>
      <w:r w:rsidRPr="008B6CE0">
        <w:rPr>
          <w:rStyle w:val="Emphasis"/>
        </w:rPr>
        <w:t>formed the basis</w:t>
      </w:r>
      <w:r w:rsidRPr="008B6CE0">
        <w:rPr>
          <w:rStyle w:val="StyleBoldUnderline"/>
        </w:rPr>
        <w:t xml:space="preserve"> for testimony </w:t>
      </w:r>
      <w:r w:rsidRPr="008B6CE0">
        <w:rPr>
          <w:sz w:val="16"/>
        </w:rPr>
        <w:t xml:space="preserve">before the Senate Budget Committee (Reinhart, February 9, 2010) </w:t>
      </w:r>
      <w:r w:rsidRPr="008B6CE0">
        <w:rPr>
          <w:rStyle w:val="StyleBoldUnderline"/>
        </w:rPr>
        <w:t>and a Financial Times opinion piece</w:t>
      </w:r>
      <w:r w:rsidRPr="008B6CE0">
        <w:rPr>
          <w:sz w:val="16"/>
        </w:rPr>
        <w:t xml:space="preserve"> \Why We Should Expect Low Growth amid Debt"(Reinhart and Rogo , January 28, 2010). The </w:t>
      </w:r>
      <w:r w:rsidRPr="008B6CE0">
        <w:rPr>
          <w:rStyle w:val="StyleBoldUnderline"/>
        </w:rPr>
        <w:t>key tables and figures have been reprinted in additional</w:t>
      </w:r>
      <w:r w:rsidRPr="008B6CE0">
        <w:rPr>
          <w:sz w:val="16"/>
        </w:rPr>
        <w:t xml:space="preserve"> Reinhart and Rogo </w:t>
      </w:r>
      <w:r w:rsidRPr="008B6CE0">
        <w:rPr>
          <w:rStyle w:val="StyleBoldUnderline"/>
        </w:rPr>
        <w:t>publications and presentations</w:t>
      </w:r>
      <w:r w:rsidRPr="008B6CE0">
        <w:rPr>
          <w:sz w:val="16"/>
        </w:rPr>
        <w:t xml:space="preserve"> of Centre for Economic Policy Research and the Peter G. Peterson Institute for International Economics. </w:t>
      </w:r>
      <w:r w:rsidRPr="008B6CE0">
        <w:rPr>
          <w:rStyle w:val="StyleBoldUnderline"/>
        </w:rPr>
        <w:t>A Google Scholar search</w:t>
      </w:r>
      <w:r w:rsidRPr="008B6CE0">
        <w:rPr>
          <w:sz w:val="16"/>
        </w:rPr>
        <w:t xml:space="preserve"> for the publication excluding pieces by the authors themselves </w:t>
      </w:r>
      <w:r w:rsidRPr="008B6CE0">
        <w:rPr>
          <w:rStyle w:val="StyleBoldUnderline"/>
        </w:rPr>
        <w:t xml:space="preserve">finds </w:t>
      </w:r>
      <w:r w:rsidRPr="008B6CE0">
        <w:rPr>
          <w:rStyle w:val="Emphasis"/>
        </w:rPr>
        <w:t>more than 500 results</w:t>
      </w:r>
      <w:r w:rsidRPr="008B6CE0">
        <w:rPr>
          <w:sz w:val="16"/>
        </w:rPr>
        <w:t xml:space="preserve">.2 The </w:t>
      </w:r>
      <w:r w:rsidRPr="008B6CE0">
        <w:rPr>
          <w:rStyle w:val="StyleBoldUnderline"/>
        </w:rPr>
        <w:t>key findings have also been widely cited in popular media. Reinhart's and Rogo</w:t>
      </w:r>
      <w:r>
        <w:rPr>
          <w:rStyle w:val="StyleBoldUnderline"/>
        </w:rPr>
        <w:t>ff</w:t>
      </w:r>
      <w:r w:rsidRPr="008B6CE0">
        <w:rPr>
          <w:rStyle w:val="StyleBoldUnderline"/>
        </w:rPr>
        <w:t xml:space="preserve">'s website </w:t>
      </w:r>
      <w:r w:rsidRPr="008B6CE0">
        <w:rPr>
          <w:rStyle w:val="Emphasis"/>
        </w:rPr>
        <w:t>lists 76 high-profile features</w:t>
      </w:r>
      <w:r w:rsidRPr="008B6CE0">
        <w:rPr>
          <w:rStyle w:val="StyleBoldUnderline"/>
        </w:rPr>
        <w:t>, including The Economist, Wall Street Journal, New York Times, Washington Post, Fox News, National Public Radio, and MSNBC, as well as many international publications and broadcasts.</w:t>
      </w:r>
      <w:r w:rsidRPr="008B6CE0">
        <w:rPr>
          <w:sz w:val="16"/>
        </w:rPr>
        <w:t xml:space="preserve"> </w:t>
      </w:r>
      <w:r w:rsidRPr="008B6CE0">
        <w:rPr>
          <w:rStyle w:val="StyleBoldUnderline"/>
        </w:rPr>
        <w:t xml:space="preserve">Furthermore, RR 2010a is </w:t>
      </w:r>
      <w:r w:rsidRPr="008B6CE0">
        <w:rPr>
          <w:rStyle w:val="Emphasis"/>
        </w:rPr>
        <w:t>the only evidence</w:t>
      </w:r>
      <w:r w:rsidRPr="008B6CE0">
        <w:rPr>
          <w:rStyle w:val="StyleBoldUnderline"/>
        </w:rPr>
        <w:t xml:space="preserve"> </w:t>
      </w:r>
      <w:r w:rsidRPr="008B6CE0">
        <w:rPr>
          <w:sz w:val="16"/>
        </w:rPr>
        <w:t xml:space="preserve">cited </w:t>
      </w:r>
      <w:r w:rsidRPr="008B6CE0">
        <w:rPr>
          <w:rStyle w:val="StyleBoldUnderline"/>
        </w:rPr>
        <w:t>in the \Paul Ryan Budget</w:t>
      </w:r>
      <w:r w:rsidRPr="008B6CE0">
        <w:rPr>
          <w:sz w:val="16"/>
        </w:rPr>
        <w:t xml:space="preserve">" on the consequences of high public debt for economic growth. Representative Ryan's \Path to Prosperity" reports A well-known study completed by economists Ken Rogoff and Carmen Reinhart con forms this common-sense conclusion. The study found conclusive empirical evidence that gross debt (meaning all debt that a government owes, including debt held in government trust funds) exceeding 90 percent of the economy has a significant negative effect on economic growth. (Ryan 2013 p. 78) </w:t>
      </w:r>
      <w:r w:rsidRPr="008B6CE0">
        <w:rPr>
          <w:rStyle w:val="StyleBoldUnderline"/>
        </w:rPr>
        <w:t xml:space="preserve">RR have clearly exerted a </w:t>
      </w:r>
      <w:r w:rsidRPr="008B6CE0">
        <w:rPr>
          <w:rStyle w:val="Emphasis"/>
        </w:rPr>
        <w:t>major influence in recent years on public policy</w:t>
      </w:r>
      <w:r w:rsidRPr="008B6CE0">
        <w:rPr>
          <w:rStyle w:val="StyleBoldUnderline"/>
        </w:rPr>
        <w:t xml:space="preserve"> debates over the management of government debt and </w:t>
      </w:r>
      <w:r>
        <w:rPr>
          <w:rStyle w:val="StyleBoldUnderline"/>
        </w:rPr>
        <w:t>fi</w:t>
      </w:r>
      <w:r w:rsidRPr="008B6CE0">
        <w:rPr>
          <w:rStyle w:val="StyleBoldUnderline"/>
        </w:rPr>
        <w:t xml:space="preserve">scal policy more broadly. Their </w:t>
      </w:r>
      <w:r>
        <w:rPr>
          <w:rStyle w:val="StyleBoldUnderline"/>
        </w:rPr>
        <w:t>fi</w:t>
      </w:r>
      <w:r w:rsidRPr="008B6CE0">
        <w:rPr>
          <w:rStyle w:val="StyleBoldUnderline"/>
        </w:rPr>
        <w:t xml:space="preserve">ndings have </w:t>
      </w:r>
      <w:r w:rsidRPr="008B6CE0">
        <w:rPr>
          <w:rStyle w:val="Emphasis"/>
        </w:rPr>
        <w:t>provided significant support for the austerity agenda</w:t>
      </w:r>
      <w:r w:rsidRPr="008B6CE0">
        <w:rPr>
          <w:sz w:val="16"/>
        </w:rPr>
        <w:t xml:space="preserve"> that has been ascendant in Europe and the United States since 2010</w:t>
      </w:r>
    </w:p>
    <w:p w:rsidR="00DE6234" w:rsidRDefault="00DE6234" w:rsidP="00DE6234">
      <w:pPr>
        <w:pStyle w:val="Heading4"/>
      </w:pPr>
      <w:r>
        <w:t>Study’s errors at the heart of debt ceiling discussions</w:t>
      </w:r>
    </w:p>
    <w:p w:rsidR="00A56B0D" w:rsidRDefault="00A56B0D" w:rsidP="00A56B0D">
      <w:r>
        <w:t>-No threshold</w:t>
      </w:r>
    </w:p>
    <w:p w:rsidR="00A56B0D" w:rsidRDefault="00A56B0D" w:rsidP="00A56B0D">
      <w:r>
        <w:t xml:space="preserve">-Impact exaggerated </w:t>
      </w:r>
    </w:p>
    <w:p w:rsidR="00A56B0D" w:rsidRPr="00A56B0D" w:rsidRDefault="00A56B0D" w:rsidP="00A56B0D">
      <w:r>
        <w:t>-Not causal</w:t>
      </w:r>
    </w:p>
    <w:p w:rsidR="00DE6234" w:rsidRDefault="00DE6234" w:rsidP="00DE6234">
      <w:pPr>
        <w:rPr>
          <w:rStyle w:val="StyleStyleBold12pt"/>
        </w:rPr>
      </w:pPr>
      <w:r>
        <w:rPr>
          <w:rStyle w:val="StyleStyleBold12pt"/>
        </w:rPr>
        <w:t>Krugman 13</w:t>
      </w:r>
    </w:p>
    <w:p w:rsidR="00DE6234" w:rsidRPr="00A56B0D" w:rsidRDefault="00DE6234" w:rsidP="00A56B0D">
      <w:r w:rsidRPr="00A56B0D">
        <w:lastRenderedPageBreak/>
        <w:t xml:space="preserve">[Paul, Professor of Economics and International Affairs (Princeton), Centenary Professor (LSOE), </w:t>
      </w:r>
      <w:r w:rsidR="00A56B0D" w:rsidRPr="00A56B0D">
        <w:t xml:space="preserve">Awarded </w:t>
      </w:r>
      <w:r w:rsidRPr="00A56B0D">
        <w:t>the Nobel Memorial Prize in Economic Sciences</w:t>
      </w:r>
      <w:r w:rsidR="00A56B0D" w:rsidRPr="00A56B0D">
        <w:t>, “Debt and Growth: The State of the Debate,” New York Times, 5/31, http://krugman.blogs.nytimes.com/2013/05/31/debt-and-growth-the-state-of-the-debate/]</w:t>
      </w:r>
    </w:p>
    <w:p w:rsidR="00DE6234" w:rsidRDefault="00DE6234" w:rsidP="00DE6234"/>
    <w:p w:rsidR="00DE6234" w:rsidRPr="00A56B0D" w:rsidRDefault="00DE6234" w:rsidP="00DE6234">
      <w:pPr>
        <w:rPr>
          <w:rStyle w:val="StyleStyleBold12pt"/>
          <w:sz w:val="14"/>
        </w:rPr>
      </w:pPr>
      <w:r w:rsidRPr="00A56B0D">
        <w:rPr>
          <w:sz w:val="14"/>
        </w:rPr>
        <w:t xml:space="preserve">1. </w:t>
      </w:r>
      <w:r w:rsidRPr="00A56B0D">
        <w:rPr>
          <w:rStyle w:val="StyleBoldUnderline"/>
        </w:rPr>
        <w:t>There is no threshold at 90 percent</w:t>
      </w:r>
      <w:r w:rsidRPr="00A56B0D">
        <w:rPr>
          <w:sz w:val="14"/>
        </w:rPr>
        <w:t xml:space="preserve">, even </w:t>
      </w:r>
      <w:r w:rsidRPr="00A56B0D">
        <w:rPr>
          <w:rStyle w:val="StyleBoldUnderline"/>
        </w:rPr>
        <w:t>though that claim has dominated a lot of policy discussion</w:t>
      </w:r>
      <w:r w:rsidRPr="00A56B0D">
        <w:rPr>
          <w:sz w:val="14"/>
        </w:rPr>
        <w:t xml:space="preserve"> for three years. </w:t>
      </w:r>
      <w:r w:rsidRPr="00A56B0D">
        <w:rPr>
          <w:rStyle w:val="StyleBoldUnderline"/>
        </w:rPr>
        <w:t>The appearance of such a threshold in the</w:t>
      </w:r>
      <w:r w:rsidRPr="00A56B0D">
        <w:rPr>
          <w:sz w:val="14"/>
        </w:rPr>
        <w:t xml:space="preserve"> original </w:t>
      </w:r>
      <w:r w:rsidRPr="00A56B0D">
        <w:rPr>
          <w:rStyle w:val="StyleBoldUnderline"/>
        </w:rPr>
        <w:t>Reinhart-Rogoff paper</w:t>
      </w:r>
      <w:r w:rsidRPr="00A56B0D">
        <w:rPr>
          <w:sz w:val="14"/>
        </w:rPr>
        <w:t xml:space="preserve"> </w:t>
      </w:r>
      <w:r w:rsidRPr="00A56B0D">
        <w:rPr>
          <w:rStyle w:val="StyleBoldUnderline"/>
        </w:rPr>
        <w:t xml:space="preserve">was </w:t>
      </w:r>
      <w:r w:rsidRPr="00A56B0D">
        <w:rPr>
          <w:rStyle w:val="Emphasis"/>
        </w:rPr>
        <w:t>an artifact of missing data</w:t>
      </w:r>
      <w:r w:rsidRPr="00A56B0D">
        <w:rPr>
          <w:sz w:val="14"/>
        </w:rPr>
        <w:t xml:space="preserve"> (not deliberately, and perhaps unavoidably, but that’s not the issue here</w:t>
      </w:r>
      <w:r w:rsidRPr="00A56B0D">
        <w:rPr>
          <w:rStyle w:val="Emphasis"/>
        </w:rPr>
        <w:t>) plus an odd statistical technique</w:t>
      </w:r>
      <w:r w:rsidRPr="00A56B0D">
        <w:rPr>
          <w:sz w:val="14"/>
        </w:rPr>
        <w:t xml:space="preserve">. Indeed, it was in large part an artifact of the treatment of just one country, New Zealand, in the postwar years. 2. </w:t>
      </w:r>
      <w:r w:rsidRPr="00A56B0D">
        <w:rPr>
          <w:rStyle w:val="StyleBoldUnderline"/>
        </w:rPr>
        <w:t xml:space="preserve">There is a </w:t>
      </w:r>
      <w:r w:rsidRPr="00A56B0D">
        <w:rPr>
          <w:rStyle w:val="Emphasis"/>
        </w:rPr>
        <w:t>mild</w:t>
      </w:r>
      <w:r w:rsidRPr="00A56B0D">
        <w:rPr>
          <w:rStyle w:val="StyleBoldUnderline"/>
        </w:rPr>
        <w:t xml:space="preserve"> negative correlation between debt and growth. Even if this is interpreted as a causal relationship, however, </w:t>
      </w:r>
      <w:r w:rsidRPr="00A56B0D">
        <w:rPr>
          <w:rStyle w:val="Emphasis"/>
        </w:rPr>
        <w:t xml:space="preserve">it is not a strong enough </w:t>
      </w:r>
      <w:r w:rsidRPr="00A56B0D">
        <w:rPr>
          <w:rStyle w:val="StyleBoldUnderline"/>
        </w:rPr>
        <w:t xml:space="preserve">correlation </w:t>
      </w:r>
      <w:r w:rsidRPr="00A56B0D">
        <w:rPr>
          <w:rStyle w:val="Emphasis"/>
        </w:rPr>
        <w:t>to justify the debt panic</w:t>
      </w:r>
      <w:r w:rsidRPr="00A56B0D">
        <w:rPr>
          <w:rStyle w:val="StyleBoldUnderline"/>
        </w:rPr>
        <w:t xml:space="preserve"> of recent years</w:t>
      </w:r>
      <w:r w:rsidRPr="00A56B0D">
        <w:rPr>
          <w:sz w:val="14"/>
        </w:rPr>
        <w:t xml:space="preserve">. Brad DeLong’s version: as best as I can tell </w:t>
      </w:r>
      <w:r w:rsidRPr="00A56B0D">
        <w:rPr>
          <w:rStyle w:val="StyleBoldUnderline"/>
        </w:rPr>
        <w:t>we are talking that an increase in debt from 50</w:t>
      </w:r>
      <w:r w:rsidRPr="00A56B0D">
        <w:rPr>
          <w:sz w:val="14"/>
        </w:rPr>
        <w:t xml:space="preserve">% of a year’s GDP </w:t>
      </w:r>
      <w:r w:rsidRPr="00A56B0D">
        <w:rPr>
          <w:rStyle w:val="StyleBoldUnderline"/>
        </w:rPr>
        <w:t>to 150% is associated with a reduction in growth rates of 0.1%/year</w:t>
      </w:r>
      <w:r w:rsidRPr="00A56B0D">
        <w:rPr>
          <w:sz w:val="14"/>
        </w:rPr>
        <w:t xml:space="preserve"> over the subsequent five years… 3. </w:t>
      </w:r>
      <w:r w:rsidRPr="00A56B0D">
        <w:rPr>
          <w:rStyle w:val="StyleBoldUnderline"/>
        </w:rPr>
        <w:t xml:space="preserve">There is pretty good evidence that the relationship is not, </w:t>
      </w:r>
      <w:r w:rsidRPr="00A56B0D">
        <w:rPr>
          <w:sz w:val="14"/>
        </w:rPr>
        <w:t xml:space="preserve">in fact, </w:t>
      </w:r>
      <w:r w:rsidRPr="00A56B0D">
        <w:rPr>
          <w:rStyle w:val="StyleBoldUnderline"/>
        </w:rPr>
        <w:t>causal, that low growth mainly causes high debt</w:t>
      </w:r>
      <w:r w:rsidRPr="00A56B0D">
        <w:rPr>
          <w:sz w:val="14"/>
        </w:rPr>
        <w:t xml:space="preserve"> rather than the other way around. </w:t>
      </w:r>
      <w:r w:rsidRPr="00A56B0D">
        <w:rPr>
          <w:rStyle w:val="StyleBoldUnderline"/>
        </w:rPr>
        <w:t>We’ve spent three years letting policy</w:t>
      </w:r>
      <w:r w:rsidRPr="00A56B0D">
        <w:rPr>
          <w:rStyle w:val="Emphasis"/>
        </w:rPr>
        <w:t xml:space="preserve"> be dominated by unwarranted fears</w:t>
      </w:r>
      <w:r w:rsidRPr="00A56B0D">
        <w:rPr>
          <w:sz w:val="14"/>
        </w:rPr>
        <w:t>.</w:t>
      </w:r>
    </w:p>
    <w:p w:rsidR="002423A8" w:rsidRPr="002423A8" w:rsidRDefault="00E32A33" w:rsidP="00027014">
      <w:pPr>
        <w:pStyle w:val="Heading1"/>
      </w:pPr>
      <w:r>
        <w:lastRenderedPageBreak/>
        <w:t>Raising Bad</w:t>
      </w:r>
    </w:p>
    <w:p w:rsidR="00B05234" w:rsidRDefault="00B05234" w:rsidP="00D64FE9">
      <w:pPr>
        <w:pStyle w:val="Heading2"/>
      </w:pPr>
      <w:r>
        <w:lastRenderedPageBreak/>
        <w:t>Quick Good Defense</w:t>
      </w:r>
    </w:p>
    <w:p w:rsidR="00CA748A" w:rsidRDefault="00CA748A" w:rsidP="00CA748A">
      <w:pPr>
        <w:pStyle w:val="Heading3"/>
      </w:pPr>
      <w:r>
        <w:lastRenderedPageBreak/>
        <w:t>A2: Demo Promo</w:t>
      </w:r>
    </w:p>
    <w:p w:rsidR="00CA748A" w:rsidRDefault="00CA748A" w:rsidP="00CA748A">
      <w:pPr>
        <w:pStyle w:val="Heading4"/>
      </w:pPr>
      <w:r>
        <w:t xml:space="preserve">U.S. democratic legitimacy </w:t>
      </w:r>
      <w:r w:rsidR="00196102">
        <w:t>already second to China</w:t>
      </w:r>
    </w:p>
    <w:p w:rsidR="00196102" w:rsidRPr="00196102" w:rsidRDefault="00196102" w:rsidP="00196102">
      <w:pPr>
        <w:rPr>
          <w:rStyle w:val="StyleStyleBold12pt"/>
        </w:rPr>
      </w:pPr>
      <w:r w:rsidRPr="00196102">
        <w:rPr>
          <w:rStyle w:val="StyleStyleBold12pt"/>
        </w:rPr>
        <w:t>Jacques 12</w:t>
      </w:r>
    </w:p>
    <w:p w:rsidR="00196102" w:rsidRDefault="00196102" w:rsidP="00196102">
      <w:r>
        <w:t xml:space="preserve">[Martin, syndicated and award-winning specialist on East Asia, “A Point Of View: Is China more legitimate than the West?” BBC News, 11/2, </w:t>
      </w:r>
      <w:hyperlink r:id="rId70" w:history="1">
        <w:r w:rsidRPr="00AD2EB5">
          <w:rPr>
            <w:rStyle w:val="Hyperlink"/>
          </w:rPr>
          <w:t>http://www.bbc.co.uk/news/magazine-20178655</w:t>
        </w:r>
      </w:hyperlink>
      <w:r>
        <w:t>]</w:t>
      </w:r>
    </w:p>
    <w:p w:rsidR="00196102" w:rsidRPr="00196102" w:rsidRDefault="00196102" w:rsidP="00196102"/>
    <w:p w:rsidR="00196102" w:rsidRPr="00196102" w:rsidRDefault="00196102" w:rsidP="00196102">
      <w:pPr>
        <w:rPr>
          <w:sz w:val="16"/>
        </w:rPr>
      </w:pPr>
      <w:r w:rsidRPr="00196102">
        <w:rPr>
          <w:rStyle w:val="StyleBoldUnderline"/>
        </w:rPr>
        <w:t>China and the</w:t>
      </w:r>
      <w:r w:rsidRPr="00196102">
        <w:rPr>
          <w:sz w:val="16"/>
        </w:rPr>
        <w:t xml:space="preserve"> </w:t>
      </w:r>
      <w:r w:rsidRPr="00196102">
        <w:rPr>
          <w:rStyle w:val="Emphasis"/>
        </w:rPr>
        <w:t>U</w:t>
      </w:r>
      <w:r w:rsidRPr="00196102">
        <w:rPr>
          <w:sz w:val="16"/>
        </w:rPr>
        <w:t xml:space="preserve">nited </w:t>
      </w:r>
      <w:r w:rsidRPr="00196102">
        <w:rPr>
          <w:rStyle w:val="Emphasis"/>
        </w:rPr>
        <w:t>S</w:t>
      </w:r>
      <w:r w:rsidRPr="00196102">
        <w:rPr>
          <w:sz w:val="16"/>
        </w:rPr>
        <w:t xml:space="preserve">tates are about to </w:t>
      </w:r>
      <w:r w:rsidRPr="00196102">
        <w:rPr>
          <w:rStyle w:val="StyleBoldUnderline"/>
        </w:rPr>
        <w:t>choose new leaders via very different methods</w:t>
      </w:r>
      <w:r w:rsidRPr="00196102">
        <w:rPr>
          <w:sz w:val="16"/>
        </w:rPr>
        <w:t xml:space="preserve">. </w:t>
      </w:r>
      <w:r w:rsidRPr="00196102">
        <w:rPr>
          <w:rStyle w:val="StyleBoldUnderline"/>
        </w:rPr>
        <w:t>But is a candidate voted for by millions a more legitimate choice than one anointed</w:t>
      </w:r>
      <w:r w:rsidRPr="00196102">
        <w:rPr>
          <w:sz w:val="16"/>
        </w:rPr>
        <w:t xml:space="preserve"> by a select few, asks Martin Jacques. This week will witness an extraordinary juxtaposition of events. On Tuesday the next American president will be elected. Two days later, the 18th congress of the Chinese Communist Party will select the new Chinese president and prime minister. The contrast could hardly be greater. Americans in their tens of millions will turn out to vote. In China the process of selection will take place behind closed doors and involve only a relative handful of people. </w:t>
      </w:r>
      <w:r w:rsidRPr="00196102">
        <w:rPr>
          <w:rStyle w:val="StyleBoldUnderline"/>
        </w:rPr>
        <w:t xml:space="preserve">You are probably thinking, "Ah, America at its best, China at its worst - the absence of democracy. China's Achilles heel is its governance. This will be China's downfall." I </w:t>
      </w:r>
      <w:r w:rsidRPr="00196102">
        <w:rPr>
          <w:sz w:val="16"/>
        </w:rPr>
        <w:t xml:space="preserve">want to </w:t>
      </w:r>
      <w:r w:rsidRPr="00196102">
        <w:rPr>
          <w:rStyle w:val="StyleBoldUnderline"/>
        </w:rPr>
        <w:t xml:space="preserve">argue </w:t>
      </w:r>
      <w:r w:rsidRPr="00196102">
        <w:rPr>
          <w:rStyle w:val="Emphasis"/>
        </w:rPr>
        <w:t xml:space="preserve">quite the contrary. </w:t>
      </w:r>
      <w:r w:rsidRPr="00196102">
        <w:rPr>
          <w:rStyle w:val="StyleBoldUnderline"/>
        </w:rPr>
        <w:t xml:space="preserve">You probably think that the legitimacy and authority of the state, or government, is overwhelmingly a function of democracy, Western-style. But </w:t>
      </w:r>
      <w:r w:rsidRPr="00196102">
        <w:rPr>
          <w:rStyle w:val="Emphasis"/>
        </w:rPr>
        <w:t>democracy is only one factor</w:t>
      </w:r>
      <w:r w:rsidRPr="00196102">
        <w:rPr>
          <w:rStyle w:val="StyleBoldUnderline"/>
        </w:rPr>
        <w:t xml:space="preserve">. Nor does democracy in itself guarantee legitimacy. Think of Italy. It is always voting, but the enduring problem of Italian governance is that </w:t>
      </w:r>
      <w:r w:rsidRPr="00196102">
        <w:rPr>
          <w:rStyle w:val="Emphasis"/>
        </w:rPr>
        <w:t>its state lacks legitimacy</w:t>
      </w:r>
      <w:r w:rsidRPr="00196102">
        <w:rPr>
          <w:rStyle w:val="StyleBoldUnderline"/>
        </w:rPr>
        <w:t xml:space="preserve">. </w:t>
      </w:r>
      <w:r w:rsidRPr="00196102">
        <w:rPr>
          <w:sz w:val="16"/>
        </w:rPr>
        <w:t xml:space="preserve">Half the population don't really believe in it. Now let me shock you: </w:t>
      </w:r>
      <w:r w:rsidRPr="00196102">
        <w:rPr>
          <w:rStyle w:val="StyleBoldUnderline"/>
        </w:rPr>
        <w:t xml:space="preserve">the Chinese state enjoys </w:t>
      </w:r>
      <w:r w:rsidRPr="00196102">
        <w:rPr>
          <w:rStyle w:val="Emphasis"/>
        </w:rPr>
        <w:t>greater legitimacy than any Western state</w:t>
      </w:r>
      <w:r w:rsidRPr="00196102">
        <w:rPr>
          <w:rStyle w:val="StyleBoldUnderline"/>
        </w:rPr>
        <w:t>. How come? In China's case the source of the state's legitimacy lies entirely outside the history or experience of Western societies</w:t>
      </w:r>
      <w:r w:rsidRPr="00196102">
        <w:rPr>
          <w:sz w:val="16"/>
        </w:rPr>
        <w:t xml:space="preserve">. In my first talk I explained that China is not primarily a nation-state but a civilisation-state. </w:t>
      </w:r>
      <w:r w:rsidRPr="00196102">
        <w:rPr>
          <w:rStyle w:val="StyleBoldUnderline"/>
        </w:rPr>
        <w:t>For the Chinese, what matters is civilisation. For Westerners it is nation. The most important political value in China is the integrity and unity of the civilisation-state</w:t>
      </w:r>
      <w:r w:rsidRPr="00196102">
        <w:rPr>
          <w:sz w:val="16"/>
        </w:rPr>
        <w:t xml:space="preserve">. Given the sheer size and diversity of the country, this is hugely problematic. Between the 1840s and 1949, China was occupied by the colonial powers, divided and fragmented. The Chinese refer to it as their century of humiliation. </w:t>
      </w:r>
      <w:r w:rsidRPr="00196102">
        <w:rPr>
          <w:rStyle w:val="StyleBoldUnderline"/>
        </w:rPr>
        <w:t xml:space="preserve">They see the state as the embodiment and guardian of Chinese civilisation. Its most important responsibility - </w:t>
      </w:r>
      <w:r w:rsidRPr="00196102">
        <w:rPr>
          <w:rStyle w:val="Emphasis"/>
        </w:rPr>
        <w:t>bar none</w:t>
      </w:r>
      <w:r w:rsidRPr="00196102">
        <w:rPr>
          <w:rStyle w:val="StyleBoldUnderline"/>
        </w:rPr>
        <w:t xml:space="preserve"> - is maintaining the unity of the country</w:t>
      </w:r>
      <w:r w:rsidRPr="00196102">
        <w:rPr>
          <w:sz w:val="16"/>
        </w:rPr>
        <w:t>. A government that fails to ensure this will fall. There have been many examples in history. The legitimacy of the Chinese state lies, above all, in its relationship with Chinese civilisation.</w:t>
      </w:r>
    </w:p>
    <w:p w:rsidR="00CA748A" w:rsidRPr="00CA748A" w:rsidRDefault="00CA748A" w:rsidP="00CA748A"/>
    <w:p w:rsidR="00CA748A" w:rsidRDefault="00CA748A" w:rsidP="00CA748A">
      <w:pPr>
        <w:pStyle w:val="Heading3"/>
      </w:pPr>
      <w:r>
        <w:lastRenderedPageBreak/>
        <w:t>A2: Economy</w:t>
      </w:r>
    </w:p>
    <w:p w:rsidR="00CA748A" w:rsidRDefault="00CA748A" w:rsidP="00CA748A">
      <w:pPr>
        <w:pStyle w:val="Heading4"/>
      </w:pPr>
      <w:r>
        <w:t xml:space="preserve">Reject their evidence – just fear mongering </w:t>
      </w:r>
    </w:p>
    <w:p w:rsidR="00CA748A" w:rsidRDefault="00CA748A" w:rsidP="00CA748A">
      <w:pPr>
        <w:rPr>
          <w:rStyle w:val="StyleStyleBold12pt"/>
        </w:rPr>
      </w:pPr>
      <w:r>
        <w:rPr>
          <w:rStyle w:val="StyleStyleBold12pt"/>
        </w:rPr>
        <w:t>Goodwin 13</w:t>
      </w:r>
    </w:p>
    <w:p w:rsidR="00CA748A" w:rsidRPr="00B63FAA" w:rsidRDefault="00CA748A" w:rsidP="00CA748A">
      <w:r w:rsidRPr="00B63FAA">
        <w:t xml:space="preserve">[Tracy, graduate student in political science (Stonybrook), “Fear-Mongering is Despicable Regardless of who is doing it,” SocioPolitical Dysfunction, 2/27, </w:t>
      </w:r>
      <w:hyperlink r:id="rId71" w:history="1">
        <w:r w:rsidRPr="00B63FAA">
          <w:rPr>
            <w:rStyle w:val="Hyperlink"/>
          </w:rPr>
          <w:t>http://sociopoliticaldysfunction.wordpress.com/category/politics-2/international-relations-politics/</w:t>
        </w:r>
      </w:hyperlink>
      <w:r w:rsidRPr="00B63FAA">
        <w:t>]</w:t>
      </w:r>
    </w:p>
    <w:p w:rsidR="00CA748A" w:rsidRPr="009F011F" w:rsidRDefault="00CA748A" w:rsidP="00CA748A">
      <w:pPr>
        <w:rPr>
          <w:rStyle w:val="StyleStyleBold12pt"/>
        </w:rPr>
      </w:pPr>
    </w:p>
    <w:p w:rsidR="00CA748A" w:rsidRPr="00C655C6" w:rsidRDefault="00CA748A" w:rsidP="00CA748A">
      <w:pPr>
        <w:rPr>
          <w:b/>
          <w:bCs/>
          <w:u w:val="single"/>
        </w:rPr>
      </w:pPr>
      <w:r w:rsidRPr="00B63FAA">
        <w:rPr>
          <w:sz w:val="16"/>
        </w:rPr>
        <w:t xml:space="preserve">Then even after the sequestration showdown this week </w:t>
      </w:r>
      <w:r w:rsidRPr="00B63FAA">
        <w:rPr>
          <w:rStyle w:val="StyleBoldUnderline"/>
        </w:rPr>
        <w:t xml:space="preserve">we have </w:t>
      </w:r>
      <w:r w:rsidRPr="00B63FAA">
        <w:rPr>
          <w:rStyle w:val="Emphasis"/>
        </w:rPr>
        <w:t>another fear-mongering opportunity</w:t>
      </w:r>
      <w:r w:rsidRPr="00B63FAA">
        <w:rPr>
          <w:rStyle w:val="StyleBoldUnderline"/>
        </w:rPr>
        <w:t>. The debt ceiling still hasn’t been addressed yet</w:t>
      </w:r>
      <w:r w:rsidRPr="00B63FAA">
        <w:rPr>
          <w:sz w:val="16"/>
        </w:rPr>
        <w:t xml:space="preserve">. Before long </w:t>
      </w:r>
      <w:r w:rsidRPr="00B63FAA">
        <w:rPr>
          <w:rStyle w:val="StyleBoldUnderline"/>
        </w:rPr>
        <w:t xml:space="preserve">we are going to have the </w:t>
      </w:r>
      <w:r w:rsidRPr="00B63FAA">
        <w:rPr>
          <w:rStyle w:val="Emphasis"/>
        </w:rPr>
        <w:t>same game of chicken</w:t>
      </w:r>
      <w:r w:rsidRPr="00B63FAA">
        <w:rPr>
          <w:rStyle w:val="StyleBoldUnderline"/>
        </w:rPr>
        <w:t xml:space="preserve"> we faced in August 2011</w:t>
      </w:r>
      <w:r w:rsidRPr="00B63FAA">
        <w:rPr>
          <w:sz w:val="16"/>
        </w:rPr>
        <w:t xml:space="preserve"> and at the beginning of this year already. </w:t>
      </w:r>
      <w:r w:rsidRPr="00B63FAA">
        <w:rPr>
          <w:rStyle w:val="StyleBoldUnderline"/>
        </w:rPr>
        <w:t xml:space="preserve">There will </w:t>
      </w:r>
      <w:r w:rsidRPr="00B63FAA">
        <w:rPr>
          <w:rStyle w:val="Emphasis"/>
        </w:rPr>
        <w:t>of course be catastrophic predictions</w:t>
      </w:r>
      <w:r w:rsidRPr="00B63FAA">
        <w:rPr>
          <w:rStyle w:val="StyleBoldUnderline"/>
        </w:rPr>
        <w:t xml:space="preserve"> on both sides. If we keep racking up a huge national debt then our economy will collapse according to some. If we don’t keep spending at the same rate the economy will collapse according to some. If we don’t raise the debt ceiling in time our interest rates will go up causing our economy to collapse according to some</w:t>
      </w:r>
      <w:r w:rsidRPr="00B63FAA">
        <w:rPr>
          <w:sz w:val="16"/>
        </w:rPr>
        <w:t>.</w:t>
      </w:r>
    </w:p>
    <w:p w:rsidR="00B05234" w:rsidRDefault="00B05234" w:rsidP="00B05234">
      <w:pPr>
        <w:pStyle w:val="Heading3"/>
      </w:pPr>
      <w:r>
        <w:lastRenderedPageBreak/>
        <w:t>A2: Immigration</w:t>
      </w:r>
    </w:p>
    <w:p w:rsidR="00B05234" w:rsidRDefault="00B05234" w:rsidP="00B05234">
      <w:pPr>
        <w:pStyle w:val="Heading4"/>
      </w:pPr>
      <w:r>
        <w:t>CIR passes first</w:t>
      </w:r>
    </w:p>
    <w:p w:rsidR="00B05234" w:rsidRDefault="00B05234" w:rsidP="00B05234">
      <w:pPr>
        <w:rPr>
          <w:rStyle w:val="StyleStyleBold12pt"/>
        </w:rPr>
      </w:pPr>
      <w:r>
        <w:rPr>
          <w:rStyle w:val="StyleStyleBold12pt"/>
        </w:rPr>
        <w:t>Sherman 13</w:t>
      </w:r>
    </w:p>
    <w:p w:rsidR="00B05234" w:rsidRDefault="00B05234" w:rsidP="00B05234">
      <w:r w:rsidRPr="00B05234">
        <w:t xml:space="preserve">[Jake, Congressional reporter for Politico, “Boehner: Immigration to Pass Before Debt Hike,” Politico, 7/18, </w:t>
      </w:r>
      <w:hyperlink r:id="rId72" w:history="1">
        <w:r w:rsidRPr="008535C5">
          <w:rPr>
            <w:rStyle w:val="Hyperlink"/>
          </w:rPr>
          <w:t>http://www.politico.com/story/2013/07/boehner-immigration-reform-pass-before-debt-hike-94425.html</w:t>
        </w:r>
      </w:hyperlink>
      <w:r w:rsidRPr="00B05234">
        <w:t>]</w:t>
      </w:r>
    </w:p>
    <w:p w:rsidR="00B05234" w:rsidRPr="00B05234" w:rsidRDefault="00B05234" w:rsidP="00B05234"/>
    <w:p w:rsidR="00B05234" w:rsidRPr="00B05234" w:rsidRDefault="00B05234" w:rsidP="00B05234">
      <w:pPr>
        <w:rPr>
          <w:sz w:val="16"/>
        </w:rPr>
      </w:pPr>
      <w:r w:rsidRPr="00B05234">
        <w:rPr>
          <w:sz w:val="16"/>
        </w:rPr>
        <w:t xml:space="preserve">On Thursday, Speaker John </w:t>
      </w:r>
      <w:r w:rsidRPr="00B05234">
        <w:rPr>
          <w:rStyle w:val="StyleBoldUnderline"/>
        </w:rPr>
        <w:t>Boehner</w:t>
      </w:r>
      <w:r w:rsidRPr="00B05234">
        <w:rPr>
          <w:sz w:val="16"/>
        </w:rPr>
        <w:t xml:space="preserve"> gave a sliver of fresh insight into his thinking about immigration reform, saying he </w:t>
      </w:r>
      <w:r w:rsidRPr="00B05234">
        <w:rPr>
          <w:rStyle w:val="StyleBoldUnderline"/>
        </w:rPr>
        <w:t xml:space="preserve">thinks </w:t>
      </w:r>
      <w:r w:rsidRPr="00B05234">
        <w:rPr>
          <w:rStyle w:val="Emphasis"/>
        </w:rPr>
        <w:t>legislation will pass</w:t>
      </w:r>
      <w:r w:rsidRPr="00B05234">
        <w:rPr>
          <w:rStyle w:val="StyleBoldUnderline"/>
        </w:rPr>
        <w:t xml:space="preserve"> the House before Congress has to wrestle with the debt ceiling.</w:t>
      </w:r>
      <w:r>
        <w:rPr>
          <w:rStyle w:val="StyleBoldUnderline"/>
        </w:rPr>
        <w:t xml:space="preserve"> </w:t>
      </w:r>
      <w:r w:rsidRPr="00B05234">
        <w:rPr>
          <w:rStyle w:val="StyleBoldUnderline"/>
        </w:rPr>
        <w:t>The Ohio Republican said</w:t>
      </w:r>
      <w:r w:rsidRPr="00B05234">
        <w:rPr>
          <w:sz w:val="16"/>
        </w:rPr>
        <w:t xml:space="preserve"> “we’ll see, but</w:t>
      </w:r>
      <w:r w:rsidRPr="00B05234">
        <w:rPr>
          <w:rStyle w:val="StyleBoldUnderline"/>
        </w:rPr>
        <w:t xml:space="preserve"> </w:t>
      </w:r>
      <w:r w:rsidRPr="00B05234">
        <w:rPr>
          <w:rStyle w:val="Emphasis"/>
        </w:rPr>
        <w:t>I would hope so</w:t>
      </w:r>
      <w:r w:rsidRPr="00B05234">
        <w:rPr>
          <w:rStyle w:val="StyleBoldUnderline"/>
        </w:rPr>
        <w:t>” when asked if an overhaul of</w:t>
      </w:r>
      <w:r w:rsidRPr="00B05234">
        <w:rPr>
          <w:sz w:val="16"/>
        </w:rPr>
        <w:t xml:space="preserve"> the nation’s migrant </w:t>
      </w:r>
      <w:r w:rsidRPr="00B05234">
        <w:rPr>
          <w:rStyle w:val="StyleBoldUnderline"/>
        </w:rPr>
        <w:t>laws would pass before the debt ceiling</w:t>
      </w:r>
      <w:r w:rsidRPr="00B05234">
        <w:rPr>
          <w:sz w:val="16"/>
        </w:rPr>
        <w:t xml:space="preserve"> — </w:t>
      </w:r>
      <w:r w:rsidRPr="00B05234">
        <w:rPr>
          <w:rStyle w:val="StyleBoldUnderline"/>
        </w:rPr>
        <w:t>which is expected</w:t>
      </w:r>
      <w:r w:rsidRPr="00B05234">
        <w:rPr>
          <w:sz w:val="16"/>
        </w:rPr>
        <w:t xml:space="preserve"> to need lifting </w:t>
      </w:r>
      <w:r w:rsidRPr="00B05234">
        <w:rPr>
          <w:rStyle w:val="StyleBoldUnderline"/>
        </w:rPr>
        <w:t>in</w:t>
      </w:r>
      <w:r w:rsidRPr="00B05234">
        <w:rPr>
          <w:sz w:val="16"/>
        </w:rPr>
        <w:t xml:space="preserve"> October or </w:t>
      </w:r>
      <w:r w:rsidRPr="00B05234">
        <w:rPr>
          <w:rStyle w:val="StyleBoldUnderline"/>
        </w:rPr>
        <w:t>November</w:t>
      </w:r>
      <w:r w:rsidRPr="00B05234">
        <w:rPr>
          <w:sz w:val="16"/>
        </w:rPr>
        <w:t xml:space="preserve">. Pulling the veil back even more on his views on the topic, Boehner said that Americans “expect that no one who broke our laws will get special treatment.” Although Boehner urged reporters to not read too much into his remarks, it was clear Boehner was giving a brief peek at his view on a pathway to citizenship — the most controversial aspect of immigration reform. House </w:t>
      </w:r>
      <w:r w:rsidRPr="00B05234">
        <w:rPr>
          <w:rStyle w:val="StyleBoldUnderline"/>
        </w:rPr>
        <w:t xml:space="preserve">Republicans are still privately wrestling with immigration </w:t>
      </w:r>
      <w:r w:rsidRPr="00B05234">
        <w:rPr>
          <w:sz w:val="16"/>
        </w:rPr>
        <w:t xml:space="preserve">reform, </w:t>
      </w:r>
      <w:r w:rsidRPr="00B05234">
        <w:rPr>
          <w:rStyle w:val="StyleBoldUnderline"/>
        </w:rPr>
        <w:t>and have settled on moving several small immigration measure</w:t>
      </w:r>
      <w:r w:rsidRPr="00B05234">
        <w:rPr>
          <w:sz w:val="16"/>
        </w:rPr>
        <w:t xml:space="preserve">s — most likely when the chamber returns from its five-week August recess. The Senate passed a bipartisan comprehensive immigration bill in late June. </w:t>
      </w:r>
      <w:r w:rsidRPr="00B05234">
        <w:rPr>
          <w:rStyle w:val="StyleBoldUnderline"/>
        </w:rPr>
        <w:t xml:space="preserve">Boehner </w:t>
      </w:r>
      <w:r w:rsidRPr="00B05234">
        <w:rPr>
          <w:rStyle w:val="Emphasis"/>
        </w:rPr>
        <w:t xml:space="preserve">wouldn’t rule out </w:t>
      </w:r>
      <w:r w:rsidRPr="00B05234">
        <w:rPr>
          <w:rStyle w:val="StyleBoldUnderline"/>
        </w:rPr>
        <w:t xml:space="preserve">the possibility of passing </w:t>
      </w:r>
      <w:r w:rsidRPr="00B05234">
        <w:rPr>
          <w:rStyle w:val="Emphasis"/>
        </w:rPr>
        <w:t>a comprehensive bill</w:t>
      </w:r>
      <w:r w:rsidRPr="00B05234">
        <w:rPr>
          <w:sz w:val="16"/>
        </w:rPr>
        <w:t xml:space="preserve"> at some point.</w:t>
      </w:r>
    </w:p>
    <w:p w:rsidR="00B5677D" w:rsidRDefault="00B05234" w:rsidP="00B05234">
      <w:pPr>
        <w:pStyle w:val="Heading2"/>
      </w:pPr>
      <w:r>
        <w:lastRenderedPageBreak/>
        <w:t xml:space="preserve">Raising Good </w:t>
      </w:r>
      <w:r w:rsidR="00B5677D">
        <w:t>Defense</w:t>
      </w:r>
    </w:p>
    <w:p w:rsidR="00D110F9" w:rsidRDefault="00D110F9" w:rsidP="00D110F9">
      <w:pPr>
        <w:pStyle w:val="Heading3"/>
      </w:pPr>
      <w:r>
        <w:lastRenderedPageBreak/>
        <w:t>A2: Economy – General</w:t>
      </w:r>
    </w:p>
    <w:p w:rsidR="00D110F9" w:rsidRDefault="00D110F9" w:rsidP="00D110F9">
      <w:pPr>
        <w:pStyle w:val="Heading4"/>
      </w:pPr>
      <w:r>
        <w:t xml:space="preserve">Reject their evidence – just fear mongering </w:t>
      </w:r>
    </w:p>
    <w:p w:rsidR="009F011F" w:rsidRDefault="009F011F" w:rsidP="009F011F">
      <w:pPr>
        <w:rPr>
          <w:rStyle w:val="StyleStyleBold12pt"/>
        </w:rPr>
      </w:pPr>
      <w:r>
        <w:rPr>
          <w:rStyle w:val="StyleStyleBold12pt"/>
        </w:rPr>
        <w:t>Goodwin 13</w:t>
      </w:r>
    </w:p>
    <w:p w:rsidR="009F011F" w:rsidRPr="00B63FAA" w:rsidRDefault="009F011F" w:rsidP="00B63FAA">
      <w:r w:rsidRPr="00B63FAA">
        <w:t xml:space="preserve">[Tracy, graduate student in political science (Stonybrook), “Fear-Mongering is Despicable Regardless of who is doing it,” </w:t>
      </w:r>
      <w:r w:rsidR="00B63FAA" w:rsidRPr="00B63FAA">
        <w:t xml:space="preserve">SocioPolitical Dysfunction, 2/27, </w:t>
      </w:r>
      <w:hyperlink r:id="rId73" w:history="1">
        <w:r w:rsidR="00B63FAA" w:rsidRPr="00B63FAA">
          <w:rPr>
            <w:rStyle w:val="Hyperlink"/>
          </w:rPr>
          <w:t>http://sociopoliticaldysfunction.wordpress.com/category/politics-2/international-relations-politics/</w:t>
        </w:r>
      </w:hyperlink>
      <w:r w:rsidR="00B63FAA" w:rsidRPr="00B63FAA">
        <w:t>]</w:t>
      </w:r>
    </w:p>
    <w:p w:rsidR="00B63FAA" w:rsidRPr="009F011F" w:rsidRDefault="00B63FAA" w:rsidP="009F011F">
      <w:pPr>
        <w:rPr>
          <w:rStyle w:val="StyleStyleBold12pt"/>
        </w:rPr>
      </w:pPr>
    </w:p>
    <w:p w:rsidR="00D110F9" w:rsidRDefault="00D110F9" w:rsidP="00D110F9">
      <w:pPr>
        <w:rPr>
          <w:sz w:val="16"/>
        </w:rPr>
      </w:pPr>
      <w:r w:rsidRPr="00B63FAA">
        <w:rPr>
          <w:sz w:val="16"/>
        </w:rPr>
        <w:t xml:space="preserve">Then even after the sequestration showdown this week </w:t>
      </w:r>
      <w:r w:rsidRPr="00B63FAA">
        <w:rPr>
          <w:rStyle w:val="StyleBoldUnderline"/>
        </w:rPr>
        <w:t xml:space="preserve">we have </w:t>
      </w:r>
      <w:r w:rsidRPr="00B63FAA">
        <w:rPr>
          <w:rStyle w:val="Emphasis"/>
        </w:rPr>
        <w:t>another fear-mongering opportunity</w:t>
      </w:r>
      <w:r w:rsidRPr="00B63FAA">
        <w:rPr>
          <w:rStyle w:val="StyleBoldUnderline"/>
        </w:rPr>
        <w:t>. The debt ceiling still hasn’t been addressed yet</w:t>
      </w:r>
      <w:r w:rsidRPr="00B63FAA">
        <w:rPr>
          <w:sz w:val="16"/>
        </w:rPr>
        <w:t xml:space="preserve">. Before long </w:t>
      </w:r>
      <w:r w:rsidRPr="00B63FAA">
        <w:rPr>
          <w:rStyle w:val="StyleBoldUnderline"/>
        </w:rPr>
        <w:t xml:space="preserve">we are going to have the </w:t>
      </w:r>
      <w:r w:rsidRPr="00B63FAA">
        <w:rPr>
          <w:rStyle w:val="Emphasis"/>
        </w:rPr>
        <w:t>same game of chicken</w:t>
      </w:r>
      <w:r w:rsidRPr="00B63FAA">
        <w:rPr>
          <w:rStyle w:val="StyleBoldUnderline"/>
        </w:rPr>
        <w:t xml:space="preserve"> we faced in August 2011</w:t>
      </w:r>
      <w:r w:rsidRPr="00B63FAA">
        <w:rPr>
          <w:sz w:val="16"/>
        </w:rPr>
        <w:t xml:space="preserve"> and at the beginning of this year already. </w:t>
      </w:r>
      <w:r w:rsidRPr="00B63FAA">
        <w:rPr>
          <w:rStyle w:val="StyleBoldUnderline"/>
        </w:rPr>
        <w:t xml:space="preserve">There will </w:t>
      </w:r>
      <w:r w:rsidRPr="00B63FAA">
        <w:rPr>
          <w:rStyle w:val="Emphasis"/>
        </w:rPr>
        <w:t>of course be catastrophic predictions</w:t>
      </w:r>
      <w:r w:rsidRPr="00B63FAA">
        <w:rPr>
          <w:rStyle w:val="StyleBoldUnderline"/>
        </w:rPr>
        <w:t xml:space="preserve"> on both sides. If we keep racking up a huge national debt then our economy will collapse according to some. If we don’t keep spending at the same rate the economy will collapse according to some. If we don’t raise the debt ceiling in time our interest rates will go up causing our economy to collapse according to some</w:t>
      </w:r>
      <w:r w:rsidRPr="00B63FAA">
        <w:rPr>
          <w:sz w:val="16"/>
        </w:rPr>
        <w:t>.</w:t>
      </w:r>
    </w:p>
    <w:p w:rsidR="00436775" w:rsidRPr="00436775" w:rsidRDefault="00ED080D" w:rsidP="00436775">
      <w:pPr>
        <w:pStyle w:val="Heading4"/>
      </w:pPr>
      <w:r>
        <w:t>Treasury fills in</w:t>
      </w:r>
      <w:r w:rsidR="00436775">
        <w:t xml:space="preserve"> – causing debt to decline now</w:t>
      </w:r>
    </w:p>
    <w:p w:rsidR="00ED080D" w:rsidRDefault="00ED080D" w:rsidP="00ED080D">
      <w:pPr>
        <w:rPr>
          <w:rStyle w:val="StyleStyleBold12pt"/>
        </w:rPr>
      </w:pPr>
      <w:r>
        <w:rPr>
          <w:rStyle w:val="StyleStyleBold12pt"/>
        </w:rPr>
        <w:t>Lefkin 13</w:t>
      </w:r>
    </w:p>
    <w:p w:rsidR="00ED080D" w:rsidRPr="00792C50" w:rsidRDefault="00ED080D" w:rsidP="00792C50">
      <w:r w:rsidRPr="00792C50">
        <w:t xml:space="preserve">[Peter, Senior Vice President of Government and External Affairs for Allianz of North America, “Round 2 of the Debt-Ceiling Debate,” </w:t>
      </w:r>
      <w:r w:rsidR="00792C50" w:rsidRPr="00792C50">
        <w:t xml:space="preserve">Allianz Global, 5/21, </w:t>
      </w:r>
      <w:hyperlink r:id="rId74" w:history="1">
        <w:r w:rsidR="00792C50" w:rsidRPr="00792C50">
          <w:rPr>
            <w:rStyle w:val="Hyperlink"/>
          </w:rPr>
          <w:t>http://us.allianzgi.com/Commentary/MarketInsights/Pages/5QuestionswithPeterLefkin.aspx</w:t>
        </w:r>
      </w:hyperlink>
      <w:r w:rsidR="00792C50" w:rsidRPr="00792C50">
        <w:t>]</w:t>
      </w:r>
    </w:p>
    <w:p w:rsidR="00792C50" w:rsidRPr="00ED080D" w:rsidRDefault="00792C50" w:rsidP="00ED080D">
      <w:pPr>
        <w:rPr>
          <w:rStyle w:val="StyleStyleBold12pt"/>
        </w:rPr>
      </w:pPr>
    </w:p>
    <w:p w:rsidR="00ED080D" w:rsidRDefault="00ED080D" w:rsidP="00ED080D">
      <w:pPr>
        <w:rPr>
          <w:sz w:val="14"/>
        </w:rPr>
      </w:pPr>
      <w:r w:rsidRPr="00436775">
        <w:rPr>
          <w:sz w:val="14"/>
        </w:rPr>
        <w:t xml:space="preserve">The May 19 </w:t>
      </w:r>
      <w:r w:rsidRPr="00436775">
        <w:rPr>
          <w:rStyle w:val="StyleBoldUnderline"/>
        </w:rPr>
        <w:t xml:space="preserve">debt-ceiling deadline </w:t>
      </w:r>
      <w:r w:rsidRPr="00436775">
        <w:rPr>
          <w:rStyle w:val="Emphasis"/>
        </w:rPr>
        <w:t>wasn’t all that eventful</w:t>
      </w:r>
      <w:r w:rsidRPr="00436775">
        <w:rPr>
          <w:rStyle w:val="StyleBoldUnderline"/>
        </w:rPr>
        <w:t xml:space="preserve"> because</w:t>
      </w:r>
      <w:r w:rsidRPr="00436775">
        <w:rPr>
          <w:sz w:val="14"/>
        </w:rPr>
        <w:t>, true to form</w:t>
      </w:r>
      <w:r w:rsidRPr="00436775">
        <w:rPr>
          <w:rStyle w:val="StyleBoldUnderline"/>
        </w:rPr>
        <w:t>, Congress once again kicked the can</w:t>
      </w:r>
      <w:r w:rsidRPr="00436775">
        <w:rPr>
          <w:sz w:val="14"/>
        </w:rPr>
        <w:t xml:space="preserve"> down the road. We’re probably not going to see any movement until after the summer. </w:t>
      </w:r>
      <w:r w:rsidRPr="00436775">
        <w:rPr>
          <w:rStyle w:val="StyleBoldUnderline"/>
        </w:rPr>
        <w:t xml:space="preserve">For now, the national </w:t>
      </w:r>
      <w:r w:rsidRPr="00436775">
        <w:rPr>
          <w:rStyle w:val="Emphasis"/>
        </w:rPr>
        <w:t>debt is declining</w:t>
      </w:r>
      <w:r w:rsidRPr="00436775">
        <w:rPr>
          <w:sz w:val="14"/>
        </w:rPr>
        <w:t>: The Congressional Budget Office has estimated that the deficit this year will be $642 billion, more than $200 billion less than it expected three months ago. With higher revenue, the United States will be able to take steps to stave off the $16.4 trillion debt limit until September, and maybe even later if Freddie Mac and Fannie Mae continue to make money and bring the Treasury additional revenue.</w:t>
      </w:r>
      <w:r w:rsidR="00792C50" w:rsidRPr="00436775">
        <w:rPr>
          <w:sz w:val="14"/>
        </w:rPr>
        <w:t xml:space="preserve"> </w:t>
      </w:r>
      <w:r w:rsidRPr="00436775">
        <w:rPr>
          <w:rStyle w:val="StyleBoldUnderline"/>
        </w:rPr>
        <w:t xml:space="preserve">The Treasury Department is using some of the traditional tools in its arsenal to </w:t>
      </w:r>
      <w:r w:rsidRPr="00436775">
        <w:rPr>
          <w:rStyle w:val="Emphasis"/>
        </w:rPr>
        <w:t>meet liabilities</w:t>
      </w:r>
      <w:r w:rsidRPr="00436775">
        <w:rPr>
          <w:rStyle w:val="StyleBoldUnderline"/>
        </w:rPr>
        <w:t xml:space="preserve"> such as postponing pension-reserve payments, suspending government bond sales and deploying an array of accounting gimmicks</w:t>
      </w:r>
      <w:r w:rsidR="00436775" w:rsidRPr="00436775">
        <w:rPr>
          <w:rStyle w:val="Emphasis"/>
        </w:rPr>
        <w:t xml:space="preserve"> It’s also tapping</w:t>
      </w:r>
      <w:r w:rsidRPr="00436775">
        <w:rPr>
          <w:rStyle w:val="StyleBoldUnderline"/>
        </w:rPr>
        <w:t>. Fannie Mae and Freddie Mac bailout reimbursements. There’s new revenue coming in from higher taxes, Fannie and Freddie and the spending cuts triggered by the sequester.</w:t>
      </w:r>
      <w:r w:rsidRPr="00436775">
        <w:rPr>
          <w:sz w:val="14"/>
        </w:rPr>
        <w:t xml:space="preserve"> But it isn’t that much money in the grand scheme of things. Half of the $85 billion under sequestration was never going to be spent. And the $60 billion in tax revenue from upper-income individuals under the fiscal-cliff legislation was equal to the amount earmarked for Superstorm Sandy relief efforts. It’s relatively insignificant in the context of the bigger deficit problem.</w:t>
      </w:r>
    </w:p>
    <w:p w:rsidR="00F075FD" w:rsidRDefault="00F075FD" w:rsidP="00ED080D">
      <w:pPr>
        <w:rPr>
          <w:sz w:val="14"/>
        </w:rPr>
      </w:pPr>
    </w:p>
    <w:p w:rsidR="00F075FD" w:rsidRPr="00CF62E4" w:rsidRDefault="00F075FD" w:rsidP="00F075FD">
      <w:pPr>
        <w:rPr>
          <w:rStyle w:val="StyleStyleBold12pt"/>
        </w:rPr>
      </w:pPr>
      <w:r>
        <w:rPr>
          <w:rStyle w:val="StyleStyleBold12pt"/>
        </w:rPr>
        <w:t>No Default – multiple checks – especially in current environment</w:t>
      </w:r>
    </w:p>
    <w:p w:rsidR="00F075FD" w:rsidRPr="00CF62E4" w:rsidRDefault="00F075FD" w:rsidP="00F075FD">
      <w:pPr>
        <w:rPr>
          <w:rStyle w:val="StyleStyleBold12pt"/>
        </w:rPr>
      </w:pPr>
      <w:r>
        <w:rPr>
          <w:rStyle w:val="StyleStyleBold12pt"/>
        </w:rPr>
        <w:t>Austin, 13</w:t>
      </w:r>
    </w:p>
    <w:p w:rsidR="00F075FD" w:rsidRDefault="00F075FD" w:rsidP="00F075FD">
      <w:r>
        <w:t xml:space="preserve">D. Andrew Austin Analyst in Economic Policy Mindy R. Levit Analyst in Public Finance, Congressional Research Service 5/22/13, </w:t>
      </w:r>
      <w:hyperlink r:id="rId75" w:history="1">
        <w:r w:rsidRPr="004F4EC3">
          <w:rPr>
            <w:rStyle w:val="Hyperlink"/>
          </w:rPr>
          <w:t>http://www.fas.org/sgp/crs/misc/RL31967.pdf</w:t>
        </w:r>
      </w:hyperlink>
    </w:p>
    <w:p w:rsidR="00F075FD" w:rsidRDefault="00F075FD" w:rsidP="00F075FD"/>
    <w:p w:rsidR="00F075FD" w:rsidRPr="00B371C3" w:rsidRDefault="00F075FD" w:rsidP="00F075FD">
      <w:pPr>
        <w:rPr>
          <w:rStyle w:val="StyleBoldUnderline"/>
        </w:rPr>
      </w:pPr>
      <w:r w:rsidRPr="00B371C3">
        <w:rPr>
          <w:sz w:val="16"/>
        </w:rPr>
        <w:t xml:space="preserve">How long the U.S. Treasury could continue to pay federal obligations absent an increase in the debt limit depends on economic conditions, which affect tax receipts and spending on some automatic stabilizer programs, the pace of federal spending, as well as how the debt limit is set after the current suspension expires. Because </w:t>
      </w:r>
      <w:r w:rsidRPr="00B371C3">
        <w:rPr>
          <w:rStyle w:val="StyleBoldUnderline"/>
        </w:rPr>
        <w:t>debt trends in 2013 are subject to multiple contingencies</w:t>
      </w:r>
      <w:r w:rsidRPr="00B371C3">
        <w:rPr>
          <w:sz w:val="16"/>
        </w:rPr>
        <w:t xml:space="preserve">, projections are subject to significant uncertainties. </w:t>
      </w:r>
      <w:r w:rsidRPr="00B371C3">
        <w:rPr>
          <w:rStyle w:val="StyleBoldUnderline"/>
        </w:rPr>
        <w:t>Special dividends from</w:t>
      </w:r>
      <w:r w:rsidRPr="00B371C3">
        <w:rPr>
          <w:sz w:val="16"/>
        </w:rPr>
        <w:t xml:space="preserve"> mortgage giants </w:t>
      </w:r>
      <w:r w:rsidRPr="00B371C3">
        <w:rPr>
          <w:rStyle w:val="StyleBoldUnderline"/>
        </w:rPr>
        <w:t>Fannie Mae and Freddie Mac will extend the U.S. Treasury’s ability to meet federal obligations.</w:t>
      </w:r>
      <w:r w:rsidRPr="00B371C3">
        <w:rPr>
          <w:sz w:val="16"/>
        </w:rPr>
        <w:t xml:space="preserve"> Secretary Lew has notified Congress that he expects the U.S. Treasury will be able to meet federal obligations until at least Labor Day.28 Some private </w:t>
      </w:r>
      <w:r w:rsidRPr="00B371C3">
        <w:rPr>
          <w:rStyle w:val="StyleBoldUnderline"/>
        </w:rPr>
        <w:t xml:space="preserve">estimates suggest that the U.S. Treasury, with the assistance of extraordinary measures, would probably be able to meet federal </w:t>
      </w:r>
      <w:r w:rsidRPr="00B371C3">
        <w:rPr>
          <w:rStyle w:val="StyleBoldUnderline"/>
        </w:rPr>
        <w:lastRenderedPageBreak/>
        <w:t>obligations until</w:t>
      </w:r>
      <w:r w:rsidRPr="00B371C3">
        <w:rPr>
          <w:sz w:val="16"/>
        </w:rPr>
        <w:t xml:space="preserve"> mid-September or even the beginning of O</w:t>
      </w:r>
      <w:r w:rsidRPr="00B371C3">
        <w:rPr>
          <w:rStyle w:val="StyleBoldUnderline"/>
        </w:rPr>
        <w:t xml:space="preserve">ctober </w:t>
      </w:r>
      <w:r w:rsidRPr="00B371C3">
        <w:rPr>
          <w:sz w:val="16"/>
        </w:rPr>
        <w:t xml:space="preserve">2013.29 Figure 1 shows debt projections from the investment bank Goldman Sachs, including a scenario that reflects a special payment from Fannie Mae.30 The post-suspension debt limit ($16.70 trillion) is slightly above the Goldman Sachs central scenario prediction ($16.67 trillion) in Figure 1. With the addition of the Fannie Mae dividend and a $16.70 trillion limit, federal borrowing capacity would be projected to be exhausted in early October. By comparison, in 2011, Treasury Secretary Geithner invoked authority to use extraordinary measures on May 16, 2011, which helped fund payments until the debt ceiling was raised on August 2, 2011.31 </w:t>
      </w:r>
      <w:r w:rsidRPr="00B371C3">
        <w:rPr>
          <w:rStyle w:val="StyleBoldUnderline"/>
        </w:rPr>
        <w:t>In 2013, many macroeconomic forecasters expect stronger economic growth, which would tend to raise federal receipts and reduce federal outlays in income support programs</w:t>
      </w:r>
      <w:r w:rsidRPr="00B371C3">
        <w:rPr>
          <w:sz w:val="16"/>
        </w:rPr>
        <w:t xml:space="preserve">. CBO estimated that the federal deficit would total $642 billion in FY2013, well below the FY2012 deficit of $1,087 billion, </w:t>
      </w:r>
      <w:r w:rsidRPr="00B371C3">
        <w:rPr>
          <w:rStyle w:val="StyleBoldUnderline"/>
        </w:rPr>
        <w:t>implying a slower overall pace of borrowing.</w:t>
      </w:r>
      <w:r w:rsidRPr="00B371C3">
        <w:rPr>
          <w:sz w:val="16"/>
        </w:rPr>
        <w:t>32</w:t>
      </w:r>
    </w:p>
    <w:p w:rsidR="00F075FD" w:rsidRPr="00436775" w:rsidRDefault="00F075FD" w:rsidP="00ED080D">
      <w:pPr>
        <w:rPr>
          <w:sz w:val="14"/>
        </w:rPr>
      </w:pPr>
    </w:p>
    <w:p w:rsidR="001634E9" w:rsidRDefault="001634E9" w:rsidP="001634E9">
      <w:pPr>
        <w:pStyle w:val="Heading3"/>
      </w:pPr>
      <w:r>
        <w:lastRenderedPageBreak/>
        <w:t>A2: Economy – Biz Con</w:t>
      </w:r>
    </w:p>
    <w:p w:rsidR="001634E9" w:rsidRDefault="001634E9" w:rsidP="001634E9">
      <w:pPr>
        <w:pStyle w:val="Heading4"/>
      </w:pPr>
      <w:r>
        <w:t>Fiscal policy cant impact markets – too many past cases</w:t>
      </w:r>
    </w:p>
    <w:p w:rsidR="001634E9" w:rsidRDefault="001634E9" w:rsidP="001634E9">
      <w:pPr>
        <w:rPr>
          <w:rStyle w:val="StyleStyleBold12pt"/>
        </w:rPr>
      </w:pPr>
      <w:r>
        <w:rPr>
          <w:rStyle w:val="StyleStyleBold12pt"/>
        </w:rPr>
        <w:t>Simon 13</w:t>
      </w:r>
    </w:p>
    <w:p w:rsidR="001634E9" w:rsidRPr="001634E9" w:rsidRDefault="001634E9" w:rsidP="001634E9">
      <w:r w:rsidRPr="001634E9">
        <w:t xml:space="preserve">[Scott, NPR radio host, “How The Sequester Will (Or Won't) Affect Wall Street,” NPR, 3/2, </w:t>
      </w:r>
      <w:hyperlink r:id="rId76" w:history="1">
        <w:r w:rsidRPr="001634E9">
          <w:rPr>
            <w:rStyle w:val="Hyperlink"/>
          </w:rPr>
          <w:t>http://www.npr.org/2013/03/02/173303512/how-the-sequester-will-or-wont-affect-wall-street</w:t>
        </w:r>
      </w:hyperlink>
      <w:r w:rsidRPr="001634E9">
        <w:t>]</w:t>
      </w:r>
    </w:p>
    <w:p w:rsidR="001634E9" w:rsidRPr="001634E9" w:rsidRDefault="001634E9" w:rsidP="001634E9">
      <w:pPr>
        <w:rPr>
          <w:rStyle w:val="StyleStyleBold12pt"/>
        </w:rPr>
      </w:pPr>
    </w:p>
    <w:p w:rsidR="001634E9" w:rsidRDefault="001634E9" w:rsidP="001634E9">
      <w:pPr>
        <w:rPr>
          <w:sz w:val="16"/>
        </w:rPr>
      </w:pPr>
      <w:r w:rsidRPr="001634E9">
        <w:rPr>
          <w:rStyle w:val="StyleBoldUnderline"/>
        </w:rPr>
        <w:t xml:space="preserve">So while Washington, D.C. </w:t>
      </w:r>
      <w:r w:rsidRPr="001634E9">
        <w:rPr>
          <w:rStyle w:val="Emphasis"/>
        </w:rPr>
        <w:t>struts, frets, wrings hands and hurls curses</w:t>
      </w:r>
      <w:r w:rsidRPr="001634E9">
        <w:rPr>
          <w:rStyle w:val="StyleBoldUnderline"/>
        </w:rPr>
        <w:t xml:space="preserve"> </w:t>
      </w:r>
      <w:r w:rsidRPr="001634E9">
        <w:rPr>
          <w:sz w:val="16"/>
        </w:rPr>
        <w:t xml:space="preserve">over automatic budget cuts, </w:t>
      </w:r>
      <w:r w:rsidRPr="001634E9">
        <w:rPr>
          <w:rStyle w:val="StyleBoldUnderline"/>
        </w:rPr>
        <w:t xml:space="preserve">Wall Street </w:t>
      </w:r>
      <w:r w:rsidRPr="001634E9">
        <w:rPr>
          <w:rStyle w:val="Emphasis"/>
        </w:rPr>
        <w:t>seems unruffled</w:t>
      </w:r>
      <w:r w:rsidRPr="001634E9">
        <w:rPr>
          <w:rStyle w:val="StyleBoldUnderline"/>
        </w:rPr>
        <w:t xml:space="preserve">. The Dow closed the week within 100 points of hitting </w:t>
      </w:r>
      <w:r w:rsidRPr="001634E9">
        <w:rPr>
          <w:rStyle w:val="Emphasis"/>
        </w:rPr>
        <w:t>an all-time high</w:t>
      </w:r>
      <w:r w:rsidRPr="001634E9">
        <w:rPr>
          <w:sz w:val="16"/>
        </w:rPr>
        <w:t xml:space="preserve">. More now, we're joined by New York Times columnist, Joe Nocera, our friend from the business world. Joe, thanks so much for being with us. JOE NOCERA: Thanks for having me, Scott. SIMON: So does Wall Street not know what's happening or do they see it differently? NOCERA: Well, I think </w:t>
      </w:r>
      <w:r w:rsidRPr="001634E9">
        <w:rPr>
          <w:rStyle w:val="StyleBoldUnderline"/>
        </w:rPr>
        <w:t xml:space="preserve">Wall Street's attitude is </w:t>
      </w:r>
      <w:r w:rsidRPr="001634E9">
        <w:rPr>
          <w:rStyle w:val="Emphasis"/>
        </w:rPr>
        <w:t>we're tired of playing Charlie Brown</w:t>
      </w:r>
      <w:r w:rsidRPr="001634E9">
        <w:rPr>
          <w:rStyle w:val="StyleBoldUnderline"/>
        </w:rPr>
        <w:t xml:space="preserve"> to Washington's Lucy.</w:t>
      </w:r>
      <w:r>
        <w:rPr>
          <w:rStyle w:val="StyleBoldUnderline"/>
        </w:rPr>
        <w:t xml:space="preserve"> </w:t>
      </w:r>
      <w:r w:rsidRPr="001634E9">
        <w:rPr>
          <w:sz w:val="16"/>
        </w:rPr>
        <w:t xml:space="preserve">SIMON: Pulling away the football, you mean, at the last minute as Charlie Brown is going to kick it? NOCERA: Yeah, that is right. That's exactly right. So </w:t>
      </w:r>
      <w:r w:rsidRPr="001634E9">
        <w:rPr>
          <w:rStyle w:val="StyleBoldUnderline"/>
        </w:rPr>
        <w:t xml:space="preserve">we've been down this road before. We watched what happens. </w:t>
      </w:r>
      <w:r w:rsidRPr="001634E9">
        <w:rPr>
          <w:rStyle w:val="Emphasis"/>
        </w:rPr>
        <w:t>They always figure it out</w:t>
      </w:r>
      <w:r w:rsidRPr="001634E9">
        <w:rPr>
          <w:rStyle w:val="StyleBoldUnderline"/>
        </w:rPr>
        <w:t xml:space="preserve"> at the last second or they kick the can and nothing bad happens.</w:t>
      </w:r>
      <w:r w:rsidRPr="001634E9">
        <w:rPr>
          <w:sz w:val="16"/>
        </w:rPr>
        <w:t xml:space="preserve"> Though I would like to point out that in the debt ceiling crisis the last time, S&amp;P did lower U.S. bond ratings. You know, that's not insignificant. Having said all that, </w:t>
      </w:r>
      <w:r w:rsidRPr="001634E9">
        <w:rPr>
          <w:rStyle w:val="StyleBoldUnderline"/>
        </w:rPr>
        <w:t xml:space="preserve">they just expect that this will be taken care of. And they are oblivious to the possibility that this could inflict serious damage on the economy. On the other hand, Wall </w:t>
      </w:r>
      <w:r w:rsidRPr="001634E9">
        <w:rPr>
          <w:rStyle w:val="Emphasis"/>
        </w:rPr>
        <w:t>Street has been oblivious</w:t>
      </w:r>
      <w:r w:rsidRPr="001634E9">
        <w:rPr>
          <w:rStyle w:val="StyleBoldUnderline"/>
        </w:rPr>
        <w:t xml:space="preserve"> for the larger economy </w:t>
      </w:r>
      <w:r w:rsidRPr="001634E9">
        <w:rPr>
          <w:rStyle w:val="Emphasis"/>
        </w:rPr>
        <w:t>for quite some time</w:t>
      </w:r>
      <w:r w:rsidRPr="001634E9">
        <w:rPr>
          <w:rStyle w:val="StyleBoldUnderline"/>
        </w:rPr>
        <w:t xml:space="preserve"> now</w:t>
      </w:r>
      <w:r w:rsidRPr="001634E9">
        <w:rPr>
          <w:sz w:val="16"/>
        </w:rPr>
        <w:t>.</w:t>
      </w:r>
    </w:p>
    <w:p w:rsidR="00436775" w:rsidRDefault="00436775" w:rsidP="00436775">
      <w:pPr>
        <w:pStyle w:val="Heading4"/>
      </w:pPr>
      <w:r>
        <w:t>Markets discredit rhetoric</w:t>
      </w:r>
    </w:p>
    <w:p w:rsidR="00436775" w:rsidRDefault="00436775" w:rsidP="00436775">
      <w:pPr>
        <w:rPr>
          <w:rStyle w:val="StyleStyleBold12pt"/>
        </w:rPr>
      </w:pPr>
      <w:r>
        <w:rPr>
          <w:rStyle w:val="StyleStyleBold12pt"/>
        </w:rPr>
        <w:t>Lefkin 13</w:t>
      </w:r>
    </w:p>
    <w:p w:rsidR="00436775" w:rsidRPr="00792C50" w:rsidRDefault="00436775" w:rsidP="00436775">
      <w:r w:rsidRPr="00792C50">
        <w:t xml:space="preserve">[Peter, Senior Vice President of Government and External Affairs for Allianz of North America, “Round 2 of the Debt-Ceiling Debate,” Allianz Global, 5/21, </w:t>
      </w:r>
      <w:hyperlink r:id="rId77" w:history="1">
        <w:r w:rsidRPr="00792C50">
          <w:rPr>
            <w:rStyle w:val="Hyperlink"/>
          </w:rPr>
          <w:t>http://us.allianzgi.com/Commentary/MarketInsights/Pages/5QuestionswithPeterLefkin.aspx</w:t>
        </w:r>
      </w:hyperlink>
      <w:r w:rsidRPr="00792C50">
        <w:t>]</w:t>
      </w:r>
    </w:p>
    <w:p w:rsidR="00436775" w:rsidRPr="00436775" w:rsidRDefault="00436775" w:rsidP="00436775"/>
    <w:p w:rsidR="00436775" w:rsidRPr="00436775" w:rsidRDefault="00436775" w:rsidP="00436775">
      <w:pPr>
        <w:rPr>
          <w:sz w:val="16"/>
        </w:rPr>
      </w:pPr>
      <w:r w:rsidRPr="00436775">
        <w:rPr>
          <w:rStyle w:val="StyleBoldUnderline"/>
        </w:rPr>
        <w:t>Expect more brinkmanship from Democrats and Republicans</w:t>
      </w:r>
      <w:r w:rsidRPr="00436775">
        <w:rPr>
          <w:sz w:val="16"/>
        </w:rPr>
        <w:t xml:space="preserve">. </w:t>
      </w:r>
      <w:r w:rsidRPr="00436775">
        <w:rPr>
          <w:rStyle w:val="StyleBoldUnderline"/>
        </w:rPr>
        <w:t xml:space="preserve">Both parties will go through the rhetoric and the charade of partisan politics. After several years of political uncertainty, </w:t>
      </w:r>
      <w:r w:rsidRPr="00436775">
        <w:rPr>
          <w:rStyle w:val="Emphasis"/>
        </w:rPr>
        <w:t>markets generally discount dysfunction</w:t>
      </w:r>
      <w:r w:rsidRPr="00436775">
        <w:rPr>
          <w:rStyle w:val="StyleBoldUnderline"/>
        </w:rPr>
        <w:t xml:space="preserve"> in Washington.</w:t>
      </w:r>
      <w:r w:rsidRPr="00436775">
        <w:rPr>
          <w:sz w:val="16"/>
        </w:rPr>
        <w:t xml:space="preserve"> But the political leverage has shifted: The fiscal cliff was a strategic loss for Republicans but it set the stage for them to stand pat on the sequester. The cards are now in their favor. And they’re going to play them. Earlier this year, </w:t>
      </w:r>
      <w:r w:rsidRPr="00436775">
        <w:rPr>
          <w:rStyle w:val="StyleBoldUnderline"/>
        </w:rPr>
        <w:t>everyone expected Republicans to demand sweeping changes to entitlement spending as a condition of agreeing to raise the debt limit.</w:t>
      </w:r>
      <w:r w:rsidRPr="00436775">
        <w:rPr>
          <w:sz w:val="16"/>
        </w:rPr>
        <w:t xml:space="preserve"> With the budget numbers improving, and the public already lulled into complacency about the deficit by low interest rates, many </w:t>
      </w:r>
      <w:r w:rsidRPr="00436775">
        <w:rPr>
          <w:rStyle w:val="StyleBoldUnderline"/>
        </w:rPr>
        <w:t>Republicans realize that they may have to shift gears</w:t>
      </w:r>
      <w:r w:rsidRPr="00436775">
        <w:rPr>
          <w:sz w:val="16"/>
        </w:rPr>
        <w:t xml:space="preserve">. They could tie the debt-ceiling increase to something else. The Republican wish list includes comprehensive tax reform, entitlement reform and construction of the Keystone oil pipeline. </w:t>
      </w:r>
    </w:p>
    <w:p w:rsidR="00436775" w:rsidRPr="00436775" w:rsidRDefault="00436775" w:rsidP="00436775"/>
    <w:p w:rsidR="00B5677D" w:rsidRDefault="00B5677D" w:rsidP="00B5677D">
      <w:pPr>
        <w:pStyle w:val="Heading3"/>
      </w:pPr>
      <w:r>
        <w:lastRenderedPageBreak/>
        <w:t>A2: Economy – Credit Rating</w:t>
      </w:r>
    </w:p>
    <w:p w:rsidR="00B5677D" w:rsidRDefault="00B5677D" w:rsidP="00B5677D">
      <w:pPr>
        <w:pStyle w:val="Heading4"/>
      </w:pPr>
      <w:r>
        <w:t>Rating safe even with debt ceiling inaction</w:t>
      </w:r>
    </w:p>
    <w:p w:rsidR="00B5677D" w:rsidRDefault="00B5677D" w:rsidP="00B5677D">
      <w:pPr>
        <w:rPr>
          <w:rStyle w:val="StyleStyleBold12pt"/>
        </w:rPr>
      </w:pPr>
      <w:r>
        <w:rPr>
          <w:rStyle w:val="StyleStyleBold12pt"/>
        </w:rPr>
        <w:t>Lopez 13</w:t>
      </w:r>
    </w:p>
    <w:p w:rsidR="00B5677D" w:rsidRPr="00B5677D" w:rsidRDefault="00B5677D" w:rsidP="00B5677D">
      <w:r w:rsidRPr="00B5677D">
        <w:t>[Luciana, Reuters’ credit rating agency journalist, “Moody's Eases off Threat of U.S. Rating cut, Affirms AAA,” Chicago Tribune, 7/18, http://www.chicagotribune.com/business/sns-rt-us-usa-ratings-moodys-20130718,0,492213.story]</w:t>
      </w:r>
    </w:p>
    <w:p w:rsidR="00B5677D" w:rsidRDefault="00B5677D" w:rsidP="00B5677D">
      <w:pPr>
        <w:rPr>
          <w:rStyle w:val="StyleStyleBold12pt"/>
        </w:rPr>
      </w:pPr>
    </w:p>
    <w:p w:rsidR="00B5677D" w:rsidRPr="00AF3DD1" w:rsidRDefault="00B5677D" w:rsidP="00B5677D">
      <w:pPr>
        <w:rPr>
          <w:rStyle w:val="StyleBoldUnderline"/>
        </w:rPr>
      </w:pPr>
      <w:r w:rsidRPr="00AF3DD1">
        <w:rPr>
          <w:sz w:val="16"/>
        </w:rPr>
        <w:t xml:space="preserve">NEW YORK (Reuters) - </w:t>
      </w:r>
      <w:r w:rsidRPr="00B5677D">
        <w:rPr>
          <w:rStyle w:val="StyleBoldUnderline"/>
        </w:rPr>
        <w:t>Moody's</w:t>
      </w:r>
      <w:r w:rsidRPr="00AF3DD1">
        <w:rPr>
          <w:sz w:val="16"/>
        </w:rPr>
        <w:t xml:space="preserve"> Investors Service on Thursday </w:t>
      </w:r>
      <w:r w:rsidRPr="00B5677D">
        <w:rPr>
          <w:rStyle w:val="StyleBoldUnderline"/>
        </w:rPr>
        <w:t>raised the U.S. sovereign outlook to stable from negative and affirmed the country's triple-A rating, citing steady growth despite reduced government spending. The rating agency's move eased the threat of a cut</w:t>
      </w:r>
      <w:r w:rsidRPr="00AF3DD1">
        <w:rPr>
          <w:sz w:val="16"/>
        </w:rPr>
        <w:t xml:space="preserve"> to the world's biggest economy. Moody's said </w:t>
      </w:r>
      <w:r w:rsidRPr="00B5677D">
        <w:rPr>
          <w:rStyle w:val="StyleBoldUnderline"/>
        </w:rPr>
        <w:t>the</w:t>
      </w:r>
      <w:r w:rsidRPr="00AF3DD1">
        <w:rPr>
          <w:sz w:val="16"/>
        </w:rPr>
        <w:t xml:space="preserve"> federal government's </w:t>
      </w:r>
      <w:r w:rsidRPr="00AF3DD1">
        <w:rPr>
          <w:rStyle w:val="Emphasis"/>
        </w:rPr>
        <w:t>debt trajectory is on track</w:t>
      </w:r>
      <w:r w:rsidRPr="00B5677D">
        <w:rPr>
          <w:rStyle w:val="StyleBoldUnderline"/>
        </w:rPr>
        <w:t xml:space="preserve"> with criteria</w:t>
      </w:r>
      <w:r w:rsidRPr="00AF3DD1">
        <w:rPr>
          <w:sz w:val="16"/>
        </w:rPr>
        <w:t xml:space="preserve"> the rating agency previously laid out, </w:t>
      </w:r>
      <w:r w:rsidRPr="00B5677D">
        <w:rPr>
          <w:rStyle w:val="StyleBoldUnderline"/>
        </w:rPr>
        <w:t>even without further budget measures</w:t>
      </w:r>
      <w:r w:rsidRPr="00AF3DD1">
        <w:rPr>
          <w:sz w:val="16"/>
        </w:rPr>
        <w:t xml:space="preserve"> from Washington. The economy is growing moderately, but it is still "progressing at a faster rate compared with several Aaa peers and has demonstrated a degree of resilience to major reductions in the growth of government spending," Moody's said in a statement. </w:t>
      </w:r>
      <w:r w:rsidRPr="00AF3DD1">
        <w:rPr>
          <w:rStyle w:val="StyleBoldUnderline"/>
        </w:rPr>
        <w:t xml:space="preserve">The U.S. budget </w:t>
      </w:r>
      <w:r w:rsidRPr="00AF3DD1">
        <w:rPr>
          <w:rStyle w:val="Emphasis"/>
        </w:rPr>
        <w:t>outlook has brightened</w:t>
      </w:r>
      <w:r w:rsidRPr="00AF3DD1">
        <w:rPr>
          <w:rStyle w:val="StyleBoldUnderline"/>
        </w:rPr>
        <w:t xml:space="preserve"> in recent months, </w:t>
      </w:r>
      <w:r w:rsidRPr="00AF3DD1">
        <w:rPr>
          <w:rStyle w:val="Emphasis"/>
        </w:rPr>
        <w:t>alleviating some of the pressure on policymakers</w:t>
      </w:r>
      <w:r w:rsidRPr="00AF3DD1">
        <w:rPr>
          <w:rStyle w:val="StyleBoldUnderline"/>
        </w:rPr>
        <w:t xml:space="preserve"> for more fiscal compromises. </w:t>
      </w:r>
      <w:r w:rsidRPr="00AF3DD1">
        <w:rPr>
          <w:sz w:val="16"/>
        </w:rPr>
        <w:t xml:space="preserve">On May 14, the non-partisan Congressional Budget Office said </w:t>
      </w:r>
      <w:r w:rsidRPr="00AF3DD1">
        <w:rPr>
          <w:rStyle w:val="StyleBoldUnderline"/>
        </w:rPr>
        <w:t>the U.S. federal budget deficit is shrinking at a faster pace than expected, and forecast this fiscal year would end with the smallest shortfall since 2008</w:t>
      </w:r>
      <w:r w:rsidRPr="00AF3DD1">
        <w:rPr>
          <w:sz w:val="16"/>
        </w:rPr>
        <w:t>. "</w:t>
      </w:r>
      <w:r w:rsidRPr="00AF3DD1">
        <w:rPr>
          <w:rStyle w:val="StyleBoldUnderline"/>
        </w:rPr>
        <w:t>We feel that we have enough information on the debt trajectory</w:t>
      </w:r>
      <w:r w:rsidRPr="00AF3DD1">
        <w:rPr>
          <w:sz w:val="16"/>
        </w:rPr>
        <w:t xml:space="preserve"> at this point </w:t>
      </w:r>
      <w:r w:rsidRPr="00AF3DD1">
        <w:rPr>
          <w:rStyle w:val="StyleBoldUnderline"/>
        </w:rPr>
        <w:t xml:space="preserve">to make a conclusion even without information on </w:t>
      </w:r>
      <w:r w:rsidRPr="00AF3DD1">
        <w:rPr>
          <w:sz w:val="16"/>
        </w:rPr>
        <w:t xml:space="preserve">any possible </w:t>
      </w:r>
      <w:r w:rsidRPr="00AF3DD1">
        <w:rPr>
          <w:rStyle w:val="StyleBoldUnderline"/>
        </w:rPr>
        <w:t xml:space="preserve">further actions </w:t>
      </w:r>
      <w:r w:rsidRPr="00AF3DD1">
        <w:rPr>
          <w:sz w:val="16"/>
        </w:rPr>
        <w:t xml:space="preserve">in Washington," </w:t>
      </w:r>
      <w:r w:rsidRPr="00AF3DD1">
        <w:rPr>
          <w:rStyle w:val="StyleBoldUnderline"/>
        </w:rPr>
        <w:t>said</w:t>
      </w:r>
      <w:r w:rsidRPr="00AF3DD1">
        <w:rPr>
          <w:sz w:val="16"/>
        </w:rPr>
        <w:t xml:space="preserve"> Steven Hess, </w:t>
      </w:r>
      <w:r w:rsidRPr="00AF3DD1">
        <w:rPr>
          <w:rStyle w:val="StyleBoldUnderline"/>
        </w:rPr>
        <w:t>Moody's lead U.S. sovereign credit analyst.</w:t>
      </w:r>
      <w:r w:rsidRPr="00AF3DD1">
        <w:rPr>
          <w:sz w:val="16"/>
        </w:rPr>
        <w:t xml:space="preserve"> </w:t>
      </w:r>
      <w:r w:rsidRPr="00AF3DD1">
        <w:rPr>
          <w:rStyle w:val="Emphasis"/>
        </w:rPr>
        <w:t>Even the possibility of further debate</w:t>
      </w:r>
      <w:r w:rsidRPr="00AF3DD1">
        <w:rPr>
          <w:rStyle w:val="StyleBoldUnderline"/>
        </w:rPr>
        <w:t xml:space="preserve"> on raising the U.S. debt ceiling this year</w:t>
      </w:r>
      <w:r w:rsidRPr="00AF3DD1">
        <w:rPr>
          <w:sz w:val="16"/>
        </w:rPr>
        <w:t xml:space="preserve"> - allowing the government to keep borrowing money - </w:t>
      </w:r>
      <w:r w:rsidRPr="00AF3DD1">
        <w:rPr>
          <w:rStyle w:val="StyleBoldUnderline"/>
        </w:rPr>
        <w:t xml:space="preserve">is </w:t>
      </w:r>
      <w:r w:rsidRPr="00AF3DD1">
        <w:rPr>
          <w:rStyle w:val="Emphasis"/>
        </w:rPr>
        <w:t>unlikely to hurt the rating</w:t>
      </w:r>
      <w:r w:rsidRPr="00AF3DD1">
        <w:rPr>
          <w:sz w:val="16"/>
        </w:rPr>
        <w:t xml:space="preserve">, Hess said. "We think that they will raise the debt ceiling, as they always have in the past," he said. "But </w:t>
      </w:r>
      <w:r w:rsidRPr="00AF3DD1">
        <w:rPr>
          <w:rStyle w:val="Emphasis"/>
        </w:rPr>
        <w:t>even if there's some delay</w:t>
      </w:r>
      <w:r w:rsidRPr="00AF3DD1">
        <w:rPr>
          <w:rStyle w:val="StyleBoldUnderline"/>
        </w:rPr>
        <w:t>, we're not too concerned about that affecting the government's ability to service its debt."</w:t>
      </w:r>
      <w:r w:rsidRPr="00AF3DD1">
        <w:rPr>
          <w:sz w:val="16"/>
        </w:rPr>
        <w:t xml:space="preserve"> Analysts said </w:t>
      </w:r>
      <w:r w:rsidRPr="00AF3DD1">
        <w:rPr>
          <w:rStyle w:val="StyleBoldUnderline"/>
        </w:rPr>
        <w:t xml:space="preserve">the affirmation means the U.S. sovereign rating could be </w:t>
      </w:r>
      <w:r w:rsidRPr="00AF3DD1">
        <w:rPr>
          <w:rStyle w:val="Emphasis"/>
        </w:rPr>
        <w:t>safer now for years</w:t>
      </w:r>
      <w:r w:rsidRPr="00AF3DD1">
        <w:rPr>
          <w:rStyle w:val="StyleBoldUnderline"/>
        </w:rPr>
        <w:t xml:space="preserve"> to come.</w:t>
      </w:r>
    </w:p>
    <w:p w:rsidR="00B5677D" w:rsidRPr="00B5677D" w:rsidRDefault="00B5677D" w:rsidP="00B5677D"/>
    <w:p w:rsidR="00D64FE9" w:rsidRDefault="00D64FE9" w:rsidP="00D64FE9">
      <w:pPr>
        <w:pStyle w:val="Heading2"/>
      </w:pPr>
      <w:r>
        <w:lastRenderedPageBreak/>
        <w:t>Economy</w:t>
      </w:r>
      <w:r w:rsidR="009C3CD7">
        <w:t xml:space="preserve"> Turn</w:t>
      </w:r>
    </w:p>
    <w:p w:rsidR="004F2588" w:rsidRPr="004F2588" w:rsidRDefault="004F2588" w:rsidP="004F2588">
      <w:pPr>
        <w:pStyle w:val="Heading3"/>
      </w:pPr>
      <w:r>
        <w:lastRenderedPageBreak/>
        <w:t>Frontline</w:t>
      </w:r>
    </w:p>
    <w:p w:rsidR="00B9555A" w:rsidRDefault="00B9555A" w:rsidP="00B9555A">
      <w:pPr>
        <w:pStyle w:val="Heading4"/>
      </w:pPr>
      <w:r>
        <w:t>Crushes economy by tanking growth – solution now key</w:t>
      </w:r>
    </w:p>
    <w:p w:rsidR="00B9555A" w:rsidRDefault="00B9555A" w:rsidP="00B9555A">
      <w:pPr>
        <w:rPr>
          <w:rStyle w:val="StyleStyleBold12pt"/>
        </w:rPr>
      </w:pPr>
      <w:r>
        <w:rPr>
          <w:rStyle w:val="StyleStyleBold12pt"/>
        </w:rPr>
        <w:t>Boccia 13</w:t>
      </w:r>
    </w:p>
    <w:p w:rsidR="00B9555A" w:rsidRDefault="00B9555A" w:rsidP="00B9555A">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78" w:history="1">
        <w:r w:rsidRPr="00E32A33">
          <w:rPr>
            <w:rStyle w:val="Hyperlink"/>
          </w:rPr>
          <w:t>http://www.heritage.org/research/reports/2013/02/how-the-united-states-high-debt-will-weaken-the-economy-and-hurt-americans</w:t>
        </w:r>
      </w:hyperlink>
      <w:r w:rsidRPr="00E32A33">
        <w:t>]</w:t>
      </w:r>
    </w:p>
    <w:p w:rsidR="00B9555A" w:rsidRPr="004F2588" w:rsidRDefault="00B9555A" w:rsidP="00B9555A"/>
    <w:p w:rsidR="00B9555A" w:rsidRDefault="00B9555A" w:rsidP="00B9555A">
      <w:pPr>
        <w:rPr>
          <w:sz w:val="14"/>
        </w:rPr>
      </w:pPr>
      <w:r w:rsidRPr="008A369F">
        <w:rPr>
          <w:sz w:val="14"/>
        </w:rPr>
        <w:t xml:space="preserve">The </w:t>
      </w:r>
      <w:r w:rsidRPr="008A369F">
        <w:rPr>
          <w:rStyle w:val="StyleBoldUnderline"/>
        </w:rPr>
        <w:t xml:space="preserve">authors’ results should serve as </w:t>
      </w:r>
      <w:r w:rsidRPr="008A369F">
        <w:rPr>
          <w:rStyle w:val="Emphasis"/>
        </w:rPr>
        <w:t>a sobering wake-up call</w:t>
      </w:r>
      <w:r w:rsidRPr="008A369F">
        <w:rPr>
          <w:rStyle w:val="StyleBoldUnderline"/>
        </w:rPr>
        <w:t xml:space="preserve"> for policymakers</w:t>
      </w:r>
      <w:r w:rsidRPr="008A369F">
        <w:rPr>
          <w:sz w:val="14"/>
        </w:rPr>
        <w:t xml:space="preserve">. Reinhart, Reinhart, and Rogoff discovered that the </w:t>
      </w:r>
      <w:r w:rsidRPr="008A369F">
        <w:rPr>
          <w:rStyle w:val="StyleBoldUnderline"/>
        </w:rPr>
        <w:t>average growth rate in countries experiencing public debt overhang is 1.2 percentage points lower than in periods with debt below 90 percent of GDP</w:t>
      </w:r>
      <w:r w:rsidRPr="008A369F">
        <w:rPr>
          <w:sz w:val="14"/>
        </w:rPr>
        <w:t xml:space="preserve">.[13] These public debt </w:t>
      </w:r>
      <w:r w:rsidRPr="008A369F">
        <w:rPr>
          <w:rStyle w:val="StyleBoldUnderline"/>
        </w:rPr>
        <w:t>overhang episodes last an average of about 23 years</w:t>
      </w:r>
      <w:r w:rsidRPr="008A369F">
        <w:rPr>
          <w:sz w:val="14"/>
        </w:rPr>
        <w:t xml:space="preserve">. Thus, </w:t>
      </w:r>
      <w:r w:rsidRPr="008A369F">
        <w:rPr>
          <w:rStyle w:val="StyleBoldUnderline"/>
        </w:rPr>
        <w:t xml:space="preserve">the cumulative effect </w:t>
      </w:r>
      <w:r w:rsidRPr="008A369F">
        <w:rPr>
          <w:sz w:val="14"/>
        </w:rPr>
        <w:t xml:space="preserve">of lower growth by one percentage point or more </w:t>
      </w:r>
      <w:r w:rsidRPr="008A369F">
        <w:rPr>
          <w:rStyle w:val="StyleBoldUnderline"/>
        </w:rPr>
        <w:t xml:space="preserve">means that national income at the end of the period would be lower by </w:t>
      </w:r>
      <w:r w:rsidRPr="008A369F">
        <w:rPr>
          <w:sz w:val="14"/>
        </w:rPr>
        <w:t>roughly</w:t>
      </w:r>
      <w:r w:rsidRPr="008A369F">
        <w:rPr>
          <w:rStyle w:val="StyleBoldUnderline"/>
        </w:rPr>
        <w:t xml:space="preserve"> </w:t>
      </w:r>
      <w:r w:rsidRPr="008A369F">
        <w:rPr>
          <w:rStyle w:val="Emphasis"/>
        </w:rPr>
        <w:t>one-fourth</w:t>
      </w:r>
      <w:r w:rsidRPr="008A369F">
        <w:rPr>
          <w:sz w:val="14"/>
        </w:rPr>
        <w:t xml:space="preserve">. </w:t>
      </w:r>
      <w:r w:rsidRPr="008A369F">
        <w:rPr>
          <w:rStyle w:val="StyleBoldUnderline"/>
        </w:rPr>
        <w:t>The growth rate of countries with</w:t>
      </w:r>
      <w:r w:rsidRPr="008A369F">
        <w:rPr>
          <w:sz w:val="14"/>
        </w:rPr>
        <w:t xml:space="preserve"> exceptionally high </w:t>
      </w:r>
      <w:r w:rsidRPr="008A369F">
        <w:rPr>
          <w:rStyle w:val="StyleBoldUnderline"/>
        </w:rPr>
        <w:t>levels</w:t>
      </w:r>
      <w:r w:rsidRPr="008A369F">
        <w:rPr>
          <w:sz w:val="14"/>
        </w:rPr>
        <w:t xml:space="preserve"> of debt—</w:t>
      </w:r>
      <w:r w:rsidRPr="008A369F">
        <w:rPr>
          <w:rStyle w:val="StyleBoldUnderline"/>
        </w:rPr>
        <w:t xml:space="preserve">more than 120 percent </w:t>
      </w:r>
      <w:r w:rsidRPr="008A369F">
        <w:rPr>
          <w:sz w:val="14"/>
        </w:rPr>
        <w:t>of the economy—</w:t>
      </w:r>
      <w:r w:rsidRPr="008A369F">
        <w:rPr>
          <w:rStyle w:val="StyleBoldUnderline"/>
        </w:rPr>
        <w:t xml:space="preserve">drops </w:t>
      </w:r>
      <w:r w:rsidRPr="008A369F">
        <w:rPr>
          <w:rStyle w:val="Emphasis"/>
        </w:rPr>
        <w:t>even lower</w:t>
      </w:r>
      <w:r w:rsidRPr="008A369F">
        <w:rPr>
          <w:rStyle w:val="StyleBoldUnderline"/>
        </w:rPr>
        <w:t>, by</w:t>
      </w:r>
      <w:r w:rsidRPr="008A369F">
        <w:rPr>
          <w:sz w:val="14"/>
        </w:rPr>
        <w:t xml:space="preserve"> an average </w:t>
      </w:r>
      <w:r w:rsidRPr="008A369F">
        <w:rPr>
          <w:rStyle w:val="StyleBoldUnderline"/>
        </w:rPr>
        <w:t xml:space="preserve">of 2.3 percentage points, which is </w:t>
      </w:r>
      <w:r w:rsidRPr="008A369F">
        <w:rPr>
          <w:sz w:val="14"/>
        </w:rPr>
        <w:t>roughly</w:t>
      </w:r>
      <w:r w:rsidRPr="008A369F">
        <w:rPr>
          <w:rStyle w:val="StyleBoldUnderline"/>
        </w:rPr>
        <w:t xml:space="preserve"> </w:t>
      </w:r>
      <w:r w:rsidRPr="008A369F">
        <w:rPr>
          <w:rStyle w:val="Emphasis"/>
        </w:rPr>
        <w:t>two-thirds</w:t>
      </w:r>
      <w:r w:rsidRPr="008A369F">
        <w:rPr>
          <w:sz w:val="14"/>
        </w:rPr>
        <w:t xml:space="preserve">. These </w:t>
      </w:r>
      <w:r w:rsidRPr="008A369F">
        <w:rPr>
          <w:rStyle w:val="StyleBoldUnderline"/>
        </w:rPr>
        <w:t xml:space="preserve">figures indicate </w:t>
      </w:r>
      <w:r w:rsidRPr="008A369F">
        <w:rPr>
          <w:rStyle w:val="Emphasis"/>
        </w:rPr>
        <w:t>just how dire the U.S. situation could become</w:t>
      </w:r>
      <w:r w:rsidRPr="008A369F">
        <w:rPr>
          <w:sz w:val="14"/>
        </w:rPr>
        <w:t xml:space="preserve">: According to the Congressional Budget Office baseline economic forecast, U.S. GDP is projected to be $25.9 trillion </w:t>
      </w:r>
      <w:r w:rsidRPr="008A369F">
        <w:rPr>
          <w:rStyle w:val="StyleBoldUnderline"/>
        </w:rPr>
        <w:t>in</w:t>
      </w:r>
      <w:r w:rsidRPr="008A369F">
        <w:rPr>
          <w:sz w:val="14"/>
        </w:rPr>
        <w:t xml:space="preserve"> fiscal year </w:t>
      </w:r>
      <w:r w:rsidRPr="008A369F">
        <w:rPr>
          <w:rStyle w:val="StyleBoldUnderline"/>
        </w:rPr>
        <w:t>2023</w:t>
      </w:r>
      <w:r w:rsidRPr="008A369F">
        <w:rPr>
          <w:sz w:val="14"/>
        </w:rPr>
        <w:t xml:space="preserve">. U.S. publicly held </w:t>
      </w:r>
      <w:r w:rsidRPr="008A369F">
        <w:rPr>
          <w:rStyle w:val="StyleBoldUnderline"/>
        </w:rPr>
        <w:t>debt is projected to reach</w:t>
      </w:r>
      <w:r w:rsidRPr="008A369F">
        <w:rPr>
          <w:sz w:val="14"/>
        </w:rPr>
        <w:t xml:space="preserve"> nearly </w:t>
      </w:r>
      <w:r w:rsidRPr="008A369F">
        <w:rPr>
          <w:rStyle w:val="StyleBoldUnderline"/>
        </w:rPr>
        <w:t>90 percent</w:t>
      </w:r>
      <w:r w:rsidRPr="008A369F">
        <w:rPr>
          <w:sz w:val="14"/>
        </w:rPr>
        <w:t xml:space="preserve"> of GDP that year. Assuming a 2.2 percent growth rate over 23 years, U.S. GDP would reach $42.7 trillion in 2046 if there was no impact from the debt overhang. </w:t>
      </w:r>
      <w:r w:rsidRPr="008A369F">
        <w:rPr>
          <w:rStyle w:val="StyleBoldUnderline"/>
        </w:rPr>
        <w:t>Applying</w:t>
      </w:r>
      <w:r w:rsidRPr="008A369F">
        <w:rPr>
          <w:sz w:val="14"/>
        </w:rPr>
        <w:t xml:space="preserve"> the crude assumption that </w:t>
      </w:r>
      <w:r w:rsidRPr="008A369F">
        <w:rPr>
          <w:rStyle w:val="StyleBoldUnderline"/>
        </w:rPr>
        <w:t>GDP</w:t>
      </w:r>
      <w:r w:rsidRPr="008A369F">
        <w:rPr>
          <w:sz w:val="14"/>
        </w:rPr>
        <w:t xml:space="preserve"> would be </w:t>
      </w:r>
      <w:r w:rsidRPr="008A369F">
        <w:rPr>
          <w:rStyle w:val="StyleBoldUnderline"/>
        </w:rPr>
        <w:t>reduced</w:t>
      </w:r>
      <w:r w:rsidRPr="008A369F">
        <w:rPr>
          <w:sz w:val="14"/>
        </w:rPr>
        <w:t xml:space="preserve"> by 1.2 percentage points, in each year of the assumed 23-year debt overhang period, </w:t>
      </w:r>
      <w:r w:rsidRPr="008A369F">
        <w:rPr>
          <w:rStyle w:val="StyleBoldUnderline"/>
        </w:rPr>
        <w:t>U.S. GDP growth would be slashed by more than half to a mere 1 percent</w:t>
      </w:r>
      <w:r w:rsidRPr="008A369F">
        <w:rPr>
          <w:sz w:val="14"/>
        </w:rPr>
        <w:t xml:space="preserve">. </w:t>
      </w:r>
      <w:r w:rsidRPr="008A369F">
        <w:rPr>
          <w:rStyle w:val="StyleBoldUnderline"/>
        </w:rPr>
        <w:t xml:space="preserve">This would reduce U.S. GDP by </w:t>
      </w:r>
      <w:r w:rsidRPr="008A369F">
        <w:rPr>
          <w:rStyle w:val="Emphasis"/>
        </w:rPr>
        <w:t>more than $10 trillion</w:t>
      </w:r>
      <w:r w:rsidRPr="008A369F">
        <w:rPr>
          <w:sz w:val="14"/>
        </w:rPr>
        <w:t xml:space="preserve">, to only $32.6 trillion in 2046. </w:t>
      </w:r>
      <w:r w:rsidRPr="008A369F">
        <w:rPr>
          <w:rStyle w:val="StyleBoldUnderline"/>
        </w:rPr>
        <w:t>The cumulative effect</w:t>
      </w:r>
      <w:r w:rsidRPr="008A369F">
        <w:rPr>
          <w:sz w:val="14"/>
        </w:rPr>
        <w:t xml:space="preserve"> from the debt overhang </w:t>
      </w:r>
      <w:r w:rsidRPr="008A369F">
        <w:rPr>
          <w:rStyle w:val="StyleBoldUnderline"/>
        </w:rPr>
        <w:t>would result in</w:t>
      </w:r>
      <w:r w:rsidRPr="008A369F">
        <w:rPr>
          <w:sz w:val="14"/>
        </w:rPr>
        <w:t xml:space="preserve"> a level of </w:t>
      </w:r>
      <w:r w:rsidRPr="008A369F">
        <w:rPr>
          <w:rStyle w:val="StyleBoldUnderline"/>
        </w:rPr>
        <w:t xml:space="preserve">GDP lower by </w:t>
      </w:r>
      <w:r w:rsidRPr="008A369F">
        <w:rPr>
          <w:rStyle w:val="Emphasis"/>
        </w:rPr>
        <w:t>nearly one-quarter</w:t>
      </w:r>
      <w:r w:rsidRPr="008A369F">
        <w:rPr>
          <w:rStyle w:val="StyleBoldUnderline"/>
        </w:rPr>
        <w:t xml:space="preserve"> </w:t>
      </w:r>
      <w:r w:rsidRPr="008A369F">
        <w:rPr>
          <w:sz w:val="14"/>
        </w:rPr>
        <w:t xml:space="preserve">at the end of the period. </w:t>
      </w:r>
    </w:p>
    <w:p w:rsidR="00CA748A" w:rsidRDefault="00CA748A" w:rsidP="00CA748A">
      <w:pPr>
        <w:pStyle w:val="Heading4"/>
        <w:jc w:val="center"/>
      </w:pPr>
      <w:r>
        <w:t>[Insert Econ Impact]</w:t>
      </w:r>
    </w:p>
    <w:p w:rsidR="00CA748A" w:rsidRDefault="00CA748A" w:rsidP="00CA748A">
      <w:pPr>
        <w:pStyle w:val="Heading3"/>
      </w:pPr>
      <w:r>
        <w:lastRenderedPageBreak/>
        <w:t>Extension</w:t>
      </w:r>
    </w:p>
    <w:p w:rsidR="00CA748A" w:rsidRPr="00D64FE9" w:rsidRDefault="00CA748A" w:rsidP="00CA748A">
      <w:pPr>
        <w:pStyle w:val="Heading4"/>
      </w:pPr>
      <w:r>
        <w:t>Federal debt spurs sudden fiscal crisis – empirics and most recent academic research</w:t>
      </w:r>
    </w:p>
    <w:p w:rsidR="00CA748A" w:rsidRDefault="00CA748A" w:rsidP="00CA748A">
      <w:pPr>
        <w:rPr>
          <w:rStyle w:val="StyleStyleBold12pt"/>
        </w:rPr>
      </w:pPr>
      <w:r>
        <w:rPr>
          <w:rStyle w:val="StyleStyleBold12pt"/>
        </w:rPr>
        <w:t>Boccia 13</w:t>
      </w:r>
    </w:p>
    <w:p w:rsidR="00CA748A" w:rsidRDefault="00CA748A" w:rsidP="00CA748A">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79" w:history="1">
        <w:r w:rsidRPr="00E32A33">
          <w:rPr>
            <w:rStyle w:val="Hyperlink"/>
          </w:rPr>
          <w:t>http://www.heritage.org/research/reports/2013/02/how-the-united-states-high-debt-will-weaken-the-economy-and-hurt-americans</w:t>
        </w:r>
      </w:hyperlink>
      <w:r w:rsidRPr="00E32A33">
        <w:t>]</w:t>
      </w:r>
    </w:p>
    <w:p w:rsidR="00CA748A" w:rsidRDefault="00CA748A" w:rsidP="00CA748A"/>
    <w:p w:rsidR="00CA748A" w:rsidRDefault="00CA748A" w:rsidP="00CA748A">
      <w:pPr>
        <w:rPr>
          <w:sz w:val="16"/>
        </w:rPr>
      </w:pPr>
      <w:r w:rsidRPr="00D64FE9">
        <w:rPr>
          <w:rStyle w:val="StyleBoldUnderline"/>
        </w:rPr>
        <w:t xml:space="preserve">America is on </w:t>
      </w:r>
      <w:r w:rsidRPr="00D64FE9">
        <w:rPr>
          <w:rStyle w:val="Emphasis"/>
        </w:rPr>
        <w:t>a dangerous budget path</w:t>
      </w:r>
      <w:r w:rsidRPr="00D64FE9">
        <w:rPr>
          <w:sz w:val="16"/>
        </w:rPr>
        <w:t xml:space="preserve">. Current </w:t>
      </w:r>
      <w:r w:rsidRPr="00D64FE9">
        <w:rPr>
          <w:rStyle w:val="StyleBoldUnderline"/>
        </w:rPr>
        <w:t>spending and debt are dangerously high, and future spending and debt are on track to rise even higher</w:t>
      </w:r>
      <w:r w:rsidRPr="00D64FE9">
        <w:rPr>
          <w:sz w:val="16"/>
        </w:rPr>
        <w:t xml:space="preserve"> in large part due to increasing entitlement spending. </w:t>
      </w:r>
      <w:r w:rsidRPr="00D64FE9">
        <w:rPr>
          <w:rStyle w:val="StyleBoldUnderline"/>
        </w:rPr>
        <w:t>Academic research shows that advanced economies</w:t>
      </w:r>
      <w:r w:rsidRPr="00D64FE9">
        <w:rPr>
          <w:sz w:val="16"/>
        </w:rPr>
        <w:t xml:space="preserve"> like the United States </w:t>
      </w:r>
      <w:r w:rsidRPr="00D64FE9">
        <w:rPr>
          <w:rStyle w:val="StyleBoldUnderline"/>
        </w:rPr>
        <w:t xml:space="preserve">are at risk of </w:t>
      </w:r>
      <w:r w:rsidRPr="00D64FE9">
        <w:rPr>
          <w:rStyle w:val="Emphasis"/>
        </w:rPr>
        <w:t xml:space="preserve">significant and prolonged reductions </w:t>
      </w:r>
      <w:r w:rsidRPr="00D64FE9">
        <w:rPr>
          <w:rStyle w:val="StyleBoldUnderline"/>
        </w:rPr>
        <w:t>in economic growth when public debt reaches</w:t>
      </w:r>
      <w:r w:rsidRPr="00D64FE9">
        <w:rPr>
          <w:sz w:val="16"/>
        </w:rPr>
        <w:t xml:space="preserve"> levels of </w:t>
      </w:r>
      <w:r w:rsidRPr="00D64FE9">
        <w:rPr>
          <w:rStyle w:val="StyleBoldUnderline"/>
        </w:rPr>
        <w:t>90 percent of GDP. High public debt threatens to drive interest rates up, to crowd out private investment, and to raise price inflation.</w:t>
      </w:r>
      <w:r w:rsidRPr="00D64FE9">
        <w:rPr>
          <w:sz w:val="16"/>
        </w:rPr>
        <w:t xml:space="preserve"> The </w:t>
      </w:r>
      <w:r w:rsidRPr="00D64FE9">
        <w:rPr>
          <w:rStyle w:val="StyleBoldUnderline"/>
        </w:rPr>
        <w:t xml:space="preserve">implications would be </w:t>
      </w:r>
      <w:r w:rsidRPr="00D64FE9">
        <w:rPr>
          <w:rStyle w:val="Emphasis"/>
        </w:rPr>
        <w:t>severe and pronounced</w:t>
      </w:r>
      <w:r w:rsidRPr="00D64FE9">
        <w:rPr>
          <w:rStyle w:val="StyleBoldUnderline"/>
        </w:rPr>
        <w:t xml:space="preserve"> for all Americans,</w:t>
      </w:r>
      <w:r w:rsidRPr="00D64FE9">
        <w:rPr>
          <w:sz w:val="16"/>
        </w:rPr>
        <w:t xml:space="preserve"> but most especially for the poor, the elderly, and the middle class. U.S. </w:t>
      </w:r>
      <w:r w:rsidRPr="00D64FE9">
        <w:rPr>
          <w:rStyle w:val="StyleBoldUnderline"/>
        </w:rPr>
        <w:t xml:space="preserve">policymakers should learn from Greece and Japan and avoid a fiscal crisis and economic stagnation brought about by public debt overhang. Growing federal debt also would increase the probability of </w:t>
      </w:r>
      <w:r w:rsidRPr="00D64FE9">
        <w:rPr>
          <w:rStyle w:val="Emphasis"/>
        </w:rPr>
        <w:t>a sudden fiscal crisis</w:t>
      </w:r>
      <w:r w:rsidRPr="00D64FE9">
        <w:rPr>
          <w:rStyle w:val="StyleBoldUnderline"/>
        </w:rPr>
        <w:t>, during which investors would lose confidence in the government</w:t>
      </w:r>
      <w:r w:rsidRPr="00D64FE9">
        <w:rPr>
          <w:sz w:val="16"/>
        </w:rPr>
        <w:t xml:space="preserve">’s ability to manage the budget </w:t>
      </w:r>
      <w:r w:rsidRPr="00D64FE9">
        <w:rPr>
          <w:rStyle w:val="StyleBoldUnderline"/>
        </w:rPr>
        <w:t>and the government would thereby lose its ability to borrow</w:t>
      </w:r>
      <w:r w:rsidRPr="00D64FE9">
        <w:rPr>
          <w:sz w:val="16"/>
        </w:rPr>
        <w:t xml:space="preserve"> at affordable rates. </w:t>
      </w:r>
      <w:r w:rsidRPr="00D64FE9">
        <w:rPr>
          <w:rStyle w:val="StyleBoldUnderline"/>
        </w:rPr>
        <w:t>Such a crisis would</w:t>
      </w:r>
      <w:r w:rsidRPr="00D64FE9">
        <w:rPr>
          <w:sz w:val="16"/>
        </w:rPr>
        <w:t xml:space="preserve">…probably </w:t>
      </w:r>
      <w:r w:rsidRPr="00D64FE9">
        <w:rPr>
          <w:rStyle w:val="StyleBoldUnderline"/>
        </w:rPr>
        <w:t xml:space="preserve">have </w:t>
      </w:r>
      <w:r w:rsidRPr="00D64FE9">
        <w:rPr>
          <w:rStyle w:val="Emphasis"/>
        </w:rPr>
        <w:t>a very significant negative impact</w:t>
      </w:r>
      <w:r w:rsidRPr="00D64FE9">
        <w:rPr>
          <w:sz w:val="16"/>
        </w:rPr>
        <w:t xml:space="preserve"> on the country.</w:t>
      </w:r>
    </w:p>
    <w:p w:rsidR="00CA748A" w:rsidRDefault="00CA748A" w:rsidP="00CA748A">
      <w:pPr>
        <w:pStyle w:val="Heading4"/>
      </w:pPr>
      <w:r>
        <w:t>Debt rise decrease growth, hiders responses and spurs collapse</w:t>
      </w:r>
    </w:p>
    <w:p w:rsidR="00CA748A" w:rsidRDefault="00CA748A" w:rsidP="00CA748A">
      <w:pPr>
        <w:rPr>
          <w:rStyle w:val="StyleStyleBold12pt"/>
        </w:rPr>
      </w:pPr>
      <w:r>
        <w:rPr>
          <w:rStyle w:val="StyleStyleBold12pt"/>
        </w:rPr>
        <w:t>Boccia 13</w:t>
      </w:r>
    </w:p>
    <w:p w:rsidR="00CA748A" w:rsidRDefault="00CA748A" w:rsidP="00CA748A">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0" w:history="1">
        <w:r w:rsidRPr="00E32A33">
          <w:rPr>
            <w:rStyle w:val="Hyperlink"/>
          </w:rPr>
          <w:t>http://www.heritage.org/research/reports/2013/02/how-the-united-states-high-debt-will-weaken-the-economy-and-hurt-americans</w:t>
        </w:r>
      </w:hyperlink>
      <w:r w:rsidRPr="00E32A33">
        <w:t>]</w:t>
      </w:r>
    </w:p>
    <w:p w:rsidR="00CA748A" w:rsidRDefault="00CA748A" w:rsidP="00CA748A"/>
    <w:p w:rsidR="00CA748A" w:rsidRDefault="00CA748A" w:rsidP="00CA748A">
      <w:pPr>
        <w:rPr>
          <w:sz w:val="16"/>
        </w:rPr>
      </w:pPr>
      <w:r w:rsidRPr="009A1F59">
        <w:rPr>
          <w:sz w:val="16"/>
        </w:rPr>
        <w:t xml:space="preserve">U.S. federal spending in 2013, combined with depressed receipts from a weak economy, is on track to result in a deficit of $850 billion. Publicly held debt in the United States will exceed 76 percent of gross domestic product (GDP) in 2013, and chronic </w:t>
      </w:r>
      <w:r w:rsidRPr="009A1F59">
        <w:rPr>
          <w:rStyle w:val="StyleBoldUnderline"/>
        </w:rPr>
        <w:t>deficits are projected to push U.S. debt to 87 percent of the economy in 10 years</w:t>
      </w:r>
      <w:r w:rsidRPr="009A1F59">
        <w:rPr>
          <w:sz w:val="16"/>
        </w:rPr>
        <w:t xml:space="preserve">.[1] </w:t>
      </w:r>
      <w:r w:rsidRPr="009A1F59">
        <w:rPr>
          <w:rStyle w:val="StyleBoldUnderline"/>
        </w:rPr>
        <w:t>Debt is projected to grow even more rapidly</w:t>
      </w:r>
      <w:r w:rsidRPr="009A1F59">
        <w:rPr>
          <w:sz w:val="16"/>
        </w:rPr>
        <w:t xml:space="preserve"> after 2023. </w:t>
      </w:r>
      <w:r w:rsidRPr="009A1F59">
        <w:rPr>
          <w:rStyle w:val="StyleBoldUnderline"/>
        </w:rPr>
        <w:t>Recent economic research</w:t>
      </w:r>
      <w:r w:rsidRPr="009A1F59">
        <w:rPr>
          <w:sz w:val="16"/>
        </w:rPr>
        <w:t xml:space="preserve">, especially the work of Carmen Reinhart, Vincent Reinhart, and Kenneth Rogoff, </w:t>
      </w:r>
      <w:r w:rsidRPr="009A1F59">
        <w:rPr>
          <w:rStyle w:val="StyleBoldUnderline"/>
        </w:rPr>
        <w:t xml:space="preserve">confirms that federal debt at such high levels puts the United States at risk for a </w:t>
      </w:r>
      <w:r w:rsidRPr="009A1F59">
        <w:rPr>
          <w:rStyle w:val="Emphasis"/>
        </w:rPr>
        <w:t>number of harmful economic consequences</w:t>
      </w:r>
      <w:r w:rsidRPr="009A1F59">
        <w:rPr>
          <w:rStyle w:val="StyleBoldUnderline"/>
        </w:rPr>
        <w:t xml:space="preserve">, including slower economic growth, a weakened ability to respond to unexpected challenges, and </w:t>
      </w:r>
      <w:r w:rsidRPr="009A1F59">
        <w:rPr>
          <w:rStyle w:val="Emphasis"/>
        </w:rPr>
        <w:t>quite possibly</w:t>
      </w:r>
      <w:r w:rsidRPr="009A1F59">
        <w:rPr>
          <w:rStyle w:val="StyleBoldUnderline"/>
        </w:rPr>
        <w:t xml:space="preserve"> a debt-driven financial crisis</w:t>
      </w:r>
      <w:r w:rsidRPr="009A1F59">
        <w:rPr>
          <w:sz w:val="16"/>
        </w:rPr>
        <w:t>.[2]</w:t>
      </w:r>
    </w:p>
    <w:p w:rsidR="00CA748A" w:rsidRPr="00CA748A" w:rsidRDefault="00CA748A" w:rsidP="00CA748A"/>
    <w:p w:rsidR="00A65687" w:rsidRDefault="00A65687" w:rsidP="00A65687">
      <w:pPr>
        <w:pStyle w:val="Heading3"/>
      </w:pPr>
      <w:r w:rsidRPr="00B9555A">
        <w:lastRenderedPageBreak/>
        <w:t>Debt Kills Econ – Inflation</w:t>
      </w:r>
    </w:p>
    <w:p w:rsidR="00A65687" w:rsidRPr="002C7896" w:rsidRDefault="00A65687" w:rsidP="00A65687">
      <w:pPr>
        <w:pStyle w:val="Heading4"/>
      </w:pPr>
      <w:r>
        <w:t xml:space="preserve">Raising the ceiling spurs inflation – tanks economy, collapses dollar, trashes biz con and spikes poverty </w:t>
      </w:r>
    </w:p>
    <w:p w:rsidR="00A65687" w:rsidRDefault="00A65687" w:rsidP="00A65687">
      <w:pPr>
        <w:rPr>
          <w:rStyle w:val="StyleStyleBold12pt"/>
        </w:rPr>
      </w:pPr>
      <w:r>
        <w:rPr>
          <w:rStyle w:val="StyleStyleBold12pt"/>
        </w:rPr>
        <w:t>Boccia 13</w:t>
      </w:r>
    </w:p>
    <w:p w:rsidR="00A65687" w:rsidRDefault="00A65687" w:rsidP="00A65687">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1" w:history="1">
        <w:r w:rsidRPr="00E32A33">
          <w:rPr>
            <w:rStyle w:val="Hyperlink"/>
          </w:rPr>
          <w:t>http://www.heritage.org/research/reports/2013/02/how-the-united-states-high-debt-will-weaken-the-economy-and-hurt-americans</w:t>
        </w:r>
      </w:hyperlink>
      <w:r w:rsidRPr="00E32A33">
        <w:t>]</w:t>
      </w:r>
    </w:p>
    <w:p w:rsidR="00A65687" w:rsidRPr="00B9555A" w:rsidRDefault="00A65687" w:rsidP="00A65687"/>
    <w:p w:rsidR="00A65687" w:rsidRDefault="00A65687" w:rsidP="00A65687">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BoldUnderline"/>
        </w:rPr>
        <w:t>has</w:t>
      </w:r>
      <w:r w:rsidRPr="00404082">
        <w:rPr>
          <w:sz w:val="14"/>
        </w:rPr>
        <w:t xml:space="preserve">, as do other countries with independent currencies, </w:t>
      </w:r>
      <w:r w:rsidRPr="00404082">
        <w:rPr>
          <w:rStyle w:val="StyleBoldUnderline"/>
        </w:rPr>
        <w:t>an</w:t>
      </w:r>
      <w:r w:rsidRPr="00404082">
        <w:rPr>
          <w:sz w:val="14"/>
        </w:rPr>
        <w:t xml:space="preserve"> additional </w:t>
      </w:r>
      <w:r w:rsidRPr="00404082">
        <w:rPr>
          <w:rStyle w:val="StyleBoldUnderline"/>
        </w:rPr>
        <w:t>option to monetize its debts</w:t>
      </w:r>
      <w:r w:rsidRPr="00404082">
        <w:rPr>
          <w:sz w:val="14"/>
        </w:rPr>
        <w:t xml:space="preserve">: replacing a substantial portion of outstanding debt with another form of federal liability—currency. </w:t>
      </w:r>
      <w:r w:rsidRPr="00404082">
        <w:rPr>
          <w:rStyle w:val="StyleBoldUnderline"/>
        </w:rPr>
        <w:t>The government could</w:t>
      </w:r>
      <w:r w:rsidRPr="00404082">
        <w:rPr>
          <w:sz w:val="14"/>
        </w:rPr>
        <w:t xml:space="preserve">, through the Federal Reserve, </w:t>
      </w:r>
      <w:r w:rsidRPr="00404082">
        <w:rPr>
          <w:rStyle w:val="StyleBoldUnderline"/>
        </w:rPr>
        <w:t xml:space="preserve">inflate </w:t>
      </w:r>
      <w:r w:rsidRPr="00404082">
        <w:rPr>
          <w:sz w:val="14"/>
        </w:rPr>
        <w:t xml:space="preserve">the money supply. </w:t>
      </w:r>
      <w:r w:rsidRPr="00404082">
        <w:rPr>
          <w:rStyle w:val="StyleBold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Bold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BoldUnderline"/>
        </w:rPr>
        <w:t>Inflation is particularly harmful for those</w:t>
      </w:r>
      <w:r w:rsidRPr="00404082">
        <w:rPr>
          <w:sz w:val="14"/>
        </w:rPr>
        <w:t xml:space="preserve"> Americans </w:t>
      </w:r>
      <w:r w:rsidRPr="00404082">
        <w:rPr>
          <w:rStyle w:val="StyleBoldUnderline"/>
        </w:rPr>
        <w:t>on fixed incomes</w:t>
      </w:r>
      <w:r w:rsidRPr="00404082">
        <w:rPr>
          <w:sz w:val="14"/>
        </w:rPr>
        <w:t xml:space="preserve">, such as the elderly who rely on Social Security checks, pensions, and their own savings in retirement. </w:t>
      </w:r>
      <w:r w:rsidRPr="00404082">
        <w:rPr>
          <w:rStyle w:val="StyleBoldUnderline"/>
        </w:rPr>
        <w:t xml:space="preserve">By raising </w:t>
      </w:r>
      <w:r w:rsidRPr="00404082">
        <w:rPr>
          <w:sz w:val="14"/>
        </w:rPr>
        <w:t>the</w:t>
      </w:r>
      <w:r w:rsidRPr="00404082">
        <w:rPr>
          <w:rStyle w:val="StyleBoldUnderline"/>
        </w:rPr>
        <w:t xml:space="preserve"> cost</w:t>
      </w:r>
      <w:r w:rsidRPr="00404082">
        <w:rPr>
          <w:sz w:val="14"/>
        </w:rPr>
        <w:t xml:space="preserve"> of essential goods and services, like food and medical care, </w:t>
      </w:r>
      <w:r w:rsidRPr="00404082">
        <w:rPr>
          <w:rStyle w:val="StyleBold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BoldUnderline"/>
        </w:rPr>
        <w:t xml:space="preserve">Inflation inflicts the </w:t>
      </w:r>
      <w:r w:rsidRPr="00404082">
        <w:rPr>
          <w:rStyle w:val="Emphasis"/>
        </w:rPr>
        <w:t>most pain on the poor</w:t>
      </w:r>
      <w:r w:rsidRPr="00404082">
        <w:rPr>
          <w:sz w:val="14"/>
        </w:rPr>
        <w:t xml:space="preserve"> and middle class </w:t>
      </w:r>
      <w:r w:rsidRPr="00404082">
        <w:rPr>
          <w:rStyle w:val="StyleBoldUnderline"/>
        </w:rPr>
        <w:t>by reducing</w:t>
      </w:r>
      <w:r w:rsidRPr="00404082">
        <w:rPr>
          <w:sz w:val="14"/>
        </w:rPr>
        <w:t xml:space="preserve"> the </w:t>
      </w:r>
      <w:r w:rsidRPr="00404082">
        <w:rPr>
          <w:rStyle w:val="StyleBoldUnderline"/>
        </w:rPr>
        <w:t>purchasing power</w:t>
      </w:r>
      <w:r w:rsidRPr="00404082">
        <w:rPr>
          <w:sz w:val="14"/>
        </w:rPr>
        <w:t xml:space="preserve"> of the cash savings of American families. </w:t>
      </w:r>
      <w:r w:rsidRPr="00404082">
        <w:rPr>
          <w:rStyle w:val="StyleBoldUnderline"/>
        </w:rPr>
        <w:t>Inflation also means that everyone has to pay more</w:t>
      </w:r>
      <w:r w:rsidRPr="00404082">
        <w:rPr>
          <w:sz w:val="14"/>
        </w:rPr>
        <w:t xml:space="preserve"> for goods and services, including essentials like food and clothing. </w:t>
      </w:r>
      <w:r w:rsidRPr="00404082">
        <w:rPr>
          <w:rStyle w:val="StyleBoldUnderline"/>
        </w:rPr>
        <w:t xml:space="preserve">Moreover, severe inflation could </w:t>
      </w:r>
      <w:r w:rsidRPr="00404082">
        <w:rPr>
          <w:rStyle w:val="Emphasis"/>
        </w:rPr>
        <w:t>dethrone the U.S. dollar</w:t>
      </w:r>
      <w:r w:rsidRPr="00404082">
        <w:rPr>
          <w:rStyle w:val="StyleBoldUnderline"/>
        </w:rPr>
        <w:t xml:space="preserve"> as the world’s primary reserve currency</w:t>
      </w:r>
      <w:r w:rsidRPr="00404082">
        <w:rPr>
          <w:sz w:val="14"/>
        </w:rPr>
        <w:t xml:space="preserve">. Thus far, </w:t>
      </w:r>
      <w:r w:rsidRPr="00404082">
        <w:rPr>
          <w:rStyle w:val="StyleBoldUnderline"/>
        </w:rPr>
        <w:t>a major saving grace</w:t>
      </w:r>
      <w:r w:rsidRPr="00404082">
        <w:rPr>
          <w:sz w:val="14"/>
        </w:rPr>
        <w:t xml:space="preserve"> for the U.S. government </w:t>
      </w:r>
      <w:r w:rsidRPr="00404082">
        <w:rPr>
          <w:rStyle w:val="StyleBoldUnderline"/>
        </w:rPr>
        <w:t>has been</w:t>
      </w:r>
      <w:r w:rsidRPr="00404082">
        <w:rPr>
          <w:sz w:val="14"/>
        </w:rPr>
        <w:t xml:space="preserve"> that, in comparison with other advanced nations with major currencies, such as Europe and China, </w:t>
      </w:r>
      <w:r w:rsidRPr="00404082">
        <w:rPr>
          <w:rStyle w:val="StyleBold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BoldUnderline"/>
        </w:rPr>
        <w:t>on their current path</w:t>
      </w:r>
      <w:r w:rsidRPr="00404082">
        <w:rPr>
          <w:sz w:val="14"/>
        </w:rPr>
        <w:t xml:space="preserve"> of ever-higher sovereign debt and a risky Federal Reserve policy, both of which lack a credible crisis coping strategy, </w:t>
      </w:r>
      <w:r w:rsidRPr="00404082">
        <w:rPr>
          <w:rStyle w:val="StyleBoldUnderline"/>
        </w:rPr>
        <w:t>confidence in the U.S. economy and monetary policy regime could erode</w:t>
      </w:r>
      <w:r w:rsidRPr="00404082">
        <w:rPr>
          <w:sz w:val="14"/>
        </w:rPr>
        <w:t xml:space="preserve">. </w:t>
      </w:r>
      <w:r w:rsidRPr="00404082">
        <w:rPr>
          <w:rStyle w:val="StyleBoldUnderline"/>
        </w:rPr>
        <w:t xml:space="preserve">Such a development would be </w:t>
      </w:r>
      <w:r w:rsidRPr="00404082">
        <w:rPr>
          <w:rStyle w:val="Emphasis"/>
        </w:rPr>
        <w:t>unprecedented in size and magnitude</w:t>
      </w:r>
      <w:r w:rsidRPr="00404082">
        <w:rPr>
          <w:rStyle w:val="StyleBoldUnderline"/>
        </w:rPr>
        <w:t xml:space="preserve"> and the impact on</w:t>
      </w:r>
      <w:r w:rsidRPr="00404082">
        <w:rPr>
          <w:sz w:val="14"/>
        </w:rPr>
        <w:t xml:space="preserve"> Americans and </w:t>
      </w:r>
      <w:r w:rsidRPr="00404082">
        <w:rPr>
          <w:rStyle w:val="StyleBoldUnderline"/>
        </w:rPr>
        <w:t xml:space="preserve">the economy would be </w:t>
      </w:r>
      <w:r w:rsidRPr="00404082">
        <w:rPr>
          <w:rStyle w:val="Emphasis"/>
        </w:rPr>
        <w:t>massive and severe.</w:t>
      </w:r>
    </w:p>
    <w:p w:rsidR="004F2588" w:rsidRDefault="004F2588" w:rsidP="004F2588">
      <w:pPr>
        <w:pStyle w:val="Heading3"/>
      </w:pPr>
      <w:r>
        <w:lastRenderedPageBreak/>
        <w:t xml:space="preserve">Debt Kills Econ – </w:t>
      </w:r>
      <w:r w:rsidR="00B9555A">
        <w:t>Interest Rates</w:t>
      </w:r>
    </w:p>
    <w:p w:rsidR="008A369F" w:rsidRDefault="008A369F" w:rsidP="008A369F">
      <w:pPr>
        <w:pStyle w:val="Heading4"/>
      </w:pPr>
      <w:r>
        <w:t>Overhang causes higher interest rates – tanks growth</w:t>
      </w:r>
    </w:p>
    <w:p w:rsidR="008A369F" w:rsidRDefault="008A369F" w:rsidP="008A369F">
      <w:pPr>
        <w:rPr>
          <w:rStyle w:val="StyleStyleBold12pt"/>
        </w:rPr>
      </w:pPr>
      <w:r>
        <w:rPr>
          <w:rStyle w:val="StyleStyleBold12pt"/>
        </w:rPr>
        <w:t>Boccia 13</w:t>
      </w:r>
    </w:p>
    <w:p w:rsidR="008A369F" w:rsidRDefault="008A369F" w:rsidP="008A369F">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2" w:history="1">
        <w:r w:rsidRPr="00E32A33">
          <w:rPr>
            <w:rStyle w:val="Hyperlink"/>
          </w:rPr>
          <w:t>http://www.heritage.org/research/reports/2013/02/how-the-united-states-high-debt-will-weaken-the-economy-and-hurt-americans</w:t>
        </w:r>
      </w:hyperlink>
      <w:r w:rsidRPr="00E32A33">
        <w:t>]</w:t>
      </w:r>
    </w:p>
    <w:p w:rsidR="008A369F" w:rsidRPr="008A369F" w:rsidRDefault="008A369F" w:rsidP="008A369F"/>
    <w:p w:rsidR="008A369F" w:rsidRDefault="008A369F" w:rsidP="008A369F">
      <w:pPr>
        <w:rPr>
          <w:rStyle w:val="StyleBoldUnderline"/>
        </w:rPr>
      </w:pPr>
      <w:r w:rsidRPr="00B9555A">
        <w:rPr>
          <w:sz w:val="14"/>
        </w:rPr>
        <w:t xml:space="preserve">Debt </w:t>
      </w:r>
      <w:r w:rsidRPr="008A369F">
        <w:rPr>
          <w:rStyle w:val="StyleBoldUnderline"/>
        </w:rPr>
        <w:t xml:space="preserve">overhang reduces economic growth </w:t>
      </w:r>
      <w:r w:rsidRPr="00B9555A">
        <w:rPr>
          <w:rStyle w:val="Emphasis"/>
        </w:rPr>
        <w:t>significantly and for a prolonged period</w:t>
      </w:r>
      <w:r w:rsidRPr="008A369F">
        <w:rPr>
          <w:rStyle w:val="StyleBoldUnderline"/>
        </w:rPr>
        <w:t xml:space="preserve"> of time</w:t>
      </w:r>
      <w:r w:rsidRPr="00B9555A">
        <w:rPr>
          <w:sz w:val="14"/>
        </w:rPr>
        <w:t xml:space="preserve"> in three main ways. 1. Higher Interest Rates. </w:t>
      </w:r>
      <w:r w:rsidRPr="008A369F">
        <w:rPr>
          <w:rStyle w:val="StyleBoldUnderline"/>
        </w:rPr>
        <w:t>Creditors may lose confidence in the country</w:t>
      </w:r>
      <w:r w:rsidRPr="00B9555A">
        <w:rPr>
          <w:sz w:val="14"/>
        </w:rPr>
        <w:t xml:space="preserve">’s ability to service its debt </w:t>
      </w:r>
      <w:r w:rsidRPr="008A369F">
        <w:rPr>
          <w:rStyle w:val="StyleBoldUnderline"/>
        </w:rPr>
        <w:t>and demand higher interest rates to offset</w:t>
      </w:r>
      <w:r w:rsidRPr="00B9555A">
        <w:rPr>
          <w:sz w:val="14"/>
        </w:rPr>
        <w:t xml:space="preserve"> the additional </w:t>
      </w:r>
      <w:r w:rsidRPr="008A369F">
        <w:rPr>
          <w:rStyle w:val="StyleBoldUnderline"/>
        </w:rPr>
        <w:t>risk. Or, interest rates may rise</w:t>
      </w:r>
      <w:r w:rsidRPr="00B9555A">
        <w:rPr>
          <w:sz w:val="14"/>
        </w:rPr>
        <w:t xml:space="preserve"> simply </w:t>
      </w:r>
      <w:r w:rsidRPr="008A369F">
        <w:rPr>
          <w:rStyle w:val="StyleBoldUnderline"/>
        </w:rPr>
        <w:t xml:space="preserve">because the government is attempting to sell more debt than private bondholders are willing to buy </w:t>
      </w:r>
      <w:r w:rsidRPr="00B9555A">
        <w:rPr>
          <w:sz w:val="14"/>
        </w:rPr>
        <w:t xml:space="preserve">at current prices. Either way, higher interest rates raise the cost of the debt, and </w:t>
      </w:r>
      <w:r w:rsidRPr="008A369F">
        <w:rPr>
          <w:rStyle w:val="StyleBoldUnderline"/>
        </w:rPr>
        <w:t>the government must then</w:t>
      </w:r>
      <w:r w:rsidRPr="00B9555A">
        <w:rPr>
          <w:sz w:val="14"/>
        </w:rPr>
        <w:t xml:space="preserve"> either </w:t>
      </w:r>
      <w:r w:rsidRPr="008A369F">
        <w:rPr>
          <w:rStyle w:val="StyleBoldUnderline"/>
        </w:rPr>
        <w:t>tax</w:t>
      </w:r>
      <w:r w:rsidRPr="00B9555A">
        <w:rPr>
          <w:sz w:val="14"/>
        </w:rPr>
        <w:t xml:space="preserve"> its citizens </w:t>
      </w:r>
      <w:r w:rsidRPr="008A369F">
        <w:rPr>
          <w:rStyle w:val="StyleBoldUnderline"/>
        </w:rPr>
        <w:t xml:space="preserve">more, </w:t>
      </w:r>
      <w:r w:rsidRPr="00B9555A">
        <w:rPr>
          <w:rStyle w:val="Emphasis"/>
        </w:rPr>
        <w:t>which would reduce economic activity</w:t>
      </w:r>
      <w:r w:rsidRPr="00B9555A">
        <w:rPr>
          <w:sz w:val="14"/>
        </w:rPr>
        <w:t xml:space="preserve">; </w:t>
      </w:r>
      <w:r w:rsidRPr="008A369F">
        <w:rPr>
          <w:rStyle w:val="StyleBoldUnderline"/>
        </w:rPr>
        <w:t>reduce</w:t>
      </w:r>
      <w:r w:rsidRPr="00B9555A">
        <w:rPr>
          <w:sz w:val="14"/>
        </w:rPr>
        <w:t xml:space="preserve"> government </w:t>
      </w:r>
      <w:r w:rsidRPr="008A369F">
        <w:rPr>
          <w:rStyle w:val="StyleBoldUnderline"/>
        </w:rPr>
        <w:t>spending</w:t>
      </w:r>
      <w:r w:rsidRPr="00B9555A">
        <w:rPr>
          <w:sz w:val="14"/>
        </w:rPr>
        <w:t xml:space="preserve"> in other areas; </w:t>
      </w:r>
      <w:r w:rsidRPr="008A369F">
        <w:rPr>
          <w:rStyle w:val="StyleBoldUnderline"/>
        </w:rPr>
        <w:t>or take</w:t>
      </w:r>
      <w:r w:rsidRPr="00B9555A">
        <w:rPr>
          <w:sz w:val="14"/>
        </w:rPr>
        <w:t xml:space="preserve"> on even </w:t>
      </w:r>
      <w:r w:rsidRPr="008A369F">
        <w:rPr>
          <w:rStyle w:val="StyleBoldUnderline"/>
        </w:rPr>
        <w:t xml:space="preserve">more debt, which could </w:t>
      </w:r>
      <w:r w:rsidRPr="00B9555A">
        <w:rPr>
          <w:rStyle w:val="Emphasis"/>
        </w:rPr>
        <w:t>cause a debt spiral</w:t>
      </w:r>
      <w:r w:rsidRPr="00B9555A">
        <w:rPr>
          <w:sz w:val="14"/>
        </w:rPr>
        <w:t xml:space="preserve">. </w:t>
      </w:r>
      <w:r w:rsidRPr="008A369F">
        <w:rPr>
          <w:rStyle w:val="StyleBoldUnderline"/>
        </w:rPr>
        <w:t>Higher interest rates on government bonds also lead to higher rates for other domestic investments</w:t>
      </w:r>
      <w:r w:rsidRPr="00B9555A">
        <w:rPr>
          <w:sz w:val="14"/>
        </w:rPr>
        <w:t xml:space="preserve">, including mortgages, credit cards, consumer loans, and business loans. </w:t>
      </w:r>
      <w:r w:rsidRPr="008A369F">
        <w:rPr>
          <w:rStyle w:val="StyleBoldUnderline"/>
        </w:rPr>
        <w:t>Higher interest rates</w:t>
      </w:r>
      <w:r w:rsidRPr="00B9555A">
        <w:rPr>
          <w:sz w:val="14"/>
        </w:rPr>
        <w:t xml:space="preserve"> on mortgages, car loans, and other loans </w:t>
      </w:r>
      <w:r w:rsidRPr="008A369F">
        <w:rPr>
          <w:rStyle w:val="StyleBoldUnderline"/>
        </w:rPr>
        <w:t>would make it more costly for families to borrow money</w:t>
      </w:r>
      <w:r w:rsidRPr="00B9555A">
        <w:rPr>
          <w:sz w:val="14"/>
        </w:rPr>
        <w:t xml:space="preserve">. Families may then have to delay purchasing their first home and other means of building financial security. For many Americans, the dream of starting a business would no longer be in reach. Higher </w:t>
      </w:r>
      <w:r w:rsidRPr="00B9555A">
        <w:rPr>
          <w:rStyle w:val="StyleBoldUnderline"/>
        </w:rPr>
        <w:t xml:space="preserve">interest rates have a </w:t>
      </w:r>
      <w:r w:rsidRPr="00B9555A">
        <w:rPr>
          <w:rStyle w:val="Emphasis"/>
        </w:rPr>
        <w:t>real and pronounced impact</w:t>
      </w:r>
      <w:r w:rsidRPr="00B9555A">
        <w:rPr>
          <w:sz w:val="14"/>
        </w:rPr>
        <w:t xml:space="preserve"> on the lives of ordinary citizens </w:t>
      </w:r>
      <w:r w:rsidRPr="00B9555A">
        <w:rPr>
          <w:rStyle w:val="StyleBoldUnderline"/>
        </w:rPr>
        <w:t xml:space="preserve">and translate into less investment and thus slow growth </w:t>
      </w:r>
      <w:r w:rsidRPr="00B9555A">
        <w:rPr>
          <w:sz w:val="14"/>
        </w:rPr>
        <w:t xml:space="preserve">in the rest of the economy. </w:t>
      </w:r>
      <w:r w:rsidRPr="00B9555A">
        <w:rPr>
          <w:rStyle w:val="StyleBoldUnderline"/>
        </w:rPr>
        <w:t xml:space="preserve">A </w:t>
      </w:r>
      <w:r w:rsidRPr="00B9555A">
        <w:rPr>
          <w:rStyle w:val="Emphasis"/>
        </w:rPr>
        <w:t>weaker economy in turn</w:t>
      </w:r>
      <w:r w:rsidRPr="00B9555A">
        <w:rPr>
          <w:rStyle w:val="StyleBoldUnderline"/>
        </w:rPr>
        <w:t xml:space="preserve"> would provide fewer career opportunities and lower wages and salaries </w:t>
      </w:r>
      <w:r w:rsidRPr="00B9555A">
        <w:rPr>
          <w:sz w:val="14"/>
        </w:rPr>
        <w:t xml:space="preserve">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Soaring </w:t>
      </w:r>
      <w:r w:rsidRPr="00B9555A">
        <w:rPr>
          <w:rStyle w:val="Emphasis"/>
        </w:rPr>
        <w:t>debt matters</w:t>
      </w:r>
      <w:r w:rsidRPr="00B9555A">
        <w:rPr>
          <w:rStyle w:val="StyleBoldUnderline"/>
        </w:rPr>
        <w:t xml:space="preserve"> for economic growth even when market actors are willing to absorb it </w:t>
      </w:r>
      <w:r w:rsidRPr="00B9555A">
        <w:rPr>
          <w:sz w:val="14"/>
        </w:rPr>
        <w:t xml:space="preserve">at low interest.[14] Interpreted another way, in more than half of debt overhang cases, interest rates rose. </w:t>
      </w:r>
      <w:r w:rsidRPr="00B9555A">
        <w:rPr>
          <w:rStyle w:val="StyleBoldUnderline"/>
        </w:rPr>
        <w:t>In the case of the U.S</w:t>
      </w:r>
      <w:r w:rsidRPr="00B9555A">
        <w:rPr>
          <w:sz w:val="14"/>
        </w:rPr>
        <w:t xml:space="preserve">., the Federal Reserve’s policy of repeated quantitative easing has contributed to interest rates dropping to historical lows. </w:t>
      </w:r>
      <w:r w:rsidRPr="00B9555A">
        <w:rPr>
          <w:rStyle w:val="StyleBoldUnderline"/>
        </w:rPr>
        <w:t>Interest rates will</w:t>
      </w:r>
      <w:r w:rsidRPr="00B9555A">
        <w:rPr>
          <w:sz w:val="14"/>
        </w:rPr>
        <w:t xml:space="preserve"> likely </w:t>
      </w:r>
      <w:r w:rsidRPr="00B9555A">
        <w:rPr>
          <w:rStyle w:val="StyleBoldUnderline"/>
        </w:rPr>
        <w:t>rise</w:t>
      </w:r>
      <w:r w:rsidRPr="00B9555A">
        <w:rPr>
          <w:sz w:val="14"/>
        </w:rPr>
        <w:t xml:space="preserve"> at some point over the next several years. The </w:t>
      </w:r>
      <w:r w:rsidRPr="00B9555A">
        <w:rPr>
          <w:rStyle w:val="Emphasis"/>
        </w:rPr>
        <w:t>C</w:t>
      </w:r>
      <w:r w:rsidRPr="00B9555A">
        <w:rPr>
          <w:sz w:val="14"/>
        </w:rPr>
        <w:t xml:space="preserve">ongressional </w:t>
      </w:r>
      <w:r w:rsidRPr="00B9555A">
        <w:rPr>
          <w:rStyle w:val="Emphasis"/>
        </w:rPr>
        <w:t>B</w:t>
      </w:r>
      <w:r w:rsidRPr="00B9555A">
        <w:rPr>
          <w:sz w:val="14"/>
        </w:rPr>
        <w:t xml:space="preserve">udget </w:t>
      </w:r>
      <w:r w:rsidRPr="00B9555A">
        <w:rPr>
          <w:rStyle w:val="Emphasis"/>
        </w:rPr>
        <w:t>O</w:t>
      </w:r>
      <w:r w:rsidRPr="00B9555A">
        <w:rPr>
          <w:sz w:val="14"/>
        </w:rPr>
        <w:t xml:space="preserve">ffice </w:t>
      </w:r>
      <w:r w:rsidRPr="00B9555A">
        <w:rPr>
          <w:rStyle w:val="StyleBoldUnderline"/>
        </w:rPr>
        <w:t>predicts that interest costs</w:t>
      </w:r>
      <w:r w:rsidRPr="00B9555A">
        <w:rPr>
          <w:sz w:val="14"/>
        </w:rPr>
        <w:t xml:space="preserve"> on the debt </w:t>
      </w:r>
      <w:r w:rsidRPr="00B9555A">
        <w:rPr>
          <w:rStyle w:val="StyleBoldUnderline"/>
        </w:rPr>
        <w:t>will more than double before the end of the decade, rising</w:t>
      </w:r>
      <w:r w:rsidRPr="00B9555A">
        <w:rPr>
          <w:sz w:val="14"/>
        </w:rPr>
        <w:t xml:space="preserve"> from 1.4 percent of GDP in 2013 </w:t>
      </w:r>
      <w:r w:rsidRPr="00B9555A">
        <w:rPr>
          <w:rStyle w:val="StyleBoldUnderline"/>
        </w:rPr>
        <w:t>to 2.9 percent</w:t>
      </w:r>
      <w:r w:rsidRPr="00B9555A">
        <w:rPr>
          <w:sz w:val="14"/>
        </w:rPr>
        <w:t xml:space="preserve"> as early as 2020.[15] </w:t>
      </w:r>
      <w:r w:rsidRPr="00B9555A">
        <w:rPr>
          <w:rStyle w:val="StyleBoldUnderline"/>
        </w:rPr>
        <w:t>High</w:t>
      </w:r>
      <w:r w:rsidRPr="00B9555A">
        <w:rPr>
          <w:sz w:val="14"/>
        </w:rPr>
        <w:t xml:space="preserve"> levels of U.S. </w:t>
      </w:r>
      <w:r w:rsidRPr="00B9555A">
        <w:rPr>
          <w:rStyle w:val="StyleBoldUnderline"/>
        </w:rPr>
        <w:t xml:space="preserve">public debt could push interest rates even higher </w:t>
      </w:r>
      <w:r w:rsidRPr="00B9555A">
        <w:rPr>
          <w:rStyle w:val="Emphasis"/>
        </w:rPr>
        <w:t>with severe impacts</w:t>
      </w:r>
      <w:r w:rsidRPr="00B9555A">
        <w:rPr>
          <w:rStyle w:val="StyleBoldUnderline"/>
        </w:rPr>
        <w:t xml:space="preserve"> for the American economy.</w:t>
      </w:r>
    </w:p>
    <w:p w:rsidR="005866A6" w:rsidRDefault="005866A6" w:rsidP="005866A6">
      <w:pPr>
        <w:pStyle w:val="Heading3"/>
        <w:rPr>
          <w:rStyle w:val="Emphasis"/>
        </w:rPr>
      </w:pPr>
      <w:r w:rsidRPr="005866A6">
        <w:lastRenderedPageBreak/>
        <w:t>Debt Kills Econ – Private</w:t>
      </w:r>
    </w:p>
    <w:p w:rsidR="005866A6" w:rsidRDefault="005866A6" w:rsidP="005866A6">
      <w:pPr>
        <w:pStyle w:val="Heading4"/>
      </w:pPr>
      <w:r>
        <w:t>Business as usual causes private crowd out – spurs total economic collapse</w:t>
      </w:r>
    </w:p>
    <w:p w:rsidR="005866A6" w:rsidRDefault="005866A6" w:rsidP="005866A6">
      <w:pPr>
        <w:rPr>
          <w:rStyle w:val="StyleStyleBold12pt"/>
        </w:rPr>
      </w:pPr>
      <w:r>
        <w:rPr>
          <w:rStyle w:val="StyleStyleBold12pt"/>
        </w:rPr>
        <w:t>Boccia 13</w:t>
      </w:r>
    </w:p>
    <w:p w:rsidR="005866A6" w:rsidRDefault="005866A6" w:rsidP="005866A6">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3" w:history="1">
        <w:r w:rsidRPr="00E32A33">
          <w:rPr>
            <w:rStyle w:val="Hyperlink"/>
          </w:rPr>
          <w:t>http://www.heritage.org/research/reports/2013/02/how-the-united-states-high-debt-will-weaken-the-economy-and-hurt-americans</w:t>
        </w:r>
      </w:hyperlink>
      <w:r w:rsidRPr="00E32A33">
        <w:t>]</w:t>
      </w:r>
    </w:p>
    <w:p w:rsidR="005866A6" w:rsidRPr="005866A6" w:rsidRDefault="005866A6" w:rsidP="005866A6"/>
    <w:p w:rsidR="005866A6" w:rsidRPr="003640D6" w:rsidRDefault="005866A6" w:rsidP="005866A6">
      <w:pPr>
        <w:rPr>
          <w:sz w:val="16"/>
        </w:rPr>
      </w:pPr>
      <w:r w:rsidRPr="003640D6">
        <w:rPr>
          <w:sz w:val="16"/>
        </w:rPr>
        <w:t xml:space="preserve">Crowding Out Private Investment. Economic </w:t>
      </w:r>
      <w:r w:rsidRPr="003640D6">
        <w:rPr>
          <w:rStyle w:val="StyleBoldUnderline"/>
        </w:rPr>
        <w:t>growth</w:t>
      </w:r>
      <w:r w:rsidRPr="003640D6">
        <w:rPr>
          <w:sz w:val="16"/>
        </w:rPr>
        <w:t xml:space="preserve">, especially increasing per capita income, depends on the proper functioning of prices to signal and markets to respond, but it also </w:t>
      </w:r>
      <w:r w:rsidRPr="003640D6">
        <w:rPr>
          <w:rStyle w:val="Emphasis"/>
        </w:rPr>
        <w:t>depends fundamentally</w:t>
      </w:r>
      <w:r w:rsidRPr="003640D6">
        <w:rPr>
          <w:rStyle w:val="StyleBoldUnderline"/>
        </w:rPr>
        <w:t xml:space="preserve"> on increasing the amount and quality of productive capital available</w:t>
      </w:r>
      <w:r w:rsidRPr="003640D6">
        <w:rPr>
          <w:sz w:val="16"/>
        </w:rPr>
        <w:t xml:space="preserve"> to the workforce. The amount of </w:t>
      </w:r>
      <w:r w:rsidRPr="003640D6">
        <w:rPr>
          <w:rStyle w:val="StyleBoldUnderline"/>
        </w:rPr>
        <w:t>capital</w:t>
      </w:r>
      <w:r w:rsidRPr="003640D6">
        <w:rPr>
          <w:sz w:val="16"/>
        </w:rPr>
        <w:t xml:space="preserve"> employed in the economy </w:t>
      </w:r>
      <w:r w:rsidRPr="003640D6">
        <w:rPr>
          <w:rStyle w:val="StyleBoldUnderline"/>
        </w:rPr>
        <w:t>needs to increase</w:t>
      </w:r>
      <w:r w:rsidRPr="003640D6">
        <w:rPr>
          <w:sz w:val="16"/>
        </w:rPr>
        <w:t xml:space="preserve"> at least </w:t>
      </w:r>
      <w:r w:rsidRPr="003640D6">
        <w:rPr>
          <w:rStyle w:val="StyleBoldUnderline"/>
        </w:rPr>
        <w:t xml:space="preserve">to keep pace with the growth in the labor force </w:t>
      </w:r>
      <w:r w:rsidRPr="003640D6">
        <w:rPr>
          <w:sz w:val="16"/>
        </w:rPr>
        <w:t>to maintain current living standards,</w:t>
      </w:r>
      <w:r w:rsidRPr="003640D6">
        <w:rPr>
          <w:rStyle w:val="StyleBoldUnderline"/>
        </w:rPr>
        <w:t xml:space="preserve"> and </w:t>
      </w:r>
      <w:r w:rsidRPr="003640D6">
        <w:rPr>
          <w:sz w:val="16"/>
        </w:rPr>
        <w:t>must grow</w:t>
      </w:r>
      <w:r w:rsidRPr="003640D6">
        <w:rPr>
          <w:rStyle w:val="StyleBoldUnderline"/>
        </w:rPr>
        <w:t xml:space="preserve"> even faster—to increase </w:t>
      </w:r>
      <w:r w:rsidRPr="003640D6">
        <w:rPr>
          <w:sz w:val="16"/>
        </w:rPr>
        <w:t>the amount of</w:t>
      </w:r>
      <w:r w:rsidRPr="003640D6">
        <w:rPr>
          <w:rStyle w:val="StyleBoldUnderline"/>
        </w:rPr>
        <w:t xml:space="preserve"> capital per worker—to raise</w:t>
      </w:r>
      <w:r w:rsidRPr="003640D6">
        <w:rPr>
          <w:sz w:val="16"/>
        </w:rPr>
        <w:t xml:space="preserve"> worker productivity and thus </w:t>
      </w:r>
      <w:r w:rsidRPr="003640D6">
        <w:rPr>
          <w:rStyle w:val="StyleBoldUnderline"/>
        </w:rPr>
        <w:t>wages and salaries</w:t>
      </w:r>
      <w:r w:rsidRPr="003640D6">
        <w:rPr>
          <w:sz w:val="16"/>
        </w:rPr>
        <w:t>.</w:t>
      </w:r>
      <w:r w:rsidR="003640D6" w:rsidRPr="003640D6">
        <w:rPr>
          <w:sz w:val="16"/>
        </w:rPr>
        <w:t xml:space="preserve"> </w:t>
      </w:r>
      <w:r w:rsidRPr="003640D6">
        <w:rPr>
          <w:sz w:val="16"/>
        </w:rPr>
        <w:t xml:space="preserve">Government </w:t>
      </w:r>
      <w:r w:rsidRPr="003640D6">
        <w:rPr>
          <w:rStyle w:val="StyleBoldUnderline"/>
        </w:rPr>
        <w:t>deficit spending and</w:t>
      </w:r>
      <w:r w:rsidRPr="003640D6">
        <w:rPr>
          <w:sz w:val="16"/>
        </w:rPr>
        <w:t xml:space="preserve"> its associated </w:t>
      </w:r>
      <w:r w:rsidRPr="003640D6">
        <w:rPr>
          <w:rStyle w:val="StyleBoldUnderline"/>
        </w:rPr>
        <w:t>debt subtracts from the amount of private saving available</w:t>
      </w:r>
      <w:r w:rsidRPr="003640D6">
        <w:rPr>
          <w:sz w:val="16"/>
        </w:rPr>
        <w:t xml:space="preserve"> for private investment, </w:t>
      </w:r>
      <w:r w:rsidRPr="003640D6">
        <w:rPr>
          <w:rStyle w:val="Emphasis"/>
        </w:rPr>
        <w:t>leading to slower economic growth</w:t>
      </w:r>
      <w:r w:rsidRPr="003640D6">
        <w:rPr>
          <w:sz w:val="16"/>
        </w:rPr>
        <w:t xml:space="preserve">. Unlike what staunch believers of government spending for economic stimulus claim, government </w:t>
      </w:r>
      <w:r w:rsidRPr="003640D6">
        <w:rPr>
          <w:rStyle w:val="StyleBoldUnderline"/>
        </w:rPr>
        <w:t>stimulus</w:t>
      </w:r>
      <w:r w:rsidRPr="003640D6">
        <w:rPr>
          <w:sz w:val="16"/>
        </w:rPr>
        <w:t xml:space="preserve"> spending </w:t>
      </w:r>
      <w:r w:rsidRPr="003640D6">
        <w:rPr>
          <w:rStyle w:val="StyleBoldUnderline"/>
        </w:rPr>
        <w:t xml:space="preserve">does </w:t>
      </w:r>
      <w:r w:rsidRPr="003640D6">
        <w:rPr>
          <w:rStyle w:val="Emphasis"/>
        </w:rPr>
        <w:t>the opposite</w:t>
      </w:r>
      <w:r w:rsidRPr="003640D6">
        <w:rPr>
          <w:rStyle w:val="StyleBoldUnderline"/>
        </w:rPr>
        <w:t xml:space="preserve"> of growing the economy.</w:t>
      </w:r>
      <w:r w:rsidRPr="003640D6">
        <w:rPr>
          <w:sz w:val="16"/>
        </w:rPr>
        <w:t xml:space="preserve"> Less economic growth caused by high government spending and debt results in fewer available jobs, lower wages and salaries, and fewer opportunities for career advancement.</w:t>
      </w:r>
      <w:r w:rsidR="003640D6" w:rsidRPr="003640D6">
        <w:rPr>
          <w:sz w:val="16"/>
        </w:rPr>
        <w:t xml:space="preserve"> </w:t>
      </w:r>
      <w:r w:rsidRPr="003640D6">
        <w:rPr>
          <w:sz w:val="16"/>
        </w:rPr>
        <w:t xml:space="preserve">Prolonged </w:t>
      </w:r>
      <w:r w:rsidRPr="003640D6">
        <w:rPr>
          <w:rStyle w:val="StyleBoldUnderline"/>
        </w:rPr>
        <w:t>debt overhang</w:t>
      </w:r>
      <w:r w:rsidRPr="003640D6">
        <w:rPr>
          <w:sz w:val="16"/>
        </w:rPr>
        <w:t xml:space="preserve"> in the United States, </w:t>
      </w:r>
      <w:r w:rsidRPr="003640D6">
        <w:rPr>
          <w:rStyle w:val="StyleBoldUnderline"/>
        </w:rPr>
        <w:t xml:space="preserve">even at low interest rates, would be a </w:t>
      </w:r>
      <w:r w:rsidRPr="003640D6">
        <w:rPr>
          <w:rStyle w:val="Emphasis"/>
        </w:rPr>
        <w:t>massive drag on economic growth</w:t>
      </w:r>
      <w:r w:rsidRPr="003640D6">
        <w:rPr>
          <w:sz w:val="16"/>
        </w:rPr>
        <w:t>, leading to significantly reduced prosperity for Americans. In the words of Reinhart, Reinhart, and Rogoff: “</w:t>
      </w:r>
      <w:r w:rsidRPr="003640D6">
        <w:rPr>
          <w:rStyle w:val="StyleBoldUnderline"/>
        </w:rPr>
        <w:t xml:space="preserve">This debt-without-drama scenario is reminiscent for us of T. S. Eliot’s </w:t>
      </w:r>
      <w:r w:rsidRPr="003640D6">
        <w:rPr>
          <w:sz w:val="16"/>
        </w:rPr>
        <w:t>(1925) lines in The Hollow Men:</w:t>
      </w:r>
      <w:r w:rsidRPr="003640D6">
        <w:rPr>
          <w:rStyle w:val="StyleBoldUnderline"/>
        </w:rPr>
        <w:t xml:space="preserve"> ‘</w:t>
      </w:r>
      <w:r w:rsidRPr="003640D6">
        <w:rPr>
          <w:rStyle w:val="Emphasis"/>
        </w:rPr>
        <w:t>This is the way the world ends</w:t>
      </w:r>
      <w:r w:rsidRPr="003640D6">
        <w:rPr>
          <w:rStyle w:val="StyleBoldUnderline"/>
        </w:rPr>
        <w:t xml:space="preserve"> / Not with a bang but a whimper.’</w:t>
      </w:r>
      <w:r w:rsidRPr="003640D6">
        <w:rPr>
          <w:sz w:val="16"/>
        </w:rPr>
        <w:t>”[17]</w:t>
      </w:r>
    </w:p>
    <w:p w:rsidR="00A65687" w:rsidRDefault="00A65687" w:rsidP="00A65687">
      <w:pPr>
        <w:pStyle w:val="Heading3"/>
      </w:pPr>
      <w:r>
        <w:lastRenderedPageBreak/>
        <w:t>Debt Kills Econ – Rating</w:t>
      </w:r>
    </w:p>
    <w:p w:rsidR="00A65687" w:rsidRDefault="00A65687" w:rsidP="00A65687">
      <w:pPr>
        <w:pStyle w:val="Heading4"/>
      </w:pPr>
      <w:r>
        <w:t>Raising ceiling tanks credit rating – devastates growth</w:t>
      </w:r>
    </w:p>
    <w:p w:rsidR="00A65687" w:rsidRDefault="00A65687" w:rsidP="00A65687">
      <w:pPr>
        <w:rPr>
          <w:rStyle w:val="StyleStyleBold12pt"/>
        </w:rPr>
      </w:pPr>
      <w:r>
        <w:rPr>
          <w:rStyle w:val="StyleStyleBold12pt"/>
        </w:rPr>
        <w:t>Boccia 13</w:t>
      </w:r>
    </w:p>
    <w:p w:rsidR="00A65687" w:rsidRDefault="00A65687" w:rsidP="00A65687">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4" w:history="1">
        <w:r w:rsidRPr="00E32A33">
          <w:rPr>
            <w:rStyle w:val="Hyperlink"/>
          </w:rPr>
          <w:t>http://www.heritage.org/research/reports/2013/02/how-the-united-states-high-debt-will-weaken-the-economy-and-hurt-americans</w:t>
        </w:r>
      </w:hyperlink>
      <w:r w:rsidRPr="00E32A33">
        <w:t>]</w:t>
      </w:r>
    </w:p>
    <w:p w:rsidR="00A65687" w:rsidRPr="00A65687" w:rsidRDefault="00A65687" w:rsidP="00A65687"/>
    <w:p w:rsidR="00A65687" w:rsidRPr="00E8311C" w:rsidRDefault="00A65687" w:rsidP="00A65687">
      <w:pPr>
        <w:rPr>
          <w:sz w:val="16"/>
        </w:rPr>
      </w:pPr>
      <w:r w:rsidRPr="00E8311C">
        <w:rPr>
          <w:sz w:val="16"/>
        </w:rPr>
        <w:t>By neglecting the regular budget order—the institutional schedule to assess government spending and allocate taxpayer dollars with prudence—Congress and the President are increasingly failing to govern</w:t>
      </w:r>
      <w:r w:rsidRPr="00A65687">
        <w:rPr>
          <w:rStyle w:val="StyleBoldUnderline"/>
        </w:rPr>
        <w:t>. Congress has only budgeted when forced to</w:t>
      </w:r>
      <w:r w:rsidRPr="00E8311C">
        <w:rPr>
          <w:sz w:val="16"/>
        </w:rPr>
        <w:t xml:space="preserve"> do so. </w:t>
      </w:r>
      <w:r w:rsidRPr="00A65687">
        <w:rPr>
          <w:rStyle w:val="StyleBoldUnderline"/>
        </w:rPr>
        <w:t>Reaching the debt ceiling should be such an occasion</w:t>
      </w:r>
      <w:r w:rsidRPr="00E8311C">
        <w:rPr>
          <w:sz w:val="16"/>
        </w:rPr>
        <w:t xml:space="preserve">, and </w:t>
      </w:r>
      <w:r w:rsidRPr="00A65687">
        <w:rPr>
          <w:rStyle w:val="StyleBoldUnderline"/>
        </w:rPr>
        <w:t xml:space="preserve">Congress should not delay the decision again </w:t>
      </w:r>
      <w:r w:rsidRPr="00E8311C">
        <w:rPr>
          <w:sz w:val="16"/>
        </w:rPr>
        <w:t xml:space="preserve">on necessary reforms and spending reductions. The President’s and Congress’s </w:t>
      </w:r>
      <w:r w:rsidRPr="00A65687">
        <w:rPr>
          <w:rStyle w:val="StyleBoldUnderline"/>
        </w:rPr>
        <w:t>failure to establish a credible strategy</w:t>
      </w:r>
      <w:r w:rsidRPr="00E8311C">
        <w:rPr>
          <w:sz w:val="16"/>
        </w:rPr>
        <w:t xml:space="preserve"> for reining in massive deficits and debts in 2011 </w:t>
      </w:r>
      <w:r w:rsidRPr="00A65687">
        <w:rPr>
          <w:rStyle w:val="StyleBoldUnderline"/>
        </w:rPr>
        <w:t>led</w:t>
      </w:r>
      <w:r w:rsidRPr="00E8311C">
        <w:rPr>
          <w:sz w:val="16"/>
        </w:rPr>
        <w:t xml:space="preserve"> </w:t>
      </w:r>
      <w:r w:rsidRPr="00A65687">
        <w:rPr>
          <w:rStyle w:val="Emphasis"/>
        </w:rPr>
        <w:t>S</w:t>
      </w:r>
      <w:r w:rsidRPr="00E8311C">
        <w:rPr>
          <w:sz w:val="16"/>
        </w:rPr>
        <w:t xml:space="preserve">tandard </w:t>
      </w:r>
      <w:r w:rsidRPr="00A65687">
        <w:rPr>
          <w:rStyle w:val="Emphasis"/>
        </w:rPr>
        <w:t>&amp; P</w:t>
      </w:r>
      <w:r w:rsidRPr="00E8311C">
        <w:rPr>
          <w:sz w:val="16"/>
        </w:rPr>
        <w:t xml:space="preserve">oor’s </w:t>
      </w:r>
      <w:r w:rsidRPr="00A65687">
        <w:rPr>
          <w:rStyle w:val="StyleBoldUnderline"/>
        </w:rPr>
        <w:t>to downgrade the U.S. credit rating</w:t>
      </w:r>
      <w:r w:rsidRPr="00E8311C">
        <w:rPr>
          <w:sz w:val="16"/>
        </w:rPr>
        <w:t xml:space="preserve">,[22] </w:t>
      </w:r>
      <w:r w:rsidRPr="00A65687">
        <w:rPr>
          <w:rStyle w:val="StyleBoldUnderline"/>
        </w:rPr>
        <w:t>Moody’s</w:t>
      </w:r>
      <w:r w:rsidRPr="00E8311C">
        <w:rPr>
          <w:sz w:val="16"/>
        </w:rPr>
        <w:t xml:space="preserve">, another major rating agency, </w:t>
      </w:r>
      <w:r w:rsidRPr="00A65687">
        <w:rPr>
          <w:rStyle w:val="StyleBoldUnderline"/>
        </w:rPr>
        <w:t>warned Congress</w:t>
      </w:r>
      <w:r w:rsidRPr="00E8311C">
        <w:rPr>
          <w:sz w:val="16"/>
        </w:rPr>
        <w:t xml:space="preserve"> early in 2013 </w:t>
      </w:r>
      <w:r w:rsidRPr="00A65687">
        <w:rPr>
          <w:rStyle w:val="StyleBoldUnderline"/>
        </w:rPr>
        <w:t>that failure to provide a basis for meaningful improvement in the government’s debt ratios</w:t>
      </w:r>
      <w:r w:rsidRPr="00E8311C">
        <w:rPr>
          <w:sz w:val="16"/>
        </w:rPr>
        <w:t xml:space="preserve"> over the medium term </w:t>
      </w:r>
      <w:r w:rsidRPr="00A65687">
        <w:rPr>
          <w:rStyle w:val="Emphasis"/>
        </w:rPr>
        <w:t>could “affect the rating negatively</w:t>
      </w:r>
      <w:r w:rsidRPr="00E8311C">
        <w:rPr>
          <w:sz w:val="16"/>
        </w:rPr>
        <w:t xml:space="preserve">.”[23] Ratings </w:t>
      </w:r>
      <w:r w:rsidRPr="00E8311C">
        <w:rPr>
          <w:rStyle w:val="Emphasis"/>
        </w:rPr>
        <w:t xml:space="preserve">agencies provide important signals </w:t>
      </w:r>
      <w:r w:rsidRPr="00E8311C">
        <w:rPr>
          <w:rStyle w:val="StyleBoldUnderline"/>
        </w:rPr>
        <w:t>to investors</w:t>
      </w:r>
      <w:r w:rsidRPr="00E8311C">
        <w:rPr>
          <w:sz w:val="16"/>
        </w:rPr>
        <w:t xml:space="preserve"> about the risks associated with investing in government bonds. </w:t>
      </w:r>
      <w:r w:rsidRPr="00E8311C">
        <w:rPr>
          <w:rStyle w:val="Emphasis"/>
        </w:rPr>
        <w:t xml:space="preserve">Further downgrades </w:t>
      </w:r>
      <w:r w:rsidRPr="00E8311C">
        <w:rPr>
          <w:sz w:val="16"/>
        </w:rPr>
        <w:t xml:space="preserve">of the U.S. debt and demand by capital markets </w:t>
      </w:r>
      <w:r w:rsidRPr="00E8311C">
        <w:rPr>
          <w:rStyle w:val="StyleBoldUnderline"/>
        </w:rPr>
        <w:t>will eventually lead to higher interest rates, whose costs would drive up federal spending and debt even more.</w:t>
      </w:r>
      <w:r w:rsidRPr="00E8311C">
        <w:rPr>
          <w:sz w:val="16"/>
        </w:rPr>
        <w:t xml:space="preserve"> As U.S. </w:t>
      </w:r>
      <w:r w:rsidRPr="00E8311C">
        <w:rPr>
          <w:rStyle w:val="StyleBoldUnderline"/>
        </w:rPr>
        <w:t xml:space="preserve">debt is </w:t>
      </w:r>
      <w:r w:rsidRPr="00E8311C">
        <w:rPr>
          <w:rStyle w:val="Emphasis"/>
        </w:rPr>
        <w:t>quickly approaching economically damaging debt levels</w:t>
      </w:r>
      <w:r w:rsidRPr="00E8311C">
        <w:rPr>
          <w:rStyle w:val="StyleBoldUnderline"/>
        </w:rPr>
        <w:t xml:space="preserve">, U.S. lawmakers should delay no more. The </w:t>
      </w:r>
      <w:r w:rsidRPr="00E8311C">
        <w:rPr>
          <w:rStyle w:val="Emphasis"/>
        </w:rPr>
        <w:t>time to act is now</w:t>
      </w:r>
      <w:r w:rsidRPr="00E8311C">
        <w:rPr>
          <w:sz w:val="16"/>
        </w:rPr>
        <w:t>.</w:t>
      </w:r>
    </w:p>
    <w:p w:rsidR="00A65687" w:rsidRPr="00A65687" w:rsidRDefault="00A65687" w:rsidP="00A65687"/>
    <w:p w:rsidR="009A1F59" w:rsidRDefault="005D7588" w:rsidP="007D5882">
      <w:pPr>
        <w:pStyle w:val="Heading3"/>
      </w:pPr>
      <w:r>
        <w:lastRenderedPageBreak/>
        <w:t>A2: Now Isn’t Key</w:t>
      </w:r>
    </w:p>
    <w:p w:rsidR="007D5882" w:rsidRPr="007D5882" w:rsidRDefault="007D5882" w:rsidP="007D5882">
      <w:pPr>
        <w:pStyle w:val="Heading4"/>
      </w:pPr>
      <w:r>
        <w:t xml:space="preserve">This time counts – </w:t>
      </w:r>
      <w:r w:rsidR="005D7588">
        <w:t>key to multiplicity of options and mitigating impact of debt</w:t>
      </w:r>
    </w:p>
    <w:p w:rsidR="007D5882" w:rsidRDefault="007D5882" w:rsidP="007D5882">
      <w:pPr>
        <w:rPr>
          <w:rStyle w:val="StyleStyleBold12pt"/>
        </w:rPr>
      </w:pPr>
      <w:r>
        <w:rPr>
          <w:rStyle w:val="StyleStyleBold12pt"/>
        </w:rPr>
        <w:t>Boccia 13</w:t>
      </w:r>
    </w:p>
    <w:p w:rsidR="007D5882" w:rsidRDefault="007D5882" w:rsidP="007D5882">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5" w:history="1">
        <w:r w:rsidRPr="00E32A33">
          <w:rPr>
            <w:rStyle w:val="Hyperlink"/>
          </w:rPr>
          <w:t>http://www.heritage.org/research/reports/2013/02/how-the-united-states-high-debt-will-weaken-the-economy-and-hurt-americans</w:t>
        </w:r>
      </w:hyperlink>
      <w:r w:rsidRPr="00E32A33">
        <w:t>]</w:t>
      </w:r>
    </w:p>
    <w:p w:rsidR="007D5882" w:rsidRPr="007D5882" w:rsidRDefault="007D5882" w:rsidP="007D5882"/>
    <w:p w:rsidR="007D5882" w:rsidRDefault="007D5882" w:rsidP="007D5882">
      <w:pPr>
        <w:rPr>
          <w:rStyle w:val="StyleBoldUnderline"/>
        </w:rPr>
      </w:pPr>
      <w:r w:rsidRPr="005D7588">
        <w:rPr>
          <w:rStyle w:val="StyleBoldUnderline"/>
        </w:rPr>
        <w:t>The</w:t>
      </w:r>
      <w:r w:rsidRPr="005D7588">
        <w:rPr>
          <w:sz w:val="16"/>
        </w:rPr>
        <w:t xml:space="preserve"> </w:t>
      </w:r>
      <w:r w:rsidRPr="005D7588">
        <w:rPr>
          <w:rStyle w:val="Emphasis"/>
        </w:rPr>
        <w:t>I</w:t>
      </w:r>
      <w:r w:rsidRPr="005D7588">
        <w:rPr>
          <w:sz w:val="16"/>
        </w:rPr>
        <w:t xml:space="preserve">nternational </w:t>
      </w:r>
      <w:r w:rsidRPr="005D7588">
        <w:rPr>
          <w:rStyle w:val="Emphasis"/>
        </w:rPr>
        <w:t>M</w:t>
      </w:r>
      <w:r w:rsidRPr="005D7588">
        <w:rPr>
          <w:sz w:val="16"/>
        </w:rPr>
        <w:t xml:space="preserve">onetary </w:t>
      </w:r>
      <w:r w:rsidRPr="005D7588">
        <w:rPr>
          <w:rStyle w:val="Emphasis"/>
        </w:rPr>
        <w:t>F</w:t>
      </w:r>
      <w:r w:rsidRPr="005D7588">
        <w:rPr>
          <w:sz w:val="16"/>
        </w:rPr>
        <w:t xml:space="preserve">und,[9] the intergovernmental organization of 188 member states that seeks to ensure the stability of the international monetary system, </w:t>
      </w:r>
      <w:r w:rsidRPr="005D7588">
        <w:rPr>
          <w:rStyle w:val="StyleBoldUnderline"/>
        </w:rPr>
        <w:t xml:space="preserve">warned </w:t>
      </w:r>
      <w:r w:rsidRPr="005D7588">
        <w:rPr>
          <w:sz w:val="16"/>
        </w:rPr>
        <w:t>that</w:t>
      </w:r>
      <w:r w:rsidRPr="005D7588">
        <w:rPr>
          <w:rStyle w:val="StyleBoldUnderline"/>
        </w:rPr>
        <w:t xml:space="preserve"> the U.S. lacks a “credible strategy” to stabilize its mounting public debt</w:t>
      </w:r>
      <w:r w:rsidRPr="005D7588">
        <w:rPr>
          <w:sz w:val="16"/>
        </w:rPr>
        <w:t xml:space="preserve">.[10] </w:t>
      </w:r>
      <w:r w:rsidRPr="005D7588">
        <w:rPr>
          <w:rStyle w:val="StyleBoldUnderline"/>
        </w:rPr>
        <w:t xml:space="preserve">Such a strategy </w:t>
      </w:r>
      <w:r w:rsidRPr="005D7588">
        <w:rPr>
          <w:rStyle w:val="Emphasis"/>
        </w:rPr>
        <w:t>must begin</w:t>
      </w:r>
      <w:r w:rsidRPr="005D7588">
        <w:rPr>
          <w:rStyle w:val="StyleBoldUnderline"/>
        </w:rPr>
        <w:t xml:space="preserve"> with putting entitlement spending on a more sustainable long-term path. </w:t>
      </w:r>
      <w:r w:rsidRPr="005D7588">
        <w:rPr>
          <w:rStyle w:val="Emphasis"/>
        </w:rPr>
        <w:t>The sooner policymakers act</w:t>
      </w:r>
      <w:r w:rsidRPr="005D7588">
        <w:rPr>
          <w:rStyle w:val="StyleBoldUnderline"/>
        </w:rPr>
        <w:t xml:space="preserve">, the less severe and </w:t>
      </w:r>
      <w:r w:rsidRPr="005D7588">
        <w:rPr>
          <w:rStyle w:val="Emphasis"/>
        </w:rPr>
        <w:t>the more gradual</w:t>
      </w:r>
      <w:r w:rsidRPr="005D7588">
        <w:rPr>
          <w:rStyle w:val="StyleBoldUnderline"/>
        </w:rPr>
        <w:t xml:space="preserve"> the necessary policy changes can be</w:t>
      </w:r>
      <w:r w:rsidRPr="005D7588">
        <w:rPr>
          <w:sz w:val="16"/>
        </w:rPr>
        <w:t xml:space="preserve">. </w:t>
      </w:r>
      <w:r w:rsidRPr="005D7588">
        <w:rPr>
          <w:rStyle w:val="StyleBoldUnderline"/>
        </w:rPr>
        <w:t xml:space="preserve">Policymakers </w:t>
      </w:r>
      <w:r w:rsidRPr="005D7588">
        <w:rPr>
          <w:rStyle w:val="Emphasis"/>
        </w:rPr>
        <w:t>should not delay</w:t>
      </w:r>
      <w:r w:rsidRPr="005D7588">
        <w:rPr>
          <w:rStyle w:val="StyleBoldUnderline"/>
        </w:rPr>
        <w:t>, since the economic consequences</w:t>
      </w:r>
      <w:r w:rsidRPr="005D7588">
        <w:rPr>
          <w:sz w:val="16"/>
        </w:rPr>
        <w:t>, particularly the impact on individuals in or planning retirement,</w:t>
      </w:r>
      <w:r w:rsidRPr="005D7588">
        <w:rPr>
          <w:rStyle w:val="StyleBoldUnderline"/>
        </w:rPr>
        <w:t xml:space="preserve"> would be pronounced and severe.</w:t>
      </w:r>
    </w:p>
    <w:p w:rsidR="00E8311C" w:rsidRPr="00E8311C" w:rsidRDefault="005D7588" w:rsidP="00E8311C">
      <w:pPr>
        <w:pStyle w:val="Heading3"/>
      </w:pPr>
      <w:r w:rsidRPr="005D7588">
        <w:lastRenderedPageBreak/>
        <w:t>Methodology Defense</w:t>
      </w:r>
      <w:r w:rsidR="00E8311C">
        <w:t xml:space="preserve"> – General</w:t>
      </w:r>
    </w:p>
    <w:p w:rsidR="005D7588" w:rsidRPr="005D7588" w:rsidRDefault="005D7588" w:rsidP="005D7588">
      <w:pPr>
        <w:pStyle w:val="Heading4"/>
      </w:pPr>
      <w:r w:rsidRPr="005D7588">
        <w:t>Prefer our studies – qualitative and quantitative structures</w:t>
      </w:r>
    </w:p>
    <w:p w:rsidR="005D7588" w:rsidRDefault="005D7588" w:rsidP="005D7588">
      <w:pPr>
        <w:rPr>
          <w:rStyle w:val="StyleStyleBold12pt"/>
        </w:rPr>
      </w:pPr>
      <w:r>
        <w:rPr>
          <w:rStyle w:val="StyleStyleBold12pt"/>
        </w:rPr>
        <w:t>Boccia 13</w:t>
      </w:r>
    </w:p>
    <w:p w:rsidR="005D7588" w:rsidRDefault="005D7588" w:rsidP="005D7588">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86" w:history="1">
        <w:r w:rsidRPr="00E32A33">
          <w:rPr>
            <w:rStyle w:val="Hyperlink"/>
          </w:rPr>
          <w:t>http://www.heritage.org/research/reports/2013/02/how-the-united-states-high-debt-will-weaken-the-economy-and-hurt-americans</w:t>
        </w:r>
      </w:hyperlink>
      <w:r w:rsidRPr="00E32A33">
        <w:t>]</w:t>
      </w:r>
    </w:p>
    <w:p w:rsidR="005D7588" w:rsidRDefault="005D7588" w:rsidP="005D7588"/>
    <w:p w:rsidR="005D7588" w:rsidRDefault="005D7588" w:rsidP="005D7588">
      <w:pPr>
        <w:rPr>
          <w:rStyle w:val="StyleBoldUnderline"/>
        </w:rPr>
      </w:pPr>
      <w:r w:rsidRPr="005D7588">
        <w:rPr>
          <w:rStyle w:val="StyleBoldUnderline"/>
        </w:rPr>
        <w:t>Recent research confirms the dangers posed by high levels of government debt.</w:t>
      </w:r>
      <w:r w:rsidRPr="005D7588">
        <w:rPr>
          <w:sz w:val="14"/>
        </w:rPr>
        <w:t xml:space="preserve"> Reinhart, </w:t>
      </w:r>
      <w:r w:rsidRPr="005D7588">
        <w:rPr>
          <w:rStyle w:val="StyleBoldUnderline"/>
        </w:rPr>
        <w:t xml:space="preserve">Reinhart, and Rogoff examined </w:t>
      </w:r>
      <w:r w:rsidRPr="005D7588">
        <w:rPr>
          <w:rStyle w:val="Emphasis"/>
        </w:rPr>
        <w:t>over 110 years</w:t>
      </w:r>
      <w:r w:rsidRPr="005D7588">
        <w:rPr>
          <w:rStyle w:val="StyleBoldUnderline"/>
        </w:rPr>
        <w:t xml:space="preserve"> of economic data</w:t>
      </w:r>
      <w:r w:rsidRPr="005D7588">
        <w:rPr>
          <w:sz w:val="14"/>
        </w:rPr>
        <w:t xml:space="preserve"> to conclude that advanced economies whose debt levels reach 90 percent of GDP face much slower economic growth.[11] In 2009, Carmen </w:t>
      </w:r>
      <w:r w:rsidRPr="005D7588">
        <w:rPr>
          <w:rStyle w:val="StyleBoldUnderline"/>
        </w:rPr>
        <w:t xml:space="preserve">Reinhart and Rogoff wrote </w:t>
      </w:r>
      <w:r w:rsidRPr="005D7588">
        <w:rPr>
          <w:sz w:val="14"/>
        </w:rPr>
        <w:t xml:space="preserve">This Time Is Different, a book The Economist called </w:t>
      </w:r>
      <w:r w:rsidRPr="005D7588">
        <w:rPr>
          <w:rStyle w:val="StyleBoldUnderline"/>
        </w:rPr>
        <w:t>“</w:t>
      </w:r>
      <w:r w:rsidRPr="005D7588">
        <w:rPr>
          <w:rStyle w:val="Emphasis"/>
        </w:rPr>
        <w:t>a magisterial work</w:t>
      </w:r>
      <w:r w:rsidRPr="005D7588">
        <w:rPr>
          <w:rStyle w:val="StyleBoldUnderline"/>
        </w:rPr>
        <w:t xml:space="preserve"> on the causes and consequences of crises </w:t>
      </w:r>
      <w:r w:rsidRPr="005D7588">
        <w:rPr>
          <w:rStyle w:val="Emphasis"/>
        </w:rPr>
        <w:t>stretching back 800 years</w:t>
      </w:r>
      <w:r w:rsidRPr="005D7588">
        <w:rPr>
          <w:sz w:val="14"/>
        </w:rPr>
        <w:t xml:space="preserve">.”[12] Their </w:t>
      </w:r>
      <w:r w:rsidRPr="005D7588">
        <w:rPr>
          <w:rStyle w:val="StyleBoldUnderline"/>
        </w:rPr>
        <w:t xml:space="preserve">conclusions were based on a </w:t>
      </w:r>
      <w:r w:rsidRPr="005D7588">
        <w:rPr>
          <w:rStyle w:val="Emphasis"/>
        </w:rPr>
        <w:t>vast new accumulation</w:t>
      </w:r>
      <w:r w:rsidRPr="005D7588">
        <w:rPr>
          <w:rStyle w:val="StyleBoldUnderline"/>
        </w:rPr>
        <w:t xml:space="preserve"> of cross-country data, </w:t>
      </w:r>
      <w:r w:rsidRPr="005D7588">
        <w:rPr>
          <w:rStyle w:val="Emphasis"/>
        </w:rPr>
        <w:t>covering 66 countries</w:t>
      </w:r>
      <w:r w:rsidRPr="005D7588">
        <w:rPr>
          <w:rStyle w:val="StyleBoldUnderline"/>
        </w:rPr>
        <w:t xml:space="preserve"> across all regions</w:t>
      </w:r>
      <w:r w:rsidRPr="005D7588">
        <w:rPr>
          <w:sz w:val="14"/>
        </w:rPr>
        <w:t xml:space="preserve"> of the </w:t>
      </w:r>
      <w:r w:rsidRPr="005D7588">
        <w:rPr>
          <w:rStyle w:val="StyleBoldUnderline"/>
        </w:rPr>
        <w:t xml:space="preserve">world and spanning eight centuries. This dataset made it possible to study country debt episodes and crises much </w:t>
      </w:r>
      <w:r w:rsidRPr="005D7588">
        <w:rPr>
          <w:rStyle w:val="Emphasis"/>
        </w:rPr>
        <w:t>more comprehensively</w:t>
      </w:r>
      <w:r w:rsidRPr="005D7588">
        <w:rPr>
          <w:rStyle w:val="StyleBoldUnderline"/>
        </w:rPr>
        <w:t>.</w:t>
      </w:r>
      <w:r w:rsidRPr="005D7588">
        <w:rPr>
          <w:sz w:val="14"/>
        </w:rPr>
        <w:t xml:space="preserve"> Reinhart, </w:t>
      </w:r>
      <w:r w:rsidRPr="005D7588">
        <w:rPr>
          <w:rStyle w:val="StyleBoldUnderline"/>
        </w:rPr>
        <w:t xml:space="preserve">Reinhart, and Rogoff’s recent work on the impact of high public debt on growth and interest rates is based on </w:t>
      </w:r>
      <w:r w:rsidRPr="005D7588">
        <w:rPr>
          <w:rStyle w:val="Emphasis"/>
        </w:rPr>
        <w:t>this groundbreaking dataset</w:t>
      </w:r>
      <w:r w:rsidRPr="005D7588">
        <w:rPr>
          <w:sz w:val="14"/>
        </w:rPr>
        <w:t xml:space="preserve">. Debt Major Drag on Economy </w:t>
      </w:r>
      <w:r w:rsidRPr="005D7588">
        <w:rPr>
          <w:rStyle w:val="StyleBoldUnderline"/>
        </w:rPr>
        <w:t>The economists follow a descriptive approach, comparing economic variables for different countries as averages for debt-to-GDP ratios</w:t>
      </w:r>
      <w:r w:rsidRPr="005D7588">
        <w:rPr>
          <w:sz w:val="14"/>
        </w:rPr>
        <w:t xml:space="preserve"> below and above 90 percent of GDP. </w:t>
      </w:r>
      <w:r w:rsidRPr="005D7588">
        <w:rPr>
          <w:rStyle w:val="StyleBoldUnderline"/>
        </w:rPr>
        <w:t>Measures</w:t>
      </w:r>
      <w:r w:rsidRPr="005D7588">
        <w:rPr>
          <w:sz w:val="14"/>
        </w:rPr>
        <w:t xml:space="preserve"> of comparison </w:t>
      </w:r>
      <w:r w:rsidRPr="005D7588">
        <w:rPr>
          <w:rStyle w:val="StyleBoldUnderline"/>
        </w:rPr>
        <w:t>include averages for real GDP growth, real (inflation-adjusted) short-term interest rates, and real long-term interest rates.</w:t>
      </w:r>
      <w:r w:rsidRPr="005D7588">
        <w:rPr>
          <w:sz w:val="14"/>
        </w:rPr>
        <w:t xml:space="preserve"> Public debt overhang </w:t>
      </w:r>
      <w:r w:rsidRPr="005D7588">
        <w:rPr>
          <w:rStyle w:val="StyleBoldUnderline"/>
        </w:rPr>
        <w:t>episodes are analyzed for the causes of the debt</w:t>
      </w:r>
      <w:r w:rsidRPr="005D7588">
        <w:rPr>
          <w:sz w:val="14"/>
        </w:rPr>
        <w:t xml:space="preserve">, whether from specific wars, financial crises and economic depression, domestic turmoil, or other factors. The researchers refer to sustained periods of gross country debt persisting above 90 percent of GDP for five years or more as “public debt overhang episodes.” Identifying 26 such episodes, of which 20 lasted for more than a decade, the </w:t>
      </w:r>
      <w:r w:rsidRPr="005D7588">
        <w:rPr>
          <w:rStyle w:val="StyleBoldUnderline"/>
        </w:rPr>
        <w:t>research shows that even if such episodes begin with short-lived dramatic events</w:t>
      </w:r>
      <w:r w:rsidRPr="005D7588">
        <w:rPr>
          <w:sz w:val="14"/>
        </w:rPr>
        <w:t xml:space="preserve">, such as war or a financial crisis, </w:t>
      </w:r>
      <w:r w:rsidRPr="005D7588">
        <w:rPr>
          <w:rStyle w:val="StyleBoldUnderline"/>
        </w:rPr>
        <w:t>the negative impact from high debt on growth lasts far beyond such events.</w:t>
      </w:r>
    </w:p>
    <w:p w:rsidR="00E8311C" w:rsidRDefault="00E8311C" w:rsidP="00E8311C">
      <w:pPr>
        <w:pStyle w:val="Heading3"/>
      </w:pPr>
      <w:r w:rsidRPr="00E8311C">
        <w:lastRenderedPageBreak/>
        <w:t>Methodology Defense – A2: Herndon</w:t>
      </w:r>
    </w:p>
    <w:p w:rsidR="00BE30CD" w:rsidRPr="005F7AC7" w:rsidRDefault="00BE30CD" w:rsidP="00BE30CD">
      <w:pPr>
        <w:pStyle w:val="Heading4"/>
      </w:pPr>
      <w:r w:rsidRPr="00BE30CD">
        <w:t>Error fixed and the thesis is still correct</w:t>
      </w:r>
      <w:r w:rsidR="005F7AC7">
        <w:t xml:space="preserve"> – independent papers confirm</w:t>
      </w:r>
    </w:p>
    <w:p w:rsidR="00E8311C" w:rsidRDefault="00D15586" w:rsidP="00E8311C">
      <w:pPr>
        <w:rPr>
          <w:rStyle w:val="StyleStyleBold12pt"/>
        </w:rPr>
      </w:pPr>
      <w:r>
        <w:rPr>
          <w:rStyle w:val="StyleStyleBold12pt"/>
        </w:rPr>
        <w:t>Furth 13</w:t>
      </w:r>
    </w:p>
    <w:p w:rsidR="00D15586" w:rsidRPr="00D15586" w:rsidRDefault="00D15586" w:rsidP="00D15586">
      <w:r w:rsidRPr="00D15586">
        <w:t xml:space="preserve">[Salim, Senior Policy Analyst in Macroeconomics in the Center for Data Analysis at Heritage, doctorate and M.A. in economics (Rochester), “Debt and Growth in a Time of Controversy,” Issue Brief #3926 on Economy, 5/1, </w:t>
      </w:r>
      <w:hyperlink r:id="rId87" w:history="1">
        <w:r w:rsidRPr="00D15586">
          <w:rPr>
            <w:rStyle w:val="Hyperlink"/>
          </w:rPr>
          <w:t>http://www.heritage.org/research/reports/2013/05/does-debt-hurt-growth-growth-in-a-time-of-debt</w:t>
        </w:r>
      </w:hyperlink>
      <w:r w:rsidRPr="00D15586">
        <w:t>]</w:t>
      </w:r>
    </w:p>
    <w:p w:rsidR="00BE30CD" w:rsidRDefault="00BE30CD" w:rsidP="00E8311C"/>
    <w:p w:rsidR="00D15586" w:rsidRDefault="00BE30CD" w:rsidP="00E8311C">
      <w:pPr>
        <w:rPr>
          <w:rStyle w:val="StyleBoldUnderline"/>
        </w:rPr>
      </w:pPr>
      <w:r w:rsidRPr="005F7AC7">
        <w:rPr>
          <w:sz w:val="16"/>
        </w:rPr>
        <w:t xml:space="preserve">Thomas Herndon and two professors at the University of Massachusetts attempted to replicate “Growth in a Time of Debt” and found an Excel error and some controversial choices in using the data.[2] Some of </w:t>
      </w:r>
      <w:r w:rsidRPr="005F7AC7">
        <w:rPr>
          <w:rStyle w:val="StyleBoldUnderline"/>
        </w:rPr>
        <w:t xml:space="preserve">those who disliked the paper </w:t>
      </w:r>
      <w:r w:rsidRPr="005F7AC7">
        <w:rPr>
          <w:rStyle w:val="Emphasis"/>
        </w:rPr>
        <w:t>all along</w:t>
      </w:r>
      <w:r w:rsidRPr="005F7AC7">
        <w:rPr>
          <w:rStyle w:val="StyleBoldUnderline"/>
        </w:rPr>
        <w:t xml:space="preserve"> are now declaring its findings “debunked</w:t>
      </w:r>
      <w:r w:rsidRPr="005F7AC7">
        <w:rPr>
          <w:sz w:val="16"/>
        </w:rPr>
        <w:t xml:space="preserve">.”[3] The </w:t>
      </w:r>
      <w:r w:rsidRPr="005F7AC7">
        <w:rPr>
          <w:rStyle w:val="StyleBoldUnderline"/>
        </w:rPr>
        <w:t>replication</w:t>
      </w:r>
      <w:r w:rsidRPr="005F7AC7">
        <w:rPr>
          <w:sz w:val="16"/>
        </w:rPr>
        <w:t xml:space="preserve"> by Herndon et al. </w:t>
      </w:r>
      <w:r w:rsidRPr="005F7AC7">
        <w:rPr>
          <w:rStyle w:val="StyleBoldUnderline"/>
        </w:rPr>
        <w:t>was valuable</w:t>
      </w:r>
      <w:r w:rsidRPr="005F7AC7">
        <w:rPr>
          <w:sz w:val="16"/>
        </w:rPr>
        <w:t xml:space="preserve">, demonstrating once again the importance of peer review. </w:t>
      </w:r>
      <w:r w:rsidRPr="005F7AC7">
        <w:rPr>
          <w:rStyle w:val="StyleBoldUnderline"/>
        </w:rPr>
        <w:t>They fixed the Excel formula error and showed that with newly available data, Reinhart and Rogoff’s numbers could be improved, producing a</w:t>
      </w:r>
      <w:r w:rsidRPr="005F7AC7">
        <w:rPr>
          <w:sz w:val="16"/>
        </w:rPr>
        <w:t xml:space="preserve"> less stark but </w:t>
      </w:r>
      <w:r w:rsidRPr="005F7AC7">
        <w:rPr>
          <w:rStyle w:val="Emphasis"/>
        </w:rPr>
        <w:t>no less compelling result</w:t>
      </w:r>
      <w:r w:rsidRPr="005F7AC7">
        <w:rPr>
          <w:sz w:val="16"/>
        </w:rPr>
        <w:t xml:space="preserve">. </w:t>
      </w:r>
      <w:r w:rsidRPr="005F7AC7">
        <w:rPr>
          <w:rStyle w:val="StyleBoldUnderline"/>
        </w:rPr>
        <w:t>They did not,</w:t>
      </w:r>
      <w:r w:rsidRPr="005F7AC7">
        <w:rPr>
          <w:sz w:val="16"/>
        </w:rPr>
        <w:t xml:space="preserve"> however, “</w:t>
      </w:r>
      <w:r w:rsidRPr="005F7AC7">
        <w:rPr>
          <w:rStyle w:val="StyleBoldUnderline"/>
        </w:rPr>
        <w:t xml:space="preserve">debunk” the paper, nor did their analysis speak to the </w:t>
      </w:r>
      <w:r w:rsidRPr="005F7AC7">
        <w:rPr>
          <w:rStyle w:val="Emphasis"/>
        </w:rPr>
        <w:t>many other papers</w:t>
      </w:r>
      <w:r w:rsidRPr="005F7AC7">
        <w:rPr>
          <w:rStyle w:val="StyleBoldUnderline"/>
        </w:rPr>
        <w:t xml:space="preserve"> on the same topic, several of which are </w:t>
      </w:r>
      <w:r w:rsidRPr="005F7AC7">
        <w:rPr>
          <w:rStyle w:val="Emphasis"/>
        </w:rPr>
        <w:t>more rigorous</w:t>
      </w:r>
      <w:r w:rsidRPr="005F7AC7">
        <w:rPr>
          <w:rStyle w:val="StyleBoldUnderline"/>
        </w:rPr>
        <w:t xml:space="preserve"> than “Growth in a Time of Debt” and </w:t>
      </w:r>
      <w:r w:rsidRPr="005F7AC7">
        <w:rPr>
          <w:rStyle w:val="Emphasis"/>
        </w:rPr>
        <w:t>come to similar conclusions</w:t>
      </w:r>
      <w:r w:rsidRPr="005F7AC7">
        <w:rPr>
          <w:rStyle w:val="StyleBoldUnderline"/>
        </w:rPr>
        <w:t>.</w:t>
      </w:r>
    </w:p>
    <w:p w:rsidR="00C11FC1" w:rsidRDefault="00C11FC1" w:rsidP="00C11FC1">
      <w:pPr>
        <w:pStyle w:val="Heading4"/>
        <w:rPr>
          <w:rStyle w:val="StyleBoldUnderline"/>
        </w:rPr>
      </w:pPr>
      <w:r w:rsidRPr="00C11FC1">
        <w:t>Every substantive critique is wrong or doesn’t impact findings</w:t>
      </w:r>
    </w:p>
    <w:p w:rsidR="00C11FC1" w:rsidRDefault="00C11FC1" w:rsidP="00C11FC1">
      <w:pPr>
        <w:rPr>
          <w:rStyle w:val="StyleStyleBold12pt"/>
        </w:rPr>
      </w:pPr>
      <w:r>
        <w:rPr>
          <w:rStyle w:val="StyleStyleBold12pt"/>
        </w:rPr>
        <w:t>Furth 13</w:t>
      </w:r>
    </w:p>
    <w:p w:rsidR="00C11FC1" w:rsidRPr="00D15586" w:rsidRDefault="00C11FC1" w:rsidP="00C11FC1">
      <w:r w:rsidRPr="00D15586">
        <w:t xml:space="preserve">[Salim, Senior Policy Analyst in Macroeconomics in the Center for Data Analysis at Heritage, doctorate and M.A. in economics (Rochester), “Debt and Growth in a Time of Controversy,” Issue Brief #3926 on Economy, 5/1, </w:t>
      </w:r>
      <w:hyperlink r:id="rId88" w:history="1">
        <w:r w:rsidRPr="00D15586">
          <w:rPr>
            <w:rStyle w:val="Hyperlink"/>
          </w:rPr>
          <w:t>http://www.heritage.org/research/reports/2013/05/does-debt-hurt-growth-growth-in-a-time-of-debt</w:t>
        </w:r>
      </w:hyperlink>
      <w:r w:rsidRPr="00D15586">
        <w:t>]</w:t>
      </w:r>
    </w:p>
    <w:p w:rsidR="00C11FC1" w:rsidRPr="00C11FC1" w:rsidRDefault="00C11FC1" w:rsidP="00C11FC1"/>
    <w:p w:rsidR="00DB06F1" w:rsidRDefault="00C11FC1" w:rsidP="00DB06F1">
      <w:pPr>
        <w:rPr>
          <w:rStyle w:val="StyleBoldUnderline"/>
        </w:rPr>
      </w:pPr>
      <w:r w:rsidRPr="008D7A77">
        <w:rPr>
          <w:sz w:val="16"/>
        </w:rPr>
        <w:t xml:space="preserve">In their paper and subsequent discussions, </w:t>
      </w:r>
      <w:r w:rsidRPr="00C11FC1">
        <w:rPr>
          <w:rStyle w:val="StyleBoldUnderline"/>
        </w:rPr>
        <w:t>Reinhart and Rogoff report</w:t>
      </w:r>
      <w:r w:rsidRPr="008D7A77">
        <w:rPr>
          <w:sz w:val="16"/>
        </w:rPr>
        <w:t xml:space="preserve"> the average performance of low-, medium-, high-, and very-high-debt countries </w:t>
      </w:r>
      <w:r w:rsidRPr="00C11FC1">
        <w:rPr>
          <w:rStyle w:val="StyleBoldUnderline"/>
        </w:rPr>
        <w:t>using</w:t>
      </w:r>
      <w:r w:rsidRPr="008D7A77">
        <w:rPr>
          <w:sz w:val="16"/>
        </w:rPr>
        <w:t xml:space="preserve"> two statistics: </w:t>
      </w:r>
      <w:r w:rsidRPr="00C11FC1">
        <w:rPr>
          <w:rStyle w:val="StyleBoldUnderline"/>
        </w:rPr>
        <w:t>median and mean average</w:t>
      </w:r>
      <w:r w:rsidRPr="008D7A77">
        <w:rPr>
          <w:sz w:val="16"/>
        </w:rPr>
        <w:t xml:space="preserve">. </w:t>
      </w:r>
      <w:r w:rsidRPr="00C11FC1">
        <w:rPr>
          <w:rStyle w:val="StyleBoldUnderline"/>
        </w:rPr>
        <w:t>They emphasize the median because it is less sensitive to extremes. In the replication paper, however, Herndon</w:t>
      </w:r>
      <w:r w:rsidRPr="008D7A77">
        <w:rPr>
          <w:sz w:val="16"/>
        </w:rPr>
        <w:t xml:space="preserve"> et al. </w:t>
      </w:r>
      <w:r w:rsidRPr="008D7A77">
        <w:rPr>
          <w:rStyle w:val="Emphasis"/>
        </w:rPr>
        <w:t>do not mention medians;</w:t>
      </w:r>
      <w:r w:rsidRPr="008D7A77">
        <w:rPr>
          <w:sz w:val="16"/>
        </w:rPr>
        <w:t xml:space="preserve"> instead, they focus only on mean averages. </w:t>
      </w:r>
      <w:r w:rsidRPr="00C11FC1">
        <w:rPr>
          <w:rStyle w:val="StyleBoldUnderline"/>
        </w:rPr>
        <w:t>The most embarrassing mistake that Reinhart and Rogoff made was to exclude five countries</w:t>
      </w:r>
      <w:r w:rsidRPr="008D7A77">
        <w:rPr>
          <w:sz w:val="16"/>
        </w:rPr>
        <w:t xml:space="preserve"> from calculations of mean averages. On its own, that increased the mean average growth for very-high-debt countries just one-third of one percentage point. </w:t>
      </w:r>
      <w:r w:rsidRPr="00C11FC1">
        <w:rPr>
          <w:rStyle w:val="StyleBoldUnderline"/>
        </w:rPr>
        <w:t>That error is worth correcting, but</w:t>
      </w:r>
      <w:r w:rsidRPr="008D7A77">
        <w:rPr>
          <w:rStyle w:val="Emphasis"/>
        </w:rPr>
        <w:t xml:space="preserve"> it is not enough to change</w:t>
      </w:r>
      <w:r w:rsidRPr="00C11FC1">
        <w:rPr>
          <w:rStyle w:val="StyleBoldUnderline"/>
        </w:rPr>
        <w:t xml:space="preserve"> any</w:t>
      </w:r>
      <w:r w:rsidRPr="008D7A77">
        <w:rPr>
          <w:sz w:val="16"/>
        </w:rPr>
        <w:t xml:space="preserve"> of Reinhart and Rogoff’s </w:t>
      </w:r>
      <w:r w:rsidRPr="00C11FC1">
        <w:rPr>
          <w:rStyle w:val="StyleBoldUnderline"/>
        </w:rPr>
        <w:t xml:space="preserve">conclusions. It certainly </w:t>
      </w:r>
      <w:r w:rsidRPr="008D7A77">
        <w:rPr>
          <w:rStyle w:val="Emphasis"/>
        </w:rPr>
        <w:t>does not “debunk</w:t>
      </w:r>
      <w:r w:rsidRPr="00C11FC1">
        <w:rPr>
          <w:rStyle w:val="StyleBoldUnderline"/>
        </w:rPr>
        <w:t>” the paper</w:t>
      </w:r>
      <w:r w:rsidRPr="008D7A77">
        <w:rPr>
          <w:sz w:val="16"/>
        </w:rPr>
        <w:t xml:space="preserve">, since </w:t>
      </w:r>
      <w:r w:rsidRPr="00C11FC1">
        <w:rPr>
          <w:rStyle w:val="StyleBoldUnderline"/>
        </w:rPr>
        <w:t>it leaves intact the finding that the economic performance of very-high-debt countries is significantly inferior</w:t>
      </w:r>
      <w:r w:rsidRPr="008D7A77">
        <w:rPr>
          <w:sz w:val="16"/>
        </w:rPr>
        <w:t xml:space="preserve"> to those of other countries. </w:t>
      </w:r>
      <w:r w:rsidRPr="00C11FC1">
        <w:rPr>
          <w:rStyle w:val="StyleBoldUnderline"/>
        </w:rPr>
        <w:t>Another criticism was that Reinhart and Rogoff did not include some early post-war years</w:t>
      </w:r>
      <w:r w:rsidRPr="008D7A77">
        <w:rPr>
          <w:sz w:val="16"/>
        </w:rPr>
        <w:t xml:space="preserve"> of data. Reinhart and Rogoff responded that </w:t>
      </w:r>
      <w:r w:rsidRPr="00C11FC1">
        <w:rPr>
          <w:rStyle w:val="StyleBoldUnderline"/>
        </w:rPr>
        <w:t>they included all the data that they had gathered and vetted at the time. Some data</w:t>
      </w:r>
      <w:r w:rsidRPr="008D7A77">
        <w:rPr>
          <w:sz w:val="16"/>
        </w:rPr>
        <w:t xml:space="preserve"> that they had gathered </w:t>
      </w:r>
      <w:r w:rsidRPr="00C11FC1">
        <w:rPr>
          <w:rStyle w:val="StyleBoldUnderline"/>
        </w:rPr>
        <w:t>had not been vetted in time for</w:t>
      </w:r>
      <w:r w:rsidRPr="008D7A77">
        <w:rPr>
          <w:sz w:val="16"/>
        </w:rPr>
        <w:t xml:space="preserve"> the </w:t>
      </w:r>
      <w:r w:rsidRPr="00C11FC1">
        <w:rPr>
          <w:rStyle w:val="StyleBoldUnderline"/>
        </w:rPr>
        <w:t>2010</w:t>
      </w:r>
      <w:r w:rsidRPr="008D7A77">
        <w:rPr>
          <w:sz w:val="16"/>
        </w:rPr>
        <w:t xml:space="preserve"> paper</w:t>
      </w:r>
      <w:r w:rsidRPr="008D7A77">
        <w:rPr>
          <w:rStyle w:val="StyleBoldUnderline"/>
        </w:rPr>
        <w:t>. In later work, they have included more years and adjusted their numbers</w:t>
      </w:r>
      <w:r w:rsidRPr="008D7A77">
        <w:rPr>
          <w:sz w:val="16"/>
        </w:rPr>
        <w:t xml:space="preserve"> accordingly.[4] </w:t>
      </w:r>
      <w:r w:rsidRPr="008D7A77">
        <w:rPr>
          <w:rStyle w:val="StyleBoldUnderline"/>
        </w:rPr>
        <w:t>Herndon</w:t>
      </w:r>
      <w:r w:rsidRPr="008D7A77">
        <w:rPr>
          <w:sz w:val="16"/>
        </w:rPr>
        <w:t xml:space="preserve"> et al.’s updated calculation, since it is based on a larger data sample, </w:t>
      </w:r>
      <w:r w:rsidRPr="008D7A77">
        <w:rPr>
          <w:rStyle w:val="StyleBoldUnderline"/>
        </w:rPr>
        <w:t>can improve the precision</w:t>
      </w:r>
      <w:r w:rsidRPr="008D7A77">
        <w:rPr>
          <w:sz w:val="16"/>
        </w:rPr>
        <w:t xml:space="preserve"> </w:t>
      </w:r>
      <w:r w:rsidRPr="008D7A77">
        <w:rPr>
          <w:rStyle w:val="StyleBoldUnderline"/>
        </w:rPr>
        <w:t>of</w:t>
      </w:r>
      <w:r w:rsidRPr="008D7A77">
        <w:rPr>
          <w:sz w:val="16"/>
        </w:rPr>
        <w:t xml:space="preserve"> Reinhart and Rogoff’s </w:t>
      </w:r>
      <w:r w:rsidRPr="008D7A77">
        <w:rPr>
          <w:rStyle w:val="StyleBoldUnderline"/>
        </w:rPr>
        <w:t xml:space="preserve">estimates </w:t>
      </w:r>
      <w:r w:rsidRPr="008D7A77">
        <w:rPr>
          <w:rStyle w:val="Emphasis"/>
        </w:rPr>
        <w:t>without assigning any blame</w:t>
      </w:r>
      <w:r w:rsidRPr="008D7A77">
        <w:rPr>
          <w:sz w:val="16"/>
        </w:rPr>
        <w:t xml:space="preserve">. </w:t>
      </w:r>
      <w:r w:rsidRPr="008D7A77">
        <w:rPr>
          <w:rStyle w:val="StyleBoldUnderline"/>
        </w:rPr>
        <w:t>Herndon</w:t>
      </w:r>
      <w:r w:rsidRPr="008D7A77">
        <w:rPr>
          <w:sz w:val="16"/>
        </w:rPr>
        <w:t xml:space="preserve"> et al. </w:t>
      </w:r>
      <w:r w:rsidRPr="008D7A77">
        <w:rPr>
          <w:rStyle w:val="StyleBoldUnderline"/>
        </w:rPr>
        <w:t>also disagree with</w:t>
      </w:r>
      <w:r w:rsidRPr="008D7A77">
        <w:rPr>
          <w:sz w:val="16"/>
        </w:rPr>
        <w:t xml:space="preserve"> Reinhart and Rogoff’s </w:t>
      </w:r>
      <w:r w:rsidRPr="008D7A77">
        <w:rPr>
          <w:rStyle w:val="StyleBoldUnderline"/>
        </w:rPr>
        <w:t>weighting</w:t>
      </w:r>
      <w:r w:rsidRPr="008D7A77">
        <w:rPr>
          <w:sz w:val="16"/>
        </w:rPr>
        <w:t xml:space="preserve"> choice, </w:t>
      </w:r>
      <w:r w:rsidRPr="008D7A77">
        <w:rPr>
          <w:rStyle w:val="StyleBoldUnderline"/>
        </w:rPr>
        <w:t>which is admittedly</w:t>
      </w:r>
      <w:r w:rsidRPr="008D7A77">
        <w:rPr>
          <w:sz w:val="16"/>
        </w:rPr>
        <w:t xml:space="preserve"> extreme: It weighs each country equally regardless of the number of data years available. Herndon et al., however, go </w:t>
      </w:r>
      <w:r w:rsidRPr="008D7A77">
        <w:rPr>
          <w:rStyle w:val="Emphasis"/>
        </w:rPr>
        <w:t>to the opposite extreme</w:t>
      </w:r>
      <w:r w:rsidRPr="008D7A77">
        <w:rPr>
          <w:sz w:val="16"/>
        </w:rPr>
        <w:t xml:space="preserve">, </w:t>
      </w:r>
      <w:r w:rsidRPr="008D7A77">
        <w:rPr>
          <w:rStyle w:val="StyleBoldUnderline"/>
        </w:rPr>
        <w:t>weighing</w:t>
      </w:r>
      <w:r w:rsidRPr="008D7A77">
        <w:rPr>
          <w:sz w:val="16"/>
        </w:rPr>
        <w:t xml:space="preserve"> each year equally </w:t>
      </w:r>
      <w:r w:rsidRPr="008D7A77">
        <w:rPr>
          <w:rStyle w:val="StyleBoldUnderline"/>
        </w:rPr>
        <w:t>without</w:t>
      </w:r>
      <w:r w:rsidRPr="008D7A77">
        <w:rPr>
          <w:sz w:val="16"/>
        </w:rPr>
        <w:t xml:space="preserve"> accounting for </w:t>
      </w:r>
      <w:r w:rsidRPr="008D7A77">
        <w:rPr>
          <w:rStyle w:val="StyleBoldUnderline"/>
        </w:rPr>
        <w:t xml:space="preserve">the fact that national trends persist across years, and find that it diminishes the mean average difference </w:t>
      </w:r>
      <w:r w:rsidRPr="008D7A77">
        <w:rPr>
          <w:sz w:val="16"/>
        </w:rPr>
        <w:t xml:space="preserve">between very-high-debt and other countries. But </w:t>
      </w:r>
      <w:r w:rsidRPr="008D7A77">
        <w:rPr>
          <w:rStyle w:val="StyleBoldUnderline"/>
        </w:rPr>
        <w:t xml:space="preserve">they </w:t>
      </w:r>
      <w:r w:rsidRPr="008D7A77">
        <w:rPr>
          <w:rStyle w:val="Emphasis"/>
        </w:rPr>
        <w:t>do not report any difference</w:t>
      </w:r>
      <w:r w:rsidRPr="008D7A77">
        <w:rPr>
          <w:rStyle w:val="StyleBoldUnderline"/>
        </w:rPr>
        <w:t xml:space="preserve"> in the median. In the end</w:t>
      </w:r>
      <w:r w:rsidRPr="008D7A77">
        <w:rPr>
          <w:sz w:val="16"/>
        </w:rPr>
        <w:t xml:space="preserve">, all of </w:t>
      </w:r>
      <w:r w:rsidRPr="008D7A77">
        <w:rPr>
          <w:rStyle w:val="StyleBoldUnderline"/>
        </w:rPr>
        <w:t>Herndon et al.’s corrections</w:t>
      </w:r>
      <w:r w:rsidRPr="008D7A77">
        <w:rPr>
          <w:sz w:val="16"/>
        </w:rPr>
        <w:t xml:space="preserve"> and critiques </w:t>
      </w:r>
      <w:r w:rsidRPr="008D7A77">
        <w:rPr>
          <w:rStyle w:val="StyleBoldUnderline"/>
        </w:rPr>
        <w:t xml:space="preserve">show that </w:t>
      </w:r>
      <w:r w:rsidRPr="008D7A77">
        <w:rPr>
          <w:rStyle w:val="StyleBoldUnderline"/>
        </w:rPr>
        <w:lastRenderedPageBreak/>
        <w:t>countries with debt</w:t>
      </w:r>
      <w:r w:rsidRPr="008D7A77">
        <w:rPr>
          <w:sz w:val="16"/>
        </w:rPr>
        <w:t xml:space="preserve"> above 90 percent of GDP </w:t>
      </w:r>
      <w:r w:rsidRPr="008D7A77">
        <w:rPr>
          <w:rStyle w:val="StyleBoldUnderline"/>
        </w:rPr>
        <w:t>grow on average 2.0 percent less per year</w:t>
      </w:r>
      <w:r w:rsidRPr="008D7A77">
        <w:rPr>
          <w:sz w:val="16"/>
        </w:rPr>
        <w:t xml:space="preserve"> than low-debt countries and 1.0 percent less per year than countries with debt levels between 60 percent and 90 percent of GDP. </w:t>
      </w:r>
      <w:r w:rsidRPr="008D7A77">
        <w:rPr>
          <w:rStyle w:val="StyleBoldUnderline"/>
        </w:rPr>
        <w:t xml:space="preserve">Those numbers are </w:t>
      </w:r>
      <w:r w:rsidRPr="008D7A77">
        <w:rPr>
          <w:rStyle w:val="Emphasis"/>
        </w:rPr>
        <w:t>quite similar</w:t>
      </w:r>
      <w:r w:rsidRPr="008D7A77">
        <w:rPr>
          <w:rStyle w:val="StyleBoldUnderline"/>
        </w:rPr>
        <w:t xml:space="preserve"> to Reinhart and Rogoff’s original median differences of 2.6 percent</w:t>
      </w:r>
      <w:r w:rsidRPr="008D7A77">
        <w:rPr>
          <w:sz w:val="16"/>
        </w:rPr>
        <w:t xml:space="preserve"> and 1.3 percent. </w:t>
      </w:r>
      <w:r w:rsidRPr="008D7A77">
        <w:rPr>
          <w:rStyle w:val="StyleBoldUnderline"/>
        </w:rPr>
        <w:t xml:space="preserve">Qualitatively, Reinhart and Rogoff’s work </w:t>
      </w:r>
      <w:r w:rsidRPr="008D7A77">
        <w:rPr>
          <w:rStyle w:val="Emphasis"/>
        </w:rPr>
        <w:t>remains fully intact</w:t>
      </w:r>
      <w:r w:rsidRPr="008D7A77">
        <w:rPr>
          <w:rStyle w:val="StyleBoldUnderline"/>
        </w:rPr>
        <w:t xml:space="preserve">, even when their data are </w:t>
      </w:r>
      <w:r w:rsidRPr="008D7A77">
        <w:rPr>
          <w:rStyle w:val="Emphasis"/>
        </w:rPr>
        <w:t>in hostile hands</w:t>
      </w:r>
      <w:r w:rsidRPr="008D7A77">
        <w:rPr>
          <w:rStyle w:val="StyleBoldUnderline"/>
        </w:rPr>
        <w:t>.</w:t>
      </w:r>
    </w:p>
    <w:p w:rsidR="00DB06F1" w:rsidRDefault="00DB06F1" w:rsidP="00DB06F1">
      <w:pPr>
        <w:pStyle w:val="Heading4"/>
      </w:pPr>
      <w:r w:rsidRPr="00DB06F1">
        <w:t xml:space="preserve">Independent scholarship </w:t>
      </w:r>
      <w:r>
        <w:t>confirms</w:t>
      </w:r>
      <w:r w:rsidRPr="00DB06F1">
        <w:t xml:space="preserve"> Reinhart and Rogoff’s </w:t>
      </w:r>
      <w:r>
        <w:t>thesis</w:t>
      </w:r>
    </w:p>
    <w:p w:rsidR="00DB06F1" w:rsidRDefault="00DB06F1" w:rsidP="00DB06F1">
      <w:pPr>
        <w:rPr>
          <w:rStyle w:val="StyleStyleBold12pt"/>
        </w:rPr>
      </w:pPr>
      <w:r>
        <w:rPr>
          <w:rStyle w:val="StyleStyleBold12pt"/>
        </w:rPr>
        <w:t>Furth 13</w:t>
      </w:r>
    </w:p>
    <w:p w:rsidR="00DB06F1" w:rsidRPr="00D15586" w:rsidRDefault="00DB06F1" w:rsidP="00DB06F1">
      <w:r w:rsidRPr="00D15586">
        <w:t xml:space="preserve">[Salim, Senior Policy Analyst in Macroeconomics in the Center for Data Analysis at Heritage, doctorate and M.A. in economics (Rochester), “Debt and Growth in a Time of Controversy,” Issue Brief #3926 on Economy, 5/1, </w:t>
      </w:r>
      <w:hyperlink r:id="rId89" w:history="1">
        <w:r w:rsidRPr="00D15586">
          <w:rPr>
            <w:rStyle w:val="Hyperlink"/>
          </w:rPr>
          <w:t>http://www.heritage.org/research/reports/2013/05/does-debt-hurt-growth-growth-in-a-time-of-debt</w:t>
        </w:r>
      </w:hyperlink>
      <w:r w:rsidRPr="00D15586">
        <w:t>]</w:t>
      </w:r>
    </w:p>
    <w:p w:rsidR="00DB06F1" w:rsidRPr="00DB06F1" w:rsidRDefault="00DB06F1" w:rsidP="00DB06F1"/>
    <w:p w:rsidR="00DB06F1" w:rsidRPr="00E04098" w:rsidRDefault="00DB06F1" w:rsidP="00DB06F1">
      <w:pPr>
        <w:rPr>
          <w:sz w:val="16"/>
        </w:rPr>
      </w:pPr>
      <w:r w:rsidRPr="00E04098">
        <w:rPr>
          <w:rStyle w:val="StyleBoldUnderline"/>
        </w:rPr>
        <w:t>Herndon</w:t>
      </w:r>
      <w:r w:rsidRPr="00E04098">
        <w:rPr>
          <w:sz w:val="16"/>
        </w:rPr>
        <w:t xml:space="preserve"> et al. </w:t>
      </w:r>
      <w:r w:rsidRPr="00E04098">
        <w:rPr>
          <w:rStyle w:val="StyleBoldUnderline"/>
        </w:rPr>
        <w:t>revive a well-known</w:t>
      </w:r>
      <w:r w:rsidRPr="00E04098">
        <w:rPr>
          <w:sz w:val="16"/>
        </w:rPr>
        <w:t>—and accurate—</w:t>
      </w:r>
      <w:r w:rsidRPr="00E04098">
        <w:rPr>
          <w:rStyle w:val="StyleBoldUnderline"/>
        </w:rPr>
        <w:t>critique of Reinhart and Rogoff</w:t>
      </w:r>
      <w:r w:rsidRPr="00E04098">
        <w:rPr>
          <w:sz w:val="16"/>
        </w:rPr>
        <w:t xml:space="preserve">’s work: </w:t>
      </w:r>
      <w:r w:rsidRPr="00E04098">
        <w:rPr>
          <w:rStyle w:val="StyleBoldUnderline"/>
        </w:rPr>
        <w:t>It does not address causality</w:t>
      </w:r>
      <w:r w:rsidRPr="00E04098">
        <w:rPr>
          <w:sz w:val="16"/>
        </w:rPr>
        <w:t xml:space="preserve">. Does high debt cause low growth? Does low growth cause high debt? Does a third factor cause both simultaneously? </w:t>
      </w:r>
      <w:r w:rsidRPr="00E04098">
        <w:rPr>
          <w:rStyle w:val="StyleBoldUnderline"/>
        </w:rPr>
        <w:t>Because economics cannot be tested</w:t>
      </w:r>
      <w:r w:rsidRPr="00E04098">
        <w:rPr>
          <w:sz w:val="16"/>
        </w:rPr>
        <w:t xml:space="preserve"> in a laboratory, </w:t>
      </w:r>
      <w:r w:rsidRPr="00E04098">
        <w:rPr>
          <w:rStyle w:val="StyleBoldUnderline"/>
        </w:rPr>
        <w:t>economists must use</w:t>
      </w:r>
      <w:r w:rsidRPr="00E04098">
        <w:rPr>
          <w:sz w:val="16"/>
        </w:rPr>
        <w:t xml:space="preserve"> economic </w:t>
      </w:r>
      <w:r w:rsidRPr="00E04098">
        <w:rPr>
          <w:rStyle w:val="StyleBoldUnderline"/>
        </w:rPr>
        <w:t>theory and rigorous</w:t>
      </w:r>
      <w:r w:rsidRPr="00E04098">
        <w:rPr>
          <w:sz w:val="16"/>
        </w:rPr>
        <w:t xml:space="preserve"> statistical </w:t>
      </w:r>
      <w:r w:rsidRPr="00E04098">
        <w:rPr>
          <w:rStyle w:val="StyleBoldUnderline"/>
        </w:rPr>
        <w:t>methods</w:t>
      </w:r>
      <w:r w:rsidRPr="00E04098">
        <w:rPr>
          <w:sz w:val="16"/>
        </w:rPr>
        <w:t xml:space="preserve"> to discern whether a measured correlation reflects an underlying causal relationship. </w:t>
      </w:r>
      <w:r w:rsidRPr="00E04098">
        <w:rPr>
          <w:rStyle w:val="StyleBoldUnderline"/>
        </w:rPr>
        <w:t>Reinhart and Rogoff</w:t>
      </w:r>
      <w:r w:rsidRPr="00E04098">
        <w:rPr>
          <w:sz w:val="16"/>
        </w:rPr>
        <w:t xml:space="preserve">, and some of their interpreters, may at times have oversold “Growth in a Time of Debt.”[5] </w:t>
      </w:r>
      <w:r w:rsidRPr="00E04098">
        <w:rPr>
          <w:rStyle w:val="StyleBoldUnderline"/>
        </w:rPr>
        <w:t>On its own</w:t>
      </w:r>
      <w:r w:rsidRPr="00E04098">
        <w:rPr>
          <w:sz w:val="16"/>
        </w:rPr>
        <w:t xml:space="preserve">, that paper </w:t>
      </w:r>
      <w:r w:rsidRPr="00E04098">
        <w:rPr>
          <w:rStyle w:val="StyleBoldUnderline"/>
        </w:rPr>
        <w:t>does not tell a causal story</w:t>
      </w:r>
      <w:r w:rsidRPr="00E04098">
        <w:rPr>
          <w:sz w:val="16"/>
        </w:rPr>
        <w:t xml:space="preserve">. It is important to recall that Reinhart and Rogoff’s great contribution has been to build a 200-year database of sovereign debt and economic crises. </w:t>
      </w:r>
      <w:r w:rsidRPr="00E04098">
        <w:rPr>
          <w:rStyle w:val="Emphasis"/>
        </w:rPr>
        <w:t>But other authors</w:t>
      </w:r>
      <w:r w:rsidRPr="00E04098">
        <w:rPr>
          <w:rStyle w:val="StyleBoldUnderline"/>
        </w:rPr>
        <w:t xml:space="preserve"> have taken seriously the question of causation, using lagged data and econometric techniques, most notably</w:t>
      </w:r>
      <w:r w:rsidRPr="00E04098">
        <w:rPr>
          <w:sz w:val="16"/>
        </w:rPr>
        <w:t xml:space="preserve"> Manmohan </w:t>
      </w:r>
      <w:r w:rsidRPr="00E04098">
        <w:rPr>
          <w:rStyle w:val="StyleBoldUnderline"/>
        </w:rPr>
        <w:t xml:space="preserve">Kumar </w:t>
      </w:r>
      <w:r w:rsidRPr="00E04098">
        <w:rPr>
          <w:sz w:val="16"/>
        </w:rPr>
        <w:t xml:space="preserve">and Jaejoon </w:t>
      </w:r>
      <w:r w:rsidRPr="00E04098">
        <w:rPr>
          <w:rStyle w:val="StyleBoldUnderline"/>
        </w:rPr>
        <w:t>Woo</w:t>
      </w:r>
      <w:r w:rsidRPr="00E04098">
        <w:rPr>
          <w:sz w:val="16"/>
        </w:rPr>
        <w:t xml:space="preserve">[6] and Stephen </w:t>
      </w:r>
      <w:r w:rsidRPr="00E04098">
        <w:rPr>
          <w:rStyle w:val="StyleBoldUnderline"/>
        </w:rPr>
        <w:t>Cecchetti,</w:t>
      </w:r>
      <w:r w:rsidRPr="00E04098">
        <w:rPr>
          <w:sz w:val="16"/>
        </w:rPr>
        <w:t xml:space="preserve"> Madhusudan </w:t>
      </w:r>
      <w:r w:rsidRPr="00E04098">
        <w:rPr>
          <w:rStyle w:val="StyleBoldUnderline"/>
        </w:rPr>
        <w:t>Mohanty, and</w:t>
      </w:r>
      <w:r w:rsidRPr="00E04098">
        <w:rPr>
          <w:sz w:val="16"/>
        </w:rPr>
        <w:t xml:space="preserve"> Fabrizio </w:t>
      </w:r>
      <w:r w:rsidRPr="00E04098">
        <w:rPr>
          <w:rStyle w:val="StyleBoldUnderline"/>
        </w:rPr>
        <w:t>Zampolli</w:t>
      </w:r>
      <w:r w:rsidRPr="00E04098">
        <w:rPr>
          <w:sz w:val="16"/>
        </w:rPr>
        <w:t xml:space="preserve">,[7] whose contributions have been discussed previously.[8] </w:t>
      </w:r>
      <w:r w:rsidRPr="00E04098">
        <w:rPr>
          <w:rStyle w:val="StyleBoldUnderline"/>
        </w:rPr>
        <w:t xml:space="preserve">Others have attempted to find “instrumental variables,” </w:t>
      </w:r>
      <w:r w:rsidRPr="00E04098">
        <w:rPr>
          <w:sz w:val="16"/>
        </w:rPr>
        <w:t xml:space="preserve">an approach that is problematic when dealing with a phenomenon as broad as GDP growth. Using one set of instruments, Cristina </w:t>
      </w:r>
      <w:r w:rsidRPr="00E04098">
        <w:rPr>
          <w:rStyle w:val="StyleBoldUnderline"/>
        </w:rPr>
        <w:t>Checherita and</w:t>
      </w:r>
      <w:r w:rsidRPr="00E04098">
        <w:rPr>
          <w:sz w:val="16"/>
        </w:rPr>
        <w:t xml:space="preserve"> Philip </w:t>
      </w:r>
      <w:r w:rsidRPr="00E04098">
        <w:rPr>
          <w:rStyle w:val="StyleBoldUnderline"/>
        </w:rPr>
        <w:t>Rother find that there is a negative effect on growth once debt reaches approximately 100 percent</w:t>
      </w:r>
      <w:r w:rsidRPr="00E04098">
        <w:rPr>
          <w:sz w:val="16"/>
        </w:rPr>
        <w:t xml:space="preserve"> of GDP.[9] Ugo Panizza and Andrea Presbitero use a different set of instruments but cannot advance the discussion.[10] </w:t>
      </w:r>
      <w:r w:rsidRPr="00E04098">
        <w:rPr>
          <w:rStyle w:val="StyleBoldUnderline"/>
        </w:rPr>
        <w:t xml:space="preserve">In a more recent paper, Panizza and Presbitero </w:t>
      </w:r>
      <w:r w:rsidRPr="00E04098">
        <w:rPr>
          <w:rStyle w:val="Emphasis"/>
        </w:rPr>
        <w:t>review the literature</w:t>
      </w:r>
      <w:r w:rsidRPr="00E04098">
        <w:rPr>
          <w:sz w:val="16"/>
        </w:rPr>
        <w:t xml:space="preserve"> on this topic, citing dozens of other papers written in the past three years.[11] </w:t>
      </w:r>
      <w:r w:rsidRPr="00E04098">
        <w:rPr>
          <w:rStyle w:val="StyleBoldUnderline"/>
        </w:rPr>
        <w:t xml:space="preserve">They conclude that with the data limitations, estimates of debt drag are bound to be imprecise. </w:t>
      </w:r>
      <w:r w:rsidRPr="00E04098">
        <w:rPr>
          <w:sz w:val="16"/>
        </w:rPr>
        <w:t>They make the excellent point that debt threshold effects should generally be different across countries—a point that Reinhart and Rogoff also made in “Growth in a Time of Debt.”[12]</w:t>
      </w:r>
    </w:p>
    <w:p w:rsidR="00CA748A" w:rsidRDefault="00CA748A" w:rsidP="00CA748A">
      <w:pPr>
        <w:pStyle w:val="Heading3"/>
      </w:pPr>
      <w:r>
        <w:lastRenderedPageBreak/>
        <w:t>Add-On – Dollar Hegemony</w:t>
      </w:r>
    </w:p>
    <w:p w:rsidR="00CA748A" w:rsidRPr="002C7896" w:rsidRDefault="00CA748A" w:rsidP="00CA748A">
      <w:pPr>
        <w:pStyle w:val="Heading4"/>
      </w:pPr>
      <w:r>
        <w:t>Raising the ceiling spurs inflation –collapses dollar</w:t>
      </w:r>
    </w:p>
    <w:p w:rsidR="00CA748A" w:rsidRDefault="00CA748A" w:rsidP="00CA748A">
      <w:pPr>
        <w:rPr>
          <w:rStyle w:val="StyleStyleBold12pt"/>
        </w:rPr>
      </w:pPr>
      <w:r>
        <w:rPr>
          <w:rStyle w:val="StyleStyleBold12pt"/>
        </w:rPr>
        <w:t>Boccia 13</w:t>
      </w:r>
    </w:p>
    <w:p w:rsidR="00CA748A" w:rsidRDefault="00CA748A" w:rsidP="00CA748A">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90" w:history="1">
        <w:r w:rsidRPr="00E32A33">
          <w:rPr>
            <w:rStyle w:val="Hyperlink"/>
          </w:rPr>
          <w:t>http://www.heritage.org/research/reports/2013/02/how-the-united-states-high-debt-will-weaken-the-economy-and-hurt-americans</w:t>
        </w:r>
      </w:hyperlink>
      <w:r w:rsidRPr="00E32A33">
        <w:t>]</w:t>
      </w:r>
    </w:p>
    <w:p w:rsidR="00CA748A" w:rsidRPr="00B9555A" w:rsidRDefault="00CA748A" w:rsidP="00CA748A"/>
    <w:p w:rsidR="00CA748A" w:rsidRDefault="00CA748A" w:rsidP="00CA748A">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BoldUnderline"/>
        </w:rPr>
        <w:t>has</w:t>
      </w:r>
      <w:r w:rsidRPr="00404082">
        <w:rPr>
          <w:sz w:val="14"/>
        </w:rPr>
        <w:t xml:space="preserve">, as do other countries with independent currencies, </w:t>
      </w:r>
      <w:r w:rsidRPr="00404082">
        <w:rPr>
          <w:rStyle w:val="StyleBoldUnderline"/>
        </w:rPr>
        <w:t>an</w:t>
      </w:r>
      <w:r w:rsidRPr="00404082">
        <w:rPr>
          <w:sz w:val="14"/>
        </w:rPr>
        <w:t xml:space="preserve"> additional </w:t>
      </w:r>
      <w:r w:rsidRPr="00404082">
        <w:rPr>
          <w:rStyle w:val="StyleBoldUnderline"/>
        </w:rPr>
        <w:t>option to monetize its debts</w:t>
      </w:r>
      <w:r w:rsidRPr="00404082">
        <w:rPr>
          <w:sz w:val="14"/>
        </w:rPr>
        <w:t xml:space="preserve">: replacing a substantial portion of outstanding debt with another form of federal liability—currency. </w:t>
      </w:r>
      <w:r w:rsidRPr="00404082">
        <w:rPr>
          <w:rStyle w:val="StyleBoldUnderline"/>
        </w:rPr>
        <w:t>The government could</w:t>
      </w:r>
      <w:r w:rsidRPr="00404082">
        <w:rPr>
          <w:sz w:val="14"/>
        </w:rPr>
        <w:t xml:space="preserve">, through the Federal Reserve, </w:t>
      </w:r>
      <w:r w:rsidRPr="00404082">
        <w:rPr>
          <w:rStyle w:val="StyleBoldUnderline"/>
        </w:rPr>
        <w:t xml:space="preserve">inflate </w:t>
      </w:r>
      <w:r w:rsidRPr="00404082">
        <w:rPr>
          <w:sz w:val="14"/>
        </w:rPr>
        <w:t xml:space="preserve">the money supply. </w:t>
      </w:r>
      <w:r w:rsidRPr="00404082">
        <w:rPr>
          <w:rStyle w:val="StyleBold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Bold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BoldUnderline"/>
        </w:rPr>
        <w:t>Inflation is particularly harmful for those</w:t>
      </w:r>
      <w:r w:rsidRPr="00404082">
        <w:rPr>
          <w:sz w:val="14"/>
        </w:rPr>
        <w:t xml:space="preserve"> Americans </w:t>
      </w:r>
      <w:r w:rsidRPr="00404082">
        <w:rPr>
          <w:rStyle w:val="StyleBoldUnderline"/>
        </w:rPr>
        <w:t>on fixed incomes</w:t>
      </w:r>
      <w:r w:rsidRPr="00404082">
        <w:rPr>
          <w:sz w:val="14"/>
        </w:rPr>
        <w:t xml:space="preserve">, such as the elderly who rely on Social Security checks, pensions, and their own savings in retirement. </w:t>
      </w:r>
      <w:r w:rsidRPr="00404082">
        <w:rPr>
          <w:rStyle w:val="StyleBoldUnderline"/>
        </w:rPr>
        <w:t xml:space="preserve">By raising </w:t>
      </w:r>
      <w:r w:rsidRPr="00404082">
        <w:rPr>
          <w:sz w:val="14"/>
        </w:rPr>
        <w:t>the</w:t>
      </w:r>
      <w:r w:rsidRPr="00404082">
        <w:rPr>
          <w:rStyle w:val="StyleBoldUnderline"/>
        </w:rPr>
        <w:t xml:space="preserve"> cost</w:t>
      </w:r>
      <w:r w:rsidRPr="00404082">
        <w:rPr>
          <w:sz w:val="14"/>
        </w:rPr>
        <w:t xml:space="preserve"> of essential goods and services, like food and medical care, </w:t>
      </w:r>
      <w:r w:rsidRPr="00404082">
        <w:rPr>
          <w:rStyle w:val="StyleBold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BoldUnderline"/>
        </w:rPr>
        <w:t xml:space="preserve">Inflation inflicts the </w:t>
      </w:r>
      <w:r w:rsidRPr="00404082">
        <w:rPr>
          <w:rStyle w:val="Emphasis"/>
        </w:rPr>
        <w:t>most pain on the poor</w:t>
      </w:r>
      <w:r w:rsidRPr="00404082">
        <w:rPr>
          <w:sz w:val="14"/>
        </w:rPr>
        <w:t xml:space="preserve"> and middle class </w:t>
      </w:r>
      <w:r w:rsidRPr="00404082">
        <w:rPr>
          <w:rStyle w:val="StyleBoldUnderline"/>
        </w:rPr>
        <w:t>by reducing</w:t>
      </w:r>
      <w:r w:rsidRPr="00404082">
        <w:rPr>
          <w:sz w:val="14"/>
        </w:rPr>
        <w:t xml:space="preserve"> the </w:t>
      </w:r>
      <w:r w:rsidRPr="00404082">
        <w:rPr>
          <w:rStyle w:val="StyleBoldUnderline"/>
        </w:rPr>
        <w:t>purchasing power</w:t>
      </w:r>
      <w:r w:rsidRPr="00404082">
        <w:rPr>
          <w:sz w:val="14"/>
        </w:rPr>
        <w:t xml:space="preserve"> of the cash savings of American families. </w:t>
      </w:r>
      <w:r w:rsidRPr="00404082">
        <w:rPr>
          <w:rStyle w:val="StyleBoldUnderline"/>
        </w:rPr>
        <w:t>Inflation also means that everyone has to pay more</w:t>
      </w:r>
      <w:r w:rsidRPr="00404082">
        <w:rPr>
          <w:sz w:val="14"/>
        </w:rPr>
        <w:t xml:space="preserve"> for goods and services, including essentials like food and clothing. </w:t>
      </w:r>
      <w:r w:rsidRPr="00404082">
        <w:rPr>
          <w:rStyle w:val="StyleBoldUnderline"/>
        </w:rPr>
        <w:t xml:space="preserve">Moreover, severe inflation could </w:t>
      </w:r>
      <w:r w:rsidRPr="00404082">
        <w:rPr>
          <w:rStyle w:val="Emphasis"/>
        </w:rPr>
        <w:t>dethrone the U.S. dollar</w:t>
      </w:r>
      <w:r w:rsidRPr="00404082">
        <w:rPr>
          <w:rStyle w:val="StyleBoldUnderline"/>
        </w:rPr>
        <w:t xml:space="preserve"> as the world’s primary reserve currency</w:t>
      </w:r>
      <w:r w:rsidRPr="00404082">
        <w:rPr>
          <w:sz w:val="14"/>
        </w:rPr>
        <w:t xml:space="preserve">. Thus far, </w:t>
      </w:r>
      <w:r w:rsidRPr="00404082">
        <w:rPr>
          <w:rStyle w:val="StyleBoldUnderline"/>
        </w:rPr>
        <w:t>a major saving grace</w:t>
      </w:r>
      <w:r w:rsidRPr="00404082">
        <w:rPr>
          <w:sz w:val="14"/>
        </w:rPr>
        <w:t xml:space="preserve"> for the U.S. government </w:t>
      </w:r>
      <w:r w:rsidRPr="00404082">
        <w:rPr>
          <w:rStyle w:val="StyleBoldUnderline"/>
        </w:rPr>
        <w:t>has been</w:t>
      </w:r>
      <w:r w:rsidRPr="00404082">
        <w:rPr>
          <w:sz w:val="14"/>
        </w:rPr>
        <w:t xml:space="preserve"> that, in comparison with other advanced nations with major currencies, such as Europe and China, </w:t>
      </w:r>
      <w:r w:rsidRPr="00404082">
        <w:rPr>
          <w:rStyle w:val="StyleBold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BoldUnderline"/>
        </w:rPr>
        <w:t>on their current path</w:t>
      </w:r>
      <w:r w:rsidRPr="00404082">
        <w:rPr>
          <w:sz w:val="14"/>
        </w:rPr>
        <w:t xml:space="preserve"> of ever-higher sovereign debt and a risky Federal Reserve policy, both of which lack a credible crisis coping strategy, </w:t>
      </w:r>
      <w:r w:rsidRPr="00404082">
        <w:rPr>
          <w:rStyle w:val="StyleBoldUnderline"/>
        </w:rPr>
        <w:t>confidence in the U.S. economy and monetary policy regime could erode</w:t>
      </w:r>
      <w:r w:rsidRPr="00404082">
        <w:rPr>
          <w:sz w:val="14"/>
        </w:rPr>
        <w:t xml:space="preserve">. </w:t>
      </w:r>
      <w:r w:rsidRPr="00404082">
        <w:rPr>
          <w:rStyle w:val="StyleBoldUnderline"/>
        </w:rPr>
        <w:t xml:space="preserve">Such a development would be </w:t>
      </w:r>
      <w:r w:rsidRPr="00404082">
        <w:rPr>
          <w:rStyle w:val="Emphasis"/>
        </w:rPr>
        <w:t>unprecedented in size and magnitude</w:t>
      </w:r>
      <w:r w:rsidRPr="00404082">
        <w:rPr>
          <w:rStyle w:val="StyleBoldUnderline"/>
        </w:rPr>
        <w:t xml:space="preserve"> and the impact on</w:t>
      </w:r>
      <w:r w:rsidRPr="00404082">
        <w:rPr>
          <w:sz w:val="14"/>
        </w:rPr>
        <w:t xml:space="preserve"> Americans and </w:t>
      </w:r>
      <w:r w:rsidRPr="00404082">
        <w:rPr>
          <w:rStyle w:val="StyleBoldUnderline"/>
        </w:rPr>
        <w:t xml:space="preserve">the economy would be </w:t>
      </w:r>
      <w:r w:rsidRPr="00404082">
        <w:rPr>
          <w:rStyle w:val="Emphasis"/>
        </w:rPr>
        <w:t>massive and severe.</w:t>
      </w:r>
    </w:p>
    <w:p w:rsidR="00CA748A" w:rsidRPr="00CA748A" w:rsidRDefault="00CA748A" w:rsidP="00CA748A">
      <w:pPr>
        <w:pStyle w:val="Heading4"/>
        <w:jc w:val="center"/>
      </w:pPr>
      <w:r>
        <w:t>[Insert Dollar Impact]</w:t>
      </w:r>
    </w:p>
    <w:p w:rsidR="00170FB3" w:rsidRPr="00A65687" w:rsidRDefault="009C3CD7" w:rsidP="009C3CD7">
      <w:pPr>
        <w:pStyle w:val="Heading3"/>
      </w:pPr>
      <w:r>
        <w:lastRenderedPageBreak/>
        <w:t xml:space="preserve">Add-On – </w:t>
      </w:r>
      <w:r w:rsidR="00170FB3">
        <w:t>Military Readiness</w:t>
      </w:r>
    </w:p>
    <w:p w:rsidR="00170FB3" w:rsidRDefault="00170FB3" w:rsidP="00170FB3">
      <w:pPr>
        <w:pStyle w:val="Heading4"/>
      </w:pPr>
      <w:r>
        <w:t>Continued debt from punting the debate crushes readiness</w:t>
      </w:r>
    </w:p>
    <w:p w:rsidR="00170FB3" w:rsidRDefault="00170FB3" w:rsidP="00170FB3">
      <w:pPr>
        <w:rPr>
          <w:rStyle w:val="StyleStyleBold12pt"/>
        </w:rPr>
      </w:pPr>
      <w:r>
        <w:rPr>
          <w:rStyle w:val="StyleStyleBold12pt"/>
        </w:rPr>
        <w:t>Furth 13</w:t>
      </w:r>
    </w:p>
    <w:p w:rsidR="00170FB3" w:rsidRPr="00D15586" w:rsidRDefault="00170FB3" w:rsidP="00170FB3">
      <w:r w:rsidRPr="00D15586">
        <w:t xml:space="preserve">[Salim, Senior Policy Analyst in Macroeconomics in the Center for Data Analysis at Heritage, doctorate and M.A. in economics (Rochester), “Debt and Growth in a Time of Controversy,” Issue Brief #3926 on Economy, 5/1, </w:t>
      </w:r>
      <w:hyperlink r:id="rId91" w:history="1">
        <w:r w:rsidRPr="00D15586">
          <w:rPr>
            <w:rStyle w:val="Hyperlink"/>
          </w:rPr>
          <w:t>http://www.heritage.org/research/reports/2013/05/does-debt-hurt-growth-growth-in-a-time-of-debt</w:t>
        </w:r>
      </w:hyperlink>
      <w:r w:rsidRPr="00D15586">
        <w:t>]</w:t>
      </w:r>
    </w:p>
    <w:p w:rsidR="00170FB3" w:rsidRDefault="00170FB3" w:rsidP="00170FB3"/>
    <w:p w:rsidR="00CA748A" w:rsidRDefault="00170FB3" w:rsidP="00CA748A">
      <w:pPr>
        <w:rPr>
          <w:sz w:val="16"/>
        </w:rPr>
      </w:pPr>
      <w:r w:rsidRPr="00AF4ABD">
        <w:rPr>
          <w:sz w:val="16"/>
        </w:rPr>
        <w:t xml:space="preserve">In the United States, </w:t>
      </w:r>
      <w:r w:rsidRPr="00170FB3">
        <w:rPr>
          <w:rStyle w:val="StyleBoldUnderline"/>
        </w:rPr>
        <w:t>the question is not whether gross debt at 90 percent</w:t>
      </w:r>
      <w:r w:rsidRPr="00AF4ABD">
        <w:rPr>
          <w:sz w:val="16"/>
        </w:rPr>
        <w:t xml:space="preserve"> of GDP </w:t>
      </w:r>
      <w:r w:rsidRPr="00170FB3">
        <w:rPr>
          <w:rStyle w:val="StyleBoldUnderline"/>
        </w:rPr>
        <w:t>is acceptable.</w:t>
      </w:r>
      <w:r w:rsidRPr="00AF4ABD">
        <w:rPr>
          <w:sz w:val="16"/>
        </w:rPr>
        <w:t xml:space="preserve"> With gross U.S. debt now over 100 percent of GDP, </w:t>
      </w:r>
      <w:r w:rsidRPr="00170FB3">
        <w:rPr>
          <w:rStyle w:val="StyleBoldUnderline"/>
        </w:rPr>
        <w:t xml:space="preserve">that </w:t>
      </w:r>
      <w:r w:rsidRPr="00AF4ABD">
        <w:rPr>
          <w:rStyle w:val="Emphasis"/>
        </w:rPr>
        <w:t>milestone has been passed</w:t>
      </w:r>
      <w:r w:rsidRPr="00AF4ABD">
        <w:rPr>
          <w:sz w:val="16"/>
        </w:rPr>
        <w:t xml:space="preserve">. Rather, </w:t>
      </w:r>
      <w:r w:rsidRPr="00170FB3">
        <w:rPr>
          <w:rStyle w:val="StyleBoldUnderline"/>
        </w:rPr>
        <w:t xml:space="preserve">the question </w:t>
      </w:r>
      <w:r w:rsidRPr="00AF4ABD">
        <w:rPr>
          <w:rStyle w:val="StyleBoldUnderline"/>
        </w:rPr>
        <w:t>is whether</w:t>
      </w:r>
      <w:r w:rsidRPr="00170FB3">
        <w:rPr>
          <w:rStyle w:val="StyleBoldUnderline"/>
        </w:rPr>
        <w:t xml:space="preserve"> the nation will continue on a path that promises to take us to debt at 200 percent</w:t>
      </w:r>
      <w:r w:rsidRPr="00AF4ABD">
        <w:rPr>
          <w:sz w:val="16"/>
        </w:rPr>
        <w:t xml:space="preserve"> of GDP within 25 years. If </w:t>
      </w:r>
      <w:r w:rsidRPr="00170FB3">
        <w:rPr>
          <w:rStyle w:val="StyleBoldUnderline"/>
        </w:rPr>
        <w:t xml:space="preserve">the U.S. continues to borrow at profligate levels to pay for routine spending, it may </w:t>
      </w:r>
      <w:r w:rsidRPr="00AF4ABD">
        <w:rPr>
          <w:rStyle w:val="Emphasis"/>
        </w:rPr>
        <w:t>not be able to borrow</w:t>
      </w:r>
      <w:r w:rsidRPr="00170FB3">
        <w:rPr>
          <w:rStyle w:val="StyleBoldUnderline"/>
        </w:rPr>
        <w:t xml:space="preserve"> to defend itself </w:t>
      </w:r>
      <w:r w:rsidRPr="00AF4ABD">
        <w:rPr>
          <w:rStyle w:val="Emphasis"/>
        </w:rPr>
        <w:t>in an unforeseen war</w:t>
      </w:r>
      <w:r w:rsidR="00CA748A">
        <w:rPr>
          <w:sz w:val="16"/>
        </w:rPr>
        <w:t xml:space="preserve"> o</w:t>
      </w:r>
      <w:r w:rsidRPr="00AF4ABD">
        <w:rPr>
          <w:sz w:val="16"/>
        </w:rPr>
        <w:t>r to ease the pain of the next great recession.[13]</w:t>
      </w:r>
    </w:p>
    <w:p w:rsidR="00170FB3" w:rsidRPr="00AF4ABD" w:rsidRDefault="00CA748A" w:rsidP="00CA748A">
      <w:pPr>
        <w:pStyle w:val="Heading4"/>
        <w:jc w:val="center"/>
        <w:rPr>
          <w:sz w:val="16"/>
        </w:rPr>
      </w:pPr>
      <w:r>
        <w:rPr>
          <w:sz w:val="16"/>
        </w:rPr>
        <w:br/>
      </w:r>
      <w:r w:rsidRPr="00CA748A">
        <w:t>[Insert Readiness Impact]</w:t>
      </w:r>
    </w:p>
    <w:p w:rsidR="00CA748A" w:rsidRDefault="00CA748A" w:rsidP="00CA748A">
      <w:pPr>
        <w:pStyle w:val="Heading3"/>
      </w:pPr>
      <w:r>
        <w:lastRenderedPageBreak/>
        <w:t>Add-On – Poverty</w:t>
      </w:r>
    </w:p>
    <w:p w:rsidR="00CA748A" w:rsidRPr="002C7896" w:rsidRDefault="00CA748A" w:rsidP="00CA748A">
      <w:pPr>
        <w:pStyle w:val="Heading4"/>
      </w:pPr>
      <w:r>
        <w:t xml:space="preserve">Raising the ceiling spurs inflation – tanks economy, collapses dollar, trashes biz con and spikes poverty </w:t>
      </w:r>
    </w:p>
    <w:p w:rsidR="00CA748A" w:rsidRDefault="00CA748A" w:rsidP="00CA748A">
      <w:pPr>
        <w:rPr>
          <w:rStyle w:val="StyleStyleBold12pt"/>
        </w:rPr>
      </w:pPr>
      <w:r>
        <w:rPr>
          <w:rStyle w:val="StyleStyleBold12pt"/>
        </w:rPr>
        <w:t>Boccia 13</w:t>
      </w:r>
    </w:p>
    <w:p w:rsidR="00CA748A" w:rsidRDefault="00CA748A" w:rsidP="00CA748A">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92" w:history="1">
        <w:r w:rsidRPr="00E32A33">
          <w:rPr>
            <w:rStyle w:val="Hyperlink"/>
          </w:rPr>
          <w:t>http://www.heritage.org/research/reports/2013/02/how-the-united-states-high-debt-will-weaken-the-economy-and-hurt-americans</w:t>
        </w:r>
      </w:hyperlink>
      <w:r w:rsidRPr="00E32A33">
        <w:t>]</w:t>
      </w:r>
    </w:p>
    <w:p w:rsidR="00CA748A" w:rsidRPr="00B9555A" w:rsidRDefault="00CA748A" w:rsidP="00CA748A"/>
    <w:p w:rsidR="00CA748A" w:rsidRDefault="00CA748A" w:rsidP="00CA748A">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BoldUnderline"/>
        </w:rPr>
        <w:t>has</w:t>
      </w:r>
      <w:r w:rsidRPr="00404082">
        <w:rPr>
          <w:sz w:val="14"/>
        </w:rPr>
        <w:t xml:space="preserve">, as do other countries with independent currencies, </w:t>
      </w:r>
      <w:r w:rsidRPr="00404082">
        <w:rPr>
          <w:rStyle w:val="StyleBoldUnderline"/>
        </w:rPr>
        <w:t>an</w:t>
      </w:r>
      <w:r w:rsidRPr="00404082">
        <w:rPr>
          <w:sz w:val="14"/>
        </w:rPr>
        <w:t xml:space="preserve"> additional </w:t>
      </w:r>
      <w:r w:rsidRPr="00404082">
        <w:rPr>
          <w:rStyle w:val="StyleBoldUnderline"/>
        </w:rPr>
        <w:t>option to monetize its debts</w:t>
      </w:r>
      <w:r w:rsidRPr="00404082">
        <w:rPr>
          <w:sz w:val="14"/>
        </w:rPr>
        <w:t xml:space="preserve">: replacing a substantial portion of outstanding debt with another form of federal liability—currency. </w:t>
      </w:r>
      <w:r w:rsidRPr="00404082">
        <w:rPr>
          <w:rStyle w:val="StyleBoldUnderline"/>
        </w:rPr>
        <w:t>The government could</w:t>
      </w:r>
      <w:r w:rsidRPr="00404082">
        <w:rPr>
          <w:sz w:val="14"/>
        </w:rPr>
        <w:t xml:space="preserve">, through the Federal Reserve, </w:t>
      </w:r>
      <w:r w:rsidRPr="00404082">
        <w:rPr>
          <w:rStyle w:val="StyleBoldUnderline"/>
        </w:rPr>
        <w:t xml:space="preserve">inflate </w:t>
      </w:r>
      <w:r w:rsidRPr="00404082">
        <w:rPr>
          <w:sz w:val="14"/>
        </w:rPr>
        <w:t xml:space="preserve">the money supply. </w:t>
      </w:r>
      <w:r w:rsidRPr="00404082">
        <w:rPr>
          <w:rStyle w:val="StyleBold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Bold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BoldUnderline"/>
        </w:rPr>
        <w:t>Inflation is particularly harmful for those</w:t>
      </w:r>
      <w:r w:rsidRPr="00404082">
        <w:rPr>
          <w:sz w:val="14"/>
        </w:rPr>
        <w:t xml:space="preserve"> Americans </w:t>
      </w:r>
      <w:r w:rsidRPr="00404082">
        <w:rPr>
          <w:rStyle w:val="StyleBoldUnderline"/>
        </w:rPr>
        <w:t>on fixed incomes</w:t>
      </w:r>
      <w:r w:rsidRPr="00404082">
        <w:rPr>
          <w:sz w:val="14"/>
        </w:rPr>
        <w:t xml:space="preserve">, such as the elderly who rely on Social Security checks, pensions, and their own savings in retirement. </w:t>
      </w:r>
      <w:r w:rsidRPr="00404082">
        <w:rPr>
          <w:rStyle w:val="StyleBoldUnderline"/>
        </w:rPr>
        <w:t xml:space="preserve">By raising </w:t>
      </w:r>
      <w:r w:rsidRPr="00404082">
        <w:rPr>
          <w:sz w:val="14"/>
        </w:rPr>
        <w:t>the</w:t>
      </w:r>
      <w:r w:rsidRPr="00404082">
        <w:rPr>
          <w:rStyle w:val="StyleBoldUnderline"/>
        </w:rPr>
        <w:t xml:space="preserve"> cost</w:t>
      </w:r>
      <w:r w:rsidRPr="00404082">
        <w:rPr>
          <w:sz w:val="14"/>
        </w:rPr>
        <w:t xml:space="preserve"> of essential goods and services, like food and medical care, </w:t>
      </w:r>
      <w:r w:rsidRPr="00404082">
        <w:rPr>
          <w:rStyle w:val="StyleBold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BoldUnderline"/>
        </w:rPr>
        <w:t xml:space="preserve">Inflation inflicts the </w:t>
      </w:r>
      <w:r w:rsidRPr="00404082">
        <w:rPr>
          <w:rStyle w:val="Emphasis"/>
        </w:rPr>
        <w:t>most pain on the poor</w:t>
      </w:r>
      <w:r w:rsidRPr="00404082">
        <w:rPr>
          <w:sz w:val="14"/>
        </w:rPr>
        <w:t xml:space="preserve"> and middle class </w:t>
      </w:r>
      <w:r w:rsidRPr="00404082">
        <w:rPr>
          <w:rStyle w:val="StyleBoldUnderline"/>
        </w:rPr>
        <w:t>by reducing</w:t>
      </w:r>
      <w:r w:rsidRPr="00404082">
        <w:rPr>
          <w:sz w:val="14"/>
        </w:rPr>
        <w:t xml:space="preserve"> the </w:t>
      </w:r>
      <w:r w:rsidRPr="00404082">
        <w:rPr>
          <w:rStyle w:val="StyleBoldUnderline"/>
        </w:rPr>
        <w:t>purchasing power</w:t>
      </w:r>
      <w:r w:rsidRPr="00404082">
        <w:rPr>
          <w:sz w:val="14"/>
        </w:rPr>
        <w:t xml:space="preserve"> of the cash savings of American families. </w:t>
      </w:r>
      <w:r w:rsidRPr="00404082">
        <w:rPr>
          <w:rStyle w:val="StyleBoldUnderline"/>
        </w:rPr>
        <w:t>Inflation also means that everyone has to pay more</w:t>
      </w:r>
      <w:r w:rsidRPr="00404082">
        <w:rPr>
          <w:sz w:val="14"/>
        </w:rPr>
        <w:t xml:space="preserve"> for goods and services, including essentials like food and clothing. </w:t>
      </w:r>
      <w:r w:rsidRPr="00404082">
        <w:rPr>
          <w:rStyle w:val="StyleBoldUnderline"/>
        </w:rPr>
        <w:t xml:space="preserve">Moreover, severe inflation could </w:t>
      </w:r>
      <w:r w:rsidRPr="00404082">
        <w:rPr>
          <w:rStyle w:val="Emphasis"/>
        </w:rPr>
        <w:t>dethrone the U.S. dollar</w:t>
      </w:r>
      <w:r w:rsidRPr="00404082">
        <w:rPr>
          <w:rStyle w:val="StyleBoldUnderline"/>
        </w:rPr>
        <w:t xml:space="preserve"> as the world’s primary reserve currency</w:t>
      </w:r>
      <w:r w:rsidRPr="00404082">
        <w:rPr>
          <w:sz w:val="14"/>
        </w:rPr>
        <w:t xml:space="preserve">. Thus far, </w:t>
      </w:r>
      <w:r w:rsidRPr="00404082">
        <w:rPr>
          <w:rStyle w:val="StyleBoldUnderline"/>
        </w:rPr>
        <w:t>a major saving grace</w:t>
      </w:r>
      <w:r w:rsidRPr="00404082">
        <w:rPr>
          <w:sz w:val="14"/>
        </w:rPr>
        <w:t xml:space="preserve"> for the U.S. government </w:t>
      </w:r>
      <w:r w:rsidRPr="00404082">
        <w:rPr>
          <w:rStyle w:val="StyleBoldUnderline"/>
        </w:rPr>
        <w:t>has been</w:t>
      </w:r>
      <w:r w:rsidRPr="00404082">
        <w:rPr>
          <w:sz w:val="14"/>
        </w:rPr>
        <w:t xml:space="preserve"> that, in comparison with other advanced nations with major currencies, such as Europe and China, </w:t>
      </w:r>
      <w:r w:rsidRPr="00404082">
        <w:rPr>
          <w:rStyle w:val="StyleBold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BoldUnderline"/>
        </w:rPr>
        <w:t>on their current path</w:t>
      </w:r>
      <w:r w:rsidRPr="00404082">
        <w:rPr>
          <w:sz w:val="14"/>
        </w:rPr>
        <w:t xml:space="preserve"> of ever-higher sovereign debt and a risky Federal Reserve policy, both of which lack a credible crisis coping strategy, </w:t>
      </w:r>
      <w:r w:rsidRPr="00404082">
        <w:rPr>
          <w:rStyle w:val="StyleBoldUnderline"/>
        </w:rPr>
        <w:t>confidence in the U.S. economy and monetary policy regime could erode</w:t>
      </w:r>
      <w:r w:rsidRPr="00404082">
        <w:rPr>
          <w:sz w:val="14"/>
        </w:rPr>
        <w:t xml:space="preserve">. </w:t>
      </w:r>
      <w:r w:rsidRPr="00404082">
        <w:rPr>
          <w:rStyle w:val="StyleBoldUnderline"/>
        </w:rPr>
        <w:t xml:space="preserve">Such a development would be </w:t>
      </w:r>
      <w:r w:rsidRPr="00404082">
        <w:rPr>
          <w:rStyle w:val="Emphasis"/>
        </w:rPr>
        <w:t>unprecedented in size and magnitude</w:t>
      </w:r>
      <w:r w:rsidRPr="00404082">
        <w:rPr>
          <w:rStyle w:val="StyleBoldUnderline"/>
        </w:rPr>
        <w:t xml:space="preserve"> and the impact on</w:t>
      </w:r>
      <w:r w:rsidRPr="00404082">
        <w:rPr>
          <w:sz w:val="14"/>
        </w:rPr>
        <w:t xml:space="preserve"> Americans and </w:t>
      </w:r>
      <w:r w:rsidRPr="00404082">
        <w:rPr>
          <w:rStyle w:val="StyleBoldUnderline"/>
        </w:rPr>
        <w:t xml:space="preserve">the economy would be </w:t>
      </w:r>
      <w:r w:rsidRPr="00404082">
        <w:rPr>
          <w:rStyle w:val="Emphasis"/>
        </w:rPr>
        <w:t>massive and severe.</w:t>
      </w:r>
    </w:p>
    <w:p w:rsidR="00CA748A" w:rsidRDefault="00CA748A" w:rsidP="00CA748A">
      <w:pPr>
        <w:pStyle w:val="Heading4"/>
        <w:jc w:val="center"/>
      </w:pPr>
      <w:r w:rsidRPr="00CA748A">
        <w:t>[Insert Poverty Impact]</w:t>
      </w:r>
    </w:p>
    <w:p w:rsidR="00F075FD" w:rsidRDefault="00F075FD" w:rsidP="00F075FD"/>
    <w:p w:rsidR="00F075FD" w:rsidRDefault="00F075FD" w:rsidP="00F075FD"/>
    <w:p w:rsidR="00F075FD" w:rsidRPr="00F075FD" w:rsidRDefault="00F075FD" w:rsidP="00F075FD">
      <w:pPr>
        <w:pStyle w:val="Heading2"/>
      </w:pPr>
    </w:p>
    <w:p w:rsidR="00A65687" w:rsidRDefault="00A65687" w:rsidP="00A65687">
      <w:pPr>
        <w:rPr>
          <w:sz w:val="16"/>
        </w:rPr>
      </w:pPr>
    </w:p>
    <w:sectPr w:rsidR="00A656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54B" w:rsidRDefault="004B154B" w:rsidP="005F5576">
      <w:r>
        <w:separator/>
      </w:r>
    </w:p>
  </w:endnote>
  <w:endnote w:type="continuationSeparator" w:id="0">
    <w:p w:rsidR="004B154B" w:rsidRDefault="004B154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54B" w:rsidRDefault="004B154B" w:rsidP="005F5576">
      <w:r>
        <w:separator/>
      </w:r>
    </w:p>
  </w:footnote>
  <w:footnote w:type="continuationSeparator" w:id="0">
    <w:p w:rsidR="004B154B" w:rsidRDefault="004B154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B4628D"/>
    <w:multiLevelType w:val="hybridMultilevel"/>
    <w:tmpl w:val="98740F12"/>
    <w:lvl w:ilvl="0" w:tplc="455C4E76">
      <w:start w:val="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76E"/>
    <w:rsid w:val="00000243"/>
    <w:rsid w:val="000022F2"/>
    <w:rsid w:val="0000459F"/>
    <w:rsid w:val="00004EB4"/>
    <w:rsid w:val="000071DA"/>
    <w:rsid w:val="0002196C"/>
    <w:rsid w:val="00021F29"/>
    <w:rsid w:val="00026467"/>
    <w:rsid w:val="00027014"/>
    <w:rsid w:val="00027EED"/>
    <w:rsid w:val="0003041D"/>
    <w:rsid w:val="00033028"/>
    <w:rsid w:val="000360A7"/>
    <w:rsid w:val="00043E76"/>
    <w:rsid w:val="00052A1D"/>
    <w:rsid w:val="00055E12"/>
    <w:rsid w:val="00064A59"/>
    <w:rsid w:val="0007162E"/>
    <w:rsid w:val="00073B9A"/>
    <w:rsid w:val="00090287"/>
    <w:rsid w:val="00090BA2"/>
    <w:rsid w:val="000978A3"/>
    <w:rsid w:val="00097D7E"/>
    <w:rsid w:val="000A1D39"/>
    <w:rsid w:val="000A4FA5"/>
    <w:rsid w:val="000B0DAB"/>
    <w:rsid w:val="000B61C8"/>
    <w:rsid w:val="000C767D"/>
    <w:rsid w:val="000D0B76"/>
    <w:rsid w:val="000D2AE5"/>
    <w:rsid w:val="000D3A26"/>
    <w:rsid w:val="000D3D8D"/>
    <w:rsid w:val="000D7554"/>
    <w:rsid w:val="000E41A3"/>
    <w:rsid w:val="000F37E7"/>
    <w:rsid w:val="00101644"/>
    <w:rsid w:val="00113C68"/>
    <w:rsid w:val="00114663"/>
    <w:rsid w:val="0012057B"/>
    <w:rsid w:val="00120F85"/>
    <w:rsid w:val="00126D92"/>
    <w:rsid w:val="001301AC"/>
    <w:rsid w:val="001304DF"/>
    <w:rsid w:val="00140397"/>
    <w:rsid w:val="0014072D"/>
    <w:rsid w:val="00141F7D"/>
    <w:rsid w:val="00141FBF"/>
    <w:rsid w:val="00142AE9"/>
    <w:rsid w:val="001634E9"/>
    <w:rsid w:val="0016509D"/>
    <w:rsid w:val="0016711C"/>
    <w:rsid w:val="00167A9F"/>
    <w:rsid w:val="00170FB3"/>
    <w:rsid w:val="001711E1"/>
    <w:rsid w:val="00175018"/>
    <w:rsid w:val="00177828"/>
    <w:rsid w:val="00177A1E"/>
    <w:rsid w:val="00182D51"/>
    <w:rsid w:val="0018565A"/>
    <w:rsid w:val="0019587B"/>
    <w:rsid w:val="00196102"/>
    <w:rsid w:val="001A4F0E"/>
    <w:rsid w:val="001B0A04"/>
    <w:rsid w:val="001B3CEC"/>
    <w:rsid w:val="001C1D82"/>
    <w:rsid w:val="001C2147"/>
    <w:rsid w:val="001C587E"/>
    <w:rsid w:val="001C7C90"/>
    <w:rsid w:val="001D0D51"/>
    <w:rsid w:val="001F6965"/>
    <w:rsid w:val="001F7572"/>
    <w:rsid w:val="0020006E"/>
    <w:rsid w:val="002009AE"/>
    <w:rsid w:val="002101DA"/>
    <w:rsid w:val="00217499"/>
    <w:rsid w:val="0024023F"/>
    <w:rsid w:val="00240C4E"/>
    <w:rsid w:val="002423A8"/>
    <w:rsid w:val="00243DC0"/>
    <w:rsid w:val="00250DF3"/>
    <w:rsid w:val="00250E16"/>
    <w:rsid w:val="00257696"/>
    <w:rsid w:val="00261A42"/>
    <w:rsid w:val="0026382E"/>
    <w:rsid w:val="00270F9D"/>
    <w:rsid w:val="00272786"/>
    <w:rsid w:val="00287AB7"/>
    <w:rsid w:val="002910AD"/>
    <w:rsid w:val="00294D00"/>
    <w:rsid w:val="002A1DA1"/>
    <w:rsid w:val="002A213E"/>
    <w:rsid w:val="002A612B"/>
    <w:rsid w:val="002B0A1C"/>
    <w:rsid w:val="002B68A4"/>
    <w:rsid w:val="002C571D"/>
    <w:rsid w:val="002C5772"/>
    <w:rsid w:val="002C7896"/>
    <w:rsid w:val="002D0374"/>
    <w:rsid w:val="002D2946"/>
    <w:rsid w:val="002D529E"/>
    <w:rsid w:val="002D6BD6"/>
    <w:rsid w:val="002D7397"/>
    <w:rsid w:val="002E4DD9"/>
    <w:rsid w:val="002E54A2"/>
    <w:rsid w:val="002F0314"/>
    <w:rsid w:val="0031182D"/>
    <w:rsid w:val="00314B9D"/>
    <w:rsid w:val="00315CA2"/>
    <w:rsid w:val="00316FEB"/>
    <w:rsid w:val="00326EEB"/>
    <w:rsid w:val="0033078A"/>
    <w:rsid w:val="00331559"/>
    <w:rsid w:val="00334C80"/>
    <w:rsid w:val="00341D6C"/>
    <w:rsid w:val="00344364"/>
    <w:rsid w:val="00344E91"/>
    <w:rsid w:val="00347123"/>
    <w:rsid w:val="0034756E"/>
    <w:rsid w:val="00347E74"/>
    <w:rsid w:val="00351D97"/>
    <w:rsid w:val="00354B5B"/>
    <w:rsid w:val="00357F4B"/>
    <w:rsid w:val="00362ED9"/>
    <w:rsid w:val="003640D6"/>
    <w:rsid w:val="00383E0A"/>
    <w:rsid w:val="003847C7"/>
    <w:rsid w:val="00385298"/>
    <w:rsid w:val="003852CE"/>
    <w:rsid w:val="0038729D"/>
    <w:rsid w:val="00392E92"/>
    <w:rsid w:val="00395C83"/>
    <w:rsid w:val="003A2A3B"/>
    <w:rsid w:val="003A440C"/>
    <w:rsid w:val="003B024E"/>
    <w:rsid w:val="003B0C84"/>
    <w:rsid w:val="003B183E"/>
    <w:rsid w:val="003B2F3E"/>
    <w:rsid w:val="003B55B7"/>
    <w:rsid w:val="003B6AD5"/>
    <w:rsid w:val="003C756E"/>
    <w:rsid w:val="003D2C33"/>
    <w:rsid w:val="003E4831"/>
    <w:rsid w:val="003E48DE"/>
    <w:rsid w:val="003E7E8B"/>
    <w:rsid w:val="003F3030"/>
    <w:rsid w:val="003F3186"/>
    <w:rsid w:val="003F47AE"/>
    <w:rsid w:val="003F6783"/>
    <w:rsid w:val="003F778F"/>
    <w:rsid w:val="003F7B4C"/>
    <w:rsid w:val="00403971"/>
    <w:rsid w:val="00404082"/>
    <w:rsid w:val="0040728D"/>
    <w:rsid w:val="00407386"/>
    <w:rsid w:val="004138EF"/>
    <w:rsid w:val="00414CF7"/>
    <w:rsid w:val="004174F4"/>
    <w:rsid w:val="004319DE"/>
    <w:rsid w:val="00435232"/>
    <w:rsid w:val="0043554D"/>
    <w:rsid w:val="00436775"/>
    <w:rsid w:val="004400EA"/>
    <w:rsid w:val="004408E8"/>
    <w:rsid w:val="00450882"/>
    <w:rsid w:val="00451C20"/>
    <w:rsid w:val="00452001"/>
    <w:rsid w:val="0045442E"/>
    <w:rsid w:val="004564E2"/>
    <w:rsid w:val="00461E15"/>
    <w:rsid w:val="00462418"/>
    <w:rsid w:val="00467EBC"/>
    <w:rsid w:val="00471A70"/>
    <w:rsid w:val="00473A79"/>
    <w:rsid w:val="00475E03"/>
    <w:rsid w:val="0047636D"/>
    <w:rsid w:val="00476723"/>
    <w:rsid w:val="0047798D"/>
    <w:rsid w:val="00487D16"/>
    <w:rsid w:val="004931DE"/>
    <w:rsid w:val="004A6083"/>
    <w:rsid w:val="004A6E81"/>
    <w:rsid w:val="004A7806"/>
    <w:rsid w:val="004B0545"/>
    <w:rsid w:val="004B154B"/>
    <w:rsid w:val="004B7E46"/>
    <w:rsid w:val="004D3745"/>
    <w:rsid w:val="004D3987"/>
    <w:rsid w:val="004E15A7"/>
    <w:rsid w:val="004E294C"/>
    <w:rsid w:val="004E3132"/>
    <w:rsid w:val="004E552E"/>
    <w:rsid w:val="004E656D"/>
    <w:rsid w:val="004F0849"/>
    <w:rsid w:val="004F173C"/>
    <w:rsid w:val="004F1B8C"/>
    <w:rsid w:val="004F2588"/>
    <w:rsid w:val="004F33F3"/>
    <w:rsid w:val="004F45B0"/>
    <w:rsid w:val="005020C3"/>
    <w:rsid w:val="005022B3"/>
    <w:rsid w:val="005111F8"/>
    <w:rsid w:val="00513FA2"/>
    <w:rsid w:val="00514387"/>
    <w:rsid w:val="00516459"/>
    <w:rsid w:val="00520153"/>
    <w:rsid w:val="00534741"/>
    <w:rsid w:val="005349E1"/>
    <w:rsid w:val="00537EF5"/>
    <w:rsid w:val="005420CC"/>
    <w:rsid w:val="005434D0"/>
    <w:rsid w:val="0054437C"/>
    <w:rsid w:val="00546D61"/>
    <w:rsid w:val="005526A9"/>
    <w:rsid w:val="005579BF"/>
    <w:rsid w:val="00560C3E"/>
    <w:rsid w:val="00563468"/>
    <w:rsid w:val="00564EC2"/>
    <w:rsid w:val="00565EAE"/>
    <w:rsid w:val="005727DB"/>
    <w:rsid w:val="00573677"/>
    <w:rsid w:val="00575F7D"/>
    <w:rsid w:val="00580383"/>
    <w:rsid w:val="00580E40"/>
    <w:rsid w:val="00582485"/>
    <w:rsid w:val="005866A6"/>
    <w:rsid w:val="00586DF3"/>
    <w:rsid w:val="00590731"/>
    <w:rsid w:val="005A506B"/>
    <w:rsid w:val="005A701C"/>
    <w:rsid w:val="005B1C12"/>
    <w:rsid w:val="005B2444"/>
    <w:rsid w:val="005B2D14"/>
    <w:rsid w:val="005B3140"/>
    <w:rsid w:val="005C0B05"/>
    <w:rsid w:val="005D1156"/>
    <w:rsid w:val="005D7588"/>
    <w:rsid w:val="005E0681"/>
    <w:rsid w:val="005E3B08"/>
    <w:rsid w:val="005E3FE4"/>
    <w:rsid w:val="005E572E"/>
    <w:rsid w:val="005F5576"/>
    <w:rsid w:val="005F7AC7"/>
    <w:rsid w:val="006014AB"/>
    <w:rsid w:val="00605F20"/>
    <w:rsid w:val="0061680A"/>
    <w:rsid w:val="00623B70"/>
    <w:rsid w:val="0062523A"/>
    <w:rsid w:val="0063578B"/>
    <w:rsid w:val="00636B3D"/>
    <w:rsid w:val="00641025"/>
    <w:rsid w:val="00641776"/>
    <w:rsid w:val="00642F61"/>
    <w:rsid w:val="00647932"/>
    <w:rsid w:val="00650E98"/>
    <w:rsid w:val="00656C61"/>
    <w:rsid w:val="00663158"/>
    <w:rsid w:val="006672D8"/>
    <w:rsid w:val="00667E8E"/>
    <w:rsid w:val="00670D96"/>
    <w:rsid w:val="00672877"/>
    <w:rsid w:val="00683154"/>
    <w:rsid w:val="00690115"/>
    <w:rsid w:val="00690898"/>
    <w:rsid w:val="00693039"/>
    <w:rsid w:val="00693A5A"/>
    <w:rsid w:val="006949B9"/>
    <w:rsid w:val="006B2A89"/>
    <w:rsid w:val="006B302F"/>
    <w:rsid w:val="006C50C8"/>
    <w:rsid w:val="006C64D4"/>
    <w:rsid w:val="006C66D9"/>
    <w:rsid w:val="006E53F0"/>
    <w:rsid w:val="006F4608"/>
    <w:rsid w:val="006F46C3"/>
    <w:rsid w:val="006F6707"/>
    <w:rsid w:val="006F7CDF"/>
    <w:rsid w:val="00700BDB"/>
    <w:rsid w:val="0070121B"/>
    <w:rsid w:val="00701E73"/>
    <w:rsid w:val="00711FE2"/>
    <w:rsid w:val="00712649"/>
    <w:rsid w:val="007130FB"/>
    <w:rsid w:val="00714BC9"/>
    <w:rsid w:val="00723F91"/>
    <w:rsid w:val="00725623"/>
    <w:rsid w:val="0073776E"/>
    <w:rsid w:val="00743059"/>
    <w:rsid w:val="00744F58"/>
    <w:rsid w:val="00750CED"/>
    <w:rsid w:val="007573C5"/>
    <w:rsid w:val="00760A29"/>
    <w:rsid w:val="00771E18"/>
    <w:rsid w:val="007739F1"/>
    <w:rsid w:val="007745C6"/>
    <w:rsid w:val="007755F6"/>
    <w:rsid w:val="007761AD"/>
    <w:rsid w:val="00777387"/>
    <w:rsid w:val="007815E5"/>
    <w:rsid w:val="00787343"/>
    <w:rsid w:val="00790BFA"/>
    <w:rsid w:val="00791121"/>
    <w:rsid w:val="00791C88"/>
    <w:rsid w:val="00792C50"/>
    <w:rsid w:val="007959C8"/>
    <w:rsid w:val="00797B76"/>
    <w:rsid w:val="007A3D06"/>
    <w:rsid w:val="007B383B"/>
    <w:rsid w:val="007C350D"/>
    <w:rsid w:val="007C3689"/>
    <w:rsid w:val="007C3C9B"/>
    <w:rsid w:val="007D0D5B"/>
    <w:rsid w:val="007D3012"/>
    <w:rsid w:val="007D5882"/>
    <w:rsid w:val="007D5C93"/>
    <w:rsid w:val="007D65A7"/>
    <w:rsid w:val="007E3F59"/>
    <w:rsid w:val="007E5043"/>
    <w:rsid w:val="007E5183"/>
    <w:rsid w:val="007F227B"/>
    <w:rsid w:val="007F7549"/>
    <w:rsid w:val="0080135B"/>
    <w:rsid w:val="008108AC"/>
    <w:rsid w:val="008133F9"/>
    <w:rsid w:val="008156AF"/>
    <w:rsid w:val="008201C3"/>
    <w:rsid w:val="00823AAC"/>
    <w:rsid w:val="0083714E"/>
    <w:rsid w:val="00837E17"/>
    <w:rsid w:val="00854C66"/>
    <w:rsid w:val="008553E1"/>
    <w:rsid w:val="0087643B"/>
    <w:rsid w:val="00877669"/>
    <w:rsid w:val="00886187"/>
    <w:rsid w:val="00896545"/>
    <w:rsid w:val="00897F92"/>
    <w:rsid w:val="008A369F"/>
    <w:rsid w:val="008A64C9"/>
    <w:rsid w:val="008A6CF5"/>
    <w:rsid w:val="008B180A"/>
    <w:rsid w:val="008B24B7"/>
    <w:rsid w:val="008B6CE0"/>
    <w:rsid w:val="008C2CD8"/>
    <w:rsid w:val="008C5743"/>
    <w:rsid w:val="008C68EE"/>
    <w:rsid w:val="008C77BC"/>
    <w:rsid w:val="008C7F44"/>
    <w:rsid w:val="008D4273"/>
    <w:rsid w:val="008D47A4"/>
    <w:rsid w:val="008D4EF3"/>
    <w:rsid w:val="008D7A77"/>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6C01"/>
    <w:rsid w:val="00953F11"/>
    <w:rsid w:val="009706C1"/>
    <w:rsid w:val="009757E0"/>
    <w:rsid w:val="00976675"/>
    <w:rsid w:val="00976FBF"/>
    <w:rsid w:val="00984B38"/>
    <w:rsid w:val="009855E9"/>
    <w:rsid w:val="00994F6C"/>
    <w:rsid w:val="009A0636"/>
    <w:rsid w:val="009A1F59"/>
    <w:rsid w:val="009A5F9D"/>
    <w:rsid w:val="009A6FF5"/>
    <w:rsid w:val="009A74EE"/>
    <w:rsid w:val="009B1A14"/>
    <w:rsid w:val="009B1B44"/>
    <w:rsid w:val="009B2B47"/>
    <w:rsid w:val="009B35DB"/>
    <w:rsid w:val="009B3BA6"/>
    <w:rsid w:val="009C0945"/>
    <w:rsid w:val="009C3CD7"/>
    <w:rsid w:val="009C3E9A"/>
    <w:rsid w:val="009C4298"/>
    <w:rsid w:val="009D318C"/>
    <w:rsid w:val="009D40D5"/>
    <w:rsid w:val="009D5944"/>
    <w:rsid w:val="009F011F"/>
    <w:rsid w:val="00A10B8B"/>
    <w:rsid w:val="00A20D78"/>
    <w:rsid w:val="00A2174A"/>
    <w:rsid w:val="00A26733"/>
    <w:rsid w:val="00A3595E"/>
    <w:rsid w:val="00A46C7F"/>
    <w:rsid w:val="00A56B0D"/>
    <w:rsid w:val="00A5707C"/>
    <w:rsid w:val="00A65687"/>
    <w:rsid w:val="00A65F39"/>
    <w:rsid w:val="00A73245"/>
    <w:rsid w:val="00A77145"/>
    <w:rsid w:val="00A82989"/>
    <w:rsid w:val="00A851F7"/>
    <w:rsid w:val="00A904FE"/>
    <w:rsid w:val="00A9262C"/>
    <w:rsid w:val="00AA282B"/>
    <w:rsid w:val="00AB10F9"/>
    <w:rsid w:val="00AB3B76"/>
    <w:rsid w:val="00AB3F88"/>
    <w:rsid w:val="00AB61DD"/>
    <w:rsid w:val="00AC222F"/>
    <w:rsid w:val="00AC2CC7"/>
    <w:rsid w:val="00AC4F7E"/>
    <w:rsid w:val="00AC7B3B"/>
    <w:rsid w:val="00AD3967"/>
    <w:rsid w:val="00AD3CE6"/>
    <w:rsid w:val="00AE1307"/>
    <w:rsid w:val="00AE7586"/>
    <w:rsid w:val="00AF3DD1"/>
    <w:rsid w:val="00AF4ABD"/>
    <w:rsid w:val="00AF7A65"/>
    <w:rsid w:val="00B05234"/>
    <w:rsid w:val="00B059C6"/>
    <w:rsid w:val="00B06710"/>
    <w:rsid w:val="00B07EBF"/>
    <w:rsid w:val="00B166CB"/>
    <w:rsid w:val="00B235E1"/>
    <w:rsid w:val="00B269E7"/>
    <w:rsid w:val="00B272CF"/>
    <w:rsid w:val="00B3145D"/>
    <w:rsid w:val="00B357BA"/>
    <w:rsid w:val="00B4583C"/>
    <w:rsid w:val="00B45B4C"/>
    <w:rsid w:val="00B52157"/>
    <w:rsid w:val="00B564DB"/>
    <w:rsid w:val="00B5677D"/>
    <w:rsid w:val="00B5768C"/>
    <w:rsid w:val="00B63FAA"/>
    <w:rsid w:val="00B768B6"/>
    <w:rsid w:val="00B816A3"/>
    <w:rsid w:val="00B908D1"/>
    <w:rsid w:val="00B940D1"/>
    <w:rsid w:val="00B9555A"/>
    <w:rsid w:val="00BB58BD"/>
    <w:rsid w:val="00BB6A26"/>
    <w:rsid w:val="00BC1034"/>
    <w:rsid w:val="00BC2457"/>
    <w:rsid w:val="00BE2408"/>
    <w:rsid w:val="00BE30CD"/>
    <w:rsid w:val="00BE3EC6"/>
    <w:rsid w:val="00BE5BEB"/>
    <w:rsid w:val="00BE6528"/>
    <w:rsid w:val="00C0087A"/>
    <w:rsid w:val="00C05F9D"/>
    <w:rsid w:val="00C11FC1"/>
    <w:rsid w:val="00C13D2D"/>
    <w:rsid w:val="00C216CC"/>
    <w:rsid w:val="00C27212"/>
    <w:rsid w:val="00C34185"/>
    <w:rsid w:val="00C42DD6"/>
    <w:rsid w:val="00C50AF2"/>
    <w:rsid w:val="00C545E7"/>
    <w:rsid w:val="00C655C6"/>
    <w:rsid w:val="00C66858"/>
    <w:rsid w:val="00C72E69"/>
    <w:rsid w:val="00C7411E"/>
    <w:rsid w:val="00C83ED2"/>
    <w:rsid w:val="00C84988"/>
    <w:rsid w:val="00CA4AF6"/>
    <w:rsid w:val="00CA59CA"/>
    <w:rsid w:val="00CA748A"/>
    <w:rsid w:val="00CB2356"/>
    <w:rsid w:val="00CB4075"/>
    <w:rsid w:val="00CB4E6D"/>
    <w:rsid w:val="00CC23DE"/>
    <w:rsid w:val="00CC69A5"/>
    <w:rsid w:val="00CD3E3A"/>
    <w:rsid w:val="00CD5790"/>
    <w:rsid w:val="00CD7459"/>
    <w:rsid w:val="00CE1A0F"/>
    <w:rsid w:val="00CE55A6"/>
    <w:rsid w:val="00CF13FC"/>
    <w:rsid w:val="00CF39F0"/>
    <w:rsid w:val="00CF4660"/>
    <w:rsid w:val="00CF4AAF"/>
    <w:rsid w:val="00CF561A"/>
    <w:rsid w:val="00CF6C18"/>
    <w:rsid w:val="00CF7EA8"/>
    <w:rsid w:val="00D004DA"/>
    <w:rsid w:val="00D01673"/>
    <w:rsid w:val="00D0309A"/>
    <w:rsid w:val="00D07BA4"/>
    <w:rsid w:val="00D109BA"/>
    <w:rsid w:val="00D110F9"/>
    <w:rsid w:val="00D15586"/>
    <w:rsid w:val="00D176BE"/>
    <w:rsid w:val="00D17C4E"/>
    <w:rsid w:val="00D21359"/>
    <w:rsid w:val="00D215F6"/>
    <w:rsid w:val="00D22BE1"/>
    <w:rsid w:val="00D2765B"/>
    <w:rsid w:val="00D27E47"/>
    <w:rsid w:val="00D31DF7"/>
    <w:rsid w:val="00D33B91"/>
    <w:rsid w:val="00D415C6"/>
    <w:rsid w:val="00D420EA"/>
    <w:rsid w:val="00D4639E"/>
    <w:rsid w:val="00D51ABF"/>
    <w:rsid w:val="00D52636"/>
    <w:rsid w:val="00D5444B"/>
    <w:rsid w:val="00D55302"/>
    <w:rsid w:val="00D57CBF"/>
    <w:rsid w:val="00D64FE9"/>
    <w:rsid w:val="00D66ABC"/>
    <w:rsid w:val="00D71CFC"/>
    <w:rsid w:val="00D86024"/>
    <w:rsid w:val="00D94CA3"/>
    <w:rsid w:val="00D96595"/>
    <w:rsid w:val="00DA018C"/>
    <w:rsid w:val="00DA3C9D"/>
    <w:rsid w:val="00DB06F1"/>
    <w:rsid w:val="00DB0F7E"/>
    <w:rsid w:val="00DB5489"/>
    <w:rsid w:val="00DB6C98"/>
    <w:rsid w:val="00DC6AD2"/>
    <w:rsid w:val="00DC701C"/>
    <w:rsid w:val="00DD7F91"/>
    <w:rsid w:val="00DE6234"/>
    <w:rsid w:val="00DF213D"/>
    <w:rsid w:val="00E00376"/>
    <w:rsid w:val="00E01016"/>
    <w:rsid w:val="00E04098"/>
    <w:rsid w:val="00E043B1"/>
    <w:rsid w:val="00E14EBD"/>
    <w:rsid w:val="00E16734"/>
    <w:rsid w:val="00E23260"/>
    <w:rsid w:val="00E2367A"/>
    <w:rsid w:val="00E255F5"/>
    <w:rsid w:val="00E27BC7"/>
    <w:rsid w:val="00E32A33"/>
    <w:rsid w:val="00E35FC9"/>
    <w:rsid w:val="00E36A05"/>
    <w:rsid w:val="00E377A4"/>
    <w:rsid w:val="00E41346"/>
    <w:rsid w:val="00E420E9"/>
    <w:rsid w:val="00E43713"/>
    <w:rsid w:val="00E4635D"/>
    <w:rsid w:val="00E61D76"/>
    <w:rsid w:val="00E656A2"/>
    <w:rsid w:val="00E674DB"/>
    <w:rsid w:val="00E70912"/>
    <w:rsid w:val="00E75F28"/>
    <w:rsid w:val="00E81611"/>
    <w:rsid w:val="00E8311C"/>
    <w:rsid w:val="00E90AA6"/>
    <w:rsid w:val="00E977B8"/>
    <w:rsid w:val="00E97AD1"/>
    <w:rsid w:val="00EA109B"/>
    <w:rsid w:val="00EA15A8"/>
    <w:rsid w:val="00EA2926"/>
    <w:rsid w:val="00EB13C4"/>
    <w:rsid w:val="00EB2CDE"/>
    <w:rsid w:val="00EC1A81"/>
    <w:rsid w:val="00EC7E5C"/>
    <w:rsid w:val="00ED080D"/>
    <w:rsid w:val="00ED5A01"/>
    <w:rsid w:val="00ED78F1"/>
    <w:rsid w:val="00EE4DCA"/>
    <w:rsid w:val="00EF0F62"/>
    <w:rsid w:val="00EF2447"/>
    <w:rsid w:val="00F007E1"/>
    <w:rsid w:val="00F0134E"/>
    <w:rsid w:val="00F057C6"/>
    <w:rsid w:val="00F075FD"/>
    <w:rsid w:val="00F17292"/>
    <w:rsid w:val="00F17D96"/>
    <w:rsid w:val="00F22565"/>
    <w:rsid w:val="00F3380E"/>
    <w:rsid w:val="00F40837"/>
    <w:rsid w:val="00F4111D"/>
    <w:rsid w:val="00F419EE"/>
    <w:rsid w:val="00F42F79"/>
    <w:rsid w:val="00F47773"/>
    <w:rsid w:val="00F5019D"/>
    <w:rsid w:val="00F56308"/>
    <w:rsid w:val="00F634D6"/>
    <w:rsid w:val="00F64385"/>
    <w:rsid w:val="00F6473F"/>
    <w:rsid w:val="00F717A5"/>
    <w:rsid w:val="00F76366"/>
    <w:rsid w:val="00F76D3D"/>
    <w:rsid w:val="00F805C0"/>
    <w:rsid w:val="00F813B5"/>
    <w:rsid w:val="00F83C2B"/>
    <w:rsid w:val="00FB4261"/>
    <w:rsid w:val="00FB43B1"/>
    <w:rsid w:val="00FB75EF"/>
    <w:rsid w:val="00FC0608"/>
    <w:rsid w:val="00FC2155"/>
    <w:rsid w:val="00FC41A7"/>
    <w:rsid w:val="00FD675B"/>
    <w:rsid w:val="00FD7483"/>
    <w:rsid w:val="00FD763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095B0AB-BF23-4497-A582-279AB682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1729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72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729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729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17292"/>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17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7292"/>
  </w:style>
  <w:style w:type="character" w:customStyle="1" w:styleId="Heading1Char">
    <w:name w:val="Heading 1 Char"/>
    <w:aliases w:val="Pocket Char"/>
    <w:basedOn w:val="DefaultParagraphFont"/>
    <w:link w:val="Heading1"/>
    <w:uiPriority w:val="1"/>
    <w:rsid w:val="00F1729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7292"/>
    <w:rPr>
      <w:rFonts w:ascii="Calibri" w:eastAsiaTheme="majorEastAsia" w:hAnsi="Calibri" w:cstheme="majorBidi"/>
      <w:b/>
      <w:bCs/>
      <w:sz w:val="44"/>
      <w:szCs w:val="26"/>
      <w:u w:val="double"/>
    </w:rPr>
  </w:style>
  <w:style w:type="character" w:styleId="Emphasis">
    <w:name w:val="Emphasis"/>
    <w:basedOn w:val="DefaultParagraphFont"/>
    <w:uiPriority w:val="7"/>
    <w:qFormat/>
    <w:rsid w:val="00F1729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7292"/>
    <w:rPr>
      <w:b/>
      <w:bCs/>
    </w:rPr>
  </w:style>
  <w:style w:type="character" w:customStyle="1" w:styleId="Heading3Char">
    <w:name w:val="Heading 3 Char"/>
    <w:aliases w:val="Block Char"/>
    <w:basedOn w:val="DefaultParagraphFont"/>
    <w:link w:val="Heading3"/>
    <w:uiPriority w:val="3"/>
    <w:rsid w:val="00F17292"/>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F17292"/>
    <w:rPr>
      <w:b/>
      <w:bCs/>
      <w:sz w:val="22"/>
      <w:u w:val="single"/>
    </w:rPr>
  </w:style>
  <w:style w:type="character" w:customStyle="1" w:styleId="StyleStyleBold12pt">
    <w:name w:val="Style Style Bold + 12 pt"/>
    <w:aliases w:val="Cite"/>
    <w:basedOn w:val="StyleBold"/>
    <w:uiPriority w:val="5"/>
    <w:qFormat/>
    <w:rsid w:val="00F17292"/>
    <w:rPr>
      <w:b/>
      <w:bCs/>
      <w:sz w:val="26"/>
      <w:u w:val="none"/>
    </w:rPr>
  </w:style>
  <w:style w:type="paragraph" w:styleId="Header">
    <w:name w:val="header"/>
    <w:basedOn w:val="Normal"/>
    <w:link w:val="HeaderChar"/>
    <w:uiPriority w:val="99"/>
    <w:semiHidden/>
    <w:rsid w:val="00F17292"/>
    <w:pPr>
      <w:tabs>
        <w:tab w:val="center" w:pos="4680"/>
        <w:tab w:val="right" w:pos="9360"/>
      </w:tabs>
    </w:pPr>
  </w:style>
  <w:style w:type="character" w:customStyle="1" w:styleId="HeaderChar">
    <w:name w:val="Header Char"/>
    <w:basedOn w:val="DefaultParagraphFont"/>
    <w:link w:val="Header"/>
    <w:uiPriority w:val="99"/>
    <w:semiHidden/>
    <w:rsid w:val="00F17292"/>
    <w:rPr>
      <w:rFonts w:ascii="Calibri" w:hAnsi="Calibri" w:cs="Calibri"/>
    </w:rPr>
  </w:style>
  <w:style w:type="paragraph" w:styleId="Footer">
    <w:name w:val="footer"/>
    <w:basedOn w:val="Normal"/>
    <w:link w:val="FooterChar"/>
    <w:uiPriority w:val="99"/>
    <w:semiHidden/>
    <w:rsid w:val="00F17292"/>
    <w:pPr>
      <w:tabs>
        <w:tab w:val="center" w:pos="4680"/>
        <w:tab w:val="right" w:pos="9360"/>
      </w:tabs>
    </w:pPr>
  </w:style>
  <w:style w:type="character" w:customStyle="1" w:styleId="FooterChar">
    <w:name w:val="Footer Char"/>
    <w:basedOn w:val="DefaultParagraphFont"/>
    <w:link w:val="Footer"/>
    <w:uiPriority w:val="99"/>
    <w:semiHidden/>
    <w:rsid w:val="00F17292"/>
    <w:rPr>
      <w:rFonts w:ascii="Calibri" w:hAnsi="Calibri" w:cs="Calibri"/>
    </w:rPr>
  </w:style>
  <w:style w:type="character" w:styleId="Hyperlink">
    <w:name w:val="Hyperlink"/>
    <w:basedOn w:val="DefaultParagraphFont"/>
    <w:uiPriority w:val="99"/>
    <w:semiHidden/>
    <w:rsid w:val="00F17292"/>
    <w:rPr>
      <w:color w:val="auto"/>
      <w:u w:val="none"/>
    </w:rPr>
  </w:style>
  <w:style w:type="character" w:styleId="FollowedHyperlink">
    <w:name w:val="FollowedHyperlink"/>
    <w:basedOn w:val="DefaultParagraphFont"/>
    <w:uiPriority w:val="99"/>
    <w:semiHidden/>
    <w:rsid w:val="00F17292"/>
    <w:rPr>
      <w:color w:val="auto"/>
      <w:u w:val="none"/>
    </w:rPr>
  </w:style>
  <w:style w:type="character" w:customStyle="1" w:styleId="Heading4Char">
    <w:name w:val="Heading 4 Char"/>
    <w:aliases w:val="Tag Char"/>
    <w:basedOn w:val="DefaultParagraphFont"/>
    <w:link w:val="Heading4"/>
    <w:uiPriority w:val="4"/>
    <w:rsid w:val="00F17292"/>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674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oneynews.com/Economy/Sargent-debt-ceiling-deficit/2013/07/09/id/514075" TargetMode="External"/><Relationship Id="rId21" Type="http://schemas.openxmlformats.org/officeDocument/2006/relationships/hyperlink" Target="http://www.washingtonpost.com/politics/obamas-summertime-push-immigration-and-the-economy/2013/07/07/5f83da0c-e585-11e2-aef3-339619eab080_story.html" TargetMode="External"/><Relationship Id="rId42" Type="http://schemas.openxmlformats.org/officeDocument/2006/relationships/hyperlink" Target="http://www.bloomberg.com/news/2013-06-09/next-debt-ceiling-histrionics-could-do-real-harm.html" TargetMode="External"/><Relationship Id="rId47" Type="http://schemas.openxmlformats.org/officeDocument/2006/relationships/hyperlink" Target="http://www.heritage.org/research/commentary/2013/5/the-recurring-debtlimit-drama" TargetMode="External"/><Relationship Id="rId63" Type="http://schemas.openxmlformats.org/officeDocument/2006/relationships/hyperlink" Target="http://www.nationaljournal.com/economy/pictures-six-consequences-of-not-raising-the-debt-ceiling-20110527" TargetMode="External"/><Relationship Id="rId68" Type="http://schemas.openxmlformats.org/officeDocument/2006/relationships/hyperlink" Target="http://www.peri.umass.edu/fileadmin/pdf/working_papers/working_papers_301-350/WP322.pdf" TargetMode="External"/><Relationship Id="rId84" Type="http://schemas.openxmlformats.org/officeDocument/2006/relationships/hyperlink" Target="http://www.heritage.org/research/reports/2013/02/how-the-united-states-high-debt-will-weaken-the-economy-and-hurt-americans" TargetMode="External"/><Relationship Id="rId89" Type="http://schemas.openxmlformats.org/officeDocument/2006/relationships/hyperlink" Target="http://www.heritage.org/research/reports/2013/05/does-debt-hurt-growth-growth-in-a-time-of-debt" TargetMode="External"/><Relationship Id="rId16" Type="http://schemas.openxmlformats.org/officeDocument/2006/relationships/hyperlink" Target="http://www.washingtonpost.com/blogs/plum-line/wp/2013/03/21/gop-strategist-republicans-should-not-create-debt-ceiling-crisis/" TargetMode="External"/><Relationship Id="rId11" Type="http://schemas.openxmlformats.org/officeDocument/2006/relationships/hyperlink" Target="http://nymag.com/daily/intelligencer/2013/04/democrats-lost-sequestration-two-years-ago.html" TargetMode="External"/><Relationship Id="rId32" Type="http://schemas.openxmlformats.org/officeDocument/2006/relationships/hyperlink" Target="http://www.businessinsider.com/immigration-reform-debt-ceiling-house-republicans-john-boehner-2013-7" TargetMode="External"/><Relationship Id="rId37" Type="http://schemas.openxmlformats.org/officeDocument/2006/relationships/hyperlink" Target="http://nymag.com/daily/intelligencer/2013/07/john-boehners-coming-sharknado.html" TargetMode="External"/><Relationship Id="rId53" Type="http://schemas.openxmlformats.org/officeDocument/2006/relationships/hyperlink" Target="http://www.ibtimes.com/looming-debt-ceiling-budget-talks-could-help-kill-2013-immigration-reform-1339789" TargetMode="External"/><Relationship Id="rId58" Type="http://schemas.openxmlformats.org/officeDocument/2006/relationships/hyperlink" Target="http://www.cfr.org/international-finance/us-debt-ceiling-costs-consequences/p24751" TargetMode="External"/><Relationship Id="rId74" Type="http://schemas.openxmlformats.org/officeDocument/2006/relationships/hyperlink" Target="http://us.allianzgi.com/Commentary/MarketInsights/Pages/5QuestionswithPeterLefkin.aspx" TargetMode="External"/><Relationship Id="rId79" Type="http://schemas.openxmlformats.org/officeDocument/2006/relationships/hyperlink" Target="http://www.heritage.org/research/reports/2013/02/how-the-united-states-high-debt-will-weaken-the-economy-and-hurt-americans" TargetMode="External"/><Relationship Id="rId5" Type="http://schemas.openxmlformats.org/officeDocument/2006/relationships/styles" Target="styles.xml"/><Relationship Id="rId90" Type="http://schemas.openxmlformats.org/officeDocument/2006/relationships/hyperlink" Target="http://www.heritage.org/research/reports/2013/02/how-the-united-states-high-debt-will-weaken-the-economy-and-hurt-americans" TargetMode="External"/><Relationship Id="rId22" Type="http://schemas.openxmlformats.org/officeDocument/2006/relationships/hyperlink" Target="http://www.washingtonpost.com/politics/obamas-summertime-push-immigration-and-the-economy/2013/07/07/5f83da0c-e585-11e2-aef3-339619eab080_story.html" TargetMode="External"/><Relationship Id="rId27" Type="http://schemas.openxmlformats.org/officeDocument/2006/relationships/hyperlink" Target="http://blog.heritage.org/2013/05/10/morning-bell-ready-for-another-debt-limit-fight/" TargetMode="External"/><Relationship Id="rId43" Type="http://schemas.openxmlformats.org/officeDocument/2006/relationships/hyperlink" Target="http://www.piie.com/publications/interviews/pp20130610johnson.pdf" TargetMode="External"/><Relationship Id="rId48" Type="http://schemas.openxmlformats.org/officeDocument/2006/relationships/hyperlink" Target="http://www.exponent-telegram.com/web_exclusive/politics/political-indecision-weighs-on-economic-forecasts/article_d618ee07-6bcd-5819-9ef4-a451cbd5066c.html" TargetMode="External"/><Relationship Id="rId64" Type="http://schemas.openxmlformats.org/officeDocument/2006/relationships/hyperlink" Target="http://www.usnews.com/opinion/blogs/anson-kaye/2011/05/20/republicans-debt-ceiling-strategy-is-divorced-from-the-truth" TargetMode="External"/><Relationship Id="rId69" Type="http://schemas.openxmlformats.org/officeDocument/2006/relationships/hyperlink" Target="http://www.peri.umass.edu/fileadmin/pdf/working_papers/working_papers_301-350/WP322.pdf" TargetMode="External"/><Relationship Id="rId8" Type="http://schemas.openxmlformats.org/officeDocument/2006/relationships/footnotes" Target="footnotes.xml"/><Relationship Id="rId51" Type="http://schemas.openxmlformats.org/officeDocument/2006/relationships/hyperlink" Target="http://www.cfr.org/international-finance/us-debt-ceiling-costs-consequences/p24751" TargetMode="External"/><Relationship Id="rId72" Type="http://schemas.openxmlformats.org/officeDocument/2006/relationships/hyperlink" Target="http://www.politico.com/story/2013/07/boehner-immigration-reform-pass-before-debt-hike-94425.html" TargetMode="External"/><Relationship Id="rId80" Type="http://schemas.openxmlformats.org/officeDocument/2006/relationships/hyperlink" Target="http://www.heritage.org/research/reports/2013/02/how-the-united-states-high-debt-will-weaken-the-economy-and-hurt-americans" TargetMode="External"/><Relationship Id="rId85" Type="http://schemas.openxmlformats.org/officeDocument/2006/relationships/hyperlink" Target="http://www.heritage.org/research/reports/2013/02/how-the-united-states-high-debt-will-weaken-the-economy-and-hurt-americans"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cnbc.com/id/100886808" TargetMode="External"/><Relationship Id="rId17" Type="http://schemas.openxmlformats.org/officeDocument/2006/relationships/hyperlink" Target="http://thehill.com/blogs/on-the-money/economy/310833-debt-limit-increase-not-up-for-negotiation-says-lew" TargetMode="External"/><Relationship Id="rId25" Type="http://schemas.openxmlformats.org/officeDocument/2006/relationships/hyperlink" Target="http://www.marketwatch.com/story/why-the-debt-ceiling-fight-is-low-key-for-now-2013-05-28" TargetMode="External"/><Relationship Id="rId33" Type="http://schemas.openxmlformats.org/officeDocument/2006/relationships/hyperlink" Target="http://www.ft.com/cms/s/0/3a66c240-dc0f-11e2-8853-00144feab7de.html#axzz2Z7YPAEJQ" TargetMode="External"/><Relationship Id="rId38" Type="http://schemas.openxmlformats.org/officeDocument/2006/relationships/hyperlink" Target="http://www.mikechurch.com/transcripts/will-congress-raise-the-debt-ceiling-of-course-they-will/" TargetMode="External"/><Relationship Id="rId46" Type="http://schemas.openxmlformats.org/officeDocument/2006/relationships/hyperlink" Target="http://www.bloomberg.com/news/2013-06-09/next-debt-ceiling-histrionics-could-do-real-harm.html" TargetMode="External"/><Relationship Id="rId59" Type="http://schemas.openxmlformats.org/officeDocument/2006/relationships/hyperlink" Target="http://www.cfr.org/international-finance/us-debt-ceiling-costs-consequences/p24751" TargetMode="External"/><Relationship Id="rId67" Type="http://schemas.openxmlformats.org/officeDocument/2006/relationships/hyperlink" Target="http://www.peri.umass.edu/fileadmin/pdf/working_papers/working_papers_301-350/WP322.pdf" TargetMode="External"/><Relationship Id="rId20" Type="http://schemas.openxmlformats.org/officeDocument/2006/relationships/hyperlink" Target="http://thehill.com/homenews/administration/305851-who-is-he-obama-keeps-allies-enemies-guessing-in-second-term" TargetMode="External"/><Relationship Id="rId41" Type="http://schemas.openxmlformats.org/officeDocument/2006/relationships/hyperlink" Target="http://blogs.wsj.com/economics/2013/06/11/reminder-that-debt-ceiling-debate-still-looms/" TargetMode="External"/><Relationship Id="rId54" Type="http://schemas.openxmlformats.org/officeDocument/2006/relationships/hyperlink" Target="http://www.businessinsider.com/immigration-reform-debt-ceiling-house-republicans-john-boehner-2013-7" TargetMode="External"/><Relationship Id="rId62" Type="http://schemas.openxmlformats.org/officeDocument/2006/relationships/hyperlink" Target="http://www.cfr.org/international-finance/us-debt-ceiling-costs-consequences/p24751" TargetMode="External"/><Relationship Id="rId70" Type="http://schemas.openxmlformats.org/officeDocument/2006/relationships/hyperlink" Target="http://www.bbc.co.uk/news/magazine-20178655" TargetMode="External"/><Relationship Id="rId75" Type="http://schemas.openxmlformats.org/officeDocument/2006/relationships/hyperlink" Target="http://www.fas.org/sgp/crs/misc/RL31967.pdf" TargetMode="External"/><Relationship Id="rId83" Type="http://schemas.openxmlformats.org/officeDocument/2006/relationships/hyperlink" Target="http://www.heritage.org/research/reports/2013/02/how-the-united-states-high-debt-will-weaken-the-economy-and-hurt-americans" TargetMode="External"/><Relationship Id="rId88" Type="http://schemas.openxmlformats.org/officeDocument/2006/relationships/hyperlink" Target="http://www.heritage.org/research/reports/2013/05/does-debt-hurt-growth-growth-in-a-time-of-debt" TargetMode="External"/><Relationship Id="rId91" Type="http://schemas.openxmlformats.org/officeDocument/2006/relationships/hyperlink" Target="http://www.heritage.org/research/reports/2013/05/does-debt-hurt-growth-growth-in-a-time-of-deb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thefiscaltimes.com/Articles/2013/07/19/Congress-Has-Just-17-Days-to-Solve-Huge-Fiscal-Issues.aspx" TargetMode="External"/><Relationship Id="rId23" Type="http://schemas.openxmlformats.org/officeDocument/2006/relationships/hyperlink" Target="https://mninews.marketnews.com/index.php/us-budget-week-gop-farm-bill-chaos-bad-omen-debt-hike?q=content/us-budget-week-gop-farm-bill-chaos-bad-omen-debt-hike" TargetMode="External"/><Relationship Id="rId28" Type="http://schemas.openxmlformats.org/officeDocument/2006/relationships/hyperlink" Target="http://thehill.com/blogs/blog-briefing-room/news/306863-boehner-obama-should-get-over-refusal-to-negotiate-on-debt-ceiling" TargetMode="External"/><Relationship Id="rId36" Type="http://schemas.openxmlformats.org/officeDocument/2006/relationships/hyperlink" Target="http://www.businessinsider.com/eurasias-sean-west-on-the-risk-of-a-debt-ceiling-accident-2013-7" TargetMode="External"/><Relationship Id="rId49" Type="http://schemas.openxmlformats.org/officeDocument/2006/relationships/hyperlink" Target="http://www.cfr.org/international-finance/us-debt-ceiling-costs-consequences/p24751" TargetMode="External"/><Relationship Id="rId57" Type="http://schemas.openxmlformats.org/officeDocument/2006/relationships/hyperlink" Target="http://www.nasdaq.com/article/bernanke-failure-to-raise-us-debt-limit-would-be-very-disruptive-20130717-00768" TargetMode="External"/><Relationship Id="rId10" Type="http://schemas.openxmlformats.org/officeDocument/2006/relationships/hyperlink" Target="http://online.wsj.com/article/SB10001424127887323689204578569833242567970.html" TargetMode="External"/><Relationship Id="rId31" Type="http://schemas.openxmlformats.org/officeDocument/2006/relationships/hyperlink" Target="http://thehill.com/blogs/blog-briefing-room/news/306863-boehner-obama-should-get-over-refusal-to-negotiate-on-debt-ceiling" TargetMode="External"/><Relationship Id="rId44" Type="http://schemas.openxmlformats.org/officeDocument/2006/relationships/hyperlink" Target="http://www.cfr.org/international-finance/us-debt-ceiling-costs-consequences/p24751" TargetMode="External"/><Relationship Id="rId52" Type="http://schemas.openxmlformats.org/officeDocument/2006/relationships/hyperlink" Target="http://online.wsj.com/article/SB10001424127887323689204578569833242567970.html" TargetMode="External"/><Relationship Id="rId60" Type="http://schemas.openxmlformats.org/officeDocument/2006/relationships/hyperlink" Target="http://www.bloomberg.com/news/2013-06-09/next-debt-ceiling-histrionics-could-do-real-harm.html" TargetMode="External"/><Relationship Id="rId65" Type="http://schemas.openxmlformats.org/officeDocument/2006/relationships/hyperlink" Target="http://www.thejustice.org/forum/obama-must-not-concede-to-congress-in-debt-ceiling-debate-1.2974163#.UeibW404uSp" TargetMode="External"/><Relationship Id="rId73" Type="http://schemas.openxmlformats.org/officeDocument/2006/relationships/hyperlink" Target="http://sociopoliticaldysfunction.wordpress.com/category/politics-2/international-relations-politics/" TargetMode="External"/><Relationship Id="rId78" Type="http://schemas.openxmlformats.org/officeDocument/2006/relationships/hyperlink" Target="http://www.heritage.org/research/reports/2013/02/how-the-united-states-high-debt-will-weaken-the-economy-and-hurt-americans" TargetMode="External"/><Relationship Id="rId81" Type="http://schemas.openxmlformats.org/officeDocument/2006/relationships/hyperlink" Target="http://www.heritage.org/research/reports/2013/02/how-the-united-states-high-debt-will-weaken-the-economy-and-hurt-americans" TargetMode="External"/><Relationship Id="rId86" Type="http://schemas.openxmlformats.org/officeDocument/2006/relationships/hyperlink" Target="http://www.heritage.org/research/reports/2013/02/how-the-united-states-high-debt-will-weaken-the-economy-and-hurt-americans" TargetMode="External"/><Relationship Id="rId9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online.wsj.com/article/SB10001424127887323689204578569833242567970.html" TargetMode="External"/><Relationship Id="rId18" Type="http://schemas.openxmlformats.org/officeDocument/2006/relationships/hyperlink" Target="http://thehill.com/blogs/on-the-money/economy/310833-debt-limit-increase-not-up-for-negotiation-says-lew" TargetMode="External"/><Relationship Id="rId39" Type="http://schemas.openxmlformats.org/officeDocument/2006/relationships/hyperlink" Target="http://blog.ourfuture.org/20130509/republican-debt-limit-hostage-operation-hits-record-level-of-absurdity" TargetMode="External"/><Relationship Id="rId34" Type="http://schemas.openxmlformats.org/officeDocument/2006/relationships/hyperlink" Target="http://www.thejustice.org/forum/obama-must-not-concede-to-congress-in-debt-ceiling-debate-1.2974163#.UeibW404uSp" TargetMode="External"/><Relationship Id="rId50" Type="http://schemas.openxmlformats.org/officeDocument/2006/relationships/hyperlink" Target="http://truth-out.org/opinion/item/16504-the-debt-ceiling-debate-that-wasnt" TargetMode="External"/><Relationship Id="rId55" Type="http://schemas.openxmlformats.org/officeDocument/2006/relationships/hyperlink" Target="http://www.ibtimes.com/looming-debt-ceiling-budget-talks-could-help-kill-2013-immigration-reform-1339789" TargetMode="External"/><Relationship Id="rId76" Type="http://schemas.openxmlformats.org/officeDocument/2006/relationships/hyperlink" Target="http://www.npr.org/2013/03/02/173303512/how-the-sequester-will-or-wont-affect-wall-street" TargetMode="External"/><Relationship Id="rId7" Type="http://schemas.openxmlformats.org/officeDocument/2006/relationships/webSettings" Target="webSettings.xml"/><Relationship Id="rId71" Type="http://schemas.openxmlformats.org/officeDocument/2006/relationships/hyperlink" Target="http://sociopoliticaldysfunction.wordpress.com/category/politics-2/international-relations-politics/" TargetMode="External"/><Relationship Id="rId92" Type="http://schemas.openxmlformats.org/officeDocument/2006/relationships/hyperlink" Target="http://www.heritage.org/research/reports/2013/02/how-the-united-states-high-debt-will-weaken-the-economy-and-hurt-americans" TargetMode="External"/><Relationship Id="rId2" Type="http://schemas.openxmlformats.org/officeDocument/2006/relationships/customXml" Target="../customXml/item2.xml"/><Relationship Id="rId29" Type="http://schemas.openxmlformats.org/officeDocument/2006/relationships/hyperlink" Target="http://thehill.com/blogs/on-the-money/economy/310833-debt-limit-increase-not-up-for-negotiation-says-lew" TargetMode="External"/><Relationship Id="rId24" Type="http://schemas.openxmlformats.org/officeDocument/2006/relationships/hyperlink" Target="http://maddowblog.msnbc.com/_news/2013/07/08/19353533-house-gop-draws-up-menu-for-debt-ceiling-crisis" TargetMode="External"/><Relationship Id="rId40" Type="http://schemas.openxmlformats.org/officeDocument/2006/relationships/hyperlink" Target="http://thehill.com/homenews/administration/305851-who-is-he-obama-keeps-allies-enemies-guessing-in-second-term" TargetMode="External"/><Relationship Id="rId45" Type="http://schemas.openxmlformats.org/officeDocument/2006/relationships/hyperlink" Target="http://www.cfr.org/international-finance/us-debt-ceiling-costs-consequences/p24751" TargetMode="External"/><Relationship Id="rId66" Type="http://schemas.openxmlformats.org/officeDocument/2006/relationships/hyperlink" Target="http://www.peri.umass.edu/fileadmin/pdf/working_papers/working_papers_301-350/WP322.pdf" TargetMode="External"/><Relationship Id="rId87" Type="http://schemas.openxmlformats.org/officeDocument/2006/relationships/hyperlink" Target="http://www.heritage.org/research/reports/2013/05/does-debt-hurt-growth-growth-in-a-time-of-debt" TargetMode="External"/><Relationship Id="rId61" Type="http://schemas.openxmlformats.org/officeDocument/2006/relationships/hyperlink" Target="http://www.foxbusiness.com/economy/2013/06/28/fitch-affirms-us-aaa-rating/" TargetMode="External"/><Relationship Id="rId82" Type="http://schemas.openxmlformats.org/officeDocument/2006/relationships/hyperlink" Target="http://www.heritage.org/research/reports/2013/02/how-the-united-states-high-debt-will-weaken-the-economy-and-hurt-americans" TargetMode="External"/><Relationship Id="rId19" Type="http://schemas.openxmlformats.org/officeDocument/2006/relationships/hyperlink" Target="http://tv.msnbc.com/2013/07/16/bipartisanship-in-action-republican-celebrates-averting-nuclear-option/" TargetMode="External"/><Relationship Id="rId14" Type="http://schemas.openxmlformats.org/officeDocument/2006/relationships/hyperlink" Target="http://www.dailykos.com/story/2013/05/17/1209798/-House-Republicans-prepare-plan-to-raise-debt-ceiling" TargetMode="External"/><Relationship Id="rId30" Type="http://schemas.openxmlformats.org/officeDocument/2006/relationships/hyperlink" Target="http://www.defensenews.com/article/20130708/DEFREG02/307080012/No-Grand-Bargain-Talks-Debt-Ceiling-Complicates-Timetable" TargetMode="External"/><Relationship Id="rId35" Type="http://schemas.openxmlformats.org/officeDocument/2006/relationships/hyperlink" Target="http://online.wsj.com/article/SB10001424127887323689204578569833242567970.html" TargetMode="External"/><Relationship Id="rId56" Type="http://schemas.openxmlformats.org/officeDocument/2006/relationships/hyperlink" Target="http://www.nationaljournal.com/economy/pictures-six-consequences-of-not-raising-the-debt-ceiling-20110527" TargetMode="External"/><Relationship Id="rId77" Type="http://schemas.openxmlformats.org/officeDocument/2006/relationships/hyperlink" Target="http://us.allianzgi.com/Commentary/MarketInsights/Pages/5QuestionswithPeterLefkin.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E4E2A170-BA2A-428A-816D-F179701A8684}"/>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TotalTime>
  <Pages>107</Pages>
  <Words>35702</Words>
  <Characters>203508</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238733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dc:creator>
  <cp:lastModifiedBy>Dave</cp:lastModifiedBy>
  <cp:revision>3</cp:revision>
  <dcterms:created xsi:type="dcterms:W3CDTF">2013-07-19T22:33:00Z</dcterms:created>
  <dcterms:modified xsi:type="dcterms:W3CDTF">2013-07-19T22:34:00Z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