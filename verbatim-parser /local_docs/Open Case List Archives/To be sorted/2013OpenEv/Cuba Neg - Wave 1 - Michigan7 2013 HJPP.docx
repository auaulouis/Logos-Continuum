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57AB" w:rsidRDefault="000357AB" w:rsidP="000357AB">
      <w:pPr>
        <w:pStyle w:val="Heading2"/>
      </w:pPr>
      <w:r>
        <w:t>US-Latin American relations</w:t>
      </w:r>
    </w:p>
    <w:p w:rsidR="000357AB" w:rsidRDefault="000357AB" w:rsidP="000357AB"/>
    <w:p w:rsidR="000357AB" w:rsidRDefault="000357AB" w:rsidP="000357AB">
      <w:pPr>
        <w:pStyle w:val="Heading3"/>
      </w:pPr>
      <w:r>
        <w:lastRenderedPageBreak/>
        <w:t>AT: U.S.-Latin American relations</w:t>
      </w:r>
    </w:p>
    <w:p w:rsidR="000357AB" w:rsidRDefault="000357AB" w:rsidP="000357AB"/>
    <w:p w:rsidR="000357AB" w:rsidRPr="00BF1093" w:rsidRDefault="000357AB" w:rsidP="000357AB">
      <w:pPr>
        <w:pStyle w:val="Heading4"/>
      </w:pPr>
      <w:r>
        <w:t xml:space="preserve">Low relations is a </w:t>
      </w:r>
      <w:r>
        <w:rPr>
          <w:u w:val="single"/>
        </w:rPr>
        <w:t>decision</w:t>
      </w:r>
      <w:r>
        <w:t xml:space="preserve"> by the U.S. – the plan might make the U.S. palatable to Latin America but it doesn’t change the indifference in U.S. policy</w:t>
      </w:r>
    </w:p>
    <w:p w:rsidR="000357AB" w:rsidRPr="00F37695" w:rsidRDefault="000357AB" w:rsidP="000357AB">
      <w:r w:rsidRPr="00F37695">
        <w:rPr>
          <w:b/>
        </w:rPr>
        <w:t>Cárdenas 11</w:t>
      </w:r>
      <w:r>
        <w:rPr>
          <w:b/>
        </w:rPr>
        <w:t xml:space="preserve"> – </w:t>
      </w:r>
      <w:r>
        <w:t>former assistant administrator for Latin America at the U.S. Agency for International Development</w:t>
      </w:r>
      <w:r>
        <w:rPr>
          <w:b/>
        </w:rPr>
        <w:t xml:space="preserve"> </w:t>
      </w:r>
      <w:r>
        <w:t>(José R., “The U.S. is MIA in Latin America</w:t>
      </w:r>
      <w:proofErr w:type="gramStart"/>
      <w:r>
        <w:t>” ,</w:t>
      </w:r>
      <w:proofErr w:type="gramEnd"/>
      <w:r>
        <w:t xml:space="preserve"> Foreign Policy, December 29 2011, </w:t>
      </w:r>
      <w:hyperlink r:id="rId12" w:history="1">
        <w:r w:rsidRPr="003B7821">
          <w:rPr>
            <w:rStyle w:val="Hyperlink"/>
          </w:rPr>
          <w:t>http://shadow.foreignpolicy.com/posts/2011/12/29/the_us_is_mia_in_latin_america</w:t>
        </w:r>
      </w:hyperlink>
      <w:r>
        <w:t>) //WNM</w:t>
      </w:r>
    </w:p>
    <w:p w:rsidR="000357AB" w:rsidRDefault="000357AB" w:rsidP="000357AB"/>
    <w:p w:rsidR="000357AB" w:rsidRPr="009E6EEA" w:rsidRDefault="000357AB" w:rsidP="000357AB">
      <w:pPr>
        <w:rPr>
          <w:u w:val="single"/>
        </w:rPr>
      </w:pPr>
      <w:r w:rsidRPr="002958D9">
        <w:rPr>
          <w:u w:val="single"/>
        </w:rPr>
        <w:t>An end-of-the-year assessment of U.S. policy towards Latin America could possibly qualify for the world's shortest blog</w:t>
      </w:r>
      <w:r w:rsidRPr="00F37695">
        <w:t xml:space="preserve">.  For a President who has clearly established that foreign policy is not something that gets him up in the morning (or appears to keep him awake at night), </w:t>
      </w:r>
      <w:r w:rsidRPr="002958D9">
        <w:rPr>
          <w:u w:val="single"/>
        </w:rPr>
        <w:t>Latin America must rank just above Antarctica in descending areas of interest.</w:t>
      </w:r>
    </w:p>
    <w:p w:rsidR="000357AB" w:rsidRPr="009E6EEA" w:rsidRDefault="000357AB" w:rsidP="000357AB">
      <w:pPr>
        <w:rPr>
          <w:u w:val="single"/>
        </w:rPr>
      </w:pPr>
      <w:r w:rsidRPr="00F37695">
        <w:t>This uneven, s</w:t>
      </w:r>
      <w:r w:rsidRPr="002958D9">
        <w:rPr>
          <w:u w:val="single"/>
        </w:rPr>
        <w:t xml:space="preserve">poradic focus on the region has led to only adverse consequences for U.S. interests.  </w:t>
      </w:r>
      <w:r w:rsidRPr="00F37695">
        <w:t>What e</w:t>
      </w:r>
      <w:r w:rsidRPr="002958D9">
        <w:rPr>
          <w:u w:val="single"/>
        </w:rPr>
        <w:t xml:space="preserve">ffort the administration does expend seems only directed toward placating a smattering of hostile populist regimes, while ignoring the interests of our friends.  </w:t>
      </w:r>
      <w:r w:rsidRPr="00F37695">
        <w:t xml:space="preserve">Indeed, the predictable response is that </w:t>
      </w:r>
      <w:r w:rsidRPr="002958D9">
        <w:rPr>
          <w:u w:val="single"/>
        </w:rPr>
        <w:t xml:space="preserve">we have only emboldened our enemies and </w:t>
      </w:r>
      <w:proofErr w:type="gramStart"/>
      <w:r w:rsidRPr="002958D9">
        <w:rPr>
          <w:u w:val="single"/>
        </w:rPr>
        <w:t>despaired</w:t>
      </w:r>
      <w:proofErr w:type="gramEnd"/>
      <w:r w:rsidRPr="002958D9">
        <w:rPr>
          <w:u w:val="single"/>
        </w:rPr>
        <w:t xml:space="preserve"> those in the hemisphere who share the U.S. vision of open political systems</w:t>
      </w:r>
      <w:r w:rsidRPr="00F37695">
        <w:t xml:space="preserve">, </w:t>
      </w:r>
      <w:r w:rsidRPr="002958D9">
        <w:rPr>
          <w:u w:val="single"/>
        </w:rPr>
        <w:t xml:space="preserve">free markets, and robust trade. </w:t>
      </w:r>
    </w:p>
    <w:p w:rsidR="000357AB" w:rsidRPr="00F37695" w:rsidRDefault="000357AB" w:rsidP="000357AB">
      <w:r w:rsidRPr="00DC6D9F">
        <w:rPr>
          <w:u w:val="single"/>
        </w:rPr>
        <w:t>Radical populists in Venezuela</w:t>
      </w:r>
      <w:r w:rsidRPr="00F37695">
        <w:t xml:space="preserve">, Ecuador, and Bolivia </w:t>
      </w:r>
      <w:r w:rsidRPr="00DC6D9F">
        <w:rPr>
          <w:u w:val="single"/>
        </w:rPr>
        <w:t>have run roughshod over democratic institutions and the best Washington can come up with is asking for</w:t>
      </w:r>
      <w:r w:rsidRPr="00F37695">
        <w:t xml:space="preserve"> the terms under which a </w:t>
      </w:r>
      <w:r w:rsidRPr="00DC6D9F">
        <w:rPr>
          <w:u w:val="single"/>
        </w:rPr>
        <w:t>U.S. ambassador</w:t>
      </w:r>
      <w:r w:rsidRPr="00F37695">
        <w:t xml:space="preserve"> would be allowed </w:t>
      </w:r>
      <w:r w:rsidRPr="00DC6D9F">
        <w:rPr>
          <w:u w:val="single"/>
        </w:rPr>
        <w:t>to return</w:t>
      </w:r>
      <w:r w:rsidRPr="00F37695">
        <w:t xml:space="preserve"> to their capitals.  In Nicaragua, Daniel Ortega is likely chuckling at the feeble U.S. response to his recently rigged re-election.</w:t>
      </w:r>
    </w:p>
    <w:p w:rsidR="000357AB" w:rsidRPr="009E6EEA" w:rsidRDefault="000357AB" w:rsidP="000357AB">
      <w:pPr>
        <w:rPr>
          <w:u w:val="single"/>
        </w:rPr>
      </w:pPr>
      <w:r w:rsidRPr="00F37695">
        <w:t xml:space="preserve">It also appears </w:t>
      </w:r>
      <w:r w:rsidRPr="00DC6D9F">
        <w:rPr>
          <w:u w:val="single"/>
        </w:rPr>
        <w:t>that the administration has lulled itself into complacency over</w:t>
      </w:r>
      <w:r w:rsidRPr="00F37695">
        <w:t xml:space="preserve"> a cancer-stricken Hugo Chávez in Venezuela, ground zero for regional instability, seemingly content </w:t>
      </w:r>
      <w:r w:rsidRPr="00001E80">
        <w:rPr>
          <w:u w:val="single"/>
        </w:rPr>
        <w:t>to wait and see what happens after Chávez passes from the scene.  But even as his circus antics continue, he is leaving behind what my colleague Roger Noriega calls a mountain of toxic waste that will take years to clean up.</w:t>
      </w:r>
    </w:p>
    <w:p w:rsidR="000357AB" w:rsidRDefault="000357AB" w:rsidP="000357AB">
      <w:r w:rsidRPr="00001E80">
        <w:rPr>
          <w:u w:val="single"/>
        </w:rPr>
        <w:t>Chávez's days may indeed be numbered, but his friends in Iran, Russia, China, and Cuba are certainly taking the long-term view of things.</w:t>
      </w:r>
      <w:r w:rsidRPr="00F37695">
        <w:t xml:space="preserve">  </w:t>
      </w:r>
      <w:r w:rsidRPr="00001E80">
        <w:rPr>
          <w:u w:val="single"/>
        </w:rPr>
        <w:t>All four</w:t>
      </w:r>
      <w:r w:rsidRPr="00F37695">
        <w:t xml:space="preserve"> have been </w:t>
      </w:r>
      <w:r w:rsidRPr="00001E80">
        <w:rPr>
          <w:u w:val="single"/>
        </w:rPr>
        <w:t>great beneficiaries of Chávez's political solidarity and oil-fueled largesse and can be counted on to want to maintain that access with or without him in power</w:t>
      </w:r>
      <w:r w:rsidRPr="00F37695">
        <w:t xml:space="preserve">.  In other words, </w:t>
      </w:r>
      <w:r w:rsidRPr="00001E80">
        <w:rPr>
          <w:u w:val="single"/>
        </w:rPr>
        <w:t xml:space="preserve">don't count on them to support a democratic transition </w:t>
      </w:r>
      <w:r w:rsidRPr="00F37695">
        <w:t xml:space="preserve">away from Chavismo, only a succession.  Every day, the United States stands idly on the sidelines, the chances they will succeed improve. </w:t>
      </w:r>
    </w:p>
    <w:p w:rsidR="000357AB" w:rsidRDefault="000357AB" w:rsidP="000357AB">
      <w:pPr>
        <w:pStyle w:val="Heading4"/>
      </w:pPr>
      <w:r>
        <w:t>Improving relations is impossible without reforming the entire foreign policy apparatus</w:t>
      </w:r>
    </w:p>
    <w:p w:rsidR="000357AB" w:rsidRDefault="000357AB" w:rsidP="000357AB">
      <w:proofErr w:type="gramStart"/>
      <w:r>
        <w:rPr>
          <w:b/>
        </w:rPr>
        <w:t xml:space="preserve">Gvosdev, 12 - </w:t>
      </w:r>
      <w:r w:rsidRPr="00694F7B">
        <w:t>former editor of the National Interest, and a frequent foreign policy commentator in both the print and broadcast media.</w:t>
      </w:r>
      <w:proofErr w:type="gramEnd"/>
      <w:r w:rsidRPr="00694F7B">
        <w:t xml:space="preserve"> He is currently on the faculty of the U.S. Naval War College</w:t>
      </w:r>
      <w:r>
        <w:rPr>
          <w:b/>
        </w:rPr>
        <w:t xml:space="preserve"> </w:t>
      </w:r>
      <w:r>
        <w:t xml:space="preserve">(Nikolas, “To Reset Latin America Policy, U.S. Must Think Big,” 4/20, World Politics Review, </w:t>
      </w:r>
      <w:hyperlink r:id="rId13" w:history="1">
        <w:r w:rsidRPr="00897B7C">
          <w:rPr>
            <w:rStyle w:val="Hyperlink"/>
          </w:rPr>
          <w:t>http://www.worldpoliticsreview.com/articles/11867/the-realist-prism-to-reset-latin-america-policy-u-s-must-think-big</w:t>
        </w:r>
      </w:hyperlink>
      <w:r>
        <w:t>)</w:t>
      </w:r>
    </w:p>
    <w:p w:rsidR="000357AB" w:rsidRDefault="000357AB" w:rsidP="000357AB"/>
    <w:p w:rsidR="000357AB" w:rsidRDefault="000357AB" w:rsidP="000357AB">
      <w:r>
        <w:t xml:space="preserve">More generally, </w:t>
      </w:r>
      <w:r w:rsidRPr="00694F7B">
        <w:rPr>
          <w:rStyle w:val="StyleBoldUnderline"/>
        </w:rPr>
        <w:t>Obama’s Latin America policy is suffering from</w:t>
      </w:r>
      <w:r>
        <w:t xml:space="preserve"> a lack of what George H.W. Bush famously called “</w:t>
      </w:r>
      <w:r w:rsidRPr="00694F7B">
        <w:rPr>
          <w:rStyle w:val="StyleBoldUnderline"/>
        </w:rPr>
        <w:t>the vision thing,” compounded by how the administration organizes the U.S. foreign policy apparatus.</w:t>
      </w:r>
      <w:r>
        <w:t xml:space="preserve"> The president had an initial opening at his first Summit of the Americas in Trinidad, in 2009, to reset what had become a very problematic relationship between the United States and most of the rest of the hemisphere during the George W. Bush administration. Most regional leaders also made </w:t>
      </w:r>
      <w:r>
        <w:lastRenderedPageBreak/>
        <w:t xml:space="preserve">it clear they understood that, given the global financial crisis and the challenges of winding down America’s involvement in two Middle Eastern wars, Obama could not immediately pivot U.S. foreign policy to the region. </w:t>
      </w:r>
    </w:p>
    <w:p w:rsidR="000357AB" w:rsidRDefault="000357AB" w:rsidP="000357AB">
      <w:r>
        <w:t>But as I noted two years ago, “</w:t>
      </w:r>
      <w:r w:rsidRPr="00694F7B">
        <w:rPr>
          <w:rStyle w:val="StyleBoldUnderline"/>
        </w:rPr>
        <w:t>There was insufficient follow-up to take advantage of the momentum generated by the Trinidad meeting</w:t>
      </w:r>
      <w:r>
        <w:t>.” Just as candidate George W. Bush’s rhetoric about the importance of Latin America understandably evaporated after Sept. 11, the Obama administration, in continuing to react to a series of crises elsewhere in the world, has also put the Western Hemisphere on the back burner.</w:t>
      </w:r>
    </w:p>
    <w:p w:rsidR="000357AB" w:rsidRDefault="000357AB" w:rsidP="000357AB">
      <w:r>
        <w:t>As a result, according to Sean Goforth</w:t>
      </w:r>
      <w:r w:rsidRPr="00694F7B">
        <w:rPr>
          <w:rStyle w:val="StyleBoldUnderline"/>
        </w:rPr>
        <w:t>, America’s relations with the region appear to be adrift.</w:t>
      </w:r>
      <w:r>
        <w:t xml:space="preserve"> “Many countries want and deserve a serious partnership with Washington. But President </w:t>
      </w:r>
      <w:r w:rsidRPr="00694F7B">
        <w:rPr>
          <w:rStyle w:val="StyleBoldUnderline"/>
        </w:rPr>
        <w:t>Obama is an unconvincing partner. . . . He has stalled on trade treaties</w:t>
      </w:r>
      <w:r>
        <w:t xml:space="preserve"> with Latin American countries that still want preferred access to the U.S. market, </w:t>
      </w:r>
      <w:r w:rsidRPr="00694F7B">
        <w:rPr>
          <w:rStyle w:val="StyleBoldUnderline"/>
        </w:rPr>
        <w:t>and he’s made it clear that his strategic priority is a ‘pivot’ toward Asia</w:t>
      </w:r>
      <w:r>
        <w:t>.”</w:t>
      </w:r>
    </w:p>
    <w:p w:rsidR="000357AB" w:rsidRDefault="000357AB" w:rsidP="000357AB">
      <w:r>
        <w:t xml:space="preserve">Worse still, </w:t>
      </w:r>
      <w:r w:rsidRPr="00694F7B">
        <w:rPr>
          <w:rStyle w:val="StyleBoldUnderline"/>
        </w:rPr>
        <w:t>no senior official within the administration, starting with the president himself, has articulated a clear, compelling and convincing vision for what a Western Hemispheric partnership would look like, beyond the expected bromides about peace, democracy and prosperity</w:t>
      </w:r>
      <w:r>
        <w:t xml:space="preserve">. What is the desired end state? There is no lack of compelling possibilities to choose from: free circulation for people, goods and capital from the Yukon to Tierra del Fuego; a greater push for regional independence, in terms of manufactured goods, services and energy; an arrangement that mimics the pre-Maastricht European Community. </w:t>
      </w:r>
    </w:p>
    <w:p w:rsidR="000357AB" w:rsidRDefault="000357AB" w:rsidP="000357AB"/>
    <w:p w:rsidR="000357AB" w:rsidRDefault="000357AB" w:rsidP="000357AB">
      <w:pPr>
        <w:pStyle w:val="Heading4"/>
      </w:pPr>
      <w:r>
        <w:t>Many terminal alt causes to relations</w:t>
      </w:r>
    </w:p>
    <w:p w:rsidR="000357AB" w:rsidRPr="00555615" w:rsidRDefault="000357AB" w:rsidP="000357AB">
      <w:r>
        <w:rPr>
          <w:b/>
        </w:rPr>
        <w:t xml:space="preserve">Shifter, 8 – </w:t>
      </w:r>
      <w:r w:rsidRPr="005E495F">
        <w:t xml:space="preserve">Professor of Latin American Studies at Georgetown </w:t>
      </w:r>
      <w:r>
        <w:t>(Micheal, “U.S.-Latin American Relations: Recommendations for the New Administration”, Inter-American Dialogue, October 27, 2008, http://www.thedialogue.org/page.cfm?pageID=32&amp;pubID=1625)</w:t>
      </w:r>
    </w:p>
    <w:p w:rsidR="000357AB" w:rsidRDefault="000357AB" w:rsidP="000357AB">
      <w:pPr>
        <w:rPr>
          <w:b/>
        </w:rPr>
      </w:pPr>
    </w:p>
    <w:p w:rsidR="000357AB" w:rsidRPr="00C91232" w:rsidRDefault="000357AB" w:rsidP="000357AB">
      <w:pPr>
        <w:rPr>
          <w:u w:val="single"/>
        </w:rPr>
      </w:pPr>
      <w:r w:rsidRPr="00E63860">
        <w:rPr>
          <w:u w:val="single"/>
        </w:rPr>
        <w:t>As if any further proof were needed, the ongoing financial crisis highlights the already diminished capacity of the United States to shape developm</w:t>
      </w:r>
      <w:r>
        <w:t xml:space="preserve">ents in the rest of the world. With its own house in disorder, </w:t>
      </w:r>
      <w:r w:rsidRPr="00E63860">
        <w:rPr>
          <w:u w:val="single"/>
        </w:rPr>
        <w:t>the United States will struggle to get back on track as a responsible member of the international community.</w:t>
      </w:r>
    </w:p>
    <w:p w:rsidR="000357AB" w:rsidRDefault="000357AB" w:rsidP="000357AB">
      <w:r>
        <w:t xml:space="preserve">Still, </w:t>
      </w:r>
      <w:r w:rsidRPr="00E63860">
        <w:rPr>
          <w:u w:val="single"/>
        </w:rPr>
        <w:t>though the United States may be considerably chastened, it remains a superpower</w:t>
      </w:r>
      <w:r>
        <w:t xml:space="preserve">, </w:t>
      </w:r>
      <w:r w:rsidRPr="00E63860">
        <w:rPr>
          <w:u w:val="single"/>
        </w:rPr>
        <w:t>whose decisions and actions have a huge global impact.</w:t>
      </w:r>
      <w:r>
        <w:t xml:space="preserve"> When it falls to the next US administration to deal with the rapidly changing situation in the Middle East, Europe, Asia, or even Africa, it will likely reassess US interests and frame strategic choices in light of new realities.</w:t>
      </w:r>
    </w:p>
    <w:p w:rsidR="000357AB" w:rsidRDefault="000357AB" w:rsidP="000357AB">
      <w:r w:rsidRPr="00E63860">
        <w:rPr>
          <w:u w:val="single"/>
        </w:rPr>
        <w:t xml:space="preserve">But if the United States seriously undertakes such an effort for neighboring Latin America, it will mark the first time it has done so. </w:t>
      </w:r>
      <w:r>
        <w:t>For reasons of geography, history and power disparity, Latin America has typically been treated as a discrete compartment, separate from interest-based foreign relations.</w:t>
      </w:r>
    </w:p>
    <w:p w:rsidR="000357AB" w:rsidRDefault="000357AB" w:rsidP="000357AB">
      <w:r w:rsidRPr="00E63860">
        <w:rPr>
          <w:u w:val="single"/>
        </w:rPr>
        <w:t>Regardless of how one comes down on the issues of Cuba, immigration, drugs, and trade, the paternalistic impulse on the part of the United States has been unmistakable. Latin Americans find this tutorial attitude extremely irritating,</w:t>
      </w:r>
      <w:r>
        <w:t xml:space="preserve"> and their objections have prompted a more collegial tone from the United States in certain cases. </w:t>
      </w:r>
      <w:r w:rsidRPr="00E63860">
        <w:rPr>
          <w:u w:val="single"/>
        </w:rPr>
        <w:t>Unfortunately, it is still manifest in a variety of ways, from the overall diplomatic style to specific policies like drug cooperation decertification or suspending military training for countries that do not sign agreements that exempt US soldiers</w:t>
      </w:r>
      <w:r>
        <w:t xml:space="preserve"> from prosecution under the International Criminal Court.</w:t>
      </w:r>
    </w:p>
    <w:p w:rsidR="000357AB" w:rsidRDefault="000357AB" w:rsidP="000357AB">
      <w:r w:rsidRPr="00E37E25">
        <w:rPr>
          <w:u w:val="single"/>
        </w:rPr>
        <w:t>While domestic politics is never completely divorced from foreign policy, it has an inordinate and particularly distorting influence on Latin American policy.</w:t>
      </w:r>
      <w:r>
        <w:t xml:space="preserve"> Hardliners and liberals alike rarely consider the effects policies and statements will have on US-Latin American relations or the ultimate impact for US </w:t>
      </w:r>
      <w:r>
        <w:lastRenderedPageBreak/>
        <w:t>interests. The decision to build a “wall” along the US-Mexico border, for example, may have been politically expedient but was deeply insulting, not only to Mexico, but to the entire region.</w:t>
      </w:r>
    </w:p>
    <w:p w:rsidR="000357AB" w:rsidRDefault="000357AB" w:rsidP="000357AB">
      <w:r w:rsidRPr="00E37E25">
        <w:rPr>
          <w:u w:val="single"/>
        </w:rPr>
        <w:t>This ingrained reflex to dismiss Latin America as the “backyard” of the United States may have been understandable in a distant er</w:t>
      </w:r>
      <w:r>
        <w:t xml:space="preserve">a, but today the region is wildly varied and defies lazy, superficial generalizations (e.g. “inflation is out of control” or “democracy is starting to take root”). </w:t>
      </w:r>
      <w:r w:rsidRPr="005B204E">
        <w:rPr>
          <w:u w:val="single"/>
        </w:rPr>
        <w:t>Whether or not the United States recognizes it, the fact is that different parts of Latin America are moving in markedly different directions simultaneously</w:t>
      </w:r>
      <w:r>
        <w:t>.</w:t>
      </w:r>
    </w:p>
    <w:p w:rsidR="000357AB" w:rsidRDefault="000357AB" w:rsidP="000357AB"/>
    <w:p w:rsidR="000357AB" w:rsidRPr="0019634A" w:rsidRDefault="000357AB" w:rsidP="000357AB">
      <w:pPr>
        <w:pStyle w:val="Heading4"/>
      </w:pPr>
      <w:r>
        <w:t>Snowden could crush any chances at diplomacy and cooperation</w:t>
      </w:r>
    </w:p>
    <w:p w:rsidR="000357AB" w:rsidRDefault="000357AB" w:rsidP="000357AB">
      <w:pPr>
        <w:tabs>
          <w:tab w:val="left" w:pos="9120"/>
        </w:tabs>
        <w:rPr>
          <w:sz w:val="16"/>
          <w:szCs w:val="16"/>
        </w:rPr>
      </w:pPr>
      <w:r w:rsidRPr="00E34E4C">
        <w:rPr>
          <w:b/>
        </w:rPr>
        <w:t>Llorente</w:t>
      </w:r>
      <w:r>
        <w:rPr>
          <w:b/>
        </w:rPr>
        <w:t>,</w:t>
      </w:r>
      <w:r w:rsidRPr="00E34E4C">
        <w:rPr>
          <w:b/>
        </w:rPr>
        <w:t xml:space="preserve"> June 24, 2013</w:t>
      </w:r>
      <w:r>
        <w:t xml:space="preserve"> </w:t>
      </w:r>
      <w:r w:rsidRPr="00E34E4C">
        <w:rPr>
          <w:sz w:val="16"/>
          <w:szCs w:val="16"/>
        </w:rPr>
        <w:t xml:space="preserve">[Elizabeth, “Edward Snowden Scandal Could Create </w:t>
      </w:r>
      <w:proofErr w:type="gramStart"/>
      <w:r w:rsidRPr="00E34E4C">
        <w:rPr>
          <w:sz w:val="16"/>
          <w:szCs w:val="16"/>
        </w:rPr>
        <w:t>A Rift In</w:t>
      </w:r>
      <w:proofErr w:type="gramEnd"/>
      <w:r w:rsidRPr="00E34E4C">
        <w:rPr>
          <w:sz w:val="16"/>
          <w:szCs w:val="16"/>
        </w:rPr>
        <w:t xml:space="preserve"> U.S.-Latin American Relations”, http://latino.foxnews.com/latino/politics/2013/06/24/edward-snowden-could-be-political-weapon-for-ecuador</w:t>
      </w:r>
      <w:r>
        <w:rPr>
          <w:sz w:val="16"/>
          <w:szCs w:val="16"/>
        </w:rPr>
        <w:t>-against-us/#ixzz2XMlCZFdq//cc]</w:t>
      </w:r>
    </w:p>
    <w:p w:rsidR="000357AB" w:rsidRPr="00E34E4C" w:rsidRDefault="000357AB" w:rsidP="000357AB">
      <w:pPr>
        <w:tabs>
          <w:tab w:val="left" w:pos="9120"/>
        </w:tabs>
        <w:rPr>
          <w:sz w:val="16"/>
          <w:szCs w:val="16"/>
        </w:rPr>
      </w:pPr>
    </w:p>
    <w:p w:rsidR="000357AB" w:rsidRPr="00A57B8E" w:rsidRDefault="000357AB" w:rsidP="000357AB">
      <w:pPr>
        <w:tabs>
          <w:tab w:val="left" w:pos="9120"/>
        </w:tabs>
        <w:rPr>
          <w:sz w:val="16"/>
        </w:rPr>
      </w:pPr>
      <w:r w:rsidRPr="00A57B8E">
        <w:rPr>
          <w:sz w:val="16"/>
        </w:rPr>
        <w:t>What has become a nightmare for the U.S. government could be a godsend to nations, such as Ecuador, that welcome opportunities to shame the superpower, experts said.</w:t>
      </w:r>
    </w:p>
    <w:p w:rsidR="000357AB" w:rsidRPr="002665DC" w:rsidRDefault="000357AB" w:rsidP="000357AB">
      <w:pPr>
        <w:tabs>
          <w:tab w:val="left" w:pos="9120"/>
        </w:tabs>
        <w:rPr>
          <w:rStyle w:val="StyleBoldUnderline"/>
        </w:rPr>
      </w:pPr>
      <w:r w:rsidRPr="00A57B8E">
        <w:rPr>
          <w:sz w:val="16"/>
        </w:rPr>
        <w:t xml:space="preserve">The foreign minister of </w:t>
      </w:r>
      <w:r w:rsidRPr="002665DC">
        <w:rPr>
          <w:rStyle w:val="StyleBoldUnderline"/>
        </w:rPr>
        <w:t>Ecuador</w:t>
      </w:r>
      <w:r w:rsidRPr="00A57B8E">
        <w:rPr>
          <w:sz w:val="16"/>
        </w:rPr>
        <w:t xml:space="preserve"> – a country that has cracked down on government critics and journalists under President Rafael Correa -- said that the South American nation </w:t>
      </w:r>
      <w:r w:rsidRPr="002665DC">
        <w:rPr>
          <w:rStyle w:val="StyleBoldUnderline"/>
        </w:rPr>
        <w:t>is considering granting asylum to</w:t>
      </w:r>
      <w:r w:rsidRPr="00A57B8E">
        <w:rPr>
          <w:sz w:val="16"/>
        </w:rPr>
        <w:t xml:space="preserve"> former U.S., National Security Agency contractor </w:t>
      </w:r>
      <w:r w:rsidRPr="002665DC">
        <w:rPr>
          <w:rStyle w:val="StyleBoldUnderline"/>
        </w:rPr>
        <w:t>Edward Snowden, wanted in the U.S. for revealing state secrets.</w:t>
      </w:r>
    </w:p>
    <w:p w:rsidR="000357AB" w:rsidRPr="00A57B8E" w:rsidRDefault="000357AB" w:rsidP="000357AB">
      <w:pPr>
        <w:tabs>
          <w:tab w:val="left" w:pos="9120"/>
        </w:tabs>
        <w:rPr>
          <w:sz w:val="16"/>
        </w:rPr>
      </w:pPr>
      <w:r w:rsidRPr="00A57B8E">
        <w:rPr>
          <w:sz w:val="16"/>
        </w:rPr>
        <w:t>Snowden has been on the run since he revealed that the United States has collected data on the telephone calls and emails of its citizens. The United States has filed espionage charges against the 29-year-old Snowden, and is demanding his extradition.</w:t>
      </w:r>
    </w:p>
    <w:p w:rsidR="000357AB" w:rsidRPr="00A57B8E" w:rsidRDefault="000357AB" w:rsidP="000357AB">
      <w:pPr>
        <w:tabs>
          <w:tab w:val="left" w:pos="9120"/>
        </w:tabs>
        <w:rPr>
          <w:sz w:val="16"/>
        </w:rPr>
      </w:pPr>
      <w:r w:rsidRPr="00A57B8E">
        <w:rPr>
          <w:sz w:val="16"/>
        </w:rPr>
        <w:t>At a press conference on Monday, Ecuador Foreign Minister Ricardo Patiño said his nation’s decision to give consideration to Snowden’s asylum request "has to do with freedom of expression and with the security of citizens around the world."</w:t>
      </w:r>
    </w:p>
    <w:p w:rsidR="000357AB" w:rsidRPr="00A57B8E" w:rsidRDefault="000357AB" w:rsidP="000357AB">
      <w:pPr>
        <w:tabs>
          <w:tab w:val="left" w:pos="9120"/>
        </w:tabs>
        <w:rPr>
          <w:sz w:val="16"/>
        </w:rPr>
      </w:pPr>
      <w:r w:rsidRPr="00A57B8E">
        <w:rPr>
          <w:sz w:val="16"/>
        </w:rPr>
        <w:t>Patiño said weighing asylum for Snowden was more important than whatever ramifications it would face in U.S.-Ecuador relations.  Ecuador has allowed Wikileaks founder Julian Assange, to whom it granted political asylum, to remain at its embassy in London for months. “Ecuador puts its principles above its economic interests,” Patiño said.</w:t>
      </w:r>
    </w:p>
    <w:p w:rsidR="000357AB" w:rsidRPr="002665DC" w:rsidRDefault="000357AB" w:rsidP="000357AB">
      <w:pPr>
        <w:tabs>
          <w:tab w:val="left" w:pos="9120"/>
        </w:tabs>
        <w:rPr>
          <w:rStyle w:val="StyleBoldUnderline"/>
        </w:rPr>
      </w:pPr>
      <w:r w:rsidRPr="002665DC">
        <w:rPr>
          <w:rStyle w:val="StyleBoldUnderline"/>
        </w:rPr>
        <w:t>Experts on U.S.-Latin America relations said Ecuador is being opportunistic in taking a shot at the U.S.</w:t>
      </w:r>
    </w:p>
    <w:p w:rsidR="000357AB" w:rsidRPr="00A57B8E" w:rsidRDefault="000357AB" w:rsidP="000357AB">
      <w:pPr>
        <w:tabs>
          <w:tab w:val="left" w:pos="9120"/>
        </w:tabs>
        <w:rPr>
          <w:sz w:val="16"/>
        </w:rPr>
      </w:pPr>
      <w:r>
        <w:t>“</w:t>
      </w:r>
      <w:r w:rsidRPr="002665DC">
        <w:rPr>
          <w:rStyle w:val="StyleBoldUnderline"/>
        </w:rPr>
        <w:t>The chance to needle the United States is almost too irresistible</w:t>
      </w:r>
      <w:r w:rsidRPr="00A57B8E">
        <w:rPr>
          <w:sz w:val="16"/>
        </w:rPr>
        <w:t xml:space="preserve">,” said Michael Shifter, president of the Inter-American Dialogue, a political think tank in Washington D.C. </w:t>
      </w:r>
    </w:p>
    <w:p w:rsidR="000357AB" w:rsidRPr="00A57B8E" w:rsidRDefault="000357AB" w:rsidP="000357AB">
      <w:pPr>
        <w:tabs>
          <w:tab w:val="left" w:pos="9120"/>
        </w:tabs>
        <w:rPr>
          <w:sz w:val="16"/>
        </w:rPr>
      </w:pPr>
      <w:r w:rsidRPr="00A57B8E">
        <w:rPr>
          <w:sz w:val="16"/>
        </w:rPr>
        <w:t xml:space="preserve">“This is a tremendous temptation for countries like Ecuador, Cuba and Venezuela. It’s a way they can expose double standards, hypocrisy, </w:t>
      </w:r>
      <w:proofErr w:type="gramStart"/>
      <w:r w:rsidRPr="00A57B8E">
        <w:rPr>
          <w:sz w:val="16"/>
        </w:rPr>
        <w:t>a</w:t>
      </w:r>
      <w:proofErr w:type="gramEnd"/>
      <w:r w:rsidRPr="00A57B8E">
        <w:rPr>
          <w:sz w:val="16"/>
        </w:rPr>
        <w:t xml:space="preserve"> way to say 'the U.S. criticizes us because of clamping down on the press, but look at what the U.S. is doing.’”</w:t>
      </w:r>
    </w:p>
    <w:p w:rsidR="000357AB" w:rsidRPr="00A57B8E" w:rsidRDefault="000357AB" w:rsidP="000357AB">
      <w:pPr>
        <w:tabs>
          <w:tab w:val="left" w:pos="9120"/>
        </w:tabs>
        <w:rPr>
          <w:sz w:val="16"/>
        </w:rPr>
      </w:pPr>
      <w:r w:rsidRPr="00A57B8E">
        <w:rPr>
          <w:sz w:val="16"/>
        </w:rPr>
        <w:t>Various published reports said that Snowden, who had been in Hong Kong, then traveled to Russia, was to leave for Havana on Monday. But he was not on the flight that was expected to take him to Cuba.</w:t>
      </w:r>
    </w:p>
    <w:p w:rsidR="000357AB" w:rsidRPr="00A57B8E" w:rsidRDefault="000357AB" w:rsidP="000357AB">
      <w:pPr>
        <w:tabs>
          <w:tab w:val="left" w:pos="9120"/>
        </w:tabs>
        <w:rPr>
          <w:sz w:val="16"/>
        </w:rPr>
      </w:pPr>
      <w:r w:rsidRPr="00A57B8E">
        <w:rPr>
          <w:sz w:val="16"/>
        </w:rPr>
        <w:t>Reports said that he was going to go to Cuba, then Venezuela and possibly end up in Ecuador with hope of receiving asylum and being allowed to live there. Now reports say Snowden may travel to Cuba on Tuesday.</w:t>
      </w:r>
    </w:p>
    <w:p w:rsidR="000357AB" w:rsidRPr="00A57B8E" w:rsidRDefault="000357AB" w:rsidP="000357AB">
      <w:pPr>
        <w:tabs>
          <w:tab w:val="left" w:pos="9120"/>
        </w:tabs>
        <w:rPr>
          <w:sz w:val="16"/>
        </w:rPr>
      </w:pPr>
      <w:r w:rsidRPr="00A57B8E">
        <w:rPr>
          <w:sz w:val="16"/>
        </w:rPr>
        <w:t>Political leaders in Cuba and Venezuela routinely have harsh words for the United States; former Venezuelan President Hugo Chavez, who died earlier this year, bolstered his international standing among nations that are adversaries of the United States by condemning and often mocking U.S. officials.</w:t>
      </w:r>
    </w:p>
    <w:p w:rsidR="000357AB" w:rsidRPr="00A57B8E" w:rsidRDefault="000357AB" w:rsidP="000357AB">
      <w:pPr>
        <w:tabs>
          <w:tab w:val="left" w:pos="9120"/>
        </w:tabs>
        <w:rPr>
          <w:sz w:val="16"/>
        </w:rPr>
      </w:pPr>
      <w:r w:rsidRPr="00A57B8E">
        <w:rPr>
          <w:sz w:val="16"/>
        </w:rPr>
        <w:t>Chavez's successor, Nicolas Maduro, has continued the anti-U.S. barbs, even going so far as to accuse the United States of being somehow involved in the death of Hugo Chavez.</w:t>
      </w:r>
    </w:p>
    <w:p w:rsidR="000357AB" w:rsidRPr="00A57B8E" w:rsidRDefault="000357AB" w:rsidP="000357AB">
      <w:pPr>
        <w:tabs>
          <w:tab w:val="left" w:pos="9120"/>
        </w:tabs>
        <w:rPr>
          <w:sz w:val="16"/>
        </w:rPr>
      </w:pPr>
      <w:r w:rsidRPr="00A57B8E">
        <w:rPr>
          <w:sz w:val="16"/>
        </w:rPr>
        <w:t xml:space="preserve">Cuban leader Fidel Castro, whose brother Raul succeeded him as president after he </w:t>
      </w:r>
      <w:proofErr w:type="gramStart"/>
      <w:r w:rsidRPr="00A57B8E">
        <w:rPr>
          <w:sz w:val="16"/>
        </w:rPr>
        <w:t>fell</w:t>
      </w:r>
      <w:proofErr w:type="gramEnd"/>
      <w:r w:rsidRPr="00A57B8E">
        <w:rPr>
          <w:sz w:val="16"/>
        </w:rPr>
        <w:t xml:space="preserve"> ill, often assailed U.S. lawmakers and said the U.S.-Cuba embargo amounted to terrorism.</w:t>
      </w:r>
    </w:p>
    <w:p w:rsidR="000357AB" w:rsidRPr="00D51AC4" w:rsidRDefault="000357AB" w:rsidP="000357AB">
      <w:pPr>
        <w:tabs>
          <w:tab w:val="left" w:pos="9120"/>
        </w:tabs>
        <w:rPr>
          <w:sz w:val="16"/>
        </w:rPr>
      </w:pPr>
      <w:r w:rsidRPr="002665DC">
        <w:rPr>
          <w:rStyle w:val="StyleBoldUnderline"/>
        </w:rPr>
        <w:t>Cuba has no diplomatic relations with the United States</w:t>
      </w:r>
      <w:r w:rsidRPr="00D51AC4">
        <w:rPr>
          <w:sz w:val="16"/>
        </w:rPr>
        <w:t>, and Havana airport officials often do not stamp traveling documents of Americans who go there in violation of the U.S. embargo and travel restrictions.</w:t>
      </w:r>
    </w:p>
    <w:p w:rsidR="000357AB" w:rsidRPr="002665DC" w:rsidRDefault="000357AB" w:rsidP="000357AB">
      <w:pPr>
        <w:tabs>
          <w:tab w:val="left" w:pos="9120"/>
        </w:tabs>
        <w:rPr>
          <w:rStyle w:val="StyleBoldUnderline"/>
        </w:rPr>
      </w:pPr>
      <w:r w:rsidRPr="002665DC">
        <w:rPr>
          <w:rStyle w:val="StyleBoldUnderline"/>
        </w:rPr>
        <w:t>Snowden's fate may rest with one of these countries willing to take the political risk and open their doors to him.</w:t>
      </w:r>
    </w:p>
    <w:p w:rsidR="000357AB" w:rsidRPr="00D51AC4" w:rsidRDefault="000357AB" w:rsidP="000357AB">
      <w:pPr>
        <w:tabs>
          <w:tab w:val="left" w:pos="9120"/>
        </w:tabs>
        <w:rPr>
          <w:sz w:val="16"/>
        </w:rPr>
      </w:pPr>
      <w:r w:rsidRPr="00D51AC4">
        <w:rPr>
          <w:sz w:val="16"/>
        </w:rPr>
        <w:t>“He [Snowden] doesn’t have a lot of choices,” said Robert Anello, a New York attorney who handles extradition cases and white collar crimes.  “He’s a political hot potato for other countries. My sense is that it wasn’t his decision to leave Hong Kong. He’s left with those countries that see something to be gained from the political points he can offer them right now.”</w:t>
      </w:r>
    </w:p>
    <w:p w:rsidR="000357AB" w:rsidRPr="00D51AC4" w:rsidRDefault="000357AB" w:rsidP="000357AB">
      <w:pPr>
        <w:tabs>
          <w:tab w:val="left" w:pos="9120"/>
        </w:tabs>
        <w:rPr>
          <w:rStyle w:val="StyleBoldUnderline"/>
          <w:sz w:val="16"/>
        </w:rPr>
      </w:pPr>
      <w:r w:rsidRPr="002665DC">
        <w:rPr>
          <w:rStyle w:val="StyleBoldUnderline"/>
        </w:rPr>
        <w:t>And although Cuba and Venezuela may allow him in temporarily, and aid in his transport, they too may not be willing to offer him refuge and deal with long-term consequences</w:t>
      </w:r>
      <w:r w:rsidRPr="00D51AC4">
        <w:rPr>
          <w:sz w:val="16"/>
        </w:rPr>
        <w:t>, experts said.</w:t>
      </w:r>
    </w:p>
    <w:p w:rsidR="000357AB" w:rsidRPr="00D51AC4" w:rsidRDefault="000357AB" w:rsidP="000357AB">
      <w:pPr>
        <w:tabs>
          <w:tab w:val="left" w:pos="9120"/>
        </w:tabs>
        <w:rPr>
          <w:sz w:val="16"/>
        </w:rPr>
      </w:pPr>
      <w:r w:rsidRPr="00D51AC4">
        <w:rPr>
          <w:sz w:val="16"/>
        </w:rPr>
        <w:t>Officials of both nations have been in recent talks with U.S. officials about improving aspects of their relations.</w:t>
      </w:r>
    </w:p>
    <w:p w:rsidR="000357AB" w:rsidRPr="00D51AC4" w:rsidRDefault="000357AB" w:rsidP="000357AB">
      <w:pPr>
        <w:tabs>
          <w:tab w:val="left" w:pos="9120"/>
        </w:tabs>
        <w:rPr>
          <w:sz w:val="16"/>
        </w:rPr>
      </w:pPr>
      <w:r w:rsidRPr="00D51AC4">
        <w:rPr>
          <w:sz w:val="16"/>
        </w:rPr>
        <w:t>Cuba and the United States have been discussing direct mail service, as well as their migration policies.</w:t>
      </w:r>
    </w:p>
    <w:p w:rsidR="000357AB" w:rsidRPr="00D51AC4" w:rsidRDefault="000357AB" w:rsidP="000357AB">
      <w:pPr>
        <w:tabs>
          <w:tab w:val="left" w:pos="9120"/>
        </w:tabs>
        <w:rPr>
          <w:sz w:val="16"/>
        </w:rPr>
      </w:pPr>
      <w:r w:rsidRPr="00D51AC4">
        <w:rPr>
          <w:sz w:val="16"/>
        </w:rPr>
        <w:t>And U.S. Secretary of State John Kerry, on his first trip to Latin America since taking office, met with Venezuela's foreign minister Elías José Jaua earlier this month to discuss restoring ambassador-level relations and ending more than a decade of steadily deteriorating ties.</w:t>
      </w:r>
    </w:p>
    <w:p w:rsidR="000357AB" w:rsidRPr="00D51AC4" w:rsidRDefault="000357AB" w:rsidP="000357AB">
      <w:pPr>
        <w:tabs>
          <w:tab w:val="left" w:pos="9120"/>
        </w:tabs>
        <w:rPr>
          <w:sz w:val="16"/>
        </w:rPr>
      </w:pPr>
      <w:r w:rsidRPr="00D51AC4">
        <w:rPr>
          <w:sz w:val="16"/>
        </w:rPr>
        <w:t>Kerry said he was hopeful that a rapprochement could be achieved. The meeting, which came at Venezuela's request, took place just hours after Venezuela released from prison an American filmmaker who had been jailed on espionage charges, removing an immediate irritant in the relationship.</w:t>
      </w:r>
    </w:p>
    <w:p w:rsidR="000357AB" w:rsidRPr="00D51AC4" w:rsidRDefault="000357AB" w:rsidP="000357AB">
      <w:pPr>
        <w:tabs>
          <w:tab w:val="left" w:pos="9120"/>
        </w:tabs>
        <w:rPr>
          <w:sz w:val="16"/>
        </w:rPr>
      </w:pPr>
      <w:r w:rsidRPr="00D51AC4">
        <w:rPr>
          <w:sz w:val="16"/>
        </w:rPr>
        <w:lastRenderedPageBreak/>
        <w:t>“</w:t>
      </w:r>
      <w:r w:rsidRPr="002665DC">
        <w:rPr>
          <w:rStyle w:val="StyleBoldUnderline"/>
        </w:rPr>
        <w:t>If Snowden came to Venezuela, they would not hand him over to the United States, they would give him safe haven</w:t>
      </w:r>
      <w:r w:rsidRPr="00D51AC4">
        <w:rPr>
          <w:sz w:val="16"/>
        </w:rPr>
        <w:t>,” said David Smilde, a researcher with the Washington Office on Latin America, a political think tank.</w:t>
      </w:r>
    </w:p>
    <w:p w:rsidR="000357AB" w:rsidRDefault="000357AB" w:rsidP="000357AB">
      <w:pPr>
        <w:tabs>
          <w:tab w:val="left" w:pos="9120"/>
        </w:tabs>
      </w:pPr>
      <w:r w:rsidRPr="00D51AC4">
        <w:rPr>
          <w:sz w:val="16"/>
        </w:rPr>
        <w:t xml:space="preserve">“But </w:t>
      </w:r>
      <w:r w:rsidRPr="002665DC">
        <w:rPr>
          <w:rStyle w:val="StyleBoldUnderline"/>
        </w:rPr>
        <w:t xml:space="preserve">if they gave him [permanent] safe </w:t>
      </w:r>
      <w:proofErr w:type="gramStart"/>
      <w:r w:rsidRPr="002665DC">
        <w:rPr>
          <w:rStyle w:val="StyleBoldUnderline"/>
        </w:rPr>
        <w:t>haven, that</w:t>
      </w:r>
      <w:proofErr w:type="gramEnd"/>
      <w:r w:rsidRPr="002665DC">
        <w:rPr>
          <w:rStyle w:val="StyleBoldUnderline"/>
        </w:rPr>
        <w:t xml:space="preserve"> would seriously harm improved relations</w:t>
      </w:r>
      <w:r>
        <w:t>.”</w:t>
      </w:r>
    </w:p>
    <w:p w:rsidR="000357AB" w:rsidRPr="00D51AC4" w:rsidRDefault="000357AB" w:rsidP="000357AB">
      <w:pPr>
        <w:tabs>
          <w:tab w:val="left" w:pos="9120"/>
        </w:tabs>
        <w:rPr>
          <w:sz w:val="16"/>
        </w:rPr>
      </w:pPr>
      <w:r w:rsidRPr="00D51AC4">
        <w:rPr>
          <w:sz w:val="16"/>
        </w:rPr>
        <w:t>Some U.S. lawmakers assailed Snowden for seeking refuge in countries that are sworn enemies of the United States.</w:t>
      </w:r>
    </w:p>
    <w:p w:rsidR="000357AB" w:rsidRPr="00D51AC4" w:rsidRDefault="000357AB" w:rsidP="000357AB">
      <w:pPr>
        <w:tabs>
          <w:tab w:val="left" w:pos="9120"/>
        </w:tabs>
        <w:rPr>
          <w:sz w:val="16"/>
        </w:rPr>
      </w:pPr>
      <w:r>
        <w:t>“</w:t>
      </w:r>
      <w:r w:rsidRPr="002665DC">
        <w:rPr>
          <w:rStyle w:val="StyleBoldUnderline"/>
        </w:rPr>
        <w:t>It would not be surprising if the NSA leaker finds safe haven in Cuba or Venezuela, two regimes that have a longstanding history of giving refuge to fugitives from U.S. law</w:t>
      </w:r>
      <w:r w:rsidRPr="00D51AC4">
        <w:rPr>
          <w:sz w:val="16"/>
        </w:rPr>
        <w:t>," said U.S. Rep. Ileana Ros-Lehtinen in a statement. "Let us not forget that Phillip Agee, former CIA agent, leaked classified information about CIA personnel and fled the U.S. to seek refuge until he passed away in 2008 in Cuba."</w:t>
      </w:r>
    </w:p>
    <w:p w:rsidR="000357AB" w:rsidRPr="00D51AC4" w:rsidRDefault="000357AB" w:rsidP="000357AB">
      <w:pPr>
        <w:tabs>
          <w:tab w:val="left" w:pos="9120"/>
        </w:tabs>
        <w:rPr>
          <w:sz w:val="16"/>
        </w:rPr>
      </w:pPr>
      <w:r w:rsidRPr="00D51AC4">
        <w:rPr>
          <w:sz w:val="16"/>
        </w:rPr>
        <w:t>"The cruel irony is that there are no press freedoms in either Cuba or Venezuela, yet Snowden who supposedly stands for transparency in government seeks refuge in police states like these two countries," the congresswoman said. "Those who misrule over Cuba and Venezuela, Raul Castro and Nicolas Maduro, do not allow independent free press, do not cooperate on terrorism related issues, disregard due process and an independent judicial system."</w:t>
      </w:r>
    </w:p>
    <w:p w:rsidR="000357AB" w:rsidRPr="00D51AC4" w:rsidRDefault="000357AB" w:rsidP="000357AB">
      <w:pPr>
        <w:tabs>
          <w:tab w:val="left" w:pos="9120"/>
        </w:tabs>
        <w:rPr>
          <w:sz w:val="16"/>
        </w:rPr>
      </w:pPr>
      <w:r w:rsidRPr="00D51AC4">
        <w:rPr>
          <w:sz w:val="16"/>
        </w:rPr>
        <w:t>Kerry, indeed, warned about serious consequences for any nation that gives Snowden asylum or aids in his transport and evasion of extradition.</w:t>
      </w:r>
    </w:p>
    <w:p w:rsidR="000357AB" w:rsidRPr="00D51AC4" w:rsidRDefault="000357AB" w:rsidP="000357AB">
      <w:pPr>
        <w:tabs>
          <w:tab w:val="left" w:pos="9120"/>
        </w:tabs>
        <w:rPr>
          <w:sz w:val="16"/>
        </w:rPr>
      </w:pPr>
      <w:r w:rsidRPr="00D51AC4">
        <w:rPr>
          <w:sz w:val="16"/>
        </w:rPr>
        <w:t>Giving Snowden support, said Shifter of the Inter-American Dialogue, would not do much to bolster the popularity of Raul Castro or Correa inside their own nations.</w:t>
      </w:r>
    </w:p>
    <w:p w:rsidR="000357AB" w:rsidRPr="00D51AC4" w:rsidRDefault="000357AB" w:rsidP="000357AB">
      <w:pPr>
        <w:tabs>
          <w:tab w:val="left" w:pos="9120"/>
        </w:tabs>
        <w:rPr>
          <w:sz w:val="16"/>
        </w:rPr>
      </w:pPr>
      <w:r w:rsidRPr="00D51AC4">
        <w:rPr>
          <w:sz w:val="16"/>
        </w:rPr>
        <w:t>Correa, in particular, already is very popular in his country, having won reelection by a landslide.</w:t>
      </w:r>
    </w:p>
    <w:p w:rsidR="000357AB" w:rsidRPr="00D51AC4" w:rsidRDefault="000357AB" w:rsidP="000357AB">
      <w:pPr>
        <w:tabs>
          <w:tab w:val="left" w:pos="9120"/>
        </w:tabs>
        <w:rPr>
          <w:sz w:val="16"/>
        </w:rPr>
      </w:pPr>
      <w:r w:rsidRPr="00D51AC4">
        <w:rPr>
          <w:sz w:val="16"/>
        </w:rPr>
        <w:t xml:space="preserve">“It’s basically about taking on a cause that puts the United States, from their point of view, in a questionable light,” he said. “And it’s trying to </w:t>
      </w:r>
      <w:proofErr w:type="gramStart"/>
      <w:r w:rsidRPr="00D51AC4">
        <w:rPr>
          <w:sz w:val="16"/>
        </w:rPr>
        <w:t>associated</w:t>
      </w:r>
      <w:proofErr w:type="gramEnd"/>
      <w:r w:rsidRPr="00D51AC4">
        <w:rPr>
          <w:sz w:val="16"/>
        </w:rPr>
        <w:t xml:space="preserve"> themselves with what they see as heroes, whistleblowers.”</w:t>
      </w:r>
    </w:p>
    <w:p w:rsidR="000357AB" w:rsidRPr="00D51AC4" w:rsidRDefault="000357AB" w:rsidP="000357AB">
      <w:pPr>
        <w:tabs>
          <w:tab w:val="left" w:pos="9120"/>
        </w:tabs>
        <w:rPr>
          <w:sz w:val="16"/>
        </w:rPr>
      </w:pPr>
      <w:r w:rsidRPr="00D51AC4">
        <w:rPr>
          <w:sz w:val="16"/>
        </w:rPr>
        <w:t>That said, however, Smilde argued that the United States itself may not want to keep a bright spotlight on the Snowden saga for the long-run.</w:t>
      </w:r>
    </w:p>
    <w:p w:rsidR="000357AB" w:rsidRPr="00D51AC4" w:rsidRDefault="000357AB" w:rsidP="000357AB">
      <w:pPr>
        <w:tabs>
          <w:tab w:val="left" w:pos="9120"/>
        </w:tabs>
        <w:rPr>
          <w:rStyle w:val="StyleBoldUnderline"/>
          <w:sz w:val="16"/>
        </w:rPr>
      </w:pPr>
      <w:r w:rsidRPr="002665DC">
        <w:rPr>
          <w:rStyle w:val="StyleBoldUnderline"/>
        </w:rPr>
        <w:t>“Right now there’s a lot of bravado,” said Smilde in a telephone interview from Caracas, where he is conducting research. “Once he gets safe passage, given asylum by some country, this will die down</w:t>
      </w:r>
      <w:r w:rsidRPr="00D51AC4">
        <w:rPr>
          <w:rStyle w:val="StyleBoldUnderline"/>
          <w:sz w:val="16"/>
        </w:rPr>
        <w:t>.”</w:t>
      </w:r>
    </w:p>
    <w:p w:rsidR="000357AB" w:rsidRPr="00D51AC4" w:rsidRDefault="000357AB" w:rsidP="000357AB">
      <w:pPr>
        <w:tabs>
          <w:tab w:val="left" w:pos="9120"/>
        </w:tabs>
        <w:rPr>
          <w:sz w:val="16"/>
        </w:rPr>
      </w:pPr>
      <w:r w:rsidRPr="00D51AC4">
        <w:rPr>
          <w:sz w:val="16"/>
        </w:rPr>
        <w:t>Plus, one must remember that the U.S. State Department is also walking a political tightrope right now, considering the damaging information Snowden revealed.</w:t>
      </w:r>
    </w:p>
    <w:p w:rsidR="000357AB" w:rsidRDefault="000357AB" w:rsidP="000357AB">
      <w:pPr>
        <w:tabs>
          <w:tab w:val="left" w:pos="9120"/>
        </w:tabs>
        <w:rPr>
          <w:rStyle w:val="StyleBoldUnderline"/>
        </w:rPr>
      </w:pPr>
      <w:r w:rsidRPr="002665DC">
        <w:rPr>
          <w:rStyle w:val="StyleBoldUnderline"/>
        </w:rPr>
        <w:t>“This is not flattering to the United States</w:t>
      </w:r>
      <w:r w:rsidRPr="00D51AC4">
        <w:rPr>
          <w:sz w:val="16"/>
        </w:rPr>
        <w:t>,” said Smilde.</w:t>
      </w:r>
      <w:r w:rsidRPr="00D51AC4">
        <w:rPr>
          <w:rStyle w:val="StyleBoldUnderline"/>
          <w:sz w:val="16"/>
        </w:rPr>
        <w:t xml:space="preserve"> “</w:t>
      </w:r>
      <w:r w:rsidRPr="002665DC">
        <w:rPr>
          <w:rStyle w:val="StyleBoldUnderline"/>
        </w:rPr>
        <w:t>It defends democracy all over the world, and here is someone who has revealed extensive surveillance by the U.S. government of its citizens. They’ll want this to go away.”</w:t>
      </w:r>
    </w:p>
    <w:p w:rsidR="000357AB" w:rsidRDefault="000357AB" w:rsidP="000357AB"/>
    <w:p w:rsidR="000357AB" w:rsidRPr="00A64AC2" w:rsidRDefault="000357AB" w:rsidP="000357AB"/>
    <w:p w:rsidR="000357AB" w:rsidRDefault="000357AB" w:rsidP="000357AB">
      <w:pPr>
        <w:pStyle w:val="Heading3"/>
      </w:pPr>
      <w:r>
        <w:lastRenderedPageBreak/>
        <w:t>--XT bureaucratic restructuring key</w:t>
      </w:r>
    </w:p>
    <w:p w:rsidR="000357AB" w:rsidRDefault="000357AB" w:rsidP="000357AB">
      <w:pPr>
        <w:pStyle w:val="Heading4"/>
      </w:pPr>
      <w:r>
        <w:t>Lack of a high level policy coordinator for Latin America prevents improving relations</w:t>
      </w:r>
    </w:p>
    <w:p w:rsidR="000357AB" w:rsidRPr="00694F7B" w:rsidRDefault="000357AB" w:rsidP="000357AB">
      <w:proofErr w:type="gramStart"/>
      <w:r>
        <w:rPr>
          <w:b/>
        </w:rPr>
        <w:t xml:space="preserve">Gvosdev, 12 - </w:t>
      </w:r>
      <w:r w:rsidRPr="00694F7B">
        <w:t>former editor of the National Interest, and a frequent foreign policy commentator in both the print and broadcast media.</w:t>
      </w:r>
      <w:proofErr w:type="gramEnd"/>
      <w:r w:rsidRPr="00694F7B">
        <w:t xml:space="preserve"> He is currently on the faculty of the U.S. Naval War College</w:t>
      </w:r>
      <w:r>
        <w:rPr>
          <w:b/>
        </w:rPr>
        <w:t xml:space="preserve"> </w:t>
      </w:r>
      <w:r>
        <w:t xml:space="preserve">(Nikolas, “To Reset Latin America Policy, U.S. Must Think Big,” 4/20, World Politics Review, </w:t>
      </w:r>
      <w:hyperlink r:id="rId14" w:history="1">
        <w:r w:rsidRPr="00897B7C">
          <w:rPr>
            <w:rStyle w:val="Hyperlink"/>
          </w:rPr>
          <w:t>http://www.worldpoliticsreview.com/articles/11867/the-realist-prism-to-reset-latin-america-policy-u-s-must-think-big</w:t>
        </w:r>
      </w:hyperlink>
      <w:r>
        <w:t>)</w:t>
      </w:r>
    </w:p>
    <w:p w:rsidR="000357AB" w:rsidRDefault="000357AB" w:rsidP="000357AB"/>
    <w:p w:rsidR="000357AB" w:rsidRDefault="000357AB" w:rsidP="000357AB">
      <w:r w:rsidRPr="00694F7B">
        <w:rPr>
          <w:rStyle w:val="StyleBoldUnderline"/>
        </w:rPr>
        <w:t>Nor has the administration been willing to empower a senior official to act as an overall coordinator or special envoy for the region, with clear authority to begin the slow and tedious process of laying the foundation for closer ties</w:t>
      </w:r>
      <w:r>
        <w:t xml:space="preserve">. As a result, </w:t>
      </w:r>
      <w:r w:rsidRPr="00694F7B">
        <w:rPr>
          <w:rStyle w:val="StyleBoldUnderline"/>
        </w:rPr>
        <w:t>the careful nurturing that it will take to solidify and expand partnerships</w:t>
      </w:r>
      <w:r>
        <w:t xml:space="preserve"> -- starting with Brazil, which is still skittish about U.S. regional influence -- </w:t>
      </w:r>
      <w:r w:rsidRPr="00694F7B">
        <w:rPr>
          <w:rStyle w:val="StyleBoldUnderline"/>
        </w:rPr>
        <w:t>is not taking place</w:t>
      </w:r>
      <w:r>
        <w:t>. And while some progress occurred in the Obama-Rousseff summit, notably in the area of trade and in creating a system for regular consultation between the two countries’ defense establishments, there is no game-changing initiative -- the equivalent of the U.S.-India nuclear deal -- on the horizon for U.S.-Brazilian relations.</w:t>
      </w:r>
    </w:p>
    <w:p w:rsidR="000357AB" w:rsidRDefault="000357AB" w:rsidP="000357AB">
      <w:r>
        <w:t xml:space="preserve">Goforth argues that the president, despite his disappointing summit in Cartagena, should complement his recently unveiled domestic energy plan with a call for a regional energy partnership. “The geoeconomics </w:t>
      </w:r>
      <w:proofErr w:type="gramStart"/>
      <w:r>
        <w:t>are</w:t>
      </w:r>
      <w:proofErr w:type="gramEnd"/>
      <w:r>
        <w:t xml:space="preserve"> straightforward: Latin America is just beginning to tap into a fresh oil and natural-gas bonanza. . . . The technology of U.S. energy companies is absolutely necessary if Brazil is to recover its vast offshore oil reserves; U.S. industry will also be needed if Argentina and Mexico are to tap their shale-gas reserves, estimated to be the third- and fourth-largest in the world, respectively.” According to Goforth, such a regional energy partnership could allow the U.S. to eliminate Middle Eastern oil imports over the next 10 years.</w:t>
      </w:r>
    </w:p>
    <w:p w:rsidR="000357AB" w:rsidRDefault="000357AB" w:rsidP="000357AB">
      <w:r w:rsidRPr="00694F7B">
        <w:rPr>
          <w:rStyle w:val="StyleBoldUnderline"/>
        </w:rPr>
        <w:t>It</w:t>
      </w:r>
      <w:r>
        <w:t xml:space="preserve"> is an ambitious plan, one that </w:t>
      </w:r>
      <w:r w:rsidRPr="00694F7B">
        <w:rPr>
          <w:rStyle w:val="StyleBoldUnderline"/>
        </w:rPr>
        <w:t>would require empowering a senior official to oversee and coordinate the interagency process so as to navigate the inevitable roadblocks</w:t>
      </w:r>
      <w:r>
        <w:t xml:space="preserve">. Energy Secretary Steven </w:t>
      </w:r>
      <w:r w:rsidRPr="00694F7B">
        <w:rPr>
          <w:rStyle w:val="StyleBoldUnderline"/>
        </w:rPr>
        <w:t>Chu</w:t>
      </w:r>
      <w:r>
        <w:t xml:space="preserve"> d</w:t>
      </w:r>
      <w:r w:rsidRPr="00694F7B">
        <w:rPr>
          <w:rStyle w:val="StyleBoldUnderline"/>
        </w:rPr>
        <w:t xml:space="preserve">oes not </w:t>
      </w:r>
      <w:r>
        <w:t xml:space="preserve">seem interested, nor does he </w:t>
      </w:r>
      <w:r w:rsidRPr="00694F7B">
        <w:rPr>
          <w:rStyle w:val="StyleBoldUnderline"/>
        </w:rPr>
        <w:t>have the traction within the U.S. national security bureaucracy required for moving forward</w:t>
      </w:r>
      <w:r>
        <w:t>. However, if Obama is elected to a second term, and if Secretary of State Hillary Clinton steps down, the president could insist that a new appointee at State make this a top priority for U.S. foreign policy. Alternatively, as I have advocated on several occasions, this could be a project run through the vice president’s office.</w:t>
      </w:r>
    </w:p>
    <w:p w:rsidR="000357AB" w:rsidRDefault="000357AB" w:rsidP="000357AB"/>
    <w:p w:rsidR="000357AB" w:rsidRDefault="000357AB" w:rsidP="000357AB"/>
    <w:p w:rsidR="000357AB" w:rsidRDefault="000357AB" w:rsidP="000357AB">
      <w:pPr>
        <w:pStyle w:val="Heading3"/>
      </w:pPr>
      <w:r>
        <w:lastRenderedPageBreak/>
        <w:t>--XT – alt causes</w:t>
      </w:r>
    </w:p>
    <w:p w:rsidR="000357AB" w:rsidRDefault="000357AB" w:rsidP="000357AB">
      <w:pPr>
        <w:pStyle w:val="Heading4"/>
      </w:pPr>
      <w:r>
        <w:t>US domestic politics prevents greater engagement with Latin America</w:t>
      </w:r>
    </w:p>
    <w:p w:rsidR="000357AB" w:rsidRDefault="000357AB" w:rsidP="000357AB">
      <w:proofErr w:type="gramStart"/>
      <w:r>
        <w:rPr>
          <w:b/>
        </w:rPr>
        <w:t xml:space="preserve">Gvosdev, 12 - </w:t>
      </w:r>
      <w:r w:rsidRPr="00694F7B">
        <w:t>former editor of the National Interest, and a frequent foreign policy commentator in both the print and broadcast media.</w:t>
      </w:r>
      <w:proofErr w:type="gramEnd"/>
      <w:r w:rsidRPr="00694F7B">
        <w:t xml:space="preserve"> He is currently on the faculty of the U.S. Naval War College</w:t>
      </w:r>
      <w:r>
        <w:rPr>
          <w:b/>
        </w:rPr>
        <w:t xml:space="preserve"> </w:t>
      </w:r>
      <w:r>
        <w:t xml:space="preserve">(Nikolas, “To Reset Latin America Policy, U.S. Must Think Big,” 4/20, World Politics Review, </w:t>
      </w:r>
      <w:hyperlink r:id="rId15" w:history="1">
        <w:r w:rsidRPr="00897B7C">
          <w:rPr>
            <w:rStyle w:val="Hyperlink"/>
          </w:rPr>
          <w:t>http://www.worldpoliticsreview.com/articles/11867/the-realist-prism-to-reset-latin-america-policy-u-s-must-think-big</w:t>
        </w:r>
      </w:hyperlink>
      <w:r>
        <w:t>)</w:t>
      </w:r>
    </w:p>
    <w:p w:rsidR="000357AB" w:rsidRDefault="000357AB" w:rsidP="000357AB"/>
    <w:p w:rsidR="000357AB" w:rsidRDefault="000357AB" w:rsidP="000357AB">
      <w:r>
        <w:t xml:space="preserve">Part of the problem is </w:t>
      </w:r>
      <w:r w:rsidRPr="00694F7B">
        <w:rPr>
          <w:rStyle w:val="StyleBoldUnderline"/>
        </w:rPr>
        <w:t>that important U.S. domestic lobbies are opposed to key pieces of what would be needed to promote greater regional integration -- from environmentalists concerned both about Canada’s oil sands</w:t>
      </w:r>
      <w:r>
        <w:t xml:space="preserve"> and new pipeline projects that would transport more of Alberta’s hydrocarbons </w:t>
      </w:r>
      <w:r w:rsidRPr="00694F7B">
        <w:rPr>
          <w:rStyle w:val="StyleBoldUnderline"/>
        </w:rPr>
        <w:t xml:space="preserve">to U.S. refineries and markets to a formidable anti-immigration lobby that would be very hesitant to support a freer flow of labor </w:t>
      </w:r>
      <w:r>
        <w:t xml:space="preserve">between the countries of the Western Hemisphere. </w:t>
      </w:r>
      <w:r w:rsidRPr="00694F7B">
        <w:rPr>
          <w:rStyle w:val="StyleBoldUnderline"/>
        </w:rPr>
        <w:t>Add post-Sept. 11 security concerns and a prevailing view among many U.S. voters that free trade agreements usually come at the expense of the American worker, and it becomes more apparent why no U.S. politician has emerged as a strong advocate for a Community of the Americas</w:t>
      </w:r>
      <w:r>
        <w:t>.</w:t>
      </w:r>
    </w:p>
    <w:p w:rsidR="000357AB" w:rsidRDefault="000357AB" w:rsidP="000357AB">
      <w:r>
        <w:t xml:space="preserve">And while domestic politics are always going to be intertwined with foreign policy, U.S. messaging, particularly in Cartagena, seemed to convey just how much a domestic U.S. agenda is driving interaction with the rest of the region. Whether intended or not, </w:t>
      </w:r>
      <w:r w:rsidRPr="00694F7B">
        <w:rPr>
          <w:rStyle w:val="StyleBoldUnderline"/>
        </w:rPr>
        <w:t>Washington’s continued emphasis on framing foreign engagement as a way to boost U.S. job numbers does not provide much incentive for other states to embrace the U.S. agenda</w:t>
      </w:r>
      <w:r>
        <w:t>, as Obama similarly discovered during visits to India and other states in Southeast Asia. Meanwhile, the unwillingness to alter the U.S. position on Cuba set the tone in Cartagena, reinforcing the perception that U.S. strategy toward the region is seen through the prism of domestic politics -- in this case Florida’s electoral votes.</w:t>
      </w:r>
    </w:p>
    <w:p w:rsidR="000357AB" w:rsidRDefault="000357AB" w:rsidP="000357AB"/>
    <w:p w:rsidR="000357AB" w:rsidRPr="0028097D" w:rsidRDefault="000357AB" w:rsidP="000357AB">
      <w:pPr>
        <w:pStyle w:val="Heading4"/>
      </w:pPr>
      <w:r>
        <w:t>U.S. neglect inevitable even after the plan</w:t>
      </w:r>
    </w:p>
    <w:p w:rsidR="000357AB" w:rsidRPr="0028097D" w:rsidRDefault="000357AB" w:rsidP="000357AB">
      <w:pPr>
        <w:rPr>
          <w:sz w:val="16"/>
          <w:szCs w:val="16"/>
        </w:rPr>
      </w:pPr>
      <w:r w:rsidRPr="0028097D">
        <w:rPr>
          <w:b/>
        </w:rPr>
        <w:t>Llana 2011</w:t>
      </w:r>
      <w:r w:rsidRPr="0028097D">
        <w:t xml:space="preserve"> </w:t>
      </w:r>
      <w:r w:rsidRPr="0028097D">
        <w:rPr>
          <w:sz w:val="16"/>
          <w:szCs w:val="16"/>
        </w:rPr>
        <w:t>[Sara Miller, “A year of drift in US-Latin American relations”, Dec 23, 2011,</w:t>
      </w:r>
      <w:r>
        <w:rPr>
          <w:sz w:val="16"/>
          <w:szCs w:val="16"/>
        </w:rPr>
        <w:t xml:space="preserve"> Christian Science Monitor,</w:t>
      </w:r>
      <w:r w:rsidRPr="0028097D">
        <w:rPr>
          <w:sz w:val="16"/>
          <w:szCs w:val="16"/>
        </w:rPr>
        <w:t xml:space="preserve"> http://www.csmonitor.com/World/Americas/Latin-America-Monitor/2011/1223/A-year-of-drift-in-US-Latin-American-relations//cc]</w:t>
      </w:r>
    </w:p>
    <w:p w:rsidR="000357AB" w:rsidRPr="0028097D" w:rsidRDefault="000357AB" w:rsidP="000357AB"/>
    <w:p w:rsidR="000357AB" w:rsidRPr="0030544D" w:rsidRDefault="000357AB" w:rsidP="000357AB">
      <w:pPr>
        <w:rPr>
          <w:sz w:val="16"/>
        </w:rPr>
      </w:pPr>
      <w:r w:rsidRPr="0030544D">
        <w:rPr>
          <w:sz w:val="16"/>
        </w:rPr>
        <w:t>In March, US President Barack Obama took his first trip to Latin America, stopping off in Brazil, Chile, and El Salvador. In October, the US approved long-awaited free trade deals with Panama and Colombia. According to the 2011 Latinobarometro poll, carried out across 18 countries in the region, President Obama ranked as the most popular leader in the Americas.</w:t>
      </w:r>
    </w:p>
    <w:p w:rsidR="000357AB" w:rsidRPr="0030544D" w:rsidRDefault="000357AB" w:rsidP="000357AB">
      <w:pPr>
        <w:rPr>
          <w:sz w:val="16"/>
        </w:rPr>
      </w:pPr>
      <w:r w:rsidRPr="0028097D">
        <w:rPr>
          <w:bCs/>
          <w:u w:val="single"/>
        </w:rPr>
        <w:t>This year should have been a stellar one for US-Latin America relations, a major step forward after years of setback. But instead</w:t>
      </w:r>
      <w:r w:rsidRPr="0030544D">
        <w:rPr>
          <w:sz w:val="16"/>
        </w:rPr>
        <w:t xml:space="preserve">, despite the many positive developments, </w:t>
      </w:r>
      <w:r w:rsidRPr="0028097D">
        <w:rPr>
          <w:bCs/>
          <w:u w:val="single"/>
        </w:rPr>
        <w:t>the relationship is characterized by</w:t>
      </w:r>
      <w:r w:rsidRPr="0030544D">
        <w:rPr>
          <w:sz w:val="16"/>
        </w:rPr>
        <w:t xml:space="preserve">, if not </w:t>
      </w:r>
      <w:r w:rsidRPr="0028097D">
        <w:rPr>
          <w:bCs/>
          <w:u w:val="single"/>
        </w:rPr>
        <w:t>disdain</w:t>
      </w:r>
      <w:r w:rsidRPr="0030544D">
        <w:rPr>
          <w:sz w:val="16"/>
        </w:rPr>
        <w:t>, then definite distance.</w:t>
      </w:r>
    </w:p>
    <w:p w:rsidR="000357AB" w:rsidRPr="0030544D" w:rsidRDefault="000357AB" w:rsidP="000357AB">
      <w:pPr>
        <w:rPr>
          <w:sz w:val="16"/>
        </w:rPr>
      </w:pPr>
      <w:r w:rsidRPr="0030544D">
        <w:rPr>
          <w:sz w:val="16"/>
        </w:rPr>
        <w:t>“I think it’s a curious moment,” says Michael Shifter, president of the Inter-American Dialogue in Washington. “</w:t>
      </w:r>
      <w:r w:rsidRPr="0028097D">
        <w:rPr>
          <w:bCs/>
          <w:u w:val="single"/>
        </w:rPr>
        <w:t xml:space="preserve">There is no evidence of </w:t>
      </w:r>
      <w:r w:rsidRPr="0030544D">
        <w:rPr>
          <w:sz w:val="16"/>
        </w:rPr>
        <w:t>great</w:t>
      </w:r>
      <w:r w:rsidRPr="0028097D">
        <w:rPr>
          <w:bCs/>
          <w:u w:val="single"/>
        </w:rPr>
        <w:t xml:space="preserve"> acrimony in US-Latin American relations</w:t>
      </w:r>
      <w:r w:rsidRPr="0030544D">
        <w:rPr>
          <w:sz w:val="16"/>
        </w:rPr>
        <w:t xml:space="preserve"> as there was four or five years ago. </w:t>
      </w:r>
      <w:proofErr w:type="gramStart"/>
      <w:r w:rsidRPr="0028097D">
        <w:rPr>
          <w:bCs/>
          <w:u w:val="single"/>
        </w:rPr>
        <w:t>But</w:t>
      </w:r>
      <w:r w:rsidRPr="0030544D">
        <w:rPr>
          <w:sz w:val="16"/>
        </w:rPr>
        <w:t xml:space="preserve"> at the same time, </w:t>
      </w:r>
      <w:r w:rsidRPr="0028097D">
        <w:rPr>
          <w:bCs/>
          <w:u w:val="single"/>
        </w:rPr>
        <w:t>there is this sense of distancing and drift</w:t>
      </w:r>
      <w:r w:rsidRPr="0030544D">
        <w:rPr>
          <w:sz w:val="16"/>
        </w:rPr>
        <w:t>, especially between the US and South America.”</w:t>
      </w:r>
      <w:proofErr w:type="gramEnd"/>
    </w:p>
    <w:p w:rsidR="000357AB" w:rsidRPr="0030544D" w:rsidRDefault="000357AB" w:rsidP="000357AB">
      <w:pPr>
        <w:rPr>
          <w:sz w:val="16"/>
        </w:rPr>
      </w:pPr>
      <w:r w:rsidRPr="0030544D">
        <w:rPr>
          <w:sz w:val="16"/>
        </w:rPr>
        <w:t>The greatest symbol of that is the regional body that was officially launched in December, called the Community of Latin American and Caribbean States (CELAC), which includes 33 countries across the Americas but specifically excludes the US and Canada.</w:t>
      </w:r>
    </w:p>
    <w:p w:rsidR="000357AB" w:rsidRPr="0030544D" w:rsidRDefault="000357AB" w:rsidP="000357AB">
      <w:pPr>
        <w:rPr>
          <w:sz w:val="16"/>
        </w:rPr>
      </w:pPr>
      <w:r w:rsidRPr="0030544D">
        <w:rPr>
          <w:sz w:val="16"/>
        </w:rPr>
        <w:t>Many members of the body are strong allies of the US, but long-time foes such as Venezuelan President Hugo Chavez have said they hope it counters the other major regional body, the Organization of American States (OAS), based in Washington.</w:t>
      </w:r>
    </w:p>
    <w:p w:rsidR="000357AB" w:rsidRPr="0030544D" w:rsidRDefault="000357AB" w:rsidP="000357AB">
      <w:pPr>
        <w:rPr>
          <w:bCs/>
          <w:u w:val="single"/>
        </w:rPr>
      </w:pPr>
      <w:r w:rsidRPr="0030544D">
        <w:rPr>
          <w:sz w:val="16"/>
        </w:rPr>
        <w:t xml:space="preserve">Such </w:t>
      </w:r>
      <w:r w:rsidRPr="0028097D">
        <w:rPr>
          <w:bCs/>
          <w:u w:val="single"/>
        </w:rPr>
        <w:t>old-time arguments still flare</w:t>
      </w:r>
      <w:r w:rsidRPr="0030544D">
        <w:rPr>
          <w:sz w:val="16"/>
        </w:rPr>
        <w:t xml:space="preserve">. President Chavez, for example, has been weakened at home, as the country’s </w:t>
      </w:r>
      <w:r w:rsidRPr="0028097D">
        <w:rPr>
          <w:bCs/>
          <w:u w:val="single"/>
        </w:rPr>
        <w:t>opposition</w:t>
      </w:r>
      <w:r w:rsidRPr="0030544D">
        <w:rPr>
          <w:sz w:val="16"/>
        </w:rPr>
        <w:t xml:space="preserve"> strengthens ahead of 2012 presidential elections. In theory, that is good for the US, and the rhetoric between the two has been low-key this year. But it just </w:t>
      </w:r>
      <w:r w:rsidRPr="0028097D">
        <w:rPr>
          <w:bCs/>
          <w:u w:val="single"/>
        </w:rPr>
        <w:t>flared again, with Obama sharply criticizing the state of human rights in Venezuela and the country’s relationship with Iran.</w:t>
      </w:r>
    </w:p>
    <w:p w:rsidR="000357AB" w:rsidRPr="0030544D" w:rsidRDefault="000357AB" w:rsidP="000357AB">
      <w:pPr>
        <w:rPr>
          <w:sz w:val="16"/>
        </w:rPr>
      </w:pPr>
      <w:r w:rsidRPr="0028097D">
        <w:lastRenderedPageBreak/>
        <w:t>“</w:t>
      </w:r>
      <w:r w:rsidRPr="0028097D">
        <w:rPr>
          <w:bCs/>
          <w:u w:val="single"/>
        </w:rPr>
        <w:t>We're concerned about the government's actions, which have restricted the universal rights of the Venezuelan people, threatened basic democratic values, and failed to contribute to the security in the region</w:t>
      </w:r>
      <w:r w:rsidRPr="0030544D">
        <w:rPr>
          <w:sz w:val="16"/>
        </w:rPr>
        <w:t>," Obama wrote in response to questions posed by the Venezuelan newspaper El Universal.</w:t>
      </w:r>
    </w:p>
    <w:p w:rsidR="000357AB" w:rsidRPr="0030544D" w:rsidRDefault="000357AB" w:rsidP="000357AB">
      <w:pPr>
        <w:rPr>
          <w:sz w:val="16"/>
        </w:rPr>
      </w:pPr>
      <w:r w:rsidRPr="0030544D">
        <w:rPr>
          <w:sz w:val="16"/>
        </w:rPr>
        <w:t>He added that he believes Venezuela’s relationship with Iran has not served the interest of Venezuelans. “Ultimately, it is up to the Venezuelan people to determine what they gain from a relationship with a country that violates universal human rights and is isolated from much of the world,” President Obama said. “Here in the Americas, we take Iranian activities, including in Venezuela, very seriously and we will continue to monitor them closely.”</w:t>
      </w:r>
    </w:p>
    <w:p w:rsidR="000357AB" w:rsidRPr="0030544D" w:rsidRDefault="000357AB" w:rsidP="000357AB">
      <w:pPr>
        <w:rPr>
          <w:sz w:val="16"/>
        </w:rPr>
      </w:pPr>
      <w:r w:rsidRPr="0030544D">
        <w:rPr>
          <w:sz w:val="16"/>
        </w:rPr>
        <w:t>Chavez countered on state television: "Obama, take care of your own business, focus on governing your country, which you've turned into a disaster. Leave us alone.”</w:t>
      </w:r>
    </w:p>
    <w:p w:rsidR="000357AB" w:rsidRPr="0030544D" w:rsidRDefault="000357AB" w:rsidP="000357AB">
      <w:pPr>
        <w:rPr>
          <w:sz w:val="16"/>
        </w:rPr>
      </w:pPr>
      <w:r w:rsidRPr="0030544D">
        <w:rPr>
          <w:sz w:val="16"/>
        </w:rPr>
        <w:t>Venezuela’s relationship with Iran is among the most contentious foreign policies issues within the US-Latin American dynamic but other relationships rankle too. The Cuban government, for example, decreed three days of mourning this week in the wake of the death of North Korean leader Kim Jong-il. They joined Venezuela and Nicaragua in expressing condolences.</w:t>
      </w:r>
    </w:p>
    <w:p w:rsidR="000357AB" w:rsidRPr="0030544D" w:rsidRDefault="000357AB" w:rsidP="000357AB">
      <w:pPr>
        <w:rPr>
          <w:sz w:val="16"/>
        </w:rPr>
      </w:pPr>
      <w:r w:rsidRPr="0030544D">
        <w:rPr>
          <w:sz w:val="16"/>
        </w:rPr>
        <w:t>But in general, the positive has outweighed the negative this year. Perhaps the US’s strongest ally in the region right now is Mexico, where its strategy against organized crime, despite questionable success, is vociferously supported in Washington. The US continues to underline its support.</w:t>
      </w:r>
    </w:p>
    <w:p w:rsidR="000357AB" w:rsidRPr="0030544D" w:rsidRDefault="000357AB" w:rsidP="000357AB">
      <w:pPr>
        <w:rPr>
          <w:sz w:val="16"/>
        </w:rPr>
      </w:pPr>
      <w:r w:rsidRPr="0030544D">
        <w:rPr>
          <w:sz w:val="16"/>
        </w:rPr>
        <w:t>The trade deal signed with Panama and Colombia strengthens US economic ties to both countries. And the US has restored relations with the economic powerhouse in the region – Brazil. (Trouble had started to brew over former Brazilian president Luiz Inacio Lula da Silva’s relationship with Iranian President Mahmoud Ahmadinejad.)</w:t>
      </w:r>
    </w:p>
    <w:p w:rsidR="000357AB" w:rsidRPr="0030544D" w:rsidRDefault="000357AB" w:rsidP="000357AB">
      <w:pPr>
        <w:rPr>
          <w:bCs/>
          <w:u w:val="single"/>
        </w:rPr>
      </w:pPr>
      <w:r w:rsidRPr="0030544D">
        <w:rPr>
          <w:sz w:val="14"/>
        </w:rPr>
        <w:t xml:space="preserve">Still, on balance, </w:t>
      </w:r>
      <w:r w:rsidRPr="0028097D">
        <w:rPr>
          <w:bCs/>
          <w:u w:val="single"/>
        </w:rPr>
        <w:t>the US is no closer to Latin America than it’s been since 9/11, when attention shifted to terrorism and away from the issues most Latin Americans care about, especially immigration</w:t>
      </w:r>
      <w:r w:rsidRPr="0030544D">
        <w:rPr>
          <w:sz w:val="14"/>
        </w:rPr>
        <w:t xml:space="preserve">. The region’s favorable view of the US has grown, from 58 percent in 2008 to 72 percent in 2011 (down slightly from a high of 74 percent in 2009), according to the 2011 Latinobarometro poll. The slight dip can be explained by a boost in expectations for Obama after former US President George W. Bush left office – he was widely reviled in Latin America. But </w:t>
      </w:r>
      <w:r w:rsidRPr="0028097D">
        <w:rPr>
          <w:bCs/>
          <w:u w:val="single"/>
        </w:rPr>
        <w:t xml:space="preserve">even under Obama issues like immigration and drugs have been stuck. There is little hope of them getting “unstuck” in the upcoming </w:t>
      </w:r>
      <w:r w:rsidRPr="0030544D">
        <w:rPr>
          <w:sz w:val="14"/>
        </w:rPr>
        <w:t>US election</w:t>
      </w:r>
      <w:r w:rsidRPr="0028097D">
        <w:rPr>
          <w:bCs/>
          <w:u w:val="single"/>
        </w:rPr>
        <w:t xml:space="preserve"> year.</w:t>
      </w:r>
    </w:p>
    <w:p w:rsidR="000357AB" w:rsidRPr="0030544D" w:rsidRDefault="000357AB" w:rsidP="000357AB">
      <w:pPr>
        <w:rPr>
          <w:sz w:val="16"/>
        </w:rPr>
      </w:pPr>
      <w:r w:rsidRPr="0028097D">
        <w:rPr>
          <w:bCs/>
          <w:u w:val="single"/>
        </w:rPr>
        <w:t>More than anything</w:t>
      </w:r>
      <w:r w:rsidRPr="0030544D">
        <w:rPr>
          <w:sz w:val="16"/>
        </w:rPr>
        <w:t xml:space="preserve">, however, </w:t>
      </w:r>
      <w:r w:rsidRPr="0028097D">
        <w:rPr>
          <w:bCs/>
          <w:u w:val="single"/>
        </w:rPr>
        <w:t>is the simple fact that the US is no longer the sole player for Latin America</w:t>
      </w:r>
      <w:r w:rsidRPr="0030544D">
        <w:rPr>
          <w:sz w:val="16"/>
        </w:rPr>
        <w:t xml:space="preserve">. Obama's March trip was billed by the media as an effort to recapture US influence in Latin America. But </w:t>
      </w:r>
      <w:r w:rsidRPr="0028097D">
        <w:rPr>
          <w:bCs/>
          <w:u w:val="single"/>
        </w:rPr>
        <w:t>Latin America has moved on. Countries are looking amongst themselves and much farther, particularly to China, to bolster their economies. They are forming their own relationships with countries, whether the US likes it or not</w:t>
      </w:r>
      <w:r w:rsidRPr="0030544D">
        <w:rPr>
          <w:sz w:val="16"/>
        </w:rPr>
        <w:t>. Of course US foreign policy matters here, but it matters so much less than it used to.</w:t>
      </w:r>
    </w:p>
    <w:p w:rsidR="000357AB" w:rsidRPr="00AF7ED3" w:rsidRDefault="000357AB" w:rsidP="000357AB">
      <w:pPr>
        <w:rPr>
          <w:sz w:val="16"/>
        </w:rPr>
      </w:pPr>
      <w:r w:rsidRPr="0030544D">
        <w:rPr>
          <w:sz w:val="16"/>
        </w:rPr>
        <w:t xml:space="preserve">“There is just a sense that </w:t>
      </w:r>
      <w:r w:rsidRPr="0028097D">
        <w:rPr>
          <w:bCs/>
          <w:u w:val="single"/>
        </w:rPr>
        <w:t>Latin America is pursuing its own agenda</w:t>
      </w:r>
      <w:r w:rsidRPr="0030544D">
        <w:rPr>
          <w:sz w:val="16"/>
        </w:rPr>
        <w:t xml:space="preserve">,” says Mr. Shifter. </w:t>
      </w:r>
    </w:p>
    <w:p w:rsidR="000357AB" w:rsidRPr="0028097D" w:rsidRDefault="000357AB" w:rsidP="000357AB">
      <w:pPr>
        <w:pStyle w:val="Heading4"/>
      </w:pPr>
      <w:r>
        <w:t>The U.S. will stay self-absorbed – no improvement is possible without a change in politics</w:t>
      </w:r>
    </w:p>
    <w:p w:rsidR="000357AB" w:rsidRPr="0028097D" w:rsidRDefault="000357AB" w:rsidP="000357AB">
      <w:pPr>
        <w:rPr>
          <w:sz w:val="16"/>
          <w:szCs w:val="16"/>
        </w:rPr>
      </w:pPr>
      <w:r w:rsidRPr="0028097D">
        <w:rPr>
          <w:b/>
        </w:rPr>
        <w:t>Farnsworth 2011 – vice president of the Council of the Americas and Americas Society</w:t>
      </w:r>
      <w:r w:rsidRPr="0028097D">
        <w:t xml:space="preserve"> </w:t>
      </w:r>
      <w:r w:rsidRPr="0028097D">
        <w:rPr>
          <w:sz w:val="16"/>
          <w:szCs w:val="16"/>
        </w:rPr>
        <w:t>[Eric, “U.S.-Latin American Relations: From Here to Where?</w:t>
      </w:r>
      <w:proofErr w:type="gramStart"/>
      <w:r w:rsidRPr="0028097D">
        <w:rPr>
          <w:sz w:val="16"/>
          <w:szCs w:val="16"/>
        </w:rPr>
        <w:t>”,</w:t>
      </w:r>
      <w:proofErr w:type="gramEnd"/>
      <w:r w:rsidRPr="0028097D">
        <w:rPr>
          <w:sz w:val="16"/>
          <w:szCs w:val="16"/>
        </w:rPr>
        <w:t xml:space="preserve"> tApril 12, 2011, </w:t>
      </w:r>
      <w:hyperlink r:id="rId16" w:history="1">
        <w:r w:rsidRPr="0028097D">
          <w:rPr>
            <w:sz w:val="16"/>
            <w:szCs w:val="16"/>
          </w:rPr>
          <w:t>http://www.as-coa.org/articles/us-latin-american-relations-here-where//cc</w:t>
        </w:r>
      </w:hyperlink>
      <w:r w:rsidRPr="0028097D">
        <w:rPr>
          <w:sz w:val="16"/>
          <w:szCs w:val="16"/>
        </w:rPr>
        <w:t>]</w:t>
      </w:r>
    </w:p>
    <w:p w:rsidR="000357AB" w:rsidRPr="0028097D" w:rsidRDefault="000357AB" w:rsidP="000357AB"/>
    <w:p w:rsidR="000357AB" w:rsidRPr="0030544D" w:rsidRDefault="000357AB" w:rsidP="000357AB">
      <w:pPr>
        <w:rPr>
          <w:sz w:val="16"/>
        </w:rPr>
      </w:pPr>
      <w:r w:rsidRPr="0028097D">
        <w:rPr>
          <w:bCs/>
          <w:u w:val="single"/>
        </w:rPr>
        <w:t>Washington will continue to be</w:t>
      </w:r>
      <w:r w:rsidRPr="0030544D">
        <w:rPr>
          <w:sz w:val="16"/>
        </w:rPr>
        <w:t xml:space="preserve"> self-consumed and </w:t>
      </w:r>
      <w:r w:rsidRPr="0028097D">
        <w:rPr>
          <w:bCs/>
          <w:u w:val="single"/>
        </w:rPr>
        <w:t>self-absorbed, limiting the ability and the desire of the United States to project influence abroad or to take on additional priorities</w:t>
      </w:r>
      <w:r w:rsidRPr="0030544D">
        <w:rPr>
          <w:sz w:val="16"/>
        </w:rPr>
        <w:t xml:space="preserve"> outside the immediate political environment. Domestic politics will prevail. </w:t>
      </w:r>
      <w:r w:rsidRPr="0028097D">
        <w:rPr>
          <w:bCs/>
          <w:u w:val="single"/>
        </w:rPr>
        <w:t>This has profound implications for U.S. relations with Latin America</w:t>
      </w:r>
      <w:r w:rsidRPr="0030544D">
        <w:rPr>
          <w:sz w:val="16"/>
        </w:rPr>
        <w:t>, particularly a Latin America that is newly empowered through economic growth to determine a different future.</w:t>
      </w:r>
    </w:p>
    <w:p w:rsidR="000357AB" w:rsidRPr="0030544D" w:rsidRDefault="000357AB" w:rsidP="000357AB">
      <w:pPr>
        <w:rPr>
          <w:sz w:val="16"/>
        </w:rPr>
      </w:pPr>
      <w:r w:rsidRPr="0030544D">
        <w:rPr>
          <w:sz w:val="16"/>
        </w:rPr>
        <w:t>Of course, Latin America is not homogeneous. It makes little sense to discuss the region en toto given the differences between Argentina and Guatemala or Haiti and Chile. The countries of the region are different, and therefore policies must be designed to take account of current realties on the ground. U.S. relations with Brazil are fundamentally different from U.S. relations with Venezuela or Colombia.</w:t>
      </w:r>
    </w:p>
    <w:p w:rsidR="000357AB" w:rsidRPr="0030544D" w:rsidRDefault="000357AB" w:rsidP="000357AB">
      <w:pPr>
        <w:rPr>
          <w:sz w:val="16"/>
        </w:rPr>
      </w:pPr>
      <w:r w:rsidRPr="0030544D">
        <w:rPr>
          <w:sz w:val="16"/>
        </w:rPr>
        <w:t xml:space="preserve">What is similar is the way that </w:t>
      </w:r>
      <w:r w:rsidRPr="0028097D">
        <w:rPr>
          <w:bCs/>
          <w:u w:val="single"/>
        </w:rPr>
        <w:t xml:space="preserve">U.S. policies that are </w:t>
      </w:r>
      <w:r w:rsidRPr="0030544D">
        <w:rPr>
          <w:sz w:val="16"/>
        </w:rPr>
        <w:t xml:space="preserve">essentially </w:t>
      </w:r>
      <w:r w:rsidRPr="0028097D">
        <w:rPr>
          <w:bCs/>
          <w:u w:val="single"/>
        </w:rPr>
        <w:t>domestic in nature affect the individual and diverse countries of the region</w:t>
      </w:r>
      <w:r w:rsidRPr="0030544D">
        <w:rPr>
          <w:sz w:val="16"/>
        </w:rPr>
        <w:t xml:space="preserve">. For example, </w:t>
      </w:r>
      <w:r w:rsidRPr="0028097D">
        <w:rPr>
          <w:bCs/>
          <w:u w:val="single"/>
        </w:rPr>
        <w:t>immigration reform is</w:t>
      </w:r>
      <w:r w:rsidRPr="0030544D">
        <w:rPr>
          <w:sz w:val="16"/>
        </w:rPr>
        <w:t xml:space="preserve"> more directly </w:t>
      </w:r>
      <w:r w:rsidRPr="0028097D">
        <w:rPr>
          <w:bCs/>
          <w:u w:val="single"/>
        </w:rPr>
        <w:t>related to U.S. relations with Mexico, Central America, and the Caribbean</w:t>
      </w:r>
      <w:r w:rsidRPr="0030544D">
        <w:rPr>
          <w:sz w:val="16"/>
        </w:rPr>
        <w:t xml:space="preserve">; </w:t>
      </w:r>
      <w:r w:rsidRPr="0028097D">
        <w:rPr>
          <w:bCs/>
          <w:u w:val="single"/>
        </w:rPr>
        <w:t>nonetheless</w:t>
      </w:r>
      <w:r w:rsidRPr="0030544D">
        <w:rPr>
          <w:sz w:val="16"/>
        </w:rPr>
        <w:t xml:space="preserve">, a lack of immigration </w:t>
      </w:r>
      <w:r w:rsidRPr="0028097D">
        <w:rPr>
          <w:bCs/>
          <w:u w:val="single"/>
        </w:rPr>
        <w:t>reform also affects</w:t>
      </w:r>
      <w:r w:rsidRPr="0030544D">
        <w:rPr>
          <w:sz w:val="16"/>
        </w:rPr>
        <w:t xml:space="preserve"> growing migrant communities from </w:t>
      </w:r>
      <w:r w:rsidRPr="0028097D">
        <w:rPr>
          <w:bCs/>
          <w:u w:val="single"/>
        </w:rPr>
        <w:t>Bolivia, Brazil, Colombia, Peru, and Venezuela</w:t>
      </w:r>
      <w:r w:rsidRPr="0030544D">
        <w:rPr>
          <w:sz w:val="16"/>
        </w:rPr>
        <w:t xml:space="preserve">. </w:t>
      </w:r>
      <w:r w:rsidRPr="0028097D">
        <w:rPr>
          <w:bCs/>
          <w:u w:val="single"/>
        </w:rPr>
        <w:t>Trade relations</w:t>
      </w:r>
      <w:r w:rsidRPr="0030544D">
        <w:rPr>
          <w:sz w:val="16"/>
        </w:rPr>
        <w:t xml:space="preserve">, another sensitive political issue domestically, </w:t>
      </w:r>
      <w:r w:rsidRPr="0028097D">
        <w:rPr>
          <w:bCs/>
          <w:u w:val="single"/>
        </w:rPr>
        <w:t>also affect the region as a whole</w:t>
      </w:r>
      <w:r w:rsidRPr="0030544D">
        <w:rPr>
          <w:sz w:val="16"/>
        </w:rPr>
        <w:t xml:space="preserve">. </w:t>
      </w:r>
      <w:r w:rsidRPr="006F2204">
        <w:rPr>
          <w:rStyle w:val="StyleBoldUnderline"/>
        </w:rPr>
        <w:t>The inability to pass and implement pending agreements with Colombia and Panama</w:t>
      </w:r>
      <w:r w:rsidRPr="0030544D">
        <w:rPr>
          <w:sz w:val="16"/>
        </w:rPr>
        <w:t xml:space="preserve"> </w:t>
      </w:r>
      <w:r w:rsidRPr="006F2204">
        <w:rPr>
          <w:rStyle w:val="StyleBoldUnderline"/>
        </w:rPr>
        <w:t xml:space="preserve">or to abide by </w:t>
      </w:r>
      <w:r w:rsidRPr="0030544D">
        <w:rPr>
          <w:sz w:val="16"/>
        </w:rPr>
        <w:t>the terms of the North American Free Trade Agreement (</w:t>
      </w:r>
      <w:r w:rsidRPr="0028097D">
        <w:rPr>
          <w:bCs/>
          <w:u w:val="single"/>
        </w:rPr>
        <w:t>NAFTA</w:t>
      </w:r>
      <w:r w:rsidRPr="0030544D">
        <w:rPr>
          <w:sz w:val="16"/>
        </w:rPr>
        <w:t xml:space="preserve">) provisions on cross-border trucking, </w:t>
      </w:r>
      <w:r w:rsidRPr="0028097D">
        <w:rPr>
          <w:bCs/>
          <w:u w:val="single"/>
        </w:rPr>
        <w:t>as well as Buy America</w:t>
      </w:r>
      <w:r w:rsidRPr="0030544D">
        <w:rPr>
          <w:sz w:val="16"/>
        </w:rPr>
        <w:t xml:space="preserve"> provisions in the stimulus package, a lack of progress to conclude the Doha Development Round of the World Trade Organization, and the moribund Free Area of the Americas, </w:t>
      </w:r>
      <w:r w:rsidRPr="0028097D">
        <w:rPr>
          <w:bCs/>
          <w:u w:val="single"/>
        </w:rPr>
        <w:t>affect all Latin American countries by calling into question the ability of the United States to provide needed leadership on trade</w:t>
      </w:r>
      <w:r w:rsidRPr="0030544D">
        <w:rPr>
          <w:sz w:val="16"/>
        </w:rPr>
        <w:t xml:space="preserve">. </w:t>
      </w:r>
      <w:r w:rsidRPr="0028097D">
        <w:rPr>
          <w:bCs/>
          <w:u w:val="single"/>
        </w:rPr>
        <w:t>Instead, regional trade agreements with other partners have proliferated, arguably making the conduct of trade relations in the hemisphere more complicated</w:t>
      </w:r>
      <w:r w:rsidRPr="0030544D">
        <w:rPr>
          <w:sz w:val="16"/>
        </w:rPr>
        <w:t xml:space="preserve">. Finally, security assistance is also at issue because of domestic priorities given </w:t>
      </w:r>
      <w:r w:rsidRPr="0030544D">
        <w:rPr>
          <w:sz w:val="16"/>
        </w:rPr>
        <w:lastRenderedPageBreak/>
        <w:t>spending constraints that affect the continued implementation of the Merida Initiative and assistance for the Caribbean Basin, Plan Colombia, and ongoing programs across the region.</w:t>
      </w:r>
    </w:p>
    <w:p w:rsidR="000357AB" w:rsidRPr="0030544D" w:rsidRDefault="000357AB" w:rsidP="000357AB">
      <w:pPr>
        <w:rPr>
          <w:sz w:val="16"/>
        </w:rPr>
      </w:pPr>
      <w:r w:rsidRPr="0028097D">
        <w:rPr>
          <w:bCs/>
          <w:u w:val="single"/>
        </w:rPr>
        <w:t xml:space="preserve">Where do these issues stand? </w:t>
      </w:r>
      <w:r w:rsidRPr="0030544D">
        <w:rPr>
          <w:sz w:val="16"/>
        </w:rPr>
        <w:t xml:space="preserve">Given the November election results, comprehensive </w:t>
      </w:r>
      <w:r w:rsidRPr="0028097D">
        <w:rPr>
          <w:bCs/>
          <w:u w:val="single"/>
        </w:rPr>
        <w:t>immigration reform will not occur in the near term. Trade relations are uncertain</w:t>
      </w:r>
      <w:r w:rsidRPr="0030544D">
        <w:rPr>
          <w:sz w:val="16"/>
        </w:rPr>
        <w:t xml:space="preserve">, depending on whether the White House will seek to push the Colombia and Panama agreements over the objections of its important labor constituency. </w:t>
      </w:r>
      <w:r w:rsidRPr="0028097D">
        <w:rPr>
          <w:bCs/>
          <w:u w:val="single"/>
        </w:rPr>
        <w:t>Spending will be cut, affecting foreign aid and the ability to promote the</w:t>
      </w:r>
      <w:r w:rsidRPr="0030544D">
        <w:rPr>
          <w:sz w:val="16"/>
        </w:rPr>
        <w:t xml:space="preserve"> Administration’s </w:t>
      </w:r>
      <w:r w:rsidRPr="0028097D">
        <w:rPr>
          <w:bCs/>
          <w:u w:val="single"/>
        </w:rPr>
        <w:t>social agenda</w:t>
      </w:r>
      <w:r w:rsidRPr="0030544D">
        <w:rPr>
          <w:sz w:val="16"/>
        </w:rPr>
        <w:t xml:space="preserve"> in the hemisphere. </w:t>
      </w:r>
      <w:r w:rsidRPr="0028097D">
        <w:rPr>
          <w:bCs/>
          <w:u w:val="single"/>
        </w:rPr>
        <w:t>At this point, the United States is not in a position to “bear any burden” in the hemisphere</w:t>
      </w:r>
      <w:r w:rsidRPr="0030544D">
        <w:rPr>
          <w:sz w:val="16"/>
        </w:rPr>
        <w:t>, as says John F. Kennedy’s famous phrase.</w:t>
      </w:r>
    </w:p>
    <w:p w:rsidR="000357AB" w:rsidRPr="00AF7ED3" w:rsidRDefault="000357AB" w:rsidP="000357AB">
      <w:pPr>
        <w:rPr>
          <w:sz w:val="16"/>
        </w:rPr>
      </w:pPr>
      <w:r w:rsidRPr="0030544D">
        <w:rPr>
          <w:sz w:val="16"/>
        </w:rPr>
        <w:t xml:space="preserve">As a result, </w:t>
      </w:r>
      <w:r w:rsidRPr="0028097D">
        <w:rPr>
          <w:bCs/>
          <w:u w:val="single"/>
        </w:rPr>
        <w:t>Washington needs to take a step back and consider what its core interests are in the Americas and how best to promote them</w:t>
      </w:r>
      <w:r w:rsidRPr="0030544D">
        <w:rPr>
          <w:sz w:val="16"/>
        </w:rPr>
        <w:t xml:space="preserve">. The region has advanced considerably in the past decade at the same time that the tools available for use by the United States have diminished and interest in the region from nontraditional parties including China has increased exponentially. </w:t>
      </w:r>
      <w:r w:rsidRPr="0028097D">
        <w:rPr>
          <w:bCs/>
          <w:u w:val="single"/>
        </w:rPr>
        <w:t>The game is changing</w:t>
      </w:r>
      <w:r w:rsidRPr="0030544D">
        <w:rPr>
          <w:sz w:val="16"/>
        </w:rPr>
        <w:t>. The question now is</w:t>
      </w:r>
      <w:proofErr w:type="gramStart"/>
      <w:r w:rsidRPr="0030544D">
        <w:rPr>
          <w:sz w:val="16"/>
        </w:rPr>
        <w:t>,</w:t>
      </w:r>
      <w:proofErr w:type="gramEnd"/>
      <w:r w:rsidRPr="0030544D">
        <w:rPr>
          <w:sz w:val="16"/>
        </w:rPr>
        <w:t xml:space="preserve"> how should Washington react?</w:t>
      </w:r>
    </w:p>
    <w:p w:rsidR="000357AB" w:rsidRPr="002D5984" w:rsidRDefault="000357AB" w:rsidP="000357AB">
      <w:pPr>
        <w:pStyle w:val="Heading4"/>
      </w:pPr>
      <w:r>
        <w:t>Structural and political barriers prevent stronger relations</w:t>
      </w:r>
    </w:p>
    <w:p w:rsidR="000357AB" w:rsidRPr="00302348" w:rsidRDefault="000357AB" w:rsidP="000357AB">
      <w:r>
        <w:rPr>
          <w:b/>
        </w:rPr>
        <w:t xml:space="preserve">Weisbrot 11, co-director of the Center for Economic and Policy Research—   </w:t>
      </w:r>
      <w:r w:rsidRPr="00302348">
        <w:t>(Mark</w:t>
      </w:r>
      <w:r>
        <w:t>, “Obama’s Latin America Policy: Continuity Without Change</w:t>
      </w:r>
      <w:proofErr w:type="gramStart"/>
      <w:r>
        <w:t>”</w:t>
      </w:r>
      <w:r w:rsidRPr="00302348">
        <w:t xml:space="preserve"> </w:t>
      </w:r>
      <w:r>
        <w:t>,</w:t>
      </w:r>
      <w:proofErr w:type="gramEnd"/>
      <w:r>
        <w:t xml:space="preserve"> Center for Economic and Policy Research, May 2011, </w:t>
      </w:r>
      <w:r w:rsidRPr="00302348">
        <w:t>http://www.cepr.net/documents/publications/obamas-latin-america-policy-2011-05.pdf</w:t>
      </w:r>
    </w:p>
    <w:p w:rsidR="000357AB" w:rsidRDefault="000357AB" w:rsidP="000357AB">
      <w:r>
        <w:t>Introduction)</w:t>
      </w:r>
    </w:p>
    <w:p w:rsidR="000357AB" w:rsidRDefault="000357AB" w:rsidP="000357AB"/>
    <w:p w:rsidR="000357AB" w:rsidRPr="00AF38A9" w:rsidRDefault="000357AB" w:rsidP="000357AB">
      <w:pPr>
        <w:rPr>
          <w:u w:val="single"/>
        </w:rPr>
      </w:pPr>
      <w:r>
        <w:t xml:space="preserve">In the articles in Foreign Affairs and other publications of the establishment </w:t>
      </w:r>
      <w:r w:rsidRPr="00AF38A9">
        <w:rPr>
          <w:u w:val="single"/>
        </w:rPr>
        <w:t xml:space="preserve">there is little to indicate </w:t>
      </w:r>
    </w:p>
    <w:p w:rsidR="000357AB" w:rsidRPr="00AF38A9" w:rsidRDefault="000357AB" w:rsidP="000357AB">
      <w:pPr>
        <w:rPr>
          <w:u w:val="single"/>
        </w:rPr>
      </w:pPr>
      <w:proofErr w:type="gramStart"/>
      <w:r w:rsidRPr="00AF38A9">
        <w:rPr>
          <w:u w:val="single"/>
        </w:rPr>
        <w:t>that</w:t>
      </w:r>
      <w:proofErr w:type="gramEnd"/>
      <w:r w:rsidRPr="00AF38A9">
        <w:rPr>
          <w:u w:val="single"/>
        </w:rPr>
        <w:t xml:space="preserve"> these analysts have grasped the historic significance of the transformation that has taken place </w:t>
      </w:r>
    </w:p>
    <w:p w:rsidR="000357AB" w:rsidRDefault="000357AB" w:rsidP="000357AB">
      <w:proofErr w:type="gramStart"/>
      <w:r w:rsidRPr="00AF38A9">
        <w:rPr>
          <w:u w:val="single"/>
        </w:rPr>
        <w:t>over</w:t>
      </w:r>
      <w:proofErr w:type="gramEnd"/>
      <w:r w:rsidRPr="00AF38A9">
        <w:rPr>
          <w:u w:val="single"/>
        </w:rPr>
        <w:t xml:space="preserve"> the past decad</w:t>
      </w:r>
      <w:r>
        <w:t xml:space="preserve">e. </w:t>
      </w:r>
      <w:r w:rsidRPr="00AF38A9">
        <w:rPr>
          <w:u w:val="single"/>
        </w:rPr>
        <w:t xml:space="preserve">Latin America is now more independent of the United States </w:t>
      </w:r>
      <w:r w:rsidRPr="00AF38A9">
        <w:t xml:space="preserve">than </w:t>
      </w:r>
      <w:r>
        <w:t xml:space="preserve">Europe is, </w:t>
      </w:r>
    </w:p>
    <w:p w:rsidR="000357AB" w:rsidRPr="00AF38A9" w:rsidRDefault="000357AB" w:rsidP="000357AB">
      <w:pPr>
        <w:rPr>
          <w:u w:val="single"/>
        </w:rPr>
      </w:pPr>
      <w:proofErr w:type="gramStart"/>
      <w:r w:rsidRPr="00AF38A9">
        <w:rPr>
          <w:u w:val="single"/>
        </w:rPr>
        <w:t>and</w:t>
      </w:r>
      <w:proofErr w:type="gramEnd"/>
      <w:r w:rsidRPr="00AF38A9">
        <w:rPr>
          <w:u w:val="single"/>
        </w:rPr>
        <w:t xml:space="preserve"> its independence is growing</w:t>
      </w:r>
      <w:r>
        <w:t xml:space="preserve">. </w:t>
      </w:r>
      <w:r w:rsidRPr="00AF38A9">
        <w:rPr>
          <w:u w:val="single"/>
        </w:rPr>
        <w:t xml:space="preserve">There are structural reasons for these changes, among them the </w:t>
      </w:r>
    </w:p>
    <w:p w:rsidR="000357AB" w:rsidRPr="00AF38A9" w:rsidRDefault="000357AB" w:rsidP="000357AB">
      <w:pPr>
        <w:rPr>
          <w:u w:val="single"/>
        </w:rPr>
      </w:pPr>
      <w:proofErr w:type="gramStart"/>
      <w:r w:rsidRPr="00AF38A9">
        <w:rPr>
          <w:u w:val="single"/>
        </w:rPr>
        <w:t>failure</w:t>
      </w:r>
      <w:proofErr w:type="gramEnd"/>
      <w:r w:rsidRPr="00AF38A9">
        <w:rPr>
          <w:u w:val="single"/>
        </w:rPr>
        <w:t xml:space="preserve"> of neoliberalism, the collapse of the International Monetary Fund’s creditors’ cartel in the </w:t>
      </w:r>
    </w:p>
    <w:p w:rsidR="000357AB" w:rsidRPr="00AF38A9" w:rsidRDefault="000357AB" w:rsidP="000357AB">
      <w:pPr>
        <w:rPr>
          <w:u w:val="single"/>
        </w:rPr>
      </w:pPr>
      <w:proofErr w:type="gramStart"/>
      <w:r w:rsidRPr="00AF38A9">
        <w:rPr>
          <w:u w:val="single"/>
        </w:rPr>
        <w:t>region</w:t>
      </w:r>
      <w:proofErr w:type="gramEnd"/>
      <w:r w:rsidRPr="00AF38A9">
        <w:rPr>
          <w:u w:val="single"/>
        </w:rPr>
        <w:t xml:space="preserve"> (which was the major avenue of U.S. influence), the rising relative importance of Asia as a </w:t>
      </w:r>
    </w:p>
    <w:p w:rsidR="000357AB" w:rsidRDefault="000357AB" w:rsidP="000357AB">
      <w:proofErr w:type="gramStart"/>
      <w:r w:rsidRPr="00AF38A9">
        <w:rPr>
          <w:u w:val="single"/>
        </w:rPr>
        <w:t>source</w:t>
      </w:r>
      <w:proofErr w:type="gramEnd"/>
      <w:r w:rsidRPr="00AF38A9">
        <w:rPr>
          <w:u w:val="single"/>
        </w:rPr>
        <w:t xml:space="preserve"> of markets and investment funds, and the increasing multipolarity of world politics. </w:t>
      </w:r>
      <w:r>
        <w:t xml:space="preserve">Perhaps </w:t>
      </w:r>
    </w:p>
    <w:p w:rsidR="000357AB" w:rsidRPr="00AF38A9" w:rsidRDefault="000357AB" w:rsidP="000357AB">
      <w:pPr>
        <w:rPr>
          <w:u w:val="single"/>
        </w:rPr>
      </w:pPr>
      <w:proofErr w:type="gramStart"/>
      <w:r>
        <w:t>most</w:t>
      </w:r>
      <w:proofErr w:type="gramEnd"/>
      <w:r>
        <w:t xml:space="preserve"> important, the people of the region have voted for left governments </w:t>
      </w:r>
      <w:r w:rsidRPr="00AF38A9">
        <w:rPr>
          <w:u w:val="single"/>
        </w:rPr>
        <w:t xml:space="preserve">because they can: in the </w:t>
      </w:r>
    </w:p>
    <w:p w:rsidR="000357AB" w:rsidRPr="00AF38A9" w:rsidRDefault="000357AB" w:rsidP="000357AB">
      <w:pPr>
        <w:rPr>
          <w:u w:val="single"/>
        </w:rPr>
      </w:pPr>
      <w:proofErr w:type="gramStart"/>
      <w:r w:rsidRPr="00AF38A9">
        <w:rPr>
          <w:u w:val="single"/>
        </w:rPr>
        <w:t>past</w:t>
      </w:r>
      <w:proofErr w:type="gramEnd"/>
      <w:r w:rsidRPr="00AF38A9">
        <w:rPr>
          <w:u w:val="single"/>
        </w:rPr>
        <w:t>, as is sadly stil</w:t>
      </w:r>
      <w:r>
        <w:t xml:space="preserve">l the case in Honduras and Haiti today, </w:t>
      </w:r>
      <w:r w:rsidRPr="00AF38A9">
        <w:rPr>
          <w:u w:val="single"/>
        </w:rPr>
        <w:t xml:space="preserve">the United States did not allow such </w:t>
      </w:r>
    </w:p>
    <w:p w:rsidR="000357AB" w:rsidRDefault="000357AB" w:rsidP="000357AB">
      <w:proofErr w:type="gramStart"/>
      <w:r w:rsidRPr="00AF38A9">
        <w:rPr>
          <w:u w:val="single"/>
        </w:rPr>
        <w:t>choices</w:t>
      </w:r>
      <w:proofErr w:type="gramEnd"/>
      <w:r w:rsidRPr="00AF38A9">
        <w:rPr>
          <w:u w:val="single"/>
        </w:rPr>
        <w:t xml:space="preserve"> to be made peacefully.</w:t>
      </w:r>
      <w:r>
        <w:t xml:space="preserve"> </w:t>
      </w:r>
    </w:p>
    <w:p w:rsidR="000357AB" w:rsidRPr="00AF38A9" w:rsidRDefault="000357AB" w:rsidP="000357AB">
      <w:pPr>
        <w:rPr>
          <w:u w:val="single"/>
        </w:rPr>
      </w:pPr>
      <w:r w:rsidRPr="00AF38A9">
        <w:rPr>
          <w:u w:val="single"/>
        </w:rPr>
        <w:t xml:space="preserve">Yet the foreign policy establishment here sees Latin America’s leftward shift as primarily just a swing </w:t>
      </w:r>
    </w:p>
    <w:p w:rsidR="000357AB" w:rsidRPr="00AF38A9" w:rsidRDefault="000357AB" w:rsidP="000357AB">
      <w:pPr>
        <w:rPr>
          <w:u w:val="single"/>
        </w:rPr>
      </w:pPr>
      <w:proofErr w:type="gramStart"/>
      <w:r w:rsidRPr="00AF38A9">
        <w:rPr>
          <w:u w:val="single"/>
        </w:rPr>
        <w:t>of</w:t>
      </w:r>
      <w:proofErr w:type="gramEnd"/>
      <w:r w:rsidRPr="00AF38A9">
        <w:rPr>
          <w:u w:val="single"/>
        </w:rPr>
        <w:t xml:space="preserve"> the pendulum</w:t>
      </w:r>
      <w:r>
        <w:t xml:space="preserve">, something </w:t>
      </w:r>
      <w:r w:rsidRPr="00AF38A9">
        <w:rPr>
          <w:u w:val="single"/>
        </w:rPr>
        <w:t xml:space="preserve">that will eventually swing back and allow the United States to regain its </w:t>
      </w:r>
    </w:p>
    <w:p w:rsidR="000357AB" w:rsidRDefault="000357AB" w:rsidP="000357AB">
      <w:proofErr w:type="gramStart"/>
      <w:r w:rsidRPr="00AF38A9">
        <w:rPr>
          <w:u w:val="single"/>
        </w:rPr>
        <w:t>lost</w:t>
      </w:r>
      <w:proofErr w:type="gramEnd"/>
      <w:r w:rsidRPr="00AF38A9">
        <w:rPr>
          <w:u w:val="single"/>
        </w:rPr>
        <w:t xml:space="preserve"> influence without changing its policies</w:t>
      </w:r>
      <w:r>
        <w:t xml:space="preserve">. Needless to say, </w:t>
      </w:r>
      <w:r w:rsidRPr="00AF38A9">
        <w:rPr>
          <w:u w:val="single"/>
        </w:rPr>
        <w:t>this is unlikely.</w:t>
      </w:r>
      <w:r>
        <w:t xml:space="preserve"> </w:t>
      </w:r>
    </w:p>
    <w:p w:rsidR="000357AB" w:rsidRPr="00AF38A9" w:rsidRDefault="000357AB" w:rsidP="000357AB">
      <w:pPr>
        <w:rPr>
          <w:u w:val="single"/>
        </w:rPr>
      </w:pPr>
      <w:r w:rsidRPr="00AF38A9">
        <w:rPr>
          <w:u w:val="single"/>
        </w:rPr>
        <w:t xml:space="preserve">The capture of the House of Representatives by the Republicans will simply provide more pressure </w:t>
      </w:r>
    </w:p>
    <w:p w:rsidR="000357AB" w:rsidRDefault="000357AB" w:rsidP="000357AB">
      <w:proofErr w:type="gramStart"/>
      <w:r w:rsidRPr="00AF38A9">
        <w:rPr>
          <w:u w:val="single"/>
        </w:rPr>
        <w:t>for</w:t>
      </w:r>
      <w:proofErr w:type="gramEnd"/>
      <w:r w:rsidRPr="00AF38A9">
        <w:rPr>
          <w:u w:val="single"/>
        </w:rPr>
        <w:t xml:space="preserve"> the continuation of the administration’s conservative policies toward Latin America</w:t>
      </w:r>
      <w:r>
        <w:t>.</w:t>
      </w:r>
    </w:p>
    <w:p w:rsidR="000357AB" w:rsidRDefault="000357AB" w:rsidP="000357AB">
      <w:pPr>
        <w:pStyle w:val="Heading4"/>
      </w:pPr>
      <w:r>
        <w:t>Current crimes and drug problems hinder US-Latin American Relations</w:t>
      </w:r>
    </w:p>
    <w:p w:rsidR="000357AB" w:rsidRDefault="000357AB" w:rsidP="000357AB">
      <w:r>
        <w:rPr>
          <w:b/>
        </w:rPr>
        <w:t xml:space="preserve">Barshefsky and Hill 08 </w:t>
      </w:r>
      <w:r w:rsidRPr="00F005AB">
        <w:t>(Charlene</w:t>
      </w:r>
      <w:r>
        <w:t xml:space="preserve"> </w:t>
      </w:r>
      <w:r w:rsidRPr="00F005AB">
        <w:t>and James T.,</w:t>
      </w:r>
      <w:r>
        <w:t xml:space="preserve"> Chairs on The Council on Foreign Relations, “U.S.-Latin America Relations: A New Direction for a New Reality”, Council on Foreign Relations, 2008, PDF)//WNM</w:t>
      </w:r>
    </w:p>
    <w:p w:rsidR="000357AB" w:rsidRDefault="000357AB" w:rsidP="000357AB"/>
    <w:p w:rsidR="000357AB" w:rsidRPr="00527D97" w:rsidRDefault="000357AB" w:rsidP="000357AB">
      <w:pPr>
        <w:rPr>
          <w:u w:val="single"/>
        </w:rPr>
      </w:pPr>
      <w:r>
        <w:t>In short</w:t>
      </w:r>
      <w:r w:rsidRPr="00330234">
        <w:rPr>
          <w:u w:val="single"/>
        </w:rPr>
        <w:t>, public insecurity could undermine progress on a variety</w:t>
      </w:r>
      <w:r>
        <w:rPr>
          <w:u w:val="single"/>
        </w:rPr>
        <w:t xml:space="preserve"> </w:t>
      </w:r>
      <w:r w:rsidRPr="00330234">
        <w:rPr>
          <w:u w:val="single"/>
        </w:rPr>
        <w:t>of other fronts if not addressed urgently and adequately</w:t>
      </w:r>
      <w:r>
        <w:t>. As the vice president of Colombia, Francisco Santos, recently stated, ‘‘</w:t>
      </w:r>
      <w:r w:rsidRPr="00330234">
        <w:rPr>
          <w:u w:val="single"/>
        </w:rPr>
        <w:t>Crime is the</w:t>
      </w:r>
      <w:r>
        <w:rPr>
          <w:u w:val="single"/>
        </w:rPr>
        <w:t xml:space="preserve"> </w:t>
      </w:r>
      <w:r w:rsidRPr="00330234">
        <w:rPr>
          <w:u w:val="single"/>
        </w:rPr>
        <w:t>biggest problem of the next decade. It will hinder tourism, investment,</w:t>
      </w:r>
      <w:r>
        <w:rPr>
          <w:u w:val="single"/>
        </w:rPr>
        <w:t xml:space="preserve"> </w:t>
      </w:r>
      <w:r w:rsidRPr="00330234">
        <w:rPr>
          <w:u w:val="single"/>
        </w:rPr>
        <w:t>and threaten democracy</w:t>
      </w:r>
      <w:r>
        <w:t>.</w:t>
      </w:r>
      <w:r w:rsidRPr="00330234">
        <w:rPr>
          <w:u w:val="single"/>
        </w:rPr>
        <w:t>’’21 It is also a challenge that weighs heavily</w:t>
      </w:r>
      <w:r>
        <w:rPr>
          <w:u w:val="single"/>
        </w:rPr>
        <w:t xml:space="preserve"> </w:t>
      </w:r>
      <w:r w:rsidRPr="00330234">
        <w:rPr>
          <w:u w:val="single"/>
        </w:rPr>
        <w:t>on the region’s relationship with the United States. Drug production</w:t>
      </w:r>
      <w:r>
        <w:rPr>
          <w:u w:val="single"/>
        </w:rPr>
        <w:t xml:space="preserve"> </w:t>
      </w:r>
      <w:r w:rsidRPr="00330234">
        <w:rPr>
          <w:u w:val="single"/>
        </w:rPr>
        <w:t>and trafficking have long been among the defining issues of U.S.-Latin</w:t>
      </w:r>
      <w:r>
        <w:rPr>
          <w:u w:val="single"/>
        </w:rPr>
        <w:t xml:space="preserve"> </w:t>
      </w:r>
      <w:r w:rsidRPr="00330234">
        <w:rPr>
          <w:u w:val="single"/>
        </w:rPr>
        <w:t>America relatio</w:t>
      </w:r>
      <w:r>
        <w:t xml:space="preserve">ns. More </w:t>
      </w:r>
      <w:r w:rsidRPr="00330234">
        <w:rPr>
          <w:u w:val="single"/>
        </w:rPr>
        <w:t>recently</w:t>
      </w:r>
      <w:r>
        <w:t xml:space="preserve">, given economic ties and continuing migratory flows, </w:t>
      </w:r>
      <w:r w:rsidRPr="00330234">
        <w:rPr>
          <w:u w:val="single"/>
        </w:rPr>
        <w:t>the threat represented by transnational gangs has highlighted</w:t>
      </w:r>
      <w:r>
        <w:rPr>
          <w:u w:val="single"/>
        </w:rPr>
        <w:t xml:space="preserve"> </w:t>
      </w:r>
      <w:r w:rsidRPr="00330234">
        <w:rPr>
          <w:u w:val="single"/>
        </w:rPr>
        <w:t>a deepening connection between the United States and Latin</w:t>
      </w:r>
      <w:r>
        <w:rPr>
          <w:u w:val="single"/>
        </w:rPr>
        <w:t xml:space="preserve"> </w:t>
      </w:r>
      <w:r w:rsidRPr="00330234">
        <w:rPr>
          <w:u w:val="single"/>
        </w:rPr>
        <w:t>American security.</w:t>
      </w:r>
    </w:p>
    <w:p w:rsidR="000357AB" w:rsidRPr="00A64AC2" w:rsidRDefault="000357AB" w:rsidP="000357AB"/>
    <w:p w:rsidR="000357AB" w:rsidRDefault="000357AB" w:rsidP="000357AB"/>
    <w:p w:rsidR="000357AB" w:rsidRDefault="000357AB" w:rsidP="000357AB">
      <w:pPr>
        <w:pStyle w:val="Heading3"/>
      </w:pPr>
      <w:r>
        <w:lastRenderedPageBreak/>
        <w:t>Relations bad – economy</w:t>
      </w:r>
    </w:p>
    <w:p w:rsidR="000357AB" w:rsidRDefault="000357AB" w:rsidP="000357AB"/>
    <w:p w:rsidR="000357AB" w:rsidRDefault="000357AB" w:rsidP="000357AB">
      <w:pPr>
        <w:pStyle w:val="Heading4"/>
      </w:pPr>
      <w:r>
        <w:t xml:space="preserve">US-Latin American interdependence cause economic instability for Latin America </w:t>
      </w:r>
    </w:p>
    <w:p w:rsidR="000357AB" w:rsidRPr="006526B7" w:rsidRDefault="000357AB" w:rsidP="000357AB">
      <w:r>
        <w:rPr>
          <w:b/>
        </w:rPr>
        <w:t xml:space="preserve">Petras 09 – </w:t>
      </w:r>
      <w:r w:rsidRPr="00010DB7">
        <w:t>a former Professor of Sociology at Binghamton University</w:t>
      </w:r>
      <w:r>
        <w:t xml:space="preserve"> (James, “Rising Militarism: US-Latin American Relations”, Palestine Chronicle, 14 May 2009, http://search.proquest.com.proxy.lib.umich.edu/docview/432417012?accountid=14667)</w:t>
      </w:r>
    </w:p>
    <w:p w:rsidR="000357AB" w:rsidRPr="00DD428D" w:rsidRDefault="000357AB" w:rsidP="000357AB"/>
    <w:p w:rsidR="000357AB" w:rsidRPr="00DD428D" w:rsidRDefault="000357AB" w:rsidP="000357AB">
      <w:r w:rsidRPr="0056230A">
        <w:rPr>
          <w:u w:val="single"/>
        </w:rPr>
        <w:t>Latin America faces a rising tide of US protectionism</w:t>
      </w:r>
      <w:r w:rsidRPr="00DD428D">
        <w:t xml:space="preserve"> </w:t>
      </w:r>
      <w:r w:rsidRPr="0056230A">
        <w:rPr>
          <w:u w:val="single"/>
        </w:rPr>
        <w:t>as the Obama regime reacts to the domestic economic depression by forcing Latin America to seek new trading partners</w:t>
      </w:r>
      <w:r w:rsidRPr="00DD428D">
        <w:t>, to protect their internal markets and to seek new sources for trade and credit.</w:t>
      </w:r>
    </w:p>
    <w:p w:rsidR="000357AB" w:rsidRPr="0056230A" w:rsidRDefault="000357AB" w:rsidP="000357AB">
      <w:pPr>
        <w:rPr>
          <w:u w:val="single"/>
        </w:rPr>
      </w:pPr>
      <w:r w:rsidRPr="0056230A">
        <w:rPr>
          <w:u w:val="single"/>
        </w:rPr>
        <w:t>Latin America Faces the World Crisis</w:t>
      </w:r>
    </w:p>
    <w:p w:rsidR="000357AB" w:rsidRPr="00DD428D" w:rsidRDefault="000357AB" w:rsidP="000357AB">
      <w:r w:rsidRPr="00DD428D">
        <w:t xml:space="preserve">Throughout Latin America, </w:t>
      </w:r>
      <w:r w:rsidRPr="0056230A">
        <w:rPr>
          <w:u w:val="single"/>
        </w:rPr>
        <w:t>the economic depression is wrecking havoc on the econom</w:t>
      </w:r>
      <w:r w:rsidRPr="00DD428D">
        <w:t xml:space="preserve">y, the labor market, trade, credit and investment. </w:t>
      </w:r>
      <w:r w:rsidRPr="0056230A">
        <w:rPr>
          <w:u w:val="single"/>
        </w:rPr>
        <w:t>All the major countries in the region are headed toward negative growth, and experiencing double digit unemployment</w:t>
      </w:r>
      <w:r w:rsidRPr="00DD428D">
        <w:t>, rising levels of poverty and mass protests. In Brazil in late March and early April, a coalition of trade unions, urban social movements and the rural landless workers movement convoked large scale demonstrations - including participation from the union confederation, CUT, which is usually allied with Lula`s Workers Party.</w:t>
      </w:r>
    </w:p>
    <w:p w:rsidR="000357AB" w:rsidRPr="00DD428D" w:rsidRDefault="000357AB" w:rsidP="000357AB">
      <w:r w:rsidRPr="00DD428D">
        <w:t>Unemployment rates in Brazil have risen sharply, exceeding 10%, as massive lay-offs hit the auto and other metallurgical industries. In Argentina, Colombia, Peru and Ecuador, strikes and protests have begun to spread in protest over rising unemployment, the increase of bankruptcies among exporters facing world-wide decline in demand and unable to secure financing.</w:t>
      </w:r>
    </w:p>
    <w:p w:rsidR="000357AB" w:rsidRPr="009E6EEA" w:rsidRDefault="000357AB" w:rsidP="000357AB">
      <w:pPr>
        <w:rPr>
          <w:u w:val="single"/>
        </w:rPr>
      </w:pPr>
      <w:r w:rsidRPr="0056230A">
        <w:rPr>
          <w:u w:val="single"/>
        </w:rPr>
        <w:t>The more industrialized Latin American countries, whose economies are more integrated into world markets and have followed an export growth strategy, are the ones most adversely affected by the world depression</w:t>
      </w:r>
      <w:r w:rsidRPr="00DD428D">
        <w:t>. This includes Brazil, Argentina, Colombia and Mexico</w:t>
      </w:r>
      <w:r w:rsidRPr="0056230A">
        <w:rPr>
          <w:u w:val="single"/>
        </w:rPr>
        <w:t>. In addition, countries dependent on overseas remittances and tourism</w:t>
      </w:r>
      <w:r w:rsidRPr="00DD428D">
        <w:t xml:space="preserve">, like Ecuador, the Central American and Caribbean countries and even Mexico, with their 'open' economies, </w:t>
      </w:r>
      <w:r w:rsidRPr="0056230A">
        <w:rPr>
          <w:u w:val="single"/>
        </w:rPr>
        <w:t>are badly hit by world recession.</w:t>
      </w:r>
    </w:p>
    <w:p w:rsidR="000357AB" w:rsidRPr="00DD428D" w:rsidRDefault="000357AB" w:rsidP="000357AB">
      <w:r w:rsidRPr="0056230A">
        <w:rPr>
          <w:u w:val="single"/>
        </w:rPr>
        <w:t>While the US financial collapse did not have a major and immediate impact on Latin America- largely because the earlier financial crashes</w:t>
      </w:r>
      <w:r w:rsidRPr="00DD428D">
        <w:t xml:space="preserve"> in Argentina, Mexico, Ecuador and Chile led their governments to impose limits on speculation - </w:t>
      </w:r>
      <w:r w:rsidRPr="0056230A">
        <w:rPr>
          <w:u w:val="single"/>
        </w:rPr>
        <w:t>the indirect results of the US crash, especially with regard to the credit freeze and the decline of world trade, has brought down productive sectors across the board.</w:t>
      </w:r>
      <w:r w:rsidRPr="00DD428D">
        <w:t xml:space="preserve"> By mid-2009, manufacturing, mining, services and agriculture, in the private and public sector were firmly in the grip of a recession.</w:t>
      </w:r>
    </w:p>
    <w:p w:rsidR="000357AB" w:rsidRPr="00A66E78" w:rsidRDefault="000357AB" w:rsidP="000357AB">
      <w:pPr>
        <w:rPr>
          <w:u w:val="single"/>
        </w:rPr>
      </w:pPr>
      <w:r w:rsidRPr="00A66E78">
        <w:rPr>
          <w:u w:val="single"/>
        </w:rPr>
        <w:t>The vulnerability of Latin America to the world crises is a direct result of the structure of production and the development strategies adopted the region</w:t>
      </w:r>
      <w:r w:rsidRPr="00DD428D">
        <w:t xml:space="preserve">. </w:t>
      </w:r>
      <w:r w:rsidRPr="00A66E78">
        <w:rPr>
          <w:u w:val="single"/>
        </w:rPr>
        <w:t>Following the 'neo-liberal' or empire-centered 'restructuring' of the economies which took place</w:t>
      </w:r>
      <w:r w:rsidRPr="00DD428D">
        <w:t xml:space="preserve"> between the mid-1970s through the 1990s, </w:t>
      </w:r>
      <w:r w:rsidRPr="00A66E78">
        <w:rPr>
          <w:u w:val="single"/>
        </w:rPr>
        <w:t>the economic profile of Latin America was characterized by a weak state sector due to privatization of all key productive sectors</w:t>
      </w:r>
      <w:r w:rsidRPr="00DD428D">
        <w:t>. The de-nationalization of strategic financial, credit, trading and mining se</w:t>
      </w:r>
      <w:r w:rsidRPr="00A66E78">
        <w:rPr>
          <w:u w:val="single"/>
        </w:rPr>
        <w:t xml:space="preserve">ctors increased vulnerability as did the highly concentrated income and property ownership held mainly by small foreign and domestic elite. </w:t>
      </w:r>
      <w:r w:rsidRPr="00DD428D">
        <w:t xml:space="preserve">These characteristics were further exacerbated by the primary commodity boom between early 2003 until the middle of 2008. The regimes' further shift toward an export strategy relying on primary products set the stage for a crash. </w:t>
      </w:r>
      <w:r w:rsidRPr="00A66E78">
        <w:rPr>
          <w:u w:val="single"/>
        </w:rPr>
        <w:t>As a result of its economic structure Latin America was extremely vulnerable to the decision taken by US</w:t>
      </w:r>
      <w:r w:rsidRPr="00DD428D">
        <w:t xml:space="preserve"> and EU policy makers in charge of key economic sectors. </w:t>
      </w:r>
      <w:r w:rsidRPr="00A66E78">
        <w:rPr>
          <w:u w:val="single"/>
        </w:rPr>
        <w:t>De-nationalization denied the state the necessary levers to meet the crisis by reversing the direction of the economy.</w:t>
      </w:r>
    </w:p>
    <w:p w:rsidR="000357AB" w:rsidRDefault="000357AB" w:rsidP="000357AB"/>
    <w:p w:rsidR="000357AB" w:rsidRDefault="000357AB" w:rsidP="000357AB">
      <w:pPr>
        <w:pStyle w:val="Heading3"/>
      </w:pPr>
      <w:r>
        <w:lastRenderedPageBreak/>
        <w:t>Relations bad: multipolarity</w:t>
      </w:r>
    </w:p>
    <w:p w:rsidR="000357AB" w:rsidRDefault="000357AB" w:rsidP="000357AB"/>
    <w:p w:rsidR="000357AB" w:rsidRPr="00C221A2" w:rsidRDefault="000357AB" w:rsidP="000357AB">
      <w:pPr>
        <w:pStyle w:val="Heading4"/>
      </w:pPr>
      <w:r>
        <w:t>Expanding US-Latin American relations undermines the transition to multipolarity</w:t>
      </w:r>
    </w:p>
    <w:p w:rsidR="000357AB" w:rsidRPr="00782D7C" w:rsidRDefault="000357AB" w:rsidP="000357AB">
      <w:r>
        <w:rPr>
          <w:b/>
        </w:rPr>
        <w:t xml:space="preserve">Latin American Perspectives 11 </w:t>
      </w:r>
      <w:r>
        <w:t xml:space="preserve">– position paper created by the LAP editorial board, LAP discusses and debates the political economies of capitalism, imperialism, and socialism in the Americas. Latin American Perspectives offers a vital multidisciplinary view (“Dangerous Complacencies: Obama, Latin America, and the Misconceptions of Power”, Sage, 11 May 2011, </w:t>
      </w:r>
      <w:hyperlink r:id="rId17" w:history="1">
        <w:r w:rsidRPr="00C95A3F">
          <w:rPr>
            <w:rStyle w:val="Hyperlink"/>
          </w:rPr>
          <w:t>http://lap.sagepub.com/content/38/4/14</w:t>
        </w:r>
      </w:hyperlink>
    </w:p>
    <w:p w:rsidR="000357AB" w:rsidRDefault="000357AB" w:rsidP="000357AB">
      <w:pPr>
        <w:rPr>
          <w:u w:val="single"/>
        </w:rPr>
      </w:pPr>
    </w:p>
    <w:p w:rsidR="000357AB" w:rsidRPr="00DE75CE" w:rsidRDefault="000357AB" w:rsidP="000357AB">
      <w:pPr>
        <w:rPr>
          <w:u w:val="single"/>
        </w:rPr>
      </w:pPr>
      <w:r w:rsidRPr="00DE75CE">
        <w:rPr>
          <w:u w:val="single"/>
        </w:rPr>
        <w:t>FORTRESS AMERICA: THE POLITICS OF EMPIRE</w:t>
      </w:r>
    </w:p>
    <w:p w:rsidR="000357AB" w:rsidRPr="00AA707B" w:rsidRDefault="000357AB" w:rsidP="000357AB">
      <w:r w:rsidRPr="00AA707B">
        <w:t xml:space="preserve">Over the past decade, </w:t>
      </w:r>
      <w:r w:rsidRPr="00DE75CE">
        <w:rPr>
          <w:u w:val="single"/>
        </w:rPr>
        <w:t>Latin America has experienced dramatic change</w:t>
      </w:r>
      <w:r w:rsidRPr="00AA707B">
        <w:t>,</w:t>
      </w:r>
      <w:r>
        <w:t xml:space="preserve"> </w:t>
      </w:r>
      <w:r w:rsidRPr="00DE75CE">
        <w:rPr>
          <w:u w:val="single"/>
        </w:rPr>
        <w:t>with the rise of social democratic and socialist governments</w:t>
      </w:r>
      <w:r w:rsidRPr="00AA707B">
        <w:t xml:space="preserve"> in many countries. As a whole, </w:t>
      </w:r>
      <w:r w:rsidRPr="00DE75CE">
        <w:rPr>
          <w:u w:val="single"/>
        </w:rPr>
        <w:t>these governments have challenged traditional asymmetrical</w:t>
      </w:r>
      <w:r>
        <w:rPr>
          <w:u w:val="single"/>
        </w:rPr>
        <w:t xml:space="preserve"> </w:t>
      </w:r>
      <w:r w:rsidRPr="00DE75CE">
        <w:rPr>
          <w:u w:val="single"/>
        </w:rPr>
        <w:t>power relations with the United States</w:t>
      </w:r>
      <w:r w:rsidRPr="00AA707B">
        <w:t xml:space="preserve"> by insisting on respect for sovereignty,</w:t>
      </w:r>
      <w:r>
        <w:t xml:space="preserve"> </w:t>
      </w:r>
      <w:r w:rsidRPr="00DE75CE">
        <w:rPr>
          <w:u w:val="single"/>
        </w:rPr>
        <w:t>advancing the idea of a multipolar world, assuming a greater role on the international stage, promoting regional integration, and developing alternative</w:t>
      </w:r>
      <w:r>
        <w:rPr>
          <w:u w:val="single"/>
        </w:rPr>
        <w:t xml:space="preserve"> </w:t>
      </w:r>
      <w:r w:rsidRPr="00AA707B">
        <w:t xml:space="preserve">regional organizations that do not include Washington. </w:t>
      </w:r>
      <w:r w:rsidRPr="00DE75CE">
        <w:rPr>
          <w:u w:val="single"/>
        </w:rPr>
        <w:t>Moreover, most of the</w:t>
      </w:r>
      <w:r>
        <w:rPr>
          <w:u w:val="single"/>
        </w:rPr>
        <w:t xml:space="preserve"> </w:t>
      </w:r>
      <w:r w:rsidRPr="00DE75CE">
        <w:rPr>
          <w:u w:val="single"/>
        </w:rPr>
        <w:t>countries in the region have deepened commercial relations with China, South</w:t>
      </w:r>
      <w:r>
        <w:rPr>
          <w:u w:val="single"/>
        </w:rPr>
        <w:t xml:space="preserve"> </w:t>
      </w:r>
      <w:r w:rsidRPr="00DE75CE">
        <w:rPr>
          <w:u w:val="single"/>
        </w:rPr>
        <w:t>Asia, Europe, and Africa and no longer depend exclusively upon the United</w:t>
      </w:r>
      <w:r>
        <w:rPr>
          <w:u w:val="single"/>
        </w:rPr>
        <w:t xml:space="preserve"> </w:t>
      </w:r>
      <w:r w:rsidRPr="00DE75CE">
        <w:rPr>
          <w:u w:val="single"/>
        </w:rPr>
        <w:t>States. Nearly absent two decades ago, China today has become one of Latin</w:t>
      </w:r>
      <w:r>
        <w:rPr>
          <w:u w:val="single"/>
        </w:rPr>
        <w:t xml:space="preserve"> </w:t>
      </w:r>
      <w:r w:rsidRPr="00DE75CE">
        <w:rPr>
          <w:u w:val="single"/>
        </w:rPr>
        <w:t>America’s most important trading partner</w:t>
      </w:r>
      <w:r w:rsidRPr="00AA707B">
        <w:t>s.5</w:t>
      </w:r>
    </w:p>
    <w:p w:rsidR="000357AB" w:rsidRDefault="000357AB" w:rsidP="000357AB">
      <w:r w:rsidRPr="00120FCC">
        <w:rPr>
          <w:u w:val="single"/>
        </w:rPr>
        <w:t>Confronted by these important changes, the Bush administration responded</w:t>
      </w:r>
      <w:r>
        <w:rPr>
          <w:u w:val="single"/>
        </w:rPr>
        <w:t xml:space="preserve"> </w:t>
      </w:r>
      <w:r w:rsidRPr="00120FCC">
        <w:rPr>
          <w:u w:val="single"/>
        </w:rPr>
        <w:t xml:space="preserve">to the challenges represented most clearly by </w:t>
      </w:r>
      <w:r w:rsidRPr="00AA707B">
        <w:t>the anti-imperialist governments</w:t>
      </w:r>
      <w:r>
        <w:t xml:space="preserve"> </w:t>
      </w:r>
      <w:r w:rsidRPr="00AA707B">
        <w:t xml:space="preserve">of Chávez and Morales with </w:t>
      </w:r>
      <w:r w:rsidRPr="00120FCC">
        <w:rPr>
          <w:u w:val="single"/>
        </w:rPr>
        <w:t>a policy of hostility that denied</w:t>
      </w:r>
      <w:r w:rsidRPr="00AA707B">
        <w:t xml:space="preserve"> their </w:t>
      </w:r>
      <w:r w:rsidRPr="00120FCC">
        <w:rPr>
          <w:u w:val="single"/>
        </w:rPr>
        <w:t>legitimacy</w:t>
      </w:r>
      <w:r>
        <w:rPr>
          <w:u w:val="single"/>
        </w:rPr>
        <w:t xml:space="preserve"> </w:t>
      </w:r>
      <w:r w:rsidRPr="00120FCC">
        <w:rPr>
          <w:u w:val="single"/>
        </w:rPr>
        <w:t>and sought to create a cold-war-style “axis of evil” linking them to the eternally demonized Cuba as a threat to democracy</w:t>
      </w:r>
      <w:r w:rsidRPr="00AA707B">
        <w:t xml:space="preserve"> in the hemisphere </w:t>
      </w:r>
      <w:r w:rsidRPr="00120FCC">
        <w:rPr>
          <w:u w:val="single"/>
        </w:rPr>
        <w:t>and as inadequately enthusiastic participants in the “war on drugs</w:t>
      </w:r>
      <w:r w:rsidRPr="00AA707B">
        <w:t>.” Furthermore, it</w:t>
      </w:r>
      <w:r>
        <w:t xml:space="preserve"> </w:t>
      </w:r>
      <w:r w:rsidRPr="00AA707B">
        <w:t>attempted to drive a wedge between them and the more acceptable “pink”</w:t>
      </w:r>
      <w:r>
        <w:t xml:space="preserve"> </w:t>
      </w:r>
      <w:r w:rsidRPr="00AA707B">
        <w:t xml:space="preserve">governments such as Lula’s in Brazil. Upon taking office, </w:t>
      </w:r>
      <w:r w:rsidRPr="00120FCC">
        <w:rPr>
          <w:u w:val="single"/>
        </w:rPr>
        <w:t>the Obama administration had two choices: establish a new framework for improved</w:t>
      </w:r>
      <w:r w:rsidRPr="00AA707B">
        <w:t>, more</w:t>
      </w:r>
      <w:r>
        <w:t xml:space="preserve"> </w:t>
      </w:r>
      <w:r w:rsidRPr="00AA707B">
        <w:t xml:space="preserve">equitable </w:t>
      </w:r>
      <w:r w:rsidRPr="00120FCC">
        <w:rPr>
          <w:u w:val="single"/>
        </w:rPr>
        <w:t>relations with Latin America or continue the right-wing counterattack</w:t>
      </w:r>
      <w:r w:rsidRPr="00AA707B">
        <w:t xml:space="preserve"> in the region while exercising its military power to reclaim its lost influence. </w:t>
      </w:r>
      <w:r w:rsidRPr="007B46F2">
        <w:rPr>
          <w:u w:val="single"/>
        </w:rPr>
        <w:t>It was not only leftists who recognized the benefits for the United States</w:t>
      </w:r>
      <w:r>
        <w:rPr>
          <w:u w:val="single"/>
        </w:rPr>
        <w:t xml:space="preserve"> </w:t>
      </w:r>
      <w:r w:rsidRPr="007B46F2">
        <w:rPr>
          <w:u w:val="single"/>
        </w:rPr>
        <w:t>of more enlightened policies.</w:t>
      </w:r>
      <w:r w:rsidRPr="00AA707B">
        <w:t xml:space="preserve"> I</w:t>
      </w:r>
      <w:r w:rsidRPr="007B46F2">
        <w:rPr>
          <w:u w:val="single"/>
        </w:rPr>
        <w:t>nfluential Washington think tanks</w:t>
      </w:r>
      <w:r w:rsidRPr="00AA707B">
        <w:t xml:space="preserve"> such as the</w:t>
      </w:r>
      <w:r>
        <w:t xml:space="preserve"> </w:t>
      </w:r>
      <w:r w:rsidRPr="00AA707B">
        <w:t xml:space="preserve">Brookings Institution (2008) </w:t>
      </w:r>
      <w:r w:rsidRPr="007B46F2">
        <w:rPr>
          <w:u w:val="single"/>
        </w:rPr>
        <w:t>wrote extensive policy recommendations for</w:t>
      </w:r>
      <w:r>
        <w:rPr>
          <w:u w:val="single"/>
        </w:rPr>
        <w:t xml:space="preserve"> </w:t>
      </w:r>
      <w:r w:rsidRPr="007B46F2">
        <w:rPr>
          <w:u w:val="single"/>
        </w:rPr>
        <w:t>improving relations. Obama also received a letter</w:t>
      </w:r>
      <w:r w:rsidRPr="00AA707B">
        <w:t xml:space="preserve"> in October 2008, </w:t>
      </w:r>
      <w:r w:rsidRPr="007B46F2">
        <w:rPr>
          <w:u w:val="single"/>
        </w:rPr>
        <w:t>signed by</w:t>
      </w:r>
      <w:r>
        <w:rPr>
          <w:u w:val="single"/>
        </w:rPr>
        <w:t xml:space="preserve"> </w:t>
      </w:r>
      <w:r w:rsidRPr="007B46F2">
        <w:rPr>
          <w:u w:val="single"/>
        </w:rPr>
        <w:t>leading U.S. academics on Latin America</w:t>
      </w:r>
      <w:r w:rsidRPr="00AA707B">
        <w:t xml:space="preserve"> including most of the past presidents of the Latin American Studies Association, </w:t>
      </w:r>
      <w:r w:rsidRPr="007B46F2">
        <w:rPr>
          <w:u w:val="single"/>
        </w:rPr>
        <w:t>suggesting policy changes</w:t>
      </w:r>
      <w:r>
        <w:t xml:space="preserve"> </w:t>
      </w:r>
      <w:r w:rsidRPr="00AA707B">
        <w:t xml:space="preserve">(Rizvi, 2008). </w:t>
      </w:r>
      <w:r w:rsidRPr="007B46F2">
        <w:rPr>
          <w:u w:val="single"/>
        </w:rPr>
        <w:t>Unfortunately, under Obama and a Democratic Congress the</w:t>
      </w:r>
      <w:r>
        <w:rPr>
          <w:u w:val="single"/>
        </w:rPr>
        <w:t xml:space="preserve"> </w:t>
      </w:r>
      <w:r w:rsidRPr="007B46F2">
        <w:rPr>
          <w:u w:val="single"/>
        </w:rPr>
        <w:t>promise of change never materialized</w:t>
      </w:r>
      <w:r w:rsidRPr="00AA707B">
        <w:t>; instead of withdrawing support for</w:t>
      </w:r>
      <w:r>
        <w:t xml:space="preserve"> </w:t>
      </w:r>
      <w:r w:rsidRPr="00AA707B">
        <w:t xml:space="preserve">conservative and even antidemocratic </w:t>
      </w:r>
      <w:r w:rsidRPr="00F936E7">
        <w:rPr>
          <w:u w:val="single"/>
        </w:rPr>
        <w:t>forces and renouncing the direct exercise</w:t>
      </w:r>
      <w:r>
        <w:rPr>
          <w:u w:val="single"/>
        </w:rPr>
        <w:t xml:space="preserve"> </w:t>
      </w:r>
      <w:r w:rsidRPr="00F936E7">
        <w:rPr>
          <w:u w:val="single"/>
        </w:rPr>
        <w:t>of military power to reclaim U.S. influence, Washington appears still to consider Latin America its “backyard” and prioritizes relations with compliant</w:t>
      </w:r>
      <w:r>
        <w:rPr>
          <w:u w:val="single"/>
        </w:rPr>
        <w:t xml:space="preserve"> </w:t>
      </w:r>
      <w:r w:rsidRPr="00F936E7">
        <w:rPr>
          <w:u w:val="single"/>
        </w:rPr>
        <w:t>governments on the right.</w:t>
      </w:r>
      <w:r>
        <w:rPr>
          <w:u w:val="single"/>
        </w:rPr>
        <w:t xml:space="preserve"> </w:t>
      </w:r>
      <w:r w:rsidRPr="00882A81">
        <w:rPr>
          <w:u w:val="single"/>
        </w:rPr>
        <w:t>This myopic view of Latin America seeks to counter regional resistance to</w:t>
      </w:r>
      <w:r>
        <w:rPr>
          <w:u w:val="single"/>
        </w:rPr>
        <w:t xml:space="preserve"> </w:t>
      </w:r>
      <w:r w:rsidRPr="00882A81">
        <w:rPr>
          <w:u w:val="single"/>
        </w:rPr>
        <w:t>U.S. efforts to solidify its hegemony</w:t>
      </w:r>
      <w:r w:rsidRPr="00AA707B">
        <w:t xml:space="preserve">. </w:t>
      </w:r>
    </w:p>
    <w:p w:rsidR="000357AB" w:rsidRDefault="000357AB" w:rsidP="000357AB"/>
    <w:p w:rsidR="000357AB" w:rsidRDefault="000357AB" w:rsidP="000357AB"/>
    <w:p w:rsidR="000357AB" w:rsidRDefault="000357AB" w:rsidP="000357AB">
      <w:pPr>
        <w:pStyle w:val="Heading3"/>
      </w:pPr>
      <w:r>
        <w:lastRenderedPageBreak/>
        <w:t>Relations bad: imperialism</w:t>
      </w:r>
    </w:p>
    <w:p w:rsidR="000357AB" w:rsidRDefault="000357AB" w:rsidP="000357AB"/>
    <w:p w:rsidR="000357AB" w:rsidRDefault="000357AB" w:rsidP="000357AB">
      <w:pPr>
        <w:pStyle w:val="Heading4"/>
      </w:pPr>
      <w:r>
        <w:t>Trade and economic relations with Latin America threaten imperialism and paternalistic action by the United States</w:t>
      </w:r>
    </w:p>
    <w:p w:rsidR="000357AB" w:rsidRPr="0022483C" w:rsidRDefault="000357AB" w:rsidP="000357AB">
      <w:pPr>
        <w:rPr>
          <w:sz w:val="16"/>
          <w:szCs w:val="16"/>
        </w:rPr>
      </w:pPr>
      <w:r w:rsidRPr="005A7E85">
        <w:rPr>
          <w:b/>
        </w:rPr>
        <w:t>Quiliconi 2005 – PhD in Politics and International Relations from the University of Southern California</w:t>
      </w:r>
      <w:r>
        <w:t xml:space="preserve"> </w:t>
      </w:r>
      <w:r w:rsidRPr="005A7E85">
        <w:rPr>
          <w:sz w:val="16"/>
          <w:szCs w:val="16"/>
        </w:rPr>
        <w:t>[Cintia, “US–Latin American Trade Relations: Path to the Future or Dead End Street?</w:t>
      </w:r>
      <w:proofErr w:type="gramStart"/>
      <w:r w:rsidRPr="005A7E85">
        <w:rPr>
          <w:sz w:val="16"/>
          <w:szCs w:val="16"/>
        </w:rPr>
        <w:t>”,</w:t>
      </w:r>
      <w:proofErr w:type="gramEnd"/>
      <w:r w:rsidRPr="005A7E85">
        <w:rPr>
          <w:sz w:val="16"/>
          <w:szCs w:val="16"/>
        </w:rPr>
        <w:t xml:space="preserve"> https://cps.ceu.hu/sites/default/files/publications/cps-working-paper-us-latin-american-trade-relations-2005.pdf//cc]</w:t>
      </w:r>
    </w:p>
    <w:p w:rsidR="000357AB" w:rsidRDefault="000357AB" w:rsidP="000357AB"/>
    <w:p w:rsidR="000357AB" w:rsidRDefault="000357AB" w:rsidP="000357AB">
      <w:r>
        <w:t xml:space="preserve">2. Hegemony through the Lens of Economic Relations </w:t>
      </w:r>
    </w:p>
    <w:p w:rsidR="000357AB" w:rsidRPr="0005760E" w:rsidRDefault="000357AB" w:rsidP="000357AB">
      <w:pPr>
        <w:rPr>
          <w:rStyle w:val="StyleBoldUnderline"/>
        </w:rPr>
      </w:pPr>
      <w:r w:rsidRPr="0005760E">
        <w:rPr>
          <w:rStyle w:val="StyleBoldUnderline"/>
        </w:rPr>
        <w:t xml:space="preserve">The theory of hegemonic stability as applied to international political economy defines hegemony as </w:t>
      </w:r>
    </w:p>
    <w:p w:rsidR="000357AB" w:rsidRPr="0005760E" w:rsidRDefault="000357AB" w:rsidP="000357AB">
      <w:pPr>
        <w:rPr>
          <w:rStyle w:val="StyleBoldUnderline"/>
        </w:rPr>
      </w:pPr>
      <w:proofErr w:type="gramStart"/>
      <w:r w:rsidRPr="0005760E">
        <w:rPr>
          <w:rStyle w:val="StyleBoldUnderline"/>
        </w:rPr>
        <w:t>the</w:t>
      </w:r>
      <w:proofErr w:type="gramEnd"/>
      <w:r w:rsidRPr="0005760E">
        <w:rPr>
          <w:rStyle w:val="StyleBoldUnderline"/>
        </w:rPr>
        <w:t xml:space="preserve"> preponderance of material resources</w:t>
      </w:r>
      <w:r>
        <w:t xml:space="preserve">. According to Keohane (1988) </w:t>
      </w:r>
      <w:r w:rsidRPr="0005760E">
        <w:rPr>
          <w:rStyle w:val="StyleBoldUnderline"/>
        </w:rPr>
        <w:t xml:space="preserve">hegemonic powers seek </w:t>
      </w:r>
    </w:p>
    <w:p w:rsidR="000357AB" w:rsidRPr="0005760E" w:rsidRDefault="000357AB" w:rsidP="000357AB">
      <w:pPr>
        <w:rPr>
          <w:rStyle w:val="StyleBoldUnderline"/>
        </w:rPr>
      </w:pPr>
      <w:proofErr w:type="gramStart"/>
      <w:r w:rsidRPr="0005760E">
        <w:rPr>
          <w:rStyle w:val="StyleBoldUnderline"/>
        </w:rPr>
        <w:t>control</w:t>
      </w:r>
      <w:proofErr w:type="gramEnd"/>
      <w:r w:rsidRPr="0005760E">
        <w:rPr>
          <w:rStyle w:val="StyleBoldUnderline"/>
        </w:rPr>
        <w:t xml:space="preserve"> over raw materials, sources of capital, control of the markets and competitive advantages in </w:t>
      </w:r>
    </w:p>
    <w:p w:rsidR="000357AB" w:rsidRDefault="000357AB" w:rsidP="000357AB">
      <w:proofErr w:type="gramStart"/>
      <w:r w:rsidRPr="0005760E">
        <w:rPr>
          <w:rStyle w:val="StyleBoldUnderline"/>
        </w:rPr>
        <w:t>the</w:t>
      </w:r>
      <w:proofErr w:type="gramEnd"/>
      <w:r w:rsidRPr="0005760E">
        <w:rPr>
          <w:rStyle w:val="StyleBoldUnderline"/>
        </w:rPr>
        <w:t xml:space="preserve"> production of value-added goods</w:t>
      </w:r>
      <w:r>
        <w:t xml:space="preserve">. In contrast, a Gramscian definition of hegemony considers that </w:t>
      </w:r>
    </w:p>
    <w:p w:rsidR="000357AB" w:rsidRPr="007A1024" w:rsidRDefault="000357AB" w:rsidP="000357AB">
      <w:pPr>
        <w:rPr>
          <w:rStyle w:val="StyleBoldUnderline"/>
        </w:rPr>
      </w:pPr>
      <w:proofErr w:type="gramStart"/>
      <w:r w:rsidRPr="007A1024">
        <w:rPr>
          <w:rStyle w:val="StyleBoldUnderline"/>
        </w:rPr>
        <w:t>this</w:t>
      </w:r>
      <w:proofErr w:type="gramEnd"/>
      <w:r w:rsidRPr="007A1024">
        <w:rPr>
          <w:rStyle w:val="StyleBoldUnderline"/>
        </w:rPr>
        <w:t xml:space="preserve"> situation occurs when one class exercises leadership over the other classes by gaining their active </w:t>
      </w:r>
    </w:p>
    <w:p w:rsidR="000357AB" w:rsidRPr="007A1024" w:rsidRDefault="000357AB" w:rsidP="000357AB">
      <w:pPr>
        <w:rPr>
          <w:rStyle w:val="StyleBoldUnderline"/>
        </w:rPr>
      </w:pPr>
      <w:proofErr w:type="gramStart"/>
      <w:r w:rsidRPr="007A1024">
        <w:rPr>
          <w:rStyle w:val="StyleBoldUnderline"/>
        </w:rPr>
        <w:t>consent</w:t>
      </w:r>
      <w:proofErr w:type="gramEnd"/>
      <w:r w:rsidRPr="007A1024">
        <w:rPr>
          <w:rStyle w:val="StyleBoldUnderline"/>
        </w:rPr>
        <w:t xml:space="preserve"> through ideological, moral or cultural values</w:t>
      </w:r>
      <w:r>
        <w:t xml:space="preserve">. Thus, </w:t>
      </w:r>
      <w:r w:rsidRPr="007A1024">
        <w:rPr>
          <w:rStyle w:val="StyleBoldUnderline"/>
        </w:rPr>
        <w:t xml:space="preserve">hegemony as applied to the international </w:t>
      </w:r>
    </w:p>
    <w:p w:rsidR="000357AB" w:rsidRPr="007A1024" w:rsidRDefault="000357AB" w:rsidP="000357AB">
      <w:pPr>
        <w:rPr>
          <w:rStyle w:val="StyleBoldUnderline"/>
        </w:rPr>
      </w:pPr>
      <w:proofErr w:type="gramStart"/>
      <w:r w:rsidRPr="007A1024">
        <w:rPr>
          <w:rStyle w:val="StyleBoldUnderline"/>
        </w:rPr>
        <w:t>arena</w:t>
      </w:r>
      <w:proofErr w:type="gramEnd"/>
      <w:r w:rsidRPr="007A1024">
        <w:rPr>
          <w:rStyle w:val="StyleBoldUnderline"/>
        </w:rPr>
        <w:t xml:space="preserve"> is not the domination of one nation by another, but the leadership of a transnational </w:t>
      </w:r>
    </w:p>
    <w:p w:rsidR="000357AB" w:rsidRPr="007A1024" w:rsidRDefault="000357AB" w:rsidP="000357AB">
      <w:pPr>
        <w:rPr>
          <w:rStyle w:val="StyleBoldUnderline"/>
        </w:rPr>
      </w:pPr>
      <w:proofErr w:type="gramStart"/>
      <w:r w:rsidRPr="007A1024">
        <w:rPr>
          <w:rStyle w:val="StyleBoldUnderline"/>
        </w:rPr>
        <w:t>dominating</w:t>
      </w:r>
      <w:proofErr w:type="gramEnd"/>
      <w:r w:rsidRPr="007A1024">
        <w:rPr>
          <w:rStyle w:val="StyleBoldUnderline"/>
        </w:rPr>
        <w:t xml:space="preserve"> class sustaining a dominant core. </w:t>
      </w:r>
    </w:p>
    <w:p w:rsidR="000357AB" w:rsidRPr="007A1024" w:rsidRDefault="000357AB" w:rsidP="000357AB">
      <w:pPr>
        <w:rPr>
          <w:rStyle w:val="StyleBoldUnderline"/>
        </w:rPr>
      </w:pPr>
      <w:r w:rsidRPr="007A1024">
        <w:rPr>
          <w:rStyle w:val="StyleBoldUnderline"/>
        </w:rPr>
        <w:t xml:space="preserve">Foreign policy reflects the interests </w:t>
      </w:r>
      <w:proofErr w:type="gramStart"/>
      <w:r w:rsidRPr="007A1024">
        <w:rPr>
          <w:rStyle w:val="StyleBoldUnderline"/>
        </w:rPr>
        <w:t>of a</w:t>
      </w:r>
      <w:proofErr w:type="gramEnd"/>
      <w:r w:rsidRPr="007A1024">
        <w:rPr>
          <w:rStyle w:val="StyleBoldUnderline"/>
        </w:rPr>
        <w:t xml:space="preserve"> small elite that control the domestic political economy. </w:t>
      </w:r>
    </w:p>
    <w:p w:rsidR="000357AB" w:rsidRDefault="000357AB" w:rsidP="000357AB">
      <w:r>
        <w:t xml:space="preserve">Civil society, which Gramsci defines as the complex of private organizations such as political parties, </w:t>
      </w:r>
    </w:p>
    <w:p w:rsidR="000357AB" w:rsidRDefault="000357AB" w:rsidP="000357AB">
      <w:proofErr w:type="gramStart"/>
      <w:r>
        <w:t>trade</w:t>
      </w:r>
      <w:proofErr w:type="gramEnd"/>
      <w:r>
        <w:t xml:space="preserve"> unions and the mass media, has played a influential role in forming US foreign policy once the </w:t>
      </w:r>
    </w:p>
    <w:p w:rsidR="000357AB" w:rsidRPr="007A1024" w:rsidRDefault="000357AB" w:rsidP="000357AB">
      <w:pPr>
        <w:rPr>
          <w:rStyle w:val="StyleBoldUnderline"/>
        </w:rPr>
      </w:pPr>
      <w:proofErr w:type="gramStart"/>
      <w:r>
        <w:t>capitalist</w:t>
      </w:r>
      <w:proofErr w:type="gramEnd"/>
      <w:r>
        <w:t xml:space="preserve"> mode of production has become consolidated. In this sense, </w:t>
      </w:r>
      <w:r w:rsidRPr="007A1024">
        <w:rPr>
          <w:rStyle w:val="StyleBoldUnderline"/>
        </w:rPr>
        <w:t xml:space="preserve">the aim of promoting </w:t>
      </w:r>
    </w:p>
    <w:p w:rsidR="000357AB" w:rsidRPr="007A1024" w:rsidRDefault="000357AB" w:rsidP="000357AB">
      <w:pPr>
        <w:rPr>
          <w:rStyle w:val="StyleBoldUnderline"/>
        </w:rPr>
      </w:pPr>
      <w:proofErr w:type="gramStart"/>
      <w:r w:rsidRPr="007A1024">
        <w:rPr>
          <w:rStyle w:val="StyleBoldUnderline"/>
        </w:rPr>
        <w:t>democracy</w:t>
      </w:r>
      <w:proofErr w:type="gramEnd"/>
      <w:r w:rsidRPr="007A1024">
        <w:rPr>
          <w:rStyle w:val="StyleBoldUnderline"/>
        </w:rPr>
        <w:t xml:space="preserve"> and a free market is to penetrate civil society in countries of US interest and not to </w:t>
      </w:r>
    </w:p>
    <w:p w:rsidR="000357AB" w:rsidRPr="007A1024" w:rsidRDefault="000357AB" w:rsidP="000357AB">
      <w:proofErr w:type="gramStart"/>
      <w:r w:rsidRPr="007A1024">
        <w:rPr>
          <w:rStyle w:val="StyleBoldUnderline"/>
        </w:rPr>
        <w:t>suppress</w:t>
      </w:r>
      <w:proofErr w:type="gramEnd"/>
      <w:r w:rsidRPr="007A1024">
        <w:rPr>
          <w:rStyle w:val="StyleBoldUnderline"/>
        </w:rPr>
        <w:t xml:space="preserve"> but inculcate it with the understanding that democracy is a material force </w:t>
      </w:r>
      <w:r w:rsidRPr="007A1024">
        <w:t xml:space="preserve">that orients and </w:t>
      </w:r>
    </w:p>
    <w:p w:rsidR="000357AB" w:rsidRPr="007A1024" w:rsidRDefault="000357AB" w:rsidP="000357AB">
      <w:pPr>
        <w:rPr>
          <w:rStyle w:val="StyleBoldUnderline"/>
        </w:rPr>
      </w:pPr>
      <w:proofErr w:type="gramStart"/>
      <w:r w:rsidRPr="007A1024">
        <w:t>sets</w:t>
      </w:r>
      <w:proofErr w:type="gramEnd"/>
      <w:r w:rsidRPr="007A1024">
        <w:t xml:space="preserve"> limits on human behavior</w:t>
      </w:r>
      <w:r>
        <w:t xml:space="preserve"> by establishing general codes of conduct that tend </w:t>
      </w:r>
      <w:r w:rsidRPr="007A1024">
        <w:rPr>
          <w:rStyle w:val="StyleBoldUnderline"/>
        </w:rPr>
        <w:t xml:space="preserve">to strengthen free </w:t>
      </w:r>
    </w:p>
    <w:p w:rsidR="000357AB" w:rsidRPr="007A1024" w:rsidRDefault="000357AB" w:rsidP="000357AB">
      <w:pPr>
        <w:rPr>
          <w:rStyle w:val="StyleBoldUnderline"/>
        </w:rPr>
      </w:pPr>
      <w:proofErr w:type="gramStart"/>
      <w:r w:rsidRPr="007A1024">
        <w:rPr>
          <w:rStyle w:val="StyleBoldUnderline"/>
        </w:rPr>
        <w:t>market</w:t>
      </w:r>
      <w:proofErr w:type="gramEnd"/>
      <w:r w:rsidRPr="007A1024">
        <w:rPr>
          <w:rStyle w:val="StyleBoldUnderline"/>
        </w:rPr>
        <w:t xml:space="preserve"> principles. </w:t>
      </w:r>
    </w:p>
    <w:p w:rsidR="000357AB" w:rsidRPr="007A1024" w:rsidRDefault="000357AB" w:rsidP="000357AB">
      <w:pPr>
        <w:rPr>
          <w:rStyle w:val="StyleBoldUnderline"/>
        </w:rPr>
      </w:pPr>
      <w:r>
        <w:t xml:space="preserve">Ruggie (1998) points out that </w:t>
      </w:r>
      <w:r w:rsidRPr="007A1024">
        <w:rPr>
          <w:rStyle w:val="StyleBoldUnderline"/>
        </w:rPr>
        <w:t xml:space="preserve">political authority represents a fusion of power with a legitimate </w:t>
      </w:r>
    </w:p>
    <w:p w:rsidR="000357AB" w:rsidRPr="007A1024" w:rsidRDefault="000357AB" w:rsidP="000357AB">
      <w:pPr>
        <w:rPr>
          <w:rStyle w:val="StyleBoldUnderline"/>
        </w:rPr>
      </w:pPr>
      <w:proofErr w:type="gramStart"/>
      <w:r w:rsidRPr="007A1024">
        <w:rPr>
          <w:rStyle w:val="StyleBoldUnderline"/>
        </w:rPr>
        <w:t>social</w:t>
      </w:r>
      <w:proofErr w:type="gramEnd"/>
      <w:r w:rsidRPr="007A1024">
        <w:rPr>
          <w:rStyle w:val="StyleBoldUnderline"/>
        </w:rPr>
        <w:t xml:space="preserve"> purpose</w:t>
      </w:r>
      <w:r>
        <w:t xml:space="preserve">. In this sense, the way in which </w:t>
      </w:r>
      <w:r w:rsidRPr="007A1024">
        <w:rPr>
          <w:rStyle w:val="StyleBoldUnderline"/>
        </w:rPr>
        <w:t xml:space="preserve">power and legitimate social purpose become fused to </w:t>
      </w:r>
    </w:p>
    <w:p w:rsidR="000357AB" w:rsidRDefault="000357AB" w:rsidP="000357AB">
      <w:proofErr w:type="gramStart"/>
      <w:r w:rsidRPr="007A1024">
        <w:rPr>
          <w:rStyle w:val="StyleBoldUnderline"/>
        </w:rPr>
        <w:t>project</w:t>
      </w:r>
      <w:proofErr w:type="gramEnd"/>
      <w:r w:rsidRPr="007A1024">
        <w:rPr>
          <w:rStyle w:val="StyleBoldUnderline"/>
        </w:rPr>
        <w:t xml:space="preserve"> political authority into the international system,</w:t>
      </w:r>
      <w:r>
        <w:t xml:space="preserve"> led the author to characterize the </w:t>
      </w:r>
    </w:p>
    <w:p w:rsidR="000357AB" w:rsidRPr="007A1024" w:rsidRDefault="000357AB" w:rsidP="000357AB">
      <w:pPr>
        <w:rPr>
          <w:rStyle w:val="StyleBoldUnderline"/>
        </w:rPr>
      </w:pPr>
      <w:proofErr w:type="gramStart"/>
      <w:r>
        <w:t>international</w:t>
      </w:r>
      <w:proofErr w:type="gramEnd"/>
      <w:r>
        <w:t xml:space="preserve"> economic order by the term “embedded liberalism”. </w:t>
      </w:r>
      <w:r w:rsidRPr="007A1024">
        <w:rPr>
          <w:rStyle w:val="StyleBoldUnderline"/>
        </w:rPr>
        <w:t xml:space="preserve">Economics is clearly the primary </w:t>
      </w:r>
    </w:p>
    <w:p w:rsidR="000357AB" w:rsidRPr="007A1024" w:rsidRDefault="000357AB" w:rsidP="000357AB">
      <w:pPr>
        <w:rPr>
          <w:rStyle w:val="StyleBoldUnderline"/>
        </w:rPr>
      </w:pPr>
      <w:proofErr w:type="gramStart"/>
      <w:r w:rsidRPr="007A1024">
        <w:rPr>
          <w:rStyle w:val="StyleBoldUnderline"/>
        </w:rPr>
        <w:t>force</w:t>
      </w:r>
      <w:proofErr w:type="gramEnd"/>
      <w:r w:rsidRPr="007A1024">
        <w:rPr>
          <w:rStyle w:val="StyleBoldUnderline"/>
        </w:rPr>
        <w:t xml:space="preserve"> behind US foreign policy in Latin America; the role of the US became to institute and safeguard </w:t>
      </w:r>
    </w:p>
    <w:p w:rsidR="000357AB" w:rsidRPr="007A1024" w:rsidRDefault="000357AB" w:rsidP="000357AB">
      <w:pPr>
        <w:rPr>
          <w:rStyle w:val="StyleBoldUnderline"/>
        </w:rPr>
      </w:pPr>
      <w:proofErr w:type="gramStart"/>
      <w:r w:rsidRPr="007A1024">
        <w:rPr>
          <w:rStyle w:val="StyleBoldUnderline"/>
        </w:rPr>
        <w:t>the</w:t>
      </w:r>
      <w:proofErr w:type="gramEnd"/>
      <w:r w:rsidRPr="007A1024">
        <w:rPr>
          <w:rStyle w:val="StyleBoldUnderline"/>
        </w:rPr>
        <w:t xml:space="preserve"> self-regulating market as its most important security concern</w:t>
      </w:r>
      <w:r>
        <w:t xml:space="preserve">. </w:t>
      </w:r>
      <w:r w:rsidRPr="007A1024">
        <w:rPr>
          <w:rStyle w:val="StyleBoldUnderline"/>
        </w:rPr>
        <w:t xml:space="preserve">The liberal international economic </w:t>
      </w:r>
    </w:p>
    <w:p w:rsidR="000357AB" w:rsidRPr="007A1024" w:rsidRDefault="000357AB" w:rsidP="000357AB">
      <w:pPr>
        <w:rPr>
          <w:rStyle w:val="StyleBoldUnderline"/>
        </w:rPr>
      </w:pPr>
      <w:proofErr w:type="gramStart"/>
      <w:r w:rsidRPr="007A1024">
        <w:rPr>
          <w:rStyle w:val="StyleBoldUnderline"/>
        </w:rPr>
        <w:t>order</w:t>
      </w:r>
      <w:proofErr w:type="gramEnd"/>
      <w:r w:rsidRPr="007A1024">
        <w:rPr>
          <w:rStyle w:val="StyleBoldUnderline"/>
        </w:rPr>
        <w:t xml:space="preserve"> is maintained by a hegemon that uses its resources and influence to establish and manage an </w:t>
      </w:r>
    </w:p>
    <w:p w:rsidR="000357AB" w:rsidRPr="007A1024" w:rsidRDefault="000357AB" w:rsidP="000357AB">
      <w:pPr>
        <w:rPr>
          <w:rStyle w:val="StyleBoldUnderline"/>
        </w:rPr>
      </w:pPr>
      <w:proofErr w:type="gramStart"/>
      <w:r w:rsidRPr="007A1024">
        <w:rPr>
          <w:rStyle w:val="StyleBoldUnderline"/>
        </w:rPr>
        <w:t>international</w:t>
      </w:r>
      <w:proofErr w:type="gramEnd"/>
      <w:r w:rsidRPr="007A1024">
        <w:rPr>
          <w:rStyle w:val="StyleBoldUnderline"/>
        </w:rPr>
        <w:t xml:space="preserve"> economy based on free trade, monetary stability and the free movement of capital </w:t>
      </w:r>
    </w:p>
    <w:p w:rsidR="000357AB" w:rsidRDefault="000357AB" w:rsidP="000357AB">
      <w:proofErr w:type="gramStart"/>
      <w:r>
        <w:t>(Gilpin, 2001).</w:t>
      </w:r>
      <w:proofErr w:type="gramEnd"/>
      <w:r>
        <w:t xml:space="preserve"> The US was a firm hegemonic power with imperial aspirations during the Cold War </w:t>
      </w:r>
    </w:p>
    <w:p w:rsidR="000357AB" w:rsidRDefault="000357AB" w:rsidP="000357AB">
      <w:proofErr w:type="gramStart"/>
      <w:r>
        <w:t>and</w:t>
      </w:r>
      <w:proofErr w:type="gramEnd"/>
      <w:r>
        <w:t xml:space="preserve"> this situation forced Latin American countries to enter the international scene either in a passive</w:t>
      </w:r>
    </w:p>
    <w:p w:rsidR="000357AB" w:rsidRPr="00901552" w:rsidRDefault="000357AB" w:rsidP="000357AB">
      <w:pPr>
        <w:rPr>
          <w:rStyle w:val="StyleBoldUnderline"/>
        </w:rPr>
      </w:pPr>
      <w:proofErr w:type="gramStart"/>
      <w:r>
        <w:t>or</w:t>
      </w:r>
      <w:proofErr w:type="gramEnd"/>
      <w:r>
        <w:t xml:space="preserve"> American-friendly way. </w:t>
      </w:r>
      <w:r w:rsidRPr="00901552">
        <w:rPr>
          <w:rStyle w:val="StyleBoldUnderline"/>
        </w:rPr>
        <w:t>Nowadays</w:t>
      </w:r>
      <w:r>
        <w:t xml:space="preserve"> the situation is completely different, as </w:t>
      </w:r>
      <w:r w:rsidRPr="00901552">
        <w:rPr>
          <w:rStyle w:val="StyleBoldUnderline"/>
        </w:rPr>
        <w:t xml:space="preserve">Latin American leaders </w:t>
      </w:r>
    </w:p>
    <w:p w:rsidR="000357AB" w:rsidRDefault="000357AB" w:rsidP="000357AB">
      <w:proofErr w:type="gramStart"/>
      <w:r w:rsidRPr="00901552">
        <w:rPr>
          <w:rStyle w:val="StyleBoldUnderline"/>
        </w:rPr>
        <w:t>appear</w:t>
      </w:r>
      <w:proofErr w:type="gramEnd"/>
      <w:r w:rsidRPr="00901552">
        <w:rPr>
          <w:rStyle w:val="StyleBoldUnderline"/>
        </w:rPr>
        <w:t xml:space="preserve"> more ambivalent about the nature of US hegemony and its effect on their countries’ interests</w:t>
      </w:r>
      <w:r>
        <w:t xml:space="preserve">. </w:t>
      </w:r>
    </w:p>
    <w:p w:rsidR="000357AB" w:rsidRDefault="000357AB" w:rsidP="000357AB">
      <w:r>
        <w:t xml:space="preserve">Latin America is a relatively important market for US exports and is the recipient of billions of </w:t>
      </w:r>
    </w:p>
    <w:p w:rsidR="000357AB" w:rsidRDefault="000357AB" w:rsidP="000357AB">
      <w:proofErr w:type="gramStart"/>
      <w:r>
        <w:t>dollars</w:t>
      </w:r>
      <w:proofErr w:type="gramEnd"/>
      <w:r>
        <w:t xml:space="preserve"> in private and government US loans. At the same time, the region is a major source of raw </w:t>
      </w:r>
    </w:p>
    <w:p w:rsidR="000357AB" w:rsidRDefault="000357AB" w:rsidP="000357AB">
      <w:proofErr w:type="gramStart"/>
      <w:r>
        <w:t>materials</w:t>
      </w:r>
      <w:proofErr w:type="gramEnd"/>
      <w:r>
        <w:t xml:space="preserve"> and other resources, and is also an expanding region for US foreign direct investment (FDI). </w:t>
      </w:r>
    </w:p>
    <w:p w:rsidR="000357AB" w:rsidRPr="00901552" w:rsidRDefault="000357AB" w:rsidP="000357AB">
      <w:pPr>
        <w:rPr>
          <w:rStyle w:val="StyleBoldUnderline"/>
        </w:rPr>
      </w:pPr>
      <w:r w:rsidRPr="00901552">
        <w:rPr>
          <w:rStyle w:val="StyleBoldUnderline"/>
        </w:rPr>
        <w:t xml:space="preserve">In the American foreign policy to the region there has been a shift from coercive mechanisms of social </w:t>
      </w:r>
    </w:p>
    <w:p w:rsidR="000357AB" w:rsidRPr="00901552" w:rsidRDefault="000357AB" w:rsidP="000357AB">
      <w:pPr>
        <w:rPr>
          <w:rStyle w:val="StyleBoldUnderline"/>
        </w:rPr>
      </w:pPr>
      <w:proofErr w:type="gramStart"/>
      <w:r w:rsidRPr="00901552">
        <w:rPr>
          <w:rStyle w:val="StyleBoldUnderline"/>
        </w:rPr>
        <w:t>control</w:t>
      </w:r>
      <w:proofErr w:type="gramEnd"/>
      <w:r w:rsidRPr="00901552">
        <w:rPr>
          <w:rStyle w:val="StyleBoldUnderline"/>
        </w:rPr>
        <w:t xml:space="preserve"> to consensual ones and that turning point corresponds with the development of initiatives for </w:t>
      </w:r>
    </w:p>
    <w:p w:rsidR="000357AB" w:rsidRDefault="000357AB" w:rsidP="000357AB">
      <w:proofErr w:type="gramStart"/>
      <w:r w:rsidRPr="00901552">
        <w:rPr>
          <w:rStyle w:val="StyleBoldUnderline"/>
        </w:rPr>
        <w:t>globalization</w:t>
      </w:r>
      <w:proofErr w:type="gramEnd"/>
      <w:r>
        <w:t xml:space="preserve"> since the late 1970s and beginning of the 1980s. </w:t>
      </w:r>
    </w:p>
    <w:p w:rsidR="000357AB" w:rsidRPr="0022483C" w:rsidRDefault="000357AB" w:rsidP="000357AB">
      <w:pPr>
        <w:rPr>
          <w:rStyle w:val="StyleBoldUnderline"/>
        </w:rPr>
      </w:pPr>
      <w:r>
        <w:t xml:space="preserve">Since the end of the Cold War, it can be argued that </w:t>
      </w:r>
      <w:r w:rsidRPr="0022483C">
        <w:rPr>
          <w:rStyle w:val="StyleBoldUnderline"/>
        </w:rPr>
        <w:t xml:space="preserve">the US has viewed Latin America as </w:t>
      </w:r>
    </w:p>
    <w:p w:rsidR="000357AB" w:rsidRDefault="000357AB" w:rsidP="000357AB">
      <w:proofErr w:type="gramStart"/>
      <w:r w:rsidRPr="0022483C">
        <w:rPr>
          <w:rStyle w:val="StyleBoldUnderline"/>
        </w:rPr>
        <w:t>important</w:t>
      </w:r>
      <w:proofErr w:type="gramEnd"/>
      <w:r w:rsidRPr="0022483C">
        <w:rPr>
          <w:rStyle w:val="StyleBoldUnderline"/>
        </w:rPr>
        <w:t xml:space="preserve"> only in economic terms</w:t>
      </w:r>
      <w:r>
        <w:t xml:space="preserve">; what Tulchin (1997) has described as the “NAFTA-ization” of </w:t>
      </w:r>
    </w:p>
    <w:p w:rsidR="000357AB" w:rsidRPr="0022483C" w:rsidRDefault="000357AB" w:rsidP="000357AB">
      <w:pPr>
        <w:rPr>
          <w:rStyle w:val="StyleBoldUnderline"/>
        </w:rPr>
      </w:pPr>
      <w:proofErr w:type="gramStart"/>
      <w:r>
        <w:t>inter-American</w:t>
      </w:r>
      <w:proofErr w:type="gramEnd"/>
      <w:r>
        <w:t xml:space="preserve"> relations. </w:t>
      </w:r>
      <w:r w:rsidRPr="0022483C">
        <w:rPr>
          <w:rStyle w:val="StyleBoldUnderline"/>
        </w:rPr>
        <w:t xml:space="preserve">US policy seems to avoid getting involved in security issues except where </w:t>
      </w:r>
    </w:p>
    <w:p w:rsidR="000357AB" w:rsidRDefault="000357AB" w:rsidP="000357AB">
      <w:proofErr w:type="gramStart"/>
      <w:r w:rsidRPr="0022483C">
        <w:rPr>
          <w:rStyle w:val="StyleBoldUnderline"/>
        </w:rPr>
        <w:lastRenderedPageBreak/>
        <w:t>domestic</w:t>
      </w:r>
      <w:proofErr w:type="gramEnd"/>
      <w:r w:rsidRPr="0022483C">
        <w:rPr>
          <w:rStyle w:val="StyleBoldUnderline"/>
        </w:rPr>
        <w:t xml:space="preserve"> politics put pressure on involvement</w:t>
      </w:r>
      <w:r>
        <w:t xml:space="preserve">. In this sense, inter-American relations in the postCold War era are characterized by their focus on trade and economic issues. However, as mentioned </w:t>
      </w:r>
    </w:p>
    <w:p w:rsidR="000357AB" w:rsidRPr="0022483C" w:rsidRDefault="000357AB" w:rsidP="000357AB">
      <w:proofErr w:type="gramStart"/>
      <w:r>
        <w:t>before</w:t>
      </w:r>
      <w:proofErr w:type="gramEnd"/>
      <w:r>
        <w:t xml:space="preserve">, </w:t>
      </w:r>
      <w:r w:rsidRPr="0022483C">
        <w:rPr>
          <w:rStyle w:val="StyleBoldUnderline"/>
        </w:rPr>
        <w:t>security and economic agendas are intertwined</w:t>
      </w:r>
      <w:r w:rsidRPr="0022483C">
        <w:t xml:space="preserve"> and it is difficult to disaggregate objectives in </w:t>
      </w:r>
    </w:p>
    <w:p w:rsidR="000357AB" w:rsidRDefault="000357AB" w:rsidP="000357AB">
      <w:proofErr w:type="gramStart"/>
      <w:r w:rsidRPr="0022483C">
        <w:t>these</w:t>
      </w:r>
      <w:proofErr w:type="gramEnd"/>
      <w:r w:rsidRPr="0022483C">
        <w:t xml:space="preserve"> two different arenas</w:t>
      </w:r>
      <w:r>
        <w:t xml:space="preserve">. </w:t>
      </w:r>
    </w:p>
    <w:p w:rsidR="000357AB" w:rsidRDefault="000357AB" w:rsidP="000357AB">
      <w:pPr>
        <w:pStyle w:val="Heading4"/>
      </w:pPr>
      <w:r w:rsidRPr="00F5655A">
        <w:t>Obama will only continue the imperialistic policies of the status quo – cooperation is impossible</w:t>
      </w:r>
    </w:p>
    <w:p w:rsidR="000357AB" w:rsidRPr="00F5655A" w:rsidRDefault="000357AB" w:rsidP="000357AB">
      <w:pPr>
        <w:rPr>
          <w:sz w:val="16"/>
        </w:rPr>
      </w:pPr>
      <w:r w:rsidRPr="0075581F">
        <w:rPr>
          <w:b/>
        </w:rPr>
        <w:t>Gutiérrez 2008</w:t>
      </w:r>
      <w:r>
        <w:t xml:space="preserve"> </w:t>
      </w:r>
      <w:r w:rsidRPr="0075581F">
        <w:rPr>
          <w:sz w:val="16"/>
        </w:rPr>
        <w:t>[José Antonio, “Obama and Latin America: a friendly imperialism?</w:t>
      </w:r>
      <w:proofErr w:type="gramStart"/>
      <w:r w:rsidRPr="0075581F">
        <w:rPr>
          <w:sz w:val="16"/>
        </w:rPr>
        <w:t>”,</w:t>
      </w:r>
      <w:proofErr w:type="gramEnd"/>
      <w:r w:rsidRPr="0075581F">
        <w:rPr>
          <w:sz w:val="16"/>
        </w:rPr>
        <w:t xml:space="preserve"> June 22, http://www.threepennytaproom.com/integralpsychosis/2008/06/22/obama-and-latin-america-a-friendly-imperialism//cc]</w:t>
      </w:r>
    </w:p>
    <w:p w:rsidR="000357AB" w:rsidRDefault="000357AB" w:rsidP="000357AB"/>
    <w:p w:rsidR="000357AB" w:rsidRDefault="000357AB" w:rsidP="000357AB">
      <w:r>
        <w:t>Obama go home!</w:t>
      </w:r>
    </w:p>
    <w:p w:rsidR="000357AB" w:rsidRPr="00A57B8E" w:rsidRDefault="000357AB" w:rsidP="000357AB">
      <w:pPr>
        <w:rPr>
          <w:bCs/>
          <w:u w:val="single"/>
        </w:rPr>
      </w:pPr>
      <w:r w:rsidRPr="00F5655A">
        <w:rPr>
          <w:rStyle w:val="StyleBoldUnderline"/>
        </w:rPr>
        <w:t>It is only natural for Obama to increase the virulence of the imperialist politics towards Latin America</w:t>
      </w:r>
      <w:r>
        <w:t xml:space="preserve">; after all, he knows </w:t>
      </w:r>
      <w:r w:rsidRPr="00F5655A">
        <w:t>that</w:t>
      </w:r>
      <w:r w:rsidRPr="00F5655A">
        <w:rPr>
          <w:rStyle w:val="StyleBoldUnderline"/>
        </w:rPr>
        <w:t xml:space="preserve"> he will be in command of a sinking ship</w:t>
      </w:r>
      <w:r>
        <w:t xml:space="preserve">, of an empire stuck in a swamp of political, economic and military troubles. The depth of the US crisis is not, this time, a result of the hallucinating desires of a bunch of utopian leftists – tycoons such as Soros or economists such as Stiglitz are turning into the main prophets of the new crisis. And </w:t>
      </w:r>
      <w:r w:rsidRPr="00F5655A">
        <w:rPr>
          <w:rStyle w:val="StyleBoldUnderline"/>
        </w:rPr>
        <w:t>every single empire in crisis has to resort to higher levels of violence, in a similar fashion to a drowning man who tries to remain afloat by blindly slapping the water’s surface</w:t>
      </w:r>
      <w:r>
        <w:t xml:space="preserve">. In the same way, </w:t>
      </w:r>
      <w:r w:rsidRPr="00F5655A">
        <w:rPr>
          <w:rStyle w:val="StyleBoldUnderline"/>
        </w:rPr>
        <w:t>Obama is already threatening Venezuela and Iran.</w:t>
      </w:r>
    </w:p>
    <w:p w:rsidR="000357AB" w:rsidRDefault="000357AB" w:rsidP="000357AB">
      <w:r>
        <w:t>Every worn-out project needs to refresh its image, to display some renewal on its facade in order to conceal its exhaustion. This wearing out of the “American Way” made it possible for something unthinkable to happen… a black candidate! The perfect chief for this crisis, a cosmetic change for the substance of the domination system to remain untouched: imperialism has never been an issue of melanin.</w:t>
      </w:r>
    </w:p>
    <w:p w:rsidR="000357AB" w:rsidRDefault="000357AB" w:rsidP="000357AB">
      <w:r w:rsidRPr="00F5655A">
        <w:rPr>
          <w:rStyle w:val="StyleBoldUnderline"/>
        </w:rPr>
        <w:t>The imperial politics of the US are not up to each US president to decide: it is a well ingrained element in the Yankee State apparatus, in the social forces which shape the life of that nation, and the single force that can alter this order of things is the grassroots, bottom-up, struggle of the people</w:t>
      </w:r>
      <w:r>
        <w:t xml:space="preserve">. For let us remember something that we Latin Americans frequently forget: in the US there are also people. There is also a working class. Change depends on them. </w:t>
      </w:r>
      <w:r w:rsidRPr="00F5655A">
        <w:rPr>
          <w:rStyle w:val="StyleBoldUnderline"/>
        </w:rPr>
        <w:t>A US president, at most, can decide what version of imperialism he wants to apply</w:t>
      </w:r>
      <w:r>
        <w:t>, be it a Neanderthal version of imperialism, or a “forced consensus” version.</w:t>
      </w:r>
    </w:p>
    <w:p w:rsidR="000357AB" w:rsidRDefault="000357AB" w:rsidP="000357AB"/>
    <w:p w:rsidR="000357AB" w:rsidRDefault="000357AB" w:rsidP="000357AB">
      <w:pPr>
        <w:pStyle w:val="Heading3"/>
      </w:pPr>
      <w:r>
        <w:lastRenderedPageBreak/>
        <w:t>Relations High</w:t>
      </w:r>
    </w:p>
    <w:p w:rsidR="000357AB" w:rsidRPr="0020720C" w:rsidRDefault="000357AB" w:rsidP="000357AB">
      <w:pPr>
        <w:pStyle w:val="Heading4"/>
      </w:pPr>
      <w:r>
        <w:t>U.S. influence in Latin America is stronger than ever</w:t>
      </w:r>
    </w:p>
    <w:p w:rsidR="000357AB" w:rsidRPr="00530888" w:rsidRDefault="000357AB" w:rsidP="000357AB">
      <w:pPr>
        <w:rPr>
          <w:sz w:val="16"/>
        </w:rPr>
      </w:pPr>
      <w:r w:rsidRPr="007B738E">
        <w:rPr>
          <w:b/>
        </w:rPr>
        <w:t>Duddy and Mora 2013</w:t>
      </w:r>
      <w:r>
        <w:rPr>
          <w:b/>
        </w:rPr>
        <w:t xml:space="preserve"> </w:t>
      </w:r>
      <w:r w:rsidRPr="00F902B1">
        <w:rPr>
          <w:b/>
        </w:rPr>
        <w:t>– U.S. ambassador to Venezuela from 2007 until 2010 and is senior lecturer at Duke University; director of the Latin American and Caribbean Center at Florida International University</w:t>
      </w:r>
      <w:r>
        <w:t xml:space="preserve"> </w:t>
      </w:r>
      <w:r w:rsidRPr="001E0562">
        <w:rPr>
          <w:sz w:val="16"/>
        </w:rPr>
        <w:t>[Patrick and Frank, “Latin America: Is U.S. influence waning?</w:t>
      </w:r>
      <w:proofErr w:type="gramStart"/>
      <w:r w:rsidRPr="001E0562">
        <w:rPr>
          <w:sz w:val="16"/>
        </w:rPr>
        <w:t>”,</w:t>
      </w:r>
      <w:proofErr w:type="gramEnd"/>
      <w:r w:rsidRPr="001E0562">
        <w:rPr>
          <w:sz w:val="16"/>
        </w:rPr>
        <w:t xml:space="preserve"> http://www.miamiherald.com/2013/05/01/3375160/latin-america-is-us-influence.html//cc]</w:t>
      </w:r>
    </w:p>
    <w:p w:rsidR="000357AB" w:rsidRDefault="000357AB" w:rsidP="000357AB"/>
    <w:p w:rsidR="000357AB" w:rsidRPr="0019634A" w:rsidRDefault="000357AB" w:rsidP="000357AB">
      <w:pPr>
        <w:rPr>
          <w:bCs/>
        </w:rPr>
      </w:pPr>
      <w:r w:rsidRPr="0019634A">
        <w:rPr>
          <w:rStyle w:val="StyleBoldUnderline"/>
          <w:u w:val="none"/>
        </w:rPr>
        <w:t>Is U.S. influence in Latin America on the wane? It depends how you look at it.</w:t>
      </w:r>
    </w:p>
    <w:p w:rsidR="000357AB" w:rsidRPr="0020720C" w:rsidRDefault="000357AB" w:rsidP="000357AB">
      <w:pPr>
        <w:rPr>
          <w:bCs/>
          <w:u w:val="single"/>
        </w:rPr>
      </w:pPr>
      <w:r w:rsidRPr="0019634A">
        <w:rPr>
          <w:sz w:val="16"/>
        </w:rPr>
        <w:t xml:space="preserve">As President Obama travels to Mexico and Costa Rica, </w:t>
      </w:r>
      <w:r w:rsidRPr="0019634A">
        <w:rPr>
          <w:rStyle w:val="StyleBoldUnderline"/>
          <w:u w:val="none"/>
        </w:rPr>
        <w:t>it’s likely the pundits will once again underscore what some perceive to be the eroding influence of the United States in the Western Hemisphere</w:t>
      </w:r>
      <w:r w:rsidRPr="0019634A">
        <w:rPr>
          <w:sz w:val="16"/>
        </w:rPr>
        <w:t>.</w:t>
      </w:r>
      <w:r w:rsidRPr="00E7305C">
        <w:rPr>
          <w:sz w:val="16"/>
        </w:rPr>
        <w:t xml:space="preserve"> </w:t>
      </w:r>
      <w:r w:rsidRPr="003B1F12">
        <w:rPr>
          <w:rStyle w:val="StyleBoldUnderline"/>
        </w:rPr>
        <w:t>Some will point to the decline in foreign aid or the absence of an overarching policy</w:t>
      </w:r>
      <w:r w:rsidRPr="00E7305C">
        <w:rPr>
          <w:sz w:val="16"/>
        </w:rPr>
        <w:t xml:space="preserve"> with an inspiring moniker like “Alliance for Progress” or “Enterprise Area of the Americas” </w:t>
      </w:r>
      <w:r w:rsidRPr="003B1F12">
        <w:rPr>
          <w:rStyle w:val="StyleBoldUnderline"/>
        </w:rPr>
        <w:t>as evidence that the U</w:t>
      </w:r>
      <w:r w:rsidRPr="0019634A">
        <w:t xml:space="preserve">nited </w:t>
      </w:r>
      <w:r w:rsidRPr="003B1F12">
        <w:rPr>
          <w:rStyle w:val="StyleBoldUnderline"/>
        </w:rPr>
        <w:t>St</w:t>
      </w:r>
      <w:r w:rsidRPr="0019634A">
        <w:t xml:space="preserve">ates </w:t>
      </w:r>
      <w:r w:rsidRPr="003B1F12">
        <w:rPr>
          <w:rStyle w:val="StyleBoldUnderline"/>
        </w:rPr>
        <w:t>is failing to embrace the opportunities of a region that is more important to this country than ever.</w:t>
      </w:r>
    </w:p>
    <w:p w:rsidR="000357AB" w:rsidRPr="0020720C" w:rsidRDefault="000357AB" w:rsidP="000357AB">
      <w:pPr>
        <w:rPr>
          <w:bCs/>
          <w:u w:val="single"/>
        </w:rPr>
      </w:pPr>
      <w:r w:rsidRPr="009F783F">
        <w:rPr>
          <w:rStyle w:val="StyleBoldUnderline"/>
        </w:rPr>
        <w:t xml:space="preserve">The reality is </w:t>
      </w:r>
      <w:r w:rsidRPr="0019634A">
        <w:t>a lot</w:t>
      </w:r>
      <w:r w:rsidRPr="009F783F">
        <w:rPr>
          <w:rStyle w:val="StyleBoldUnderline"/>
        </w:rPr>
        <w:t xml:space="preserve"> more complicated. Forty-two percent of all U.S. exports flow to the Western Hemisphere</w:t>
      </w:r>
      <w:r w:rsidRPr="00E7305C">
        <w:rPr>
          <w:sz w:val="16"/>
        </w:rPr>
        <w:t xml:space="preserve">. In many ways, </w:t>
      </w:r>
      <w:r w:rsidRPr="009F783F">
        <w:rPr>
          <w:rStyle w:val="StyleBoldUnderline"/>
        </w:rPr>
        <w:t>U.S. engagement in the Americas is more pervasive than ever, even if more diffused. That</w:t>
      </w:r>
      <w:r w:rsidRPr="00E7305C">
        <w:rPr>
          <w:sz w:val="16"/>
        </w:rPr>
        <w:t xml:space="preserve"> </w:t>
      </w:r>
      <w:r w:rsidRPr="009F783F">
        <w:rPr>
          <w:rStyle w:val="StyleBoldUnderline"/>
        </w:rPr>
        <w:t>is</w:t>
      </w:r>
      <w:r w:rsidRPr="00E7305C">
        <w:rPr>
          <w:sz w:val="16"/>
        </w:rPr>
        <w:t xml:space="preserve"> in part </w:t>
      </w:r>
      <w:r w:rsidRPr="009F783F">
        <w:rPr>
          <w:rStyle w:val="StyleBoldUnderline"/>
        </w:rPr>
        <w:t>because the peoples of the Western Hemisphere are not waiting for governments to choreograph their interactions.</w:t>
      </w:r>
    </w:p>
    <w:p w:rsidR="000357AB" w:rsidRPr="00E7305C" w:rsidRDefault="000357AB" w:rsidP="000357AB">
      <w:pPr>
        <w:rPr>
          <w:sz w:val="16"/>
        </w:rPr>
      </w:pPr>
      <w:r w:rsidRPr="009F783F">
        <w:rPr>
          <w:rStyle w:val="StyleBoldUnderline"/>
        </w:rPr>
        <w:t>A more-nuanced assessment</w:t>
      </w:r>
      <w:r w:rsidRPr="00E7305C">
        <w:rPr>
          <w:sz w:val="16"/>
        </w:rPr>
        <w:t xml:space="preserve"> inevitably </w:t>
      </w:r>
      <w:r w:rsidRPr="009F783F">
        <w:rPr>
          <w:rStyle w:val="StyleBoldUnderline"/>
        </w:rPr>
        <w:t>will highlight the complex, multidimensional ties between the United States and the rest of the hemisphere</w:t>
      </w:r>
      <w:r w:rsidRPr="00E7305C">
        <w:rPr>
          <w:sz w:val="16"/>
        </w:rPr>
        <w:t>. In fact, it may be that we need to change the way we think and talk about the countries of Latin America and the Caribbean. We also need to resist the temptation to embrace overly reductive yardsticks for judging our standing in the hemisphere.</w:t>
      </w:r>
    </w:p>
    <w:p w:rsidR="000357AB" w:rsidRPr="00E7305C" w:rsidRDefault="000357AB" w:rsidP="000357AB">
      <w:pPr>
        <w:rPr>
          <w:sz w:val="16"/>
        </w:rPr>
      </w:pPr>
      <w:r w:rsidRPr="00E7305C">
        <w:rPr>
          <w:sz w:val="16"/>
        </w:rPr>
        <w:t xml:space="preserve">As Moises Naim notes in his recent book, The End of Power, </w:t>
      </w:r>
      <w:r w:rsidRPr="00C75374">
        <w:rPr>
          <w:rStyle w:val="StyleBoldUnderline"/>
        </w:rPr>
        <w:t>there has been an important change in power distribution in the world away from states toward an expanding and increasingly mobile set of actors that are dramatically shaping the nature and scope of global relationships. In Latin America, many of the most substantive and dynamic forms of engagement are occurring in a web of cross-national relationships</w:t>
      </w:r>
      <w:r w:rsidRPr="00E7305C">
        <w:rPr>
          <w:sz w:val="16"/>
        </w:rPr>
        <w:t xml:space="preserve"> involving small and large companies, people-to-people contact through student exchanges and social media, travel and migration.</w:t>
      </w:r>
    </w:p>
    <w:p w:rsidR="000357AB" w:rsidRPr="00E7305C" w:rsidRDefault="000357AB" w:rsidP="000357AB">
      <w:pPr>
        <w:rPr>
          <w:sz w:val="16"/>
        </w:rPr>
      </w:pPr>
      <w:r w:rsidRPr="00E7305C">
        <w:rPr>
          <w:sz w:val="16"/>
        </w:rPr>
        <w:t xml:space="preserve">Trade and investment remain the most enduring and measurable dimensions of U.S. relations with the region. It is certainly the case that our economic interests alone would justify more U.S. attention to the region. </w:t>
      </w:r>
      <w:r w:rsidRPr="009F3BAF">
        <w:rPr>
          <w:rStyle w:val="StyleBoldUnderline"/>
        </w:rPr>
        <w:t>Many observers who worry about declining U.S. influence in this area point to the rise of trade with China and the presence of European companies and investors</w:t>
      </w:r>
      <w:r w:rsidRPr="00E7305C">
        <w:rPr>
          <w:sz w:val="16"/>
        </w:rPr>
        <w:t>.</w:t>
      </w:r>
    </w:p>
    <w:p w:rsidR="000357AB" w:rsidRPr="0020720C" w:rsidRDefault="000357AB" w:rsidP="000357AB">
      <w:pPr>
        <w:rPr>
          <w:bCs/>
          <w:u w:val="single"/>
        </w:rPr>
      </w:pPr>
      <w:r w:rsidRPr="009F3BAF">
        <w:rPr>
          <w:rStyle w:val="StyleBoldUnderline"/>
        </w:rPr>
        <w:t>While it is true that other countries are important to the economies of Latin America and the Caribbean, it is also still true that the United States is by far the largest and most important economic partner of the region and trade is growing even with those countries with which we do not have free trade agreements.</w:t>
      </w:r>
    </w:p>
    <w:p w:rsidR="000357AB" w:rsidRPr="00E7305C" w:rsidRDefault="000357AB" w:rsidP="000357AB">
      <w:pPr>
        <w:rPr>
          <w:sz w:val="16"/>
        </w:rPr>
      </w:pPr>
      <w:r w:rsidRPr="00E7305C">
        <w:rPr>
          <w:sz w:val="16"/>
        </w:rPr>
        <w:t>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p>
    <w:p w:rsidR="000357AB" w:rsidRPr="00AF7ED3" w:rsidRDefault="000357AB" w:rsidP="000357AB">
      <w:pPr>
        <w:rPr>
          <w:sz w:val="16"/>
        </w:rPr>
      </w:pPr>
      <w:r w:rsidRPr="00E7305C">
        <w:rPr>
          <w:sz w:val="16"/>
        </w:rPr>
        <w:t xml:space="preserve">From 2006-2011 U.S. non-government organizations, such as churches, think tanks and universities increased the number of partnerships with their regional cohorts by a factor of four. </w:t>
      </w:r>
      <w:r w:rsidRPr="00396743">
        <w:rPr>
          <w:rStyle w:val="StyleBoldUnderline"/>
        </w:rPr>
        <w:t>Remittances to Latin America and the Caribbean from the United States totaled $64 billion in 2012</w:t>
      </w:r>
      <w:r w:rsidRPr="00E7305C">
        <w:rPr>
          <w:sz w:val="16"/>
        </w:rPr>
        <w:t>. Particularly for the smaller economies of Central America and the Caribbean these flows can sometimes constitute more than 10 percent of gross domestic product.</w:t>
      </w:r>
    </w:p>
    <w:p w:rsidR="000357AB" w:rsidRDefault="000357AB" w:rsidP="000357AB">
      <w:pPr>
        <w:pStyle w:val="Heading4"/>
      </w:pPr>
      <w:r w:rsidRPr="0097361F">
        <w:t>US influence in Latin America is higher than ever – China and Russia are nowhere close</w:t>
      </w:r>
    </w:p>
    <w:p w:rsidR="000357AB" w:rsidRDefault="000357AB" w:rsidP="000357AB">
      <w:r w:rsidRPr="005C40EA">
        <w:rPr>
          <w:b/>
        </w:rPr>
        <w:t>O’Neil 2012 – senior fellow for Latin America Studies at the Council on Foreign Relations</w:t>
      </w:r>
      <w:r w:rsidRPr="005C40EA">
        <w:t xml:space="preserve"> </w:t>
      </w:r>
      <w:r w:rsidRPr="00B656F6">
        <w:rPr>
          <w:sz w:val="16"/>
        </w:rPr>
        <w:t>[Shannon K, “U.S. is still Latin America’s biggest trading partner”, November 16, http://www.voxxi.com/us-latin-americas-biggest-trading-partner//cc]</w:t>
      </w:r>
    </w:p>
    <w:p w:rsidR="000357AB" w:rsidRDefault="000357AB" w:rsidP="000357AB"/>
    <w:p w:rsidR="000357AB" w:rsidRDefault="000357AB" w:rsidP="000357AB">
      <w:r w:rsidRPr="00AB1EB5">
        <w:rPr>
          <w:rStyle w:val="StyleBoldUnderline"/>
        </w:rPr>
        <w:t xml:space="preserve">Many talk about the United States’ declining influence in Latin America, pointing to the rising role of China or European companies, investors, and governments. Yet a closer look at the economic ties </w:t>
      </w:r>
      <w:r w:rsidRPr="00AB1EB5">
        <w:rPr>
          <w:rStyle w:val="StyleBoldUnderline"/>
        </w:rPr>
        <w:lastRenderedPageBreak/>
        <w:t>between the United States and Latin America questions whether this part of the relationship has in fact weakened</w:t>
      </w:r>
      <w:r>
        <w:t>.</w:t>
      </w:r>
    </w:p>
    <w:p w:rsidR="000357AB" w:rsidRPr="008A6584" w:rsidRDefault="000357AB" w:rsidP="000357AB">
      <w:pPr>
        <w:rPr>
          <w:sz w:val="16"/>
        </w:rPr>
      </w:pPr>
      <w:r w:rsidRPr="00AB1EB5">
        <w:rPr>
          <w:rStyle w:val="StyleBoldUnderline"/>
        </w:rPr>
        <w:t>The U</w:t>
      </w:r>
      <w:r w:rsidRPr="008A6584">
        <w:rPr>
          <w:sz w:val="16"/>
        </w:rPr>
        <w:t xml:space="preserve">nited </w:t>
      </w:r>
      <w:r w:rsidRPr="00AB1EB5">
        <w:rPr>
          <w:rStyle w:val="StyleBoldUnderline"/>
        </w:rPr>
        <w:t>S</w:t>
      </w:r>
      <w:r w:rsidRPr="008A6584">
        <w:rPr>
          <w:sz w:val="16"/>
        </w:rPr>
        <w:t xml:space="preserve">tates </w:t>
      </w:r>
      <w:r w:rsidRPr="00AB1EB5">
        <w:rPr>
          <w:rStyle w:val="StyleBoldUnderline"/>
        </w:rPr>
        <w:t>has been Latin America’s biggest trading partner throughout</w:t>
      </w:r>
      <w:r w:rsidRPr="008A6584">
        <w:rPr>
          <w:sz w:val="16"/>
        </w:rPr>
        <w:t xml:space="preserve"> much of the region’s </w:t>
      </w:r>
      <w:r w:rsidRPr="00AB1EB5">
        <w:rPr>
          <w:rStyle w:val="StyleBoldUnderline"/>
        </w:rPr>
        <w:t>history, and this trend continues</w:t>
      </w:r>
      <w:r w:rsidRPr="008A6584">
        <w:rPr>
          <w:sz w:val="16"/>
        </w:rPr>
        <w:t xml:space="preserve"> today. </w:t>
      </w:r>
      <w:r w:rsidRPr="00AB1EB5">
        <w:rPr>
          <w:rStyle w:val="StyleBoldUnderline"/>
        </w:rPr>
        <w:t>In 2011 trade between the United States and Latin America topped $800 billion, more than three times the region’s exchanges with China</w:t>
      </w:r>
      <w:r w:rsidRPr="008A6584">
        <w:rPr>
          <w:sz w:val="16"/>
        </w:rPr>
        <w:t>. It is also growing faster than U.S. trade with nearly any other region in the world—over 80 percent in the last decade. The lion’s share occurs between the United States and Mexico ($460 billion, or some 58 percent of regional trade). U.S. commercial ties with Brazil and Venezuela follow, together totaling another 16 percent.</w:t>
      </w:r>
    </w:p>
    <w:p w:rsidR="000357AB" w:rsidRPr="00AB1EB5" w:rsidRDefault="000357AB" w:rsidP="000357AB">
      <w:pPr>
        <w:rPr>
          <w:rStyle w:val="StyleBoldUnderline"/>
        </w:rPr>
      </w:pPr>
      <w:r w:rsidRPr="00AB1EB5">
        <w:rPr>
          <w:rStyle w:val="StyleBoldUnderline"/>
        </w:rPr>
        <w:t>Latin America’s biggest trading partner</w:t>
      </w:r>
    </w:p>
    <w:p w:rsidR="000357AB" w:rsidRPr="008A6584" w:rsidRDefault="000357AB" w:rsidP="000357AB">
      <w:pPr>
        <w:rPr>
          <w:sz w:val="16"/>
        </w:rPr>
      </w:pPr>
      <w:r w:rsidRPr="00AB1EB5">
        <w:rPr>
          <w:rStyle w:val="StyleBoldUnderline"/>
        </w:rPr>
        <w:t>For Latin America’s seventeen countries, thirteen import more goods from the United States than anywhere else</w:t>
      </w:r>
      <w:r w:rsidRPr="008A6584">
        <w:rPr>
          <w:sz w:val="16"/>
        </w:rPr>
        <w:t xml:space="preserve">. This includes Chile, Colombia, Guatemala, Venezuela, Honduras, and Mexico. Most of these imports are manufactured goods, including computers and computer accessories, telecommunication parts, cars, civilian aircraft, and machinery. For ten of the seventeen countries, </w:t>
      </w:r>
      <w:r w:rsidRPr="00AB1EB5">
        <w:rPr>
          <w:rStyle w:val="StyleBoldUnderline"/>
        </w:rPr>
        <w:t>the United States is the primary export destination</w:t>
      </w:r>
      <w:r w:rsidRPr="008A6584">
        <w:rPr>
          <w:sz w:val="16"/>
        </w:rPr>
        <w:t xml:space="preserve">. </w:t>
      </w:r>
      <w:proofErr w:type="gramStart"/>
      <w:r w:rsidRPr="008A6584">
        <w:rPr>
          <w:sz w:val="16"/>
        </w:rPr>
        <w:t>Most send raw materials—oil, minerals, and agricultural products—to the north.</w:t>
      </w:r>
      <w:proofErr w:type="gramEnd"/>
    </w:p>
    <w:p w:rsidR="000357AB" w:rsidRPr="008A6584" w:rsidRDefault="000357AB" w:rsidP="000357AB">
      <w:pPr>
        <w:rPr>
          <w:sz w:val="14"/>
        </w:rPr>
      </w:pPr>
      <w:r w:rsidRPr="00AB1EB5">
        <w:rPr>
          <w:rStyle w:val="StyleBoldUnderline"/>
        </w:rPr>
        <w:t>U.S. foreign direct investment in Latin America remains high, totaling over $25 billion</w:t>
      </w:r>
      <w:r w:rsidRPr="008A6584">
        <w:rPr>
          <w:sz w:val="14"/>
        </w:rPr>
        <w:t xml:space="preserve"> (or just </w:t>
      </w:r>
      <w:proofErr w:type="gramStart"/>
      <w:r w:rsidRPr="008A6584">
        <w:rPr>
          <w:sz w:val="14"/>
        </w:rPr>
        <w:t>under</w:t>
      </w:r>
      <w:proofErr w:type="gramEnd"/>
      <w:r w:rsidRPr="008A6584">
        <w:rPr>
          <w:sz w:val="14"/>
        </w:rPr>
        <w:t xml:space="preserve"> 20 percent of all FDI in Latin America) in 2011. Though technically surpassed by the Netherlands (which sent closer to $32 billion) the 2011 ECLAC report finds that only 8 percent of FDI from the Netherlands comes from companies based there; it is instead largely a conduit for investments by companies in third countries. The United States was the largest foreign investor in Mexico, as well as in Costa Rica, Guatemala, Honduras, and Paraguay. Most of this money concentrated on manufacturing, especially the chemical and the automobile industries. </w:t>
      </w:r>
      <w:r w:rsidRPr="00AB1EB5">
        <w:rPr>
          <w:rStyle w:val="StyleBoldUnderline"/>
        </w:rPr>
        <w:t>U.S. investments far surpass those made by China, which</w:t>
      </w:r>
      <w:r w:rsidRPr="008A6584">
        <w:rPr>
          <w:sz w:val="14"/>
        </w:rPr>
        <w:t xml:space="preserve">, as explained in a previous post, </w:t>
      </w:r>
      <w:r w:rsidRPr="00AB1EB5">
        <w:rPr>
          <w:rStyle w:val="StyleBoldUnderline"/>
        </w:rPr>
        <w:t>mostly head to the Cayman Islands and the British Virgin Islands</w:t>
      </w:r>
      <w:r w:rsidRPr="008A6584">
        <w:rPr>
          <w:sz w:val="14"/>
        </w:rPr>
        <w:t xml:space="preserve"> (suggesting tax considerations instead of productive activities).</w:t>
      </w:r>
    </w:p>
    <w:p w:rsidR="000357AB" w:rsidRPr="008A6584" w:rsidRDefault="000357AB" w:rsidP="000357AB">
      <w:pPr>
        <w:rPr>
          <w:sz w:val="16"/>
        </w:rPr>
      </w:pPr>
      <w:r w:rsidRPr="00AB1EB5">
        <w:rPr>
          <w:rStyle w:val="StyleBoldUnderline"/>
        </w:rPr>
        <w:t>Where the United States’ economic heft perhaps comes up short is in the area of government-backed development loans. Here the U.S</w:t>
      </w:r>
      <w:r w:rsidRPr="008A6584">
        <w:rPr>
          <w:sz w:val="16"/>
        </w:rPr>
        <w:t>. Export-Import Bank</w:t>
      </w:r>
      <w:r w:rsidRPr="00AB1EB5">
        <w:rPr>
          <w:rStyle w:val="StyleBoldUnderline"/>
        </w:rPr>
        <w:t xml:space="preserve"> is much less active than China’</w:t>
      </w:r>
      <w:r w:rsidRPr="008A6584">
        <w:rPr>
          <w:sz w:val="16"/>
        </w:rPr>
        <w:t>s Development Bank and Export-Import Bank (which outpace the U.S. Export-Import bank, World Bank, and the Inter-American Development Bank loans combined).</w:t>
      </w:r>
    </w:p>
    <w:p w:rsidR="000357AB" w:rsidRPr="00AF7ED3" w:rsidRDefault="000357AB" w:rsidP="000357AB">
      <w:pPr>
        <w:rPr>
          <w:sz w:val="16"/>
        </w:rPr>
      </w:pPr>
      <w:r w:rsidRPr="008A6584">
        <w:rPr>
          <w:sz w:val="16"/>
        </w:rPr>
        <w:t xml:space="preserve">Overall, the data suggests that </w:t>
      </w:r>
      <w:r w:rsidRPr="00AB1EB5">
        <w:rPr>
          <w:rStyle w:val="StyleBoldUnderline"/>
        </w:rPr>
        <w:t>the United States is still by far the region’s largest and most important economic partner</w:t>
      </w:r>
      <w:r w:rsidRPr="008A6584">
        <w:rPr>
          <w:sz w:val="16"/>
        </w:rPr>
        <w:t xml:space="preserve">. Over the last two decades, </w:t>
      </w:r>
      <w:r w:rsidRPr="00AB1EB5">
        <w:rPr>
          <w:rStyle w:val="StyleBoldUnderline"/>
        </w:rPr>
        <w:t>free trade agreements</w:t>
      </w:r>
      <w:r w:rsidRPr="008A6584">
        <w:rPr>
          <w:sz w:val="16"/>
        </w:rPr>
        <w:t xml:space="preserve"> with Mexico (NAFTA), Central America (CAFTA), Peru, Colombia, Chile, and Panama have </w:t>
      </w:r>
      <w:r w:rsidRPr="00AB1EB5">
        <w:rPr>
          <w:rStyle w:val="StyleBoldUnderline"/>
        </w:rPr>
        <w:t>strengthened these ties</w:t>
      </w:r>
      <w:r w:rsidRPr="008A6584">
        <w:rPr>
          <w:sz w:val="16"/>
        </w:rPr>
        <w:t xml:space="preserve">. During the 2012 campaign, both presidential candidates talked about deepening these economic links in the future. With Obama’s win, the next economic step looks to be </w:t>
      </w:r>
      <w:r w:rsidRPr="00AB1EB5">
        <w:rPr>
          <w:rStyle w:val="StyleBoldUnderline"/>
        </w:rPr>
        <w:t>the Trans-Pacific Partnership</w:t>
      </w:r>
      <w:r w:rsidRPr="008A6584">
        <w:rPr>
          <w:sz w:val="16"/>
        </w:rPr>
        <w:t xml:space="preserve">, which would bring together Chile, Peru, Mexico, the United States, and Canada in the Western Hemisphere with Australia, Brunei Darussalam, Malaysia, New Zealand, Singapore, and Vietnam in a comprehensive free trade area. If successful, the agreement </w:t>
      </w:r>
      <w:r w:rsidRPr="00AB1EB5">
        <w:rPr>
          <w:rStyle w:val="StyleBoldUnderline"/>
        </w:rPr>
        <w:t>would likely increase trade and foreign direct investment between the participants, bringing the United States and at least these Latin American countries closer than ever</w:t>
      </w:r>
      <w:r w:rsidRPr="008A6584">
        <w:rPr>
          <w:sz w:val="16"/>
        </w:rPr>
        <w:t>.</w:t>
      </w:r>
    </w:p>
    <w:p w:rsidR="000357AB" w:rsidRDefault="000357AB" w:rsidP="000357AB">
      <w:pPr>
        <w:pStyle w:val="Heading4"/>
      </w:pPr>
      <w:r>
        <w:t>U.S. Soft power is prevalent in status quo Latin America</w:t>
      </w:r>
    </w:p>
    <w:p w:rsidR="000357AB" w:rsidRPr="00E7305C" w:rsidRDefault="000357AB" w:rsidP="000357AB">
      <w:pPr>
        <w:rPr>
          <w:sz w:val="16"/>
        </w:rPr>
      </w:pPr>
      <w:r w:rsidRPr="007B738E">
        <w:rPr>
          <w:b/>
        </w:rPr>
        <w:t>Duddy and Mora 2013</w:t>
      </w:r>
      <w:r>
        <w:rPr>
          <w:b/>
        </w:rPr>
        <w:t xml:space="preserve"> </w:t>
      </w:r>
      <w:r w:rsidRPr="00F902B1">
        <w:rPr>
          <w:b/>
        </w:rPr>
        <w:t>– U.S. ambassador to Venezuela from 2007 until 2010 and is senior lecturer at Duke University; director of the Latin American and Caribbean Center at Florida International University</w:t>
      </w:r>
      <w:r>
        <w:t xml:space="preserve"> </w:t>
      </w:r>
      <w:r w:rsidRPr="001E0562">
        <w:rPr>
          <w:sz w:val="16"/>
        </w:rPr>
        <w:t>[Patrick and Frank, “Latin America: Is U.S. influence waning?</w:t>
      </w:r>
      <w:proofErr w:type="gramStart"/>
      <w:r w:rsidRPr="001E0562">
        <w:rPr>
          <w:sz w:val="16"/>
        </w:rPr>
        <w:t>”,</w:t>
      </w:r>
      <w:proofErr w:type="gramEnd"/>
      <w:r w:rsidRPr="001E0562">
        <w:rPr>
          <w:sz w:val="16"/>
        </w:rPr>
        <w:t xml:space="preserve"> http://www.miamiherald.com/2013/05/01/3375160/latin-america-is-us-influence.html//cc]</w:t>
      </w:r>
    </w:p>
    <w:p w:rsidR="000357AB" w:rsidRDefault="000357AB" w:rsidP="000357AB"/>
    <w:p w:rsidR="000357AB" w:rsidRPr="00E7305C" w:rsidRDefault="000357AB" w:rsidP="000357AB">
      <w:pPr>
        <w:rPr>
          <w:sz w:val="16"/>
        </w:rPr>
      </w:pPr>
      <w:r w:rsidRPr="00E7305C">
        <w:rPr>
          <w:sz w:val="16"/>
        </w:rPr>
        <w:t xml:space="preserve">Finally, </w:t>
      </w:r>
      <w:r w:rsidRPr="00396743">
        <w:rPr>
          <w:rStyle w:val="StyleBoldUnderline"/>
        </w:rPr>
        <w:t>one should not underestimate the resiliency of U.S. soft power in the region. The power of national reputation, popular culture</w:t>
      </w:r>
      <w:proofErr w:type="gramStart"/>
      <w:r w:rsidRPr="00396743">
        <w:rPr>
          <w:rStyle w:val="StyleBoldUnderline"/>
        </w:rPr>
        <w:t>,values</w:t>
      </w:r>
      <w:proofErr w:type="gramEnd"/>
      <w:r w:rsidRPr="00396743">
        <w:rPr>
          <w:rStyle w:val="StyleBoldUnderline"/>
        </w:rPr>
        <w:t xml:space="preserve"> and institutions continues to contribute to U.S. influence in ways that are difficult to measure and impossible to quantify</w:t>
      </w:r>
      <w:r w:rsidRPr="00E7305C">
        <w:rPr>
          <w:sz w:val="16"/>
        </w:rPr>
        <w:t>. Example: Despite 14 years of strident anti-American rhetoric during the Chávez government, tens of thousand of Venezuelans apply for U.S. nonimmigrant visas every year, including many thousands of Chávez loyalists.</w:t>
      </w:r>
    </w:p>
    <w:p w:rsidR="000357AB" w:rsidRPr="0020720C" w:rsidRDefault="000357AB" w:rsidP="000357AB">
      <w:pPr>
        <w:rPr>
          <w:bCs/>
          <w:u w:val="single"/>
        </w:rPr>
      </w:pPr>
      <w:r w:rsidRPr="00396743">
        <w:rPr>
          <w:rStyle w:val="StyleBoldUnderline"/>
        </w:rPr>
        <w:t xml:space="preserve">Does this mean we can feel comfortable relegating U.S. relations with the hemisphere to the second or third tier of our international concerns? </w:t>
      </w:r>
      <w:proofErr w:type="gramStart"/>
      <w:r w:rsidRPr="00396743">
        <w:rPr>
          <w:rStyle w:val="StyleBoldUnderline"/>
        </w:rPr>
        <w:t>Certainly not.</w:t>
      </w:r>
      <w:proofErr w:type="gramEnd"/>
      <w:r w:rsidRPr="00396743">
        <w:rPr>
          <w:rStyle w:val="StyleBoldUnderline"/>
        </w:rPr>
        <w:t xml:space="preserve"> We have real and proliferating interests in the region</w:t>
      </w:r>
      <w:r w:rsidRPr="00E7305C">
        <w:rPr>
          <w:sz w:val="16"/>
        </w:rPr>
        <w:t>. As the president and his team head to Mexico and Costa Rica,</w:t>
      </w:r>
      <w:r w:rsidRPr="00396743">
        <w:rPr>
          <w:rStyle w:val="StyleBoldUnderline"/>
        </w:rPr>
        <w:t xml:space="preserve"> it is important to recognize the importance of our ties to the region.</w:t>
      </w:r>
    </w:p>
    <w:p w:rsidR="000357AB" w:rsidRPr="00AF7ED3" w:rsidRDefault="000357AB" w:rsidP="000357AB">
      <w:pPr>
        <w:rPr>
          <w:bCs/>
          <w:u w:val="single"/>
        </w:rPr>
      </w:pPr>
      <w:r w:rsidRPr="00396743">
        <w:rPr>
          <w:rStyle w:val="StyleBoldUnderline"/>
        </w:rPr>
        <w:t>We have many individual national partners in the Americas. We don’t need a new template for relations with the hemisphere as a whole or another grand U.S.-Latin America strategy. A greater commitment to work more intensely with the individual countries on the issues most relevant to them would be appropriate. The United States still has the economic and cultural heft in the region to play a fundamental role and to advance its own interests.</w:t>
      </w:r>
    </w:p>
    <w:p w:rsidR="000357AB" w:rsidRDefault="000357AB" w:rsidP="000357AB">
      <w:pPr>
        <w:pStyle w:val="Heading4"/>
      </w:pPr>
      <w:r>
        <w:lastRenderedPageBreak/>
        <w:t xml:space="preserve">Relations growing now despite criticism  </w:t>
      </w:r>
    </w:p>
    <w:p w:rsidR="000357AB" w:rsidRDefault="000357AB" w:rsidP="000357AB">
      <w:r>
        <w:rPr>
          <w:b/>
        </w:rPr>
        <w:t xml:space="preserve">Latin American Herald Tribune 2013 </w:t>
      </w:r>
      <w:r>
        <w:t>(News for the English-reading public about Latin America, “</w:t>
      </w:r>
      <w:r w:rsidRPr="00506907">
        <w:t>U.S. Reaffirms Commitment to Latin America Security, Development</w:t>
      </w:r>
      <w:r>
        <w:t xml:space="preserve">”, </w:t>
      </w:r>
      <w:proofErr w:type="gramStart"/>
      <w:r>
        <w:t>LAHT ,Jun</w:t>
      </w:r>
      <w:proofErr w:type="gramEnd"/>
      <w:r>
        <w:t xml:space="preserve"> 21, 2013  </w:t>
      </w:r>
      <w:hyperlink r:id="rId18" w:history="1">
        <w:r w:rsidRPr="00751CEB">
          <w:rPr>
            <w:rStyle w:val="Hyperlink"/>
          </w:rPr>
          <w:t>http://www.laht.com/article.asp?ArticleId=815509&amp;CategoryId=12394</w:t>
        </w:r>
      </w:hyperlink>
      <w:r>
        <w:t>)</w:t>
      </w:r>
    </w:p>
    <w:p w:rsidR="000357AB" w:rsidRPr="00506907" w:rsidRDefault="000357AB" w:rsidP="000357AB"/>
    <w:p w:rsidR="000357AB" w:rsidRPr="00506907" w:rsidRDefault="000357AB" w:rsidP="000357AB">
      <w:r w:rsidRPr="00506907">
        <w:t xml:space="preserve">WASHINGTON – </w:t>
      </w:r>
      <w:r w:rsidRPr="00CF73FE">
        <w:rPr>
          <w:u w:val="single"/>
        </w:rPr>
        <w:t>The United States remains committed to Latin America’s security and development through multiple bilateral cooperation</w:t>
      </w:r>
      <w:r w:rsidRPr="00506907">
        <w:t xml:space="preserve"> accords and </w:t>
      </w:r>
      <w:r w:rsidRPr="00CF73FE">
        <w:rPr>
          <w:u w:val="single"/>
        </w:rPr>
        <w:t xml:space="preserve">within the framework of a “pragmatic” and mutually respectful relationship, </w:t>
      </w:r>
      <w:r w:rsidRPr="00506907">
        <w:t>a senior Obama administration official told Efe.</w:t>
      </w:r>
    </w:p>
    <w:p w:rsidR="000357AB" w:rsidRPr="0032438A" w:rsidRDefault="000357AB" w:rsidP="000357AB">
      <w:pPr>
        <w:rPr>
          <w:u w:val="single"/>
        </w:rPr>
      </w:pPr>
      <w:r w:rsidRPr="0070087F">
        <w:rPr>
          <w:u w:val="single"/>
        </w:rPr>
        <w:t>The remarks served to counter criticism from some sectors in the United States who contend that Washington,</w:t>
      </w:r>
      <w:r w:rsidRPr="00506907">
        <w:t xml:space="preserve"> despite its rhetoric and visits by top officials to the region</w:t>
      </w:r>
      <w:r w:rsidRPr="0070087F">
        <w:rPr>
          <w:u w:val="single"/>
        </w:rPr>
        <w:t>, is not promoting closer ties with Latin America through concrete measures.</w:t>
      </w:r>
    </w:p>
    <w:p w:rsidR="000357AB" w:rsidRPr="00506907" w:rsidRDefault="000357AB" w:rsidP="000357AB">
      <w:r w:rsidRPr="00506907">
        <w:t>“The most important message is that we view o</w:t>
      </w:r>
      <w:r w:rsidRPr="0070087F">
        <w:rPr>
          <w:u w:val="single"/>
        </w:rPr>
        <w:t>ur relations in the hemisphere as a relationship of equal partners. I think the president has made that very clear through his words and through his actions in the region</w:t>
      </w:r>
      <w:r w:rsidRPr="00506907">
        <w:t>,” the official, who spoke on condition of anonymity, said.</w:t>
      </w:r>
    </w:p>
    <w:p w:rsidR="000357AB" w:rsidRPr="0032438A" w:rsidRDefault="000357AB" w:rsidP="000357AB">
      <w:pPr>
        <w:rPr>
          <w:u w:val="single"/>
        </w:rPr>
      </w:pPr>
      <w:r w:rsidRPr="00506907">
        <w:t>Since 2009, U</w:t>
      </w:r>
      <w:r w:rsidRPr="0070087F">
        <w:rPr>
          <w:u w:val="single"/>
        </w:rPr>
        <w:t>.S. President Barack Obama has traveled to Latin America a total of six times</w:t>
      </w:r>
      <w:r w:rsidRPr="00506907">
        <w:t xml:space="preserve">, while Vice President Joe Biden has made four trips to the region, and over this period </w:t>
      </w:r>
      <w:r w:rsidRPr="0070087F">
        <w:rPr>
          <w:u w:val="single"/>
        </w:rPr>
        <w:t>“our entire approach has been based on equal partnership,” the official added.</w:t>
      </w:r>
    </w:p>
    <w:p w:rsidR="000357AB" w:rsidRPr="00AF7ED3" w:rsidRDefault="000357AB" w:rsidP="000357AB">
      <w:pPr>
        <w:rPr>
          <w:u w:val="single"/>
        </w:rPr>
      </w:pPr>
      <w:r w:rsidRPr="00506907">
        <w:t>Latin America has seen “a massive increase in its middle class and a reduction in severe poverty” and, within the context of a “pragmatic” relationship</w:t>
      </w:r>
      <w:r w:rsidRPr="004034DA">
        <w:rPr>
          <w:u w:val="single"/>
        </w:rPr>
        <w:t>, Washington is working jointly to respond to challenges such as promoting economic development, reducing energy costs and increasing the competitiveness of the region’s economies.</w:t>
      </w:r>
    </w:p>
    <w:p w:rsidR="000357AB" w:rsidRPr="0019634A" w:rsidRDefault="000357AB" w:rsidP="000357AB">
      <w:pPr>
        <w:pStyle w:val="Heading4"/>
      </w:pPr>
      <w:r w:rsidRPr="00462B8D">
        <w:t>Economic ties high now – Latin America cooperation key to interdependence and free trade</w:t>
      </w:r>
    </w:p>
    <w:p w:rsidR="000357AB" w:rsidRPr="00462B8D" w:rsidRDefault="000357AB" w:rsidP="000357AB">
      <w:pPr>
        <w:tabs>
          <w:tab w:val="left" w:pos="9120"/>
        </w:tabs>
        <w:rPr>
          <w:sz w:val="16"/>
        </w:rPr>
      </w:pPr>
      <w:r w:rsidRPr="000E2672">
        <w:rPr>
          <w:b/>
        </w:rPr>
        <w:t>O’Neil 2012 – Senior Fellow for Latin America Studies at the Council on Foreign Relations</w:t>
      </w:r>
      <w:r>
        <w:t xml:space="preserve"> </w:t>
      </w:r>
      <w:r w:rsidRPr="000E2672">
        <w:rPr>
          <w:sz w:val="16"/>
        </w:rPr>
        <w:t xml:space="preserve">[Shannon, “U.S.–Latin America Economic Ties”, November 16, </w:t>
      </w:r>
      <w:hyperlink r:id="rId19" w:history="1">
        <w:r w:rsidRPr="000E2672">
          <w:rPr>
            <w:rStyle w:val="Hyperlink"/>
            <w:sz w:val="16"/>
          </w:rPr>
          <w:t>http://blogs.cfr.org/oneil/2012/11/16/u-s-latin-america-economic-ties/</w:t>
        </w:r>
      </w:hyperlink>
      <w:r w:rsidRPr="000E2672">
        <w:rPr>
          <w:sz w:val="16"/>
        </w:rPr>
        <w:t>cc]</w:t>
      </w:r>
    </w:p>
    <w:p w:rsidR="000357AB" w:rsidRDefault="000357AB" w:rsidP="000357AB">
      <w:pPr>
        <w:tabs>
          <w:tab w:val="left" w:pos="9120"/>
        </w:tabs>
      </w:pPr>
    </w:p>
    <w:p w:rsidR="000357AB" w:rsidRPr="00483ED4" w:rsidRDefault="000357AB" w:rsidP="000357AB">
      <w:pPr>
        <w:tabs>
          <w:tab w:val="left" w:pos="9120"/>
        </w:tabs>
        <w:rPr>
          <w:bCs/>
          <w:u w:val="single"/>
        </w:rPr>
      </w:pPr>
      <w:r w:rsidRPr="00C83C73">
        <w:rPr>
          <w:rStyle w:val="StyleBoldUnderline"/>
        </w:rPr>
        <w:t>Many talk about the United States’ declining influence in Latin America, pointing to the rising role of China or European companies, investors, and governments. Yet a closer look at the economic ties between the United States and Latin America questions whether this part of the relationship has in fact weakened.</w:t>
      </w:r>
    </w:p>
    <w:p w:rsidR="000357AB" w:rsidRPr="00483ED4" w:rsidRDefault="000357AB" w:rsidP="000357AB">
      <w:pPr>
        <w:tabs>
          <w:tab w:val="left" w:pos="9120"/>
        </w:tabs>
        <w:rPr>
          <w:sz w:val="16"/>
        </w:rPr>
      </w:pPr>
      <w:r w:rsidRPr="00C83C73">
        <w:rPr>
          <w:rStyle w:val="StyleBoldUnderline"/>
        </w:rPr>
        <w:t>The United States has been Latin America’s biggest trading partner throughout much of the region’s history, and this trend continues today. In 2011 trade between the United States and Latin America topped $800 billion, more than three times the region’s exchanges with China. It is also growing faster than U.S. trade with nearly any other region in the world—over 80 percent in the last decade</w:t>
      </w:r>
      <w:r w:rsidRPr="00483ED4">
        <w:rPr>
          <w:sz w:val="16"/>
        </w:rPr>
        <w:t>. The lion’s share occurs between the United States and Mexico ($460 billion, or some 58 percent of regional trade). U.S. commercial ties with Brazil and Venezuela follow, together totaling another 16 percent.</w:t>
      </w:r>
    </w:p>
    <w:p w:rsidR="000357AB" w:rsidRPr="00483ED4" w:rsidRDefault="000357AB" w:rsidP="000357AB">
      <w:pPr>
        <w:tabs>
          <w:tab w:val="left" w:pos="9120"/>
        </w:tabs>
        <w:rPr>
          <w:sz w:val="16"/>
        </w:rPr>
      </w:pPr>
      <w:r w:rsidRPr="00483ED4">
        <w:rPr>
          <w:sz w:val="16"/>
        </w:rPr>
        <w:t xml:space="preserve">For </w:t>
      </w:r>
      <w:r w:rsidRPr="00C83C73">
        <w:rPr>
          <w:rStyle w:val="StyleBoldUnderline"/>
        </w:rPr>
        <w:t>Latin America</w:t>
      </w:r>
      <w:r w:rsidRPr="00483ED4">
        <w:rPr>
          <w:sz w:val="16"/>
        </w:rPr>
        <w:t xml:space="preserve">’s seventeen countries, thirteen </w:t>
      </w:r>
      <w:r w:rsidRPr="00C83C73">
        <w:rPr>
          <w:rStyle w:val="StyleBoldUnderline"/>
        </w:rPr>
        <w:t>import more goods from the United States than anywhere else</w:t>
      </w:r>
      <w:r w:rsidRPr="00483ED4">
        <w:rPr>
          <w:sz w:val="16"/>
        </w:rPr>
        <w:t xml:space="preserve">. This includes Chile, Colombia, Guatemala, Venezuela, Honduras, and Mexico. Most of these imports are manufactured goods, including computers and computer accessories, telecommunication parts, cars, civilian aircraft, and machinery. For ten of the seventeen countries, </w:t>
      </w:r>
      <w:r w:rsidRPr="00C83C73">
        <w:rPr>
          <w:rStyle w:val="StyleBoldUnderline"/>
        </w:rPr>
        <w:t>the United States is the primary export destination</w:t>
      </w:r>
      <w:r w:rsidRPr="00483ED4">
        <w:rPr>
          <w:sz w:val="16"/>
        </w:rPr>
        <w:t xml:space="preserve">. </w:t>
      </w:r>
      <w:proofErr w:type="gramStart"/>
      <w:r w:rsidRPr="00483ED4">
        <w:rPr>
          <w:sz w:val="16"/>
        </w:rPr>
        <w:t>Most send raw materials—oil, minerals, and agricultural products—to the north.</w:t>
      </w:r>
      <w:proofErr w:type="gramEnd"/>
    </w:p>
    <w:p w:rsidR="000357AB" w:rsidRPr="00483ED4" w:rsidRDefault="000357AB" w:rsidP="000357AB">
      <w:pPr>
        <w:tabs>
          <w:tab w:val="left" w:pos="9120"/>
        </w:tabs>
        <w:rPr>
          <w:sz w:val="16"/>
        </w:rPr>
      </w:pPr>
      <w:r w:rsidRPr="00C83C73">
        <w:rPr>
          <w:rStyle w:val="StyleBoldUnderline"/>
        </w:rPr>
        <w:t>U.S. foreign direct investment in Latin America remains high, totaling over $25 billion</w:t>
      </w:r>
      <w:r w:rsidRPr="00483ED4">
        <w:rPr>
          <w:sz w:val="16"/>
        </w:rPr>
        <w:t xml:space="preserve"> (or just </w:t>
      </w:r>
      <w:proofErr w:type="gramStart"/>
      <w:r w:rsidRPr="00483ED4">
        <w:rPr>
          <w:sz w:val="16"/>
        </w:rPr>
        <w:t>under</w:t>
      </w:r>
      <w:proofErr w:type="gramEnd"/>
      <w:r w:rsidRPr="00483ED4">
        <w:rPr>
          <w:sz w:val="16"/>
        </w:rPr>
        <w:t xml:space="preserve"> 20 percent of all FDI in Latin America) in 2011. Though technically surpassed by the Netherlands (which sent closer to $32 billion) the 2011 ECLAC report finds that only 8 percent of FDI from the Netherlands comes from companies based there; it is instead largely a conduit for investments by companies in third countries. </w:t>
      </w:r>
      <w:r w:rsidRPr="00C94FE9">
        <w:rPr>
          <w:rStyle w:val="StyleBoldUnderline"/>
        </w:rPr>
        <w:t>The United States was the largest foreign investor in Mexico, as well as in Costa Rica, Guatemala, Honduras, and Paraguay</w:t>
      </w:r>
      <w:r w:rsidRPr="00483ED4">
        <w:rPr>
          <w:sz w:val="16"/>
        </w:rPr>
        <w:t xml:space="preserve">. Most of this money concentrated on manufacturing, especially the chemical and the automobile industries. </w:t>
      </w:r>
      <w:r w:rsidRPr="00C83C73">
        <w:rPr>
          <w:rStyle w:val="StyleBoldUnderline"/>
        </w:rPr>
        <w:t>U.S. investments far surpass those made by China, which</w:t>
      </w:r>
      <w:r w:rsidRPr="00483ED4">
        <w:rPr>
          <w:sz w:val="16"/>
        </w:rPr>
        <w:t xml:space="preserve">, as explained in a </w:t>
      </w:r>
      <w:r w:rsidRPr="00483ED4">
        <w:rPr>
          <w:sz w:val="16"/>
        </w:rPr>
        <w:lastRenderedPageBreak/>
        <w:t xml:space="preserve">previous post, </w:t>
      </w:r>
      <w:r w:rsidRPr="00C83C73">
        <w:rPr>
          <w:rStyle w:val="StyleBoldUnderline"/>
        </w:rPr>
        <w:t>mostly head to the Cayman Islands and the British Virgin Islands</w:t>
      </w:r>
      <w:r w:rsidRPr="00483ED4">
        <w:rPr>
          <w:sz w:val="16"/>
        </w:rPr>
        <w:t xml:space="preserve"> (suggesting tax considerations instead of productive activities).</w:t>
      </w:r>
    </w:p>
    <w:p w:rsidR="000357AB" w:rsidRPr="00483ED4" w:rsidRDefault="000357AB" w:rsidP="000357AB">
      <w:pPr>
        <w:tabs>
          <w:tab w:val="left" w:pos="9120"/>
        </w:tabs>
        <w:rPr>
          <w:sz w:val="16"/>
        </w:rPr>
      </w:pPr>
      <w:r w:rsidRPr="00483ED4">
        <w:rPr>
          <w:sz w:val="16"/>
        </w:rPr>
        <w:t>Where the United States’ economic heft perhaps comes up short is in the area of government-backed development loans. Here the U.S. Export-Import Bank is much less active than China’s Development Bank and Export-Import Bank (which outpace the U.S. Export-Import bank, World Bank, and the Inter-American Development Bank loans combined).</w:t>
      </w:r>
    </w:p>
    <w:p w:rsidR="000357AB" w:rsidRDefault="000357AB" w:rsidP="000357AB">
      <w:pPr>
        <w:tabs>
          <w:tab w:val="left" w:pos="9120"/>
        </w:tabs>
        <w:rPr>
          <w:rStyle w:val="StyleBoldUnderline"/>
        </w:rPr>
      </w:pPr>
      <w:r w:rsidRPr="00483ED4">
        <w:rPr>
          <w:sz w:val="16"/>
        </w:rPr>
        <w:t xml:space="preserve">Overall, the data suggests that </w:t>
      </w:r>
      <w:r w:rsidRPr="00C94FE9">
        <w:rPr>
          <w:rStyle w:val="StyleBoldUnderline"/>
        </w:rPr>
        <w:t>the United States is still by far the region’s largest and most important economic partner.</w:t>
      </w:r>
      <w:r w:rsidRPr="00483ED4">
        <w:rPr>
          <w:sz w:val="16"/>
        </w:rPr>
        <w:t xml:space="preserve"> </w:t>
      </w:r>
      <w:r w:rsidRPr="00C94FE9">
        <w:rPr>
          <w:rStyle w:val="StyleBoldUnderline"/>
        </w:rPr>
        <w:t xml:space="preserve">Over the last two decades, free trade agreements with Mexico </w:t>
      </w:r>
      <w:r w:rsidRPr="00483ED4">
        <w:rPr>
          <w:sz w:val="16"/>
        </w:rPr>
        <w:t>(NAFTA),</w:t>
      </w:r>
      <w:r w:rsidRPr="00C94FE9">
        <w:rPr>
          <w:rStyle w:val="StyleBoldUnderline"/>
        </w:rPr>
        <w:t xml:space="preserve"> Central America </w:t>
      </w:r>
      <w:r w:rsidRPr="00483ED4">
        <w:rPr>
          <w:sz w:val="16"/>
        </w:rPr>
        <w:t xml:space="preserve">(CAFTA), </w:t>
      </w:r>
      <w:r w:rsidRPr="00C94FE9">
        <w:rPr>
          <w:rStyle w:val="StyleBoldUnderline"/>
        </w:rPr>
        <w:t>Peru, Colombia, Chile, and Panama have strengthened these ties</w:t>
      </w:r>
      <w:r w:rsidRPr="00483ED4">
        <w:rPr>
          <w:sz w:val="16"/>
        </w:rPr>
        <w:t xml:space="preserve">. During the 2012 campaign, both presidential candidates talked about deepening these economic links in the future. With Obama’s win, the next economic step looks to be the Trans-Pacific Partnership, which would bring together Chile, Peru, Mexico, the United States, and Canada in the Western Hemisphere with Australia, Brunei Darussalam, Malaysia, New Zealand, Singapore, and Vietnam in a comprehensive free trade area. If successful, </w:t>
      </w:r>
      <w:r w:rsidRPr="00C94FE9">
        <w:rPr>
          <w:rStyle w:val="StyleBoldUnderline"/>
        </w:rPr>
        <w:t>the agreement would likely increase trade and foreign direct investment between the participants, bringing the United States and at least these Latin American countries closer than ever.</w:t>
      </w:r>
    </w:p>
    <w:p w:rsidR="000357AB" w:rsidRDefault="000357AB" w:rsidP="000357AB"/>
    <w:p w:rsidR="000357AB" w:rsidRDefault="000357AB" w:rsidP="000357AB"/>
    <w:p w:rsidR="000357AB" w:rsidRDefault="000357AB" w:rsidP="000357AB">
      <w:pPr>
        <w:pStyle w:val="Heading3"/>
      </w:pPr>
      <w:r>
        <w:lastRenderedPageBreak/>
        <w:t>Immigration Reform key to relations</w:t>
      </w:r>
    </w:p>
    <w:p w:rsidR="000357AB" w:rsidRDefault="000357AB" w:rsidP="000357AB">
      <w:pPr>
        <w:pStyle w:val="Heading4"/>
      </w:pPr>
      <w:r>
        <w:t>Immigration and counternarcotics undermines relations</w:t>
      </w:r>
    </w:p>
    <w:p w:rsidR="000357AB" w:rsidRPr="002024E1" w:rsidRDefault="000357AB" w:rsidP="000357AB">
      <w:r w:rsidRPr="002024E1">
        <w:rPr>
          <w:b/>
        </w:rPr>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rsidR="000357AB" w:rsidRPr="00F059BA" w:rsidRDefault="000357AB" w:rsidP="000357AB"/>
    <w:p w:rsidR="000357AB" w:rsidRDefault="000357AB" w:rsidP="000357AB">
      <w:r w:rsidRPr="00792A00">
        <w:rPr>
          <w:u w:val="single"/>
        </w:rPr>
        <w:t>Some enduring problems stand squarely in the way of partnership and</w:t>
      </w:r>
      <w:r>
        <w:rPr>
          <w:u w:val="single"/>
        </w:rPr>
        <w:t xml:space="preserve"> </w:t>
      </w:r>
      <w:r w:rsidRPr="00792A00">
        <w:rPr>
          <w:u w:val="single"/>
        </w:rPr>
        <w:t xml:space="preserve">effective </w:t>
      </w:r>
      <w:proofErr w:type="gramStart"/>
      <w:r w:rsidRPr="00792A00">
        <w:rPr>
          <w:u w:val="single"/>
        </w:rPr>
        <w:t xml:space="preserve">cooperation </w:t>
      </w:r>
      <w:r>
        <w:t>.</w:t>
      </w:r>
      <w:proofErr w:type="gramEnd"/>
      <w:r>
        <w:t xml:space="preserve"> </w:t>
      </w:r>
      <w:r w:rsidRPr="006976FC">
        <w:rPr>
          <w:u w:val="single"/>
        </w:rPr>
        <w:t>The inability of Washington to reform its broken</w:t>
      </w:r>
      <w:r>
        <w:rPr>
          <w:u w:val="single"/>
        </w:rPr>
        <w:t xml:space="preserve"> </w:t>
      </w:r>
      <w:r w:rsidRPr="006976FC">
        <w:rPr>
          <w:u w:val="single"/>
        </w:rPr>
        <w:t>immigration system is a constant source of friction between the United</w:t>
      </w:r>
      <w:r>
        <w:rPr>
          <w:u w:val="single"/>
        </w:rPr>
        <w:t xml:space="preserve"> </w:t>
      </w:r>
      <w:r w:rsidRPr="006976FC">
        <w:rPr>
          <w:u w:val="single"/>
        </w:rPr>
        <w:t xml:space="preserve">States and nearly every other country in the </w:t>
      </w:r>
      <w:proofErr w:type="gramStart"/>
      <w:r w:rsidRPr="006976FC">
        <w:rPr>
          <w:u w:val="single"/>
        </w:rPr>
        <w:t xml:space="preserve">Americas </w:t>
      </w:r>
      <w:r>
        <w:t>.</w:t>
      </w:r>
      <w:proofErr w:type="gramEnd"/>
      <w:r>
        <w:t xml:space="preserve"> Yet US officials rarely refer to immigration as a foreign policy </w:t>
      </w:r>
      <w:proofErr w:type="gramStart"/>
      <w:r>
        <w:t>issue .</w:t>
      </w:r>
      <w:proofErr w:type="gramEnd"/>
      <w:r>
        <w:t xml:space="preserve"> Domestic policy debates on this issue disregard the United States’ hemispheric agenda as well as the interests of other nations.</w:t>
      </w:r>
    </w:p>
    <w:p w:rsidR="000357AB" w:rsidRDefault="000357AB" w:rsidP="000357AB">
      <w:r w:rsidRPr="00417DA1">
        <w:rPr>
          <w:u w:val="single"/>
        </w:rPr>
        <w:t>Another chronic irritant is US drug policy, which most Latin Americans now</w:t>
      </w:r>
      <w:r>
        <w:rPr>
          <w:u w:val="single"/>
        </w:rPr>
        <w:t xml:space="preserve"> </w:t>
      </w:r>
      <w:r w:rsidRPr="00417DA1">
        <w:rPr>
          <w:u w:val="single"/>
        </w:rPr>
        <w:t xml:space="preserve">believe makes their drug and crime problems </w:t>
      </w:r>
      <w:proofErr w:type="gramStart"/>
      <w:r w:rsidRPr="00417DA1">
        <w:rPr>
          <w:u w:val="single"/>
        </w:rPr>
        <w:t>worse</w:t>
      </w:r>
      <w:r>
        <w:t xml:space="preserve"> .</w:t>
      </w:r>
      <w:proofErr w:type="gramEnd"/>
      <w:r>
        <w:t xml:space="preserve"> Secretary of State Hillary Clinton, while visiting Mexico, acknowledged that </w:t>
      </w:r>
      <w:r w:rsidRPr="00417DA1">
        <w:rPr>
          <w:u w:val="single"/>
        </w:rPr>
        <w:t>US anti-drug programs</w:t>
      </w:r>
      <w:r>
        <w:rPr>
          <w:u w:val="single"/>
        </w:rPr>
        <w:t xml:space="preserve"> </w:t>
      </w:r>
      <w:r w:rsidRPr="00417DA1">
        <w:rPr>
          <w:u w:val="single"/>
        </w:rPr>
        <w:t xml:space="preserve">have not </w:t>
      </w:r>
      <w:proofErr w:type="gramStart"/>
      <w:r w:rsidRPr="00417DA1">
        <w:rPr>
          <w:u w:val="single"/>
        </w:rPr>
        <w:t>worked</w:t>
      </w:r>
      <w:r>
        <w:t xml:space="preserve"> .</w:t>
      </w:r>
      <w:proofErr w:type="gramEnd"/>
      <w:r>
        <w:t xml:space="preserve"> Yet, despite growing calls and pressure from the region, the </w:t>
      </w:r>
      <w:r w:rsidRPr="00417DA1">
        <w:rPr>
          <w:u w:val="single"/>
        </w:rPr>
        <w:t xml:space="preserve">United States has shown little interest in exploring alternative </w:t>
      </w:r>
      <w:proofErr w:type="gramStart"/>
      <w:r w:rsidRPr="00417DA1">
        <w:rPr>
          <w:u w:val="single"/>
        </w:rPr>
        <w:t>approaches</w:t>
      </w:r>
      <w:r>
        <w:t xml:space="preserve"> .</w:t>
      </w:r>
      <w:proofErr w:type="gramEnd"/>
      <w:r>
        <w:t xml:space="preserve"> Similarly, Washington’s more than half-century embargo on Cuba, as well as other elements of United States’ Cuba policy, is strongly opposed by all other countries in the </w:t>
      </w:r>
      <w:proofErr w:type="gramStart"/>
      <w:r>
        <w:t>hemisphere .</w:t>
      </w:r>
      <w:proofErr w:type="gramEnd"/>
      <w:r>
        <w:t xml:space="preserve"> Indeed, the </w:t>
      </w:r>
      <w:r w:rsidRPr="00417DA1">
        <w:rPr>
          <w:u w:val="single"/>
        </w:rPr>
        <w:t>US position on these troublesome issues—immigration, drug policy, and Cuba—has set Washington</w:t>
      </w:r>
      <w:r>
        <w:rPr>
          <w:u w:val="single"/>
        </w:rPr>
        <w:t xml:space="preserve"> </w:t>
      </w:r>
      <w:r w:rsidRPr="00417DA1">
        <w:rPr>
          <w:u w:val="single"/>
        </w:rPr>
        <w:t>against the consensus view of the hemisphere’s other 34 governments</w:t>
      </w:r>
      <w:r>
        <w:t xml:space="preserve">. </w:t>
      </w:r>
      <w:r w:rsidRPr="00417DA1">
        <w:rPr>
          <w:u w:val="single"/>
        </w:rPr>
        <w:t>These issues stand as obstacles to further cooperation in the Americas</w:t>
      </w:r>
      <w:r>
        <w:t xml:space="preserve">. The </w:t>
      </w:r>
      <w:r w:rsidRPr="00417DA1">
        <w:rPr>
          <w:u w:val="single"/>
        </w:rPr>
        <w:t>United States and the nations</w:t>
      </w:r>
      <w:r>
        <w:t xml:space="preserve"> of Latin America and the Caribbean </w:t>
      </w:r>
      <w:r w:rsidRPr="00417DA1">
        <w:rPr>
          <w:u w:val="single"/>
        </w:rPr>
        <w:t>need to</w:t>
      </w:r>
      <w:r>
        <w:rPr>
          <w:u w:val="single"/>
        </w:rPr>
        <w:t xml:space="preserve"> </w:t>
      </w:r>
      <w:r w:rsidRPr="00417DA1">
        <w:rPr>
          <w:u w:val="single"/>
        </w:rPr>
        <w:t>resolve them in order to build more productive partnerships</w:t>
      </w:r>
      <w:r>
        <w:t>.</w:t>
      </w:r>
    </w:p>
    <w:p w:rsidR="000357AB" w:rsidRDefault="000357AB" w:rsidP="000357AB">
      <w:pPr>
        <w:pStyle w:val="Heading4"/>
      </w:pPr>
      <w:r>
        <w:t>Immigration shreds cooperation</w:t>
      </w:r>
    </w:p>
    <w:p w:rsidR="000357AB" w:rsidRPr="002024E1" w:rsidRDefault="000357AB" w:rsidP="000357AB">
      <w:r w:rsidRPr="002024E1">
        <w:rPr>
          <w:b/>
        </w:rPr>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rsidR="000357AB" w:rsidRPr="004F48DB" w:rsidRDefault="000357AB" w:rsidP="000357AB"/>
    <w:p w:rsidR="000357AB" w:rsidRPr="00A812C6" w:rsidRDefault="000357AB" w:rsidP="000357AB">
      <w:r w:rsidRPr="004F48DB">
        <w:rPr>
          <w:rStyle w:val="StyleBoldUnderline"/>
        </w:rPr>
        <w:t>Washington’s failure to repair the U</w:t>
      </w:r>
      <w:r w:rsidRPr="00A812C6">
        <w:t xml:space="preserve">nited </w:t>
      </w:r>
      <w:r w:rsidRPr="004F48DB">
        <w:rPr>
          <w:rStyle w:val="StyleBoldUnderline"/>
        </w:rPr>
        <w:t>S</w:t>
      </w:r>
      <w:r w:rsidRPr="00A812C6">
        <w:t xml:space="preserve">tates’ broken </w:t>
      </w:r>
      <w:r w:rsidRPr="004F48DB">
        <w:rPr>
          <w:rStyle w:val="StyleBoldUnderline"/>
        </w:rPr>
        <w:t>immigration</w:t>
      </w:r>
      <w:r>
        <w:rPr>
          <w:rStyle w:val="StyleBoldUnderline"/>
        </w:rPr>
        <w:t xml:space="preserve"> </w:t>
      </w:r>
      <w:r w:rsidRPr="004F48DB">
        <w:rPr>
          <w:rStyle w:val="StyleBoldUnderline"/>
        </w:rPr>
        <w:t>system is breeding resentment across the region</w:t>
      </w:r>
      <w:r w:rsidRPr="00A812C6">
        <w:t xml:space="preserve">, </w:t>
      </w:r>
      <w:r w:rsidRPr="004F48DB">
        <w:rPr>
          <w:rStyle w:val="StyleBoldUnderline"/>
        </w:rPr>
        <w:t>nowhere more so than in the principal points of origin and transit: Mexico, Central America, and the Caribbean.</w:t>
      </w:r>
      <w:r w:rsidRPr="00A812C6">
        <w:t xml:space="preserve"> </w:t>
      </w:r>
      <w:r w:rsidRPr="004F48DB">
        <w:rPr>
          <w:rStyle w:val="StyleBoldUnderline"/>
        </w:rPr>
        <w:t>Latin Americans find the idea of building a wall on the</w:t>
      </w:r>
      <w:r>
        <w:rPr>
          <w:rStyle w:val="StyleBoldUnderline"/>
        </w:rPr>
        <w:t xml:space="preserve"> </w:t>
      </w:r>
      <w:r w:rsidRPr="004F48DB">
        <w:rPr>
          <w:rStyle w:val="StyleBoldUnderline"/>
        </w:rPr>
        <w:t>US-Mexico border particularly offensive</w:t>
      </w:r>
      <w:r w:rsidRPr="00A812C6">
        <w:t>.</w:t>
      </w:r>
    </w:p>
    <w:p w:rsidR="000357AB" w:rsidRDefault="000357AB" w:rsidP="000357AB">
      <w:r>
        <w:t xml:space="preserve">Despite bitter political battles over immigration in the United States, there is general agreement about what sensible reform would </w:t>
      </w:r>
      <w:proofErr w:type="gramStart"/>
      <w:r>
        <w:t>include .</w:t>
      </w:r>
      <w:proofErr w:type="gramEnd"/>
      <w:r>
        <w:t xml:space="preserve"> It combines effective border and employer enforcement, the adoption of a general worker program consistent with labor market needs in the United States, and a path toward residence and citizenship for the estimated 12 million unauthorized residents living in the </w:t>
      </w:r>
      <w:proofErr w:type="gramStart"/>
      <w:r>
        <w:t>country .</w:t>
      </w:r>
      <w:proofErr w:type="gramEnd"/>
      <w:r>
        <w:t xml:space="preserve"> This package is similar to the reform effort (unfortunately defeated in Congress) proposed under President George </w:t>
      </w:r>
      <w:proofErr w:type="gramStart"/>
      <w:r>
        <w:t>W .</w:t>
      </w:r>
      <w:proofErr w:type="gramEnd"/>
      <w:r>
        <w:t xml:space="preserve"> </w:t>
      </w:r>
      <w:proofErr w:type="gramStart"/>
      <w:r>
        <w:t>Bush .</w:t>
      </w:r>
      <w:proofErr w:type="gramEnd"/>
    </w:p>
    <w:p w:rsidR="000357AB" w:rsidRDefault="000357AB" w:rsidP="000357AB">
      <w:r w:rsidRPr="000E5F7C">
        <w:t>The complicated and divisive politics of the United States, compounded by</w:t>
      </w:r>
      <w:r>
        <w:t xml:space="preserve"> </w:t>
      </w:r>
      <w:r w:rsidRPr="000E5F7C">
        <w:t>the weakness of the US economy,</w:t>
      </w:r>
      <w:r>
        <w:t xml:space="preserve"> have so far blocked this comprehensive </w:t>
      </w:r>
      <w:proofErr w:type="gramStart"/>
      <w:r>
        <w:t>approach .</w:t>
      </w:r>
      <w:proofErr w:type="gramEnd"/>
      <w:r>
        <w:t xml:space="preserve"> But more limited measures such as the Dream Act, allowing children brought to the United States without appropriate documentation an opportunity to qualify for citizenship, would not only be welcomed in US Latino communities and in Latin America, but it would demonstrate that the issue is being taken seriously and with a measure of compassion in Washington .</w:t>
      </w:r>
    </w:p>
    <w:p w:rsidR="000357AB" w:rsidRPr="00A64AC2" w:rsidRDefault="000357AB" w:rsidP="000357AB">
      <w:r>
        <w:lastRenderedPageBreak/>
        <w:t xml:space="preserve">Sensible US immigration policies promise to benefit the US </w:t>
      </w:r>
      <w:proofErr w:type="gramStart"/>
      <w:r>
        <w:t>economy .</w:t>
      </w:r>
      <w:proofErr w:type="gramEnd"/>
      <w:r>
        <w:t xml:space="preserve"> Migrants make up a significant percentage of younger workers. Their presence would improve the labor demographic and increase the US capacity for economic growth even while their contributions help sustain the US social security system. Immigration reform would also recognize the growing “Latinoamericanization” of the United </w:t>
      </w:r>
      <w:proofErr w:type="gramStart"/>
      <w:r>
        <w:t>States .</w:t>
      </w:r>
      <w:proofErr w:type="gramEnd"/>
      <w:r>
        <w:t xml:space="preserve"> Roughly one sixth of the population is currently of Latino </w:t>
      </w:r>
      <w:proofErr w:type="gramStart"/>
      <w:r>
        <w:t>descent .</w:t>
      </w:r>
      <w:proofErr w:type="gramEnd"/>
      <w:r>
        <w:t xml:space="preserve"> The cultural, demographic and family ties of those 50 million people will continue to deepen. </w:t>
      </w:r>
      <w:r w:rsidRPr="004F48DB">
        <w:rPr>
          <w:rStyle w:val="StyleBoldUnderline"/>
        </w:rPr>
        <w:t>The United States’ inability to respond to the policy challenge of immigration will have increasingly negative consequences, standing in the way of a more productive relationship</w:t>
      </w:r>
      <w:r>
        <w:t xml:space="preserve"> with Latin America.</w:t>
      </w:r>
    </w:p>
    <w:p w:rsidR="000357AB" w:rsidRDefault="000357AB" w:rsidP="000357AB">
      <w:pPr>
        <w:pStyle w:val="Heading4"/>
      </w:pPr>
      <w:r>
        <w:t>Immigration turns the aff</w:t>
      </w:r>
    </w:p>
    <w:p w:rsidR="000357AB" w:rsidRPr="000F03BA" w:rsidRDefault="000357AB" w:rsidP="000357AB">
      <w:r w:rsidRPr="002024E1">
        <w:rPr>
          <w:b/>
        </w:rPr>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rsidR="000357AB" w:rsidRDefault="000357AB" w:rsidP="000357AB"/>
    <w:p w:rsidR="000357AB" w:rsidRDefault="000357AB" w:rsidP="000357AB">
      <w:r>
        <w:t xml:space="preserve">Still </w:t>
      </w:r>
      <w:r w:rsidRPr="000F03BA">
        <w:rPr>
          <w:rStyle w:val="StyleBoldUnderline"/>
        </w:rPr>
        <w:t>another advance could come through US immigration reform</w:t>
      </w:r>
      <w:r>
        <w:t xml:space="preserve">. By better aligning the supply and demand for workers in critical industries and opening new opportunities for millions of currently unauthorized residents, a more pragmatic migration policy would significantly bolster the US </w:t>
      </w:r>
      <w:proofErr w:type="gramStart"/>
      <w:r>
        <w:t>economy .</w:t>
      </w:r>
      <w:proofErr w:type="gramEnd"/>
      <w:r>
        <w:t xml:space="preserve"> </w:t>
      </w:r>
      <w:r w:rsidRPr="000F03BA">
        <w:rPr>
          <w:rStyle w:val="Emphasis"/>
        </w:rPr>
        <w:t>No other single policy measure</w:t>
      </w:r>
      <w:r w:rsidRPr="000F03BA">
        <w:rPr>
          <w:rStyle w:val="StyleBoldUnderline"/>
        </w:rPr>
        <w:t xml:space="preserve"> would more clearly demonstrate US commitment to cooperation with Latin America</w:t>
      </w:r>
      <w:r>
        <w:t xml:space="preserve">. The comprehensive reform advocated by both the George </w:t>
      </w:r>
      <w:proofErr w:type="gramStart"/>
      <w:r>
        <w:t>W .</w:t>
      </w:r>
      <w:proofErr w:type="gramEnd"/>
      <w:r>
        <w:t xml:space="preserve"> Bush and the Obama administrations </w:t>
      </w:r>
      <w:proofErr w:type="gramStart"/>
      <w:r>
        <w:t>represents</w:t>
      </w:r>
      <w:proofErr w:type="gramEnd"/>
      <w:r>
        <w:t xml:space="preserve"> the best approach. More modest changes, however, could still be helpful.</w:t>
      </w:r>
    </w:p>
    <w:p w:rsidR="000357AB" w:rsidRDefault="000357AB" w:rsidP="000357AB"/>
    <w:p w:rsidR="000357AB" w:rsidRDefault="000357AB" w:rsidP="000357AB">
      <w:pPr>
        <w:pStyle w:val="Heading2"/>
      </w:pPr>
      <w:r>
        <w:lastRenderedPageBreak/>
        <w:t>OAS advantage answers</w:t>
      </w:r>
    </w:p>
    <w:p w:rsidR="000357AB" w:rsidRDefault="000357AB" w:rsidP="000357AB"/>
    <w:p w:rsidR="000357AB" w:rsidRDefault="000357AB" w:rsidP="000357AB">
      <w:pPr>
        <w:pStyle w:val="Heading3"/>
      </w:pPr>
      <w:r>
        <w:lastRenderedPageBreak/>
        <w:t>OAS Cred I/L – 1NC</w:t>
      </w:r>
    </w:p>
    <w:p w:rsidR="000357AB" w:rsidRPr="00E67CAA" w:rsidRDefault="000357AB" w:rsidP="000357AB">
      <w:pPr>
        <w:pStyle w:val="Heading4"/>
      </w:pPr>
      <w:r>
        <w:t>The OAS fails – credibility is inherently ineffective</w:t>
      </w:r>
    </w:p>
    <w:p w:rsidR="000357AB" w:rsidRPr="00E67CAA" w:rsidRDefault="000357AB" w:rsidP="000357AB">
      <w:r>
        <w:rPr>
          <w:rStyle w:val="StyleStyleBold12pt"/>
        </w:rPr>
        <w:t xml:space="preserve">AP 6/4 </w:t>
      </w:r>
      <w:r w:rsidRPr="00E67CAA">
        <w:t>(Associated Press, “John Kerry seeks changes to OAS,” 6/4/13, http://www.politico.com/story/2013/06/john-kerry-latin-america-oas-changes-92245.html)//SJF</w:t>
      </w:r>
    </w:p>
    <w:p w:rsidR="000357AB" w:rsidRPr="00E67CAA" w:rsidRDefault="000357AB" w:rsidP="000357AB"/>
    <w:p w:rsidR="000357AB" w:rsidRDefault="000357AB" w:rsidP="000357AB">
      <w:r>
        <w:t>Secretary of State John Kerry is demanding reforms in the 35-nation Organization of American States as he visits Latin America for the first time since taking office.</w:t>
      </w:r>
    </w:p>
    <w:p w:rsidR="000357AB" w:rsidRDefault="000357AB" w:rsidP="000357AB">
      <w:r>
        <w:t>Leading the U.S. delegation in Guatemala to the annual general assembly of the OAS — an organization he has disparaged as ineffective, inefficient and nearly irrelevant — Kerry will try to convince fellow members of the need for major changes in its bureaucracy and a return to its core mission of promoting human rights, democracy and development.</w:t>
      </w:r>
    </w:p>
    <w:p w:rsidR="000357AB" w:rsidRDefault="000357AB" w:rsidP="000357AB">
      <w:r>
        <w:t>Gutierrez dares GOP to vote down bill</w:t>
      </w:r>
    </w:p>
    <w:p w:rsidR="000357AB" w:rsidRDefault="000357AB" w:rsidP="000357AB">
      <w:r>
        <w:t>Bill reduces benefits for lobbyists</w:t>
      </w:r>
    </w:p>
    <w:p w:rsidR="000357AB" w:rsidRDefault="000357AB" w:rsidP="000357AB">
      <w:r>
        <w:t>Rhee's group tripled its budget</w:t>
      </w:r>
    </w:p>
    <w:p w:rsidR="000357AB" w:rsidRDefault="000357AB" w:rsidP="000357AB">
      <w:r>
        <w:t>Balz book: Christie considered 2012</w:t>
      </w:r>
    </w:p>
    <w:p w:rsidR="000357AB" w:rsidRDefault="000357AB" w:rsidP="000357AB">
      <w:r>
        <w:t>Udall brother 'hiked everywhere'</w:t>
      </w:r>
    </w:p>
    <w:p w:rsidR="000357AB" w:rsidRDefault="000357AB" w:rsidP="000357AB">
      <w:r>
        <w:t>SEIU pushes House on immigration</w:t>
      </w:r>
    </w:p>
    <w:p w:rsidR="000357AB" w:rsidRDefault="000357AB" w:rsidP="000357AB">
      <w:r>
        <w:t>Officials traveling with Kerry said he also would be making the case against legalization of marijuana at the national level, lobbying for the election of the U.S. candidate for a hemispheric human rights panel and trying to improve badly damaged relations with Venezuela.</w:t>
      </w:r>
    </w:p>
    <w:p w:rsidR="000357AB" w:rsidRDefault="000357AB" w:rsidP="000357AB">
      <w:r>
        <w:t>Kerry arrived Tuesday at the Guatemalan mountain resort of Antigua and began his two-day program with a meeting with Guatemala’s president.</w:t>
      </w:r>
    </w:p>
    <w:p w:rsidR="000357AB" w:rsidRDefault="000357AB" w:rsidP="000357AB">
      <w:r>
        <w:t>Drugs, U.S. immigration reform and good governance were to top the agenda in those talks, the two men told reporters.</w:t>
      </w:r>
    </w:p>
    <w:p w:rsidR="000357AB" w:rsidRDefault="000357AB" w:rsidP="000357AB">
      <w:r>
        <w:t>The OAS often is criticized in the United States and Kerry wrote a scathing editorial about its failures and need to reform three years ago while he was the chairman of the Senate Foreign Relations Committee. He then introduced legislation in Congress aimed at requiring significant budget reforms in the organization.</w:t>
      </w:r>
    </w:p>
    <w:p w:rsidR="000357AB" w:rsidRPr="003B2B4E" w:rsidRDefault="000357AB" w:rsidP="000357AB">
      <w:pPr>
        <w:rPr>
          <w:rStyle w:val="StyleBoldUnderline"/>
        </w:rPr>
      </w:pPr>
      <w:r>
        <w:t xml:space="preserve">Just last year, shortly before he was nominated to be secretary of state, Kerry penned a letter to </w:t>
      </w:r>
      <w:r w:rsidRPr="003B2B4E">
        <w:rPr>
          <w:rStyle w:val="StyleBoldUnderline"/>
        </w:rPr>
        <w:t>the OAS</w:t>
      </w:r>
      <w:r>
        <w:t xml:space="preserve"> permanent council with three other senators bemoaning that the group “</w:t>
      </w:r>
      <w:r w:rsidRPr="003B2B4E">
        <w:rPr>
          <w:rStyle w:val="StyleBoldUnderline"/>
        </w:rPr>
        <w:t>has been forfeiting its effectiveness” with a lack of strategic focus and fiscal recklessness.</w:t>
      </w:r>
    </w:p>
    <w:p w:rsidR="000357AB" w:rsidRDefault="000357AB" w:rsidP="000357AB">
      <w:r>
        <w:t>The State Department said Monday that Kerry believed the bloc was an organization of critical importance to the Americas and that his participation in the general assembly was aimed at helping to strengthen it.</w:t>
      </w:r>
    </w:p>
    <w:p w:rsidR="000357AB" w:rsidRDefault="000357AB" w:rsidP="000357AB">
      <w:r>
        <w:t>“The fact that he is going to the OAS and he is spending two days there participating sends a clear signal that he thinks this remains the premier multilateral organization in the hemisphere,” department spokeswoman Jen Psaki said.</w:t>
      </w:r>
    </w:p>
    <w:p w:rsidR="000357AB" w:rsidRDefault="000357AB" w:rsidP="000357AB">
      <w:r>
        <w:t>“</w:t>
      </w:r>
      <w:r w:rsidRPr="003B2B4E">
        <w:rPr>
          <w:rStyle w:val="StyleBoldUnderline"/>
        </w:rPr>
        <w:t xml:space="preserve">In order to assure that the OAS retains </w:t>
      </w:r>
      <w:r>
        <w:t xml:space="preserve">that </w:t>
      </w:r>
      <w:r w:rsidRPr="003B2B4E">
        <w:rPr>
          <w:rStyle w:val="StyleBoldUnderline"/>
        </w:rPr>
        <w:t>status, it must refocus on its core principles</w:t>
      </w:r>
      <w:r>
        <w:t>,” she said, stressing democracy, human rights, development and regional security. “Strengthening it is of course part of (Kerry’s) agenda and part of what he’ll be focused on in the next couple of days.”</w:t>
      </w:r>
    </w:p>
    <w:p w:rsidR="000357AB" w:rsidRDefault="000357AB" w:rsidP="000357AB">
      <w:r>
        <w:t>As a senator in 2010, Kerry made similar, though not as subtle, points in an opinion piece he co-wrote with Sen. Robert Menendez (D-N.J.), his successor as head of the Foreign Relations Committee.</w:t>
      </w:r>
    </w:p>
    <w:p w:rsidR="000357AB" w:rsidRDefault="000357AB" w:rsidP="000357AB">
      <w:r>
        <w:t>“</w:t>
      </w:r>
      <w:r w:rsidRPr="003B2B4E">
        <w:rPr>
          <w:rStyle w:val="StyleBoldUnderline"/>
        </w:rPr>
        <w:t>Sadly, its culture of consensus has often been the breeding ground of the ideas that reflect the lowest common denominator, rather than the highest ambitions of diplomacy and cooperation</w:t>
      </w:r>
      <w:r>
        <w:t>,” they wrote in The Miami Herald.</w:t>
      </w:r>
    </w:p>
    <w:p w:rsidR="000357AB" w:rsidRPr="003B2B4E" w:rsidRDefault="000357AB" w:rsidP="000357AB">
      <w:pPr>
        <w:rPr>
          <w:rStyle w:val="StyleBoldUnderline"/>
        </w:rPr>
      </w:pPr>
      <w:r w:rsidRPr="003B2B4E">
        <w:rPr>
          <w:rStyle w:val="StyleBoldUnderline"/>
        </w:rPr>
        <w:lastRenderedPageBreak/>
        <w:t>The pair excoriated the OAS for becoming “a pliable tool of inconsistent political agendas” and suggested that they agreed with critics who called the organization “a grazing pasture for third-string diplomats.”</w:t>
      </w:r>
    </w:p>
    <w:p w:rsidR="000357AB" w:rsidRDefault="000357AB" w:rsidP="000357AB">
      <w:r>
        <w:t>Psaki played down the last comment, saying she “would hardly call the secretary of state a third-string diplomat.” Kerry’s mere presence at the meeting demonstrates his and the Obama administration’s commitment to improving the OAS, she said.</w:t>
      </w:r>
    </w:p>
    <w:p w:rsidR="000357AB" w:rsidRDefault="000357AB" w:rsidP="000357AB">
      <w:r>
        <w:t>In November 2012, Kerry and Menendez, along with Republican Sens. Richard Lugar of Indiana and Marco Rubio of Florida, wrote that OAS finances had become dangerously precarious and that it must reform, pare back superfluous projects or risk losing support from its prime contributor, the United States.</w:t>
      </w:r>
    </w:p>
    <w:p w:rsidR="000357AB" w:rsidRDefault="000357AB" w:rsidP="000357AB">
      <w:r>
        <w:t>The United States has over the past decades found itself at growing odds with numerous Latin and South American members of the OAS. Many of them, like Venezuela, Nicaragua, Bolivia and Ecuador, are led by leftist or populist leaders who have balked at accepting the dominance of the U.S. in the Americas and pursued policies that often run counter to Washington’s wishes.</w:t>
      </w:r>
    </w:p>
    <w:p w:rsidR="000357AB" w:rsidRDefault="000357AB" w:rsidP="000357AB">
      <w:r>
        <w:t>Apart from Cuba, which has been suspended from the OAS for decades, the U.S. has most differences with Venezuela, whose president, Hugo Chavez, reveled in tweaking Washington until his death last year.</w:t>
      </w:r>
    </w:p>
    <w:p w:rsidR="000357AB" w:rsidRDefault="000357AB" w:rsidP="000357AB">
      <w:pPr>
        <w:pStyle w:val="Heading3"/>
      </w:pPr>
      <w:r>
        <w:lastRenderedPageBreak/>
        <w:t>OAS Cred I/L – 2NC</w:t>
      </w:r>
    </w:p>
    <w:p w:rsidR="000357AB" w:rsidRPr="0076169D" w:rsidRDefault="000357AB" w:rsidP="000357AB">
      <w:pPr>
        <w:pStyle w:val="Heading4"/>
      </w:pPr>
      <w:r>
        <w:t>OAS cred is unsustainable – distrust and rising alternatives</w:t>
      </w:r>
    </w:p>
    <w:p w:rsidR="000357AB" w:rsidRDefault="000357AB" w:rsidP="000357AB">
      <w:r w:rsidRPr="0076169D">
        <w:rPr>
          <w:rStyle w:val="StyleStyleBold12pt"/>
        </w:rPr>
        <w:t>Lee 12</w:t>
      </w:r>
      <w:r>
        <w:t xml:space="preserve"> – Senior Production Editor (Brianna, “The Organization of American States,” 4/13/12, http://www.cfr.org/latin-america-and-the-caribbean/organization-american-states/p27945)//SJF</w:t>
      </w:r>
    </w:p>
    <w:p w:rsidR="000357AB" w:rsidRDefault="000357AB" w:rsidP="000357AB"/>
    <w:p w:rsidR="000357AB" w:rsidRPr="003B2B4E" w:rsidRDefault="000357AB" w:rsidP="000357AB">
      <w:pPr>
        <w:rPr>
          <w:rStyle w:val="StyleBoldUnderline"/>
        </w:rPr>
      </w:pPr>
      <w:r>
        <w:t xml:space="preserve">CFR's Shannon K. O'Neil says the OAS's role as a forum for regular, high-level discussions on issues facing the hemisphere is one of its major strengths. Several other analysts have praised the Inter-American Human Rights Commission as a crucial, objective platform for human rights litigation. However, many state leaders and policymakers have also heavily criticized the OAS for its institutional weakness. Christopher Sabatini, senior policy director for the Americas Society/Council of the Americas, says </w:t>
      </w:r>
      <w:r w:rsidRPr="003B2B4E">
        <w:rPr>
          <w:rStyle w:val="StyleBoldUnderline"/>
        </w:rPr>
        <w:t>the OAS as a political entity "has declined precipitously in recent years."</w:t>
      </w:r>
    </w:p>
    <w:p w:rsidR="000357AB" w:rsidRPr="003B2B4E" w:rsidRDefault="000357AB" w:rsidP="000357AB">
      <w:pPr>
        <w:rPr>
          <w:rStyle w:val="StyleBoldUnderline"/>
        </w:rPr>
      </w:pPr>
      <w:r>
        <w:t xml:space="preserve">However, analysts say, since the Democratic Charter was signed, </w:t>
      </w:r>
      <w:r w:rsidRPr="003B2B4E">
        <w:rPr>
          <w:rStyle w:val="StyleBoldUnderline"/>
        </w:rPr>
        <w:t>the organization's consensus around democracy promotion has atrophied.</w:t>
      </w:r>
    </w:p>
    <w:p w:rsidR="000357AB" w:rsidRPr="003B2B4E" w:rsidRDefault="000357AB" w:rsidP="000357AB">
      <w:pPr>
        <w:rPr>
          <w:rStyle w:val="StyleBoldUnderline"/>
        </w:rPr>
      </w:pPr>
      <w:r w:rsidRPr="003B2B4E">
        <w:rPr>
          <w:rStyle w:val="StyleBoldUnderline"/>
        </w:rPr>
        <w:t>One of the OAS's major administrative constraints is its consensus model, which requires a unanimous vote to make many of its decisions. As political ideologies have diversified</w:t>
      </w:r>
      <w:r>
        <w:t xml:space="preserve"> within the region, </w:t>
      </w:r>
      <w:r w:rsidRPr="003B2B4E">
        <w:rPr>
          <w:rStyle w:val="StyleBoldUnderline"/>
        </w:rPr>
        <w:t>this has made it difficult for the OAS to make quick, decisive calls to action</w:t>
      </w:r>
      <w:r>
        <w:t xml:space="preserve">. The polarization between American states has also led to one of the OAS's other major shortcomings: its many mandates unrelated to the core mission. In 2010, U.S. Secretary of State Hillary Clinton urged the OAS to streamline its processes (VOA) from what she called a "proliferation of mandates," noting that </w:t>
      </w:r>
      <w:r w:rsidRPr="003B2B4E">
        <w:rPr>
          <w:rStyle w:val="StyleBoldUnderline"/>
        </w:rPr>
        <w:t>the expansion of mandates without proportional expansion of funding made for an "unsustainable" fiscal future.</w:t>
      </w:r>
    </w:p>
    <w:p w:rsidR="000357AB" w:rsidRDefault="000357AB" w:rsidP="000357AB">
      <w:r>
        <w:t xml:space="preserve">Election monitoring, one of the OAS's major functions in light of </w:t>
      </w:r>
      <w:r w:rsidRPr="003B2B4E">
        <w:rPr>
          <w:rStyle w:val="StyleBoldUnderline"/>
        </w:rPr>
        <w:t xml:space="preserve">its commitment to democracy, is also restricted by its inability to send election observers without the invitation of state governments. "They can't condemn a country unless that country wants to be condemned," </w:t>
      </w:r>
      <w:r>
        <w:t>CFR's O'Neil says. Nevertheless, she adds, it has become a norm in many member countries to accept OAS monitors, which she says has been helpful.</w:t>
      </w:r>
    </w:p>
    <w:p w:rsidR="000357AB" w:rsidRPr="003B2B4E" w:rsidRDefault="000357AB" w:rsidP="000357AB">
      <w:pPr>
        <w:rPr>
          <w:rStyle w:val="StyleBoldUnderline"/>
        </w:rPr>
      </w:pPr>
      <w:r>
        <w:t>Within the hemisphere, conflicting views on the OAS's loyalties abound. In the summer 2011 issue of Americas Quarterly, Anthony DePalma sums up the range of mistrust: "</w:t>
      </w:r>
      <w:r w:rsidRPr="003B2B4E">
        <w:rPr>
          <w:rStyle w:val="StyleBoldUnderline"/>
        </w:rPr>
        <w:t xml:space="preserve">Insulza and the OAS itself are widely seen as being bullied by Venezuela </w:t>
      </w:r>
      <w:r>
        <w:t xml:space="preserve">(he denies it), as catering to [Venezuelan President] Hugo Chavez's friends in Bolivia, Ecuador and Nicaragua (evidence suggests otherwise) </w:t>
      </w:r>
      <w:r w:rsidRPr="003B2B4E">
        <w:rPr>
          <w:rStyle w:val="StyleBoldUnderline"/>
        </w:rPr>
        <w:t>and, strangely, still beholden to the U.S., even though Washington seems to have lost interest."</w:t>
      </w:r>
    </w:p>
    <w:p w:rsidR="000357AB" w:rsidRDefault="000357AB" w:rsidP="000357AB">
      <w:r>
        <w:t>Chavez has called the OAS a puppet of the United States; at the same time, in July 2011, the U.S. House Committee on Foreign Affairs passed a Republican-sponsored bill to defund the OAS (ForeignPolicy), on the charge that the organization supported anti-democracy regimes in Latin America.</w:t>
      </w:r>
    </w:p>
    <w:p w:rsidR="000357AB" w:rsidRDefault="000357AB" w:rsidP="000357AB">
      <w:r>
        <w:t xml:space="preserve">Various efforts have been made to create organizations to act as alternatives to the OAS. In 2010, </w:t>
      </w:r>
      <w:r w:rsidRPr="003B2B4E">
        <w:rPr>
          <w:rStyle w:val="StyleBoldUnderline"/>
        </w:rPr>
        <w:t>Latin American leaders formed</w:t>
      </w:r>
      <w:r>
        <w:t xml:space="preserve"> the Community of Latin American and Caribbean States (</w:t>
      </w:r>
      <w:r w:rsidRPr="003B2B4E">
        <w:rPr>
          <w:rStyle w:val="StyleBoldUnderline"/>
        </w:rPr>
        <w:t>CELAC</w:t>
      </w:r>
      <w:r>
        <w:t xml:space="preserve">), an organization that excludes the United States. Chavez and Ecuadorean President Rafael Correa have expressed the desire for CELAC </w:t>
      </w:r>
      <w:r w:rsidRPr="003B2B4E">
        <w:rPr>
          <w:rStyle w:val="StyleBoldUnderline"/>
        </w:rPr>
        <w:t>to eventually supplant the OAS</w:t>
      </w:r>
      <w:r>
        <w:t>, although Sabatini argues that CELAC is "nothing more than a piece of paper and a dream."</w:t>
      </w:r>
    </w:p>
    <w:p w:rsidR="000357AB" w:rsidRDefault="000357AB" w:rsidP="000357AB">
      <w:r>
        <w:t>Many consider another regional organization, the Union of South American Nations (UNASUR), to be a useful counterweight to the OAS. UNASUR is regarded by many observers as a means for Brazil to assert its power in the region. O'Neil argues the organization has been able to fulfill some duties that the OAS has been less effective in doing, such as successfully mediating between Ecuador and Colombia during their diplomatic crisis in 2008.</w:t>
      </w:r>
    </w:p>
    <w:p w:rsidR="000357AB" w:rsidRDefault="000357AB" w:rsidP="000357AB">
      <w:r>
        <w:t>Despite the OAS's shortcomings and questions over its continued relevance in the region, there is a strong call to reform the organization rather than eliminate it altogether.</w:t>
      </w:r>
    </w:p>
    <w:p w:rsidR="000357AB" w:rsidRDefault="000357AB" w:rsidP="000357AB"/>
    <w:p w:rsidR="000357AB" w:rsidRDefault="000357AB" w:rsidP="000357AB">
      <w:pPr>
        <w:pStyle w:val="Heading4"/>
      </w:pPr>
      <w:r>
        <w:t>The OAS is useless, it has zero regional cred</w:t>
      </w:r>
    </w:p>
    <w:p w:rsidR="000357AB" w:rsidRDefault="000357AB" w:rsidP="000357AB">
      <w:pPr>
        <w:rPr>
          <w:b/>
        </w:rPr>
      </w:pPr>
      <w:r>
        <w:rPr>
          <w:b/>
        </w:rPr>
        <w:t xml:space="preserve">Isacson, 12 - </w:t>
      </w:r>
      <w:r w:rsidRPr="00110379">
        <w:t xml:space="preserve">senior associate for regional security at the Washington Office on Latin America (Adam, “Conflict Resolution in the Americas: The Decline of the OAS” World Politics Review, 5/22, </w:t>
      </w:r>
      <w:hyperlink r:id="rId20" w:history="1">
        <w:r w:rsidRPr="00110379">
          <w:rPr>
            <w:rStyle w:val="Hyperlink"/>
          </w:rPr>
          <w:t>http://www.worldpoliticsreview.com/articles/11979/conflict-resolution-in-the-americas-the-decline-of-the-oas</w:t>
        </w:r>
      </w:hyperlink>
      <w:r w:rsidRPr="00110379">
        <w:t>)</w:t>
      </w:r>
    </w:p>
    <w:p w:rsidR="000357AB" w:rsidRPr="00110379" w:rsidRDefault="000357AB" w:rsidP="000357AB"/>
    <w:p w:rsidR="000357AB" w:rsidRDefault="000357AB" w:rsidP="000357AB">
      <w:r>
        <w:t xml:space="preserve">What is going on here? </w:t>
      </w:r>
      <w:r w:rsidRPr="001A3321">
        <w:rPr>
          <w:rStyle w:val="StyleBoldUnderline"/>
        </w:rPr>
        <w:t>The OAS</w:t>
      </w:r>
      <w:r>
        <w:t xml:space="preserve">, the world's oldest regional organization, </w:t>
      </w:r>
      <w:r w:rsidRPr="001A3321">
        <w:rPr>
          <w:rStyle w:val="StyleBoldUnderline"/>
        </w:rPr>
        <w:t>has never been a diplomatic powerhouse</w:t>
      </w:r>
      <w:r>
        <w:t xml:space="preserve">. Since the Pan-American Union's founding in 1910, it has rarely been the center of gravity for the Western Hemisphere's politics or diplomacy. </w:t>
      </w:r>
      <w:r w:rsidRPr="001A3321">
        <w:rPr>
          <w:rStyle w:val="StyleBoldUnderline"/>
        </w:rPr>
        <w:t>It has helped to resolve only a small fraction of the region's armed conflicts</w:t>
      </w:r>
      <w:r>
        <w:t xml:space="preserve"> or crises that threatened to deteriorate into conflicts.</w:t>
      </w:r>
    </w:p>
    <w:p w:rsidR="000357AB" w:rsidRDefault="000357AB" w:rsidP="000357AB">
      <w:r>
        <w:t>Instead, the OAS has functioned as a multilateral sounding board, a place to build consensus around broad policies, from anti-communism to counternarcotics to counterterrorism. The ability to discuss issues at regular general assemblies and special sessions has reduced friction among its members. And some OAS components -- the Inter-American Human Rights Commission, electoral observer missions and efforts to verify postconflict demobilizations -- have made important contributions to regional peace, security and democracy.</w:t>
      </w:r>
    </w:p>
    <w:p w:rsidR="000357AB" w:rsidRDefault="000357AB" w:rsidP="000357AB">
      <w:r>
        <w:t xml:space="preserve">But </w:t>
      </w:r>
      <w:r w:rsidRPr="001A3321">
        <w:rPr>
          <w:rStyle w:val="StyleBoldUnderline"/>
        </w:rPr>
        <w:t>the OAS has been hampered by its design, which keeps it deliberately weak</w:t>
      </w:r>
      <w:r>
        <w:t xml:space="preserve">. </w:t>
      </w:r>
      <w:r w:rsidRPr="001A3321">
        <w:rPr>
          <w:rStyle w:val="StyleBoldUnderline"/>
        </w:rPr>
        <w:t>The organization operates on a consensus model, in which a determined minority can prevent action</w:t>
      </w:r>
      <w:r>
        <w:t xml:space="preserve">. Its “one country, one vote” system means that a tiny state like St. Lucia has as much voice as a large state like Brazil. The OAS has no analogue to the U.N. Security Council and no dispute-resolution or peace-enforcement mechanism to deal with breaches of the peace like that contemplated in Chapters VI and VII of the U.N. Charter. </w:t>
      </w:r>
    </w:p>
    <w:p w:rsidR="000357AB" w:rsidRDefault="000357AB" w:rsidP="000357AB">
      <w:r w:rsidRPr="001A3321">
        <w:rPr>
          <w:rStyle w:val="StyleBoldUnderline"/>
        </w:rPr>
        <w:t>The OAS is also hampered by a perception</w:t>
      </w:r>
      <w:r>
        <w:t xml:space="preserve">, reinforced during the Cold War, </w:t>
      </w:r>
      <w:r w:rsidRPr="001A3321">
        <w:rPr>
          <w:rStyle w:val="StyleBoldUnderline"/>
        </w:rPr>
        <w:t>that the</w:t>
      </w:r>
      <w:r>
        <w:t xml:space="preserve"> Washington-based </w:t>
      </w:r>
      <w:r w:rsidRPr="001A3321">
        <w:rPr>
          <w:rStyle w:val="StyleBoldUnderline"/>
        </w:rPr>
        <w:t>body is dominated by the U</w:t>
      </w:r>
      <w:r>
        <w:t xml:space="preserve">nited </w:t>
      </w:r>
      <w:r w:rsidRPr="001A3321">
        <w:rPr>
          <w:rStyle w:val="StyleBoldUnderline"/>
        </w:rPr>
        <w:t>S</w:t>
      </w:r>
      <w:r>
        <w:t xml:space="preserve">tates. This is perhaps inevitable given the asymmetry of wealth and power between the United States and its regional neighbors. Still, </w:t>
      </w:r>
      <w:r w:rsidRPr="00110379">
        <w:rPr>
          <w:rStyle w:val="StyleBoldUnderline"/>
        </w:rPr>
        <w:t>the perception of an uneven playing field has damaged the organization's "honest broker" status and made Latin American states reluctant to take decisions that might require them to cede sovereignty to the OAS</w:t>
      </w:r>
      <w:r>
        <w:t>, even for the benefit of a greater good.</w:t>
      </w:r>
    </w:p>
    <w:p w:rsidR="000357AB" w:rsidRDefault="000357AB" w:rsidP="000357AB">
      <w:pPr>
        <w:pStyle w:val="Heading4"/>
      </w:pPr>
      <w:r>
        <w:t>US hegemony undermines the OAS</w:t>
      </w:r>
    </w:p>
    <w:p w:rsidR="000357AB" w:rsidRPr="00110379" w:rsidRDefault="000357AB" w:rsidP="000357AB">
      <w:pPr>
        <w:rPr>
          <w:b/>
        </w:rPr>
      </w:pPr>
      <w:r>
        <w:rPr>
          <w:b/>
        </w:rPr>
        <w:t xml:space="preserve">Isacson, 12 - </w:t>
      </w:r>
      <w:r w:rsidRPr="00110379">
        <w:t xml:space="preserve">senior associate for regional security at the Washington Office on Latin America (Adam, “Conflict Resolution in the Americas: The Decline of the OAS” World Politics Review, 5/22, </w:t>
      </w:r>
      <w:hyperlink r:id="rId21" w:history="1">
        <w:r w:rsidRPr="00110379">
          <w:rPr>
            <w:rStyle w:val="Hyperlink"/>
          </w:rPr>
          <w:t>http://www.worldpoliticsreview.com/articles/11979/conflict-resolution-in-the-americas-the-decline-of-the-oas</w:t>
        </w:r>
      </w:hyperlink>
      <w:r w:rsidRPr="00110379">
        <w:t>)</w:t>
      </w:r>
    </w:p>
    <w:p w:rsidR="000357AB" w:rsidRDefault="000357AB" w:rsidP="000357AB"/>
    <w:p w:rsidR="000357AB" w:rsidRDefault="000357AB" w:rsidP="000357AB">
      <w:r>
        <w:t xml:space="preserve">Where these trends are headed, though, is not clear. </w:t>
      </w:r>
      <w:r w:rsidRPr="00110379">
        <w:rPr>
          <w:rStyle w:val="StyleBoldUnderline"/>
        </w:rPr>
        <w:t>Reduced U.S. hegemony</w:t>
      </w:r>
      <w:r>
        <w:t xml:space="preserve">, for instance, </w:t>
      </w:r>
      <w:r w:rsidRPr="00110379">
        <w:rPr>
          <w:rStyle w:val="StyleBoldUnderline"/>
        </w:rPr>
        <w:t>could mean greater credibility for the OAS, which for so long was viewed as dominated by Washington</w:t>
      </w:r>
      <w:r>
        <w:t xml:space="preserve">. On the other hand, the region's sharp ideological and political divisions could continue to render the organization inoperable. </w:t>
      </w:r>
      <w:r w:rsidRPr="00110379">
        <w:rPr>
          <w:rStyle w:val="StyleBoldUnderline"/>
        </w:rPr>
        <w:t xml:space="preserve">The next big test for the OAS will be its ability to chart an independent path </w:t>
      </w:r>
      <w:r w:rsidRPr="00110379">
        <w:t>on drug policy.</w:t>
      </w:r>
      <w:r>
        <w:t xml:space="preserve"> In the face of increasing criticism of the U.S. approach, the region's leaders decided at their April 2012 summit to charge the OAS with producing a document laying out the pros and cons of alternative policies. For the OAS, the stakes are high: If its document ends up simply ratifying the status quo under heavy U.S. pressure, the damage to the organization’s credibility will be significant.</w:t>
      </w:r>
    </w:p>
    <w:p w:rsidR="000357AB" w:rsidRDefault="000357AB" w:rsidP="000357AB">
      <w:pPr>
        <w:pStyle w:val="Heading4"/>
      </w:pPr>
      <w:r>
        <w:lastRenderedPageBreak/>
        <w:t>US is incompatible with the OAS</w:t>
      </w:r>
    </w:p>
    <w:p w:rsidR="000357AB" w:rsidRPr="0079019E" w:rsidRDefault="000357AB" w:rsidP="000357AB">
      <w:r w:rsidRPr="0079019E">
        <w:rPr>
          <w:rStyle w:val="StyleStyleBold12pt"/>
        </w:rPr>
        <w:t>Ellsworth 12</w:t>
      </w:r>
      <w:r w:rsidRPr="0079019E">
        <w:t xml:space="preserve"> – Senior Correspondent, Brazil at Reuters (Brian, “Obama faces skeptical leaders at Americas summit,” 4/10/12, http://www.reuters.com/article/2012/04/10/us-americas-summit-obama-idUSBRE8390QK20120410)//SJF</w:t>
      </w:r>
    </w:p>
    <w:p w:rsidR="000357AB" w:rsidRPr="0079019E" w:rsidRDefault="000357AB" w:rsidP="000357AB"/>
    <w:p w:rsidR="000357AB" w:rsidRDefault="000357AB" w:rsidP="000357AB">
      <w:proofErr w:type="gramStart"/>
      <w:r>
        <w:t>BETTER THAN BUSH?</w:t>
      </w:r>
      <w:proofErr w:type="gramEnd"/>
    </w:p>
    <w:p w:rsidR="000357AB" w:rsidRDefault="000357AB" w:rsidP="000357AB">
      <w:r>
        <w:t xml:space="preserve">Obama can ill-afford to entertain changes to policy on Cuba or the drug war because they might alienate him from middle-of-the-road voters who will be </w:t>
      </w:r>
      <w:proofErr w:type="gramStart"/>
      <w:r>
        <w:t>key</w:t>
      </w:r>
      <w:proofErr w:type="gramEnd"/>
      <w:r>
        <w:t xml:space="preserve"> for his re-election bid.</w:t>
      </w:r>
    </w:p>
    <w:p w:rsidR="000357AB" w:rsidRDefault="000357AB" w:rsidP="000357AB">
      <w:r>
        <w:t>"This is the worst moment to be proposing issues to the Americans in the run-up to a difficult and problematic election for President Obama," said Andres Rozental, former deputy foreign minister of Mexico.</w:t>
      </w:r>
    </w:p>
    <w:p w:rsidR="000357AB" w:rsidRDefault="000357AB" w:rsidP="000357AB">
      <w:r>
        <w:t>Republican critics have in the past said Obama's efforts at dialogue with Cuba and Venezuela compromised national security.</w:t>
      </w:r>
    </w:p>
    <w:p w:rsidR="000357AB" w:rsidRDefault="000357AB" w:rsidP="000357AB">
      <w:r>
        <w:t>A senior administration official said Washington had already eased travel restrictions to Cuba, and was waiting for Havana to release political prisoners and improve political freedoms before taking further steps to ease relations.</w:t>
      </w:r>
    </w:p>
    <w:p w:rsidR="000357AB" w:rsidRDefault="000357AB" w:rsidP="000357AB">
      <w:r>
        <w:t>Obama is still popular among Latin Americans. A 2011 visit to a slum in Rio de Janeiro, for example, brought throngs of screaming admirers.</w:t>
      </w:r>
    </w:p>
    <w:p w:rsidR="000357AB" w:rsidRDefault="000357AB" w:rsidP="000357AB">
      <w:r>
        <w:t>That contrasts with the violent protests that met former President George W. Bush at a 2005 regional summit in Argentina, where leftist leaders sank a hemisphere-wide free trade deal being pushed by the United States.</w:t>
      </w:r>
    </w:p>
    <w:p w:rsidR="000357AB" w:rsidRDefault="000357AB" w:rsidP="000357AB">
      <w:r>
        <w:t>"I think relations (with the United States) are better now, there is more dialogue between the presidents, and Obama has been more accessible," said Jeremiah Barbosa, 66, filling pastry dough with caramel in his small bakery in Bogota.</w:t>
      </w:r>
    </w:p>
    <w:p w:rsidR="000357AB" w:rsidRDefault="000357AB" w:rsidP="000357AB">
      <w:r>
        <w:t>But that charm has worn a bit thin on policymakers.</w:t>
      </w:r>
    </w:p>
    <w:p w:rsidR="000357AB" w:rsidRPr="003B2B4E" w:rsidRDefault="000357AB" w:rsidP="000357AB">
      <w:pPr>
        <w:rPr>
          <w:rStyle w:val="StyleBoldUnderline"/>
        </w:rPr>
      </w:pPr>
      <w:r w:rsidRPr="003B2B4E">
        <w:rPr>
          <w:rStyle w:val="StyleBoldUnderline"/>
        </w:rPr>
        <w:t>Facing budget battles at home and what will likely be a decline in foreign aid to Latin America this fiscal year, Obama heads to Cartagena with few favors to offer.</w:t>
      </w:r>
    </w:p>
    <w:p w:rsidR="000357AB" w:rsidRDefault="000357AB" w:rsidP="000357AB">
      <w:r w:rsidRPr="003B2B4E">
        <w:rPr>
          <w:rStyle w:val="StyleBoldUnderline"/>
        </w:rPr>
        <w:t xml:space="preserve">Brazil is frustrated with loose U.S. monetary policy that has pushed a flood of capital into Brazil, driving up its currency </w:t>
      </w:r>
      <w:r>
        <w:t xml:space="preserve">and making its exports less competitive, </w:t>
      </w:r>
      <w:r w:rsidRPr="003B2B4E">
        <w:rPr>
          <w:rStyle w:val="StyleBoldUnderline"/>
        </w:rPr>
        <w:t>and President Dilma Rousseff complained</w:t>
      </w:r>
      <w:r>
        <w:t xml:space="preserve"> to Obama about it in a meeting at the White House on Monday.</w:t>
      </w:r>
    </w:p>
    <w:p w:rsidR="000357AB" w:rsidRDefault="000357AB" w:rsidP="000357AB">
      <w:r w:rsidRPr="003B2B4E">
        <w:rPr>
          <w:rStyle w:val="StyleBoldUnderline"/>
        </w:rPr>
        <w:t xml:space="preserve">An overhaul of U.S. immigration rules has all but fallen off the agenda in the Washington, frustrating Mexico and Central American countries </w:t>
      </w:r>
      <w:r>
        <w:t>as well as Latino voters in the United States.</w:t>
      </w:r>
    </w:p>
    <w:p w:rsidR="000357AB" w:rsidRDefault="000357AB" w:rsidP="000357AB">
      <w:r w:rsidRPr="003B2B4E">
        <w:rPr>
          <w:rStyle w:val="StyleBoldUnderline"/>
        </w:rPr>
        <w:t>Argentina and the U</w:t>
      </w:r>
      <w:r>
        <w:t xml:space="preserve">nited </w:t>
      </w:r>
      <w:r w:rsidRPr="003B2B4E">
        <w:rPr>
          <w:rStyle w:val="StyleBoldUnderline"/>
        </w:rPr>
        <w:t>S</w:t>
      </w:r>
      <w:r>
        <w:t xml:space="preserve">tates </w:t>
      </w:r>
      <w:r w:rsidRPr="003B2B4E">
        <w:rPr>
          <w:rStyle w:val="StyleBoldUnderline"/>
        </w:rPr>
        <w:t>are at loggerheads over trade restrictions and compensation payments to American investors. And China is an increasingly active investor and economic power in Latin America as U.S. influence wanes</w:t>
      </w:r>
      <w:r>
        <w:t>.</w:t>
      </w:r>
    </w:p>
    <w:p w:rsidR="000357AB" w:rsidRDefault="000357AB" w:rsidP="000357AB">
      <w:r>
        <w:t>"The United States has historically wanted to be a policeman to the world, but in general it has struggled to do so," said Rozental. "</w:t>
      </w:r>
      <w:r w:rsidRPr="003B2B4E">
        <w:rPr>
          <w:rStyle w:val="StyleBoldUnderline"/>
        </w:rPr>
        <w:t>I think it's going to be difficult for the U</w:t>
      </w:r>
      <w:r w:rsidRPr="003B2B4E">
        <w:t>nited</w:t>
      </w:r>
      <w:r w:rsidRPr="003B2B4E">
        <w:rPr>
          <w:rStyle w:val="StyleBoldUnderline"/>
        </w:rPr>
        <w:t xml:space="preserve"> S</w:t>
      </w:r>
      <w:r w:rsidRPr="003B2B4E">
        <w:t>tates</w:t>
      </w:r>
      <w:r w:rsidRPr="003B2B4E">
        <w:rPr>
          <w:rStyle w:val="StyleBoldUnderline"/>
        </w:rPr>
        <w:t xml:space="preserve"> to give Latin America the priority that it deserves."</w:t>
      </w:r>
    </w:p>
    <w:p w:rsidR="000357AB" w:rsidRDefault="000357AB" w:rsidP="000357AB">
      <w:pPr>
        <w:pStyle w:val="Heading4"/>
      </w:pPr>
      <w:r>
        <w:t>OAS forfeits foreign policy influence</w:t>
      </w:r>
    </w:p>
    <w:p w:rsidR="000357AB" w:rsidRPr="00E7342E" w:rsidRDefault="000357AB" w:rsidP="000357AB">
      <w:r>
        <w:rPr>
          <w:rStyle w:val="StyleStyleBold12pt"/>
        </w:rPr>
        <w:t xml:space="preserve">AP 6/4 </w:t>
      </w:r>
      <w:r w:rsidRPr="00E7342E">
        <w:t>(Associated Press, “Kerry calling for major changes in 35-nation OAS,” 6/4/13, http://www.vcstar.com/news/2013/jun/04/kerry-makes-first-latin-america-trip-in-office/)//SJF</w:t>
      </w:r>
    </w:p>
    <w:p w:rsidR="000357AB" w:rsidRPr="00E7342E" w:rsidRDefault="000357AB" w:rsidP="000357AB"/>
    <w:p w:rsidR="000357AB" w:rsidRDefault="000357AB" w:rsidP="000357AB">
      <w:r>
        <w:t>GUATEMALA CITY (AP) - U.S. Secretary of State John Kerry is demanding reforms in the 35-nation Organization of American States as he visits Latin America for the first time since taking office.</w:t>
      </w:r>
    </w:p>
    <w:p w:rsidR="000357AB" w:rsidRDefault="000357AB" w:rsidP="000357AB">
      <w:r>
        <w:t xml:space="preserve">Leading the U.S. delegation to </w:t>
      </w:r>
      <w:r w:rsidRPr="00F804F2">
        <w:rPr>
          <w:rStyle w:val="StyleBoldUnderline"/>
        </w:rPr>
        <w:t xml:space="preserve">the annual general assembly of the OAS - an organization he has disparaged as ineffective, inefficient and nearly irrelevant - Kerry will try to convince fellow members </w:t>
      </w:r>
      <w:r w:rsidRPr="00F804F2">
        <w:rPr>
          <w:rStyle w:val="StyleBoldUnderline"/>
        </w:rPr>
        <w:lastRenderedPageBreak/>
        <w:t>of the need for major changes in its bureaucracy</w:t>
      </w:r>
      <w:r>
        <w:t xml:space="preserve"> and a return to its core mission of promoting human rights, democracy and development.</w:t>
      </w:r>
    </w:p>
    <w:p w:rsidR="000357AB" w:rsidRDefault="000357AB" w:rsidP="000357AB">
      <w:r>
        <w:t>Officials traveling with Kerry said he also would be making the case against legalization of marijuana at the national level, lobbying for the election of the U.S. candidate for a hemispheric human rights panel and trying to improve badly damaged relations with Venezuela.</w:t>
      </w:r>
    </w:p>
    <w:p w:rsidR="000357AB" w:rsidRDefault="000357AB" w:rsidP="000357AB">
      <w:r>
        <w:t>Kerry arrived Tuesday at the Guatemalan mountain resort of Antigua and began his two-day program with a meeting with Guatemala's president.</w:t>
      </w:r>
    </w:p>
    <w:p w:rsidR="000357AB" w:rsidRDefault="000357AB" w:rsidP="000357AB">
      <w:r>
        <w:t>Drugs, U.S. immigration reform and good governance were to top the agenda in those talks, the two men told reporters.</w:t>
      </w:r>
    </w:p>
    <w:p w:rsidR="000357AB" w:rsidRDefault="000357AB" w:rsidP="000357AB">
      <w:r w:rsidRPr="00F804F2">
        <w:rPr>
          <w:rStyle w:val="StyleBoldUnderline"/>
        </w:rPr>
        <w:t>The OAS often is criticized in the United States and Kerry wrote a scathing editorial about its failures and need to reform three years ago while he was the chairman of the Senate Foreign Relations Committee.</w:t>
      </w:r>
      <w:r>
        <w:t xml:space="preserve"> He then introduced legislation in Congress aimed at requiring significant budget reforms in the organization.</w:t>
      </w:r>
    </w:p>
    <w:p w:rsidR="000357AB" w:rsidRPr="00F804F2" w:rsidRDefault="000357AB" w:rsidP="000357AB">
      <w:pPr>
        <w:rPr>
          <w:rStyle w:val="StyleBoldUnderline"/>
        </w:rPr>
      </w:pPr>
      <w:r>
        <w:t xml:space="preserve">Just last year, shortly before he was nominated to be secretary of state, Kerry penned a letter to the OAS permanent council with three other senators bemoaning that </w:t>
      </w:r>
      <w:r w:rsidRPr="00F804F2">
        <w:rPr>
          <w:rStyle w:val="StyleBoldUnderline"/>
        </w:rPr>
        <w:t>the group "has been forfeiting its effectiveness" with a lack of strategic focus and fiscal recklessness.</w:t>
      </w:r>
    </w:p>
    <w:p w:rsidR="000357AB" w:rsidRDefault="000357AB" w:rsidP="000357AB">
      <w:r>
        <w:t>The State Department said Monday that Kerry believed the bloc was an organization of critical importance to the Americas and that his participation in the general assembly was aimed at helping to strengthen it.</w:t>
      </w:r>
    </w:p>
    <w:p w:rsidR="000357AB" w:rsidRDefault="000357AB" w:rsidP="000357AB">
      <w:r>
        <w:t xml:space="preserve">"The fact that </w:t>
      </w:r>
      <w:r w:rsidRPr="00F804F2">
        <w:rPr>
          <w:rStyle w:val="StyleBoldUnderline"/>
        </w:rPr>
        <w:t>he is going to the OAS and he is spending two days there participating sends a clear signal that he thinks this remains the premier multilateral organization in the hemisphere,"</w:t>
      </w:r>
      <w:r>
        <w:t xml:space="preserve"> department spokeswoman Jen Psaki said.</w:t>
      </w:r>
    </w:p>
    <w:p w:rsidR="000357AB" w:rsidRDefault="000357AB" w:rsidP="000357AB">
      <w:r>
        <w:t xml:space="preserve">"In order to assure that the OAS retains that status, </w:t>
      </w:r>
      <w:r w:rsidRPr="00F804F2">
        <w:rPr>
          <w:rStyle w:val="StyleBoldUnderline"/>
        </w:rPr>
        <w:t>it must refocus on its core principles,"</w:t>
      </w:r>
      <w:r>
        <w:t xml:space="preserve"> she said, stressing democracy, human rights, development and regional security. "Strengthening it is of course part of (Kerry's) agenda and part of what he'll be focused on in the next couple of days."</w:t>
      </w:r>
    </w:p>
    <w:p w:rsidR="000357AB" w:rsidRDefault="000357AB" w:rsidP="000357AB">
      <w:r>
        <w:t xml:space="preserve">As a senator in 2010, Kerry made similar, though not as subtle, points in an opinion piece he co-wrote with Sen. Robert Menendez, D-N.J., </w:t>
      </w:r>
      <w:proofErr w:type="gramStart"/>
      <w:r>
        <w:t>his</w:t>
      </w:r>
      <w:proofErr w:type="gramEnd"/>
      <w:r>
        <w:t xml:space="preserve"> successor as head of the Foreign Relations Committee.</w:t>
      </w:r>
    </w:p>
    <w:p w:rsidR="000357AB" w:rsidRDefault="000357AB" w:rsidP="000357AB">
      <w:r>
        <w:t>"Sadly, its culture of consensus has often been the breeding ground of the ideas that reflect the lowest common denominator, rather than the highest ambitions of diplomacy and cooperation," they wrote in The Miami Herald.</w:t>
      </w:r>
    </w:p>
    <w:p w:rsidR="000357AB" w:rsidRPr="0074790D" w:rsidRDefault="000357AB" w:rsidP="000357AB">
      <w:pPr>
        <w:rPr>
          <w:rStyle w:val="StyleBoldUnderline"/>
        </w:rPr>
      </w:pPr>
      <w:r w:rsidRPr="0074790D">
        <w:rPr>
          <w:rStyle w:val="StyleBoldUnderline"/>
        </w:rPr>
        <w:t>The pair excoriated the OAS for becoming "a pliable tool of inconsistent political agendas" and suggested that they agreed with critics who called the organization "a grazing pasture for third-string diplomats."</w:t>
      </w:r>
    </w:p>
    <w:p w:rsidR="000357AB" w:rsidRDefault="000357AB" w:rsidP="000357AB">
      <w:r>
        <w:t xml:space="preserve">Psaki played down the last comment, saying </w:t>
      </w:r>
      <w:r w:rsidRPr="0074790D">
        <w:rPr>
          <w:rStyle w:val="StyleBoldUnderline"/>
        </w:rPr>
        <w:t>she "would hardly call the secretary of state a third-string diplomat." Kerry's mere presence at the meeting demonstrates his and the Obama administration's commitment to improving the OAS,</w:t>
      </w:r>
      <w:r>
        <w:t xml:space="preserve"> she said.</w:t>
      </w:r>
    </w:p>
    <w:p w:rsidR="000357AB" w:rsidRDefault="000357AB" w:rsidP="000357AB">
      <w:r>
        <w:t>In November 2012, Kerry and Menendez, along with Republican Sens. Richard Lugar of Indiana and Marco Rubio of Florida, wrote that OAS finances had become dangerously precarious and that it must reform, pare back superfluous projects or risk losing support from its prime contributor, the United States.</w:t>
      </w:r>
    </w:p>
    <w:p w:rsidR="000357AB" w:rsidRDefault="000357AB" w:rsidP="000357AB">
      <w:r w:rsidRPr="0074790D">
        <w:rPr>
          <w:rStyle w:val="StyleBoldUnderline"/>
        </w:rPr>
        <w:t>The United States has over the past decades found itself at growing odds with numerous Latin and South American members of the OAS</w:t>
      </w:r>
      <w:r>
        <w:t>. Many of them, like Venezuela, Nicaragua, Bolivia and Ecuador, are led by leftist or populist leaders who have balked at accepting the dominance of the U.S. in the Americas and pursued policies that often run counter to Washington's wishes.</w:t>
      </w:r>
    </w:p>
    <w:p w:rsidR="000357AB" w:rsidRDefault="000357AB" w:rsidP="000357AB">
      <w:r>
        <w:t>Apart from Cuba, which has been suspended from the OAS for decades, the U.S. has most differences with Venezuela, whose president, Hugo Chavez, reveled in tweaking Washington until his death last March.</w:t>
      </w:r>
    </w:p>
    <w:p w:rsidR="000357AB" w:rsidRDefault="000357AB" w:rsidP="000357AB">
      <w:r>
        <w:lastRenderedPageBreak/>
        <w:t>At Venezuela's request, Kerry was to meet Wednesday with the Venezuelan foreign minister to discuss possibilities for improving relations, a U.S. official said.</w:t>
      </w:r>
    </w:p>
    <w:p w:rsidR="000357AB" w:rsidRDefault="000357AB" w:rsidP="000357AB">
      <w:r>
        <w:t>Kerry was expected to raise human rights and democracy concerns in the country, where the opposition was still disputing the narrow results of the election that brought Chavez's successor to power.</w:t>
      </w:r>
    </w:p>
    <w:p w:rsidR="000357AB" w:rsidRDefault="000357AB" w:rsidP="000357AB">
      <w:r>
        <w:t>Since becoming the top U.S. diplomat in February, Kerry already has traveled more than 100,000 miles to visit 23 countries, but the trip to Guatemala was his first in the Western Hemisphere.</w:t>
      </w:r>
    </w:p>
    <w:p w:rsidR="000357AB" w:rsidRDefault="000357AB" w:rsidP="000357AB">
      <w:pPr>
        <w:pStyle w:val="Heading3"/>
      </w:pPr>
      <w:proofErr w:type="gramStart"/>
      <w:r>
        <w:lastRenderedPageBreak/>
        <w:t>Cybersecurity !</w:t>
      </w:r>
      <w:proofErr w:type="gramEnd"/>
      <w:r>
        <w:t xml:space="preserve"> D – 1NC</w:t>
      </w:r>
    </w:p>
    <w:p w:rsidR="000357AB" w:rsidRDefault="000357AB" w:rsidP="000357AB">
      <w:pPr>
        <w:pStyle w:val="Heading4"/>
      </w:pPr>
      <w:r>
        <w:t>Democratic governance response to cyber terror fails</w:t>
      </w:r>
    </w:p>
    <w:p w:rsidR="000357AB" w:rsidRPr="0080389C" w:rsidRDefault="000357AB" w:rsidP="000357AB">
      <w:r>
        <w:rPr>
          <w:rStyle w:val="StyleStyleBold12pt"/>
        </w:rPr>
        <w:t xml:space="preserve">Buckland, Schreier, and Winkler 9 </w:t>
      </w:r>
      <w:r w:rsidRPr="0080389C">
        <w:t>– (Benjamin, Fred, Theodor, “Democratic Governance Challenges of Cyber Security,” DCAF HORIZON 2015 WORKING PAPER, Geneva Centre for the Democratic Control of Armed Forces (DCAF) is one of the world’s leading institutions in the areas of security sector reform and security sector governance</w:t>
      </w:r>
      <w:r>
        <w:t xml:space="preserve">, </w:t>
      </w:r>
      <w:r w:rsidRPr="0080389C">
        <w:t>http://genevasecurityforum.org/files/DCAF-GSF-cyber-Paper.pdf)//SJF</w:t>
      </w:r>
    </w:p>
    <w:p w:rsidR="000357AB" w:rsidRPr="0080389C" w:rsidRDefault="000357AB" w:rsidP="000357AB"/>
    <w:p w:rsidR="000357AB" w:rsidRDefault="000357AB" w:rsidP="000357AB">
      <w:r>
        <w:t>2.3 Deterrence and Responding to Cyber War</w:t>
      </w:r>
    </w:p>
    <w:p w:rsidR="000357AB" w:rsidRDefault="000357AB" w:rsidP="000357AB">
      <w:r>
        <w:t xml:space="preserve">One consequence of the problem described above—that </w:t>
      </w:r>
      <w:r w:rsidRPr="00D77DC1">
        <w:rPr>
          <w:rStyle w:val="StyleBoldUnderline"/>
        </w:rPr>
        <w:t>the origin of the threat is hard to identify—is that traditional deterrence and response policies have been undermined</w:t>
      </w:r>
      <w:r>
        <w:t xml:space="preserve">. Because it is extremely difficult to pinpoint the origin of attacks, </w:t>
      </w:r>
      <w:r w:rsidRPr="00D77DC1">
        <w:rPr>
          <w:rStyle w:val="StyleBoldUnderline"/>
        </w:rPr>
        <w:t>it is hard to deter further damage by threatening retaliation</w:t>
      </w:r>
      <w:r>
        <w:t>.29</w:t>
      </w:r>
    </w:p>
    <w:p w:rsidR="000357AB" w:rsidRDefault="000357AB" w:rsidP="000357AB">
      <w:r>
        <w:t xml:space="preserve">Scholars of cyber war have thus concluded that </w:t>
      </w:r>
      <w:r w:rsidRPr="00D77DC1">
        <w:rPr>
          <w:rStyle w:val="StyleBoldUnderline"/>
        </w:rPr>
        <w:t>there is little or no defensive benefit to be gained from having great offensive capabilities</w:t>
      </w:r>
      <w:r>
        <w:t xml:space="preserve">. James A. Lewis, of the Centre for Strategic and International Studies, notes that, “the US is widely recognised to have pre-eminent offensive cyber capabilities but </w:t>
      </w:r>
      <w:r w:rsidRPr="00446D8B">
        <w:rPr>
          <w:rStyle w:val="StyleBoldUnderline"/>
        </w:rPr>
        <w:t>it obtains little or no deterrent effect from this</w:t>
      </w:r>
      <w:r>
        <w:t xml:space="preserve">.”30 It is, of course, possible that credible deterrents will yet be identified but, for the moment, </w:t>
      </w:r>
      <w:r w:rsidRPr="00446D8B">
        <w:rPr>
          <w:rStyle w:val="StyleBoldUnderline"/>
        </w:rPr>
        <w:t>recent cyber battles have outpaced efforts to find</w:t>
      </w:r>
      <w:r>
        <w:t xml:space="preserve"> one. As Joseph Nye remarked in the New York Times, “we are now in the phase that we found ourselves in during the early 1950s, after the Soviets got the bomb […] it won’t have the same shape as nuclear deterrence, but […] we can create some high costs for attackers.”31</w:t>
      </w:r>
    </w:p>
    <w:p w:rsidR="000357AB" w:rsidRDefault="000357AB" w:rsidP="000357AB">
      <w:r>
        <w:t xml:space="preserve">A further problem is that, </w:t>
      </w:r>
      <w:r w:rsidRPr="00446D8B">
        <w:rPr>
          <w:rStyle w:val="StyleBoldUnderline"/>
        </w:rPr>
        <w:t>even if an attacker is properly identified, it may be difficult to adequately respond</w:t>
      </w:r>
      <w:r>
        <w:t>. In part, this is due to the extreme difficulty of differentiating reliably between vandalism, commercial theft, or state-sponsored cyber-war.32 And, just as cyber war has blurred distinctions between categories of attacker, it has also blurred civil and military categories of target. Thus, a cyber attack can effectively cripple a country by, for example, attacking its financial industry, without ever targeting a military or government asset.33</w:t>
      </w:r>
    </w:p>
    <w:p w:rsidR="000357AB" w:rsidRDefault="000357AB" w:rsidP="000357AB">
      <w:r w:rsidRPr="009B017E">
        <w:rPr>
          <w:rStyle w:val="StyleBoldUnderline"/>
        </w:rPr>
        <w:t>This fact raises serious problems for those seeking to respond.</w:t>
      </w:r>
      <w:r>
        <w:t xml:space="preserve"> The UN Charter, in article 2(4), states that: “All members shall refrain in their international relations from the threat or use of force against the territorial integrity or political independence of any state, or in any other manner inconsistent with the purposes of the United Nations.” </w:t>
      </w:r>
      <w:r w:rsidRPr="009B017E">
        <w:rPr>
          <w:rStyle w:val="StyleBoldUnderline"/>
        </w:rPr>
        <w:t xml:space="preserve">This principle, which now forms part of customary international law, bans the use of force </w:t>
      </w:r>
      <w:r w:rsidRPr="009B017E">
        <w:t>in all but two carefully defined situations</w:t>
      </w:r>
      <w:r w:rsidRPr="009B017E">
        <w:rPr>
          <w:rStyle w:val="StyleBoldUnderline"/>
        </w:rPr>
        <w:t>:</w:t>
      </w:r>
      <w:r>
        <w:t xml:space="preserve"> first, the Security Council may authorize collective action to maintain or enforce international peace and security and, second, states may act in “individual or collective self-defence if an armed attack occurs against a state.” Speaking about the Estonian cyber war (see Box 3.), Jaak Aaviksoo, the then Estonian defence minister, remarked: </w:t>
      </w:r>
    </w:p>
    <w:p w:rsidR="000357AB" w:rsidRDefault="000357AB" w:rsidP="000357AB">
      <w:r>
        <w:t>At present, NATO does not define cyber-attacks as a clear military action. This means that the provisions of Article V of the North Atlantic Treaty, or, in other words collective self-defence, will not automatically be extended to the attacked country […] Not a single NATO defence minister would define a cyber-attack as a clear military action at present. However, this matter needs to be resolved in the near future.34</w:t>
      </w:r>
    </w:p>
    <w:p w:rsidR="000357AB" w:rsidRDefault="000357AB" w:rsidP="000357AB">
      <w:r>
        <w:t xml:space="preserve">Meanwhile, </w:t>
      </w:r>
      <w:r w:rsidRPr="009B017E">
        <w:rPr>
          <w:rStyle w:val="StyleBoldUnderline"/>
        </w:rPr>
        <w:t>debate continues about what states are able to credibly threaten—diplomatic demarche, formal protest, economic retaliation, criminal prosecution, pre-emptive attack, or military strike</w:t>
      </w:r>
      <w:r>
        <w:t xml:space="preserve">.35 </w:t>
      </w:r>
      <w:proofErr w:type="gramStart"/>
      <w:r>
        <w:t>The</w:t>
      </w:r>
      <w:proofErr w:type="gramEnd"/>
      <w:r>
        <w:t xml:space="preserve"> creation of a NATO Cooperative Cyber Defence Centre of Excellence (CCD COE) in Tallinn, with a mandate to improve cyber defence, suggests that </w:t>
      </w:r>
      <w:r w:rsidRPr="009B017E">
        <w:rPr>
          <w:rStyle w:val="StyleBoldUnderline"/>
        </w:rPr>
        <w:t>the alliance expects the Estonian cyber war to be only the beginning.</w:t>
      </w:r>
      <w:r>
        <w:t xml:space="preserve"> Indeed, the centre’s website argues that</w:t>
      </w:r>
      <w:r w:rsidRPr="009B017E">
        <w:rPr>
          <w:rStyle w:val="StyleBoldUnderline"/>
        </w:rPr>
        <w:t xml:space="preserve">: “Modern militaries are preparing to use </w:t>
      </w:r>
      <w:r w:rsidRPr="009B017E">
        <w:rPr>
          <w:rStyle w:val="StyleBoldUnderline"/>
        </w:rPr>
        <w:lastRenderedPageBreak/>
        <w:t>cyberspace as a parallel battleground in future conflicts</w:t>
      </w:r>
      <w:r>
        <w:t xml:space="preserve"> […] Even when a purely network-based attack is unlikely, cyber attacks employed in concert with conventional weapons will become the standard operating procedure in future conflicts.”36 And while many states rush to gain the technical capabilities required for participation in this “revolution in military affairs”, relevant norms and structures regarding transparency, accountability and oversight, struggle to keep pace.</w:t>
      </w:r>
    </w:p>
    <w:p w:rsidR="000357AB" w:rsidRDefault="000357AB" w:rsidP="000357AB">
      <w:r w:rsidRPr="009B017E">
        <w:rPr>
          <w:rStyle w:val="StyleBoldUnderline"/>
        </w:rPr>
        <w:t>A number of further issues hinder democratic governance with regards to responses to cyber war. The first of these is a dispersal of responsibility.</w:t>
      </w:r>
      <w:r>
        <w:t xml:space="preserve"> In short, </w:t>
      </w:r>
      <w:r w:rsidRPr="009B017E">
        <w:rPr>
          <w:rStyle w:val="StyleBoldUnderline"/>
        </w:rPr>
        <w:t xml:space="preserve">it is often extremely difficult to work out who is in charge of a relevant area because of the huge convergence of many previously distinct sectors. </w:t>
      </w:r>
      <w:r>
        <w:t>There is thus a need to bridge previously distinct roles, ministries, and threat-response mechanisms. This is particularly the case with regards to the increasingly artificial distinction between national security and other government networks and different roles and responsibilities. The same is true in the legal domain, where a patchwork of laws exists that evolved to cover what were originally very distinct fields of activity. More than ever, there is a need for clearly identified roles and responsibilities, both within and between public and private actors.38</w:t>
      </w:r>
    </w:p>
    <w:p w:rsidR="000357AB" w:rsidRDefault="000357AB" w:rsidP="000357AB">
      <w:r w:rsidRPr="009B017E">
        <w:rPr>
          <w:rStyle w:val="StyleBoldUnderline"/>
        </w:rPr>
        <w:t>Secondly, actors are often highly reluctant to share information,</w:t>
      </w:r>
      <w:r>
        <w:t xml:space="preserve"> something that is of growing concern for policymakers given the large number of players who have time-critical information. To take just one example, firms have incentives to keep security measures secret until they are deployed, in order to protect valuable proprietary information. </w:t>
      </w:r>
      <w:r w:rsidRPr="009B017E">
        <w:rPr>
          <w:rStyle w:val="StyleBoldUnderline"/>
        </w:rPr>
        <w:t>The consequence of which is that the flaws in such measures only become apparent after they have been deployed</w:t>
      </w:r>
      <w:r>
        <w:t xml:space="preserve">.39 Unless they are the explicit target, governments also often have no way of knowing if an attack has taken place. </w:t>
      </w:r>
    </w:p>
    <w:p w:rsidR="000357AB" w:rsidRPr="009B017E" w:rsidRDefault="000357AB" w:rsidP="000357AB">
      <w:pPr>
        <w:rPr>
          <w:rStyle w:val="StyleBoldUnderline"/>
        </w:rPr>
      </w:pPr>
      <w:r>
        <w:t>Referring to the recent attack on Google, for example, one senior intelligence official said, “</w:t>
      </w:r>
      <w:proofErr w:type="gramStart"/>
      <w:r>
        <w:t>unless</w:t>
      </w:r>
      <w:proofErr w:type="gramEnd"/>
      <w:r>
        <w:t xml:space="preserve"> Google had told us about the attack on it and other companies, we probably never would have seen it. When you think about that, it’s really scary.”40 </w:t>
      </w:r>
      <w:r w:rsidRPr="009B017E">
        <w:rPr>
          <w:rStyle w:val="StyleBoldUnderline"/>
        </w:rPr>
        <w:t>A parallel problem, of course, is that governments may be unaware that people or firms may be using their territory to launch attacks.</w:t>
      </w:r>
    </w:p>
    <w:p w:rsidR="000357AB" w:rsidRDefault="000357AB" w:rsidP="000357AB">
      <w:r>
        <w:t>Possible solutions to this problem include proposed “cyber incident thresholds” after which reporting becomes mandatory, although given that there are a huge number of low level events that together have a large impact, it is unclear how effective this would be overall. In a similar vein, the United Kingdom has developed a system to encourage information sharing in which data ownership never changes hands. Instead, it is passed to vetted “information security providers” who act as a nexus for combining data rather than the government.41 Trust and transparency are key issues for private actors, many of whom are fearful, both of losing market share should they become forced to divulge too much information (on clients, and so forth) to governments, as well as of malicious attacks by hackers. There are also scores of unresolved legal issues related to aggregation of authorities, what authorities are available for the government to protect privately owned critical infrastructure, placement of monitoring software, automated attack detection and warning sensors, data sharing with third parties and liability protection for the private sector.</w:t>
      </w:r>
    </w:p>
    <w:p w:rsidR="000357AB" w:rsidRDefault="000357AB" w:rsidP="000357AB">
      <w:pPr>
        <w:pStyle w:val="Heading4"/>
      </w:pPr>
      <w:r>
        <w:t>Cybersecurity threat is exaggerated – expert consensus</w:t>
      </w:r>
    </w:p>
    <w:p w:rsidR="000357AB" w:rsidRPr="002A563F" w:rsidRDefault="000357AB" w:rsidP="000357AB">
      <w:r>
        <w:rPr>
          <w:rStyle w:val="StyleStyleBold12pt"/>
        </w:rPr>
        <w:t xml:space="preserve">Shiels 11 </w:t>
      </w:r>
      <w:r w:rsidRPr="002A563F">
        <w:t>– Technology reporter, BBC News, Silicon Valley (Maggie, “Cyber war threat exaggerated claims security expert,” 2/16/11, http://www.bbc.co.uk/news/technology-12473809)//SJF</w:t>
      </w:r>
    </w:p>
    <w:p w:rsidR="000357AB" w:rsidRPr="002A563F" w:rsidRDefault="000357AB" w:rsidP="000357AB"/>
    <w:p w:rsidR="000357AB" w:rsidRDefault="000357AB" w:rsidP="000357AB">
      <w:r>
        <w:t xml:space="preserve">The threat of </w:t>
      </w:r>
      <w:r w:rsidRPr="00C75427">
        <w:rPr>
          <w:rStyle w:val="StyleBoldUnderline"/>
        </w:rPr>
        <w:t>cyber warfare is greatly exaggerated, according to a leading security expert.</w:t>
      </w:r>
    </w:p>
    <w:p w:rsidR="000357AB" w:rsidRPr="00C75427" w:rsidRDefault="000357AB" w:rsidP="000357AB">
      <w:pPr>
        <w:rPr>
          <w:rStyle w:val="StyleBoldUnderline"/>
        </w:rPr>
      </w:pPr>
      <w:r>
        <w:t xml:space="preserve">Bruce </w:t>
      </w:r>
      <w:r w:rsidRPr="00C75427">
        <w:rPr>
          <w:rStyle w:val="StyleBoldUnderline"/>
        </w:rPr>
        <w:t>Schneier claims that emotive rhetoric around the term does not match the reality.</w:t>
      </w:r>
    </w:p>
    <w:p w:rsidR="000357AB" w:rsidRPr="00C75427" w:rsidRDefault="000357AB" w:rsidP="000357AB">
      <w:pPr>
        <w:rPr>
          <w:rStyle w:val="StyleBoldUnderline"/>
        </w:rPr>
      </w:pPr>
      <w:r>
        <w:t xml:space="preserve">He warned that using sensational phrases such as </w:t>
      </w:r>
      <w:r w:rsidRPr="00C75427">
        <w:rPr>
          <w:rStyle w:val="StyleBoldUnderline"/>
        </w:rPr>
        <w:t xml:space="preserve">"cyber </w:t>
      </w:r>
      <w:proofErr w:type="gramStart"/>
      <w:r w:rsidRPr="00C75427">
        <w:rPr>
          <w:rStyle w:val="StyleBoldUnderline"/>
        </w:rPr>
        <w:t>armageddon</w:t>
      </w:r>
      <w:proofErr w:type="gramEnd"/>
      <w:r w:rsidRPr="00C75427">
        <w:rPr>
          <w:rStyle w:val="StyleBoldUnderline"/>
        </w:rPr>
        <w:t>" only inflames the situation.</w:t>
      </w:r>
    </w:p>
    <w:p w:rsidR="000357AB" w:rsidRDefault="000357AB" w:rsidP="000357AB">
      <w:r>
        <w:t>Mr Schneier, who is chief security officer for BT, is due to address the RSA security conference in San Francisco this week</w:t>
      </w:r>
    </w:p>
    <w:p w:rsidR="000357AB" w:rsidRPr="00C75427" w:rsidRDefault="000357AB" w:rsidP="000357AB">
      <w:pPr>
        <w:rPr>
          <w:rStyle w:val="StyleBoldUnderline"/>
        </w:rPr>
      </w:pPr>
      <w:r>
        <w:t xml:space="preserve">Speaking ahead of the event, he told BBC News that </w:t>
      </w:r>
      <w:r w:rsidRPr="00C75427">
        <w:rPr>
          <w:rStyle w:val="StyleBoldUnderline"/>
        </w:rPr>
        <w:t>there was a power struggle going on, involving a "battle of metaphors".</w:t>
      </w:r>
    </w:p>
    <w:p w:rsidR="000357AB" w:rsidRPr="00C75427" w:rsidRDefault="000357AB" w:rsidP="000357AB">
      <w:pPr>
        <w:rPr>
          <w:rStyle w:val="StyleBoldUnderline"/>
        </w:rPr>
      </w:pPr>
      <w:r>
        <w:lastRenderedPageBreak/>
        <w:t xml:space="preserve">He suggested that the notion of a </w:t>
      </w:r>
      <w:r w:rsidRPr="00C75427">
        <w:rPr>
          <w:rStyle w:val="StyleBoldUnderline"/>
        </w:rPr>
        <w:t>cyber war was based on several high-profile incidents from recent years.</w:t>
      </w:r>
    </w:p>
    <w:p w:rsidR="000357AB" w:rsidRDefault="000357AB" w:rsidP="000357AB">
      <w:r>
        <w:t>They include blackouts in Brazil in 1998, attacks by China on Google in 2009 and the Stuxnet virus that attacked Iran's nuclear facilities.</w:t>
      </w:r>
    </w:p>
    <w:p w:rsidR="000357AB" w:rsidRDefault="000357AB" w:rsidP="000357AB">
      <w:r>
        <w:t>He also pointed to the fallout from Wikileaks and the hacking of Republican vice-presidential candidate Sarah Palin's e-mail.</w:t>
      </w:r>
    </w:p>
    <w:p w:rsidR="000357AB" w:rsidRDefault="000357AB" w:rsidP="000357AB">
      <w:r>
        <w:t>"What we are seeing is not cyber war but an increasing use of war-like tactics and that is what is confusing us.</w:t>
      </w:r>
    </w:p>
    <w:p w:rsidR="000357AB" w:rsidRDefault="000357AB" w:rsidP="000357AB">
      <w:r>
        <w:t>"We don't have good definitions of what cyber war is, what it looks like and how to fight it," said Mr Schneier.</w:t>
      </w:r>
    </w:p>
    <w:p w:rsidR="000357AB" w:rsidRPr="00C75427" w:rsidRDefault="000357AB" w:rsidP="000357AB">
      <w:pPr>
        <w:rPr>
          <w:rStyle w:val="StyleBoldUnderline"/>
        </w:rPr>
      </w:pPr>
      <w:proofErr w:type="gramStart"/>
      <w:r w:rsidRPr="00C75427">
        <w:rPr>
          <w:rStyle w:val="StyleBoldUnderline"/>
        </w:rPr>
        <w:t>Casualty of war?</w:t>
      </w:r>
      <w:proofErr w:type="gramEnd"/>
      <w:r w:rsidRPr="00C75427">
        <w:rPr>
          <w:rStyle w:val="StyleBoldUnderline"/>
        </w:rPr>
        <w:t xml:space="preserve"> Attacks such as Sarah Palin's e-mail hack have been lumped into the debate</w:t>
      </w:r>
    </w:p>
    <w:p w:rsidR="000357AB" w:rsidRDefault="000357AB" w:rsidP="000357AB">
      <w:r>
        <w:t>His point of view was backed by Howard Schmidt, cyber security co-ordinator for the White House.</w:t>
      </w:r>
    </w:p>
    <w:p w:rsidR="000357AB" w:rsidRDefault="000357AB" w:rsidP="000357AB">
      <w:r>
        <w:t>"We really need to define this word because words do matter," said Mr Schmidt.</w:t>
      </w:r>
    </w:p>
    <w:p w:rsidR="000357AB" w:rsidRDefault="000357AB" w:rsidP="000357AB">
      <w:r>
        <w:t>"Cyber war is a turbo metaphor that does not address the issues we are looking at like cyber espionage, cyber crime, identity theft, credit card fraud.</w:t>
      </w:r>
    </w:p>
    <w:p w:rsidR="000357AB" w:rsidRPr="00C75427" w:rsidRDefault="000357AB" w:rsidP="000357AB">
      <w:pPr>
        <w:rPr>
          <w:rStyle w:val="StyleBoldUnderline"/>
        </w:rPr>
      </w:pPr>
      <w:r w:rsidRPr="00C75427">
        <w:rPr>
          <w:rStyle w:val="StyleBoldUnderline"/>
        </w:rPr>
        <w:t>"When you look at the conflict environment - military to military - command and control is always part of the thing.</w:t>
      </w:r>
    </w:p>
    <w:p w:rsidR="000357AB" w:rsidRDefault="000357AB" w:rsidP="000357AB">
      <w:r w:rsidRPr="00C75427">
        <w:rPr>
          <w:rStyle w:val="StyleBoldUnderline"/>
        </w:rPr>
        <w:t>"Don't make it something that it is not,"</w:t>
      </w:r>
      <w:r>
        <w:t xml:space="preserve"> Mr Schmidt told a small group of reporters on the opening day of the conference.</w:t>
      </w:r>
    </w:p>
    <w:p w:rsidR="000357AB" w:rsidRDefault="000357AB" w:rsidP="000357AB">
      <w:r>
        <w:t>A report last month by the Organisation for Economic Cooperation and Development also concluded that the vast majority of hi-tech attacks, described as acts of cyber war, do not deserve the name.</w:t>
      </w:r>
    </w:p>
    <w:p w:rsidR="000357AB" w:rsidRDefault="000357AB" w:rsidP="000357AB">
      <w:r>
        <w:t>Tanks and bombs</w:t>
      </w:r>
    </w:p>
    <w:p w:rsidR="000357AB" w:rsidRDefault="000357AB" w:rsidP="000357AB">
      <w:r>
        <w:t xml:space="preserve">The issue is likely to receive a lot of attention at RSA this week as a number of panels seek to define what is and what </w:t>
      </w:r>
      <w:proofErr w:type="gramStart"/>
      <w:r>
        <w:t>is not cyber warfare</w:t>
      </w:r>
      <w:proofErr w:type="gramEnd"/>
      <w:r>
        <w:t>.</w:t>
      </w:r>
    </w:p>
    <w:p w:rsidR="000357AB" w:rsidRDefault="000357AB" w:rsidP="000357AB">
      <w:r w:rsidRPr="00C75427">
        <w:rPr>
          <w:rStyle w:val="StyleBoldUnderline"/>
        </w:rPr>
        <w:t xml:space="preserve">"Stuxnet and the Google infiltration are not cyber war - </w:t>
      </w:r>
      <w:proofErr w:type="gramStart"/>
      <w:r w:rsidRPr="00C75427">
        <w:rPr>
          <w:rStyle w:val="StyleBoldUnderline"/>
        </w:rPr>
        <w:t>who</w:t>
      </w:r>
      <w:proofErr w:type="gramEnd"/>
      <w:r w:rsidRPr="00C75427">
        <w:rPr>
          <w:rStyle w:val="StyleBoldUnderline"/>
        </w:rPr>
        <w:t xml:space="preserve"> died?"</w:t>
      </w:r>
      <w:r>
        <w:t xml:space="preserve"> asked Mr Schneier.</w:t>
      </w:r>
    </w:p>
    <w:p w:rsidR="000357AB" w:rsidRDefault="000357AB" w:rsidP="000357AB">
      <w:r>
        <w:t>"We know what war looks like and it involves tanks and bombs.</w:t>
      </w:r>
    </w:p>
    <w:p w:rsidR="000357AB" w:rsidRDefault="000357AB" w:rsidP="000357AB">
      <w:r>
        <w:t>"However all wars in the future will have a cyber space component.</w:t>
      </w:r>
    </w:p>
    <w:p w:rsidR="000357AB" w:rsidRDefault="000357AB" w:rsidP="000357AB">
      <w:r>
        <w:t>"Just like we saw in the Iraqi war we [the US] used an air attack to soften up the country for a ground offensive.</w:t>
      </w:r>
    </w:p>
    <w:p w:rsidR="000357AB" w:rsidRDefault="000357AB" w:rsidP="000357AB">
      <w:r w:rsidRPr="007E4081">
        <w:rPr>
          <w:rStyle w:val="StyleBoldUnderline"/>
        </w:rPr>
        <w:t>"It is probably reasonable you will see a cyber attack to soften up the country for an air attack or ground offensive,"</w:t>
      </w:r>
      <w:r>
        <w:t xml:space="preserve"> he added.</w:t>
      </w:r>
    </w:p>
    <w:p w:rsidR="000357AB" w:rsidRPr="007E4081" w:rsidRDefault="000357AB" w:rsidP="000357AB">
      <w:pPr>
        <w:rPr>
          <w:rStyle w:val="StyleBoldUnderline"/>
        </w:rPr>
      </w:pPr>
      <w:r>
        <w:t xml:space="preserve">Mr Schneier claimed that </w:t>
      </w:r>
      <w:r w:rsidRPr="007E4081">
        <w:rPr>
          <w:rStyle w:val="StyleBoldUnderline"/>
        </w:rPr>
        <w:t>the heated rhetoric is driving policy in ways that might not be appropriate.</w:t>
      </w:r>
    </w:p>
    <w:p w:rsidR="000357AB" w:rsidRDefault="000357AB" w:rsidP="000357AB">
      <w:r>
        <w:t>"</w:t>
      </w:r>
      <w:r w:rsidRPr="007E4081">
        <w:rPr>
          <w:rStyle w:val="StyleBoldUnderline"/>
        </w:rPr>
        <w:t>The fear is that we are going to see an increased militarisation of the internet,"</w:t>
      </w:r>
      <w:r>
        <w:t xml:space="preserve"> he said.</w:t>
      </w:r>
    </w:p>
    <w:p w:rsidR="000357AB" w:rsidRDefault="000357AB" w:rsidP="000357AB">
      <w:r>
        <w:t>Recently the FBI and Department of Defence squared off over who got to control defence in cyber space and the multimillion dollar budget that goes with the job.</w:t>
      </w:r>
    </w:p>
    <w:p w:rsidR="000357AB" w:rsidRDefault="000357AB" w:rsidP="000357AB">
      <w:r>
        <w:t>Mr Schneier said that battle was won by the defence department.</w:t>
      </w:r>
    </w:p>
    <w:p w:rsidR="000357AB" w:rsidRDefault="000357AB" w:rsidP="000357AB">
      <w:r>
        <w:t>He also claimed there was a worrying trend of politicians who try to introduce legislation as a way to deal with the issue as nothing short of knee-jerk politics.</w:t>
      </w:r>
    </w:p>
    <w:p w:rsidR="000357AB" w:rsidRPr="007E4081" w:rsidRDefault="000357AB" w:rsidP="000357AB">
      <w:pPr>
        <w:rPr>
          <w:rStyle w:val="StyleBoldUnderline"/>
        </w:rPr>
      </w:pPr>
      <w:r w:rsidRPr="007E4081">
        <w:rPr>
          <w:rStyle w:val="StyleBoldUnderline"/>
        </w:rPr>
        <w:t xml:space="preserve"> “Stuxnet and the Google infiltration are not cyber war - who died?”</w:t>
      </w:r>
    </w:p>
    <w:p w:rsidR="000357AB" w:rsidRDefault="000357AB" w:rsidP="000357AB">
      <w:r>
        <w:t xml:space="preserve">Last week the Cybersecurity Enhancement Act was introduced in the Senate, following confirmation by oil companies and </w:t>
      </w:r>
      <w:proofErr w:type="gramStart"/>
      <w:r>
        <w:t>Nasdaq</w:t>
      </w:r>
      <w:proofErr w:type="gramEnd"/>
      <w:r>
        <w:t xml:space="preserve"> officials that their computer systems were repeatedly hacked by outsiders</w:t>
      </w:r>
    </w:p>
    <w:p w:rsidR="000357AB" w:rsidRDefault="000357AB" w:rsidP="000357AB">
      <w:pPr>
        <w:pStyle w:val="Heading3"/>
      </w:pPr>
      <w:proofErr w:type="gramStart"/>
      <w:r>
        <w:lastRenderedPageBreak/>
        <w:t>Cybersecurity !</w:t>
      </w:r>
      <w:proofErr w:type="gramEnd"/>
      <w:r>
        <w:t xml:space="preserve"> D – 2NC</w:t>
      </w:r>
    </w:p>
    <w:p w:rsidR="000357AB" w:rsidRDefault="000357AB" w:rsidP="000357AB">
      <w:pPr>
        <w:pStyle w:val="Heading4"/>
      </w:pPr>
      <w:r>
        <w:t>No solvency – oversight challenges</w:t>
      </w:r>
    </w:p>
    <w:p w:rsidR="000357AB" w:rsidRPr="004C13D5" w:rsidRDefault="000357AB" w:rsidP="000357AB">
      <w:r>
        <w:t>(This probably implicates their ability to solve the multilat stuff too)</w:t>
      </w:r>
    </w:p>
    <w:p w:rsidR="000357AB" w:rsidRPr="00A306B5" w:rsidRDefault="000357AB" w:rsidP="000357AB">
      <w:pPr>
        <w:rPr>
          <w:rStyle w:val="StyleStyleBold12pt"/>
          <w:b w:val="0"/>
          <w:bCs w:val="0"/>
        </w:rPr>
      </w:pPr>
      <w:r>
        <w:rPr>
          <w:rStyle w:val="StyleStyleBold12pt"/>
        </w:rPr>
        <w:t xml:space="preserve">Buckland, Schneier, and Winkler 9 </w:t>
      </w:r>
      <w:r w:rsidRPr="0080389C">
        <w:t>– (Benjamin, Fred, Theodor, “Democratic Governance Challenges of Cyber Security,” DCAF HORIZON 2015 WORKING PAPER, Geneva Centre for the Democratic Control of Armed Forces (DCAF) is one of the world’s leading institutions in the areas of security sector reform and security sector governance</w:t>
      </w:r>
      <w:r>
        <w:t xml:space="preserve">, </w:t>
      </w:r>
      <w:r w:rsidRPr="0080389C">
        <w:t>http://genevasecurityforum.org/files</w:t>
      </w:r>
      <w:r>
        <w:t>/DCAF-GSF-cyber-Paper.pdf)//SJF</w:t>
      </w:r>
    </w:p>
    <w:p w:rsidR="000357AB" w:rsidRDefault="000357AB" w:rsidP="000357AB"/>
    <w:p w:rsidR="000357AB" w:rsidRDefault="000357AB" w:rsidP="000357AB">
      <w:r>
        <w:t>2.1 Oversight</w:t>
      </w:r>
    </w:p>
    <w:p w:rsidR="000357AB" w:rsidRDefault="000357AB" w:rsidP="000357AB">
      <w:r w:rsidRPr="00B45F35">
        <w:rPr>
          <w:rStyle w:val="StyleBoldUnderline"/>
        </w:rPr>
        <w:t>When faced with both traditional and non-traditional security challenges, states, acting alone, are poorly equipped.</w:t>
      </w:r>
      <w:r>
        <w:t xml:space="preserve"> Ad hoc security governance networks and, in particular, public private cooperation, has increasingly been the response. It may be tempting to call this process “privatisation” but that would be, as Alyson Bailes argues, to miss the nuances and complexities of a situation in which functions are delegated or shared on a case-by-case basis without the “full transfer or property […] that might occur in industrial ‘privatization’.”9</w:t>
      </w:r>
    </w:p>
    <w:p w:rsidR="000357AB" w:rsidRDefault="000357AB" w:rsidP="000357AB">
      <w:r>
        <w:t xml:space="preserve">The term </w:t>
      </w:r>
      <w:r w:rsidRPr="00B45F35">
        <w:rPr>
          <w:rStyle w:val="StyleBoldUnderline"/>
        </w:rPr>
        <w:t>“governance network” is more appropriate to the case of cyber security given that the delegation or transfer of responsibility is occurring in two directions.</w:t>
      </w:r>
      <w:r>
        <w:t xml:space="preserve"> As well as states reaching down to firms, companies are also reaching up to the state. </w:t>
      </w:r>
      <w:r w:rsidRPr="00B45F35">
        <w:rPr>
          <w:rStyle w:val="StyleBoldUnderline"/>
        </w:rPr>
        <w:t>An example of this is the recent cooperation agreement between Google and the US National Security Agency</w:t>
      </w:r>
      <w:r>
        <w:t xml:space="preserve"> (NSA) (discussed in more detail below), apparently to help the firm secure its network after a recent attack by Chinese hackers.</w:t>
      </w:r>
    </w:p>
    <w:p w:rsidR="000357AB" w:rsidRDefault="000357AB" w:rsidP="000357AB">
      <w:r w:rsidRPr="00B45F35">
        <w:rPr>
          <w:rStyle w:val="StyleBoldUnderline"/>
        </w:rPr>
        <w:t>Such networks involve cooperation between governments,</w:t>
      </w:r>
      <w:r>
        <w:t xml:space="preserve"> the private sector, </w:t>
      </w:r>
      <w:r w:rsidRPr="00B45F35">
        <w:rPr>
          <w:rStyle w:val="StyleBoldUnderline"/>
        </w:rPr>
        <w:t>non-governmental and international organisations and enable actors to take advantage of geographical,</w:t>
      </w:r>
      <w:r>
        <w:t xml:space="preserve"> technological, and knowledge resources they would be unable to muster alone. This emergence of new governance networks poses both theoretical and practical challenges that have, thus far, been massively under-examined.</w:t>
      </w:r>
    </w:p>
    <w:p w:rsidR="000357AB" w:rsidRPr="00B45F35" w:rsidRDefault="000357AB" w:rsidP="000357AB">
      <w:pPr>
        <w:rPr>
          <w:rStyle w:val="StyleBoldUnderline"/>
        </w:rPr>
      </w:pPr>
      <w:r>
        <w:t xml:space="preserve">At the theoretical level, </w:t>
      </w:r>
      <w:r w:rsidRPr="00B45F35">
        <w:rPr>
          <w:rStyle w:val="StyleBoldUnderline"/>
        </w:rPr>
        <w:t>there are gaps in our understanding of complex governance networks</w:t>
      </w:r>
      <w:r>
        <w:t xml:space="preserve">. At the practical level, </w:t>
      </w:r>
      <w:r w:rsidRPr="00B45F35">
        <w:rPr>
          <w:rStyle w:val="StyleBoldUnderline"/>
        </w:rPr>
        <w:t xml:space="preserve">there are, </w:t>
      </w:r>
      <w:r>
        <w:t xml:space="preserve">as yet, </w:t>
      </w:r>
      <w:r w:rsidRPr="00B45F35">
        <w:rPr>
          <w:rStyle w:val="StyleBoldUnderline"/>
        </w:rPr>
        <w:t>unanswered questions about the transparency, oversight, accountability and cost</w:t>
      </w:r>
      <w:r>
        <w:t xml:space="preserve"> (broadly defined) </w:t>
      </w:r>
      <w:r w:rsidRPr="00B45F35">
        <w:rPr>
          <w:rStyle w:val="StyleBoldUnderline"/>
        </w:rPr>
        <w:t>of new governance networks, as well as about ways in which, on the positive side, they can contribute to improved security.</w:t>
      </w:r>
    </w:p>
    <w:p w:rsidR="000357AB" w:rsidRDefault="000357AB" w:rsidP="000357AB">
      <w:r>
        <w:t xml:space="preserve">These gaps and problems are particularly acute with regards to public private cooperation. Such cooperation is, by its very nature, often opaque and the activities of a network’s constituent parts are often complex and hidden from the gaze of oversight bodies and institutions of democratic governance. In addition, as Bailes points out: the balance of control in the public-private relationship is shifting in the realm of security […] there are few, if any, instances in which government nowadays can simply force businesses to </w:t>
      </w:r>
    </w:p>
    <w:p w:rsidR="000357AB" w:rsidRDefault="000357AB" w:rsidP="000357AB">
      <w:r>
        <w:t>do what it wants; and even the more obvious methods of indirect control—ranging from national and international legal regulation through to ‘fixing’ the play of economic incentives are becoming trickier to apply in an environment increasingly shaped by non-traditional, nonstate, multinational or trans-national forces and actors.10</w:t>
      </w:r>
    </w:p>
    <w:p w:rsidR="000357AB" w:rsidRDefault="000357AB" w:rsidP="000357AB">
      <w:r>
        <w:t xml:space="preserve">The use of private military and security companies has clearly garnered the most attention in this regard. However, cyber security offers us another, no less pertinent, illustration of this problematique. A number of factors exacerbate the oversight challenges presented by cyber security and related public private cooperation. Below is a list of these challenges, followed by some examples from state practice in the UK, US and Australia. </w:t>
      </w:r>
    </w:p>
    <w:p w:rsidR="000357AB" w:rsidRPr="00B45F35" w:rsidRDefault="000357AB" w:rsidP="000357AB">
      <w:pPr>
        <w:rPr>
          <w:rStyle w:val="StyleBoldUnderline"/>
        </w:rPr>
      </w:pPr>
      <w:r>
        <w:lastRenderedPageBreak/>
        <w:t xml:space="preserve">First, </w:t>
      </w:r>
      <w:r w:rsidRPr="00B45F35">
        <w:rPr>
          <w:rStyle w:val="StyleBoldUnderline"/>
        </w:rPr>
        <w:t xml:space="preserve">oversight challenges are exacerbated by network complexity. As is illustrated below, a large and diverse number of </w:t>
      </w:r>
      <w:proofErr w:type="gramStart"/>
      <w:r w:rsidRPr="00B45F35">
        <w:rPr>
          <w:rStyle w:val="StyleBoldUnderline"/>
        </w:rPr>
        <w:t>state</w:t>
      </w:r>
      <w:proofErr w:type="gramEnd"/>
      <w:r w:rsidRPr="00B45F35">
        <w:rPr>
          <w:rStyle w:val="StyleBoldUnderline"/>
        </w:rPr>
        <w:t xml:space="preserve">, private, international and other non-state actors are involved in cyber security. </w:t>
      </w:r>
      <w:r>
        <w:t xml:space="preserve">Similarly, </w:t>
      </w:r>
      <w:r w:rsidRPr="00B45F35">
        <w:rPr>
          <w:rStyle w:val="StyleBoldUnderline"/>
        </w:rPr>
        <w:t>a huge diversity of actors participate in what we might broadly term cyber attacks. Network complexity makes it difficult for oversight bodies, such as parliamentary committees</w:t>
      </w:r>
      <w:r>
        <w:t xml:space="preserve"> (with often limited capacity), </w:t>
      </w:r>
      <w:r w:rsidRPr="00B45F35">
        <w:rPr>
          <w:rStyle w:val="StyleBoldUnderline"/>
        </w:rPr>
        <w:t>to keep track of relevant actors, to gain knowledge of their existence and activities or even to acquire a legal mandate to do so.</w:t>
      </w:r>
    </w:p>
    <w:p w:rsidR="000357AB" w:rsidRDefault="000357AB" w:rsidP="000357AB">
      <w:r>
        <w:t xml:space="preserve">Second, </w:t>
      </w:r>
      <w:r w:rsidRPr="00B45F35">
        <w:rPr>
          <w:rStyle w:val="StyleBoldUnderline"/>
        </w:rPr>
        <w:t xml:space="preserve">oversight challenges are exacerbated by technical complexity. Because of the highly technical nature of cyber security challenges and responses, oversight bodies often lack the required expertise to understand and adequately oversee them. </w:t>
      </w:r>
      <w:r>
        <w:t>Public private cooperation exacerbates the problem by creating a divide between the highly paid and sophisticated technical experts involved in implementing a directive and the (often) poorly paid and less well informed government actors charged with their oversight.</w:t>
      </w:r>
    </w:p>
    <w:p w:rsidR="000357AB" w:rsidRDefault="000357AB" w:rsidP="000357AB">
      <w:r>
        <w:t xml:space="preserve">Third, </w:t>
      </w:r>
      <w:r w:rsidRPr="0049587A">
        <w:rPr>
          <w:rStyle w:val="StyleBoldUnderline"/>
        </w:rPr>
        <w:t>oversight challenges are exacerbated by legal complexity. Cyber security poses complex legal questions related</w:t>
      </w:r>
      <w:r>
        <w:t xml:space="preserve"> (among others) </w:t>
      </w:r>
      <w:r w:rsidRPr="0049587A">
        <w:rPr>
          <w:rStyle w:val="StyleBoldUnderline"/>
        </w:rPr>
        <w:t>to the right to privacy and freedom of expression.</w:t>
      </w:r>
      <w:r>
        <w:t xml:space="preserve"> This complexity is then magnified by public private cooperation and associated legal questions regarding responsibility and control.</w:t>
      </w:r>
    </w:p>
    <w:p w:rsidR="000357AB" w:rsidRDefault="000357AB" w:rsidP="000357AB">
      <w:r>
        <w:t xml:space="preserve">Fourth, </w:t>
      </w:r>
      <w:r w:rsidRPr="0049587A">
        <w:rPr>
          <w:rStyle w:val="StyleBoldUnderline"/>
        </w:rPr>
        <w:t>oversight challenges are exacerbated by the heterogeneity of actors involved.</w:t>
      </w:r>
      <w:r>
        <w:t xml:space="preserve"> In most instances, </w:t>
      </w:r>
      <w:r w:rsidRPr="0049587A">
        <w:rPr>
          <w:rStyle w:val="StyleBoldUnderline"/>
        </w:rPr>
        <w:t>oversight institutions are organised along agency or functional lines.</w:t>
      </w:r>
      <w:r>
        <w:t xml:space="preserve"> For example, a parliamentary committee may oversee intelligence services and activities, the armed forces, or justice. </w:t>
      </w:r>
      <w:r w:rsidRPr="0049587A">
        <w:rPr>
          <w:rStyle w:val="StyleBoldUnderline"/>
        </w:rPr>
        <w:t>The public private cooperation involved in cyber security, however, cut across agency boundaries and thus across areas of oversight mandate</w:t>
      </w:r>
      <w:r>
        <w:t>. The result is a large number of areas in which there is no or inadequate oversight.</w:t>
      </w:r>
    </w:p>
    <w:p w:rsidR="000357AB" w:rsidRDefault="000357AB" w:rsidP="000357AB">
      <w:r>
        <w:t xml:space="preserve">Fifth, </w:t>
      </w:r>
      <w:r w:rsidRPr="0049587A">
        <w:rPr>
          <w:rStyle w:val="StyleBoldUnderline"/>
        </w:rPr>
        <w:t>oversight challenges are exacerbated by mandate perceptions. In general, government oversight bodies are concerned with the government agencies over which they have direct responsibility. This</w:t>
      </w:r>
      <w:r>
        <w:t xml:space="preserve"> leaves the private partners of such agencies out of the reach of oversight, even in cases where they are directly funded by, or work in close collaboration with such agencies.</w:t>
      </w:r>
    </w:p>
    <w:p w:rsidR="000357AB" w:rsidRPr="0049587A" w:rsidRDefault="000357AB" w:rsidP="000357AB">
      <w:pPr>
        <w:rPr>
          <w:rStyle w:val="StyleBoldUnderline"/>
        </w:rPr>
      </w:pPr>
      <w:r>
        <w:t xml:space="preserve">Sixth, oversight challenges are exacerbated by the breaking of principal/agent bonds. </w:t>
      </w:r>
      <w:r w:rsidRPr="0049587A">
        <w:rPr>
          <w:rStyle w:val="StyleBoldUnderline"/>
        </w:rPr>
        <w:t>The actions of every government agent are connected in a chain of responsibility from principal to agent</w:t>
      </w:r>
      <w:r>
        <w:t xml:space="preserve">. For example, a Paris police officer is linked via his or her superiors to the prevote (the senior officer in the force), to the prefect (the politically appointed head of the force) and, ultimately, to the interior ministry and the executive. </w:t>
      </w:r>
      <w:r w:rsidRPr="0049587A">
        <w:rPr>
          <w:rStyle w:val="StyleBoldUnderline"/>
        </w:rPr>
        <w:t>There is thus a link of responsibility and oversight between instruments of democratic governance</w:t>
      </w:r>
      <w:r>
        <w:t xml:space="preserve"> (such as the parliament) and individuals or agencies carrying out government directives. </w:t>
      </w:r>
      <w:r w:rsidRPr="0049587A">
        <w:rPr>
          <w:rStyle w:val="StyleBoldUnderline"/>
        </w:rPr>
        <w:t>These links are severed by the introduction of private actors and the creation of public private cooperation mechanisms</w:t>
      </w:r>
      <w:r>
        <w:t xml:space="preserve">. While a publicly contracted IT firm may seem to act as a simple agent of the state (the principal), </w:t>
      </w:r>
      <w:r w:rsidRPr="0049587A">
        <w:rPr>
          <w:rStyle w:val="StyleBoldUnderline"/>
        </w:rPr>
        <w:t>the relationship is generally much more complex and clouded by numerous information asymmetries that reduce transparency and prevent oversight mechanisms from operating effectively.</w:t>
      </w:r>
    </w:p>
    <w:p w:rsidR="000357AB" w:rsidRPr="0003452A" w:rsidRDefault="000357AB" w:rsidP="000357AB">
      <w:pPr>
        <w:rPr>
          <w:rStyle w:val="StyleBoldUnderline"/>
        </w:rPr>
      </w:pPr>
      <w:r>
        <w:t>Because online security is, in m</w:t>
      </w:r>
      <w:r w:rsidRPr="0049587A">
        <w:rPr>
          <w:rStyle w:val="StyleBoldUnderline"/>
        </w:rPr>
        <w:t>any states, a relatively new issue for security actors, democratic oversight, in the form of ombudsmen, parliamentary committees and other specialised bodies, has been slow to catch up</w:t>
      </w:r>
      <w:r>
        <w:t xml:space="preserve">. In the UK, for example, oversight of government </w:t>
      </w:r>
      <w:r w:rsidRPr="0003452A">
        <w:rPr>
          <w:rStyle w:val="StyleBoldUnderline"/>
        </w:rPr>
        <w:t>cyber security efforts is by interdepartmental oversight boards, the cabinet committee for national security, international relations and development and its sub-committee on protective security and resilience. By considering the issue alongside more traditional defence questions, the effectiveness of oversight in the UK may be vulnerable to the problems of technical complexity, mandate perceptions, and legal complexity that were discussed above.</w:t>
      </w:r>
    </w:p>
    <w:p w:rsidR="000357AB" w:rsidRDefault="000357AB" w:rsidP="000357AB">
      <w:pPr>
        <w:pStyle w:val="Heading4"/>
      </w:pPr>
      <w:r>
        <w:lastRenderedPageBreak/>
        <w:t>No cyberwar threat</w:t>
      </w:r>
    </w:p>
    <w:p w:rsidR="000357AB" w:rsidRPr="00C40CB2" w:rsidRDefault="000357AB" w:rsidP="000357AB">
      <w:r>
        <w:rPr>
          <w:rStyle w:val="StyleStyleBold12pt"/>
        </w:rPr>
        <w:t xml:space="preserve">Schneier 10 </w:t>
      </w:r>
      <w:r w:rsidRPr="00C40CB2">
        <w:t>– internationally renowned security technologist and author, described by The Economist as a "security guru"(Bruce, “The Threat of Cyberwar Has Been Grossly Exaggerated,” 7/7/10, http://www.schneier.com/blog/archives/2010/07/the_threat_of_c.html)//SJF</w:t>
      </w:r>
    </w:p>
    <w:p w:rsidR="000357AB" w:rsidRPr="00C40CB2" w:rsidRDefault="000357AB" w:rsidP="000357AB"/>
    <w:p w:rsidR="000357AB" w:rsidRPr="002137C7" w:rsidRDefault="000357AB" w:rsidP="000357AB">
      <w:pPr>
        <w:rPr>
          <w:rStyle w:val="StyleBoldUnderline"/>
        </w:rPr>
      </w:pPr>
      <w:r>
        <w:t xml:space="preserve">Googling those names and terms -- as well as </w:t>
      </w:r>
      <w:r w:rsidRPr="002137C7">
        <w:rPr>
          <w:rStyle w:val="StyleBoldUnderline"/>
        </w:rPr>
        <w:t>"cyber Pearl Harbor," "cyber Katrina," and</w:t>
      </w:r>
      <w:r>
        <w:t xml:space="preserve"> even </w:t>
      </w:r>
      <w:r w:rsidRPr="002137C7">
        <w:rPr>
          <w:rStyle w:val="StyleBoldUnderline"/>
        </w:rPr>
        <w:t>"cyber Armageddon" -- gives some idea how pervasive these memes are. Prefix "cyber" to something scary, and you end up with something really scary.</w:t>
      </w:r>
    </w:p>
    <w:p w:rsidR="000357AB" w:rsidRDefault="000357AB" w:rsidP="000357AB">
      <w:r>
        <w:t xml:space="preserve">Cyberspace has all sorts of threats, day in and day out. Cybercrime is by far the largest: fraud, through identity theft and other means, extortion, and so on. Cyber-espionage is another, both government- and corporate-sponsored. Traditional hacking, without a profit motive, is still a threat. So is cyber-activism: people, most often kids, </w:t>
      </w:r>
      <w:proofErr w:type="gramStart"/>
      <w:r>
        <w:t>playing</w:t>
      </w:r>
      <w:proofErr w:type="gramEnd"/>
      <w:r>
        <w:t xml:space="preserve"> politics by attacking government and corporate websites and networks.</w:t>
      </w:r>
    </w:p>
    <w:p w:rsidR="000357AB" w:rsidRDefault="000357AB" w:rsidP="000357AB">
      <w:r>
        <w:t xml:space="preserve">These threats cover a wide variety of perpetrators, motivations, tactics, and goals. </w:t>
      </w:r>
      <w:r w:rsidRPr="002137C7">
        <w:rPr>
          <w:rStyle w:val="StyleBoldUnderline"/>
        </w:rPr>
        <w:t>You can see this variety in what the media has mislabeled as "cyberwar."</w:t>
      </w:r>
      <w:r>
        <w:t xml:space="preserve"> The attacks against Estonian websites in 2007 were simple hacking attacks by ethnic Russians angry at anti-Russian policies; these were denial-of-service attacks, a normal risk in cyberspace and hardly unprecedented.</w:t>
      </w:r>
    </w:p>
    <w:p w:rsidR="000357AB" w:rsidRPr="002137C7" w:rsidRDefault="000357AB" w:rsidP="000357AB">
      <w:pPr>
        <w:rPr>
          <w:rStyle w:val="StyleBoldUnderline"/>
        </w:rPr>
      </w:pPr>
      <w:r>
        <w:t xml:space="preserve">A real-world comparison might be if an army invaded a country, then all got in line in front of people at the DMV so they couldn't renew their licenses. </w:t>
      </w:r>
      <w:r w:rsidRPr="002137C7">
        <w:rPr>
          <w:rStyle w:val="StyleBoldUnderline"/>
        </w:rPr>
        <w:t xml:space="preserve">If that's what war looks like in the 21st century, </w:t>
      </w:r>
      <w:r w:rsidRPr="002137C7">
        <w:rPr>
          <w:rStyle w:val="Emphasis"/>
        </w:rPr>
        <w:t>we have little to fear.</w:t>
      </w:r>
    </w:p>
    <w:p w:rsidR="000357AB" w:rsidRDefault="000357AB" w:rsidP="000357AB">
      <w:r w:rsidRPr="002137C7">
        <w:rPr>
          <w:rStyle w:val="StyleBoldUnderline"/>
        </w:rPr>
        <w:t>Similar attacks against Georgia</w:t>
      </w:r>
      <w:r>
        <w:t xml:space="preserve">, which accompanied an actual Russian invasion, were also probably the responsibility of citizen activists or organized crime. </w:t>
      </w:r>
      <w:r w:rsidRPr="002137C7">
        <w:rPr>
          <w:rStyle w:val="StyleBoldUnderline"/>
        </w:rPr>
        <w:t xml:space="preserve">A series of power blackouts in Brazil </w:t>
      </w:r>
      <w:r>
        <w:t xml:space="preserve">was caused by criminal extortionists -- or was it sooty insulators? </w:t>
      </w:r>
      <w:r w:rsidRPr="002137C7">
        <w:rPr>
          <w:rStyle w:val="StyleBoldUnderline"/>
        </w:rPr>
        <w:t>China is engaging in espionage, not war, in cyberspace</w:t>
      </w:r>
      <w:r>
        <w:t>. And so on.</w:t>
      </w:r>
    </w:p>
    <w:p w:rsidR="000357AB" w:rsidRDefault="000357AB" w:rsidP="000357AB">
      <w:r>
        <w:t>One problem is that there's no clear definition of "cyberwar." What does it look like? How does it start? When is it over? Even cybersecurity experts don't know the answers to these questions, and it's dangerous to broadly apply the term "war" unless we know a war is going on.</w:t>
      </w:r>
    </w:p>
    <w:p w:rsidR="000357AB" w:rsidRDefault="000357AB" w:rsidP="000357AB">
      <w:r>
        <w:t xml:space="preserve">Yet recent news articles have claimed that China declared cyberwar on Google, that </w:t>
      </w:r>
      <w:r w:rsidRPr="000F7EE7">
        <w:rPr>
          <w:rStyle w:val="StyleBoldUnderline"/>
        </w:rPr>
        <w:t xml:space="preserve">Germany attacked China, and that a group of young hackers declared cyberwar on Australia. (Yes, cyberwar is so easy that even kids can do it.) </w:t>
      </w:r>
      <w:r>
        <w:t>Clearly we're not talking about real war here, but a rhetorical war: like the war on terror.</w:t>
      </w:r>
    </w:p>
    <w:p w:rsidR="000357AB" w:rsidRDefault="000357AB" w:rsidP="000357AB">
      <w:r w:rsidRPr="000F7EE7">
        <w:rPr>
          <w:rStyle w:val="StyleBoldUnderline"/>
        </w:rPr>
        <w:t>We have a variety of institutions that can defend us when attacked: the police, the military, the Department of Homeland Security, various commercial products and services, and our own personal or corporate lawyers.</w:t>
      </w:r>
      <w:r>
        <w:t xml:space="preserve"> The legal framework for any particular attack depends on two things: the attacker and the motive. Those are precisely the two things you don't know when you're being attacked on the Internet. We saw this on July 4 last year, when U.S. and South Korean websites were attacked by unknown perpetrators from North Korea -- or perhaps England. Or was it Florida?</w:t>
      </w:r>
    </w:p>
    <w:p w:rsidR="000357AB" w:rsidRDefault="000357AB" w:rsidP="000357AB">
      <w:r>
        <w:t xml:space="preserve">We surely need to improve our cybersecurity. But words have meaning, and metaphors matter. There's a power struggle going on for control of our nation's cybersecurity strategy, and the NSA and </w:t>
      </w:r>
      <w:proofErr w:type="gramStart"/>
      <w:r>
        <w:t>DoD</w:t>
      </w:r>
      <w:proofErr w:type="gramEnd"/>
      <w:r>
        <w:t xml:space="preserve"> are winning. If we frame the debate in terms of war, if we accept the military's expansive cyberspace definition of "war," we feed our fears.</w:t>
      </w:r>
    </w:p>
    <w:p w:rsidR="000357AB" w:rsidRDefault="000357AB" w:rsidP="000357AB">
      <w:r>
        <w:t xml:space="preserve">We reinforce the notion that we're helpless -- what person or organization can defend itself in a war? -- </w:t>
      </w:r>
      <w:proofErr w:type="gramStart"/>
      <w:r>
        <w:t>and</w:t>
      </w:r>
      <w:proofErr w:type="gramEnd"/>
      <w:r>
        <w:t xml:space="preserve"> others need to protect us. We invite the military to take over security, and to ignore the limits on power that often get jettisoned during wartime.</w:t>
      </w:r>
    </w:p>
    <w:p w:rsidR="000357AB" w:rsidRPr="000F7EE7" w:rsidRDefault="000357AB" w:rsidP="000357AB">
      <w:pPr>
        <w:rPr>
          <w:rStyle w:val="StyleBoldUnderline"/>
        </w:rPr>
      </w:pPr>
      <w:r>
        <w:t xml:space="preserve">If, on the other hand, </w:t>
      </w:r>
      <w:r w:rsidRPr="000F7EE7">
        <w:rPr>
          <w:rStyle w:val="StyleBoldUnderline"/>
        </w:rPr>
        <w:t>we use the more measured language of cybercrime, we change the debate. Crime fighting requires both resolve and resources, but it's done within the context of normal life</w:t>
      </w:r>
      <w:r>
        <w:t xml:space="preserve">. We willingly give our police extraordinary powers of investigation and arrest, but </w:t>
      </w:r>
      <w:r w:rsidRPr="000F7EE7">
        <w:rPr>
          <w:rStyle w:val="StyleBoldUnderline"/>
        </w:rPr>
        <w:t>we temper these powers with a judicial system and legal protections for citizens.</w:t>
      </w:r>
    </w:p>
    <w:p w:rsidR="000357AB" w:rsidRPr="000F7EE7" w:rsidRDefault="000357AB" w:rsidP="000357AB">
      <w:pPr>
        <w:rPr>
          <w:rStyle w:val="StyleBoldUnderline"/>
        </w:rPr>
      </w:pPr>
      <w:r>
        <w:lastRenderedPageBreak/>
        <w:t xml:space="preserve">We need to be prepared for war, and a Cyber Command is just as vital as an Army or a Strategic Air Command. And because kid hackers and cyber-warriors use the same tactics, the defenses we build against crime and espionage will also protect us from more concerted attacks. But </w:t>
      </w:r>
      <w:r w:rsidRPr="000F7EE7">
        <w:rPr>
          <w:rStyle w:val="StyleBoldUnderline"/>
        </w:rPr>
        <w:t>we're not fighting a cyberwar now, and the risks of a cyberwar are no greater than the risks of a ground invasion. We need peacetime cyber-security, administered within the myriad structure of public and private security institutions we already have.</w:t>
      </w:r>
    </w:p>
    <w:p w:rsidR="000357AB" w:rsidRDefault="000357AB" w:rsidP="000357AB">
      <w:pPr>
        <w:pStyle w:val="Heading4"/>
      </w:pPr>
      <w:r>
        <w:t>Doesn’t escalate</w:t>
      </w:r>
    </w:p>
    <w:p w:rsidR="000357AB" w:rsidRPr="00A62E40" w:rsidRDefault="000357AB" w:rsidP="000357AB">
      <w:r w:rsidRPr="00A62E40">
        <w:rPr>
          <w:rStyle w:val="StyleStyleBold12pt"/>
        </w:rPr>
        <w:t>HSNW</w:t>
      </w:r>
      <w:r>
        <w:rPr>
          <w:rStyle w:val="StyleStyleBold12pt"/>
        </w:rPr>
        <w:t xml:space="preserve"> 11 </w:t>
      </w:r>
      <w:r w:rsidRPr="00A62E40">
        <w:t>(Homeland Security News Wire, “Fears of cyberwar exaggerated: report” 1/18/11, http://www.homelandsecuritynewswire.com/fears-cyberwar-exaggerated-report)//SJF</w:t>
      </w:r>
    </w:p>
    <w:p w:rsidR="000357AB" w:rsidRPr="00A62E40" w:rsidRDefault="000357AB" w:rsidP="000357AB"/>
    <w:p w:rsidR="000357AB" w:rsidRDefault="000357AB" w:rsidP="000357AB">
      <w:r>
        <w:t xml:space="preserve">New report says that </w:t>
      </w:r>
      <w:r w:rsidRPr="0003452A">
        <w:rPr>
          <w:rStyle w:val="StyleBoldUnderline"/>
        </w:rPr>
        <w:t>analysis of cyber-security issues has been weakened by the lack of agreement on terminology and the use of exaggerated language</w:t>
      </w:r>
      <w:r>
        <w:t xml:space="preserve">; the report says </w:t>
      </w:r>
      <w:r w:rsidRPr="0003452A">
        <w:rPr>
          <w:rStyle w:val="StyleBoldUnderline"/>
        </w:rPr>
        <w:t>online attacks are unlikely ever to have global significance on the scale of, say, a disease pandemic or a run on the banks;</w:t>
      </w:r>
      <w:r>
        <w:t xml:space="preserve"> the authors say, though, that “localized misery and loss” could be caused by a successful attack on the Internet’s routing structure, which governments must ensure are defended with investment in cyber-security training</w:t>
      </w:r>
    </w:p>
    <w:p w:rsidR="000357AB" w:rsidRPr="0003452A" w:rsidRDefault="000357AB" w:rsidP="000357AB">
      <w:pPr>
        <w:rPr>
          <w:rStyle w:val="StyleBoldUnderline"/>
        </w:rPr>
      </w:pPr>
      <w:r w:rsidRPr="0003452A">
        <w:rPr>
          <w:rStyle w:val="StyleBoldUnderline"/>
        </w:rPr>
        <w:t>When the writer of a notorious book for hackers says we should stop panicking about cyberwar, it is probably time to sit up and take notice.</w:t>
      </w:r>
    </w:p>
    <w:p w:rsidR="000357AB" w:rsidRDefault="000357AB" w:rsidP="000357AB">
      <w:r>
        <w:t>“Governments should take a calm, disciplined approach and evaluate the risks of each type of attack very carefully rather than be swayed by scare stories,” says Peter Sommer of the London School of Economics.</w:t>
      </w:r>
    </w:p>
    <w:p w:rsidR="000357AB" w:rsidRPr="0003452A" w:rsidRDefault="000357AB" w:rsidP="000357AB">
      <w:pPr>
        <w:rPr>
          <w:rStyle w:val="StyleBoldUnderline"/>
        </w:rPr>
      </w:pPr>
      <w:r>
        <w:t>Under the pseudonym “Hugo Cornwall,” Sommer published the Hacker’s Handbook in 1985. Since then he has become a noted security researcher and expert witness. Now he has co-authored a report for the Organization for Economic Co-operation and Development (</w:t>
      </w:r>
      <w:r w:rsidRPr="0003452A">
        <w:rPr>
          <w:rStyle w:val="StyleBoldUnderline"/>
        </w:rPr>
        <w:t>OECD</w:t>
      </w:r>
      <w:r>
        <w:t xml:space="preserve">) which </w:t>
      </w:r>
      <w:r w:rsidRPr="0003452A">
        <w:rPr>
          <w:rStyle w:val="StyleBoldUnderline"/>
        </w:rPr>
        <w:t>warns governments against swallowing wholesale stories about “cyberwar” and “cyberweapons”.</w:t>
      </w:r>
    </w:p>
    <w:p w:rsidR="000357AB" w:rsidRDefault="000357AB" w:rsidP="000357AB">
      <w:r>
        <w:t xml:space="preserve">New Scientist reports that in Reducing Systemic Cybersecurity Risk, published yesterday, </w:t>
      </w:r>
      <w:r w:rsidRPr="0003452A">
        <w:rPr>
          <w:rStyle w:val="StyleBoldUnderline"/>
        </w:rPr>
        <w:t>Sommer says that a true cyberwar would have the destructive effects of conventional war but be fought exclusively in cyberspace — and as such is a “highly unlikely” occurrence.</w:t>
      </w:r>
    </w:p>
    <w:p w:rsidR="000357AB" w:rsidRDefault="000357AB" w:rsidP="000357AB">
      <w:r w:rsidRPr="0003452A">
        <w:rPr>
          <w:rStyle w:val="StyleBoldUnderline"/>
        </w:rPr>
        <w:t>“Analysis of cyber-security issues has been weakened by the lack of agreement on terminology and the use of exaggerated language,”</w:t>
      </w:r>
      <w:r>
        <w:t xml:space="preserve"> the report says. “Cyber-espionage is not a few keystrokes away from </w:t>
      </w:r>
      <w:proofErr w:type="gramStart"/>
      <w:r>
        <w:t>cyberwar,</w:t>
      </w:r>
      <w:proofErr w:type="gramEnd"/>
      <w:r>
        <w:t xml:space="preserve"> it is a method of spying.”</w:t>
      </w:r>
    </w:p>
    <w:p w:rsidR="000357AB" w:rsidRDefault="000357AB" w:rsidP="000357AB">
      <w:r>
        <w:t>Controversially, the OECD advises nations against adopting the Pentagon’s idea of setting up a military division — as it has under the auspices of the U.S. Air Force’s Space Command — to fight cyber-security threats. While vested interests may want to see taxpayers’ money spent on such ventures, says Sommer, the military can only defend its own networks, not the private-sector critical networks we all depend on for gas, water, electricity, and banking.</w:t>
      </w:r>
    </w:p>
    <w:p w:rsidR="000357AB" w:rsidRPr="0003452A" w:rsidRDefault="000357AB" w:rsidP="000357AB">
      <w:pPr>
        <w:rPr>
          <w:rStyle w:val="StyleBoldUnderline"/>
        </w:rPr>
      </w:pPr>
      <w:r>
        <w:t xml:space="preserve">Co-authored with computer scientist Ian Brown of the Oxford Internet Institute in the United Kingdom, the report says online attacks are unlikely ever to have global significance on the scale of, say, a disease pandemic or a run on the banks. They say, though, </w:t>
      </w:r>
      <w:r w:rsidRPr="0003452A">
        <w:rPr>
          <w:rStyle w:val="StyleBoldUnderline"/>
        </w:rPr>
        <w:t>that “localized misery and loss” could be caused by a successful attack on the Internet’s routing structure, which governments must ensure are defended with investment in cyber-security training.</w:t>
      </w:r>
    </w:p>
    <w:p w:rsidR="000357AB" w:rsidRDefault="000357AB" w:rsidP="000357AB">
      <w:pPr>
        <w:pStyle w:val="Heading3"/>
      </w:pPr>
      <w:r>
        <w:lastRenderedPageBreak/>
        <w:t>Cyber Mil Turn – 1NC</w:t>
      </w:r>
    </w:p>
    <w:p w:rsidR="000357AB" w:rsidRDefault="000357AB" w:rsidP="000357AB">
      <w:pPr>
        <w:pStyle w:val="Heading4"/>
      </w:pPr>
      <w:r>
        <w:t>OAS cyber terror response plans threaten Latin American militarization</w:t>
      </w:r>
    </w:p>
    <w:p w:rsidR="000357AB" w:rsidRPr="00681891" w:rsidRDefault="000357AB" w:rsidP="000357AB">
      <w:r>
        <w:rPr>
          <w:rStyle w:val="StyleStyleBold12pt"/>
        </w:rPr>
        <w:t xml:space="preserve">Chillier and Freeman 5 </w:t>
      </w:r>
      <w:r w:rsidRPr="00681891">
        <w:t>– WOLA Senior Associate, Human Rights, and Security; WOLA Associate for Mexico, Security, and Drug Policy (Gaston, Laurie, “Potential Threat: The New OAS Concept of Hemispheric Security,” July 2005, http://www.umass.edu/legal/Benavides/Fall2005/397U/Readings%20Legal%20397U/9%20Security%20OAS.pdf)//SJF</w:t>
      </w:r>
    </w:p>
    <w:p w:rsidR="000357AB" w:rsidRPr="00681891" w:rsidRDefault="000357AB" w:rsidP="000357AB"/>
    <w:p w:rsidR="000357AB" w:rsidRDefault="000357AB" w:rsidP="000357AB">
      <w:r>
        <w:t>Concept in Context</w:t>
      </w:r>
    </w:p>
    <w:p w:rsidR="000357AB" w:rsidRPr="00C21CED" w:rsidRDefault="000357AB" w:rsidP="000357AB">
      <w:pPr>
        <w:rPr>
          <w:rStyle w:val="StyleBoldUnderline"/>
        </w:rPr>
      </w:pPr>
      <w:r>
        <w:t xml:space="preserve">In October 2003, the </w:t>
      </w:r>
      <w:r w:rsidRPr="00DE62F5">
        <w:rPr>
          <w:rStyle w:val="StyleBoldUnderline"/>
        </w:rPr>
        <w:t>OAS adopted a new concept of hemispheric security through the passage of the Declaration on Security in the Americas</w:t>
      </w:r>
      <w:r>
        <w:t xml:space="preserve">. According to the declaration, “the security threats, concerns, and other challenges in the hemispheric context are of diverse nature and multidimensional scope, and </w:t>
      </w:r>
      <w:r w:rsidRPr="00C21CED">
        <w:rPr>
          <w:rStyle w:val="StyleBoldUnderline"/>
        </w:rPr>
        <w:t xml:space="preserve">the traditional concept and approach must be expanded to encompass new and nontraditional threats, </w:t>
      </w:r>
      <w:r>
        <w:t xml:space="preserve">which include political, economic, social, health, and environmental aspects.”35 In other words, </w:t>
      </w:r>
      <w:r w:rsidRPr="00C21CED">
        <w:rPr>
          <w:rStyle w:val="StyleBoldUnderline"/>
        </w:rPr>
        <w:t>the new deﬁnition broadens the traditional concept of security, incorporating new and non-traditional threats. This declaration considers the following practices as threats, concerns, or other challenges to security:</w:t>
      </w:r>
    </w:p>
    <w:p w:rsidR="000357AB" w:rsidRDefault="000357AB" w:rsidP="000357AB">
      <w:r>
        <w:t>[</w:t>
      </w:r>
      <w:r w:rsidRPr="00C21CED">
        <w:rPr>
          <w:rStyle w:val="StyleBoldUnderline"/>
        </w:rPr>
        <w:t>T]errorism</w:t>
      </w:r>
      <w:r>
        <w:t xml:space="preserve">, transnational organized crime, the global drug problem, corruption, asset laundering, illicit trafﬁcking in weapons, and the connections among them; extreme poverty and social exclusion of broad sectors of the population, which also affect[s] stability and democracy…, erodes social cohesion and undermines the security of states; natural and man-made disasters, HIV/AIDS and other diseases, other health risks, and environmental degradation; trafﬁcking in persons; </w:t>
      </w:r>
      <w:r w:rsidRPr="00C21CED">
        <w:rPr>
          <w:rStyle w:val="Emphasis"/>
        </w:rPr>
        <w:t>attacks to cyber security</w:t>
      </w:r>
      <w:r>
        <w:t xml:space="preserve">; the potential for damage to arise in the event of an accident or incident during the maritime transport of potentially hazardous materials, including petroleum and radioactive materials and toxic waste; and the possibility of access, possession, </w:t>
      </w:r>
      <w:r w:rsidRPr="00C21CED">
        <w:rPr>
          <w:rStyle w:val="StyleBoldUnderline"/>
        </w:rPr>
        <w:t>and use of weapons of mass destruction and their means of delivery by terrorists.</w:t>
      </w:r>
      <w:r>
        <w:t>36</w:t>
      </w:r>
    </w:p>
    <w:p w:rsidR="000357AB" w:rsidRDefault="000357AB" w:rsidP="000357AB">
      <w:r w:rsidRPr="00C21CED">
        <w:rPr>
          <w:rStyle w:val="StyleBoldUnderline"/>
        </w:rPr>
        <w:t>The declaration recognizes the prerogative of sovereign States to identify their own priorities with respect to security and ﬂexibility when choosing mechanisms to confront threats</w:t>
      </w:r>
      <w:r>
        <w:t>. It incorporates democracy, the rule of law, human rights and international humanitarian law, and multilateralism as shared values of the hemisphere’s states. Finally, the declaration incorporates the concept of human security to reafﬁrm that the fundamental reason for being of security for democratic States of the hemisphere is the protection of human life.37</w:t>
      </w:r>
    </w:p>
    <w:p w:rsidR="000357AB" w:rsidRDefault="000357AB" w:rsidP="000357AB">
      <w:r w:rsidRPr="00C21CED">
        <w:rPr>
          <w:rStyle w:val="StyleBoldUnderline"/>
        </w:rPr>
        <w:t xml:space="preserve">This new security system has been called “multidimensional” and </w:t>
      </w:r>
      <w:proofErr w:type="gramStart"/>
      <w:r w:rsidRPr="00C21CED">
        <w:rPr>
          <w:rStyle w:val="StyleBoldUnderline"/>
        </w:rPr>
        <w:t>possessing a “</w:t>
      </w:r>
      <w:proofErr w:type="gramEnd"/>
      <w:r w:rsidRPr="00C21CED">
        <w:rPr>
          <w:rStyle w:val="StyleBoldUnderline"/>
        </w:rPr>
        <w:t>ﬂexible architecture.” The</w:t>
      </w:r>
      <w:r>
        <w:t xml:space="preserve"> multidimensionality </w:t>
      </w:r>
      <w:r w:rsidRPr="00C21CED">
        <w:rPr>
          <w:rStyle w:val="StyleBoldUnderline"/>
        </w:rPr>
        <w:t>resides in the broadening of the traditional concept of regional security, linked to defense and the security of States, starting from the incorporation of new threats, concerns, and challenges.</w:t>
      </w:r>
      <w:r>
        <w:t xml:space="preserve"> The ﬂexibility of the architecture is related to the diversity of mechanisms which the States can use to respond to these threats.</w:t>
      </w:r>
    </w:p>
    <w:p w:rsidR="000357AB" w:rsidRDefault="000357AB" w:rsidP="000357AB">
      <w:r>
        <w:t xml:space="preserve">The adoption of a new system of security for the region generated various reactions. Some ofﬁcials involved in the negotiations emphasized that the Declaration updated the obsolete Cold War-era security scheme and reﬂected the region’s new securityrelated needs.38 But others felt that </w:t>
      </w:r>
      <w:r w:rsidRPr="00E205C5">
        <w:rPr>
          <w:rStyle w:val="StyleBoldUnderline"/>
        </w:rPr>
        <w:t>the Declaration’s content</w:t>
      </w:r>
      <w:r>
        <w:t xml:space="preserve">, as seen by the long list of threats, is not an agreement of consensus, </w:t>
      </w:r>
      <w:r w:rsidRPr="00E205C5">
        <w:rPr>
          <w:rStyle w:val="StyleBoldUnderline"/>
        </w:rPr>
        <w:t>but a reﬂection of the impossibility of creating a common agenda for security in the region</w:t>
      </w:r>
      <w:r>
        <w:t>.39 Instead of clearly establishing a common agenda to confront the security challenges of the region, the new scheme seems more like a long list of the diverse problems facing each county, sub-region, or region.</w:t>
      </w:r>
    </w:p>
    <w:p w:rsidR="000357AB" w:rsidRDefault="000357AB" w:rsidP="000357AB">
      <w:r>
        <w:lastRenderedPageBreak/>
        <w:t>The transformation of the security system of the Americas responds to a clear necessity to update a system that prevailed under the logic of the Cold War and that had stopped responding to the reality of the region.40 Nevertheless, given the current context of the region and the concept of terrorism promoted by the United States, the implementation of this new multidimensional concept constitutes a risk of increasing the securitization of the region’s problems and, consequently, militarization as a response to confront them.</w:t>
      </w:r>
    </w:p>
    <w:p w:rsidR="000357AB" w:rsidRPr="00E205C5" w:rsidRDefault="000357AB" w:rsidP="000357AB">
      <w:pPr>
        <w:rPr>
          <w:rStyle w:val="StyleBoldUnderline"/>
        </w:rPr>
      </w:pPr>
      <w:r>
        <w:t xml:space="preserve">By our criteria, </w:t>
      </w:r>
      <w:r w:rsidRPr="00E205C5">
        <w:rPr>
          <w:rStyle w:val="StyleBoldUnderline"/>
        </w:rPr>
        <w:t>the OAS’s new concept of multidimensional security of the OAS suffers from two main problems:</w:t>
      </w:r>
    </w:p>
    <w:p w:rsidR="000357AB" w:rsidRDefault="000357AB" w:rsidP="000357AB">
      <w:r>
        <w:t xml:space="preserve">First, </w:t>
      </w:r>
      <w:r w:rsidRPr="00E205C5">
        <w:rPr>
          <w:rStyle w:val="StyleBoldUnderline"/>
        </w:rPr>
        <w:t>it views common problems in the region, such as extreme poverty, social exclusion, HIV and other illnesses, and natural disasters, through the lens of national security, conceiving them as threats</w:t>
      </w:r>
      <w:r>
        <w:t xml:space="preserve">. In this sense, the declaration creates conditions for the securitization of problems of a political, economic, social, or environmental nature that, in principle, </w:t>
      </w:r>
      <w:r w:rsidRPr="00D77DC1">
        <w:rPr>
          <w:rStyle w:val="StyleBoldUnderline"/>
        </w:rPr>
        <w:t>should not be part of an agenda of hemispheric security.</w:t>
      </w:r>
      <w:r>
        <w:t xml:space="preserve"> As a result, everything is now a security problem.</w:t>
      </w:r>
    </w:p>
    <w:p w:rsidR="000357AB" w:rsidRDefault="000357AB" w:rsidP="000357AB">
      <w:r>
        <w:t xml:space="preserve">Second, the declaration dilutes the historic difference between the concepts of defense and public (or citizen) security that has existed in the region until now by failing to distinguish traditional security threats from new threats. </w:t>
      </w:r>
      <w:r w:rsidRPr="00D77DC1">
        <w:rPr>
          <w:rStyle w:val="StyleBoldUnderline"/>
        </w:rPr>
        <w:t>The armed forces play a central role in defense of the country, understood as the protection of the integrity of the State—both politically and geographically—from external threats and, in exceptional circumstances clearly deﬁned by law, of grave instances of internal commotion that threaten the integrity of the State. Public security</w:t>
      </w:r>
      <w:r>
        <w:t xml:space="preserve">, as it is traditionally conceived, </w:t>
      </w:r>
      <w:r w:rsidRPr="00D77DC1">
        <w:rPr>
          <w:rStyle w:val="StyleBoldUnderline"/>
        </w:rPr>
        <w:t>is related to the maintenance of public order, for which it employs police forces to promote compliance with the law</w:t>
      </w:r>
      <w:r>
        <w:t>. The concept of citizen security emerged in Latin America as a broader conception of public security emphasizing the protection of the citizen and his or her rights as a central part of police function.</w:t>
      </w:r>
    </w:p>
    <w:p w:rsidR="000357AB" w:rsidRDefault="000357AB" w:rsidP="000357AB">
      <w:r>
        <w:t xml:space="preserve">In the context of the Declaration, the securitization of political, social, or economic problems on the one hand, and militarized responses on the other, are two sides of the same coin. A meeting of experts about the multidimensional aspect of security concluded: </w:t>
      </w:r>
      <w:r w:rsidRPr="00D77DC1">
        <w:rPr>
          <w:rStyle w:val="StyleBoldUnderline"/>
        </w:rPr>
        <w:t>“The principle risk is that development problems are associated with “threats” to security, with which military strategies can be alternatives</w:t>
      </w:r>
      <w:r>
        <w:t>.”41</w:t>
      </w:r>
    </w:p>
    <w:p w:rsidR="000357AB" w:rsidRPr="00E205C5" w:rsidRDefault="000357AB" w:rsidP="000357AB">
      <w:pPr>
        <w:rPr>
          <w:rStyle w:val="StyleBoldUnderline"/>
        </w:rPr>
      </w:pPr>
      <w:r>
        <w:t xml:space="preserve">As we mentioned before, it </w:t>
      </w:r>
      <w:r w:rsidRPr="00E205C5">
        <w:rPr>
          <w:rStyle w:val="StyleBoldUnderline"/>
        </w:rPr>
        <w:t>is important to emphasize that securitization and militarization are not practices that were created by this new concept of multidimensional security</w:t>
      </w:r>
      <w:r>
        <w:t xml:space="preserve">. On the contrary, these types of practices, above all the use of armed forces in internal affairs, already existed in various countries before the adoption of the Declaration. Nevertheless, </w:t>
      </w:r>
      <w:r w:rsidRPr="00E205C5">
        <w:rPr>
          <w:rStyle w:val="StyleBoldUnderline"/>
        </w:rPr>
        <w:t xml:space="preserve">the implementation of the declaration in these circumstances creates certain risks that the current tendencies towards </w:t>
      </w:r>
      <w:r w:rsidRPr="00E205C5">
        <w:rPr>
          <w:rStyle w:val="Emphasis"/>
        </w:rPr>
        <w:t>militarization of domestic affairs</w:t>
      </w:r>
      <w:r w:rsidRPr="00E205C5">
        <w:rPr>
          <w:rStyle w:val="StyleBoldUnderline"/>
        </w:rPr>
        <w:t>, particularly public security matters, will increase in the region, because the Declaration’s new deﬁnition of securit</w:t>
      </w:r>
      <w:r>
        <w:t>y—in which almost everything can be considered a security threat—</w:t>
      </w:r>
      <w:r w:rsidRPr="00E205C5">
        <w:rPr>
          <w:rStyle w:val="StyleBoldUnderline"/>
        </w:rPr>
        <w:t>reinforces and legitimizes these tendencies.</w:t>
      </w:r>
    </w:p>
    <w:p w:rsidR="000357AB" w:rsidRDefault="000357AB" w:rsidP="000357AB">
      <w:r>
        <w:t xml:space="preserve">Furthermore, </w:t>
      </w:r>
      <w:r w:rsidRPr="00E205C5">
        <w:rPr>
          <w:rStyle w:val="StyleBoldUnderline"/>
        </w:rPr>
        <w:t>the incorporation of a series of diverse problems—like public security, development, environment, and health—into the concept of security is an obstacle for the Declaration’s operational implementation, turning a new multidimensional concept of security into an empty concept.</w:t>
      </w:r>
      <w:r>
        <w:t xml:space="preserve"> For that reason, it seems unlikely to be an effective tool for protecting the States and citizens of the Americas.</w:t>
      </w:r>
    </w:p>
    <w:p w:rsidR="000357AB" w:rsidRDefault="000357AB" w:rsidP="000357AB">
      <w:pPr>
        <w:pStyle w:val="Heading4"/>
      </w:pPr>
      <w:r>
        <w:t>Escalates and destabilizes the region</w:t>
      </w:r>
    </w:p>
    <w:p w:rsidR="000357AB" w:rsidRPr="00DD164A" w:rsidRDefault="000357AB" w:rsidP="000357AB">
      <w:r>
        <w:rPr>
          <w:rStyle w:val="StyleStyleBold12pt"/>
        </w:rPr>
        <w:t xml:space="preserve">Pravda 11 </w:t>
      </w:r>
      <w:r w:rsidRPr="00DD164A">
        <w:t>– Russian News outlet (“U.S. militarization in Latin America condemned,” 8/6/11, http://english.pravda.ru/world/americas/08-06-2011/118151-U_S_militarization_in_Latin_America_condemned-0/)//SJF</w:t>
      </w:r>
    </w:p>
    <w:p w:rsidR="000357AB" w:rsidRPr="00DD164A" w:rsidRDefault="000357AB" w:rsidP="000357AB"/>
    <w:p w:rsidR="000357AB" w:rsidRDefault="000357AB" w:rsidP="000357AB">
      <w:r w:rsidRPr="006D6292">
        <w:rPr>
          <w:rStyle w:val="StyleBoldUnderline"/>
        </w:rPr>
        <w:lastRenderedPageBreak/>
        <w:t xml:space="preserve">Intellectuals, representatives of social movements and political forces gathered </w:t>
      </w:r>
      <w:r>
        <w:t xml:space="preserve">in Buenos Aires, Argentina, last Wednesday (1st) </w:t>
      </w:r>
      <w:r w:rsidRPr="006D6292">
        <w:rPr>
          <w:rStyle w:val="StyleBoldUnderline"/>
        </w:rPr>
        <w:t>to discuss</w:t>
      </w:r>
      <w:r>
        <w:t xml:space="preserve"> the process </w:t>
      </w:r>
      <w:r w:rsidRPr="006D6292">
        <w:rPr>
          <w:rStyle w:val="StyleBoldUnderline"/>
        </w:rPr>
        <w:t>of re-militarization of Latin America by the United States</w:t>
      </w:r>
      <w:r>
        <w:t>. The Continental Conference on Imperialist Militarization was attended by the writer, journalist and member of the Advisory Council of Mopassol, Estella Calloni, who warned about the U.S. military bases installed in Latin America.</w:t>
      </w:r>
    </w:p>
    <w:p w:rsidR="000357AB" w:rsidRDefault="000357AB" w:rsidP="000357AB">
      <w:r>
        <w:t xml:space="preserve">It is now necessary to consider the military bases, the actions of paramilitaries in Colombia, the different forms of state terrorism employed, the presence of U.S. troops in Haiti and the situation of Mexico, facing a war between drug trafficking cartels, which has left over 37,000 dead since December 2006. </w:t>
      </w:r>
    </w:p>
    <w:p w:rsidR="000357AB" w:rsidRDefault="000357AB" w:rsidP="000357AB">
      <w:r>
        <w:t>Estella Calloni positively assessed the realization of the Council of Defence meeting of UNASUL (Union of South American Nations) and the creation of the Center for Strategic Studies of Defense in Buenos Aires. "The CEED was created from the need to consolidate a South American identity on the subject of defense. It aims to build a vision of its own, oriented from the specific needs and common interests of the countries in the region. "</w:t>
      </w:r>
    </w:p>
    <w:p w:rsidR="000357AB" w:rsidRDefault="000357AB" w:rsidP="000357AB">
      <w:r>
        <w:t>Another participant at the meeting, an anthropologist at the University of Washington, Adrienne Pine, denounced the U.S. role in the coup against the President of Honduras, Manuel Zelaya. Almost two years ago - on June 28, 2009 - Zelaya was deposed from office and sent into exile. In late May, the former Honduran president returned home and was greeted by demonstrations, banners and posters of the Honduran Resistance movement.</w:t>
      </w:r>
    </w:p>
    <w:p w:rsidR="000357AB" w:rsidRDefault="000357AB" w:rsidP="000357AB">
      <w:r>
        <w:t>Latin American integration</w:t>
      </w:r>
    </w:p>
    <w:p w:rsidR="000357AB" w:rsidRDefault="000357AB" w:rsidP="000357AB">
      <w:r w:rsidRPr="006D6292">
        <w:rPr>
          <w:rStyle w:val="StyleBoldUnderline"/>
        </w:rPr>
        <w:t>To discuss issues such as national defense, sovereignty and Latin American integration, the Paraguayan general, member of the Center for National and International Studies and the former Defense Minister of Paraguay,</w:t>
      </w:r>
      <w:r>
        <w:t xml:space="preserve"> Luis Bareiro Spaini, pointed out the geostrategic importance of UNASUL.</w:t>
      </w:r>
    </w:p>
    <w:p w:rsidR="000357AB" w:rsidRDefault="000357AB" w:rsidP="000357AB">
      <w:r w:rsidRPr="006D6292">
        <w:rPr>
          <w:rStyle w:val="StyleBoldUnderline"/>
        </w:rPr>
        <w:t>"The international scenario is dynamic and is composed of the simultaneous familiarity and the transformation of a bipolar to a multipolar state of affairs, able to include and discuss, unlike the old proposals that had been in favor of a bilateral mechanism, exclusive and clearly hegemonic,"</w:t>
      </w:r>
      <w:r>
        <w:t xml:space="preserve"> he emphasized.</w:t>
      </w:r>
    </w:p>
    <w:p w:rsidR="000357AB" w:rsidRDefault="000357AB" w:rsidP="000357AB">
      <w:r>
        <w:t>Also during his speech, Spaini quoted a passage from contemporary thinker, Noam Chomsky, to support the values ​​of the sovereignty of countries and peoples. "Sovereignty is no value in itself. It can only be regarded as a value when it is linked to freedom and rights. When you talk about these values, we must bear in mind human beings, not political constructions, such as corporations, states and capital."</w:t>
      </w:r>
    </w:p>
    <w:p w:rsidR="000357AB" w:rsidRDefault="000357AB" w:rsidP="000357AB">
      <w:r>
        <w:t>For Spaini, the integration must be understood as the sum of national identities, not as the dissolution of the particular characteristics in a single uniform entity. The general also stressed that the issue of the sovereignty of the nation-state in the framework of regional integration in different continents is a constantly updating process.</w:t>
      </w:r>
    </w:p>
    <w:p w:rsidR="000357AB" w:rsidRDefault="000357AB" w:rsidP="000357AB">
      <w:r>
        <w:t>Alternatives for demilitarization</w:t>
      </w:r>
    </w:p>
    <w:p w:rsidR="000357AB" w:rsidRDefault="000357AB" w:rsidP="000357AB">
      <w:r>
        <w:t>The president of Mopassol (Argentine entity that integrates the World Peace Council), Rina Bertaccini, presented during a speech a few alternatives to imperialist militarization and disclosed the information that in recent years the number of U.S. military bases and members of NATO in Latin American countries have doubled.</w:t>
      </w:r>
    </w:p>
    <w:p w:rsidR="000357AB" w:rsidRDefault="000357AB" w:rsidP="000357AB">
      <w:r>
        <w:t xml:space="preserve">Rina recalled the experience of Mopassol and called the struggle of Vietnamese people during the Vietnam War "unforgettable." For the current situation, </w:t>
      </w:r>
      <w:r w:rsidRPr="006D6292">
        <w:rPr>
          <w:rStyle w:val="StyleBoldUnderline"/>
        </w:rPr>
        <w:t>Rina said that the need is to minimize and to interrupt U.S. influence in Latin America's regional integration</w:t>
      </w:r>
      <w:r>
        <w:t xml:space="preserve"> in all spheres - economic, political and cultural. Rina cites the creation of the South American Defense Council, created by UNASUL, and the Community of Latin American and Caribbean initiatives as relevant to the ongoing struggle.</w:t>
      </w:r>
    </w:p>
    <w:p w:rsidR="000357AB" w:rsidRPr="006D6292" w:rsidRDefault="000357AB" w:rsidP="000357AB">
      <w:pPr>
        <w:rPr>
          <w:rStyle w:val="StyleBoldUnderline"/>
        </w:rPr>
      </w:pPr>
      <w:r>
        <w:t>Besides these, other more specific measures were noted by the president. "</w:t>
      </w:r>
      <w:r w:rsidRPr="006D6292">
        <w:rPr>
          <w:rStyle w:val="StyleBoldUnderline"/>
        </w:rPr>
        <w:t>The determination of the Ecuadorian government to get rid of the U.S. base at Manta, and the Argentine government's decision to renationalise the Military Aircraft Factory in the city of Cordoba are part of this transformation process.</w:t>
      </w:r>
    </w:p>
    <w:p w:rsidR="000357AB" w:rsidRDefault="000357AB" w:rsidP="000357AB">
      <w:r>
        <w:lastRenderedPageBreak/>
        <w:t>Cebrapaz against U.S. war</w:t>
      </w:r>
    </w:p>
    <w:p w:rsidR="000357AB" w:rsidRPr="00CB527D" w:rsidRDefault="000357AB" w:rsidP="000357AB">
      <w:pPr>
        <w:rPr>
          <w:rStyle w:val="StyleBoldUnderline"/>
        </w:rPr>
      </w:pPr>
      <w:r>
        <w:t xml:space="preserve">To analyze the world situation and the role of NATO, the United States and the European Union in Middle East conflicts, the director of Cebrapaz (Brazilian Center for Solidarity and Struggle for Peace), José Reinaldo Carvalho, issued a statement noting that </w:t>
      </w:r>
      <w:r w:rsidRPr="00CB527D">
        <w:rPr>
          <w:rStyle w:val="StyleBoldUnderline"/>
        </w:rPr>
        <w:t xml:space="preserve">the War against Libya is the "first of the Obama administration, but the third to be conducted, since he inherited the wars in Afghanistan and Iraq from the Bush administration." </w:t>
      </w:r>
    </w:p>
    <w:p w:rsidR="000357AB" w:rsidRDefault="000357AB" w:rsidP="000357AB">
      <w:r w:rsidRPr="00CB527D">
        <w:rPr>
          <w:rStyle w:val="StyleBoldUnderline"/>
        </w:rPr>
        <w:t>"As in all the recent wars of U.S. imperialism and its allies against other nations, a war started under false pretenses and has the complicity of a huge and powerful machine of lies</w:t>
      </w:r>
      <w:r>
        <w:t xml:space="preserve"> - the media, which prepares the land with arguments concerning alleged violations of human rights, </w:t>
      </w:r>
      <w:r w:rsidRPr="00CB527D">
        <w:rPr>
          <w:rStyle w:val="StyleBoldUnderline"/>
        </w:rPr>
        <w:t>the perpetration of crimes against the civilian population and disobedience to international treaties,"</w:t>
      </w:r>
      <w:r>
        <w:t xml:space="preserve"> he emphasized.</w:t>
      </w:r>
    </w:p>
    <w:p w:rsidR="000357AB" w:rsidRPr="00CB527D" w:rsidRDefault="000357AB" w:rsidP="000357AB">
      <w:pPr>
        <w:rPr>
          <w:rStyle w:val="StyleBoldUnderline"/>
        </w:rPr>
      </w:pPr>
      <w:r>
        <w:t xml:space="preserve">According to Jose Reinaldo, </w:t>
      </w:r>
      <w:r w:rsidRPr="00CB527D">
        <w:rPr>
          <w:rStyle w:val="StyleBoldUnderline"/>
        </w:rPr>
        <w:t>the NATO bombings in Libya are part of an overall global strategy of the imperialist powers to turn to their advantage the events that have shaken the Arab world and all the Middle East, from the victorious demonstrations in Tunisia and Egypt.</w:t>
      </w:r>
    </w:p>
    <w:p w:rsidR="000357AB" w:rsidRDefault="000357AB" w:rsidP="000357AB">
      <w:r>
        <w:t xml:space="preserve">The director recalls and explains how Cebrapaz has been fighting for peace and harmony between peoples. "When NATO turned 60, the World Peace Council, along with other peace organizations in Europe, participated in two major acts. </w:t>
      </w:r>
      <w:proofErr w:type="gramStart"/>
      <w:r>
        <w:t>One of them, in Belgrade, in the course of the 10th anniversary of NATO bombing against Yugoslavia, the Kosovo War.</w:t>
      </w:r>
      <w:proofErr w:type="gramEnd"/>
      <w:r>
        <w:t xml:space="preserve"> The second act took place in Strasbourg to protest against a NATO summit." </w:t>
      </w:r>
    </w:p>
    <w:p w:rsidR="000357AB" w:rsidRPr="00CB527D" w:rsidRDefault="000357AB" w:rsidP="000357AB">
      <w:pPr>
        <w:rPr>
          <w:rStyle w:val="StyleBoldUnderline"/>
        </w:rPr>
      </w:pPr>
      <w:r>
        <w:t xml:space="preserve">José Reinaldo points out that since its introduction in 1949, NATO has had an aggressive character. He recalls that </w:t>
      </w:r>
      <w:r w:rsidRPr="00CB527D">
        <w:rPr>
          <w:rStyle w:val="StyleBoldUnderline"/>
        </w:rPr>
        <w:t>the alliance was the main instrument of U.S. imperialism with its European allies in the fight against the socialist countries and in their actions to impose the neo-colonial system in the world in the period after the Second World War.</w:t>
      </w:r>
    </w:p>
    <w:p w:rsidR="000357AB" w:rsidRDefault="000357AB" w:rsidP="000357AB">
      <w:r>
        <w:t xml:space="preserve">During his speech, José Reinaldo pointed out the historical aspects that helped the geographic expansion of the Alliance and the negative dimension that it has taken over the years. "NATO is responsible and guilty for crimes against peace and humanity. It violated international law, tore up the UN Charter, and has destroyed the sovereignty and territorial integrity of Serbia and the former Yugoslavia under false pretenses. They are crimes that cannot go unpunished." </w:t>
      </w:r>
    </w:p>
    <w:p w:rsidR="000357AB" w:rsidRPr="00DE0A7C" w:rsidRDefault="000357AB" w:rsidP="000357AB">
      <w:r>
        <w:t>To conclude, the director of Cebrapaz ended the speech by highlighting the common goal between NATO and the United States. "</w:t>
      </w:r>
      <w:r w:rsidRPr="00CB527D">
        <w:rPr>
          <w:rStyle w:val="StyleBoldUnderline"/>
        </w:rPr>
        <w:t>This war machine, which serves imperialism, remains with the same goal over the years, plundering the resources of nations and peoples, to control markets and exercise political domination</w:t>
      </w:r>
      <w:r>
        <w:t>," he reflected.</w:t>
      </w:r>
    </w:p>
    <w:p w:rsidR="000357AB" w:rsidRDefault="000357AB" w:rsidP="000357AB">
      <w:pPr>
        <w:pStyle w:val="Heading3"/>
      </w:pPr>
      <w:r>
        <w:lastRenderedPageBreak/>
        <w:t>Cyber Mil Turn – 2NC</w:t>
      </w:r>
    </w:p>
    <w:p w:rsidR="000357AB" w:rsidRPr="00075BC4" w:rsidRDefault="000357AB" w:rsidP="000357AB">
      <w:pPr>
        <w:pStyle w:val="Heading4"/>
      </w:pPr>
      <w:r>
        <w:t>Causes accidental launch – extinction</w:t>
      </w:r>
    </w:p>
    <w:p w:rsidR="000357AB" w:rsidRPr="00DA2699" w:rsidRDefault="000357AB" w:rsidP="000357AB">
      <w:r>
        <w:rPr>
          <w:rStyle w:val="StyleStyleBold12pt"/>
        </w:rPr>
        <w:t xml:space="preserve">Clarke and Andreasen </w:t>
      </w:r>
      <w:r w:rsidRPr="00DA2699">
        <w:rPr>
          <w:rStyle w:val="StyleStyleBold12pt"/>
        </w:rPr>
        <w:t>6/14</w:t>
      </w:r>
      <w:r w:rsidRPr="00DA2699">
        <w:t xml:space="preserve"> – the chairman of Good Harbor Security Risk Management, was special adviser to the president for cybersecurity in the George W. Bush administration; a consultant to the Nuclear Threat Initiative, was the National Security Council’s staff director for defense policy and arms control (Richard A, Steve, “Cyberwar’s threat does not justify a new policy of nuclear deterrence,” 6/14/13, http://articles.washingtonpost.com/2013-06-14/opinions/39977598_1_nuclear-weapons-cyber-attack-cyberattacks)//SJF</w:t>
      </w:r>
    </w:p>
    <w:p w:rsidR="000357AB" w:rsidRPr="00DA2699" w:rsidRDefault="000357AB" w:rsidP="000357AB"/>
    <w:p w:rsidR="000357AB" w:rsidRPr="00DA2699" w:rsidRDefault="000357AB" w:rsidP="000357AB">
      <w:pPr>
        <w:rPr>
          <w:rStyle w:val="StyleBoldUnderline"/>
        </w:rPr>
      </w:pPr>
      <w:r>
        <w:t xml:space="preserve">As the board noted, </w:t>
      </w:r>
      <w:r w:rsidRPr="00DA2699">
        <w:rPr>
          <w:rStyle w:val="StyleBoldUnderline"/>
        </w:rPr>
        <w:t>cyberattacks can occur very quickly and without warning, requiring rapid decision-making by those responsible for protecting our country. Integrating the nuclear threat into the equation means making clear to any potential adversary that the United States is prepared to use nuclear weapons very early in response to a major cyberattack — and is maintaining nuclear forces on “prompt launch” status to do so.</w:t>
      </w:r>
    </w:p>
    <w:p w:rsidR="000357AB" w:rsidRPr="00075BC4" w:rsidRDefault="000357AB" w:rsidP="000357AB">
      <w:pPr>
        <w:rPr>
          <w:rStyle w:val="StyleBoldUnderline"/>
        </w:rPr>
      </w:pPr>
      <w:r>
        <w:t xml:space="preserve">Russia and China would certainly take note — and presumably follow suit. Moreover, </w:t>
      </w:r>
      <w:r w:rsidRPr="00075BC4">
        <w:rPr>
          <w:rStyle w:val="StyleBoldUnderline"/>
        </w:rPr>
        <w:t>if the United States, Russia and China adopted policies threatening an early nuclear response to cyber­attacks, more countries would surely take the same approach.</w:t>
      </w:r>
    </w:p>
    <w:p w:rsidR="000357AB" w:rsidRPr="00075BC4" w:rsidRDefault="000357AB" w:rsidP="000357AB">
      <w:pPr>
        <w:rPr>
          <w:rStyle w:val="StyleBoldUnderline"/>
        </w:rPr>
      </w:pPr>
      <w:r w:rsidRPr="00075BC4">
        <w:rPr>
          <w:rStyle w:val="StyleBoldUnderline"/>
        </w:rPr>
        <w:t>It’s hard to see how this cyber-nuclear action-reaction dynamic would improve U.S. or global security. It’s more likely to lead to a new focus by Pentagon planners on generating an expanding list of cyber-related targets and the operational deployment of nuclear forces to strike those targets in minutes.</w:t>
      </w:r>
    </w:p>
    <w:p w:rsidR="000357AB" w:rsidRPr="00075BC4" w:rsidRDefault="000357AB" w:rsidP="000357AB">
      <w:pPr>
        <w:rPr>
          <w:rStyle w:val="StyleBoldUnderline"/>
        </w:rPr>
      </w:pPr>
      <w:r>
        <w:t xml:space="preserve">Against that backdrop, </w:t>
      </w:r>
      <w:r w:rsidRPr="00075BC4">
        <w:rPr>
          <w:rStyle w:val="StyleBoldUnderline"/>
        </w:rPr>
        <w:t>maintaining momentum toward reducing the role of nuclear weapons in the United States’ national security strategy</w:t>
      </w:r>
      <w:r>
        <w:t xml:space="preserve"> (and that of other nations) — </w:t>
      </w:r>
      <w:r w:rsidRPr="00075BC4">
        <w:rPr>
          <w:rStyle w:val="StyleBoldUnderline"/>
        </w:rPr>
        <w:t xml:space="preserve">a general policy course pursued by the past five presidents — would become far more difficult. Further reductions in nuclear forces and changes in “hair-trigger” postures, designed to lessen the risk of an accidental or unauthorized nuclear launch, </w:t>
      </w:r>
      <w:proofErr w:type="gramStart"/>
      <w:r w:rsidRPr="00075BC4">
        <w:rPr>
          <w:rStyle w:val="StyleBoldUnderline"/>
        </w:rPr>
        <w:t>would</w:t>
      </w:r>
      <w:proofErr w:type="gramEnd"/>
      <w:r w:rsidRPr="00075BC4">
        <w:rPr>
          <w:rStyle w:val="StyleBoldUnderline"/>
        </w:rPr>
        <w:t xml:space="preserve"> also probably stall.</w:t>
      </w:r>
    </w:p>
    <w:p w:rsidR="000357AB" w:rsidRDefault="000357AB" w:rsidP="000357AB">
      <w:r>
        <w:t>Fortunately, Obama has both the authority and the opportunity to make clear that he meant what he said when he laid out his nuclear policy in Prague in 2009. For decades, presidential decision directives have made clear the purpose of nuclear weapons in U.S. national security strategy and provided broad guidance for military planners who prepare the operations and targeting plans for our nuclear forces. An update to existing presidential guidance is one of the homework items tasked by the 2010 Nuclear Posture Review.</w:t>
      </w:r>
    </w:p>
    <w:p w:rsidR="000357AB" w:rsidRPr="00075BC4" w:rsidRDefault="000357AB" w:rsidP="000357AB">
      <w:pPr>
        <w:rPr>
          <w:rStyle w:val="StyleBoldUnderline"/>
        </w:rPr>
      </w:pPr>
      <w:r>
        <w:t xml:space="preserve">Cyberthreats are very real, and there is much we need to do to defend our military and critical civilian infrastructure against what former defense </w:t>
      </w:r>
      <w:proofErr w:type="gramStart"/>
      <w:r>
        <w:t>secretary</w:t>
      </w:r>
      <w:proofErr w:type="gramEnd"/>
      <w:r>
        <w:t xml:space="preserve"> Leon E. </w:t>
      </w:r>
      <w:r w:rsidRPr="00075BC4">
        <w:rPr>
          <w:rStyle w:val="StyleBoldUnderline"/>
        </w:rPr>
        <w:t xml:space="preserve">Panetta referred to as a “cyber Pearl Harbor” — including enhancing the ability to take action, when directed by the president, against those who would attack us. </w:t>
      </w:r>
      <w:r>
        <w:t xml:space="preserve">We also need more diplomacy such as that practiced by Obama with his Chinese counterpart, Xi Jinping, at their recent summit. </w:t>
      </w:r>
      <w:r w:rsidRPr="00075BC4">
        <w:rPr>
          <w:rStyle w:val="StyleBoldUnderline"/>
        </w:rPr>
        <w:t>Multinational cooperation centers could ultimately lead to shared approaches to cybersecurity, including agreements related to limiting cyberwar.</w:t>
      </w:r>
    </w:p>
    <w:p w:rsidR="000357AB" w:rsidRDefault="000357AB" w:rsidP="000357AB">
      <w:r w:rsidRPr="00075BC4">
        <w:rPr>
          <w:rStyle w:val="StyleBoldUnderline"/>
        </w:rPr>
        <w:t>U.S. cyber-vulnerabilities are serious, but equating the impact of nuclear war and cyberwar to justify a new nuclear deterrence policy and excessive Cold War-era nuclear capabilities goes too far.</w:t>
      </w:r>
      <w:r>
        <w:t xml:space="preserve"> </w:t>
      </w:r>
      <w:r w:rsidRPr="00075BC4">
        <w:rPr>
          <w:rStyle w:val="StyleBoldUnderline"/>
        </w:rPr>
        <w:t xml:space="preserve">It diminishes the unique </w:t>
      </w:r>
      <w:r w:rsidRPr="004C3451">
        <w:rPr>
          <w:rStyle w:val="Emphasis"/>
        </w:rPr>
        <w:t>threat of national devastation and global extinction that nuclear weapons represent</w:t>
      </w:r>
      <w:r w:rsidRPr="00075BC4">
        <w:rPr>
          <w:rStyle w:val="StyleBoldUnderline"/>
        </w:rPr>
        <w:t>, undermines the credibility of nuclear deterrence by threatening use for lesser contingencies and reduces the urgency for focused action to lessen nuclear dangers. Excessive rhetoric on the threat of cyberwar from the United States and blurring the distinction between cyber and nuclear attacks just makes progress toward cyber-peace more difficult.</w:t>
      </w:r>
    </w:p>
    <w:p w:rsidR="000357AB" w:rsidRPr="00EF61FC" w:rsidRDefault="000357AB" w:rsidP="000357AB">
      <w:r>
        <w:lastRenderedPageBreak/>
        <w:t>With a stroke of his pen and his speech in Berlin, Obama can keep the United States from uploading the cyber-nuclear link.</w:t>
      </w:r>
    </w:p>
    <w:p w:rsidR="000357AB" w:rsidRPr="000D5397" w:rsidRDefault="000357AB" w:rsidP="000357AB">
      <w:pPr>
        <w:pStyle w:val="Heading3"/>
      </w:pPr>
      <w:proofErr w:type="gramStart"/>
      <w:r>
        <w:lastRenderedPageBreak/>
        <w:t>Falklands !</w:t>
      </w:r>
      <w:proofErr w:type="gramEnd"/>
      <w:r>
        <w:t xml:space="preserve"> D – 1NC</w:t>
      </w:r>
    </w:p>
    <w:p w:rsidR="000357AB" w:rsidRDefault="000357AB" w:rsidP="000357AB">
      <w:pPr>
        <w:pStyle w:val="Heading4"/>
      </w:pPr>
      <w:r>
        <w:t>No chance of militarization</w:t>
      </w:r>
    </w:p>
    <w:p w:rsidR="000357AB" w:rsidRPr="005476AD" w:rsidRDefault="000357AB" w:rsidP="000357AB">
      <w:r>
        <w:rPr>
          <w:rStyle w:val="StyleStyleBold12pt"/>
        </w:rPr>
        <w:t xml:space="preserve">Darling 10 </w:t>
      </w:r>
      <w:r w:rsidRPr="005476AD">
        <w:t>– International military markets analyst with Forecast International Inc., an aerospace and defense research company (Daniel, “Another Falklands War? Not Bloody Likely,” 2/25/10, http://www.thefastertimes.com/defensespending/2010/02/25/another-falkland-war-not-bloody-likely/)//SJF</w:t>
      </w:r>
    </w:p>
    <w:p w:rsidR="000357AB" w:rsidRPr="005476AD" w:rsidRDefault="000357AB" w:rsidP="000357AB"/>
    <w:p w:rsidR="000357AB" w:rsidRDefault="000357AB" w:rsidP="000357AB">
      <w:r w:rsidRPr="00D048FB">
        <w:rPr>
          <w:rStyle w:val="StyleBoldUnderline"/>
        </w:rPr>
        <w:t>Such particulars aside, it should be emphasized that the Falkland Islands are better defended today than they were</w:t>
      </w:r>
      <w:r>
        <w:t xml:space="preserve"> prior to the 1982 Argentine invasion. And while today’s Royal Navy and </w:t>
      </w:r>
      <w:r w:rsidRPr="00CA502A">
        <w:rPr>
          <w:rStyle w:val="StyleBoldUnderline"/>
        </w:rPr>
        <w:t>British</w:t>
      </w:r>
      <w:r>
        <w:t xml:space="preserve"> Army (many of whose elite troops are currently deployed to Afghanistan) would inarguably </w:t>
      </w:r>
      <w:r w:rsidRPr="00CA502A">
        <w:rPr>
          <w:rStyle w:val="StyleBoldUnderline"/>
        </w:rPr>
        <w:t>have great difficulty in assembling another task force to retake the islands</w:t>
      </w:r>
      <w:r>
        <w:t>, with seven amphibious warfare ships in Royal Navy service there remains sufficient capability to relieve the islands in case of a military stalemate despite a minimal supply of escort ships.</w:t>
      </w:r>
    </w:p>
    <w:p w:rsidR="000357AB" w:rsidRDefault="000357AB" w:rsidP="000357AB">
      <w:r w:rsidRPr="00CA502A">
        <w:rPr>
          <w:rStyle w:val="StyleBoldUnderline"/>
        </w:rPr>
        <w:t>The crucial question is</w:t>
      </w:r>
      <w:r>
        <w:t xml:space="preserve"> less what the British could muster should war again break out, but </w:t>
      </w:r>
      <w:r w:rsidRPr="00CA502A">
        <w:rPr>
          <w:rStyle w:val="StyleBoldUnderline"/>
        </w:rPr>
        <w:t xml:space="preserve">whether Argentina could mount another such invasion. </w:t>
      </w:r>
      <w:r>
        <w:t>With the HMS Clyde patrol ship and Type 42 HMS Gloucester frigate both patrolling Falkland waters and the Type 42 HMS York reportedly deployed to the area as well, a robust Royal Navy component is patrolling the area. The British also have four modern-generation Eurofighter Typhoons based at Mount Pleasant air base and 1,076 military personnel stationed on the islands.</w:t>
      </w:r>
    </w:p>
    <w:p w:rsidR="000357AB" w:rsidRPr="00CA502A" w:rsidRDefault="000357AB" w:rsidP="000357AB">
      <w:pPr>
        <w:rPr>
          <w:rStyle w:val="StyleBoldUnderline"/>
        </w:rPr>
      </w:pPr>
      <w:r>
        <w:t xml:space="preserve">In contrast, </w:t>
      </w:r>
      <w:r w:rsidRPr="00CA502A">
        <w:rPr>
          <w:rStyle w:val="StyleBoldUnderline"/>
        </w:rPr>
        <w:t>the Argentine armed forces offer up little offensive capability</w:t>
      </w:r>
      <w:r>
        <w:t xml:space="preserve">. Once a formidable service, </w:t>
      </w:r>
      <w:r w:rsidRPr="00CA502A">
        <w:rPr>
          <w:rStyle w:val="StyleBoldUnderline"/>
        </w:rPr>
        <w:t xml:space="preserve">the Argentine Air Force today comprises </w:t>
      </w:r>
      <w:r w:rsidRPr="00CA502A">
        <w:t>an</w:t>
      </w:r>
      <w:r w:rsidRPr="00CA502A">
        <w:rPr>
          <w:rStyle w:val="StyleBoldUnderline"/>
        </w:rPr>
        <w:t xml:space="preserve"> aging</w:t>
      </w:r>
      <w:r>
        <w:t xml:space="preserve"> combination of A-4 Skyhawk and Mirage attack </w:t>
      </w:r>
      <w:r w:rsidRPr="00CA502A">
        <w:rPr>
          <w:rStyle w:val="StyleBoldUnderline"/>
        </w:rPr>
        <w:t>fighters</w:t>
      </w:r>
      <w:r>
        <w:t xml:space="preserve">, while the Navy can muster a few Super Entendard strike aircraft and six P-3B Orions. In terms of surface combatants the Argentine Navy has four destroyers that are each nearly thirty years old, and nine frigates only two of which were commissioned after 1990. More importantly, Argentina has retired its only landing craft (the Cabo San Antonio) and no longer has an aircraft carrier, so despite its proximity to the Falklands (300 miles) </w:t>
      </w:r>
      <w:r w:rsidRPr="00CA502A">
        <w:rPr>
          <w:rStyle w:val="StyleBoldUnderline"/>
        </w:rPr>
        <w:t>it would be a difficult hurdle for the country to forcefully retake the islands.</w:t>
      </w:r>
    </w:p>
    <w:p w:rsidR="000357AB" w:rsidRDefault="000357AB" w:rsidP="000357AB">
      <w:r w:rsidRPr="00CA502A">
        <w:rPr>
          <w:rStyle w:val="StyleBoldUnderline"/>
        </w:rPr>
        <w:t>Simply looking at the most recent defense expenditures</w:t>
      </w:r>
      <w:r>
        <w:t xml:space="preserve"> – $2.2 billion in 2009 for Argentina versus $60+ billion for the U.K. – </w:t>
      </w:r>
      <w:r w:rsidRPr="00CA502A">
        <w:rPr>
          <w:rStyle w:val="StyleBoldUnderline"/>
        </w:rPr>
        <w:t xml:space="preserve">reveals the discrepancy in training, manpower and equipment commitment provided each nation’s armed forces by their respective </w:t>
      </w:r>
      <w:r w:rsidRPr="00DE62F5">
        <w:rPr>
          <w:rStyle w:val="StyleBoldUnderline"/>
        </w:rPr>
        <w:t xml:space="preserve">governments. That the British armed forces have suffered from years of conducting overseas operations on peacetime budgets is of little dispute. </w:t>
      </w:r>
      <w:r>
        <w:t>But despite their stretched capabilities and the logistical challenge of reinforcing an island group in the South Atlantic that lay 8,000 miles from their home base, if war were to break out they could still bring more modern capability to bear than their Argentine counterpart.</w:t>
      </w:r>
    </w:p>
    <w:p w:rsidR="000357AB" w:rsidRDefault="000357AB" w:rsidP="000357AB">
      <w:r w:rsidRPr="00DE62F5">
        <w:rPr>
          <w:rStyle w:val="StyleBoldUnderline"/>
        </w:rPr>
        <w:t xml:space="preserve">One aside to the territorial dispute is that the big winner amidst all the public posturing between Buenos Aires and London may prove to be the British Royal Navy. </w:t>
      </w:r>
      <w:r>
        <w:t>As recently as a month ago the service was bracing itself for program cuts believed to be all but inevitable under the looming Strategic Defense Review. Supporters of maintaining a robust, full-spectrum British defense component are using recent events to lament what they describe as “a state of decay” in the British armed forces, lambasting the Labor government’s defense policies in the process.</w:t>
      </w:r>
    </w:p>
    <w:p w:rsidR="000357AB" w:rsidRDefault="000357AB" w:rsidP="000357AB">
      <w:r w:rsidRPr="00DE62F5">
        <w:rPr>
          <w:rStyle w:val="StyleBoldUnderline"/>
        </w:rPr>
        <w:t>While the Falkland territorial dispute will continue to retain its political dimension, the possibility that another war erupts would more likely be the result of an incidental trigger</w:t>
      </w:r>
      <w:r>
        <w:t xml:space="preserve"> – Argentine warships halting British oil ships, for instance – </w:t>
      </w:r>
      <w:r w:rsidRPr="00DE62F5">
        <w:rPr>
          <w:rStyle w:val="StyleBoldUnderline"/>
        </w:rPr>
        <w:t>than another planned invasion of the islands by Buenos Aires</w:t>
      </w:r>
      <w:r>
        <w:t xml:space="preserve">. Keeping the fire lit on the issue may provide Ms. Kirchner with a boost heading into the 2011 </w:t>
      </w:r>
      <w:r>
        <w:lastRenderedPageBreak/>
        <w:t>presidential election, but advocating open warfare to resolve her country’s claim to the island serves no one, least of all Argentina.</w:t>
      </w:r>
    </w:p>
    <w:p w:rsidR="000357AB" w:rsidRPr="002B4014" w:rsidRDefault="000357AB" w:rsidP="000357AB">
      <w:r w:rsidRPr="00DE62F5">
        <w:rPr>
          <w:rStyle w:val="StyleBoldUnderline"/>
        </w:rPr>
        <w:t>With Buenos Aires’ diplomatic envoys going into overdrive to downplay the prospect of war over the islands, the Argentine president no doubt understands this, much as she probably grasps that another such war might very well end for Buenos Aires in the same manner as the last affair</w:t>
      </w:r>
      <w:r>
        <w:t xml:space="preserve"> – with its armed forces defeated and the sitting government given the boot by an angry public.</w:t>
      </w:r>
    </w:p>
    <w:p w:rsidR="000357AB" w:rsidRDefault="000357AB" w:rsidP="000357AB">
      <w:pPr>
        <w:pStyle w:val="Heading3"/>
      </w:pPr>
      <w:proofErr w:type="gramStart"/>
      <w:r>
        <w:lastRenderedPageBreak/>
        <w:t>Falklands !</w:t>
      </w:r>
      <w:proofErr w:type="gramEnd"/>
      <w:r>
        <w:t xml:space="preserve"> D – 2NC</w:t>
      </w:r>
    </w:p>
    <w:p w:rsidR="000357AB" w:rsidRDefault="000357AB" w:rsidP="000357AB">
      <w:pPr>
        <w:pStyle w:val="Heading4"/>
      </w:pPr>
      <w:r>
        <w:t>Cooperation outweighs tensions</w:t>
      </w:r>
    </w:p>
    <w:p w:rsidR="000357AB" w:rsidRPr="00292D87" w:rsidRDefault="000357AB" w:rsidP="000357AB">
      <w:r>
        <w:rPr>
          <w:rStyle w:val="StyleStyleBold12pt"/>
        </w:rPr>
        <w:t xml:space="preserve">Sanchez 2/20 </w:t>
      </w:r>
      <w:r w:rsidRPr="00292D87">
        <w:t>– Research Fellow at the Council on Hemispheric Affairs where he focuses on geopolitics and security issues (Alejandro, “Improving UK-Argentina relations over the Falkland/Malvinas Islands,” 2/20/13, http://www.voxxi.com/uk-argentina-relations-falklands-malvinas/2/)//SJF</w:t>
      </w:r>
    </w:p>
    <w:p w:rsidR="000357AB" w:rsidRPr="00292D87" w:rsidRDefault="000357AB" w:rsidP="000357AB"/>
    <w:p w:rsidR="000357AB" w:rsidRPr="00E16FA2" w:rsidRDefault="000357AB" w:rsidP="000357AB">
      <w:pPr>
        <w:rPr>
          <w:rStyle w:val="StyleBoldUnderline"/>
        </w:rPr>
      </w:pPr>
      <w:r>
        <w:t xml:space="preserve">The aforementioned examples may give the reader the impression that the historical relationship between the United Kingdom and Argentina has always been one of tension. </w:t>
      </w:r>
      <w:r w:rsidRPr="00E16FA2">
        <w:rPr>
          <w:rStyle w:val="StyleBoldUnderline"/>
        </w:rPr>
        <w:t>This is not the case. In fact, British business interests have been involved in Argentina for centuries</w:t>
      </w:r>
      <w:r>
        <w:t xml:space="preserve">. In the 19th century, they helped build railroads in the South American nation. In addition, </w:t>
      </w:r>
      <w:r w:rsidRPr="00E16FA2">
        <w:rPr>
          <w:rStyle w:val="StyleBoldUnderline"/>
        </w:rPr>
        <w:t>there has been cooperation between London, Buenos Aires and the regional government of the Falklands as recently as the mid/late 1990s.</w:t>
      </w:r>
    </w:p>
    <w:p w:rsidR="000357AB" w:rsidRDefault="000357AB" w:rsidP="000357AB">
      <w:r>
        <w:t xml:space="preserve">At the time, </w:t>
      </w:r>
      <w:r w:rsidRPr="00E16FA2">
        <w:rPr>
          <w:rStyle w:val="StyleBoldUnderline"/>
        </w:rPr>
        <w:t>a number of cooperation agreements were signed, including the search for hydrocarbons as well as promising agreements over oil and fishing.</w:t>
      </w:r>
      <w:r>
        <w:t xml:space="preserve"> Unfortunately, some of these agreements have since been cancelled as a result of the Kirchner administration coming to power. As an example, in 2007, Buenos Aires retreated from a 1995 deal over oil and gas exploration.</w:t>
      </w:r>
    </w:p>
    <w:p w:rsidR="000357AB" w:rsidRDefault="000357AB" w:rsidP="000357AB">
      <w:r>
        <w:t xml:space="preserve">While we all wish for tensions not to be blown out of proportion, the </w:t>
      </w:r>
      <w:r w:rsidRPr="00E16FA2">
        <w:t>Kirchner government’s continuous belligerent and nationalistic statements make it hard for any diplomatic reproach with London and the Falkland/Malvinas Islands,</w:t>
      </w:r>
      <w:r>
        <w:t xml:space="preserve"> as this might erode whatever little popular support Kirchner has as Argentina enters yet another cycle of economic crisis.</w:t>
      </w:r>
    </w:p>
    <w:p w:rsidR="000357AB" w:rsidRDefault="000357AB" w:rsidP="000357AB">
      <w:r>
        <w:t xml:space="preserve">Likewise, Prime Minister Cameron is in an uncomfortable position himself and may not want to appear weak before the British electorate, especially as he has some tough years ahead. </w:t>
      </w:r>
      <w:r w:rsidRPr="00E16FA2">
        <w:rPr>
          <w:rStyle w:val="StyleBoldUnderline"/>
        </w:rPr>
        <w:t xml:space="preserve">Issues that he will have to deal with include the unpopular restructuring of the British military, a British referendum over membership in the European Union, and Scotland’s 2014 referendum regarding its future in the UK. </w:t>
      </w:r>
      <w:proofErr w:type="gramStart"/>
      <w:r>
        <w:t>With that said, the Argentine government’s successive aggressive statements and postures have made it particularly difficult to achieve some type of constructive dialogue with the UK.</w:t>
      </w:r>
      <w:proofErr w:type="gramEnd"/>
    </w:p>
    <w:p w:rsidR="000357AB" w:rsidRDefault="000357AB" w:rsidP="000357AB">
      <w:r>
        <w:t>The recent incident in which Timerman refused to meet with Falkland Islands officials stands out as a poor decision made by  the highest ranking diplomat of the Argentine government . Also unhelpful were Timerman’s declarations in London that he foresaw Argentine control of the Falkland/Malvinas Islands in 20 years.</w:t>
      </w:r>
    </w:p>
    <w:p w:rsidR="000357AB" w:rsidRDefault="000357AB" w:rsidP="000357AB">
      <w:r w:rsidRPr="00E16FA2">
        <w:rPr>
          <w:rStyle w:val="StyleBoldUnderline"/>
        </w:rPr>
        <w:t>As is often the case in international affairs, the actions and decisions by governments regarding a particular issue are affected by other unrelated issues.</w:t>
      </w:r>
      <w:r>
        <w:t xml:space="preserve"> In the case of the British/Argentine dispute over the Falklands/Malvinas Islands, </w:t>
      </w:r>
      <w:r w:rsidRPr="00E16FA2">
        <w:rPr>
          <w:rStyle w:val="StyleBoldUnderline"/>
        </w:rPr>
        <w:t>debates and claims over them will continue, but this does not mean that cooperation between London, Buenos Aires and Stanley</w:t>
      </w:r>
      <w:r>
        <w:t xml:space="preserve"> (the capital of the islands) </w:t>
      </w:r>
      <w:r w:rsidRPr="00E16FA2">
        <w:rPr>
          <w:rStyle w:val="StyleBoldUnderline"/>
        </w:rPr>
        <w:t>cannot occur at the same time.</w:t>
      </w:r>
      <w:r>
        <w:t xml:space="preserve"> It already happened in the late 1990s, and it could and should happen again.</w:t>
      </w:r>
    </w:p>
    <w:p w:rsidR="000357AB" w:rsidRDefault="000357AB" w:rsidP="000357AB">
      <w:pPr>
        <w:pStyle w:val="Heading4"/>
      </w:pPr>
      <w:r>
        <w:t>No opportunity for escalation</w:t>
      </w:r>
    </w:p>
    <w:p w:rsidR="000357AB" w:rsidRPr="002B4014" w:rsidRDefault="000357AB" w:rsidP="000357AB">
      <w:r>
        <w:rPr>
          <w:rStyle w:val="StyleStyleBold12pt"/>
        </w:rPr>
        <w:t xml:space="preserve">Borsani 12 </w:t>
      </w:r>
      <w:r w:rsidRPr="002B4014">
        <w:t>– Apprentice historian of intl relations at the Catholic University of Milan (Davide, “Thirty years after: Argentina and the United Kingdom towards a new Falklands war</w:t>
      </w:r>
      <w:proofErr w:type="gramStart"/>
      <w:r w:rsidRPr="002B4014">
        <w:t>?,</w:t>
      </w:r>
      <w:proofErr w:type="gramEnd"/>
      <w:r w:rsidRPr="002B4014">
        <w:t>” 3/5/12, http://www.ispionline.it/it/pubblicazione/thirty-years-after-argentina-and-united-kingdom-towards-new-falklands-war-0)//SJF</w:t>
      </w:r>
    </w:p>
    <w:p w:rsidR="000357AB" w:rsidRPr="002B4014" w:rsidRDefault="000357AB" w:rsidP="000357AB"/>
    <w:p w:rsidR="000357AB" w:rsidRPr="0074790D" w:rsidRDefault="000357AB" w:rsidP="000357AB">
      <w:pPr>
        <w:rPr>
          <w:rStyle w:val="StyleBoldUnderline"/>
        </w:rPr>
      </w:pPr>
      <w:r w:rsidRPr="0074790D">
        <w:rPr>
          <w:rStyle w:val="StyleBoldUnderline"/>
        </w:rPr>
        <w:t>The rhetoric on the sovereignty over the Falkland Islands</w:t>
      </w:r>
      <w:r>
        <w:t xml:space="preserve"> (or Malvinas), an Overseas Territory of the United Kingdom disputed by Argentina since the XIXth century, </w:t>
      </w:r>
      <w:r w:rsidRPr="0074790D">
        <w:rPr>
          <w:rStyle w:val="StyleBoldUnderline"/>
        </w:rPr>
        <w:t>has recently grown up</w:t>
      </w:r>
      <w:r>
        <w:t xml:space="preserve"> as the 30th anniversary of the war of 1982 approaches. In February, the Argentinean Minister of Foreign Affairs, Hector Timerman, asserted that the defence of British sovereignty is «the last refuge of a declining </w:t>
      </w:r>
      <w:r>
        <w:lastRenderedPageBreak/>
        <w:t xml:space="preserve">power». Last year, the President at Casa Rosada, Christina Fernandez de Kirchner, stated that Britain «continues to be a crude colonial power in decline». David Cameron, Prime Minister </w:t>
      </w:r>
      <w:proofErr w:type="gramStart"/>
      <w:r>
        <w:t>of  the</w:t>
      </w:r>
      <w:proofErr w:type="gramEnd"/>
      <w:r>
        <w:t xml:space="preserve"> United Kingdom, responded that Argentinean claims are «actually far more like colonialism». Fernandez de Kirchner found these words expression of «mediocrity and stupidity». </w:t>
      </w:r>
      <w:r w:rsidRPr="0074790D">
        <w:rPr>
          <w:rStyle w:val="StyleBoldUnderline"/>
        </w:rPr>
        <w:t>The Falklands dispute – and its related sub-issues – is the only, but influential, source of disagreement which affects the relationship between the two countries.</w:t>
      </w:r>
    </w:p>
    <w:p w:rsidR="000357AB" w:rsidRDefault="000357AB" w:rsidP="000357AB">
      <w:r w:rsidRPr="0074790D">
        <w:rPr>
          <w:rStyle w:val="StyleBoldUnderline"/>
        </w:rPr>
        <w:t xml:space="preserve">The United Kingdom supports its stance on the principle of self-determination, </w:t>
      </w:r>
      <w:r>
        <w:t xml:space="preserve">sanctioned by the Article I of the United Nations Charter. William Hague, the British Foreign Minister, recently wrote on «The Times»: «only the Islanders can be the masters of their future». In other words, the Islands will remain a British Overseas Territory until their inhabitants will wish to be so. This firm belief embodies a strong historical continuity along Her Majesty’s Governments. With an own legislative assembly and a local government, Falklanders recognise themselves as British citizens. On the contrary, Buenos Aires’ claims are rooted mostly on two ideas. Firstly, when Argentina obtained its independence from Spain in 1816, it would have inherited the Islands, at the time under the (already contested) Spanish colonial control. However, this principle, known judicially as uti possidetis, is rarely applied by international law, and only in presence of incontrovertible evidence (e.g. soldiers holding the military occupation of the territory). This was not the case. Secondly, the Falkland Islands are 300 km away from the Argentinean coast, and for Buenos Aires this territorial contiguity is determinant. </w:t>
      </w:r>
      <w:r w:rsidRPr="003374A1">
        <w:rPr>
          <w:rStyle w:val="StyleBoldUnderline"/>
        </w:rPr>
        <w:t>Beyond its idealistic rhetoric, the control over the Islands would allow Argentina to exploit their natural resources, especially since rumours on rich hydrocarbon deposits in the South Atlantic waters are growing.</w:t>
      </w:r>
      <w:r>
        <w:t xml:space="preserve"> Ambassador Sir Mark Lyall Grant, the British representative to the United Nations, has sarcastically replied that on the basis of territorial contiguity «Canada could claim sovereignty over Alaska». </w:t>
      </w:r>
    </w:p>
    <w:p w:rsidR="000357AB" w:rsidRDefault="000357AB" w:rsidP="000357AB">
      <w:r>
        <w:t xml:space="preserve">In 1982, the Argentinean government, squeezed by internal pressures and in search of internal legitimation, suddenly invaded the Falklands in order to satisfy the long-standing appetites of its public opinion. British troops allotted on the Islands were unprepared to fight, and the invaders easily seized them. Margaret Thatcher, the then Prime Minister of the United Kingdom, responded vigorously, and Her Majesty’s Armed Forces, supported by a powerful nationalist commitment, were able to re-establish the status quo ante. </w:t>
      </w:r>
    </w:p>
    <w:p w:rsidR="000357AB" w:rsidRDefault="000357AB" w:rsidP="000357AB">
      <w:r>
        <w:t>Thirty years later, Britain has implemented the lessons learned. History demonstrated that Argentina is not a reliable and peaceful counterpart to debate the Falklands issue with. Notably, when amending the Constitution in 1994, the Argentinean Parliament included a clause claiming the sovereignty over the Islands: «the recovery of these territories and the full exercise of sovereignty […] are a permanent and unrelinquished goal of the Argentinean people». London was forced to change its reactive posture into a deterrent one. In the aftermath of the war of 1982, a notable garrison of naval, air and land elements was deployed in the Mount Pleasant Complex, roughly 50 km from the capital, Stanley. Nowadays the mission consists of an infantry unit, four Eurofighter Typhoons, support helicopters, Rapier surface-to-air missiles and a standing naval commitment, which provide a support vessel and a destroyer (or a frigate). At times</w:t>
      </w:r>
      <w:proofErr w:type="gramStart"/>
      <w:r>
        <w:t>,  a</w:t>
      </w:r>
      <w:proofErr w:type="gramEnd"/>
      <w:r>
        <w:t xml:space="preserve"> nuclear-powered submarine navigates in international and territorial waters around the Islands. </w:t>
      </w:r>
    </w:p>
    <w:p w:rsidR="000357AB" w:rsidRDefault="000357AB" w:rsidP="000357AB">
      <w:r>
        <w:t xml:space="preserve">This February, </w:t>
      </w:r>
      <w:r w:rsidRPr="003374A1">
        <w:rPr>
          <w:rStyle w:val="StyleBoldUnderline"/>
        </w:rPr>
        <w:t>Buenos Aires has denounced the British «militarization» of the South Atlantic</w:t>
      </w:r>
      <w:r>
        <w:t xml:space="preserve">, visibly trying to take political advantage from the routine replacement of the frigate HMS Montrose, assigned to patrol the Islands, by the destroyer HMS Dauntless, a ship of a higher class. Adopting a similar perspective, Fernandez de Kirchner and her Government labelled as «conqueror» the Duke of Cambridge, Prince William, who has begun a six-week training tour in the Islands. </w:t>
      </w:r>
      <w:r w:rsidRPr="00F93E9C">
        <w:rPr>
          <w:rStyle w:val="StyleBoldUnderline"/>
        </w:rPr>
        <w:t xml:space="preserve">Argentinean allegations exaggerate. They suggest, though, an important reflexion about British military posture down there. </w:t>
      </w:r>
      <w:r>
        <w:t xml:space="preserve">On the one hand, </w:t>
      </w:r>
      <w:r w:rsidRPr="00F93E9C">
        <w:rPr>
          <w:rStyle w:val="StyleBoldUnderline"/>
        </w:rPr>
        <w:t xml:space="preserve">the Strategic Defence and Security Review, </w:t>
      </w:r>
      <w:r w:rsidRPr="00F93E9C">
        <w:t>endorsed by the Government of David Cameron in 2010,</w:t>
      </w:r>
      <w:r w:rsidRPr="00F93E9C">
        <w:rPr>
          <w:rStyle w:val="StyleBoldUnderline"/>
        </w:rPr>
        <w:t xml:space="preserve"> decreed considerable cuts to the defence budget.</w:t>
      </w:r>
      <w:r>
        <w:t xml:space="preserve"> Many analysts questioned whether these cuts are compatible with the maintaining of expeditionary </w:t>
      </w:r>
      <w:r>
        <w:lastRenderedPageBreak/>
        <w:t xml:space="preserve">capabilities, potentially necessary to protect Falklanders. On the other hand, over the previous five fiscal years, the military expenditure for preserving the deterrent posture increased from 65 to 75 million pounds. Would this trend be sustainable in an age of austerity? The Ministry of Defence suggests that </w:t>
      </w:r>
      <w:r w:rsidRPr="00F93E9C">
        <w:rPr>
          <w:rStyle w:val="StyleBoldUnderline"/>
        </w:rPr>
        <w:t>the security of the Islands will not be endangered, and that there is no reason to revise the current deployment.</w:t>
      </w:r>
      <w:r>
        <w:t xml:space="preserve"> But in a letter sent to «Daily Telegraph», Admiral Sir John Woodward, former chief of naval task force during the war of 1982, noticed that in this situation Britain risks to do «precisely nothing» to prevent Buenos Aires re-taking the Falklands. </w:t>
      </w:r>
    </w:p>
    <w:p w:rsidR="000357AB" w:rsidRPr="00F93E9C" w:rsidRDefault="000357AB" w:rsidP="000357AB">
      <w:pPr>
        <w:rPr>
          <w:rStyle w:val="StyleBoldUnderline"/>
        </w:rPr>
      </w:pPr>
      <w:r>
        <w:t xml:space="preserve">Probably, 2012 will not test the security of the Islands. It is hard to predict a renewal of armed hostilities. Does Buenos Aires really have an interest in transforming a war of words in a war of arms? Christina Fernandez de Kirchner enjoys a strong popular support. In last October, she won the Presidential election with 54% of the votes casted; in February, «The Guardian» has reported that, according to the latest polls, she can count on a 70% support. The Argentinean economy, characterized by a heavy visible hand of the State, is growing steadily by 9% per-year. Fernandez de Kirchner does not need any new source of legitimation and she does not have to face any immediate internal pressure to settle recurring to a diversionary aggressive external activity. National military expenditure is stable since 1997, at a very low 1% GDP (or less), and up to now there is no sign of mobilization. On a quality level, the Armed Forces are weak as they were in 1982, and </w:t>
      </w:r>
      <w:r w:rsidRPr="00F93E9C">
        <w:rPr>
          <w:rStyle w:val="StyleBoldUnderline"/>
        </w:rPr>
        <w:t>the current posture of Britain should be enough to prevent any aggression.</w:t>
      </w:r>
    </w:p>
    <w:p w:rsidR="000357AB" w:rsidRPr="003374A1" w:rsidRDefault="000357AB" w:rsidP="000357AB">
      <w:pPr>
        <w:rPr>
          <w:rStyle w:val="StyleBoldUnderline"/>
        </w:rPr>
      </w:pPr>
      <w:r>
        <w:t xml:space="preserve">As already said, </w:t>
      </w:r>
      <w:r w:rsidRPr="003374A1">
        <w:rPr>
          <w:rStyle w:val="StyleBoldUnderline"/>
        </w:rPr>
        <w:t>Great Britain is cutting its military spending. It has converted the sole remaining Invincible-class aircraft carrier, the HMS Illustrious, into a helicopter one</w:t>
      </w:r>
      <w:r>
        <w:t xml:space="preserve">. The first aircraft carrier of the new Queen Elizabeth-class will enter into service only in 2020. </w:t>
      </w:r>
      <w:r w:rsidRPr="003374A1">
        <w:rPr>
          <w:rStyle w:val="StyleBoldUnderline"/>
        </w:rPr>
        <w:t xml:space="preserve">It is a </w:t>
      </w:r>
      <w:proofErr w:type="gramStart"/>
      <w:r w:rsidRPr="003374A1">
        <w:rPr>
          <w:rStyle w:val="StyleBoldUnderline"/>
        </w:rPr>
        <w:t>priority,</w:t>
      </w:r>
      <w:proofErr w:type="gramEnd"/>
      <w:r w:rsidRPr="003374A1">
        <w:rPr>
          <w:rStyle w:val="StyleBoldUnderline"/>
        </w:rPr>
        <w:t xml:space="preserve"> therefore, to avoid any military operations very far from home, especially meanwhile the expensive mission in Afghanistan is reaching an end. Indeed the Libyan crisis has signalled a great risk of overstretching for British Armed Forces, raising deep contrasts between the military and the Government about the limited resources employed. No one in London has an interest to fuel the Falklands dispute</w:t>
      </w:r>
      <w:r>
        <w:t xml:space="preserve">. David Cameron has no interest: he has recently re-taken the lead in the polls in the wake of the veto about a new European treaty and has other foreign policy priorities (such as the Middle East or North Africa). And, once again, </w:t>
      </w:r>
      <w:r w:rsidRPr="003374A1">
        <w:rPr>
          <w:rStyle w:val="StyleBoldUnderline"/>
        </w:rPr>
        <w:t>British military assets currently deployed at the Falklands guarantee a sufficient deterrence against Buenos Aires’ ambitions.</w:t>
      </w:r>
    </w:p>
    <w:p w:rsidR="000357AB" w:rsidRPr="003374A1" w:rsidRDefault="000357AB" w:rsidP="000357AB">
      <w:pPr>
        <w:rPr>
          <w:rStyle w:val="StyleBoldUnderline"/>
        </w:rPr>
      </w:pPr>
      <w:r w:rsidRPr="003374A1">
        <w:rPr>
          <w:rStyle w:val="StyleBoldUnderline"/>
        </w:rPr>
        <w:t xml:space="preserve">In sum, it is extremely unlikely that Argentina would be able (and willing) to exploit concretely the “window of opportunity” opened by the strategic reorganization of the United Kingdom. Beyond the rhetoric, the 30th anniversary of the Falklands war of 1982 </w:t>
      </w:r>
      <w:r w:rsidRPr="003374A1">
        <w:rPr>
          <w:rStyle w:val="Emphasis"/>
        </w:rPr>
        <w:t>should not reserve military surprises. Let alone a new armed conflict.</w:t>
      </w:r>
    </w:p>
    <w:p w:rsidR="000357AB" w:rsidRPr="00994FBA" w:rsidRDefault="000357AB" w:rsidP="000357AB"/>
    <w:p w:rsidR="000357AB" w:rsidRDefault="000357AB" w:rsidP="000357AB"/>
    <w:p w:rsidR="000357AB" w:rsidRDefault="000357AB" w:rsidP="000357AB"/>
    <w:p w:rsidR="000357AB" w:rsidRDefault="000357AB" w:rsidP="000357AB"/>
    <w:p w:rsidR="000357AB" w:rsidRDefault="000357AB" w:rsidP="000357AB"/>
    <w:p w:rsidR="007C7944" w:rsidRDefault="007C7944" w:rsidP="006B2B58">
      <w:pPr>
        <w:pStyle w:val="Heading2"/>
      </w:pPr>
      <w:r>
        <w:lastRenderedPageBreak/>
        <w:t>Oil</w:t>
      </w:r>
      <w:r w:rsidR="000357AB">
        <w:t xml:space="preserve"> answers</w:t>
      </w:r>
    </w:p>
    <w:p w:rsidR="007C7944" w:rsidRDefault="007C7944" w:rsidP="007C7944"/>
    <w:p w:rsidR="005D5C09" w:rsidRDefault="005D5C09" w:rsidP="005D5C09">
      <w:pPr>
        <w:pStyle w:val="Heading3"/>
      </w:pPr>
      <w:r>
        <w:lastRenderedPageBreak/>
        <w:t>AT: Oil spills</w:t>
      </w:r>
    </w:p>
    <w:p w:rsidR="005D5C09" w:rsidRDefault="005D5C09" w:rsidP="005D5C09"/>
    <w:p w:rsidR="005D5C09" w:rsidRDefault="005D5C09" w:rsidP="005D5C09">
      <w:pPr>
        <w:pStyle w:val="Heading4"/>
      </w:pPr>
      <w:r>
        <w:t>No risk of a spill – safety coop now, emergency authority and there is so little recoverable oil there won’t be much drilling</w:t>
      </w:r>
    </w:p>
    <w:p w:rsidR="005D5C09" w:rsidRDefault="005D5C09" w:rsidP="005D5C09">
      <w:r w:rsidRPr="00B765B1">
        <w:rPr>
          <w:rStyle w:val="StyleStyleBold12pt"/>
        </w:rPr>
        <w:t>Cardenas, 12</w:t>
      </w:r>
      <w:r>
        <w:t xml:space="preserve"> – </w:t>
      </w:r>
      <w:r w:rsidRPr="002F13B7">
        <w:t>former senior official at the U.S. State Department</w:t>
      </w:r>
      <w:r>
        <w:t xml:space="preserve"> (Jose, “</w:t>
      </w:r>
      <w:r w:rsidRPr="002F13B7">
        <w:t>The phony Cuba embargo debate</w:t>
      </w:r>
      <w:r>
        <w:t xml:space="preserve">”, Foreign Policy, </w:t>
      </w:r>
      <w:r w:rsidRPr="002F13B7">
        <w:t>March 21, 2012</w:t>
      </w:r>
      <w:r>
        <w:t xml:space="preserve">, </w:t>
      </w:r>
      <w:r w:rsidRPr="002F13B7">
        <w:t>http://shadow.foreignpolicy.com/posts/2012/03/21/the_phony_cuba_embargo_debate</w:t>
      </w:r>
      <w:r>
        <w:t>)//eek</w:t>
      </w:r>
    </w:p>
    <w:p w:rsidR="005D5C09" w:rsidRDefault="005D5C09" w:rsidP="005D5C09"/>
    <w:p w:rsidR="005D5C09" w:rsidRPr="0038636F" w:rsidRDefault="005D5C09" w:rsidP="005D5C09">
      <w:r>
        <w:t xml:space="preserve">In recent weeks, </w:t>
      </w:r>
      <w:r w:rsidRPr="0038636F">
        <w:t>an unholy alliance of political activists and economic opportunists have been trying to convince anyone who will listen that the U.S. embargo of Cuba is inviting "catastrophic" damage to Florida by preventing the U.S. from responding to a potential oil spill from a newly launched Cuban rig just outside U.S. waters. The claim is without merit.</w:t>
      </w:r>
    </w:p>
    <w:p w:rsidR="005D5C09" w:rsidRDefault="005D5C09" w:rsidP="005D5C09">
      <w:r>
        <w:t>The impetus for this contrived argument is that in late January, the Spanish oil company Repsol began exploratory drilling in Cuban waters -- 80 nautical miles from the Florida Keys -- using a Chinese-made rig owned by an Italian company.</w:t>
      </w:r>
    </w:p>
    <w:p w:rsidR="005D5C09" w:rsidRPr="000C3157" w:rsidRDefault="005D5C09" w:rsidP="005D5C09">
      <w:pPr>
        <w:rPr>
          <w:sz w:val="26"/>
          <w:u w:val="single"/>
        </w:rPr>
      </w:pPr>
      <w:r>
        <w:t xml:space="preserve">The fact is, </w:t>
      </w:r>
      <w:r w:rsidRPr="00B765B1">
        <w:rPr>
          <w:rStyle w:val="StyleBoldUnderline"/>
        </w:rPr>
        <w:t>under current U.S. policy, any U.S. President has broad authorities to ensure all U.S. resources and expertise can be deployed in case of a disaster off the southeastern U.S. coast. And all indications are the administration has moved expeditiously</w:t>
      </w:r>
      <w:r>
        <w:t xml:space="preserve"> -- with lessons learned from the Deepwater Horizon blowout in the Gulf of Mexico -- </w:t>
      </w:r>
      <w:r w:rsidRPr="00B765B1">
        <w:rPr>
          <w:rStyle w:val="StyleBoldUnderline"/>
        </w:rPr>
        <w:t>to plan a U.S. response -- with no changes needed in U.S. law.</w:t>
      </w:r>
    </w:p>
    <w:p w:rsidR="005D5C09" w:rsidRDefault="005D5C09" w:rsidP="005D5C09">
      <w:r>
        <w:t>Yet, that has not stopped the doomsday scenarios.  For example, according to one alarmist analysis, in case of an accident:</w:t>
      </w:r>
    </w:p>
    <w:p w:rsidR="005D5C09" w:rsidRDefault="005D5C09" w:rsidP="005D5C09">
      <w:r>
        <w:t>"The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w:t>
      </w:r>
    </w:p>
    <w:p w:rsidR="005D5C09" w:rsidRDefault="005D5C09" w:rsidP="005D5C09">
      <w:r w:rsidRPr="00B765B1">
        <w:rPr>
          <w:rStyle w:val="StyleBoldUnderline"/>
        </w:rPr>
        <w:t>The arguments</w:t>
      </w:r>
      <w:r>
        <w:t xml:space="preserve">, frankly, </w:t>
      </w:r>
      <w:r w:rsidRPr="00B765B1">
        <w:rPr>
          <w:rStyle w:val="StyleBoldUnderline"/>
        </w:rPr>
        <w:t>are a hash of half-truths and erroneous and contradictory statements about the U.S. embargo</w:t>
      </w:r>
      <w:r>
        <w:t xml:space="preserve">.  For example, </w:t>
      </w:r>
      <w:r w:rsidRPr="00B765B1">
        <w:rPr>
          <w:rStyle w:val="StyleBoldUnderline"/>
        </w:rPr>
        <w:t>we are told the U.S. embargo prevents interaction between the U.S. and Cuban officials to discuss response scenarios, only to learn that they already are interacting. Meetings between U.S. and Cuban officials</w:t>
      </w:r>
      <w:r>
        <w:t xml:space="preserve"> (and those from Bahamas, Jamaica, and Mexico) </w:t>
      </w:r>
      <w:r w:rsidRPr="00B765B1">
        <w:rPr>
          <w:rStyle w:val="StyleBoldUnderline"/>
        </w:rPr>
        <w:t>have already taken place under the auspices of the U.N. International Maritime Organization</w:t>
      </w:r>
      <w:r>
        <w:t>.</w:t>
      </w:r>
    </w:p>
    <w:p w:rsidR="005D5C09" w:rsidRDefault="005D5C09" w:rsidP="005D5C09">
      <w:r>
        <w:t xml:space="preserve">Then there is the ludicrous scenario posited of vintage Cuban crop dusters being forced into action because the embargo allegedly would prevent U.S. aircraft from dropping oil dispersants.  </w:t>
      </w:r>
      <w:proofErr w:type="gramStart"/>
      <w:r>
        <w:t>Nonsense.</w:t>
      </w:r>
      <w:proofErr w:type="gramEnd"/>
    </w:p>
    <w:p w:rsidR="005D5C09" w:rsidRDefault="005D5C09" w:rsidP="005D5C09">
      <w:r>
        <w:t>In addition, there is the de rigueur clumsy caricature of pro-embargo Cuban Americans, who "might protest any decision allowing U.S. federal agencies to assist Cuba or letting U.S. companies operate in Cuban territory." This seems not to be aware that most Cuban Americans live in South Florida and would have a decided interest in any despoiling of the state's environment. They would hardly be averse to any U.S. mobilization to counter a spill. What they do justifiably object to is any exploitation of the situation for political ends.</w:t>
      </w:r>
    </w:p>
    <w:p w:rsidR="005D5C09" w:rsidRPr="000C3157" w:rsidRDefault="005D5C09" w:rsidP="005D5C09">
      <w:pPr>
        <w:rPr>
          <w:sz w:val="26"/>
          <w:u w:val="single"/>
        </w:rPr>
      </w:pPr>
      <w:r>
        <w:t xml:space="preserve">Indeed, </w:t>
      </w:r>
      <w:r w:rsidRPr="00B765B1">
        <w:rPr>
          <w:rStyle w:val="StyleBoldUnderline"/>
        </w:rPr>
        <w:t>a particularly egregious example of the politicization of the issue has been the involvement of the Environmental Defense Fund</w:t>
      </w:r>
      <w:r>
        <w:t xml:space="preserve">, which has been positively sanguine about Cuban oil drilling. A powerful lobby able to mobilize hundreds of activists to oppose U.S. offshore drilling, they have been leading advocates of across-the-board U.S. cooperation with Cuba on offshore oil drilling, despite the latter's woeful inexperience and dearth of capabilities in offshore oil drilling. In this, </w:t>
      </w:r>
      <w:r w:rsidRPr="00B765B1">
        <w:rPr>
          <w:rStyle w:val="StyleBoldUnderline"/>
        </w:rPr>
        <w:t>they have been aided and abetted by assorted U.S. oil services companies who have been misrepresenting U.S. policy in a misguided attempt to create economic opportunity.</w:t>
      </w:r>
    </w:p>
    <w:p w:rsidR="005D5C09" w:rsidRPr="0038636F" w:rsidRDefault="005D5C09" w:rsidP="005D5C09">
      <w:pPr>
        <w:rPr>
          <w:bCs/>
          <w:u w:val="single"/>
        </w:rPr>
      </w:pPr>
      <w:r>
        <w:lastRenderedPageBreak/>
        <w:t xml:space="preserve">In the end, </w:t>
      </w:r>
      <w:r w:rsidRPr="00B765B1">
        <w:rPr>
          <w:rStyle w:val="StyleBoldUnderline"/>
        </w:rPr>
        <w:t>the likelihood that Cuba possesses any commercially viable oil reserves off its shores is dubious.</w:t>
      </w:r>
      <w:r>
        <w:t xml:space="preserve"> And, </w:t>
      </w:r>
      <w:r w:rsidRPr="00B765B1">
        <w:rPr>
          <w:rStyle w:val="StyleBoldUnderline"/>
        </w:rPr>
        <w:t>in the unlikely event that it does discover any, it's probable that they will be exploitable only after the Castro regime passes into the dustbin of history</w:t>
      </w:r>
      <w:r>
        <w:t xml:space="preserve">.  In the meantime, however, allowing Cuba anywhere near a deepwater platform is akin to handing a hand-grenade to a monkey. The Obama administration could have done better by strong-arming </w:t>
      </w:r>
      <w:r w:rsidRPr="00B765B1">
        <w:rPr>
          <w:rStyle w:val="StyleBoldUnderline"/>
        </w:rPr>
        <w:t>foreign companies</w:t>
      </w:r>
      <w:r>
        <w:t xml:space="preserve"> from partnering with the Castro brothers on this project. But they </w:t>
      </w:r>
      <w:r w:rsidRPr="00B765B1">
        <w:rPr>
          <w:rStyle w:val="StyleBoldUnderline"/>
        </w:rPr>
        <w:t>appear to have a handle on cleaning up any attendant mess -- without any superfluous changes to U.S. policy towards the Castro dictatorship.</w:t>
      </w:r>
    </w:p>
    <w:p w:rsidR="005D5C09" w:rsidRDefault="005D5C09" w:rsidP="005D5C09"/>
    <w:p w:rsidR="005D5C09" w:rsidRDefault="005D5C09" w:rsidP="005D5C09"/>
    <w:p w:rsidR="005D5C09" w:rsidRPr="00AF64ED" w:rsidRDefault="005D5C09" w:rsidP="005D5C09">
      <w:pPr>
        <w:pStyle w:val="Heading4"/>
        <w:rPr>
          <w:rStyle w:val="StyleStyleBold12pt"/>
          <w:b/>
        </w:rPr>
      </w:pPr>
      <w:r>
        <w:rPr>
          <w:rStyle w:val="StyleStyleBold12pt"/>
          <w:b/>
        </w:rPr>
        <w:t>Spills are globally inevitable</w:t>
      </w:r>
    </w:p>
    <w:p w:rsidR="005D5C09" w:rsidRDefault="005D5C09" w:rsidP="005D5C09">
      <w:r w:rsidRPr="00AF64ED">
        <w:rPr>
          <w:rStyle w:val="StyleStyleBold12pt"/>
        </w:rPr>
        <w:t>NOAA</w:t>
      </w:r>
      <w:r>
        <w:rPr>
          <w:rStyle w:val="StyleStyleBold12pt"/>
        </w:rPr>
        <w:t>,</w:t>
      </w:r>
      <w:r w:rsidRPr="00AF64ED">
        <w:rPr>
          <w:rStyle w:val="StyleStyleBold12pt"/>
        </w:rPr>
        <w:t xml:space="preserve"> 5</w:t>
      </w:r>
      <w:r w:rsidRPr="009A5AF2">
        <w:t xml:space="preserve"> </w:t>
      </w:r>
      <w:r>
        <w:t xml:space="preserve">– </w:t>
      </w:r>
      <w:r w:rsidRPr="009A5AF2">
        <w:t xml:space="preserve">(National Oceanic and Atmospheric Association, “FAQ: Oil Spills in History”, 7-5, </w:t>
      </w:r>
      <w:hyperlink r:id="rId22" w:history="1">
        <w:r w:rsidRPr="006C47E9">
          <w:rPr>
            <w:rStyle w:val="Hyperlink"/>
          </w:rPr>
          <w:t>http://response.restoration.noaa.gov/topic_subtopic_entry.php?RECORD_KEY(entry_subtopic_topic)=entry_id,subtopic_id,topic_id&amp;entry_id(entry_subtopic_topic)=325&amp;subtopic_id</w:t>
        </w:r>
      </w:hyperlink>
    </w:p>
    <w:p w:rsidR="005D5C09" w:rsidRPr="009A5AF2" w:rsidRDefault="005D5C09" w:rsidP="005D5C09">
      <w:r w:rsidRPr="009A5AF2">
        <w:t>(entry_subtopic_topic)=2&amp;topic_</w:t>
      </w:r>
      <w:proofErr w:type="gramStart"/>
      <w:r w:rsidRPr="009A5AF2">
        <w:t>id(</w:t>
      </w:r>
      <w:proofErr w:type="gramEnd"/>
      <w:r w:rsidRPr="009A5AF2">
        <w:t>entry_subtopic_topic)=1)</w:t>
      </w:r>
      <w:r>
        <w:t xml:space="preserve"> //SP</w:t>
      </w:r>
    </w:p>
    <w:p w:rsidR="005D5C09" w:rsidRPr="00AF64ED" w:rsidRDefault="005D5C09" w:rsidP="005D5C09">
      <w:r>
        <w:t xml:space="preserve">Q. Where do most oil spills happen in the world?  A. </w:t>
      </w:r>
      <w:r w:rsidRPr="00AF64ED">
        <w:rPr>
          <w:rStyle w:val="StyleBoldUnderline"/>
        </w:rPr>
        <w:t>Oil spills happen all around the world</w:t>
      </w:r>
      <w:r>
        <w:t xml:space="preserve">. Analysts for the Oil Spill Intelligence Report, who track oil spills of at least 10,000 gallons (34 tons), reported that </w:t>
      </w:r>
      <w:r w:rsidRPr="000324D9">
        <w:rPr>
          <w:rStyle w:val="StyleBoldUnderline"/>
        </w:rPr>
        <w:t>spills</w:t>
      </w:r>
      <w:r>
        <w:t xml:space="preserve"> in that size range </w:t>
      </w:r>
      <w:r w:rsidRPr="000324D9">
        <w:rPr>
          <w:rStyle w:val="StyleBoldUnderline"/>
        </w:rPr>
        <w:t>have occurred in</w:t>
      </w:r>
      <w:r>
        <w:t xml:space="preserve"> the waters of </w:t>
      </w:r>
      <w:r w:rsidRPr="000324D9">
        <w:rPr>
          <w:rStyle w:val="StyleBoldUnderline"/>
        </w:rPr>
        <w:t>112 nations since 1960.</w:t>
      </w:r>
      <w:r>
        <w:t xml:space="preserve"> But they also reported (Etkin 1997) that oil spills happen more frequently in certain parts of the world. They identified the following "hot spots" for oil spills from vessels:  --the </w:t>
      </w:r>
      <w:r w:rsidRPr="000324D9">
        <w:rPr>
          <w:rStyle w:val="StyleBoldUnderline"/>
        </w:rPr>
        <w:t>Gulf of Mexico</w:t>
      </w:r>
      <w:r>
        <w:t xml:space="preserve"> (267 spills) --the northeastern U.S. (140 spills) --the </w:t>
      </w:r>
      <w:r w:rsidRPr="000324D9">
        <w:rPr>
          <w:rStyle w:val="StyleBoldUnderline"/>
        </w:rPr>
        <w:t>Mediterranean Sea</w:t>
      </w:r>
      <w:r>
        <w:t xml:space="preserve"> (127 spills) --the </w:t>
      </w:r>
      <w:r w:rsidRPr="000324D9">
        <w:rPr>
          <w:rStyle w:val="StyleBoldUnderline"/>
        </w:rPr>
        <w:t>Persian Gulf</w:t>
      </w:r>
      <w:r>
        <w:t xml:space="preserve"> (108 spills) --the (75 spills) --Japan (60 spills) --the Baltic Sea (52 spills) --the United Kingdom and English Channel (49 spills) --Malaysia and </w:t>
      </w:r>
      <w:r w:rsidRPr="000324D9">
        <w:rPr>
          <w:rStyle w:val="StyleBoldUnderline"/>
        </w:rPr>
        <w:t>North Sea</w:t>
      </w:r>
      <w:r>
        <w:t xml:space="preserve"> Singapore (39 spills) --the west coast of </w:t>
      </w:r>
      <w:r w:rsidRPr="000324D9">
        <w:rPr>
          <w:rStyle w:val="StyleBoldUnderline"/>
        </w:rPr>
        <w:t>France and</w:t>
      </w:r>
      <w:r>
        <w:t xml:space="preserve"> north and west coasts of </w:t>
      </w:r>
      <w:r w:rsidRPr="000324D9">
        <w:rPr>
          <w:rStyle w:val="StyleBoldUnderline"/>
        </w:rPr>
        <w:t>Spain</w:t>
      </w:r>
      <w:r>
        <w:t xml:space="preserve"> (33 spills) --</w:t>
      </w:r>
      <w:r w:rsidRPr="000324D9">
        <w:rPr>
          <w:rStyle w:val="StyleBoldUnderline"/>
        </w:rPr>
        <w:t>Korea</w:t>
      </w:r>
      <w:r>
        <w:t xml:space="preserve"> (32 spills) </w:t>
      </w:r>
    </w:p>
    <w:p w:rsidR="005D5C09" w:rsidRDefault="005D5C09" w:rsidP="005D5C09"/>
    <w:p w:rsidR="005D5C09" w:rsidRPr="002526D7" w:rsidRDefault="005D5C09" w:rsidP="005D5C09">
      <w:pPr>
        <w:pStyle w:val="Heading4"/>
        <w:rPr>
          <w:rStyle w:val="StyleStyleBold12pt"/>
          <w:b/>
        </w:rPr>
      </w:pPr>
      <w:r>
        <w:rPr>
          <w:rStyle w:val="StyleStyleBold12pt"/>
          <w:b/>
        </w:rPr>
        <w:t>Oil spills have very minimal effects</w:t>
      </w:r>
    </w:p>
    <w:p w:rsidR="005D5C09" w:rsidRDefault="005D5C09" w:rsidP="005D5C09">
      <w:r>
        <w:rPr>
          <w:rStyle w:val="StyleStyleBold12pt"/>
        </w:rPr>
        <w:t>Craig, 5</w:t>
      </w:r>
      <w:r>
        <w:t xml:space="preserve"> – Associate Professor of Law and dean’s Fellow, Indiana University School of Law (Robert, </w:t>
      </w:r>
      <w:proofErr w:type="gramStart"/>
      <w:r>
        <w:t>Spring</w:t>
      </w:r>
      <w:proofErr w:type="gramEnd"/>
      <w:r>
        <w:t>, 20 J. Land Use &amp; Envtl. Law 333, Lexis) //SP</w:t>
      </w:r>
    </w:p>
    <w:p w:rsidR="005D5C09" w:rsidRDefault="005D5C09" w:rsidP="005D5C09">
      <w:r w:rsidRPr="002526D7">
        <w:t xml:space="preserve">Despite the obviousness of </w:t>
      </w:r>
      <w:r w:rsidRPr="002526D7">
        <w:rPr>
          <w:rStyle w:val="StyleBoldUnderline"/>
        </w:rPr>
        <w:t>oil spills, however, they are a relatively small ocean pollution problem. While the world's oceans receive about 3.25 million tons of oil each year, the majority of that oil comes from street runoff instead of tanker spills. 82 Accidental spills and shipping are responsible for only about 12 percent of all marine pollution,</w:t>
      </w:r>
      <w:r w:rsidRPr="00DF12B7">
        <w:t xml:space="preserve"> </w:t>
      </w:r>
      <w:r w:rsidRPr="002526D7">
        <w:t xml:space="preserve">while offshore oil and gas drilling and mining are responsible for another 1 percent. 83 Instead, 77 percent of all marine pollution comes from land-based sources - 44 percent from land-based water pollutant and 33 percent from land-based air pollution. 84 As Nancy Knowlton at the Center for Marine Biodiversity at the Scripps Institution of Oceanography has summarized: The most obvious problems stem from our propensity to view dilution as the solution to pollution. Human numbers continue to grow, as do per capita amounts of waste, and much of this waste ultimately finds its way into the ocean. Some waste is toxic, some carries human pathogens, and some alters marine food chains in ways detrimental to human well-being. </w:t>
      </w:r>
      <w:proofErr w:type="gramStart"/>
      <w:r w:rsidRPr="002526D7">
        <w:t xml:space="preserve">85 </w:t>
      </w:r>
      <w:r w:rsidRPr="002526D7">
        <w:rPr>
          <w:rStyle w:val="StyleBoldUnderline"/>
        </w:rPr>
        <w:t>Land-based air pollution</w:t>
      </w:r>
      <w:proofErr w:type="gramEnd"/>
      <w:r w:rsidRPr="002526D7">
        <w:rPr>
          <w:rStyle w:val="StyleBoldUnderline"/>
        </w:rPr>
        <w:t xml:space="preserve"> can arise from both natural events, such as desert sand storms and dust storms, and human-caused events</w:t>
      </w:r>
      <w:r w:rsidRPr="002526D7">
        <w:t xml:space="preserve">, such as forest fires and industrial air pollution. This pollution can acidify ocean waters, increase the concentration of heavy metals and other toxic pollutants in the oceans, and increase sedimentation of the oceans, blocking sunlight, interfering with photosynthesis, and smothering coastal ecosystems such as coral reef. </w:t>
      </w:r>
      <w:proofErr w:type="gramStart"/>
      <w:r w:rsidRPr="002526D7">
        <w:t>86 Land-based water pollution</w:t>
      </w:r>
      <w:proofErr w:type="gramEnd"/>
      <w:r w:rsidRPr="002526D7">
        <w:t xml:space="preserve"> can also carry toxics and sediment into the seas, causing similar problems. 87 In addition, toxic pollutants, in combination with rising sea temperature, "are lowering the natural resistance of marine organisms to infections." 88 Thus, for example, </w:t>
      </w:r>
      <w:r w:rsidRPr="002526D7">
        <w:lastRenderedPageBreak/>
        <w:t>organochloride pollution has been linked to "the mass mortality of Mediterranean monk seals off the coast of Mauritania, which died after becoming infected with a distemper virus of dolphins." 89</w:t>
      </w:r>
    </w:p>
    <w:p w:rsidR="005D5C09" w:rsidRDefault="005D5C09" w:rsidP="005D5C09"/>
    <w:p w:rsidR="005D5C09" w:rsidRDefault="005D5C09" w:rsidP="005D5C09">
      <w:pPr>
        <w:pStyle w:val="Heading3"/>
      </w:pPr>
      <w:r>
        <w:lastRenderedPageBreak/>
        <w:t>--XT – safety coop</w:t>
      </w:r>
    </w:p>
    <w:p w:rsidR="005D5C09" w:rsidRDefault="005D5C09" w:rsidP="005D5C09"/>
    <w:p w:rsidR="005D5C09" w:rsidRDefault="005D5C09" w:rsidP="005D5C09">
      <w:pPr>
        <w:pStyle w:val="Heading4"/>
      </w:pPr>
      <w:r>
        <w:t>Cardenas says their ‘US tech key’ arg is propaganda passed from US oil companies to think tanks</w:t>
      </w:r>
    </w:p>
    <w:p w:rsidR="005D5C09" w:rsidRDefault="005D5C09" w:rsidP="005D5C09"/>
    <w:p w:rsidR="005D5C09" w:rsidRDefault="005D5C09" w:rsidP="005D5C09">
      <w:pPr>
        <w:pStyle w:val="Heading4"/>
      </w:pPr>
      <w:r>
        <w:t>Foreign safety tech collaboration is sufficient</w:t>
      </w:r>
    </w:p>
    <w:p w:rsidR="005D5C09" w:rsidRDefault="005D5C09" w:rsidP="005D5C09">
      <w:r w:rsidRPr="00555144">
        <w:rPr>
          <w:b/>
        </w:rPr>
        <w:t>Sadowski, 11</w:t>
      </w:r>
      <w: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rsidR="005D5C09" w:rsidRDefault="005D5C09" w:rsidP="005D5C09">
      <w:pPr>
        <w:rPr>
          <w:rStyle w:val="StyleBoldUnderline"/>
        </w:rPr>
      </w:pPr>
    </w:p>
    <w:p w:rsidR="005D5C09" w:rsidRDefault="005D5C09" w:rsidP="005D5C09">
      <w:pPr>
        <w:rPr>
          <w:sz w:val="12"/>
        </w:rPr>
      </w:pPr>
      <w:r w:rsidRPr="008F1EC9">
        <w:rPr>
          <w:rStyle w:val="StyleBoldUnderline"/>
        </w:rPr>
        <w:t>Fears that</w:t>
      </w:r>
      <w:r>
        <w:t xml:space="preserve"> C</w:t>
      </w:r>
      <w:r>
        <w:rPr>
          <w:rStyle w:val="StyleBoldUnderline"/>
        </w:rPr>
        <w:t xml:space="preserve">uban offshore drilling poses serious </w:t>
      </w:r>
      <w:proofErr w:type="gramStart"/>
      <w:r>
        <w:rPr>
          <w:rStyle w:val="StyleBoldUnderline"/>
        </w:rPr>
        <w:t>environmental  threats</w:t>
      </w:r>
      <w:proofErr w:type="gramEnd"/>
      <w:r w:rsidRPr="008F1EC9">
        <w:t xml:space="preserve"> because of the proximity to the United States and  the prohibition on U.S. technology transfer </w:t>
      </w:r>
      <w:r>
        <w:rPr>
          <w:rStyle w:val="StyleBoldUnderline"/>
        </w:rPr>
        <w:t>are overblown.</w:t>
      </w:r>
      <w:r>
        <w:t xml:space="preserve"> </w:t>
      </w:r>
      <w:r w:rsidRPr="008F1EC9">
        <w:rPr>
          <w:rStyle w:val="StyleBoldUnderline"/>
        </w:rPr>
        <w:t>Cuba  has at least as much incentive to ensure safe-drilling practices  as does the U</w:t>
      </w:r>
      <w:r>
        <w:t xml:space="preserve">nited </w:t>
      </w:r>
      <w:r w:rsidRPr="008F1EC9">
        <w:rPr>
          <w:rStyle w:val="StyleBoldUnderline"/>
        </w:rPr>
        <w:t>S</w:t>
      </w:r>
      <w:r>
        <w:t xml:space="preserve">tates, </w:t>
      </w:r>
      <w:r w:rsidRPr="008F1EC9">
        <w:rPr>
          <w:rStyle w:val="StyleBoldUnderline"/>
        </w:rPr>
        <w:t>and reports indicate that Cuba is taking  safety seriously</w:t>
      </w:r>
      <w:r>
        <w:t>.64 Lee Hunt, President of the Houston-based</w:t>
      </w:r>
      <w:r>
        <w:rPr>
          <w:sz w:val="12"/>
        </w:rPr>
        <w:t xml:space="preserve">  </w:t>
      </w:r>
      <w:r>
        <w:t>International Association of Drilling Contractors, said, "[t]he</w:t>
      </w:r>
      <w:r>
        <w:rPr>
          <w:sz w:val="12"/>
        </w:rPr>
        <w:t xml:space="preserve">  </w:t>
      </w:r>
      <w:r>
        <w:t>Cuban oil industry has put a lot of research, study and thought</w:t>
      </w:r>
      <w:r>
        <w:rPr>
          <w:sz w:val="12"/>
        </w:rPr>
        <w:t xml:space="preserve">  </w:t>
      </w:r>
      <w:r>
        <w:t>into what will be required to safely drill," and that "they are</w:t>
      </w:r>
      <w:r>
        <w:rPr>
          <w:sz w:val="12"/>
        </w:rPr>
        <w:t xml:space="preserve">  </w:t>
      </w:r>
      <w:r>
        <w:t>very knowledgeable of international industry practices and have</w:t>
      </w:r>
      <w:r>
        <w:rPr>
          <w:sz w:val="12"/>
        </w:rPr>
        <w:t xml:space="preserve">  </w:t>
      </w:r>
      <w:r>
        <w:t>incorporated many of these principles into their safety and regulatory</w:t>
      </w:r>
      <w:r>
        <w:rPr>
          <w:sz w:val="12"/>
        </w:rPr>
        <w:t xml:space="preserve">  </w:t>
      </w:r>
      <w:r>
        <w:t xml:space="preserve">planning and requirements." 65 Thus, </w:t>
      </w:r>
      <w:r w:rsidRPr="008F1EC9">
        <w:rPr>
          <w:rStyle w:val="StyleBoldUnderline"/>
        </w:rPr>
        <w:t>wh</w:t>
      </w:r>
      <w:r>
        <w:rPr>
          <w:rStyle w:val="StyleBoldUnderline"/>
        </w:rPr>
        <w:t xml:space="preserve">ile the </w:t>
      </w:r>
      <w:proofErr w:type="gramStart"/>
      <w:r>
        <w:rPr>
          <w:rStyle w:val="StyleBoldUnderline"/>
        </w:rPr>
        <w:t>economic  embargo</w:t>
      </w:r>
      <w:proofErr w:type="gramEnd"/>
      <w:r>
        <w:rPr>
          <w:rStyle w:val="StyleBoldUnderline"/>
        </w:rPr>
        <w:t xml:space="preserve"> of Cuba restricts American technology from being utilized,  foreign sources have provided supplemental alternatives.</w:t>
      </w:r>
      <w:r>
        <w:t>66</w:t>
      </w:r>
      <w:r>
        <w:rPr>
          <w:sz w:val="12"/>
        </w:rPr>
        <w:t xml:space="preserve">  </w:t>
      </w:r>
      <w:r>
        <w:t>Further, spill response planning can be implemented before</w:t>
      </w:r>
      <w:r>
        <w:rPr>
          <w:sz w:val="12"/>
        </w:rPr>
        <w:t xml:space="preserve">  </w:t>
      </w:r>
      <w:r>
        <w:t xml:space="preserve">drilling begins. </w:t>
      </w:r>
      <w:r w:rsidRPr="008F1EC9">
        <w:t xml:space="preserve">The United States currently has oil spill </w:t>
      </w:r>
      <w:proofErr w:type="gramStart"/>
      <w:r w:rsidRPr="008F1EC9">
        <w:t>response  agreements</w:t>
      </w:r>
      <w:proofErr w:type="gramEnd"/>
      <w:r w:rsidRPr="008F1EC9">
        <w:t xml:space="preserve"> with Mexico 67 and Canada,68 but not with Cuba.69</w:t>
      </w:r>
      <w:r>
        <w:rPr>
          <w:sz w:val="12"/>
        </w:rPr>
        <w:t xml:space="preserve">  </w:t>
      </w:r>
    </w:p>
    <w:p w:rsidR="005D5C09" w:rsidRDefault="005D5C09" w:rsidP="005D5C09"/>
    <w:p w:rsidR="005D5C09" w:rsidRDefault="005D5C09" w:rsidP="005D5C09">
      <w:pPr>
        <w:pStyle w:val="Heading4"/>
      </w:pPr>
      <w:r>
        <w:t>Training and international regulations solve</w:t>
      </w:r>
    </w:p>
    <w:p w:rsidR="005D5C09" w:rsidRPr="00EB4706" w:rsidRDefault="005D5C09" w:rsidP="005D5C09">
      <w:r w:rsidRPr="00EB4706">
        <w:rPr>
          <w:rStyle w:val="StyleStyleBold12pt"/>
        </w:rPr>
        <w:t>TC</w:t>
      </w:r>
      <w:r>
        <w:rPr>
          <w:rStyle w:val="StyleStyleBold12pt"/>
        </w:rPr>
        <w:t>,</w:t>
      </w:r>
      <w:r w:rsidRPr="00EB4706">
        <w:rPr>
          <w:rStyle w:val="StyleStyleBold12pt"/>
        </w:rPr>
        <w:t xml:space="preserve"> 11</w:t>
      </w:r>
      <w:r>
        <w:t xml:space="preserve"> (Television Camaguey, “Cuban Specialists Receive Training on Safe Oil Drilling “, 6/8/11, </w:t>
      </w:r>
      <w:hyperlink r:id="rId23" w:history="1">
        <w:r w:rsidRPr="006C47E9">
          <w:rPr>
            <w:rStyle w:val="Hyperlink"/>
          </w:rPr>
          <w:t>http://www.tvcamaguey.co.cu/english/index.php/science-and-technology/35-science/92-cuban-specialists-receive-training-on-safe-oil-drilling-.html</w:t>
        </w:r>
      </w:hyperlink>
      <w:r>
        <w:t>) //SP</w:t>
      </w:r>
    </w:p>
    <w:p w:rsidR="005D5C09" w:rsidRDefault="005D5C09" w:rsidP="005D5C09">
      <w:r w:rsidRPr="005313B3">
        <w:rPr>
          <w:rStyle w:val="StyleBoldUnderline"/>
        </w:rPr>
        <w:t>Cuban specialists</w:t>
      </w:r>
      <w:r w:rsidRPr="00AF64ED">
        <w:t xml:space="preserve"> who are going to participate in the drilling of deep-water exploratory wells in Cuban waters in the Gulf of Mexico recently </w:t>
      </w:r>
      <w:r w:rsidRPr="005313B3">
        <w:rPr>
          <w:rStyle w:val="StyleBoldUnderline"/>
        </w:rPr>
        <w:t xml:space="preserve">participated in </w:t>
      </w:r>
      <w:r w:rsidRPr="00076D40">
        <w:rPr>
          <w:rStyle w:val="StyleBoldUnderline"/>
        </w:rPr>
        <w:t>courses on safety and environment protection as part of preparations for such activities. A total of 120 Cubans including executives</w:t>
      </w:r>
      <w:r w:rsidRPr="00AF64ED">
        <w:t xml:space="preserve">, officials and technicians of enterprises involved in the oil </w:t>
      </w:r>
      <w:r w:rsidRPr="00076D40">
        <w:rPr>
          <w:rStyle w:val="StyleBoldUnderline"/>
        </w:rPr>
        <w:t>industry participated in three seminars on the topic taught by Norwegian experts</w:t>
      </w:r>
      <w:r w:rsidRPr="00AF64ED">
        <w:t>. Manuel</w:t>
      </w:r>
      <w:r w:rsidRPr="00076D40">
        <w:rPr>
          <w:rStyle w:val="StyleBoldUnderline"/>
        </w:rPr>
        <w:t xml:space="preserve"> Marrero</w:t>
      </w:r>
      <w:r w:rsidRPr="00AF64ED">
        <w:t xml:space="preserve">, chief oil and gas specialist of the Basic Industry Ministry, </w:t>
      </w:r>
      <w:r w:rsidRPr="00076D40">
        <w:rPr>
          <w:rStyle w:val="StyleBoldUnderline"/>
        </w:rPr>
        <w:t>told ACN the several-day training is vital to undertake the deep- and ultra-deep-water drillings scheduled to begin</w:t>
      </w:r>
      <w:r w:rsidRPr="00AF64ED">
        <w:t xml:space="preserve"> in a few months. </w:t>
      </w:r>
      <w:r w:rsidRPr="00076D40">
        <w:rPr>
          <w:rStyle w:val="StyleBoldUnderline"/>
        </w:rPr>
        <w:t>Current international regulations for this kind of operations are very rigorous in an effort to protect the environment and avoid accidents</w:t>
      </w:r>
      <w:r w:rsidRPr="00AF64ED">
        <w:t xml:space="preserve"> such as the one that recently occurred in the British Pretroleum platform. </w:t>
      </w:r>
    </w:p>
    <w:p w:rsidR="005D5C09" w:rsidRDefault="005D5C09" w:rsidP="005D5C09"/>
    <w:p w:rsidR="005D5C09" w:rsidRDefault="005D5C09" w:rsidP="005D5C09">
      <w:pPr>
        <w:pStyle w:val="Heading4"/>
      </w:pPr>
      <w:r>
        <w:t>US inspections prove no risk</w:t>
      </w:r>
    </w:p>
    <w:p w:rsidR="005D5C09" w:rsidRDefault="005D5C09" w:rsidP="005D5C09">
      <w:r w:rsidRPr="008E3200">
        <w:rPr>
          <w:rStyle w:val="StyleStyleBold12pt"/>
        </w:rPr>
        <w:t>Gentile and Mira, 12</w:t>
      </w:r>
      <w:r>
        <w:t xml:space="preserve"> – Reporters for Platts News Service (Gary and Leslie, “</w:t>
      </w:r>
      <w:r w:rsidRPr="008E3200">
        <w:t>US finds no red flags in inspection of oil</w:t>
      </w:r>
      <w:r>
        <w:t xml:space="preserve"> rig set to drill offshore Cuba”, “</w:t>
      </w:r>
      <w:r w:rsidRPr="008E3200">
        <w:t>January 16, 2012</w:t>
      </w:r>
      <w:r>
        <w:t xml:space="preserve">”, </w:t>
      </w:r>
      <w:r w:rsidRPr="008E3200">
        <w:t>http://www.lexisnexis.com.proxy.lib.umich.edu/hottopics/lnacademic/</w:t>
      </w:r>
      <w:r>
        <w:t>)//eek</w:t>
      </w:r>
    </w:p>
    <w:p w:rsidR="005D5C09" w:rsidRDefault="005D5C09" w:rsidP="005D5C09"/>
    <w:p w:rsidR="005D5C09" w:rsidRPr="006A0A09" w:rsidRDefault="005D5C09" w:rsidP="005D5C09">
      <w:pPr>
        <w:rPr>
          <w:rStyle w:val="StyleBoldUnderline"/>
        </w:rPr>
      </w:pPr>
      <w:r w:rsidRPr="006A0A09">
        <w:rPr>
          <w:rStyle w:val="StyleBoldUnderline"/>
        </w:rPr>
        <w:lastRenderedPageBreak/>
        <w:t>With Cuba gearing up to drill its first-ever deepwater oil</w:t>
      </w:r>
      <w:r>
        <w:t xml:space="preserve"> well just 60 miles from Florida's beaches, </w:t>
      </w:r>
      <w:r w:rsidRPr="006A0A09">
        <w:rPr>
          <w:rStyle w:val="StyleBoldUnderline"/>
        </w:rPr>
        <w:t>the US government has been keenly interested in helping the communist nation to prevent a blowout or some other catastrophic accident that could send oil spewing into American waters.</w:t>
      </w:r>
    </w:p>
    <w:p w:rsidR="005D5C09" w:rsidRDefault="005D5C09" w:rsidP="005D5C09">
      <w:r w:rsidRPr="006A0A09">
        <w:rPr>
          <w:rStyle w:val="StyleBoldUnderline"/>
        </w:rPr>
        <w:t>Two US agencies made a big stride on that front last week, as they were allowed to conduct a rare on-board inspection of the Chinese-made drilling rig</w:t>
      </w:r>
      <w:r>
        <w:t xml:space="preserve"> that the Spanish company Repsol will use to spud the deepwater well in the coming months.</w:t>
      </w:r>
    </w:p>
    <w:p w:rsidR="005D5C09" w:rsidRPr="00C3709B" w:rsidRDefault="005D5C09" w:rsidP="005D5C09">
      <w:pPr>
        <w:rPr>
          <w:rStyle w:val="StyleBoldUnderline"/>
        </w:rPr>
      </w:pPr>
      <w:r w:rsidRPr="00C3709B">
        <w:t>The inspection</w:t>
      </w:r>
      <w:r>
        <w:t xml:space="preserve">, which was completed Monday, was good news for the spill-wary Obama administration, which was heavily criticized two years ago for its handling of BP's massive oil spill in the Gulf of Mexico. In a joint statement, </w:t>
      </w:r>
      <w:r w:rsidRPr="00C3709B">
        <w:rPr>
          <w:rStyle w:val="StyleBoldUnderline"/>
        </w:rPr>
        <w:t>the Bureau of Safety and Environmental Enforcement and the Coast Guard said they found the rig "to generally comply with existing international and US standards by which Repsol has pledged to abide."</w:t>
      </w:r>
    </w:p>
    <w:p w:rsidR="005D5C09" w:rsidRDefault="005D5C09" w:rsidP="005D5C09">
      <w:r>
        <w:t>"The review is consistent with US efforts to minimize the possibility of a major oil spill, which would hurt US economic and environmental interests," BSEE and the Coast Guard said.</w:t>
      </w:r>
    </w:p>
    <w:p w:rsidR="005D5C09" w:rsidRDefault="005D5C09" w:rsidP="005D5C09">
      <w:r>
        <w:t>Personnel from the two agencies boarded the rig, dubbed Scarabeo 9, off the coast of Trinidad and Tobago. The inspection was done at the invitation of the Spanish firm Repsol, which will be the first company to use the rig to explore in Cuba's deepwater. After the rig finishes the Repsol well, it will go on to spud deepwater wells for Petronas and Gazprom. The rig itself is owned by Saipem, a division of the Italian firm Eni.</w:t>
      </w:r>
    </w:p>
    <w:p w:rsidR="005D5C09" w:rsidRPr="00C3709B" w:rsidRDefault="005D5C09" w:rsidP="005D5C09">
      <w:pPr>
        <w:rPr>
          <w:rStyle w:val="StyleBoldUnderline"/>
        </w:rPr>
      </w:pPr>
      <w:r w:rsidRPr="00C3709B">
        <w:rPr>
          <w:rStyle w:val="StyleBoldUnderline"/>
        </w:rPr>
        <w:t>The inspectors reviewed the vessel's construction, its drilling equipment and its safety systems, BSEE and the Coast Guard said in their joint statement. The safety equipment that was inspected included lifesaving and firefighting equipment, emergency generators and dynamic positioning systems, the agencies said.</w:t>
      </w:r>
    </w:p>
    <w:p w:rsidR="005D5C09" w:rsidRDefault="005D5C09" w:rsidP="005D5C09">
      <w:r w:rsidRPr="00C3709B">
        <w:rPr>
          <w:rStyle w:val="StyleBoldUnderline"/>
        </w:rPr>
        <w:t>US inspectors also looked at the rig's critical blowout preventer, a massive series of valves that is supposed to cap the well in the event of a blowout</w:t>
      </w:r>
      <w:r>
        <w:t>. In the 2010 Gulf of Mexico disaster, the blowout preventer did not function as designed, allowing oil to spew from BP's blown-out Macondo well for nearly three months.</w:t>
      </w:r>
    </w:p>
    <w:p w:rsidR="005D5C09" w:rsidRDefault="005D5C09" w:rsidP="005D5C09"/>
    <w:p w:rsidR="005D5C09" w:rsidRDefault="005D5C09" w:rsidP="005D5C09">
      <w:pPr>
        <w:pStyle w:val="Heading4"/>
      </w:pPr>
      <w:r>
        <w:t>No risk of spills – Cuba is well prepared</w:t>
      </w:r>
    </w:p>
    <w:p w:rsidR="005D5C09" w:rsidRPr="00D6129B" w:rsidRDefault="005D5C09" w:rsidP="005D5C09">
      <w:r w:rsidRPr="00247C18">
        <w:rPr>
          <w:rStyle w:val="StyleStyleBold12pt"/>
        </w:rPr>
        <w:t>Radio Cadena Agramonte, 11</w:t>
      </w:r>
      <w:r>
        <w:t xml:space="preserve"> – a Cuban radio station (“</w:t>
      </w:r>
      <w:r w:rsidRPr="00D6129B">
        <w:t>Cuba to Study Oil Spill Risks and Prevention</w:t>
      </w:r>
      <w:r>
        <w:t xml:space="preserve">”, </w:t>
      </w:r>
      <w:r w:rsidRPr="00247C18">
        <w:t>Jan. 29, 2011</w:t>
      </w:r>
      <w:r>
        <w:t xml:space="preserve">, </w:t>
      </w:r>
      <w:r w:rsidRPr="00247C18">
        <w:t>http://www.cadenagramonte.cu/english/index.php/show/articles/4151:cuba-to-study-oil-spill-risks-and-prevention</w:t>
      </w:r>
      <w:r>
        <w:t>)//eek</w:t>
      </w:r>
    </w:p>
    <w:p w:rsidR="005D5C09" w:rsidRPr="00D7421B" w:rsidRDefault="005D5C09" w:rsidP="005D5C09"/>
    <w:p w:rsidR="005D5C09" w:rsidRPr="00D6129B" w:rsidRDefault="005D5C09" w:rsidP="005D5C09">
      <w:r w:rsidRPr="0060562F">
        <w:rPr>
          <w:rStyle w:val="StyleBoldUnderline"/>
        </w:rPr>
        <w:t>The Cuban office of the Pan-American Institute of Naval Engineering will hold a workshop in March on oil spill safety and risk agreements, including</w:t>
      </w:r>
      <w:r w:rsidRPr="00D6129B">
        <w:t xml:space="preserve"> a debate on </w:t>
      </w:r>
      <w:r w:rsidRPr="0060562F">
        <w:rPr>
          <w:rStyle w:val="StyleBoldUnderline"/>
        </w:rPr>
        <w:t>the latest software used in this field</w:t>
      </w:r>
      <w:r w:rsidRPr="00D6129B">
        <w:t xml:space="preserve">, organizers said Friday. </w:t>
      </w:r>
    </w:p>
    <w:p w:rsidR="005D5C09" w:rsidRPr="00D6129B" w:rsidRDefault="005D5C09" w:rsidP="005D5C09">
      <w:r w:rsidRPr="0060562F">
        <w:rPr>
          <w:rStyle w:val="StyleBoldUnderline"/>
        </w:rPr>
        <w:t>A second workshop in June will study oil spill risks</w:t>
      </w:r>
      <w:r w:rsidRPr="00D6129B">
        <w:t xml:space="preserve"> related to naval engineering, ports and maritime transport, and other general issues of these types of accidents.</w:t>
      </w:r>
    </w:p>
    <w:p w:rsidR="005D5C09" w:rsidRPr="00D6129B" w:rsidRDefault="005D5C09" w:rsidP="005D5C09">
      <w:r w:rsidRPr="00D6129B">
        <w:t>The institute's 2011 program in Cuba concludes with an annual techical workshop in November to prepare for the 2nd Symposium on Security and Risks, set to be held in Cienfuegos in 2012.</w:t>
      </w:r>
    </w:p>
    <w:p w:rsidR="005D5C09" w:rsidRPr="0060562F" w:rsidRDefault="005D5C09" w:rsidP="005D5C09">
      <w:pPr>
        <w:rPr>
          <w:rStyle w:val="StyleBoldUnderline"/>
        </w:rPr>
      </w:pPr>
      <w:r w:rsidRPr="0060562F">
        <w:rPr>
          <w:rStyle w:val="StyleBoldUnderline"/>
        </w:rPr>
        <w:t>These events bring together experts, academics, universities and research centers, shipbuilders, shipping companies, port terminals, fishing companies, port authorities, classification societies, and manufacturers of equipment and marine systems.</w:t>
      </w:r>
    </w:p>
    <w:p w:rsidR="005D5C09" w:rsidRPr="0038636F" w:rsidRDefault="005D5C09" w:rsidP="005D5C09"/>
    <w:p w:rsidR="005D5C09" w:rsidRDefault="005D5C09" w:rsidP="005D5C09"/>
    <w:p w:rsidR="005D5C09" w:rsidRPr="001277C4" w:rsidRDefault="005D5C09" w:rsidP="005D5C09">
      <w:pPr>
        <w:pStyle w:val="Heading4"/>
        <w:rPr>
          <w:rStyle w:val="StyleStyleBold12pt"/>
        </w:rPr>
      </w:pPr>
      <w:r w:rsidRPr="001277C4">
        <w:rPr>
          <w:rStyle w:val="StyleStyleBold12pt"/>
          <w:b/>
          <w:bCs/>
        </w:rPr>
        <w:lastRenderedPageBreak/>
        <w:t>Drilling is safe</w:t>
      </w:r>
    </w:p>
    <w:p w:rsidR="005D5C09" w:rsidRPr="001277C4" w:rsidRDefault="005D5C09" w:rsidP="005D5C09">
      <w:pPr>
        <w:rPr>
          <w:sz w:val="16"/>
        </w:rPr>
      </w:pPr>
      <w:r w:rsidRPr="001277C4">
        <w:rPr>
          <w:rStyle w:val="StyleStyleBold12pt"/>
        </w:rPr>
        <w:t>Nerurkar and Sullivan, 11</w:t>
      </w:r>
      <w:r w:rsidRPr="001277C4">
        <w:t xml:space="preserve"> – Publishers at the United States Congressional Research Service (Neelesh, Mark P., “Cuba's Offshore Oil Development: Background and U.S. Policy Considerations”, United States Congressional Research Service, 28 November 2011, </w:t>
      </w:r>
      <w:hyperlink r:id="rId24" w:history="1">
        <w:r w:rsidRPr="001277C4">
          <w:rPr>
            <w:rStyle w:val="Hyperlink"/>
          </w:rPr>
          <w:t>http://www.refworld.org/cgi-bin/texis/vtx/rwmain?docid=4f1ea6af2</w:t>
        </w:r>
      </w:hyperlink>
      <w:r w:rsidRPr="001277C4">
        <w:t>) //SP</w:t>
      </w:r>
    </w:p>
    <w:p w:rsidR="005D5C09" w:rsidRDefault="005D5C09" w:rsidP="005D5C09">
      <w:pPr>
        <w:rPr>
          <w:rStyle w:val="StyleBoldUnderline"/>
        </w:rPr>
      </w:pPr>
    </w:p>
    <w:p w:rsidR="005D5C09" w:rsidRPr="001277C4" w:rsidRDefault="005D5C09" w:rsidP="005D5C09">
      <w:r w:rsidRPr="001277C4">
        <w:t xml:space="preserve">Risks of a Spill in Cuban Waters </w:t>
      </w:r>
    </w:p>
    <w:p w:rsidR="005D5C09" w:rsidRPr="001277C4" w:rsidRDefault="005D5C09" w:rsidP="005D5C09">
      <w:r w:rsidRPr="001277C4">
        <w:rPr>
          <w:rStyle w:val="StyleBoldUnderline"/>
        </w:rPr>
        <w:t>The U.S. agency in charge of enforcing safety and environmental regulations on the U.S. Outer Continental Shelf</w:t>
      </w:r>
      <w:r w:rsidRPr="001277C4">
        <w:t>, including oil spill response</w:t>
      </w:r>
      <w:r w:rsidRPr="001277C4">
        <w:rPr>
          <w:rStyle w:val="StyleBoldUnderline"/>
        </w:rPr>
        <w:t>, is the Department of the Interior’s Bureau of Safety and Environmental Enforcement (BSEE).</w:t>
      </w:r>
      <w:r w:rsidRPr="001277C4">
        <w:t xml:space="preserve"> In addition, several statutes, including the Clean Water Act and the Oil Pollution Act, establish a liability regime for oil spills. Offshore exploration </w:t>
      </w:r>
    </w:p>
    <w:p w:rsidR="005D5C09" w:rsidRPr="001277C4" w:rsidRDefault="005D5C09" w:rsidP="005D5C09">
      <w:proofErr w:type="gramStart"/>
      <w:r w:rsidRPr="001277C4">
        <w:t>and</w:t>
      </w:r>
      <w:proofErr w:type="gramEnd"/>
      <w:r w:rsidRPr="001277C4">
        <w:t xml:space="preserve"> production operations in non-U.S. waters may not be governed by analogous regulations or fall under a liability structure that creates an incentive to minimize oil spills. Since the Repsol project is only the second deepwater well to be drilled in Cuba’s EEZ, </w:t>
      </w:r>
      <w:r w:rsidRPr="001277C4">
        <w:rPr>
          <w:rStyle w:val="StyleBoldUnderline"/>
        </w:rPr>
        <w:t>Cuban officials are in the process of developing and implementing up-to-date regulations to prevent offshore drilling accidents and contingency plans to address accidents if they do occur</w:t>
      </w:r>
      <w:r w:rsidRPr="001277C4">
        <w:t xml:space="preserve">.31 They have pledged to follow the highest international environmental and safety standards, and have expressed a strong willingness to cooperate with the United States and other countries on safety measures.32However, as the recent U.S. experience in the Gulf of Mexico illustrates, even the long-time </w:t>
      </w:r>
    </w:p>
    <w:p w:rsidR="005D5C09" w:rsidRPr="001277C4" w:rsidRDefault="005D5C09" w:rsidP="005D5C09">
      <w:proofErr w:type="gramStart"/>
      <w:r w:rsidRPr="001277C4">
        <w:t>existence</w:t>
      </w:r>
      <w:proofErr w:type="gramEnd"/>
      <w:r w:rsidRPr="001277C4">
        <w:t xml:space="preserve"> of regulations and regulator may not always prevent an oil spill. </w:t>
      </w:r>
    </w:p>
    <w:p w:rsidR="005D5C09" w:rsidRPr="001277C4" w:rsidRDefault="005D5C09" w:rsidP="005D5C09">
      <w:pPr>
        <w:rPr>
          <w:rStyle w:val="StyleBoldUnderline"/>
        </w:rPr>
      </w:pPr>
      <w:r w:rsidRPr="001277C4">
        <w:t xml:space="preserve">According to a 2008 American Petroleum Institute study of U.S. offshore oil spills, </w:t>
      </w:r>
      <w:r w:rsidRPr="001277C4">
        <w:rPr>
          <w:rStyle w:val="StyleBoldUnderline"/>
        </w:rPr>
        <w:t>the largest cause of spilled oil is loss of well control or “blowouts” at offshore platforms</w:t>
      </w:r>
      <w:r w:rsidRPr="001277C4">
        <w:t xml:space="preserve">.33 </w:t>
      </w:r>
      <w:proofErr w:type="gramStart"/>
      <w:r w:rsidRPr="001277C4">
        <w:t>Currently</w:t>
      </w:r>
      <w:proofErr w:type="gramEnd"/>
      <w:r w:rsidRPr="001277C4">
        <w:t xml:space="preserve">, </w:t>
      </w:r>
      <w:r w:rsidRPr="001277C4">
        <w:rPr>
          <w:rStyle w:val="StyleBoldUnderline"/>
        </w:rPr>
        <w:t>only exploration wells are planned in Cuba</w:t>
      </w:r>
      <w:r w:rsidRPr="001277C4">
        <w:t xml:space="preserve">. Their results will be analyzed before production wells and transportation infrastructure is considered. However, </w:t>
      </w:r>
      <w:r w:rsidRPr="001277C4">
        <w:rPr>
          <w:rStyle w:val="StyleBoldUnderline"/>
        </w:rPr>
        <w:t>there have been major oil spills from exploratory wells in the past. Two of the largest accidental oil spills in world history resulted from blowouts at exploratory wells in the Gulf of Mexico – the Deepwater Horizon oil spill in the U.S. Gulf of Mexico and the 1979 Ixtoc oil spill in Mexico’s section of the Gulf of Mexico.</w:t>
      </w:r>
    </w:p>
    <w:p w:rsidR="005D5C09" w:rsidRPr="001277C4" w:rsidRDefault="005D5C09" w:rsidP="005D5C09">
      <w:pPr>
        <w:rPr>
          <w:sz w:val="16"/>
        </w:rPr>
      </w:pPr>
      <w:r w:rsidRPr="001277C4">
        <w:t xml:space="preserve">It is difficult to assess the likelihood of a spill. According to Saipem, Scarabeo-9 is built to Norwegian </w:t>
      </w:r>
      <w:proofErr w:type="gramStart"/>
      <w:r w:rsidRPr="001277C4">
        <w:t>standards,</w:t>
      </w:r>
      <w:proofErr w:type="gramEnd"/>
      <w:r w:rsidRPr="001277C4">
        <w:t xml:space="preserve"> including extra equipment to shut off blown-out wells beyond what is required in the United States.34 Repsol has significant offshore experience, including projects in the U.S. Gulf of Mexico. It has had issues with oil spills, which is not abnormal for an oil </w:t>
      </w:r>
    </w:p>
    <w:p w:rsidR="005D5C09" w:rsidRPr="001277C4" w:rsidRDefault="005D5C09" w:rsidP="005D5C09">
      <w:proofErr w:type="gramStart"/>
      <w:r w:rsidRPr="001277C4">
        <w:t>company.35 (See “Oil Spill Preparedness and Response” below.)</w:t>
      </w:r>
      <w:proofErr w:type="gramEnd"/>
      <w:r w:rsidRPr="001277C4">
        <w:t xml:space="preserve"> Among other Cuban lease holders, </w:t>
      </w:r>
      <w:r w:rsidRPr="001277C4">
        <w:rPr>
          <w:rStyle w:val="StyleBoldUnderline"/>
        </w:rPr>
        <w:t>Statoil has extensive offshore experience, including projects in the U.S. Gulf of Mexico, and are generally seen as accomplished offshore operators</w:t>
      </w:r>
      <w:r w:rsidRPr="001277C4">
        <w:t xml:space="preserve">. Petronas, ONGC, and PetroVietnam also have offshore experience. PdVSA does not, but its offshore project appears the furthest from </w:t>
      </w:r>
    </w:p>
    <w:p w:rsidR="005D5C09" w:rsidRPr="001277C4" w:rsidRDefault="005D5C09" w:rsidP="005D5C09">
      <w:proofErr w:type="gramStart"/>
      <w:r w:rsidRPr="001277C4">
        <w:t>seeing</w:t>
      </w:r>
      <w:proofErr w:type="gramEnd"/>
      <w:r w:rsidRPr="001277C4">
        <w:t xml:space="preserve"> drilling activity among existing licenses. </w:t>
      </w:r>
      <w:r w:rsidRPr="001277C4">
        <w:rPr>
          <w:rStyle w:val="StyleBoldUnderline"/>
        </w:rPr>
        <w:t>Cuban officials claim they are taking necessary regulatory precautions, including incorporating safety practices from the United Kingdom and the United States</w:t>
      </w:r>
      <w:r w:rsidRPr="001277C4">
        <w:t>.36</w:t>
      </w:r>
    </w:p>
    <w:p w:rsidR="005D5C09" w:rsidRPr="001277C4" w:rsidRDefault="005D5C09" w:rsidP="005D5C09">
      <w:r w:rsidRPr="001277C4">
        <w:t xml:space="preserve">Risks that Oil Spilled in Cuban Waters Reaches the United States </w:t>
      </w:r>
      <w:r w:rsidRPr="001277C4">
        <w:rPr>
          <w:rStyle w:val="StyleBoldUnderline"/>
        </w:rPr>
        <w:t>If an oil spill were to occur in the waters northwest of Cuba, currents in the Florida Straits could carry that oil to U.S. waters and coastal areas in southern and south eastern Florida</w:t>
      </w:r>
      <w:r w:rsidRPr="001277C4">
        <w:t>.37 However, any environmental impact to Florida would depend on many factors at the time of a spill, including size and location of the oil spill, ocean conditions in the area, prevailing wind direction and velocity, temperature of the water and the air, the type of oil spilled, and effectiveness of any cleanup efforts. The wide variety of factors render impossible a precise description of the</w:t>
      </w:r>
      <w:r>
        <w:t xml:space="preserve"> </w:t>
      </w:r>
      <w:r w:rsidRPr="001277C4">
        <w:t xml:space="preserve">environmental impact were an oil spill to occur in Cuban waters. </w:t>
      </w:r>
    </w:p>
    <w:p w:rsidR="005D5C09" w:rsidRPr="00726CD2" w:rsidRDefault="005D5C09" w:rsidP="005D5C09"/>
    <w:p w:rsidR="007C7944" w:rsidRDefault="007C7944" w:rsidP="006446F8">
      <w:pPr>
        <w:pStyle w:val="Heading3"/>
      </w:pPr>
      <w:r>
        <w:lastRenderedPageBreak/>
        <w:t>AT: Cuban oil drilling inevitable</w:t>
      </w:r>
    </w:p>
    <w:p w:rsidR="0060314E" w:rsidRPr="002642B9" w:rsidRDefault="0060314E" w:rsidP="0060314E">
      <w:pPr>
        <w:pStyle w:val="Heading4"/>
      </w:pPr>
      <w:r>
        <w:t>The embargo discourages private sector investment in Cuban oil</w:t>
      </w:r>
    </w:p>
    <w:p w:rsidR="0060314E" w:rsidRPr="00DF6881" w:rsidRDefault="0060314E" w:rsidP="0060314E">
      <w:r>
        <w:rPr>
          <w:b/>
        </w:rPr>
        <w:t xml:space="preserve">Soligo &amp; Jaffe, 10– </w:t>
      </w:r>
      <w:r>
        <w:t xml:space="preserve">Rice Scholar at the James A. Baker III Institute for Public Policy, Rice University AND Wallace S. Wilson Fellow in Energy Studies at Rice University (Ronald AND Amy Myers, </w:t>
      </w:r>
      <w:r w:rsidRPr="008A1FAB">
        <w:rPr>
          <w:u w:val="single"/>
        </w:rPr>
        <w:t>Cuba's Energy Future Strategic Approaches to Cooperation</w:t>
      </w:r>
      <w:r>
        <w:rPr>
          <w:u w:val="single"/>
        </w:rPr>
        <w:t xml:space="preserve">, </w:t>
      </w:r>
      <w:r>
        <w:t>p. 83-84)//NG</w:t>
      </w:r>
    </w:p>
    <w:p w:rsidR="0060314E" w:rsidRDefault="0060314E" w:rsidP="0060314E"/>
    <w:p w:rsidR="0060314E" w:rsidRPr="00A35931" w:rsidRDefault="0060314E" w:rsidP="0060314E">
      <w:pPr>
        <w:ind w:firstLine="720"/>
        <w:rPr>
          <w:bCs/>
          <w:u w:val="single"/>
        </w:rPr>
      </w:pPr>
      <w:r w:rsidRPr="002642B9">
        <w:rPr>
          <w:rStyle w:val="StyleBoldUnderline"/>
        </w:rPr>
        <w:t>The pursuit of deepwater offshore deposits may not unfold as rapidly as the news releases suggest</w:t>
      </w:r>
      <w:r>
        <w:t xml:space="preserve">. Exploration in these areas has been limited in the past because the technology needed to explore and develop deepwater deposits was owned by international oil companies that were severely constrained by U.S. sanctions. Today, </w:t>
      </w:r>
      <w:r w:rsidRPr="002642B9">
        <w:rPr>
          <w:rStyle w:val="StyleBoldUnderline"/>
        </w:rPr>
        <w:t>other companies, such as Petrobras and Norsk Hydro, have the technology, but they are still reluctant to challenge U.S. sanctions.</w:t>
      </w:r>
      <w:r>
        <w:t xml:space="preserve"> In addition, </w:t>
      </w:r>
      <w:r w:rsidRPr="002642B9">
        <w:rPr>
          <w:rStyle w:val="StyleBoldUnderline"/>
        </w:rPr>
        <w:t>under U.S. law, ships that visit Cuban ports are barred from U.S. ports for a period of six months.</w:t>
      </w:r>
      <w:r>
        <w:t xml:space="preserve"> </w:t>
      </w:r>
      <w:r w:rsidRPr="002642B9">
        <w:rPr>
          <w:rStyle w:val="StyleBoldUnderline"/>
        </w:rPr>
        <w:t>If this policy is applied to drill ships, as is most likely, it will impose higher costs on oil companies.</w:t>
      </w:r>
      <w:r>
        <w:t xml:space="preserve"> </w:t>
      </w:r>
      <w:r w:rsidRPr="002642B9">
        <w:rPr>
          <w:rStyle w:val="StyleBoldUnderline"/>
        </w:rPr>
        <w:t xml:space="preserve">Drill ships can earn several hundred thousand dollars a day, so each day used to move them from one location to another is costly. </w:t>
      </w:r>
      <w:proofErr w:type="gramStart"/>
      <w:r w:rsidRPr="002642B9">
        <w:rPr>
          <w:rStyle w:val="StyleBoldUnderline"/>
        </w:rPr>
        <w:t>By denying immediate access to the U.S. Gulf, the policy forces companies to move their drilling vessels to more distant locations driving up the cost of using them in Cuba.</w:t>
      </w:r>
      <w:proofErr w:type="gramEnd"/>
      <w:r>
        <w:t xml:space="preserve"> </w:t>
      </w:r>
      <w:r w:rsidRPr="002642B9">
        <w:rPr>
          <w:rStyle w:val="StyleBoldUnderline"/>
        </w:rPr>
        <w:t>The absence of markets for services, equipment, and supplies in Cuba itself adds to the difficulty and cost of mounting a serious exploration and production effort, because oil firms must plan and bring all equipment and other necessary materials to Cuba rather than rely on local suppliers.</w:t>
      </w:r>
      <w:r>
        <w:t xml:space="preserve"> Jonathan Benjamin-Alvarado estimates that </w:t>
      </w:r>
      <w:r w:rsidRPr="002642B9">
        <w:rPr>
          <w:rStyle w:val="StyleBoldUnderline"/>
        </w:rPr>
        <w:t xml:space="preserve">the absence of these suppliers adds up to 30 percent to a project’s cost. </w:t>
      </w:r>
    </w:p>
    <w:p w:rsidR="0060314E" w:rsidRDefault="0060314E" w:rsidP="007C7944"/>
    <w:p w:rsidR="006446F8" w:rsidRDefault="006446F8" w:rsidP="006446F8">
      <w:pPr>
        <w:pStyle w:val="Heading4"/>
      </w:pPr>
      <w:r>
        <w:t>The US embargo adds significant cost to drilling.</w:t>
      </w:r>
    </w:p>
    <w:p w:rsidR="006446F8" w:rsidRDefault="006446F8" w:rsidP="006446F8">
      <w:r w:rsidRPr="0082487D">
        <w:rPr>
          <w:rStyle w:val="StyleStyleBold12pt"/>
        </w:rPr>
        <w:t>Franks 13</w:t>
      </w:r>
      <w:r>
        <w:t xml:space="preserve">-staff writer for Reuters </w:t>
      </w:r>
    </w:p>
    <w:p w:rsidR="006446F8" w:rsidRDefault="006446F8" w:rsidP="006446F8">
      <w:r>
        <w:t>(Jeff, “Cuban oil hopes sputter as Russians give up for now on well” Reuters, May 30, 2013, http://in.reuters.com/article/2013/05/29/cuba-oil-idINL2N0EA00W20130529)//HA</w:t>
      </w:r>
    </w:p>
    <w:p w:rsidR="006446F8" w:rsidRDefault="006446F8" w:rsidP="006446F8"/>
    <w:p w:rsidR="006446F8" w:rsidRDefault="006446F8" w:rsidP="006446F8">
      <w:r w:rsidRPr="0082487D">
        <w:rPr>
          <w:rStyle w:val="StyleBoldUnderline"/>
        </w:rPr>
        <w:t>The embargo makes it difficult to find rigs that do not violate its limitations on the use of U.S. technology in Cuba</w:t>
      </w:r>
      <w:r>
        <w:t xml:space="preserve"> and, according to experts, </w:t>
      </w:r>
      <w:r w:rsidRPr="0082487D">
        <w:rPr>
          <w:rStyle w:val="StyleBoldUnderline"/>
        </w:rPr>
        <w:t>adds an estimated 20 percent to costs because everything in the project has to be shipped in from distant,</w:t>
      </w:r>
      <w:r>
        <w:t xml:space="preserve"> non-U.S. sources.</w:t>
      </w:r>
    </w:p>
    <w:p w:rsidR="006446F8" w:rsidRDefault="006446F8" w:rsidP="006446F8">
      <w:r>
        <w:t>There is also Cuba's history of failed wells, which makes it hard to compete for the oil industry's interest in a world where there are many other areas with proven oil reserves.</w:t>
      </w:r>
    </w:p>
    <w:p w:rsidR="006446F8" w:rsidRDefault="006446F8" w:rsidP="006446F8">
      <w:r>
        <w:t>"It is very difficult today with other opportunities out there for a major oil company to justify going to Cuba and spending what will certainly be over $100 million in areas where it is yet to be proven they have recoverable reserves," said Jorge Pinon, an expert on Cuban oil at the Center for Energy and Environmental Policy at the University of Texas in Austin.</w:t>
      </w:r>
    </w:p>
    <w:p w:rsidR="006446F8" w:rsidRDefault="006446F8" w:rsidP="006446F8">
      <w:r>
        <w:t>"</w:t>
      </w:r>
      <w:r w:rsidRPr="0082487D">
        <w:rPr>
          <w:rStyle w:val="StyleBoldUnderline"/>
        </w:rPr>
        <w:t>It is going to be extremely challenging (for Cuba</w:t>
      </w:r>
      <w:r>
        <w:t>)," he said.</w:t>
      </w:r>
    </w:p>
    <w:p w:rsidR="006446F8" w:rsidRPr="007C7944" w:rsidRDefault="006446F8" w:rsidP="007C7944"/>
    <w:p w:rsidR="0038636F" w:rsidRDefault="0038636F" w:rsidP="0038636F">
      <w:pPr>
        <w:pStyle w:val="Heading3"/>
      </w:pPr>
      <w:r>
        <w:lastRenderedPageBreak/>
        <w:t>No Cuban oil</w:t>
      </w:r>
    </w:p>
    <w:p w:rsidR="005931F7" w:rsidRDefault="005931F7" w:rsidP="005931F7">
      <w:pPr>
        <w:pStyle w:val="Heading4"/>
      </w:pPr>
      <w:r>
        <w:t>No profitable oil – it is too deep and other countries are better</w:t>
      </w:r>
    </w:p>
    <w:p w:rsidR="005931F7" w:rsidRDefault="005931F7" w:rsidP="005931F7">
      <w:r w:rsidRPr="00395154">
        <w:rPr>
          <w:rStyle w:val="StyleStyleBold12pt"/>
        </w:rPr>
        <w:t>Goodhue, 13</w:t>
      </w:r>
      <w:r>
        <w:t xml:space="preserve"> – reporter (</w:t>
      </w:r>
      <w:r w:rsidRPr="00395154">
        <w:t>DAVID</w:t>
      </w:r>
      <w:r>
        <w:t>,</w:t>
      </w:r>
      <w:r w:rsidRPr="00395154">
        <w:t xml:space="preserve"> </w:t>
      </w:r>
      <w:r>
        <w:t>“</w:t>
      </w:r>
      <w:r w:rsidRPr="00395154">
        <w:t>Last Cuban offs</w:t>
      </w:r>
      <w:r>
        <w:t xml:space="preserve">hore oil project ending for now”, </w:t>
      </w:r>
      <w:r w:rsidRPr="00395154">
        <w:t>June 06, 2013</w:t>
      </w:r>
      <w:r>
        <w:t xml:space="preserve">, </w:t>
      </w:r>
      <w:r w:rsidRPr="00395154">
        <w:t>http://www.keysnet.com/2013/06/06/487368/last-cuban-offshore-oil-project.html</w:t>
      </w:r>
      <w:r>
        <w:t>)//eek</w:t>
      </w:r>
    </w:p>
    <w:p w:rsidR="005931F7" w:rsidRDefault="005931F7" w:rsidP="005931F7"/>
    <w:p w:rsidR="005931F7" w:rsidRDefault="005931F7" w:rsidP="005931F7">
      <w:r w:rsidRPr="00AD4404">
        <w:rPr>
          <w:rStyle w:val="StyleBoldUnderline"/>
        </w:rPr>
        <w:t>Cuba suffered a major disappointment when several countries were unsuccessful in finding oil in the deep waters of the Florida Straits last year. The area</w:t>
      </w:r>
      <w:r>
        <w:t xml:space="preserve"> — about 70 miles from Key West — </w:t>
      </w:r>
      <w:r w:rsidRPr="00AD4404">
        <w:rPr>
          <w:rStyle w:val="StyleBoldUnderline"/>
        </w:rPr>
        <w:t>might contain large amounts of oil, but it is in very deep water, the crude is difficult to find and working in the area is highly expensive</w:t>
      </w:r>
      <w:r>
        <w:t>.</w:t>
      </w:r>
    </w:p>
    <w:p w:rsidR="005931F7" w:rsidRDefault="005931F7" w:rsidP="005931F7">
      <w:r w:rsidRPr="00AD4404">
        <w:rPr>
          <w:rStyle w:val="StyleBoldUnderline"/>
        </w:rPr>
        <w:t>Operations in the Straits cost companies about $100 million each in exploratory missions alone</w:t>
      </w:r>
      <w:r>
        <w:t>, said Jorge Piñon, associate director of the Latin America and Caribbean Energy Program at the University of Texas at Austin.</w:t>
      </w:r>
    </w:p>
    <w:p w:rsidR="005931F7" w:rsidRDefault="005931F7" w:rsidP="005931F7">
      <w:r>
        <w:t xml:space="preserve">“I have been told that the oil is there, but </w:t>
      </w:r>
      <w:r w:rsidRPr="00AD4404">
        <w:rPr>
          <w:rStyle w:val="StyleBoldUnderline"/>
        </w:rPr>
        <w:t>the traps/structures are very difficult. So oil companies are probably likely to spend their limited capital dollars in other more promising, less risky areas (not only technical but also politically) than Cuba</w:t>
      </w:r>
      <w:r>
        <w:t>,” Piñon said in an e-mail. “</w:t>
      </w:r>
      <w:r w:rsidRPr="00AD4404">
        <w:rPr>
          <w:rStyle w:val="StyleBoldUnderline"/>
        </w:rPr>
        <w:t xml:space="preserve">They would rather go to Brazil, Angola, </w:t>
      </w:r>
      <w:proofErr w:type="gramStart"/>
      <w:r w:rsidRPr="00AD4404">
        <w:rPr>
          <w:rStyle w:val="StyleBoldUnderline"/>
        </w:rPr>
        <w:t>Alaska</w:t>
      </w:r>
      <w:proofErr w:type="gramEnd"/>
      <w:r w:rsidRPr="00AD4404">
        <w:rPr>
          <w:rStyle w:val="StyleBoldUnderline"/>
        </w:rPr>
        <w:t>, U.S. Gulf of Mexico or the new growing market of shale in Argentina</w:t>
      </w:r>
      <w:r>
        <w:t>.”</w:t>
      </w:r>
    </w:p>
    <w:p w:rsidR="005931F7" w:rsidRPr="005931F7" w:rsidRDefault="005931F7" w:rsidP="00DF12B7">
      <w:pPr>
        <w:rPr>
          <w:rStyle w:val="StyleBoldUnderline"/>
          <w:bCs w:val="0"/>
          <w:u w:val="none"/>
        </w:rPr>
      </w:pPr>
      <w:r>
        <w:t xml:space="preserve">The Straits exploration — conducted by four international companies on a giant Chinese-built, Italian-owned semi-submersible oil rig — worried both environmentalists and critics of Cuba’s Castro regime. But </w:t>
      </w:r>
      <w:r w:rsidRPr="00395154">
        <w:rPr>
          <w:rStyle w:val="StyleBoldUnderline"/>
        </w:rPr>
        <w:t>the operation was largely a bust and only two of the participating companies are still in the region</w:t>
      </w:r>
      <w:r>
        <w:t>: Malaysia’s Petronas and Gazprom, from Russia. They’re operating in a partnership and are now only conducting “some seismic work,” Piñon said.</w:t>
      </w:r>
    </w:p>
    <w:p w:rsidR="005931F7" w:rsidRPr="00E67E30" w:rsidRDefault="005931F7" w:rsidP="005931F7">
      <w:pPr>
        <w:pStyle w:val="Heading4"/>
      </w:pPr>
      <w:r>
        <w:t>There’s not even oil exploration for the next five years at least</w:t>
      </w:r>
    </w:p>
    <w:p w:rsidR="005931F7" w:rsidRDefault="005931F7" w:rsidP="005931F7">
      <w:r w:rsidRPr="00E67E30">
        <w:rPr>
          <w:rStyle w:val="StyleStyleBold12pt"/>
        </w:rPr>
        <w:t>Krauss and Cave, 12</w:t>
      </w:r>
      <w:r>
        <w:t xml:space="preserve"> – correspondents for the New York Times (Clifford and Damien, “</w:t>
      </w:r>
      <w:r w:rsidRPr="00E67E30">
        <w:t>Cuba’s Prospects for an Oil-Fueled Economic Jo</w:t>
      </w:r>
      <w:r>
        <w:t xml:space="preserve">lt Falter </w:t>
      </w:r>
      <w:proofErr w:type="gramStart"/>
      <w:r>
        <w:t>With</w:t>
      </w:r>
      <w:proofErr w:type="gramEnd"/>
      <w:r>
        <w:t xml:space="preserve"> Departure of Rig”, </w:t>
      </w:r>
      <w:r w:rsidRPr="00E67E30">
        <w:t>November 9, 2012</w:t>
      </w:r>
      <w:r>
        <w:t xml:space="preserve">, </w:t>
      </w:r>
    </w:p>
    <w:p w:rsidR="005931F7" w:rsidRPr="00E67E30" w:rsidRDefault="005931F7" w:rsidP="005931F7"/>
    <w:p w:rsidR="005931F7" w:rsidRPr="00E67E30" w:rsidRDefault="005931F7" w:rsidP="005931F7">
      <w:pPr>
        <w:rPr>
          <w:sz w:val="26"/>
          <w:u w:val="single"/>
        </w:rPr>
      </w:pPr>
      <w:r>
        <w:t xml:space="preserve">HOUSTON — </w:t>
      </w:r>
      <w:r w:rsidRPr="00D935B5">
        <w:rPr>
          <w:rStyle w:val="StyleBoldUnderline"/>
        </w:rPr>
        <w:t>Cuba’s hopes of reviving its economy with an oil boom have produced little more than three dry holes, persuading foreign oil companies to remove the one deepwater rig able to work in Cuban waters so it could be used for more lucrative prospects elsewhere.</w:t>
      </w:r>
    </w:p>
    <w:p w:rsidR="005931F7" w:rsidRDefault="005931F7" w:rsidP="005931F7">
      <w:r>
        <w:t xml:space="preserve">The rig, which was built in China to get around the United States trade embargo, is expected to depart in the next few weeks. </w:t>
      </w:r>
      <w:r w:rsidRPr="00E67E30">
        <w:rPr>
          <w:rStyle w:val="StyleBoldUnderline"/>
        </w:rPr>
        <w:t xml:space="preserve">With no other rigs available for deepwater </w:t>
      </w:r>
      <w:proofErr w:type="gramStart"/>
      <w:r w:rsidRPr="00E67E30">
        <w:rPr>
          <w:rStyle w:val="StyleBoldUnderline"/>
        </w:rPr>
        <w:t>exploration, that</w:t>
      </w:r>
      <w:proofErr w:type="gramEnd"/>
      <w:r w:rsidRPr="00E67E30">
        <w:rPr>
          <w:rStyle w:val="StyleBoldUnderline"/>
        </w:rPr>
        <w:t xml:space="preserve"> means Cuba must now postpone what had become an abiding dream</w:t>
      </w:r>
      <w:r>
        <w:t>: a windfall that would save Cuba’s economy and lead to a uniquely Cuban utopia where the island’s socialist system was paid for by oil sales to its capitalist neighbors.</w:t>
      </w:r>
    </w:p>
    <w:p w:rsidR="005931F7" w:rsidRDefault="005931F7" w:rsidP="005931F7">
      <w:pPr>
        <w:rPr>
          <w:rStyle w:val="StyleBoldUnderline"/>
        </w:rPr>
      </w:pPr>
      <w:r w:rsidRPr="00E67E30">
        <w:rPr>
          <w:rStyle w:val="StyleBoldUnderline"/>
        </w:rPr>
        <w:t xml:space="preserve">“The Cuban oil dream is over and done with, at least for the </w:t>
      </w:r>
      <w:r w:rsidRPr="00E67E30">
        <w:rPr>
          <w:rStyle w:val="Emphasis"/>
        </w:rPr>
        <w:t>next five years</w:t>
      </w:r>
      <w:r>
        <w:t>,” said Jorge Piñon, a former BP and Amoco executive who fled Cuba as a child but continues to brief foreign oil companies on Cuban oil prospects. “</w:t>
      </w:r>
      <w:r w:rsidRPr="00E67E30">
        <w:rPr>
          <w:rStyle w:val="StyleBoldUnderline"/>
        </w:rPr>
        <w:t>The companies have better prospects by going to Brazil, Angola and the U.S. Gulf.”</w:t>
      </w:r>
    </w:p>
    <w:p w:rsidR="005931F7" w:rsidRPr="001277C4" w:rsidRDefault="005931F7" w:rsidP="00DF12B7">
      <w:pPr>
        <w:rPr>
          <w:rStyle w:val="StyleBoldUnderline"/>
        </w:rPr>
      </w:pPr>
    </w:p>
    <w:p w:rsidR="00DF12B7" w:rsidRDefault="00DF12B7" w:rsidP="00DF12B7">
      <w:pPr>
        <w:pStyle w:val="Heading3"/>
      </w:pPr>
      <w:r>
        <w:lastRenderedPageBreak/>
        <w:t>--XT – no recoverable oil</w:t>
      </w:r>
    </w:p>
    <w:p w:rsidR="005931F7" w:rsidRDefault="005931F7" w:rsidP="005931F7"/>
    <w:p w:rsidR="005931F7" w:rsidRDefault="005931F7" w:rsidP="005931F7">
      <w:pPr>
        <w:pStyle w:val="Heading4"/>
      </w:pPr>
      <w:r>
        <w:t>Cuba has no oil – it is massively unprofitable</w:t>
      </w:r>
    </w:p>
    <w:p w:rsidR="005931F7" w:rsidRDefault="005931F7" w:rsidP="005931F7">
      <w:r w:rsidRPr="00131B0A">
        <w:rPr>
          <w:rStyle w:val="StyleStyleBold12pt"/>
        </w:rPr>
        <w:t>Coronel, 13</w:t>
      </w:r>
      <w:r>
        <w:t xml:space="preserve"> – petroleum geologist and former member of the PDSVA board of </w:t>
      </w:r>
      <w:proofErr w:type="gramStart"/>
      <w:r>
        <w:t>directors  (</w:t>
      </w:r>
      <w:proofErr w:type="gramEnd"/>
      <w:r>
        <w:t xml:space="preserve">Gustavo, “Cuban Oil Prospects Revisited”, </w:t>
      </w:r>
      <w:r w:rsidRPr="005023B1">
        <w:t>June 18, 2013</w:t>
      </w:r>
      <w:r>
        <w:t xml:space="preserve">, </w:t>
      </w:r>
      <w:r w:rsidRPr="005023B1">
        <w:t>http://www.futurodecuba.org/cuban_oil_prospects_revisited_th.htm</w:t>
      </w:r>
      <w:r>
        <w:t>)//eek</w:t>
      </w:r>
    </w:p>
    <w:p w:rsidR="005931F7" w:rsidRDefault="005931F7" w:rsidP="005931F7"/>
    <w:p w:rsidR="005931F7" w:rsidRDefault="005931F7" w:rsidP="005931F7">
      <w:r w:rsidRPr="005023B1">
        <w:rPr>
          <w:rStyle w:val="StyleBoldUnderline"/>
        </w:rPr>
        <w:t>During the last 3 years, four exploratory wells were drilled by different oil companies</w:t>
      </w:r>
      <w:r>
        <w:t xml:space="preserve">, including Spain’s Repsol, the Malaysian oil company PETRONAS, Petroleos de Venezuela and the Russian company Zarubezhneft. </w:t>
      </w:r>
      <w:r w:rsidRPr="005023B1">
        <w:rPr>
          <w:rStyle w:val="StyleBoldUnderline"/>
        </w:rPr>
        <w:t>The four wells have been unsuccessful</w:t>
      </w:r>
      <w:r>
        <w:t xml:space="preserve">, although we have little or no details of the results. </w:t>
      </w:r>
      <w:r w:rsidRPr="005023B1">
        <w:rPr>
          <w:rStyle w:val="Emphasis"/>
        </w:rPr>
        <w:t>Whatever oil was found proved to be of low quality and the rocks found by the drill had poor reservoir characteristics</w:t>
      </w:r>
      <w:r>
        <w:t>. This scarcity of information is not uncommon when dealing with exploratory wells, since the initial data obtained from an area has to be analyzed carefully in order to see what the real prospects of that area might be and to decide if further efforts are justified.</w:t>
      </w:r>
    </w:p>
    <w:p w:rsidR="005931F7" w:rsidRDefault="005931F7" w:rsidP="005931F7">
      <w:r>
        <w:t xml:space="preserve">Oil experts in the region such as a former head of Amoco Latin America, Jorge Piñon, currently at the University of Texas, correctly pointed out that this first effort is just the initial chapter of a story that will likely continue. However, the initial </w:t>
      </w:r>
      <w:r w:rsidRPr="005023B1">
        <w:rPr>
          <w:rStyle w:val="StyleBoldUnderline"/>
        </w:rPr>
        <w:t>results do not bode well for the Cuban oil industry. International oil companies will not be eager to spend great sums of money to develop oil resources that could only be significant enough to satisfy the Cuban domestic market. The results obtained by the four wells drilled definitely tend to lower the expectations of major findings</w:t>
      </w:r>
      <w:r>
        <w:t>.</w:t>
      </w:r>
    </w:p>
    <w:p w:rsidR="005931F7" w:rsidRDefault="005931F7" w:rsidP="005931F7">
      <w:r>
        <w:t>SPAIN’S REPSOL</w:t>
      </w:r>
    </w:p>
    <w:p w:rsidR="005931F7" w:rsidRDefault="005931F7" w:rsidP="005931F7">
      <w:r w:rsidRPr="005023B1">
        <w:rPr>
          <w:rStyle w:val="StyleBoldUnderline"/>
        </w:rPr>
        <w:t>Repsol</w:t>
      </w:r>
      <w:r w:rsidRPr="005023B1">
        <w:t xml:space="preserve">’s </w:t>
      </w:r>
      <w:r>
        <w:t xml:space="preserve">president, Antonio Brufau, has recently </w:t>
      </w:r>
      <w:r w:rsidRPr="005023B1">
        <w:rPr>
          <w:rStyle w:val="StyleBoldUnderline"/>
        </w:rPr>
        <w:t>announced that they will probably stop prospecting for oil in Cuban territory</w:t>
      </w:r>
      <w:r>
        <w:t xml:space="preserve"> after its unsuccessful, costly, dry well. They had drilled another dry hole in the area in 2010.</w:t>
      </w:r>
    </w:p>
    <w:p w:rsidR="005931F7" w:rsidRDefault="005931F7" w:rsidP="005931F7">
      <w:r>
        <w:t>MALAYSIA’S PETRONAS</w:t>
      </w:r>
    </w:p>
    <w:p w:rsidR="005931F7" w:rsidRPr="005023B1" w:rsidRDefault="005931F7" w:rsidP="005931F7">
      <w:pPr>
        <w:rPr>
          <w:rStyle w:val="StyleBoldUnderline"/>
        </w:rPr>
      </w:pPr>
      <w:r w:rsidRPr="005023B1">
        <w:t>Petronas drilled its exploratory well in association with Russia’s Gazprom</w:t>
      </w:r>
      <w:r>
        <w:t xml:space="preserve">. The terse information given out about the results of this well came from the official Cuban newspaper Granma, which read, “Analysis of the findings revealed an “active petroleum system that could extend to other parts of the four blocks contracted by PC Gulf [Petronas] and Gazpromneft, and even beyond their limits … Nevertheless, </w:t>
      </w:r>
      <w:r w:rsidRPr="005023B1">
        <w:t>at that point</w:t>
      </w:r>
      <w:r w:rsidRPr="005023B1">
        <w:rPr>
          <w:rStyle w:val="StyleBoldUnderline"/>
        </w:rPr>
        <w:t xml:space="preserve"> the rocks are very compact and do not have the capacity to deliver significant quantities of petroleum and gas… so it cannot be qualified as a commercial discovery.”" This confirms the rocks lacked sufficient porosity and permeability to allow oil production.</w:t>
      </w:r>
    </w:p>
    <w:p w:rsidR="005931F7" w:rsidRDefault="005931F7" w:rsidP="005931F7">
      <w:r>
        <w:t>PETROLEOS DE VENEZUELA</w:t>
      </w:r>
    </w:p>
    <w:p w:rsidR="005931F7" w:rsidRPr="005023B1" w:rsidRDefault="005931F7" w:rsidP="005931F7">
      <w:r w:rsidRPr="005023B1">
        <w:rPr>
          <w:rStyle w:val="StyleBoldUnderline"/>
        </w:rPr>
        <w:t>The third unsuccessful well was drilled by the Venezuelan state-owned company</w:t>
      </w:r>
      <w:r w:rsidRPr="005023B1">
        <w:t xml:space="preserve">, Petroleos de Venezuela. Again, scant information was provided by Granma, as follows: “The technical information obtained is very valuable and will allow PDVSA to continue its efforts later on.” </w:t>
      </w:r>
      <w:r w:rsidRPr="005023B1">
        <w:rPr>
          <w:rStyle w:val="StyleBoldUnderline"/>
        </w:rPr>
        <w:t>It is believed that the oil found was of poor quality and reservoir rocks had poor permeability. The original budget for this well was $40 million but its final cost was probably much higher.</w:t>
      </w:r>
      <w:r w:rsidRPr="005023B1">
        <w:t xml:space="preserve"> This was the last well in which the Chinese-built drilling rig Scarabeo 9 participated. The rig, owned by the Italian company Saipem SpA, has now moved to Western Africa.</w:t>
      </w:r>
    </w:p>
    <w:p w:rsidR="005931F7" w:rsidRPr="005023B1" w:rsidRDefault="005931F7" w:rsidP="005931F7">
      <w:r w:rsidRPr="005023B1">
        <w:t>ZARUBEZHNEFT</w:t>
      </w:r>
    </w:p>
    <w:p w:rsidR="005931F7" w:rsidRPr="005023B1" w:rsidRDefault="005931F7" w:rsidP="005931F7">
      <w:pPr>
        <w:rPr>
          <w:rStyle w:val="StyleBoldUnderline"/>
        </w:rPr>
      </w:pPr>
      <w:r w:rsidRPr="005023B1">
        <w:t xml:space="preserve">The fourth dry well offshore Cuba was drilled by this Russian company using a smaller rig, the Songa Mercur, owned by Songa Offshore. </w:t>
      </w:r>
      <w:r w:rsidRPr="005023B1">
        <w:rPr>
          <w:rStyle w:val="StyleBoldUnderline"/>
        </w:rPr>
        <w:t>The well was drilled to a depth of some 21,000 feet and was interrupted after five months or so, due to “geological problems” of an unspecified nature. The rig has since been moved outside of Cuban territorial waters.</w:t>
      </w:r>
    </w:p>
    <w:p w:rsidR="005931F7" w:rsidRPr="005023B1" w:rsidRDefault="005931F7" w:rsidP="005931F7">
      <w:r w:rsidRPr="005023B1">
        <w:lastRenderedPageBreak/>
        <w:t>Will oil exploration continue in Cuban waters?</w:t>
      </w:r>
    </w:p>
    <w:p w:rsidR="005931F7" w:rsidRPr="005023B1" w:rsidRDefault="005931F7" w:rsidP="005931F7">
      <w:r w:rsidRPr="005023B1">
        <w:rPr>
          <w:rStyle w:val="StyleBoldUnderline"/>
        </w:rPr>
        <w:t>The poor results of these four wells, in which the companies invested an estimated $250 million, if not more, strongly suggest that there will be a long intermission in the search for offshore oil in Cuba. Repsol has practically stated that it will not return. Politics could have played a role in this decision, since Cuba endorsed the action of the Argentinian government to expropriate Repsol’s shares</w:t>
      </w:r>
      <w:r w:rsidRPr="005023B1">
        <w:t xml:space="preserve"> in YPF, the oil company Repsol owned jointly with the government.</w:t>
      </w:r>
    </w:p>
    <w:p w:rsidR="005931F7" w:rsidRPr="005023B1" w:rsidRDefault="005931F7" w:rsidP="005931F7">
      <w:r w:rsidRPr="005023B1">
        <w:t xml:space="preserve">The oil company from Malaysia, </w:t>
      </w:r>
      <w:r w:rsidRPr="005023B1">
        <w:rPr>
          <w:rStyle w:val="StyleBoldUnderline"/>
        </w:rPr>
        <w:t>PETRONAS, is managed with a well-developed commercial sense and has probably decided not to return to Cuba, in order to concentrate efforts in other, more promising areas worldwide</w:t>
      </w:r>
      <w:r w:rsidRPr="005023B1">
        <w:t>. In line with this assumption, the company has recently entered into an exploration agreement with the state oil company of Suriname.</w:t>
      </w:r>
    </w:p>
    <w:p w:rsidR="005931F7" w:rsidRDefault="005931F7" w:rsidP="005931F7">
      <w:r>
        <w:t xml:space="preserve">Petroleos de Venezuela will have strong political incentives to continue Cuban offshore exploration, due to the close alliance existing between the two regimes. However, </w:t>
      </w:r>
      <w:r w:rsidRPr="005023B1">
        <w:rPr>
          <w:rStyle w:val="StyleBoldUnderline"/>
        </w:rPr>
        <w:t>the main obstacle faced by PDVSA is lack of money. Due to poor management practices and political pressure from the central government, the Venezuelan company has embarked on an almost suicidal policy of borrowing money from China, Russia and some companies such as ChevronTexaco and Schlumberger. Currently, its direct debt is estimated at some $60 billion, dangerously close to the total value of its assets</w:t>
      </w:r>
      <w:r>
        <w:t>. Other, indirect, financial commitments such as the large $30 billion loan the central government received from China, to be paid back in oil, probably place its total debt well above its assets.</w:t>
      </w:r>
    </w:p>
    <w:p w:rsidR="005931F7" w:rsidRPr="005931F7" w:rsidRDefault="005931F7" w:rsidP="005931F7">
      <w:pPr>
        <w:rPr>
          <w:bCs/>
          <w:u w:val="single"/>
        </w:rPr>
      </w:pPr>
      <w:r w:rsidRPr="005023B1">
        <w:rPr>
          <w:rStyle w:val="StyleBoldUnderline"/>
        </w:rPr>
        <w:t>The Russian companies could return to Cuba but probably not in the short term, due to lack of suitable equipment for deepwater drilling.</w:t>
      </w:r>
    </w:p>
    <w:p w:rsidR="005931F7" w:rsidRDefault="005931F7" w:rsidP="005931F7">
      <w:pPr>
        <w:pStyle w:val="Heading4"/>
      </w:pPr>
      <w:r>
        <w:t>Even if Cuba has oil, they don’t have profitable oil – there are better countries and there is only one rig that can possibly drill there</w:t>
      </w:r>
    </w:p>
    <w:p w:rsidR="005931F7" w:rsidRPr="00D935B5" w:rsidRDefault="005931F7" w:rsidP="005931F7">
      <w:r w:rsidRPr="00AD4404">
        <w:rPr>
          <w:rStyle w:val="StyleStyleBold12pt"/>
        </w:rPr>
        <w:t>Tamayo, 12</w:t>
      </w:r>
      <w:r>
        <w:t xml:space="preserve"> – Miami Herald staff writer (Juan, “Repsol's move raises questions about Cuba offshore oil drilling”, </w:t>
      </w:r>
      <w:r w:rsidRPr="00AD4404">
        <w:t>May 30, 2012</w:t>
      </w:r>
      <w:r>
        <w:t>, http://www.mcclatchydc.com/2012/05/30/150508/repsols-move-raises-questions.html#storylink=cpy)//eek</w:t>
      </w:r>
    </w:p>
    <w:p w:rsidR="005931F7" w:rsidRDefault="005931F7" w:rsidP="005931F7"/>
    <w:p w:rsidR="005931F7" w:rsidRPr="00E67E30" w:rsidRDefault="005931F7" w:rsidP="005931F7">
      <w:pPr>
        <w:rPr>
          <w:sz w:val="26"/>
          <w:u w:val="single"/>
        </w:rPr>
      </w:pPr>
      <w:r>
        <w:t xml:space="preserve">Spain’s </w:t>
      </w:r>
      <w:r w:rsidRPr="00E67E30">
        <w:rPr>
          <w:rStyle w:val="StyleBoldUnderline"/>
        </w:rPr>
        <w:t>Repsol</w:t>
      </w:r>
      <w:r>
        <w:t xml:space="preserve"> oil company announced Tuesday it </w:t>
      </w:r>
      <w:r w:rsidRPr="00E67E30">
        <w:rPr>
          <w:rStyle w:val="StyleBoldUnderline"/>
        </w:rPr>
        <w:t>was “almost certain” to withdraw from exploration in Cuba, after spending an estimated $150 million on a dry well and seeing far more profitable prospects in other countries such as Brazil and Angola.</w:t>
      </w:r>
    </w:p>
    <w:p w:rsidR="005931F7" w:rsidRDefault="005931F7" w:rsidP="005931F7">
      <w:r>
        <w:t>The announcement was a blow to Cuba’s hopes to strike it rich quickly, jump-start its stagnant economy and trim its dependence on Venezuelan subsidies, although another foreign company is currently drilling a separate test well and others have options to follow.</w:t>
      </w:r>
    </w:p>
    <w:p w:rsidR="005931F7" w:rsidRDefault="005931F7" w:rsidP="005931F7">
      <w:r>
        <w:t>“We won’t do another well” in Cuba, Repsol Chairman Antonio Brufau said in presenting the company’s 2012-16 business strategy at a news conference in Madrid on Tuesday. “The well we drilled turned out dry and it’s almost certain that we won’t do any more activity there.”</w:t>
      </w:r>
    </w:p>
    <w:p w:rsidR="005931F7" w:rsidRDefault="005931F7" w:rsidP="005931F7">
      <w:r>
        <w:t>Repsol spent about $150 million since 2000 exploring off Cuba’s northern coast near Havana, with one well in 2004 that did not find oil “in commercial quantities” and one this year that was dry, said Jorge Piñón, a longtime Cuba oil analyst with the University of Texas.</w:t>
      </w:r>
    </w:p>
    <w:p w:rsidR="005931F7" w:rsidRDefault="005931F7" w:rsidP="005931F7">
      <w:r w:rsidRPr="00E67E30">
        <w:rPr>
          <w:rStyle w:val="StyleBoldUnderline"/>
        </w:rPr>
        <w:t>Its combine with Statoil of Norway and ONGC of India also has an option to drill a third well later this year but clearly felt its money would be better spent in other countries with more profitable opportunities</w:t>
      </w:r>
      <w:r>
        <w:t>, Piñón told El Nuevo Herald.</w:t>
      </w:r>
    </w:p>
    <w:p w:rsidR="005931F7" w:rsidRPr="00AD4404" w:rsidRDefault="005931F7" w:rsidP="005931F7">
      <w:pPr>
        <w:rPr>
          <w:sz w:val="26"/>
          <w:u w:val="single"/>
        </w:rPr>
      </w:pPr>
      <w:r>
        <w:t>“If you had $100 in your pocket, and I offer you Cuba, Brazil or Angola, which one would you take?” he said. “</w:t>
      </w:r>
      <w:r w:rsidRPr="00E67E30">
        <w:rPr>
          <w:rStyle w:val="StyleBoldUnderline"/>
        </w:rPr>
        <w:t>There are many other places around the world much more attractive to exploration.”</w:t>
      </w:r>
    </w:p>
    <w:p w:rsidR="005931F7" w:rsidRDefault="005931F7" w:rsidP="005931F7">
      <w:r>
        <w:t>Piñón said the two bad wells are not realistic indications of whether Cuba in fact has crude deposits off its northern coast. The U.S. Geological Service has estimated the area has five billion barrels of crude, while Cuban officials have put the figure at 20 billion barrels.</w:t>
      </w:r>
    </w:p>
    <w:p w:rsidR="005931F7" w:rsidRDefault="005931F7" w:rsidP="005931F7">
      <w:r>
        <w:lastRenderedPageBreak/>
        <w:t xml:space="preserve">But </w:t>
      </w:r>
      <w:r w:rsidRPr="00E67E30">
        <w:rPr>
          <w:rStyle w:val="StyleBoldUnderline"/>
        </w:rPr>
        <w:t>Repsol’s withdrawal raised the critical question of how offshore exploration in Cuba can continue when only one platform in the world, Scarabeo-9, can operate there. The platform was built in Asia with less than 10 percent of U.S. equipment to sidestep Washington’s embargo</w:t>
      </w:r>
      <w:r>
        <w:t xml:space="preserve"> on the communist government.</w:t>
      </w:r>
    </w:p>
    <w:p w:rsidR="005931F7" w:rsidRDefault="005931F7" w:rsidP="005931F7">
      <w:r>
        <w:t>“As someone once said, Cuba’s problem is that Scarabeo-9 is the only shovel with which Cuba can dig for its possible oil treasures,” Piñón said.</w:t>
      </w:r>
    </w:p>
    <w:p w:rsidR="005931F7" w:rsidRDefault="005931F7" w:rsidP="005931F7">
      <w:r>
        <w:t>Repsol confirmed earlier this month that it hit a dry hole with its first use of the semi-submersible Scarabeo-9 platform. Just days later, it took two more blows when the Argentine government seized its YPF branch — and Cuba applauded the nationalization.</w:t>
      </w:r>
    </w:p>
    <w:p w:rsidR="005931F7" w:rsidRDefault="005931F7" w:rsidP="005931F7">
      <w:r>
        <w:t>Cuba did not receive any of the money spent by Repsol on exploration for its two wells, other than perhaps some Havana office costs, Piñón noted. Companies that carry out such explorations bear the costs, in hopes of making their back if they hit oil and develop production fields.</w:t>
      </w:r>
    </w:p>
    <w:p w:rsidR="005931F7" w:rsidRDefault="005931F7" w:rsidP="005931F7">
      <w:r>
        <w:t>Scarabeo-9 started drilling a new well about 110 miles to the west of Repsol’s under contract to a combine made up of Petronas of Malaysia and Gazprom-Neft of Russia. That well is expected to take four to five months and if it hits oil it could quickly brighten Cuba’s oil future.</w:t>
      </w:r>
    </w:p>
    <w:p w:rsidR="005931F7" w:rsidRDefault="005931F7" w:rsidP="005931F7">
      <w:r>
        <w:t>If not, Piñón added, further exploration in Cuban waters could suffer some significant delays.</w:t>
      </w:r>
    </w:p>
    <w:p w:rsidR="005931F7" w:rsidRPr="00E67E30" w:rsidRDefault="005931F7" w:rsidP="005931F7">
      <w:pPr>
        <w:rPr>
          <w:sz w:val="26"/>
          <w:u w:val="single"/>
        </w:rPr>
      </w:pPr>
      <w:r w:rsidRPr="00E67E30">
        <w:rPr>
          <w:rStyle w:val="StyleBoldUnderline"/>
        </w:rPr>
        <w:t>Repsol has an option to use Scarabeo-9 to drill another well after the Petronas-Gazprom exploration. Its decision to leave Cuba means it will drop that option, and raises the question of which company would then lease the platform, at a cost of about $150,000 a day.</w:t>
      </w:r>
    </w:p>
    <w:p w:rsidR="005931F7" w:rsidRDefault="005931F7" w:rsidP="005931F7">
      <w:r>
        <w:t>There have been unconfirmed reports that Venezuela’s PDVSA and Angol of Angola have options to hire the platform after Repsol to drill in Cuban waters, Piñón noted. Any other company also can step in, or the platform’s Italian owners could drill in Cuba for themselves.</w:t>
      </w:r>
    </w:p>
    <w:p w:rsidR="005931F7" w:rsidRDefault="005931F7" w:rsidP="005931F7">
      <w:r w:rsidRPr="00AD4404">
        <w:rPr>
          <w:rStyle w:val="StyleBoldUnderline"/>
        </w:rPr>
        <w:t>But a Petronas-Gazprom failure to find oil now could mean a long delay in future explorations because Scarabeo-9 could be leased to drill in more profitable areas like Brazil or the Gulf</w:t>
      </w:r>
      <w:r>
        <w:t xml:space="preserve"> of Mexico, Piñón added. Brazil’s Petrobras oil company surrendered its contract to explore in Cuba last year after massive reserves were found off its own Atlantic coast.</w:t>
      </w:r>
    </w:p>
    <w:p w:rsidR="005931F7" w:rsidRDefault="005931F7" w:rsidP="005931F7"/>
    <w:p w:rsidR="005931F7" w:rsidRDefault="005931F7" w:rsidP="005931F7">
      <w:pPr>
        <w:pStyle w:val="Heading4"/>
      </w:pPr>
      <w:r>
        <w:t>No drilling – everyone has left for more profitable regions</w:t>
      </w:r>
    </w:p>
    <w:p w:rsidR="005931F7" w:rsidRDefault="005931F7" w:rsidP="005931F7">
      <w:r w:rsidRPr="007C6CCE">
        <w:rPr>
          <w:rStyle w:val="StyleStyleBold12pt"/>
        </w:rPr>
        <w:t>O’GRADY, 13</w:t>
      </w:r>
      <w:r>
        <w:t xml:space="preserve"> – editor at the Wall Street Journal (Mary, “Cuba’s Oil Bust”, </w:t>
      </w:r>
      <w:r w:rsidRPr="007C6CCE">
        <w:t>April 25th, 2013</w:t>
      </w:r>
      <w:r>
        <w:t xml:space="preserve">, </w:t>
      </w:r>
      <w:r w:rsidRPr="007C6CCE">
        <w:t>http://interamericansecuritywatch.com/cubas-oil-bust/</w:t>
      </w:r>
      <w:r>
        <w:t>)//eek</w:t>
      </w:r>
    </w:p>
    <w:p w:rsidR="005931F7" w:rsidRDefault="005931F7" w:rsidP="005931F7"/>
    <w:p w:rsidR="005931F7" w:rsidRPr="007C6CCE" w:rsidRDefault="005931F7" w:rsidP="005931F7">
      <w:pPr>
        <w:rPr>
          <w:sz w:val="26"/>
          <w:u w:val="single"/>
        </w:rPr>
      </w:pPr>
      <w:r>
        <w:t>Last week, Florida’s Sun Sentinel reported that “</w:t>
      </w:r>
      <w:r w:rsidRPr="007C6CCE">
        <w:rPr>
          <w:rStyle w:val="StyleBoldUnderline"/>
        </w:rPr>
        <w:t>after spending nearly $700 million during a decade, energy companies from around the world have all but abandoned their search for oil in deep waters off the north coast of Cuba near Florida</w:t>
      </w:r>
      <w:r>
        <w:t>.” Separately, CubaStandard.com reported on Friday that “</w:t>
      </w:r>
      <w:r w:rsidRPr="007C6CCE">
        <w:rPr>
          <w:rStyle w:val="StyleBoldUnderline"/>
        </w:rPr>
        <w:t>the shallow-water drilling platform used by Russian oil company</w:t>
      </w:r>
      <w:r>
        <w:t xml:space="preserve"> OAO Zarubezhneft </w:t>
      </w:r>
      <w:r w:rsidRPr="007C6CCE">
        <w:rPr>
          <w:rStyle w:val="StyleBoldUnderline"/>
        </w:rPr>
        <w:t>will leave Cuban</w:t>
      </w:r>
      <w:r>
        <w:t xml:space="preserve"> waters June 1, </w:t>
      </w:r>
      <w:r w:rsidRPr="007C6CCE">
        <w:rPr>
          <w:rStyle w:val="StyleBoldUnderline"/>
        </w:rPr>
        <w:t>to be redeployed to Asia.”</w:t>
      </w:r>
    </w:p>
    <w:p w:rsidR="005931F7" w:rsidRDefault="005931F7" w:rsidP="005931F7">
      <w:pPr>
        <w:rPr>
          <w:rStyle w:val="StyleBoldUnderline"/>
        </w:rPr>
      </w:pPr>
      <w:r>
        <w:t>According to the Sun Sentinel story, Jorge Piñon, an oil-industry guru who had been cheering Cuba’s exploration attempts, said “</w:t>
      </w:r>
      <w:r w:rsidRPr="007C6CCE">
        <w:rPr>
          <w:rStyle w:val="StyleBoldUnderline"/>
        </w:rPr>
        <w:t xml:space="preserve">Companies are saying, ‘We cannot spend any more capital on this high-risk exploration. </w:t>
      </w:r>
      <w:r w:rsidRPr="007C6CCE">
        <w:t>We’d rather go to Brazil; we’d rather go to Angola;</w:t>
      </w:r>
      <w:r w:rsidRPr="007C6CCE">
        <w:rPr>
          <w:rStyle w:val="StyleBoldUnderline"/>
        </w:rPr>
        <w:t xml:space="preserve"> we’d rather go to other places in the world where the technological and geological challenges are less.’”</w:t>
      </w:r>
    </w:p>
    <w:p w:rsidR="005931F7" w:rsidRDefault="005931F7" w:rsidP="005931F7"/>
    <w:p w:rsidR="005931F7" w:rsidRPr="001277C4" w:rsidRDefault="005931F7" w:rsidP="005931F7">
      <w:pPr>
        <w:pStyle w:val="Heading4"/>
      </w:pPr>
      <w:r w:rsidRPr="001277C4">
        <w:t xml:space="preserve">No </w:t>
      </w:r>
      <w:r>
        <w:t>oil in Cuba ---</w:t>
      </w:r>
      <w:r w:rsidRPr="001277C4">
        <w:t xml:space="preserve"> companies are backing out</w:t>
      </w:r>
    </w:p>
    <w:p w:rsidR="005931F7" w:rsidRPr="001277C4" w:rsidRDefault="005931F7" w:rsidP="005931F7">
      <w:r w:rsidRPr="001277C4">
        <w:rPr>
          <w:rStyle w:val="StyleStyleBold12pt"/>
        </w:rPr>
        <w:t>Gibson, 4/14</w:t>
      </w:r>
      <w:r w:rsidRPr="001277C4">
        <w:t xml:space="preserve"> – Washington Bureau (William, “Companies abandon search for oil in Cuba's deep waters”, 4/4/2013, </w:t>
      </w:r>
      <w:hyperlink r:id="rId25" w:history="1">
        <w:r w:rsidRPr="001277C4">
          <w:rPr>
            <w:rStyle w:val="Hyperlink"/>
          </w:rPr>
          <w:t>http://articles.sun-sentinel.com/2013-04-14/news/fl-cuban-oil-drilling-retreat-20130414_1_jorge-pi-north-coast-cuban-officials</w:t>
        </w:r>
      </w:hyperlink>
      <w:r w:rsidRPr="001277C4">
        <w:t>) //SP</w:t>
      </w:r>
    </w:p>
    <w:p w:rsidR="005931F7" w:rsidRDefault="005931F7" w:rsidP="005931F7">
      <w:pPr>
        <w:rPr>
          <w:rStyle w:val="StyleBoldUnderline"/>
        </w:rPr>
      </w:pPr>
      <w:r w:rsidRPr="001277C4">
        <w:lastRenderedPageBreak/>
        <w:t xml:space="preserve">After spending nearly $700 million during a decade, </w:t>
      </w:r>
      <w:r w:rsidRPr="001277C4">
        <w:rPr>
          <w:rStyle w:val="StyleBoldUnderline"/>
        </w:rPr>
        <w:t>energy companies from around the world have all but abandoned their search for oil in deep waters off the north coast of Cuba near Florida</w:t>
      </w:r>
      <w:r w:rsidRPr="001277C4">
        <w:t xml:space="preserve">, a blow to the Castro regime but a relief to environmentalists worried about a major oil spill. </w:t>
      </w:r>
      <w:r w:rsidRPr="001277C4">
        <w:rPr>
          <w:rStyle w:val="StyleBoldUnderline"/>
        </w:rPr>
        <w:t>Decisions</w:t>
      </w:r>
      <w:r w:rsidRPr="001277C4">
        <w:t xml:space="preserve"> by Spain-based Repsol and other companies to drill elsewhere </w:t>
      </w:r>
      <w:r w:rsidRPr="001277C4">
        <w:rPr>
          <w:rStyle w:val="StyleBoldUnderline"/>
        </w:rPr>
        <w:t>greatly reduce the chances that a giant slick along the Cuban coast would ride ocean currents to South Florida, threatening its beaches, inlets, mangroves, reefs and multibillion-dollar tourism industry</w:t>
      </w:r>
      <w:r w:rsidRPr="001277C4">
        <w:t xml:space="preserve">. The Coast Guard remains prepared to contain, skim, burn or disperse a potential slick. And Cuban officials still yearn for a lucrative strike that would prop up its economy. </w:t>
      </w:r>
      <w:r w:rsidRPr="001277C4">
        <w:rPr>
          <w:rStyle w:val="StyleBoldUnderline"/>
        </w:rPr>
        <w:t>A Russian company</w:t>
      </w:r>
      <w:r w:rsidRPr="001277C4">
        <w:t xml:space="preserve">, Zarubezhneft, </w:t>
      </w:r>
      <w:r w:rsidRPr="001277C4">
        <w:rPr>
          <w:rStyle w:val="StyleBoldUnderline"/>
        </w:rPr>
        <w:t>is drilling an exploratory well in shallower waters hugging the Cuban shoreline south of the Bahamas</w:t>
      </w:r>
      <w:r w:rsidRPr="001277C4">
        <w:t xml:space="preserve">. But though some oil has been found offshore, </w:t>
      </w:r>
      <w:r w:rsidRPr="001277C4">
        <w:rPr>
          <w:rStyle w:val="StyleBoldUnderline"/>
        </w:rPr>
        <w:t>exploratory drilling in deep waters near currents that rush toward Florida has failed to reveal big deposits that would be commercially viable to extract</w:t>
      </w:r>
      <w:r w:rsidRPr="001277C4">
        <w:t xml:space="preserve">, discouraging companies from pouring more money into the search. </w:t>
      </w:r>
      <w:r w:rsidRPr="001277C4">
        <w:rPr>
          <w:rStyle w:val="StyleBoldUnderline"/>
        </w:rPr>
        <w:t>"Those companies are saying, 'We cannot spend any more capital on this high-risk exploration</w:t>
      </w:r>
      <w:r w:rsidRPr="001277C4">
        <w:t xml:space="preserve">. We'd rather go to Brazil; we'd rather go to Angola; we'd rather go to other places in the world where the technological and geological challenges are less,'" said Jorge Piñon, an oil-industry analyst at the University of Texas who consults with U.S. and Cuban officials as well as energy companies. </w:t>
      </w:r>
      <w:r w:rsidRPr="001277C4">
        <w:rPr>
          <w:rStyle w:val="StyleBoldUnderline"/>
        </w:rPr>
        <w:t>"I don't foresee any time in the future exploration in Cuba's deep-water north coast. It is, for all practical purposes, over."</w:t>
      </w:r>
    </w:p>
    <w:p w:rsidR="005931F7" w:rsidRDefault="005931F7" w:rsidP="005931F7">
      <w:pPr>
        <w:rPr>
          <w:rStyle w:val="StyleBoldUnderline"/>
        </w:rPr>
      </w:pPr>
    </w:p>
    <w:p w:rsidR="005931F7" w:rsidRDefault="005931F7" w:rsidP="005931F7">
      <w:pPr>
        <w:pStyle w:val="Heading4"/>
      </w:pPr>
      <w:r>
        <w:t>Prefer our evidence – theirs is mostly based on Cuban propaganda and even if oil exists, it’s not profitable to recover it</w:t>
      </w:r>
    </w:p>
    <w:p w:rsidR="005931F7" w:rsidRDefault="005931F7" w:rsidP="005931F7">
      <w:r w:rsidRPr="00297CC3">
        <w:rPr>
          <w:rStyle w:val="StyleStyleBold12pt"/>
        </w:rPr>
        <w:t>Claver-Carone, 11</w:t>
      </w:r>
      <w:r>
        <w:t xml:space="preserve"> – Executive Director of the Cuba Democracy Advocates (“GULF COAST OIL SPILL INVESTIGATION REPORT; COMMITTEE: HOUSE NATURAL RESOURCES”, </w:t>
      </w:r>
      <w:r w:rsidRPr="00297CC3">
        <w:t>November 2, 2011</w:t>
      </w:r>
      <w:r>
        <w:t>, lexis)//eek</w:t>
      </w:r>
    </w:p>
    <w:p w:rsidR="005931F7" w:rsidRDefault="005931F7" w:rsidP="005931F7"/>
    <w:p w:rsidR="005931F7" w:rsidRPr="00D762D6" w:rsidRDefault="005931F7" w:rsidP="005931F7">
      <w:pPr>
        <w:rPr>
          <w:rStyle w:val="StyleBoldUnderline"/>
        </w:rPr>
      </w:pPr>
      <w:r>
        <w:t xml:space="preserve">Now, allow me to focus on some of the specifics of the Cuban regime's offshore exploration plans, which unfortunately tend to get overlooked. </w:t>
      </w:r>
      <w:r w:rsidRPr="00D762D6">
        <w:rPr>
          <w:rStyle w:val="StyleBoldUnderline"/>
        </w:rPr>
        <w:t>Despite the Cuban regime's highly publicized efforts over the last 20 years, there have been no commercially viable discoveries or extraction of oil in waters off Cuba's shores</w:t>
      </w:r>
      <w:r>
        <w:t xml:space="preserve">. Moreover, </w:t>
      </w:r>
      <w:r w:rsidRPr="00D762D6">
        <w:rPr>
          <w:rStyle w:val="StyleBoldUnderline"/>
        </w:rPr>
        <w:t>there is currently no drilling taking place in waters off Cuba's shores.</w:t>
      </w:r>
    </w:p>
    <w:p w:rsidR="005931F7" w:rsidRPr="005931F7" w:rsidRDefault="005931F7" w:rsidP="005931F7">
      <w:r w:rsidRPr="005931F7">
        <w:t>The Cuban regime first began using offshore-drilling rights to extract political concessions from various nations of the world soon after the 1991 collapse of the Soviet Union, which ended that country's hefty subsidies to Cuba. According to recently declassified documents by the Brazilian Foreign Ministry, in 1993 the Cuban regime first offered the government of then President Itamar Franco the "most promising" blocks for oil exploration to Brazil's national oil company, Petrobras, in exchange for their shunning of Cuban dissidents on the island and cancelling a meeting with Cuban exiles at the Brazilian Embassy in Washington, D.C. The Brazilian government complied with both, only to exit from Cuba empty-handed years later.</w:t>
      </w:r>
    </w:p>
    <w:p w:rsidR="005931F7" w:rsidRPr="005931F7" w:rsidRDefault="005931F7" w:rsidP="005931F7">
      <w:r w:rsidRPr="005931F7">
        <w:t>The Cuban regime found a new "partner" when Hugo Chavez rose to the presidency of oil-rich Venezuela in 1998. With the backing of Chavez and Venezuela's state-oil company PdVSA, the Cuban regime resumed its diplomatic offensive signing highly publicized oil- leases with Spain's Repsol, Norway's Statoil, Russia's Gazprom, India's ONGC Videsh, Malaysia's Petronas, Canada's Sherritt, Angola's Sonangol, Vietnam's PetroVietnam and China's CNPC . Only one company, however, has actually conducted any exploratory drilling -- Spain's Repsol in 2004. It found some oil, but not in any commercially viable quantities. It then pulled out of Cuba.</w:t>
      </w:r>
    </w:p>
    <w:p w:rsidR="005931F7" w:rsidRPr="005931F7" w:rsidRDefault="005931F7" w:rsidP="005931F7">
      <w:r w:rsidRPr="005931F7">
        <w:t xml:space="preserve">Similarly, after much initial fanfare, Canada's Sherritt and Brazil's Petrobras -- perhaps the most credible and respected of the region's oil companies outside the United States -- publicly abandoned their efforts in 2008 and 2011, respectively, stating that Cuba offshore drilling was "not commercially viable" and citing "poor prospects." Much of this can be attributed to U.S. sanctions, which dramatically drive up </w:t>
      </w:r>
      <w:r w:rsidRPr="005931F7">
        <w:lastRenderedPageBreak/>
        <w:t>costs of production. The Cuban regime has itself admitted that U.S. sanctions make it commercially impractical to produce oil in its territorial waters. Keep in mind that even the largest neighboring foreign oil companies, Mexico's Pemex and Venezuela's PdVSA, refine the majority of their oil in the U.S. and then repatriate it, for they lack the domestic infrastructure to process their own heavy crude and the U.S.'s geographical proximity enhances profitability.</w:t>
      </w:r>
    </w:p>
    <w:p w:rsidR="005931F7" w:rsidRPr="005931F7" w:rsidRDefault="005931F7" w:rsidP="005931F7">
      <w:r w:rsidRPr="005931F7">
        <w:t>As long as U.S. trade sanctions against Cuba's regime are in place, producing and refining any oil found in Cuban waters in the United States isn't an option. That leads to a question: If off-shore drilling in Cuban waters is not commercially viable for the most respectable regional oil companies, which are located relatively close to Cuba and have the most experience in dealing with Cubans, is such drilling really viable for the Angolans, Malaysians or the Chinese? The answer is no.</w:t>
      </w:r>
    </w:p>
    <w:p w:rsidR="005931F7" w:rsidRDefault="005931F7" w:rsidP="005931F7">
      <w:r>
        <w:t xml:space="preserve">Initially, we learned this in 2006, </w:t>
      </w:r>
      <w:r w:rsidRPr="00D762D6">
        <w:rPr>
          <w:rStyle w:val="StyleBoldUnderline"/>
        </w:rPr>
        <w:t>when the Cuban regime seemingly had convinced public policymakers in Washington</w:t>
      </w:r>
      <w:r>
        <w:t xml:space="preserve"> -- including many here in Congress </w:t>
      </w:r>
      <w:r w:rsidRPr="00D762D6">
        <w:rPr>
          <w:rStyle w:val="StyleBoldUnderline"/>
        </w:rPr>
        <w:t>-- that the Chinese were ready to drill off Cuba's shores. The threat never materialized, but it served the Cuban regime's political interests</w:t>
      </w:r>
      <w:r>
        <w:t xml:space="preserve">. </w:t>
      </w:r>
      <w:proofErr w:type="gramStart"/>
      <w:r>
        <w:t>As Reuters reported from Cuba at the time: "</w:t>
      </w:r>
      <w:r w:rsidRPr="00D762D6">
        <w:rPr>
          <w:rStyle w:val="StyleBoldUnderline"/>
        </w:rPr>
        <w:t>Havana is eager to see American oil companies join forces with the anti-embargo lobby</w:t>
      </w:r>
      <w:r>
        <w:t xml:space="preserve"> led by U.S. farmers who have been selling food to Cuba for four years."</w:t>
      </w:r>
      <w:proofErr w:type="gramEnd"/>
    </w:p>
    <w:p w:rsidR="005931F7" w:rsidRDefault="005931F7" w:rsidP="005931F7">
      <w:r w:rsidRPr="00D762D6">
        <w:rPr>
          <w:rStyle w:val="StyleBoldUnderline"/>
        </w:rPr>
        <w:t>Last year's oil spill in the Gulf of Mexico by BP</w:t>
      </w:r>
      <w:r>
        <w:t xml:space="preserve"> and the justifiable public outrage that ensued </w:t>
      </w:r>
      <w:r w:rsidRPr="00D762D6">
        <w:rPr>
          <w:rStyle w:val="StyleBoldUnderline"/>
        </w:rPr>
        <w:t>has given the Cuban regime a new and strategic opportunity to use the threat of offshore drilling as a means of forcing the U.S. to unilaterally ease sanctions</w:t>
      </w:r>
      <w:r>
        <w:t>. Cuban Foreign Minister Bruno Rodriguez has confirmed this on various occasions and relayed as much to former New Mexico Gov. Bill Richardson, who recently traveled to Havana in an unsuccessful effort to secure the release of American hostage Alan Gross; Gross has been held for nearly two years in a Cuban prison for helping the island's Jewish community connect to the Internet.</w:t>
      </w:r>
    </w:p>
    <w:p w:rsidR="005931F7" w:rsidRDefault="005931F7" w:rsidP="005931F7">
      <w:r>
        <w:t xml:space="preserve">In a flashback to 2004, </w:t>
      </w:r>
      <w:r w:rsidRPr="004D2C44">
        <w:rPr>
          <w:rStyle w:val="StyleBoldUnderline"/>
        </w:rPr>
        <w:t>Spain's Repsol is back in Cuba preparing to drill another exploratory well early next year</w:t>
      </w:r>
      <w:r>
        <w:t>. This time, the Cuban regime is "threatening" that if Repsol is pressured into abandoning drilling, India's ONGC Videsh or Malaysia's Petronas will step forward.</w:t>
      </w:r>
    </w:p>
    <w:p w:rsidR="005931F7" w:rsidRDefault="005931F7" w:rsidP="005931F7">
      <w:r>
        <w:t xml:space="preserve">Curiously, this peculiar corporate trio was granted extensive oil- rights last year by Hugo Chavez to develop a block with 235 billion barrels of reserves in Venezuela's oil-rich Orinoco belt. </w:t>
      </w:r>
      <w:r w:rsidRPr="004D2C44">
        <w:rPr>
          <w:rStyle w:val="StyleBoldUnderline"/>
        </w:rPr>
        <w:t>Reserves in that one Venezuelan block alone are believed to be 50 times greater than the best estimates in all of Cuba's territorial waters</w:t>
      </w:r>
      <w:r>
        <w:t>. Some geo-political foul play can surely be deduced from the particularity and timing of this arrangement.</w:t>
      </w:r>
    </w:p>
    <w:p w:rsidR="005931F7" w:rsidRDefault="005931F7" w:rsidP="005931F7">
      <w:r>
        <w:t xml:space="preserve">Despite the fact that </w:t>
      </w:r>
      <w:r w:rsidRPr="004D2C44">
        <w:rPr>
          <w:rStyle w:val="StyleBoldUnderline"/>
        </w:rPr>
        <w:t>Repsol still faces exploratory hurdles</w:t>
      </w:r>
      <w:r>
        <w:t xml:space="preserve"> (and gargantuan production costs if oil is ever found), </w:t>
      </w:r>
      <w:r w:rsidRPr="004D2C44">
        <w:rPr>
          <w:rStyle w:val="StyleBoldUnderline"/>
        </w:rPr>
        <w:t>the United States is erring on the side of caution and licensing specialty oil spill mitigation firms to respond quickly in the case of an accident</w:t>
      </w:r>
      <w:r>
        <w:t xml:space="preserve">. This is also not a new phenomenon. </w:t>
      </w:r>
      <w:r w:rsidRPr="004D2C44">
        <w:rPr>
          <w:rStyle w:val="StyleBoldUnderline"/>
        </w:rPr>
        <w:t>The U.S. has been licensing such firms since at least 2001</w:t>
      </w:r>
      <w:r>
        <w:t>. Moreover, current U.S. law provides all of the necessary flexibility to do so.</w:t>
      </w:r>
    </w:p>
    <w:p w:rsidR="005931F7" w:rsidRPr="005931F7" w:rsidRDefault="005931F7" w:rsidP="005931F7">
      <w:pPr>
        <w:rPr>
          <w:bCs/>
          <w:u w:val="single"/>
        </w:rPr>
      </w:pPr>
    </w:p>
    <w:p w:rsidR="0038636F" w:rsidRDefault="0038636F" w:rsidP="0038636F">
      <w:pPr>
        <w:pStyle w:val="Heading4"/>
      </w:pPr>
      <w:r>
        <w:t xml:space="preserve">After extensive exploration no recoverable oil has been found. </w:t>
      </w:r>
    </w:p>
    <w:p w:rsidR="0038636F" w:rsidRDefault="0038636F" w:rsidP="0038636F">
      <w:r w:rsidRPr="00220D1E">
        <w:rPr>
          <w:rStyle w:val="StyleStyleBold12pt"/>
        </w:rPr>
        <w:t>Maffei 12</w:t>
      </w:r>
      <w:r>
        <w:t>- Research Associate at the Council on Hemispheric Affairs</w:t>
      </w:r>
    </w:p>
    <w:p w:rsidR="0038636F" w:rsidRDefault="0038636F" w:rsidP="0038636F">
      <w:r>
        <w:t>(Elena</w:t>
      </w:r>
      <w:proofErr w:type="gramStart"/>
      <w:r>
        <w:t>,“</w:t>
      </w:r>
      <w:proofErr w:type="gramEnd"/>
      <w:r>
        <w:t>The Lure of Cuban Energy Independence: One Twist After” Council on Hemispheric Affairs, June 25, 2012,</w:t>
      </w:r>
      <w:hyperlink r:id="rId26" w:history="1">
        <w:r w:rsidRPr="006E2965">
          <w:rPr>
            <w:rStyle w:val="Hyperlink"/>
          </w:rPr>
          <w:t>http://www.coha.org/the-lure-of-cuban-energy-independence-one-twist-after-another/)//HA</w:t>
        </w:r>
      </w:hyperlink>
    </w:p>
    <w:p w:rsidR="0038636F" w:rsidRDefault="0038636F" w:rsidP="0038636F"/>
    <w:p w:rsidR="0038636F" w:rsidRDefault="0038636F" w:rsidP="0038636F">
      <w:pPr>
        <w:rPr>
          <w:rStyle w:val="StyleBoldUnderline"/>
        </w:rPr>
      </w:pPr>
      <w:r w:rsidRPr="00220D1E">
        <w:t xml:space="preserve">On May 29 during a press conference presenting Repsol’s four-year strategic plan, the company’s president, Antonio </w:t>
      </w:r>
      <w:r w:rsidRPr="00220D1E">
        <w:rPr>
          <w:rStyle w:val="StyleBoldUnderline"/>
        </w:rPr>
        <w:t>Bufrau, announced</w:t>
      </w:r>
      <w:r w:rsidRPr="00220D1E">
        <w:t xml:space="preserve"> that </w:t>
      </w:r>
      <w:r w:rsidRPr="00220D1E">
        <w:rPr>
          <w:rStyle w:val="StyleBoldUnderline"/>
        </w:rPr>
        <w:t>the Spanish oil giant</w:t>
      </w:r>
      <w:r w:rsidRPr="00220D1E">
        <w:t xml:space="preserve"> will </w:t>
      </w:r>
      <w:r w:rsidRPr="00220D1E">
        <w:rPr>
          <w:rStyle w:val="StyleBoldUnderline"/>
        </w:rPr>
        <w:t>almost certainly stop prospecting for oil in Cuban territory after a costly well it drilled turned out to be dry.</w:t>
      </w:r>
      <w:r>
        <w:rPr>
          <w:rStyle w:val="StyleBoldUnderline"/>
        </w:rPr>
        <w:t xml:space="preserve"> </w:t>
      </w:r>
      <w:r w:rsidRPr="00220D1E">
        <w:rPr>
          <w:rStyle w:val="StyleBoldUnderline"/>
        </w:rPr>
        <w:t>This recent disappointment parallels the 2004 finding by Repsol</w:t>
      </w:r>
      <w:r w:rsidRPr="00220D1E">
        <w:t xml:space="preserve"> that established that its explorations on the northwest coast of the country would not yield commercially viable quantities of oil.</w:t>
      </w:r>
      <w:r>
        <w:t xml:space="preserve"> </w:t>
      </w:r>
      <w:r w:rsidRPr="00220D1E">
        <w:t xml:space="preserve">After spending $150 USD million in </w:t>
      </w:r>
      <w:r w:rsidRPr="00220D1E">
        <w:lastRenderedPageBreak/>
        <w:t xml:space="preserve">explorations throughout the country, </w:t>
      </w:r>
      <w:r w:rsidRPr="00220D1E">
        <w:rPr>
          <w:rStyle w:val="StyleBoldUnderline"/>
        </w:rPr>
        <w:t>Repsol is likely to turn its attention to more profitable fields in countries such as Brazil and Angola.</w:t>
      </w:r>
    </w:p>
    <w:p w:rsidR="0038636F" w:rsidRDefault="0038636F" w:rsidP="0038636F"/>
    <w:p w:rsidR="00DF12B7" w:rsidRPr="001277C4" w:rsidRDefault="00DF12B7" w:rsidP="00DF12B7">
      <w:pPr>
        <w:pStyle w:val="Heading4"/>
      </w:pPr>
      <w:r>
        <w:t xml:space="preserve">No commercially viable oil --- </w:t>
      </w:r>
      <w:r w:rsidRPr="001277C4">
        <w:t>recent efforts prove</w:t>
      </w:r>
    </w:p>
    <w:p w:rsidR="00DF12B7" w:rsidRPr="001277C4" w:rsidRDefault="00DF12B7" w:rsidP="00DF12B7">
      <w:r w:rsidRPr="001277C4">
        <w:rPr>
          <w:rStyle w:val="StyleStyleBold12pt"/>
        </w:rPr>
        <w:t>Offshore Magazine, 12</w:t>
      </w:r>
      <w:r w:rsidRPr="001277C4">
        <w:t xml:space="preserve"> – Offshore Magainze (“Another Cuban oil well turns up dry”, Offshore Magazine, 11/25/12, </w:t>
      </w:r>
      <w:hyperlink r:id="rId27" w:history="1">
        <w:r w:rsidRPr="001277C4">
          <w:rPr>
            <w:rStyle w:val="Hyperlink"/>
          </w:rPr>
          <w:t>http://www.offshore-mag.com/articles/2012/11/another-cuban-oil.html</w:t>
        </w:r>
      </w:hyperlink>
      <w:r w:rsidRPr="001277C4">
        <w:t>) //SP</w:t>
      </w:r>
    </w:p>
    <w:p w:rsidR="00DF12B7" w:rsidRPr="001277C4" w:rsidRDefault="00DF12B7" w:rsidP="00DF12B7">
      <w:pPr>
        <w:rPr>
          <w:rStyle w:val="StyleBoldUnderline"/>
        </w:rPr>
      </w:pPr>
      <w:r w:rsidRPr="001277C4">
        <w:rPr>
          <w:rStyle w:val="StyleBoldUnderline"/>
        </w:rPr>
        <w:t>The Venezuelan government-owned company PDVSA reported that it found no commercially viable oil in Cuban waters in the Gulf of Mexico, making their exploration well the third unsuccessful search for oil in recent months</w:t>
      </w:r>
      <w:r w:rsidRPr="001277C4">
        <w:t xml:space="preserve">, reported the Havana Times. Petroleos de Venezuela (PDVSA) and CUPET closed their exploratory well last week in Cabo de San Antonio, off the far western end of the island, having found no “potential for commercial exploitation,” the Cuban state-run enterprise Cubapetroleo (CUPET) explained. Nevertheless, </w:t>
      </w:r>
      <w:r w:rsidRPr="001277C4">
        <w:rPr>
          <w:rStyle w:val="StyleBoldUnderline"/>
        </w:rPr>
        <w:t>PDVSA will continue to operate in Cuba</w:t>
      </w:r>
      <w:r w:rsidRPr="001277C4">
        <w:t>, according to a statement by the company. “</w:t>
      </w:r>
      <w:r w:rsidRPr="001277C4">
        <w:rPr>
          <w:rStyle w:val="StyleBoldUnderline"/>
        </w:rPr>
        <w:t>The technical expertise and valuable geological information obtained have contributed to reaffirming PDVSA’s decision to continue its participation in the exploration campaign in Cuban waters,”</w:t>
      </w:r>
      <w:r w:rsidRPr="001277C4">
        <w:t xml:space="preserve"> read the statement. This finding is another setback for the Cuban government. The present effort was the third failed attempt to find oil in the Cuban waters of the Gulf of Mexico. In late May, the Spanish energy company Repsol announced </w:t>
      </w:r>
      <w:r w:rsidRPr="001277C4">
        <w:rPr>
          <w:rStyle w:val="StyleBoldUnderline"/>
        </w:rPr>
        <w:t>it was shutting down its oil exploration effort off the coast of Cuba after failing to find oil on its first bore.</w:t>
      </w:r>
    </w:p>
    <w:p w:rsidR="00DF12B7" w:rsidRPr="001277C4" w:rsidRDefault="00DF12B7" w:rsidP="00DF12B7">
      <w:pPr>
        <w:pStyle w:val="Heading4"/>
      </w:pPr>
      <w:r>
        <w:t>Err negative ---</w:t>
      </w:r>
      <w:r w:rsidRPr="001277C4">
        <w:t xml:space="preserve"> US surveys show that Cuba has a </w:t>
      </w:r>
      <w:r w:rsidRPr="001277C4">
        <w:rPr>
          <w:u w:val="single"/>
        </w:rPr>
        <w:t xml:space="preserve">high probability </w:t>
      </w:r>
      <w:r w:rsidRPr="001277C4">
        <w:t xml:space="preserve">of </w:t>
      </w:r>
      <w:r w:rsidRPr="001277C4">
        <w:rPr>
          <w:u w:val="single"/>
        </w:rPr>
        <w:t>low oil</w:t>
      </w:r>
      <w:r w:rsidRPr="001277C4">
        <w:t xml:space="preserve"> </w:t>
      </w:r>
    </w:p>
    <w:p w:rsidR="00DF12B7" w:rsidRPr="001277C4" w:rsidRDefault="00DF12B7" w:rsidP="00DF12B7">
      <w:r w:rsidRPr="001277C4">
        <w:rPr>
          <w:rStyle w:val="StyleStyleBold12pt"/>
        </w:rPr>
        <w:t>Portela, 12</w:t>
      </w:r>
      <w:r w:rsidRPr="001277C4">
        <w:t xml:space="preserve"> – A contributor to CubaNews (Armando, “Third dry well dashes Cuba’s hopes for oil independence”, Cuba News, 8/22/12, </w:t>
      </w:r>
      <w:hyperlink r:id="rId28" w:history="1">
        <w:r w:rsidRPr="001277C4">
          <w:rPr>
            <w:rStyle w:val="Hyperlink"/>
          </w:rPr>
          <w:t>http://www.cubanews.com/sections/third-dry-well-dashes-cubas-hopes-for-oil-independence/</w:t>
        </w:r>
      </w:hyperlink>
      <w:r w:rsidRPr="001277C4">
        <w:t>) //SP</w:t>
      </w:r>
    </w:p>
    <w:p w:rsidR="00DF12B7" w:rsidRDefault="00DF12B7" w:rsidP="00DF12B7">
      <w:pPr>
        <w:rPr>
          <w:rStyle w:val="StyleBoldUnderline"/>
        </w:rPr>
      </w:pPr>
      <w:r w:rsidRPr="001277C4">
        <w:t xml:space="preserve">Not all specialists, however, are that enthused. </w:t>
      </w:r>
      <w:r w:rsidRPr="001277C4">
        <w:rPr>
          <w:rStyle w:val="StyleBoldUnderline"/>
        </w:rPr>
        <w:t xml:space="preserve">The U.S. Geological Survey assesses Cuba’s potential petroleum reserves at just </w:t>
      </w:r>
      <w:proofErr w:type="gramStart"/>
      <w:r w:rsidRPr="001277C4">
        <w:rPr>
          <w:rStyle w:val="StyleBoldUnderline"/>
        </w:rPr>
        <w:t>under</w:t>
      </w:r>
      <w:proofErr w:type="gramEnd"/>
      <w:r w:rsidRPr="001277C4">
        <w:rPr>
          <w:rStyle w:val="StyleBoldUnderline"/>
        </w:rPr>
        <w:t xml:space="preserve"> 4.6 billion barrels, with a range of one billion barrels at 95% probability, and nine billion barrels at 5% probability</w:t>
      </w:r>
      <w:r w:rsidRPr="001277C4">
        <w:t xml:space="preserve">. In private, since they refuse to discuss their opinions publicly, </w:t>
      </w:r>
      <w:r w:rsidRPr="001277C4">
        <w:rPr>
          <w:rStyle w:val="StyleBoldUnderline"/>
        </w:rPr>
        <w:t>Cuban geologists</w:t>
      </w:r>
      <w:r w:rsidRPr="001277C4">
        <w:t xml:space="preserve"> admit there’s a lack of information. They also </w:t>
      </w:r>
      <w:r w:rsidRPr="001277C4">
        <w:rPr>
          <w:rStyle w:val="StyleBoldUnderline"/>
        </w:rPr>
        <w:t>say analogies between Cuba’s offshore zones and other promising oil fields in the Gulf of Mexico are misleading. At least some are downright skeptical when confronted with Cupet’s estimates of “giant” offshore oil and gas fields.</w:t>
      </w:r>
    </w:p>
    <w:p w:rsidR="00DF12B7" w:rsidRPr="00F21607" w:rsidRDefault="00DF12B7" w:rsidP="00DF12B7"/>
    <w:p w:rsidR="00DF12B7" w:rsidRPr="00A349F4" w:rsidRDefault="00DF12B7" w:rsidP="00DF12B7"/>
    <w:p w:rsidR="0038636F" w:rsidRDefault="0038636F" w:rsidP="0038636F"/>
    <w:p w:rsidR="0038636F" w:rsidRDefault="0038636F" w:rsidP="0038636F">
      <w:pPr>
        <w:pStyle w:val="Heading3"/>
      </w:pPr>
      <w:r>
        <w:lastRenderedPageBreak/>
        <w:t>--AT: 20 billion barrels</w:t>
      </w:r>
    </w:p>
    <w:p w:rsidR="0038636F" w:rsidRDefault="0038636F" w:rsidP="0038636F"/>
    <w:p w:rsidR="0038636F" w:rsidRDefault="0038636F" w:rsidP="0038636F">
      <w:pPr>
        <w:pStyle w:val="Heading4"/>
      </w:pPr>
      <w:r>
        <w:t>That’s Cuban propaganda</w:t>
      </w:r>
    </w:p>
    <w:p w:rsidR="0038636F" w:rsidRDefault="0038636F" w:rsidP="0038636F">
      <w:r w:rsidRPr="003545F2">
        <w:rPr>
          <w:rStyle w:val="StyleStyleBold12pt"/>
        </w:rPr>
        <w:t>Padgett 08</w:t>
      </w:r>
      <w:r>
        <w:t xml:space="preserve">-staff writer for Time Magazine </w:t>
      </w:r>
    </w:p>
    <w:p w:rsidR="0038636F" w:rsidRDefault="0038636F" w:rsidP="0038636F">
      <w:r>
        <w:t xml:space="preserve">(Tim, “How Cuba's Oil Find Could Change the US Embargo” Time, 8/23/08, </w:t>
      </w:r>
      <w:hyperlink r:id="rId29" w:history="1">
        <w:r w:rsidRPr="00897B7C">
          <w:rPr>
            <w:rStyle w:val="Hyperlink"/>
          </w:rPr>
          <w:t>http://www.time.com/time/world/article/0,8599,1853252,00.html)//HA</w:t>
        </w:r>
      </w:hyperlink>
    </w:p>
    <w:p w:rsidR="0038636F" w:rsidRDefault="0038636F" w:rsidP="0038636F"/>
    <w:p w:rsidR="0038636F" w:rsidRDefault="0038636F" w:rsidP="0038636F">
      <w:r>
        <w:t xml:space="preserve">But </w:t>
      </w:r>
      <w:r w:rsidRPr="006A4C97">
        <w:rPr>
          <w:rStyle w:val="StyleBoldUnderline"/>
        </w:rPr>
        <w:t>is the Cuban calculation really on the level</w:t>
      </w:r>
      <w:r>
        <w:t xml:space="preserve">? Skeptics </w:t>
      </w:r>
      <w:r w:rsidRPr="006A4C97">
        <w:rPr>
          <w:rStyle w:val="StyleBoldUnderline"/>
        </w:rPr>
        <w:t>ask if the 20-billion-bbl. estimate is just a ploy to rekindle investor interest</w:t>
      </w:r>
      <w:r>
        <w:t xml:space="preserve">, at a time </w:t>
      </w:r>
      <w:r w:rsidRPr="006A4C97">
        <w:rPr>
          <w:rStyle w:val="StyleBoldUnderline"/>
        </w:rPr>
        <w:t>when falling oil prices could make the maritime find less attractive to the potential international partners</w:t>
      </w:r>
      <w:r>
        <w:t xml:space="preserve"> Cuba needs to extract the oil. The effort is all the more urgent, they add, because reduced oil revenues could also make friends like left-wing Venezuelan President Hugo Chávez less able to aid Cuba with cut-rate crude shipments and capital to improve the island's aged refineries. "</w:t>
      </w:r>
      <w:r w:rsidRPr="006A4C97">
        <w:rPr>
          <w:rStyle w:val="StyleBoldUnderline"/>
        </w:rPr>
        <w:t>The Cuba numbers from my point of view are not valid</w:t>
      </w:r>
      <w:r>
        <w:t xml:space="preserve">," says Jorge Pinon, an energy fellow at the University of Miami and an expert on Cuba's oil business. "I think </w:t>
      </w:r>
      <w:r w:rsidRPr="006A4C97">
        <w:rPr>
          <w:rStyle w:val="StyleBoldUnderline"/>
        </w:rPr>
        <w:t>they're feeling a lot of pressure right now to accelerate the development of their own oil resources</w:t>
      </w:r>
      <w:r>
        <w:t xml:space="preserve">." </w:t>
      </w:r>
      <w:r w:rsidRPr="006A4C97">
        <w:rPr>
          <w:rStyle w:val="StyleBoldUnderline"/>
        </w:rPr>
        <w:t>Benjamin-Alvarado gives Cuba's geologists more benefit</w:t>
      </w:r>
      <w:r>
        <w:t xml:space="preserve"> of the doubt; </w:t>
      </w:r>
      <w:r w:rsidRPr="006A4C97">
        <w:rPr>
          <w:rStyle w:val="StyleBoldUnderline"/>
        </w:rPr>
        <w:t>but he calls the 20-billion-bbl. estimate "off the charts</w:t>
      </w:r>
      <w:r>
        <w:t xml:space="preserve">." "I trust them as oil people, and their seismic readings might be right," he says, "but </w:t>
      </w:r>
      <w:r w:rsidRPr="006A4C97">
        <w:rPr>
          <w:rStyle w:val="StyleBoldUnderline"/>
        </w:rPr>
        <w:t>until we see secondary, outside analysis, this is going to be suspect</w:t>
      </w:r>
      <w:r>
        <w:t>."</w:t>
      </w:r>
    </w:p>
    <w:p w:rsidR="0038636F" w:rsidRDefault="0038636F" w:rsidP="0038636F">
      <w:r w:rsidRPr="006A4C97">
        <w:rPr>
          <w:rStyle w:val="StyleBoldUnderline"/>
        </w:rPr>
        <w:t>The</w:t>
      </w:r>
      <w:r>
        <w:t xml:space="preserve"> U.S. Geological Survey (</w:t>
      </w:r>
      <w:r w:rsidRPr="006A4C97">
        <w:rPr>
          <w:rStyle w:val="StyleBoldUnderline"/>
        </w:rPr>
        <w:t>USGS</w:t>
      </w:r>
      <w:r>
        <w:t xml:space="preserve">), a government agency, </w:t>
      </w:r>
      <w:r w:rsidRPr="006A4C97">
        <w:rPr>
          <w:rStyle w:val="StyleBoldUnderline"/>
        </w:rPr>
        <w:t>made the initial estimate of 5 billion bbl</w:t>
      </w:r>
      <w:r>
        <w:t xml:space="preserve">.to 10 billion bbl. for Cuba's northwest offshore sector (known as the Exclusive Economic Zone, or EEZ) in 2004. Tenreyro says Cupet's </w:t>
      </w:r>
      <w:r w:rsidRPr="006A4C97">
        <w:rPr>
          <w:rStyle w:val="StyleBoldUnderline"/>
        </w:rPr>
        <w:t xml:space="preserve">analysis is based on what he calls a more accurate comparison of similar maritime oil fields </w:t>
      </w:r>
      <w:r>
        <w:t>like those off Mexico's Gulf Coast. "</w:t>
      </w:r>
      <w:r w:rsidRPr="006A4C97">
        <w:rPr>
          <w:rStyle w:val="StyleBoldUnderline"/>
        </w:rPr>
        <w:t>We're talking about that magnitude," he argued</w:t>
      </w:r>
      <w:r>
        <w:t xml:space="preserve"> last week. "We have more data" than the USGS. But Cupet, an arm of Cuba's ultra-secret communist government, hasn't offered much more evidence than that. Chris Schenk, who as USGS coordinator in the Caribbean led the 2004 survey, agrees that </w:t>
      </w:r>
      <w:r w:rsidRPr="006A4C97">
        <w:rPr>
          <w:rStyle w:val="StyleBoldUnderline"/>
        </w:rPr>
        <w:t>Cuban geologists "are very good." But he adds, "We would like to see more data.</w:t>
      </w:r>
      <w:r>
        <w:t>" Still, Schenk notes, because of the embargo and Havana's insular information policies, "we can't converse with the Cubans."</w:t>
      </w:r>
    </w:p>
    <w:p w:rsidR="0038636F" w:rsidRDefault="0038636F" w:rsidP="0038636F">
      <w:r>
        <w:t xml:space="preserve">The Spanish energy company Repsol-YPF has entered into a production-sharing agreement with Cupet and is scheduled to start drilling the first real well in the EEZ next year. Other international firms, including Norway's StatoilHidro and India's Oil &amp; Natural Gas Corp., are part of the Repsol-led consortium. Venezuela's state-run Petroleos de Venezuela is considered a lesser player because it has little deep-water drilling experience. (China is also interested but so far only involved in onshore drilling in Cuba.) Cuba is now in important negotiations with Brazil's Petrobras, which just made its own multibillion-barrel </w:t>
      </w:r>
      <w:proofErr w:type="gramStart"/>
      <w:r>
        <w:t>oil</w:t>
      </w:r>
      <w:proofErr w:type="gramEnd"/>
      <w:r>
        <w:t xml:space="preserve"> find off its coast near Rio de Janeiro and could, analysts say, be the major offshore drilling partner for Cuba if it jumps in.</w:t>
      </w:r>
    </w:p>
    <w:p w:rsidR="0038636F" w:rsidRDefault="0038636F" w:rsidP="0038636F"/>
    <w:p w:rsidR="0038636F" w:rsidRDefault="0038636F" w:rsidP="0038636F">
      <w:pPr>
        <w:pStyle w:val="Heading4"/>
      </w:pPr>
      <w:r>
        <w:t xml:space="preserve">Perez over exaggerates – reliable studies prove </w:t>
      </w:r>
    </w:p>
    <w:p w:rsidR="0038636F" w:rsidRDefault="0038636F" w:rsidP="0038636F">
      <w:r w:rsidRPr="00CA3F5E">
        <w:rPr>
          <w:rStyle w:val="StyleStyleBold12pt"/>
        </w:rPr>
        <w:t>Energy Compass, 9</w:t>
      </w:r>
      <w:r>
        <w:t xml:space="preserve"> – an intelligence service for the energy sector (“Cuba: Rethinking the Embargo”, </w:t>
      </w:r>
      <w:r w:rsidRPr="00CA3F5E">
        <w:t>May 8, 2009</w:t>
      </w:r>
      <w:r>
        <w:t>, lexis)//eek</w:t>
      </w:r>
    </w:p>
    <w:p w:rsidR="0038636F" w:rsidRDefault="0038636F" w:rsidP="0038636F"/>
    <w:p w:rsidR="0038636F" w:rsidRPr="0074568B" w:rsidRDefault="0038636F" w:rsidP="0038636F">
      <w:pPr>
        <w:rPr>
          <w:rStyle w:val="StyleBoldUnderline"/>
        </w:rPr>
      </w:pPr>
      <w:r w:rsidRPr="0074568B">
        <w:rPr>
          <w:rStyle w:val="StyleBoldUnderline"/>
        </w:rPr>
        <w:t>State Cupet's exploration manager</w:t>
      </w:r>
      <w:r>
        <w:t xml:space="preserve">, Rafael Tenreyro </w:t>
      </w:r>
      <w:r w:rsidRPr="00EE37D3">
        <w:rPr>
          <w:rStyle w:val="StyleBoldUnderline"/>
        </w:rPr>
        <w:t>Perez,</w:t>
      </w:r>
      <w:r>
        <w:t xml:space="preserve"> </w:t>
      </w:r>
      <w:r w:rsidRPr="0074568B">
        <w:rPr>
          <w:rStyle w:val="StyleBoldUnderline"/>
        </w:rPr>
        <w:t>boasted in October of 20 billion barrels of oil equivalent of recoverable offshore reserves</w:t>
      </w:r>
      <w:r>
        <w:t xml:space="preserve">. But </w:t>
      </w:r>
      <w:r w:rsidRPr="0074568B">
        <w:rPr>
          <w:rStyle w:val="StyleBoldUnderline"/>
        </w:rPr>
        <w:t xml:space="preserve">independent analysts say the figure, based on comparison with similar geological structures in the US and Mexican areas of the Gulf of Mexico, is </w:t>
      </w:r>
      <w:r w:rsidRPr="0074568B">
        <w:rPr>
          <w:rStyle w:val="StyleBoldUnderline"/>
        </w:rPr>
        <w:lastRenderedPageBreak/>
        <w:t>wildly exaggerated. The US Geological Survey has estimated Cuba's potential reserves at up to 9 billion bbl of oil and 10 trillion cubic feet of gas.</w:t>
      </w:r>
    </w:p>
    <w:p w:rsidR="0038636F" w:rsidRDefault="0038636F" w:rsidP="0038636F"/>
    <w:p w:rsidR="0038636F" w:rsidRDefault="0038636F" w:rsidP="0038636F"/>
    <w:p w:rsidR="000357AB" w:rsidRDefault="000357AB" w:rsidP="000357AB">
      <w:pPr>
        <w:pStyle w:val="Heading3"/>
      </w:pPr>
      <w:r>
        <w:lastRenderedPageBreak/>
        <w:t>AT: Energy security</w:t>
      </w:r>
    </w:p>
    <w:p w:rsidR="000357AB" w:rsidRDefault="000357AB" w:rsidP="000357AB"/>
    <w:p w:rsidR="000357AB" w:rsidRDefault="000357AB" w:rsidP="000357AB">
      <w:pPr>
        <w:pStyle w:val="Heading4"/>
        <w:rPr>
          <w:rStyle w:val="StyleStyleBold12pt"/>
        </w:rPr>
      </w:pPr>
      <w:r>
        <w:rPr>
          <w:rStyle w:val="StyleStyleBold12pt"/>
          <w:b/>
          <w:bCs/>
        </w:rPr>
        <w:t>Domestic oil drilling solves energy security</w:t>
      </w:r>
    </w:p>
    <w:p w:rsidR="000357AB" w:rsidRDefault="000357AB" w:rsidP="000357AB">
      <w:r w:rsidRPr="00555144">
        <w:rPr>
          <w:b/>
        </w:rPr>
        <w:t>Sadowski, 11</w:t>
      </w:r>
      <w: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rsidR="000357AB" w:rsidRDefault="000357AB" w:rsidP="000357AB"/>
    <w:p w:rsidR="000357AB" w:rsidRDefault="000357AB" w:rsidP="000357AB">
      <w:pPr>
        <w:rPr>
          <w:sz w:val="12"/>
        </w:rPr>
      </w:pPr>
      <w:r>
        <w:t xml:space="preserve">THE UNITED STATES SHOULD FIRST </w:t>
      </w:r>
      <w:proofErr w:type="gramStart"/>
      <w:r>
        <w:t>UTILIZE</w:t>
      </w:r>
      <w:r>
        <w:rPr>
          <w:sz w:val="12"/>
        </w:rPr>
        <w:t xml:space="preserve">  </w:t>
      </w:r>
      <w:r>
        <w:t>U.S</w:t>
      </w:r>
      <w:proofErr w:type="gramEnd"/>
      <w:r>
        <w:t>. OIL RESOURCES</w:t>
      </w:r>
      <w:r>
        <w:rPr>
          <w:sz w:val="12"/>
        </w:rPr>
        <w:t xml:space="preserve">  </w:t>
      </w:r>
    </w:p>
    <w:p w:rsidR="000357AB" w:rsidRDefault="000357AB" w:rsidP="000357AB">
      <w:pPr>
        <w:rPr>
          <w:rStyle w:val="StyleBoldUnderline"/>
        </w:rPr>
      </w:pPr>
      <w:r>
        <w:t>T</w:t>
      </w:r>
      <w:r>
        <w:rPr>
          <w:rStyle w:val="StyleBoldUnderline"/>
        </w:rPr>
        <w:t xml:space="preserve">he United States' thirst for oil should first be </w:t>
      </w:r>
      <w:proofErr w:type="gramStart"/>
      <w:r>
        <w:rPr>
          <w:rStyle w:val="StyleBoldUnderline"/>
        </w:rPr>
        <w:t>quenched  with</w:t>
      </w:r>
      <w:proofErr w:type="gramEnd"/>
      <w:r>
        <w:rPr>
          <w:rStyle w:val="StyleBoldUnderline"/>
        </w:rPr>
        <w:t xml:space="preserve"> local resources before resorting to end the embargo. </w:t>
      </w:r>
      <w:proofErr w:type="gramStart"/>
      <w:r>
        <w:t>Allowing</w:t>
      </w:r>
      <w:r>
        <w:rPr>
          <w:sz w:val="12"/>
        </w:rPr>
        <w:t xml:space="preserve">  </w:t>
      </w:r>
      <w:r>
        <w:t>U.S</w:t>
      </w:r>
      <w:proofErr w:type="gramEnd"/>
      <w:r>
        <w:t>. companies access to Cuban offshore oil fields would</w:t>
      </w:r>
      <w:r>
        <w:rPr>
          <w:sz w:val="12"/>
        </w:rPr>
        <w:t xml:space="preserve">  </w:t>
      </w:r>
      <w:r>
        <w:t>effectively allow those companies to drill for oil in waters closer</w:t>
      </w:r>
      <w:r>
        <w:rPr>
          <w:sz w:val="12"/>
        </w:rPr>
        <w:t xml:space="preserve">  </w:t>
      </w:r>
      <w:r>
        <w:t>to the U.S. coast than laws currently allow.75 J. Larry Nichols,</w:t>
      </w:r>
      <w:r>
        <w:rPr>
          <w:sz w:val="12"/>
        </w:rPr>
        <w:t xml:space="preserve">  </w:t>
      </w:r>
      <w:r>
        <w:t>Chairman of Devon Energy, an independent U.S. oil and natural</w:t>
      </w:r>
      <w:r>
        <w:rPr>
          <w:sz w:val="12"/>
        </w:rPr>
        <w:t xml:space="preserve">  </w:t>
      </w:r>
      <w:r>
        <w:t>gas producer, opined that "[w]hen U.S. companies are not even</w:t>
      </w:r>
      <w:r>
        <w:rPr>
          <w:sz w:val="12"/>
        </w:rPr>
        <w:t xml:space="preserve">  </w:t>
      </w:r>
      <w:r>
        <w:t>allowed to drill in the eastern half of the Gulf of Mexico, we</w:t>
      </w:r>
      <w:r>
        <w:rPr>
          <w:sz w:val="12"/>
        </w:rPr>
        <w:t xml:space="preserve">  </w:t>
      </w:r>
      <w:r>
        <w:t>have a long way to go before we can think about international</w:t>
      </w:r>
      <w:r>
        <w:rPr>
          <w:sz w:val="12"/>
        </w:rPr>
        <w:t xml:space="preserve">  </w:t>
      </w:r>
      <w:r>
        <w:t xml:space="preserve">waters off the coast of Cuba." 76 </w:t>
      </w:r>
      <w:r>
        <w:rPr>
          <w:rStyle w:val="StyleBoldUnderline"/>
        </w:rPr>
        <w:t xml:space="preserve">If access to oil is indeed </w:t>
      </w:r>
      <w:proofErr w:type="gramStart"/>
      <w:r>
        <w:rPr>
          <w:rStyle w:val="StyleBoldUnderline"/>
        </w:rPr>
        <w:t>the  main</w:t>
      </w:r>
      <w:proofErr w:type="gramEnd"/>
      <w:r>
        <w:rPr>
          <w:rStyle w:val="StyleBoldUnderline"/>
        </w:rPr>
        <w:t xml:space="preserve"> U.S. rationale behind lifting the embargo, this need is best  met by first allowing companies to drill more extensively in U.S.  waters.77</w:t>
      </w:r>
    </w:p>
    <w:p w:rsidR="000357AB" w:rsidRPr="00E5669B" w:rsidRDefault="000357AB" w:rsidP="000357AB">
      <w:pPr>
        <w:rPr>
          <w:sz w:val="12"/>
        </w:rPr>
      </w:pPr>
      <w:r>
        <w:t xml:space="preserve">Moreover, </w:t>
      </w:r>
      <w:r>
        <w:rPr>
          <w:rStyle w:val="StyleBoldUnderline"/>
        </w:rPr>
        <w:t xml:space="preserve">dependence on other countries for oil is not </w:t>
      </w:r>
      <w:proofErr w:type="gramStart"/>
      <w:r>
        <w:rPr>
          <w:rStyle w:val="StyleBoldUnderline"/>
        </w:rPr>
        <w:t>a  responsible</w:t>
      </w:r>
      <w:proofErr w:type="gramEnd"/>
      <w:r>
        <w:rPr>
          <w:rStyle w:val="StyleBoldUnderline"/>
        </w:rPr>
        <w:t xml:space="preserve"> optio</w:t>
      </w:r>
      <w:r>
        <w:t xml:space="preserve">n.78 Because </w:t>
      </w:r>
      <w:r>
        <w:rPr>
          <w:rStyle w:val="StyleBoldUnderline"/>
        </w:rPr>
        <w:t>the U</w:t>
      </w:r>
      <w:r>
        <w:t xml:space="preserve">nited </w:t>
      </w:r>
      <w:r>
        <w:rPr>
          <w:rStyle w:val="StyleBoldUnderline"/>
        </w:rPr>
        <w:t>S</w:t>
      </w:r>
      <w:r>
        <w:t>tates has the best oil</w:t>
      </w:r>
      <w:r>
        <w:rPr>
          <w:sz w:val="12"/>
        </w:rPr>
        <w:t xml:space="preserve">  </w:t>
      </w:r>
      <w:r>
        <w:t xml:space="preserve">safety standards in the world, it </w:t>
      </w:r>
      <w:r>
        <w:rPr>
          <w:rStyle w:val="StyleBoldUnderline"/>
        </w:rPr>
        <w:t>is most environmentally competent  to tap America's own natural resources</w:t>
      </w:r>
      <w:r>
        <w:t>.79 Furthermore,</w:t>
      </w:r>
      <w:r>
        <w:rPr>
          <w:sz w:val="12"/>
        </w:rPr>
        <w:t xml:space="preserve">  </w:t>
      </w:r>
      <w:r>
        <w:t>because drilling has yet to start, there is time yet for Cuban</w:t>
      </w:r>
      <w:r>
        <w:rPr>
          <w:sz w:val="12"/>
        </w:rPr>
        <w:t xml:space="preserve">  </w:t>
      </w:r>
      <w:r>
        <w:t xml:space="preserve">political change to occur.8 o Not only is </w:t>
      </w:r>
      <w:r>
        <w:rPr>
          <w:rStyle w:val="StyleBoldUnderline"/>
        </w:rPr>
        <w:t>there simply no pressing  need for Cuban oil, as portrayed by U.S. oil lobbyists</w:t>
      </w:r>
      <w:r>
        <w:t xml:space="preserve">, but </w:t>
      </w:r>
      <w:r>
        <w:rPr>
          <w:rStyle w:val="StyleBoldUnderline"/>
        </w:rPr>
        <w:t xml:space="preserve">U.S.  </w:t>
      </w:r>
      <w:proofErr w:type="gramStart"/>
      <w:r>
        <w:rPr>
          <w:rStyle w:val="StyleBoldUnderline"/>
        </w:rPr>
        <w:t>resources</w:t>
      </w:r>
      <w:proofErr w:type="gramEnd"/>
      <w:r>
        <w:rPr>
          <w:rStyle w:val="StyleBoldUnderline"/>
        </w:rPr>
        <w:t xml:space="preserve"> offer a more attractive alternative.</w:t>
      </w:r>
      <w:r>
        <w:t>81</w:t>
      </w:r>
      <w:r>
        <w:rPr>
          <w:sz w:val="12"/>
        </w:rPr>
        <w:t xml:space="preserve">  </w:t>
      </w:r>
    </w:p>
    <w:p w:rsidR="000357AB" w:rsidRDefault="000357AB" w:rsidP="000357AB"/>
    <w:p w:rsidR="000357AB" w:rsidRDefault="000357AB" w:rsidP="000357AB"/>
    <w:p w:rsidR="000357AB" w:rsidRDefault="000357AB" w:rsidP="000357AB">
      <w:pPr>
        <w:pStyle w:val="Heading2"/>
      </w:pPr>
      <w:r>
        <w:lastRenderedPageBreak/>
        <w:t>Leadership advantage answers</w:t>
      </w:r>
    </w:p>
    <w:p w:rsidR="000357AB" w:rsidRDefault="000357AB" w:rsidP="000357AB"/>
    <w:p w:rsidR="000357AB" w:rsidRDefault="000357AB" w:rsidP="000357AB"/>
    <w:p w:rsidR="000357AB" w:rsidRDefault="000357AB" w:rsidP="000357AB">
      <w:pPr>
        <w:pStyle w:val="Heading3"/>
      </w:pPr>
      <w:proofErr w:type="gramStart"/>
      <w:r>
        <w:lastRenderedPageBreak/>
        <w:t>Kashmir !</w:t>
      </w:r>
      <w:proofErr w:type="gramEnd"/>
      <w:r>
        <w:t xml:space="preserve"> D – 1NC</w:t>
      </w:r>
    </w:p>
    <w:p w:rsidR="000357AB" w:rsidRPr="00D00901" w:rsidRDefault="000357AB" w:rsidP="000357AB">
      <w:pPr>
        <w:pStyle w:val="Heading4"/>
      </w:pPr>
      <w:r>
        <w:t>Aggression is all talk – diplomacy outweighs posturing</w:t>
      </w:r>
    </w:p>
    <w:p w:rsidR="000357AB" w:rsidRDefault="000357AB" w:rsidP="000357AB">
      <w:r>
        <w:rPr>
          <w:rStyle w:val="StyleStyleBold12pt"/>
        </w:rPr>
        <w:t xml:space="preserve">The Economist 11 </w:t>
      </w:r>
      <w:r w:rsidRPr="00CB095A">
        <w:t>(“A rivalry that threatens the world,” 5/19/11, http://www.economist.com/node/18712274)//SJF</w:t>
      </w:r>
    </w:p>
    <w:p w:rsidR="000357AB" w:rsidRDefault="000357AB" w:rsidP="000357AB"/>
    <w:p w:rsidR="000357AB" w:rsidRDefault="000357AB" w:rsidP="000357AB">
      <w:r>
        <w:t>Talking, not shooting</w:t>
      </w:r>
    </w:p>
    <w:p w:rsidR="000357AB" w:rsidRDefault="000357AB" w:rsidP="000357AB">
      <w:r w:rsidRPr="00513C7F">
        <w:rPr>
          <w:rStyle w:val="StyleBoldUnderline"/>
        </w:rPr>
        <w:t>Trouble on the border is not a theoretical problem; it is commonplace. Exchanges of fire between Pakistanis and Indians over the border in Kashmir killed an Indian soldier this weekend.</w:t>
      </w:r>
      <w:r>
        <w:t xml:space="preserve"> This time </w:t>
      </w:r>
      <w:r w:rsidRPr="00513C7F">
        <w:rPr>
          <w:rStyle w:val="StyleBoldUnderline"/>
        </w:rPr>
        <w:t>it did not escalate, in part because the two countries are in the midst of diplomatic efforts.</w:t>
      </w:r>
      <w:r>
        <w:t xml:space="preserve"> But India's </w:t>
      </w:r>
      <w:proofErr w:type="gramStart"/>
      <w:r>
        <w:t>prime minister</w:t>
      </w:r>
      <w:proofErr w:type="gramEnd"/>
      <w:r>
        <w:t>, Mr Singh, ordered a review by his security chiefs.</w:t>
      </w:r>
    </w:p>
    <w:p w:rsidR="000357AB" w:rsidRPr="00513C7F" w:rsidRDefault="000357AB" w:rsidP="000357AB">
      <w:pPr>
        <w:rPr>
          <w:rStyle w:val="StyleBoldUnderline"/>
        </w:rPr>
      </w:pPr>
      <w:r>
        <w:t xml:space="preserve">Some in </w:t>
      </w:r>
      <w:r w:rsidRPr="00513C7F">
        <w:rPr>
          <w:rStyle w:val="StyleBoldUnderline"/>
        </w:rPr>
        <w:t>India have been trying to ease tensions with Pakistan.</w:t>
      </w:r>
      <w:r>
        <w:t xml:space="preserve"> Mr Singh, born before partition in territory that is now Pakistan, is personally eager to do so (though others in his government, and hawkish opposition parties, disagree). He tried “</w:t>
      </w:r>
      <w:r w:rsidRPr="00513C7F">
        <w:rPr>
          <w:rStyle w:val="StyleBoldUnderline"/>
        </w:rPr>
        <w:t>cricket diplomacy” this year</w:t>
      </w:r>
      <w:r>
        <w:t xml:space="preserve">, inviting his counterpart, Yusuf Raza Gilani, to watch India play Pakistan in the cricket World Cup. </w:t>
      </w:r>
      <w:r w:rsidRPr="00513C7F">
        <w:rPr>
          <w:rStyle w:val="StyleBoldUnderline"/>
        </w:rPr>
        <w:t>He is the driving force on bilateral talks on trade, water and counter-terrorism, which should culminate in the next few months in a meeting of foreign ministers.</w:t>
      </w:r>
    </w:p>
    <w:p w:rsidR="000357AB" w:rsidRPr="00513C7F" w:rsidRDefault="000357AB" w:rsidP="000357AB">
      <w:pPr>
        <w:rPr>
          <w:rStyle w:val="StyleBoldUnderline"/>
        </w:rPr>
      </w:pPr>
      <w:r>
        <w:t xml:space="preserve">Encouragingly, on Pakistan's side, civilians also seem open to talks. It </w:t>
      </w:r>
      <w:proofErr w:type="gramStart"/>
      <w:r>
        <w:t>helps,</w:t>
      </w:r>
      <w:proofErr w:type="gramEnd"/>
      <w:r>
        <w:t xml:space="preserve"> too, that </w:t>
      </w:r>
      <w:r w:rsidRPr="00513C7F">
        <w:rPr>
          <w:rStyle w:val="StyleBoldUnderline"/>
        </w:rPr>
        <w:t>Kashmir has fallen quiet in recent months</w:t>
      </w:r>
      <w:r>
        <w:t xml:space="preserve">, though that may be merely seasonal. Nawaz Sharif, the main opposition leader, who as prime minister in 1999 came close to striking a peace deal with India, dared to suggest on May 16th that Pakistan would make progress </w:t>
      </w:r>
      <w:r w:rsidRPr="00513C7F">
        <w:rPr>
          <w:rStyle w:val="StyleBoldUnderline"/>
        </w:rPr>
        <w:t>only when it stopped treating India as its “biggest enemy”. As controversially, he called for a cut in public funds for the army.</w:t>
      </w:r>
    </w:p>
    <w:p w:rsidR="000357AB" w:rsidRDefault="000357AB" w:rsidP="000357AB">
      <w:r>
        <w:t>Yet suspicion lingers. General Kayani told a diplomat in Islamabad recently that he backs peace efforts with India, but he has done little about it. And the army has an interest in maintaining at least the illusion of an Indian threat to protect its bloated budget and special privileges.</w:t>
      </w:r>
    </w:p>
    <w:p w:rsidR="000357AB" w:rsidRPr="00C061AC" w:rsidRDefault="000357AB" w:rsidP="000357AB">
      <w:pPr>
        <w:rPr>
          <w:rStyle w:val="StyleBoldUnderline"/>
        </w:rPr>
      </w:pPr>
      <w:r>
        <w:t xml:space="preserve">In private, too, many remain gloomy. Talks, let alone a deal, may simply spur the terrorists to another atrocity. General Mahmud Ali Durrani, a former ambassador to America who supports peace talks, feels </w:t>
      </w:r>
      <w:r w:rsidRPr="00C061AC">
        <w:rPr>
          <w:rStyle w:val="StyleBoldUnderline"/>
        </w:rPr>
        <w:t>that the army's insecurity is too big a problem. “I don't think we are flying. The security elements are not so enamoured by the idea. They feel India never accepted Pakistan, and given half a chance [the Indians] would undo it.”</w:t>
      </w:r>
    </w:p>
    <w:p w:rsidR="000357AB" w:rsidRDefault="000357AB" w:rsidP="000357AB">
      <w:pPr>
        <w:pStyle w:val="Heading3"/>
      </w:pPr>
      <w:proofErr w:type="gramStart"/>
      <w:r>
        <w:lastRenderedPageBreak/>
        <w:t>Kashmir !</w:t>
      </w:r>
      <w:proofErr w:type="gramEnd"/>
      <w:r>
        <w:t xml:space="preserve"> D – 2NC</w:t>
      </w:r>
    </w:p>
    <w:p w:rsidR="000357AB" w:rsidRDefault="000357AB" w:rsidP="000357AB">
      <w:pPr>
        <w:pStyle w:val="Heading4"/>
      </w:pPr>
      <w:r>
        <w:t>Water stress is exaggerated</w:t>
      </w:r>
    </w:p>
    <w:p w:rsidR="000357AB" w:rsidRPr="00894DEC" w:rsidRDefault="000357AB" w:rsidP="000357AB">
      <w:r>
        <w:rPr>
          <w:rStyle w:val="StyleStyleBold12pt"/>
        </w:rPr>
        <w:t xml:space="preserve">Shaukat 1/15 </w:t>
      </w:r>
      <w:r w:rsidRPr="00894DEC">
        <w:t>– A reporter at The Express Tribune who has a Textile Engineering degree from the National Textile University in Faisalabad (Aroosa, “Indus basin teaty: ‘Pakistan-India water issues exaggerated’,” 1/15/13, http://tribune.com.pk/story/494013/indus-basin-teaty-pakistan-india-water-issues-exaggerated/)//SJF</w:t>
      </w:r>
    </w:p>
    <w:p w:rsidR="000357AB" w:rsidRPr="00894DEC" w:rsidRDefault="000357AB" w:rsidP="000357AB"/>
    <w:p w:rsidR="000357AB" w:rsidRDefault="000357AB" w:rsidP="000357AB">
      <w:r>
        <w:t xml:space="preserve">LAHORE: </w:t>
      </w:r>
    </w:p>
    <w:p w:rsidR="000357AB" w:rsidRDefault="000357AB" w:rsidP="000357AB">
      <w:r w:rsidRPr="00C061AC">
        <w:rPr>
          <w:rStyle w:val="StyleBoldUnderline"/>
        </w:rPr>
        <w:t>“Pakistan’s stance is simply that it just doesn’t trust India regarding the water issue,”</w:t>
      </w:r>
      <w:r>
        <w:t xml:space="preserve"> said Feisal Naqvi.</w:t>
      </w:r>
    </w:p>
    <w:p w:rsidR="000357AB" w:rsidRDefault="000357AB" w:rsidP="000357AB">
      <w:r>
        <w:t>He was speaking about the Indus Water Treaty, signed in 1960, at a roundtable, Indus Water Treaty, Trans-boundary Water Issues and Prospects of Peace in South Asia, at the Forman Christian College on Monday.</w:t>
      </w:r>
    </w:p>
    <w:p w:rsidR="000357AB" w:rsidRDefault="000357AB" w:rsidP="000357AB">
      <w:r>
        <w:t>The roundtable was organised by the Centre for Public Policy and Governance with the College’s History Department.</w:t>
      </w:r>
    </w:p>
    <w:p w:rsidR="000357AB" w:rsidRDefault="000357AB" w:rsidP="000357AB">
      <w:r>
        <w:t xml:space="preserve">Pakistan Counsel for Indus Water Treaty Feisal Naqvi said that that there were some issues, but </w:t>
      </w:r>
      <w:r w:rsidRPr="00C061AC">
        <w:rPr>
          <w:rStyle w:val="StyleBoldUnderline"/>
        </w:rPr>
        <w:t>as a whole the treaty had been a success.</w:t>
      </w:r>
    </w:p>
    <w:p w:rsidR="000357AB" w:rsidRDefault="000357AB" w:rsidP="000357AB">
      <w:r>
        <w:t xml:space="preserve">“The fundamental issue for Pakistan is about the potential control of water by India.” Naqvi said that for Pakistan, the concern was that India not </w:t>
      </w:r>
      <w:proofErr w:type="gramStart"/>
      <w:r>
        <w:t>decide</w:t>
      </w:r>
      <w:proofErr w:type="gramEnd"/>
      <w:r>
        <w:t xml:space="preserve"> the flow of water.</w:t>
      </w:r>
    </w:p>
    <w:p w:rsidR="000357AB" w:rsidRDefault="000357AB" w:rsidP="000357AB">
      <w:r>
        <w:t>Giving India little discretion in this regards as possible, he said, was a provision of the treaty’s technical mechanism.</w:t>
      </w:r>
    </w:p>
    <w:p w:rsidR="000357AB" w:rsidRPr="00C061AC" w:rsidRDefault="000357AB" w:rsidP="000357AB">
      <w:pPr>
        <w:rPr>
          <w:rStyle w:val="StyleBoldUnderline"/>
        </w:rPr>
      </w:pPr>
      <w:r>
        <w:t xml:space="preserve">Naqvi said that there were disputes between the two nations about the treaty but negotiating a new treaty would not be wise. While India acted illegally from time to time, </w:t>
      </w:r>
      <w:r w:rsidRPr="00C061AC">
        <w:rPr>
          <w:rStyle w:val="StyleBoldUnderline"/>
        </w:rPr>
        <w:t>Pakistan’s disputes with India over water issues were exaggerated, he added.</w:t>
      </w:r>
    </w:p>
    <w:p w:rsidR="000357AB" w:rsidRDefault="000357AB" w:rsidP="000357AB">
      <w:r>
        <w:t>Dr Daniel Haines, a British Academy postdoctoral fellow at the Royal Holloway University of London, said that the treaty was the best possible option available to Pakistan at the time.</w:t>
      </w:r>
    </w:p>
    <w:p w:rsidR="000357AB" w:rsidRDefault="000357AB" w:rsidP="000357AB">
      <w:r>
        <w:t>He said Pakistan had already tried to resolve the water issue as early as 1948 and failed to achieve any solution.</w:t>
      </w:r>
    </w:p>
    <w:p w:rsidR="000357AB" w:rsidRPr="00C061AC" w:rsidRDefault="000357AB" w:rsidP="000357AB">
      <w:pPr>
        <w:rPr>
          <w:rStyle w:val="StyleBoldUnderline"/>
        </w:rPr>
      </w:pPr>
      <w:r>
        <w:t xml:space="preserve">Therefore, </w:t>
      </w:r>
      <w:r w:rsidRPr="00C061AC">
        <w:rPr>
          <w:rStyle w:val="StyleBoldUnderline"/>
        </w:rPr>
        <w:t>a bilateral treaty was the only way out.</w:t>
      </w:r>
    </w:p>
    <w:p w:rsidR="000357AB" w:rsidRPr="00C061AC" w:rsidRDefault="000357AB" w:rsidP="000357AB">
      <w:pPr>
        <w:rPr>
          <w:rStyle w:val="StyleBoldUnderline"/>
        </w:rPr>
      </w:pPr>
      <w:r>
        <w:t>Dr Haines said Pakistanis tend to be sceptical of foreign intervention. “</w:t>
      </w:r>
      <w:r w:rsidRPr="00C061AC">
        <w:rPr>
          <w:rStyle w:val="StyleBoldUnderline"/>
        </w:rPr>
        <w:t>It would be naive to think that the United States would not have had influence. But there is a misconception about the power the World Bank wields,” he said.</w:t>
      </w:r>
    </w:p>
    <w:p w:rsidR="000357AB" w:rsidRPr="00C061AC" w:rsidRDefault="000357AB" w:rsidP="000357AB">
      <w:pPr>
        <w:rPr>
          <w:rStyle w:val="StyleBoldUnderline"/>
        </w:rPr>
      </w:pPr>
      <w:r>
        <w:t xml:space="preserve">He said that in the early 1950s, the World Bank was not a mighty power. </w:t>
      </w:r>
      <w:r w:rsidRPr="00C061AC">
        <w:rPr>
          <w:rStyle w:val="StyleBoldUnderline"/>
        </w:rPr>
        <w:t>“Power tends to flow down the stream; people at the head of a canal will have greater power than the ones at the tail end.”</w:t>
      </w:r>
    </w:p>
    <w:p w:rsidR="000357AB" w:rsidRPr="00104A6D" w:rsidRDefault="000357AB" w:rsidP="000357AB">
      <w:r>
        <w:t>“</w:t>
      </w:r>
      <w:r w:rsidRPr="00C061AC">
        <w:rPr>
          <w:rStyle w:val="StyleBoldUnderline"/>
        </w:rPr>
        <w:t>The water dispute situation is far more complex today than what the two countries are and are not doing,”</w:t>
      </w:r>
      <w:r>
        <w:t xml:space="preserve"> said Dr Douglas Hill, a senior lecturer at the Development Studies at the University of Otago, He said that it was time to start talking about the regional dimension of the water issue. </w:t>
      </w:r>
      <w:r w:rsidRPr="00C061AC">
        <w:rPr>
          <w:rStyle w:val="StyleBoldUnderline"/>
        </w:rPr>
        <w:t>“Indus Basin is not just about two countries. At the very least it is about four.”</w:t>
      </w:r>
      <w:r>
        <w:t xml:space="preserve"> He pointed out that the Indus Basin also involved Afghanistan and China. He said it was essential to explore other </w:t>
      </w:r>
      <w:r w:rsidRPr="00C061AC">
        <w:rPr>
          <w:rStyle w:val="StyleBoldUnderline"/>
        </w:rPr>
        <w:t xml:space="preserve">regional interventions </w:t>
      </w:r>
      <w:r w:rsidRPr="00C061AC">
        <w:t>which</w:t>
      </w:r>
      <w:r w:rsidRPr="00C061AC">
        <w:rPr>
          <w:rStyle w:val="StyleBoldUnderline"/>
        </w:rPr>
        <w:t xml:space="preserve"> could help dilute the bilateral aspect of the issue.</w:t>
      </w:r>
    </w:p>
    <w:p w:rsidR="000357AB" w:rsidRDefault="000357AB" w:rsidP="000357AB">
      <w:pPr>
        <w:pStyle w:val="Heading4"/>
      </w:pPr>
      <w:r>
        <w:t>Nuclear deterrence solves</w:t>
      </w:r>
    </w:p>
    <w:p w:rsidR="000357AB" w:rsidRDefault="000357AB" w:rsidP="000357AB">
      <w:r w:rsidRPr="00104A6D">
        <w:rPr>
          <w:rStyle w:val="StyleStyleBold12pt"/>
        </w:rPr>
        <w:t>Kumar 6/10</w:t>
      </w:r>
      <w:r>
        <w:t xml:space="preserve"> – Associate Fellow at Institute for Defence Studies and Analyses, New Delhi (A Vinod, “NUCLEAR DETERRENCE WORKS IN INDO-PAK TIES,” 6/10/13, http://www.indepthnews.info/index.php/global-issues/1650-nuclear-deterrence-works-in-indo-pak-ties)//SJF</w:t>
      </w:r>
    </w:p>
    <w:p w:rsidR="000357AB" w:rsidRDefault="000357AB" w:rsidP="000357AB"/>
    <w:p w:rsidR="000357AB" w:rsidRPr="00345A30" w:rsidRDefault="000357AB" w:rsidP="000357AB">
      <w:pPr>
        <w:rPr>
          <w:rStyle w:val="StyleBoldUnderline"/>
        </w:rPr>
      </w:pPr>
      <w:r>
        <w:t xml:space="preserve">NEW DELHI (IDN | IDSA) - For over two decades, a </w:t>
      </w:r>
      <w:r w:rsidRPr="00345A30">
        <w:rPr>
          <w:rStyle w:val="StyleBoldUnderline"/>
        </w:rPr>
        <w:t>dominant section of western analysts harped on the volatilities of the India and Pakistan nuclear dyad</w:t>
      </w:r>
      <w:r>
        <w:t xml:space="preserve">, often </w:t>
      </w:r>
      <w:r w:rsidRPr="00345A30">
        <w:rPr>
          <w:rStyle w:val="StyleBoldUnderline"/>
        </w:rPr>
        <w:t>overselling the ‘South Asia as a nuclear flashpoint’ axiom</w:t>
      </w:r>
      <w:r>
        <w:t xml:space="preserve">, and portending a potential nuclear flare-up in every major stand-off between the two countries. The turbulence in the sub-continent propelled such presages, with one crisis after another billowing towards serious confrontations, but </w:t>
      </w:r>
      <w:r w:rsidRPr="00345A30">
        <w:rPr>
          <w:rStyle w:val="StyleBoldUnderline"/>
        </w:rPr>
        <w:t>eventually easing out on all occasions.</w:t>
      </w:r>
    </w:p>
    <w:p w:rsidR="000357AB" w:rsidRPr="00345A30" w:rsidRDefault="000357AB" w:rsidP="000357AB">
      <w:pPr>
        <w:rPr>
          <w:rStyle w:val="StyleBoldUnderline"/>
        </w:rPr>
      </w:pPr>
      <w:r>
        <w:t xml:space="preserve">While the optimists described this as evidence of nuclear deterrence gradually consolidating in this dyad, </w:t>
      </w:r>
      <w:r w:rsidRPr="00345A30">
        <w:rPr>
          <w:rStyle w:val="StyleBoldUnderline"/>
        </w:rPr>
        <w:t>the pessimists saw in it the ingredients of instability that could lead to a nuclear conflict</w:t>
      </w:r>
      <w:r>
        <w:t xml:space="preserve">. Though there is no denial of the fact that the three major crises since the 1998 nuclear tests – Kargil (1999), the Parliament attack and Operation Parakram (2001-2002) and the Mumbai terror strike (2008) – brought the two rivals precariously close to nuclear showdowns, </w:t>
      </w:r>
      <w:r w:rsidRPr="00345A30">
        <w:rPr>
          <w:rStyle w:val="StyleBoldUnderline"/>
        </w:rPr>
        <w:t>not once had their leaderships lost complete faith in the efficacy of mutual deterrence. Fifteen years after the nuclear tests, it is relevant to examine if deterrence remains weak in this dyad or has consolidated towards greater stability.</w:t>
      </w:r>
    </w:p>
    <w:p w:rsidR="000357AB" w:rsidRDefault="000357AB" w:rsidP="000357AB">
      <w:r>
        <w:t>Complex deterrence matrix</w:t>
      </w:r>
    </w:p>
    <w:p w:rsidR="000357AB" w:rsidRDefault="000357AB" w:rsidP="000357AB">
      <w:r>
        <w:t>With its history of deep-rooted hostility, the South Asian binary went through a tumultuous evolution of deterrence structures and postures. The early years were marked by limited war and terror strikes literally validating the western notion of an unstable region. India’s perceptibly transparent no-first-use (NFU) doctrine was met with a policy of strategic ambiguity from Pakistan, which preferred to keep its nuclear first-use option open and at the same time refusing to declare its threshold(s).</w:t>
      </w:r>
    </w:p>
    <w:p w:rsidR="000357AB" w:rsidRDefault="000357AB" w:rsidP="000357AB">
      <w:r>
        <w:t>The proclaimed aim was to deter India at all levels of military action – sub-conventional, conventional or nuclear. India’s military might was cited as justification for such postural asymmetry. The unprofessed objective though was to carve out a space to sustain the low-intensity conflict (Kashmir insurgency and terror strikes in Indian heartland) while mitigating any Indian retaliation. With its nuclear brinkmanship behaviour fuelling global paranoia, the early years of nuclearisation and its primal instability was proving to benefit Pakistan with no decisive Indian challenge to its sub-conventional influx.</w:t>
      </w:r>
    </w:p>
    <w:p w:rsidR="000357AB" w:rsidRDefault="000357AB" w:rsidP="000357AB">
      <w:r>
        <w:t>Many Indian analysts highlighted this as evidence of the doctrinal imbalance, with some questioning the efficacy of nuclear deterrence against Pakistan and a few others even demanding a review of India’s NFU posture. Though the Indian leadership upheld the NFU as sacrosanct, the need to challenge the status quo began to be felt after the 2001-2002 crises.</w:t>
      </w:r>
    </w:p>
    <w:p w:rsidR="000357AB" w:rsidRDefault="000357AB" w:rsidP="000357AB">
      <w:r>
        <w:t xml:space="preserve">Largely attributed to the ‘lessons’ of Operation Parakram (which proved to be a costly mobilisation effort with scope for rapid escalation), </w:t>
      </w:r>
      <w:r w:rsidRPr="000146E2">
        <w:rPr>
          <w:rStyle w:val="StyleBoldUnderline"/>
        </w:rPr>
        <w:t xml:space="preserve">the Indian Army initiated a major doctrinal shift at the conventional level through what is termed as the ‘Cold Start’ strategy. </w:t>
      </w:r>
      <w:r>
        <w:t xml:space="preserve">With its plan for rapid battle-group thrusts into Pakistani territory without hitting its perceived nuclear tripwires, </w:t>
      </w:r>
      <w:r w:rsidRPr="000146E2">
        <w:rPr>
          <w:rStyle w:val="StyleBoldUnderline"/>
        </w:rPr>
        <w:t xml:space="preserve">the military leadership conceived the possibility of calling Pakistan’s ‘nuclear bluff’ by taking its response to Pakistani soil. </w:t>
      </w:r>
      <w:r>
        <w:t>Though backed by an incipient belief that the space for a limited conventional war exists, Cold Start embodied India’s resolve to alter the deterrence landscape without disturbing the nuclear doctrinal framework.</w:t>
      </w:r>
    </w:p>
    <w:p w:rsidR="000357AB" w:rsidRDefault="000357AB" w:rsidP="000357AB">
      <w:r>
        <w:t>Albeit the feasibility of this strategy was consistently doubted, its signalling spin-off was immense as Pakistan began to doubt the credibility of its brinkmanship behaviour and ability to sustain the LIC without inviting India’s retaliation. Through an assortment of political campaigns (by hyping the Cold Start as escalatory) and technological responses (Nasr tactical nuclear missile, Babar and Ra’ad cruise missiles), Pakistan struggled to project confidence in its deterrent.</w:t>
      </w:r>
    </w:p>
    <w:p w:rsidR="000357AB" w:rsidRDefault="000357AB" w:rsidP="000357AB">
      <w:r>
        <w:t>The lack of a unitary effort from the security establishment to promote the Cold Start and the Indian Army eventually having to disown it (by renaming as proactive strategy) largely denoted the efficacy of Pakistan’s campaign, aided in some measure by the western alarmists.</w:t>
      </w:r>
    </w:p>
    <w:p w:rsidR="000357AB" w:rsidRDefault="000357AB" w:rsidP="000357AB">
      <w:r>
        <w:t xml:space="preserve">Yet, its </w:t>
      </w:r>
      <w:r w:rsidRPr="00393A40">
        <w:rPr>
          <w:rStyle w:val="StyleBoldUnderline"/>
        </w:rPr>
        <w:t>introduction marked a complex game of deterrence: while one actor propagated a proactive nuclear posture to feed its sub-conventional plan, the other responded with a proactive conventional posture for a range of non-nuclear responses.</w:t>
      </w:r>
      <w:r>
        <w:t xml:space="preserve"> The official silence on Cold Start matched by Pakistan’s </w:t>
      </w:r>
      <w:r>
        <w:lastRenderedPageBreak/>
        <w:t>refusal to brand the Nasr as a tactical nuclear response only added to this complexity, until the recent articulation by the Chairman of India’s National Security Advisory Board (NSAB).1</w:t>
      </w:r>
    </w:p>
    <w:p w:rsidR="000357AB" w:rsidRDefault="000357AB" w:rsidP="000357AB">
      <w:r>
        <w:t xml:space="preserve">By </w:t>
      </w:r>
      <w:r w:rsidRPr="00393A40">
        <w:rPr>
          <w:rStyle w:val="StyleBoldUnderline"/>
        </w:rPr>
        <w:t>clarifying that India will not differentiate between tactical and strategic nuclear weapons and will consider any such use against its forces or territory as a first-strike</w:t>
      </w:r>
      <w:r>
        <w:t xml:space="preserve"> (implicitly inviting nuclear retaliation), </w:t>
      </w:r>
      <w:r w:rsidRPr="00393A40">
        <w:rPr>
          <w:rStyle w:val="StyleBoldUnderline"/>
        </w:rPr>
        <w:t xml:space="preserve">the security establishment has belatedly implied the existence of its proactive strategy. </w:t>
      </w:r>
      <w:r>
        <w:t>The next stage in this deterrence churning could come in the form of Pakistan’s response to the latest Indian posturing, even as western observers anticipate India’s proactive military plan to see action after the next major terror strike.</w:t>
      </w:r>
    </w:p>
    <w:p w:rsidR="000357AB" w:rsidRDefault="000357AB" w:rsidP="000357AB">
      <w:r>
        <w:t>Tryst with doctrinal realignments</w:t>
      </w:r>
    </w:p>
    <w:p w:rsidR="000357AB" w:rsidRPr="00393A40" w:rsidRDefault="000357AB" w:rsidP="000357AB">
      <w:pPr>
        <w:rPr>
          <w:rStyle w:val="StyleBoldUnderline"/>
        </w:rPr>
      </w:pPr>
      <w:r>
        <w:t xml:space="preserve">While its tryst with doctrinal realignments continues, </w:t>
      </w:r>
      <w:r w:rsidRPr="00393A40">
        <w:rPr>
          <w:rStyle w:val="StyleBoldUnderline"/>
        </w:rPr>
        <w:t xml:space="preserve">India initiated a decisive new level of posturing, with greater implications for the deterrence calculus, by introducing ballistic missile defence (BMD) into the scene. </w:t>
      </w:r>
      <w:r>
        <w:t xml:space="preserve">Although India’s BMD programme originated out of concerns on Pakistan’s missile prowess and the China-Pakistan proliferation nexus, </w:t>
      </w:r>
      <w:r w:rsidRPr="00393A40">
        <w:rPr>
          <w:rStyle w:val="StyleBoldUnderline"/>
        </w:rPr>
        <w:t>the rapid advances on India’s BMD platforms has emerged as a potent challenge to Pakistan’s deterrent.</w:t>
      </w:r>
    </w:p>
    <w:p w:rsidR="000357AB" w:rsidRPr="00393A40" w:rsidRDefault="000357AB" w:rsidP="000357AB">
      <w:pPr>
        <w:rPr>
          <w:rStyle w:val="StyleBoldUnderline"/>
        </w:rPr>
      </w:pPr>
      <w:r>
        <w:t xml:space="preserve">Despite the fact that interception technologies are still evolving and are yet to guarantee leak-proof protection, the Indian programme is geared towards developing an extended area defence capability, and possibly a nationwide shield, that could limit the damage from Pakistani (and Chinese) missiles, if not absolute destruction. </w:t>
      </w:r>
      <w:r w:rsidRPr="00393A40">
        <w:rPr>
          <w:rStyle w:val="StyleBoldUnderline"/>
        </w:rPr>
        <w:t>With no technological counter of its own, but for the nascent cruise missile inventory (with limited engagement scope against BMD systems), Pakistan realises that India’s pursuit of a multi-tier interception network will negate its first-strike advantage, and could provide India with greater defensive depth, which it argues, could encourage India towards pre-emption.</w:t>
      </w:r>
    </w:p>
    <w:p w:rsidR="000357AB" w:rsidRPr="00393A40" w:rsidRDefault="000357AB" w:rsidP="000357AB">
      <w:pPr>
        <w:rPr>
          <w:rStyle w:val="StyleBoldUnderline"/>
        </w:rPr>
      </w:pPr>
      <w:r>
        <w:t>Besides the fact that even a failed first-use might invite Indian retaliation</w:t>
      </w:r>
      <w:r w:rsidRPr="00393A40">
        <w:rPr>
          <w:rStyle w:val="StyleBoldUnderline"/>
        </w:rPr>
        <w:t>, the shift in the deterrence calculus is such that even a marginally-effective Indian BMD could diminish the combative edge of Pakistan’s strategic forces.</w:t>
      </w:r>
    </w:p>
    <w:p w:rsidR="000357AB" w:rsidRDefault="000357AB" w:rsidP="000357AB">
      <w:r>
        <w:t>Similar to its response to the Cold Start, Pakistan is now projecting missile defe</w:t>
      </w:r>
      <w:r w:rsidRPr="00393A40">
        <w:rPr>
          <w:rStyle w:val="StyleBoldUnderline"/>
        </w:rPr>
        <w:t>nce as causal for instability and had reportedly argued against its deployment at the recent talks on nuclear Confidence Building Measures (CBMs)</w:t>
      </w:r>
      <w:r>
        <w:t>. Consequently, Pakistan attempted a weakly-devised signalling effort in May 2012 by declaring a survivable second-strike capability on its naval platforms.2</w:t>
      </w:r>
    </w:p>
    <w:p w:rsidR="000357AB" w:rsidRDefault="000357AB" w:rsidP="000357AB">
      <w:r>
        <w:t>While the strategic component of its naval platforms remains unclear, the fact that Pakistan declared a second-strike alternative (after years of reliance on its first-strike posture) is intrinsically a reflection of its desperation on the Indian BMD. However, with no takers for this signalling effort</w:t>
      </w:r>
      <w:proofErr w:type="gramStart"/>
      <w:r>
        <w:t>,3</w:t>
      </w:r>
      <w:proofErr w:type="gramEnd"/>
      <w:r>
        <w:t xml:space="preserve"> Pakistan may now be left with fewer options, including: (a) developing its own BMD capability, which could be too costly for its sinking economy,4 and (b) seek technological assistance from China or acquisition of its air and missile defence systems.</w:t>
      </w:r>
    </w:p>
    <w:p w:rsidR="000357AB" w:rsidRDefault="000357AB" w:rsidP="000357AB">
      <w:r>
        <w:t>What now?</w:t>
      </w:r>
    </w:p>
    <w:p w:rsidR="000357AB" w:rsidRPr="000146E2" w:rsidRDefault="000357AB" w:rsidP="000357AB">
      <w:pPr>
        <w:rPr>
          <w:rStyle w:val="StyleBoldUnderline"/>
        </w:rPr>
      </w:pPr>
      <w:r w:rsidRPr="00345A30">
        <w:rPr>
          <w:rStyle w:val="StyleBoldUnderline"/>
        </w:rPr>
        <w:t xml:space="preserve">Fifteen years of nuclear South Asia was all about a paradoxical deterrence seesaw that was intense, yet not unstable enough to cause its failure. </w:t>
      </w:r>
      <w:r>
        <w:t xml:space="preserve">After the gains that Pakistan accrued from the initial asymmetry, the scales are now favouring India with its doctrinal rejuvenation and technological advances. Events like the Indo-US nuclear deal, </w:t>
      </w:r>
      <w:r w:rsidRPr="000146E2">
        <w:rPr>
          <w:rStyle w:val="StyleBoldUnderline"/>
        </w:rPr>
        <w:t>the Abottabad operation and restoration of democracy in Pakistan have also impacted this turnaround.</w:t>
      </w:r>
    </w:p>
    <w:p w:rsidR="000357AB" w:rsidRDefault="000357AB" w:rsidP="000357AB">
      <w:r>
        <w:t xml:space="preserve">While Pakistan attempted to match India’s nuclear deal advantage by feverishly augmenting its fissile stocks, </w:t>
      </w:r>
      <w:r w:rsidRPr="000146E2">
        <w:rPr>
          <w:rStyle w:val="StyleBoldUnderline"/>
        </w:rPr>
        <w:t>the Abottabad operation eroded the credibility of its Army and diminished its leverage in the India-Pakistan reconciliation process.</w:t>
      </w:r>
      <w:r>
        <w:t xml:space="preserve"> With its leading political parties now favouring improved relations with India, </w:t>
      </w:r>
      <w:r w:rsidRPr="000146E2">
        <w:rPr>
          <w:rStyle w:val="StyleBoldUnderline"/>
        </w:rPr>
        <w:t>there is scope for a postural balancing that could contribute to greater stability between the two nuclear neighbours.</w:t>
      </w:r>
      <w:r>
        <w:t xml:space="preserve"> President Zardari’s suggestion for Pakistan’s adoption of a NFU posture is one such step that the new civilian government could consider in this direction.</w:t>
      </w:r>
    </w:p>
    <w:p w:rsidR="000357AB" w:rsidRPr="000146E2" w:rsidRDefault="000357AB" w:rsidP="000357AB">
      <w:pPr>
        <w:rPr>
          <w:rStyle w:val="StyleBoldUnderline"/>
        </w:rPr>
      </w:pPr>
      <w:r>
        <w:t>However, as is a well-known fact, it will be the Pakistani army which will have the final say on nuclear policy issues. Be</w:t>
      </w:r>
      <w:r w:rsidRPr="000146E2">
        <w:rPr>
          <w:rStyle w:val="StyleBoldUnderline"/>
        </w:rPr>
        <w:t xml:space="preserve">sides resisting any such proposal to alter its nuclear policy, the army will have the </w:t>
      </w:r>
      <w:r w:rsidRPr="000146E2">
        <w:rPr>
          <w:rStyle w:val="StyleBoldUnderline"/>
        </w:rPr>
        <w:lastRenderedPageBreak/>
        <w:t xml:space="preserve">strongest urge to counter India’s recent gains by triggering newer crises. </w:t>
      </w:r>
      <w:r>
        <w:t xml:space="preserve">But with conditions no longer favouring any strategy of brinkmanship, </w:t>
      </w:r>
      <w:r w:rsidRPr="000146E2">
        <w:rPr>
          <w:rStyle w:val="StyleBoldUnderline"/>
        </w:rPr>
        <w:t>the onus may now shift on to the civilian government to devise a postural transformation that could project Pakistan as a more responsible and rational nuclear power.</w:t>
      </w:r>
    </w:p>
    <w:p w:rsidR="000357AB" w:rsidRDefault="000357AB" w:rsidP="000357AB">
      <w:r>
        <w:t xml:space="preserve">This is an imperative forced upon Pakistan not just by the current strategic environment, but also </w:t>
      </w:r>
      <w:r w:rsidRPr="000146E2">
        <w:rPr>
          <w:rStyle w:val="StyleBoldUnderline"/>
        </w:rPr>
        <w:t>will be a factor in determining its future status in the normative structures of the non-proliferation regime.</w:t>
      </w:r>
    </w:p>
    <w:p w:rsidR="000357AB" w:rsidRPr="003B1DE3" w:rsidRDefault="000357AB" w:rsidP="000357AB">
      <w:pPr>
        <w:pStyle w:val="Heading4"/>
      </w:pPr>
      <w:r w:rsidRPr="003B1DE3">
        <w:t>Dialogue solves</w:t>
      </w:r>
    </w:p>
    <w:p w:rsidR="000357AB" w:rsidRPr="00894DEC" w:rsidRDefault="000357AB" w:rsidP="000357AB">
      <w:r w:rsidRPr="00026211">
        <w:rPr>
          <w:rStyle w:val="StyleStyleBold12pt"/>
        </w:rPr>
        <w:t>Sadiq et al 6/4</w:t>
      </w:r>
      <w:r w:rsidRPr="00894DEC">
        <w:t xml:space="preserve"> (Muhammad, “Kashmir issue can be resolved: Vaidik</w:t>
      </w:r>
      <w:r>
        <w:t>,” 6/4/13, http://kashmirwatch.com/news.php/2013/06/04/kashmir-issue-can-be-resolved-vaidik.html)//SJF</w:t>
      </w:r>
    </w:p>
    <w:p w:rsidR="000357AB" w:rsidRPr="00894DEC" w:rsidRDefault="000357AB" w:rsidP="000357AB"/>
    <w:p w:rsidR="000357AB" w:rsidRPr="00906BE9" w:rsidRDefault="000357AB" w:rsidP="000357AB">
      <w:pPr>
        <w:rPr>
          <w:rStyle w:val="StyleBoldUnderline"/>
        </w:rPr>
      </w:pPr>
      <w:r>
        <w:t xml:space="preserve">LAHORE: </w:t>
      </w:r>
      <w:r w:rsidRPr="00C061AC">
        <w:rPr>
          <w:rStyle w:val="StyleBoldUnderline"/>
        </w:rPr>
        <w:t>The Kashmir issue can be resolved through dialogue among all the stakeholders</w:t>
      </w:r>
      <w:r>
        <w:t xml:space="preserve">, Pakistan, India and people of Indian and Pakistani occupied Kashmir. </w:t>
      </w:r>
      <w:r w:rsidRPr="00906BE9">
        <w:rPr>
          <w:rStyle w:val="StyleBoldUnderline"/>
        </w:rPr>
        <w:t>But independence from both India and Pakistan can be changed to slavery of other world powers due to the lack of financial resources and landlocked area of Kashmir.</w:t>
      </w:r>
    </w:p>
    <w:p w:rsidR="000357AB" w:rsidRDefault="000357AB" w:rsidP="000357AB">
      <w:r>
        <w:t>This was stated by Council for Indian Foreign Policy Chairman Dr V.P. Vaidik at a private club during his speech to the members of the Pakistan Visionary Forum on the topic of “Future of Indo-Pak relations.”</w:t>
      </w:r>
    </w:p>
    <w:p w:rsidR="000357AB" w:rsidRDefault="000357AB" w:rsidP="000357AB">
      <w:r>
        <w:t>“I appeal to Pakistanis and Indians to take practical measures by withdrawing troops from Kashmir as a first step to initiate peaceful dialogues,” he said. “</w:t>
      </w:r>
      <w:r w:rsidRPr="00906BE9">
        <w:rPr>
          <w:rStyle w:val="StyleBoldUnderline"/>
        </w:rPr>
        <w:t>We are in favour of freedom of Kashmiris but not their separation from us,”</w:t>
      </w:r>
      <w:r>
        <w:t xml:space="preserve"> he added.</w:t>
      </w:r>
    </w:p>
    <w:p w:rsidR="000357AB" w:rsidRPr="00906BE9" w:rsidRDefault="000357AB" w:rsidP="000357AB">
      <w:pPr>
        <w:rPr>
          <w:rStyle w:val="StyleBoldUnderline"/>
        </w:rPr>
      </w:pPr>
      <w:r>
        <w:t xml:space="preserve">Vaidik said solution to terrorism was also in negotiations which were not possible until America stopped drone attacks. He added that only a few Indians had not accepted partition of India and </w:t>
      </w:r>
      <w:r w:rsidRPr="00906BE9">
        <w:rPr>
          <w:rStyle w:val="StyleBoldUnderline"/>
        </w:rPr>
        <w:t>Pakistan but it did not mean that they were in favour of any kind of loss to Pakistan.</w:t>
      </w:r>
    </w:p>
    <w:p w:rsidR="000357AB" w:rsidRPr="00906BE9" w:rsidRDefault="000357AB" w:rsidP="000357AB">
      <w:pPr>
        <w:rPr>
          <w:rStyle w:val="StyleBoldUnderline"/>
        </w:rPr>
      </w:pPr>
      <w:r>
        <w:t xml:space="preserve">Answering to the question of strategic partnership between India and the US, raised by Col Farrukh, Dr. Vaidik said that being a major regional power, India it had its own significance. Zubair Sheikh said that </w:t>
      </w:r>
      <w:r w:rsidRPr="00906BE9">
        <w:rPr>
          <w:rStyle w:val="StyleBoldUnderline"/>
        </w:rPr>
        <w:t>confidence-building measures were necessary to resolve all the issues between India and Pakistan for which intellectuals of both countries could play a pivotal role.</w:t>
      </w:r>
      <w:r>
        <w:t xml:space="preserve"> Justice (retd) Sharif Hussain Bokhari said that he had listened to only a few Indians who were in favour of resolving Kashmir issue and Dr. Vaidik was one of them. He added that </w:t>
      </w:r>
      <w:r w:rsidRPr="00906BE9">
        <w:rPr>
          <w:rStyle w:val="StyleBoldUnderline"/>
        </w:rPr>
        <w:t>the movement of Pakistanis visiting India was suspiciously watched.</w:t>
      </w:r>
    </w:p>
    <w:p w:rsidR="000357AB" w:rsidRDefault="000357AB" w:rsidP="000357AB">
      <w:r>
        <w:t>Prof Dr Mugheesudin said that until India stopped claiming Kashmir as its integral part, the issue could not be resolved.</w:t>
      </w:r>
    </w:p>
    <w:p w:rsidR="000357AB" w:rsidRDefault="000357AB" w:rsidP="000357AB">
      <w:r>
        <w:t>Jameel Gishkori read his poetry Amman Ki Asha.</w:t>
      </w:r>
    </w:p>
    <w:p w:rsidR="000357AB" w:rsidRDefault="000357AB" w:rsidP="000357AB">
      <w:r>
        <w:t>Qayyum Nizami said that when Indian prisoners were released from Pakistani jails they proceeded to India with better health and fitness as compared to the mentally and physically tortured Pakistani prisoners released by India.</w:t>
      </w:r>
    </w:p>
    <w:p w:rsidR="000357AB" w:rsidRDefault="000357AB" w:rsidP="000357AB">
      <w:r>
        <w:t>Former Chairman IRSA, Engr. Shafqat Masood, said that there was no example of giving rivers to countries like the three devoted to India rather access to the waters of rivers was granted to countries.</w:t>
      </w:r>
    </w:p>
    <w:p w:rsidR="000357AB" w:rsidRPr="00894DEC" w:rsidRDefault="000357AB" w:rsidP="000357AB">
      <w:r>
        <w:t xml:space="preserve">Dr </w:t>
      </w:r>
      <w:r w:rsidRPr="00906BE9">
        <w:rPr>
          <w:rStyle w:val="StyleBoldUnderline"/>
        </w:rPr>
        <w:t>Vaidik informed him that he was going to have dialogue with Pakistan’s water experts on the issue and invited him for such a meeting in Lahore.</w:t>
      </w:r>
    </w:p>
    <w:p w:rsidR="000357AB" w:rsidRDefault="000357AB" w:rsidP="000357AB">
      <w:pPr>
        <w:pStyle w:val="Heading3"/>
      </w:pPr>
      <w:proofErr w:type="gramStart"/>
      <w:r>
        <w:lastRenderedPageBreak/>
        <w:t>ME !</w:t>
      </w:r>
      <w:proofErr w:type="gramEnd"/>
      <w:r>
        <w:t xml:space="preserve"> D – 1NC</w:t>
      </w:r>
    </w:p>
    <w:p w:rsidR="000357AB" w:rsidRDefault="000357AB" w:rsidP="000357AB">
      <w:pPr>
        <w:pStyle w:val="Heading4"/>
      </w:pPr>
      <w:r>
        <w:t>Middle East doesn’t escalate – no nuclear use</w:t>
      </w:r>
    </w:p>
    <w:p w:rsidR="000357AB" w:rsidRPr="00443922" w:rsidRDefault="000357AB" w:rsidP="000357AB">
      <w:r>
        <w:rPr>
          <w:rStyle w:val="StyleStyleBold12pt"/>
        </w:rPr>
        <w:t xml:space="preserve">Singh 3 </w:t>
      </w:r>
      <w:r w:rsidRPr="00443922">
        <w:t>(Rahul, “Pak's N-threat exaggerated: Parthasarthy,” The Times of India, 9/29/3, http://articles.timesofindia.indiatimes.com/2003-09-29/india/27199111_1_pakistani-army-national-security-nuclear-threat)//SJF</w:t>
      </w:r>
    </w:p>
    <w:p w:rsidR="000357AB" w:rsidRPr="00443922" w:rsidRDefault="000357AB" w:rsidP="000357AB"/>
    <w:p w:rsidR="000357AB" w:rsidRDefault="000357AB" w:rsidP="000357AB">
      <w:r>
        <w:t xml:space="preserve">CHANDIGARH: </w:t>
      </w:r>
      <w:r w:rsidRPr="00822AFB">
        <w:rPr>
          <w:rStyle w:val="StyleBoldUnderline"/>
        </w:rPr>
        <w:t>The Pakistani military establishment became a virtual punching bag for security experts</w:t>
      </w:r>
      <w:r>
        <w:t xml:space="preserve"> on Sunday as they blasted the 'rogue' army for making militant Islam a vital instrument for foreign policy.</w:t>
      </w:r>
    </w:p>
    <w:p w:rsidR="000357AB" w:rsidRDefault="000357AB" w:rsidP="000357AB">
      <w:r>
        <w:t>The experts, who were here for a conclave on Integrated Management of National Security held at Panjab University, said Pakistani military regimes were clear in their mind that the Indian threat had to be kept alive if they were to stay in power.</w:t>
      </w:r>
    </w:p>
    <w:p w:rsidR="000357AB" w:rsidRDefault="000357AB" w:rsidP="000357AB">
      <w:r>
        <w:t>G Parthasarthy, a former Indian high commissioner to Pakistan, said after the 1971 war the Pakistani objective was not to take away Kashmir from India but to destroy its fibre of unity "as they viewed our existence as an ideological threat to theirs."</w:t>
      </w:r>
    </w:p>
    <w:p w:rsidR="000357AB" w:rsidRPr="00FE6D05" w:rsidRDefault="000357AB" w:rsidP="000357AB">
      <w:pPr>
        <w:rPr>
          <w:rStyle w:val="StyleBoldUnderline"/>
        </w:rPr>
      </w:pPr>
      <w:r>
        <w:t>Underlining that it was not possible to deal with Pakistan in a compartmentalised manner, he said, "</w:t>
      </w:r>
      <w:r w:rsidRPr="00822AFB">
        <w:rPr>
          <w:rStyle w:val="StyleBoldUnderline"/>
        </w:rPr>
        <w:t>The strategic challenge we face from Pakistan is that they want to weaken India. Pakistan is not the battle of Army alone but every Indian has a role to play."</w:t>
      </w:r>
    </w:p>
    <w:p w:rsidR="000357AB" w:rsidRDefault="000357AB" w:rsidP="000357AB">
      <w:r>
        <w:t>He said that Kargil was the product of Pakistani impression that Indians were tired after a decade of low-intensity conflict.</w:t>
      </w:r>
    </w:p>
    <w:p w:rsidR="000357AB" w:rsidRPr="00FE6D05" w:rsidRDefault="000357AB" w:rsidP="000357AB">
      <w:pPr>
        <w:rPr>
          <w:rStyle w:val="StyleBoldUnderline"/>
        </w:rPr>
      </w:pPr>
      <w:r w:rsidRPr="00FE6D05">
        <w:rPr>
          <w:rStyle w:val="StyleBoldUnderline"/>
        </w:rPr>
        <w:t>Parthasarthy further said that Pakistan would use nuclear weapons against India only as the last resort – either when the Pakistani army had collapsed or they had drained their resources.</w:t>
      </w:r>
    </w:p>
    <w:p w:rsidR="000357AB" w:rsidRPr="00FE6D05" w:rsidRDefault="000357AB" w:rsidP="000357AB">
      <w:pPr>
        <w:rPr>
          <w:rStyle w:val="StyleBoldUnderline"/>
        </w:rPr>
      </w:pPr>
      <w:r>
        <w:t xml:space="preserve">He added that </w:t>
      </w:r>
      <w:r w:rsidRPr="00FE6D05">
        <w:rPr>
          <w:rStyle w:val="StyleBoldUnderline"/>
        </w:rPr>
        <w:t>the nuclear threat from Pakistan was exaggerated and there was no harm in calling their bluff.</w:t>
      </w:r>
    </w:p>
    <w:p w:rsidR="000357AB" w:rsidRDefault="000357AB" w:rsidP="000357AB">
      <w:r>
        <w:t>Although Parthasarthy said that India should attempt to isolate Pakistan at every international forum, he said people to people contact should be cultivated and channels of communication should not be closed.</w:t>
      </w:r>
    </w:p>
    <w:p w:rsidR="000357AB" w:rsidRDefault="000357AB" w:rsidP="000357AB">
      <w:r>
        <w:t>Some experts, however, offered divergent views on the Pakistani role vis-à-vis national security and said more emphasis should be placed on "setting our own house in order."</w:t>
      </w:r>
    </w:p>
    <w:p w:rsidR="000357AB" w:rsidRDefault="000357AB" w:rsidP="000357AB">
      <w:r>
        <w:t>Lt Gen D B Shekatkar (retd), a security expert from Pune, said instead of blaming Pakistan for every ill afflicting the country, the need of the hour was to provide security to the common man and strengthen India at the grassroot level.</w:t>
      </w:r>
    </w:p>
    <w:p w:rsidR="000357AB" w:rsidRPr="00AB2927" w:rsidRDefault="000357AB" w:rsidP="000357AB">
      <w:pPr>
        <w:rPr>
          <w:rStyle w:val="StyleBoldUnderline"/>
        </w:rPr>
      </w:pPr>
      <w:proofErr w:type="gramStart"/>
      <w:r>
        <w:t>Delivering a talk on "Changing perspective of national security, challenges and responses," Shekatkar said, "</w:t>
      </w:r>
      <w:r w:rsidRPr="00AB2927">
        <w:rPr>
          <w:rStyle w:val="StyleBoldUnderline"/>
        </w:rPr>
        <w:t>The country would be safe in real terms only when the common man feels secure.</w:t>
      </w:r>
      <w:proofErr w:type="gramEnd"/>
      <w:r w:rsidRPr="00AB2927">
        <w:rPr>
          <w:rStyle w:val="StyleBoldUnderline"/>
        </w:rPr>
        <w:t xml:space="preserve"> Nobody can dare to touch us if we are strong internally. The genesis of most of our problems lies in our internal differences."</w:t>
      </w:r>
    </w:p>
    <w:p w:rsidR="000357AB" w:rsidRDefault="000357AB" w:rsidP="000357AB">
      <w:r>
        <w:t>He added that the supreme tragedy of the country was that the common man's faith had been eroded not only in the government setup but in every possible sense.</w:t>
      </w:r>
    </w:p>
    <w:p w:rsidR="000357AB" w:rsidRPr="00AB2927" w:rsidRDefault="000357AB" w:rsidP="000357AB">
      <w:pPr>
        <w:rPr>
          <w:rStyle w:val="StyleBoldUnderline"/>
        </w:rPr>
      </w:pPr>
      <w:r>
        <w:t xml:space="preserve">Air </w:t>
      </w:r>
      <w:proofErr w:type="gramStart"/>
      <w:r>
        <w:t>Vice</w:t>
      </w:r>
      <w:proofErr w:type="gramEnd"/>
      <w:r>
        <w:t xml:space="preserve"> Marshal Kapil Kak (retd), additional director, Centre for Strategic and International Studies, said </w:t>
      </w:r>
      <w:r w:rsidRPr="00AB2927">
        <w:rPr>
          <w:rStyle w:val="StyleBoldUnderline"/>
        </w:rPr>
        <w:t>India must evolve a vision document for national security on the lines of the US.</w:t>
      </w:r>
    </w:p>
    <w:p w:rsidR="000357AB" w:rsidRDefault="000357AB" w:rsidP="000357AB">
      <w:r>
        <w:t xml:space="preserve">He said that </w:t>
      </w:r>
      <w:r w:rsidRPr="00526CAA">
        <w:rPr>
          <w:rStyle w:val="StyleBoldUnderline"/>
        </w:rPr>
        <w:t>this was crucial because conventional wars were passé and future conflicts would be limited in nature with limited objectives.</w:t>
      </w:r>
      <w:r>
        <w:t xml:space="preserve"> Kak also called for greater interaction between the armed forces and the ministry of defence to evolve higher defence control organisations.</w:t>
      </w:r>
    </w:p>
    <w:p w:rsidR="000357AB" w:rsidRDefault="000357AB" w:rsidP="000357AB">
      <w:r>
        <w:t>Gen V N Sharma, a former Army chief, underscored the need for better coordination between Army and intelligence agencies for optimum results in counter-insurgency operations.</w:t>
      </w:r>
    </w:p>
    <w:p w:rsidR="000357AB" w:rsidRPr="00526CAA" w:rsidRDefault="000357AB" w:rsidP="000357AB">
      <w:pPr>
        <w:rPr>
          <w:rStyle w:val="StyleBoldUnderline"/>
        </w:rPr>
      </w:pPr>
      <w:r>
        <w:lastRenderedPageBreak/>
        <w:t xml:space="preserve">In the concluding session, RSS national chief K S Sudershan said </w:t>
      </w:r>
      <w:r w:rsidRPr="00526CAA">
        <w:rPr>
          <w:rStyle w:val="StyleBoldUnderline"/>
        </w:rPr>
        <w:t>although the US had attempted to manipulate India into sending troops to Iraq, the government did the right thing by turning down the proposal.</w:t>
      </w:r>
    </w:p>
    <w:p w:rsidR="000357AB" w:rsidRDefault="000357AB" w:rsidP="000357AB">
      <w:pPr>
        <w:pStyle w:val="Heading3"/>
      </w:pPr>
      <w:proofErr w:type="gramStart"/>
      <w:r>
        <w:lastRenderedPageBreak/>
        <w:t>ME !</w:t>
      </w:r>
      <w:proofErr w:type="gramEnd"/>
      <w:r>
        <w:t xml:space="preserve"> D – 2NC</w:t>
      </w:r>
    </w:p>
    <w:p w:rsidR="000357AB" w:rsidRDefault="000357AB" w:rsidP="000357AB">
      <w:pPr>
        <w:pStyle w:val="Heading4"/>
      </w:pPr>
      <w:r>
        <w:t>No nuclear arms race</w:t>
      </w:r>
    </w:p>
    <w:p w:rsidR="000357AB" w:rsidRPr="007B2711" w:rsidRDefault="000357AB" w:rsidP="000357AB">
      <w:r>
        <w:rPr>
          <w:rStyle w:val="StyleStyleBold12pt"/>
        </w:rPr>
        <w:t xml:space="preserve">Theodoulou 12 </w:t>
      </w:r>
      <w:r w:rsidRPr="007B2711">
        <w:t xml:space="preserve">– </w:t>
      </w:r>
      <w:r>
        <w:t xml:space="preserve">FOREIGN CORRESPONDENT at The National </w:t>
      </w:r>
      <w:r w:rsidRPr="007B2711">
        <w:t>(Michael, “A nuclear Iran unlikely to trigger Middle East arms race: study,” 12/25/12, http://www.thenational.ae/news/world/middle-east/a-nuclear-iran-unlikely-to-trigger-middle-east-arms-race-study#page2)//SJF</w:t>
      </w:r>
    </w:p>
    <w:p w:rsidR="000357AB" w:rsidRPr="007B2711" w:rsidRDefault="000357AB" w:rsidP="000357AB"/>
    <w:p w:rsidR="000357AB" w:rsidRDefault="000357AB" w:rsidP="000357AB">
      <w:r>
        <w:t>During a recent visit to the UAE, David Cameron, the UK prime minister, gave stark warning that allowing Iran to develop an atom bomb would trigger a "nuclear arms race" across the Middle East.</w:t>
      </w:r>
    </w:p>
    <w:p w:rsidR="000357AB" w:rsidRDefault="000357AB" w:rsidP="000357AB">
      <w:r>
        <w:t>Related</w:t>
      </w:r>
    </w:p>
    <w:p w:rsidR="000357AB" w:rsidRDefault="000357AB" w:rsidP="000357AB">
      <w:r>
        <w:rPr>
          <w:rFonts w:ascii="Arial" w:hAnsi="Arial" w:cs="Arial"/>
        </w:rPr>
        <w:t>■</w:t>
      </w:r>
      <w:r>
        <w:t xml:space="preserve"> Syria and Iran to top agenda at GCC summit</w:t>
      </w:r>
    </w:p>
    <w:p w:rsidR="000357AB" w:rsidRDefault="000357AB" w:rsidP="000357AB">
      <w:r>
        <w:rPr>
          <w:rFonts w:ascii="Arial" w:hAnsi="Arial" w:cs="Arial"/>
        </w:rPr>
        <w:t>■</w:t>
      </w:r>
      <w:r>
        <w:t xml:space="preserve"> Iran claims to have decoded data from captured CIA drone</w:t>
      </w:r>
    </w:p>
    <w:p w:rsidR="000357AB" w:rsidRDefault="000357AB" w:rsidP="000357AB">
      <w:r>
        <w:rPr>
          <w:rFonts w:ascii="Arial" w:hAnsi="Arial" w:cs="Arial"/>
        </w:rPr>
        <w:t>■</w:t>
      </w:r>
      <w:r>
        <w:t xml:space="preserve"> UN nuclear watchdog team in Iran</w:t>
      </w:r>
    </w:p>
    <w:p w:rsidR="000357AB" w:rsidRDefault="000357AB" w:rsidP="000357AB">
      <w:r>
        <w:t xml:space="preserve">  Turbulent year in Middle East hid deeper political currents</w:t>
      </w:r>
    </w:p>
    <w:p w:rsidR="000357AB" w:rsidRDefault="000357AB" w:rsidP="000357AB">
      <w:r>
        <w:t>Topic</w:t>
      </w:r>
    </w:p>
    <w:p w:rsidR="000357AB" w:rsidRDefault="000357AB" w:rsidP="000357AB">
      <w:r>
        <w:t>UK</w:t>
      </w:r>
    </w:p>
    <w:p w:rsidR="000357AB" w:rsidRDefault="000357AB" w:rsidP="000357AB">
      <w:r>
        <w:t>Saudi Arabia</w:t>
      </w:r>
    </w:p>
    <w:p w:rsidR="000357AB" w:rsidRDefault="000357AB" w:rsidP="000357AB">
      <w:r>
        <w:t>Iran</w:t>
      </w:r>
    </w:p>
    <w:p w:rsidR="000357AB" w:rsidRPr="00E83564" w:rsidRDefault="000357AB" w:rsidP="000357AB">
      <w:pPr>
        <w:rPr>
          <w:rStyle w:val="StyleBoldUnderline"/>
        </w:rPr>
      </w:pPr>
      <w:r>
        <w:t xml:space="preserve">Barack Obama in March voiced the same fear in almost identical terms. But </w:t>
      </w:r>
      <w:r w:rsidRPr="00E83564">
        <w:rPr>
          <w:rStyle w:val="StyleBoldUnderline"/>
        </w:rPr>
        <w:t>the assumption that Iran's acquisition of a nuclear weapon</w:t>
      </w:r>
      <w:r>
        <w:t xml:space="preserve"> </w:t>
      </w:r>
      <w:r w:rsidRPr="00E83564">
        <w:rPr>
          <w:rStyle w:val="StyleBoldUnderline"/>
        </w:rPr>
        <w:t>would have a domino effect</w:t>
      </w:r>
      <w:r>
        <w:t xml:space="preserve"> in the Middle East and on what the US president termed the "most dangerous part of the world" </w:t>
      </w:r>
      <w:r w:rsidRPr="00E83564">
        <w:rPr>
          <w:rStyle w:val="StyleBoldUnderline"/>
        </w:rPr>
        <w:t>is being strongly challenged.</w:t>
      </w:r>
    </w:p>
    <w:p w:rsidR="000357AB" w:rsidRDefault="000357AB" w:rsidP="000357AB">
      <w:r>
        <w:t xml:space="preserve">In a study published last week, two </w:t>
      </w:r>
      <w:r w:rsidRPr="00E83564">
        <w:rPr>
          <w:rStyle w:val="StyleBoldUnderline"/>
        </w:rPr>
        <w:t>experts from the Department of War Studies at King's College</w:t>
      </w:r>
      <w:r>
        <w:t xml:space="preserve"> in London </w:t>
      </w:r>
      <w:r w:rsidRPr="00E83564">
        <w:rPr>
          <w:rStyle w:val="StyleBoldUnderline"/>
        </w:rPr>
        <w:t>argue that key regional players - Saudi Arabia, Egypt and Turkey - are unlikely to follow suit</w:t>
      </w:r>
      <w:r>
        <w:t xml:space="preserve"> and develop their own nuclear arsenals.</w:t>
      </w:r>
    </w:p>
    <w:p w:rsidR="000357AB" w:rsidRDefault="000357AB" w:rsidP="000357AB">
      <w:r>
        <w:t>Indeed, Christopher Hobbs and Matthew Moran argue that the Middle East itself offers evidence that "</w:t>
      </w:r>
      <w:r w:rsidRPr="00E83564">
        <w:rPr>
          <w:rStyle w:val="StyleBoldUnderline"/>
        </w:rPr>
        <w:t>nuclear prolif</w:t>
      </w:r>
      <w:r>
        <w:t xml:space="preserve">eration </w:t>
      </w:r>
      <w:r w:rsidRPr="00E83564">
        <w:rPr>
          <w:rStyle w:val="StyleBoldUnderline"/>
        </w:rPr>
        <w:t>is not inevitable</w:t>
      </w:r>
      <w:r>
        <w:t>". Israel remains the region's sole nuclear-armed power - albeit an undeclared one - more than four decades after it acquired nuclear weapons capability.</w:t>
      </w:r>
    </w:p>
    <w:p w:rsidR="000357AB" w:rsidRDefault="000357AB" w:rsidP="000357AB">
      <w:r w:rsidRPr="00E83564">
        <w:rPr>
          <w:rStyle w:val="StyleBoldUnderline"/>
        </w:rPr>
        <w:t>The flaw in the logic that "proliferation begets proliferation" is also demonstrated in North East Asia where North Korea's nuclear weapons have not provoked Japan or South Korea</w:t>
      </w:r>
      <w:r>
        <w:t xml:space="preserve">, countries with advanced civil nuclear programmes, </w:t>
      </w:r>
      <w:r w:rsidRPr="00E83564">
        <w:rPr>
          <w:rStyle w:val="StyleBoldUnderline"/>
        </w:rPr>
        <w:t>to follow suit despite a long history of regional conflict</w:t>
      </w:r>
      <w:r>
        <w:t>.</w:t>
      </w:r>
    </w:p>
    <w:p w:rsidR="000357AB" w:rsidRDefault="000357AB" w:rsidP="000357AB">
      <w:r>
        <w:t xml:space="preserve">The authors of Looking </w:t>
      </w:r>
      <w:proofErr w:type="gramStart"/>
      <w:r>
        <w:t>Beyond</w:t>
      </w:r>
      <w:proofErr w:type="gramEnd"/>
      <w:r>
        <w:t xml:space="preserve"> a Nuclear Iran make clear there are reasons to be to be wary of Iran's nuclear ambitions. While Tehran insists its atomic programme is solely peaceful, they point out that Iran's growing stockpile of medium-enriched uranium is already far in excess of its civilian needs.</w:t>
      </w:r>
    </w:p>
    <w:p w:rsidR="000357AB" w:rsidRDefault="000357AB" w:rsidP="000357AB">
      <w:r>
        <w:t>Even so, Mr Hobbs and Mr Moran argue that this will not necessarily ignite a regional rush for the bomb.</w:t>
      </w:r>
    </w:p>
    <w:p w:rsidR="000357AB" w:rsidRDefault="000357AB" w:rsidP="000357AB">
      <w:r>
        <w:t>This is not to say there is no history of regional powers harbouring nuclear ambitions. Iraq's Saddam Hussein was thought to have embarked on a plan to refine weapons-grade nuclear fuel in the late 1970s, as did Syria's Bashar Al Assad in the early 2000's. In both cases, Israel responded with devastating air strikes.</w:t>
      </w:r>
    </w:p>
    <w:p w:rsidR="000357AB" w:rsidRPr="00E83564" w:rsidRDefault="000357AB" w:rsidP="000357AB">
      <w:pPr>
        <w:rPr>
          <w:rStyle w:val="StyleBoldUnderline"/>
        </w:rPr>
      </w:pPr>
      <w:r>
        <w:t xml:space="preserve">Still, this year, </w:t>
      </w:r>
      <w:r w:rsidRPr="00E83564">
        <w:rPr>
          <w:rStyle w:val="StyleBoldUnderline"/>
        </w:rPr>
        <w:t>Turkey, Egypt and Saudi Arabia recognise that nuclear restraint is in their best interests</w:t>
      </w:r>
      <w:r>
        <w:t xml:space="preserve"> - </w:t>
      </w:r>
      <w:r w:rsidRPr="00E83564">
        <w:rPr>
          <w:rStyle w:val="StyleBoldUnderline"/>
        </w:rPr>
        <w:t>not least because</w:t>
      </w:r>
      <w:r>
        <w:t xml:space="preserve">, according to Mr Hobbs and Mr Moran, </w:t>
      </w:r>
      <w:r w:rsidRPr="00E83564">
        <w:rPr>
          <w:rStyle w:val="StyleBoldUnderline"/>
        </w:rPr>
        <w:t>"strong security alliances with the U</w:t>
      </w:r>
      <w:r>
        <w:t xml:space="preserve">nited </w:t>
      </w:r>
      <w:r w:rsidRPr="00E83564">
        <w:rPr>
          <w:rStyle w:val="StyleBoldUnderline"/>
        </w:rPr>
        <w:t>S</w:t>
      </w:r>
      <w:r>
        <w:t xml:space="preserve">tates </w:t>
      </w:r>
      <w:r w:rsidRPr="00E83564">
        <w:rPr>
          <w:rStyle w:val="StyleBoldUnderline"/>
        </w:rPr>
        <w:t>incorporating extended nuclear deterrence have played an important role in dissuading these countries from going nuclear".</w:t>
      </w:r>
    </w:p>
    <w:p w:rsidR="000357AB" w:rsidRDefault="000357AB" w:rsidP="000357AB">
      <w:r>
        <w:t>All three, moreover, are members of the Nuclear Non-Proliferation Treaty (NPT) and have long pressed for a nuclear-free Middle East.</w:t>
      </w:r>
    </w:p>
    <w:p w:rsidR="000357AB" w:rsidRPr="00E83564" w:rsidRDefault="000357AB" w:rsidP="000357AB">
      <w:pPr>
        <w:rPr>
          <w:rStyle w:val="StyleBoldUnderline"/>
        </w:rPr>
      </w:pPr>
      <w:r>
        <w:t xml:space="preserve">Peter Jenkins, a former UK ambassador to the UN's atomic watchdog, the International Atomic Energy Agency, is also sceptical that a nuclear-armed Iran would trigger a regional nuclear arms race. </w:t>
      </w:r>
      <w:r w:rsidRPr="00E83564">
        <w:rPr>
          <w:rStyle w:val="StyleBoldUnderline"/>
        </w:rPr>
        <w:t xml:space="preserve">Saudi </w:t>
      </w:r>
      <w:r w:rsidRPr="00E83564">
        <w:rPr>
          <w:rStyle w:val="StyleBoldUnderline"/>
        </w:rPr>
        <w:lastRenderedPageBreak/>
        <w:t>Arabia</w:t>
      </w:r>
      <w:r>
        <w:t xml:space="preserve">, he argues, while deeply suspicious of Iran, </w:t>
      </w:r>
      <w:r w:rsidRPr="00E83564">
        <w:rPr>
          <w:rStyle w:val="StyleBoldUnderline"/>
        </w:rPr>
        <w:t>would be loath to alienate the US, its long-standing top supplier of conventional arms, and tacit guarantor of the kingdom's security, by seeking a nuclear deterrent.</w:t>
      </w:r>
    </w:p>
    <w:p w:rsidR="000357AB" w:rsidRDefault="000357AB" w:rsidP="000357AB">
      <w:r>
        <w:t>"It is hard to imagine that the US would stand by while its Saudi ally set about proliferating, or that Saudi rulers would risk that friendship by defying America's wishes," Mr Jenkins said.</w:t>
      </w:r>
    </w:p>
    <w:p w:rsidR="000357AB" w:rsidRDefault="000357AB" w:rsidP="000357AB">
      <w:r>
        <w:t>It has long been said that in the event of a successful Iranian nuclear test, Saudi Arabia would swiftly purchase nuclear warheads off the shelf, most likely from Pakistan.</w:t>
      </w:r>
    </w:p>
    <w:p w:rsidR="000357AB" w:rsidRDefault="000357AB" w:rsidP="000357AB">
      <w:r>
        <w:t>The Times (of London) in February quoted an unnamed senior Saudi source saying: "Politically, it would be completely unacceptable to have Iran with a nuclear capability and not the kingdom."</w:t>
      </w:r>
    </w:p>
    <w:p w:rsidR="000357AB" w:rsidRDefault="000357AB" w:rsidP="000357AB">
      <w:r>
        <w:t>But it appears that Saudi views on the prospect of Iran going nuclear are not uniform. He recalls a discussion in July hosted by the Global Strategy Forum, a London think tank, where Jack Straw, a former British foreign secretary, recounted a Saudi official's reply when asked about the kingdom's nuclear intentions.</w:t>
      </w:r>
    </w:p>
    <w:p w:rsidR="000357AB" w:rsidRDefault="000357AB" w:rsidP="000357AB">
      <w:r>
        <w:t>"We say that we will have to keep step with Iran," the official said. "But in reality our people would never forgive us for tolerating Israeli nuclear weapons for so many years and developing nuclear weapons to balance their acquisition by Islamic Iran."</w:t>
      </w:r>
    </w:p>
    <w:p w:rsidR="000357AB" w:rsidRDefault="000357AB" w:rsidP="000357AB">
      <w:r>
        <w:t>Turkey is another Sunni-dominated state keeping watch on Shiite Iran's ambitions for regional influence, even though the countries have strong trade and energy links.</w:t>
      </w:r>
    </w:p>
    <w:p w:rsidR="000357AB" w:rsidRPr="00E83564" w:rsidRDefault="000357AB" w:rsidP="000357AB">
      <w:pPr>
        <w:rPr>
          <w:rStyle w:val="StyleBoldUnderline"/>
        </w:rPr>
      </w:pPr>
      <w:r>
        <w:t xml:space="preserve">But as a </w:t>
      </w:r>
      <w:proofErr w:type="gramStart"/>
      <w:r>
        <w:t>Nato</w:t>
      </w:r>
      <w:proofErr w:type="gramEnd"/>
      <w:r>
        <w:t xml:space="preserve"> member, </w:t>
      </w:r>
      <w:r w:rsidRPr="00E83564">
        <w:rPr>
          <w:rStyle w:val="StyleBoldUnderline"/>
        </w:rPr>
        <w:t>Turkey "already has indirect access to nuclear deterrent forces",</w:t>
      </w:r>
      <w:r>
        <w:t xml:space="preserve"> Mr Jenkins said. </w:t>
      </w:r>
      <w:r w:rsidRPr="00E83564">
        <w:rPr>
          <w:rStyle w:val="StyleBoldUnderline"/>
        </w:rPr>
        <w:t>And "for more than 40 years, Turkey shared a border with a hostile, nuclear-armed Soviet Union, but never sought to acquire an independent nuclear deterrent".</w:t>
      </w:r>
    </w:p>
    <w:p w:rsidR="000357AB" w:rsidRDefault="000357AB" w:rsidP="000357AB">
      <w:r>
        <w:t>Ankara's generally positive relations with Tehran also mean Turkey would be unlikely to view a nuclear-armed Iran as an "immediate threat", Mr Hobbs and Mr Moran write. And Ankara knows any attempt to go nuclear would "spell the end of Turkey's EU aspirations".</w:t>
      </w:r>
    </w:p>
    <w:p w:rsidR="000357AB" w:rsidRDefault="000357AB" w:rsidP="000357AB">
      <w:r>
        <w:t>Like Saudi Arabia, Egypt sees itself as a leader of Sunni Arab states. But Cairo has chosen a diplomatic response to the much closer challenge of Israel's nuclear arsenal, using the NPT and other international platforms to put pressure on Israeli leaders over its atomic programme for the past four decades.</w:t>
      </w:r>
    </w:p>
    <w:p w:rsidR="000357AB" w:rsidRDefault="000357AB" w:rsidP="000357AB">
      <w:r>
        <w:t>"It would seem very unlikely that the threat presented by a nuclear-armed Iran would cause Cairo to abandon this approach," Mr Hobbs and Mr Moran write.</w:t>
      </w:r>
    </w:p>
    <w:p w:rsidR="000357AB" w:rsidRPr="00E83564" w:rsidRDefault="000357AB" w:rsidP="000357AB">
      <w:pPr>
        <w:rPr>
          <w:rStyle w:val="StyleBoldUnderline"/>
        </w:rPr>
      </w:pPr>
      <w:r w:rsidRPr="00E83564">
        <w:rPr>
          <w:rStyle w:val="StyleBoldUnderline"/>
        </w:rPr>
        <w:t>Recent political divisions and economic difficulties</w:t>
      </w:r>
      <w:r>
        <w:t xml:space="preserve"> also </w:t>
      </w:r>
      <w:r w:rsidRPr="00E83564">
        <w:rPr>
          <w:rStyle w:val="StyleBoldUnderline"/>
        </w:rPr>
        <w:t>mean the Egyptian government that emerged after the fall of Hosni Mubarak's regime would be ill placed to acquire a weapon.</w:t>
      </w:r>
    </w:p>
    <w:p w:rsidR="000357AB" w:rsidRPr="00E83564" w:rsidRDefault="000357AB" w:rsidP="000357AB">
      <w:pPr>
        <w:rPr>
          <w:rStyle w:val="StyleBoldUnderline"/>
        </w:rPr>
      </w:pPr>
      <w:r w:rsidRPr="00E83564">
        <w:rPr>
          <w:rStyle w:val="StyleBoldUnderline"/>
        </w:rPr>
        <w:t>"It would also invite a pre-emptive strike by Israel that would be free of the logistic obstacles that have militated against a strike on Iran," Mr Jenkins said.</w:t>
      </w:r>
    </w:p>
    <w:p w:rsidR="000357AB" w:rsidRPr="00E83564" w:rsidRDefault="000357AB" w:rsidP="000357AB">
      <w:pPr>
        <w:rPr>
          <w:rStyle w:val="StyleBoldUnderline"/>
        </w:rPr>
      </w:pPr>
      <w:r w:rsidRPr="00E83564">
        <w:rPr>
          <w:rStyle w:val="StyleBoldUnderline"/>
        </w:rPr>
        <w:t>Moreover, Egypt's Islamist leadership is far less hostile to Tehran than was Mr Mubarak's regime.</w:t>
      </w:r>
    </w:p>
    <w:p w:rsidR="000357AB" w:rsidRDefault="000357AB" w:rsidP="000357AB">
      <w:r>
        <w:t>Other non-proliferation experts are less sanguine.</w:t>
      </w:r>
    </w:p>
    <w:p w:rsidR="000357AB" w:rsidRDefault="000357AB" w:rsidP="000357AB">
      <w:r>
        <w:t>Mark Fitzpatrick, a former US state department official now at the International Institute for Strategic Studies in London, agrees that should Iran acquire nuclear weapons, it "would not necessarily provoke a nuclear cascade in the Middle East". But it "certainly would cause one or more of those states [Saudi Arabia, Egypt and Turkey] to "revisit their security strategies". Of them, Mr Fitzpatrick said, "it's pretty clear that Saudi Arabia would feel an urge to match Iran".</w:t>
      </w:r>
    </w:p>
    <w:p w:rsidR="000357AB" w:rsidRDefault="000357AB" w:rsidP="000357AB">
      <w:r>
        <w:t>Gerald Butt, a London-based risk analyst and Gulf expert, agreed.</w:t>
      </w:r>
    </w:p>
    <w:p w:rsidR="000357AB" w:rsidRDefault="000357AB" w:rsidP="000357AB">
      <w:r>
        <w:t>"The Gulf states would definitely feel they needed to have a balance of power [if Iran developed a nuclear weapon]. There'd be public pressure on the Gulf states for the Iran threat to be met," he said.</w:t>
      </w:r>
    </w:p>
    <w:p w:rsidR="000357AB" w:rsidRDefault="000357AB" w:rsidP="000357AB">
      <w:r>
        <w:t xml:space="preserve">Mr Jenkins demurs. </w:t>
      </w:r>
      <w:r w:rsidRPr="00E83564">
        <w:rPr>
          <w:rStyle w:val="StyleBoldUnderline"/>
        </w:rPr>
        <w:t>"The claim that Iran must be denied its NPT right to enrich uranium for fear of a Middle East nuclear arms race seems unreasonable,</w:t>
      </w:r>
      <w:r>
        <w:t>" he said. "It should not pass unquestioned. Careless claims can have costly consequences."</w:t>
      </w:r>
    </w:p>
    <w:p w:rsidR="000357AB" w:rsidRDefault="000357AB" w:rsidP="000357AB">
      <w:pPr>
        <w:pStyle w:val="Heading4"/>
      </w:pPr>
      <w:r>
        <w:lastRenderedPageBreak/>
        <w:t>Mutually assured destruction prevents nukes</w:t>
      </w:r>
    </w:p>
    <w:p w:rsidR="000357AB" w:rsidRDefault="000357AB" w:rsidP="000357AB">
      <w:r>
        <w:rPr>
          <w:rStyle w:val="StyleStyleBold12pt"/>
        </w:rPr>
        <w:t xml:space="preserve">China Daily 12 </w:t>
      </w:r>
      <w:r w:rsidRPr="007B2711">
        <w:t xml:space="preserve">(“Iran unlikely to make war with US: Castro,” 1/14/12, </w:t>
      </w:r>
      <w:hyperlink r:id="rId30" w:history="1">
        <w:r w:rsidRPr="00ED227B">
          <w:rPr>
            <w:rStyle w:val="Hyperlink"/>
          </w:rPr>
          <w:t>http://www.chinadaily.com.cn/world/2012-01/14/content_14446371.htm)//SJF</w:t>
        </w:r>
      </w:hyperlink>
    </w:p>
    <w:p w:rsidR="000357AB" w:rsidRPr="007B2711" w:rsidRDefault="000357AB" w:rsidP="000357AB"/>
    <w:p w:rsidR="000357AB" w:rsidRPr="007B2711" w:rsidRDefault="000357AB" w:rsidP="000357AB">
      <w:r w:rsidRPr="007B2711">
        <w:t xml:space="preserve">HAVANA - </w:t>
      </w:r>
      <w:r w:rsidRPr="00256375">
        <w:rPr>
          <w:rStyle w:val="StyleBoldUnderline"/>
        </w:rPr>
        <w:t>Iran is unlikely to go to war with the United States</w:t>
      </w:r>
      <w:r w:rsidRPr="007B2711">
        <w:t>, former Cuban l</w:t>
      </w:r>
      <w:r>
        <w:t>eader Fidel Castro said Friday.</w:t>
      </w:r>
    </w:p>
    <w:p w:rsidR="000357AB" w:rsidRPr="007B2711" w:rsidRDefault="000357AB" w:rsidP="000357AB">
      <w:r w:rsidRPr="00256375">
        <w:rPr>
          <w:rStyle w:val="StyleBoldUnderline"/>
        </w:rPr>
        <w:t>"I'm sure that Iran will not perform thoughtless actions that could lead to war,"</w:t>
      </w:r>
      <w:r w:rsidRPr="007B2711">
        <w:t xml:space="preserve"> Castro said in a newly-published article ca</w:t>
      </w:r>
      <w:r>
        <w:t>rried by Cuba's official media.</w:t>
      </w:r>
    </w:p>
    <w:p w:rsidR="000357AB" w:rsidRPr="007B2711" w:rsidRDefault="000357AB" w:rsidP="000357AB">
      <w:r w:rsidRPr="007B2711">
        <w:t>Castro made the remarks just two days after he met with visiting Iranian President Mahmoud Ahmadinejad who was on the thir</w:t>
      </w:r>
      <w:r>
        <w:t>d leg of a Latin American tour.</w:t>
      </w:r>
    </w:p>
    <w:p w:rsidR="000357AB" w:rsidRPr="007B2711" w:rsidRDefault="000357AB" w:rsidP="000357AB">
      <w:r w:rsidRPr="007B2711">
        <w:t xml:space="preserve">"I saw </w:t>
      </w:r>
      <w:r w:rsidRPr="00256375">
        <w:rPr>
          <w:rStyle w:val="StyleBoldUnderline"/>
        </w:rPr>
        <w:t>the Iranian president</w:t>
      </w:r>
      <w:r w:rsidRPr="007B2711">
        <w:t xml:space="preserve">, he </w:t>
      </w:r>
      <w:r w:rsidRPr="00256375">
        <w:rPr>
          <w:rStyle w:val="StyleBoldUnderline"/>
        </w:rPr>
        <w:t>is absolutely calm and quiet, completely indifferent to the Yankee's threats, and confident about the ability of his people to confront any aggression,"</w:t>
      </w:r>
      <w:r>
        <w:t xml:space="preserve"> Castro said said.</w:t>
      </w:r>
    </w:p>
    <w:p w:rsidR="000357AB" w:rsidRPr="007B2711" w:rsidRDefault="000357AB" w:rsidP="000357AB">
      <w:r w:rsidRPr="007B2711">
        <w:t>Castro, 85, also accused the United States, Israel and their European allies of being involved in the "selective" murders</w:t>
      </w:r>
      <w:r>
        <w:t xml:space="preserve"> of Iranian nuclear scientists.</w:t>
      </w:r>
    </w:p>
    <w:p w:rsidR="000357AB" w:rsidRPr="007B2711" w:rsidRDefault="000357AB" w:rsidP="000357AB">
      <w:r w:rsidRPr="007B2711">
        <w:t>The current tensions over Iran "threaten the very ex</w:t>
      </w:r>
      <w:r>
        <w:t>istence" of humanity, he added.</w:t>
      </w:r>
    </w:p>
    <w:p w:rsidR="000357AB" w:rsidRPr="00256375" w:rsidRDefault="000357AB" w:rsidP="000357AB">
      <w:pPr>
        <w:rPr>
          <w:rStyle w:val="StyleBoldUnderline"/>
        </w:rPr>
      </w:pPr>
      <w:r w:rsidRPr="00256375">
        <w:rPr>
          <w:rStyle w:val="StyleBoldUnderline"/>
        </w:rPr>
        <w:t>Global security was in danger not only due to a potential conflict between the US and Iran, but because of the complex situation in the Middle East and Central Asia, "where there are serious problems provoked by the contradictory and absurd imperial policy of the United States," he said.</w:t>
      </w:r>
      <w:r>
        <w:rPr>
          <w:rStyle w:val="StyleBoldUnderline"/>
        </w:rPr>
        <w:softHyphen/>
      </w:r>
      <w:r>
        <w:rPr>
          <w:rStyle w:val="StyleBoldUnderline"/>
        </w:rPr>
        <w:softHyphen/>
      </w:r>
      <w:r>
        <w:rPr>
          <w:rStyle w:val="StyleBoldUnderline"/>
        </w:rPr>
        <w:softHyphen/>
      </w:r>
      <w:r>
        <w:rPr>
          <w:rStyle w:val="StyleBoldUnderline"/>
        </w:rPr>
        <w:softHyphen/>
      </w:r>
    </w:p>
    <w:p w:rsidR="000357AB" w:rsidRDefault="000357AB" w:rsidP="000357AB">
      <w:r w:rsidRPr="007B2711">
        <w:t>Castro last met Ahmadinejad on the sidelines of a Non-Aligned Movement summit in Havana in 2006.</w:t>
      </w:r>
    </w:p>
    <w:p w:rsidR="000357AB" w:rsidRDefault="000357AB" w:rsidP="000357AB">
      <w:pPr>
        <w:pStyle w:val="Heading4"/>
      </w:pPr>
      <w:r>
        <w:t>No war – they fear US status</w:t>
      </w:r>
    </w:p>
    <w:p w:rsidR="000357AB" w:rsidRPr="00F71813" w:rsidRDefault="000357AB" w:rsidP="000357AB">
      <w:r>
        <w:rPr>
          <w:rStyle w:val="StyleStyleBold12pt"/>
        </w:rPr>
        <w:t xml:space="preserve">Ismailzai 11 </w:t>
      </w:r>
      <w:r w:rsidRPr="00F71813">
        <w:t>(Mo, “Getting Real – Why a War with Iran is Unlikely,” 2011, http://www.academic.moismailzai.com/papers/PSC-260-Getting-Real.pdf)//SJF</w:t>
      </w:r>
    </w:p>
    <w:p w:rsidR="000357AB" w:rsidRPr="00F71813" w:rsidRDefault="000357AB" w:rsidP="000357AB">
      <w:pPr>
        <w:tabs>
          <w:tab w:val="left" w:pos="1404"/>
        </w:tabs>
      </w:pPr>
    </w:p>
    <w:p w:rsidR="000357AB" w:rsidRDefault="000357AB" w:rsidP="000357AB">
      <w:r>
        <w:t>Section 3 - Predictions</w:t>
      </w:r>
    </w:p>
    <w:p w:rsidR="000357AB" w:rsidRPr="00E83564" w:rsidRDefault="000357AB" w:rsidP="000357AB">
      <w:pPr>
        <w:rPr>
          <w:rStyle w:val="StyleBoldUnderline"/>
        </w:rPr>
      </w:pPr>
      <w:r>
        <w:t xml:space="preserve">During a lecture delivered at the UNESECO Palace in Lebanon, Professor Noam Chomsky of the Massachusetts Institute of Technology discussed at length the threat of Iran (Chomsky, 2010). The transcript of this lecture has been made available through his official website. </w:t>
      </w:r>
      <w:r w:rsidRPr="00E83564">
        <w:rPr>
          <w:rStyle w:val="StyleBoldUnderline"/>
        </w:rPr>
        <w:t>Professor Chomsky rejects the notion that Iran is powerful enough to be considered a military threat, either to the region or to the US:</w:t>
      </w:r>
    </w:p>
    <w:p w:rsidR="000357AB" w:rsidRDefault="000357AB" w:rsidP="000357AB">
      <w:r>
        <w:t xml:space="preserve">With regard to the threat of Iran, there is a very authoritative answer, provided by military and intelligence reports to Congress in April 2010. They say that </w:t>
      </w:r>
      <w:r w:rsidRPr="00E83564">
        <w:rPr>
          <w:rStyle w:val="StyleBoldUnderline"/>
        </w:rPr>
        <w:t>the threat of Iran is not a military threat. Iran has virtually no offensive military capacity. Its military spending is very</w:t>
      </w:r>
      <w:r>
        <w:t xml:space="preserve"> slight, of course a minuscule fraction of US military spending, but also pretty </w:t>
      </w:r>
      <w:r w:rsidRPr="00E83564">
        <w:rPr>
          <w:rStyle w:val="StyleBoldUnderline"/>
        </w:rPr>
        <w:t>low by regional standards</w:t>
      </w:r>
      <w:r>
        <w:t>. They point out that the goal of Iranian military strategy is to try to defend the borders of the country and, in case they're attacked, to try to delay invading forces sufficiently so as to permit a negotiated settlement (Chomsky, 2010).</w:t>
      </w:r>
    </w:p>
    <w:p w:rsidR="000357AB" w:rsidRDefault="000357AB" w:rsidP="000357AB">
      <w:r>
        <w:t xml:space="preserve">This is a sentiment echoed by scholars Ali Rahigh-Aghsan and Peter Viggo Jakobsen, writing for The Middle East Journal (Rahigh-Aghsan &amp; Jakobsen, 2010). Iran‟s military strength is being inadequately analyzed, they say, without taking into consideration the regional context. </w:t>
      </w:r>
    </w:p>
    <w:p w:rsidR="000357AB" w:rsidRDefault="000357AB" w:rsidP="000357AB">
      <w:r>
        <w:t xml:space="preserve">For example, as the statistics in the previous sections show, </w:t>
      </w:r>
      <w:r w:rsidRPr="00E83564">
        <w:rPr>
          <w:rStyle w:val="StyleBoldUnderline"/>
        </w:rPr>
        <w:t>Iran is being outspent by most of the states in the region. Iran spends 2.7% of its GDP on military expenditures, significantly less than the regional average of 4.7%</w:t>
      </w:r>
      <w:r>
        <w:t xml:space="preserve">. To add historical context, Bahrain, Kuwait, Oman, Qatar, Saudi Arabia, and the United Arab Emirates have “spent 7.5 times as much on their defense as Iran in the ten-year period between 1997-2207,” (Rahigh-Aghsan &amp; Jakobsen, 2010). Combined, these states have more naval combat ships than Iran and their troops are significantly better trained than the Iranian armed forces (Rahigh-Aghsan &amp; Jakobsen, 2010). </w:t>
      </w:r>
      <w:r w:rsidRPr="00E83564">
        <w:rPr>
          <w:rStyle w:val="StyleBoldUnderline"/>
        </w:rPr>
        <w:t>Saudi Arabia alone has many more high-quality combat aircraft and tanks than Iran</w:t>
      </w:r>
      <w:r>
        <w:t xml:space="preserve"> </w:t>
      </w:r>
      <w:r>
        <w:lastRenderedPageBreak/>
        <w:t>(Rahigh-Aghsan &amp; Jakobsen, 2010). The authors go on to conclude that the likelihood of an overt Iranian attack on its neighbours is “next to unthinkable,” (Rahigh-Aghsan &amp; Jakobsen, 2010).</w:t>
      </w:r>
    </w:p>
    <w:p w:rsidR="000357AB" w:rsidRDefault="000357AB" w:rsidP="000357AB">
      <w:r w:rsidRPr="00E83564">
        <w:rPr>
          <w:rStyle w:val="StyleBoldUnderline"/>
        </w:rPr>
        <w:t>The threat of an Iranian Nuclear program is also not as imminent as it is sometimes made to sound</w:t>
      </w:r>
      <w:r>
        <w:t xml:space="preserve">, nor is the best response to such a threat a military strike (Strategic Comments, 2011). </w:t>
      </w:r>
    </w:p>
    <w:p w:rsidR="000357AB" w:rsidRDefault="000357AB" w:rsidP="000357AB">
      <w:r>
        <w:t xml:space="preserve">One alternative approach was the Stuxnet virus, which is widely believed to have American-Israeli origins (Rahigh-Aghsan &amp; Jakobsen, 2010). This sophisticated computer virus was designed using highly classified information about the computer hardware used in Iran‟s nuclear facilities (Rahigh-Aghsan &amp; Jakobsen, 2010). Once infected, computers in Iranian nuclear plantssabotaged the industrial hardware used in enrichment (Rahigh-Aghsan &amp; Jakobsen, 2010). This led to a very high level of hardware failure. This virus was so sophisticated that it lay dormant for over a year, finally being discovered in the summer of 2010 (Rahigh-Aghsan &amp; Jakobsen, 2010). It is estimated that this virus alone set back the Iranian nuclear program by almost 2 years </w:t>
      </w:r>
    </w:p>
    <w:p w:rsidR="000357AB" w:rsidRDefault="000357AB" w:rsidP="000357AB">
      <w:proofErr w:type="gramStart"/>
      <w:r>
        <w:t>(Rahigh-Aghsan &amp; Jakobsen, 2010).</w:t>
      </w:r>
      <w:proofErr w:type="gramEnd"/>
      <w:r>
        <w:t xml:space="preserve"> Another alternative approach is much more controversial. Iran has recently complained to UN that the agency has put the lives of its nuclear scientists at risk (Kreider &amp; Momtaz, 2011). The complaint stems from the UN‟s nuclear regulatory agency publishing the name of Iranian nuclear scientists. Since 2007, four of these scientists have been killed under violent and suspicious circumstances, including being shot, bombed, and poisoned (Kreider &amp; Momtaz, 2011). A fifth barely survived. The Iranians blame the US and Israel for these deaths and some western security firms corroborate these suspicions (Kreider &amp; Momtaz, 2011). These examples suggest that the US has far more sophisticated options available to it than conventional warfare. If Iran does not pose a serious military threat to the region, the recent public pressure on Iran must be explained. One explanation lies in Iran‟s so-called soft power and the looming withdrawal of US military troops from Iraq, slated for the end of 2011. Lara Jakes of the Associated Press quotes the US military spokesman in Iraq as saying “Iran wants to make Iraq a weak state,” adding that “Iran is feeling increasingly isolated, and one of the ways it can avoid isolation is by co-opting Iraq,” (Jakes, 2011). The article cites Iran‟s growing political and economic influence in Iraq, as well its influence over some local militias (Jakes, 2011). US Getting Real – Why a War with Iran is Unlikely Mo Ismailzaiofficials believe Iran trains and supply‟s these militiamen, and attributes a recent rise in attacks against US troops as a warning to the American‟s “not to stay beyond the deadline,” (Jakes, 2011). This seems to be precisely the message the American‟s have heard and are responding to. </w:t>
      </w:r>
    </w:p>
    <w:p w:rsidR="000357AB" w:rsidRDefault="000357AB" w:rsidP="000357AB">
      <w:r>
        <w:t>A recent White House statement supports this analysis: “</w:t>
      </w:r>
      <w:r w:rsidRPr="00E83564">
        <w:rPr>
          <w:rStyle w:val="StyleBoldUnderline"/>
        </w:rPr>
        <w:t>The U</w:t>
      </w:r>
      <w:r>
        <w:t xml:space="preserve">nited </w:t>
      </w:r>
      <w:r w:rsidRPr="00E83564">
        <w:rPr>
          <w:rStyle w:val="StyleBoldUnderline"/>
        </w:rPr>
        <w:t>S</w:t>
      </w:r>
      <w:r>
        <w:t xml:space="preserve">tates will continue this </w:t>
      </w:r>
      <w:r w:rsidRPr="00E83564">
        <w:rPr>
          <w:rStyle w:val="StyleBoldUnderline"/>
        </w:rPr>
        <w:t>pressure until Iran chooses to depart from its current path of international isolation, both in concert with our partners as well as unilaterally</w:t>
      </w:r>
      <w:r>
        <w:t>,” (Bull, Cornwell, &amp; Mohammed, 2011).</w:t>
      </w:r>
    </w:p>
    <w:p w:rsidR="000357AB" w:rsidRDefault="000357AB" w:rsidP="000357AB">
      <w:r>
        <w:t>Professor Chomsky sums up:</w:t>
      </w:r>
    </w:p>
    <w:p w:rsidR="000357AB" w:rsidRDefault="000357AB" w:rsidP="000357AB">
      <w:r w:rsidRPr="00E83564">
        <w:rPr>
          <w:rStyle w:val="StyleBoldUnderline"/>
        </w:rPr>
        <w:t>The primary threat is that Iran is engaged in destabilizing its neighbors</w:t>
      </w:r>
      <w:r>
        <w:t>. It's trying to increase its influence in surrounding countries, particularly in Iraq and Afghanistan. The US is, of course, involved in Iraq and Afghanistan but that is not destabilizing. That's stabilizing. [...] It sounds like a contradiction but it isn't when you understand that “stability” has a meaning. It means US control. So we had to destabilize the country that was out of US control in order to bring about stability, and it's the same problem with regard to Iran. It doesn't follow orders and, therefore, it is destabilizing the regional situation (Chomsky, 2010).</w:t>
      </w:r>
    </w:p>
    <w:p w:rsidR="000357AB" w:rsidRPr="00E83564" w:rsidRDefault="000357AB" w:rsidP="000357AB">
      <w:pPr>
        <w:rPr>
          <w:rStyle w:val="StyleBoldUnderline"/>
        </w:rPr>
      </w:pPr>
      <w:r>
        <w:t xml:space="preserve">Map 3 illustrates that </w:t>
      </w:r>
      <w:r w:rsidRPr="00E83564">
        <w:rPr>
          <w:rStyle w:val="StyleBoldUnderline"/>
        </w:rPr>
        <w:t>Iran is almost entirely isolated in the region. It is surrounded by American allies, bases, troops, and warships. The Iranian armed forces are primitive in comparison to those of the US and an overt war would likely decimate the country. Given this calculus, it seems highly unlikely that the Iranians would readily embrace a war with the US or its regional allies. Offensive realism dictates that while the Iranians will constantly seek greater regional power, they will not seek power in the face of certain destruction.</w:t>
      </w:r>
    </w:p>
    <w:p w:rsidR="000357AB" w:rsidRPr="00E83564" w:rsidRDefault="000357AB" w:rsidP="000357AB">
      <w:pPr>
        <w:rPr>
          <w:rStyle w:val="StyleBoldUnderline"/>
        </w:rPr>
      </w:pPr>
      <w:r>
        <w:lastRenderedPageBreak/>
        <w:t xml:space="preserve">One interpretation of the recently intensified dialogue is that the Americans are signaling resolve to protect their hegemonic interests in Iraq and punish Iranian interference. A quick glance at Map 3 seems to corroborate this. It‟s difficult to imagine that the Iranians haven‟t seen and heard the same message. Harder still to imagine that the Iranians would choose to go to war with a power that has them surrounded from every direction, and outclassed by almost every measure. Offensive realism claims states seek to increase their power but the motivation behind this power-grab is to increase the chance of survival. </w:t>
      </w:r>
      <w:r w:rsidRPr="00E83564">
        <w:rPr>
          <w:rStyle w:val="StyleBoldUnderline"/>
        </w:rPr>
        <w:t>If Iran attacks one of its neighbours, its chances of survival are next to nil, and as such, if there is a new war in the Middle East, it is unlikely to be sparked by Iran. Nor is it likely that any of Iran</w:t>
      </w:r>
      <w:r w:rsidRPr="00E83564">
        <w:rPr>
          <w:rStyle w:val="StyleBoldUnderline"/>
          <w:rFonts w:ascii="Times New Roman" w:hAnsi="Times New Roman" w:cs="Times New Roman"/>
        </w:rPr>
        <w:t>‟</w:t>
      </w:r>
      <w:r w:rsidRPr="00E83564">
        <w:rPr>
          <w:rStyle w:val="StyleBoldUnderline"/>
        </w:rPr>
        <w:t>s neighbours would attack without the explicit approval of the US. Finally, having Iran contained and boxed in, there seems little incentive for the US to attack Iran, either. Ultimately, it is unlikely that Iran will spark a war in the Middle East.</w:t>
      </w:r>
    </w:p>
    <w:p w:rsidR="000357AB" w:rsidRPr="007B2711" w:rsidRDefault="000357AB" w:rsidP="000357AB"/>
    <w:p w:rsidR="000357AB" w:rsidRDefault="000357AB" w:rsidP="000357AB">
      <w:pPr>
        <w:pStyle w:val="Heading3"/>
      </w:pPr>
      <w:proofErr w:type="gramStart"/>
      <w:r>
        <w:lastRenderedPageBreak/>
        <w:t>Sopo !</w:t>
      </w:r>
      <w:proofErr w:type="gramEnd"/>
      <w:r>
        <w:t xml:space="preserve"> D – 1NC</w:t>
      </w:r>
    </w:p>
    <w:p w:rsidR="000357AB" w:rsidRPr="00066973" w:rsidRDefault="000357AB" w:rsidP="000357AB">
      <w:pPr>
        <w:pStyle w:val="Heading4"/>
      </w:pPr>
      <w:r>
        <w:t>Soft power’s outdated – Iraq proves</w:t>
      </w:r>
    </w:p>
    <w:p w:rsidR="000357AB" w:rsidRPr="00D268D7" w:rsidRDefault="000357AB" w:rsidP="000357AB">
      <w:r w:rsidRPr="00CD17E5">
        <w:rPr>
          <w:rStyle w:val="StyleStyleBold12pt"/>
        </w:rPr>
        <w:t>Liaropoulos 1</w:t>
      </w:r>
      <w:r>
        <w:rPr>
          <w:rStyle w:val="StyleStyleBold12pt"/>
        </w:rPr>
        <w:t xml:space="preserve">1 </w:t>
      </w:r>
      <w:r w:rsidRPr="00D268D7">
        <w:t>– Senior Analyst in the Research Institute for European and American Studies; lecturer in University of Piraeus, Department of International and European studies; also teaches in the Joint Staff War College, the National Security College, the Air War College and the Naval Staff Command College; Masters in Intelligence &amp; Strategic Studies and PhD (Andrew, “Being Hard on Soft Power,” 2011, http://www.rieas.gr/research-areas/global-issues/transatlantic-studies/1519-being-hard-on-soft-power-.html)//SJF</w:t>
      </w:r>
    </w:p>
    <w:p w:rsidR="000357AB" w:rsidRPr="00D268D7" w:rsidRDefault="000357AB" w:rsidP="000357AB"/>
    <w:p w:rsidR="000357AB" w:rsidRDefault="000357AB" w:rsidP="000357AB">
      <w:r>
        <w:t xml:space="preserve">Over the past two decades, the term ‘soft power’ is one of the most contested concepts in international relations. It is widely used in the international relations’ literature and lists as one of the most popular clichés for policymakers. Despite the growing body of literature on the topic and the numerous policies that assert some use of soft power elements, there is still no agreement on what exactly soft power </w:t>
      </w:r>
      <w:proofErr w:type="gramStart"/>
      <w:r>
        <w:t>is,</w:t>
      </w:r>
      <w:proofErr w:type="gramEnd"/>
      <w:r>
        <w:t xml:space="preserve"> how it works and how to measure its effectiveness.</w:t>
      </w:r>
    </w:p>
    <w:p w:rsidR="000357AB" w:rsidRDefault="000357AB" w:rsidP="000357AB">
      <w:r>
        <w:t xml:space="preserve">To begin with, soft power was first coined by Joseph Nye, in his 1990 book </w:t>
      </w:r>
      <w:proofErr w:type="gramStart"/>
      <w:r>
        <w:t>Bound</w:t>
      </w:r>
      <w:proofErr w:type="gramEnd"/>
      <w:r>
        <w:t xml:space="preserve"> to Lead. According to Nye, soft power is ‘getting others to want the outcomes you want’. Therefore, soft power is the ability to achieve political ends through attraction. In sharp contrast to hard power, which involves the use of coercion and payment, soft power aims to attract and shape preferences. Whereas hard power rests on inducements (carrots) and threats (sticks), soft power rests on the ability to shape the agenda in world politics, based on your principles and ideas. The sources of soft power are culture, political values and institutions. Nye argues that the </w:t>
      </w:r>
      <w:proofErr w:type="gramStart"/>
      <w:r>
        <w:t>United</w:t>
      </w:r>
      <w:proofErr w:type="gramEnd"/>
      <w:r>
        <w:t xml:space="preserve"> States have been attractive to the rest of the world, due to their political values, democratic institutions and popular culture. As a result, Washington is able to achieve some of its foreign policy goals, without necessary resorting to coercion, threats and bribery.</w:t>
      </w:r>
    </w:p>
    <w:p w:rsidR="000357AB" w:rsidRDefault="000357AB" w:rsidP="000357AB">
      <w:r w:rsidRPr="00E83564">
        <w:rPr>
          <w:rStyle w:val="StyleBoldUnderline"/>
        </w:rPr>
        <w:t>Soft power has been highly criticized as being a rather ineffective and vague concept.</w:t>
      </w:r>
      <w:r>
        <w:t xml:space="preserve"> Neorealist scholars place emphasis on hard power, meaning economic and military power and downgrade the role of culture and values in shaping events. Critics argue that </w:t>
      </w:r>
      <w:r w:rsidRPr="00E83564">
        <w:rPr>
          <w:rStyle w:val="StyleBoldUnderline"/>
        </w:rPr>
        <w:t xml:space="preserve">soft power is just a reflection of hard power. States are able to exercise soft power, only through their hard power. Only states with a capable military, economic power and industrial strength can claim to exercise soft power effectively. Another point of criticism is that it is difficult to measure power in general and soft power in particular. </w:t>
      </w:r>
      <w:r>
        <w:t xml:space="preserve">By its very nature, </w:t>
      </w:r>
      <w:r w:rsidRPr="00E83564">
        <w:rPr>
          <w:rStyle w:val="StyleBoldUnderline"/>
        </w:rPr>
        <w:t xml:space="preserve">soft power is a relative and intangible </w:t>
      </w:r>
      <w:proofErr w:type="gramStart"/>
      <w:r w:rsidRPr="00E83564">
        <w:rPr>
          <w:rStyle w:val="StyleBoldUnderline"/>
        </w:rPr>
        <w:t>concept, that</w:t>
      </w:r>
      <w:proofErr w:type="gramEnd"/>
      <w:r w:rsidRPr="00E83564">
        <w:rPr>
          <w:rStyle w:val="StyleBoldUnderline"/>
        </w:rPr>
        <w:t xml:space="preserve"> is inherently difficult to quantify.</w:t>
      </w:r>
      <w:r>
        <w:t xml:space="preserve"> Quantitative metrics can be used to measure elements of hard power like population, defence expenditure, military assets, gross domestic products and the effects of economic sanctions, but it is tricky to meaure influence, reputation and cultural power. </w:t>
      </w:r>
    </w:p>
    <w:p w:rsidR="000357AB" w:rsidRPr="00E83564" w:rsidRDefault="000357AB" w:rsidP="000357AB">
      <w:pPr>
        <w:rPr>
          <w:rStyle w:val="StyleBoldUnderline"/>
        </w:rPr>
      </w:pPr>
      <w:r>
        <w:t xml:space="preserve">The lack of a clear conceptual framework on soft power is evident when the latter is translated into public diplomacy and strategic communication. The way soft power campaigns are conducted depends on the nature of the state that exercises soft power, the type of message that is transmitted and the nature of the target. </w:t>
      </w:r>
      <w:r w:rsidRPr="00E83564">
        <w:rPr>
          <w:rStyle w:val="StyleBoldUnderline"/>
        </w:rPr>
        <w:t>Recent cases of soft power operations highlight the fact that successful application of soft power is rather limited.</w:t>
      </w:r>
    </w:p>
    <w:p w:rsidR="000357AB" w:rsidRDefault="000357AB" w:rsidP="000357AB">
      <w:r w:rsidRPr="00E83564">
        <w:rPr>
          <w:rStyle w:val="StyleBoldUnderline"/>
        </w:rPr>
        <w:t xml:space="preserve">In Iraq, the </w:t>
      </w:r>
      <w:proofErr w:type="gramStart"/>
      <w:r w:rsidRPr="00E83564">
        <w:rPr>
          <w:rStyle w:val="StyleBoldUnderline"/>
        </w:rPr>
        <w:t>U</w:t>
      </w:r>
      <w:r>
        <w:t>nited</w:t>
      </w:r>
      <w:proofErr w:type="gramEnd"/>
      <w:r w:rsidRPr="00E83564">
        <w:rPr>
          <w:rStyle w:val="StyleBoldUnderline"/>
        </w:rPr>
        <w:t xml:space="preserve"> S</w:t>
      </w:r>
      <w:r w:rsidRPr="00E83564">
        <w:t>tates</w:t>
      </w:r>
      <w:r>
        <w:t xml:space="preserve"> </w:t>
      </w:r>
      <w:r w:rsidRPr="00E83564">
        <w:rPr>
          <w:rStyle w:val="StyleBoldUnderline"/>
        </w:rPr>
        <w:t>were unable to win the hearts and minds of the Iraqis. The vast majority of the polulation was against the U.S military occupation and this had a profound effect in the duration and intensity of the counterinsurgency campaign</w:t>
      </w:r>
      <w:r>
        <w:t xml:space="preserve">. The Coalition Forces failed to communicate their message successfully. The reasons for this failure lay in the nature of both the messenger (U.S / Coalition Forces) and the target (Iraqis). The U.S in general lacked credibility in the Arab World and the Iraqis were very skeptical of Washington’s intention. The U.S lost the battle for the hearts and minds of the Iraqi populace and in certain cases even lost the trust of some of their allies. </w:t>
      </w:r>
      <w:r w:rsidRPr="00E83564">
        <w:rPr>
          <w:rStyle w:val="StyleBoldUnderline"/>
        </w:rPr>
        <w:t xml:space="preserve">After years of totalitarianism </w:t>
      </w:r>
      <w:r w:rsidRPr="00E83564">
        <w:rPr>
          <w:rStyle w:val="StyleBoldUnderline"/>
        </w:rPr>
        <w:lastRenderedPageBreak/>
        <w:t>Iraqis were ill-equipped to value the credibility of information and it was difficult for the Coalition Forces to counter misinformation</w:t>
      </w:r>
      <w:r>
        <w:t xml:space="preserve"> in a society </w:t>
      </w:r>
      <w:proofErr w:type="gramStart"/>
      <w:r>
        <w:t>that  is</w:t>
      </w:r>
      <w:proofErr w:type="gramEnd"/>
      <w:r>
        <w:t xml:space="preserve"> not culturally receptive to such messages. In addition, the U.S information campaign had to compete with a rather sophisticated information campaign that took place both inside and outside Iraq. The insurgents were able to mobilize part of the population and provide a credible anti-American rhetoric. Furthermore, the Iraqi populace was for the first time exposed to alternative sources of information. In the post-invasion era, the Iraqis had access to satellite television and foreign news services and as a result, part of the population was alienated and hostile to U.S forces. The occupation clashed the interest of the Iraqi population that wanted to regain control of their country and viewed the U.S forces as an imperial power that invaded in order to exploit their natural resources. </w:t>
      </w:r>
    </w:p>
    <w:p w:rsidR="000357AB" w:rsidRPr="00E83564" w:rsidRDefault="000357AB" w:rsidP="000357AB">
      <w:pPr>
        <w:rPr>
          <w:rStyle w:val="StyleBoldUnderline"/>
        </w:rPr>
      </w:pPr>
      <w:r>
        <w:t xml:space="preserve">The case of </w:t>
      </w:r>
      <w:r w:rsidRPr="00E83564">
        <w:rPr>
          <w:rStyle w:val="StyleBoldUnderline"/>
        </w:rPr>
        <w:t xml:space="preserve">Iraq, vividly demonstrates the limitations of soft power. A serious constraint is that no state, no matter how powerful, can control the information sphere. The U.S did not have the monopoly on communication and therefore was unable to shape the battlefield of perception in a close society like Iraq. Responding to misinformation, refuting conspiracy theories, filling information vacuums and building credibility is not an easy task, even for a hegemon. </w:t>
      </w:r>
    </w:p>
    <w:p w:rsidR="000357AB" w:rsidRDefault="000357AB" w:rsidP="000357AB">
      <w:pPr>
        <w:pStyle w:val="Heading3"/>
      </w:pPr>
      <w:proofErr w:type="gramStart"/>
      <w:r>
        <w:lastRenderedPageBreak/>
        <w:t>Sopo !</w:t>
      </w:r>
      <w:proofErr w:type="gramEnd"/>
      <w:r>
        <w:t xml:space="preserve"> D – 2NC</w:t>
      </w:r>
    </w:p>
    <w:p w:rsidR="000357AB" w:rsidRPr="00D268D7" w:rsidRDefault="000357AB" w:rsidP="000357AB">
      <w:pPr>
        <w:pStyle w:val="Heading4"/>
      </w:pPr>
      <w:r>
        <w:t>Soft power detracts focus from domestic problems – net worse for international standing</w:t>
      </w:r>
    </w:p>
    <w:p w:rsidR="000357AB" w:rsidRPr="00865C75" w:rsidRDefault="000357AB" w:rsidP="000357AB">
      <w:r>
        <w:rPr>
          <w:rStyle w:val="StyleStyleBold12pt"/>
        </w:rPr>
        <w:t xml:space="preserve">Neu 2/8 </w:t>
      </w:r>
      <w:r w:rsidRPr="00865C75">
        <w:t>– senior economist at the nonprofit, nonpartisan RAND Corporation (C Richard, “U.S. 'Soft Power' Abroad Is Losing Its Punch,” 2/8/13, http://www.rand.org/blog/2013/02/us-soft-power-abroad-is-losing-its-punch.html)//SJF</w:t>
      </w:r>
    </w:p>
    <w:p w:rsidR="000357AB" w:rsidRPr="00865C75" w:rsidRDefault="000357AB" w:rsidP="000357AB"/>
    <w:p w:rsidR="000357AB" w:rsidRDefault="000357AB" w:rsidP="000357AB">
      <w:r>
        <w:t>The way America flexes it economic muscle around the world is changing dramatically—and not necessarily for the better.</w:t>
      </w:r>
    </w:p>
    <w:p w:rsidR="000357AB" w:rsidRDefault="000357AB" w:rsidP="000357AB">
      <w:r>
        <w:t xml:space="preserve">In 1997, facing a wave of sovereign debt </w:t>
      </w:r>
      <w:proofErr w:type="gramStart"/>
      <w:r>
        <w:t>defaults,</w:t>
      </w:r>
      <w:proofErr w:type="gramEnd"/>
      <w:r>
        <w:t xml:space="preserve"> the International Monetary Fund asked its member states to pledge lines of credit to support Fund rescue efforts. The United States and other nations did as asked. In 2009, the United States responded again to a call for expanded credit lines. When the Fund sought yet another expansion of these credit lines last April, 39 countries, including China, Russia, Brazil, Mexico, India, and Saudi Arabia, stepped up. Even cash-strapped Italy and Spain pledged support.</w:t>
      </w:r>
    </w:p>
    <w:p w:rsidR="000357AB" w:rsidRDefault="000357AB" w:rsidP="000357AB">
      <w:r>
        <w:t>But the United States was conspicuously absent. A pledge from the United States requires congressional authorization. In the midst of last spring's contentious debate over U.S. government deficits and debts, support for an international body was a political nonstarter. Where the United States had previously demonstrated international leadership, other countries—some of them America's rivals for international influence—now make the running.</w:t>
      </w:r>
    </w:p>
    <w:p w:rsidR="000357AB" w:rsidRDefault="000357AB" w:rsidP="000357AB">
      <w:r>
        <w:t xml:space="preserve">This is a small example of what may be a troubling trend: </w:t>
      </w:r>
      <w:r w:rsidRPr="00E83564">
        <w:rPr>
          <w:rStyle w:val="StyleBoldUnderline"/>
        </w:rPr>
        <w:t>America's fiscal predicament and the seeming inability of its political system to resolve these matters may be taking a toll on the instruments of U.S. “soft power”</w:t>
      </w:r>
      <w:r>
        <w:t xml:space="preserve"> and on the country's ability to shape international developments in ways that serve American interests.</w:t>
      </w:r>
    </w:p>
    <w:p w:rsidR="000357AB" w:rsidRDefault="000357AB" w:rsidP="000357AB">
      <w:r>
        <w:t>The most potent instrument of U.S. soft power is probably the simple size of the U.S. economy. As the biggest economy in the world, America has a lot to say about how the world works. But the economics profession is beginning to understand that high levels of public debt can slow economic growth, especially when gross general government debt rises above 85 or 90 percent of GDP.</w:t>
      </w:r>
    </w:p>
    <w:p w:rsidR="000357AB" w:rsidRPr="00E83564" w:rsidRDefault="000357AB" w:rsidP="000357AB">
      <w:pPr>
        <w:rPr>
          <w:rStyle w:val="StyleBoldUnderline"/>
        </w:rPr>
      </w:pPr>
      <w:r>
        <w:t xml:space="preserve">The United States crossed that threshold in 2009, and the negative effects are probably mostly out in the future. These will come at a bad time. The U.S. share of global economic output has been falling since 1999—by nearly 5 percentage points as of 2011. </w:t>
      </w:r>
      <w:r w:rsidRPr="00E83564">
        <w:rPr>
          <w:rStyle w:val="StyleBoldUnderline"/>
        </w:rPr>
        <w:t>As America's GDP share declined, so did its share of world trade, which may reduce U.S. influence in setting the rules for international trade.</w:t>
      </w:r>
    </w:p>
    <w:p w:rsidR="000357AB" w:rsidRPr="00E83564" w:rsidRDefault="000357AB" w:rsidP="000357AB">
      <w:pPr>
        <w:rPr>
          <w:rStyle w:val="StyleBoldUnderline"/>
        </w:rPr>
      </w:pPr>
      <w:r>
        <w:t xml:space="preserve">And it's not just the debt itself that may be slowing GDP growth. Economists at Stanford and the University of Chicago have demonstrated that </w:t>
      </w:r>
      <w:r w:rsidRPr="00E83564">
        <w:rPr>
          <w:rStyle w:val="StyleBoldUnderline"/>
        </w:rPr>
        <w:t>uncertainty about economic policy—on the rise as a result of political squabbling over U.S. fiscal policy—typically foreshadows slower economic growth.</w:t>
      </w:r>
    </w:p>
    <w:p w:rsidR="000357AB" w:rsidRDefault="000357AB" w:rsidP="000357AB">
      <w:r>
        <w:t>Investors may be growing skittish about U.S. government debt levels and the disordered state of U.S. fiscal policymaking.</w:t>
      </w:r>
    </w:p>
    <w:p w:rsidR="000357AB" w:rsidRDefault="000357AB" w:rsidP="000357AB">
      <w:r>
        <w:t xml:space="preserve">From the beginning of 2002, when U.S. government debt was at its most recent minimum as a share of GDP, to the end of 2012, the dollar lost 25 percent of its value, in price-adjusted terms, against a basket of the currencies of major trading partners. This may have been because investors fear that the only way out of the current debt problems will be future inflation. </w:t>
      </w:r>
      <w:r w:rsidRPr="00E83564">
        <w:rPr>
          <w:rStyle w:val="StyleBoldUnderline"/>
        </w:rPr>
        <w:t>The dollar has also given up a bit of its dominance as the preferred currency for international reserves among advanced economies. And the renminbi appears to have replaced the dollar as the “reference currency”</w:t>
      </w:r>
      <w:r>
        <w:t xml:space="preserve"> for most of East Asia. (The good news is that in recent years U.S. banks have increased their share of deposits from foreigners, mostly at the expense of banks in London.)</w:t>
      </w:r>
    </w:p>
    <w:p w:rsidR="000357AB" w:rsidRDefault="000357AB" w:rsidP="000357AB">
      <w:r>
        <w:lastRenderedPageBreak/>
        <w:t xml:space="preserve">More troubling for the future is that </w:t>
      </w:r>
      <w:r w:rsidRPr="00E83564">
        <w:rPr>
          <w:rStyle w:val="StyleBoldUnderline"/>
        </w:rPr>
        <w:t>private domestic investment</w:t>
      </w:r>
      <w:r>
        <w:t>—the fuel for future economic growth—</w:t>
      </w:r>
      <w:r w:rsidRPr="00E83564">
        <w:rPr>
          <w:rStyle w:val="StyleBoldUnderline"/>
        </w:rPr>
        <w:t>shows a strong negative correlation with government debt levels</w:t>
      </w:r>
      <w:r>
        <w:t xml:space="preserve"> over several business cycles dating back to the late 1950s. Continuing high debt does not bode well in this regard.</w:t>
      </w:r>
    </w:p>
    <w:p w:rsidR="000357AB" w:rsidRDefault="000357AB" w:rsidP="000357AB">
      <w:r>
        <w:t>But perhaps the worst consequences of U.S. debt are actions not taken.</w:t>
      </w:r>
    </w:p>
    <w:p w:rsidR="000357AB" w:rsidRPr="00E83564" w:rsidRDefault="000357AB" w:rsidP="000357AB">
      <w:pPr>
        <w:rPr>
          <w:rStyle w:val="StyleBoldUnderline"/>
        </w:rPr>
      </w:pPr>
      <w:r w:rsidRPr="00E83564">
        <w:rPr>
          <w:rStyle w:val="StyleBoldUnderline"/>
        </w:rPr>
        <w:t>U.S. international leadership has been based</w:t>
      </w:r>
      <w:r>
        <w:t xml:space="preserve">, in part, </w:t>
      </w:r>
      <w:r w:rsidRPr="00E83564">
        <w:rPr>
          <w:rStyle w:val="StyleBoldUnderline"/>
        </w:rPr>
        <w:t>on contributions</w:t>
      </w:r>
      <w:r>
        <w:t xml:space="preserve">—political and financial—to major institutions and initiatives—International Monetary Fund, World Bank, General Agreements on Tariffs and Trade (and later World Trade Organization), NATO, North America Free Trade Agreement, the Marshall Plan, and so on. </w:t>
      </w:r>
      <w:r w:rsidRPr="00E83564">
        <w:rPr>
          <w:rStyle w:val="StyleBoldUnderline"/>
        </w:rPr>
        <w:t>These served U.S. interests and made the world better.</w:t>
      </w:r>
    </w:p>
    <w:p w:rsidR="000357AB" w:rsidRDefault="000357AB" w:rsidP="000357AB">
      <w:r w:rsidRPr="00E83564">
        <w:rPr>
          <w:rStyle w:val="StyleBoldUnderline"/>
        </w:rPr>
        <w:t>But what have we done lately? The Doha round of trade negotiations has stalled. Ditto efforts at coordinated international action on climate change. Countries of the Arab Spring need rebuilding. Little progress is apparent on the T</w:t>
      </w:r>
      <w:r w:rsidRPr="00E83564">
        <w:t>rans</w:t>
      </w:r>
      <w:r w:rsidRPr="00E83564">
        <w:rPr>
          <w:rStyle w:val="StyleBoldUnderline"/>
        </w:rPr>
        <w:t>p</w:t>
      </w:r>
      <w:r w:rsidRPr="00E83564">
        <w:t>acific</w:t>
      </w:r>
      <w:r w:rsidRPr="00E83564">
        <w:rPr>
          <w:rStyle w:val="StyleBoldUnderline"/>
        </w:rPr>
        <w:t xml:space="preserve"> P</w:t>
      </w:r>
      <w:r w:rsidRPr="00E83564">
        <w:t>artnership</w:t>
      </w:r>
      <w:r w:rsidRPr="00E83564">
        <w:rPr>
          <w:rStyle w:val="StyleBoldUnderline"/>
        </w:rPr>
        <w:t>, a proposed new free-trade area.</w:t>
      </w:r>
      <w:r>
        <w:t xml:space="preserve"> And warnings from the U.S. treasury secretary to his European counterparts about the dangers of failing to resolve the fiscal crisis in the eurozone met with public rebukes: Get your own house in order before you lecture us. Have</w:t>
      </w:r>
      <w:r w:rsidRPr="003B2B4E">
        <w:t xml:space="preserve"> </w:t>
      </w:r>
      <w:r w:rsidRPr="003B2B4E">
        <w:rPr>
          <w:u w:val="single"/>
        </w:rPr>
        <w:t>U.S. fiscal problems undermined America's self confidence and external credibility</w:t>
      </w:r>
      <w:r>
        <w:t xml:space="preserve"> to the extent that it can no longer lead?</w:t>
      </w:r>
    </w:p>
    <w:p w:rsidR="000357AB" w:rsidRDefault="000357AB" w:rsidP="000357AB">
      <w:r w:rsidRPr="003B2B4E">
        <w:rPr>
          <w:rStyle w:val="StyleBoldUnderline"/>
        </w:rPr>
        <w:t>And what about unmet needs at home—healthcare costs, a foundering public education system, deteriorating infrastructure, and increasing inequality</w:t>
      </w:r>
      <w:r>
        <w:t xml:space="preserve">? A strained fiscal situation that limits resources for action and absorbs so much political energy cannot be helping with any of these matters. But </w:t>
      </w:r>
      <w:r w:rsidRPr="003B2B4E">
        <w:rPr>
          <w:rStyle w:val="StyleBoldUnderline"/>
        </w:rPr>
        <w:t>without progress on such things, what becomes of the social cohesion necessary for unified action abroad or the moral authority to lead other nations by example?</w:t>
      </w:r>
    </w:p>
    <w:p w:rsidR="000357AB" w:rsidRDefault="000357AB" w:rsidP="000357AB">
      <w:r>
        <w:t>America's fiscal predicament is serious. The problem has become obvious in the last few years, but it has been building for decades, largely the result of promises of extensive social benefits without a corresponding willingness to pay for them.</w:t>
      </w:r>
    </w:p>
    <w:p w:rsidR="000357AB" w:rsidRPr="003B2B4E" w:rsidRDefault="000357AB" w:rsidP="000357AB">
      <w:pPr>
        <w:rPr>
          <w:rStyle w:val="StyleBoldUnderline"/>
        </w:rPr>
      </w:pPr>
      <w:r w:rsidRPr="003B2B4E">
        <w:rPr>
          <w:rStyle w:val="StyleBoldUnderline"/>
        </w:rPr>
        <w:t>Putting U.S. government financing on a sustainable path will require</w:t>
      </w:r>
      <w:r>
        <w:t xml:space="preserve"> painful adjustments over a number of years—increased government revenue and </w:t>
      </w:r>
      <w:r w:rsidRPr="003B2B4E">
        <w:rPr>
          <w:rStyle w:val="StyleBoldUnderline"/>
        </w:rPr>
        <w:t>painful reductions in</w:t>
      </w:r>
      <w:r>
        <w:t xml:space="preserve"> government outlays, almost certainly including outlays for </w:t>
      </w:r>
      <w:r w:rsidRPr="003B2B4E">
        <w:rPr>
          <w:rStyle w:val="StyleBoldUnderline"/>
        </w:rPr>
        <w:t>defense and international affairs. During the necessary period of fiscal adjustment and constrained government resources, U.S. international influence may decline yet further.</w:t>
      </w:r>
    </w:p>
    <w:p w:rsidR="000357AB" w:rsidRDefault="000357AB" w:rsidP="000357AB">
      <w:pPr>
        <w:pStyle w:val="Heading4"/>
      </w:pPr>
      <w:r>
        <w:t>It’s resilient</w:t>
      </w:r>
    </w:p>
    <w:p w:rsidR="000357AB" w:rsidRPr="00754E8D" w:rsidRDefault="000357AB" w:rsidP="000357AB">
      <w:r>
        <w:rPr>
          <w:rStyle w:val="StyleStyleBold12pt"/>
        </w:rPr>
        <w:t>Bev 12</w:t>
      </w:r>
      <w:r w:rsidRPr="00754E8D">
        <w:t xml:space="preserve"> – regular columnist to Forbes Indonesia, The Jakarta Post, and Strategic Review, Associate Partner of Fortune PR Indonesia and based in Northern California (Jennie S, “The Power of American "Soft Power"” 5/23/12, http://www.forbes.com/sites/85broads/2012/05/23/the-power-of-american-soft-power/)//SJF</w:t>
      </w:r>
    </w:p>
    <w:p w:rsidR="000357AB" w:rsidRPr="00754E8D" w:rsidRDefault="000357AB" w:rsidP="000357AB"/>
    <w:p w:rsidR="000357AB" w:rsidRPr="003B2B4E" w:rsidRDefault="000357AB" w:rsidP="000357AB">
      <w:pPr>
        <w:rPr>
          <w:rStyle w:val="StyleBoldUnderline"/>
        </w:rPr>
      </w:pPr>
      <w:r>
        <w:t xml:space="preserve">Almost four years since the beginning of the Great Recession, signified by the implosion of the financial industry and the fall of Lehman Brothers in September 2008, </w:t>
      </w:r>
      <w:r w:rsidRPr="003B2B4E">
        <w:rPr>
          <w:rStyle w:val="StyleBoldUnderline"/>
        </w:rPr>
        <w:t>the U</w:t>
      </w:r>
      <w:r>
        <w:t xml:space="preserve">nited </w:t>
      </w:r>
      <w:r w:rsidRPr="003B2B4E">
        <w:rPr>
          <w:rStyle w:val="StyleBoldUnderline"/>
        </w:rPr>
        <w:t>S</w:t>
      </w:r>
      <w:r>
        <w:t xml:space="preserve">tates </w:t>
      </w:r>
      <w:r w:rsidRPr="003B2B4E">
        <w:rPr>
          <w:rStyle w:val="StyleBoldUnderline"/>
        </w:rPr>
        <w:t xml:space="preserve">is recovering. </w:t>
      </w:r>
      <w:r>
        <w:t xml:space="preserve">In fact, some sectors have grown to new heights. Thus, </w:t>
      </w:r>
      <w:r w:rsidRPr="003B2B4E">
        <w:rPr>
          <w:rStyle w:val="StyleBoldUnderline"/>
        </w:rPr>
        <w:t>a “declining USA” is no more than a myth.</w:t>
      </w:r>
    </w:p>
    <w:p w:rsidR="000357AB" w:rsidRDefault="000357AB" w:rsidP="000357AB">
      <w:r>
        <w:t>This myth is likely to continue for a while despite the recession officially ending in June 2009 as the high unemployment and on-going foreclosure crisis have cloaked significant economic improvements.  In the last four years, declinism and declinists have been spreading paralyzing dystopian analyses. Combine this with Nouriel “Dr. Doom” Roubini’s “the perfect storm” forecast in 2013 and you probably would become even more paralyzed.</w:t>
      </w:r>
    </w:p>
    <w:p w:rsidR="000357AB" w:rsidRDefault="000357AB" w:rsidP="000357AB">
      <w:r>
        <w:t xml:space="preserve">Daniel Gross’ best-selling book Better, Stronger, Faster released in May 2012 is an exception. It is probably one of the first books that </w:t>
      </w:r>
      <w:proofErr w:type="gramStart"/>
      <w:r>
        <w:t>presents</w:t>
      </w:r>
      <w:proofErr w:type="gramEnd"/>
      <w:r>
        <w:t xml:space="preserve"> encouraging facts in this recovery period rather than discouraging views of America’s future.</w:t>
      </w:r>
    </w:p>
    <w:p w:rsidR="000357AB" w:rsidRDefault="000357AB" w:rsidP="000357AB">
      <w:r w:rsidRPr="003B2B4E">
        <w:rPr>
          <w:rStyle w:val="StyleBoldUnderline"/>
        </w:rPr>
        <w:t xml:space="preserve">The mammoth has gotten back up, but it is always the memory of one’s fall that lingers in mind. We all remember that one fateful day when we attended the 341(a) bankruptcy hearing to meet creditors </w:t>
      </w:r>
      <w:r w:rsidRPr="003B2B4E">
        <w:rPr>
          <w:rStyle w:val="StyleBoldUnderline"/>
        </w:rPr>
        <w:lastRenderedPageBreak/>
        <w:t>and not the thousands of days of financial stability</w:t>
      </w:r>
      <w:r>
        <w:t>. Just like we all remember vividly the day our loved one was buried six-feet under when he died and not the beautiful decades he shared his life with us.</w:t>
      </w:r>
    </w:p>
    <w:p w:rsidR="000357AB" w:rsidRDefault="000357AB" w:rsidP="000357AB">
      <w:r>
        <w:t>Failure and losing hurt, thus they are recorded for eternity in our long-term memory.  It is just how our brain works, thanks to millions of years of evolution.</w:t>
      </w:r>
    </w:p>
    <w:p w:rsidR="000357AB" w:rsidRPr="003B2B4E" w:rsidRDefault="000357AB" w:rsidP="000357AB">
      <w:pPr>
        <w:rPr>
          <w:rStyle w:val="StyleBoldUnderline"/>
        </w:rPr>
      </w:pPr>
      <w:r w:rsidRPr="003B2B4E">
        <w:rPr>
          <w:rStyle w:val="StyleBoldUnderline"/>
        </w:rPr>
        <w:t>The world was so shocked with the fall of USA, that its gradual rise hasn’t yet created a lasting mental image</w:t>
      </w:r>
      <w:r>
        <w:t xml:space="preserve">. Good news, </w:t>
      </w:r>
      <w:r w:rsidRPr="003B2B4E">
        <w:rPr>
          <w:rStyle w:val="StyleBoldUnderline"/>
        </w:rPr>
        <w:t>American “soft power” is more powerful than any fiscal policy and political maneuver.</w:t>
      </w:r>
    </w:p>
    <w:p w:rsidR="000357AB" w:rsidRDefault="000357AB" w:rsidP="000357AB">
      <w:r>
        <w:t>Joseph Nye of Harvard University Kennedy School of Government says “soft power” refers to the ability to get through attraction rather than coercion or payments. By “to get” it means to receive favorable treatments based upon attractiveness of a country’s culture, ideals, and policies. For instance, inspired by TV series about medical doctors, some children in Taiwan aspire to study medicine at an American university. Infatuated by the idea of a fair trial, an Indonesian dissident aspires to become a lawyer.</w:t>
      </w:r>
    </w:p>
    <w:p w:rsidR="000357AB" w:rsidRPr="003B2B4E" w:rsidRDefault="000357AB" w:rsidP="000357AB">
      <w:pPr>
        <w:rPr>
          <w:rStyle w:val="StyleBoldUnderline"/>
        </w:rPr>
      </w:pPr>
      <w:r w:rsidRPr="003B2B4E">
        <w:rPr>
          <w:rStyle w:val="StyleBoldUnderline"/>
        </w:rPr>
        <w:t>“Soft power” can be hardcore power. And the American brand is still the best out there.</w:t>
      </w:r>
    </w:p>
    <w:p w:rsidR="000357AB" w:rsidRDefault="000357AB" w:rsidP="000357AB">
      <w:r w:rsidRPr="003B2B4E">
        <w:rPr>
          <w:rStyle w:val="StyleBoldUnderline"/>
        </w:rPr>
        <w:t>Also, thanks to low US dollar value, a record 62 million foreign tourists visited USA in 2011</w:t>
      </w:r>
      <w:r>
        <w:t>. In 2010, some 1.04 million immigrants applied for permanent residency, following 1.13 million in the previous year, which reflects the world’s insatiable faith in the US brand. The people of the world still believe that the USA is the place to visit, to reside, and to prosper.</w:t>
      </w:r>
    </w:p>
    <w:p w:rsidR="000357AB" w:rsidRDefault="000357AB" w:rsidP="000357AB">
      <w:r>
        <w:t xml:space="preserve">US brands, such as automobile giants Buick, GM, and Ford, continue to grow outside of the USA. US brands continue to influence socio-political-economic wellbeing of people of the world: Facebook, Twitter, and Youtube are vital in demonstrations and social unrests. US brands continue to serve people’s mobility and communication: Apple, Microsoft, CISCO, Oracle, and Boeing. </w:t>
      </w:r>
      <w:proofErr w:type="gramStart"/>
      <w:r>
        <w:t>People of the world is</w:t>
      </w:r>
      <w:proofErr w:type="gramEnd"/>
      <w:r>
        <w:t xml:space="preserve"> a market of seven-billion, and most of them have occasionally consumed black soda drinks called Coca-Cola and Pepsi.</w:t>
      </w:r>
    </w:p>
    <w:p w:rsidR="000357AB" w:rsidRPr="003B2B4E" w:rsidRDefault="000357AB" w:rsidP="000357AB">
      <w:pPr>
        <w:rPr>
          <w:rStyle w:val="StyleBoldUnderline"/>
        </w:rPr>
      </w:pPr>
      <w:r w:rsidRPr="003B2B4E">
        <w:rPr>
          <w:rStyle w:val="StyleBoldUnderline"/>
        </w:rPr>
        <w:t>The US government has lost its geopolitical epicenter, yet American brands keep the legend alive. And the shift has occurred from public power to private power, from political power to economic power, from hard power to soft power, with the end of the Cold War as the turning point.</w:t>
      </w:r>
    </w:p>
    <w:p w:rsidR="000357AB" w:rsidRDefault="000357AB" w:rsidP="000357AB">
      <w:r w:rsidRPr="003B2B4E">
        <w:rPr>
          <w:rStyle w:val="StyleBoldUnderline"/>
        </w:rPr>
        <w:t>The recent approval of the JOBS Act in April 2012 may as well pick up where the failure of previous policies have left, as its intention is creating an encouraging environment for growth</w:t>
      </w:r>
      <w:r>
        <w:t xml:space="preserve"> of startup companies through more efficient and lenient procedures of capital raising, including crowdsourcing, venture capitalizing, and angel investing. And it is expected that every new investment would create at least six new jobs.</w:t>
      </w:r>
    </w:p>
    <w:p w:rsidR="000357AB" w:rsidRDefault="000357AB" w:rsidP="000357AB">
      <w:r>
        <w:t xml:space="preserve">I can see the greatness of American brands supported by the JOBS Act creating another shift in economic recovery, as once again a policy is providing a </w:t>
      </w:r>
      <w:proofErr w:type="gramStart"/>
      <w:r>
        <w:t>conducive</w:t>
      </w:r>
      <w:proofErr w:type="gramEnd"/>
      <w:r>
        <w:t xml:space="preserve"> environment for growth, just like when Glass-Steagall Act of 1933 was repealed by Gramm-Leach-Bliley Act in 1999. Now the question is: How far will the JOBS Act’s ripple effect go? And which direction does it go? </w:t>
      </w:r>
      <w:proofErr w:type="gramStart"/>
      <w:r>
        <w:t>North or south?</w:t>
      </w:r>
      <w:proofErr w:type="gramEnd"/>
      <w:r>
        <w:t xml:space="preserve"> </w:t>
      </w:r>
      <w:proofErr w:type="gramStart"/>
      <w:r>
        <w:t>Growth, stagnation, or decadence?</w:t>
      </w:r>
      <w:proofErr w:type="gramEnd"/>
    </w:p>
    <w:p w:rsidR="000357AB" w:rsidRPr="00865C75" w:rsidRDefault="000357AB" w:rsidP="000357AB">
      <w:r>
        <w:t>Still, I believe in the power of “USA” as a brand and American brands. The world loves us.</w:t>
      </w:r>
    </w:p>
    <w:p w:rsidR="000357AB" w:rsidRPr="00994FBA" w:rsidRDefault="000357AB" w:rsidP="000357AB"/>
    <w:p w:rsidR="000357AB" w:rsidRDefault="000357AB" w:rsidP="000357AB">
      <w:pPr>
        <w:pStyle w:val="Heading2"/>
      </w:pPr>
      <w:r>
        <w:lastRenderedPageBreak/>
        <w:t>Ethanol advantage answers</w:t>
      </w:r>
    </w:p>
    <w:p w:rsidR="000357AB" w:rsidRDefault="000357AB" w:rsidP="000357AB"/>
    <w:p w:rsidR="000357AB" w:rsidRDefault="000357AB" w:rsidP="000357AB"/>
    <w:p w:rsidR="000357AB" w:rsidRDefault="000357AB" w:rsidP="000357AB">
      <w:pPr>
        <w:pStyle w:val="Heading3"/>
      </w:pPr>
      <w:r>
        <w:lastRenderedPageBreak/>
        <w:t>1nc sugar ethanol</w:t>
      </w:r>
    </w:p>
    <w:p w:rsidR="000357AB" w:rsidRDefault="000357AB" w:rsidP="000357AB"/>
    <w:p w:rsidR="000357AB" w:rsidRDefault="000357AB" w:rsidP="000357AB">
      <w:pPr>
        <w:pStyle w:val="Heading4"/>
      </w:pPr>
      <w:r>
        <w:t>Cuban sugarcane won’t be able to meet demand</w:t>
      </w:r>
    </w:p>
    <w:p w:rsidR="000357AB" w:rsidRPr="00DF6881" w:rsidRDefault="000357AB" w:rsidP="000357AB">
      <w:r>
        <w:rPr>
          <w:b/>
        </w:rPr>
        <w:t xml:space="preserve">Soligo &amp; Jaffe, 10– </w:t>
      </w:r>
      <w:r>
        <w:t xml:space="preserve">Rice Scholar at the James A. Baker III Institute for Public Policy, Rice University AND Wallace S. Wilson Fellow in Energy Studies at Rice University (Ronald AND Amy Myers, </w:t>
      </w:r>
      <w:r w:rsidRPr="008A1FAB">
        <w:rPr>
          <w:u w:val="single"/>
        </w:rPr>
        <w:t>Cuba's Energy Future Strategic Approaches to Cooperation</w:t>
      </w:r>
      <w:r>
        <w:rPr>
          <w:u w:val="single"/>
        </w:rPr>
        <w:t xml:space="preserve">, </w:t>
      </w:r>
      <w:r>
        <w:t>p. 102-103)//NG</w:t>
      </w:r>
    </w:p>
    <w:p w:rsidR="000357AB" w:rsidRDefault="000357AB" w:rsidP="000357AB"/>
    <w:p w:rsidR="000357AB" w:rsidRDefault="000357AB" w:rsidP="000357AB">
      <w:pPr>
        <w:ind w:firstLine="720"/>
      </w:pPr>
      <w:r>
        <w:t>Issues in Achieving Cuba’s Ethanol Potential As noted</w:t>
      </w:r>
      <w:proofErr w:type="gramStart"/>
      <w:r>
        <w:t>,</w:t>
      </w:r>
      <w:proofErr w:type="gramEnd"/>
      <w:r>
        <w:t xml:space="preserve"> estimates of Cuba’s ethanol potential will depend on assumptions about the amount of sugarcane that can be planted and harvested, as well as what sugarcane yields can be achieved. More ambitious assumptions will yield higher outputs. For example, Juan Sanchez assumes that Cuba could devote 2 million hectares to sugarcane with yields of 80 tons per hectare and 83.6 liters per ton (6,688 liters per hectare). He projects ethanol output at 13.4 billion liters, or 3.5 billion gallons. 47</w:t>
      </w:r>
    </w:p>
    <w:p w:rsidR="000357AB" w:rsidRDefault="000357AB" w:rsidP="000357AB">
      <w:pPr>
        <w:ind w:firstLine="720"/>
      </w:pPr>
      <w:r>
        <w:t xml:space="preserve">Three and a half billion gallons seems unrealistic for the foreseeable future. </w:t>
      </w:r>
      <w:r w:rsidRPr="009930CD">
        <w:rPr>
          <w:rStyle w:val="StyleBoldUnderline"/>
        </w:rPr>
        <w:t>There is some question as to whether Cuba could ever again attain the 1.5 million hectares of sugarcane harvested in 1970, let alone 2 million</w:t>
      </w:r>
      <w:r>
        <w:t xml:space="preserve">. According to Brian Pollitt, </w:t>
      </w:r>
      <w:r w:rsidRPr="009930CD">
        <w:rPr>
          <w:rStyle w:val="StyleBoldUnderline"/>
        </w:rPr>
        <w:t>the 1970 harvest was achieved only by cutting cane that would normally be left to mature for another season in order to produce a higher sugar yield in the following year.</w:t>
      </w:r>
      <w:r>
        <w:t xml:space="preserve"> 48 Obviously </w:t>
      </w:r>
      <w:r w:rsidRPr="009930CD">
        <w:rPr>
          <w:rStyle w:val="StyleBoldUnderline"/>
        </w:rPr>
        <w:t>this is not a sustainable practice</w:t>
      </w:r>
      <w:r>
        <w:t xml:space="preserve"> if optimal yields are to be achieved. </w:t>
      </w:r>
    </w:p>
    <w:p w:rsidR="000357AB" w:rsidRPr="009930CD" w:rsidRDefault="000357AB" w:rsidP="000357AB">
      <w:pPr>
        <w:ind w:firstLine="720"/>
        <w:rPr>
          <w:rStyle w:val="StyleBoldUnderline"/>
        </w:rPr>
      </w:pPr>
      <w:r>
        <w:t xml:space="preserve">Two billion gallons can be produced with a harvested area of 1.33 million hectares and a yield of seventy-five tons per hectare. That area of cultivation is not too far from the average harvest of 1.28 million hectares that Cuba was able to maintain during the 1970s and 1980s. Yet </w:t>
      </w:r>
      <w:r w:rsidRPr="009930CD">
        <w:rPr>
          <w:rStyle w:val="StyleBoldUnderline"/>
        </w:rPr>
        <w:t>reaching 1.33 million hectares will require time and substantial investment in farm machinery and restoration of the land</w:t>
      </w:r>
      <w:r>
        <w:t xml:space="preserve">, </w:t>
      </w:r>
      <w:r w:rsidRPr="009930CD">
        <w:rPr>
          <w:rStyle w:val="StyleBoldUnderline"/>
        </w:rPr>
        <w:t xml:space="preserve">which has been neglected and compacted by the use of heavy Soviet-built harvesting machinery. The land will also have to be tilled and newly planted with sugarcane. </w:t>
      </w:r>
    </w:p>
    <w:p w:rsidR="000357AB" w:rsidRDefault="000357AB" w:rsidP="000357AB">
      <w:pPr>
        <w:ind w:firstLine="720"/>
      </w:pPr>
      <w:r w:rsidRPr="009930CD">
        <w:rPr>
          <w:rStyle w:val="StyleBoldUnderline"/>
        </w:rPr>
        <w:t>Achieving higher sugarcane yields will also require time and investments to acquire or develop higher-yielding sugarcane varieties.</w:t>
      </w:r>
      <w:r>
        <w:t xml:space="preserve"> Cuban yields averaged only fifty-eight tons per hectare during the 1970s and 1980s, substantially below the seventy-five tons per hectare needed to produce 2 billion gallons of ethanol. Yet other countries, as noted, have achieved or exceeded that yield, and some private Cuban farmers are reported to have achieved even higher yields of 100 tons per acre. 49 Yields, of course, are a function of other factors besides cane variety. The condition of the land, access to water and fertilizer, and other inputs would all need to be considered. </w:t>
      </w:r>
    </w:p>
    <w:p w:rsidR="000357AB" w:rsidRPr="001716F3" w:rsidRDefault="000357AB" w:rsidP="000357AB">
      <w:pPr>
        <w:ind w:firstLine="720"/>
        <w:rPr>
          <w:bCs/>
          <w:u w:val="single"/>
        </w:rPr>
      </w:pPr>
      <w:r>
        <w:t xml:space="preserve">Finally, </w:t>
      </w:r>
      <w:r w:rsidRPr="009930CD">
        <w:rPr>
          <w:rStyle w:val="StyleBoldUnderline"/>
        </w:rPr>
        <w:t>Cuba will have to undertake significant investments in distilleries, transport, storage, and distribution infrastructure if it wants to produce the levels of ethanol that the authors believe are achievable</w:t>
      </w:r>
      <w:r>
        <w:t xml:space="preserve">. </w:t>
      </w:r>
      <w:r w:rsidRPr="009930CD">
        <w:rPr>
          <w:rStyle w:val="StyleBoldUnderline"/>
        </w:rPr>
        <w:t xml:space="preserve">Investment costs for the biorefineries alone will come to billions of dollars. </w:t>
      </w:r>
      <w:r>
        <w:t>For example, in 2006, corn-based ethanol plants in the United States cost roughly $1.88 per gallon for a capacity of 48 million gallons per year, and $1.50 per gallon for capac-</w:t>
      </w:r>
      <w:r w:rsidRPr="00DF6881">
        <w:t xml:space="preserve"> </w:t>
      </w:r>
      <w:r>
        <w:t xml:space="preserve">ity of 120 million gallons per year (reflecting significant economies of scale). </w:t>
      </w:r>
      <w:r w:rsidRPr="009930CD">
        <w:rPr>
          <w:rStyle w:val="StyleBoldUnderline"/>
        </w:rPr>
        <w:t xml:space="preserve">So even if all new plants in Cuba were built with the larger capacity, it would require $3 billion dollars (at 2006 prices) to build sufficient capacity to produce 2 billion gallons. </w:t>
      </w:r>
    </w:p>
    <w:p w:rsidR="000357AB" w:rsidRDefault="000357AB" w:rsidP="000357AB"/>
    <w:p w:rsidR="000357AB" w:rsidRDefault="000357AB" w:rsidP="000357AB">
      <w:pPr>
        <w:pStyle w:val="Heading4"/>
      </w:pPr>
      <w:r>
        <w:t>Lifting restrictions won’t cause enough investment</w:t>
      </w:r>
    </w:p>
    <w:p w:rsidR="000357AB" w:rsidRPr="00AD2E4A" w:rsidRDefault="000357AB" w:rsidP="000357AB">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31" w:history="1">
        <w:r w:rsidRPr="00AD2E4A">
          <w:rPr>
            <w:color w:val="0000FF"/>
            <w:sz w:val="16"/>
            <w:u w:val="single"/>
          </w:rPr>
          <w:t>http://environs.law.ucdavis.edu/issues/36/2/specht.pdf</w:t>
        </w:r>
      </w:hyperlink>
      <w:r w:rsidRPr="00AD2E4A">
        <w:rPr>
          <w:sz w:val="16"/>
        </w:rPr>
        <w:t>)//NG</w:t>
      </w:r>
    </w:p>
    <w:p w:rsidR="000357AB" w:rsidRDefault="000357AB" w:rsidP="000357AB"/>
    <w:p w:rsidR="000357AB" w:rsidRDefault="000357AB" w:rsidP="000357AB">
      <w:r>
        <w:t>III. THE POTENTIAL CUBAN ETHANOL INDUSTRY</w:t>
      </w:r>
    </w:p>
    <w:p w:rsidR="000357AB" w:rsidRPr="00E658A3" w:rsidRDefault="000357AB" w:rsidP="000357AB">
      <w:pPr>
        <w:rPr>
          <w:rStyle w:val="StyleBoldUnderline"/>
        </w:rPr>
      </w:pPr>
      <w:r>
        <w:lastRenderedPageBreak/>
        <w:t xml:space="preserve"> </w:t>
      </w:r>
      <w:r>
        <w:tab/>
        <w:t>To speak of a “Cuban sugarcane-based ethanol industry” is, at this point, largely a matter of speculation.  Thanks in large part to the anti-ethanol views of Fidel Castro (who has said that ethanol should be discouraged because it diverts crops from food to fuel)</w:t>
      </w:r>
      <w:proofErr w:type="gramStart"/>
      <w:r>
        <w:t>,</w:t>
      </w:r>
      <w:proofErr w:type="gramEnd"/>
      <w:r>
        <w:t xml:space="preserve"> </w:t>
      </w:r>
      <w:r w:rsidRPr="00F843A9">
        <w:rPr>
          <w:rStyle w:val="StyleBoldUnderline"/>
        </w:rPr>
        <w:t xml:space="preserve">Cuba </w:t>
      </w:r>
      <w:r w:rsidRPr="0032110E">
        <w:t xml:space="preserve">currently has almost no ethanol industry. In the words of Ronald Soligo and Amy Myers Jaffe of the Brookings Institution, “Despite the fact that Cuba is dependent on oil imports and is aware of the demonstrated success of Brazil in using ethanol to achieve energy self-sufficiency, it has not embarked on a policy to develop a larger ethanol industry from sugarcane.”  There is, however, no reason why such an industry cannot be developed. As Soligo and Jaffe wrote, “In addition, </w:t>
      </w:r>
      <w:r w:rsidRPr="00E658A3">
        <w:rPr>
          <w:rStyle w:val="StyleBoldUnderline"/>
        </w:rPr>
        <w:t>Cuba has large land areas that once produced sugar but now lie idle. These</w:t>
      </w:r>
      <w:r w:rsidRPr="0032110E">
        <w:t xml:space="preserve"> </w:t>
      </w:r>
      <w:r w:rsidRPr="00E658A3">
        <w:rPr>
          <w:rStyle w:val="StyleBoldUnderline"/>
        </w:rPr>
        <w:t>could be revived to provide a basis for a world-class ethanol industry.</w:t>
      </w:r>
      <w:r w:rsidRPr="0032110E">
        <w:t xml:space="preserve"> We estimate that </w:t>
      </w:r>
      <w:r w:rsidRPr="00E658A3">
        <w:rPr>
          <w:rStyle w:val="StyleBoldUnderline"/>
        </w:rPr>
        <w:t xml:space="preserve">if Cuba achieves the yield levels attained in Nicaragua and Brazil and the area planted with sugarcane approaches levels seen in the 1970s and 1980s, Cuba could produce up to 2 billion gallons of sugar-based ethanol per year.”  </w:t>
      </w:r>
    </w:p>
    <w:p w:rsidR="000357AB" w:rsidRDefault="000357AB" w:rsidP="000357AB">
      <w:r w:rsidRPr="0032110E">
        <w:t xml:space="preserve"> </w:t>
      </w:r>
      <w:r w:rsidRPr="0032110E">
        <w:tab/>
      </w:r>
      <w:r w:rsidRPr="00E658A3">
        <w:rPr>
          <w:rStyle w:val="StyleBoldUnderline"/>
        </w:rPr>
        <w:t>The ideal domestic policy scenario for the creation of a robust Cuban sugarcane ethanol industry would be a situation in which the U.S. trade embargo on Cuba is ended</w:t>
      </w:r>
      <w:r w:rsidRPr="0032110E">
        <w:t>, U.S. tariff barriers have been removed (in the case of sugar) or not revived (in the case of ethanol), and the Renewable Fuel Standard requiring that a certain percentage of U.S. fuel come from ethanol remain in place.</w:t>
      </w:r>
      <w:r>
        <w:t xml:space="preserve"> Of course, </w:t>
      </w:r>
      <w:r w:rsidRPr="00E658A3">
        <w:rPr>
          <w:rStyle w:val="StyleBoldUnderline"/>
        </w:rPr>
        <w:t>changes in United States policy alone</w:t>
      </w:r>
      <w:r>
        <w:t xml:space="preserve">, even those that ensure a steady source of demand for Cuban sugarcane-based ethanol, </w:t>
      </w:r>
      <w:r w:rsidRPr="00E658A3">
        <w:rPr>
          <w:rStyle w:val="StyleBoldUnderline"/>
        </w:rPr>
        <w:t>would not be enough to create an ethanol industry from scratch.</w:t>
      </w:r>
      <w:r>
        <w:t xml:space="preserve"> The country will need to decide that fostering the industry is to be a key goal of the post-Castro era, and will need to shape its domestic policies to encourage the growth of such an industry. </w:t>
      </w:r>
    </w:p>
    <w:p w:rsidR="000357AB" w:rsidRDefault="000357AB" w:rsidP="000357AB">
      <w:r>
        <w:t xml:space="preserve"> </w:t>
      </w:r>
      <w:r>
        <w:tab/>
        <w:t xml:space="preserve">Given that the Cuban sugar industry lived and died by its ties with specific foreign powers for most of the Twentieth Century, </w:t>
      </w:r>
      <w:r w:rsidRPr="00E658A3">
        <w:rPr>
          <w:rStyle w:val="StyleBoldUnderline"/>
        </w:rPr>
        <w:t>Cuba will likely be quite wary of investing too much in the creation of a sugarcane ethanol industry that it perceives as being largely a creature of U.S. energy and agricultural policy</w:t>
      </w:r>
      <w:r>
        <w:t xml:space="preserve">. Therefore, </w:t>
      </w:r>
      <w:r w:rsidRPr="00E658A3">
        <w:rPr>
          <w:rStyle w:val="StyleBoldUnderline"/>
        </w:rPr>
        <w:t xml:space="preserve">the creation of a significant sugarcane ethanol industry in Cuba will require a large increase in domestic demand for ethanol. </w:t>
      </w:r>
      <w:r>
        <w:t xml:space="preserve">One way that Cuba could encourage domestic demand for ethanol would be to follow the Brazilian model of encouraging the purchase of Flex Fuel vehicles, which can run on any blend of fuel between 100% gasoline and 100% ethanol.  </w:t>
      </w:r>
      <w:r w:rsidRPr="00E658A3">
        <w:rPr>
          <w:rStyle w:val="StyleBoldUnderline"/>
        </w:rPr>
        <w:t>Because Cuba has so many old automobiles, expecting new vehicles to provide a source of demand for ethanol may be an extremely unrealistic prospect</w:t>
      </w:r>
      <w:r>
        <w:t xml:space="preserve">. On the other hand, the fact that there is so much pent-up demand for new automobiles in Cuba could mean that, with sufficient and well-directed government incentives, Flex Fuel vehicles could be adopted in Cuba at faster rates than in other countries. </w:t>
      </w:r>
    </w:p>
    <w:p w:rsidR="000357AB" w:rsidRPr="006446F8" w:rsidRDefault="000357AB" w:rsidP="000357AB"/>
    <w:p w:rsidR="000357AB" w:rsidRDefault="000357AB" w:rsidP="000357AB">
      <w:pPr>
        <w:pStyle w:val="Heading3"/>
      </w:pPr>
      <w:r>
        <w:lastRenderedPageBreak/>
        <w:t>AT: Solves oil / warming</w:t>
      </w:r>
    </w:p>
    <w:p w:rsidR="000357AB" w:rsidRDefault="000357AB" w:rsidP="000357AB"/>
    <w:p w:rsidR="000357AB" w:rsidRDefault="000357AB" w:rsidP="000357AB">
      <w:pPr>
        <w:pStyle w:val="Heading4"/>
      </w:pPr>
      <w:r>
        <w:t>It solves close to 0%</w:t>
      </w:r>
    </w:p>
    <w:p w:rsidR="000357AB" w:rsidRPr="0089515E" w:rsidRDefault="000357AB" w:rsidP="000357AB">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32" w:history="1">
        <w:r w:rsidRPr="00AD2E4A">
          <w:rPr>
            <w:color w:val="0000FF"/>
            <w:sz w:val="16"/>
            <w:u w:val="single"/>
          </w:rPr>
          <w:t>http://environs.law.ucdavis.edu/issues/36/2/specht.pdf</w:t>
        </w:r>
      </w:hyperlink>
      <w:r w:rsidRPr="00AD2E4A">
        <w:rPr>
          <w:sz w:val="16"/>
        </w:rPr>
        <w:t>)//NG</w:t>
      </w:r>
    </w:p>
    <w:p w:rsidR="000357AB" w:rsidRDefault="000357AB" w:rsidP="000357AB"/>
    <w:p w:rsidR="000357AB" w:rsidRDefault="000357AB" w:rsidP="000357AB">
      <w:r>
        <w:t xml:space="preserve">It must be stressed that </w:t>
      </w:r>
      <w:r w:rsidRPr="0089515E">
        <w:rPr>
          <w:rStyle w:val="StyleBoldUnderline"/>
        </w:rPr>
        <w:t>sugarcane-based ethanol, from Cuba</w:t>
      </w:r>
      <w:r>
        <w:t xml:space="preserve"> or anywhere else, </w:t>
      </w:r>
      <w:r w:rsidRPr="0089515E">
        <w:rPr>
          <w:rStyle w:val="StyleBoldUnderline"/>
        </w:rPr>
        <w:t>is not the solution to the energy and climate change problems</w:t>
      </w:r>
      <w:r>
        <w:t xml:space="preserve"> faced by the United States, </w:t>
      </w:r>
      <w:r w:rsidRPr="0089515E">
        <w:rPr>
          <w:rStyle w:val="StyleBoldUnderline"/>
        </w:rPr>
        <w:t>as replacing just 10% of global gasoline usage with sugarcane-based ethanol would require a tenfold increase in global sugarcane production</w:t>
      </w:r>
      <w:r>
        <w:t xml:space="preserve">.  </w:t>
      </w:r>
      <w:r w:rsidRPr="0089515E">
        <w:rPr>
          <w:rStyle w:val="StyleBoldUnderline"/>
        </w:rPr>
        <w:t>To address the problems of both peak oil and climate change, the United States must do much more to reduce its fossil fuel consumption</w:t>
      </w:r>
      <w:r>
        <w:t>. I</w:t>
      </w:r>
      <w:r w:rsidRPr="0089515E">
        <w:rPr>
          <w:rStyle w:val="StyleBoldUnderline"/>
        </w:rPr>
        <w:t>t should primarily do this by using the strategies highlighted in the introduction to this Article: higher fuel efficiency standards, electric cars</w:t>
      </w:r>
      <w:r>
        <w:t xml:space="preserve"> (powered with electricity from renewable energy sources, not coal), </w:t>
      </w:r>
      <w:r w:rsidRPr="0089515E">
        <w:rPr>
          <w:rStyle w:val="StyleBoldUnderline"/>
        </w:rPr>
        <w:t>more public transportation,</w:t>
      </w:r>
      <w:r>
        <w:t xml:space="preserve"> more </w:t>
      </w:r>
      <w:r w:rsidRPr="0089515E">
        <w:rPr>
          <w:rStyle w:val="StyleBoldUnderline"/>
        </w:rPr>
        <w:t>walkable neighborhoods, and shorter commutes.</w:t>
      </w:r>
      <w:r>
        <w:t xml:space="preserve"> To the extent to which there will inevitably still be high demand for liquid fuels for automobiles, however, ethanol from Cuban-grown sugarcane can, and should, be part of the solution to both problems. </w:t>
      </w:r>
    </w:p>
    <w:p w:rsidR="000357AB" w:rsidRDefault="000357AB" w:rsidP="000357AB"/>
    <w:p w:rsidR="000357AB" w:rsidRDefault="000357AB" w:rsidP="000357AB"/>
    <w:p w:rsidR="000357AB" w:rsidRDefault="000357AB" w:rsidP="000357AB">
      <w:pPr>
        <w:pStyle w:val="Heading3"/>
      </w:pPr>
      <w:r>
        <w:lastRenderedPageBreak/>
        <w:t>AT: Amazon destruction causes warming</w:t>
      </w:r>
    </w:p>
    <w:p w:rsidR="000357AB" w:rsidRDefault="000357AB" w:rsidP="000357AB"/>
    <w:p w:rsidR="000357AB" w:rsidRDefault="000357AB" w:rsidP="000357AB">
      <w:pPr>
        <w:pStyle w:val="Heading4"/>
      </w:pPr>
      <w:r>
        <w:t>Turn– Brazilian sugarcane fields are better than the Amazon at stopping climate change</w:t>
      </w:r>
    </w:p>
    <w:p w:rsidR="000357AB" w:rsidRPr="00D404BD" w:rsidRDefault="000357AB" w:rsidP="000357AB">
      <w:pPr>
        <w:rPr>
          <w:b/>
          <w:sz w:val="24"/>
        </w:rPr>
      </w:pPr>
      <w:r>
        <w:rPr>
          <w:b/>
          <w:sz w:val="24"/>
        </w:rPr>
        <w:t xml:space="preserve">Betts, 11– </w:t>
      </w:r>
      <w:r w:rsidRPr="00D404BD">
        <w:rPr>
          <w:sz w:val="24"/>
        </w:rPr>
        <w:t>Head of the Climate Impacts strategic area at the Met Office Hadley Centre</w:t>
      </w:r>
      <w:r>
        <w:rPr>
          <w:sz w:val="24"/>
        </w:rPr>
        <w:t xml:space="preserve"> (Richard A., April 17, 2011, “Direct impacts on local climate of sugarcane expansion in Brazil”, </w:t>
      </w:r>
      <w:hyperlink r:id="rId33" w:history="1">
        <w:r>
          <w:rPr>
            <w:rStyle w:val="Hyperlink"/>
          </w:rPr>
          <w:t>http://www.nature.com/nclimate/journal/v1/n2/full/nclimate1067.html</w:t>
        </w:r>
      </w:hyperlink>
      <w:r>
        <w:t>)//NG</w:t>
      </w:r>
    </w:p>
    <w:p w:rsidR="000357AB" w:rsidRDefault="000357AB" w:rsidP="000357AB">
      <w:pPr>
        <w:rPr>
          <w:sz w:val="16"/>
        </w:rPr>
      </w:pPr>
    </w:p>
    <w:p w:rsidR="000357AB" w:rsidRPr="00D404BD" w:rsidRDefault="000357AB" w:rsidP="000357AB">
      <w:pPr>
        <w:rPr>
          <w:sz w:val="16"/>
        </w:rPr>
      </w:pPr>
      <w:r w:rsidRPr="00D404BD">
        <w:rPr>
          <w:sz w:val="16"/>
        </w:rPr>
        <w:t xml:space="preserve">The climate impact of biofuels is usually considered in terms of their net effect on greenhouse-gas emissions. </w:t>
      </w:r>
      <w:r w:rsidRPr="00D404BD">
        <w:rPr>
          <w:rStyle w:val="StyleBoldUnderline"/>
        </w:rPr>
        <w:t>The expansion of sugar cane into pastureland for biofuel production is now shown to also exert a direct local cooling effect</w:t>
      </w:r>
      <w:r w:rsidRPr="00D404BD">
        <w:rPr>
          <w:sz w:val="16"/>
        </w:rPr>
        <w:t xml:space="preserve">. Greenhouse-gas emissions are not the only way in which humans can alter climate. </w:t>
      </w:r>
      <w:r w:rsidRPr="00D404BD">
        <w:rPr>
          <w:rStyle w:val="StyleBoldUnderline"/>
        </w:rPr>
        <w:t>Changes in the characteristics of the Earth's surface can also play a role, by affecting the fraction of the Sun's radiation that is absorbed by the planet</w:t>
      </w:r>
      <w:r w:rsidRPr="00D404BD">
        <w:rPr>
          <w:sz w:val="16"/>
        </w:rPr>
        <w:t>, as well as the flows of energy and moisture into the atmosphere from the surface. Although emissions and uptake of carbon dioxide by forestry and agriculture are considered within policy discussions aimed at avoiding dangerous climate change, the changes in land-surface characteristics that accompany them are usually overlooked. Writing inNature Climate Change</w:t>
      </w:r>
      <w:r w:rsidRPr="00D404BD">
        <w:rPr>
          <w:rStyle w:val="StyleBoldUnderline"/>
        </w:rPr>
        <w:t>, Loarie and colleagues</w:t>
      </w:r>
      <w:hyperlink r:id="rId34" w:anchor="ref1" w:tooltip="Loarie, S. R., Lobell, D. B., Asner, G. P., Mu, Q. &amp; Field, C. B. Nature Clim. Change 1, 105-10910.1038/nclimate1067 (2011)." w:history="1">
        <w:r w:rsidRPr="00D404BD">
          <w:rPr>
            <w:rStyle w:val="StyleBoldUnderline"/>
          </w:rPr>
          <w:t>1</w:t>
        </w:r>
      </w:hyperlink>
      <w:r w:rsidRPr="00D404BD">
        <w:rPr>
          <w:rStyle w:val="StyleBoldUnderline"/>
        </w:rPr>
        <w:t xml:space="preserve"> consider the case of sugar cane grown for use as biofuel in Brazil, and find that expansion of sugar-cane plantations into pasturelands cools the local climate by enhancing evapotranspiration</w:t>
      </w:r>
      <w:r w:rsidRPr="00D404BD">
        <w:rPr>
          <w:sz w:val="16"/>
        </w:rPr>
        <w:t>. Brazil is a leading user of ethanol from sugar cane as a biofuel. Fuel for unmodified road vehicles in Brazil has been one part ethanol to three parts gasoline for several years</w:t>
      </w:r>
      <w:hyperlink r:id="rId35" w:anchor="ref2" w:tooltip="http://extranet.agricultura.gov.br/sislegis-consulta/consultarLegislacao.do?operacao=visualizar&amp;id=17886 (accessed 28 March 2011)." w:history="1">
        <w:r w:rsidRPr="00D404BD">
          <w:rPr>
            <w:rStyle w:val="Hyperlink"/>
            <w:sz w:val="16"/>
          </w:rPr>
          <w:t>2</w:t>
        </w:r>
      </w:hyperlink>
      <w:r w:rsidRPr="00D404BD">
        <w:rPr>
          <w:sz w:val="16"/>
        </w:rPr>
        <w:t xml:space="preserve">. </w:t>
      </w:r>
      <w:r w:rsidRPr="00D404BD">
        <w:rPr>
          <w:rStyle w:val="StyleBoldUnderline"/>
        </w:rPr>
        <w:t>This helps reduce greenhouse-gas emissions: the use of one hectare of sugar cane for ethanol is estimated to avoid about 14 tonnes of carbon dioxide equivalent greenhouse-gas emissions per year compared with the use of fossil fuels</w:t>
      </w:r>
      <w:hyperlink r:id="rId36" w:anchor="ref3" w:tooltip="Macedo, I. C., Seabra, J. E. A. &amp; Silva, J. Biomass Bioenerg. 32, 582-595 (2008)." w:history="1">
        <w:r w:rsidRPr="00D404BD">
          <w:rPr>
            <w:rStyle w:val="StyleBoldUnderline"/>
          </w:rPr>
          <w:t>3</w:t>
        </w:r>
      </w:hyperlink>
      <w:r w:rsidRPr="00D404BD">
        <w:rPr>
          <w:sz w:val="16"/>
        </w:rPr>
        <w:t xml:space="preserve">. Brazil is also a leading producer of ethanol from sugar cane. Most of the sugar cane is grown in the southern and northeastern parts of the country, but </w:t>
      </w:r>
      <w:r w:rsidRPr="00D404BD">
        <w:rPr>
          <w:rStyle w:val="StyleBoldUnderline"/>
        </w:rPr>
        <w:t>plantations are also expanding in the 'cerrado' region in central Brazi</w:t>
      </w:r>
      <w:r w:rsidRPr="00D404BD">
        <w:rPr>
          <w:sz w:val="16"/>
        </w:rPr>
        <w:t xml:space="preserve">l. </w:t>
      </w:r>
      <w:r w:rsidRPr="00D404BD">
        <w:rPr>
          <w:rStyle w:val="StyleBoldUnderline"/>
        </w:rPr>
        <w:t>Cerrado is essentially savanna: a mixture of woodlands, shrublands and open grassland.</w:t>
      </w:r>
      <w:r w:rsidRPr="00D404BD">
        <w:rPr>
          <w:sz w:val="16"/>
        </w:rPr>
        <w:t xml:space="preserve"> </w:t>
      </w:r>
      <w:r w:rsidRPr="00D404BD">
        <w:rPr>
          <w:rStyle w:val="StyleBoldUnderline"/>
        </w:rPr>
        <w:t>The cerrado region covers over two million square kilometres, but about 60% of its natural vegetation has now been cleared for agriculture, mainly pasture, and the new sugar-cane crop is mostly replacing this existing agriculture.</w:t>
      </w:r>
      <w:r w:rsidRPr="00D404BD">
        <w:rPr>
          <w:sz w:val="16"/>
        </w:rPr>
        <w:t xml:space="preserve"> </w:t>
      </w:r>
      <w:r w:rsidRPr="00D404BD">
        <w:rPr>
          <w:rStyle w:val="StyleBoldUnderline"/>
        </w:rPr>
        <w:t>As well as emitting or absorbing carbon, these land transformations could affect climate through two other processes</w:t>
      </w:r>
      <w:hyperlink r:id="rId37" w:anchor="ref4" w:tooltip="Bonan, G. B. Science 320, 1444-1449 (2008)." w:history="1">
        <w:r w:rsidRPr="00D404BD">
          <w:rPr>
            <w:rStyle w:val="StyleBoldUnderline"/>
          </w:rPr>
          <w:t>4</w:t>
        </w:r>
      </w:hyperlink>
      <w:r w:rsidRPr="00D404BD">
        <w:rPr>
          <w:sz w:val="16"/>
        </w:rPr>
        <w:t xml:space="preserve">. </w:t>
      </w:r>
      <w:r w:rsidRPr="00D404BD">
        <w:rPr>
          <w:rStyle w:val="StyleBoldUnderline"/>
        </w:rPr>
        <w:t>They could change the surface albedo: the proportion of incoming solar radiation that is reflected back to space</w:t>
      </w:r>
      <w:r w:rsidRPr="00D404BD">
        <w:rPr>
          <w:sz w:val="16"/>
        </w:rPr>
        <w:t xml:space="preserve">. Generally speaking, </w:t>
      </w:r>
      <w:r w:rsidRPr="00D404BD">
        <w:rPr>
          <w:rStyle w:val="StyleBoldUnderline"/>
        </w:rPr>
        <w:t>forests have a lower surface albedo than grasslands, meaning that they absorb a greater fraction of solar radiation, which warms the local area</w:t>
      </w:r>
      <w:r w:rsidRPr="00D404BD">
        <w:rPr>
          <w:sz w:val="16"/>
        </w:rPr>
        <w:t xml:space="preserve">. </w:t>
      </w:r>
      <w:r w:rsidRPr="00D404BD">
        <w:rPr>
          <w:rStyle w:val="StyleBoldUnderline"/>
        </w:rPr>
        <w:t>Sugar cane has a higher albedo than both forests and grasslands, so has a relative cooling effect</w:t>
      </w:r>
      <w:r w:rsidRPr="00D404BD">
        <w:rPr>
          <w:sz w:val="16"/>
        </w:rPr>
        <w:t xml:space="preserve">. </w:t>
      </w:r>
      <w:r w:rsidRPr="00D404BD">
        <w:rPr>
          <w:rStyle w:val="StyleBoldUnderline"/>
        </w:rPr>
        <w:t>The land-cover changes could also affect evapotranspiration. Plants extract water from the soil and release it to the air through pores in the surface of their leaves.</w:t>
      </w:r>
      <w:r w:rsidRPr="00D404BD">
        <w:rPr>
          <w:sz w:val="16"/>
        </w:rPr>
        <w:t xml:space="preserve"> </w:t>
      </w:r>
      <w:r w:rsidRPr="00D404BD">
        <w:rPr>
          <w:rStyle w:val="StyleBoldUnderline"/>
        </w:rPr>
        <w:t>This process exerts a cooling effect by causing a greater proportion of energy to be carried away as latent heat rather than sensible heat.</w:t>
      </w:r>
      <w:r w:rsidRPr="00D404BD">
        <w:rPr>
          <w:sz w:val="16"/>
        </w:rPr>
        <w:t xml:space="preserve"> </w:t>
      </w:r>
      <w:r w:rsidRPr="00D404BD">
        <w:rPr>
          <w:rStyle w:val="StyleBoldUnderline"/>
        </w:rPr>
        <w:t>Forests and large plants such as sugar cane tend to exert a greater evaporative cooling effect than grasses</w:t>
      </w:r>
      <w:r w:rsidRPr="00D404BD">
        <w:rPr>
          <w:sz w:val="16"/>
        </w:rPr>
        <w:t xml:space="preserve">, </w:t>
      </w:r>
      <w:r w:rsidRPr="00D404BD">
        <w:rPr>
          <w:rStyle w:val="StyleBoldUnderline"/>
        </w:rPr>
        <w:t>because their total surface area is greater</w:t>
      </w:r>
      <w:r w:rsidRPr="00D404BD">
        <w:rPr>
          <w:sz w:val="16"/>
        </w:rPr>
        <w:t xml:space="preserve">, </w:t>
      </w:r>
      <w:r w:rsidRPr="00D404BD">
        <w:rPr>
          <w:rStyle w:val="StyleBoldUnderline"/>
        </w:rPr>
        <w:t>their deeper roots can access more soil moisture, and their size and shape can induce more turbulence in the overlying air flow.</w:t>
      </w:r>
      <w:r w:rsidRPr="00D404BD">
        <w:rPr>
          <w:sz w:val="16"/>
        </w:rPr>
        <w:t xml:space="preserve"> Sugar-cane cultivation also often involves irrigation, which provides an extra source of moisture. The key question is: what is the net effect of these changes in albedo and evapotranspiration on climate? Loarie and colleagues</w:t>
      </w:r>
      <w:hyperlink r:id="rId38" w:anchor="ref1" w:tooltip="Loarie, S. R., Lobell, D. B., Asner, G. P., Mu, Q. &amp; Field, C. B. Nature Clim. Change 1, 105-10910.1038/nclimate1067 (2011)." w:history="1">
        <w:r w:rsidRPr="00D404BD">
          <w:rPr>
            <w:rStyle w:val="Hyperlink"/>
            <w:sz w:val="16"/>
          </w:rPr>
          <w:t>1</w:t>
        </w:r>
      </w:hyperlink>
      <w:r w:rsidRPr="00D404BD">
        <w:rPr>
          <w:sz w:val="16"/>
        </w:rPr>
        <w:t xml:space="preserve"> used satellite data to estimate the impacts that the two stages of land-use change in the Brazilian cerrado have had on local temperature. Their aim is to provide a more complete picture of the climate impacts of biofuel cropping. By examining satellite-derived estimates of surface temperature, evapotranspiration, albedo and vegetation cover, they show that </w:t>
      </w:r>
      <w:r w:rsidRPr="00D404BD">
        <w:rPr>
          <w:rStyle w:val="StyleBoldUnderline"/>
        </w:rPr>
        <w:t>shifting from natural vegetation to non-sugar-cane crops or pasture results in local warming</w:t>
      </w:r>
      <w:r w:rsidRPr="00D404BD">
        <w:rPr>
          <w:sz w:val="16"/>
        </w:rPr>
        <w:t xml:space="preserve">. This temperature rise is due to reduced evapotranspiration, which outweighs the cooling effect of increased albedo. </w:t>
      </w:r>
      <w:r w:rsidRPr="00D404BD">
        <w:rPr>
          <w:rStyle w:val="StyleBoldUnderline"/>
        </w:rPr>
        <w:t>However, a further shift to sugar cane partly offsets this warming due to the combined cooling effects of increased evapotranspiration and an additional increase in albedo.</w:t>
      </w:r>
      <w:r w:rsidRPr="00D404BD">
        <w:rPr>
          <w:sz w:val="16"/>
        </w:rPr>
        <w:t xml:space="preserve"> </w:t>
      </w:r>
      <w:r w:rsidRPr="00D404BD">
        <w:rPr>
          <w:rStyle w:val="StyleBoldUnderline"/>
        </w:rPr>
        <w:t>The researchers conclude that replacing pasture or crops with sugar cane can exert an additional cooling influence on climate, over and above the biofuel's effect of reducing carbon dioxide emissions by replacing fossil fuels</w:t>
      </w:r>
      <w:r w:rsidRPr="00D404BD">
        <w:rPr>
          <w:sz w:val="16"/>
        </w:rPr>
        <w:t xml:space="preserve"> (</w:t>
      </w:r>
      <w:hyperlink r:id="rId39" w:anchor="f1" w:history="1">
        <w:r w:rsidRPr="00D404BD">
          <w:rPr>
            <w:rStyle w:val="Hyperlink"/>
            <w:sz w:val="16"/>
          </w:rPr>
          <w:t>Fig. 1</w:t>
        </w:r>
      </w:hyperlink>
      <w:r w:rsidRPr="00D404BD">
        <w:rPr>
          <w:sz w:val="16"/>
        </w:rPr>
        <w:t xml:space="preserve">). They are careful to point out that this is contingent on the pasturelands not being </w:t>
      </w:r>
      <w:r w:rsidRPr="00D404BD">
        <w:rPr>
          <w:sz w:val="16"/>
        </w:rPr>
        <w:lastRenderedPageBreak/>
        <w:t>displaced elsewhere, as this could exert further negative impacts if it resulted in additional deforestation — through both carbon emissions and reduced evapotranspiration.</w:t>
      </w:r>
    </w:p>
    <w:p w:rsidR="000357AB" w:rsidRDefault="000357AB" w:rsidP="000357AB"/>
    <w:p w:rsidR="000357AB" w:rsidRDefault="000357AB" w:rsidP="000357AB"/>
    <w:p w:rsidR="000357AB" w:rsidRDefault="000357AB" w:rsidP="000357AB">
      <w:pPr>
        <w:pStyle w:val="Heading3"/>
      </w:pPr>
      <w:r>
        <w:lastRenderedPageBreak/>
        <w:t>Midwest economy disad link</w:t>
      </w:r>
    </w:p>
    <w:p w:rsidR="000357AB" w:rsidRDefault="000357AB" w:rsidP="000357AB"/>
    <w:p w:rsidR="000357AB" w:rsidRDefault="000357AB" w:rsidP="000357AB">
      <w:pPr>
        <w:pStyle w:val="Heading4"/>
      </w:pPr>
      <w:r>
        <w:t>Turn- Cuban ethanol tanks the Midwest economy</w:t>
      </w:r>
    </w:p>
    <w:p w:rsidR="000357AB" w:rsidRPr="00AD2E4A" w:rsidRDefault="000357AB" w:rsidP="000357AB">
      <w:pPr>
        <w:rPr>
          <w:sz w:val="16"/>
        </w:rPr>
      </w:pPr>
      <w:r w:rsidRPr="00BF53AB">
        <w:rPr>
          <w:b/>
        </w:rPr>
        <w:t>Specht, 13</w:t>
      </w:r>
      <w:r>
        <w:rPr>
          <w:b/>
        </w:rPr>
        <w:t xml:space="preserve"> </w:t>
      </w:r>
      <w:r w:rsidRPr="00AD2E4A">
        <w:rPr>
          <w:b/>
          <w:sz w:val="16"/>
        </w:rPr>
        <w:t xml:space="preserve">– </w:t>
      </w:r>
      <w:r w:rsidRPr="00AD2E4A">
        <w:rPr>
          <w:sz w:val="16"/>
        </w:rPr>
        <w:t xml:space="preserve">Legal Advisor, Pearlmaker Holsteins, Inc., B.A., LSU (Jonathan, “Raising Cane: Cuban Sugarcane Ethanol’s Economic and Environmental Effects on the United States”, UC Davis, 4-24-13, </w:t>
      </w:r>
      <w:hyperlink r:id="rId40" w:history="1">
        <w:r w:rsidRPr="00AD2E4A">
          <w:rPr>
            <w:color w:val="0000FF"/>
            <w:sz w:val="16"/>
            <w:u w:val="single"/>
          </w:rPr>
          <w:t>http://environs.law.ucdavis.edu/issues/36/2/specht.pdf</w:t>
        </w:r>
      </w:hyperlink>
      <w:r w:rsidRPr="00AD2E4A">
        <w:rPr>
          <w:sz w:val="16"/>
        </w:rPr>
        <w:t>)//NG</w:t>
      </w:r>
    </w:p>
    <w:p w:rsidR="000357AB" w:rsidRDefault="000357AB" w:rsidP="000357AB"/>
    <w:p w:rsidR="000357AB" w:rsidRDefault="000357AB" w:rsidP="000357AB">
      <w:r>
        <w:t xml:space="preserve"> </w:t>
      </w:r>
      <w:r>
        <w:tab/>
        <w:t xml:space="preserve">Absent a scenario in which the Renewable Fuel Standard was raised at the same time as U.S. consumption of ethanol from Cuban sugarcane increased, it is likely that </w:t>
      </w:r>
      <w:r w:rsidRPr="006A15AE">
        <w:rPr>
          <w:rStyle w:val="StyleBoldUnderline"/>
        </w:rPr>
        <w:t xml:space="preserve">encouraging the importing of Cuban sugarcane ethanol would have a negative economic effect on the Midwestern United States. </w:t>
      </w:r>
      <w:r>
        <w:t xml:space="preserve">The worst case economic scenario for the United States that could possibly arise out of policy and law changes that successfully encourage the development of a Cuban sugarcane ethanol industry would be that </w:t>
      </w:r>
      <w:r w:rsidRPr="006A15AE">
        <w:rPr>
          <w:rStyle w:val="StyleBoldUnderline"/>
        </w:rPr>
        <w:t>such ethanol largely supplants rather than supplements the domestic ethanol industry.</w:t>
      </w:r>
      <w:r>
        <w:t xml:space="preserve"> </w:t>
      </w:r>
      <w:r w:rsidRPr="006A15AE">
        <w:rPr>
          <w:rStyle w:val="StyleBoldUnderline"/>
        </w:rPr>
        <w:t>This could lead to ethanol plant closures, job losses, and a regionalized economic slowdown across the Midwestern United States</w:t>
      </w:r>
      <w:r>
        <w:t xml:space="preserve">. This regionalized economic slowdown would be made worse if </w:t>
      </w:r>
      <w:r w:rsidRPr="006A15AE">
        <w:rPr>
          <w:rStyle w:val="StyleBoldUnderline"/>
        </w:rPr>
        <w:t xml:space="preserve">a drop in demand for corn-based ethanol led to a significant decline in corn prices and a resulting loss of purchasing power by corn farmers </w:t>
      </w:r>
      <w:r>
        <w:t>(</w:t>
      </w:r>
      <w:r w:rsidRPr="006A15AE">
        <w:rPr>
          <w:rStyle w:val="StyleBoldUnderline"/>
        </w:rPr>
        <w:t>whose spending in times of high commodity prices boosts small-town economies).</w:t>
      </w:r>
      <w:r>
        <w:t xml:space="preserve">  </w:t>
      </w:r>
    </w:p>
    <w:p w:rsidR="000357AB" w:rsidRDefault="000357AB" w:rsidP="000357AB">
      <w:r>
        <w:t xml:space="preserve"> </w:t>
      </w:r>
      <w:r>
        <w:tab/>
        <w:t xml:space="preserve">The likelihood of the worst-case economic scenario depends on a number of factors. </w:t>
      </w:r>
      <w:r w:rsidRPr="007A7D95">
        <w:rPr>
          <w:rStyle w:val="StyleBoldUnderline"/>
        </w:rPr>
        <w:t>The U.S. ethanol industry</w:t>
      </w:r>
      <w:r>
        <w:t xml:space="preserve">, like the ethanol industry everywhere, </w:t>
      </w:r>
      <w:r w:rsidRPr="007A7D95">
        <w:rPr>
          <w:rStyle w:val="StyleBoldUnderline"/>
        </w:rPr>
        <w:t>is largely affected by two major variables: governmental policy and commodity prices</w:t>
      </w:r>
      <w:r>
        <w:t>. While it has not received anything close to the level of support granted to the Brazilian ethanol industry</w:t>
      </w:r>
      <w:proofErr w:type="gramStart"/>
      <w:r>
        <w:t>,  the</w:t>
      </w:r>
      <w:proofErr w:type="gramEnd"/>
      <w:r>
        <w:t xml:space="preserve"> U.S. ethanol industry has received major boosts from the federal government. The future strength of the domestic ethanol industry will depend on whether it continues to receive the backing of the federal government. As a 2006 report from the USDA’s Office of the Chief Economist candidly acknowledges, “Growth in the U.S. ethanol industry is directly related to Federal and State policies and regulations.” According to a 2008 report for the USDA’s Office of the Chief Economist, “The most likely scenario is that renewable fuels will continue to compete with petrofuels only with the help of government incentives and/or mandates.” </w:t>
      </w:r>
    </w:p>
    <w:p w:rsidR="000357AB" w:rsidRDefault="000357AB" w:rsidP="000357AB"/>
    <w:p w:rsidR="000357AB" w:rsidRPr="006446F8" w:rsidRDefault="000357AB" w:rsidP="000357AB"/>
    <w:p w:rsidR="006B2B58" w:rsidRDefault="000357AB" w:rsidP="006B2B58">
      <w:pPr>
        <w:pStyle w:val="Heading2"/>
      </w:pPr>
      <w:r>
        <w:lastRenderedPageBreak/>
        <w:t xml:space="preserve">Other </w:t>
      </w:r>
      <w:r w:rsidR="006B2B58">
        <w:t>Advantage answers</w:t>
      </w:r>
    </w:p>
    <w:p w:rsidR="006B2B58" w:rsidRDefault="006B2B58" w:rsidP="006B2B58"/>
    <w:p w:rsidR="006B2B58" w:rsidRDefault="006B2B58" w:rsidP="006B2B58">
      <w:pPr>
        <w:pStyle w:val="Heading3"/>
      </w:pPr>
      <w:r>
        <w:lastRenderedPageBreak/>
        <w:t>AT: Latin American conflict</w:t>
      </w:r>
    </w:p>
    <w:p w:rsidR="006B2B58" w:rsidRDefault="006B2B58" w:rsidP="006B2B58"/>
    <w:p w:rsidR="006B2B58" w:rsidRDefault="006B2B58" w:rsidP="006B2B58">
      <w:pPr>
        <w:pStyle w:val="Heading4"/>
      </w:pPr>
      <w:r>
        <w:t xml:space="preserve">No Latin American conflict impact </w:t>
      </w:r>
    </w:p>
    <w:p w:rsidR="006B2B58" w:rsidRPr="00197382" w:rsidRDefault="006B2B58" w:rsidP="006B2B58">
      <w:r>
        <w:rPr>
          <w:b/>
        </w:rPr>
        <w:t xml:space="preserve">Ghitis, 12 - </w:t>
      </w:r>
      <w:r w:rsidRPr="00197382">
        <w:t>an independent commentator on world affairs and a World Politics Review contributing editor (</w:t>
      </w:r>
      <w:r>
        <w:t xml:space="preserve">Frida, World Politics Review, “Latin America, the World's Democracy Lab” 7/5, </w:t>
      </w:r>
    </w:p>
    <w:p w:rsidR="006B2B58" w:rsidRDefault="000A0FE7" w:rsidP="006B2B58">
      <w:hyperlink r:id="rId41" w:history="1">
        <w:r w:rsidR="006B2B58" w:rsidRPr="00897B7C">
          <w:rPr>
            <w:rStyle w:val="Hyperlink"/>
          </w:rPr>
          <w:t>http://www.worldpoliticsreview.com/articles/12127/world-citizen-latin-america-the-worlds-democracy-lab</w:t>
        </w:r>
      </w:hyperlink>
      <w:r w:rsidR="006B2B58">
        <w:t>)</w:t>
      </w:r>
    </w:p>
    <w:p w:rsidR="006B2B58" w:rsidRDefault="006B2B58" w:rsidP="006B2B58"/>
    <w:p w:rsidR="006B2B58" w:rsidRDefault="006B2B58" w:rsidP="006B2B58">
      <w:r w:rsidRPr="00197382">
        <w:rPr>
          <w:rStyle w:val="StyleBoldUnderline"/>
        </w:rPr>
        <w:t>Democracy in Latin America has created a new set of rules for what continue to be fierce political battles</w:t>
      </w:r>
      <w:r>
        <w:t xml:space="preserve">. </w:t>
      </w:r>
      <w:r w:rsidRPr="00197382">
        <w:rPr>
          <w:rStyle w:val="StyleBoldUnderline"/>
        </w:rPr>
        <w:t>The disputes that triggered armed conflict in the past now tend to spark bitter legislative maneuvers</w:t>
      </w:r>
      <w:r>
        <w:t xml:space="preserve">, even thinly disguised coups, </w:t>
      </w:r>
      <w:r w:rsidRPr="00197382">
        <w:rPr>
          <w:rStyle w:val="StyleBoldUnderline"/>
        </w:rPr>
        <w:t>punctuated with street protests that sometimes turn violent, but eventually die off.</w:t>
      </w:r>
      <w:r>
        <w:t xml:space="preserve"> </w:t>
      </w:r>
    </w:p>
    <w:p w:rsidR="006B2B58" w:rsidRDefault="006B2B58" w:rsidP="006B2B58">
      <w:r w:rsidRPr="00197382">
        <w:rPr>
          <w:rStyle w:val="StyleBoldUnderline"/>
        </w:rPr>
        <w:t>Latin America still contains the ingredients for violent social conflict, but the willingness to experiment within</w:t>
      </w:r>
      <w:r>
        <w:t xml:space="preserve"> the elusive parameters of </w:t>
      </w:r>
      <w:r w:rsidRPr="00197382">
        <w:rPr>
          <w:rStyle w:val="StyleBoldUnderline"/>
        </w:rPr>
        <w:t>democracy has kept armed conflict to a minimum</w:t>
      </w:r>
      <w:r>
        <w:t xml:space="preserve">. It has meant that even when the system disappoints, there is always another democratic path to chart, another formula to concoct. </w:t>
      </w:r>
    </w:p>
    <w:p w:rsidR="006B2B58" w:rsidRDefault="006B2B58" w:rsidP="006B2B58">
      <w:r>
        <w:t xml:space="preserve">To be sure, </w:t>
      </w:r>
      <w:r w:rsidRPr="00197382">
        <w:rPr>
          <w:rStyle w:val="StyleBoldUnderline"/>
        </w:rPr>
        <w:t>violence is far from defeated</w:t>
      </w:r>
      <w:r>
        <w:t xml:space="preserve">. </w:t>
      </w:r>
      <w:r w:rsidRPr="00197382">
        <w:rPr>
          <w:rStyle w:val="StyleBoldUnderline"/>
        </w:rPr>
        <w:t>Central American countries have</w:t>
      </w:r>
      <w:r>
        <w:t xml:space="preserve"> some of the highest </w:t>
      </w:r>
      <w:r w:rsidRPr="00197382">
        <w:rPr>
          <w:rStyle w:val="StyleBoldUnderline"/>
        </w:rPr>
        <w:t>murder</w:t>
      </w:r>
      <w:r>
        <w:t xml:space="preserve"> rates in the world as a result of drug trafficking. Mexico has seen some 50,000 die in the battle to defeat the narco-gangs. The decades-old insurgency in Colombia is not finished, and street protests occasionally turn deadly throughout the region. </w:t>
      </w:r>
    </w:p>
    <w:p w:rsidR="006B2B58" w:rsidRDefault="006B2B58" w:rsidP="006B2B58">
      <w:r w:rsidRPr="00197382">
        <w:rPr>
          <w:rStyle w:val="StyleBoldUnderline"/>
        </w:rPr>
        <w:t>But it's a long way from the civil wars and the "dirty wars" that characterized the region in the second half of the 20th century</w:t>
      </w:r>
      <w:r>
        <w:t xml:space="preserve">. Then, the routine means of deciding the shape of the political and economic system was by taking up arms and killing those on the other side of the ideological divide. No more. </w:t>
      </w:r>
    </w:p>
    <w:p w:rsidR="006B2B58" w:rsidRDefault="006B2B58" w:rsidP="006B2B58"/>
    <w:p w:rsidR="006B2B58" w:rsidRDefault="006B2B58" w:rsidP="006B2B58">
      <w:pPr>
        <w:pStyle w:val="Heading4"/>
      </w:pPr>
      <w:r>
        <w:t xml:space="preserve">Subregional organizations prevent regional conflict </w:t>
      </w:r>
    </w:p>
    <w:p w:rsidR="006B2B58" w:rsidRDefault="006B2B58" w:rsidP="006B2B58">
      <w:pPr>
        <w:rPr>
          <w:b/>
        </w:rPr>
      </w:pPr>
      <w:r>
        <w:rPr>
          <w:b/>
        </w:rPr>
        <w:t xml:space="preserve">Isacson, 12 - </w:t>
      </w:r>
      <w:r w:rsidRPr="00110379">
        <w:t xml:space="preserve">senior associate for regional security at the Washington Office on Latin America (Adam, “Conflict Resolution in the Americas: The Decline of the OAS” World Politics Review, 5/22, </w:t>
      </w:r>
      <w:hyperlink r:id="rId42" w:history="1">
        <w:r w:rsidRPr="00110379">
          <w:rPr>
            <w:rStyle w:val="Hyperlink"/>
          </w:rPr>
          <w:t>http://www.worldpoliticsreview.com/articles/11979/conflict-resolution-in-the-americas-the-decline-of-the-oas</w:t>
        </w:r>
      </w:hyperlink>
      <w:r w:rsidRPr="00110379">
        <w:t>)</w:t>
      </w:r>
    </w:p>
    <w:p w:rsidR="006B2B58" w:rsidRPr="00110379" w:rsidRDefault="006B2B58" w:rsidP="006B2B58"/>
    <w:p w:rsidR="006B2B58" w:rsidRDefault="006B2B58" w:rsidP="006B2B58">
      <w:r w:rsidRPr="00110379">
        <w:rPr>
          <w:rStyle w:val="StyleBoldUnderline"/>
        </w:rPr>
        <w:t>The regional conflict-resolution trends are clear</w:t>
      </w:r>
      <w:r>
        <w:t xml:space="preserve">. Interstate conflicts remain far easier to resolve than internal conflicts, although </w:t>
      </w:r>
      <w:r w:rsidRPr="00110379">
        <w:rPr>
          <w:rStyle w:val="StyleBoldUnderline"/>
        </w:rPr>
        <w:t>the task of resolving them is now falling less to the OAS and more to new subregional organizations or ad hoc diplomatic arrangements.</w:t>
      </w:r>
      <w:r>
        <w:t xml:space="preserve"> </w:t>
      </w:r>
      <w:r w:rsidRPr="00110379">
        <w:rPr>
          <w:rStyle w:val="StyleBoldUnderline"/>
        </w:rPr>
        <w:t>U.S. support</w:t>
      </w:r>
      <w:r>
        <w:t xml:space="preserve">, once seen as indispensable for the success of any conflict-resolution effort, </w:t>
      </w:r>
      <w:r w:rsidRPr="00110379">
        <w:rPr>
          <w:rStyle w:val="StyleBoldUnderline"/>
        </w:rPr>
        <w:t>is now optional</w:t>
      </w:r>
      <w:r>
        <w:t xml:space="preserve">: Twenty years after Esquipulas II, </w:t>
      </w:r>
      <w:r w:rsidRPr="00110379">
        <w:rPr>
          <w:rStyle w:val="StyleBoldUnderline"/>
        </w:rPr>
        <w:t>the region resolved the Colombia-Venezuela, Colombia-Ecuador and Zelaya disputes on its own, with no input from Washington</w:t>
      </w:r>
      <w:r>
        <w:t>.</w:t>
      </w:r>
    </w:p>
    <w:p w:rsidR="006B2B58" w:rsidRDefault="006B2B58" w:rsidP="006B2B58"/>
    <w:p w:rsidR="000357AB" w:rsidRDefault="000357AB" w:rsidP="000357AB">
      <w:pPr>
        <w:pStyle w:val="Heading3"/>
      </w:pPr>
      <w:r>
        <w:lastRenderedPageBreak/>
        <w:t>AT: Cuban bioweapons</w:t>
      </w:r>
    </w:p>
    <w:p w:rsidR="000357AB" w:rsidRDefault="000357AB" w:rsidP="000357AB"/>
    <w:p w:rsidR="00823242" w:rsidRDefault="00823242" w:rsidP="00823242">
      <w:pPr>
        <w:pStyle w:val="Heading4"/>
      </w:pPr>
      <w:r>
        <w:t>Zero evidence supports a Cuban bioweapons program</w:t>
      </w:r>
    </w:p>
    <w:p w:rsidR="00823242" w:rsidRDefault="00823242" w:rsidP="00823242">
      <w:r>
        <w:rPr>
          <w:b/>
        </w:rPr>
        <w:t xml:space="preserve">Smith, 7 </w:t>
      </w:r>
      <w:r>
        <w:t xml:space="preserve">- was a U.S. diplomat and specialist in Cuban affairs for roughly 25 years, leaving the Foreign Service in 1982, when he was Chief of the U.S. Interests Section in Havana, because of his disagreements over Cuba policy. He has been an adjunct professor at Johns Hopkins University since 1984 and a Senior Fellow at the Center for International Policy in Washington, DC since 1992 (Wayne, “Take Cuba Off The Terrorist List” The National Interest, 8/6, </w:t>
      </w:r>
    </w:p>
    <w:p w:rsidR="00823242" w:rsidRDefault="000A0FE7" w:rsidP="00823242">
      <w:hyperlink r:id="rId43" w:history="1">
        <w:r w:rsidR="00823242" w:rsidRPr="00F9493C">
          <w:rPr>
            <w:rStyle w:val="Hyperlink"/>
          </w:rPr>
          <w:t>http://nationalinterest.org/commentary/inside-track-take-cuba-off-the-terrorist-list-1733</w:t>
        </w:r>
      </w:hyperlink>
    </w:p>
    <w:p w:rsidR="00823242" w:rsidRPr="005B2057" w:rsidRDefault="00823242" w:rsidP="00823242"/>
    <w:p w:rsidR="00823242" w:rsidRDefault="00823242" w:rsidP="00823242">
      <w:r>
        <w:t>Bogus Charges That Cuba is a Biological Warfare Threat</w:t>
      </w:r>
    </w:p>
    <w:p w:rsidR="00823242" w:rsidRDefault="00823242" w:rsidP="00823242">
      <w:r>
        <w:t xml:space="preserve">Back in 2004, </w:t>
      </w:r>
      <w:r w:rsidRPr="005B2057">
        <w:rPr>
          <w:rStyle w:val="StyleBoldUnderline"/>
        </w:rPr>
        <w:t>Bolton said that the Bush administration was "concerned that Cuba is developing a limited biological weapons effort</w:t>
      </w:r>
      <w:r>
        <w:t xml:space="preserve"> . . . and believes Cuba remains a terrorist and biological warfare threat to the United States."</w:t>
      </w:r>
    </w:p>
    <w:p w:rsidR="00823242" w:rsidRDefault="00823242" w:rsidP="00823242">
      <w:r w:rsidRPr="005B2057">
        <w:rPr>
          <w:rStyle w:val="StyleBoldUnderline"/>
        </w:rPr>
        <w:t>Bolton's charges</w:t>
      </w:r>
      <w:r>
        <w:t xml:space="preserve"> caused a stir. Over the past three years, however, they </w:t>
      </w:r>
      <w:r w:rsidRPr="005B2057">
        <w:rPr>
          <w:rStyle w:val="StyleBoldUnderline"/>
        </w:rPr>
        <w:t>have widely come to be seen as politically motivated and groundless. Certainly neither he nor anyone else has been able to put forward any evidence to support the charges</w:t>
      </w:r>
      <w:r>
        <w:t xml:space="preserve">. </w:t>
      </w:r>
      <w:r w:rsidRPr="005B2057">
        <w:rPr>
          <w:rStyle w:val="StyleBoldUnderline"/>
        </w:rPr>
        <w:t>The Department of State no longer even makes them.</w:t>
      </w:r>
    </w:p>
    <w:p w:rsidR="00823242" w:rsidRDefault="00823242" w:rsidP="00823242">
      <w:r>
        <w:t xml:space="preserve">Further, </w:t>
      </w:r>
      <w:r w:rsidRPr="005B2057">
        <w:rPr>
          <w:rStyle w:val="StyleBoldUnderline"/>
        </w:rPr>
        <w:t>the</w:t>
      </w:r>
      <w:r>
        <w:t xml:space="preserve"> Center for Defense Information (</w:t>
      </w:r>
      <w:r w:rsidRPr="005B2057">
        <w:rPr>
          <w:rStyle w:val="StyleBoldUnderline"/>
        </w:rPr>
        <w:t>CDI) sent several delegations to Cuba to investigate</w:t>
      </w:r>
      <w:r>
        <w:t xml:space="preserve"> and in one case was accompanied by CIP. </w:t>
      </w:r>
      <w:r w:rsidRPr="005B2057">
        <w:rPr>
          <w:rStyle w:val="StyleBoldUnderline"/>
        </w:rPr>
        <w:t>They were allowed to go anywhere they wished and see anything requested</w:t>
      </w:r>
      <w:r>
        <w:t>. Their conclusions were perhaps best summed up by retired General Charles Wilhelm, the former commander of SOUTHCOM, who accompanied one of the delegations. "</w:t>
      </w:r>
      <w:r w:rsidRPr="005B2057">
        <w:rPr>
          <w:rStyle w:val="StyleBoldUnderline"/>
        </w:rPr>
        <w:t>While Cuba certainly has the capability to develop</w:t>
      </w:r>
      <w:r>
        <w:t xml:space="preserve"> and produce chemical and </w:t>
      </w:r>
      <w:r w:rsidRPr="005B2057">
        <w:rPr>
          <w:rStyle w:val="StyleBoldUnderline"/>
        </w:rPr>
        <w:t>biological weapons, nothing we saw or heard led us to the conclusion that they were proceeding on this path</w:t>
      </w:r>
      <w:r>
        <w:t>."</w:t>
      </w:r>
    </w:p>
    <w:p w:rsidR="00823242" w:rsidRDefault="00823242" w:rsidP="00823242">
      <w:r>
        <w:t>Wilhelm's conclusions were practically echoed by a National Intelligence Estimate conducted in the summer of 2004 and reported in The New York Times on September 18, 2004. It said that "the Intelligence Community continues to believe that Cuba has the technical capability [emphasis added] to pursue some aspects of an offensive biological weapons program."</w:t>
      </w:r>
    </w:p>
    <w:p w:rsidR="00823242" w:rsidRDefault="00823242" w:rsidP="00823242">
      <w:r>
        <w:t>It made no claim, however, that Cuba was pursuing such a program.</w:t>
      </w:r>
    </w:p>
    <w:p w:rsidR="00823242" w:rsidRDefault="00823242" w:rsidP="000357AB">
      <w:r>
        <w:t xml:space="preserve">In sum, </w:t>
      </w:r>
      <w:r w:rsidRPr="005B2057">
        <w:rPr>
          <w:rStyle w:val="StyleBoldUnderline"/>
        </w:rPr>
        <w:t>unless accompanied by new evidence</w:t>
      </w:r>
      <w:r>
        <w:t xml:space="preserve">, </w:t>
      </w:r>
      <w:r w:rsidRPr="005B2057">
        <w:rPr>
          <w:rStyle w:val="StyleBoldUnderline"/>
        </w:rPr>
        <w:t>any charges that Cuba poses a biological warfare threat to the U</w:t>
      </w:r>
      <w:r>
        <w:t xml:space="preserve">nited </w:t>
      </w:r>
      <w:r w:rsidRPr="005B2057">
        <w:rPr>
          <w:rStyle w:val="StyleBoldUnderline"/>
        </w:rPr>
        <w:t>S</w:t>
      </w:r>
      <w:r>
        <w:t xml:space="preserve">tates </w:t>
      </w:r>
      <w:r w:rsidRPr="005B2057">
        <w:rPr>
          <w:rStyle w:val="StyleBoldUnderline"/>
        </w:rPr>
        <w:t>must be seen as baseless.</w:t>
      </w:r>
    </w:p>
    <w:p w:rsidR="000357AB" w:rsidRDefault="000357AB" w:rsidP="000357AB">
      <w:pPr>
        <w:pStyle w:val="Heading4"/>
      </w:pPr>
      <w:r>
        <w:t>Cuba doesn’t have bioweapons</w:t>
      </w:r>
    </w:p>
    <w:p w:rsidR="000357AB" w:rsidRPr="00B527D9" w:rsidRDefault="000357AB" w:rsidP="000357AB">
      <w:r w:rsidRPr="00435F34">
        <w:rPr>
          <w:rStyle w:val="StyleStyleBold12pt"/>
        </w:rPr>
        <w:t>Fox 2002</w:t>
      </w:r>
      <w:r>
        <w:t xml:space="preserve"> -freelance writer based in Washington D.C.</w:t>
      </w:r>
    </w:p>
    <w:p w:rsidR="000357AB" w:rsidRDefault="000357AB" w:rsidP="000357AB">
      <w:r>
        <w:t>(Jeffrey L., “Truth about Bioterrorism and Biowarfare Is Elusive”, American Society for Microbiology, 4/16/2002, google scholar)//KW</w:t>
      </w:r>
    </w:p>
    <w:p w:rsidR="000357AB" w:rsidRDefault="000357AB" w:rsidP="000357AB"/>
    <w:p w:rsidR="000357AB" w:rsidRDefault="000357AB" w:rsidP="000357AB">
      <w:r>
        <w:t xml:space="preserve">On the diplomatic front of efforts to counteract bioterrorist threats, clarity also remains elusive. For example, in a speech early in May, </w:t>
      </w:r>
      <w:r w:rsidRPr="00291944">
        <w:rPr>
          <w:rStyle w:val="StyleBoldUnderline"/>
        </w:rPr>
        <w:t>John Bolton</w:t>
      </w:r>
      <w:r>
        <w:t xml:space="preserve">, an Undersecretary at the U.S. State Department, </w:t>
      </w:r>
      <w:r w:rsidRPr="00291944">
        <w:rPr>
          <w:rStyle w:val="StyleBoldUnderline"/>
        </w:rPr>
        <w:t>accused the Cuban government of using biotechnology to develop weapons</w:t>
      </w:r>
      <w:r>
        <w:t xml:space="preserve"> of mass destruction </w:t>
      </w:r>
      <w:r w:rsidRPr="00291944">
        <w:rPr>
          <w:rStyle w:val="StyleBoldUnderline"/>
        </w:rPr>
        <w:t xml:space="preserve">and </w:t>
      </w:r>
      <w:r>
        <w:t xml:space="preserve">of </w:t>
      </w:r>
      <w:r w:rsidRPr="00291944">
        <w:rPr>
          <w:rStyle w:val="StyleBoldUnderline"/>
        </w:rPr>
        <w:t>exporting</w:t>
      </w:r>
      <w:r>
        <w:t xml:space="preserve"> some of </w:t>
      </w:r>
      <w:r w:rsidRPr="00291944">
        <w:rPr>
          <w:rStyle w:val="StyleBoldUnderline"/>
        </w:rPr>
        <w:t>its</w:t>
      </w:r>
      <w:r>
        <w:t xml:space="preserve"> sophisticated </w:t>
      </w:r>
      <w:r w:rsidRPr="00291944">
        <w:rPr>
          <w:rStyle w:val="StyleBoldUnderline"/>
        </w:rPr>
        <w:t>medical know-how for</w:t>
      </w:r>
      <w:r>
        <w:t xml:space="preserve"> use by </w:t>
      </w:r>
      <w:r w:rsidRPr="00291944">
        <w:rPr>
          <w:rStyle w:val="StyleBoldUnderline"/>
        </w:rPr>
        <w:t>other nations to develop their own</w:t>
      </w:r>
      <w:r>
        <w:t xml:space="preserve"> bioweapons. </w:t>
      </w:r>
      <w:r w:rsidRPr="00291944">
        <w:rPr>
          <w:rStyle w:val="StyleBoldUnderline"/>
        </w:rPr>
        <w:t>However, he offered no proof to back those claims</w:t>
      </w:r>
      <w:r>
        <w:t xml:space="preserve">, which Cuban leader Fidel Castro immediately rejected. A week later, </w:t>
      </w:r>
      <w:r w:rsidRPr="00291944">
        <w:rPr>
          <w:rStyle w:val="StyleBoldUnderline"/>
        </w:rPr>
        <w:t>Castro invited</w:t>
      </w:r>
      <w:r>
        <w:t xml:space="preserve"> former U.S. President </w:t>
      </w:r>
      <w:r w:rsidRPr="00291944">
        <w:rPr>
          <w:rStyle w:val="StyleBoldUnderline"/>
        </w:rPr>
        <w:t>Jimmy Carter to inspect a major Cuban biotechnology research center</w:t>
      </w:r>
      <w:r>
        <w:t>, offering him wide access and his choice of experts to deal with technical analyses. Carter duly visited the center and speculated to the news media that the allegations that were publicized a week earlier could have been intended to undermine the good will he sought to build during his visit.</w:t>
      </w:r>
    </w:p>
    <w:p w:rsidR="000357AB" w:rsidRDefault="000357AB" w:rsidP="000357AB">
      <w:r>
        <w:lastRenderedPageBreak/>
        <w:t xml:space="preserve">While those charges and counter-charges about Cuban biowarfare activities were being exchanged, a group called </w:t>
      </w:r>
      <w:r w:rsidRPr="00291944">
        <w:rPr>
          <w:rStyle w:val="StyleBoldUnderline"/>
        </w:rPr>
        <w:t>the Sunshine Project released documents</w:t>
      </w:r>
      <w:r>
        <w:t xml:space="preserve"> claiming </w:t>
      </w:r>
      <w:r w:rsidRPr="00291944">
        <w:rPr>
          <w:rStyle w:val="StyleBoldUnderline"/>
        </w:rPr>
        <w:t>that researchers in the U.S.</w:t>
      </w:r>
      <w:r>
        <w:t xml:space="preserve"> military </w:t>
      </w:r>
      <w:r w:rsidRPr="00291944">
        <w:rPr>
          <w:rStyle w:val="StyleBoldUnderline"/>
        </w:rPr>
        <w:t>are developing</w:t>
      </w:r>
      <w:r>
        <w:t xml:space="preserve"> several types of "</w:t>
      </w:r>
      <w:r w:rsidRPr="00291944">
        <w:rPr>
          <w:rStyle w:val="StyleBoldUnderline"/>
        </w:rPr>
        <w:t>offensive biological weapons</w:t>
      </w:r>
      <w:proofErr w:type="gramStart"/>
      <w:r>
        <w:t>…[</w:t>
      </w:r>
      <w:proofErr w:type="gramEnd"/>
      <w:r>
        <w:t>that] violate federal and international law." The Sunshine Project, a public interest group with offices in Austin, Tex., and in Europe, focuses on biowarfare and other controversial biological policy issues. It bases these particular claims on several documents that describe biotechnology and microbiological research projects that were proposed several years ago by staff researchers at the Naval Research Laboratory in Washington, D.C. and the Armstrong Laboratory at the Brooks Air Force Base in San Antonio, Tex. The organization obtained the documents through a Freedom of Information Act request.</w:t>
      </w:r>
    </w:p>
    <w:p w:rsidR="000357AB" w:rsidRDefault="000357AB" w:rsidP="000357AB">
      <w:r>
        <w:t xml:space="preserve">The projects outlined in those documents describe plans for using nonlethal, nonpathogenic genetically modified microorganisms as well as a catalytic substance called diazoluminomelanin, which is prepared on bacterial membranes from embedded catalysts. In general, plans call for using microorganisms and other catalysts to degrade high-energy fuels, biopolymers, and other substances that are otherwise useful to opponent military forces. More broadly, </w:t>
      </w:r>
      <w:r w:rsidRPr="00291944">
        <w:rPr>
          <w:rStyle w:val="StyleBoldUnderline"/>
        </w:rPr>
        <w:t>these projects would lead to products with which to "stop land and sea vehicles and to neutralize facilities and equipment" and also to "degrade opposing forces'</w:t>
      </w:r>
      <w:r>
        <w:t xml:space="preserve"> mobility, logistical support, and equipment maintenance programs." Thus, the war-fighting technologies envisioned in those documents are portrayed as a materials sciences research effort that, in some cases, will depend on standard genetic engineering practices that are "exempt from biological warfare restrictions."</w:t>
      </w:r>
    </w:p>
    <w:p w:rsidR="000357AB" w:rsidRDefault="000357AB" w:rsidP="000357AB">
      <w:r>
        <w:t xml:space="preserve">Not so, according to </w:t>
      </w:r>
      <w:r w:rsidRPr="00291944">
        <w:rPr>
          <w:rStyle w:val="StyleBoldUnderline"/>
        </w:rPr>
        <w:t>the Sunshine Project</w:t>
      </w:r>
      <w:r>
        <w:t xml:space="preserve">. Its members </w:t>
      </w:r>
      <w:r w:rsidRPr="00291944">
        <w:rPr>
          <w:rStyle w:val="StyleBoldUnderline"/>
        </w:rPr>
        <w:t>accuse the Bush administration of hypocrisy</w:t>
      </w:r>
      <w:r>
        <w:t xml:space="preserve"> and pointedly criticize it for "</w:t>
      </w:r>
      <w:r w:rsidRPr="00291944">
        <w:rPr>
          <w:rStyle w:val="StyleBoldUnderline"/>
        </w:rPr>
        <w:t>aggressively accusing other countries of developing biological weapons"</w:t>
      </w:r>
      <w:r>
        <w:t xml:space="preserve"> and for rejecting "a legally binding system of United Nations inspections of suspected biological weapons facilities."</w:t>
      </w:r>
    </w:p>
    <w:p w:rsidR="000357AB" w:rsidRDefault="000357AB" w:rsidP="000357AB">
      <w:pPr>
        <w:pStyle w:val="Heading4"/>
      </w:pPr>
      <w:r>
        <w:t xml:space="preserve">The bioweapons charge was based on pre-Iraq WMD </w:t>
      </w:r>
      <w:proofErr w:type="gramStart"/>
      <w:r>
        <w:t>intel</w:t>
      </w:r>
      <w:proofErr w:type="gramEnd"/>
      <w:r>
        <w:t xml:space="preserve"> and Cuba doesn’t support terrorism</w:t>
      </w:r>
    </w:p>
    <w:p w:rsidR="000357AB" w:rsidRDefault="000357AB" w:rsidP="000357AB">
      <w:r>
        <w:rPr>
          <w:rStyle w:val="Heading4Char"/>
        </w:rPr>
        <w:t>Smith, et al 2004</w:t>
      </w:r>
      <w:r>
        <w:t>- *senior fellow at the Center for International Policy in Washington, D.C., and an adjunct professor at the Johns Hopkins University, Muse **member of the American Society of International Law and the</w:t>
      </w:r>
      <w:r>
        <w:rPr>
          <w:sz w:val="12"/>
        </w:rPr>
        <w:t xml:space="preserve">  </w:t>
      </w:r>
      <w:r>
        <w:t>American branch of the International Law Association, Baker ***senior researcher in the Washington, D.C. office of the Center for Nonproliferation Studies</w:t>
      </w:r>
      <w:r>
        <w:rPr>
          <w:sz w:val="12"/>
        </w:rPr>
        <w:t xml:space="preserve">  </w:t>
      </w:r>
      <w:r>
        <w:t>(CNS)</w:t>
      </w:r>
    </w:p>
    <w:p w:rsidR="000357AB" w:rsidRDefault="000357AB" w:rsidP="000357AB">
      <w:r>
        <w:t xml:space="preserve">(Wayne S., </w:t>
      </w:r>
      <w:proofErr w:type="gramStart"/>
      <w:r>
        <w:t>Robert ,</w:t>
      </w:r>
      <w:proofErr w:type="gramEnd"/>
      <w:r>
        <w:t xml:space="preserve"> Glenn, “Cuba Should Not Be on the Terrorist List”, International Policy Report, November 2004,http://www.scarletnotes.com/downloads/CubaonTerroristList_.pdf,  google scholar)//KW</w:t>
      </w:r>
    </w:p>
    <w:p w:rsidR="000357AB" w:rsidRDefault="000357AB" w:rsidP="000357AB"/>
    <w:p w:rsidR="000357AB" w:rsidRDefault="000357AB" w:rsidP="000357AB">
      <w:r>
        <w:rPr>
          <w:rStyle w:val="StyleBoldUnderline"/>
        </w:rPr>
        <w:t xml:space="preserve"> Cuba was placed on the list of terrorist nations</w:t>
      </w:r>
      <w:r>
        <w:t xml:space="preserve"> in March of 1982 </w:t>
      </w:r>
      <w:r>
        <w:rPr>
          <w:rStyle w:val="StyleBoldUnderline"/>
        </w:rPr>
        <w:t>on bogus grounds</w:t>
      </w:r>
      <w:r>
        <w:t xml:space="preserve"> (see below). </w:t>
      </w:r>
      <w:r>
        <w:rPr>
          <w:rStyle w:val="StyleBoldUnderline"/>
        </w:rPr>
        <w:t>Twenty-</w:t>
      </w:r>
      <w:proofErr w:type="gramStart"/>
      <w:r>
        <w:rPr>
          <w:rStyle w:val="StyleBoldUnderline"/>
        </w:rPr>
        <w:t>two  years</w:t>
      </w:r>
      <w:proofErr w:type="gramEnd"/>
      <w:r>
        <w:rPr>
          <w:rStyle w:val="StyleBoldUnderline"/>
        </w:rPr>
        <w:t xml:space="preserve"> later, the State Department’s reasons for keeping it there do not withstand </w:t>
      </w:r>
      <w:r>
        <w:t>the</w:t>
      </w:r>
      <w:r>
        <w:rPr>
          <w:rStyle w:val="StyleBoldUnderline"/>
        </w:rPr>
        <w:t xml:space="preserve"> </w:t>
      </w:r>
      <w:r>
        <w:t xml:space="preserve">most </w:t>
      </w:r>
      <w:r>
        <w:rPr>
          <w:rStyle w:val="StyleBoldUnderline"/>
        </w:rPr>
        <w:t>elementary scrutiny.  Cuba does not</w:t>
      </w:r>
      <w:r>
        <w:t xml:space="preserve">, for example, </w:t>
      </w:r>
      <w:proofErr w:type="gramStart"/>
      <w:r>
        <w:rPr>
          <w:rStyle w:val="StyleBoldUnderline"/>
        </w:rPr>
        <w:t>endorse  terrorism</w:t>
      </w:r>
      <w:proofErr w:type="gramEnd"/>
      <w:r>
        <w:t xml:space="preserve"> as a policy. On the contrary</w:t>
      </w:r>
      <w:r>
        <w:rPr>
          <w:rStyle w:val="StyleBoldUnderline"/>
        </w:rPr>
        <w:t>,  it has condemned it</w:t>
      </w:r>
      <w:r>
        <w:t xml:space="preserve"> in all its manifestations, </w:t>
      </w:r>
      <w:r>
        <w:rPr>
          <w:rStyle w:val="StyleBoldUnderline"/>
        </w:rPr>
        <w:t>has signed all twelve UN anti-terrorist resolutions and offered to sign  agreements with the United States to  cooperate in combating terrorism</w:t>
      </w:r>
      <w:r>
        <w:t>, an</w:t>
      </w:r>
      <w:r>
        <w:rPr>
          <w:sz w:val="12"/>
        </w:rPr>
        <w:t xml:space="preserve">  </w:t>
      </w:r>
      <w:r>
        <w:t>offer the Bush administration ignores.</w:t>
      </w:r>
    </w:p>
    <w:p w:rsidR="000357AB" w:rsidRDefault="000357AB" w:rsidP="000357AB">
      <w:r>
        <w:t xml:space="preserve">Nor is it harboring Basque and Colombian terrorists. Members of ETA are in Cuba, yes, but </w:t>
      </w:r>
      <w:proofErr w:type="gramStart"/>
      <w:r>
        <w:t>with</w:t>
      </w:r>
      <w:r>
        <w:rPr>
          <w:sz w:val="12"/>
        </w:rPr>
        <w:t xml:space="preserve">  </w:t>
      </w:r>
      <w:r>
        <w:t>the</w:t>
      </w:r>
      <w:proofErr w:type="gramEnd"/>
      <w:r>
        <w:t xml:space="preserve"> full knowledge of the Spanish government. And as for</w:t>
      </w:r>
      <w:r>
        <w:rPr>
          <w:sz w:val="12"/>
        </w:rPr>
        <w:t xml:space="preserve">  </w:t>
      </w:r>
      <w:r>
        <w:t>the Colombian government, far from accusing Cuba of harboring Colombian guerrillas, it stresses that the Cuban government is playing a helpful role in efforts to bring peace to</w:t>
      </w:r>
      <w:r>
        <w:rPr>
          <w:sz w:val="12"/>
        </w:rPr>
        <w:t xml:space="preserve">  </w:t>
      </w:r>
      <w:r>
        <w:t>Colombia and that “there is no information…that Cuba is in</w:t>
      </w:r>
      <w:r>
        <w:rPr>
          <w:sz w:val="12"/>
        </w:rPr>
        <w:t xml:space="preserve">  </w:t>
      </w:r>
      <w:r>
        <w:t>any way linked to terrorist activities in Colombia today.”</w:t>
      </w:r>
      <w:proofErr w:type="gramStart"/>
      <w:r>
        <w:t>1</w:t>
      </w:r>
      <w:r>
        <w:rPr>
          <w:sz w:val="12"/>
        </w:rPr>
        <w:t xml:space="preserve">  </w:t>
      </w:r>
      <w:r>
        <w:t>It</w:t>
      </w:r>
      <w:proofErr w:type="gramEnd"/>
      <w:r>
        <w:t xml:space="preserve"> is also true that </w:t>
      </w:r>
      <w:r w:rsidRPr="00726CD2">
        <w:t xml:space="preserve">there are American fugitives from justice in Cuba. But even under our own legislation, that </w:t>
      </w:r>
      <w:proofErr w:type="gramStart"/>
      <w:r w:rsidRPr="00726CD2">
        <w:t>does  not</w:t>
      </w:r>
      <w:proofErr w:type="gramEnd"/>
      <w:r w:rsidRPr="00726CD2">
        <w:t xml:space="preserve"> constitute grounds for declaring Cuba to be a terrorist  state.</w:t>
      </w:r>
      <w:r>
        <w:rPr>
          <w:rStyle w:val="StyleBoldUnderline"/>
        </w:rPr>
        <w:t xml:space="preserve"> </w:t>
      </w:r>
      <w:r>
        <w:t xml:space="preserve">And if Cuba does not regularly extradite those </w:t>
      </w:r>
      <w:proofErr w:type="gramStart"/>
      <w:r>
        <w:t>fleeing</w:t>
      </w:r>
      <w:r>
        <w:rPr>
          <w:sz w:val="12"/>
        </w:rPr>
        <w:t xml:space="preserve">  </w:t>
      </w:r>
      <w:r>
        <w:t>American</w:t>
      </w:r>
      <w:proofErr w:type="gramEnd"/>
      <w:r>
        <w:t xml:space="preserve"> justice, the United States has not </w:t>
      </w:r>
      <w:r>
        <w:lastRenderedPageBreak/>
        <w:t>in more than 45</w:t>
      </w:r>
      <w:r>
        <w:rPr>
          <w:sz w:val="12"/>
        </w:rPr>
        <w:t xml:space="preserve">  </w:t>
      </w:r>
      <w:r>
        <w:t>years extradited a single Cuban, including known terrorists</w:t>
      </w:r>
      <w:r>
        <w:rPr>
          <w:sz w:val="12"/>
        </w:rPr>
        <w:t xml:space="preserve">  </w:t>
      </w:r>
      <w:r>
        <w:t xml:space="preserve">guilty of multiple murders. Indeed, the United States has </w:t>
      </w:r>
      <w:proofErr w:type="gramStart"/>
      <w:r>
        <w:t>not</w:t>
      </w:r>
      <w:r>
        <w:rPr>
          <w:sz w:val="12"/>
        </w:rPr>
        <w:t xml:space="preserve">  </w:t>
      </w:r>
      <w:r>
        <w:t>even</w:t>
      </w:r>
      <w:proofErr w:type="gramEnd"/>
      <w:r>
        <w:t xml:space="preserve"> answered Cuba’s extradition requests.</w:t>
      </w:r>
    </w:p>
    <w:p w:rsidR="000357AB" w:rsidRDefault="000357AB" w:rsidP="000357AB">
      <w:r>
        <w:t xml:space="preserve"> In March of 2004, Under Secretary of State </w:t>
      </w:r>
      <w:r>
        <w:rPr>
          <w:rStyle w:val="StyleBoldUnderline"/>
        </w:rPr>
        <w:t xml:space="preserve">John </w:t>
      </w:r>
      <w:proofErr w:type="gramStart"/>
      <w:r>
        <w:rPr>
          <w:rStyle w:val="StyleBoldUnderline"/>
        </w:rPr>
        <w:t>Bolton  accused</w:t>
      </w:r>
      <w:proofErr w:type="gramEnd"/>
      <w:r>
        <w:rPr>
          <w:rStyle w:val="StyleBoldUnderline"/>
        </w:rPr>
        <w:t xml:space="preserve"> Cuba of moving ahead with a developmental effort </w:t>
      </w:r>
      <w:r>
        <w:rPr>
          <w:sz w:val="12"/>
        </w:rPr>
        <w:t xml:space="preserve"> </w:t>
      </w:r>
      <w:r>
        <w:t>Conference panelists Glenn Baker, Cynthia McClintock and Jonathan Tucker..</w:t>
      </w:r>
      <w:proofErr w:type="gramStart"/>
      <w:r>
        <w:t xml:space="preserve">2 </w:t>
      </w:r>
      <w:r>
        <w:rPr>
          <w:rStyle w:val="StyleBoldUnderline"/>
        </w:rPr>
        <w:t>to produce biological weapons</w:t>
      </w:r>
      <w:r>
        <w:t>.</w:t>
      </w:r>
      <w:proofErr w:type="gramEnd"/>
      <w:r>
        <w:t xml:space="preserve"> Cuba heatedly denies the charge and has invited anyone who </w:t>
      </w:r>
      <w:proofErr w:type="gramStart"/>
      <w:r>
        <w:t>wishes</w:t>
      </w:r>
      <w:r>
        <w:rPr>
          <w:sz w:val="12"/>
        </w:rPr>
        <w:t xml:space="preserve">  </w:t>
      </w:r>
      <w:r>
        <w:t>to</w:t>
      </w:r>
      <w:proofErr w:type="gramEnd"/>
      <w:r>
        <w:t xml:space="preserve"> come and see for themselves. Various U.</w:t>
      </w:r>
      <w:r>
        <w:rPr>
          <w:rStyle w:val="StyleBoldUnderline"/>
        </w:rPr>
        <w:t>S. delegations to Cuba led by CDI have seen no evidence</w:t>
      </w:r>
      <w:r>
        <w:t xml:space="preserve"> at all </w:t>
      </w:r>
      <w:proofErr w:type="gramStart"/>
      <w:r>
        <w:rPr>
          <w:rStyle w:val="StyleBoldUnderline"/>
        </w:rPr>
        <w:t>to  suggest</w:t>
      </w:r>
      <w:proofErr w:type="gramEnd"/>
      <w:r>
        <w:rPr>
          <w:rStyle w:val="StyleBoldUnderline"/>
        </w:rPr>
        <w:t xml:space="preserve"> that Cuba is</w:t>
      </w:r>
      <w:r>
        <w:t xml:space="preserve"> in fact </w:t>
      </w:r>
      <w:r>
        <w:rPr>
          <w:rStyle w:val="StyleBoldUnderline"/>
        </w:rPr>
        <w:t>developing biological weapons</w:t>
      </w:r>
      <w:r>
        <w:t xml:space="preserve">. The charge that </w:t>
      </w:r>
      <w:r>
        <w:rPr>
          <w:rStyle w:val="StyleBoldUnderline"/>
        </w:rPr>
        <w:t>it is</w:t>
      </w:r>
      <w:r>
        <w:t xml:space="preserve"> doing so appears to be </w:t>
      </w:r>
      <w:r>
        <w:rPr>
          <w:rStyle w:val="StyleBoldUnderline"/>
        </w:rPr>
        <w:t>a politically motivated statement by Mr. Bolton based on fragmentary intelligence</w:t>
      </w:r>
      <w:r>
        <w:t xml:space="preserve"> that is ambiguous at best.</w:t>
      </w:r>
    </w:p>
    <w:p w:rsidR="000357AB" w:rsidRDefault="000357AB" w:rsidP="000357AB">
      <w:pPr>
        <w:rPr>
          <w:rStyle w:val="StyleBoldUnderline"/>
        </w:rPr>
      </w:pPr>
      <w:r>
        <w:t xml:space="preserve"> The central question we should ask here is </w:t>
      </w:r>
      <w:r w:rsidRPr="00726CD2">
        <w:t xml:space="preserve">how </w:t>
      </w:r>
      <w:proofErr w:type="gramStart"/>
      <w:r w:rsidRPr="00726CD2">
        <w:t>can</w:t>
      </w:r>
      <w:proofErr w:type="gramEnd"/>
      <w:r w:rsidRPr="00726CD2">
        <w:t xml:space="preserve"> U.S.  </w:t>
      </w:r>
      <w:proofErr w:type="gramStart"/>
      <w:r w:rsidRPr="00726CD2">
        <w:t>interests</w:t>
      </w:r>
      <w:proofErr w:type="gramEnd"/>
      <w:r w:rsidRPr="00726CD2">
        <w:t xml:space="preserve"> possibly be served by putting forward these spurious allegations against Cuba, by insisting that it is a terrorist  state when it obviously is not, and by rebuffing its offers to  cooperate in the struggle against terrorism? Does this </w:t>
      </w:r>
      <w:proofErr w:type="gramStart"/>
      <w:r w:rsidRPr="00726CD2">
        <w:t>not  undermine</w:t>
      </w:r>
      <w:proofErr w:type="gramEnd"/>
      <w:r w:rsidRPr="00726CD2">
        <w:t xml:space="preserve"> our own credibility and cast doubt on our seriousness</w:t>
      </w:r>
      <w:r>
        <w:t xml:space="preserve"> of purpose?</w:t>
      </w:r>
      <w:r>
        <w:rPr>
          <w:sz w:val="12"/>
        </w:rPr>
        <w:t xml:space="preserve">  </w:t>
      </w:r>
      <w:r>
        <w:t xml:space="preserve">Conference </w:t>
      </w:r>
      <w:r w:rsidRPr="00726CD2">
        <w:rPr>
          <w:rStyle w:val="StyleBoldUnderline"/>
        </w:rPr>
        <w:t>organizers invited</w:t>
      </w:r>
      <w:r>
        <w:t xml:space="preserve"> Under Secretary of </w:t>
      </w:r>
      <w:proofErr w:type="gramStart"/>
      <w:r>
        <w:t>State</w:t>
      </w:r>
      <w:r>
        <w:rPr>
          <w:sz w:val="12"/>
        </w:rPr>
        <w:t xml:space="preserve">  </w:t>
      </w:r>
      <w:r w:rsidRPr="00726CD2">
        <w:t>John</w:t>
      </w:r>
      <w:proofErr w:type="gramEnd"/>
      <w:r w:rsidRPr="00726CD2">
        <w:t xml:space="preserve"> </w:t>
      </w:r>
      <w:r>
        <w:rPr>
          <w:rStyle w:val="StyleBoldUnderline"/>
        </w:rPr>
        <w:t>Bolton</w:t>
      </w:r>
      <w:r>
        <w:t xml:space="preserve"> and representatives of the State Department to</w:t>
      </w:r>
      <w:r>
        <w:rPr>
          <w:sz w:val="12"/>
        </w:rPr>
        <w:t xml:space="preserve">  </w:t>
      </w:r>
      <w:r>
        <w:t xml:space="preserve">participate in the conference so as </w:t>
      </w:r>
      <w:r w:rsidRPr="00726CD2">
        <w:t xml:space="preserve">to have the opportunity </w:t>
      </w:r>
      <w:r>
        <w:rPr>
          <w:rStyle w:val="StyleBoldUnderline"/>
        </w:rPr>
        <w:t xml:space="preserve"> to defend their positions</w:t>
      </w:r>
      <w:r w:rsidRPr="00726CD2">
        <w:rPr>
          <w:rStyle w:val="StyleBoldUnderline"/>
        </w:rPr>
        <w:t>. They</w:t>
      </w:r>
      <w:r>
        <w:t xml:space="preserve"> </w:t>
      </w:r>
      <w:r>
        <w:rPr>
          <w:rStyle w:val="StyleBoldUnderline"/>
        </w:rPr>
        <w:t>declined to do so.</w:t>
      </w:r>
    </w:p>
    <w:p w:rsidR="000357AB" w:rsidRPr="00726CD2" w:rsidRDefault="000357AB" w:rsidP="000357AB">
      <w:r>
        <w:t xml:space="preserve">Alleged Reasons for Placing Cuba on the List in </w:t>
      </w:r>
      <w:proofErr w:type="gramStart"/>
      <w:r>
        <w:t>the</w:t>
      </w:r>
      <w:r>
        <w:rPr>
          <w:sz w:val="12"/>
        </w:rPr>
        <w:t xml:space="preserve">  </w:t>
      </w:r>
      <w:r>
        <w:t>First</w:t>
      </w:r>
      <w:proofErr w:type="gramEnd"/>
      <w:r>
        <w:t xml:space="preserve"> Place</w:t>
      </w:r>
      <w:r>
        <w:rPr>
          <w:sz w:val="12"/>
        </w:rPr>
        <w:t xml:space="preserve">  </w:t>
      </w:r>
      <w:r>
        <w:t xml:space="preserve">As reported in CIP’s IPR of November 2002, </w:t>
      </w:r>
      <w:r w:rsidRPr="00726CD2">
        <w:t>the State  Department placed Cuba on the list of terrorist nations in  March of 1982. A Congressional Research Service (CRS</w:t>
      </w:r>
      <w:proofErr w:type="gramStart"/>
      <w:r w:rsidRPr="00726CD2">
        <w:t>)  memorandum</w:t>
      </w:r>
      <w:proofErr w:type="gramEnd"/>
      <w:r w:rsidRPr="00726CD2">
        <w:t xml:space="preserve"> dated November 7, 2003, a copy of which  CIP has obtained, indicates that no explanation was given at  the time for Cuba’s placement on the list. According to </w:t>
      </w:r>
      <w:proofErr w:type="gramStart"/>
      <w:r w:rsidRPr="00726CD2">
        <w:t>the  CRS</w:t>
      </w:r>
      <w:proofErr w:type="gramEnd"/>
      <w:r w:rsidRPr="00726CD2">
        <w:t xml:space="preserve"> memo, however, a State Department paper in February of 1982, a month before Cuba was placed on the list,  asserted that Cuba was encouraging terrorism and was especially active in El Salvador and Guatemala. Clearly, </w:t>
      </w:r>
      <w:proofErr w:type="gramStart"/>
      <w:r w:rsidRPr="00726CD2">
        <w:t>this  must</w:t>
      </w:r>
      <w:proofErr w:type="gramEnd"/>
      <w:r w:rsidRPr="00726CD2">
        <w:t xml:space="preserve"> have been part of the rationale for Cuba’s placement  on the list. And yet, if Cuba’s support for guerrillas trying to  overthrow an established government in El Salvador – or  Guatemala – was enough to label it “a terrorist country,”  then the U.S. would have qualified as a terrorist state also  because it was in the midst of supporting the contras in their  efforts to overthrow the established government of Nicaragua.</w:t>
      </w:r>
    </w:p>
    <w:p w:rsidR="000357AB" w:rsidRPr="00726CD2" w:rsidRDefault="000357AB" w:rsidP="000357AB"/>
    <w:p w:rsidR="000357AB" w:rsidRDefault="000357AB" w:rsidP="000357AB">
      <w:pPr>
        <w:pStyle w:val="Heading3"/>
      </w:pPr>
      <w:r>
        <w:lastRenderedPageBreak/>
        <w:t>AT: US economy / competitiveness</w:t>
      </w:r>
    </w:p>
    <w:p w:rsidR="000357AB" w:rsidRDefault="000357AB" w:rsidP="000357AB"/>
    <w:p w:rsidR="000357AB" w:rsidRPr="00195543" w:rsidRDefault="000357AB" w:rsidP="000357AB">
      <w:pPr>
        <w:pStyle w:val="Heading4"/>
      </w:pPr>
      <w:r>
        <w:t>Ending any trade restrictions undermines US competitiveness – Cuba will just flood US markets</w:t>
      </w:r>
    </w:p>
    <w:p w:rsidR="000357AB" w:rsidRDefault="000357AB" w:rsidP="000357AB">
      <w:r>
        <w:rPr>
          <w:b/>
        </w:rPr>
        <w:t>Suchlicki, 7</w:t>
      </w:r>
      <w:r>
        <w:t xml:space="preserve">-Professor History and Director of the Institute for Cuban and Cuban-American Studies, at the University of Miami (Jaime, “Implications of Lifting the U.S. Embargo and Travel Ban of Cuba”, Institute for Cuban and Cuban-American Studies, 12/11/07, http://ctp.iccas.miami.edu/website_documents/SenateTestimony.pdf)//TL </w:t>
      </w:r>
    </w:p>
    <w:p w:rsidR="000357AB" w:rsidRDefault="000357AB" w:rsidP="000357AB"/>
    <w:p w:rsidR="000357AB" w:rsidRDefault="000357AB" w:rsidP="000357AB">
      <w:r>
        <w:t>Trade</w:t>
      </w:r>
    </w:p>
    <w:p w:rsidR="000357AB" w:rsidRDefault="000357AB" w:rsidP="000357AB">
      <w:r>
        <w:t xml:space="preserve">• </w:t>
      </w:r>
      <w:r w:rsidRPr="00195543">
        <w:rPr>
          <w:u w:val="single"/>
        </w:rPr>
        <w:t>No foreign trade that is independent from the state is</w:t>
      </w:r>
      <w:r>
        <w:rPr>
          <w:u w:val="single"/>
        </w:rPr>
        <w:t xml:space="preserve"> </w:t>
      </w:r>
      <w:r w:rsidRPr="00195543">
        <w:rPr>
          <w:u w:val="single"/>
        </w:rPr>
        <w:t>permitted in Cuba</w:t>
      </w:r>
      <w:r>
        <w:t xml:space="preserve">. </w:t>
      </w:r>
    </w:p>
    <w:p w:rsidR="000357AB" w:rsidRDefault="000357AB" w:rsidP="000357AB">
      <w:r>
        <w:t xml:space="preserve">• </w:t>
      </w:r>
      <w:r w:rsidRPr="00195543">
        <w:rPr>
          <w:u w:val="single"/>
        </w:rPr>
        <w:t>Cuba would export to the U.S. most of its products</w:t>
      </w:r>
      <w:r>
        <w:t xml:space="preserve">, cigars, rums, citrus, vegetables, nickel, seafood, biotechnology, etc. </w:t>
      </w:r>
      <w:r w:rsidRPr="00195543">
        <w:rPr>
          <w:u w:val="single"/>
        </w:rPr>
        <w:t>Yet since all of these products are produced by Cuban state</w:t>
      </w:r>
      <w:r>
        <w:rPr>
          <w:u w:val="single"/>
        </w:rPr>
        <w:t xml:space="preserve"> </w:t>
      </w:r>
      <w:r w:rsidRPr="00195543">
        <w:rPr>
          <w:u w:val="single"/>
        </w:rPr>
        <w:t>enterprises, with workers being paid below minimum wages,</w:t>
      </w:r>
      <w:r>
        <w:rPr>
          <w:u w:val="single"/>
        </w:rPr>
        <w:t xml:space="preserve"> </w:t>
      </w:r>
      <w:r w:rsidRPr="00195543">
        <w:rPr>
          <w:u w:val="single"/>
        </w:rPr>
        <w:t>and Cuba has great need for dollars, the Cuban government</w:t>
      </w:r>
      <w:r>
        <w:rPr>
          <w:u w:val="single"/>
        </w:rPr>
        <w:t xml:space="preserve"> </w:t>
      </w:r>
      <w:r w:rsidRPr="00195543">
        <w:rPr>
          <w:u w:val="single"/>
        </w:rPr>
        <w:t>could dump products in the U.S. market at very low prices,</w:t>
      </w:r>
      <w:r>
        <w:rPr>
          <w:u w:val="single"/>
        </w:rPr>
        <w:t xml:space="preserve"> </w:t>
      </w:r>
      <w:r w:rsidRPr="00195543">
        <w:rPr>
          <w:u w:val="single"/>
        </w:rPr>
        <w:t>and without regard for cost or economic rationality. Many of</w:t>
      </w:r>
      <w:r>
        <w:rPr>
          <w:u w:val="single"/>
        </w:rPr>
        <w:t xml:space="preserve"> </w:t>
      </w:r>
      <w:r w:rsidRPr="00195543">
        <w:rPr>
          <w:u w:val="single"/>
        </w:rPr>
        <w:t>these products will compete unfairly with U.S. agriculture</w:t>
      </w:r>
      <w:r>
        <w:rPr>
          <w:u w:val="single"/>
        </w:rPr>
        <w:t xml:space="preserve"> </w:t>
      </w:r>
      <w:r w:rsidRPr="00195543">
        <w:rPr>
          <w:u w:val="single"/>
        </w:rPr>
        <w:t xml:space="preserve">and manufactured products, </w:t>
      </w:r>
      <w:r w:rsidRPr="00195543">
        <w:t xml:space="preserve">or </w:t>
      </w:r>
      <w:r>
        <w:t xml:space="preserve">with products imported form the Caribbean and elsewhere. </w:t>
      </w:r>
    </w:p>
    <w:p w:rsidR="000357AB" w:rsidRDefault="000357AB" w:rsidP="000357AB">
      <w:r>
        <w:t xml:space="preserve">• </w:t>
      </w:r>
      <w:r w:rsidRPr="001212AB">
        <w:t>Cuban products are not strategically important to the U.S.,</w:t>
      </w:r>
      <w:r>
        <w:t xml:space="preserve"> and are in great abundance in the U.S. internal market, or from other traditional U.S. trading partners. </w:t>
      </w:r>
    </w:p>
    <w:p w:rsidR="000357AB" w:rsidRPr="005F0420" w:rsidRDefault="000357AB" w:rsidP="000357AB">
      <w:pPr>
        <w:rPr>
          <w:u w:val="single"/>
        </w:rPr>
      </w:pPr>
      <w:r>
        <w:t xml:space="preserve">• </w:t>
      </w:r>
      <w:r w:rsidRPr="00195543">
        <w:rPr>
          <w:u w:val="single"/>
        </w:rPr>
        <w:t>There is little question about Cuba’s chronic need for U.S.</w:t>
      </w:r>
      <w:r>
        <w:rPr>
          <w:u w:val="single"/>
        </w:rPr>
        <w:t xml:space="preserve"> </w:t>
      </w:r>
      <w:r w:rsidRPr="00195543">
        <w:rPr>
          <w:u w:val="single"/>
        </w:rPr>
        <w:t>technology, products and services. Yet, need alone does not</w:t>
      </w:r>
      <w:r>
        <w:rPr>
          <w:u w:val="single"/>
        </w:rPr>
        <w:t xml:space="preserve"> </w:t>
      </w:r>
      <w:r w:rsidRPr="00195543">
        <w:rPr>
          <w:u w:val="single"/>
        </w:rPr>
        <w:t>determine the size or viability of a market</w:t>
      </w:r>
      <w:r>
        <w:t xml:space="preserve">. Cuba’s large </w:t>
      </w:r>
      <w:r w:rsidRPr="005F0420">
        <w:rPr>
          <w:u w:val="single"/>
        </w:rPr>
        <w:t>foreign debt</w:t>
      </w:r>
      <w:r>
        <w:t xml:space="preserve">, owed to both Western and former Communist countries, the </w:t>
      </w:r>
      <w:r w:rsidRPr="005F0420">
        <w:rPr>
          <w:u w:val="single"/>
        </w:rPr>
        <w:t>abysmal performance of its economy, and the low prices for its major exports make the “bountiful market”</w:t>
      </w:r>
      <w:r>
        <w:rPr>
          <w:u w:val="single"/>
        </w:rPr>
        <w:t xml:space="preserve"> </w:t>
      </w:r>
      <w:r w:rsidRPr="005F0420">
        <w:rPr>
          <w:u w:val="single"/>
        </w:rPr>
        <w:t>perception a perilous mirage.</w:t>
      </w:r>
    </w:p>
    <w:p w:rsidR="000357AB" w:rsidRDefault="000357AB" w:rsidP="000357AB">
      <w:r>
        <w:t xml:space="preserve">• From the U.S. point of view, therefore, </w:t>
      </w:r>
      <w:r w:rsidRPr="005F0420">
        <w:rPr>
          <w:u w:val="single"/>
        </w:rPr>
        <w:t>increased commercial</w:t>
      </w:r>
      <w:r>
        <w:rPr>
          <w:u w:val="single"/>
        </w:rPr>
        <w:t xml:space="preserve"> </w:t>
      </w:r>
      <w:r w:rsidRPr="005F0420">
        <w:rPr>
          <w:u w:val="single"/>
        </w:rPr>
        <w:t>ties with Cuba would create severe market distortions for the</w:t>
      </w:r>
      <w:r>
        <w:rPr>
          <w:u w:val="single"/>
        </w:rPr>
        <w:t xml:space="preserve"> </w:t>
      </w:r>
      <w:r w:rsidRPr="005F0420">
        <w:rPr>
          <w:u w:val="single"/>
        </w:rPr>
        <w:t>already precarious regional economy of the Caribbean and</w:t>
      </w:r>
      <w:r>
        <w:rPr>
          <w:u w:val="single"/>
        </w:rPr>
        <w:t xml:space="preserve"> </w:t>
      </w:r>
      <w:r w:rsidRPr="005F0420">
        <w:rPr>
          <w:u w:val="single"/>
        </w:rPr>
        <w:t>Central America.</w:t>
      </w:r>
      <w:r>
        <w:t xml:space="preserve"> It would provide the U.S. market with products that are of little value and in abundant supply. And, while some U.S. firms could benefit from a resumed trade relationship, it would not help in any significant way the overall U.S. economy. Cuba does not have the potential to become an important client like China, Russia, or even Vietnam. </w:t>
      </w:r>
    </w:p>
    <w:p w:rsidR="000357AB" w:rsidRDefault="000357AB" w:rsidP="000357AB"/>
    <w:p w:rsidR="000357AB" w:rsidRDefault="000357AB" w:rsidP="000357AB">
      <w:pPr>
        <w:pStyle w:val="Heading3"/>
      </w:pPr>
      <w:r>
        <w:lastRenderedPageBreak/>
        <w:t>AT: Biodiversity advantage</w:t>
      </w:r>
    </w:p>
    <w:p w:rsidR="000357AB" w:rsidRDefault="000357AB" w:rsidP="000357AB"/>
    <w:p w:rsidR="000357AB" w:rsidRPr="00E73DB6" w:rsidRDefault="000357AB" w:rsidP="000357AB">
      <w:pPr>
        <w:pStyle w:val="Heading4"/>
      </w:pPr>
      <w:r>
        <w:t>Economic engagement wrecks Cuban biodiversity</w:t>
      </w:r>
    </w:p>
    <w:p w:rsidR="000357AB" w:rsidRDefault="000357AB" w:rsidP="000357AB">
      <w:r>
        <w:rPr>
          <w:b/>
        </w:rPr>
        <w:t>Dean, 7</w:t>
      </w:r>
      <w:r>
        <w:t xml:space="preserve">-Science Editor for the NYT (Cornelia, “Conserving Cuba, After the Embargo”, New York Times, 12/25/07, http://www.nytimes.com/2007/12/25/science/25cuba.html?pagewanted=all)//TL  </w:t>
      </w:r>
    </w:p>
    <w:p w:rsidR="000357AB" w:rsidRPr="00713E2F" w:rsidRDefault="000357AB" w:rsidP="000357AB"/>
    <w:p w:rsidR="000357AB" w:rsidRPr="00F83FFB" w:rsidRDefault="000357AB" w:rsidP="000357AB">
      <w:pPr>
        <w:rPr>
          <w:u w:val="single"/>
        </w:rPr>
      </w:pPr>
      <w:r w:rsidRPr="00905EF7">
        <w:t>Through accidents of geography and history,</w:t>
      </w:r>
      <w:r w:rsidRPr="00F83FFB">
        <w:rPr>
          <w:u w:val="single"/>
        </w:rPr>
        <w:t xml:space="preserve"> Cuba is a priceless ecological resource. That is why many scientists are so worried about what will become of it after </w:t>
      </w:r>
      <w:r w:rsidRPr="00905EF7">
        <w:t xml:space="preserve">Fidel Castro and his associates leave power and, </w:t>
      </w:r>
      <w:r w:rsidRPr="00F83FFB">
        <w:t>as is widely anticipated,</w:t>
      </w:r>
      <w:r w:rsidRPr="00F83FFB">
        <w:rPr>
          <w:u w:val="single"/>
        </w:rPr>
        <w:t xml:space="preserve"> the American government </w:t>
      </w:r>
      <w:r w:rsidRPr="00426738">
        <w:rPr>
          <w:rStyle w:val="Emphasis"/>
        </w:rPr>
        <w:t>relaxes</w:t>
      </w:r>
      <w:r>
        <w:rPr>
          <w:u w:val="single"/>
        </w:rPr>
        <w:t xml:space="preserve"> or ends its trade embargo. </w:t>
      </w:r>
    </w:p>
    <w:p w:rsidR="000357AB" w:rsidRPr="00905EF7" w:rsidRDefault="000357AB" w:rsidP="000357AB">
      <w:pPr>
        <w:rPr>
          <w:u w:val="single"/>
        </w:rPr>
      </w:pPr>
      <w:r w:rsidRPr="00F83FFB">
        <w:rPr>
          <w:u w:val="single"/>
        </w:rPr>
        <w:t>Cuba</w:t>
      </w:r>
      <w:r>
        <w:t xml:space="preserve">, by far the region’s largest island, sits at the confluence of the Atlantic Ocean, the Gulf of Mexico and the Caribbean Sea. Its </w:t>
      </w:r>
      <w:r w:rsidRPr="00F83FFB">
        <w:rPr>
          <w:u w:val="single"/>
        </w:rPr>
        <w:t>mountains, forests, swamps, coasts and marine areas are rich in plants and animals, some seen nowhere else.</w:t>
      </w:r>
    </w:p>
    <w:p w:rsidR="000357AB" w:rsidRDefault="000357AB" w:rsidP="000357AB">
      <w:r>
        <w:t xml:space="preserve">And since the imposition of the embargo in 1962, and especially with the collapse in 1991 of the Soviet Union, its major economic patron, Cuba’s economy has stagnated. </w:t>
      </w:r>
    </w:p>
    <w:p w:rsidR="000357AB" w:rsidRDefault="000357AB" w:rsidP="000357AB">
      <w:r w:rsidRPr="00F83FFB">
        <w:rPr>
          <w:u w:val="single"/>
        </w:rPr>
        <w:t>Cuba has not been free of development, including Soviet-style top-down agricultural and mining operations and, in recent years, an expansion of tourism. But it also has an abundance of landscapes that elsewhere in the region have been ripped up, paved over, poisoned or otherwise destroyed in the decades since the Cuban revolution</w:t>
      </w:r>
      <w:r>
        <w:t xml:space="preserve">, when development has been most intense. Once the embargo ends, the island could face a flood of investors from the United States and elsewhere, eager to exploit those landscapes. </w:t>
      </w:r>
    </w:p>
    <w:p w:rsidR="000357AB" w:rsidRDefault="000357AB" w:rsidP="000357AB">
      <w:r>
        <w:t>Conservationists, environmental lawyers and other experts, from Cuba and elsewhere, met last month in Cancún, Mexico, to discuss the island’s resources and how to continue to protect them.</w:t>
      </w:r>
    </w:p>
    <w:p w:rsidR="000357AB" w:rsidRDefault="000357AB" w:rsidP="000357AB">
      <w:r w:rsidRPr="00F83FFB">
        <w:rPr>
          <w:u w:val="single"/>
        </w:rPr>
        <w:t>Cuba has done “what we should have done — identify your hot spots of biodiversity and set them aside,</w:t>
      </w:r>
      <w:r>
        <w:t xml:space="preserve">” said Oliver Houck, a professor of environmental law at Tulane University Law School who attended the conference. </w:t>
      </w:r>
    </w:p>
    <w:p w:rsidR="000357AB" w:rsidRDefault="000357AB" w:rsidP="000357AB">
      <w:r>
        <w:t xml:space="preserve">In the late 1990s, Mr. Houck was involved in an effort, financed in part by the MacArthur Foundation, to advise Cuban officials writing new environmental laws. </w:t>
      </w:r>
    </w:p>
    <w:p w:rsidR="000357AB" w:rsidRDefault="000357AB" w:rsidP="000357AB">
      <w:r>
        <w:t>But, he said in an interview, “</w:t>
      </w:r>
      <w:r w:rsidRPr="00905EF7">
        <w:rPr>
          <w:rStyle w:val="Emphasis"/>
        </w:rPr>
        <w:t>an invasion of U.S. consumerism</w:t>
      </w:r>
      <w:r w:rsidRPr="00F83FFB">
        <w:rPr>
          <w:u w:val="single"/>
        </w:rPr>
        <w:t xml:space="preserve">, a U.S.-dominated future, could </w:t>
      </w:r>
      <w:r w:rsidRPr="00905EF7">
        <w:rPr>
          <w:rStyle w:val="Emphasis"/>
        </w:rPr>
        <w:t>roll over it like a bulldozer</w:t>
      </w:r>
      <w:r w:rsidRPr="00F83FFB">
        <w:rPr>
          <w:u w:val="single"/>
        </w:rPr>
        <w:t>” when the embargo ends</w:t>
      </w:r>
      <w:r>
        <w:t>.</w:t>
      </w:r>
    </w:p>
    <w:p w:rsidR="000357AB" w:rsidRPr="00F83FFB" w:rsidRDefault="000357AB" w:rsidP="000357AB">
      <w:pPr>
        <w:rPr>
          <w:u w:val="single"/>
        </w:rPr>
      </w:pPr>
      <w:r>
        <w:t>By some estimates, tourism in Cuba is increasing 10 percent annually. At a minimum, Orlando Rey Santos, the Cuban lawyer who led the law-writing effort, said in an interview at the conference, “</w:t>
      </w:r>
      <w:r w:rsidRPr="00F83FFB">
        <w:rPr>
          <w:u w:val="single"/>
        </w:rPr>
        <w:t>we can guess that tourism is going to increase in a very fa</w:t>
      </w:r>
      <w:r>
        <w:rPr>
          <w:u w:val="single"/>
        </w:rPr>
        <w:t xml:space="preserve">st way” when the embargo ends. </w:t>
      </w:r>
    </w:p>
    <w:p w:rsidR="000357AB" w:rsidRPr="00905EF7" w:rsidRDefault="000357AB" w:rsidP="000357AB">
      <w:pPr>
        <w:rPr>
          <w:u w:val="single"/>
        </w:rPr>
      </w:pPr>
      <w:r w:rsidRPr="00F83FFB">
        <w:rPr>
          <w:u w:val="single"/>
        </w:rPr>
        <w:t xml:space="preserve">“It is estimated we could double tourism in one year,” said Mr. Rey, who heads environmental efforts at the Cuban ministry of science, technology and environment. </w:t>
      </w:r>
    </w:p>
    <w:p w:rsidR="000357AB" w:rsidRDefault="000357AB" w:rsidP="000357AB">
      <w:r>
        <w:t>About 700 miles long and about 100 miles wide at its widest, Cuba runs from Haiti west almost to the Yucatán Peninsula of Mexico. It offers crucial habitat for birds, like Bicknell’s thrush, whose summer home is in the mountains of New England and Canada, and the North American warblers that stop in Cuba on their way south for the winter.</w:t>
      </w:r>
    </w:p>
    <w:p w:rsidR="000357AB" w:rsidRDefault="000357AB" w:rsidP="000357AB">
      <w:r>
        <w:t>Zapata Swamp, on the island’s southern coast, may be notorious for its mosquitoes, but it is also known for its fish, amphibians, birds and other creatures. Among them is the Cuban crocodile, which has retreated to Cuba from a range that once ran from the Cayman Islands to the Bahamas.</w:t>
      </w:r>
    </w:p>
    <w:p w:rsidR="000357AB" w:rsidRDefault="000357AB" w:rsidP="000357AB">
      <w:r w:rsidRPr="00905EF7">
        <w:t>Cuba has the most biologically diverse populations of freshwater fish in the region. Its relatively large underwater coastal shelves are crucial for numerous marine species, including some whose larvae can be carried by currents into waters of the United States</w:t>
      </w:r>
      <w:r>
        <w:t xml:space="preserve">, said Ken Lindeman, a marine biologist at Florida Institute of Technology. </w:t>
      </w:r>
    </w:p>
    <w:p w:rsidR="000357AB" w:rsidRPr="00F83FFB" w:rsidRDefault="000357AB" w:rsidP="000357AB">
      <w:pPr>
        <w:rPr>
          <w:u w:val="single"/>
        </w:rPr>
      </w:pPr>
      <w:r>
        <w:lastRenderedPageBreak/>
        <w:t xml:space="preserve">Dr. Lindeman, who did not attend the conference but who has spent many years studying Cuba’s marine ecology, said in an interview that </w:t>
      </w:r>
      <w:r w:rsidRPr="00F83FFB">
        <w:rPr>
          <w:u w:val="single"/>
        </w:rPr>
        <w:t>some of these creatures were important commercial and recreational species like the spiny lobster, grouper or snapper.</w:t>
      </w:r>
    </w:p>
    <w:p w:rsidR="000357AB" w:rsidRDefault="000357AB" w:rsidP="000357AB">
      <w:r>
        <w:t>Like corals elsewhere, those in Cuba are suffering as global warming raises ocean temperatures and acidity levels. And like other corals in the region, they reeled when a mysterious die-off of sea urchins left them with algae overgrowth. But they have largely escaped damage from pollution, boat traffic and destructive fishing practices.</w:t>
      </w:r>
    </w:p>
    <w:p w:rsidR="000357AB" w:rsidRDefault="000357AB" w:rsidP="000357AB">
      <w:r>
        <w:t>Diving in them “is like going back in time 50 years,” said David Guggenheim, a conference organizer and an ecologist and member of the advisory board of the Harte Research Institute, which helped organize the meeting along with the Center for International Policy, a private group in Washington.</w:t>
      </w:r>
    </w:p>
    <w:p w:rsidR="000357AB" w:rsidRDefault="000357AB" w:rsidP="000357AB">
      <w:r>
        <w:t xml:space="preserve">In a report last year, the World Wildlife Fund said that “in dramatic contrast” to its island neighbors, Cuba’s beaches, mangroves, reefs, seagrass beds and other habitats were relatively well preserved. </w:t>
      </w:r>
      <w:r w:rsidRPr="00F83FFB">
        <w:rPr>
          <w:u w:val="single"/>
        </w:rPr>
        <w:t>Their biggest threat, the report said, was “the prospect of sudden and massive growth in mass tourism when the U.S. embargo lifts</w:t>
      </w:r>
      <w:r>
        <w:t>.”</w:t>
      </w:r>
    </w:p>
    <w:p w:rsidR="000357AB" w:rsidRDefault="000357AB" w:rsidP="000357AB"/>
    <w:p w:rsidR="000357AB" w:rsidRDefault="000357AB" w:rsidP="000357AB">
      <w:pPr>
        <w:pStyle w:val="Heading4"/>
      </w:pPr>
      <w:r>
        <w:t>The embargo is key to maintaining Cuban biodiversity</w:t>
      </w:r>
    </w:p>
    <w:p w:rsidR="000357AB" w:rsidRDefault="000357AB" w:rsidP="000357AB">
      <w:r>
        <w:rPr>
          <w:b/>
        </w:rPr>
        <w:t>PBS, 10</w:t>
      </w:r>
      <w:r>
        <w:t xml:space="preserve">-Government news network (“Cuba: The Accidental Eden”, PBS Nature, </w:t>
      </w:r>
      <w:hyperlink r:id="rId44" w:history="1">
        <w:r w:rsidRPr="00897B7C">
          <w:rPr>
            <w:rStyle w:val="Hyperlink"/>
          </w:rPr>
          <w:t>http://www.pbs.org/wnet/nature/episodes/cuba-the-accidental-eden/a-brief-environmental-history/5830/)//TL</w:t>
        </w:r>
      </w:hyperlink>
    </w:p>
    <w:p w:rsidR="000357AB" w:rsidRPr="00783E5D" w:rsidRDefault="000357AB" w:rsidP="000357AB"/>
    <w:p w:rsidR="000357AB" w:rsidRDefault="000357AB" w:rsidP="000357AB">
      <w:r w:rsidRPr="008706B8">
        <w:rPr>
          <w:u w:val="single"/>
        </w:rPr>
        <w:t>Cuba has been called the “Accidental Eden” for its exceptional biodiversity and unique historical development. The island nation and its archipelagos support thousands of plant and animal species, many of which are endemic,</w:t>
      </w:r>
      <w:r>
        <w:t xml:space="preserve"> making Cuba the most naturally diverse Caribbean nation and a destination for biological scientists and ecotourists.</w:t>
      </w:r>
    </w:p>
    <w:p w:rsidR="000357AB" w:rsidRPr="001B164C" w:rsidRDefault="000357AB" w:rsidP="000357AB">
      <w:pPr>
        <w:rPr>
          <w:u w:val="single"/>
        </w:rPr>
      </w:pPr>
      <w:r>
        <w:t xml:space="preserve">Cuba’s natural blessings are the result of a manifold historical trajectory. </w:t>
      </w:r>
      <w:r w:rsidRPr="008706B8">
        <w:rPr>
          <w:u w:val="single"/>
        </w:rPr>
        <w:t>The American trade and tourism embargo and the collapse of the Soviet Union have both made “accidental” contributions to the survival of Cuban wildlife.</w:t>
      </w:r>
    </w:p>
    <w:p w:rsidR="000357AB" w:rsidRDefault="000357AB" w:rsidP="000357AB">
      <w:r>
        <w:t>Cuba’s low population density (about 102 people per square kilometer) and relative land isolation as an island have afforded it moderately low levels of environmental destruction and high levels of endemism. And Cuba remains biologically diverse, but it has seen its share of loss.</w:t>
      </w:r>
    </w:p>
    <w:p w:rsidR="000357AB" w:rsidRDefault="000357AB" w:rsidP="000357AB">
      <w:r>
        <w:t>Spanish colonialism invited new plants, animals, and diseases, and some native lifeforms failed to cope. Species unique to Cuba became extinct, including varieties of sloths and monkeys, among other animals.</w:t>
      </w:r>
    </w:p>
    <w:p w:rsidR="000357AB" w:rsidRDefault="000357AB" w:rsidP="000357AB">
      <w:r>
        <w:t>The expansion of Cuban commercialism and industry, particularly with the influence of European and American capital, continued to threaten Cuban wildlife populations. Tobacco and more significantly sugar transformed the country from a Spanish shipping port to a major agricultural exporter. As sugar demand rose, habitat was destroyed for farming. Today, farmers still compete with wildlife for use of the land. At the same time, heavy industrial development polluted Cuban air, land, and water.</w:t>
      </w:r>
    </w:p>
    <w:p w:rsidR="000357AB" w:rsidRDefault="000357AB" w:rsidP="000357AB">
      <w:r>
        <w:t>Cuba’s 1959 revolution set the country on a path apart from other post-colonial nations.</w:t>
      </w:r>
    </w:p>
    <w:p w:rsidR="000357AB" w:rsidRDefault="000357AB" w:rsidP="000357AB">
      <w:r>
        <w:t xml:space="preserve">Although revolutionary Cuba instituted policies around agriculture, industry, forests, and water, like most states in the 1960s, its moderate environmental efforts had mixed results. </w:t>
      </w:r>
      <w:r w:rsidRPr="008706B8">
        <w:rPr>
          <w:u w:val="single"/>
        </w:rPr>
        <w:t>Focusing more heavily on agriculture rather than heavy industry probably did more to save Cuban wildlife in the ‘60s and ‘70s than did any environmentally conscious policies</w:t>
      </w:r>
      <w:r>
        <w:t>.</w:t>
      </w:r>
    </w:p>
    <w:p w:rsidR="000357AB" w:rsidRDefault="000357AB" w:rsidP="000357AB">
      <w:r w:rsidRPr="008706B8">
        <w:rPr>
          <w:u w:val="single"/>
        </w:rPr>
        <w:t>While global capitalism continued on a general course of thoughtless environmental destruction, the U.S. embargo against Cuba, including a travel ban, freed the country from its most salient environmental threat while putting the nation under great economic strain</w:t>
      </w:r>
      <w:r>
        <w:t xml:space="preserve">. </w:t>
      </w:r>
      <w:r w:rsidRPr="008706B8">
        <w:rPr>
          <w:u w:val="single"/>
        </w:rPr>
        <w:t>Cuba</w:t>
      </w:r>
      <w:r>
        <w:t xml:space="preserve"> traded and underwent forms of “development,” but in many ways </w:t>
      </w:r>
      <w:r w:rsidRPr="008706B8">
        <w:rPr>
          <w:u w:val="single"/>
        </w:rPr>
        <w:t xml:space="preserve">avoided the developments of late century American capitalism. </w:t>
      </w:r>
      <w:r>
        <w:t xml:space="preserve">While </w:t>
      </w:r>
      <w:r>
        <w:lastRenderedPageBreak/>
        <w:t>both “capitalism” and “communism” ultimately undervalued natural resources, American executive and legislative dispositions helped nurture the blossoming of Cuban wildlife.</w:t>
      </w:r>
    </w:p>
    <w:p w:rsidR="000357AB" w:rsidRDefault="000357AB" w:rsidP="000357AB">
      <w:r w:rsidRPr="001B164C">
        <w:t>A dramatic shift toward agriculture, industry, and the environment appeared after the collapse of the Soviet Union in 1991. With shortages in fossil fuels and the disappearance of 80% of both imports and exports, Cuba entered the “Special Period,” an economic depression that required new techniques to help the country become more self-sustaining. Although Cuban beaches were opened to international tourism, an environmentally significant aspect of the Special Period was the adoption of permaculture agriculture and land use strategies.</w:t>
      </w:r>
    </w:p>
    <w:p w:rsidR="000357AB" w:rsidRDefault="000357AB" w:rsidP="000357AB">
      <w:r>
        <w:t xml:space="preserve">Circumstances since the ’90s have led the Cuban government to take a stronger legislative and rhetorical stance toward environmental management. Although initially centered </w:t>
      </w:r>
      <w:proofErr w:type="gramStart"/>
      <w:r>
        <w:t>around</w:t>
      </w:r>
      <w:proofErr w:type="gramEnd"/>
      <w:r>
        <w:t xml:space="preserve"> the human species, Fidel Castro’s 1992 address to the UN Earth Summit in Rio De Janeiro expresses this attitude of environmental awareness and urgency:</w:t>
      </w:r>
    </w:p>
    <w:p w:rsidR="000357AB" w:rsidRPr="001B164C" w:rsidRDefault="000357AB" w:rsidP="000357AB">
      <w:r w:rsidRPr="001B164C">
        <w:t>“An important biological species is in danger of disappearing due to the fast and progressive destruction of its natural living conditions: mankind. We have now become aware of this problem when it is almost too late to stop it. … Tomorrow it will be too late to do what we should have done a long time ago.”</w:t>
      </w:r>
    </w:p>
    <w:p w:rsidR="000357AB" w:rsidRDefault="000357AB" w:rsidP="000357AB">
      <w:r>
        <w:t>Today Cuba exhibits thriving natural diversity, though it may be tenuous. Agricultural pollution, habitat destruction, and significantly tourism all threaten the island’s plants and animals and compete for land and water use.</w:t>
      </w:r>
    </w:p>
    <w:p w:rsidR="000357AB" w:rsidRPr="001B164C" w:rsidRDefault="000357AB" w:rsidP="000357AB">
      <w:pPr>
        <w:rPr>
          <w:u w:val="single"/>
        </w:rPr>
      </w:pPr>
      <w:r w:rsidRPr="008706B8">
        <w:rPr>
          <w:u w:val="single"/>
        </w:rPr>
        <w:t>Every moment brings Cuba closer to the possibility of a lifted U.S. embargo, which would dramatically affect Cuba’s economic possibilities and thus its wildlife. One of the many mixed blessing would be increased tourism.</w:t>
      </w:r>
    </w:p>
    <w:p w:rsidR="000357AB" w:rsidRPr="008706B8" w:rsidRDefault="000357AB" w:rsidP="000357AB">
      <w:pPr>
        <w:rPr>
          <w:u w:val="single"/>
        </w:rPr>
      </w:pPr>
      <w:r>
        <w:t>Marine conservationist Fernando Bretos notes that “</w:t>
      </w:r>
      <w:r w:rsidRPr="008706B8">
        <w:rPr>
          <w:u w:val="single"/>
        </w:rPr>
        <w:t>The tourism impact has really been minimal in Cuba, but that’s going to change. When you go from 2 million tourists a year to 4 to 6</w:t>
      </w:r>
      <w:r>
        <w:rPr>
          <w:u w:val="single"/>
        </w:rPr>
        <w:t xml:space="preserve"> to 8, everything will change.”</w:t>
      </w:r>
    </w:p>
    <w:p w:rsidR="000357AB" w:rsidRDefault="000357AB" w:rsidP="000357AB">
      <w:r w:rsidRPr="008706B8">
        <w:rPr>
          <w:u w:val="single"/>
        </w:rPr>
        <w:t>Those with concern for Cuban wildlife but an understanding of the inevitable promote an ecotourism that focuses on enjoying and even actively supporting nature. This practice necessitates natural preservation, though potentially favoring certain species of flora and fauna over others. Mixed messages from officials make it unclear how Cuba’s tourism industry will proceed</w:t>
      </w:r>
      <w:r>
        <w:t>, but some conservationists see Cuba’s position as an opportunity to set a constructive example.</w:t>
      </w:r>
    </w:p>
    <w:p w:rsidR="000357AB" w:rsidRDefault="000357AB" w:rsidP="000357AB"/>
    <w:p w:rsidR="000357AB" w:rsidRDefault="000357AB" w:rsidP="000357AB"/>
    <w:p w:rsidR="000357AB" w:rsidRDefault="000357AB" w:rsidP="000357AB">
      <w:pPr>
        <w:pStyle w:val="Heading3"/>
      </w:pPr>
      <w:r>
        <w:lastRenderedPageBreak/>
        <w:t>AT: Cuba-Russia militarization</w:t>
      </w:r>
    </w:p>
    <w:p w:rsidR="000357AB" w:rsidRDefault="000357AB" w:rsidP="000357AB"/>
    <w:p w:rsidR="000357AB" w:rsidRDefault="000357AB" w:rsidP="000357AB">
      <w:pPr>
        <w:pStyle w:val="Heading4"/>
      </w:pPr>
      <w:r>
        <w:t>Russia will not militarize Cuba</w:t>
      </w:r>
    </w:p>
    <w:p w:rsidR="000357AB" w:rsidRDefault="000357AB" w:rsidP="000357AB">
      <w:r w:rsidRPr="00744902">
        <w:rPr>
          <w:rStyle w:val="StyleStyleBold12pt"/>
        </w:rPr>
        <w:t>Logan 8</w:t>
      </w:r>
      <w:r>
        <w:t xml:space="preserve"> – reporter on Security in Latin America for the ISN (Samuel, “Cuba's emerging leverage”, August 20, International Relations and Security Network, </w:t>
      </w:r>
      <w:hyperlink r:id="rId45" w:history="1">
        <w:r>
          <w:rPr>
            <w:rStyle w:val="Hyperlink"/>
          </w:rPr>
          <w:t>http://www.isn.ethz.ch/Digital-Library/Articles/Detail/?id=90231&amp;lng=en</w:t>
        </w:r>
      </w:hyperlink>
      <w:r>
        <w:t>)//ID</w:t>
      </w:r>
    </w:p>
    <w:p w:rsidR="000357AB" w:rsidRPr="00810905" w:rsidRDefault="000357AB" w:rsidP="000357AB">
      <w:pPr>
        <w:rPr>
          <w:u w:val="single"/>
        </w:rPr>
      </w:pPr>
      <w:r>
        <w:t>"</w:t>
      </w:r>
      <w:r w:rsidRPr="00810905">
        <w:rPr>
          <w:u w:val="single"/>
        </w:rPr>
        <w:t xml:space="preserve">Cuba has no strategic value to a post-Soviet Russia which is </w:t>
      </w:r>
      <w:r w:rsidRPr="00810905">
        <w:t xml:space="preserve">a regional great power but </w:t>
      </w:r>
      <w:r w:rsidRPr="00810905">
        <w:rPr>
          <w:u w:val="single"/>
        </w:rPr>
        <w:t xml:space="preserve">no longer a global superpower </w:t>
      </w:r>
      <w:r w:rsidRPr="000341FD">
        <w:t>and</w:t>
      </w:r>
      <w:r w:rsidRPr="00810905">
        <w:rPr>
          <w:u w:val="single"/>
        </w:rPr>
        <w:t xml:space="preserve">, </w:t>
      </w:r>
      <w:r w:rsidRPr="000341FD">
        <w:t>furthermore</w:t>
      </w:r>
      <w:r w:rsidRPr="00810905">
        <w:rPr>
          <w:u w:val="single"/>
        </w:rPr>
        <w:t xml:space="preserve">, it runs counter to Moscow's attempt to play a constructive role in international relations," </w:t>
      </w:r>
      <w:r w:rsidRPr="000341FD">
        <w:t>Averre said, adding</w:t>
      </w:r>
      <w:r w:rsidRPr="00810905">
        <w:rPr>
          <w:u w:val="single"/>
        </w:rPr>
        <w:t>, "A revived military relationship is highly unlikely."</w:t>
      </w:r>
    </w:p>
    <w:p w:rsidR="000357AB" w:rsidRDefault="000357AB" w:rsidP="000357AB">
      <w:r w:rsidRPr="000341FD">
        <w:rPr>
          <w:u w:val="single"/>
        </w:rPr>
        <w:t>Russian military assets in Cuba would be limited to the projection of soft power, signaling Cuba's de facto decision to fall into step with its old ally</w:t>
      </w:r>
      <w:r>
        <w:t>.</w:t>
      </w:r>
    </w:p>
    <w:p w:rsidR="000357AB" w:rsidRPr="000341FD" w:rsidRDefault="000357AB" w:rsidP="000357AB">
      <w:pPr>
        <w:rPr>
          <w:u w:val="single"/>
        </w:rPr>
      </w:pPr>
      <w:r w:rsidRPr="000341FD">
        <w:rPr>
          <w:u w:val="single"/>
        </w:rPr>
        <w:t xml:space="preserve">Due to </w:t>
      </w:r>
      <w:r w:rsidRPr="00877001">
        <w:t>the</w:t>
      </w:r>
      <w:r w:rsidRPr="000341FD">
        <w:rPr>
          <w:u w:val="single"/>
        </w:rPr>
        <w:t xml:space="preserve"> proximity of the </w:t>
      </w:r>
      <w:r w:rsidRPr="00877001">
        <w:t>US</w:t>
      </w:r>
      <w:r w:rsidRPr="000341FD">
        <w:rPr>
          <w:u w:val="single"/>
        </w:rPr>
        <w:t xml:space="preserve"> naval base in </w:t>
      </w:r>
      <w:r w:rsidRPr="00877001">
        <w:t>Key West,</w:t>
      </w:r>
      <w:r w:rsidRPr="000341FD">
        <w:rPr>
          <w:u w:val="single"/>
        </w:rPr>
        <w:t xml:space="preserve"> Florida as well as other </w:t>
      </w:r>
      <w:r w:rsidRPr="00877001">
        <w:t>naval and US Coast Guard</w:t>
      </w:r>
      <w:r w:rsidRPr="000341FD">
        <w:rPr>
          <w:u w:val="single"/>
        </w:rPr>
        <w:t xml:space="preserve"> assets in the region, any hardware Moscow places on Cuban soil would </w:t>
      </w:r>
      <w:r w:rsidRPr="00877001">
        <w:t>most likely</w:t>
      </w:r>
      <w:r w:rsidRPr="000341FD">
        <w:rPr>
          <w:u w:val="single"/>
        </w:rPr>
        <w:t xml:space="preserve"> </w:t>
      </w:r>
      <w:r w:rsidRPr="00877001">
        <w:t>stay grounded or in port or</w:t>
      </w:r>
      <w:r w:rsidRPr="000341FD">
        <w:rPr>
          <w:u w:val="single"/>
        </w:rPr>
        <w:t xml:space="preserve"> face </w:t>
      </w:r>
      <w:r w:rsidRPr="00877001">
        <w:t>a</w:t>
      </w:r>
      <w:r w:rsidRPr="000341FD">
        <w:rPr>
          <w:u w:val="single"/>
        </w:rPr>
        <w:t xml:space="preserve"> direct confrontation with a </w:t>
      </w:r>
      <w:r w:rsidRPr="00877001">
        <w:t>far</w:t>
      </w:r>
      <w:r w:rsidRPr="000341FD">
        <w:rPr>
          <w:u w:val="single"/>
        </w:rPr>
        <w:t xml:space="preserve"> superior fighting force </w:t>
      </w:r>
      <w:r w:rsidRPr="00877001">
        <w:t>supported by various nearby ports</w:t>
      </w:r>
      <w:r>
        <w:t xml:space="preserve">. </w:t>
      </w:r>
      <w:r w:rsidRPr="000341FD">
        <w:rPr>
          <w:u w:val="single"/>
        </w:rPr>
        <w:t>Russia would invite conflict half a world away from home – not an ideal situation for any military.</w:t>
      </w:r>
    </w:p>
    <w:p w:rsidR="000357AB" w:rsidRPr="00877001" w:rsidRDefault="000357AB" w:rsidP="000357AB">
      <w:pPr>
        <w:rPr>
          <w:u w:val="single"/>
        </w:rPr>
      </w:pPr>
      <w:r w:rsidRPr="00877001">
        <w:rPr>
          <w:u w:val="single"/>
        </w:rPr>
        <w:t xml:space="preserve">The reality of an aggressive Russian military presence in Cuba is </w:t>
      </w:r>
      <w:r w:rsidRPr="00877001">
        <w:t>one that is</w:t>
      </w:r>
      <w:r w:rsidRPr="00877001">
        <w:rPr>
          <w:u w:val="single"/>
        </w:rPr>
        <w:t xml:space="preserve"> negative for both </w:t>
      </w:r>
      <w:r w:rsidRPr="005C5D21">
        <w:t>countries</w:t>
      </w:r>
      <w:r w:rsidRPr="00877001">
        <w:rPr>
          <w:u w:val="single"/>
        </w:rPr>
        <w:t xml:space="preserve">. It is </w:t>
      </w:r>
      <w:r w:rsidRPr="005C5D21">
        <w:t>simply</w:t>
      </w:r>
      <w:r w:rsidRPr="00877001">
        <w:rPr>
          <w:u w:val="single"/>
        </w:rPr>
        <w:t xml:space="preserve"> one neither country sees as beneficial to </w:t>
      </w:r>
      <w:r w:rsidRPr="005C5D21">
        <w:t>its</w:t>
      </w:r>
      <w:r w:rsidRPr="00877001">
        <w:rPr>
          <w:u w:val="single"/>
        </w:rPr>
        <w:t xml:space="preserve"> long term geopolitical goals in the region.</w:t>
      </w:r>
    </w:p>
    <w:p w:rsidR="000357AB" w:rsidRDefault="000357AB" w:rsidP="000357AB">
      <w:r>
        <w:t>Cuba in the middle</w:t>
      </w:r>
    </w:p>
    <w:p w:rsidR="000357AB" w:rsidRDefault="000357AB" w:rsidP="000357AB">
      <w:r>
        <w:t xml:space="preserve">When US </w:t>
      </w:r>
      <w:r w:rsidRPr="005C5D21">
        <w:rPr>
          <w:u w:val="single"/>
        </w:rPr>
        <w:t>Congress approved</w:t>
      </w:r>
      <w:r>
        <w:t xml:space="preserve"> some US$42 million in </w:t>
      </w:r>
      <w:r w:rsidRPr="005C5D21">
        <w:rPr>
          <w:u w:val="single"/>
        </w:rPr>
        <w:t>aid</w:t>
      </w:r>
      <w:r>
        <w:t xml:space="preserve"> destined </w:t>
      </w:r>
      <w:r w:rsidRPr="005C5D21">
        <w:rPr>
          <w:u w:val="single"/>
        </w:rPr>
        <w:t>to Cuba</w:t>
      </w:r>
      <w:r>
        <w:t xml:space="preserve"> on 22 July, it was a concrete signal. </w:t>
      </w:r>
      <w:r w:rsidRPr="005C5D21">
        <w:rPr>
          <w:u w:val="single"/>
        </w:rPr>
        <w:t>Relations between the two countries are likely to improve over time</w:t>
      </w:r>
      <w:r>
        <w:t xml:space="preserve"> despite the staunchly anti-Castro contingent that retains a powerful voting block in southern Florida.</w:t>
      </w:r>
    </w:p>
    <w:p w:rsidR="000357AB" w:rsidRDefault="000357AB" w:rsidP="000357AB">
      <w:r>
        <w:t xml:space="preserve">Raul </w:t>
      </w:r>
      <w:r w:rsidRPr="005C5D21">
        <w:rPr>
          <w:u w:val="single"/>
        </w:rPr>
        <w:t>Castro is</w:t>
      </w:r>
      <w:r>
        <w:t xml:space="preserve"> well </w:t>
      </w:r>
      <w:r w:rsidRPr="005C5D21">
        <w:rPr>
          <w:u w:val="single"/>
        </w:rPr>
        <w:t>aware of this future</w:t>
      </w:r>
      <w:r>
        <w:t xml:space="preserve">. </w:t>
      </w:r>
      <w:r w:rsidRPr="005C5D21">
        <w:rPr>
          <w:u w:val="single"/>
        </w:rPr>
        <w:t>And while he is willing to play hard ball</w:t>
      </w:r>
      <w:r>
        <w:t xml:space="preserve"> with Washington, </w:t>
      </w:r>
      <w:r w:rsidRPr="005C5D21">
        <w:rPr>
          <w:u w:val="single"/>
        </w:rPr>
        <w:t>he knows</w:t>
      </w:r>
      <w:r>
        <w:t xml:space="preserve"> the potential </w:t>
      </w:r>
      <w:r w:rsidRPr="005C5D21">
        <w:rPr>
          <w:u w:val="single"/>
        </w:rPr>
        <w:t>FDI upshot from the US could be beneficial to his people,</w:t>
      </w:r>
      <w:r>
        <w:t xml:space="preserve"> Cuba's </w:t>
      </w:r>
      <w:r w:rsidRPr="005C5D21">
        <w:rPr>
          <w:u w:val="single"/>
        </w:rPr>
        <w:t>economy</w:t>
      </w:r>
      <w:r>
        <w:t xml:space="preserve">, </w:t>
      </w:r>
      <w:r w:rsidRPr="005C5D21">
        <w:rPr>
          <w:u w:val="single"/>
        </w:rPr>
        <w:t>and</w:t>
      </w:r>
      <w:r>
        <w:t xml:space="preserve"> ultimately his </w:t>
      </w:r>
      <w:r w:rsidRPr="005C5D21">
        <w:rPr>
          <w:u w:val="single"/>
        </w:rPr>
        <w:t>regime</w:t>
      </w:r>
      <w:r>
        <w:t>.</w:t>
      </w:r>
    </w:p>
    <w:p w:rsidR="000357AB" w:rsidRDefault="000357AB" w:rsidP="000357AB">
      <w:r w:rsidRPr="002F3620">
        <w:rPr>
          <w:u w:val="single"/>
        </w:rPr>
        <w:t>Raul is also aware that Russia is keen to improve relations</w:t>
      </w:r>
      <w:r>
        <w:t xml:space="preserve">. </w:t>
      </w:r>
      <w:r w:rsidRPr="002F3620">
        <w:rPr>
          <w:u w:val="single"/>
        </w:rPr>
        <w:t>His three-day visit with Sachin erased any doubt that Moscow is eager to invest</w:t>
      </w:r>
      <w:r>
        <w:t xml:space="preserve"> in Cuba's energy and medical resources. </w:t>
      </w:r>
      <w:r w:rsidRPr="002F3620">
        <w:rPr>
          <w:u w:val="single"/>
        </w:rPr>
        <w:t>Havana</w:t>
      </w:r>
      <w:r>
        <w:t xml:space="preserve"> has long been interested in becoming a refining hub in the region, and </w:t>
      </w:r>
      <w:r w:rsidRPr="002F3620">
        <w:rPr>
          <w:u w:val="single"/>
        </w:rPr>
        <w:t>is eager to complete the</w:t>
      </w:r>
      <w:r>
        <w:t xml:space="preserve"> LUK</w:t>
      </w:r>
      <w:r w:rsidRPr="002F3620">
        <w:rPr>
          <w:u w:val="single"/>
        </w:rPr>
        <w:t xml:space="preserve">oil deal </w:t>
      </w:r>
      <w:r>
        <w:t>to have the Russian energy firm refine Venezuelan heavy crude for domestic use and, perhaps, export to the US.</w:t>
      </w:r>
    </w:p>
    <w:p w:rsidR="000357AB" w:rsidRDefault="000357AB" w:rsidP="000357AB">
      <w:r w:rsidRPr="002F3620">
        <w:rPr>
          <w:u w:val="single"/>
        </w:rPr>
        <w:t>Cuba is in the middle with each hand on two heavy geopolitical levers. By applying the right amount of pressure, the country can certainly benefit from both relationships.</w:t>
      </w:r>
      <w:r>
        <w:t xml:space="preserve"> </w:t>
      </w:r>
      <w:r w:rsidRPr="002F3620">
        <w:rPr>
          <w:u w:val="single"/>
        </w:rPr>
        <w:t xml:space="preserve">Too much pressure on </w:t>
      </w:r>
      <w:proofErr w:type="gramStart"/>
      <w:r w:rsidRPr="002F3620">
        <w:rPr>
          <w:u w:val="single"/>
        </w:rPr>
        <w:t>either side, and</w:t>
      </w:r>
      <w:proofErr w:type="gramEnd"/>
      <w:r w:rsidRPr="002F3620">
        <w:rPr>
          <w:u w:val="single"/>
        </w:rPr>
        <w:t xml:space="preserve"> Cuba risks losing</w:t>
      </w:r>
      <w:r>
        <w:t xml:space="preserve"> one or both </w:t>
      </w:r>
      <w:r w:rsidRPr="002F3620">
        <w:rPr>
          <w:u w:val="single"/>
        </w:rPr>
        <w:t>connections</w:t>
      </w:r>
      <w:r>
        <w:t>. In the end, however, the island nation will stick to its historical roots – maintain sovereignty and some dignity no matter what the cost.</w:t>
      </w:r>
    </w:p>
    <w:p w:rsidR="000357AB" w:rsidRPr="00BC659F" w:rsidRDefault="000357AB" w:rsidP="000357AB">
      <w:r>
        <w:t>"Cuba's attitude is 'We'll take your money, but that doesn't mean we'll do what you want,'" Erikson said, adding, "Frankly, I don't see Russian power projection in the Caribbean or in the rest of Latin America."</w:t>
      </w:r>
    </w:p>
    <w:p w:rsidR="000357AB" w:rsidRDefault="000357AB" w:rsidP="000357AB"/>
    <w:p w:rsidR="000357AB" w:rsidRDefault="000357AB" w:rsidP="000357AB"/>
    <w:p w:rsidR="000357AB" w:rsidRDefault="000357AB" w:rsidP="000357AB">
      <w:pPr>
        <w:pStyle w:val="Heading3"/>
      </w:pPr>
      <w:r>
        <w:lastRenderedPageBreak/>
        <w:t>AT: Cuban renewables</w:t>
      </w:r>
    </w:p>
    <w:p w:rsidR="000357AB" w:rsidRDefault="000357AB" w:rsidP="000357AB"/>
    <w:p w:rsidR="000357AB" w:rsidRDefault="000357AB" w:rsidP="000357AB">
      <w:pPr>
        <w:pStyle w:val="Heading4"/>
      </w:pPr>
      <w:r>
        <w:t>Renewables potential is limited</w:t>
      </w:r>
    </w:p>
    <w:p w:rsidR="000357AB" w:rsidRDefault="000357AB" w:rsidP="000357AB">
      <w:r>
        <w:rPr>
          <w:b/>
        </w:rPr>
        <w:t xml:space="preserve">Belt, 10– </w:t>
      </w:r>
      <w:r>
        <w:t xml:space="preserve">Senior Economist at USAID, Director of Chemonics International, a consulting company (Juan A. B., </w:t>
      </w:r>
      <w:r w:rsidRPr="008A1FAB">
        <w:rPr>
          <w:u w:val="single"/>
        </w:rPr>
        <w:t>Cuba's Energy Future Strategic Approaches to Cooperation</w:t>
      </w:r>
      <w:r>
        <w:rPr>
          <w:u w:val="single"/>
        </w:rPr>
        <w:t xml:space="preserve">, </w:t>
      </w:r>
      <w:r>
        <w:t>p. 65-66)//NG</w:t>
      </w:r>
    </w:p>
    <w:p w:rsidR="000357AB" w:rsidRDefault="000357AB" w:rsidP="000357AB"/>
    <w:p w:rsidR="000357AB" w:rsidRPr="000963CA" w:rsidRDefault="000357AB" w:rsidP="000357AB">
      <w:pPr>
        <w:rPr>
          <w:sz w:val="16"/>
        </w:rPr>
      </w:pPr>
      <w:r w:rsidRPr="000963CA">
        <w:rPr>
          <w:sz w:val="16"/>
        </w:rPr>
        <w:t xml:space="preserve">The Potential for Renewables in Cuba </w:t>
      </w:r>
      <w:r w:rsidRPr="000963CA">
        <w:rPr>
          <w:rStyle w:val="StyleBoldUnderline"/>
        </w:rPr>
        <w:t>The potential for renewable energy sources is somewhat limited</w:t>
      </w:r>
      <w:r w:rsidRPr="000963CA">
        <w:rPr>
          <w:sz w:val="16"/>
        </w:rPr>
        <w:t xml:space="preserve">, and more research is needed. Some of the conclusions of the International Resources Group report on the potential for renewables are outlined. </w:t>
      </w:r>
    </w:p>
    <w:p w:rsidR="000357AB" w:rsidRPr="000963CA" w:rsidRDefault="000357AB" w:rsidP="000357AB">
      <w:pPr>
        <w:ind w:firstLine="720"/>
        <w:rPr>
          <w:sz w:val="16"/>
        </w:rPr>
      </w:pPr>
      <w:r w:rsidRPr="000963CA">
        <w:rPr>
          <w:sz w:val="16"/>
        </w:rPr>
        <w:t xml:space="preserve">Hydropower </w:t>
      </w:r>
      <w:r w:rsidRPr="000963CA">
        <w:rPr>
          <w:rStyle w:val="StyleBoldUnderline"/>
        </w:rPr>
        <w:t>The total hydropower resource in Cuba has been estimated at 650 megawatts, 16 but much of the currently unutilized potential is in protected or naturally sensitive areas that may not be candidates for development.</w:t>
      </w:r>
      <w:r w:rsidRPr="000963CA">
        <w:rPr>
          <w:sz w:val="16"/>
        </w:rPr>
        <w:t xml:space="preserve"> The remaining resource appears suited for small facilities in areas that are mountainous or have seasonal characteristics. Thus, we assumed that these resources could continue to be exploited primarily for off-grid electricity supply to rural schools, medical centers, and small villages rather than for the grid-connected demand considered in this study. Therefore, new hydropower installations were not included in the set of new power plant options. </w:t>
      </w:r>
    </w:p>
    <w:p w:rsidR="000357AB" w:rsidRPr="000963CA" w:rsidRDefault="000357AB" w:rsidP="000357AB">
      <w:pPr>
        <w:ind w:firstLine="720"/>
        <w:rPr>
          <w:sz w:val="16"/>
        </w:rPr>
      </w:pPr>
      <w:r w:rsidRPr="000963CA">
        <w:rPr>
          <w:sz w:val="16"/>
        </w:rPr>
        <w:t xml:space="preserve">Solar Photovoltaic Cuba obviously has excellent solar resources— </w:t>
      </w:r>
      <w:r w:rsidRPr="000963CA">
        <w:rPr>
          <w:rStyle w:val="StyleBoldUnderline"/>
        </w:rPr>
        <w:t>the use of solar photovoltaic generation is limited by capital cost rather than resource base.</w:t>
      </w:r>
      <w:r w:rsidRPr="000963CA">
        <w:rPr>
          <w:sz w:val="16"/>
        </w:rPr>
        <w:t xml:space="preserve"> We investigated concentrated solar— the use of lenses or mirrors to focus a large area of sunlight onto a small area, whence this concentrated light is directed onto a photovoltaic surface. </w:t>
      </w:r>
      <w:r w:rsidRPr="000963CA">
        <w:rPr>
          <w:rStyle w:val="StyleBoldUnderline"/>
        </w:rPr>
        <w:t>We did not regard concentrated solar as a realistic grid-connected option, because of limitations in radiation and atmospheric clarity: Cuba’s high ambient humidity results in low efficiencies for concentrated solar energy generation</w:t>
      </w:r>
      <w:r w:rsidRPr="000963CA">
        <w:rPr>
          <w:sz w:val="16"/>
        </w:rPr>
        <w:t xml:space="preserve">. </w:t>
      </w:r>
      <w:r w:rsidRPr="000963CA">
        <w:rPr>
          <w:rStyle w:val="StyleBoldUnderline"/>
        </w:rPr>
        <w:t>Present photovoltaic applications are largely for off-grid uses</w:t>
      </w:r>
      <w:r w:rsidRPr="000963CA">
        <w:rPr>
          <w:sz w:val="16"/>
        </w:rPr>
        <w:t xml:space="preserve">. We developed solar PV capacity factors for Cuba from the RETscreen Clean Energy Project Analysis Software, a decision support tool developed with the contribution of numerous experts from government, industry, and academia. </w:t>
      </w:r>
      <w:r>
        <w:rPr>
          <w:sz w:val="16"/>
        </w:rPr>
        <w:t>17</w:t>
      </w:r>
    </w:p>
    <w:p w:rsidR="000357AB" w:rsidRPr="000963CA" w:rsidRDefault="000357AB" w:rsidP="000357AB">
      <w:pPr>
        <w:ind w:firstLine="720"/>
        <w:rPr>
          <w:sz w:val="16"/>
        </w:rPr>
      </w:pPr>
      <w:r>
        <w:t xml:space="preserve"> </w:t>
      </w:r>
      <w:r w:rsidRPr="000963CA">
        <w:rPr>
          <w:sz w:val="16"/>
        </w:rPr>
        <w:t xml:space="preserve">Wind </w:t>
      </w:r>
      <w:proofErr w:type="gramStart"/>
      <w:r w:rsidRPr="000963CA">
        <w:rPr>
          <w:sz w:val="16"/>
        </w:rPr>
        <w:t>A</w:t>
      </w:r>
      <w:proofErr w:type="gramEnd"/>
      <w:r w:rsidRPr="000963CA">
        <w:rPr>
          <w:sz w:val="16"/>
        </w:rPr>
        <w:t xml:space="preserve"> preliminary estimate of Cuba’s wind potential is 400 megawatts. 18 Wind capacity factors and transmission costs are always highly site-dependent, so only general estimates could be made until a detailed site inventory for Cuba was undertaken. A detailed high-resolution wind energy resource map for Cuba was created at the United States Department of Energy’s National Renewable Energy Laboratory as part of the Solar and Wind Energy Resource Assessment project for the United Nations Environment Program. The wind mapping— which used a combination of analytical, numerical, and empirical methods employing GIS mapping tools and data sets— covered approximately 110,000 square kilometers of land area and, when offshore areas were included, more than 150,000 square kilometers. The resulting map highlights the major wind resource areas and provides a wind resource estimate consistent with available measurement data. The report estimated the total electricity-generating wind potential for Cuba at 2,550 megawatts for class 4 and 5 wind areas. </w:t>
      </w:r>
      <w:r>
        <w:rPr>
          <w:sz w:val="16"/>
        </w:rPr>
        <w:t>19</w:t>
      </w:r>
    </w:p>
    <w:p w:rsidR="000357AB" w:rsidRPr="000963CA" w:rsidRDefault="000357AB" w:rsidP="000357AB">
      <w:pPr>
        <w:ind w:firstLine="720"/>
        <w:rPr>
          <w:sz w:val="16"/>
        </w:rPr>
      </w:pPr>
      <w:r w:rsidRPr="000963CA">
        <w:rPr>
          <w:sz w:val="16"/>
        </w:rPr>
        <w:t xml:space="preserve"> </w:t>
      </w:r>
      <w:r w:rsidRPr="000963CA">
        <w:rPr>
          <w:rStyle w:val="StyleBoldUnderline"/>
        </w:rPr>
        <w:t>The national wind resource map indicates mostly moderate resources; the largest area with good winds is an area offshore from Guantánamo</w:t>
      </w:r>
      <w:r w:rsidRPr="000963CA">
        <w:rPr>
          <w:sz w:val="16"/>
        </w:rPr>
        <w:t xml:space="preserve">. Mountain ridges are likely to have small localized good to excellent wind resources. </w:t>
      </w:r>
    </w:p>
    <w:p w:rsidR="000357AB" w:rsidRDefault="000357AB" w:rsidP="000357AB"/>
    <w:p w:rsidR="000357AB" w:rsidRDefault="000357AB" w:rsidP="000357AB"/>
    <w:p w:rsidR="000357AB" w:rsidRPr="00D661B7" w:rsidRDefault="000357AB" w:rsidP="000357AB">
      <w:pPr>
        <w:pStyle w:val="Heading3"/>
      </w:pPr>
      <w:r>
        <w:lastRenderedPageBreak/>
        <w:t>AT: Iran-Latin American relations</w:t>
      </w:r>
    </w:p>
    <w:p w:rsidR="000357AB" w:rsidRDefault="000357AB" w:rsidP="000357AB">
      <w:pPr>
        <w:pStyle w:val="Heading4"/>
      </w:pPr>
      <w:r>
        <w:t>Iran is not a threat to American interests in Latin America – any claims of threats are racist and illiegitmate</w:t>
      </w:r>
    </w:p>
    <w:p w:rsidR="000357AB" w:rsidRPr="00E01B73" w:rsidRDefault="000357AB" w:rsidP="000357AB">
      <w:pPr>
        <w:rPr>
          <w:sz w:val="16"/>
        </w:rPr>
      </w:pPr>
      <w:r w:rsidRPr="00A46F26">
        <w:rPr>
          <w:b/>
        </w:rPr>
        <w:t>Fernandez 2013 – journalist and the secretary of the Muslim Federation of Spain</w:t>
      </w:r>
      <w:r>
        <w:t xml:space="preserve"> </w:t>
      </w:r>
      <w:r w:rsidRPr="0047076A">
        <w:rPr>
          <w:sz w:val="16"/>
        </w:rPr>
        <w:t>[Yusuf, “Why Latin America will not bow to US pressure over Iran”, Jan 10, http://www.presstv.com/detail/2013/01/10/282761/waning-us-influence-in-latin-america//cc]</w:t>
      </w:r>
    </w:p>
    <w:p w:rsidR="000357AB" w:rsidRDefault="000357AB" w:rsidP="000357AB"/>
    <w:p w:rsidR="000357AB" w:rsidRDefault="000357AB" w:rsidP="000357AB">
      <w:r>
        <w:t xml:space="preserve">On 28 December, US President Barack </w:t>
      </w:r>
      <w:r w:rsidRPr="00E01B73">
        <w:rPr>
          <w:rStyle w:val="StyleBoldUnderline"/>
        </w:rPr>
        <w:t>Obama</w:t>
      </w:r>
      <w:r>
        <w:t xml:space="preserve"> enacted the so-called Countering Iran in Western Hemisphere Act, which </w:t>
      </w:r>
      <w:r w:rsidRPr="00E01B73">
        <w:rPr>
          <w:rStyle w:val="StyleBoldUnderline"/>
        </w:rPr>
        <w:t>seeks to undermine Iran’s growing relations with Latin America</w:t>
      </w:r>
      <w:r>
        <w:t xml:space="preserve">, </w:t>
      </w:r>
      <w:r w:rsidRPr="00E01B73">
        <w:rPr>
          <w:rStyle w:val="StyleBoldUnderline"/>
        </w:rPr>
        <w:t>a region that has traditionally been seen by the United States as its</w:t>
      </w:r>
      <w:r>
        <w:t xml:space="preserve"> backyard and </w:t>
      </w:r>
      <w:r w:rsidRPr="00E01B73">
        <w:rPr>
          <w:rStyle w:val="StyleBoldUnderline"/>
        </w:rPr>
        <w:t>sphere of influence</w:t>
      </w:r>
      <w:r>
        <w:t>.</w:t>
      </w:r>
    </w:p>
    <w:p w:rsidR="000357AB" w:rsidRDefault="000357AB" w:rsidP="000357AB">
      <w:r w:rsidRPr="00E01B73">
        <w:rPr>
          <w:rStyle w:val="StyleBoldUnderline"/>
        </w:rPr>
        <w:t>The Act requires the US Department of State to</w:t>
      </w:r>
      <w:r>
        <w:t xml:space="preserve"> develop a strategy within 180 days to “</w:t>
      </w:r>
      <w:r w:rsidRPr="00E01B73">
        <w:rPr>
          <w:rStyle w:val="StyleBoldUnderline"/>
        </w:rPr>
        <w:t>address Iran’s growing hostile presence and activity” in Latin America</w:t>
      </w:r>
      <w:r>
        <w:t>. The Act points out that “</w:t>
      </w:r>
      <w:r w:rsidRPr="00E01B73">
        <w:rPr>
          <w:rStyle w:val="StyleBoldUnderline"/>
        </w:rPr>
        <w:t>Iran’s business and diplomatic ties are a threat to US national security</w:t>
      </w:r>
      <w:r>
        <w:t xml:space="preserve">.” It is seen, however, as another anti-Iranian move fabricated by the Zionist lobby in the US. </w:t>
      </w:r>
    </w:p>
    <w:p w:rsidR="000357AB" w:rsidRPr="005C3470" w:rsidRDefault="000357AB" w:rsidP="000357AB">
      <w:pPr>
        <w:rPr>
          <w:sz w:val="16"/>
        </w:rPr>
      </w:pPr>
      <w:r w:rsidRPr="007D34E5">
        <w:rPr>
          <w:sz w:val="16"/>
        </w:rPr>
        <w:t>Shortly before, in July 2011, Robert F. Noriega - former Assistant Secretary of State for Western Hemisphere Affairs, former US ambassador to the Organization of American States (OAS) and the current Visiting Fellow at the American Enterprise Institute, one of the main neocon-controlled entities in the US - said in a hearing before the House Su</w:t>
      </w:r>
      <w:r>
        <w:rPr>
          <w:sz w:val="16"/>
        </w:rPr>
        <w:t>bc</w:t>
      </w:r>
      <w:r w:rsidRPr="007D34E5">
        <w:rPr>
          <w:sz w:val="16"/>
        </w:rPr>
        <w:t xml:space="preserve">ommittee on Counterterrorism and Intelligence that Iran was carrying out “an offensive strategy” in Latin America. </w:t>
      </w:r>
    </w:p>
    <w:p w:rsidR="000357AB" w:rsidRDefault="000357AB" w:rsidP="000357AB">
      <w:r w:rsidRPr="00E01B73">
        <w:rPr>
          <w:rStyle w:val="StyleBoldUnderline"/>
        </w:rPr>
        <w:t xml:space="preserve">The Iranian presence in Latin America has been </w:t>
      </w:r>
      <w:r w:rsidRPr="00E01B73">
        <w:t>also</w:t>
      </w:r>
      <w:r w:rsidRPr="00E01B73">
        <w:rPr>
          <w:rStyle w:val="StyleBoldUnderline"/>
        </w:rPr>
        <w:t xml:space="preserve"> harshly attacked by the pro-Israeli hawk Ileana Ros-Lehtinen</w:t>
      </w:r>
      <w:r w:rsidRPr="00E01B73">
        <w:t xml:space="preserve">, Foreign Affairs Committee chairman and self-appointed bulwark </w:t>
      </w:r>
      <w:r w:rsidRPr="00E01B73">
        <w:rPr>
          <w:rStyle w:val="StyleBoldUnderline"/>
        </w:rPr>
        <w:t>against the alleged “Islamo-Boliviarian threat” to US security</w:t>
      </w:r>
      <w:r w:rsidRPr="00E01B73">
        <w:t>.</w:t>
      </w:r>
      <w:r>
        <w:t xml:space="preserve"> She was co-star of a so-called “documentary” entitled “La amenaza irani” (‘The Iranian Threat’), in which she said, without blushing, that </w:t>
      </w:r>
      <w:r w:rsidRPr="00E01B73">
        <w:rPr>
          <w:rStyle w:val="StyleBoldUnderline"/>
        </w:rPr>
        <w:t>the US should attack Iran in order to “avert bomb explosions in various Latin American capitals</w:t>
      </w:r>
      <w:r>
        <w:t xml:space="preserve">.” The film was aired by Univision, a US broadcast network, which is owned by someone who has hosted galas in honour of the occupying Israeli army. </w:t>
      </w:r>
    </w:p>
    <w:p w:rsidR="000357AB" w:rsidRPr="005C3470" w:rsidRDefault="000357AB" w:rsidP="000357AB">
      <w:pPr>
        <w:rPr>
          <w:sz w:val="16"/>
        </w:rPr>
      </w:pPr>
      <w:r w:rsidRPr="007D34E5">
        <w:rPr>
          <w:sz w:val="16"/>
        </w:rPr>
        <w:t xml:space="preserve">In 2009, another ridiculous “documentary” released by Univision involved Venezuelan consul in Miami, Livia Acosta, in an absurd cyber-plot against the US, allegedly promoted by “Iranian diplomats and Mexican computer hackers.” This was the pretext used for expelling her from the United States in a move that was widely seen as an American political revenge for Venezuela’s independent foreign policy. </w:t>
      </w:r>
    </w:p>
    <w:p w:rsidR="000357AB" w:rsidRDefault="000357AB" w:rsidP="000357AB">
      <w:r>
        <w:t xml:space="preserve">Actually, </w:t>
      </w:r>
      <w:r w:rsidRPr="00E01B73">
        <w:rPr>
          <w:rStyle w:val="StyleBoldUnderline"/>
        </w:rPr>
        <w:t>the US Act rudely violates Latin American countries’ sovereignty and contains some stupid claims such as that the opening of Iranian embassies or cultural centers is akin to “spread terrorism</w:t>
      </w:r>
      <w:r>
        <w:t xml:space="preserve">.” Secretary of Defense Leon </w:t>
      </w:r>
      <w:r w:rsidRPr="00E01B73">
        <w:rPr>
          <w:rStyle w:val="StyleBoldUnderline"/>
        </w:rPr>
        <w:t>Panetta</w:t>
      </w:r>
      <w:r>
        <w:t xml:space="preserve"> also </w:t>
      </w:r>
      <w:r w:rsidRPr="00E01B73">
        <w:rPr>
          <w:rStyle w:val="StyleBoldUnderline"/>
        </w:rPr>
        <w:t>echoed</w:t>
      </w:r>
      <w:r>
        <w:t xml:space="preserve"> </w:t>
      </w:r>
      <w:r w:rsidRPr="00E01B73">
        <w:rPr>
          <w:rStyle w:val="StyleBoldUnderline"/>
        </w:rPr>
        <w:t>those views by claiming</w:t>
      </w:r>
      <w:r>
        <w:t>, in a recent visit to Colombia,</w:t>
      </w:r>
      <w:r w:rsidRPr="00E01B73">
        <w:rPr>
          <w:rStyle w:val="StyleBoldUnderline"/>
        </w:rPr>
        <w:t xml:space="preserve"> that Iranian attempts to expand its influence in South America amounted to expanding terrorism. Of course, no real evidence has ever been shown to support that laughable allegation</w:t>
      </w:r>
      <w:r>
        <w:t>.</w:t>
      </w:r>
    </w:p>
    <w:p w:rsidR="000357AB" w:rsidRDefault="000357AB" w:rsidP="000357AB">
      <w:r>
        <w:t>“</w:t>
      </w:r>
      <w:r w:rsidRPr="00E01B73">
        <w:rPr>
          <w:rStyle w:val="StyleBoldUnderline"/>
        </w:rPr>
        <w:t>The paranoid nature of these estimations, and the scant evidence presented for them, are eerily reminiscent of the kind of broad-strokes, hawkish fear-mongering on display in the lead-up to the war in Iraq. The testimony comes from a group bent on hyping security threats and</w:t>
      </w:r>
      <w:r>
        <w:t xml:space="preserve">, as Noriega admitted in the testimony, </w:t>
      </w:r>
      <w:r w:rsidRPr="00E01B73">
        <w:rPr>
          <w:rStyle w:val="StyleBoldUnderline"/>
        </w:rPr>
        <w:t>is not even in agreement with the State Department or intelligence agencies</w:t>
      </w:r>
      <w:r>
        <w:t xml:space="preserve">,” wrote expert John Glaser in a recent report. </w:t>
      </w:r>
    </w:p>
    <w:p w:rsidR="000357AB" w:rsidRDefault="000357AB" w:rsidP="000357AB">
      <w:pPr>
        <w:rPr>
          <w:rStyle w:val="StyleBoldUnderline"/>
        </w:rPr>
      </w:pPr>
      <w:r w:rsidRPr="00E01B73">
        <w:rPr>
          <w:rStyle w:val="StyleBoldUnderline"/>
        </w:rPr>
        <w:t xml:space="preserve">The US accusations against Iran are also a way of targeting and casting suspicion on Latin American Muslims. In the Act, Washington speaks of “isolating Iran and its allies” and US officials accuse Iran or other pro-Iranian forces of “establishing mosques or Islamic centers throughout the region” in order to advance violent jihad “on our doorstep.” </w:t>
      </w:r>
    </w:p>
    <w:p w:rsidR="000357AB" w:rsidRDefault="000357AB" w:rsidP="000357AB">
      <w:pPr>
        <w:rPr>
          <w:rStyle w:val="StyleBoldUnderline"/>
        </w:rPr>
      </w:pPr>
    </w:p>
    <w:p w:rsidR="000357AB" w:rsidRDefault="000357AB" w:rsidP="000357AB">
      <w:pPr>
        <w:pStyle w:val="Heading4"/>
      </w:pPr>
      <w:r w:rsidRPr="006531AE">
        <w:t>No threat – Iran influence is declining in Latin America – elections prove</w:t>
      </w:r>
    </w:p>
    <w:p w:rsidR="000357AB" w:rsidRPr="005774C8" w:rsidRDefault="000357AB" w:rsidP="000357AB">
      <w:pPr>
        <w:rPr>
          <w:bCs/>
          <w:sz w:val="16"/>
        </w:rPr>
      </w:pPr>
      <w:r w:rsidRPr="005774C8">
        <w:rPr>
          <w:rStyle w:val="StyleBoldUnderline"/>
          <w:u w:val="none"/>
        </w:rPr>
        <w:t xml:space="preserve">Inside of Iran, June 28, 2013 </w:t>
      </w:r>
      <w:r w:rsidRPr="005774C8">
        <w:rPr>
          <w:rStyle w:val="StyleBoldUnderline"/>
          <w:sz w:val="16"/>
          <w:u w:val="none"/>
        </w:rPr>
        <w:t xml:space="preserve">[“Iranian Influence </w:t>
      </w:r>
      <w:proofErr w:type="gramStart"/>
      <w:r w:rsidRPr="005774C8">
        <w:rPr>
          <w:rStyle w:val="StyleBoldUnderline"/>
          <w:sz w:val="16"/>
          <w:u w:val="none"/>
        </w:rPr>
        <w:t>In Latin America On</w:t>
      </w:r>
      <w:proofErr w:type="gramEnd"/>
      <w:r w:rsidRPr="005774C8">
        <w:rPr>
          <w:rStyle w:val="StyleBoldUnderline"/>
          <w:sz w:val="16"/>
          <w:u w:val="none"/>
        </w:rPr>
        <w:t xml:space="preserve"> the Wane, State Department Report Says”, </w:t>
      </w:r>
      <w:hyperlink r:id="rId46" w:history="1">
        <w:r w:rsidRPr="005774C8">
          <w:rPr>
            <w:rStyle w:val="StyleBoldUnderline"/>
            <w:sz w:val="16"/>
            <w:u w:val="none"/>
          </w:rPr>
          <w:t>http://www.insideofiran.org/en/component/content/article/25-important-news/7525-iranian-influence-in-latin-america-on-the-wane-state-department-report-says.html//cc</w:t>
        </w:r>
      </w:hyperlink>
      <w:r w:rsidRPr="005774C8">
        <w:rPr>
          <w:rStyle w:val="StyleBoldUnderline"/>
          <w:sz w:val="16"/>
          <w:u w:val="none"/>
        </w:rPr>
        <w:t>]</w:t>
      </w:r>
    </w:p>
    <w:p w:rsidR="000357AB" w:rsidRDefault="000357AB" w:rsidP="000357AB"/>
    <w:p w:rsidR="000357AB" w:rsidRPr="005C3470" w:rsidRDefault="000357AB" w:rsidP="000357AB">
      <w:pPr>
        <w:rPr>
          <w:bCs/>
          <w:u w:val="single"/>
        </w:rPr>
      </w:pPr>
      <w:r>
        <w:lastRenderedPageBreak/>
        <w:t xml:space="preserve">Fox News - </w:t>
      </w:r>
      <w:r w:rsidRPr="005774C8">
        <w:rPr>
          <w:rStyle w:val="StyleBoldUnderline"/>
        </w:rPr>
        <w:t>Iran is not actively supporting terrorist groups in Latin America, the U.S. State Department acknowledged in a recent report – even though for years it has insisted the influence was growing.</w:t>
      </w:r>
    </w:p>
    <w:p w:rsidR="000357AB" w:rsidRPr="005C3470" w:rsidRDefault="000357AB" w:rsidP="000357AB">
      <w:pPr>
        <w:rPr>
          <w:bCs/>
          <w:u w:val="single"/>
        </w:rPr>
      </w:pPr>
      <w:r w:rsidRPr="005774C8">
        <w:rPr>
          <w:rStyle w:val="StyleBoldUnderline"/>
        </w:rPr>
        <w:t xml:space="preserve">The report, which said that the Islamic Republic’s influence in the region is still a “concern,” said that due to strong sanctions imposed on the country by both the United States and the European </w:t>
      </w:r>
      <w:r>
        <w:rPr>
          <w:rStyle w:val="StyleBoldUnderline"/>
        </w:rPr>
        <w:t>Union</w:t>
      </w:r>
      <w:r w:rsidRPr="005774C8">
        <w:rPr>
          <w:rStyle w:val="StyleBoldUnderline"/>
        </w:rPr>
        <w:t>, Iran has been unable to expand its economic and political ties in Latin America.</w:t>
      </w:r>
    </w:p>
    <w:p w:rsidR="000357AB" w:rsidRDefault="000357AB" w:rsidP="000357AB">
      <w:r>
        <w:t>“</w:t>
      </w:r>
      <w:r w:rsidRPr="005774C8">
        <w:rPr>
          <w:rStyle w:val="StyleBoldUnderline"/>
        </w:rPr>
        <w:t>As a result of diplomatic outreach, strengthening of allies’ capacity, international nonproliferation efforts, a strong sanctions policy, and Iran’s poor management of its foreign relations, Iranian influence in Latin America and the Caribbean is waning</w:t>
      </w:r>
      <w:r>
        <w:t>,” the report stated, according to Bloomberg News.</w:t>
      </w:r>
    </w:p>
    <w:p w:rsidR="000357AB" w:rsidRDefault="000357AB" w:rsidP="000357AB">
      <w:r>
        <w:t>While the State Department declined to comment on the report because it had not yet been sent to Congress, some</w:t>
      </w:r>
      <w:r w:rsidRPr="005774C8">
        <w:rPr>
          <w:rStyle w:val="StyleBoldUnderline"/>
        </w:rPr>
        <w:t xml:space="preserve"> Republican lawmakers said that it was too lax on Iran and downplayed the Middle Eastern nation’s threat in the U.S.’s perceived backyard</w:t>
      </w:r>
      <w:r>
        <w:t>.</w:t>
      </w:r>
    </w:p>
    <w:p w:rsidR="000357AB" w:rsidRDefault="000357AB" w:rsidP="000357AB">
      <w:r>
        <w:t xml:space="preserve">“I believe </w:t>
      </w:r>
      <w:r w:rsidRPr="005774C8">
        <w:rPr>
          <w:rStyle w:val="StyleBoldUnderline"/>
        </w:rPr>
        <w:t>the Administration has failed to consider the seriousness of Iran’s presence here at home</w:t>
      </w:r>
      <w:r>
        <w:t>,” said Congressman Jeff Duncan, a Republican from South Carolina who wrote the legislation requiring the State Department report, told Bloomberg. “</w:t>
      </w:r>
      <w:r w:rsidRPr="005774C8">
        <w:rPr>
          <w:rStyle w:val="StyleBoldUnderline"/>
        </w:rPr>
        <w:t>I question the methodology that was used in developing this report</w:t>
      </w:r>
      <w:r>
        <w:t>.”</w:t>
      </w:r>
    </w:p>
    <w:p w:rsidR="000357AB" w:rsidRDefault="000357AB" w:rsidP="000357AB">
      <w:r>
        <w:t>Under the presidency of Mahmoud Ahmadinejad, Iran had forged strong relationships with the left-leaning governments of Bolivian President Evo Morales and the late Venezuelan leader Hugo Chávez.</w:t>
      </w:r>
    </w:p>
    <w:p w:rsidR="000357AB" w:rsidRPr="005C3470" w:rsidRDefault="000357AB" w:rsidP="000357AB">
      <w:pPr>
        <w:rPr>
          <w:rStyle w:val="StyleBoldUnderline"/>
          <w:bCs w:val="0"/>
          <w:u w:val="none"/>
        </w:rPr>
      </w:pPr>
      <w:r>
        <w:t>Current Venezuelan President Nicolas Maduro announced in late May that three surveillance drones built with Iran’s help were launched by the Venezuelan government as part of an initiative to curb drug trafficking.</w:t>
      </w:r>
    </w:p>
    <w:p w:rsidR="000357AB" w:rsidRDefault="000357AB" w:rsidP="000357AB">
      <w:r w:rsidRPr="005774C8">
        <w:rPr>
          <w:rStyle w:val="StyleBoldUnderline"/>
        </w:rPr>
        <w:t>The U.S. government and analysts throughout the region will be keeping a close eye on Iranian-Latin American relations in the coming in the wake of Iran’s presidential election two weeks ago</w:t>
      </w:r>
      <w:r>
        <w:t>.</w:t>
      </w:r>
    </w:p>
    <w:p w:rsidR="000357AB" w:rsidRDefault="000357AB" w:rsidP="000357AB">
      <w:pPr>
        <w:spacing w:after="200" w:line="276" w:lineRule="auto"/>
        <w:rPr>
          <w:rFonts w:asciiTheme="minorHAnsi" w:hAnsiTheme="minorHAnsi" w:cstheme="minorBidi"/>
        </w:rPr>
      </w:pPr>
    </w:p>
    <w:p w:rsidR="000357AB" w:rsidRPr="00BF1093" w:rsidRDefault="000357AB" w:rsidP="000357AB"/>
    <w:p w:rsidR="000357AB" w:rsidRDefault="000357AB" w:rsidP="000357AB"/>
    <w:p w:rsidR="000357AB" w:rsidRDefault="000357AB" w:rsidP="000357AB">
      <w:pPr>
        <w:pStyle w:val="Heading2"/>
      </w:pPr>
      <w:r>
        <w:lastRenderedPageBreak/>
        <w:t>Cuban economy answers</w:t>
      </w:r>
    </w:p>
    <w:p w:rsidR="000357AB" w:rsidRDefault="000357AB" w:rsidP="000357AB"/>
    <w:p w:rsidR="000357AB" w:rsidRDefault="000357AB" w:rsidP="000357AB">
      <w:pPr>
        <w:pStyle w:val="Heading3"/>
      </w:pPr>
      <w:r>
        <w:lastRenderedPageBreak/>
        <w:t>Cuban economy 1nc</w:t>
      </w:r>
    </w:p>
    <w:p w:rsidR="000357AB" w:rsidRDefault="000357AB" w:rsidP="000357AB"/>
    <w:p w:rsidR="000357AB" w:rsidRPr="007F6BBC" w:rsidRDefault="000357AB" w:rsidP="000357AB">
      <w:pPr>
        <w:pStyle w:val="Heading4"/>
      </w:pPr>
      <w:r>
        <w:t>Can’t solve the Cuban economy – too many structural failures</w:t>
      </w:r>
    </w:p>
    <w:p w:rsidR="000357AB" w:rsidRDefault="000357AB" w:rsidP="000357AB">
      <w:r>
        <w:rPr>
          <w:b/>
        </w:rPr>
        <w:t>Suchlicki, 12</w:t>
      </w:r>
      <w:r>
        <w:t>-</w:t>
      </w:r>
      <w:r w:rsidRPr="007F6BBC">
        <w:t xml:space="preserve"> </w:t>
      </w:r>
      <w:r>
        <w:t xml:space="preserve">Professor History and Director of the Institute for Cuban and Cuban-American Studies, at the University of Miami (Jaime, “Getting Ready for Life after Castro”, 5/11/12, </w:t>
      </w:r>
      <w:hyperlink r:id="rId47" w:history="1">
        <w:r w:rsidRPr="00897B7C">
          <w:rPr>
            <w:rStyle w:val="Hyperlink"/>
          </w:rPr>
          <w:t>http://www.foreignpolicy.com/articles/2012/05/11/getting_ready_for_life_after_castro?page=full)//TL</w:t>
        </w:r>
      </w:hyperlink>
    </w:p>
    <w:p w:rsidR="000357AB" w:rsidRDefault="000357AB" w:rsidP="000357AB"/>
    <w:p w:rsidR="000357AB" w:rsidRDefault="000357AB" w:rsidP="000357AB">
      <w:r w:rsidRPr="00512B59">
        <w:t>The challenges are many. First,</w:t>
      </w:r>
      <w:r w:rsidRPr="007F6BBC">
        <w:rPr>
          <w:u w:val="single"/>
        </w:rPr>
        <w:t xml:space="preserve"> there will be the tremendous task of economic reconstruction. </w:t>
      </w:r>
      <w:r w:rsidRPr="00512B59">
        <w:t>For nearly four decades, Cuba's extreme dependence on the Soviet bloc for trade, and the distorting effects of huge subsidies from Moscow, created an artificial economy.</w:t>
      </w:r>
      <w:r w:rsidRPr="007F6BBC">
        <w:rPr>
          <w:u w:val="single"/>
        </w:rPr>
        <w:t xml:space="preserve"> Most of Cuba's exports are in decline, and poverty is correspondingly growing. The internal market is weak, as domestic consumption is controlled by a strict and severe rationing system. Many transactions take place in the illegal black market, which operates in American dollars and with merchandise stolen from state enterprises or received from abroad. The Cuban peso has depreciated and its purchasing power has waned considerably. Huge and persistent government deficits, and the absence of virtually any stabilizing fiscal and monetary policies, have accelerated the downward spiraling of the economy</w:t>
      </w:r>
      <w:r>
        <w:t xml:space="preserve">. </w:t>
      </w:r>
      <w:proofErr w:type="gramStart"/>
      <w:r>
        <w:t>(Socio-Economic Reconstruction: Suggestions and Recommendations for Post-Castro Cuba, Antonio Jorge, and Institutions to Accompany the Market in Cuba, Ernesto Hernandez-Cata).</w:t>
      </w:r>
      <w:proofErr w:type="gramEnd"/>
    </w:p>
    <w:p w:rsidR="000357AB" w:rsidRDefault="000357AB" w:rsidP="000357AB">
      <w:r w:rsidRPr="00512B59">
        <w:t>Moreover,</w:t>
      </w:r>
      <w:r w:rsidRPr="007F6BBC">
        <w:rPr>
          <w:u w:val="single"/>
        </w:rPr>
        <w:t xml:space="preserve"> sugar production, Cuba's mainstay export, has dropped to Great Depression levels</w:t>
      </w:r>
      <w:r>
        <w:t xml:space="preserve">. With low prices, a decline in sugar consumption worldwide, an increase in the number of competitive sugar producers, and widespread use of artificial sweeteners, </w:t>
      </w:r>
      <w:r w:rsidRPr="00512B59">
        <w:t>sugar is a losing commodity with dire prospects for the future. Thus tourism, nickel exports, and even exile remittances have replaced sugar as the mainstay of the economy. Oil exploration in Cuba's northwestern waters seems promising, but profits must be shared with foreign partners, and costs are extremely high.</w:t>
      </w:r>
    </w:p>
    <w:p w:rsidR="000357AB" w:rsidRDefault="000357AB" w:rsidP="000357AB">
      <w:r>
        <w:t xml:space="preserve">In addition to these vexing economic realities, there will be also a maze of legal problems, particularly concerning foreign investment and the status of assets acquired during the Castro era. Obviously, Cuban nationals, Cuban-Americans, and foreigners whose properties were confiscated during the early years of the revolution will want to reclaim them or will ask for fair compensation. </w:t>
      </w:r>
      <w:proofErr w:type="gramStart"/>
      <w:r>
        <w:t>(Property Rights in the Post-Castro Cuban Constitution, Oscar M. Garibaldi and John D. Kirby; Alternative Recommendations for Dealing with Confiscated Properties in Post-Castro Cuba, Mátias F. Traviesco-Diáz.)</w:t>
      </w:r>
      <w:proofErr w:type="gramEnd"/>
      <w:r>
        <w:t xml:space="preserve"> The U.S. and other countries whose citizens' assets were seized without compensation are likely to support such demands. Cubans living abroad await the opportunity to exercise their legal claims before Cuban courts. The Eastern European and Nicaraguan examples vividly illustrate the complexities, delays, and uncertainties accompanying the reclamation process. (What Can Countries Embarking on Post-Socialist Transformation Learn from the Experiences So Far</w:t>
      </w:r>
      <w:proofErr w:type="gramStart"/>
      <w:r>
        <w:t>?,</w:t>
      </w:r>
      <w:proofErr w:type="gramEnd"/>
      <w:r>
        <w:t xml:space="preserve"> János Kornai).</w:t>
      </w:r>
    </w:p>
    <w:p w:rsidR="000357AB" w:rsidRDefault="000357AB" w:rsidP="000357AB">
      <w:r w:rsidRPr="00512B59">
        <w:rPr>
          <w:rStyle w:val="StyleBoldUnderline"/>
        </w:rPr>
        <w:t>Cuba's severely damaged infrastructure is in major need of rebuilding. The outdated electric grid cannot supply the needs of consumers and industry. Transportation is inadequate</w:t>
      </w:r>
      <w:r>
        <w:t xml:space="preserve">. Communication facilities are obsolete, and sanitary and medical facilitates have deteriorated so badly that contagious diseases constitute a real menace to the population. In addition, environmental concerns such as the pollution of bays and rivers require immediate intervention. </w:t>
      </w:r>
      <w:proofErr w:type="gramStart"/>
      <w:r>
        <w:t>(Environmental Concerns for a Cuba in Transition, Eudel Eduardo Cepero.)</w:t>
      </w:r>
      <w:proofErr w:type="gramEnd"/>
    </w:p>
    <w:p w:rsidR="000357AB" w:rsidRDefault="000357AB" w:rsidP="000357AB">
      <w:pPr>
        <w:pStyle w:val="Heading4"/>
      </w:pPr>
      <w:r>
        <w:t>The plan won’t increase commercial investment – lack of a viable labor force or a consumer market</w:t>
      </w:r>
    </w:p>
    <w:p w:rsidR="000357AB" w:rsidRDefault="000357AB" w:rsidP="000357AB">
      <w:pPr>
        <w:rPr>
          <w:rStyle w:val="Hyperlink"/>
        </w:rPr>
      </w:pPr>
      <w:r w:rsidRPr="00D91134">
        <w:rPr>
          <w:b/>
        </w:rPr>
        <w:t>Perales et al., 10</w:t>
      </w:r>
      <w:proofErr w:type="gramStart"/>
      <w:r>
        <w:t>-  senior</w:t>
      </w:r>
      <w:proofErr w:type="gramEnd"/>
      <w:r>
        <w:t xml:space="preserve"> program associate of the Latin American Program at the Woodrow </w:t>
      </w:r>
      <w:r w:rsidRPr="00B644A7">
        <w:rPr>
          <w:sz w:val="12"/>
        </w:rPr>
        <w:t xml:space="preserve"> </w:t>
      </w:r>
      <w:r>
        <w:t xml:space="preserve">Wilson International Center for Scholars. (Jose Raul, “The United States and Cuba: </w:t>
      </w:r>
      <w:r w:rsidRPr="00B644A7">
        <w:rPr>
          <w:sz w:val="12"/>
        </w:rPr>
        <w:t xml:space="preserve"> </w:t>
      </w:r>
      <w:r>
        <w:t xml:space="preserve">Implications of an </w:t>
      </w:r>
      <w:proofErr w:type="gramStart"/>
      <w:r>
        <w:t xml:space="preserve">Economic </w:t>
      </w:r>
      <w:r w:rsidRPr="00B644A7">
        <w:rPr>
          <w:sz w:val="12"/>
        </w:rPr>
        <w:t xml:space="preserve"> </w:t>
      </w:r>
      <w:r>
        <w:lastRenderedPageBreak/>
        <w:t>Relationship</w:t>
      </w:r>
      <w:proofErr w:type="gramEnd"/>
      <w:r>
        <w:t xml:space="preserve">,” Woodrow Wilson Center Latin American Program, August 2010, </w:t>
      </w:r>
      <w:hyperlink r:id="rId48" w:history="1">
        <w:r w:rsidRPr="00740C4B">
          <w:rPr>
            <w:rStyle w:val="Hyperlink"/>
          </w:rPr>
          <w:t>http://www.wilsoncenter.org/sites/default/files/LAP_Cuba_Implications.pdf)//TL</w:t>
        </w:r>
      </w:hyperlink>
    </w:p>
    <w:p w:rsidR="000357AB" w:rsidRPr="004A3917" w:rsidRDefault="000357AB" w:rsidP="000357AB"/>
    <w:p w:rsidR="000357AB" w:rsidRPr="004A3917" w:rsidRDefault="000357AB" w:rsidP="000357AB">
      <w:pPr>
        <w:ind w:firstLine="720"/>
        <w:rPr>
          <w:u w:val="single"/>
        </w:rPr>
      </w:pPr>
      <w:r>
        <w:t>Regardless of the U.S. government’s actions</w:t>
      </w:r>
      <w:r w:rsidRPr="00EC5AD1">
        <w:rPr>
          <w:highlight w:val="green"/>
        </w:rPr>
        <w:t xml:space="preserve">, </w:t>
      </w:r>
      <w:proofErr w:type="gramStart"/>
      <w:r w:rsidRPr="00EC5AD1">
        <w:rPr>
          <w:highlight w:val="green"/>
          <w:u w:val="single"/>
        </w:rPr>
        <w:t xml:space="preserve">a </w:t>
      </w:r>
      <w:r w:rsidRPr="00EC5AD1">
        <w:rPr>
          <w:sz w:val="12"/>
          <w:highlight w:val="green"/>
          <w:u w:val="single"/>
        </w:rPr>
        <w:t xml:space="preserve"> </w:t>
      </w:r>
      <w:r w:rsidRPr="00EC5AD1">
        <w:rPr>
          <w:highlight w:val="green"/>
          <w:u w:val="single"/>
        </w:rPr>
        <w:t>post</w:t>
      </w:r>
      <w:proofErr w:type="gramEnd"/>
      <w:r w:rsidRPr="00EC5AD1">
        <w:rPr>
          <w:highlight w:val="green"/>
          <w:u w:val="single"/>
        </w:rPr>
        <w:t>-embargo</w:t>
      </w:r>
      <w:r w:rsidRPr="004A3917">
        <w:rPr>
          <w:u w:val="single"/>
        </w:rPr>
        <w:t xml:space="preserve">, post-Castro </w:t>
      </w:r>
      <w:r w:rsidRPr="00EC5AD1">
        <w:rPr>
          <w:highlight w:val="green"/>
          <w:u w:val="single"/>
        </w:rPr>
        <w:t>Cuba does not</w:t>
      </w:r>
      <w:r w:rsidRPr="004A3917">
        <w:rPr>
          <w:u w:val="single"/>
        </w:rPr>
        <w:t xml:space="preserve"> </w:t>
      </w:r>
      <w:r w:rsidRPr="00580B91">
        <w:t xml:space="preserve">necessarily  </w:t>
      </w:r>
      <w:r w:rsidRPr="00EC5AD1">
        <w:rPr>
          <w:highlight w:val="green"/>
          <w:u w:val="single"/>
        </w:rPr>
        <w:t>imply a business bonanza for U.S. companies</w:t>
      </w:r>
      <w:r w:rsidRPr="004A3917">
        <w:rPr>
          <w:u w:val="single"/>
        </w:rPr>
        <w:t xml:space="preserve">, </w:t>
      </w:r>
      <w:r w:rsidRPr="004A3917">
        <w:rPr>
          <w:sz w:val="12"/>
          <w:u w:val="single"/>
        </w:rPr>
        <w:t xml:space="preserve"> </w:t>
      </w:r>
      <w:r w:rsidRPr="004A3917">
        <w:rPr>
          <w:u w:val="single"/>
        </w:rPr>
        <w:t xml:space="preserve">added Professor José Azel </w:t>
      </w:r>
      <w:r w:rsidRPr="00580B91">
        <w:t>of the University of  Miami’s Institute for Cuban and Cuban American  Studies.</w:t>
      </w:r>
      <w:r>
        <w:t xml:space="preserve"> Conventional wisdom holds that U.S. </w:t>
      </w:r>
      <w:r w:rsidRPr="00456746">
        <w:rPr>
          <w:sz w:val="12"/>
        </w:rPr>
        <w:t xml:space="preserve"> </w:t>
      </w:r>
      <w:proofErr w:type="gramStart"/>
      <w:r>
        <w:t>companies</w:t>
      </w:r>
      <w:proofErr w:type="gramEnd"/>
      <w:r>
        <w:t xml:space="preserve"> will rush in to invest in the island if and </w:t>
      </w:r>
      <w:r w:rsidRPr="00456746">
        <w:rPr>
          <w:sz w:val="12"/>
        </w:rPr>
        <w:t xml:space="preserve"> </w:t>
      </w:r>
      <w:r>
        <w:t xml:space="preserve">when the legal and political circumstances allow </w:t>
      </w:r>
      <w:r w:rsidRPr="00456746">
        <w:rPr>
          <w:sz w:val="12"/>
        </w:rPr>
        <w:t xml:space="preserve"> </w:t>
      </w:r>
      <w:r>
        <w:t xml:space="preserve">them. However, </w:t>
      </w:r>
      <w:r w:rsidRPr="004A3917">
        <w:rPr>
          <w:u w:val="single"/>
        </w:rPr>
        <w:t xml:space="preserve">given Cuba’s difficult </w:t>
      </w:r>
      <w:proofErr w:type="gramStart"/>
      <w:r w:rsidRPr="004A3917">
        <w:rPr>
          <w:u w:val="single"/>
        </w:rPr>
        <w:t xml:space="preserve">economic </w:t>
      </w:r>
      <w:r w:rsidRPr="004A3917">
        <w:rPr>
          <w:sz w:val="12"/>
          <w:u w:val="single"/>
        </w:rPr>
        <w:t xml:space="preserve"> </w:t>
      </w:r>
      <w:r w:rsidRPr="004A3917">
        <w:rPr>
          <w:u w:val="single"/>
        </w:rPr>
        <w:t>situation</w:t>
      </w:r>
      <w:proofErr w:type="gramEnd"/>
      <w:r w:rsidRPr="004A3917">
        <w:rPr>
          <w:u w:val="single"/>
        </w:rPr>
        <w:t xml:space="preserve">, </w:t>
      </w:r>
      <w:r w:rsidRPr="00EC5AD1">
        <w:rPr>
          <w:highlight w:val="green"/>
          <w:u w:val="single"/>
        </w:rPr>
        <w:t xml:space="preserve">the international community needs to </w:t>
      </w:r>
      <w:r w:rsidRPr="00EC5AD1">
        <w:rPr>
          <w:sz w:val="12"/>
          <w:highlight w:val="green"/>
          <w:u w:val="single"/>
        </w:rPr>
        <w:t xml:space="preserve"> </w:t>
      </w:r>
      <w:r w:rsidRPr="00EC5AD1">
        <w:rPr>
          <w:highlight w:val="green"/>
          <w:u w:val="single"/>
        </w:rPr>
        <w:t xml:space="preserve">significantly lower its expectations regarding U.S. </w:t>
      </w:r>
      <w:r w:rsidRPr="00EC5AD1">
        <w:rPr>
          <w:sz w:val="12"/>
          <w:highlight w:val="green"/>
          <w:u w:val="single"/>
        </w:rPr>
        <w:t xml:space="preserve"> </w:t>
      </w:r>
      <w:proofErr w:type="gramStart"/>
      <w:r w:rsidRPr="00EC5AD1">
        <w:rPr>
          <w:highlight w:val="green"/>
          <w:u w:val="single"/>
        </w:rPr>
        <w:t>foreign</w:t>
      </w:r>
      <w:proofErr w:type="gramEnd"/>
      <w:r w:rsidRPr="00EC5AD1">
        <w:rPr>
          <w:highlight w:val="green"/>
          <w:u w:val="single"/>
        </w:rPr>
        <w:t xml:space="preserve"> direct investment in Cuba</w:t>
      </w:r>
      <w:r w:rsidRPr="004A3917">
        <w:rPr>
          <w:u w:val="single"/>
        </w:rPr>
        <w:t>.</w:t>
      </w:r>
      <w:r>
        <w:t xml:space="preserve"> Azel </w:t>
      </w:r>
      <w:proofErr w:type="gramStart"/>
      <w:r>
        <w:t xml:space="preserve">predicted </w:t>
      </w:r>
      <w:r w:rsidRPr="00456746">
        <w:rPr>
          <w:sz w:val="12"/>
        </w:rPr>
        <w:t xml:space="preserve"> </w:t>
      </w:r>
      <w:r>
        <w:t>that</w:t>
      </w:r>
      <w:proofErr w:type="gramEnd"/>
      <w:r>
        <w:t xml:space="preserve"> U.S. exports to Cuba will surge following a </w:t>
      </w:r>
      <w:r w:rsidRPr="00456746">
        <w:rPr>
          <w:sz w:val="12"/>
        </w:rPr>
        <w:t xml:space="preserve"> </w:t>
      </w:r>
      <w:r>
        <w:t xml:space="preserve">(hopefully) peaceful regime transition on the island; </w:t>
      </w:r>
      <w:r w:rsidRPr="00456746">
        <w:rPr>
          <w:sz w:val="12"/>
        </w:rPr>
        <w:t xml:space="preserve"> </w:t>
      </w:r>
      <w:r>
        <w:t xml:space="preserve">however, exports will not lead to the technological </w:t>
      </w:r>
      <w:r w:rsidRPr="00456746">
        <w:rPr>
          <w:sz w:val="12"/>
        </w:rPr>
        <w:t xml:space="preserve"> </w:t>
      </w:r>
      <w:r>
        <w:t xml:space="preserve">transfers, expertise, and capital requirements that the country will desperately need to grow its </w:t>
      </w:r>
      <w:r w:rsidRPr="00456746">
        <w:rPr>
          <w:sz w:val="12"/>
        </w:rPr>
        <w:t xml:space="preserve"> </w:t>
      </w:r>
      <w:r>
        <w:t xml:space="preserve">economy. </w:t>
      </w:r>
      <w:r w:rsidRPr="004A3917">
        <w:rPr>
          <w:u w:val="single"/>
        </w:rPr>
        <w:t>The U</w:t>
      </w:r>
      <w:r w:rsidRPr="00580B91">
        <w:t xml:space="preserve">nited </w:t>
      </w:r>
      <w:r w:rsidRPr="004A3917">
        <w:rPr>
          <w:u w:val="single"/>
        </w:rPr>
        <w:t>S</w:t>
      </w:r>
      <w:r w:rsidRPr="00580B91">
        <w:t>tates</w:t>
      </w:r>
      <w:r w:rsidRPr="004A3917">
        <w:rPr>
          <w:u w:val="single"/>
        </w:rPr>
        <w:t xml:space="preserve"> will obviously </w:t>
      </w:r>
      <w:proofErr w:type="gramStart"/>
      <w:r w:rsidRPr="004A3917">
        <w:rPr>
          <w:u w:val="single"/>
        </w:rPr>
        <w:t xml:space="preserve">want </w:t>
      </w:r>
      <w:r w:rsidRPr="004A3917">
        <w:rPr>
          <w:sz w:val="12"/>
          <w:u w:val="single"/>
        </w:rPr>
        <w:t xml:space="preserve"> </w:t>
      </w:r>
      <w:r w:rsidRPr="004A3917">
        <w:rPr>
          <w:u w:val="single"/>
        </w:rPr>
        <w:t>to</w:t>
      </w:r>
      <w:proofErr w:type="gramEnd"/>
      <w:r w:rsidRPr="004A3917">
        <w:rPr>
          <w:u w:val="single"/>
        </w:rPr>
        <w:t xml:space="preserve"> invest in a post-Castro Cuba; but it is </w:t>
      </w:r>
      <w:r w:rsidRPr="00580B91">
        <w:rPr>
          <w:rStyle w:val="Emphasis"/>
        </w:rPr>
        <w:t>companies,  not countries</w:t>
      </w:r>
      <w:r w:rsidRPr="004A3917">
        <w:rPr>
          <w:u w:val="single"/>
        </w:rPr>
        <w:t>, that make investments.</w:t>
      </w:r>
    </w:p>
    <w:p w:rsidR="000357AB" w:rsidRDefault="000357AB" w:rsidP="000357AB">
      <w:pPr>
        <w:ind w:firstLine="720"/>
      </w:pPr>
      <w:r w:rsidRPr="00502ACD">
        <w:t xml:space="preserve">To support his view, Azel explained the </w:t>
      </w:r>
      <w:proofErr w:type="gramStart"/>
      <w:r w:rsidRPr="00502ACD">
        <w:t>three  principal</w:t>
      </w:r>
      <w:proofErr w:type="gramEnd"/>
      <w:r w:rsidRPr="00502ACD">
        <w:t xml:space="preserve"> reasons that companies engage in foreign  direct investment. First, companies are </w:t>
      </w:r>
      <w:proofErr w:type="gramStart"/>
      <w:r w:rsidRPr="00502ACD">
        <w:t>resource  seeking</w:t>
      </w:r>
      <w:proofErr w:type="gramEnd"/>
      <w:r w:rsidRPr="00502ACD">
        <w:t>; they invest to secure country-specific  resources available only within that market. Oil</w:t>
      </w:r>
      <w:proofErr w:type="gramStart"/>
      <w:r w:rsidRPr="00502ACD">
        <w:t>,  nickel</w:t>
      </w:r>
      <w:proofErr w:type="gramEnd"/>
      <w:r w:rsidRPr="00502ACD">
        <w:t xml:space="preserve">, and tourism are examples of such resources  in Cuba. These have and will continue to attract </w:t>
      </w:r>
      <w:proofErr w:type="gramStart"/>
      <w:r w:rsidRPr="00502ACD">
        <w:t>a  certain</w:t>
      </w:r>
      <w:proofErr w:type="gramEnd"/>
      <w:r w:rsidRPr="00502ACD">
        <w:t xml:space="preserve"> level of foreign direct investment, argued  Azel, regardless of who is in power or the country’s  market friendliness. Second, companies are </w:t>
      </w:r>
      <w:proofErr w:type="gramStart"/>
      <w:r w:rsidRPr="00502ACD">
        <w:t>efficiency  seeking</w:t>
      </w:r>
      <w:proofErr w:type="gramEnd"/>
      <w:r w:rsidRPr="00502ACD">
        <w:t>;</w:t>
      </w:r>
      <w:r>
        <w:t xml:space="preserve"> they invest to make efficiency gains. </w:t>
      </w:r>
      <w:r w:rsidRPr="00456746">
        <w:rPr>
          <w:sz w:val="12"/>
        </w:rPr>
        <w:t xml:space="preserve"> </w:t>
      </w:r>
      <w:r w:rsidRPr="00EC5AD1">
        <w:rPr>
          <w:rStyle w:val="StyleBoldUnderline"/>
          <w:highlight w:val="green"/>
        </w:rPr>
        <w:t xml:space="preserve">Companies engage in foreign direct </w:t>
      </w:r>
      <w:proofErr w:type="gramStart"/>
      <w:r w:rsidRPr="00EC5AD1">
        <w:rPr>
          <w:rStyle w:val="StyleBoldUnderline"/>
          <w:highlight w:val="green"/>
        </w:rPr>
        <w:t>investment</w:t>
      </w:r>
      <w:r>
        <w:t xml:space="preserve"> </w:t>
      </w:r>
      <w:r w:rsidRPr="00456746">
        <w:rPr>
          <w:sz w:val="12"/>
        </w:rPr>
        <w:t xml:space="preserve"> </w:t>
      </w:r>
      <w:r>
        <w:t>for</w:t>
      </w:r>
      <w:proofErr w:type="gramEnd"/>
      <w:r>
        <w:t xml:space="preserve"> this reason </w:t>
      </w:r>
      <w:r w:rsidRPr="00EC5AD1">
        <w:rPr>
          <w:rStyle w:val="StyleBoldUnderline"/>
          <w:highlight w:val="green"/>
        </w:rPr>
        <w:t xml:space="preserve">because </w:t>
      </w:r>
      <w:r w:rsidRPr="00EC5AD1">
        <w:rPr>
          <w:highlight w:val="green"/>
          <w:u w:val="single"/>
        </w:rPr>
        <w:t xml:space="preserve">they are looking to take </w:t>
      </w:r>
      <w:r w:rsidRPr="00EC5AD1">
        <w:rPr>
          <w:sz w:val="12"/>
          <w:highlight w:val="green"/>
          <w:u w:val="single"/>
        </w:rPr>
        <w:t xml:space="preserve"> </w:t>
      </w:r>
      <w:r w:rsidRPr="00EC5AD1">
        <w:rPr>
          <w:highlight w:val="green"/>
          <w:u w:val="single"/>
        </w:rPr>
        <w:t>advantage of lower labor costs</w:t>
      </w:r>
      <w:r w:rsidRPr="004A3917">
        <w:rPr>
          <w:u w:val="single"/>
        </w:rPr>
        <w:t xml:space="preserve"> or of a privileged </w:t>
      </w:r>
      <w:r w:rsidRPr="004A3917">
        <w:rPr>
          <w:sz w:val="12"/>
          <w:u w:val="single"/>
        </w:rPr>
        <w:t xml:space="preserve"> </w:t>
      </w:r>
      <w:r w:rsidRPr="004A3917">
        <w:rPr>
          <w:u w:val="single"/>
        </w:rPr>
        <w:t xml:space="preserve">distribution location. However, </w:t>
      </w:r>
      <w:r w:rsidRPr="00EC5AD1">
        <w:rPr>
          <w:highlight w:val="green"/>
          <w:u w:val="single"/>
        </w:rPr>
        <w:t xml:space="preserve">Cuba lacks an </w:t>
      </w:r>
      <w:proofErr w:type="gramStart"/>
      <w:r w:rsidRPr="00EC5AD1">
        <w:rPr>
          <w:highlight w:val="green"/>
          <w:u w:val="single"/>
        </w:rPr>
        <w:t xml:space="preserve">ideal </w:t>
      </w:r>
      <w:r w:rsidRPr="00EC5AD1">
        <w:rPr>
          <w:sz w:val="12"/>
          <w:highlight w:val="green"/>
          <w:u w:val="single"/>
        </w:rPr>
        <w:t xml:space="preserve"> </w:t>
      </w:r>
      <w:r w:rsidRPr="00EC5AD1">
        <w:rPr>
          <w:highlight w:val="green"/>
          <w:u w:val="single"/>
        </w:rPr>
        <w:t>labor</w:t>
      </w:r>
      <w:proofErr w:type="gramEnd"/>
      <w:r w:rsidRPr="00EC5AD1">
        <w:rPr>
          <w:highlight w:val="green"/>
          <w:u w:val="single"/>
        </w:rPr>
        <w:t xml:space="preserve"> force</w:t>
      </w:r>
      <w:r w:rsidRPr="004A3917">
        <w:rPr>
          <w:u w:val="single"/>
        </w:rPr>
        <w:t xml:space="preserve"> in comparison to that of its neighbors</w:t>
      </w:r>
      <w:r>
        <w:t xml:space="preserve">. After more than half a century under a </w:t>
      </w:r>
      <w:proofErr w:type="gramStart"/>
      <w:r>
        <w:t xml:space="preserve">totalitarian </w:t>
      </w:r>
      <w:r w:rsidRPr="00456746">
        <w:rPr>
          <w:sz w:val="12"/>
        </w:rPr>
        <w:t xml:space="preserve"> </w:t>
      </w:r>
      <w:r>
        <w:t>regime</w:t>
      </w:r>
      <w:proofErr w:type="gramEnd"/>
      <w:r>
        <w:t xml:space="preserve"> and a centrally planned command economy, </w:t>
      </w:r>
      <w:r w:rsidRPr="00456746">
        <w:rPr>
          <w:sz w:val="12"/>
        </w:rPr>
        <w:t xml:space="preserve"> </w:t>
      </w:r>
      <w:r w:rsidRPr="00EC5AD1">
        <w:rPr>
          <w:highlight w:val="green"/>
          <w:u w:val="single"/>
        </w:rPr>
        <w:t xml:space="preserve">Cuba’s labor force has not been able to develop </w:t>
      </w:r>
      <w:r w:rsidRPr="00EC5AD1">
        <w:rPr>
          <w:sz w:val="12"/>
          <w:highlight w:val="green"/>
          <w:u w:val="single"/>
        </w:rPr>
        <w:t xml:space="preserve"> </w:t>
      </w:r>
      <w:r w:rsidRPr="00EC5AD1">
        <w:rPr>
          <w:highlight w:val="green"/>
          <w:u w:val="single"/>
        </w:rPr>
        <w:t xml:space="preserve">the kind of efficiencies needed to attract foreign </w:t>
      </w:r>
      <w:r w:rsidRPr="00EC5AD1">
        <w:rPr>
          <w:sz w:val="12"/>
          <w:highlight w:val="green"/>
          <w:u w:val="single"/>
        </w:rPr>
        <w:t xml:space="preserve"> </w:t>
      </w:r>
      <w:r w:rsidRPr="00EC5AD1">
        <w:rPr>
          <w:highlight w:val="green"/>
          <w:u w:val="single"/>
        </w:rPr>
        <w:t>direct investment</w:t>
      </w:r>
      <w:r w:rsidRPr="004A3917">
        <w:rPr>
          <w:u w:val="single"/>
        </w:rPr>
        <w:t xml:space="preserve">. Finally, companies are </w:t>
      </w:r>
      <w:proofErr w:type="gramStart"/>
      <w:r w:rsidRPr="004A3917">
        <w:rPr>
          <w:u w:val="single"/>
        </w:rPr>
        <w:t xml:space="preserve">market </w:t>
      </w:r>
      <w:r w:rsidRPr="004A3917">
        <w:rPr>
          <w:sz w:val="12"/>
          <w:u w:val="single"/>
        </w:rPr>
        <w:t xml:space="preserve"> </w:t>
      </w:r>
      <w:r w:rsidRPr="004A3917">
        <w:rPr>
          <w:u w:val="single"/>
        </w:rPr>
        <w:t>seeking</w:t>
      </w:r>
      <w:proofErr w:type="gramEnd"/>
      <w:r>
        <w:t xml:space="preserve">; they invest to establish a foothold in a new </w:t>
      </w:r>
      <w:r w:rsidRPr="00456746">
        <w:rPr>
          <w:sz w:val="12"/>
        </w:rPr>
        <w:t xml:space="preserve"> </w:t>
      </w:r>
      <w:r>
        <w:t xml:space="preserve">market that is deemed strategic or dense. </w:t>
      </w:r>
      <w:r w:rsidRPr="004A3917">
        <w:rPr>
          <w:u w:val="single"/>
        </w:rPr>
        <w:t>However</w:t>
      </w:r>
      <w:proofErr w:type="gramStart"/>
      <w:r w:rsidRPr="004A3917">
        <w:rPr>
          <w:u w:val="single"/>
        </w:rPr>
        <w:t xml:space="preserve">, </w:t>
      </w:r>
      <w:r w:rsidRPr="004A3917">
        <w:rPr>
          <w:sz w:val="12"/>
          <w:u w:val="single"/>
        </w:rPr>
        <w:t xml:space="preserve"> </w:t>
      </w:r>
      <w:r w:rsidRPr="004A3917">
        <w:rPr>
          <w:u w:val="single"/>
        </w:rPr>
        <w:t>while</w:t>
      </w:r>
      <w:proofErr w:type="gramEnd"/>
      <w:r w:rsidRPr="004A3917">
        <w:rPr>
          <w:u w:val="single"/>
        </w:rPr>
        <w:t xml:space="preserve"> the island nation has more than eleven </w:t>
      </w:r>
      <w:r w:rsidRPr="004A3917">
        <w:rPr>
          <w:sz w:val="12"/>
          <w:u w:val="single"/>
        </w:rPr>
        <w:t xml:space="preserve"> </w:t>
      </w:r>
      <w:r w:rsidRPr="004A3917">
        <w:rPr>
          <w:u w:val="single"/>
        </w:rPr>
        <w:t xml:space="preserve">million citizens, its impoverishment means that its </w:t>
      </w:r>
      <w:r w:rsidRPr="004A3917">
        <w:rPr>
          <w:sz w:val="12"/>
          <w:u w:val="single"/>
        </w:rPr>
        <w:t xml:space="preserve"> </w:t>
      </w:r>
      <w:r w:rsidRPr="004A3917">
        <w:rPr>
          <w:u w:val="single"/>
        </w:rPr>
        <w:t xml:space="preserve">market has few effective consumers. </w:t>
      </w:r>
      <w:r>
        <w:t xml:space="preserve">A far </w:t>
      </w:r>
      <w:proofErr w:type="gramStart"/>
      <w:r>
        <w:t xml:space="preserve">more </w:t>
      </w:r>
      <w:r w:rsidRPr="00456746">
        <w:rPr>
          <w:sz w:val="12"/>
        </w:rPr>
        <w:t xml:space="preserve"> </w:t>
      </w:r>
      <w:r>
        <w:t>rational</w:t>
      </w:r>
      <w:proofErr w:type="gramEnd"/>
      <w:r>
        <w:t xml:space="preserve"> strategy to supply a market exhibiting </w:t>
      </w:r>
      <w:r w:rsidRPr="00456746">
        <w:rPr>
          <w:sz w:val="12"/>
        </w:rPr>
        <w:t xml:space="preserve"> </w:t>
      </w:r>
      <w:r>
        <w:t xml:space="preserve">these conditions would be to manufacture finished </w:t>
      </w:r>
      <w:r w:rsidRPr="00456746">
        <w:rPr>
          <w:sz w:val="12"/>
        </w:rPr>
        <w:t xml:space="preserve"> </w:t>
      </w:r>
      <w:r>
        <w:t>goods elsewhere and export them to Cuba.</w:t>
      </w:r>
    </w:p>
    <w:p w:rsidR="000357AB" w:rsidRDefault="000357AB" w:rsidP="000357AB">
      <w:pPr>
        <w:ind w:firstLine="720"/>
      </w:pPr>
    </w:p>
    <w:p w:rsidR="000357AB" w:rsidRDefault="000357AB" w:rsidP="000357AB">
      <w:pPr>
        <w:pStyle w:val="Heading4"/>
      </w:pPr>
      <w:r>
        <w:t>Compensation disputes block all US foreign investment</w:t>
      </w:r>
    </w:p>
    <w:p w:rsidR="000357AB" w:rsidRPr="00B127D3" w:rsidRDefault="000357AB" w:rsidP="000357AB">
      <w:r w:rsidRPr="00D91134">
        <w:rPr>
          <w:b/>
        </w:rPr>
        <w:t>Perales et al., 10</w:t>
      </w:r>
      <w:proofErr w:type="gramStart"/>
      <w:r>
        <w:t>-  senior</w:t>
      </w:r>
      <w:proofErr w:type="gramEnd"/>
      <w:r>
        <w:t xml:space="preserve"> program associate of the Latin American Program at the Woodrow </w:t>
      </w:r>
      <w:r w:rsidRPr="00B644A7">
        <w:rPr>
          <w:sz w:val="12"/>
        </w:rPr>
        <w:t xml:space="preserve"> </w:t>
      </w:r>
      <w:r>
        <w:t xml:space="preserve">Wilson International Center for Scholars. (Jose Raul, “The United States and Cuba: </w:t>
      </w:r>
      <w:r w:rsidRPr="00B644A7">
        <w:rPr>
          <w:sz w:val="12"/>
        </w:rPr>
        <w:t xml:space="preserve"> </w:t>
      </w:r>
      <w:r>
        <w:t xml:space="preserve">Implications of an </w:t>
      </w:r>
      <w:proofErr w:type="gramStart"/>
      <w:r>
        <w:t xml:space="preserve">Economic </w:t>
      </w:r>
      <w:r w:rsidRPr="00B644A7">
        <w:rPr>
          <w:sz w:val="12"/>
        </w:rPr>
        <w:t xml:space="preserve"> </w:t>
      </w:r>
      <w:r>
        <w:t>Relationship</w:t>
      </w:r>
      <w:proofErr w:type="gramEnd"/>
      <w:r>
        <w:t xml:space="preserve">,” Woodrow Wilson Center Latin American Program, August 2010, </w:t>
      </w:r>
      <w:hyperlink r:id="rId49" w:history="1">
        <w:r w:rsidRPr="00740C4B">
          <w:rPr>
            <w:rStyle w:val="Hyperlink"/>
          </w:rPr>
          <w:t>http://www.wilsoncenter.org/sites/default/files/LAP_Cuba_Implications.pdf)//TL</w:t>
        </w:r>
      </w:hyperlink>
    </w:p>
    <w:p w:rsidR="000357AB" w:rsidRPr="00580B91" w:rsidRDefault="000357AB" w:rsidP="000357AB">
      <w:pPr>
        <w:ind w:firstLine="720"/>
        <w:rPr>
          <w:szCs w:val="20"/>
        </w:rPr>
      </w:pPr>
      <w:r w:rsidRPr="00B127D3">
        <w:rPr>
          <w:szCs w:val="20"/>
          <w:u w:val="single"/>
        </w:rPr>
        <w:t xml:space="preserve">The legal ramifications of doing business with </w:t>
      </w:r>
      <w:r w:rsidRPr="00B127D3">
        <w:rPr>
          <w:sz w:val="12"/>
          <w:szCs w:val="20"/>
          <w:u w:val="single"/>
        </w:rPr>
        <w:t xml:space="preserve"> </w:t>
      </w:r>
      <w:r w:rsidRPr="00B127D3">
        <w:rPr>
          <w:szCs w:val="20"/>
          <w:u w:val="single"/>
        </w:rPr>
        <w:t>Cuban firms can hamper a deepening of the U.S.-</w:t>
      </w:r>
      <w:r w:rsidRPr="00B127D3">
        <w:rPr>
          <w:sz w:val="12"/>
          <w:szCs w:val="20"/>
          <w:u w:val="single"/>
        </w:rPr>
        <w:t xml:space="preserve"> </w:t>
      </w:r>
      <w:r w:rsidRPr="00B127D3">
        <w:rPr>
          <w:szCs w:val="20"/>
          <w:u w:val="single"/>
        </w:rPr>
        <w:t xml:space="preserve">Cuban economic relationship, not to mention </w:t>
      </w:r>
      <w:r w:rsidRPr="00B127D3">
        <w:rPr>
          <w:sz w:val="12"/>
          <w:szCs w:val="20"/>
          <w:u w:val="single"/>
        </w:rPr>
        <w:t xml:space="preserve"> </w:t>
      </w:r>
      <w:r w:rsidRPr="000B51E7">
        <w:rPr>
          <w:rStyle w:val="Emphasis"/>
        </w:rPr>
        <w:t>all forms of foreign direct investment</w:t>
      </w:r>
      <w:r w:rsidRPr="00B127D3">
        <w:rPr>
          <w:szCs w:val="20"/>
          <w:u w:val="single"/>
        </w:rPr>
        <w:t xml:space="preserve">, warned </w:t>
      </w:r>
      <w:r w:rsidRPr="00B127D3">
        <w:rPr>
          <w:sz w:val="12"/>
          <w:szCs w:val="20"/>
          <w:u w:val="single"/>
        </w:rPr>
        <w:t xml:space="preserve"> </w:t>
      </w:r>
      <w:r w:rsidRPr="00B127D3">
        <w:rPr>
          <w:szCs w:val="20"/>
          <w:u w:val="single"/>
        </w:rPr>
        <w:t>Ignacio Sánchez, a partner at DLA Piper</w:t>
      </w:r>
      <w:r>
        <w:rPr>
          <w:szCs w:val="20"/>
        </w:rPr>
        <w:t xml:space="preserve">. Since </w:t>
      </w:r>
      <w:r w:rsidRPr="00D91134">
        <w:rPr>
          <w:sz w:val="12"/>
          <w:szCs w:val="20"/>
        </w:rPr>
        <w:t xml:space="preserve"> </w:t>
      </w:r>
      <w:r w:rsidRPr="00B127D3">
        <w:rPr>
          <w:szCs w:val="20"/>
          <w:u w:val="single"/>
        </w:rPr>
        <w:t xml:space="preserve">the vast majority of the island’s current businesses </w:t>
      </w:r>
      <w:r w:rsidRPr="00B127D3">
        <w:rPr>
          <w:sz w:val="12"/>
          <w:szCs w:val="20"/>
          <w:u w:val="single"/>
        </w:rPr>
        <w:t xml:space="preserve"> </w:t>
      </w:r>
      <w:r w:rsidRPr="00B127D3">
        <w:rPr>
          <w:szCs w:val="20"/>
          <w:u w:val="single"/>
        </w:rPr>
        <w:t xml:space="preserve">were formed as the result of uncompensated </w:t>
      </w:r>
      <w:r w:rsidRPr="00B127D3">
        <w:rPr>
          <w:sz w:val="12"/>
          <w:szCs w:val="20"/>
          <w:u w:val="single"/>
        </w:rPr>
        <w:t xml:space="preserve"> </w:t>
      </w:r>
      <w:r w:rsidRPr="00B127D3">
        <w:rPr>
          <w:szCs w:val="20"/>
          <w:u w:val="single"/>
        </w:rPr>
        <w:t xml:space="preserve">confiscation following the Cuban Revolution, </w:t>
      </w:r>
      <w:r w:rsidRPr="00B127D3">
        <w:rPr>
          <w:sz w:val="12"/>
          <w:szCs w:val="20"/>
          <w:u w:val="single"/>
        </w:rPr>
        <w:t xml:space="preserve"> </w:t>
      </w:r>
      <w:r w:rsidRPr="00B127D3">
        <w:rPr>
          <w:szCs w:val="20"/>
          <w:u w:val="single"/>
        </w:rPr>
        <w:t>the victims of expropriation</w:t>
      </w:r>
      <w:r>
        <w:rPr>
          <w:szCs w:val="20"/>
        </w:rPr>
        <w:t xml:space="preserve">—most of whom </w:t>
      </w:r>
      <w:r w:rsidRPr="00D91134">
        <w:rPr>
          <w:sz w:val="12"/>
          <w:szCs w:val="20"/>
        </w:rPr>
        <w:t xml:space="preserve"> </w:t>
      </w:r>
      <w:r>
        <w:rPr>
          <w:szCs w:val="20"/>
        </w:rPr>
        <w:t>are now U.S. citizens—</w:t>
      </w:r>
      <w:r w:rsidRPr="00B127D3">
        <w:rPr>
          <w:szCs w:val="20"/>
          <w:u w:val="single"/>
        </w:rPr>
        <w:t xml:space="preserve">must be compensated </w:t>
      </w:r>
      <w:r w:rsidRPr="00B127D3">
        <w:rPr>
          <w:sz w:val="12"/>
          <w:szCs w:val="20"/>
          <w:u w:val="single"/>
        </w:rPr>
        <w:t xml:space="preserve"> </w:t>
      </w:r>
      <w:r w:rsidRPr="00B127D3">
        <w:rPr>
          <w:szCs w:val="20"/>
          <w:u w:val="single"/>
        </w:rPr>
        <w:t xml:space="preserve">before any advances in U.S. investment in </w:t>
      </w:r>
      <w:r w:rsidRPr="00B127D3">
        <w:rPr>
          <w:sz w:val="12"/>
          <w:szCs w:val="20"/>
          <w:u w:val="single"/>
        </w:rPr>
        <w:t xml:space="preserve"> </w:t>
      </w:r>
      <w:r w:rsidRPr="00B127D3">
        <w:rPr>
          <w:szCs w:val="20"/>
          <w:u w:val="single"/>
        </w:rPr>
        <w:t>the island</w:t>
      </w:r>
      <w:r>
        <w:rPr>
          <w:szCs w:val="20"/>
        </w:rPr>
        <w:t xml:space="preserve">. Failure to do so while investing </w:t>
      </w:r>
      <w:proofErr w:type="gramStart"/>
      <w:r>
        <w:rPr>
          <w:szCs w:val="20"/>
        </w:rPr>
        <w:t xml:space="preserve">in </w:t>
      </w:r>
      <w:r w:rsidRPr="00D91134">
        <w:rPr>
          <w:sz w:val="12"/>
          <w:szCs w:val="20"/>
        </w:rPr>
        <w:t xml:space="preserve"> </w:t>
      </w:r>
      <w:r>
        <w:rPr>
          <w:szCs w:val="20"/>
        </w:rPr>
        <w:t>Cuban</w:t>
      </w:r>
      <w:proofErr w:type="gramEnd"/>
      <w:r>
        <w:rPr>
          <w:szCs w:val="20"/>
        </w:rPr>
        <w:t xml:space="preserve"> firms will result in adverse legal rulings; </w:t>
      </w:r>
      <w:r w:rsidRPr="00D91134">
        <w:rPr>
          <w:sz w:val="12"/>
          <w:szCs w:val="20"/>
        </w:rPr>
        <w:t xml:space="preserve"> </w:t>
      </w:r>
      <w:r>
        <w:rPr>
          <w:szCs w:val="20"/>
        </w:rPr>
        <w:t xml:space="preserve">since World War II the legal concept of no </w:t>
      </w:r>
      <w:r w:rsidRPr="00D91134">
        <w:rPr>
          <w:sz w:val="12"/>
          <w:szCs w:val="20"/>
        </w:rPr>
        <w:t xml:space="preserve"> </w:t>
      </w:r>
      <w:r>
        <w:rPr>
          <w:szCs w:val="20"/>
        </w:rPr>
        <w:t xml:space="preserve">confiscation without compensation has prevailed </w:t>
      </w:r>
      <w:r w:rsidRPr="00D91134">
        <w:rPr>
          <w:sz w:val="12"/>
          <w:szCs w:val="20"/>
        </w:rPr>
        <w:t xml:space="preserve"> </w:t>
      </w:r>
      <w:r>
        <w:rPr>
          <w:szCs w:val="20"/>
        </w:rPr>
        <w:t xml:space="preserve">throughout the world. Sánchez explained </w:t>
      </w:r>
      <w:proofErr w:type="gramStart"/>
      <w:r>
        <w:rPr>
          <w:szCs w:val="20"/>
        </w:rPr>
        <w:t xml:space="preserve">that </w:t>
      </w:r>
      <w:r w:rsidRPr="00D91134">
        <w:rPr>
          <w:sz w:val="12"/>
          <w:szCs w:val="20"/>
        </w:rPr>
        <w:t xml:space="preserve"> </w:t>
      </w:r>
      <w:r w:rsidRPr="00B127D3">
        <w:rPr>
          <w:szCs w:val="20"/>
          <w:u w:val="single"/>
        </w:rPr>
        <w:t>although</w:t>
      </w:r>
      <w:proofErr w:type="gramEnd"/>
      <w:r w:rsidRPr="00B127D3">
        <w:rPr>
          <w:szCs w:val="20"/>
          <w:u w:val="single"/>
        </w:rPr>
        <w:t xml:space="preserve"> Cuba may not recognize these claims, </w:t>
      </w:r>
      <w:r w:rsidRPr="00B127D3">
        <w:rPr>
          <w:sz w:val="12"/>
          <w:szCs w:val="20"/>
          <w:u w:val="single"/>
        </w:rPr>
        <w:t xml:space="preserve"> </w:t>
      </w:r>
      <w:r w:rsidRPr="00B127D3">
        <w:rPr>
          <w:szCs w:val="20"/>
          <w:u w:val="single"/>
        </w:rPr>
        <w:t xml:space="preserve">the U.S. government does and this can result in </w:t>
      </w:r>
      <w:r w:rsidRPr="00B127D3">
        <w:rPr>
          <w:sz w:val="12"/>
          <w:szCs w:val="20"/>
          <w:u w:val="single"/>
        </w:rPr>
        <w:t xml:space="preserve"> </w:t>
      </w:r>
      <w:r w:rsidRPr="00B127D3">
        <w:rPr>
          <w:szCs w:val="20"/>
          <w:u w:val="single"/>
        </w:rPr>
        <w:t xml:space="preserve">protracted litigation, especially against any foreign </w:t>
      </w:r>
      <w:r w:rsidRPr="00B127D3">
        <w:rPr>
          <w:sz w:val="12"/>
          <w:szCs w:val="20"/>
          <w:u w:val="single"/>
        </w:rPr>
        <w:t xml:space="preserve"> </w:t>
      </w:r>
      <w:r w:rsidRPr="00B127D3">
        <w:rPr>
          <w:szCs w:val="20"/>
          <w:u w:val="single"/>
        </w:rPr>
        <w:t xml:space="preserve">entities involved with the confiscated properties. Such legal ramifications do not only stem </w:t>
      </w:r>
      <w:proofErr w:type="gramStart"/>
      <w:r w:rsidRPr="00B127D3">
        <w:rPr>
          <w:szCs w:val="20"/>
          <w:u w:val="single"/>
        </w:rPr>
        <w:t xml:space="preserve">from </w:t>
      </w:r>
      <w:r w:rsidRPr="00B127D3">
        <w:rPr>
          <w:sz w:val="12"/>
          <w:szCs w:val="20"/>
          <w:u w:val="single"/>
        </w:rPr>
        <w:t xml:space="preserve"> </w:t>
      </w:r>
      <w:r w:rsidRPr="00B127D3">
        <w:rPr>
          <w:szCs w:val="20"/>
          <w:u w:val="single"/>
        </w:rPr>
        <w:t>foreign</w:t>
      </w:r>
      <w:proofErr w:type="gramEnd"/>
      <w:r w:rsidRPr="00B127D3">
        <w:rPr>
          <w:szCs w:val="20"/>
          <w:u w:val="single"/>
        </w:rPr>
        <w:t xml:space="preserve"> direct investment. If and when </w:t>
      </w:r>
      <w:proofErr w:type="gramStart"/>
      <w:r w:rsidRPr="00B127D3">
        <w:rPr>
          <w:szCs w:val="20"/>
          <w:u w:val="single"/>
        </w:rPr>
        <w:t xml:space="preserve">Cuban </w:t>
      </w:r>
      <w:r w:rsidRPr="00B127D3">
        <w:rPr>
          <w:sz w:val="12"/>
          <w:szCs w:val="20"/>
          <w:u w:val="single"/>
        </w:rPr>
        <w:t xml:space="preserve"> </w:t>
      </w:r>
      <w:r w:rsidRPr="00B127D3">
        <w:rPr>
          <w:szCs w:val="20"/>
          <w:u w:val="single"/>
        </w:rPr>
        <w:t>firms</w:t>
      </w:r>
      <w:proofErr w:type="gramEnd"/>
      <w:r w:rsidRPr="00B127D3">
        <w:rPr>
          <w:szCs w:val="20"/>
          <w:u w:val="single"/>
        </w:rPr>
        <w:t xml:space="preserve"> start exporting goods to the United States, </w:t>
      </w:r>
      <w:r w:rsidRPr="00B127D3">
        <w:rPr>
          <w:sz w:val="12"/>
          <w:szCs w:val="20"/>
          <w:u w:val="single"/>
        </w:rPr>
        <w:t xml:space="preserve"> </w:t>
      </w:r>
      <w:r w:rsidRPr="00B127D3">
        <w:rPr>
          <w:szCs w:val="20"/>
          <w:u w:val="single"/>
        </w:rPr>
        <w:t xml:space="preserve">the same issues will arise. </w:t>
      </w:r>
      <w:r>
        <w:rPr>
          <w:szCs w:val="20"/>
        </w:rPr>
        <w:t xml:space="preserve">For instance, where </w:t>
      </w:r>
      <w:proofErr w:type="gramStart"/>
      <w:r>
        <w:rPr>
          <w:szCs w:val="20"/>
        </w:rPr>
        <w:t xml:space="preserve">will </w:t>
      </w:r>
      <w:r w:rsidRPr="00D91134">
        <w:rPr>
          <w:sz w:val="12"/>
          <w:szCs w:val="20"/>
        </w:rPr>
        <w:t xml:space="preserve"> </w:t>
      </w:r>
      <w:r>
        <w:rPr>
          <w:szCs w:val="20"/>
        </w:rPr>
        <w:t>proceeds</w:t>
      </w:r>
      <w:proofErr w:type="gramEnd"/>
      <w:r>
        <w:rPr>
          <w:szCs w:val="20"/>
        </w:rPr>
        <w:t xml:space="preserve"> of Cuban rum sales go, to Cuban rum </w:t>
      </w:r>
      <w:r w:rsidRPr="00D91134">
        <w:rPr>
          <w:sz w:val="12"/>
          <w:szCs w:val="20"/>
        </w:rPr>
        <w:t xml:space="preserve"> </w:t>
      </w:r>
      <w:r>
        <w:rPr>
          <w:szCs w:val="20"/>
        </w:rPr>
        <w:t xml:space="preserve">firms or to the Bacardi or </w:t>
      </w:r>
      <w:r>
        <w:rPr>
          <w:szCs w:val="20"/>
        </w:rPr>
        <w:lastRenderedPageBreak/>
        <w:t xml:space="preserve">Arechabala families? </w:t>
      </w:r>
      <w:proofErr w:type="gramStart"/>
      <w:r>
        <w:rPr>
          <w:szCs w:val="20"/>
        </w:rPr>
        <w:t xml:space="preserve">The </w:t>
      </w:r>
      <w:r w:rsidRPr="00D91134">
        <w:rPr>
          <w:sz w:val="12"/>
          <w:szCs w:val="20"/>
        </w:rPr>
        <w:t xml:space="preserve"> </w:t>
      </w:r>
      <w:r>
        <w:rPr>
          <w:szCs w:val="20"/>
        </w:rPr>
        <w:t>same</w:t>
      </w:r>
      <w:proofErr w:type="gramEnd"/>
      <w:r>
        <w:rPr>
          <w:szCs w:val="20"/>
        </w:rPr>
        <w:t xml:space="preserve"> goes for cigars and sugar. There are </w:t>
      </w:r>
      <w:proofErr w:type="gramStart"/>
      <w:r>
        <w:rPr>
          <w:szCs w:val="20"/>
        </w:rPr>
        <w:t xml:space="preserve">5,911 </w:t>
      </w:r>
      <w:r w:rsidRPr="00D91134">
        <w:rPr>
          <w:sz w:val="12"/>
          <w:szCs w:val="20"/>
        </w:rPr>
        <w:t xml:space="preserve"> </w:t>
      </w:r>
      <w:r>
        <w:rPr>
          <w:szCs w:val="20"/>
        </w:rPr>
        <w:t>U.S</w:t>
      </w:r>
      <w:proofErr w:type="gramEnd"/>
      <w:r>
        <w:rPr>
          <w:szCs w:val="20"/>
        </w:rPr>
        <w:t xml:space="preserve">. citizens with claims totaling USD $1.8 billion </w:t>
      </w:r>
      <w:r w:rsidRPr="00D91134">
        <w:rPr>
          <w:sz w:val="12"/>
          <w:szCs w:val="20"/>
        </w:rPr>
        <w:t xml:space="preserve"> </w:t>
      </w:r>
      <w:r>
        <w:rPr>
          <w:szCs w:val="20"/>
        </w:rPr>
        <w:t xml:space="preserve">(in 1960 dollars) resulting from property that </w:t>
      </w:r>
      <w:r w:rsidRPr="00D91134">
        <w:rPr>
          <w:sz w:val="12"/>
          <w:szCs w:val="20"/>
        </w:rPr>
        <w:t xml:space="preserve"> </w:t>
      </w:r>
      <w:r>
        <w:rPr>
          <w:szCs w:val="20"/>
        </w:rPr>
        <w:t xml:space="preserve">was confiscated from them in 1960; it would be </w:t>
      </w:r>
      <w:r w:rsidRPr="00D91134">
        <w:rPr>
          <w:sz w:val="12"/>
          <w:szCs w:val="20"/>
        </w:rPr>
        <w:t xml:space="preserve"> </w:t>
      </w:r>
      <w:r>
        <w:rPr>
          <w:szCs w:val="20"/>
        </w:rPr>
        <w:t xml:space="preserve">an understatement to say that the value of these </w:t>
      </w:r>
      <w:r w:rsidRPr="00D91134">
        <w:rPr>
          <w:sz w:val="12"/>
          <w:szCs w:val="20"/>
        </w:rPr>
        <w:t xml:space="preserve"> </w:t>
      </w:r>
      <w:r>
        <w:rPr>
          <w:szCs w:val="20"/>
        </w:rPr>
        <w:t xml:space="preserve">claims has increased significantly in the ensuing </w:t>
      </w:r>
      <w:r w:rsidRPr="00D91134">
        <w:rPr>
          <w:sz w:val="12"/>
          <w:szCs w:val="20"/>
        </w:rPr>
        <w:t xml:space="preserve"> </w:t>
      </w:r>
      <w:r>
        <w:rPr>
          <w:szCs w:val="20"/>
        </w:rPr>
        <w:t xml:space="preserve">50 years. In Sánchez’s view, any discussion </w:t>
      </w:r>
      <w:proofErr w:type="gramStart"/>
      <w:r>
        <w:rPr>
          <w:szCs w:val="20"/>
        </w:rPr>
        <w:t xml:space="preserve">of </w:t>
      </w:r>
      <w:r w:rsidRPr="00D91134">
        <w:rPr>
          <w:sz w:val="12"/>
          <w:szCs w:val="20"/>
        </w:rPr>
        <w:t xml:space="preserve"> </w:t>
      </w:r>
      <w:r>
        <w:rPr>
          <w:szCs w:val="20"/>
        </w:rPr>
        <w:t>post</w:t>
      </w:r>
      <w:proofErr w:type="gramEnd"/>
      <w:r>
        <w:rPr>
          <w:szCs w:val="20"/>
        </w:rPr>
        <w:t>-transition Cuba needs to address these issues.</w:t>
      </w:r>
    </w:p>
    <w:p w:rsidR="000357AB" w:rsidRPr="00195543" w:rsidRDefault="000357AB" w:rsidP="000357AB">
      <w:pPr>
        <w:pStyle w:val="Heading4"/>
      </w:pPr>
      <w:r>
        <w:t>The regime will strangle any new investment possibilities</w:t>
      </w:r>
    </w:p>
    <w:p w:rsidR="000357AB" w:rsidRDefault="000357AB" w:rsidP="000357AB">
      <w:r>
        <w:rPr>
          <w:b/>
        </w:rPr>
        <w:t>Suchlicki, 7</w:t>
      </w:r>
      <w:r>
        <w:t xml:space="preserve">-Professor History and Director of the Institute for Cuban and Cuban-American Studies, at the University of Miami (Jaime, “Implications of Lifting the U.S. Embargo and Travel Ban of Cuba”, Institute for Cuban and Cuban-American Studies, 12/11/07, http://ctp.iccas.miami.edu/website_documents/SenateTestimony.pdf)//TL </w:t>
      </w:r>
    </w:p>
    <w:p w:rsidR="000357AB" w:rsidRDefault="000357AB" w:rsidP="000357AB"/>
    <w:p w:rsidR="000357AB" w:rsidRDefault="000357AB" w:rsidP="000357AB">
      <w:r>
        <w:t>Investments</w:t>
      </w:r>
    </w:p>
    <w:p w:rsidR="000357AB" w:rsidRPr="005F0420" w:rsidRDefault="000357AB" w:rsidP="000357AB">
      <w:pPr>
        <w:rPr>
          <w:u w:val="single"/>
        </w:rPr>
      </w:pPr>
      <w:r>
        <w:t xml:space="preserve">• </w:t>
      </w:r>
      <w:r w:rsidRPr="005F0420">
        <w:rPr>
          <w:u w:val="single"/>
        </w:rPr>
        <w:t>Cuba has promoted investments in tourism as its highest</w:t>
      </w:r>
      <w:r>
        <w:rPr>
          <w:u w:val="single"/>
        </w:rPr>
        <w:t xml:space="preserve"> </w:t>
      </w:r>
      <w:r w:rsidRPr="005F0420">
        <w:rPr>
          <w:u w:val="single"/>
        </w:rPr>
        <w:t>priority and only recently has begun to promote investments</w:t>
      </w:r>
      <w:r>
        <w:rPr>
          <w:u w:val="single"/>
        </w:rPr>
        <w:t xml:space="preserve"> </w:t>
      </w:r>
      <w:r w:rsidRPr="005F0420">
        <w:rPr>
          <w:u w:val="single"/>
        </w:rPr>
        <w:t>in other sectors.</w:t>
      </w:r>
      <w:r>
        <w:t xml:space="preserve"> Cuba has not permitted greater individual freedom in economic matters. Unlike China, </w:t>
      </w:r>
      <w:r w:rsidRPr="005F0420">
        <w:rPr>
          <w:u w:val="single"/>
        </w:rPr>
        <w:t>Cuba has not</w:t>
      </w:r>
      <w:r>
        <w:rPr>
          <w:u w:val="single"/>
        </w:rPr>
        <w:t xml:space="preserve"> </w:t>
      </w:r>
      <w:r w:rsidRPr="005F0420">
        <w:rPr>
          <w:u w:val="single"/>
        </w:rPr>
        <w:t xml:space="preserve">legalized private agriculture or manufacturing. </w:t>
      </w:r>
    </w:p>
    <w:p w:rsidR="000357AB" w:rsidRDefault="000357AB" w:rsidP="000357AB">
      <w:r>
        <w:t xml:space="preserve">• </w:t>
      </w:r>
      <w:r w:rsidRPr="005F0420">
        <w:rPr>
          <w:u w:val="single"/>
        </w:rPr>
        <w:t>Investments are directed and approved by the Cuban</w:t>
      </w:r>
      <w:r>
        <w:rPr>
          <w:u w:val="single"/>
        </w:rPr>
        <w:t xml:space="preserve"> </w:t>
      </w:r>
      <w:r w:rsidRPr="005F0420">
        <w:rPr>
          <w:u w:val="single"/>
        </w:rPr>
        <w:t>government. They would be limited</w:t>
      </w:r>
      <w:r>
        <w:t xml:space="preserve">, however, </w:t>
      </w:r>
      <w:r w:rsidRPr="005F0420">
        <w:rPr>
          <w:u w:val="single"/>
        </w:rPr>
        <w:t>given the lack</w:t>
      </w:r>
      <w:r>
        <w:rPr>
          <w:u w:val="single"/>
        </w:rPr>
        <w:t xml:space="preserve"> </w:t>
      </w:r>
      <w:r w:rsidRPr="005F0420">
        <w:rPr>
          <w:u w:val="single"/>
        </w:rPr>
        <w:t>of an extensive internal market, the uncertainties</w:t>
      </w:r>
      <w:r>
        <w:rPr>
          <w:u w:val="single"/>
        </w:rPr>
        <w:t xml:space="preserve"> </w:t>
      </w:r>
      <w:r w:rsidRPr="005F0420">
        <w:rPr>
          <w:u w:val="single"/>
        </w:rPr>
        <w:t>surroundings the long-term risk to foreign investment, an</w:t>
      </w:r>
      <w:r>
        <w:rPr>
          <w:u w:val="single"/>
        </w:rPr>
        <w:t xml:space="preserve"> </w:t>
      </w:r>
      <w:r w:rsidRPr="005F0420">
        <w:rPr>
          <w:u w:val="single"/>
        </w:rPr>
        <w:t>uncertain political situation; and the opportunities provided</w:t>
      </w:r>
      <w:r>
        <w:rPr>
          <w:u w:val="single"/>
        </w:rPr>
        <w:t xml:space="preserve"> </w:t>
      </w:r>
      <w:r w:rsidRPr="005F0420">
        <w:rPr>
          <w:u w:val="single"/>
        </w:rPr>
        <w:t>by other market</w:t>
      </w:r>
      <w:r>
        <w:t xml:space="preserve">s in Latin America and elsewhere. </w:t>
      </w:r>
    </w:p>
    <w:p w:rsidR="000357AB" w:rsidRDefault="000357AB" w:rsidP="000357AB">
      <w:r>
        <w:t xml:space="preserve">• </w:t>
      </w:r>
      <w:r w:rsidRPr="005F0420">
        <w:rPr>
          <w:u w:val="single"/>
        </w:rPr>
        <w:t>The Cuban constitution still outlaws foreign ownership of</w:t>
      </w:r>
      <w:r>
        <w:rPr>
          <w:u w:val="single"/>
        </w:rPr>
        <w:t xml:space="preserve"> </w:t>
      </w:r>
      <w:r w:rsidRPr="005F0420">
        <w:rPr>
          <w:u w:val="single"/>
        </w:rPr>
        <w:t>most properties and forbids any Cubans from participating in</w:t>
      </w:r>
      <w:r>
        <w:rPr>
          <w:u w:val="single"/>
        </w:rPr>
        <w:t xml:space="preserve"> </w:t>
      </w:r>
      <w:r w:rsidRPr="005F0420">
        <w:rPr>
          <w:u w:val="single"/>
        </w:rPr>
        <w:t>joint ventures with foreigners.</w:t>
      </w:r>
      <w:r>
        <w:t xml:space="preserve"> </w:t>
      </w:r>
    </w:p>
    <w:p w:rsidR="000357AB" w:rsidRDefault="000357AB" w:rsidP="000357AB">
      <w:r>
        <w:t xml:space="preserve">• </w:t>
      </w:r>
      <w:r w:rsidRPr="005F0420">
        <w:rPr>
          <w:u w:val="single"/>
        </w:rPr>
        <w:t>It is illegal for foreign companies to hire Cuban workers</w:t>
      </w:r>
      <w:r>
        <w:rPr>
          <w:u w:val="single"/>
        </w:rPr>
        <w:t xml:space="preserve"> </w:t>
      </w:r>
      <w:r w:rsidRPr="005F0420">
        <w:rPr>
          <w:u w:val="single"/>
        </w:rPr>
        <w:t>directly. Foreign employers must pay the wages owed to</w:t>
      </w:r>
      <w:r>
        <w:rPr>
          <w:u w:val="single"/>
        </w:rPr>
        <w:t xml:space="preserve"> </w:t>
      </w:r>
      <w:r w:rsidRPr="005F0420">
        <w:rPr>
          <w:u w:val="single"/>
        </w:rPr>
        <w:t>their employees directly to the Cuban government</w:t>
      </w:r>
      <w:r>
        <w:t xml:space="preserve"> in hard currency. The Cuban government then pays out to the Cuban workers in Cuban pesos, which are worth a fraction of the hard currency. </w:t>
      </w:r>
    </w:p>
    <w:p w:rsidR="000357AB" w:rsidRDefault="000357AB" w:rsidP="000357AB">
      <w:r>
        <w:t xml:space="preserve">• </w:t>
      </w:r>
      <w:r w:rsidRPr="005F0420">
        <w:rPr>
          <w:u w:val="single"/>
        </w:rPr>
        <w:t>All arbitration most take place in the corrupt and arbitrary</w:t>
      </w:r>
      <w:r>
        <w:rPr>
          <w:u w:val="single"/>
        </w:rPr>
        <w:t xml:space="preserve"> </w:t>
      </w:r>
      <w:r w:rsidRPr="005F0420">
        <w:rPr>
          <w:u w:val="single"/>
        </w:rPr>
        <w:t>government offices</w:t>
      </w:r>
      <w:r>
        <w:t xml:space="preserve"> or in the government controlled judiciary, where little protection is given to the investor. </w:t>
      </w:r>
    </w:p>
    <w:p w:rsidR="000357AB" w:rsidRDefault="000357AB" w:rsidP="000357AB">
      <w:r>
        <w:t xml:space="preserve">• </w:t>
      </w:r>
      <w:r w:rsidRPr="005F0420">
        <w:rPr>
          <w:u w:val="single"/>
        </w:rPr>
        <w:t>Foreign investors must also confront political uncertainties</w:t>
      </w:r>
      <w:r>
        <w:rPr>
          <w:u w:val="single"/>
        </w:rPr>
        <w:t xml:space="preserve"> </w:t>
      </w:r>
      <w:r w:rsidRPr="005F0420">
        <w:rPr>
          <w:u w:val="single"/>
        </w:rPr>
        <w:t>that do not exist in many other countries. They must contend</w:t>
      </w:r>
      <w:r>
        <w:rPr>
          <w:u w:val="single"/>
        </w:rPr>
        <w:t xml:space="preserve"> </w:t>
      </w:r>
      <w:r w:rsidRPr="005F0420">
        <w:rPr>
          <w:u w:val="single"/>
        </w:rPr>
        <w:t>with the possibility of the regime’s reversing its policies</w:t>
      </w:r>
      <w:r>
        <w:t xml:space="preserve">, the legal questions surrounding previously confiscated properties, and potential sanctions against foreign investors that cooperated with the Castro government in the event that an anti-Castro government eventually comes to power. </w:t>
      </w:r>
    </w:p>
    <w:p w:rsidR="000357AB" w:rsidRDefault="000357AB" w:rsidP="000357AB">
      <w:r>
        <w:t xml:space="preserve">• </w:t>
      </w:r>
      <w:r w:rsidRPr="005F0420">
        <w:rPr>
          <w:u w:val="single"/>
        </w:rPr>
        <w:t>Opposition to market reforms will limit the extent to which</w:t>
      </w:r>
      <w:r>
        <w:rPr>
          <w:u w:val="single"/>
        </w:rPr>
        <w:t xml:space="preserve"> </w:t>
      </w:r>
      <w:r w:rsidRPr="005F0420">
        <w:rPr>
          <w:u w:val="single"/>
        </w:rPr>
        <w:t>the private sector emerges and functions effectively, and</w:t>
      </w:r>
      <w:r>
        <w:rPr>
          <w:u w:val="single"/>
        </w:rPr>
        <w:t xml:space="preserve"> </w:t>
      </w:r>
      <w:r w:rsidRPr="005F0420">
        <w:rPr>
          <w:u w:val="single"/>
        </w:rPr>
        <w:t>thereby will slow, if not prevent, attaining a measurable</w:t>
      </w:r>
      <w:r>
        <w:rPr>
          <w:u w:val="single"/>
        </w:rPr>
        <w:t xml:space="preserve"> </w:t>
      </w:r>
      <w:r w:rsidRPr="005F0420">
        <w:rPr>
          <w:u w:val="single"/>
        </w:rPr>
        <w:t>degree of economic recovery</w:t>
      </w:r>
      <w:r>
        <w:t xml:space="preserve">. The Castro brothers fear the likely erosion of political power that accompanies the restructuring of the economy along free market rules. Adoption of market reforms may well represent a solution to the economic crisis, but a full-blown reform process carries with it the risk of loss of control over society, as well as the economy, and threatens to alienate some of the regime’s key constituencies. </w:t>
      </w:r>
    </w:p>
    <w:p w:rsidR="000357AB" w:rsidRDefault="000357AB" w:rsidP="000357AB">
      <w:pPr>
        <w:pStyle w:val="Heading4"/>
      </w:pPr>
      <w:r>
        <w:t>The Cuban military will block any genuine economic or political reform</w:t>
      </w:r>
    </w:p>
    <w:p w:rsidR="000357AB" w:rsidRPr="00512B59" w:rsidRDefault="000357AB" w:rsidP="000357AB">
      <w:r>
        <w:rPr>
          <w:b/>
        </w:rPr>
        <w:t>Suchlicki, 12</w:t>
      </w:r>
      <w:r>
        <w:t>-</w:t>
      </w:r>
      <w:r w:rsidRPr="007F6BBC">
        <w:t xml:space="preserve"> </w:t>
      </w:r>
      <w:r>
        <w:t xml:space="preserve">Professor History and Director of the Institute for Cuban and Cuban-American Studies, at the University of Miami (Jaime, “Getting Ready for Life after Castro”, 5/11/12, </w:t>
      </w:r>
      <w:hyperlink r:id="rId50" w:history="1">
        <w:r w:rsidRPr="00897B7C">
          <w:rPr>
            <w:rStyle w:val="Hyperlink"/>
          </w:rPr>
          <w:t>http://www.foreignpolicy.com/articles/2012/05/11/getting_ready_for_life_after_castro?page=full)//TL</w:t>
        </w:r>
      </w:hyperlink>
    </w:p>
    <w:p w:rsidR="000357AB" w:rsidRDefault="000357AB" w:rsidP="000357AB"/>
    <w:p w:rsidR="000357AB" w:rsidRPr="00512B59" w:rsidRDefault="000357AB" w:rsidP="000357AB">
      <w:pPr>
        <w:rPr>
          <w:bCs/>
          <w:u w:val="single"/>
        </w:rPr>
      </w:pPr>
      <w:r>
        <w:t xml:space="preserve">Economic and legal problems are not, however, the only challenges facing Cuba in the future. </w:t>
      </w:r>
      <w:r w:rsidRPr="00512B59">
        <w:rPr>
          <w:rStyle w:val="StyleBoldUnderline"/>
        </w:rPr>
        <w:t>A major problem that will confront post-Castro Cuba is the power of the military.</w:t>
      </w:r>
      <w:r>
        <w:t xml:space="preserve"> (The Cuban Military and Transition Dynamics, Brian Latell.) Cuba has a strong tradition of militarism, but in recent years, </w:t>
      </w:r>
      <w:r w:rsidRPr="00512B59">
        <w:rPr>
          <w:rStyle w:val="StyleBoldUnderline"/>
        </w:rPr>
        <w:t xml:space="preserve">the </w:t>
      </w:r>
      <w:r w:rsidRPr="00512B59">
        <w:rPr>
          <w:rStyle w:val="StyleBoldUnderline"/>
        </w:rPr>
        <w:lastRenderedPageBreak/>
        <w:t>military as an institution has acquired unprecedented power. Under any conceivable future scenario, the military will continue to be a decisive player.</w:t>
      </w:r>
      <w:r>
        <w:t xml:space="preserve"> Like Nicaragua, </w:t>
      </w:r>
      <w:r w:rsidRPr="00512B59">
        <w:rPr>
          <w:rStyle w:val="StyleBoldUnderline"/>
        </w:rPr>
        <w:t>Cuba may develop a limited democratic system</w:t>
      </w:r>
      <w:r>
        <w:t xml:space="preserve"> in which Cubans are allowed to elect civilian leaders, </w:t>
      </w:r>
      <w:r w:rsidRPr="00512B59">
        <w:rPr>
          <w:rStyle w:val="StyleBoldUnderline"/>
        </w:rPr>
        <w:t>but with the military exercising real power and remaining the final arbiter of the political process.</w:t>
      </w:r>
    </w:p>
    <w:p w:rsidR="000357AB" w:rsidRDefault="000357AB" w:rsidP="000357AB">
      <w:r>
        <w:t xml:space="preserve">An immediate and significant reduction of the armed forces will be difficult, if not impossible. A powerful and proud institution, </w:t>
      </w:r>
      <w:r w:rsidRPr="00512B59">
        <w:rPr>
          <w:rStyle w:val="StyleBoldUnderline"/>
        </w:rPr>
        <w:t>the military would see any attempt to undermine its authority as</w:t>
      </w:r>
      <w:r>
        <w:t xml:space="preserve"> an unacceptable intrusion into its affairs and as </w:t>
      </w:r>
      <w:r w:rsidRPr="00512B59">
        <w:rPr>
          <w:rStyle w:val="StyleBoldUnderline"/>
        </w:rPr>
        <w:t xml:space="preserve">a </w:t>
      </w:r>
      <w:r w:rsidRPr="004654F5">
        <w:rPr>
          <w:rStyle w:val="Emphasis"/>
        </w:rPr>
        <w:t>threat to its existence</w:t>
      </w:r>
      <w:r w:rsidRPr="00512B59">
        <w:rPr>
          <w:rStyle w:val="StyleBoldUnderline"/>
        </w:rPr>
        <w:t>. Its control of key economic sectors under the Castro regime will make it difficult to dislodge it from these activities</w:t>
      </w:r>
      <w:r>
        <w:t xml:space="preserve"> and to limit its role strictly to external security. Cutting the armed forces will also be problematic. The civilian economy may not be able to absorb large numbers of discharged soldiers quickly, especially if the government cannot come up with viable programs for retraining them.</w:t>
      </w:r>
    </w:p>
    <w:p w:rsidR="000357AB" w:rsidRDefault="000357AB" w:rsidP="000357AB"/>
    <w:p w:rsidR="000357AB" w:rsidRPr="006F7062" w:rsidRDefault="000357AB" w:rsidP="000357AB">
      <w:pPr>
        <w:pStyle w:val="Heading4"/>
      </w:pPr>
      <w:r>
        <w:t>Laundry list of alt causes to economic collapse</w:t>
      </w:r>
    </w:p>
    <w:p w:rsidR="000357AB" w:rsidRDefault="000357AB" w:rsidP="000357AB">
      <w:r w:rsidRPr="00FF3510">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0357AB" w:rsidRDefault="000357AB" w:rsidP="000357AB">
      <w:pPr>
        <w:rPr>
          <w:rStyle w:val="StyleBoldUnderline"/>
        </w:rPr>
      </w:pPr>
    </w:p>
    <w:p w:rsidR="000357AB" w:rsidRDefault="000357AB" w:rsidP="000357AB">
      <w:r w:rsidRPr="00D14F0C">
        <w:rPr>
          <w:rStyle w:val="StyleBoldUnderline"/>
        </w:rPr>
        <w:t>There are game-changing events outside of Cuba’s control that can negatively affect the future</w:t>
      </w:r>
      <w:r w:rsidRPr="00D14F0C">
        <w:t xml:space="preserve"> success of the reforms. </w:t>
      </w:r>
      <w:r w:rsidRPr="00D14F0C">
        <w:rPr>
          <w:rStyle w:val="StyleBoldUnderline"/>
        </w:rPr>
        <w:t>Cuba’s</w:t>
      </w:r>
      <w:r w:rsidRPr="00D14F0C">
        <w:t xml:space="preserve"> economic reforms</w:t>
      </w:r>
      <w:r w:rsidRPr="00D14F0C">
        <w:rPr>
          <w:rStyle w:val="StyleBoldUnderline"/>
        </w:rPr>
        <w:t xml:space="preserve"> cannot insulate</w:t>
      </w:r>
      <w:r w:rsidRPr="00D14F0C">
        <w:t xml:space="preserve"> the island </w:t>
      </w:r>
      <w:r w:rsidRPr="00D14F0C">
        <w:rPr>
          <w:rStyle w:val="StyleBoldUnderline"/>
        </w:rPr>
        <w:t xml:space="preserve">from hurricanes, global fluctuations in food prices, nickel prices, and tourism flows, or the risk that Venezuela’s voters </w:t>
      </w:r>
      <w:r w:rsidRPr="00D14F0C">
        <w:t>or their president’s poor health</w:t>
      </w:r>
      <w:r w:rsidRPr="00D14F0C">
        <w:rPr>
          <w:rStyle w:val="StyleBoldUnderline"/>
        </w:rPr>
        <w:t xml:space="preserve"> will sever the lifeline of petroleum</w:t>
      </w:r>
      <w:r w:rsidRPr="00D14F0C">
        <w:t xml:space="preserve"> that flows from</w:t>
      </w:r>
      <w:r>
        <w:t xml:space="preserve"> </w:t>
      </w:r>
      <w:r w:rsidRPr="00D14F0C">
        <w:t>Caracas to Havana.</w:t>
      </w:r>
    </w:p>
    <w:p w:rsidR="000357AB" w:rsidRDefault="000357AB" w:rsidP="000357AB"/>
    <w:p w:rsidR="000357AB" w:rsidRDefault="000357AB" w:rsidP="000357AB"/>
    <w:p w:rsidR="000357AB" w:rsidRDefault="000357AB" w:rsidP="000357AB">
      <w:pPr>
        <w:pStyle w:val="Heading3"/>
      </w:pPr>
      <w:r>
        <w:lastRenderedPageBreak/>
        <w:t>--XT Reforms fail / structure</w:t>
      </w:r>
    </w:p>
    <w:p w:rsidR="000357AB" w:rsidRDefault="000357AB" w:rsidP="000357AB"/>
    <w:p w:rsidR="000357AB" w:rsidRDefault="000357AB" w:rsidP="000357AB">
      <w:pPr>
        <w:pStyle w:val="Heading4"/>
      </w:pPr>
      <w:r>
        <w:t>Doesn’t solve econ – current Cuban economic model prohibits FDI</w:t>
      </w:r>
    </w:p>
    <w:p w:rsidR="000357AB" w:rsidRDefault="000357AB" w:rsidP="000357AB">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51" w:history="1">
        <w:r>
          <w:rPr>
            <w:rStyle w:val="Hyperlink"/>
          </w:rPr>
          <w:t>http://www.brookings.edu/~/media/research/files/papers/2011/11/18%20cuba%20feinberg/1118_cuba_feinberg.pdf</w:t>
        </w:r>
      </w:hyperlink>
      <w:r>
        <w:t>)//ID</w:t>
      </w:r>
    </w:p>
    <w:p w:rsidR="000357AB" w:rsidRDefault="000357AB" w:rsidP="000357AB"/>
    <w:p w:rsidR="000357AB" w:rsidRDefault="000357AB" w:rsidP="000357AB">
      <w:pPr>
        <w:rPr>
          <w:rStyle w:val="StyleBoldUnderline"/>
        </w:rPr>
      </w:pPr>
      <w:r w:rsidRPr="00D24E99">
        <w:rPr>
          <w:rStyle w:val="StyleBoldUnderline"/>
        </w:rPr>
        <w:t>Despite</w:t>
      </w:r>
      <w:r>
        <w:t xml:space="preserve"> these </w:t>
      </w:r>
      <w:r w:rsidRPr="00D24E99">
        <w:rPr>
          <w:rStyle w:val="StyleBoldUnderline"/>
        </w:rPr>
        <w:t>advances, the Cuban economy remains in the doldrums</w:t>
      </w:r>
      <w:r>
        <w:t xml:space="preserve"> (as described in Section 1</w:t>
      </w:r>
      <w:proofErr w:type="gramStart"/>
      <w:r>
        <w:t>) .</w:t>
      </w:r>
      <w:proofErr w:type="gramEnd"/>
      <w:r w:rsidRPr="00D25606">
        <w:rPr>
          <w:sz w:val="12"/>
        </w:rPr>
        <w:t xml:space="preserve"> </w:t>
      </w:r>
      <w:r w:rsidRPr="00D24E99">
        <w:rPr>
          <w:rStyle w:val="StyleBoldUnderline"/>
        </w:rPr>
        <w:t>The main constraint slowing the Cuban economy is not U.S. sanctions</w:t>
      </w:r>
      <w:r>
        <w:t xml:space="preserve"> (</w:t>
      </w:r>
      <w:r w:rsidRPr="00527408">
        <w:t>even as they have hit hard).</w:t>
      </w:r>
      <w:r>
        <w:t xml:space="preserve"> </w:t>
      </w:r>
      <w:r w:rsidRPr="00D25606">
        <w:rPr>
          <w:sz w:val="12"/>
        </w:rPr>
        <w:t xml:space="preserve"> </w:t>
      </w:r>
      <w:r w:rsidRPr="00D24E99">
        <w:rPr>
          <w:rStyle w:val="StyleBoldUnderline"/>
        </w:rPr>
        <w:t>Rather, it is Cuba’s own outdated economic model</w:t>
      </w:r>
      <w:r>
        <w:t xml:space="preserve">, inherited from the Soviet Union, </w:t>
      </w:r>
      <w:r w:rsidRPr="00D24E99">
        <w:rPr>
          <w:rStyle w:val="StyleBoldUnderline"/>
        </w:rPr>
        <w:t xml:space="preserve">of central </w:t>
      </w:r>
      <w:proofErr w:type="gramStart"/>
      <w:r w:rsidRPr="00D24E99">
        <w:rPr>
          <w:rStyle w:val="StyleBoldUnderline"/>
        </w:rPr>
        <w:t>planning</w:t>
      </w:r>
      <w:r>
        <w:t xml:space="preserve"> .</w:t>
      </w:r>
      <w:proofErr w:type="gramEnd"/>
      <w:r>
        <w:t xml:space="preserve"> </w:t>
      </w:r>
      <w:r w:rsidRPr="00D24E99">
        <w:rPr>
          <w:rStyle w:val="StyleBoldUnderline"/>
        </w:rPr>
        <w:t>Cuba’s</w:t>
      </w:r>
      <w:r>
        <w:t xml:space="preserve"> many </w:t>
      </w:r>
      <w:r w:rsidRPr="00D24E99">
        <w:rPr>
          <w:rStyle w:val="StyleBoldUnderline"/>
        </w:rPr>
        <w:t>commercial partners would like to invest more in Cuba and</w:t>
      </w:r>
      <w:r>
        <w:t xml:space="preserve"> would prefer </w:t>
      </w:r>
      <w:proofErr w:type="gramStart"/>
      <w:r>
        <w:t xml:space="preserve">to </w:t>
      </w:r>
      <w:r w:rsidRPr="00D25606">
        <w:rPr>
          <w:sz w:val="12"/>
        </w:rPr>
        <w:t xml:space="preserve"> </w:t>
      </w:r>
      <w:r w:rsidRPr="00D24E99">
        <w:rPr>
          <w:rStyle w:val="StyleBoldUnderline"/>
        </w:rPr>
        <w:t>purchase</w:t>
      </w:r>
      <w:proofErr w:type="gramEnd"/>
      <w:r>
        <w:t xml:space="preserve"> more </w:t>
      </w:r>
      <w:r w:rsidRPr="00D24E99">
        <w:rPr>
          <w:rStyle w:val="StyleBoldUnderline"/>
        </w:rPr>
        <w:t>Cuban exports</w:t>
      </w:r>
      <w:r>
        <w:t xml:space="preserve"> to correct the imbalances in their bilateral trade accounts, </w:t>
      </w:r>
      <w:r w:rsidRPr="00D24E99">
        <w:rPr>
          <w:rStyle w:val="StyleBoldUnderline"/>
        </w:rPr>
        <w:t>but are  frustrated by Cuba’s scant economic offerings</w:t>
      </w:r>
      <w:r>
        <w:rPr>
          <w:rStyle w:val="StyleBoldUnderline"/>
        </w:rPr>
        <w:t>.</w:t>
      </w:r>
    </w:p>
    <w:p w:rsidR="000357AB" w:rsidRDefault="000357AB" w:rsidP="000357AB"/>
    <w:p w:rsidR="000357AB" w:rsidRDefault="000357AB" w:rsidP="000357AB">
      <w:pPr>
        <w:pStyle w:val="Heading4"/>
      </w:pPr>
      <w:r>
        <w:t>Reforms now fail and economic collapse is inevitable – they are still too socialist</w:t>
      </w:r>
    </w:p>
    <w:p w:rsidR="000357AB" w:rsidRDefault="000357AB" w:rsidP="000357AB">
      <w:r w:rsidRPr="002218A2">
        <w:rPr>
          <w:rStyle w:val="StyleStyleBold12pt"/>
        </w:rPr>
        <w:t>Ravsberg, 13</w:t>
      </w:r>
      <w:r>
        <w:rPr>
          <w:rFonts w:asciiTheme="majorHAnsi" w:eastAsiaTheme="majorEastAsia" w:hAnsiTheme="majorHAnsi" w:cstheme="majorBidi"/>
          <w:b/>
          <w:bCs/>
          <w:iCs/>
          <w:sz w:val="26"/>
        </w:rPr>
        <w:t xml:space="preserve"> </w:t>
      </w:r>
      <w:r>
        <w:t>– BBC correspondent for Cuba (</w:t>
      </w:r>
      <w:r w:rsidRPr="00DA7FDE">
        <w:t>Fernando</w:t>
      </w:r>
      <w:r>
        <w:t>, “</w:t>
      </w:r>
      <w:r w:rsidRPr="00DA7FDE">
        <w:t>Cuba’s Economic System: Reform or Change?</w:t>
      </w:r>
      <w:proofErr w:type="gramStart"/>
      <w:r>
        <w:t>”,</w:t>
      </w:r>
      <w:proofErr w:type="gramEnd"/>
      <w:r>
        <w:t xml:space="preserve"> </w:t>
      </w:r>
      <w:r w:rsidRPr="00DA7FDE">
        <w:t>June 20, 2013</w:t>
      </w:r>
      <w:r>
        <w:t>, http://www.havanatimes.org/?p=95012#sthash.Ev4eCAh6.dpuf)//eek</w:t>
      </w:r>
    </w:p>
    <w:p w:rsidR="000357AB" w:rsidRDefault="000357AB" w:rsidP="000357AB"/>
    <w:p w:rsidR="000357AB" w:rsidRPr="002218A2" w:rsidRDefault="000357AB" w:rsidP="000357AB">
      <w:r>
        <w:t xml:space="preserve">HAVANA TIMES — Marino Murillo, </w:t>
      </w:r>
      <w:r w:rsidRPr="002218A2">
        <w:t>Vice-Chairman of Cuba’s Council of Ministers and architect of</w:t>
      </w:r>
      <w:r w:rsidRPr="002218A2">
        <w:rPr>
          <w:rStyle w:val="StyleBoldUnderline"/>
        </w:rPr>
        <w:t xml:space="preserve"> the island’s recent economic reforms, has urged the country to aim for growth by eliminating “all of the obstacles that the current economic model places in the way of </w:t>
      </w:r>
      <w:r w:rsidRPr="002218A2">
        <w:t>the</w:t>
      </w:r>
      <w:r w:rsidRPr="002218A2">
        <w:rPr>
          <w:rStyle w:val="StyleBoldUnderline"/>
        </w:rPr>
        <w:t xml:space="preserve"> development </w:t>
      </w:r>
      <w:r w:rsidRPr="002218A2">
        <w:t>of the productive forces.”</w:t>
      </w:r>
    </w:p>
    <w:p w:rsidR="000357AB" w:rsidRDefault="000357AB" w:rsidP="000357AB">
      <w:r w:rsidRPr="002218A2">
        <w:rPr>
          <w:rStyle w:val="StyleBoldUnderline"/>
        </w:rPr>
        <w:t>The problem is that the greatest obstacle could be the model itself, which is based on relations of production that hinder the country’s economic development, slow down changes, interfere with reforms and bring</w:t>
      </w:r>
      <w:r>
        <w:t xml:space="preserve"> about </w:t>
      </w:r>
      <w:r w:rsidRPr="002218A2">
        <w:rPr>
          <w:rStyle w:val="StyleBoldUnderline"/>
        </w:rPr>
        <w:t>discontent among the population</w:t>
      </w:r>
      <w:r>
        <w:t>.</w:t>
      </w:r>
    </w:p>
    <w:p w:rsidR="000357AB" w:rsidRPr="002218A2" w:rsidRDefault="000357AB" w:rsidP="000357AB">
      <w:pPr>
        <w:rPr>
          <w:sz w:val="26"/>
          <w:u w:val="single"/>
        </w:rPr>
      </w:pPr>
      <w:r w:rsidRPr="002218A2">
        <w:rPr>
          <w:rStyle w:val="StyleBoldUnderline"/>
        </w:rPr>
        <w:t>By</w:t>
      </w:r>
      <w:r>
        <w:t xml:space="preserve"> implementing </w:t>
      </w:r>
      <w:r w:rsidRPr="002218A2">
        <w:rPr>
          <w:rStyle w:val="StyleBoldUnderline"/>
        </w:rPr>
        <w:t>this socialist model</w:t>
      </w:r>
      <w:r>
        <w:t xml:space="preserve">, which dates back to Stalin’s time, </w:t>
      </w:r>
      <w:r w:rsidRPr="002218A2">
        <w:rPr>
          <w:rStyle w:val="StyleBoldUnderline"/>
        </w:rPr>
        <w:t>Cuba obtained the same results seen in all other countries which copied it: agricultural production crises, industrial stagnation, shortages and a disaffected citizenry.</w:t>
      </w:r>
    </w:p>
    <w:p w:rsidR="000357AB" w:rsidRDefault="000357AB" w:rsidP="000357AB">
      <w:r>
        <w:t>Murillo invoked socialism’s theoretical forefathers, who said that the new, socialist society would need to nationalize only the “fundamental means of production”, a prescription that wasn’t exactly followed by a model which placed even junk food stands in State hands.</w:t>
      </w:r>
    </w:p>
    <w:p w:rsidR="000357AB" w:rsidRDefault="000357AB" w:rsidP="000357AB">
      <w:r w:rsidRPr="002218A2">
        <w:rPr>
          <w:rStyle w:val="StyleBoldUnderline"/>
        </w:rPr>
        <w:t>To be at all effective, every economic change</w:t>
      </w:r>
      <w:r>
        <w:t xml:space="preserve"> essayed in the country today, </w:t>
      </w:r>
      <w:r w:rsidRPr="002218A2">
        <w:rPr>
          <w:rStyle w:val="StyleBoldUnderline"/>
        </w:rPr>
        <w:t>no matter how small, invariably demands a whole series of subsequent reforms</w:t>
      </w:r>
      <w:r>
        <w:t xml:space="preserve">. And it is precisely there where the </w:t>
      </w:r>
      <w:proofErr w:type="gramStart"/>
      <w:r>
        <w:t>model, and its defenders, prevent</w:t>
      </w:r>
      <w:proofErr w:type="gramEnd"/>
      <w:r>
        <w:t xml:space="preserve"> the reform from becoming effective or yielding its best results.</w:t>
      </w:r>
    </w:p>
    <w:p w:rsidR="000357AB" w:rsidRDefault="000357AB" w:rsidP="000357AB">
      <w:r>
        <w:t>Though the Cuban government’s official discourse itself is calling for a “rejuvenation” of the country’s model, the fact of the matter is that it will be next to impossible to fit a new piece into this jigsaw puzzle without altering the pieces around it, without producing a domino-effect that will ultimately change the entire pattern.</w:t>
      </w:r>
    </w:p>
    <w:p w:rsidR="000357AB" w:rsidRDefault="000357AB" w:rsidP="000357AB">
      <w:r>
        <w:t>Though the Cuban government’s official discourse itself is calling for a “rejuvenation” of the country’s model, the fact of the matter is that it will be next to impossible to fit a new piece into this jigsaw puzzle without altering the pieces around it, without producing a domino-effect that will ultimately change the entire pattern.</w:t>
      </w:r>
    </w:p>
    <w:p w:rsidR="000357AB" w:rsidRPr="002218A2" w:rsidRDefault="000357AB" w:rsidP="000357AB">
      <w:pPr>
        <w:rPr>
          <w:sz w:val="26"/>
          <w:u w:val="single"/>
        </w:rPr>
      </w:pPr>
      <w:r w:rsidRPr="002218A2">
        <w:rPr>
          <w:rStyle w:val="StyleBoldUnderline"/>
        </w:rPr>
        <w:lastRenderedPageBreak/>
        <w:t>The government runs into these obstacles every time it attempts to move</w:t>
      </w:r>
      <w:r>
        <w:t xml:space="preserve"> one of the pieces of the puzzle. </w:t>
      </w:r>
      <w:r w:rsidRPr="002218A2">
        <w:rPr>
          <w:rStyle w:val="StyleBoldUnderline"/>
        </w:rPr>
        <w:t>When it decided to hand over State-controlled lands to the peasants, officials invoked Cuba’s “current legislation” to forbid farmers to set up their homes in farm areas.</w:t>
      </w:r>
    </w:p>
    <w:p w:rsidR="000357AB" w:rsidRDefault="000357AB" w:rsidP="000357AB">
      <w:r>
        <w:t xml:space="preserve">Such </w:t>
      </w:r>
      <w:r w:rsidRPr="002218A2">
        <w:rPr>
          <w:rStyle w:val="StyleBoldUnderline"/>
        </w:rPr>
        <w:t>absurd restrictions discouraged many and pushed others to quit the food production sector</w:t>
      </w:r>
      <w:r>
        <w:t xml:space="preserve"> altogether and devote themselves to securing construction materials illegally, so as to be able to build a home elsewhere, far from prying looks.</w:t>
      </w:r>
    </w:p>
    <w:p w:rsidR="000357AB" w:rsidRPr="009D7FD0" w:rsidRDefault="000357AB" w:rsidP="000357AB">
      <w:pPr>
        <w:rPr>
          <w:sz w:val="26"/>
          <w:u w:val="single"/>
        </w:rPr>
      </w:pPr>
      <w:r w:rsidRPr="009D7FD0">
        <w:rPr>
          <w:rStyle w:val="StyleBoldUnderline"/>
        </w:rPr>
        <w:t>Massive and hugely inefficient, the agricultural sector may well be the very paradigm of bureaucratic mismanagement</w:t>
      </w:r>
      <w:r>
        <w:t xml:space="preserve">, but it is far from being its only expression in the country. Cuba’s import system is a true bureaucratic gem, in which </w:t>
      </w:r>
      <w:r w:rsidRPr="009D7FD0">
        <w:rPr>
          <w:rStyle w:val="StyleBoldUnderline"/>
        </w:rPr>
        <w:t>producers are those with the least say in official decisions.</w:t>
      </w:r>
    </w:p>
    <w:p w:rsidR="000357AB" w:rsidRDefault="000357AB" w:rsidP="000357AB">
      <w:r>
        <w:t>A Cuban factory wishing to import a piece of equipment from abroad is required to approach the importing company assigned to it by the State. Technically speaking, this “importer” does not actually import anything – it merely puts out a bid among foreign companies with offices in Cuba.</w:t>
      </w:r>
    </w:p>
    <w:p w:rsidR="000357AB" w:rsidRDefault="000357AB" w:rsidP="000357AB">
      <w:r w:rsidRPr="009D7FD0">
        <w:rPr>
          <w:rStyle w:val="StyleBoldUnderline"/>
        </w:rPr>
        <w:t>Employees from these companies are the ones who travel to the manufacturing country, purchase the equipment and bring it back to Cuba</w:t>
      </w:r>
      <w:r>
        <w:t xml:space="preserve">. Under the country’s current model, </w:t>
      </w:r>
      <w:r w:rsidRPr="009D7FD0">
        <w:rPr>
          <w:rStyle w:val="StyleBoldUnderline"/>
        </w:rPr>
        <w:t>the manager of a Cuban factory is expressly forbidden from contacting the foreign export company directly</w:t>
      </w:r>
      <w:r>
        <w:t>.</w:t>
      </w:r>
    </w:p>
    <w:p w:rsidR="000357AB" w:rsidRDefault="000357AB" w:rsidP="000357AB">
      <w:r>
        <w:t xml:space="preserve">Thus, </w:t>
      </w:r>
      <w:r w:rsidRPr="009D7FD0">
        <w:rPr>
          <w:rStyle w:val="StyleBoldUnderline"/>
        </w:rPr>
        <w:t>the person who makes the order is an office clerk who knows little or nothing about what the company needs and who,</w:t>
      </w:r>
      <w:r>
        <w:t xml:space="preserve"> in the best of scenarios, </w:t>
      </w:r>
      <w:r w:rsidRPr="009D7FD0">
        <w:rPr>
          <w:rStyle w:val="StyleBoldUnderline"/>
        </w:rPr>
        <w:t>will opt for the cheapest piece of equipment available,</w:t>
      </w:r>
      <w:r>
        <w:t xml:space="preserve"> something </w:t>
      </w:r>
      <w:r w:rsidRPr="009D7FD0">
        <w:rPr>
          <w:rStyle w:val="StyleBoldUnderline"/>
        </w:rPr>
        <w:t>which</w:t>
      </w:r>
      <w:r>
        <w:t xml:space="preserve"> often </w:t>
      </w:r>
      <w:r w:rsidRPr="009D7FD0">
        <w:rPr>
          <w:rStyle w:val="StyleBoldUnderline"/>
        </w:rPr>
        <w:t>leads to serious production problems</w:t>
      </w:r>
      <w:r>
        <w:t xml:space="preserve"> later.</w:t>
      </w:r>
    </w:p>
    <w:p w:rsidR="000357AB" w:rsidRDefault="000357AB" w:rsidP="000357AB">
      <w:r w:rsidRPr="009D7FD0">
        <w:rPr>
          <w:rStyle w:val="StyleBoldUnderline"/>
        </w:rPr>
        <w:t>The status quo relations of production continue to find support in Cuba, from the defenders of “Real Socialism</w:t>
      </w:r>
      <w:r>
        <w:t xml:space="preserve">.” Ironically, or not surprisingly, </w:t>
      </w:r>
      <w:r w:rsidRPr="009D7FD0">
        <w:rPr>
          <w:rStyle w:val="StyleBoldUnderline"/>
        </w:rPr>
        <w:t>most of them are isolated from the reality of this socialist system</w:t>
      </w:r>
      <w:r>
        <w:t>, enjoying government perks that compensate for the “small inconveniences” of everyday life.</w:t>
      </w:r>
    </w:p>
    <w:p w:rsidR="000357AB" w:rsidRDefault="000357AB" w:rsidP="000357AB">
      <w:r>
        <w:t>In the worst cases, these “</w:t>
      </w:r>
      <w:r w:rsidRPr="009D7FD0">
        <w:rPr>
          <w:rStyle w:val="StyleBoldUnderline"/>
        </w:rPr>
        <w:t>intermediating State importers” are bribed by foreign companies</w:t>
      </w:r>
      <w:r>
        <w:t xml:space="preserve"> so that they will purchase obsolete or poor-quality equipment. In recent weeks, Cuban courts tried hundreds of State employees implicated in these types of “deals”.</w:t>
      </w:r>
    </w:p>
    <w:p w:rsidR="000357AB" w:rsidRDefault="000357AB" w:rsidP="000357AB">
      <w:r w:rsidRPr="009D7FD0">
        <w:rPr>
          <w:rStyle w:val="StyleBoldUnderline"/>
        </w:rPr>
        <w:t>These</w:t>
      </w:r>
      <w:r>
        <w:t xml:space="preserve"> are the “relations of production” which </w:t>
      </w:r>
      <w:r w:rsidRPr="009D7FD0">
        <w:rPr>
          <w:rStyle w:val="StyleBoldUnderline"/>
        </w:rPr>
        <w:t>keep equipment in Cuban factories paralyzed for months</w:t>
      </w:r>
      <w:r>
        <w:t>, waiting for the needed spare parts, while State importers take all the time in the world to decide what to purchase.</w:t>
      </w:r>
    </w:p>
    <w:p w:rsidR="000357AB" w:rsidRDefault="000357AB" w:rsidP="000357AB">
      <w:pPr>
        <w:pStyle w:val="Heading4"/>
      </w:pPr>
      <w:r>
        <w:t>Current reforms fail – delays and corruption</w:t>
      </w:r>
    </w:p>
    <w:p w:rsidR="000357AB" w:rsidRDefault="000357AB" w:rsidP="000357AB">
      <w:r>
        <w:rPr>
          <w:rStyle w:val="StyleStyleBold12pt"/>
        </w:rPr>
        <w:t>BBC 11</w:t>
      </w:r>
      <w:r>
        <w:t xml:space="preserve"> (Sarah, “</w:t>
      </w:r>
      <w:r w:rsidRPr="009079FA">
        <w:t>Cuba's Raul Castro admit</w:t>
      </w:r>
      <w:r>
        <w:t xml:space="preserve">s mass lay-offs behind schedule”, </w:t>
      </w:r>
      <w:r w:rsidRPr="009079FA">
        <w:t>1 March 2011</w:t>
      </w:r>
      <w:r>
        <w:t xml:space="preserve">, </w:t>
      </w:r>
      <w:r w:rsidRPr="009079FA">
        <w:t>http://www.bbc.co.uk/news/world-latin-america-12606044</w:t>
      </w:r>
      <w:r>
        <w:t>)//eek</w:t>
      </w:r>
    </w:p>
    <w:p w:rsidR="000357AB" w:rsidRDefault="000357AB" w:rsidP="000357AB"/>
    <w:p w:rsidR="000357AB" w:rsidRDefault="000357AB" w:rsidP="000357AB">
      <w:r w:rsidRPr="00110F6A">
        <w:rPr>
          <w:rStyle w:val="StyleBoldUnderline"/>
        </w:rPr>
        <w:t>Cuba's plans to lay off half a million state workers by the end of March are behind schedule</w:t>
      </w:r>
      <w:r>
        <w:t>, President Raul Castro has acknowledged.</w:t>
      </w:r>
    </w:p>
    <w:p w:rsidR="000357AB" w:rsidRDefault="000357AB" w:rsidP="000357AB">
      <w:r>
        <w:t>Mr Castro, quoted by state television, said the timetable for the cuts would be altered to soften their impact.</w:t>
      </w:r>
    </w:p>
    <w:p w:rsidR="000357AB" w:rsidRDefault="000357AB" w:rsidP="000357AB">
      <w:r w:rsidRPr="00110F6A">
        <w:rPr>
          <w:rStyle w:val="StyleBoldUnderline"/>
        </w:rPr>
        <w:t>The redundancies form part of plans to revive Cuba's struggling economy</w:t>
      </w:r>
      <w:r>
        <w:t>, an issue due to be discussed at a rare Communist Party Congress in April.</w:t>
      </w:r>
    </w:p>
    <w:p w:rsidR="000357AB" w:rsidRPr="00636F54" w:rsidRDefault="000357AB" w:rsidP="000357AB">
      <w:pPr>
        <w:rPr>
          <w:bCs/>
          <w:u w:val="single"/>
        </w:rPr>
      </w:pPr>
      <w:r w:rsidRPr="00110F6A">
        <w:rPr>
          <w:rStyle w:val="StyleBoldUnderline"/>
        </w:rPr>
        <w:t>The Cuban government currently employs about 85% of the official workforce.</w:t>
      </w:r>
    </w:p>
    <w:p w:rsidR="000357AB" w:rsidRDefault="000357AB" w:rsidP="000357AB">
      <w:r>
        <w:t>President Castro, addressing a joint meeting of his cabinet and the Council of State, said given the lay-offs were behind schedule, the timeline would be adjusted, state television reported.</w:t>
      </w:r>
    </w:p>
    <w:p w:rsidR="000357AB" w:rsidRDefault="000357AB" w:rsidP="000357AB">
      <w:r>
        <w:t>"A job of this magnitude which will affect so many citizens in one way or another cannot be marked by inflexible timetables," the report quoted him as saying.</w:t>
      </w:r>
    </w:p>
    <w:p w:rsidR="000357AB" w:rsidRDefault="000357AB" w:rsidP="000357AB">
      <w:r>
        <w:t>Privileges</w:t>
      </w:r>
    </w:p>
    <w:p w:rsidR="000357AB" w:rsidRPr="00636F54" w:rsidRDefault="000357AB" w:rsidP="000357AB">
      <w:pPr>
        <w:rPr>
          <w:bCs/>
          <w:u w:val="single"/>
        </w:rPr>
      </w:pPr>
      <w:r>
        <w:t xml:space="preserve">President </w:t>
      </w:r>
      <w:r w:rsidRPr="00110F6A">
        <w:rPr>
          <w:rStyle w:val="StyleBoldUnderline"/>
        </w:rPr>
        <w:t>Castro did not give a new target date for the planned redundancies, saying only that the overhaul of the economy would take at least five years.</w:t>
      </w:r>
    </w:p>
    <w:p w:rsidR="000357AB" w:rsidRDefault="000357AB" w:rsidP="000357AB">
      <w:r>
        <w:t>He again insisted that the reforms would "leave nobody behind".</w:t>
      </w:r>
    </w:p>
    <w:p w:rsidR="000357AB" w:rsidRDefault="000357AB" w:rsidP="000357AB">
      <w:r>
        <w:lastRenderedPageBreak/>
        <w:t>Last September, Mr Castro announced plans to lay off about a million state employees - about a fifth of the workforce - with half the jobs going by 31 March.</w:t>
      </w:r>
    </w:p>
    <w:p w:rsidR="000357AB" w:rsidRDefault="000357AB" w:rsidP="000357AB">
      <w:r>
        <w:t>This would have been just three weeks before the first congress of the ruling Communist Party in 14 years.</w:t>
      </w:r>
    </w:p>
    <w:p w:rsidR="000357AB" w:rsidRDefault="000357AB" w:rsidP="000357AB">
      <w:r w:rsidRPr="00110F6A">
        <w:rPr>
          <w:rStyle w:val="StyleBoldUnderline"/>
        </w:rPr>
        <w:t>Thousands of committees have been set up across the island to decide which jobs to eliminate and discuss the planned changes to the economy</w:t>
      </w:r>
      <w:r>
        <w:t>.</w:t>
      </w:r>
    </w:p>
    <w:p w:rsidR="000357AB" w:rsidRDefault="000357AB" w:rsidP="000357AB">
      <w:r>
        <w:t>Thousands of Cubans have applied for licences to run their own businesses</w:t>
      </w:r>
    </w:p>
    <w:p w:rsidR="000357AB" w:rsidRDefault="000357AB" w:rsidP="000357AB">
      <w:r>
        <w:t>According to state TV, the economy minister, Marino Murillo, said some seven million Cubans had taken part in a total of nearly 130,000 such meetings.</w:t>
      </w:r>
    </w:p>
    <w:p w:rsidR="000357AB" w:rsidRPr="00636F54" w:rsidRDefault="000357AB" w:rsidP="000357AB">
      <w:pPr>
        <w:rPr>
          <w:bCs/>
          <w:u w:val="single"/>
        </w:rPr>
      </w:pPr>
      <w:r>
        <w:t xml:space="preserve">But </w:t>
      </w:r>
      <w:r w:rsidRPr="00110F6A">
        <w:rPr>
          <w:rStyle w:val="StyleBoldUnderline"/>
        </w:rPr>
        <w:t>resistance among those supposed to implementing the cuts has clearly had an effect.</w:t>
      </w:r>
    </w:p>
    <w:p w:rsidR="000357AB" w:rsidRPr="00110F6A" w:rsidRDefault="000357AB" w:rsidP="000357AB">
      <w:pPr>
        <w:rPr>
          <w:rStyle w:val="StyleBoldUnderline"/>
        </w:rPr>
      </w:pPr>
      <w:r>
        <w:t xml:space="preserve">BBC Mundo's Cuba correspondent Fernando Ravsberg says </w:t>
      </w:r>
      <w:r w:rsidRPr="00110F6A">
        <w:rPr>
          <w:rStyle w:val="StyleBoldUnderline"/>
        </w:rPr>
        <w:t>a major weakness of the reforms is that those supposed to be implementing them have most to lose in terms of economic interests and privileges.</w:t>
      </w:r>
    </w:p>
    <w:p w:rsidR="000357AB" w:rsidRPr="00F76B15" w:rsidRDefault="000357AB" w:rsidP="000357AB"/>
    <w:p w:rsidR="000357AB" w:rsidRDefault="000357AB" w:rsidP="000357AB"/>
    <w:p w:rsidR="000357AB" w:rsidRPr="00A76A93" w:rsidRDefault="000357AB" w:rsidP="000357AB">
      <w:pPr>
        <w:pStyle w:val="Heading3"/>
      </w:pPr>
      <w:r>
        <w:lastRenderedPageBreak/>
        <w:t>--XT – compensation disputes</w:t>
      </w:r>
    </w:p>
    <w:p w:rsidR="000357AB" w:rsidRPr="00A6066A" w:rsidRDefault="000357AB" w:rsidP="000357AB">
      <w:pPr>
        <w:pStyle w:val="Heading4"/>
      </w:pPr>
      <w:r>
        <w:t>The lack of property rights protection empirically prevents greater US commercial investment</w:t>
      </w:r>
    </w:p>
    <w:p w:rsidR="000357AB" w:rsidRDefault="000357AB" w:rsidP="000357AB">
      <w:r w:rsidRPr="00D91134">
        <w:rPr>
          <w:b/>
        </w:rPr>
        <w:t>Perales et al., 10</w:t>
      </w:r>
      <w:proofErr w:type="gramStart"/>
      <w:r>
        <w:t>-  senior</w:t>
      </w:r>
      <w:proofErr w:type="gramEnd"/>
      <w:r>
        <w:t xml:space="preserve"> program associate of the Latin American Program at the Woodrow </w:t>
      </w:r>
      <w:r w:rsidRPr="00B644A7">
        <w:rPr>
          <w:sz w:val="12"/>
        </w:rPr>
        <w:t xml:space="preserve"> </w:t>
      </w:r>
      <w:r>
        <w:t xml:space="preserve">Wilson International Center for Scholars. (Jose Raul, “The United States and Cuba: </w:t>
      </w:r>
      <w:r w:rsidRPr="00B644A7">
        <w:rPr>
          <w:sz w:val="12"/>
        </w:rPr>
        <w:t xml:space="preserve"> </w:t>
      </w:r>
      <w:r>
        <w:t xml:space="preserve">Implications of an </w:t>
      </w:r>
      <w:proofErr w:type="gramStart"/>
      <w:r>
        <w:t xml:space="preserve">Economic </w:t>
      </w:r>
      <w:r w:rsidRPr="00B644A7">
        <w:rPr>
          <w:sz w:val="12"/>
        </w:rPr>
        <w:t xml:space="preserve"> </w:t>
      </w:r>
      <w:r>
        <w:t>Relationship</w:t>
      </w:r>
      <w:proofErr w:type="gramEnd"/>
      <w:r>
        <w:t xml:space="preserve">,” Woodrow Wilson Center Latin American Program, August 2010, </w:t>
      </w:r>
      <w:hyperlink r:id="rId52" w:history="1">
        <w:r w:rsidRPr="00897B7C">
          <w:rPr>
            <w:rStyle w:val="Hyperlink"/>
          </w:rPr>
          <w:t>http://www.wilsoncenter.org/sites/default/files/LAP_Cuba_Implications.pdf)//TL</w:t>
        </w:r>
      </w:hyperlink>
    </w:p>
    <w:p w:rsidR="000357AB" w:rsidRDefault="000357AB" w:rsidP="000357AB"/>
    <w:p w:rsidR="000357AB" w:rsidRDefault="000357AB" w:rsidP="000357AB">
      <w:pPr>
        <w:ind w:firstLine="720"/>
      </w:pPr>
      <w:r w:rsidRPr="00580B91">
        <w:t>However,</w:t>
      </w:r>
      <w:r w:rsidRPr="00A6066A">
        <w:rPr>
          <w:u w:val="single"/>
        </w:rPr>
        <w:t xml:space="preserve"> there are important pitfalls </w:t>
      </w:r>
      <w:proofErr w:type="gramStart"/>
      <w:r w:rsidRPr="00A6066A">
        <w:rPr>
          <w:u w:val="single"/>
        </w:rPr>
        <w:t xml:space="preserve">associated </w:t>
      </w:r>
      <w:r w:rsidRPr="00A6066A">
        <w:rPr>
          <w:sz w:val="12"/>
          <w:u w:val="single"/>
        </w:rPr>
        <w:t xml:space="preserve"> </w:t>
      </w:r>
      <w:r w:rsidRPr="00A6066A">
        <w:rPr>
          <w:u w:val="single"/>
        </w:rPr>
        <w:t>with</w:t>
      </w:r>
      <w:proofErr w:type="gramEnd"/>
      <w:r w:rsidRPr="00A6066A">
        <w:rPr>
          <w:u w:val="single"/>
        </w:rPr>
        <w:t xml:space="preserve"> deeper economic relations</w:t>
      </w:r>
      <w:r w:rsidRPr="00580B91">
        <w:t>. In a April 29</w:t>
      </w:r>
      <w:proofErr w:type="gramStart"/>
      <w:r w:rsidRPr="00580B91">
        <w:t>,  2010</w:t>
      </w:r>
      <w:proofErr w:type="gramEnd"/>
      <w:r w:rsidRPr="00580B91">
        <w:t>, hearing on H.R. 4645, the Travel Restriction  Reform and Export Enhancement Act (d</w:t>
      </w:r>
      <w:r>
        <w:t xml:space="preserve">esigned </w:t>
      </w:r>
      <w:r w:rsidRPr="00456746">
        <w:rPr>
          <w:sz w:val="12"/>
        </w:rPr>
        <w:t xml:space="preserve"> </w:t>
      </w:r>
      <w:r>
        <w:t xml:space="preserve">to remove obstacles to legal sales of U.S. agricultural </w:t>
      </w:r>
      <w:r w:rsidRPr="00456746">
        <w:rPr>
          <w:sz w:val="12"/>
        </w:rPr>
        <w:t xml:space="preserve"> </w:t>
      </w:r>
      <w:r>
        <w:t xml:space="preserve">commodities to Cuba—by eliminating the cashin-advance provision required for all such sales </w:t>
      </w:r>
      <w:r w:rsidRPr="00456746">
        <w:rPr>
          <w:sz w:val="12"/>
        </w:rPr>
        <w:t xml:space="preserve"> </w:t>
      </w:r>
      <w:r>
        <w:t xml:space="preserve">to Cuba—and to end travel restrictions on all </w:t>
      </w:r>
      <w:r w:rsidRPr="00456746">
        <w:rPr>
          <w:sz w:val="12"/>
        </w:rPr>
        <w:t xml:space="preserve"> </w:t>
      </w:r>
      <w:r>
        <w:t xml:space="preserve">Americans to Cuba), </w:t>
      </w:r>
      <w:r w:rsidRPr="00580B91">
        <w:t>Representative Kevin Brady  (R-TX), the Republican ranking member on  the House Ways and Means Committee, outlined  some of these drawbacks.</w:t>
      </w:r>
      <w:r w:rsidRPr="00A6066A">
        <w:rPr>
          <w:u w:val="single"/>
        </w:rPr>
        <w:t xml:space="preserve"> Cuba’s economic </w:t>
      </w:r>
      <w:proofErr w:type="gramStart"/>
      <w:r w:rsidRPr="00A6066A">
        <w:rPr>
          <w:u w:val="single"/>
        </w:rPr>
        <w:t xml:space="preserve">climate </w:t>
      </w:r>
      <w:r w:rsidRPr="00A6066A">
        <w:rPr>
          <w:sz w:val="12"/>
          <w:u w:val="single"/>
        </w:rPr>
        <w:t xml:space="preserve"> </w:t>
      </w:r>
      <w:r w:rsidRPr="00A6066A">
        <w:rPr>
          <w:u w:val="single"/>
        </w:rPr>
        <w:t>is</w:t>
      </w:r>
      <w:proofErr w:type="gramEnd"/>
      <w:r w:rsidRPr="00A6066A">
        <w:rPr>
          <w:u w:val="single"/>
        </w:rPr>
        <w:t xml:space="preserve"> intolerant of U.S. firms: there exists </w:t>
      </w:r>
      <w:r w:rsidRPr="00580B91">
        <w:rPr>
          <w:rStyle w:val="Emphasis"/>
        </w:rPr>
        <w:t>no accord  on U.S. individual or corporate property claims</w:t>
      </w:r>
      <w:r w:rsidRPr="00580B91">
        <w:t>.  Indeed,</w:t>
      </w:r>
      <w:r w:rsidRPr="00A6066A">
        <w:rPr>
          <w:u w:val="single"/>
        </w:rPr>
        <w:t xml:space="preserve"> in spite of the Obama </w:t>
      </w:r>
      <w:proofErr w:type="gramStart"/>
      <w:r w:rsidRPr="00A6066A">
        <w:rPr>
          <w:u w:val="single"/>
        </w:rPr>
        <w:t xml:space="preserve">administration’s </w:t>
      </w:r>
      <w:r w:rsidRPr="00A6066A">
        <w:rPr>
          <w:sz w:val="12"/>
          <w:u w:val="single"/>
        </w:rPr>
        <w:t xml:space="preserve"> </w:t>
      </w:r>
      <w:r w:rsidRPr="00A6066A">
        <w:rPr>
          <w:u w:val="single"/>
        </w:rPr>
        <w:t>move</w:t>
      </w:r>
      <w:proofErr w:type="gramEnd"/>
      <w:r w:rsidRPr="00A6066A">
        <w:rPr>
          <w:u w:val="single"/>
        </w:rPr>
        <w:t xml:space="preserve"> to allow U.S. telecommunication firms to </w:t>
      </w:r>
      <w:r w:rsidRPr="00A6066A">
        <w:rPr>
          <w:sz w:val="12"/>
          <w:u w:val="single"/>
        </w:rPr>
        <w:t xml:space="preserve"> </w:t>
      </w:r>
      <w:r w:rsidRPr="00A6066A">
        <w:rPr>
          <w:u w:val="single"/>
        </w:rPr>
        <w:t xml:space="preserve">apply for licenses </w:t>
      </w:r>
      <w:r w:rsidRPr="00580B91">
        <w:t>to conduct business in Cuba,</w:t>
      </w:r>
      <w:r w:rsidRPr="00A6066A">
        <w:rPr>
          <w:u w:val="single"/>
        </w:rPr>
        <w:t xml:space="preserve"> </w:t>
      </w:r>
      <w:r w:rsidRPr="00A6066A">
        <w:rPr>
          <w:sz w:val="12"/>
          <w:u w:val="single"/>
        </w:rPr>
        <w:t xml:space="preserve"> </w:t>
      </w:r>
      <w:r w:rsidRPr="00580B91">
        <w:rPr>
          <w:rStyle w:val="Emphasis"/>
        </w:rPr>
        <w:t>few such companies have rushed in</w:t>
      </w:r>
      <w:r w:rsidRPr="00A6066A">
        <w:rPr>
          <w:u w:val="single"/>
        </w:rPr>
        <w:t xml:space="preserve">. This is </w:t>
      </w:r>
      <w:proofErr w:type="gramStart"/>
      <w:r w:rsidRPr="00580B91">
        <w:t>in  no</w:t>
      </w:r>
      <w:proofErr w:type="gramEnd"/>
      <w:r w:rsidRPr="00580B91">
        <w:t xml:space="preserve"> small part</w:t>
      </w:r>
      <w:r w:rsidRPr="00A6066A">
        <w:rPr>
          <w:u w:val="single"/>
        </w:rPr>
        <w:t xml:space="preserve"> due to the important challenges </w:t>
      </w:r>
      <w:r w:rsidRPr="00A6066A">
        <w:rPr>
          <w:sz w:val="12"/>
          <w:u w:val="single"/>
        </w:rPr>
        <w:t xml:space="preserve"> </w:t>
      </w:r>
      <w:r w:rsidRPr="00A6066A">
        <w:rPr>
          <w:u w:val="single"/>
        </w:rPr>
        <w:t xml:space="preserve">associated with policy unpredictability under the </w:t>
      </w:r>
      <w:r w:rsidRPr="00A6066A">
        <w:rPr>
          <w:sz w:val="12"/>
          <w:u w:val="single"/>
        </w:rPr>
        <w:t xml:space="preserve"> </w:t>
      </w:r>
      <w:r w:rsidRPr="00A6066A">
        <w:rPr>
          <w:u w:val="single"/>
        </w:rPr>
        <w:t xml:space="preserve">current Cuban regime, not to mention significant </w:t>
      </w:r>
      <w:r w:rsidRPr="00A6066A">
        <w:rPr>
          <w:sz w:val="12"/>
          <w:u w:val="single"/>
        </w:rPr>
        <w:t xml:space="preserve"> </w:t>
      </w:r>
      <w:r w:rsidRPr="00A6066A">
        <w:rPr>
          <w:u w:val="single"/>
        </w:rPr>
        <w:t xml:space="preserve">questions arising from issues of human rights and </w:t>
      </w:r>
      <w:r w:rsidRPr="00A6066A">
        <w:rPr>
          <w:sz w:val="12"/>
          <w:u w:val="single"/>
        </w:rPr>
        <w:t xml:space="preserve"> </w:t>
      </w:r>
      <w:r w:rsidRPr="00A6066A">
        <w:rPr>
          <w:u w:val="single"/>
        </w:rPr>
        <w:t>labor relations.</w:t>
      </w:r>
      <w:r>
        <w:t xml:space="preserve"> In spite of these considerations, </w:t>
      </w:r>
      <w:proofErr w:type="gramStart"/>
      <w:r>
        <w:t xml:space="preserve">at </w:t>
      </w:r>
      <w:r w:rsidRPr="00456746">
        <w:rPr>
          <w:sz w:val="12"/>
        </w:rPr>
        <w:t xml:space="preserve"> </w:t>
      </w:r>
      <w:r>
        <w:t>the</w:t>
      </w:r>
      <w:proofErr w:type="gramEnd"/>
      <w:r>
        <w:t xml:space="preserve"> time of this publication, H.R. 4645 had been </w:t>
      </w:r>
      <w:r w:rsidRPr="00456746">
        <w:rPr>
          <w:sz w:val="12"/>
        </w:rPr>
        <w:t xml:space="preserve"> </w:t>
      </w:r>
      <w:r>
        <w:t xml:space="preserve">approved in the House Agriculture Committee and awaited further consideration on the Foreign Affairs and Financial Services committees before </w:t>
      </w:r>
      <w:r w:rsidRPr="00456746">
        <w:rPr>
          <w:sz w:val="12"/>
        </w:rPr>
        <w:t xml:space="preserve"> </w:t>
      </w:r>
      <w:r>
        <w:t>reaching the House floor.</w:t>
      </w:r>
    </w:p>
    <w:p w:rsidR="000357AB" w:rsidRDefault="000357AB" w:rsidP="000357AB"/>
    <w:p w:rsidR="00E31CF8" w:rsidRDefault="00E31CF8" w:rsidP="00E31CF8">
      <w:pPr>
        <w:pStyle w:val="Heading4"/>
      </w:pPr>
      <w:r>
        <w:t>Compensation is a prerequisite to greater relations</w:t>
      </w:r>
    </w:p>
    <w:p w:rsidR="00E31CF8" w:rsidRPr="00397CA7" w:rsidRDefault="00E31CF8" w:rsidP="00E31CF8">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53"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E31CF8" w:rsidRDefault="00E31CF8" w:rsidP="00E31CF8"/>
    <w:p w:rsidR="00E31CF8" w:rsidRDefault="00E31CF8" w:rsidP="00E31CF8">
      <w:pPr>
        <w:rPr>
          <w:rStyle w:val="StyleBoldUnderline"/>
        </w:rPr>
      </w:pPr>
      <w:r>
        <w:t xml:space="preserve">From the Revolution’s beginning, Castro’s attacks on U.S. economic interests have served his anti-American demagoguery and been central to the Revolution’s socialist pedigree. </w:t>
      </w:r>
      <w:r w:rsidRPr="00F810CC">
        <w:rPr>
          <w:rStyle w:val="StyleBoldUnderline"/>
        </w:rPr>
        <w:t>That early nationalization of U.S. enterprises amounted to the theft of</w:t>
      </w:r>
      <w:r>
        <w:t xml:space="preserve"> foreign direct investment (</w:t>
      </w:r>
      <w:r w:rsidRPr="00F810CC">
        <w:rPr>
          <w:rStyle w:val="StyleBoldUnderline"/>
        </w:rPr>
        <w:t>FDI</w:t>
      </w:r>
      <w:r>
        <w:t xml:space="preserve">) with a book value </w:t>
      </w:r>
      <w:r w:rsidRPr="00F810CC">
        <w:rPr>
          <w:rStyle w:val="StyleBoldUnderline"/>
        </w:rPr>
        <w:t>of</w:t>
      </w:r>
      <w:r>
        <w:t xml:space="preserve"> nearly </w:t>
      </w:r>
      <w:r w:rsidRPr="00F810CC">
        <w:rPr>
          <w:rStyle w:val="StyleBoldUnderline"/>
        </w:rPr>
        <w:t>$7 billion</w:t>
      </w:r>
      <w:r>
        <w:t xml:space="preserve"> (in 2011 dollars).72 </w:t>
      </w:r>
      <w:proofErr w:type="gramStart"/>
      <w:r w:rsidRPr="00F810CC">
        <w:rPr>
          <w:rStyle w:val="StyleBoldUnderline"/>
        </w:rPr>
        <w:t>This</w:t>
      </w:r>
      <w:proofErr w:type="gramEnd"/>
      <w:r w:rsidRPr="00F810CC">
        <w:rPr>
          <w:rStyle w:val="StyleBoldUnderline"/>
        </w:rPr>
        <w:t xml:space="preserve"> does not even include the appropriation claims of many Cuban exile</w:t>
      </w:r>
      <w:r>
        <w:t xml:space="preserve">s. </w:t>
      </w:r>
      <w:r w:rsidRPr="00F810CC">
        <w:rPr>
          <w:rStyle w:val="StyleBoldUnderline"/>
        </w:rPr>
        <w:t>While decades-long compensation claims will continue to pose a wicked problem for future U.S.-Cuba reconciliations, it will present a most imposing challenge to any future GOC</w:t>
      </w:r>
      <w:r>
        <w:t xml:space="preserve">. Though successive socialist regimes will be hard-pressed to come up with the assets or political will to solve the quandary, the problem is not with successful precedence.73 </w:t>
      </w:r>
      <w:proofErr w:type="gramStart"/>
      <w:r>
        <w:t>In</w:t>
      </w:r>
      <w:proofErr w:type="gramEnd"/>
      <w:r>
        <w:t xml:space="preserve"> the other extreme, </w:t>
      </w:r>
      <w:r w:rsidRPr="00F810CC">
        <w:rPr>
          <w:rStyle w:val="StyleBoldUnderline"/>
        </w:rPr>
        <w:t>efforts by a transitional democracy will also be stymied by exiles trying to return to recover appropriated property</w:t>
      </w:r>
      <w:r>
        <w:t xml:space="preserve">. </w:t>
      </w:r>
      <w:r w:rsidRPr="00F810CC">
        <w:rPr>
          <w:rStyle w:val="StyleBoldUnderline"/>
        </w:rPr>
        <w:t>While significant economic improvements may be able to table the claims for some time, compensations</w:t>
      </w:r>
      <w:r>
        <w:t xml:space="preserve"> 23 </w:t>
      </w:r>
      <w:r w:rsidRPr="00F810CC">
        <w:rPr>
          <w:rStyle w:val="StyleBoldUnderline"/>
        </w:rPr>
        <w:t>issues will have to be resolved before any substantive U.S.–Cuban relations normalization can take root.</w:t>
      </w:r>
    </w:p>
    <w:p w:rsidR="00E31CF8" w:rsidRDefault="00E31CF8" w:rsidP="000357AB"/>
    <w:p w:rsidR="000357AB" w:rsidRDefault="000357AB" w:rsidP="000357AB">
      <w:pPr>
        <w:pStyle w:val="Heading3"/>
      </w:pPr>
      <w:r>
        <w:lastRenderedPageBreak/>
        <w:t>--XT – Cuban military</w:t>
      </w:r>
    </w:p>
    <w:p w:rsidR="000357AB" w:rsidRDefault="000357AB" w:rsidP="000357AB"/>
    <w:p w:rsidR="000357AB" w:rsidRDefault="000357AB" w:rsidP="000357AB">
      <w:pPr>
        <w:pStyle w:val="Heading4"/>
      </w:pPr>
      <w:r>
        <w:t xml:space="preserve">Any threat to the revolution causes the military to seize power – stops a transition </w:t>
      </w:r>
    </w:p>
    <w:p w:rsidR="000357AB" w:rsidRDefault="000357AB" w:rsidP="000357AB">
      <w:r w:rsidRPr="005B2BFA">
        <w:rPr>
          <w:rStyle w:val="StyleStyleBold12pt"/>
        </w:rPr>
        <w:t>Huddleston, 8</w:t>
      </w:r>
      <w:r>
        <w:t xml:space="preserve"> – Visiting Foreign Policy Fellow at Brookings (Vicki, “Cuba Embargo's Usefulness Has Run Its Course”, </w:t>
      </w:r>
      <w:r w:rsidRPr="005508C5">
        <w:t>March 10, 2008</w:t>
      </w:r>
      <w:r>
        <w:t xml:space="preserve">, </w:t>
      </w:r>
      <w:r w:rsidRPr="005508C5">
        <w:t>http://www.brookings.edu/research/opinions/2008/03/10-cuba-huddleston</w:t>
      </w:r>
      <w:r>
        <w:t>)//eek</w:t>
      </w:r>
    </w:p>
    <w:p w:rsidR="000357AB" w:rsidRDefault="000357AB" w:rsidP="000357AB"/>
    <w:p w:rsidR="000357AB" w:rsidRDefault="000357AB" w:rsidP="000357AB">
      <w:r>
        <w:t xml:space="preserve">Raúl's job at 76 is to prepare for a transition to one of the loyal elite, such as Vice President Carlos Lage, Foreign Minister Felipe Roque, National Assembly President Ricardo Alarcón or even a lesser known such as the glamorous former head of the Cuban Interests Section in Washington D.C., Fernando Ramírez Estenoz. </w:t>
      </w:r>
    </w:p>
    <w:p w:rsidR="000357AB" w:rsidRDefault="000357AB" w:rsidP="000357AB">
      <w:r w:rsidRPr="0042457C">
        <w:rPr>
          <w:rStyle w:val="StyleBoldUnderline"/>
        </w:rPr>
        <w:t>If all goes well, Raúl will establish his legitimacy by carrying out modest reforms</w:t>
      </w:r>
      <w:r>
        <w:t xml:space="preserve"> that put more food on the table, provide better housing and allow a bit more personal freedom. Having waited so long for improved living conditions, Raúl may not have to do very much to boost his dour image and popularity. </w:t>
      </w:r>
      <w:r w:rsidRPr="0042457C">
        <w:rPr>
          <w:rStyle w:val="StyleBoldUnderline"/>
        </w:rPr>
        <w:t xml:space="preserve">But if the revolution at any time appears to be in jeopardy, the older, harder, fighting men </w:t>
      </w:r>
      <w:r>
        <w:t xml:space="preserve">-- </w:t>
      </w:r>
      <w:r w:rsidRPr="0042457C">
        <w:rPr>
          <w:rStyle w:val="StyleBoldUnderline"/>
        </w:rPr>
        <w:t>including</w:t>
      </w:r>
      <w:r>
        <w:t xml:space="preserve"> First Vice President José Ramón Machado Ventura, Gen. Julio Casas </w:t>
      </w:r>
      <w:r w:rsidRPr="0042457C">
        <w:rPr>
          <w:rStyle w:val="StyleBoldUnderline"/>
        </w:rPr>
        <w:t>Regueiro, who replaced Raúl as minister of defense</w:t>
      </w:r>
      <w:r>
        <w:t xml:space="preserve">, and Minister of Interior Abelardo Colomé Ibarra -- </w:t>
      </w:r>
      <w:r w:rsidRPr="0042457C">
        <w:rPr>
          <w:rStyle w:val="StyleBoldUnderline"/>
        </w:rPr>
        <w:t>will bring the full force of the institutions they command to ensure their own survival and that of the Cuban state</w:t>
      </w:r>
      <w:r>
        <w:t xml:space="preserve">. </w:t>
      </w:r>
    </w:p>
    <w:p w:rsidR="000357AB" w:rsidRDefault="000357AB" w:rsidP="000357AB"/>
    <w:p w:rsidR="00E31CF8" w:rsidRDefault="00E31CF8" w:rsidP="00E31CF8">
      <w:pPr>
        <w:pStyle w:val="Heading4"/>
      </w:pPr>
      <w:r>
        <w:t>The Cuban military will retain control in any transition – it controls 60% of the economy and will resist reform</w:t>
      </w:r>
    </w:p>
    <w:p w:rsidR="00E31CF8" w:rsidRPr="00397CA7" w:rsidRDefault="00E31CF8" w:rsidP="00E31CF8">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54"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E31CF8" w:rsidRDefault="00E31CF8" w:rsidP="00E31CF8"/>
    <w:p w:rsidR="00E31CF8" w:rsidRDefault="00E31CF8" w:rsidP="00E31CF8">
      <w:r w:rsidRPr="000F594D">
        <w:rPr>
          <w:rStyle w:val="StyleBoldUnderline"/>
        </w:rPr>
        <w:t>The FAR is the most important institution of the regime, first even to the Communist Party</w:t>
      </w:r>
      <w:r>
        <w:t xml:space="preserve">, and intertwined with it in the upper echelons. </w:t>
      </w:r>
      <w:r w:rsidRPr="000F594D">
        <w:rPr>
          <w:rStyle w:val="StyleBoldUnderline"/>
        </w:rPr>
        <w:t>Economic projects controlled by the military present (upwards of 60 percent) of the Cuban economy in select field</w:t>
      </w:r>
      <w:r>
        <w:t xml:space="preserve">s. </w:t>
      </w:r>
      <w:r w:rsidRPr="000F594D">
        <w:rPr>
          <w:rStyle w:val="StyleBoldUnderline"/>
        </w:rPr>
        <w:t>Their existence presents a new form of the war for royalties and a definite form of corruption</w:t>
      </w:r>
      <w:r>
        <w:t xml:space="preserve">. It is also one of the most organized ways to preserve the control of the Communist Party in the event of change. </w:t>
      </w:r>
      <w:r w:rsidRPr="000F594D">
        <w:rPr>
          <w:rStyle w:val="StyleBoldUnderline"/>
        </w:rPr>
        <w:t>Those economic structures play an important part of the clandestine organization that the party is supposed to adopt in the event of losing political power</w:t>
      </w:r>
      <w:r>
        <w:t xml:space="preserve"> partially or completely.38</w:t>
      </w:r>
    </w:p>
    <w:p w:rsidR="00E31CF8" w:rsidRDefault="00E31CF8" w:rsidP="00E31CF8">
      <w:r w:rsidRPr="000F594D">
        <w:rPr>
          <w:rStyle w:val="StyleBoldUnderline"/>
        </w:rPr>
        <w:t>Even if the military does not preserve power directly in the form of a junta</w:t>
      </w:r>
      <w:r>
        <w:t xml:space="preserve"> or another despot, but simply power shares with the Communist party, “</w:t>
      </w:r>
      <w:r w:rsidRPr="000F594D">
        <w:rPr>
          <w:rStyle w:val="StyleBoldUnderline"/>
        </w:rPr>
        <w:t>under any conceivable scenario, the military will continue to be a key, decisive player</w:t>
      </w:r>
      <w:r>
        <w:t xml:space="preserve">.”39 As a result, </w:t>
      </w:r>
      <w:r w:rsidRPr="000F594D">
        <w:rPr>
          <w:rStyle w:val="StyleBoldUnderline"/>
        </w:rPr>
        <w:t>it would be a mistake to underestimate the survivability of Cuba’s governing institutions</w:t>
      </w:r>
      <w:r>
        <w:t>. The EU Foreign Affairs Chief has concurred with this same judgment when he warned that those institutions are more comparable to stronger China or Vietnam models than they are to the weaker Central and Eastern European socialist ones. 40</w:t>
      </w:r>
    </w:p>
    <w:p w:rsidR="00E31CF8" w:rsidRDefault="00E31CF8" w:rsidP="00E31CF8">
      <w:r>
        <w:t>When looking at international analogs for Cuba, another European military-first variation which could evolve towards democratization is a “Turkish solution.” In that rendition “there is a likely short-term solution predicated on military dominance that admits a strong place in the sun for a civilian sector in organization, administration, and law.” 41</w:t>
      </w:r>
    </w:p>
    <w:p w:rsidR="00E31CF8" w:rsidRDefault="00E31CF8" w:rsidP="00E31CF8">
      <w:r>
        <w:lastRenderedPageBreak/>
        <w:t xml:space="preserve">Within the same hemisphere, there have been examples of authoritarian Latin American militaries which maintained absolute power but successfully placed technocrats in charge of major aspects of the country, including the economy. A prime and perhaps palatable example was Pinochet’s coupe d’etat, subsequent junta rule and eventually democratic handoff of power. 4214 </w:t>
      </w:r>
      <w:r w:rsidRPr="000F594D">
        <w:rPr>
          <w:rStyle w:val="StyleBoldUnderline"/>
        </w:rPr>
        <w:t>It may be a fool’s hope to see Cuba without an authoritarian government in the</w:t>
      </w:r>
      <w:r>
        <w:rPr>
          <w:rStyle w:val="StyleBoldUnderline"/>
        </w:rPr>
        <w:t xml:space="preserve"> </w:t>
      </w:r>
      <w:r w:rsidRPr="000F594D">
        <w:rPr>
          <w:rStyle w:val="StyleBoldUnderline"/>
        </w:rPr>
        <w:t>immediate future</w:t>
      </w:r>
      <w:r>
        <w:t>. Certainly the governing institution are hardened and poised to prevent the missteps that precipitated European communism’s implosions.43 And yet, this most likely post-Raúl outcome offers several opportunities. With the final elimination of both Castros from the equation, it automatically opens a sizeable political space in U.S. policy that has been prohibited by anti-Castro legislation and regulations. 44 From a Homeland Defense perspective, the nominal capabilities of Cuba’s FAR will continue to pose no significant threat to America into the foreseeable future. But most of all, the intransigence of U.S. domestic policy towards the Castros’ Cuba could finally be denied of the myopia that has perpetuated ineffective policies for more than a half century. All told, this possible future offers a likelihood of marginally encouraging implications for U.S. national security implications.</w:t>
      </w:r>
    </w:p>
    <w:p w:rsidR="00E31CF8" w:rsidRDefault="00E31CF8" w:rsidP="00E31CF8"/>
    <w:p w:rsidR="00E31CF8" w:rsidRDefault="00E31CF8" w:rsidP="000357AB"/>
    <w:p w:rsidR="000357AB" w:rsidRPr="00F82176" w:rsidRDefault="000357AB" w:rsidP="000357AB"/>
    <w:p w:rsidR="000357AB" w:rsidRDefault="000357AB" w:rsidP="000357AB">
      <w:pPr>
        <w:pStyle w:val="Heading3"/>
      </w:pPr>
      <w:r>
        <w:lastRenderedPageBreak/>
        <w:t>--XT – alt causes</w:t>
      </w:r>
    </w:p>
    <w:p w:rsidR="000357AB" w:rsidRDefault="000357AB" w:rsidP="000357AB"/>
    <w:p w:rsidR="000357AB" w:rsidRDefault="000357AB" w:rsidP="000357AB">
      <w:pPr>
        <w:pStyle w:val="Heading4"/>
      </w:pPr>
      <w:r>
        <w:t>Alt cause to Cuban economic decline – demographics</w:t>
      </w:r>
    </w:p>
    <w:p w:rsidR="000357AB" w:rsidRDefault="000357AB" w:rsidP="000357AB">
      <w:r w:rsidRPr="00FF3510">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0357AB" w:rsidRDefault="000357AB" w:rsidP="000357AB"/>
    <w:p w:rsidR="000357AB" w:rsidRDefault="000357AB" w:rsidP="000357AB">
      <w:r w:rsidRPr="00AB196F">
        <w:rPr>
          <w:rStyle w:val="StyleBoldUnderline"/>
        </w:rPr>
        <w:t>Cuba’s demographic crunch only adds</w:t>
      </w:r>
      <w:r>
        <w:t xml:space="preserve"> to the </w:t>
      </w:r>
      <w:r w:rsidRPr="00AB196F">
        <w:rPr>
          <w:rStyle w:val="StyleBoldUnderline"/>
        </w:rPr>
        <w:t xml:space="preserve">urgency. Advances in health care that have increased longevity and the number of elderly Cubans, along with emigration spurred by disillusion among the young, </w:t>
      </w:r>
      <w:r w:rsidRPr="00AB196F">
        <w:t>have left the country with</w:t>
      </w:r>
      <w:r>
        <w:t xml:space="preserve"> population conditions similar to those in developed countries. People over 60 years old accounted for over 17% of the population in 2010. As that number could reach 22% by 2020, </w:t>
      </w:r>
      <w:r w:rsidRPr="00AB196F">
        <w:rPr>
          <w:rStyle w:val="StyleBoldUnderline"/>
        </w:rPr>
        <w:t>the state will be ever more burdened with high bills for health care, housing, pensions, and other services for retirees</w:t>
      </w:r>
      <w:r>
        <w:t xml:space="preserve">.22 </w:t>
      </w:r>
      <w:proofErr w:type="gramStart"/>
      <w:r>
        <w:t>Yet</w:t>
      </w:r>
      <w:proofErr w:type="gramEnd"/>
      <w:r>
        <w:t xml:space="preserve"> </w:t>
      </w:r>
      <w:r w:rsidRPr="00AB196F">
        <w:rPr>
          <w:rStyle w:val="StyleBoldUnderline"/>
        </w:rPr>
        <w:t>the diminishing percentage of working age citizens poses challenges for increasing production and generating government income</w:t>
      </w:r>
      <w:r>
        <w:t xml:space="preserve"> to pay for them.</w:t>
      </w:r>
    </w:p>
    <w:p w:rsidR="000357AB" w:rsidRPr="00280F3B" w:rsidRDefault="000357AB" w:rsidP="000357AB"/>
    <w:p w:rsidR="000357AB" w:rsidRPr="00FF3510" w:rsidRDefault="000357AB" w:rsidP="000357AB">
      <w:pPr>
        <w:pStyle w:val="Heading4"/>
      </w:pPr>
      <w:r>
        <w:t>Laundry list of alt causes to economic decline – that outweigh the aff</w:t>
      </w:r>
    </w:p>
    <w:p w:rsidR="000357AB" w:rsidRDefault="000357AB" w:rsidP="000357AB">
      <w:r w:rsidRPr="00FF3510">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0357AB" w:rsidRDefault="000357AB" w:rsidP="000357AB"/>
    <w:p w:rsidR="000357AB" w:rsidRDefault="000357AB" w:rsidP="000357AB">
      <w:r>
        <w:t xml:space="preserve">Today, </w:t>
      </w:r>
      <w:r w:rsidRPr="00FF3510">
        <w:rPr>
          <w:rStyle w:val="StyleBoldUnderline"/>
        </w:rPr>
        <w:t>the principal peril that Cuba faces comes not from the United States’ ineffective threat but from its own crushing economic realities. The</w:t>
      </w:r>
      <w:r>
        <w:t xml:space="preserve"> country’s </w:t>
      </w:r>
      <w:r w:rsidRPr="00FF3510">
        <w:rPr>
          <w:rStyle w:val="StyleBoldUnderline"/>
        </w:rPr>
        <w:t>government is struggling with both demographic burdens and pressures from global creditors</w:t>
      </w:r>
      <w:r>
        <w:t xml:space="preserve">. It cannot ignore either. </w:t>
      </w:r>
      <w:r w:rsidRPr="00FF3510">
        <w:rPr>
          <w:rStyle w:val="StyleBoldUnderline"/>
        </w:rPr>
        <w:t>Cuba’s nearly intractable problems stem from the limited ways in which its economy produces wealth, its heavy reliance on imports to feed its population, growing domestic economic inequality, and the lack of opportunities for citizens to productively use knowledge acquired through advanced education</w:t>
      </w:r>
      <w:r>
        <w:t>.</w:t>
      </w:r>
    </w:p>
    <w:p w:rsidR="000357AB" w:rsidRDefault="000357AB" w:rsidP="000357AB"/>
    <w:p w:rsidR="000357AB" w:rsidRPr="006704DC" w:rsidRDefault="000357AB" w:rsidP="000357AB">
      <w:pPr>
        <w:pStyle w:val="Heading4"/>
      </w:pPr>
      <w:r>
        <w:t>Alt cause to economic collapse – Venezuelan dependence</w:t>
      </w:r>
    </w:p>
    <w:p w:rsidR="000357AB" w:rsidRDefault="000357AB" w:rsidP="000357AB">
      <w:r w:rsidRPr="00F25B2D">
        <w:rPr>
          <w:rStyle w:val="StyleStyleBold12pt"/>
        </w:rPr>
        <w:t>Messa-Lago, 13</w:t>
      </w:r>
      <w:r>
        <w:rPr>
          <w:rStyle w:val="StyleStyleBold12pt"/>
        </w:rPr>
        <w:t xml:space="preserve"> </w:t>
      </w:r>
      <w:r w:rsidRPr="00F25B2D">
        <w:t>–</w:t>
      </w:r>
      <w:r>
        <w:t xml:space="preserve"> Professor Emeritus of Economics and Latin American Studies at the University of Pittsburgh (Carmelo, “</w:t>
      </w:r>
      <w:r w:rsidRPr="00F25B2D">
        <w:t>The possible impact of the death</w:t>
      </w:r>
      <w:r>
        <w:t xml:space="preserve"> of Chavez in the Cuban economy”, </w:t>
      </w:r>
      <w:r w:rsidRPr="00F25B2D">
        <w:t>12/03/2013</w:t>
      </w:r>
      <w:r>
        <w:t xml:space="preserve">, </w:t>
      </w:r>
      <w:r w:rsidRPr="00F25B2D">
        <w:t>http://www.cubaencuentro.com/cuba/articulos/el-posible-impacto-de-la-muerte-de-chavez-en-la-economia-cubana-283444</w:t>
      </w:r>
      <w:r>
        <w:t>, translated from Spanish by Google Translate)//eek</w:t>
      </w:r>
    </w:p>
    <w:p w:rsidR="000357AB" w:rsidRDefault="000357AB" w:rsidP="000357AB"/>
    <w:p w:rsidR="000357AB" w:rsidRDefault="000357AB" w:rsidP="000357AB">
      <w:r w:rsidRPr="00B02306">
        <w:rPr>
          <w:rStyle w:val="StyleBoldUnderline"/>
        </w:rPr>
        <w:t>Since Hugo Chavez took power</w:t>
      </w:r>
      <w:r>
        <w:t xml:space="preserve"> in 1999, and particularly since 2001, V</w:t>
      </w:r>
      <w:r w:rsidRPr="00B02306">
        <w:rPr>
          <w:rStyle w:val="StyleBoldUnderline"/>
        </w:rPr>
        <w:t xml:space="preserve">enezuela has provided financial assistance to Cuba </w:t>
      </w:r>
      <w:r>
        <w:t xml:space="preserve">vital and growing, </w:t>
      </w:r>
      <w:r w:rsidRPr="00B02306">
        <w:rPr>
          <w:rStyle w:val="StyleBoldUnderline"/>
        </w:rPr>
        <w:t xml:space="preserve">the death of that raises the question of whether this aid will </w:t>
      </w:r>
      <w:r w:rsidRPr="00B02306">
        <w:t>continue,</w:t>
      </w:r>
      <w:r w:rsidRPr="00B02306">
        <w:rPr>
          <w:rStyle w:val="StyleBoldUnderline"/>
        </w:rPr>
        <w:t xml:space="preserve"> diminish or end,</w:t>
      </w:r>
      <w:r>
        <w:t xml:space="preserve"> and what the possible impact on the Cuban economy in the last two cases.</w:t>
      </w:r>
    </w:p>
    <w:p w:rsidR="000357AB" w:rsidRDefault="000357AB" w:rsidP="000357AB">
      <w:proofErr w:type="gramStart"/>
      <w:r>
        <w:t xml:space="preserve">In 2005-2011 (no figures yet for 2012), the </w:t>
      </w:r>
      <w:r w:rsidRPr="00B02306">
        <w:rPr>
          <w:rStyle w:val="StyleBoldUnderline"/>
        </w:rPr>
        <w:t>Cuban foreign trade goods Scale-concentrated with Venezuela.</w:t>
      </w:r>
      <w:proofErr w:type="gramEnd"/>
      <w:r w:rsidRPr="00B02306">
        <w:rPr>
          <w:rStyle w:val="StyleBoldUnderline"/>
        </w:rPr>
        <w:t xml:space="preserve"> The</w:t>
      </w:r>
      <w:r>
        <w:t xml:space="preserve"> trade (exports plus imports) </w:t>
      </w:r>
      <w:r w:rsidRPr="00B02306">
        <w:rPr>
          <w:rStyle w:val="StyleBoldUnderline"/>
        </w:rPr>
        <w:t>reached a record</w:t>
      </w:r>
      <w:r>
        <w:t xml:space="preserve"> $ 8,325 million in 2011, more than four times the exchange of 2005, </w:t>
      </w:r>
      <w:r w:rsidRPr="00B02306">
        <w:rPr>
          <w:rStyle w:val="StyleBoldUnderline"/>
        </w:rPr>
        <w:t xml:space="preserve">primarily due to higher oil prices. Venezuelan participation in Cuban total trade jumped </w:t>
      </w:r>
      <w:r w:rsidRPr="00B02306">
        <w:t>from 23</w:t>
      </w:r>
      <w:r w:rsidRPr="00B02306">
        <w:rPr>
          <w:rStyle w:val="StyleBoldUnderline"/>
        </w:rPr>
        <w:t>% to 42%</w:t>
      </w:r>
      <w:r>
        <w:t xml:space="preserve"> between 2006 and 2011, followed by Japan with only 10%. In 2011 the deficit in goods with Venezuela was $ 3,470 million (because Cuba exported and imported little much, especially oil) and increased from 27% to 44% of the total deficit from $ 6.047 million Cuban. Cuba does not report how you pay the deficit, but does so in part by a surplus in services. In 2010, the services </w:t>
      </w:r>
      <w:r>
        <w:lastRenderedPageBreak/>
        <w:t xml:space="preserve">balance Cuban, excluding tourism, was $ 7,442 million, corresponding to the payment of Cuban professionals abroad (doctors, nurses, teachers, sports coaches, security personnel), the great majority stationed in </w:t>
      </w:r>
      <w:proofErr w:type="gramStart"/>
      <w:r>
        <w:t>Venezuela ,</w:t>
      </w:r>
      <w:proofErr w:type="gramEnd"/>
      <w:r>
        <w:t xml:space="preserve"> and exceeded by more than $ 1,000 million deficit in goods.</w:t>
      </w:r>
    </w:p>
    <w:p w:rsidR="000357AB" w:rsidRDefault="000357AB" w:rsidP="000357AB">
      <w:r w:rsidRPr="00B02306">
        <w:rPr>
          <w:rStyle w:val="StyleBoldUnderline"/>
        </w:rPr>
        <w:t>The cooperation agreement signed between the two countries in 2000 stated that Cuba will provide professional services paid by Venezuela, in exchange for the supply of oil and its derivatives. The current agreement runs from 2010-2020 and does not specify how to set prices for services Cubans</w:t>
      </w:r>
      <w:r>
        <w:t>, according to ECLAC, the value of such services is indexed to oil prices. He estimated the value of the oil imported from Venezuela in 2010 at $ 2.759 million and the value of professional services Cubans at $ 5.432 million, resulting in a surplus of $ 2,673 million in favor of Cuba, which can be used to cover the deficit merchandise trade with Venezuela.</w:t>
      </w:r>
    </w:p>
    <w:p w:rsidR="000357AB" w:rsidRDefault="000357AB" w:rsidP="000357AB">
      <w:r w:rsidRPr="00B02306">
        <w:rPr>
          <w:rStyle w:val="StyleBoldUnderline"/>
        </w:rPr>
        <w:t>There are conflicting figures on the number of Cuban professionals in Venezuela.</w:t>
      </w:r>
      <w:r>
        <w:t xml:space="preserve"> If we take the most quoted of 40,000 professionals in 2010 and the value of the services estimated at $ 5.432 million, would result in </w:t>
      </w:r>
      <w:r w:rsidRPr="00B02306">
        <w:rPr>
          <w:rStyle w:val="StyleBoldUnderline"/>
        </w:rPr>
        <w:t>an average of $ 135,800 annually by professional, 27 times the average salary of a Venezuelan doctor and several times that of a nurse or a teacher. So Venezuela provides a subsidy to Cuba and this could not easily export their professionals to other countries because they would pay market prices without subsidies</w:t>
      </w:r>
      <w:r>
        <w:t>.</w:t>
      </w:r>
    </w:p>
    <w:p w:rsidR="000357AB" w:rsidRDefault="000357AB" w:rsidP="000357AB">
      <w:r w:rsidRPr="00033FAA">
        <w:rPr>
          <w:rStyle w:val="StyleBoldUnderline"/>
        </w:rPr>
        <w:t>Venezuela supplies Cuba with 105,000 barrels of crude oil and derivatives</w:t>
      </w:r>
      <w:r>
        <w:t xml:space="preserve">, 92,000 for consumption (62% of total demand Cuban) and 13,000 for refining in Cienfuegos, allegedly paid with professional services, but was that the value of these is 2, 5 times higher than that of oil. </w:t>
      </w:r>
      <w:r w:rsidRPr="00033FAA">
        <w:rPr>
          <w:rStyle w:val="StyleBoldUnderline"/>
        </w:rPr>
        <w:t xml:space="preserve">Cuba receives preferential treatment for payment of imports of Venezuelan oil: half payable in 90 days and the other half in 25 years, </w:t>
      </w:r>
      <w:proofErr w:type="gramStart"/>
      <w:r w:rsidRPr="00033FAA">
        <w:rPr>
          <w:rStyle w:val="StyleBoldUnderline"/>
        </w:rPr>
        <w:t>with two grace period</w:t>
      </w:r>
      <w:proofErr w:type="gramEnd"/>
      <w:r w:rsidRPr="00033FAA">
        <w:rPr>
          <w:rStyle w:val="StyleBoldUnderline"/>
        </w:rPr>
        <w:t xml:space="preserve"> and an interest rate of just 1%, the funding increases as you move up the price of oil, which protects Cuba against price swings. </w:t>
      </w:r>
      <w:r w:rsidRPr="00033FAA">
        <w:t>There</w:t>
      </w:r>
      <w:r>
        <w:t xml:space="preserve"> are no reliable statistics on oil payment by Cuba, the Yearbook Be í stico and not report the volume and price of all crude oil imported and disaggregated by country. It has been estimated cumulative oil debt between $ 5,000 million in 2001-2009 (24% of total debt of PDVSA) and $ 13,800 million. Cuba oil exports part of the global market.</w:t>
      </w:r>
    </w:p>
    <w:p w:rsidR="000357AB" w:rsidRDefault="000357AB" w:rsidP="000357AB">
      <w:r w:rsidRPr="00033FAA">
        <w:rPr>
          <w:rStyle w:val="StyleBoldUnderline"/>
        </w:rPr>
        <w:t>Between 2000 and 2011, were signed 370 investment projects</w:t>
      </w:r>
      <w:r>
        <w:t xml:space="preserve"> between the two countries by an estimated $ 11,000 million, including a doubling of capacity of the refinery in Cienfuegos, a plant for liquefied gas pipeline of 320 kilometers, a refinery in Matanzas, and the expansion of existing Santiago de Cuba. In addition, </w:t>
      </w:r>
      <w:r w:rsidRPr="00033FAA">
        <w:rPr>
          <w:rStyle w:val="StyleBoldUnderline"/>
        </w:rPr>
        <w:t xml:space="preserve">the Bank of Economic and Social Development of Venezuela gave </w:t>
      </w:r>
      <w:r>
        <w:t xml:space="preserve">$ 1,500 million </w:t>
      </w:r>
      <w:r w:rsidRPr="00033FAA">
        <w:rPr>
          <w:rStyle w:val="StyleBoldUnderline"/>
        </w:rPr>
        <w:t>to finance Cuban projects in 2007-2010, 88% of the total outlay of the bank in the period</w:t>
      </w:r>
      <w:r>
        <w:t>. Also the International Cooperation Fund granted Autonomous credits for $ 1.083 million Cuban companies, including international airports in Havana and Varadero.</w:t>
      </w:r>
    </w:p>
    <w:p w:rsidR="000357AB" w:rsidRPr="00033FAA" w:rsidRDefault="000357AB" w:rsidP="000357AB">
      <w:pPr>
        <w:rPr>
          <w:rStyle w:val="StyleBoldUnderline"/>
        </w:rPr>
      </w:pPr>
      <w:r w:rsidRPr="00033FAA">
        <w:rPr>
          <w:rStyle w:val="StyleBoldUnderline"/>
        </w:rPr>
        <w:t>I estimate the value of trade in goods and services with Venezuela in 2010 at almost $ 13,000 million,</w:t>
      </w:r>
      <w:r>
        <w:t xml:space="preserve"> including trade in goods, the payment of professional services and direct investment, excluding oil debt and other loans mentioned. </w:t>
      </w:r>
      <w:r w:rsidRPr="00033FAA">
        <w:rPr>
          <w:rStyle w:val="StyleBoldUnderline"/>
        </w:rPr>
        <w:t>The total accounted for between 20.8% and 22.5% of Cuban GDP in 2010</w:t>
      </w:r>
      <w:r>
        <w:t xml:space="preserve">, based on two estimates of GDP. A comparison with the trade, subsidies, loans and investment to the former Soviet Union is difficult because part was in rubles, part in pesos and dollar part but, in my estimate, the total in 1989 was $ 12.715 million. Although this figure must be adjusted for inflation, it is obvious that </w:t>
      </w:r>
      <w:r w:rsidRPr="00033FAA">
        <w:rPr>
          <w:rStyle w:val="StyleBoldUnderline"/>
        </w:rPr>
        <w:t xml:space="preserve">the relationship with Venezuela is as paramount as he had with the USSR and, </w:t>
      </w:r>
      <w:r w:rsidRPr="00033FAA">
        <w:t>consequently</w:t>
      </w:r>
      <w:r w:rsidRPr="00033FAA">
        <w:rPr>
          <w:rStyle w:val="StyleBoldUnderline"/>
        </w:rPr>
        <w:t>, their dependency.</w:t>
      </w:r>
    </w:p>
    <w:p w:rsidR="000357AB" w:rsidRDefault="000357AB" w:rsidP="000357AB">
      <w:r w:rsidRPr="00033FAA">
        <w:rPr>
          <w:rStyle w:val="StyleBoldUnderline"/>
        </w:rPr>
        <w:t>The Venezuelan economy has benefited enormously from the rising oil prices</w:t>
      </w:r>
      <w:r>
        <w:t xml:space="preserve"> and the corresponding government income: 2.5 times in 2000-2012 over the previous 13 years (oil sales contribute 90% of Venezuela's exports and 50% of its tax revenues). Despite this, </w:t>
      </w:r>
      <w:r w:rsidRPr="00033FAA">
        <w:rPr>
          <w:rStyle w:val="StyleBoldUnderline"/>
        </w:rPr>
        <w:t>there has been a deterioration in macroeconomic indicators, due to inadequate policies Chavez</w:t>
      </w:r>
      <w:r>
        <w:t xml:space="preserve"> (ECLAC figures): 1) per capita GDP slowed from 16% in 2004 to 3.7% in 2012, 2) inflation rose from 22% to 29% between 2007 and 2011 (the largest by far in the region) 3) </w:t>
      </w:r>
      <w:r w:rsidRPr="00033FAA">
        <w:rPr>
          <w:rStyle w:val="StyleBoldUnderline"/>
        </w:rPr>
        <w:t>tax e1déficit increased</w:t>
      </w:r>
      <w:r>
        <w:t xml:space="preserve"> from 1.2% of GDP in 2008 to 3.8% in 2012, 4) the </w:t>
      </w:r>
      <w:r w:rsidRPr="00033FAA">
        <w:rPr>
          <w:rStyle w:val="StyleBoldUnderline"/>
        </w:rPr>
        <w:t>gross capital decreased</w:t>
      </w:r>
      <w:r>
        <w:t xml:space="preserve"> from 28% of GDP in 2007 to 23% in 2012, 5) </w:t>
      </w:r>
      <w:r w:rsidRPr="00033FAA">
        <w:rPr>
          <w:rStyle w:val="StyleBoldUnderline"/>
        </w:rPr>
        <w:t>the capital account and financial account was negative and deteriorated</w:t>
      </w:r>
      <w:r>
        <w:t xml:space="preserve"> - $ 16,834 to - $ 20,241 million between 2009 and </w:t>
      </w:r>
      <w:r>
        <w:lastRenderedPageBreak/>
        <w:t xml:space="preserve">2012, 6) </w:t>
      </w:r>
      <w:r w:rsidRPr="00033FAA">
        <w:rPr>
          <w:rStyle w:val="StyleBoldUnderline"/>
        </w:rPr>
        <w:t>gross international reserves fell</w:t>
      </w:r>
      <w:r>
        <w:t xml:space="preserve"> 40% between 2008 and 2012 (from $ 43,127 to $ 25,864 million), 7) </w:t>
      </w:r>
      <w:r w:rsidRPr="00033FAA">
        <w:rPr>
          <w:rStyle w:val="StyleBoldUnderline"/>
        </w:rPr>
        <w:t>foreign direct investment turned from positive</w:t>
      </w:r>
      <w:r>
        <w:t xml:space="preserve"> ($ 4,875 million) </w:t>
      </w:r>
      <w:r w:rsidRPr="00033FAA">
        <w:rPr>
          <w:rStyle w:val="StyleBoldUnderline"/>
        </w:rPr>
        <w:t>to negative</w:t>
      </w:r>
      <w:r>
        <w:t xml:space="preserve"> (-759 000 000) between 2010 and 2012, 8) </w:t>
      </w:r>
      <w:r w:rsidRPr="00033FAA">
        <w:rPr>
          <w:rStyle w:val="StyleBoldUnderline"/>
        </w:rPr>
        <w:t>capital flight in the last three years totaled $ 89,453 million</w:t>
      </w:r>
      <w:r>
        <w:t xml:space="preserve"> and in 2012 was one of only two negative in the region, and 9) </w:t>
      </w:r>
      <w:r w:rsidRPr="00033FAA">
        <w:rPr>
          <w:rStyle w:val="StyleBoldUnderline"/>
        </w:rPr>
        <w:t>gross debt doubled</w:t>
      </w:r>
      <w:r>
        <w:t xml:space="preserve"> between 2006 and 2012 and exceeded $ 100,000 million.</w:t>
      </w:r>
    </w:p>
    <w:p w:rsidR="000357AB" w:rsidRDefault="000357AB" w:rsidP="000357AB">
      <w:r w:rsidRPr="00033FAA">
        <w:rPr>
          <w:rStyle w:val="StyleBoldUnderline"/>
        </w:rPr>
        <w:t>The Venezuelan oil industry suffers growing problems that have caused a drop in production, exports, profits and financial sustainability. Crude oil production fell</w:t>
      </w:r>
      <w:r>
        <w:t xml:space="preserve"> from more than 3 to 2.5 million barrels per day, </w:t>
      </w:r>
      <w:r w:rsidRPr="00033FAA">
        <w:rPr>
          <w:rStyle w:val="StyleBoldUnderline"/>
        </w:rPr>
        <w:t>due to lack of maintenance, the dismissal of</w:t>
      </w:r>
      <w:r>
        <w:t xml:space="preserve"> 18,000 PDVSA </w:t>
      </w:r>
      <w:r w:rsidRPr="00033FAA">
        <w:rPr>
          <w:rStyle w:val="StyleBoldUnderline"/>
        </w:rPr>
        <w:t>employees</w:t>
      </w:r>
      <w:r>
        <w:t xml:space="preserve"> (half of its technical staff) </w:t>
      </w:r>
      <w:r w:rsidRPr="00033FAA">
        <w:rPr>
          <w:rStyle w:val="StyleBoldUnderline"/>
        </w:rPr>
        <w:t>and the lack of investment</w:t>
      </w:r>
      <w:r>
        <w:t xml:space="preserve">. PDVSA had to invest $ 13,300 million in 2010 but did not for lack of resources, and in 2008 suspended payments to its contractors and suppliers incurring a debt of $ 7,000 million in 2009, according to the Central Bank did not pay the taxes due. </w:t>
      </w:r>
      <w:r w:rsidRPr="00C9173D">
        <w:rPr>
          <w:rStyle w:val="StyleBoldUnderline"/>
        </w:rPr>
        <w:t>The electricity crisis generates frequent blackouts that affect production and population</w:t>
      </w:r>
      <w:r>
        <w:t>. In 2012 came to a close one of the ten largest refineries in the world in the Virgin Islands, which PDVSA supplied half of its production, due to a loss of $ 1,300 million from 2009. The heavy Venezuelan crude is difficult to process in global refineries designed to process light crude and therefore has expanded Venezuela Cuban refineries.</w:t>
      </w:r>
    </w:p>
    <w:p w:rsidR="000357AB" w:rsidRDefault="000357AB" w:rsidP="000357AB">
      <w:r>
        <w:t xml:space="preserve">On the social front </w:t>
      </w:r>
      <w:r w:rsidRPr="00C9173D">
        <w:rPr>
          <w:rStyle w:val="StyleBoldUnderline"/>
        </w:rPr>
        <w:t>Chavez redistributive policies decreased income inequality</w:t>
      </w:r>
      <w:r>
        <w:t xml:space="preserve">, which was very high, while social programs reduced the incidence of poverty among the population from 48.6% in 2002 to 27.6% in 2008, without </w:t>
      </w:r>
      <w:proofErr w:type="gramStart"/>
      <w:r w:rsidRPr="00C9173D">
        <w:rPr>
          <w:rStyle w:val="StyleBoldUnderline"/>
        </w:rPr>
        <w:t>But</w:t>
      </w:r>
      <w:proofErr w:type="gramEnd"/>
      <w:r w:rsidRPr="00C9173D">
        <w:rPr>
          <w:rStyle w:val="StyleBoldUnderline"/>
        </w:rPr>
        <w:t xml:space="preserve"> poverty increased</w:t>
      </w:r>
      <w:r>
        <w:t xml:space="preserve"> to 29.5% in 2011, similar to the regional average, and Venezuela fie the only country in which poverty rose between 2008 and 2011. </w:t>
      </w:r>
      <w:r w:rsidRPr="00C9173D">
        <w:rPr>
          <w:rStyle w:val="StyleBoldUnderline"/>
        </w:rPr>
        <w:t>Open unemployment rose from 7% to 8% between 2008 and 2012</w:t>
      </w:r>
      <w:r>
        <w:t xml:space="preserve"> (versus an average of 6% in the region) </w:t>
      </w:r>
      <w:r w:rsidRPr="00C9173D">
        <w:rPr>
          <w:rStyle w:val="StyleBoldUnderline"/>
        </w:rPr>
        <w:t xml:space="preserve">at par with the average real wage has deteriorated by 8 percentage points </w:t>
      </w:r>
      <w:r>
        <w:t xml:space="preserve">(ECLAC figures). </w:t>
      </w:r>
      <w:r w:rsidRPr="00C9173D">
        <w:rPr>
          <w:rStyle w:val="StyleBoldUnderline"/>
        </w:rPr>
        <w:t>The huge increase in inflation has reduced the purchasing power of lower income groups, health programs have deteriorated, and the "misery index",</w:t>
      </w:r>
      <w:r>
        <w:t xml:space="preserve"> estimated by The Economist in 2012, combining inflation and unemployment </w:t>
      </w:r>
      <w:r w:rsidRPr="00C9173D">
        <w:rPr>
          <w:rStyle w:val="StyleBoldUnderline"/>
        </w:rPr>
        <w:t>stood Venezuela the second worst</w:t>
      </w:r>
      <w:r>
        <w:t xml:space="preserve"> among 92 countries.</w:t>
      </w:r>
    </w:p>
    <w:p w:rsidR="000357AB" w:rsidRPr="00C9173D" w:rsidRDefault="000357AB" w:rsidP="000357AB">
      <w:pPr>
        <w:rPr>
          <w:rStyle w:val="StyleBoldUnderline"/>
        </w:rPr>
      </w:pPr>
      <w:r w:rsidRPr="00C9173D">
        <w:rPr>
          <w:rStyle w:val="StyleBoldUnderline"/>
        </w:rPr>
        <w:t>The government fixing ceilings on food prices has caused widespread shortages, black market growth and escalating inflation, exacerbated by the expansion in the monetary issue</w:t>
      </w:r>
      <w:r>
        <w:t xml:space="preserve">. Total public expenditure grew at 33% of GDP in 2008 and more than half of it was allocated to social spending. </w:t>
      </w:r>
      <w:r w:rsidRPr="00C9173D">
        <w:rPr>
          <w:rStyle w:val="StyleBoldUnderline"/>
        </w:rPr>
        <w:t>To avoid hyperinflation and face the sharp cut in tax revenue, the government imposed a setting: reduced the budget, increased VAT, expanded external indebtedness, cut in half currency and credit card expenditures outbound travelers, decreased services expenditures and PDVSA, as well as senior civil servants salaries</w:t>
      </w:r>
      <w:r>
        <w:t xml:space="preserve">. Chavez promised not to cut social spending or devalue the bolivar to new trading at 2.14 to the dollar, but in early 2010 it devalued and this year the Vice-President </w:t>
      </w:r>
      <w:r w:rsidRPr="00C9173D">
        <w:rPr>
          <w:rStyle w:val="StyleBoldUnderline"/>
        </w:rPr>
        <w:t>Maduro executed another devaluation</w:t>
      </w:r>
      <w:r>
        <w:t xml:space="preserve"> to third, but still the bolivar is traded on the black market well below the official exchange rate. </w:t>
      </w:r>
      <w:r w:rsidRPr="00C9173D">
        <w:rPr>
          <w:rStyle w:val="StyleBoldUnderline"/>
        </w:rPr>
        <w:t>The devaluations cheapen exports, imports more expensive and generate more revenue for the government but reduce the purchasing power of the population.</w:t>
      </w:r>
    </w:p>
    <w:p w:rsidR="000357AB" w:rsidRDefault="000357AB" w:rsidP="000357AB">
      <w:pPr>
        <w:rPr>
          <w:rStyle w:val="StyleBoldUnderline"/>
        </w:rPr>
      </w:pPr>
      <w:r w:rsidRPr="00C9173D">
        <w:rPr>
          <w:rStyle w:val="StyleBoldUnderline"/>
        </w:rPr>
        <w:t>Trade, subsidies, oil, investment and credit Venezuelans are vital to Cuba and Chavez's death and deterioration of the Venezuelan economy represent serious risks. If Maduro wins the election, face a tricky decision between three objectives: to reinvest in the oil industry</w:t>
      </w:r>
      <w:r>
        <w:t xml:space="preserve"> to increase production and strengthen the economy, </w:t>
      </w:r>
      <w:r w:rsidRPr="00C9173D">
        <w:rPr>
          <w:rStyle w:val="StyleBoldUnderline"/>
        </w:rPr>
        <w:t>maintain</w:t>
      </w:r>
      <w:r>
        <w:t xml:space="preserve"> expensive </w:t>
      </w:r>
      <w:r w:rsidRPr="00C9173D">
        <w:rPr>
          <w:rStyle w:val="StyleBoldUnderline"/>
        </w:rPr>
        <w:t>social programs that</w:t>
      </w:r>
      <w:r>
        <w:t xml:space="preserve"> give political support </w:t>
      </w:r>
      <w:r w:rsidRPr="00C9173D">
        <w:rPr>
          <w:rStyle w:val="StyleBoldUnderline"/>
        </w:rPr>
        <w:t>and generosity</w:t>
      </w:r>
      <w:r>
        <w:t xml:space="preserve"> continue the level of aid </w:t>
      </w:r>
      <w:r w:rsidRPr="00C9173D">
        <w:rPr>
          <w:rStyle w:val="StyleBoldUnderline"/>
        </w:rPr>
        <w:t>to Cuba</w:t>
      </w:r>
      <w:r>
        <w:t xml:space="preserve"> it is a powerful ally. </w:t>
      </w:r>
      <w:r w:rsidRPr="00C9173D">
        <w:rPr>
          <w:rStyle w:val="StyleBoldUnderline"/>
        </w:rPr>
        <w:t>It is impossible to get three goals and one must be sacrificed.</w:t>
      </w:r>
    </w:p>
    <w:p w:rsidR="000357AB" w:rsidRDefault="000357AB" w:rsidP="000357AB"/>
    <w:p w:rsidR="000357AB" w:rsidRPr="00F321E9" w:rsidRDefault="000357AB" w:rsidP="000357AB">
      <w:pPr>
        <w:pStyle w:val="Heading4"/>
      </w:pPr>
      <w:r>
        <w:t>Cuba is economically dependent on Venezuela – empirics, oil, and medical experts</w:t>
      </w:r>
    </w:p>
    <w:p w:rsidR="000357AB" w:rsidRDefault="000357AB" w:rsidP="000357AB">
      <w:r w:rsidRPr="006C39F4">
        <w:rPr>
          <w:rStyle w:val="StyleStyleBold12pt"/>
        </w:rPr>
        <w:t>LeoGrande, 13</w:t>
      </w:r>
      <w:r>
        <w:t xml:space="preserve"> </w:t>
      </w:r>
      <w:proofErr w:type="gramStart"/>
      <w:r w:rsidRPr="006C39F4">
        <w:t>–  is</w:t>
      </w:r>
      <w:proofErr w:type="gramEnd"/>
      <w:r w:rsidRPr="006C39F4">
        <w:t xml:space="preserve"> a professor in the department of government at American University's</w:t>
      </w:r>
      <w:r w:rsidRPr="006F212B">
        <w:t xml:space="preserve"> School of Public Affairs</w:t>
      </w:r>
      <w:r>
        <w:t xml:space="preserve"> (William, “The Danger of Dependence: Cuba's Foreign Policy After Chavez”, </w:t>
      </w:r>
      <w:r w:rsidRPr="002D0AA9">
        <w:t>02 Apr 2013</w:t>
      </w:r>
      <w:r>
        <w:t xml:space="preserve">, </w:t>
      </w:r>
      <w:r w:rsidRPr="002D0AA9">
        <w:t>http://www.worldpoliticsreview.com/articles/12840/the-danger-of-dependence-cubas-foreign-policy-after-chavez</w:t>
      </w:r>
      <w:r>
        <w:t>)//eek</w:t>
      </w:r>
    </w:p>
    <w:p w:rsidR="000357AB" w:rsidRDefault="000357AB" w:rsidP="000357AB"/>
    <w:p w:rsidR="000357AB" w:rsidRPr="00F321E9" w:rsidRDefault="000357AB" w:rsidP="000357AB">
      <w:pPr>
        <w:rPr>
          <w:rStyle w:val="StyleBoldUnderline"/>
        </w:rPr>
      </w:pPr>
      <w:r w:rsidRPr="00F321E9">
        <w:rPr>
          <w:rStyle w:val="StyleBoldUnderline"/>
        </w:rPr>
        <w:t>The Dangers of Dependency</w:t>
      </w:r>
      <w:r>
        <w:rPr>
          <w:rStyle w:val="StyleBoldUnderline"/>
        </w:rPr>
        <w:t xml:space="preserve"> </w:t>
      </w:r>
    </w:p>
    <w:p w:rsidR="000357AB" w:rsidRDefault="000357AB" w:rsidP="000357AB">
      <w:r w:rsidRPr="00F321E9">
        <w:rPr>
          <w:rStyle w:val="StyleBoldUnderline"/>
        </w:rPr>
        <w:t>Cuba has twice experienced the pain of ruptured economic relations with a dominant partner</w:t>
      </w:r>
      <w:r>
        <w:t xml:space="preserve">. In 1959, 68 percent of Cuban trade was with the United States. When Presidents Dwight D. Eisenhower and John F. </w:t>
      </w:r>
      <w:r w:rsidRPr="00F321E9">
        <w:rPr>
          <w:rStyle w:val="StyleBoldUnderline"/>
        </w:rPr>
        <w:t>Kennedy embargoed trade and investment, the island's economy was plunged into recession</w:t>
      </w:r>
      <w:r>
        <w:t>. In 1964, the United States cajoled and coerced Latin America into adopting economic and diplomatic sanctions as well. Every country but Mexico complied, severing diplomatic ties and joining the embargo. Even Western European countries yielded, albeit reluctantly, to U.S. pressure to curtail trade with Cuba. Only Soviet economic assistance enabled Castro's revolution to survive Washington's concerted attempt at economic strangulation.</w:t>
      </w:r>
    </w:p>
    <w:p w:rsidR="000357AB" w:rsidRDefault="000357AB" w:rsidP="000357AB">
      <w:r>
        <w:t xml:space="preserve">But the lifeline provided by the Soviet Union carried its own risks. </w:t>
      </w:r>
      <w:r w:rsidRPr="00F321E9">
        <w:rPr>
          <w:rStyle w:val="StyleBoldUnderline"/>
        </w:rPr>
        <w:t>The effectiveness of the U.S. embargo forced Cuba into dependency on the Eastern Bloc</w:t>
      </w:r>
      <w:r>
        <w:t xml:space="preserve"> as severe as its prerevolutionary dependency on the United States. By the 1980s, more than 80 percent of Cuban trade was with the Soviet Union and its Eastern European satellites. </w:t>
      </w:r>
      <w:r w:rsidRPr="00F321E9">
        <w:rPr>
          <w:rStyle w:val="StyleBoldUnderline"/>
        </w:rPr>
        <w:t>The collapse of European communism in 1989 dealt a crushing blow to the Cuban economy</w:t>
      </w:r>
      <w:r>
        <w:t>. Economic assistance of some $3 billion annually disappeared overnight. Cuba's GDP dropped 35 percent and its capacity to import fell by 75 percent. People went hungry. This era of adversity, known as the "Special Period," lasted a decade, and production in some sectors has yet to recover to 1989 levels. The lesson learned by Cuba's leaders was never again to allow the economy to become so dependent on a single partner. This, however, proved easier said than done.</w:t>
      </w:r>
    </w:p>
    <w:p w:rsidR="000357AB" w:rsidRPr="00F321E9" w:rsidRDefault="000357AB" w:rsidP="000357AB">
      <w:pPr>
        <w:rPr>
          <w:sz w:val="26"/>
          <w:u w:val="single"/>
        </w:rPr>
      </w:pPr>
      <w:r>
        <w:t xml:space="preserve">In the 1990s, Cuba had no choice but to reorient its international economic relations toward the West, especially Latin America and the European Union. The Cuban economy shifted from a reliance on sugar to tourism, with most visitors coming from Canada, Spain and Italy. Trade became diversified across a wide variety of countries. Among Cuba's 10 largest trade partners in 2011, according to official statistics, only </w:t>
      </w:r>
      <w:r w:rsidRPr="00F321E9">
        <w:rPr>
          <w:rStyle w:val="StyleBoldUnderline"/>
        </w:rPr>
        <w:t>Venezuela accounted for more than 10 percent of Cuba's total trade in goods</w:t>
      </w:r>
      <w:r>
        <w:t xml:space="preserve">. Trade with China, for instance, was just 10 percent. </w:t>
      </w:r>
      <w:r w:rsidRPr="00F321E9">
        <w:rPr>
          <w:rStyle w:val="StyleBoldUnderline"/>
        </w:rPr>
        <w:t>Venezuela's share was 41 percent</w:t>
      </w:r>
      <w:r>
        <w:t xml:space="preserve">, however -- far less than the United States in 1959 or the Soviet Union in 1989, but more than Cuban economists are comfortable with. </w:t>
      </w:r>
      <w:r w:rsidRPr="00F321E9">
        <w:rPr>
          <w:rStyle w:val="StyleBoldUnderline"/>
        </w:rPr>
        <w:t>The fact that trade with Venezuela is subsidized makes Cuba's vulnerability more acute.</w:t>
      </w:r>
    </w:p>
    <w:p w:rsidR="000357AB" w:rsidRDefault="000357AB" w:rsidP="000357AB">
      <w:r>
        <w:t xml:space="preserve">Chávez's friendship with Fidel Castro began when Castro invited him to visit Cuba just after Chávez’s 1994 release from prison, where he had served time for a 1992 coup attempt. Their personal relationship grew close over the years, with Chávez openly seeking Castro's advice and acknowledging the aging Cuban leader as his ideological mentor. "I admire many things about Fidel," Chávez told the Washington Post in 2005. "For me, he is an exemplary friend, filled with a lot of solidarity." When Chávez died, Castro lamented, "We have lost our best friend." </w:t>
      </w:r>
    </w:p>
    <w:p w:rsidR="000357AB" w:rsidRDefault="000357AB" w:rsidP="000357AB">
      <w:r>
        <w:t xml:space="preserve">Like Fidel, Chávez had political ambitions that extended abroad. His "Bolivarian Alliance" imagined a Latin America integrated economically and free at last from U.S. domination. </w:t>
      </w:r>
      <w:r w:rsidRPr="00F321E9">
        <w:rPr>
          <w:rStyle w:val="StyleBoldUnderline"/>
        </w:rPr>
        <w:t>Until his death in March, Chávez used Venezuela's oil wealth as a diplomatic tool to advance this international vision. No neighbor benefited more than Cuba. Economic cooperation between Venezuela and Cuba dates to 2000</w:t>
      </w:r>
      <w:r>
        <w:t xml:space="preserve">, when the two signed their first economic cooperation agreement, and the relationship has been expanding ever since. </w:t>
      </w:r>
      <w:r w:rsidRPr="00F321E9">
        <w:rPr>
          <w:rStyle w:val="StyleBoldUnderline"/>
        </w:rPr>
        <w:t>Although the financial benefit to Cuba is difficult to quantify precisely, no one doubts it is substantial and critical to Cuba's economic stability. Cuba, like a number of other countries in the Caribbean Basin, pays for Venezuelan oil at discounted prices and is able to finance part of the cost with</w:t>
      </w:r>
      <w:r>
        <w:t xml:space="preserve"> </w:t>
      </w:r>
      <w:r w:rsidRPr="00F321E9">
        <w:rPr>
          <w:rStyle w:val="StyleBoldUnderline"/>
        </w:rPr>
        <w:t xml:space="preserve">long-term, low-interest loans. The rest of the cost is offset by Cuban professionals serving </w:t>
      </w:r>
      <w:r w:rsidRPr="00F321E9">
        <w:t>in</w:t>
      </w:r>
      <w:r w:rsidRPr="00F321E9">
        <w:rPr>
          <w:rStyle w:val="StyleBoldUnderline"/>
        </w:rPr>
        <w:t xml:space="preserve"> Venezuela</w:t>
      </w:r>
      <w:r>
        <w:t>.</w:t>
      </w:r>
    </w:p>
    <w:p w:rsidR="000357AB" w:rsidRDefault="000357AB" w:rsidP="000357AB"/>
    <w:p w:rsidR="000357AB" w:rsidRDefault="000357AB" w:rsidP="000357AB">
      <w:pPr>
        <w:pStyle w:val="Heading4"/>
      </w:pPr>
      <w:r>
        <w:lastRenderedPageBreak/>
        <w:t>The Cuban economy is entirely dependent on Venezuela for a laundry list of reasons – any cut off or collapse of Venezuela destroys the Cuban economy</w:t>
      </w:r>
    </w:p>
    <w:p w:rsidR="000357AB" w:rsidRDefault="000357AB" w:rsidP="000357AB">
      <w:r w:rsidRPr="00EB0F8A">
        <w:rPr>
          <w:rStyle w:val="StyleStyleBold12pt"/>
        </w:rPr>
        <w:t>Merco Press, 12</w:t>
      </w:r>
      <w:r>
        <w:t xml:space="preserve"> – South Atlantic News agency (“</w:t>
      </w:r>
      <w:r w:rsidRPr="004E1F4F">
        <w:t>Fearing a collapse of their economy, Cubans overw</w:t>
      </w:r>
      <w:r>
        <w:t xml:space="preserve">helmingly would vote for Chavez”, </w:t>
      </w:r>
      <w:r w:rsidRPr="004E1F4F">
        <w:t>October 4th 2012</w:t>
      </w:r>
      <w:r>
        <w:t xml:space="preserve">, </w:t>
      </w:r>
      <w:r w:rsidRPr="004E1F4F">
        <w:t>http://en.mercopress.com/2012/10/04/fearing-a-collapse-of-their-economy-cubans-overwhelmingly-would-vote-for-chavez</w:t>
      </w:r>
      <w:r>
        <w:t>)//eek</w:t>
      </w:r>
    </w:p>
    <w:p w:rsidR="000357AB" w:rsidRDefault="000357AB" w:rsidP="000357AB"/>
    <w:p w:rsidR="000357AB" w:rsidRDefault="000357AB" w:rsidP="000357AB">
      <w:r w:rsidRPr="00EB0F8A">
        <w:rPr>
          <w:rStyle w:val="StyleBoldUnderline"/>
        </w:rPr>
        <w:t>Venezuela in a decade became the main political ally and economic and trade partner of the island</w:t>
      </w:r>
      <w:r>
        <w:t xml:space="preserve"> ruled by the Castro family, which was going through one of its worst moments following the downfall of the Soviet empire in 1991.</w:t>
      </w:r>
    </w:p>
    <w:p w:rsidR="000357AB" w:rsidRDefault="000357AB" w:rsidP="000357AB">
      <w:r>
        <w:t xml:space="preserve">Even when all the Cuban media, (under government control) anticipate a ballot victory for Chavez as inevitable, </w:t>
      </w:r>
      <w:r w:rsidRPr="00EB0F8A">
        <w:rPr>
          <w:rStyle w:val="StyleBoldUnderline"/>
        </w:rPr>
        <w:t>many fear that in the event of a defeat the country could be forced again to a similar crisis period as suffered with the disintegration of the USSR</w:t>
      </w:r>
      <w:r>
        <w:t>.</w:t>
      </w:r>
    </w:p>
    <w:p w:rsidR="000357AB" w:rsidRDefault="000357AB" w:rsidP="000357AB">
      <w:r w:rsidRPr="00EB0F8A">
        <w:rPr>
          <w:rStyle w:val="StyleBoldUnderline"/>
        </w:rPr>
        <w:t>“The moribund Cuban economy is holding together because of Venezuelan aid; if the umbilical chord is cut off, this would be a disaste</w:t>
      </w:r>
      <w:r>
        <w:t>r” said dissident economist and former political prisoner Oscar Espinosa Chepe.</w:t>
      </w:r>
    </w:p>
    <w:p w:rsidR="000357AB" w:rsidRDefault="000357AB" w:rsidP="000357AB">
      <w:r>
        <w:t>“The Cuban population to a great percentage is concerned about this”, added Espinosa Chepe in reference to a possible victory of Capriles that has promised to cut all foreign aid and concentrate in supporting Venezuela’s millions of needy.</w:t>
      </w:r>
    </w:p>
    <w:p w:rsidR="000357AB" w:rsidRDefault="000357AB" w:rsidP="000357AB">
      <w:r>
        <w:t xml:space="preserve">With the support from Chavez, </w:t>
      </w:r>
      <w:r w:rsidRPr="00EB0F8A">
        <w:rPr>
          <w:rStyle w:val="StyleBoldUnderline"/>
        </w:rPr>
        <w:t>Cuba again has access to oil under preferential terms. Venezuela supplies Havana with 100.00 bpd of oil under soft payment conditions</w:t>
      </w:r>
      <w:r>
        <w:t>, said Jorge Piñon, from the University of Miami Centre for Hemispheric Policy.</w:t>
      </w:r>
    </w:p>
    <w:p w:rsidR="000357AB" w:rsidRPr="00EB0F8A" w:rsidRDefault="000357AB" w:rsidP="000357AB">
      <w:pPr>
        <w:rPr>
          <w:rStyle w:val="StyleBoldUnderline"/>
        </w:rPr>
      </w:pPr>
      <w:r>
        <w:t>“</w:t>
      </w:r>
      <w:r w:rsidRPr="00EB0F8A">
        <w:rPr>
          <w:rStyle w:val="StyleBoldUnderline"/>
        </w:rPr>
        <w:t>Cuba currently consumers 147.000 bpd of oil and home production is 50.000 bpd which means the 100.000 bpd deficit is supplied by Venezuela</w:t>
      </w:r>
      <w:r>
        <w:t xml:space="preserve">”, pointed out Piñón. </w:t>
      </w:r>
      <w:r w:rsidRPr="00EB0F8A">
        <w:rPr>
          <w:rStyle w:val="StyleBoldUnderline"/>
        </w:rPr>
        <w:t>The bilateral trade balance reached 6 billion dollars in 2010 with Venezuelan sales totalling 4.3bn and Cuba’s 1.7bn.</w:t>
      </w:r>
    </w:p>
    <w:p w:rsidR="000357AB" w:rsidRPr="00EB0F8A" w:rsidRDefault="000357AB" w:rsidP="000357AB">
      <w:pPr>
        <w:rPr>
          <w:rStyle w:val="StyleBoldUnderline"/>
        </w:rPr>
      </w:pPr>
      <w:r w:rsidRPr="00EB0F8A">
        <w:rPr>
          <w:rStyle w:val="StyleBoldUnderline"/>
        </w:rPr>
        <w:t>The two countries also retain an active cooperation which this year involved 47 projects valued at 1.6bn dollars in education, farming, health and sports, plus having several bi-national corporations.</w:t>
      </w:r>
    </w:p>
    <w:p w:rsidR="000357AB" w:rsidRPr="00EB0F8A" w:rsidRDefault="000357AB" w:rsidP="000357AB">
      <w:pPr>
        <w:rPr>
          <w:rStyle w:val="StyleBoldUnderline"/>
        </w:rPr>
      </w:pPr>
      <w:r w:rsidRPr="00EB0F8A">
        <w:rPr>
          <w:rStyle w:val="StyleBoldUnderline"/>
        </w:rPr>
        <w:t>Cuba also benefited from sending almost 40.000 professionals to Venezuela</w:t>
      </w:r>
      <w:r>
        <w:t xml:space="preserve">, mostly doctors to work in the poor urban and rural neighbourhoods </w:t>
      </w:r>
      <w:r w:rsidRPr="00EB0F8A">
        <w:rPr>
          <w:rStyle w:val="StyleBoldUnderline"/>
        </w:rPr>
        <w:t>and to advise different sectors and offices of the Venezuelan bureaucracy.</w:t>
      </w:r>
    </w:p>
    <w:p w:rsidR="000357AB" w:rsidRDefault="000357AB" w:rsidP="000357AB">
      <w:r w:rsidRPr="00EB0F8A">
        <w:rPr>
          <w:rStyle w:val="StyleBoldUnderline"/>
        </w:rPr>
        <w:t>This services supply is precisely Cuba’s main source of income and provides annually</w:t>
      </w:r>
      <w:r>
        <w:t xml:space="preserve">, on a global basis, </w:t>
      </w:r>
      <w:r w:rsidRPr="00EB0F8A">
        <w:rPr>
          <w:rStyle w:val="StyleBoldUnderline"/>
        </w:rPr>
        <w:t>6bn dollars</w:t>
      </w:r>
      <w:r>
        <w:t>, above tourism with 2bn and nickel exports of 1.1bn according to the official stats.</w:t>
      </w:r>
    </w:p>
    <w:p w:rsidR="000357AB" w:rsidRDefault="000357AB" w:rsidP="000357AB"/>
    <w:p w:rsidR="000357AB" w:rsidRDefault="000357AB" w:rsidP="000357AB"/>
    <w:p w:rsidR="000357AB" w:rsidRDefault="000357AB" w:rsidP="000357AB"/>
    <w:p w:rsidR="000357AB" w:rsidRDefault="000357AB" w:rsidP="000357AB"/>
    <w:p w:rsidR="000357AB" w:rsidRDefault="000357AB" w:rsidP="000357AB">
      <w:pPr>
        <w:pStyle w:val="Heading3"/>
      </w:pPr>
      <w:r>
        <w:lastRenderedPageBreak/>
        <w:t>AT: Cuban economy impact</w:t>
      </w:r>
    </w:p>
    <w:p w:rsidR="000357AB" w:rsidRDefault="000357AB" w:rsidP="000357AB"/>
    <w:p w:rsidR="000357AB" w:rsidRPr="006704DC" w:rsidRDefault="000357AB" w:rsidP="000357AB">
      <w:pPr>
        <w:pStyle w:val="Heading4"/>
      </w:pPr>
      <w:r>
        <w:t>Any Cuban economic decline will be mitigated – remittances, tourism, oil, and diversification</w:t>
      </w:r>
    </w:p>
    <w:p w:rsidR="000357AB" w:rsidRDefault="000357AB" w:rsidP="000357AB">
      <w:r w:rsidRPr="00F25B2D">
        <w:rPr>
          <w:rStyle w:val="StyleStyleBold12pt"/>
        </w:rPr>
        <w:t>Messa-Lago, 13</w:t>
      </w:r>
      <w:r>
        <w:rPr>
          <w:rStyle w:val="StyleStyleBold12pt"/>
        </w:rPr>
        <w:t xml:space="preserve"> </w:t>
      </w:r>
      <w:r w:rsidRPr="00F25B2D">
        <w:t>–</w:t>
      </w:r>
      <w:r>
        <w:t xml:space="preserve"> Professor Emeritus of Economics and Latin American Studies at the University of Pittsburgh (Carmelo, “</w:t>
      </w:r>
      <w:r w:rsidRPr="00F25B2D">
        <w:t>The possible impact of the death</w:t>
      </w:r>
      <w:r>
        <w:t xml:space="preserve"> of Chavez in the Cuban economy”, </w:t>
      </w:r>
      <w:r w:rsidRPr="00F25B2D">
        <w:t>12/03/2013</w:t>
      </w:r>
      <w:r>
        <w:t xml:space="preserve">, </w:t>
      </w:r>
      <w:r w:rsidRPr="00F25B2D">
        <w:t>http://www.cubaencuentro.com/cuba/articulos/el-posible-impacto-de-la-muerte-de-chavez-en-la-economia-cubana-283444</w:t>
      </w:r>
      <w:r>
        <w:t>, translated from Spanish by Google Translate)//eek</w:t>
      </w:r>
    </w:p>
    <w:p w:rsidR="000357AB" w:rsidRPr="00C9173D" w:rsidRDefault="000357AB" w:rsidP="000357AB">
      <w:pPr>
        <w:rPr>
          <w:rStyle w:val="StyleBoldUnderline"/>
        </w:rPr>
      </w:pPr>
    </w:p>
    <w:p w:rsidR="000357AB" w:rsidRDefault="000357AB" w:rsidP="000357AB">
      <w:r w:rsidRPr="00C9173D">
        <w:t xml:space="preserve">If substantially reduce or end Venezuelan aid (equivalent to more than a fifth of the Cuban GDP), </w:t>
      </w:r>
      <w:r w:rsidRPr="006704DC">
        <w:rPr>
          <w:rStyle w:val="StyleBoldUnderline"/>
        </w:rPr>
        <w:t xml:space="preserve">the economic crisis in Cuba would be very strong but somewhat lower than the crisis of the 90s for several reasons: </w:t>
      </w:r>
      <w:r w:rsidRPr="006704DC">
        <w:t>an income of $ 2,800 million for the foreign tourists was meager in 1990</w:t>
      </w:r>
      <w:r w:rsidRPr="006704DC">
        <w:rPr>
          <w:rStyle w:val="StyleBoldUnderline"/>
        </w:rPr>
        <w:t xml:space="preserve"> foreign remittances </w:t>
      </w:r>
      <w:r w:rsidRPr="006704DC">
        <w:t>which amount</w:t>
      </w:r>
      <w:r w:rsidRPr="00C9173D">
        <w:t xml:space="preserve"> is not true but it is estimated between $ 2,000 and $ 3,000, which </w:t>
      </w:r>
      <w:r w:rsidRPr="006704DC">
        <w:rPr>
          <w:rStyle w:val="StyleBoldUnderline"/>
        </w:rPr>
        <w:t>were much lower in 1990; 350,000 Cuban-Americans visiting the island each year and spend substantial resources; Cuba also produces more oil than in 1990</w:t>
      </w:r>
      <w:r w:rsidRPr="00C9173D">
        <w:t xml:space="preserve"> but still relies on 62% of imports, and </w:t>
      </w:r>
      <w:r w:rsidRPr="006704DC">
        <w:rPr>
          <w:rStyle w:val="StyleBoldUnderline"/>
        </w:rPr>
        <w:t>finally there is now a more diversified trade partners in</w:t>
      </w:r>
      <w:r w:rsidRPr="00C9173D">
        <w:t xml:space="preserve"> 1990 (42% versus 65% Venezuela with the USSR). Even with these palliatives, the blow would be powerful and Cubans would suffer another crisis similar to the Special Period. Raul </w:t>
      </w:r>
      <w:r w:rsidRPr="006704DC">
        <w:rPr>
          <w:rStyle w:val="StyleBoldUnderline"/>
        </w:rPr>
        <w:t>Castro has sought alternative sources of trade and investment</w:t>
      </w:r>
      <w:r w:rsidRPr="00C9173D">
        <w:t xml:space="preserve"> with other countries but not yet achieved substantial results.</w:t>
      </w:r>
    </w:p>
    <w:p w:rsidR="000357AB" w:rsidRPr="009A76E9" w:rsidRDefault="000357AB" w:rsidP="000357AB"/>
    <w:p w:rsidR="000357AB" w:rsidRPr="00F82176" w:rsidRDefault="000357AB" w:rsidP="000357AB"/>
    <w:p w:rsidR="000357AB" w:rsidRPr="00F82176" w:rsidRDefault="000357AB" w:rsidP="000357AB">
      <w:pPr>
        <w:pStyle w:val="Heading2"/>
      </w:pPr>
      <w:r>
        <w:lastRenderedPageBreak/>
        <w:t>US-Cuban relations answers</w:t>
      </w:r>
    </w:p>
    <w:p w:rsidR="000357AB" w:rsidRDefault="000357AB" w:rsidP="000357AB">
      <w:pPr>
        <w:pStyle w:val="Heading3"/>
      </w:pPr>
      <w:r>
        <w:lastRenderedPageBreak/>
        <w:t>U.S.-Cuban relations 1nc</w:t>
      </w:r>
    </w:p>
    <w:p w:rsidR="000357AB" w:rsidRDefault="000357AB" w:rsidP="000357AB"/>
    <w:p w:rsidR="000357AB" w:rsidRPr="00DC5ECD" w:rsidRDefault="000357AB" w:rsidP="000357AB">
      <w:pPr>
        <w:pStyle w:val="Heading4"/>
      </w:pPr>
      <w:r>
        <w:t>Cuba will crack down and tank relations in response</w:t>
      </w:r>
    </w:p>
    <w:p w:rsidR="000357AB" w:rsidRDefault="000357AB" w:rsidP="000357AB">
      <w:r w:rsidRPr="003B1490">
        <w:rPr>
          <w:rStyle w:val="StyleStyleBold12pt"/>
        </w:rPr>
        <w:t>Cave</w:t>
      </w:r>
      <w:r w:rsidRPr="002C2F60">
        <w:rPr>
          <w:rStyle w:val="StyleStyleBold12pt"/>
        </w:rPr>
        <w:t>, 12</w:t>
      </w:r>
      <w:r>
        <w:t xml:space="preserve"> – NYT correspondent (Damien, “</w:t>
      </w:r>
      <w:r w:rsidRPr="002C2F60">
        <w:t>Easing of Restraints in Cub</w:t>
      </w:r>
      <w:r>
        <w:t xml:space="preserve">a Renews Debate on U.S. Embargo”, </w:t>
      </w:r>
      <w:r w:rsidRPr="002C2F60">
        <w:t>November 19, 2012</w:t>
      </w:r>
      <w:r>
        <w:t xml:space="preserve"> </w:t>
      </w:r>
      <w:r w:rsidRPr="002C2F60">
        <w:t>http://www.nytimes.com/2012/11/20/world/americas/changes-in-cuba-create-support-for-easing-embargo.html?pagewanted=all&amp;_r=0</w:t>
      </w:r>
      <w:r>
        <w:t>)//eek</w:t>
      </w:r>
    </w:p>
    <w:p w:rsidR="000357AB" w:rsidRPr="00DC5ECD" w:rsidRDefault="000357AB" w:rsidP="000357AB"/>
    <w:p w:rsidR="000357AB" w:rsidRPr="0067633B" w:rsidRDefault="000357AB" w:rsidP="000357AB">
      <w:pPr>
        <w:rPr>
          <w:rStyle w:val="StyleBoldUnderline"/>
        </w:rPr>
      </w:pPr>
      <w:r w:rsidRPr="00DC5ECD">
        <w:rPr>
          <w:rStyle w:val="StyleBoldUnderline"/>
        </w:rPr>
        <w:t>Any easing would be a gamble. Free enterprise may not necessarily lead to the embargo’s goal of free elections, especially because Cuba has said it wants to replicate the paths of Vietnam and China, where the loosening of economic restrictions has not led to political change</w:t>
      </w:r>
      <w:r>
        <w:t xml:space="preserve">. Indeed, </w:t>
      </w:r>
      <w:r w:rsidRPr="00DC5ECD">
        <w:rPr>
          <w:rStyle w:val="StyleBoldUnderline"/>
        </w:rPr>
        <w:t>Cuban officials have become adept at using previous American efforts to soften the embargo to their advantage, taking a cut</w:t>
      </w:r>
      <w:r>
        <w:t xml:space="preserve"> of dollars converted into pesos </w:t>
      </w:r>
      <w:r w:rsidRPr="0067633B">
        <w:rPr>
          <w:rStyle w:val="StyleBoldUnderline"/>
        </w:rPr>
        <w:t>and marking up the prices at state-owned stores.</w:t>
      </w:r>
    </w:p>
    <w:p w:rsidR="000357AB" w:rsidRDefault="000357AB" w:rsidP="000357AB">
      <w:r>
        <w:t xml:space="preserve">And </w:t>
      </w:r>
      <w:r w:rsidRPr="00DC5ECD">
        <w:rPr>
          <w:rStyle w:val="StyleBoldUnderline"/>
        </w:rPr>
        <w:t>Cuba has a long history of tossing ice on warming relations. The latest example is the jailing of Alan Gross</w:t>
      </w:r>
      <w:r>
        <w:t>, a State Department contractor who has spent nearly three years behind bars for distributing satellite telephone equipment to Jewish groups in Havana.</w:t>
      </w:r>
    </w:p>
    <w:p w:rsidR="000357AB" w:rsidRDefault="000357AB" w:rsidP="000357AB">
      <w:pPr>
        <w:pStyle w:val="Heading4"/>
      </w:pPr>
      <w:r>
        <w:t>Too many alt causes to relations</w:t>
      </w:r>
    </w:p>
    <w:p w:rsidR="000357AB" w:rsidRDefault="000357AB" w:rsidP="000357AB">
      <w:r w:rsidRPr="000C75A8">
        <w:rPr>
          <w:rStyle w:val="StyleStyleBold12pt"/>
        </w:rPr>
        <w:t>Hanson 9</w:t>
      </w:r>
      <w:r>
        <w:t xml:space="preserve"> - associate director and coordinating editor for the website of the Council on Foreign Relations (Stephanie, “U.S.-Cuba Relations”, 4-14, Council on Foreign Relations, </w:t>
      </w:r>
      <w:hyperlink r:id="rId55" w:history="1">
        <w:r w:rsidRPr="009174E0">
          <w:rPr>
            <w:rStyle w:val="Hyperlink"/>
          </w:rPr>
          <w:t>http://gees.org/documentos/Documen-03412.pdf)//</w:t>
        </w:r>
      </w:hyperlink>
      <w:r>
        <w:t xml:space="preserve"> ID</w:t>
      </w:r>
    </w:p>
    <w:p w:rsidR="000357AB" w:rsidRDefault="000357AB" w:rsidP="000357AB">
      <w:r w:rsidRPr="00696FDE">
        <w:rPr>
          <w:rStyle w:val="StyleBoldUnderline"/>
        </w:rPr>
        <w:t>What is</w:t>
      </w:r>
      <w:r>
        <w:t xml:space="preserve"> </w:t>
      </w:r>
      <w:r w:rsidRPr="00696FDE">
        <w:rPr>
          <w:rStyle w:val="StyleBoldUnderline"/>
        </w:rPr>
        <w:t>the main irritant in U.S.-Cuban relations</w:t>
      </w:r>
      <w:r>
        <w:t xml:space="preserve">? </w:t>
      </w:r>
    </w:p>
    <w:p w:rsidR="000357AB" w:rsidRDefault="000357AB" w:rsidP="000357AB">
      <w:r w:rsidRPr="00696FDE">
        <w:rPr>
          <w:rStyle w:val="StyleBoldUnderline"/>
        </w:rPr>
        <w:t>A fundamental incompatibility of political views, experts say.</w:t>
      </w:r>
      <w:r>
        <w:t xml:space="preserve"> </w:t>
      </w:r>
      <w:r w:rsidRPr="00696FDE">
        <w:rPr>
          <w:rStyle w:val="StyleBoldUnderline"/>
        </w:rPr>
        <w:t xml:space="preserve">While experts say </w:t>
      </w:r>
      <w:proofErr w:type="gramStart"/>
      <w:r w:rsidRPr="00696FDE">
        <w:rPr>
          <w:rStyle w:val="StyleBoldUnderline"/>
        </w:rPr>
        <w:t>the  United</w:t>
      </w:r>
      <w:proofErr w:type="gramEnd"/>
      <w:r w:rsidRPr="00696FDE">
        <w:rPr>
          <w:rStyle w:val="StyleBoldUnderline"/>
        </w:rPr>
        <w:t xml:space="preserve"> States wants regime change, "the most important objective of the Cuban  government is to remain in power at all costs,"</w:t>
      </w:r>
      <w:r>
        <w:t xml:space="preserve"> says Felix Martin, an assistant professor </w:t>
      </w:r>
      <w:r w:rsidRPr="00AA385E">
        <w:rPr>
          <w:sz w:val="12"/>
        </w:rPr>
        <w:t xml:space="preserve"> </w:t>
      </w:r>
      <w:r>
        <w:t xml:space="preserve">at Florida International University's Cuban Research Institute. Fidel Castro has been </w:t>
      </w:r>
      <w:proofErr w:type="gramStart"/>
      <w:r>
        <w:t xml:space="preserve">an </w:t>
      </w:r>
      <w:r w:rsidRPr="00AA385E">
        <w:rPr>
          <w:sz w:val="12"/>
        </w:rPr>
        <w:t xml:space="preserve"> </w:t>
      </w:r>
      <w:r>
        <w:t>inspiration</w:t>
      </w:r>
      <w:proofErr w:type="gramEnd"/>
      <w:r>
        <w:t xml:space="preserve"> for Latin American leftists such as Venezuelan President Hugo Chavez and </w:t>
      </w:r>
      <w:r w:rsidRPr="00AA385E">
        <w:rPr>
          <w:sz w:val="12"/>
        </w:rPr>
        <w:t xml:space="preserve"> </w:t>
      </w:r>
      <w:r>
        <w:t xml:space="preserve">Bolivian President Evo Morales, who have challenged U.S. policy in the region. </w:t>
      </w:r>
    </w:p>
    <w:p w:rsidR="000357AB" w:rsidRDefault="000357AB" w:rsidP="000357AB">
      <w:r w:rsidRPr="00696FDE">
        <w:rPr>
          <w:rStyle w:val="StyleBoldUnderline"/>
        </w:rPr>
        <w:t>What are the issues preventing normalization of U.S.-Cuba relations</w:t>
      </w:r>
      <w:r>
        <w:t xml:space="preserve">? </w:t>
      </w:r>
    </w:p>
    <w:p w:rsidR="000357AB" w:rsidRDefault="000357AB" w:rsidP="000357AB">
      <w:r>
        <w:t xml:space="preserve">Experts say the issues preventing normalization of U.S.-Cuba relations include </w:t>
      </w:r>
      <w:proofErr w:type="gramStart"/>
      <w:r>
        <w:t xml:space="preserve">the </w:t>
      </w:r>
      <w:r w:rsidRPr="00AA385E">
        <w:rPr>
          <w:sz w:val="12"/>
        </w:rPr>
        <w:t xml:space="preserve"> </w:t>
      </w:r>
      <w:r>
        <w:t>following</w:t>
      </w:r>
      <w:proofErr w:type="gramEnd"/>
      <w:r>
        <w:t xml:space="preserve">: </w:t>
      </w:r>
    </w:p>
    <w:p w:rsidR="000357AB" w:rsidRDefault="000357AB" w:rsidP="000357AB">
      <w:r>
        <w:t xml:space="preserve">• </w:t>
      </w:r>
      <w:r w:rsidRPr="00696FDE">
        <w:rPr>
          <w:rStyle w:val="StyleBoldUnderline"/>
        </w:rPr>
        <w:t>Human rights violations</w:t>
      </w:r>
      <w:r>
        <w:t xml:space="preserve">. In March 2003, the Cuban </w:t>
      </w:r>
      <w:proofErr w:type="gramStart"/>
      <w:r>
        <w:t xml:space="preserve">government </w:t>
      </w:r>
      <w:r w:rsidRPr="00AA385E">
        <w:rPr>
          <w:sz w:val="12"/>
        </w:rPr>
        <w:t xml:space="preserve"> </w:t>
      </w:r>
      <w:r>
        <w:t>arrested</w:t>
      </w:r>
      <w:proofErr w:type="gramEnd"/>
      <w:r>
        <w:t xml:space="preserve"> seventy-five dissidents and journalists, sentencing them to </w:t>
      </w:r>
      <w:r w:rsidRPr="00AA385E">
        <w:rPr>
          <w:sz w:val="12"/>
        </w:rPr>
        <w:t xml:space="preserve"> </w:t>
      </w:r>
      <w:r>
        <w:t xml:space="preserve">prison terms of up to twenty-eight years on charges of conspiring with </w:t>
      </w:r>
      <w:r w:rsidRPr="00AA385E">
        <w:rPr>
          <w:sz w:val="12"/>
        </w:rPr>
        <w:t xml:space="preserve"> </w:t>
      </w:r>
      <w:r>
        <w:t xml:space="preserve">the United States to overthrow the state. The Cuban Commission </w:t>
      </w:r>
      <w:proofErr w:type="gramStart"/>
      <w:r>
        <w:t xml:space="preserve">for </w:t>
      </w:r>
      <w:r w:rsidRPr="00AA385E">
        <w:rPr>
          <w:sz w:val="12"/>
        </w:rPr>
        <w:t xml:space="preserve"> </w:t>
      </w:r>
      <w:r>
        <w:t>Human</w:t>
      </w:r>
      <w:proofErr w:type="gramEnd"/>
      <w:r>
        <w:t xml:space="preserve"> Rights and National Reconciliation, a Havana-based </w:t>
      </w:r>
      <w:r w:rsidRPr="00AA385E">
        <w:rPr>
          <w:sz w:val="12"/>
        </w:rPr>
        <w:t xml:space="preserve"> </w:t>
      </w:r>
      <w:r>
        <w:t xml:space="preserve">nongovernmental group, reports that the government has in recent years </w:t>
      </w:r>
      <w:r w:rsidRPr="00AA385E">
        <w:rPr>
          <w:sz w:val="12"/>
        </w:rPr>
        <w:t xml:space="preserve"> </w:t>
      </w:r>
      <w:r>
        <w:t xml:space="preserve">resorted to other tactics--such as firings from state jobs and intimidation </w:t>
      </w:r>
      <w:r w:rsidRPr="00AA385E">
        <w:rPr>
          <w:sz w:val="12"/>
        </w:rPr>
        <w:t xml:space="preserve"> </w:t>
      </w:r>
      <w:r>
        <w:t xml:space="preserve">on the street--besides prison to silence opposition figures. A 2005 </w:t>
      </w:r>
      <w:proofErr w:type="gramStart"/>
      <w:r>
        <w:t xml:space="preserve">UN </w:t>
      </w:r>
      <w:r w:rsidRPr="00AA385E">
        <w:rPr>
          <w:sz w:val="12"/>
        </w:rPr>
        <w:t xml:space="preserve"> </w:t>
      </w:r>
      <w:r>
        <w:t>Human</w:t>
      </w:r>
      <w:proofErr w:type="gramEnd"/>
      <w:r>
        <w:t xml:space="preserve"> Rights Commission vote condemned Cuba's human rights record, </w:t>
      </w:r>
      <w:r w:rsidRPr="00AA385E">
        <w:rPr>
          <w:sz w:val="12"/>
        </w:rPr>
        <w:t xml:space="preserve"> </w:t>
      </w:r>
      <w:r>
        <w:t xml:space="preserve">but the country was elected to the new UN Human Rights Council in </w:t>
      </w:r>
      <w:r w:rsidRPr="00AA385E">
        <w:rPr>
          <w:sz w:val="12"/>
        </w:rPr>
        <w:t xml:space="preserve"> </w:t>
      </w:r>
      <w:r>
        <w:t xml:space="preserve">2006. </w:t>
      </w:r>
    </w:p>
    <w:p w:rsidR="000357AB" w:rsidRDefault="000357AB" w:rsidP="000357AB">
      <w:proofErr w:type="gramStart"/>
      <w:r>
        <w:t xml:space="preserve">• </w:t>
      </w:r>
      <w:r w:rsidRPr="00696FDE">
        <w:rPr>
          <w:rStyle w:val="StyleBoldUnderline"/>
        </w:rPr>
        <w:t>Guantanamo Bay</w:t>
      </w:r>
      <w:r>
        <w:t>.</w:t>
      </w:r>
      <w:proofErr w:type="gramEnd"/>
      <w:r>
        <w:t xml:space="preserve"> Cuba indicated after 9/11 that it would not object </w:t>
      </w:r>
      <w:proofErr w:type="gramStart"/>
      <w:r>
        <w:t xml:space="preserve">if </w:t>
      </w:r>
      <w:r w:rsidRPr="00AA385E">
        <w:rPr>
          <w:sz w:val="12"/>
        </w:rPr>
        <w:t xml:space="preserve"> </w:t>
      </w:r>
      <w:r>
        <w:t>the</w:t>
      </w:r>
      <w:proofErr w:type="gramEnd"/>
      <w:r>
        <w:t xml:space="preserve"> United States brought prisoners to Guantanamo Bay. However</w:t>
      </w:r>
      <w:proofErr w:type="gramStart"/>
      <w:r>
        <w:t xml:space="preserve">, </w:t>
      </w:r>
      <w:r w:rsidRPr="00AA385E">
        <w:rPr>
          <w:sz w:val="12"/>
        </w:rPr>
        <w:t xml:space="preserve"> </w:t>
      </w:r>
      <w:r>
        <w:t>experts</w:t>
      </w:r>
      <w:proofErr w:type="gramEnd"/>
      <w:r>
        <w:t xml:space="preserve"> such as Sweig say </w:t>
      </w:r>
      <w:r w:rsidRPr="00696FDE">
        <w:rPr>
          <w:rStyle w:val="StyleBoldUnderline"/>
        </w:rPr>
        <w:t>Cuban officials have</w:t>
      </w:r>
      <w:r>
        <w:t xml:space="preserve"> since </w:t>
      </w:r>
      <w:r w:rsidRPr="00696FDE">
        <w:rPr>
          <w:rStyle w:val="StyleBoldUnderline"/>
        </w:rPr>
        <w:t xml:space="preserve">seized on the U.S.  </w:t>
      </w:r>
      <w:proofErr w:type="gramStart"/>
      <w:r w:rsidRPr="00696FDE">
        <w:rPr>
          <w:rStyle w:val="StyleBoldUnderline"/>
        </w:rPr>
        <w:t>prison</w:t>
      </w:r>
      <w:proofErr w:type="gramEnd"/>
      <w:r w:rsidRPr="00696FDE">
        <w:rPr>
          <w:rStyle w:val="StyleBoldUnderline"/>
        </w:rPr>
        <w:t xml:space="preserve"> camp--where hundreds of terror suspects have been detained  without recourse to trial--as a "symbol of solidarity"</w:t>
      </w:r>
      <w:r>
        <w:t xml:space="preserve"> with the rest of the </w:t>
      </w:r>
      <w:r w:rsidRPr="00AA385E">
        <w:rPr>
          <w:sz w:val="12"/>
        </w:rPr>
        <w:t xml:space="preserve"> </w:t>
      </w:r>
      <w:r>
        <w:t xml:space="preserve">world </w:t>
      </w:r>
      <w:r w:rsidRPr="00696FDE">
        <w:rPr>
          <w:rStyle w:val="StyleBoldUnderline"/>
        </w:rPr>
        <w:t>against the United States</w:t>
      </w:r>
      <w:r>
        <w:t xml:space="preserve">. Obama has ordered a review of U.S. </w:t>
      </w:r>
      <w:r w:rsidRPr="00AA385E">
        <w:rPr>
          <w:sz w:val="12"/>
        </w:rPr>
        <w:t xml:space="preserve"> </w:t>
      </w:r>
      <w:proofErr w:type="gramStart"/>
      <w:r>
        <w:t>policy</w:t>
      </w:r>
      <w:proofErr w:type="gramEnd"/>
      <w:r>
        <w:t xml:space="preserve"> on Guanatanamo Bay. </w:t>
      </w:r>
    </w:p>
    <w:p w:rsidR="000357AB" w:rsidRDefault="000357AB" w:rsidP="000357AB">
      <w:r>
        <w:t xml:space="preserve">• Cuban exile community. </w:t>
      </w:r>
      <w:r w:rsidRPr="00696FDE">
        <w:rPr>
          <w:rStyle w:val="StyleBoldUnderline"/>
        </w:rPr>
        <w:t xml:space="preserve">The Cuban-American community in </w:t>
      </w:r>
      <w:proofErr w:type="gramStart"/>
      <w:r w:rsidRPr="00696FDE">
        <w:rPr>
          <w:rStyle w:val="StyleBoldUnderline"/>
        </w:rPr>
        <w:t>southern  Florida</w:t>
      </w:r>
      <w:proofErr w:type="gramEnd"/>
      <w:r w:rsidRPr="00696FDE">
        <w:rPr>
          <w:rStyle w:val="StyleBoldUnderline"/>
        </w:rPr>
        <w:t xml:space="preserve"> has traditionally strongly influenced U.S. policy with Cuba. </w:t>
      </w:r>
      <w:proofErr w:type="gramStart"/>
      <w:r w:rsidRPr="00696FDE">
        <w:rPr>
          <w:rStyle w:val="StyleBoldUnderline"/>
        </w:rPr>
        <w:t>Both  political</w:t>
      </w:r>
      <w:proofErr w:type="gramEnd"/>
      <w:r w:rsidRPr="00696FDE">
        <w:rPr>
          <w:rStyle w:val="StyleBoldUnderline"/>
        </w:rPr>
        <w:t xml:space="preserve"> parties fear alienating what is seen as a strong voting bloc in an  important swing state in presidential elections</w:t>
      </w:r>
      <w:r>
        <w:t xml:space="preserve">. Though the Bush </w:t>
      </w:r>
      <w:proofErr w:type="gramStart"/>
      <w:r>
        <w:t xml:space="preserve">admi </w:t>
      </w:r>
      <w:r w:rsidRPr="00AA385E">
        <w:rPr>
          <w:sz w:val="12"/>
        </w:rPr>
        <w:t xml:space="preserve"> </w:t>
      </w:r>
      <w:r>
        <w:lastRenderedPageBreak/>
        <w:t>nistration's</w:t>
      </w:r>
      <w:proofErr w:type="gramEnd"/>
      <w:r>
        <w:t xml:space="preserve"> tightened travel restrictions upset many Cuban-Americans, </w:t>
      </w:r>
      <w:r w:rsidRPr="00AA385E">
        <w:rPr>
          <w:sz w:val="12"/>
        </w:rPr>
        <w:t xml:space="preserve"> </w:t>
      </w:r>
      <w:r w:rsidRPr="00696FDE">
        <w:rPr>
          <w:rStyle w:val="StyleBoldUnderline"/>
        </w:rPr>
        <w:t>hard-line Cuban exiles still lobby for regime change</w:t>
      </w:r>
      <w:r>
        <w:t xml:space="preserve">. </w:t>
      </w:r>
    </w:p>
    <w:p w:rsidR="000357AB" w:rsidRDefault="000357AB" w:rsidP="000357AB"/>
    <w:p w:rsidR="000357AB" w:rsidRDefault="000357AB" w:rsidP="000357AB"/>
    <w:p w:rsidR="000357AB" w:rsidRDefault="000357AB" w:rsidP="000357AB">
      <w:pPr>
        <w:pStyle w:val="Heading3"/>
      </w:pPr>
      <w:r>
        <w:lastRenderedPageBreak/>
        <w:t>--XT – alt causes</w:t>
      </w:r>
    </w:p>
    <w:p w:rsidR="000357AB" w:rsidRDefault="000357AB" w:rsidP="000357AB"/>
    <w:p w:rsidR="000357AB" w:rsidRDefault="000357AB" w:rsidP="000357AB">
      <w:pPr>
        <w:pStyle w:val="Heading4"/>
      </w:pPr>
      <w:r>
        <w:t>Multiple alt causes to relations – human rights, Cubans in Miami, expropriated property, damages by the embargo, and Guantanamo Bay</w:t>
      </w:r>
    </w:p>
    <w:p w:rsidR="000357AB" w:rsidRDefault="000357AB" w:rsidP="000357AB">
      <w:r w:rsidRPr="00C224BE">
        <w:rPr>
          <w:rStyle w:val="StyleStyleBold12pt"/>
        </w:rPr>
        <w:t>P</w:t>
      </w:r>
      <w:r w:rsidRPr="0055556E">
        <w:rPr>
          <w:rStyle w:val="StyleStyleBold12pt"/>
        </w:rPr>
        <w:t xml:space="preserve">ascual </w:t>
      </w:r>
      <w:proofErr w:type="gramStart"/>
      <w:r w:rsidRPr="0055556E">
        <w:rPr>
          <w:rStyle w:val="StyleStyleBold12pt"/>
        </w:rPr>
        <w:t>et</w:t>
      </w:r>
      <w:proofErr w:type="gramEnd"/>
      <w:r w:rsidRPr="0055556E">
        <w:rPr>
          <w:rStyle w:val="StyleStyleBold12pt"/>
        </w:rPr>
        <w:t>. Al. 9</w:t>
      </w:r>
      <w:r>
        <w:t xml:space="preserve"> –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rsidR="000357AB" w:rsidRDefault="000357AB" w:rsidP="000357AB"/>
    <w:p w:rsidR="000357AB" w:rsidRDefault="000357AB" w:rsidP="000357AB">
      <w:r>
        <w:t xml:space="preserve">President </w:t>
      </w:r>
      <w:r w:rsidRPr="00EB1D37">
        <w:rPr>
          <w:rStyle w:val="StyleBoldUnderline"/>
        </w:rPr>
        <w:t>Obama has stated</w:t>
      </w:r>
      <w:r>
        <w:t xml:space="preserve"> that full normalization of </w:t>
      </w:r>
      <w:r w:rsidRPr="00EB1D37">
        <w:rPr>
          <w:rStyle w:val="StyleBoldUnderline"/>
        </w:rPr>
        <w:t>relations will depend on improved human rights and progress toward democracy</w:t>
      </w:r>
      <w:r>
        <w:t xml:space="preserve"> in Cuba. </w:t>
      </w:r>
      <w:r w:rsidRPr="00EB1D37">
        <w:rPr>
          <w:rStyle w:val="StyleBoldUnderline"/>
        </w:rPr>
        <w:t>A truly successful and mutually beneficial relationship between our countries will also be determined by the degree of reconciliation between Cubans in exile and Cubans on the island. Concerns about illegal acts and human rights abuses on both sides must be reviewed</w:t>
      </w:r>
      <w:r>
        <w:t xml:space="preserve"> and solutions must be found. </w:t>
      </w:r>
      <w:r w:rsidRPr="00EB1D37">
        <w:rPr>
          <w:rStyle w:val="StyleBoldUnderline"/>
        </w:rPr>
        <w:t>This is also true in the case of expropriated property,</w:t>
      </w:r>
      <w:r>
        <w:t xml:space="preserve"> made more complex by </w:t>
      </w:r>
      <w:r w:rsidRPr="00EB1D37">
        <w:rPr>
          <w:rStyle w:val="StyleBoldUnderline"/>
        </w:rPr>
        <w:t xml:space="preserve">Cuban claims of damages for injuries allegedly caused by the embargo. </w:t>
      </w:r>
      <w:proofErr w:type="gramStart"/>
      <w:r w:rsidRPr="00EB1D37">
        <w:rPr>
          <w:rStyle w:val="StyleBoldUnderline"/>
        </w:rPr>
        <w:t>leaving</w:t>
      </w:r>
      <w:proofErr w:type="gramEnd"/>
      <w:r w:rsidRPr="00EB1D37">
        <w:rPr>
          <w:rStyle w:val="StyleBoldUnderline"/>
        </w:rPr>
        <w:t xml:space="preserve"> these issues unresolved would</w:t>
      </w:r>
      <w:r>
        <w:t xml:space="preserve"> not only </w:t>
      </w:r>
      <w:r w:rsidRPr="00EB1D37">
        <w:rPr>
          <w:rStyle w:val="StyleBoldUnderline"/>
        </w:rPr>
        <w:t>stunt trade and investment</w:t>
      </w:r>
      <w:r>
        <w:t xml:space="preserve">, it would deprive the Cuban people of fully utilizing their talents and improving their lives. </w:t>
      </w:r>
      <w:proofErr w:type="gramStart"/>
      <w:r>
        <w:t>resolution</w:t>
      </w:r>
      <w:proofErr w:type="gramEnd"/>
      <w:r>
        <w:t xml:space="preserve"> of claims for expropriated property, as well as the </w:t>
      </w:r>
      <w:r w:rsidRPr="00EB1D37">
        <w:rPr>
          <w:rStyle w:val="StyleBoldUnderline"/>
        </w:rPr>
        <w:t>restoration of Cuban sovereignty over the territory of Guantanamo Bay, is essential to a prosperous and democratic Cuba and to the achievement of a healthy and normal relationship</w:t>
      </w:r>
      <w:r>
        <w:t xml:space="preserve"> between our two countries.</w:t>
      </w:r>
    </w:p>
    <w:p w:rsidR="000357AB" w:rsidRDefault="000357AB" w:rsidP="000357AB">
      <w:pPr>
        <w:pStyle w:val="Heading4"/>
      </w:pPr>
      <w:r>
        <w:t>Alt cause to relations – Gross, USAID, and the Cuban 5</w:t>
      </w:r>
    </w:p>
    <w:p w:rsidR="000357AB" w:rsidRDefault="000357AB" w:rsidP="000357AB">
      <w:r w:rsidRPr="00851558">
        <w:rPr>
          <w:rStyle w:val="StyleStyleBold12pt"/>
        </w:rPr>
        <w:t>WHITEFIELD and TAMAYO, 13</w:t>
      </w:r>
      <w:r>
        <w:t xml:space="preserve"> – Writers for the Miami Herald (Mimi and Juan, “Deep freeze in US-Cuba relations could be thawing”, </w:t>
      </w:r>
      <w:r w:rsidRPr="00851558">
        <w:t>June 18, 2013</w:t>
      </w:r>
      <w:r>
        <w:t xml:space="preserve">, </w:t>
      </w:r>
      <w:r w:rsidRPr="00851558">
        <w:t>http://www.bellinghamherald.com/2013/06/18/3058438/deep-freeze-in-us-cuba-relations.html</w:t>
      </w:r>
      <w:r>
        <w:t>)//eek</w:t>
      </w:r>
    </w:p>
    <w:p w:rsidR="000357AB" w:rsidRDefault="000357AB" w:rsidP="000357AB"/>
    <w:p w:rsidR="000357AB" w:rsidRDefault="000357AB" w:rsidP="000357AB">
      <w:r>
        <w:t xml:space="preserve">But </w:t>
      </w:r>
      <w:r w:rsidRPr="006A0A09">
        <w:rPr>
          <w:rStyle w:val="StyleBoldUnderline"/>
        </w:rPr>
        <w:t>the arrest of Gross in December 2009 and his subsequent conviction froze any further opening toward Cuba,</w:t>
      </w:r>
      <w:r>
        <w:t xml:space="preserve"> although the Obama administration further tweaked travel restrictions in 2011 by reviving and expanding people-to-people cultural trips to Cuba for Americans.</w:t>
      </w:r>
    </w:p>
    <w:p w:rsidR="000357AB" w:rsidRDefault="000357AB" w:rsidP="000357AB">
      <w:r>
        <w:t xml:space="preserve">Although </w:t>
      </w:r>
      <w:r w:rsidRPr="006A0A09">
        <w:rPr>
          <w:rStyle w:val="StyleBoldUnderline"/>
        </w:rPr>
        <w:t>the U.S. government has pressed for the release of Gross, Havana has seemed more interested in a swap for the release of five Cubans</w:t>
      </w:r>
      <w:r>
        <w:t xml:space="preserve"> convicted more than 10 years ago of spying on anti-Castro groups in Miami and military installations. Federal prosecutors contended the men's spying led to the shoot-down of two Brothers to the Rescue planes, killing four members of the exile group in 1996. </w:t>
      </w:r>
      <w:r w:rsidRPr="006A0A09">
        <w:rPr>
          <w:rStyle w:val="StyleBoldUnderline"/>
        </w:rPr>
        <w:t>The Cuban government</w:t>
      </w:r>
      <w:r>
        <w:t xml:space="preserve">, meanwhile, </w:t>
      </w:r>
      <w:r w:rsidRPr="006A0A09">
        <w:rPr>
          <w:rStyle w:val="StyleBoldUnderline"/>
        </w:rPr>
        <w:t>considers USAID pro-democracy programs to be subversive</w:t>
      </w:r>
      <w:r>
        <w:t>.</w:t>
      </w:r>
    </w:p>
    <w:p w:rsidR="000357AB" w:rsidRDefault="000357AB" w:rsidP="000357AB">
      <w:r>
        <w:t xml:space="preserve">Cuban observers say </w:t>
      </w:r>
      <w:r w:rsidRPr="006A0A09">
        <w:rPr>
          <w:rStyle w:val="StyleBoldUnderline"/>
        </w:rPr>
        <w:t>the stalemate over Gross has been an obstacle to any further opening with Cuba despite recent Havana's recent travel and economic reforms</w:t>
      </w:r>
      <w:r>
        <w:t>.</w:t>
      </w:r>
    </w:p>
    <w:p w:rsidR="000357AB" w:rsidRDefault="000357AB" w:rsidP="000357AB"/>
    <w:p w:rsidR="000357AB" w:rsidRDefault="000357AB" w:rsidP="000357AB">
      <w:pPr>
        <w:pStyle w:val="Heading3"/>
      </w:pPr>
      <w:r>
        <w:lastRenderedPageBreak/>
        <w:t>Relations high</w:t>
      </w:r>
    </w:p>
    <w:p w:rsidR="000357AB" w:rsidRDefault="000357AB" w:rsidP="000357AB">
      <w:pPr>
        <w:pStyle w:val="Heading4"/>
      </w:pPr>
      <w:r>
        <w:t>Mail and migration talks now</w:t>
      </w:r>
    </w:p>
    <w:p w:rsidR="000357AB" w:rsidRDefault="000357AB" w:rsidP="000357AB">
      <w:r w:rsidRPr="00851558">
        <w:rPr>
          <w:rStyle w:val="StyleStyleBold12pt"/>
        </w:rPr>
        <w:t>WHITEFIELD and TAMAYO, 13</w:t>
      </w:r>
      <w:r>
        <w:t xml:space="preserve"> – Writers for the Miami Herald (Mimi and Juan, “Deep freeze in US-Cuba relations could be thawing”, </w:t>
      </w:r>
      <w:r w:rsidRPr="00851558">
        <w:t>June 18, 2013</w:t>
      </w:r>
      <w:r>
        <w:t xml:space="preserve">, </w:t>
      </w:r>
      <w:r w:rsidRPr="00851558">
        <w:t>http://www.bellinghamherald.com/2013/06/18/3058438/deep-freeze-in-us-cuba-relations.html</w:t>
      </w:r>
      <w:r>
        <w:t>)//eek</w:t>
      </w:r>
    </w:p>
    <w:p w:rsidR="000357AB" w:rsidRDefault="000357AB" w:rsidP="000357AB"/>
    <w:p w:rsidR="000357AB" w:rsidRDefault="000357AB" w:rsidP="000357AB">
      <w:r>
        <w:t>There have been signs on two fronts this week that the Obama administration is willing to work toward warmer relations with Cuba that have been all but frozen since Havana jailed a U.S. government subcontractor in 2009.</w:t>
      </w:r>
    </w:p>
    <w:p w:rsidR="000357AB" w:rsidRDefault="000357AB" w:rsidP="000357AB">
      <w:r w:rsidRPr="006A0A09">
        <w:rPr>
          <w:rStyle w:val="StyleBoldUnderline"/>
        </w:rPr>
        <w:t>Two days of talks between U.S. and Cuban officials on resuming direct mail to Cuba</w:t>
      </w:r>
      <w:r>
        <w:t xml:space="preserve"> - a service that has been cut off for five decades - began Tuesday in Washington, and, perhaps more significantly, sources said that U.S. and Cuban officials plan to resume migration talks in July.</w:t>
      </w:r>
    </w:p>
    <w:p w:rsidR="000357AB" w:rsidRDefault="000357AB" w:rsidP="000357AB">
      <w:r w:rsidRPr="006A0A09">
        <w:rPr>
          <w:rStyle w:val="StyleBoldUnderline"/>
        </w:rPr>
        <w:t>Migration between the long-hostile countries has come under closer scrutiny since Havana eased its restrictions</w:t>
      </w:r>
      <w:r>
        <w:t xml:space="preserve"> on travel abroad on Jan. 14, </w:t>
      </w:r>
      <w:r w:rsidRPr="006A0A09">
        <w:rPr>
          <w:rStyle w:val="StyleBoldUnderline"/>
        </w:rPr>
        <w:t>raising the prospects that many more Cubans will leave the island and head to the United States</w:t>
      </w:r>
      <w:r>
        <w:t>, legally or illegally. Cubans are no longer required to obtain an exit visa or a mandatory invitation letter from a foreign host to leave the island.</w:t>
      </w:r>
    </w:p>
    <w:p w:rsidR="000357AB" w:rsidRDefault="000357AB" w:rsidP="000357AB">
      <w:r>
        <w:t>But because Cubans still need an entry visa to visit the United States, some analysts say migratory patterns could change as Cubans travel to countries that don't require visas and then use them as a hopping-off point to enter the United States.</w:t>
      </w:r>
    </w:p>
    <w:p w:rsidR="000357AB" w:rsidRDefault="000357AB" w:rsidP="000357AB">
      <w:r>
        <w:t xml:space="preserve">The </w:t>
      </w:r>
      <w:r w:rsidRPr="006A0A09">
        <w:rPr>
          <w:rStyle w:val="StyleBoldUnderline"/>
        </w:rPr>
        <w:t>migration talks will start July 17 in Washington</w:t>
      </w:r>
      <w:r>
        <w:t xml:space="preserve"> between State Department and Cuban Foreign Ministry officials, knowledgeable sources told El Nuevo Herald on Tuesday.</w:t>
      </w:r>
    </w:p>
    <w:p w:rsidR="000357AB" w:rsidRDefault="000357AB" w:rsidP="000357AB">
      <w:r>
        <w:t xml:space="preserve">Although the </w:t>
      </w:r>
      <w:r w:rsidRPr="006A0A09">
        <w:rPr>
          <w:rStyle w:val="StyleBoldUnderline"/>
        </w:rPr>
        <w:t>resumption of the migration and mail talks</w:t>
      </w:r>
      <w:r>
        <w:t xml:space="preserve"> are not especially significant by themselves, they </w:t>
      </w:r>
      <w:r w:rsidRPr="006A0A09">
        <w:rPr>
          <w:rStyle w:val="StyleBoldUnderline"/>
        </w:rPr>
        <w:t>signal an effort by the Obama administration to improve its relations with Havana</w:t>
      </w:r>
      <w:r>
        <w:t xml:space="preserve"> and provide a setting for quiet discussions on other issues.</w:t>
      </w:r>
    </w:p>
    <w:p w:rsidR="000357AB" w:rsidRDefault="000357AB" w:rsidP="000357AB">
      <w:pPr>
        <w:pStyle w:val="Heading4"/>
      </w:pPr>
      <w:r>
        <w:t>U.S.-Cuban relations high now – bilateral talks, prisoners, reform, and American officials</w:t>
      </w:r>
    </w:p>
    <w:p w:rsidR="000357AB" w:rsidRDefault="000357AB" w:rsidP="000357AB">
      <w:r w:rsidRPr="003F07CB">
        <w:rPr>
          <w:rStyle w:val="StyleStyleBold12pt"/>
        </w:rPr>
        <w:t>Haven, 13</w:t>
      </w:r>
      <w:r>
        <w:t xml:space="preserve"> – Reporter for the Associated Press (Paul, “Cuba, US try talking, but face many </w:t>
      </w:r>
      <w:proofErr w:type="gramStart"/>
      <w:r>
        <w:t>obstacles ”</w:t>
      </w:r>
      <w:proofErr w:type="gramEnd"/>
      <w:r>
        <w:t xml:space="preserve">, Miami Herald, 6-21-13, </w:t>
      </w:r>
      <w:r w:rsidRPr="003F07CB">
        <w:t>http://www.miamiherald.com/2013/06/21/v-fullstory/3462855/cuba-us-try-talking-but-face-many.html</w:t>
      </w:r>
      <w:r>
        <w:t>)//eek</w:t>
      </w:r>
    </w:p>
    <w:p w:rsidR="000357AB" w:rsidRDefault="000357AB" w:rsidP="000357AB"/>
    <w:p w:rsidR="000357AB" w:rsidRDefault="000357AB" w:rsidP="000357AB">
      <w:r>
        <w:t xml:space="preserve">HAVANA -- They've hardly become allies, but </w:t>
      </w:r>
      <w:r w:rsidRPr="00110F6A">
        <w:rPr>
          <w:rStyle w:val="StyleBoldUnderline"/>
        </w:rPr>
        <w:t>Cuba and the U.S. have taken some baby steps toward rapprochement</w:t>
      </w:r>
      <w:r>
        <w:t xml:space="preserve"> in recent weeks that have people on this island and in Washington wondering if a breakthrough in relations could be just over the horizon.</w:t>
      </w:r>
    </w:p>
    <w:p w:rsidR="000357AB" w:rsidRPr="00636F54" w:rsidRDefault="000357AB" w:rsidP="000357AB">
      <w:pPr>
        <w:rPr>
          <w:bCs/>
          <w:u w:val="single"/>
        </w:rPr>
      </w:pPr>
      <w:r>
        <w:t xml:space="preserve">Skeptics caution that the Cold War enemies have been here many times before, only to fall back into old recriminations. But </w:t>
      </w:r>
      <w:r w:rsidRPr="00110F6A">
        <w:rPr>
          <w:rStyle w:val="StyleBoldUnderline"/>
        </w:rPr>
        <w:t>there are signs that views might be shifting on both sides of the Florida Straits.</w:t>
      </w:r>
    </w:p>
    <w:p w:rsidR="000357AB" w:rsidRDefault="000357AB" w:rsidP="000357AB">
      <w:r>
        <w:t xml:space="preserve">In the past week, </w:t>
      </w:r>
      <w:r w:rsidRPr="00110F6A">
        <w:rPr>
          <w:rStyle w:val="StyleBoldUnderline"/>
        </w:rPr>
        <w:t>the two countries have held talks on resuming direct mail service, and announced a July 17 sit-down on migration issues</w:t>
      </w:r>
      <w:r>
        <w:t xml:space="preserve">. In May, a </w:t>
      </w:r>
      <w:r w:rsidRPr="00110F6A">
        <w:rPr>
          <w:rStyle w:val="StyleBoldUnderline"/>
        </w:rPr>
        <w:t>U.S. federal judge allowed a convicted Cuban intelligence agent to return to the island</w:t>
      </w:r>
      <w:r>
        <w:t xml:space="preserve">. This month, </w:t>
      </w:r>
      <w:r w:rsidRPr="00110F6A">
        <w:rPr>
          <w:rStyle w:val="StyleBoldUnderline"/>
        </w:rPr>
        <w:t>Cuba informed the family of jailed U.S. government subcontractor Alan Gross that it would let an American doctor examine him</w:t>
      </w:r>
      <w:r>
        <w:t xml:space="preserve">, though the visit has apparently not yet happened. </w:t>
      </w:r>
      <w:r w:rsidRPr="00110F6A">
        <w:rPr>
          <w:rStyle w:val="StyleBoldUnderline"/>
        </w:rPr>
        <w:t>Castro has also ushered in a series of economic and social changes</w:t>
      </w:r>
      <w:r>
        <w:t>, including making it easier for Cubans to travel off the island.</w:t>
      </w:r>
    </w:p>
    <w:p w:rsidR="000357AB" w:rsidRDefault="000357AB" w:rsidP="000357AB">
      <w:r>
        <w:t xml:space="preserve">Under the radar, </w:t>
      </w:r>
      <w:r w:rsidRPr="00110F6A">
        <w:rPr>
          <w:rStyle w:val="StyleBoldUnderline"/>
        </w:rPr>
        <w:t>diplomats on both sides describe a sea change in the tone of their dealings</w:t>
      </w:r>
      <w:r>
        <w:t>.</w:t>
      </w:r>
    </w:p>
    <w:p w:rsidR="000357AB" w:rsidRDefault="000357AB" w:rsidP="000357AB">
      <w:r>
        <w:t xml:space="preserve">Only last year, Cuban state television was broadcasting grainy footage of American diplomats meeting with dissidents on Havana streets and publically accusing them of being CIA front-men. Today, </w:t>
      </w:r>
      <w:r w:rsidRPr="00110F6A">
        <w:rPr>
          <w:rStyle w:val="StyleBoldUnderline"/>
        </w:rPr>
        <w:t xml:space="preserve">U.S. </w:t>
      </w:r>
      <w:r w:rsidRPr="00110F6A">
        <w:rPr>
          <w:rStyle w:val="StyleBoldUnderline"/>
        </w:rPr>
        <w:lastRenderedPageBreak/>
        <w:t>diplomats in Havana and Cuban Foreign Ministry officials have easy contact</w:t>
      </w:r>
      <w:r>
        <w:t>, even sharing home phone numbers.</w:t>
      </w:r>
    </w:p>
    <w:p w:rsidR="000357AB" w:rsidRDefault="000357AB" w:rsidP="000357AB">
      <w:r>
        <w:t xml:space="preserve">Josefina Vidal, </w:t>
      </w:r>
      <w:r w:rsidRPr="00110F6A">
        <w:rPr>
          <w:rStyle w:val="StyleBoldUnderline"/>
        </w:rPr>
        <w:t>Cuba's top diplomat for North American affairs, recently traveled to Washington</w:t>
      </w:r>
      <w:r>
        <w:t xml:space="preserve"> and met twice with State Department officials - </w:t>
      </w:r>
      <w:r w:rsidRPr="00110F6A">
        <w:rPr>
          <w:rStyle w:val="StyleBoldUnderline"/>
        </w:rPr>
        <w:t>a visit that came right before the announcements of resumptions in the two sets of bilateral talks that had been suspended</w:t>
      </w:r>
      <w:r>
        <w:t xml:space="preserve"> for more than two years. </w:t>
      </w:r>
      <w:r w:rsidRPr="00110F6A">
        <w:rPr>
          <w:rStyle w:val="StyleBoldUnderline"/>
        </w:rPr>
        <w:t>Washington has also granted visas to prominent Cuban officials,</w:t>
      </w:r>
      <w:r>
        <w:t xml:space="preserve"> including the daughter of Cuba's president.</w:t>
      </w:r>
    </w:p>
    <w:p w:rsidR="000357AB" w:rsidRDefault="000357AB" w:rsidP="000357AB">
      <w:r>
        <w:t>"</w:t>
      </w:r>
      <w:r w:rsidRPr="00110F6A">
        <w:rPr>
          <w:rStyle w:val="StyleBoldUnderline"/>
        </w:rPr>
        <w:t>These recent steps indicate a desire on both sides to try to move forward</w:t>
      </w:r>
      <w:r>
        <w:t xml:space="preserve">, but also </w:t>
      </w:r>
      <w:proofErr w:type="gramStart"/>
      <w:r>
        <w:t>a recognition</w:t>
      </w:r>
      <w:proofErr w:type="gramEnd"/>
      <w:r>
        <w:t xml:space="preserve"> on both sides of just how difficult it is to make real progress," said Robert Pastor, a professor of international relations at American University and former national security adviser on Latin America during the Carter administration. "These are tiny, incremental gains, and the prospects of going backwards are equally high."</w:t>
      </w:r>
    </w:p>
    <w:p w:rsidR="000357AB" w:rsidRDefault="000357AB" w:rsidP="000357AB">
      <w:r>
        <w:t xml:space="preserve">Among the things that have changed, </w:t>
      </w:r>
      <w:r w:rsidRPr="00110F6A">
        <w:rPr>
          <w:rStyle w:val="StyleBoldUnderline"/>
        </w:rPr>
        <w:t>John Kerry has taken over as U.S. secretary of state after being an outspoken critic of Washington's policy on Cuba</w:t>
      </w:r>
      <w:r>
        <w:t xml:space="preserve"> while in the Senate. President Barack </w:t>
      </w:r>
      <w:r w:rsidRPr="00110F6A">
        <w:rPr>
          <w:rStyle w:val="StyleBoldUnderline"/>
        </w:rPr>
        <w:t>Obama no longer has re-election concerns while dealing with the Cuban-American electorate in Florida</w:t>
      </w:r>
      <w:r>
        <w:t>, where there are also indications of a warming attitude to negotiating with Cuba.</w:t>
      </w:r>
    </w:p>
    <w:p w:rsidR="000357AB" w:rsidRDefault="000357AB" w:rsidP="000357AB">
      <w:r>
        <w:t xml:space="preserve">Cuban President Raul </w:t>
      </w:r>
      <w:r w:rsidRPr="00110F6A">
        <w:rPr>
          <w:rStyle w:val="StyleBoldUnderline"/>
        </w:rPr>
        <w:t>Castro, meanwhile, is striving to overhaul the island's Marxist economy with a dose of limited free-market capitalism</w:t>
      </w:r>
      <w:r>
        <w:t xml:space="preserve"> and may feel a need for more open relations with the U.S. While direct American investment is still barred on the island, </w:t>
      </w:r>
      <w:r w:rsidRPr="00110F6A">
        <w:rPr>
          <w:rStyle w:val="StyleBoldUnderline"/>
        </w:rPr>
        <w:t>a rise in visits and money transfers by Cuban-Americans since Obama relaxed restrictions has been a boon for Cuba's cash-starved economy</w:t>
      </w:r>
      <w:r>
        <w:t xml:space="preserve">. Under the table, </w:t>
      </w:r>
      <w:r w:rsidRPr="00110F6A">
        <w:rPr>
          <w:rStyle w:val="StyleBoldUnderline"/>
        </w:rPr>
        <w:t>Cuban-Americans are also helping relatives on the island start private businesses and refurbish homes</w:t>
      </w:r>
      <w:r>
        <w:t xml:space="preserve"> bought under Castro's limited free-market reforms.</w:t>
      </w:r>
    </w:p>
    <w:p w:rsidR="000357AB" w:rsidRDefault="000357AB" w:rsidP="000357AB">
      <w:r>
        <w:t xml:space="preserve">Several </w:t>
      </w:r>
      <w:r w:rsidRPr="001A43AF">
        <w:rPr>
          <w:rStyle w:val="StyleBoldUnderline"/>
        </w:rPr>
        <w:t>prominent Cuban dissidents have been allowed to travel</w:t>
      </w:r>
      <w:r>
        <w:t xml:space="preserve"> recently due to Castro's changes. </w:t>
      </w:r>
      <w:r w:rsidRPr="001A43AF">
        <w:rPr>
          <w:rStyle w:val="StyleBoldUnderline"/>
        </w:rPr>
        <w:t>The trips have been applauded by Washington</w:t>
      </w:r>
      <w:r>
        <w:t>, and also may have lessened Havana's worries about the threat posed by dissidents.</w:t>
      </w:r>
    </w:p>
    <w:p w:rsidR="000357AB" w:rsidRPr="001A43AF" w:rsidRDefault="000357AB" w:rsidP="000357AB">
      <w:pPr>
        <w:rPr>
          <w:rStyle w:val="StyleBoldUnderline"/>
        </w:rPr>
      </w:pPr>
      <w:r>
        <w:t xml:space="preserve">Likewise, </w:t>
      </w:r>
      <w:r w:rsidRPr="001A43AF">
        <w:rPr>
          <w:rStyle w:val="StyleBoldUnderline"/>
        </w:rPr>
        <w:t>a U.S. federal judge's decision to allow Cuban spy Rene Gonzalez to return home was met with only muted criticism inside the United States, perhaps emboldening U.S. diplomats to seek further openings with Cuba.</w:t>
      </w:r>
    </w:p>
    <w:p w:rsidR="000357AB" w:rsidRDefault="000357AB" w:rsidP="000357AB"/>
    <w:p w:rsidR="000357AB" w:rsidRPr="002741D3" w:rsidRDefault="000357AB" w:rsidP="000357AB"/>
    <w:p w:rsidR="006B2B58" w:rsidRDefault="006B2B58" w:rsidP="006B2B58">
      <w:pPr>
        <w:pStyle w:val="Heading2"/>
      </w:pPr>
      <w:r>
        <w:lastRenderedPageBreak/>
        <w:t>Solvency</w:t>
      </w:r>
      <w:r w:rsidR="000357AB">
        <w:t xml:space="preserve"> / say no</w:t>
      </w:r>
    </w:p>
    <w:p w:rsidR="006B2B58" w:rsidRDefault="006B2B58" w:rsidP="006B2B58"/>
    <w:p w:rsidR="006B2B58" w:rsidRDefault="006B2B58" w:rsidP="006B2B58"/>
    <w:p w:rsidR="006B2B58" w:rsidRDefault="006B2B58" w:rsidP="00726CD2">
      <w:pPr>
        <w:pStyle w:val="Heading3"/>
      </w:pPr>
      <w:r>
        <w:lastRenderedPageBreak/>
        <w:t>Conditions 1nc - Say no</w:t>
      </w:r>
    </w:p>
    <w:p w:rsidR="00726CD2" w:rsidRDefault="00726CD2" w:rsidP="00726CD2">
      <w:pPr>
        <w:pStyle w:val="Heading4"/>
      </w:pPr>
      <w:r>
        <w:t>Conditions aren’t credible – Cuba thinks the US will move the goalposts</w:t>
      </w:r>
    </w:p>
    <w:p w:rsidR="00726CD2" w:rsidRDefault="00726CD2" w:rsidP="00726CD2">
      <w:pPr>
        <w:rPr>
          <w:rStyle w:val="StyleStyleBold12pt"/>
        </w:rPr>
      </w:pPr>
      <w:r>
        <w:rPr>
          <w:rStyle w:val="StyleStyleBold12pt"/>
        </w:rPr>
        <w:t>Piccone 2011-</w:t>
      </w:r>
      <w:r>
        <w:t xml:space="preserve">Senior Fellow and Deputy Director, Foreign </w:t>
      </w:r>
      <w:proofErr w:type="gramStart"/>
      <w:r>
        <w:t>Policy  The</w:t>
      </w:r>
      <w:proofErr w:type="gramEnd"/>
      <w:r>
        <w:t xml:space="preserve"> Brookings Institution</w:t>
      </w:r>
    </w:p>
    <w:p w:rsidR="00726CD2" w:rsidRPr="009C153F" w:rsidRDefault="00726CD2" w:rsidP="00726CD2">
      <w:r>
        <w:t xml:space="preserve">(Ted, “To Effect Change in Havana, Support the Cuban People”, South Florida Sun Sentinel, 1/31/11, </w:t>
      </w:r>
      <w:hyperlink r:id="rId56" w:history="1">
        <w:r>
          <w:rPr>
            <w:rStyle w:val="Hyperlink"/>
          </w:rPr>
          <w:t>http://www.brookings.edu/research/opinions/2011/01/31-cuba-piccone</w:t>
        </w:r>
      </w:hyperlink>
      <w:r>
        <w:t xml:space="preserve">, </w:t>
      </w:r>
      <w:proofErr w:type="gramStart"/>
      <w:r>
        <w:t>brookings</w:t>
      </w:r>
      <w:proofErr w:type="gramEnd"/>
      <w:r>
        <w:t xml:space="preserve"> institute)//KW</w:t>
      </w:r>
    </w:p>
    <w:p w:rsidR="00726CD2" w:rsidRDefault="00726CD2" w:rsidP="00726CD2"/>
    <w:p w:rsidR="00726CD2" w:rsidRDefault="00726CD2" w:rsidP="006B2B58">
      <w:r>
        <w:t xml:space="preserve">President </w:t>
      </w:r>
      <w:r>
        <w:rPr>
          <w:rStyle w:val="StyleBoldUnderline"/>
        </w:rPr>
        <w:t xml:space="preserve">Obama </w:t>
      </w:r>
      <w:r w:rsidRPr="009C153F">
        <w:t>has stepped gingerly into</w:t>
      </w:r>
      <w:r>
        <w:rPr>
          <w:rStyle w:val="StyleBoldUnderline"/>
        </w:rPr>
        <w:t xml:space="preserve"> </w:t>
      </w:r>
      <w:r>
        <w:t xml:space="preserve">this dilemma, despite initial </w:t>
      </w:r>
      <w:r w:rsidRPr="009C153F">
        <w:rPr>
          <w:rStyle w:val="StyleBoldUnderline"/>
        </w:rPr>
        <w:t>promises of "</w:t>
      </w:r>
      <w:r>
        <w:t xml:space="preserve">a new day" in U.S.-Cuban relations. His April 2009 decision to </w:t>
      </w:r>
      <w:r w:rsidRPr="009C153F">
        <w:rPr>
          <w:rStyle w:val="StyleBoldUnderline"/>
        </w:rPr>
        <w:t>expand travel and remittances</w:t>
      </w:r>
      <w:r>
        <w:t xml:space="preserve"> for Cuban-Americans, </w:t>
      </w:r>
      <w:r w:rsidRPr="009C153F">
        <w:rPr>
          <w:rStyle w:val="StyleBoldUnderline"/>
        </w:rPr>
        <w:t xml:space="preserve">restart </w:t>
      </w:r>
      <w:r w:rsidRPr="00351899">
        <w:rPr>
          <w:rStyle w:val="StyleBoldUnderline"/>
        </w:rPr>
        <w:t>migration talks and</w:t>
      </w:r>
      <w:r>
        <w:t xml:space="preserve"> </w:t>
      </w:r>
      <w:r>
        <w:rPr>
          <w:rStyle w:val="StyleBoldUnderline"/>
        </w:rPr>
        <w:t xml:space="preserve">loosen </w:t>
      </w:r>
      <w:r>
        <w:t xml:space="preserve">telecommunications </w:t>
      </w:r>
      <w:r>
        <w:rPr>
          <w:rStyle w:val="StyleBoldUnderline"/>
        </w:rPr>
        <w:t>regulations</w:t>
      </w:r>
      <w:r>
        <w:t xml:space="preserve"> </w:t>
      </w:r>
      <w:r w:rsidRPr="00351899">
        <w:rPr>
          <w:rStyle w:val="StyleBoldUnderline"/>
        </w:rPr>
        <w:t>was the bare minimum</w:t>
      </w:r>
      <w:r>
        <w:t xml:space="preserve"> down payment on this vision of change. </w:t>
      </w:r>
      <w:r w:rsidRPr="009C153F">
        <w:rPr>
          <w:rStyle w:val="StyleBoldUnderline"/>
        </w:rPr>
        <w:t>But</w:t>
      </w:r>
      <w:r>
        <w:t xml:space="preserve"> shortly thereafter,</w:t>
      </w:r>
      <w:r>
        <w:rPr>
          <w:rStyle w:val="StyleBoldUnderline"/>
        </w:rPr>
        <w:t xml:space="preserve"> Washington </w:t>
      </w:r>
      <w:r w:rsidRPr="00351899">
        <w:rPr>
          <w:rStyle w:val="Emphasis"/>
        </w:rPr>
        <w:t>fell back into a tit-for-tat mode</w:t>
      </w:r>
      <w:r>
        <w:rPr>
          <w:rStyle w:val="StyleBoldUnderline"/>
        </w:rPr>
        <w:t xml:space="preserve">, allowing Havana to dictate the terms of normalization. </w:t>
      </w:r>
      <w:r w:rsidRPr="009C153F">
        <w:rPr>
          <w:rStyle w:val="StyleBoldUnderline"/>
        </w:rPr>
        <w:t>Even when positive steps were taken by the Castro regime</w:t>
      </w:r>
      <w:r>
        <w:t xml:space="preserve"> — the release of more than 50 political prisoners since July 2010, and </w:t>
      </w:r>
      <w:r w:rsidRPr="00726CD2">
        <w:rPr>
          <w:rStyle w:val="StyleBoldUnderline"/>
        </w:rPr>
        <w:t xml:space="preserve">major </w:t>
      </w:r>
      <w:r>
        <w:rPr>
          <w:rStyle w:val="StyleBoldUnderline"/>
        </w:rPr>
        <w:t>economic reforms</w:t>
      </w:r>
      <w:r>
        <w:t xml:space="preserve"> that </w:t>
      </w:r>
      <w:r w:rsidRPr="00726CD2">
        <w:t>should reduce the dependence of the Cuban people on the state —</w:t>
      </w:r>
      <w:r>
        <w:t xml:space="preserve"> t</w:t>
      </w:r>
      <w:r w:rsidRPr="009C153F">
        <w:rPr>
          <w:rStyle w:val="StyleBoldUnderline"/>
        </w:rPr>
        <w:t xml:space="preserve">he White House </w:t>
      </w:r>
      <w:r w:rsidRPr="009C153F">
        <w:rPr>
          <w:rStyle w:val="Emphasis"/>
        </w:rPr>
        <w:t>moved the goalposts</w:t>
      </w:r>
      <w:r w:rsidRPr="009C153F">
        <w:rPr>
          <w:rStyle w:val="StyleBoldUnderline"/>
        </w:rPr>
        <w:t>, demanding more fundamental change</w:t>
      </w:r>
      <w:r>
        <w:t xml:space="preserve"> as well as the release of a U.S. government paid contractor arrested for providing technical support to the small Jewish community on the island.</w:t>
      </w:r>
    </w:p>
    <w:p w:rsidR="00F82176" w:rsidRDefault="00F82176" w:rsidP="006B2B58"/>
    <w:p w:rsidR="00F82176" w:rsidRDefault="00F82176" w:rsidP="00F82176">
      <w:pPr>
        <w:pStyle w:val="Heading4"/>
      </w:pPr>
      <w:r>
        <w:t>They also fear economic opening</w:t>
      </w:r>
    </w:p>
    <w:p w:rsidR="00F82176" w:rsidRDefault="00F82176" w:rsidP="00F82176">
      <w:r>
        <w:rPr>
          <w:rStyle w:val="StyleStyleBold12pt"/>
        </w:rPr>
        <w:t>Colomer</w:t>
      </w:r>
      <w:r>
        <w:t xml:space="preserve"> </w:t>
      </w:r>
      <w:r>
        <w:rPr>
          <w:rStyle w:val="StyleStyleBold12pt"/>
        </w:rPr>
        <w:t>2005</w:t>
      </w:r>
      <w:r>
        <w:t>- Research Professor in Political Science, Professor at the University of Barcelona</w:t>
      </w:r>
    </w:p>
    <w:p w:rsidR="00F82176" w:rsidRDefault="00F82176" w:rsidP="00F82176">
      <w:r>
        <w:t>(Joseph M., “Who Could End the Embargo? A Game-Theoretical Perspective”, 2004-2005, 14 Transnat'l L. &amp; Contemp. Probs. 163, heinonline)//KW</w:t>
      </w:r>
    </w:p>
    <w:p w:rsidR="00F82176" w:rsidRDefault="00F82176" w:rsidP="00F82176">
      <w:pPr>
        <w:rPr>
          <w:sz w:val="12"/>
        </w:rPr>
      </w:pPr>
    </w:p>
    <w:p w:rsidR="00F82176" w:rsidRDefault="00F82176" w:rsidP="00F82176">
      <w:r>
        <w:t xml:space="preserve">For the same reason, </w:t>
      </w:r>
      <w:r w:rsidRPr="00730FF7">
        <w:rPr>
          <w:rStyle w:val="StyleBoldUnderline"/>
        </w:rPr>
        <w:t>the worst possible outcome for Cuba would be</w:t>
      </w:r>
      <w:r>
        <w:t xml:space="preserve"> </w:t>
      </w:r>
      <w:proofErr w:type="gramStart"/>
      <w:r>
        <w:t>the</w:t>
      </w:r>
      <w:r>
        <w:rPr>
          <w:sz w:val="12"/>
        </w:rPr>
        <w:t xml:space="preserve">  </w:t>
      </w:r>
      <w:r>
        <w:t>one</w:t>
      </w:r>
      <w:proofErr w:type="gramEnd"/>
      <w:r>
        <w:t xml:space="preserve"> produced by the opposite pairs of choices, </w:t>
      </w:r>
      <w:r w:rsidRPr="00730FF7">
        <w:rPr>
          <w:rStyle w:val="StyleBoldUnderline"/>
        </w:rPr>
        <w:t>embargo-democracy</w:t>
      </w:r>
      <w:r>
        <w:t>, as seems</w:t>
      </w:r>
      <w:r>
        <w:rPr>
          <w:sz w:val="12"/>
        </w:rPr>
        <w:t xml:space="preserve">  </w:t>
      </w:r>
      <w:r>
        <w:t xml:space="preserve">unnecessary to discuss. Issues may appear regarding Cuban rulers' </w:t>
      </w:r>
      <w:proofErr w:type="gramStart"/>
      <w:r>
        <w:t>second</w:t>
      </w:r>
      <w:r>
        <w:rPr>
          <w:sz w:val="12"/>
        </w:rPr>
        <w:t xml:space="preserve">  </w:t>
      </w:r>
      <w:r>
        <w:t>and</w:t>
      </w:r>
      <w:proofErr w:type="gramEnd"/>
      <w:r>
        <w:t xml:space="preserve"> third preferences. </w:t>
      </w:r>
      <w:r>
        <w:rPr>
          <w:rStyle w:val="StyleBoldUnderline"/>
        </w:rPr>
        <w:t xml:space="preserve">The free trade-democracy outcome would give </w:t>
      </w:r>
      <w:proofErr w:type="gramStart"/>
      <w:r>
        <w:rPr>
          <w:rStyle w:val="StyleBoldUnderline"/>
        </w:rPr>
        <w:t>Cuba</w:t>
      </w:r>
      <w:r>
        <w:rPr>
          <w:rStyle w:val="StyleBoldUnderline"/>
          <w:sz w:val="12"/>
        </w:rPr>
        <w:t xml:space="preserve">  </w:t>
      </w:r>
      <w:r>
        <w:rPr>
          <w:rStyle w:val="StyleBoldUnderline"/>
        </w:rPr>
        <w:t>the</w:t>
      </w:r>
      <w:proofErr w:type="gramEnd"/>
      <w:r>
        <w:rPr>
          <w:rStyle w:val="StyleBoldUnderline"/>
        </w:rPr>
        <w:t xml:space="preserve"> benefits of an open economy, but</w:t>
      </w:r>
      <w:r>
        <w:t xml:space="preserve"> would </w:t>
      </w:r>
      <w:r w:rsidRPr="00730FF7">
        <w:rPr>
          <w:rStyle w:val="Emphasis"/>
        </w:rPr>
        <w:t>fatally undermine</w:t>
      </w:r>
      <w:r>
        <w:rPr>
          <w:rStyle w:val="StyleBoldUnderline"/>
        </w:rPr>
        <w:t xml:space="preserve"> the</w:t>
      </w:r>
      <w:r>
        <w:t xml:space="preserve"> present</w:t>
      </w:r>
      <w:r>
        <w:rPr>
          <w:sz w:val="12"/>
        </w:rPr>
        <w:t xml:space="preserve">  </w:t>
      </w:r>
      <w:r>
        <w:rPr>
          <w:rStyle w:val="StyleBoldUnderline"/>
        </w:rPr>
        <w:t>rulers' control-</w:t>
      </w:r>
      <w:r w:rsidRPr="00730FF7">
        <w:t>what they call "independence" or "revolution.</w:t>
      </w:r>
      <w:r>
        <w:t xml:space="preserve">" Actually, </w:t>
      </w:r>
      <w:proofErr w:type="gramStart"/>
      <w:r>
        <w:t>even</w:t>
      </w:r>
      <w:r>
        <w:rPr>
          <w:sz w:val="12"/>
        </w:rPr>
        <w:t xml:space="preserve">  </w:t>
      </w:r>
      <w:r>
        <w:t>under</w:t>
      </w:r>
      <w:proofErr w:type="gramEnd"/>
      <w:r>
        <w:t xml:space="preserve"> the present circumstances, and </w:t>
      </w:r>
      <w:r w:rsidRPr="00730FF7">
        <w:rPr>
          <w:rStyle w:val="StyleBoldUnderline"/>
        </w:rPr>
        <w:t xml:space="preserve">in spite of their claims against the U.S.  </w:t>
      </w:r>
      <w:proofErr w:type="gramStart"/>
      <w:r w:rsidRPr="00730FF7">
        <w:rPr>
          <w:rStyle w:val="StyleBoldUnderline"/>
        </w:rPr>
        <w:t>embargo</w:t>
      </w:r>
      <w:proofErr w:type="gramEnd"/>
      <w:r w:rsidRPr="00730FF7">
        <w:rPr>
          <w:rStyle w:val="StyleBoldUnderline"/>
        </w:rPr>
        <w:t>, Cuban rulers are wary of allowing more foreign investment,  tourism, Cuban-Americans' direct cash remittances, and international  communications</w:t>
      </w:r>
      <w:r>
        <w:t xml:space="preserve"> (including the Internet) </w:t>
      </w:r>
      <w:r w:rsidRPr="00730FF7">
        <w:rPr>
          <w:rStyle w:val="StyleBoldUnderline"/>
        </w:rPr>
        <w:t>because they could enable</w:t>
      </w:r>
      <w:r>
        <w:t xml:space="preserve"> anti-</w:t>
      </w:r>
      <w:r>
        <w:rPr>
          <w:sz w:val="12"/>
        </w:rPr>
        <w:t xml:space="preserve">  </w:t>
      </w:r>
      <w:r>
        <w:t xml:space="preserve">Castro opinion and </w:t>
      </w:r>
      <w:r w:rsidRPr="00730FF7">
        <w:rPr>
          <w:rStyle w:val="StyleBoldUnderline"/>
        </w:rPr>
        <w:t>pressures among Cuban population</w:t>
      </w:r>
      <w:r>
        <w:t>.</w:t>
      </w:r>
    </w:p>
    <w:p w:rsidR="00F82176" w:rsidRDefault="00F82176" w:rsidP="00F82176">
      <w:r>
        <w:t xml:space="preserve">It thus seems realistic to assume that the present </w:t>
      </w:r>
      <w:r w:rsidRPr="00730FF7">
        <w:rPr>
          <w:rStyle w:val="StyleBoldUnderline"/>
        </w:rPr>
        <w:t>Cuban rulers</w:t>
      </w:r>
      <w:r>
        <w:t xml:space="preserve">-in </w:t>
      </w:r>
      <w:proofErr w:type="gramStart"/>
      <w:r>
        <w:t>other</w:t>
      </w:r>
      <w:r>
        <w:rPr>
          <w:sz w:val="12"/>
        </w:rPr>
        <w:t xml:space="preserve">  </w:t>
      </w:r>
      <w:r>
        <w:t>words</w:t>
      </w:r>
      <w:proofErr w:type="gramEnd"/>
      <w:r>
        <w:t>, Fidel Castro-</w:t>
      </w:r>
      <w:r w:rsidRPr="00730FF7">
        <w:rPr>
          <w:rStyle w:val="StyleBoldUnderline"/>
        </w:rPr>
        <w:t>value the endurance of the revolutionary dictatorship  more than the advantages of open trade and investment.</w:t>
      </w:r>
      <w:r>
        <w:t xml:space="preserve"> While Cuban </w:t>
      </w:r>
      <w:proofErr w:type="gramStart"/>
      <w:r>
        <w:t>rulers</w:t>
      </w:r>
      <w:r>
        <w:rPr>
          <w:sz w:val="12"/>
        </w:rPr>
        <w:t xml:space="preserve">  </w:t>
      </w:r>
      <w:r>
        <w:t>may</w:t>
      </w:r>
      <w:proofErr w:type="gramEnd"/>
      <w:r>
        <w:t xml:space="preserve"> dream of a "Chinese way," with foreign trade and investments</w:t>
      </w:r>
      <w:r>
        <w:rPr>
          <w:sz w:val="12"/>
        </w:rPr>
        <w:t xml:space="preserve">  </w:t>
      </w:r>
      <w:r>
        <w:t>permitting them to maintain the dictatorship</w:t>
      </w:r>
      <w:r>
        <w:rPr>
          <w:rStyle w:val="StyleBoldUnderline"/>
        </w:rPr>
        <w:t>, they would rather maintain</w:t>
      </w:r>
      <w:r>
        <w:rPr>
          <w:rStyle w:val="StyleBoldUnderline"/>
          <w:sz w:val="12"/>
        </w:rPr>
        <w:t xml:space="preserve">  </w:t>
      </w:r>
      <w:r>
        <w:rPr>
          <w:rStyle w:val="StyleBoldUnderline"/>
        </w:rPr>
        <w:t xml:space="preserve">the dictatorship </w:t>
      </w:r>
      <w:r w:rsidRPr="00730FF7">
        <w:rPr>
          <w:rStyle w:val="Emphasis"/>
        </w:rPr>
        <w:t>even at the cost of the embargo</w:t>
      </w:r>
      <w:r>
        <w:rPr>
          <w:rStyle w:val="StyleBoldUnderline"/>
        </w:rPr>
        <w:t xml:space="preserve"> than risk their own position</w:t>
      </w:r>
      <w:r>
        <w:rPr>
          <w:rStyle w:val="StyleBoldUnderline"/>
          <w:sz w:val="12"/>
        </w:rPr>
        <w:t xml:space="preserve">  </w:t>
      </w:r>
      <w:r>
        <w:rPr>
          <w:rStyle w:val="StyleBoldUnderline"/>
        </w:rPr>
        <w:t>with a democratic opening</w:t>
      </w:r>
      <w:r>
        <w:t>. Usual slogans, such as "Revolution or death,</w:t>
      </w:r>
      <w:proofErr w:type="gramStart"/>
      <w:r>
        <w:t>"</w:t>
      </w:r>
      <w:r>
        <w:rPr>
          <w:sz w:val="12"/>
        </w:rPr>
        <w:t xml:space="preserve">  </w:t>
      </w:r>
      <w:r>
        <w:t>clearly</w:t>
      </w:r>
      <w:proofErr w:type="gramEnd"/>
      <w:r>
        <w:t xml:space="preserve"> illustrate this position. A different ordering will be considered later</w:t>
      </w:r>
      <w:proofErr w:type="gramStart"/>
      <w:r>
        <w:t>,</w:t>
      </w:r>
      <w:r>
        <w:rPr>
          <w:sz w:val="12"/>
        </w:rPr>
        <w:t xml:space="preserve">  </w:t>
      </w:r>
      <w:r>
        <w:t>basically</w:t>
      </w:r>
      <w:proofErr w:type="gramEnd"/>
      <w:r>
        <w:t xml:space="preserve"> as a hypothetical preference change induced on Cuban rulers by</w:t>
      </w:r>
      <w:r>
        <w:rPr>
          <w:sz w:val="12"/>
        </w:rPr>
        <w:t xml:space="preserve">  </w:t>
      </w:r>
      <w:r>
        <w:t>either the further effects of the embargo or their weakened capability to</w:t>
      </w:r>
      <w:r>
        <w:rPr>
          <w:sz w:val="12"/>
        </w:rPr>
        <w:t xml:space="preserve">  </w:t>
      </w:r>
      <w:r>
        <w:t>maintain social control.</w:t>
      </w:r>
    </w:p>
    <w:p w:rsidR="00F82176" w:rsidRPr="00F82176" w:rsidRDefault="00F82176" w:rsidP="00F82176"/>
    <w:p w:rsidR="006B2B58" w:rsidRDefault="00726CD2" w:rsidP="006B2B58">
      <w:pPr>
        <w:pStyle w:val="Heading4"/>
      </w:pPr>
      <w:r>
        <w:t>It spurs a nationalist rejection of the plan</w:t>
      </w:r>
    </w:p>
    <w:p w:rsidR="006B2B58" w:rsidRDefault="006B2B58" w:rsidP="006B2B58">
      <w:r>
        <w:rPr>
          <w:rStyle w:val="StyleStyleBold12pt"/>
        </w:rPr>
        <w:t xml:space="preserve">Thale 8 </w:t>
      </w:r>
      <w:r w:rsidRPr="00E700F3">
        <w:t xml:space="preserve">– Program Director at the Washington Office on Latin America (Geoff, “Opting for Engagement,” April 2008, </w:t>
      </w:r>
      <w:hyperlink r:id="rId57" w:history="1">
        <w:r w:rsidRPr="005B3F97">
          <w:rPr>
            <w:rStyle w:val="Hyperlink"/>
          </w:rPr>
          <w:t>http://www.wola.org/sites/default/files/downloadable/Cuba/past/Opting%20for%20Engagement.pdf)//SJF</w:t>
        </w:r>
      </w:hyperlink>
    </w:p>
    <w:p w:rsidR="006B2B58" w:rsidRPr="00A03280" w:rsidRDefault="006B2B58" w:rsidP="006B2B58"/>
    <w:p w:rsidR="006B2B58" w:rsidRPr="00A03280" w:rsidRDefault="006B2B58" w:rsidP="006B2B58">
      <w:pPr>
        <w:rPr>
          <w:rStyle w:val="Emphasis"/>
        </w:rPr>
      </w:pPr>
      <w:r w:rsidRPr="00A03280">
        <w:rPr>
          <w:rStyle w:val="StyleBoldUnderline"/>
        </w:rPr>
        <w:t>Independence and national sovereignty have been consistent themes in Cuba’s foreign relations</w:t>
      </w:r>
      <w:r w:rsidRPr="009C13AA">
        <w:rPr>
          <w:sz w:val="16"/>
        </w:rPr>
        <w:t xml:space="preserve"> since Fidel Castro came to power, and this is unlikely to change under Raul Castro. </w:t>
      </w:r>
      <w:r w:rsidRPr="00A03280">
        <w:rPr>
          <w:rStyle w:val="StyleBoldUnderline"/>
        </w:rPr>
        <w:t xml:space="preserve">Foreign governments who signal their acceptance of the political succession in Cuba will </w:t>
      </w:r>
      <w:r w:rsidRPr="00A03280">
        <w:rPr>
          <w:rStyle w:val="Emphasis"/>
        </w:rPr>
        <w:t>not be able to demand political or economic change in Cuba as a condition for recognition</w:t>
      </w:r>
      <w:r w:rsidRPr="009C13AA">
        <w:rPr>
          <w:sz w:val="16"/>
        </w:rPr>
        <w:t xml:space="preserve">. Nonetheless, at a time when the Cuban government is re-examining aspects of its internal policies, other </w:t>
      </w:r>
      <w:r w:rsidRPr="00A03280">
        <w:rPr>
          <w:rStyle w:val="StyleBoldUnderline"/>
        </w:rPr>
        <w:t>countries with relations</w:t>
      </w:r>
      <w:r w:rsidRPr="009C13AA">
        <w:rPr>
          <w:sz w:val="16"/>
        </w:rPr>
        <w:t xml:space="preserve"> with Cuba – from the centrist and center-left governments of Europe, to Chavez and the government of Iran – </w:t>
      </w:r>
      <w:r w:rsidRPr="00A03280">
        <w:rPr>
          <w:rStyle w:val="StyleBoldUnderline"/>
        </w:rPr>
        <w:t>will be in a position to urge the new Cuban leadership to move in one direction or another</w:t>
      </w:r>
      <w:r w:rsidRPr="009C13AA">
        <w:rPr>
          <w:sz w:val="16"/>
        </w:rPr>
        <w:t xml:space="preserve">. </w:t>
      </w:r>
      <w:r w:rsidRPr="00A03280">
        <w:rPr>
          <w:rStyle w:val="StyleBoldUnderline"/>
        </w:rPr>
        <w:t>Countries like the U</w:t>
      </w:r>
      <w:r w:rsidRPr="009C13AA">
        <w:rPr>
          <w:sz w:val="16"/>
        </w:rPr>
        <w:t xml:space="preserve">nited </w:t>
      </w:r>
      <w:r w:rsidRPr="00A03280">
        <w:rPr>
          <w:rStyle w:val="StyleBoldUnderline"/>
        </w:rPr>
        <w:t>S</w:t>
      </w:r>
      <w:r w:rsidRPr="009C13AA">
        <w:rPr>
          <w:sz w:val="16"/>
        </w:rPr>
        <w:t xml:space="preserve">tates, </w:t>
      </w:r>
      <w:r w:rsidRPr="00A03280">
        <w:rPr>
          <w:rStyle w:val="StyleBoldUnderline"/>
        </w:rPr>
        <w:t>with no contact with the Cuban leadership</w:t>
      </w:r>
      <w:r w:rsidRPr="009C13AA">
        <w:rPr>
          <w:sz w:val="16"/>
        </w:rPr>
        <w:t xml:space="preserve"> and few contacts with Cuban society, </w:t>
      </w:r>
      <w:r w:rsidRPr="00A03280">
        <w:rPr>
          <w:rStyle w:val="Emphasis"/>
        </w:rPr>
        <w:t>will have no influence.</w:t>
      </w:r>
    </w:p>
    <w:p w:rsidR="006B2B58" w:rsidRPr="00726CD2" w:rsidRDefault="006B2B58" w:rsidP="006B2B58">
      <w:pPr>
        <w:rPr>
          <w:bCs/>
          <w:u w:val="single"/>
        </w:rPr>
      </w:pPr>
      <w:r w:rsidRPr="00A03280">
        <w:rPr>
          <w:rStyle w:val="StyleBoldUnderline"/>
        </w:rPr>
        <w:t>As long as the U</w:t>
      </w:r>
      <w:r w:rsidRPr="009C13AA">
        <w:rPr>
          <w:sz w:val="16"/>
        </w:rPr>
        <w:t xml:space="preserve">nited </w:t>
      </w:r>
      <w:r w:rsidRPr="00A03280">
        <w:rPr>
          <w:rStyle w:val="StyleBoldUnderline"/>
        </w:rPr>
        <w:t>S</w:t>
      </w:r>
      <w:r w:rsidRPr="009C13AA">
        <w:rPr>
          <w:sz w:val="16"/>
        </w:rPr>
        <w:t xml:space="preserve">tates </w:t>
      </w:r>
      <w:r w:rsidRPr="00A03280">
        <w:rPr>
          <w:rStyle w:val="StyleBoldUnderline"/>
        </w:rPr>
        <w:t>continues to isolate the island, the new government will certainly continue to capitalize</w:t>
      </w:r>
      <w:r w:rsidRPr="009C13AA">
        <w:rPr>
          <w:sz w:val="16"/>
        </w:rPr>
        <w:t xml:space="preserve"> on proembargo rhetoric in the exile community or any other </w:t>
      </w:r>
      <w:r w:rsidRPr="00A03280">
        <w:rPr>
          <w:rStyle w:val="StyleBoldUnderline"/>
        </w:rPr>
        <w:t xml:space="preserve">bold actions by the U.S. that threaten Cuban sovereignty, in order to </w:t>
      </w:r>
      <w:r w:rsidRPr="00A03280">
        <w:rPr>
          <w:rStyle w:val="Emphasis"/>
        </w:rPr>
        <w:t>unite Cubans in a nationalist rejection</w:t>
      </w:r>
      <w:r w:rsidRPr="00A03280">
        <w:rPr>
          <w:rStyle w:val="StyleBoldUnderline"/>
        </w:rPr>
        <w:t xml:space="preserve"> of interference in Cuban affairs.</w:t>
      </w:r>
    </w:p>
    <w:p w:rsidR="006B2B58" w:rsidRDefault="006B2B58" w:rsidP="006B2B58">
      <w:pPr>
        <w:pStyle w:val="Heading4"/>
      </w:pPr>
      <w:r>
        <w:t xml:space="preserve">Conditions </w:t>
      </w:r>
      <w:r w:rsidR="00726CD2">
        <w:t>deter business investment</w:t>
      </w:r>
    </w:p>
    <w:p w:rsidR="006B2B58" w:rsidRPr="000B721C" w:rsidRDefault="006B2B58" w:rsidP="006B2B58">
      <w:pPr>
        <w:rPr>
          <w:b/>
        </w:rPr>
      </w:pPr>
      <w:r>
        <w:rPr>
          <w:b/>
        </w:rPr>
        <w:t xml:space="preserve">Gorrell, 5 - </w:t>
      </w:r>
      <w:r w:rsidRPr="000B721C">
        <w:t>Lieutenant Colonel, US Army, paper submitted for the USAWC STRATEGY RESEARCH PROJECT (Tim, “CUBA: THE NEXT UNANTICIPATED ANTICIPATED STRATEGIC CRISIS?” http://www.dtic.mil/cgi-bin/GetTRDoc?AD=ADA433074</w:t>
      </w:r>
    </w:p>
    <w:p w:rsidR="006B2B58" w:rsidRDefault="006B2B58" w:rsidP="006B2B58"/>
    <w:p w:rsidR="006B2B58" w:rsidRPr="00435D84" w:rsidRDefault="006B2B58" w:rsidP="006B2B58">
      <w:pPr>
        <w:rPr>
          <w:rStyle w:val="StyleBoldUnderline"/>
        </w:rPr>
      </w:pPr>
      <w:r w:rsidRPr="00435D84">
        <w:rPr>
          <w:rStyle w:val="StyleBoldUnderline"/>
        </w:rPr>
        <w:t>Fragmenting the policy process may do more harm than good</w:t>
      </w:r>
      <w:r>
        <w:t xml:space="preserve">. It does too little too late and causes hard feelings among Cubans and American businesses. </w:t>
      </w:r>
      <w:r w:rsidRPr="00435D84">
        <w:rPr>
          <w:rStyle w:val="StyleBoldUnderline"/>
        </w:rPr>
        <w:t>The carrot-stick diplomatic</w:t>
      </w:r>
      <w:r>
        <w:rPr>
          <w:rStyle w:val="StyleBoldUnderline"/>
        </w:rPr>
        <w:t xml:space="preserve"> </w:t>
      </w:r>
      <w:r w:rsidRPr="00435D84">
        <w:rPr>
          <w:rStyle w:val="StyleBoldUnderline"/>
        </w:rPr>
        <w:t>approach</w:t>
      </w:r>
      <w:r>
        <w:t xml:space="preserve"> will not make Castro yield. Such policy </w:t>
      </w:r>
      <w:r w:rsidRPr="00435D84">
        <w:rPr>
          <w:rStyle w:val="StyleBoldUnderline"/>
        </w:rPr>
        <w:t>breeds inconsistency as it can vary from</w:t>
      </w:r>
      <w:r>
        <w:rPr>
          <w:rStyle w:val="StyleBoldUnderline"/>
        </w:rPr>
        <w:t xml:space="preserve"> </w:t>
      </w:r>
      <w:r w:rsidRPr="00435D84">
        <w:rPr>
          <w:rStyle w:val="StyleBoldUnderline"/>
        </w:rPr>
        <w:t>administration to administration</w:t>
      </w:r>
      <w:r>
        <w:t xml:space="preserve">, as it has between the Clinton and Bush administrations. </w:t>
      </w:r>
      <w:r w:rsidRPr="00435D84">
        <w:rPr>
          <w:rStyle w:val="StyleBoldUnderline"/>
        </w:rPr>
        <w:t>The</w:t>
      </w:r>
      <w:r>
        <w:rPr>
          <w:rStyle w:val="StyleBoldUnderline"/>
        </w:rPr>
        <w:t xml:space="preserve"> </w:t>
      </w:r>
      <w:r w:rsidRPr="00435D84">
        <w:rPr>
          <w:rStyle w:val="StyleBoldUnderline"/>
        </w:rPr>
        <w:t>rules constantly change and thus have a ripple effect on American businesses and</w:t>
      </w:r>
      <w:r>
        <w:t xml:space="preserve"> the quality of life of Americans, Cuban-Americans and native </w:t>
      </w:r>
      <w:r w:rsidRPr="00435D84">
        <w:rPr>
          <w:rStyle w:val="StyleBoldUnderline"/>
        </w:rPr>
        <w:t>Cubans.</w:t>
      </w:r>
    </w:p>
    <w:p w:rsidR="006B2B58" w:rsidRDefault="006B2B58" w:rsidP="006B2B58">
      <w:r>
        <w:t xml:space="preserve">Cuban trade has already declined to a trickle since the Bush administration sought to further squeeze the Castro government. Prior to the Bush administration’s trade crack down, 2004 was emerging as a record year for U.S. imports to Cuba. By the end of December 2004 U.S. suppliers and shippers were projected to have earned some $450 million, a 20% increase over 2003 sales.35 Imposing </w:t>
      </w:r>
      <w:r w:rsidRPr="00435D84">
        <w:rPr>
          <w:rStyle w:val="StyleBoldUnderline"/>
        </w:rPr>
        <w:t>restrictions</w:t>
      </w:r>
      <w:r>
        <w:t xml:space="preserve">, as the Bush administration did in June 2004, </w:t>
      </w:r>
      <w:r w:rsidRPr="00435D84">
        <w:rPr>
          <w:rStyle w:val="StyleBoldUnderline"/>
        </w:rPr>
        <w:t>perplexed American businesses with unpredicted problems. These businesses make</w:t>
      </w:r>
      <w:r>
        <w:rPr>
          <w:rStyle w:val="StyleBoldUnderline"/>
        </w:rPr>
        <w:t xml:space="preserve"> </w:t>
      </w:r>
      <w:r w:rsidRPr="00435D84">
        <w:rPr>
          <w:rStyle w:val="StyleBoldUnderline"/>
        </w:rPr>
        <w:t xml:space="preserve">adjustments, as do Cuban- American citizens, </w:t>
      </w:r>
      <w:proofErr w:type="gramStart"/>
      <w:r w:rsidRPr="00435D84">
        <w:rPr>
          <w:rStyle w:val="StyleBoldUnderline"/>
        </w:rPr>
        <w:t>then</w:t>
      </w:r>
      <w:proofErr w:type="gramEnd"/>
      <w:r w:rsidRPr="00435D84">
        <w:rPr>
          <w:rStyle w:val="StyleBoldUnderline"/>
        </w:rPr>
        <w:t xml:space="preserve"> must abruptly alter their business strategies</w:t>
      </w:r>
      <w:r>
        <w:rPr>
          <w:rStyle w:val="StyleBoldUnderline"/>
        </w:rPr>
        <w:t xml:space="preserve"> </w:t>
      </w:r>
      <w:r w:rsidRPr="00435D84">
        <w:rPr>
          <w:rStyle w:val="StyleBoldUnderline"/>
        </w:rPr>
        <w:t>because of a Congressional vote or an Executive order</w:t>
      </w:r>
      <w:r>
        <w:t>. This political tug-of-war does not move the U.S. any closer to realizing its security objectives.</w:t>
      </w:r>
    </w:p>
    <w:p w:rsidR="006B2B58" w:rsidRDefault="006B2B58" w:rsidP="006B2B58"/>
    <w:p w:rsidR="008F0F20" w:rsidRDefault="00726CD2" w:rsidP="008F0F20">
      <w:pPr>
        <w:pStyle w:val="Heading3"/>
      </w:pPr>
      <w:r>
        <w:lastRenderedPageBreak/>
        <w:t>--XT – say no</w:t>
      </w:r>
    </w:p>
    <w:p w:rsidR="00FF6D3B" w:rsidRDefault="00FF6D3B" w:rsidP="00FF6D3B"/>
    <w:p w:rsidR="00FF6D3B" w:rsidRDefault="00FF6D3B" w:rsidP="00FF6D3B">
      <w:pPr>
        <w:pStyle w:val="Heading4"/>
      </w:pPr>
      <w:r>
        <w:t>Cuba empirically says no when things are conditioned</w:t>
      </w:r>
    </w:p>
    <w:p w:rsidR="00FF6D3B" w:rsidRDefault="00FF6D3B" w:rsidP="00FF6D3B">
      <w:r w:rsidRPr="00C224BE">
        <w:rPr>
          <w:rStyle w:val="StyleStyleBold12pt"/>
        </w:rPr>
        <w:t xml:space="preserve">Pascual </w:t>
      </w:r>
      <w:proofErr w:type="gramStart"/>
      <w:r w:rsidRPr="00C224BE">
        <w:rPr>
          <w:rStyle w:val="StyleStyleBold12pt"/>
        </w:rPr>
        <w:t>et</w:t>
      </w:r>
      <w:proofErr w:type="gramEnd"/>
      <w:r w:rsidRPr="00C224BE">
        <w:rPr>
          <w:rStyle w:val="StyleStyleBold12pt"/>
        </w:rPr>
        <w:t>. Al</w:t>
      </w:r>
      <w:r>
        <w:t xml:space="preserve">. –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rsidR="00FF6D3B" w:rsidRDefault="00FF6D3B" w:rsidP="00FF6D3B"/>
    <w:p w:rsidR="00FF6D3B" w:rsidRDefault="00FF6D3B" w:rsidP="00FF6D3B">
      <w:r>
        <w:t xml:space="preserve">The second basket of initiatives is distinct from the first because it moves beyond enhancing the ability of Cubans to take a more proactive and informed part in their society and government. </w:t>
      </w:r>
      <w:r w:rsidRPr="00BA22D3">
        <w:rPr>
          <w:rStyle w:val="StyleBoldUnderline"/>
        </w:rPr>
        <w:t>The initiatives</w:t>
      </w:r>
      <w:r>
        <w:t xml:space="preserve"> in the second basket </w:t>
      </w:r>
      <w:r w:rsidRPr="00BA22D3">
        <w:rPr>
          <w:rStyle w:val="StyleBoldUnderline"/>
        </w:rPr>
        <w:t>seek to build a foundation for reconciliation by beginning a process of resolving long-standing differences. A number of these initiatives could serve as incentives or rewards for improved human rights, the release of political prisoners</w:t>
      </w:r>
      <w:r>
        <w:t xml:space="preserve">, and greater freedom of assembly, speech and rights for opposition groups and labor unions. </w:t>
      </w:r>
      <w:r w:rsidRPr="00BA22D3">
        <w:rPr>
          <w:rStyle w:val="StyleBoldUnderline"/>
        </w:rPr>
        <w:t>Initiatives that fall within this category include allowing Cuba access to normal commercial instruments for the purchase of goods from the U</w:t>
      </w:r>
      <w:r>
        <w:t xml:space="preserve">nited </w:t>
      </w:r>
      <w:r w:rsidRPr="00BA22D3">
        <w:rPr>
          <w:rStyle w:val="StyleBoldUnderline"/>
        </w:rPr>
        <w:t>S</w:t>
      </w:r>
      <w:r>
        <w:t xml:space="preserve">tates. </w:t>
      </w:r>
    </w:p>
    <w:p w:rsidR="00FF6D3B" w:rsidRPr="00FF6D3B" w:rsidRDefault="00FF6D3B" w:rsidP="00FF6D3B">
      <w:r w:rsidRPr="002C1EC9">
        <w:rPr>
          <w:rStyle w:val="StyleBoldUnderline"/>
        </w:rPr>
        <w:t>None of the initiatives,</w:t>
      </w:r>
      <w:r>
        <w:t xml:space="preserve"> however, </w:t>
      </w:r>
      <w:r w:rsidRPr="002C1EC9">
        <w:rPr>
          <w:rStyle w:val="StyleBoldUnderline"/>
        </w:rPr>
        <w:t xml:space="preserve">should be publicly or privately tied to specific Cuban actions. As the Cuban government is on record as rejecting </w:t>
      </w:r>
      <w:r w:rsidRPr="00B608CE">
        <w:rPr>
          <w:rStyle w:val="Emphasis"/>
        </w:rPr>
        <w:t>any type</w:t>
      </w:r>
      <w:r w:rsidRPr="002C1EC9">
        <w:rPr>
          <w:rStyle w:val="StyleBoldUnderline"/>
        </w:rPr>
        <w:t xml:space="preserve"> of carrot-and-stick tactic, it would be counterproductive to do so</w:t>
      </w:r>
      <w:r>
        <w:t xml:space="preserve">. </w:t>
      </w:r>
      <w:proofErr w:type="gramStart"/>
      <w:r>
        <w:t>rather</w:t>
      </w:r>
      <w:proofErr w:type="gramEnd"/>
      <w:r>
        <w:t xml:space="preserve">, the United States should decide the actions that it wishes to take and when to carry them out. Doing so will give the president maximum flexibility in determining how and when to engage. </w:t>
      </w:r>
    </w:p>
    <w:p w:rsidR="00F82176" w:rsidRDefault="00F82176" w:rsidP="00726CD2"/>
    <w:p w:rsidR="00F82176" w:rsidRDefault="00F82176" w:rsidP="00726CD2"/>
    <w:p w:rsidR="00726CD2" w:rsidRDefault="00726CD2" w:rsidP="006B2B58"/>
    <w:p w:rsidR="00F738D0" w:rsidRDefault="00F738D0" w:rsidP="00F738D0">
      <w:pPr>
        <w:pStyle w:val="Heading3"/>
      </w:pPr>
      <w:r>
        <w:lastRenderedPageBreak/>
        <w:t>--AT: Raul is different</w:t>
      </w:r>
    </w:p>
    <w:p w:rsidR="00F738D0" w:rsidRDefault="00F738D0" w:rsidP="00F738D0"/>
    <w:p w:rsidR="00F738D0" w:rsidRDefault="00F738D0" w:rsidP="00F738D0">
      <w:pPr>
        <w:pStyle w:val="Heading4"/>
      </w:pPr>
      <w:r>
        <w:t>Raul might be open to dialogue but he doesn’t care very much about relations</w:t>
      </w:r>
    </w:p>
    <w:p w:rsidR="00F738D0" w:rsidRPr="00790F0A" w:rsidRDefault="00F738D0" w:rsidP="00F738D0">
      <w:r>
        <w:rPr>
          <w:b/>
        </w:rPr>
        <w:t>Hanson and Lee, 13</w:t>
      </w:r>
      <w:r>
        <w:t>-Hanson is associate director and coordinating editor at CFR.org, the website of the Council on Foreign Relations. She manages the editorial production of the website and covers economic and political development in Africa and Latin America. Lee is the Senior Production Editor of CFR.org (Stephanie Hanson and Brianna Lee, “U.S.-Cuba Relations”, Council on Foreign Relations, 1/31/13, http://www.cfr.org/cuba/us-cuba-relations/p11113)//TL</w:t>
      </w:r>
    </w:p>
    <w:p w:rsidR="00F738D0" w:rsidRDefault="00F738D0" w:rsidP="00F738D0"/>
    <w:p w:rsidR="00F738D0" w:rsidRDefault="00F738D0" w:rsidP="00F738D0">
      <w:r w:rsidRPr="00790F0A">
        <w:rPr>
          <w:rStyle w:val="StyleBoldUnderline"/>
        </w:rPr>
        <w:t xml:space="preserve">Raúl </w:t>
      </w:r>
      <w:r>
        <w:t xml:space="preserve">Castro </w:t>
      </w:r>
      <w:r w:rsidRPr="00790F0A">
        <w:rPr>
          <w:rStyle w:val="StyleBoldUnderline"/>
        </w:rPr>
        <w:t>has signaled he is willing to engage in dialogue with Washington. At the same time,</w:t>
      </w:r>
      <w:r>
        <w:t xml:space="preserve"> says CFR's Sweig, </w:t>
      </w:r>
      <w:r w:rsidRPr="00790F0A">
        <w:rPr>
          <w:rStyle w:val="StyleBoldUnderline"/>
        </w:rPr>
        <w:t>seeking normalized bilateral relations is clearly not a priority for the Cuban government, which has moved to diversify its relationships</w:t>
      </w:r>
      <w:r>
        <w:t xml:space="preserve"> in the region. "</w:t>
      </w:r>
      <w:r w:rsidRPr="00790F0A">
        <w:rPr>
          <w:rStyle w:val="StyleBoldUnderline"/>
        </w:rPr>
        <w:t>Cuba no longer seems to need to see the relationship with the U</w:t>
      </w:r>
      <w:r>
        <w:t xml:space="preserve">nited </w:t>
      </w:r>
      <w:r w:rsidRPr="00790F0A">
        <w:rPr>
          <w:rStyle w:val="StyleBoldUnderline"/>
        </w:rPr>
        <w:t>S</w:t>
      </w:r>
      <w:r>
        <w:t xml:space="preserve">tates </w:t>
      </w:r>
      <w:r w:rsidRPr="00790F0A">
        <w:rPr>
          <w:rStyle w:val="StyleBoldUnderline"/>
        </w:rPr>
        <w:t>improve as rapidly as it might well have</w:t>
      </w:r>
      <w:r>
        <w:t>, for example, when the Soviet Bloc collapsed and it lost its Soviet subsidy overnight," Sweig told CFR.org in a March 2009 interview. A 2009 Human Rights Watch report found that Cuba's judicial system remained oppressive, saying, "Raúl Castro's government uses draconian laws and sham trials to incarcerate scores more [political prisoners] who have dared to exercise their fundamental freedoms."</w:t>
      </w:r>
    </w:p>
    <w:p w:rsidR="00F738D0" w:rsidRPr="00F738D0" w:rsidRDefault="00F738D0" w:rsidP="00F738D0"/>
    <w:p w:rsidR="008F0F20" w:rsidRDefault="008F0F20" w:rsidP="006B2B58"/>
    <w:p w:rsidR="008F0F20" w:rsidRDefault="008F0F20" w:rsidP="006B2B58"/>
    <w:p w:rsidR="008F0F20" w:rsidRDefault="008F0F20" w:rsidP="008F0F20">
      <w:pPr>
        <w:pStyle w:val="Heading3"/>
      </w:pPr>
      <w:r>
        <w:lastRenderedPageBreak/>
        <w:t>Unconditional 1nc – Say no</w:t>
      </w:r>
    </w:p>
    <w:p w:rsidR="008F0F20" w:rsidRPr="00B3771D" w:rsidRDefault="008F0F20" w:rsidP="008F0F20">
      <w:pPr>
        <w:pStyle w:val="Heading4"/>
        <w:rPr>
          <w:rStyle w:val="StyleStyleBold12pt"/>
          <w:b/>
        </w:rPr>
      </w:pPr>
      <w:r>
        <w:rPr>
          <w:rStyle w:val="StyleStyleBold12pt"/>
          <w:b/>
        </w:rPr>
        <w:t>Cuba says no to US economic concessions – it fears political change</w:t>
      </w:r>
    </w:p>
    <w:p w:rsidR="008F0F20" w:rsidRPr="00D34A55" w:rsidRDefault="008F0F20" w:rsidP="008F0F20">
      <w:r w:rsidRPr="00917F4D">
        <w:rPr>
          <w:rStyle w:val="StyleStyleBold12pt"/>
        </w:rPr>
        <w:t>Margulies 2008</w:t>
      </w:r>
      <w:r>
        <w:rPr>
          <w:rStyle w:val="StyleStyleBold12pt"/>
        </w:rPr>
        <w:t xml:space="preserve">- </w:t>
      </w:r>
      <w:r w:rsidRPr="00D34A55">
        <w:t>J.D. from New York University School of Law</w:t>
      </w:r>
    </w:p>
    <w:p w:rsidR="008F0F20" w:rsidRDefault="008F0F20" w:rsidP="008F0F20">
      <w:r>
        <w:t>(Michael, “STRONGER TRADE OR STRONGER EMBARGO:</w:t>
      </w:r>
    </w:p>
    <w:p w:rsidR="008F0F20" w:rsidRDefault="008F0F20" w:rsidP="008F0F20">
      <w:r>
        <w:t>WHAT THE FUTURE HOLDS FOR UNITED</w:t>
      </w:r>
    </w:p>
    <w:p w:rsidR="008F0F20" w:rsidRDefault="008F0F20" w:rsidP="008F0F20">
      <w:proofErr w:type="gramStart"/>
      <w:r>
        <w:t>STATES-CUBA RELATIONS”, 2008, 8 Asper Rev. Int'l Bus.</w:t>
      </w:r>
      <w:proofErr w:type="gramEnd"/>
      <w:r>
        <w:t xml:space="preserve"> &amp; Trade L. 147, heinonline)//KW</w:t>
      </w:r>
    </w:p>
    <w:p w:rsidR="008F0F20" w:rsidRDefault="008F0F20" w:rsidP="008F0F20"/>
    <w:p w:rsidR="008F0F20" w:rsidRDefault="008F0F20" w:rsidP="008F0F20">
      <w:r>
        <w:t xml:space="preserve">When the TSRA provisions took effect on 25 February 2001, </w:t>
      </w:r>
      <w:r w:rsidRPr="002E50D8">
        <w:rPr>
          <w:rStyle w:val="StyleBoldUnderline"/>
        </w:rPr>
        <w:t>Cuba</w:t>
      </w:r>
      <w:r w:rsidRPr="00075C5D">
        <w:rPr>
          <w:rStyle w:val="StyleBoldUnderline"/>
          <w:sz w:val="12"/>
        </w:rPr>
        <w:t xml:space="preserve"> </w:t>
      </w:r>
      <w:r w:rsidRPr="002E50D8">
        <w:rPr>
          <w:rStyle w:val="StyleBoldUnderline"/>
        </w:rPr>
        <w:t>did not immediately jump at the opportunity to purchase agricultural</w:t>
      </w:r>
      <w:r w:rsidRPr="00075C5D">
        <w:rPr>
          <w:rStyle w:val="StyleBoldUnderline"/>
          <w:sz w:val="12"/>
        </w:rPr>
        <w:t xml:space="preserve"> </w:t>
      </w:r>
      <w:r w:rsidRPr="002E50D8">
        <w:rPr>
          <w:rStyle w:val="StyleBoldUnderline"/>
        </w:rPr>
        <w:t>commodities from the United States</w:t>
      </w:r>
      <w:r>
        <w:t xml:space="preserve">. 25 </w:t>
      </w:r>
      <w:r w:rsidRPr="002E50D8">
        <w:rPr>
          <w:rStyle w:val="StyleBoldUnderline"/>
        </w:rPr>
        <w:t>It took</w:t>
      </w:r>
      <w:r>
        <w:t xml:space="preserve"> nearly </w:t>
      </w:r>
      <w:r w:rsidRPr="002E50D8">
        <w:rPr>
          <w:rStyle w:val="StyleBoldUnderline"/>
        </w:rPr>
        <w:t>one year</w:t>
      </w:r>
      <w:r>
        <w:t xml:space="preserve"> and dire</w:t>
      </w:r>
      <w:r w:rsidRPr="00075C5D">
        <w:rPr>
          <w:sz w:val="12"/>
        </w:rPr>
        <w:t xml:space="preserve"> </w:t>
      </w:r>
      <w:r>
        <w:t>circumstances for the Castro regime to accept the U.S. offer.2 6 Following</w:t>
      </w:r>
      <w:r w:rsidRPr="00075C5D">
        <w:rPr>
          <w:sz w:val="12"/>
        </w:rPr>
        <w:t xml:space="preserve"> </w:t>
      </w:r>
      <w:r>
        <w:t>the disastrous effects of Hurricane Michelle in November 2001 and the</w:t>
      </w:r>
      <w:r w:rsidRPr="00075C5D">
        <w:rPr>
          <w:sz w:val="12"/>
        </w:rPr>
        <w:t xml:space="preserve"> </w:t>
      </w:r>
      <w:r>
        <w:t>subsequent food supply shortages experienced by the Cuban population,</w:t>
      </w:r>
      <w:r w:rsidRPr="00075C5D">
        <w:rPr>
          <w:sz w:val="12"/>
        </w:rPr>
        <w:t xml:space="preserve"> </w:t>
      </w:r>
      <w:r w:rsidRPr="002E50D8">
        <w:rPr>
          <w:rStyle w:val="StyleBoldUnderline"/>
        </w:rPr>
        <w:t>the Cuban government</w:t>
      </w:r>
      <w:r>
        <w:t xml:space="preserve"> not only continued to reject the opportunity to</w:t>
      </w:r>
      <w:r w:rsidRPr="00075C5D">
        <w:rPr>
          <w:sz w:val="12"/>
        </w:rPr>
        <w:t xml:space="preserve"> </w:t>
      </w:r>
      <w:r>
        <w:t xml:space="preserve">import U.S. food products, but more significantly it </w:t>
      </w:r>
      <w:r w:rsidRPr="002E50D8">
        <w:rPr>
          <w:rStyle w:val="StyleBoldUnderline"/>
        </w:rPr>
        <w:t>also turned down the</w:t>
      </w:r>
      <w:r w:rsidRPr="00075C5D">
        <w:rPr>
          <w:rStyle w:val="StyleBoldUnderline"/>
          <w:sz w:val="12"/>
        </w:rPr>
        <w:t xml:space="preserve"> </w:t>
      </w:r>
      <w:r w:rsidRPr="002E50D8">
        <w:rPr>
          <w:rStyle w:val="StyleBoldUnderline"/>
        </w:rPr>
        <w:t>U.S. offer of disaster assistance.</w:t>
      </w:r>
      <w:r>
        <w:t xml:space="preserve"> 27 It was not until later - by the end of</w:t>
      </w:r>
      <w:r w:rsidRPr="00075C5D">
        <w:rPr>
          <w:sz w:val="12"/>
        </w:rPr>
        <w:t xml:space="preserve"> </w:t>
      </w:r>
      <w:r>
        <w:t>2001, when their food reserves had become fully depleted - that Cuba</w:t>
      </w:r>
      <w:r w:rsidRPr="00075C5D">
        <w:rPr>
          <w:sz w:val="12"/>
        </w:rPr>
        <w:t xml:space="preserve"> </w:t>
      </w:r>
      <w:r>
        <w:t>finally seized the opportunity to purchase bulk agricultural commodities</w:t>
      </w:r>
      <w:r w:rsidRPr="00075C5D">
        <w:rPr>
          <w:sz w:val="12"/>
        </w:rPr>
        <w:t xml:space="preserve"> </w:t>
      </w:r>
      <w:r>
        <w:t>from the United States. 28 The Cuban government had felt slighted by the</w:t>
      </w:r>
      <w:r w:rsidRPr="00075C5D">
        <w:rPr>
          <w:sz w:val="12"/>
        </w:rPr>
        <w:t xml:space="preserve"> </w:t>
      </w:r>
      <w:r>
        <w:t>fact that the entire embargo had not been repealed; rather the U.S.</w:t>
      </w:r>
      <w:r w:rsidRPr="00075C5D">
        <w:rPr>
          <w:sz w:val="12"/>
        </w:rPr>
        <w:t xml:space="preserve"> </w:t>
      </w:r>
      <w:r>
        <w:t>government had only opened up a specific sector with significant</w:t>
      </w:r>
      <w:r w:rsidRPr="00075C5D">
        <w:rPr>
          <w:sz w:val="12"/>
        </w:rPr>
        <w:t xml:space="preserve"> </w:t>
      </w:r>
      <w:r>
        <w:t>restrictions.2 9</w:t>
      </w:r>
    </w:p>
    <w:p w:rsidR="008F0F20" w:rsidRDefault="008F0F20" w:rsidP="008F0F20">
      <w:pPr>
        <w:rPr>
          <w:rStyle w:val="StyleBoldUnderline"/>
          <w:sz w:val="12"/>
        </w:rPr>
      </w:pPr>
      <w:r w:rsidRPr="002E50D8">
        <w:rPr>
          <w:rStyle w:val="StyleBoldUnderline"/>
        </w:rPr>
        <w:t>TSRA-authorized trade was a significant initial step</w:t>
      </w:r>
      <w:r>
        <w:t>, easing the</w:t>
      </w:r>
      <w:r w:rsidRPr="00075C5D">
        <w:rPr>
          <w:sz w:val="12"/>
        </w:rPr>
        <w:t xml:space="preserve"> </w:t>
      </w:r>
      <w:r>
        <w:t>trade restrictions and moving towards opening trade, social and political</w:t>
      </w:r>
      <w:r w:rsidRPr="00075C5D">
        <w:rPr>
          <w:sz w:val="12"/>
        </w:rPr>
        <w:t xml:space="preserve"> </w:t>
      </w:r>
      <w:r>
        <w:t xml:space="preserve">relations. </w:t>
      </w:r>
      <w:r w:rsidRPr="002E50D8">
        <w:rPr>
          <w:rStyle w:val="StyleBoldUnderline"/>
        </w:rPr>
        <w:t>However, it was also a sign of the difficulties that will surely be</w:t>
      </w:r>
      <w:r w:rsidRPr="00075C5D">
        <w:rPr>
          <w:rStyle w:val="StyleBoldUnderline"/>
          <w:sz w:val="12"/>
        </w:rPr>
        <w:t xml:space="preserve"> </w:t>
      </w:r>
      <w:r w:rsidRPr="002E50D8">
        <w:rPr>
          <w:rStyle w:val="StyleBoldUnderline"/>
        </w:rPr>
        <w:t>encountered in any enhanced relationship between the United States and</w:t>
      </w:r>
      <w:r w:rsidRPr="00075C5D">
        <w:rPr>
          <w:rStyle w:val="StyleBoldUnderline"/>
          <w:sz w:val="12"/>
        </w:rPr>
        <w:t xml:space="preserve"> </w:t>
      </w:r>
      <w:r w:rsidRPr="002E50D8">
        <w:rPr>
          <w:rStyle w:val="StyleBoldUnderline"/>
        </w:rPr>
        <w:t>Cuba.</w:t>
      </w:r>
      <w:r>
        <w:t xml:space="preserve"> </w:t>
      </w:r>
      <w:r w:rsidRPr="002E50D8">
        <w:rPr>
          <w:rStyle w:val="StyleBoldUnderline"/>
        </w:rPr>
        <w:t>Cuba's reluctance to immediately enter into such a relationship</w:t>
      </w:r>
      <w:r w:rsidRPr="00075C5D">
        <w:rPr>
          <w:rStyle w:val="StyleBoldUnderline"/>
          <w:sz w:val="12"/>
        </w:rPr>
        <w:t xml:space="preserve"> </w:t>
      </w:r>
      <w:r w:rsidRPr="002E50D8">
        <w:rPr>
          <w:rStyle w:val="StyleBoldUnderline"/>
        </w:rPr>
        <w:t>with the United States</w:t>
      </w:r>
      <w:r>
        <w:t xml:space="preserve">, once TSRA had been passed, </w:t>
      </w:r>
      <w:r w:rsidRPr="002E50D8">
        <w:rPr>
          <w:rStyle w:val="StyleBoldUnderline"/>
        </w:rPr>
        <w:t>is a strong</w:t>
      </w:r>
      <w:r w:rsidRPr="00075C5D">
        <w:rPr>
          <w:rStyle w:val="StyleBoldUnderline"/>
          <w:sz w:val="12"/>
        </w:rPr>
        <w:t xml:space="preserve"> </w:t>
      </w:r>
      <w:r w:rsidRPr="002E50D8">
        <w:rPr>
          <w:rStyle w:val="StyleBoldUnderline"/>
        </w:rPr>
        <w:t>indication that there are not only economic factors at play</w:t>
      </w:r>
      <w:r>
        <w:t xml:space="preserve"> in the limited</w:t>
      </w:r>
      <w:r w:rsidRPr="00075C5D">
        <w:rPr>
          <w:sz w:val="12"/>
        </w:rPr>
        <w:t xml:space="preserve"> </w:t>
      </w:r>
      <w:r>
        <w:t xml:space="preserve">trade relations between the two nations, </w:t>
      </w:r>
      <w:r w:rsidRPr="002E50D8">
        <w:rPr>
          <w:rStyle w:val="StyleBoldUnderline"/>
        </w:rPr>
        <w:t>but a multitude of other factors</w:t>
      </w:r>
      <w:r>
        <w:t>.</w:t>
      </w:r>
      <w:r w:rsidRPr="00075C5D">
        <w:rPr>
          <w:sz w:val="12"/>
        </w:rPr>
        <w:t xml:space="preserve"> </w:t>
      </w:r>
      <w:r w:rsidRPr="002E50D8">
        <w:rPr>
          <w:rStyle w:val="StyleBoldUnderline"/>
        </w:rPr>
        <w:t>Any normalization of a U.S.-Cuban trade relationship will be played out</w:t>
      </w:r>
      <w:r w:rsidRPr="00075C5D">
        <w:rPr>
          <w:rStyle w:val="StyleBoldUnderline"/>
          <w:sz w:val="12"/>
        </w:rPr>
        <w:t xml:space="preserve"> </w:t>
      </w:r>
      <w:r w:rsidRPr="002E50D8">
        <w:rPr>
          <w:rStyle w:val="StyleBoldUnderline"/>
        </w:rPr>
        <w:t>against an imposing political, historical and ideological backdrop.</w:t>
      </w:r>
      <w:r w:rsidRPr="00075C5D">
        <w:rPr>
          <w:rStyle w:val="StyleBoldUnderline"/>
          <w:sz w:val="12"/>
        </w:rPr>
        <w:t xml:space="preserve"> </w:t>
      </w:r>
    </w:p>
    <w:p w:rsidR="008F0F20" w:rsidRDefault="008F0F20" w:rsidP="008F0F20">
      <w:r>
        <w:t>Opening the door to the export of medical and agricultural commodities, while a step forward, was accompanied by a number of daunting obstacles for those wishing to take advantage of TSRA. The legislative and administrative requirements have presented a series of burdens and logistical setbacks for interested U.S corporations, which have served as a prohibitive factor for some. Over the years, it has become exceedingly difficult for firms to take advantage of the legislation and tap into the potential benefits of trading with the Cuban state.</w:t>
      </w:r>
    </w:p>
    <w:p w:rsidR="006B2B58" w:rsidRDefault="006B2B58" w:rsidP="006B2B58"/>
    <w:p w:rsidR="00F738D0" w:rsidRPr="00A662B7" w:rsidRDefault="00F738D0" w:rsidP="00F738D0">
      <w:pPr>
        <w:pStyle w:val="Heading4"/>
      </w:pPr>
      <w:r>
        <w:t>Removing sanctions won’t change the overall relationship – too many other issues</w:t>
      </w:r>
    </w:p>
    <w:p w:rsidR="00F738D0" w:rsidRDefault="00F738D0" w:rsidP="00F738D0">
      <w:r>
        <w:rPr>
          <w:b/>
        </w:rPr>
        <w:t>Hanson and Lee, 13</w:t>
      </w:r>
      <w:r>
        <w:t>-Hanson is associate director and coordinating editor at CFR.org, the website of the Council on Foreign Relations. She manages the editorial production of the website and covers economic and political development in Africa and Latin America. Lee is the Senior Production Editor of CFR.org (Stephanie Hanson and Brianna Lee, “U.S.-Cuba Relations”, Council on Foreign Relations, 1/31/13, http://www.cfr.org/cuba/us-cuba-relations/p11113)//TL</w:t>
      </w:r>
    </w:p>
    <w:p w:rsidR="00F738D0" w:rsidRDefault="00F738D0" w:rsidP="00F738D0">
      <w:r>
        <w:t>What is the likelihood that the United States and Cuba will resume diplomatic relations?</w:t>
      </w:r>
    </w:p>
    <w:p w:rsidR="00F738D0" w:rsidRDefault="00F738D0" w:rsidP="00F738D0"/>
    <w:p w:rsidR="00F738D0" w:rsidRPr="00790F0A" w:rsidRDefault="00F738D0" w:rsidP="00F738D0">
      <w:pPr>
        <w:rPr>
          <w:u w:val="single"/>
        </w:rPr>
      </w:pPr>
      <w:r w:rsidRPr="00A662B7">
        <w:rPr>
          <w:u w:val="single"/>
        </w:rPr>
        <w:t>Given the range of issues dividing the two countries, experts say a long process would precede resumption of diplomatic relations</w:t>
      </w:r>
      <w:r>
        <w:t>. Daniel P. Erikson of the Inter-American Dialogue says that though "</w:t>
      </w:r>
      <w:r w:rsidRPr="00A662B7">
        <w:rPr>
          <w:u w:val="single"/>
        </w:rPr>
        <w:t>you could have the resumption of bilateral talks on issues related to counternarcotics or immigration, or a period of détente, you are probably not going to see the full restoration of diplomatic relations" in the near term.</w:t>
      </w:r>
    </w:p>
    <w:p w:rsidR="00F738D0" w:rsidRPr="00790F0A" w:rsidRDefault="00F738D0" w:rsidP="00F738D0">
      <w:pPr>
        <w:rPr>
          <w:u w:val="single"/>
        </w:rPr>
      </w:pPr>
      <w:r w:rsidRPr="00A662B7">
        <w:rPr>
          <w:u w:val="single"/>
        </w:rPr>
        <w:lastRenderedPageBreak/>
        <w:t xml:space="preserve">Many recent policy reports have recommended that the United States take some unilateral steps to roll back sanctions on Cuba. The removal of sanctions, however, would be </w:t>
      </w:r>
      <w:r w:rsidRPr="00632809">
        <w:rPr>
          <w:rStyle w:val="Emphasis"/>
        </w:rPr>
        <w:t>just one step</w:t>
      </w:r>
      <w:r w:rsidRPr="00A662B7">
        <w:rPr>
          <w:u w:val="single"/>
        </w:rPr>
        <w:t xml:space="preserve"> in the process of normalizing relations. Such a process is sure to be controversial, as indicated by the heated congressional debate spurred in March 2009 by attempts to ease travel and trade restrictions in a large appropriations bill. "Whatever we call it--normalization, détente, rapproachement--it is clear that the policy process risks falling victim to the politics of the issue," says Sweig.</w:t>
      </w:r>
    </w:p>
    <w:p w:rsidR="00F738D0" w:rsidRDefault="00F738D0" w:rsidP="00F738D0">
      <w:r>
        <w:t>What is the main obstacle in U.S.-Cuban relations?</w:t>
      </w:r>
    </w:p>
    <w:p w:rsidR="00F738D0" w:rsidRDefault="00F738D0" w:rsidP="00F738D0">
      <w:r w:rsidRPr="00A662B7">
        <w:rPr>
          <w:u w:val="single"/>
        </w:rPr>
        <w:t>A fundamental incompatibility of political views stands in the way of improving U.S.-Cuban relations</w:t>
      </w:r>
      <w:r>
        <w:t>, experts say</w:t>
      </w:r>
      <w:r w:rsidRPr="00790F0A">
        <w:t>. While experts say the United States wants regime change,</w:t>
      </w:r>
      <w:r w:rsidRPr="00A662B7">
        <w:rPr>
          <w:u w:val="single"/>
        </w:rPr>
        <w:t xml:space="preserve"> "the most important objective of the Cuban government is to remain in power at all costs,</w:t>
      </w:r>
      <w:r>
        <w:t>" says Felix Martin, an assistant professor at Florida International University's Cuban Research Institute. Fidel Castro has been an inspiration for Latin American leftists such as Venezuelan President Hugo Chávez and Bolivian President Evo Morales, who have challenged U.S. policy in the region.</w:t>
      </w:r>
    </w:p>
    <w:p w:rsidR="00F738D0" w:rsidRPr="00A662B7" w:rsidRDefault="00F738D0" w:rsidP="00F738D0">
      <w:pPr>
        <w:rPr>
          <w:u w:val="single"/>
        </w:rPr>
      </w:pPr>
      <w:r w:rsidRPr="00A662B7">
        <w:rPr>
          <w:u w:val="single"/>
        </w:rPr>
        <w:t>What are the issues preventing normalization of U.S.-Cuba relations?</w:t>
      </w:r>
    </w:p>
    <w:p w:rsidR="00F738D0" w:rsidRPr="00A662B7" w:rsidRDefault="00F738D0" w:rsidP="00F738D0">
      <w:pPr>
        <w:rPr>
          <w:u w:val="single"/>
        </w:rPr>
      </w:pPr>
      <w:r w:rsidRPr="00A662B7">
        <w:rPr>
          <w:u w:val="single"/>
        </w:rPr>
        <w:t>Experts say these issues include:</w:t>
      </w:r>
    </w:p>
    <w:p w:rsidR="00F738D0" w:rsidRDefault="00F738D0" w:rsidP="00F738D0">
      <w:pPr>
        <w:pStyle w:val="ListParagraph"/>
        <w:numPr>
          <w:ilvl w:val="0"/>
          <w:numId w:val="1"/>
        </w:numPr>
      </w:pPr>
      <w:r w:rsidRPr="00A662B7">
        <w:rPr>
          <w:u w:val="single"/>
        </w:rPr>
        <w:t>Human rights violations</w:t>
      </w:r>
      <w:r>
        <w:t xml:space="preserve">. In March 2003, </w:t>
      </w:r>
      <w:r w:rsidRPr="00A662B7">
        <w:rPr>
          <w:u w:val="single"/>
        </w:rPr>
        <w:t>the Cuban government arrested seventy-five dissidents and journalists, sentencing them to prison terms of up to twenty-eight years on charges of conspiring with the United States to overthrow the state</w:t>
      </w:r>
      <w:r>
        <w:t>.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 A 2005 UN Human Rights Commission vote condemned Cuba's human rights record, but the country was elected to the new UN Human Rights Council in 2006.</w:t>
      </w:r>
    </w:p>
    <w:p w:rsidR="00F738D0" w:rsidRDefault="00F738D0" w:rsidP="00F738D0">
      <w:pPr>
        <w:pStyle w:val="ListParagraph"/>
        <w:numPr>
          <w:ilvl w:val="0"/>
          <w:numId w:val="1"/>
        </w:numPr>
      </w:pPr>
      <w:r w:rsidRPr="00A662B7">
        <w:rPr>
          <w:u w:val="single"/>
        </w:rPr>
        <w:t>Guantanamo Bay. Cuba indicated after 9/11 that it would not object if the United States brought prisoners to Guantanamo Bay. However</w:t>
      </w:r>
      <w:r>
        <w:t xml:space="preserve">, experts such as Sweig say </w:t>
      </w:r>
      <w:r w:rsidRPr="00A662B7">
        <w:rPr>
          <w:u w:val="single"/>
        </w:rPr>
        <w:t>Cuban officials have since seized on the U.S. prison camp--where hundreds of terror suspects have been detained--as a "symbol of solidarity</w:t>
      </w:r>
      <w:r>
        <w:t>" with the rest of the world against the United States. Although Obama ordered Guantanamo to be closed by January 22, 2010, the facility remains open as of January 2013, and many analysts say it is likely to stay in operation for an extended period.</w:t>
      </w:r>
    </w:p>
    <w:p w:rsidR="00F738D0" w:rsidRPr="00A662B7" w:rsidRDefault="00F738D0" w:rsidP="00F738D0">
      <w:pPr>
        <w:pStyle w:val="ListParagraph"/>
        <w:numPr>
          <w:ilvl w:val="0"/>
          <w:numId w:val="1"/>
        </w:numPr>
        <w:rPr>
          <w:u w:val="single"/>
        </w:rPr>
      </w:pPr>
      <w:r w:rsidRPr="00A662B7">
        <w:rPr>
          <w:u w:val="single"/>
        </w:rPr>
        <w:t>Cuban exile community. The Cuban-American community in southern Florida traditionally has heavily influenced U.S. policy with Cuba. Both political parties fear alienating a strong voting bloc in an important swing state in presidential elections.</w:t>
      </w:r>
    </w:p>
    <w:p w:rsidR="00F738D0" w:rsidRDefault="00F738D0" w:rsidP="00F738D0">
      <w:pPr>
        <w:rPr>
          <w:u w:val="single"/>
        </w:rPr>
      </w:pPr>
    </w:p>
    <w:p w:rsidR="00F738D0" w:rsidRDefault="00D967EE" w:rsidP="00D967EE">
      <w:pPr>
        <w:pStyle w:val="Heading2"/>
      </w:pPr>
      <w:r>
        <w:lastRenderedPageBreak/>
        <w:t>Gradualism</w:t>
      </w:r>
      <w:r w:rsidR="000357AB">
        <w:t xml:space="preserve"> turn</w:t>
      </w:r>
    </w:p>
    <w:p w:rsidR="00D967EE" w:rsidRDefault="00D967EE" w:rsidP="00D967EE"/>
    <w:p w:rsidR="00D967EE" w:rsidRDefault="00D967EE" w:rsidP="00D967EE">
      <w:pPr>
        <w:pStyle w:val="Heading3"/>
      </w:pPr>
      <w:r>
        <w:lastRenderedPageBreak/>
        <w:t>1nc – status quo solves</w:t>
      </w:r>
    </w:p>
    <w:p w:rsidR="00D967EE" w:rsidRDefault="00D967EE" w:rsidP="00D967EE"/>
    <w:p w:rsidR="00D967EE" w:rsidRDefault="00D967EE" w:rsidP="00D967EE">
      <w:pPr>
        <w:pStyle w:val="Heading4"/>
      </w:pPr>
      <w:r>
        <w:t>Diaz-Canel solves the aff – he’s a pragmatic reformer and creates space to lift the embargo in 2018</w:t>
      </w:r>
    </w:p>
    <w:p w:rsidR="00D967EE" w:rsidRDefault="00D967EE" w:rsidP="00D967EE">
      <w:r>
        <w:rPr>
          <w:b/>
        </w:rPr>
        <w:t xml:space="preserve">Dallas Morning News, 13 </w:t>
      </w:r>
      <w:r>
        <w:t xml:space="preserve">- editorial (“Editorial: U.S. should reconsider embargo when Castros’ reign ends”, 2/28/13, </w:t>
      </w:r>
      <w:hyperlink r:id="rId58" w:history="1">
        <w:r w:rsidRPr="00897B7C">
          <w:rPr>
            <w:rStyle w:val="Hyperlink"/>
          </w:rPr>
          <w:t>http://www.dallasnews.com/opinion/editorials/20130228-editorial-u.s.-should-reconsider-embargo-when-castros-reign-ends.ece)//TL</w:t>
        </w:r>
      </w:hyperlink>
    </w:p>
    <w:p w:rsidR="00D967EE" w:rsidRPr="009312AE" w:rsidRDefault="00D967EE" w:rsidP="00D967EE"/>
    <w:p w:rsidR="00D967EE" w:rsidRPr="00D967EE" w:rsidRDefault="00D967EE" w:rsidP="00D967EE">
      <w:r w:rsidRPr="00D967EE">
        <w:t>For years, the accepted view was that the end of the Castro regime in Cuba would be volatile, perhaps even explosive.</w:t>
      </w:r>
    </w:p>
    <w:p w:rsidR="00D967EE" w:rsidRPr="00D967EE" w:rsidRDefault="00D967EE" w:rsidP="00D967EE">
      <w:pPr>
        <w:rPr>
          <w:rStyle w:val="StyleBoldUnderline"/>
        </w:rPr>
      </w:pPr>
      <w:r w:rsidRPr="00D967EE">
        <w:t>But on Sunday,</w:t>
      </w:r>
      <w:r w:rsidRPr="00096892">
        <w:rPr>
          <w:u w:val="single"/>
        </w:rPr>
        <w:t xml:space="preserve"> Raul Castro, </w:t>
      </w:r>
      <w:r w:rsidRPr="00D967EE">
        <w:t xml:space="preserve">younger brother to Fidel and current leader of the country, </w:t>
      </w:r>
      <w:r w:rsidRPr="00096892">
        <w:rPr>
          <w:u w:val="single"/>
        </w:rPr>
        <w:t>announced plans to cede power</w:t>
      </w:r>
      <w:r>
        <w:t xml:space="preserve">. The news was remarkable simply for being so unremarkable. No parades in Miami or demonstrations in Havana. No violence. Just an announcement: </w:t>
      </w:r>
      <w:r w:rsidRPr="000A0FE7">
        <w:rPr>
          <w:rStyle w:val="StyleBoldUnderline"/>
          <w:highlight w:val="green"/>
        </w:rPr>
        <w:t>In 2018, Raul would turn over the reins of power</w:t>
      </w:r>
      <w:r w:rsidRPr="00D967EE">
        <w:rPr>
          <w:rStyle w:val="StyleBoldUnderline"/>
        </w:rPr>
        <w:t>.</w:t>
      </w:r>
    </w:p>
    <w:p w:rsidR="00D967EE" w:rsidRDefault="00D967EE" w:rsidP="00D967EE">
      <w:r>
        <w:t>Oh, and everyone after Castro would face term limits. Go figure.</w:t>
      </w:r>
    </w:p>
    <w:p w:rsidR="00D967EE" w:rsidRPr="00D967EE" w:rsidRDefault="00D967EE" w:rsidP="00D967EE">
      <w:r w:rsidRPr="00D967EE">
        <w:t>After maintaining a stranglehold on Cuba for almost 60 years</w:t>
      </w:r>
      <w:r w:rsidRPr="00352C12">
        <w:rPr>
          <w:highlight w:val="green"/>
        </w:rPr>
        <w:t xml:space="preserve">, </w:t>
      </w:r>
      <w:r w:rsidRPr="00352C12">
        <w:rPr>
          <w:highlight w:val="green"/>
          <w:u w:val="single"/>
        </w:rPr>
        <w:t>the longest-running dictatorship in the world will cease to exist</w:t>
      </w:r>
      <w:r w:rsidRPr="00096892">
        <w:rPr>
          <w:u w:val="single"/>
        </w:rPr>
        <w:t xml:space="preserve">. It isn’t happening at the point of a bayonet or from a popular uprising, but rather </w:t>
      </w:r>
      <w:r w:rsidRPr="00352C12">
        <w:rPr>
          <w:highlight w:val="green"/>
          <w:u w:val="single"/>
        </w:rPr>
        <w:t>because of time</w:t>
      </w:r>
      <w:r w:rsidRPr="00096892">
        <w:rPr>
          <w:u w:val="single"/>
        </w:rPr>
        <w:t xml:space="preserve">. </w:t>
      </w:r>
      <w:r w:rsidRPr="00D967EE">
        <w:t>When Raul steps down, Fidel will be approaching 92 and Raul 87.</w:t>
      </w:r>
    </w:p>
    <w:p w:rsidR="00D967EE" w:rsidRPr="00D967EE" w:rsidRDefault="00D967EE" w:rsidP="00D967EE">
      <w:r w:rsidRPr="00D967EE">
        <w:t xml:space="preserve">The man the Castros have chosen as successor is newly appointed Vice President Miguel Diaz-Canel. Diaz-Canel is seen as an effective manager and a steady though unspectacular mover in Cuba’s Communist Party. </w:t>
      </w:r>
      <w:proofErr w:type="gramStart"/>
      <w:r w:rsidRPr="00D967EE">
        <w:t>A career communist.</w:t>
      </w:r>
      <w:proofErr w:type="gramEnd"/>
      <w:r w:rsidRPr="00D967EE">
        <w:t xml:space="preserve"> Because of that, the speculation is that not much change will occur.</w:t>
      </w:r>
    </w:p>
    <w:p w:rsidR="00D967EE" w:rsidRPr="00D967EE" w:rsidRDefault="00D967EE" w:rsidP="00D967EE">
      <w:r w:rsidRPr="00D967EE">
        <w:t>But remember, the same was said of Mikhail Gorbachev when he took control of the Soviet Union.</w:t>
      </w:r>
    </w:p>
    <w:p w:rsidR="00D967EE" w:rsidRPr="00096892" w:rsidRDefault="00D967EE" w:rsidP="00D967EE">
      <w:pPr>
        <w:rPr>
          <w:u w:val="single"/>
        </w:rPr>
      </w:pPr>
      <w:r w:rsidRPr="00D967EE">
        <w:t>In a country defined by The Revolution, the impact of having a leader who is from the post-Revolution generation cannot be overstated.</w:t>
      </w:r>
      <w:r w:rsidRPr="00096892">
        <w:rPr>
          <w:u w:val="single"/>
        </w:rPr>
        <w:t xml:space="preserve"> </w:t>
      </w:r>
      <w:r w:rsidRPr="000A0FE7">
        <w:rPr>
          <w:highlight w:val="green"/>
          <w:u w:val="single"/>
        </w:rPr>
        <w:t>Diaz-Canel’s generation</w:t>
      </w:r>
      <w:r w:rsidRPr="00096892">
        <w:rPr>
          <w:u w:val="single"/>
        </w:rPr>
        <w:t xml:space="preserve">, which has grown up in the lean times of the embargo era, </w:t>
      </w:r>
      <w:r w:rsidRPr="000A0FE7">
        <w:rPr>
          <w:highlight w:val="green"/>
          <w:u w:val="single"/>
        </w:rPr>
        <w:t>is more pragmatic and open to change</w:t>
      </w:r>
      <w:r w:rsidRPr="00096892">
        <w:rPr>
          <w:u w:val="single"/>
        </w:rPr>
        <w:t>.</w:t>
      </w:r>
    </w:p>
    <w:p w:rsidR="00D967EE" w:rsidRDefault="00D967EE" w:rsidP="00D967EE">
      <w:r>
        <w:t>If the plan goes as scripted (past “successors,” after all, simply disappeared from the political scene after being anointed), this could also be a great opportunity for the United States. The U.S.-led embargo of Cuba, which was started the same year that Diaz-Canel was born, 1960, and tightened in 1962 by then-President John F. Kennedy, has been devastating. Cuban diplomats claim it has cost their country $1 trillion since 1962.</w:t>
      </w:r>
    </w:p>
    <w:p w:rsidR="00D967EE" w:rsidRPr="00D967EE" w:rsidRDefault="00D967EE" w:rsidP="00D967EE">
      <w:r>
        <w:t xml:space="preserve">It has also been a black eye internationally for the U.S. </w:t>
      </w:r>
      <w:r w:rsidRPr="00D967EE">
        <w:t>In 2010, a Cuba-backed resolution asking for an end to the embargo passed the United Nations, 185-2.</w:t>
      </w:r>
    </w:p>
    <w:p w:rsidR="00D967EE" w:rsidRDefault="00D967EE" w:rsidP="00D967EE">
      <w:r w:rsidRPr="000A0FE7">
        <w:rPr>
          <w:rStyle w:val="Emphasis"/>
          <w:highlight w:val="green"/>
        </w:rPr>
        <w:t>Once new leadership is in place</w:t>
      </w:r>
      <w:r w:rsidRPr="000A0FE7">
        <w:rPr>
          <w:highlight w:val="green"/>
          <w:u w:val="single"/>
        </w:rPr>
        <w:t>, the U.S. should reconsider its position on the embargo</w:t>
      </w:r>
      <w:r>
        <w:t>.</w:t>
      </w:r>
    </w:p>
    <w:p w:rsidR="00F76B15" w:rsidRDefault="00F76B15" w:rsidP="00F76B15">
      <w:pPr>
        <w:pStyle w:val="Heading4"/>
      </w:pPr>
      <w:r>
        <w:t>Slow change key to Cuban reform - avoids rapid regime collapse</w:t>
      </w:r>
    </w:p>
    <w:p w:rsidR="00F76B15" w:rsidRDefault="00F76B15" w:rsidP="00F76B15">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59" w:history="1">
        <w:r w:rsidRPr="009174E0">
          <w:rPr>
            <w:rStyle w:val="Hyperlink"/>
          </w:rPr>
          <w:t>http://www.brookings.edu/~/media/research/files/papers/2011/11/18%20cuba%20feinberg/1118_cuba_feinberg.pdf)//ID</w:t>
        </w:r>
      </w:hyperlink>
      <w:r>
        <w:t xml:space="preserve"> </w:t>
      </w:r>
    </w:p>
    <w:p w:rsidR="00F76B15" w:rsidRDefault="00F76B15" w:rsidP="00F76B15"/>
    <w:p w:rsidR="00F76B15" w:rsidRPr="00491C39" w:rsidRDefault="00F76B15" w:rsidP="00F76B15">
      <w:r>
        <w:t xml:space="preserve">Gradualism: </w:t>
      </w:r>
      <w:r w:rsidRPr="00E15BEA">
        <w:rPr>
          <w:rStyle w:val="StyleBoldUnderline"/>
          <w:highlight w:val="green"/>
        </w:rPr>
        <w:t>Gradualism in economic reform</w:t>
      </w:r>
      <w:r>
        <w:t>—</w:t>
      </w:r>
      <w:r w:rsidRPr="00101AE1">
        <w:rPr>
          <w:rStyle w:val="StyleBoldUnderline"/>
        </w:rPr>
        <w:t>as opposed to</w:t>
      </w:r>
      <w:r>
        <w:t xml:space="preserve"> an Eastern </w:t>
      </w:r>
      <w:r w:rsidRPr="00101AE1">
        <w:rPr>
          <w:rStyle w:val="StyleBoldUnderline"/>
        </w:rPr>
        <w:t>European-style sudden regime collapse</w:t>
      </w:r>
      <w:r>
        <w:t>—</w:t>
      </w:r>
      <w:r w:rsidRPr="00E15BEA">
        <w:rPr>
          <w:rStyle w:val="StyleBoldUnderline"/>
          <w:highlight w:val="green"/>
        </w:rPr>
        <w:t>appears to be the most likely scenario that Cuba will follow</w:t>
      </w:r>
      <w:r>
        <w:t xml:space="preserve">. </w:t>
      </w:r>
      <w:r w:rsidRPr="00E15BEA">
        <w:rPr>
          <w:rStyle w:val="StyleBoldUnderline"/>
          <w:highlight w:val="green"/>
        </w:rPr>
        <w:t xml:space="preserve">As </w:t>
      </w:r>
      <w:proofErr w:type="gramStart"/>
      <w:r w:rsidRPr="00E15BEA">
        <w:rPr>
          <w:rStyle w:val="StyleBoldUnderline"/>
          <w:highlight w:val="green"/>
        </w:rPr>
        <w:t>a  result</w:t>
      </w:r>
      <w:proofErr w:type="gramEnd"/>
      <w:r w:rsidRPr="00E15BEA">
        <w:rPr>
          <w:rStyle w:val="StyleBoldUnderline"/>
          <w:highlight w:val="green"/>
        </w:rPr>
        <w:t xml:space="preserve"> of economic reforms</w:t>
      </w:r>
      <w:r w:rsidRPr="00101AE1">
        <w:rPr>
          <w:rStyle w:val="StyleBoldUnderline"/>
        </w:rPr>
        <w:t xml:space="preserve">, albeit halting and partial, </w:t>
      </w:r>
      <w:r w:rsidRPr="00E15BEA">
        <w:rPr>
          <w:rStyle w:val="StyleBoldUnderline"/>
          <w:highlight w:val="green"/>
        </w:rPr>
        <w:t>Cuba today is different from</w:t>
      </w:r>
      <w:r>
        <w:t xml:space="preserve"> the Cuba </w:t>
      </w:r>
      <w:r w:rsidRPr="00101AE1">
        <w:rPr>
          <w:sz w:val="12"/>
        </w:rPr>
        <w:t xml:space="preserve"> </w:t>
      </w:r>
      <w:r>
        <w:t xml:space="preserve">of </w:t>
      </w:r>
      <w:r w:rsidRPr="00E15BEA">
        <w:rPr>
          <w:rStyle w:val="StyleBoldUnderline"/>
          <w:highlight w:val="green"/>
        </w:rPr>
        <w:t>1989</w:t>
      </w:r>
      <w:r>
        <w:t xml:space="preserve"> . In 2011, Cuba’s </w:t>
      </w:r>
      <w:r>
        <w:lastRenderedPageBreak/>
        <w:t xml:space="preserve">current leadership, however aging and proud, promulgated reform guidelines that recognize the imperative of change and that empower the pro-reform factions. Moreover, </w:t>
      </w:r>
      <w:r w:rsidRPr="00E15BEA">
        <w:rPr>
          <w:rStyle w:val="StyleBoldUnderline"/>
          <w:highlight w:val="green"/>
        </w:rPr>
        <w:t>as suggested by successful Asian</w:t>
      </w:r>
      <w:r w:rsidRPr="00101AE1">
        <w:rPr>
          <w:rStyle w:val="StyleBoldUnderline"/>
        </w:rPr>
        <w:t xml:space="preserve"> </w:t>
      </w:r>
      <w:r w:rsidRPr="00E15BEA">
        <w:rPr>
          <w:rStyle w:val="StyleBoldUnderline"/>
          <w:highlight w:val="green"/>
        </w:rPr>
        <w:t>experiences</w:t>
      </w:r>
      <w:r>
        <w:t xml:space="preserve"> (Vietnam, Malaysia, Singapore, China), </w:t>
      </w:r>
      <w:r w:rsidRPr="00E15BEA">
        <w:rPr>
          <w:rStyle w:val="StyleBoldUnderline"/>
          <w:highlight w:val="green"/>
        </w:rPr>
        <w:t>where political leadership provides stability</w:t>
      </w:r>
      <w:r>
        <w:t xml:space="preserve"> and continuity, </w:t>
      </w:r>
      <w:r w:rsidRPr="00E15BEA">
        <w:rPr>
          <w:rStyle w:val="StyleBoldUnderline"/>
          <w:highlight w:val="green"/>
        </w:rPr>
        <w:t>gradualism</w:t>
      </w:r>
      <w:r>
        <w:t xml:space="preserve"> can be a feasible—indeed it </w:t>
      </w:r>
      <w:r w:rsidRPr="00E15BEA">
        <w:rPr>
          <w:rStyle w:val="StyleBoldUnderline"/>
          <w:highlight w:val="green"/>
        </w:rPr>
        <w:t>may well be the only realistic—option</w:t>
      </w:r>
      <w:r>
        <w:t>. Gradualism must not, however, be an excuse for policy paralysis or a smoke-screen for maintenance of the status quo.</w:t>
      </w:r>
    </w:p>
    <w:p w:rsidR="00F76B15" w:rsidRDefault="00F76B15" w:rsidP="00F76B15">
      <w:pPr>
        <w:pStyle w:val="Heading4"/>
      </w:pPr>
      <w:r>
        <w:t>Rapid change risks Cuban civil war</w:t>
      </w:r>
    </w:p>
    <w:p w:rsidR="00F76B15" w:rsidRDefault="00F76B15" w:rsidP="00F76B15">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60" w:history="1">
        <w:r>
          <w:rPr>
            <w:rStyle w:val="Hyperlink"/>
          </w:rPr>
          <w:t>http://www.brookings.edu/~/media/research/files/papers/2011/11/18%20cuba%20feinberg/1118_cuba_feinberg.pdf</w:t>
        </w:r>
      </w:hyperlink>
      <w:r>
        <w:t>)//ID</w:t>
      </w:r>
    </w:p>
    <w:p w:rsidR="00F76B15" w:rsidRDefault="00F76B15" w:rsidP="00F76B15">
      <w:pPr>
        <w:rPr>
          <w:rStyle w:val="StyleBoldUnderline"/>
        </w:rPr>
      </w:pPr>
      <w:r w:rsidRPr="00DE0733">
        <w:rPr>
          <w:rStyle w:val="StyleBoldUnderline"/>
        </w:rPr>
        <w:t xml:space="preserve">Some in the United States have long supported severe </w:t>
      </w:r>
      <w:proofErr w:type="gramStart"/>
      <w:r w:rsidRPr="00DE0733">
        <w:rPr>
          <w:rStyle w:val="StyleBoldUnderline"/>
        </w:rPr>
        <w:t>sanctions  intended</w:t>
      </w:r>
      <w:proofErr w:type="gramEnd"/>
      <w:r w:rsidRPr="00DE0733">
        <w:rPr>
          <w:rStyle w:val="StyleBoldUnderline"/>
        </w:rPr>
        <w:t xml:space="preserve"> to starve the Cuban regime</w:t>
      </w:r>
      <w:r>
        <w:t xml:space="preserve"> of resources and thereby precipitate a political breakdown . </w:t>
      </w:r>
      <w:r w:rsidRPr="00DE0733">
        <w:rPr>
          <w:rStyle w:val="StyleBoldUnderline"/>
        </w:rPr>
        <w:t>Yet</w:t>
      </w:r>
      <w:r>
        <w:t>, within the national security bureaucracy of the U .</w:t>
      </w:r>
      <w:proofErr w:type="gramStart"/>
      <w:r>
        <w:t>S .</w:t>
      </w:r>
      <w:proofErr w:type="gramEnd"/>
      <w:r>
        <w:t xml:space="preserve"> Executive Branch, notwithstanding </w:t>
      </w:r>
      <w:proofErr w:type="gramStart"/>
      <w:r>
        <w:t xml:space="preserve">occasional </w:t>
      </w:r>
      <w:r w:rsidRPr="00D25606">
        <w:rPr>
          <w:sz w:val="12"/>
        </w:rPr>
        <w:t xml:space="preserve"> </w:t>
      </w:r>
      <w:r>
        <w:t>presidential</w:t>
      </w:r>
      <w:proofErr w:type="gramEnd"/>
      <w:r>
        <w:t xml:space="preserve"> rhetoric, </w:t>
      </w:r>
      <w:r w:rsidRPr="00FD6E77">
        <w:rPr>
          <w:rStyle w:val="StyleBoldUnderline"/>
          <w:highlight w:val="green"/>
        </w:rPr>
        <w:t>there is a strong preference for gradual, peaceful evolution</w:t>
      </w:r>
      <w:r w:rsidRPr="00DE0733">
        <w:rPr>
          <w:rStyle w:val="StyleBoldUnderline"/>
        </w:rPr>
        <w:t xml:space="preserve"> in Cuba . </w:t>
      </w:r>
      <w:r w:rsidRPr="00FD6E77">
        <w:rPr>
          <w:rStyle w:val="StyleBoldUnderline"/>
          <w:highlight w:val="green"/>
        </w:rPr>
        <w:t>A sudden breakdown</w:t>
      </w:r>
      <w:r>
        <w:t>, it is feared</w:t>
      </w:r>
      <w:r w:rsidRPr="00FD6E77">
        <w:rPr>
          <w:highlight w:val="green"/>
        </w:rPr>
        <w:t xml:space="preserve">, </w:t>
      </w:r>
      <w:r w:rsidRPr="00FD6E77">
        <w:rPr>
          <w:rStyle w:val="StyleBoldUnderline"/>
          <w:highlight w:val="green"/>
        </w:rPr>
        <w:t xml:space="preserve">would </w:t>
      </w:r>
      <w:proofErr w:type="gramStart"/>
      <w:r w:rsidRPr="00FD6E77">
        <w:rPr>
          <w:rStyle w:val="StyleBoldUnderline"/>
          <w:highlight w:val="green"/>
        </w:rPr>
        <w:t>entail  substantial</w:t>
      </w:r>
      <w:proofErr w:type="gramEnd"/>
      <w:r w:rsidRPr="00FD6E77">
        <w:rPr>
          <w:rStyle w:val="StyleBoldUnderline"/>
          <w:highlight w:val="green"/>
        </w:rPr>
        <w:t xml:space="preserve"> risks for U .S . </w:t>
      </w:r>
      <w:proofErr w:type="gramStart"/>
      <w:r w:rsidRPr="00FD6E77">
        <w:rPr>
          <w:rStyle w:val="StyleBoldUnderline"/>
          <w:highlight w:val="green"/>
        </w:rPr>
        <w:t>interests</w:t>
      </w:r>
      <w:proofErr w:type="gramEnd"/>
      <w:r w:rsidRPr="00DE0733">
        <w:rPr>
          <w:rStyle w:val="StyleBoldUnderline"/>
        </w:rPr>
        <w:t xml:space="preserve">, </w:t>
      </w:r>
      <w:r w:rsidRPr="00FD6E77">
        <w:rPr>
          <w:rStyle w:val="StyleBoldUnderline"/>
          <w:highlight w:val="green"/>
        </w:rPr>
        <w:t>including</w:t>
      </w:r>
      <w:r w:rsidRPr="00FD6E77">
        <w:rPr>
          <w:highlight w:val="green"/>
        </w:rPr>
        <w:t xml:space="preserve"> </w:t>
      </w:r>
      <w:r w:rsidRPr="00FD6E77">
        <w:rPr>
          <w:rStyle w:val="StyleBoldUnderline"/>
          <w:highlight w:val="green"/>
        </w:rPr>
        <w:t>an</w:t>
      </w:r>
      <w:r w:rsidRPr="00FD6E77">
        <w:rPr>
          <w:highlight w:val="green"/>
        </w:rPr>
        <w:t xml:space="preserve"> </w:t>
      </w:r>
      <w:r w:rsidRPr="00FD6E77">
        <w:rPr>
          <w:rStyle w:val="StyleBoldUnderline"/>
          <w:highlight w:val="green"/>
        </w:rPr>
        <w:t>immigration crisis</w:t>
      </w:r>
      <w:r>
        <w:t xml:space="preserve"> right </w:t>
      </w:r>
      <w:r w:rsidRPr="00D25606">
        <w:rPr>
          <w:sz w:val="12"/>
        </w:rPr>
        <w:t xml:space="preserve"> </w:t>
      </w:r>
      <w:r>
        <w:t>off of our shores</w:t>
      </w:r>
      <w:r w:rsidRPr="00FD6E77">
        <w:rPr>
          <w:highlight w:val="green"/>
        </w:rPr>
        <w:t xml:space="preserve">, </w:t>
      </w:r>
      <w:r w:rsidRPr="00FD6E77">
        <w:rPr>
          <w:rStyle w:val="StyleBoldUnderline"/>
          <w:highlight w:val="green"/>
        </w:rPr>
        <w:t>and</w:t>
      </w:r>
      <w:r>
        <w:t xml:space="preserve"> in the worst case, irresistible </w:t>
      </w:r>
      <w:r w:rsidRPr="00FD6E77">
        <w:rPr>
          <w:rStyle w:val="StyleBoldUnderline"/>
          <w:highlight w:val="green"/>
        </w:rPr>
        <w:t>pressures for intervention to quell a bloody civil  war and halt a mass exodus of refugees.</w:t>
      </w:r>
    </w:p>
    <w:p w:rsidR="00F76B15" w:rsidRDefault="00F76B15" w:rsidP="00F76B15"/>
    <w:p w:rsidR="002741D3" w:rsidRDefault="002741D3" w:rsidP="002741D3">
      <w:pPr>
        <w:pStyle w:val="Heading4"/>
      </w:pPr>
      <w:r>
        <w:t>This turns every part of the aff</w:t>
      </w:r>
    </w:p>
    <w:p w:rsidR="002741D3" w:rsidRDefault="002741D3" w:rsidP="002741D3">
      <w:r w:rsidRPr="00804B08">
        <w:rPr>
          <w:rFonts w:asciiTheme="majorHAnsi" w:eastAsiaTheme="majorEastAsia" w:hAnsiTheme="majorHAnsi" w:cstheme="majorBidi"/>
          <w:b/>
          <w:bCs/>
          <w:iCs/>
          <w:sz w:val="26"/>
        </w:rPr>
        <w:t>NAÍM, 1</w:t>
      </w:r>
      <w:r>
        <w:t xml:space="preserve"> – editor of Foreign Policy (</w:t>
      </w:r>
      <w:r w:rsidRPr="00586108">
        <w:t>MOISÉS</w:t>
      </w:r>
      <w:r>
        <w:t xml:space="preserve">, “When Countries go Crazy”, </w:t>
      </w:r>
      <w:r w:rsidRPr="00586108">
        <w:t>MARCH 1, 2001</w:t>
      </w:r>
      <w:r>
        <w:t xml:space="preserve">, </w:t>
      </w:r>
      <w:r w:rsidRPr="00586108">
        <w:t>http://www.foreignpolicy.com/articles/2001/03/01/when_countries_go_crazy</w:t>
      </w:r>
      <w:r>
        <w:t>)//eek</w:t>
      </w:r>
    </w:p>
    <w:p w:rsidR="002741D3" w:rsidRDefault="002741D3" w:rsidP="002741D3"/>
    <w:p w:rsidR="002741D3" w:rsidRPr="002741D3" w:rsidRDefault="002741D3" w:rsidP="002741D3">
      <w:r w:rsidRPr="002741D3">
        <w:t>Some countries can drive other countries crazy. When people have this effect on one another, it is because of imbalances in the brain’s neurotransmitters. With countries, it often happens because of the disproportionate influence of special interests. Cuba, for example, has long driven the United States crazy. Just think of the Bay of Pigs invasion or the outsourcing of Castro's assassination to the Mafia. For more recent examples of irrational behavior, think of the Helms-Burton Law or Elián.</w:t>
      </w:r>
    </w:p>
    <w:p w:rsidR="002741D3" w:rsidRPr="002741D3" w:rsidRDefault="002741D3" w:rsidP="002741D3">
      <w:r w:rsidRPr="002741D3">
        <w:t>The problem is that Cuba not only drives the United States crazy but also seems to induce some acute form of learning disability among U.S. politicians. Cuba makes them forget -- or unlearn -- everything the world has painfully discovered about the transition from communism.</w:t>
      </w:r>
    </w:p>
    <w:p w:rsidR="002741D3" w:rsidRDefault="002741D3" w:rsidP="002741D3">
      <w:r>
        <w:t xml:space="preserve">This knowledge can be distilled into five simple maxims: Lesson one: </w:t>
      </w:r>
      <w:r w:rsidRPr="00DB27DF">
        <w:rPr>
          <w:rStyle w:val="StyleBoldUnderline"/>
        </w:rPr>
        <w:t>Failure is more common than success in the transition to a democratic market economy</w:t>
      </w:r>
      <w:r>
        <w:t>. Lesson two</w:t>
      </w:r>
      <w:r w:rsidRPr="00DB27DF">
        <w:rPr>
          <w:rStyle w:val="StyleBoldUnderline"/>
        </w:rPr>
        <w:t xml:space="preserve">: </w:t>
      </w:r>
      <w:r w:rsidRPr="000C075F">
        <w:rPr>
          <w:rStyle w:val="StyleBoldUnderline"/>
          <w:highlight w:val="green"/>
        </w:rPr>
        <w:t>The less internationally integrated</w:t>
      </w:r>
      <w:r w:rsidRPr="00DB27DF">
        <w:rPr>
          <w:rStyle w:val="StyleBoldUnderline"/>
        </w:rPr>
        <w:t xml:space="preserve">, more centralized, and more personalized </w:t>
      </w:r>
      <w:r w:rsidRPr="000C075F">
        <w:rPr>
          <w:rStyle w:val="StyleBoldUnderline"/>
          <w:highlight w:val="green"/>
        </w:rPr>
        <w:t>a former communist regime was, the more</w:t>
      </w:r>
      <w:r w:rsidRPr="00DB27DF">
        <w:rPr>
          <w:rStyle w:val="StyleBoldUnderline"/>
        </w:rPr>
        <w:t xml:space="preserve"> traumatic and </w:t>
      </w:r>
      <w:r w:rsidRPr="000C075F">
        <w:rPr>
          <w:rStyle w:val="StyleBoldUnderline"/>
          <w:highlight w:val="green"/>
        </w:rPr>
        <w:t>unsuccessful its transition will be</w:t>
      </w:r>
      <w:r>
        <w:t xml:space="preserve">. Lesson three: </w:t>
      </w:r>
      <w:r w:rsidRPr="000C075F">
        <w:rPr>
          <w:rStyle w:val="StyleBoldUnderline"/>
          <w:highlight w:val="green"/>
        </w:rPr>
        <w:t>Dismantling a communist state is far easier</w:t>
      </w:r>
      <w:r>
        <w:t xml:space="preserve"> and faster </w:t>
      </w:r>
      <w:r w:rsidRPr="000C075F">
        <w:rPr>
          <w:rStyle w:val="StyleBoldUnderline"/>
          <w:highlight w:val="green"/>
        </w:rPr>
        <w:t>than building a</w:t>
      </w:r>
      <w:r>
        <w:t xml:space="preserve"> functional </w:t>
      </w:r>
      <w:r w:rsidRPr="000C075F">
        <w:rPr>
          <w:rStyle w:val="StyleBoldUnderline"/>
          <w:highlight w:val="green"/>
        </w:rPr>
        <w:t>replacement</w:t>
      </w:r>
      <w:r>
        <w:t xml:space="preserve"> for it. Lesson four: </w:t>
      </w:r>
      <w:r w:rsidRPr="00DB27DF">
        <w:rPr>
          <w:rStyle w:val="StyleBoldUnderline"/>
        </w:rPr>
        <w:t>The brutal, criminal ways of a powerful Communist party</w:t>
      </w:r>
      <w:r>
        <w:t xml:space="preserve"> with a tight grip on public institutions </w:t>
      </w:r>
      <w:r w:rsidRPr="00DB27DF">
        <w:rPr>
          <w:rStyle w:val="StyleBoldUnderline"/>
        </w:rPr>
        <w:t>are usually supplanted by the brutal, criminal ways of powerful private business conglomerates</w:t>
      </w:r>
      <w:r>
        <w:t xml:space="preserve"> with a tight grip on public institutions. Lesson five: </w:t>
      </w:r>
      <w:r w:rsidRPr="00DB27DF">
        <w:rPr>
          <w:rStyle w:val="StyleBoldUnderline"/>
        </w:rPr>
        <w:t>Introducing a market economy without a strong and effective state capable of regulating it gives resourceful entrepreneurs</w:t>
      </w:r>
      <w:r>
        <w:t xml:space="preserve"> more </w:t>
      </w:r>
      <w:r w:rsidRPr="00DB27DF">
        <w:rPr>
          <w:rStyle w:val="StyleBoldUnderline"/>
        </w:rPr>
        <w:t>incentive to emulate Al Capone</w:t>
      </w:r>
      <w:r>
        <w:t xml:space="preserve"> than Bill Gates.</w:t>
      </w:r>
    </w:p>
    <w:p w:rsidR="002741D3" w:rsidRDefault="002741D3" w:rsidP="002741D3">
      <w:r>
        <w:t xml:space="preserve">It is therefore safe to assume that </w:t>
      </w:r>
      <w:r w:rsidRPr="000C075F">
        <w:rPr>
          <w:rStyle w:val="StyleBoldUnderline"/>
          <w:highlight w:val="green"/>
        </w:rPr>
        <w:t>if the Castro regime suddenly implodes</w:t>
      </w:r>
      <w:r w:rsidRPr="00DB27DF">
        <w:rPr>
          <w:rStyle w:val="StyleBoldUnderline"/>
        </w:rPr>
        <w:t xml:space="preserve">, </w:t>
      </w:r>
      <w:r w:rsidRPr="002741D3">
        <w:t>Cuba will end up looking more like Albania than the Bahamas</w:t>
      </w:r>
      <w:r w:rsidRPr="00DB27DF">
        <w:rPr>
          <w:rStyle w:val="StyleBoldUnderline"/>
        </w:rPr>
        <w:t>.</w:t>
      </w:r>
      <w:r>
        <w:t xml:space="preserve"> But that is not the assumption on which U.S politicians base their efforts to hasten Castro's demise. Although a lot of money, political capital, and thought have been expended trying to overthrow the Cuban government, ideas about what to do the morning after are scarce and often unrealistic. They usually hinge on the expectation that in the post-Castro era </w:t>
      </w:r>
      <w:r>
        <w:lastRenderedPageBreak/>
        <w:t>democracy will emerge and Cuban-American exiles will lead other investors in transforming Cuba into a capitalist hub.</w:t>
      </w:r>
    </w:p>
    <w:p w:rsidR="002741D3" w:rsidRDefault="002741D3" w:rsidP="002741D3">
      <w:r>
        <w:t xml:space="preserve">More likely is that </w:t>
      </w:r>
      <w:r w:rsidRPr="000C075F">
        <w:rPr>
          <w:rStyle w:val="StyleBoldUnderline"/>
          <w:highlight w:val="green"/>
        </w:rPr>
        <w:t>instead of a massive flow of foreign investment into Cuba, the U</w:t>
      </w:r>
      <w:r w:rsidRPr="002741D3">
        <w:t xml:space="preserve">nited </w:t>
      </w:r>
      <w:r w:rsidRPr="000C075F">
        <w:rPr>
          <w:rStyle w:val="StyleBoldUnderline"/>
          <w:highlight w:val="green"/>
        </w:rPr>
        <w:t>S</w:t>
      </w:r>
      <w:r w:rsidRPr="002741D3">
        <w:t>tates</w:t>
      </w:r>
      <w:r w:rsidRPr="00DB27DF">
        <w:rPr>
          <w:rStyle w:val="StyleBoldUnderline"/>
        </w:rPr>
        <w:t xml:space="preserve"> </w:t>
      </w:r>
      <w:r w:rsidRPr="000C075F">
        <w:rPr>
          <w:rStyle w:val="StyleBoldUnderline"/>
          <w:highlight w:val="green"/>
        </w:rPr>
        <w:t>will get a massive inflow of refugees escaping the chaos of a post-Castro regime</w:t>
      </w:r>
      <w:r w:rsidRPr="00DB27DF">
        <w:rPr>
          <w:rStyle w:val="StyleBoldUnderline"/>
        </w:rPr>
        <w:t xml:space="preserve">. </w:t>
      </w:r>
      <w:r w:rsidRPr="000C075F">
        <w:rPr>
          <w:rStyle w:val="StyleBoldUnderline"/>
          <w:highlight w:val="green"/>
        </w:rPr>
        <w:t>Frictions between</w:t>
      </w:r>
      <w:r w:rsidRPr="00DB27DF">
        <w:rPr>
          <w:rStyle w:val="StyleBoldUnderline"/>
        </w:rPr>
        <w:t xml:space="preserve"> Cuban-</w:t>
      </w:r>
      <w:r w:rsidRPr="000C075F">
        <w:rPr>
          <w:rStyle w:val="StyleBoldUnderline"/>
          <w:highlight w:val="green"/>
        </w:rPr>
        <w:t>Cubans</w:t>
      </w:r>
      <w:r w:rsidRPr="00DB27DF">
        <w:rPr>
          <w:rStyle w:val="StyleBoldUnderline"/>
        </w:rPr>
        <w:t xml:space="preserve"> and Miami-Cubans </w:t>
      </w:r>
      <w:r w:rsidRPr="000C075F">
        <w:rPr>
          <w:rStyle w:val="StyleBoldUnderline"/>
          <w:highlight w:val="green"/>
        </w:rPr>
        <w:t>will make politics nasty</w:t>
      </w:r>
      <w:r w:rsidRPr="00DB27DF">
        <w:rPr>
          <w:rStyle w:val="StyleBoldUnderline"/>
        </w:rPr>
        <w:t xml:space="preserve"> and unstable. New investments and privatizations will be mired in the legal mess produced by the 5,911 claims to property in Cuba</w:t>
      </w:r>
      <w:r>
        <w:t xml:space="preserve"> (valued at more than $17 billion) that have been filed with the United States Claims Commission by former property owners. (That amounts to nearly seven years' worth of Cuban exports.) The Cuban public sector is inextricably intertwined with the Communist Party, so the demise of the party will paralyze the government, at least for a while. And </w:t>
      </w:r>
      <w:r w:rsidRPr="00DB27DF">
        <w:rPr>
          <w:rStyle w:val="StyleBoldUnderline"/>
        </w:rPr>
        <w:t>the cost of any resulting humanitarian crisis will mainly be borne by U.S. taxpayers</w:t>
      </w:r>
      <w:r>
        <w:t>, who will likely pay much more than the $2 billion spent containing the influx of Haitian refugees in 1994.</w:t>
      </w:r>
    </w:p>
    <w:p w:rsidR="002741D3" w:rsidRDefault="002741D3" w:rsidP="002741D3">
      <w:r>
        <w:t xml:space="preserve">But can't the World Bank, the Inter-American Development Bank, and the International Monetary Fund support Cuba's transition with money, experts, and projects? Sure, except that </w:t>
      </w:r>
      <w:r w:rsidRPr="002741D3">
        <w:t>the United States forbids them from spending even a dollar to prepare themselves and Cuba for the coming transition. The result is that these institutions are not ready to help Cuba</w:t>
      </w:r>
      <w:r>
        <w:t>. Again, the United States forgets a useful lesson from another continent: The day after Yasser Arafat and Yitzhak Rabin shook hands at the White House in 1993, the World Bank -- ­­­which had been instructed to prepare for the event -- was immediately ready to lend and invest in projects under the control of the Palestinian Authority, even though the authority was not and still is not a member of the bank.</w:t>
      </w:r>
    </w:p>
    <w:p w:rsidR="002741D3" w:rsidRDefault="002741D3" w:rsidP="002741D3">
      <w:r>
        <w:t>Allowing such an initiative in Cuba's case would cost U.S. taxpayers nothing and would help plan for the challenges ahead. Also, training Cuban professionals to run a modern market economy is bound to be a better investment for the United States than blocking academic exchanges with the island. The rational, self-interested approach for the United States that also avoids much future human pain in Cuba is to concentrate all efforts on ensuring as smooth a transition as possible.</w:t>
      </w:r>
    </w:p>
    <w:p w:rsidR="002741D3" w:rsidRDefault="002741D3" w:rsidP="002741D3">
      <w:r>
        <w:t>This view, of course, is not shared by all. U.S. Senator Jesse Helms recently said that "the opponents of the Cuban embargo are about to run into a brick wall on the other end of Pennsylvania Avenue. President Bush is a committed supporter of the embargo."</w:t>
      </w:r>
    </w:p>
    <w:p w:rsidR="002741D3" w:rsidRDefault="002741D3" w:rsidP="002741D3">
      <w:r>
        <w:t xml:space="preserve">The failure of the U.S. trade embargo against Cuba to achieve its stated objectives over the last 40 years is dismissed by Senator Helms and some Cuban-Americans who argue that the embargo has never been vigorously implemented. Perhaps, as Senator Helms predicts, things are about to change and the aging Cuban dictator will finally fall. </w:t>
      </w:r>
      <w:r w:rsidRPr="000C075F">
        <w:rPr>
          <w:rStyle w:val="StyleBoldUnderline"/>
          <w:highlight w:val="green"/>
        </w:rPr>
        <w:t>If Cuba collapses and becomes a failed state 90 miles away from U.S. shores, the epicenter of the Caribbean drug trade, the source of a massive flood of refugees to the U</w:t>
      </w:r>
      <w:r w:rsidRPr="00DB27DF">
        <w:rPr>
          <w:rStyle w:val="StyleBoldUnderline"/>
        </w:rPr>
        <w:t xml:space="preserve">nited </w:t>
      </w:r>
      <w:r w:rsidRPr="000C075F">
        <w:rPr>
          <w:rStyle w:val="StyleBoldUnderline"/>
          <w:highlight w:val="green"/>
        </w:rPr>
        <w:t>S</w:t>
      </w:r>
      <w:r w:rsidRPr="00DB27DF">
        <w:rPr>
          <w:rStyle w:val="StyleBoldUnderline"/>
        </w:rPr>
        <w:t xml:space="preserve">tates, a corruption haven, and a black hole for substantial sums of U.S. aid, </w:t>
      </w:r>
      <w:r>
        <w:t>President Bush will have no one to blame but himself. Or, more precisely, the powerful interest groups that blinded him to the lessons of experience.</w:t>
      </w:r>
    </w:p>
    <w:p w:rsidR="002741D3" w:rsidRDefault="002741D3" w:rsidP="00F76B15"/>
    <w:p w:rsidR="00782BCC" w:rsidRDefault="00782BCC" w:rsidP="00782BCC">
      <w:pPr>
        <w:pStyle w:val="Heading3"/>
      </w:pPr>
      <w:r>
        <w:lastRenderedPageBreak/>
        <w:t>--XT – Diaz-Canel solves</w:t>
      </w:r>
    </w:p>
    <w:p w:rsidR="00782BCC" w:rsidRDefault="00782BCC" w:rsidP="00782BCC"/>
    <w:p w:rsidR="00782BCC" w:rsidRDefault="00782BCC" w:rsidP="00782BCC">
      <w:pPr>
        <w:pStyle w:val="Heading4"/>
      </w:pPr>
      <w:r>
        <w:t xml:space="preserve">US will lift the embargo when Diaz-Canel is the leader – current policy limits the embargo to Castro </w:t>
      </w:r>
    </w:p>
    <w:p w:rsidR="00782BCC" w:rsidRDefault="00782BCC" w:rsidP="00782BCC">
      <w:r>
        <w:rPr>
          <w:b/>
        </w:rPr>
        <w:t>Estes, 13</w:t>
      </w:r>
      <w:r>
        <w:t xml:space="preserve"> – attended Harvard College where he was an editor at the Harvard Crimson and president of Current Magazine (Adam Clark, “Can You Imagine Cuba Without a Castro?</w:t>
      </w:r>
      <w:proofErr w:type="gramStart"/>
      <w:r>
        <w:t>”,</w:t>
      </w:r>
      <w:proofErr w:type="gramEnd"/>
      <w:r>
        <w:t xml:space="preserve"> The Atlantic Wire, 2/24/13, </w:t>
      </w:r>
      <w:hyperlink r:id="rId61" w:history="1">
        <w:r>
          <w:rPr>
            <w:rStyle w:val="Hyperlink"/>
          </w:rPr>
          <w:t>http://www.theatlanticwire.com/global/2013/02/can-you-imagine-cuba-without-castro/62461/)//EX</w:t>
        </w:r>
      </w:hyperlink>
    </w:p>
    <w:p w:rsidR="00782BCC" w:rsidRDefault="00782BCC" w:rsidP="00782BCC"/>
    <w:p w:rsidR="00782BCC" w:rsidRDefault="00782BCC" w:rsidP="00782BCC">
      <w:r>
        <w:t>Raul Castro announced in a speech on Sunday that he plans to step down as Cuba's president when his second five-year term ends in 2018. Fidel's little brother is getting old — he's 81 now — and it's time to start thinking about Cuba's future. That future, Castro said in his speech, is going to look a lot more like Western democracies with term limits and age caps for political office. Castro also proposed changes to the constitution that would require the people's vote to ratify it. Of course, the biggest change of all is that, for the first time in the 51 years since the revolution, Cuba will almost certainly get a leader whose last name is not Castro.</w:t>
      </w:r>
    </w:p>
    <w:p w:rsidR="00782BCC" w:rsidRPr="00782BCC" w:rsidRDefault="00782BCC" w:rsidP="00782BCC">
      <w:pPr>
        <w:rPr>
          <w:bCs/>
          <w:u w:val="single"/>
        </w:rPr>
      </w:pPr>
      <w:r>
        <w:t xml:space="preserve">There had been some talk in the past about grooming a younger member of the Castro family to take over for Raul, but it looks like that job will now go to Miguel Diaz-Canel. An electrical engineer and former higher education minister, Diaz-Canel was elected on Sunday to become the first ever vice president to Castro, and more than likely, president in five years. </w:t>
      </w:r>
      <w:r>
        <w:rPr>
          <w:rStyle w:val="StyleBoldUnderline"/>
        </w:rPr>
        <w:t xml:space="preserve">The 52-year-old will also be the first person to hold such a high office in Cuba without having fought in the revolution. </w:t>
      </w:r>
      <w:r w:rsidRPr="007E4218">
        <w:rPr>
          <w:rStyle w:val="StyleBoldUnderline"/>
          <w:highlight w:val="green"/>
        </w:rPr>
        <w:t>If Diaz-Canel does make it to the country's highest office, there is a chance that the United States' 51-year-long economic embargo on Cuba which stipulates that it must remain in place while a Castro is president of Cuba.</w:t>
      </w:r>
    </w:p>
    <w:p w:rsidR="00782BCC" w:rsidRDefault="00782BCC" w:rsidP="00782BCC">
      <w:pPr>
        <w:rPr>
          <w:rStyle w:val="StyleBoldUnderline"/>
        </w:rPr>
      </w:pPr>
      <w:r>
        <w:t>Castro was careful to say that not too much will change when he steps down</w:t>
      </w:r>
      <w:r w:rsidRPr="00782BCC">
        <w:t>. "I was not chosen to be president to restore capitalism to Cuba," he said. "I was elected to defend, maintain and continue to perfect socialism, not destroy it."</w:t>
      </w:r>
      <w:r>
        <w:rPr>
          <w:rStyle w:val="StyleBoldUnderline"/>
        </w:rPr>
        <w:t xml:space="preserve"> </w:t>
      </w:r>
      <w:r w:rsidRPr="007E4218">
        <w:rPr>
          <w:rStyle w:val="StyleBoldUnderline"/>
          <w:highlight w:val="green"/>
        </w:rPr>
        <w:t>Castro added that Diaz-Canel's new position "represents a definitive step in the configuration of the future leadership of the nation</w:t>
      </w:r>
      <w:r>
        <w:rPr>
          <w:rStyle w:val="StyleBoldUnderline"/>
        </w:rPr>
        <w:t xml:space="preserve"> through the gradual and orderly transfer of key roles to new generations."</w:t>
      </w:r>
    </w:p>
    <w:p w:rsidR="00782BCC" w:rsidRDefault="00782BCC" w:rsidP="00782BCC"/>
    <w:p w:rsidR="00782BCC" w:rsidRDefault="00782BCC" w:rsidP="00782BCC">
      <w:pPr>
        <w:pStyle w:val="Heading4"/>
      </w:pPr>
      <w:r>
        <w:t>Diaz-Canel helping advance reforms in squo- will continue</w:t>
      </w:r>
    </w:p>
    <w:p w:rsidR="00782BCC" w:rsidRDefault="00782BCC" w:rsidP="00782BCC">
      <w:r>
        <w:rPr>
          <w:rStyle w:val="StyleStyleBold12pt"/>
        </w:rPr>
        <w:t>Chazan 13</w:t>
      </w:r>
      <w:r>
        <w:t xml:space="preserve"> - former news producer and editor (Jackie, examiner.com</w:t>
      </w:r>
      <w:proofErr w:type="gramStart"/>
      <w:r>
        <w:t>,“</w:t>
      </w:r>
      <w:proofErr w:type="gramEnd"/>
      <w:r>
        <w:t>Cuba soon to have a president not named Castro”, Feb 26, 2013, http://www.examiner.com/article/cuba-soon-to-have-a-president-not-named-castro)</w:t>
      </w:r>
    </w:p>
    <w:p w:rsidR="00782BCC" w:rsidRDefault="00782BCC" w:rsidP="00782BCC"/>
    <w:p w:rsidR="00782BCC" w:rsidRDefault="00782BCC" w:rsidP="00782BCC">
      <w:r>
        <w:rPr>
          <w:rStyle w:val="StyleBoldUnderline"/>
        </w:rPr>
        <w:t>This is a major change in Cuba</w:t>
      </w:r>
      <w:r>
        <w:t>, not just generational," said Arturo Lopez-Levy, an analyst at the University of Denver who used to work for the Cuban interior ministry on intelligence issues and U.S. relations. "</w:t>
      </w:r>
      <w:r>
        <w:rPr>
          <w:rStyle w:val="StyleBoldUnderline"/>
        </w:rPr>
        <w:t>The promotion of Diaz-Canel should be seen as part of an institutional change in the way the Cuban elite is promoted."</w:t>
      </w:r>
      <w:r>
        <w:rPr>
          <w:sz w:val="12"/>
        </w:rPr>
        <w:t xml:space="preserve">¶ </w:t>
      </w:r>
      <w:r w:rsidRPr="007E4218">
        <w:rPr>
          <w:rStyle w:val="StyleBoldUnderline"/>
          <w:highlight w:val="green"/>
        </w:rPr>
        <w:t>Diaz-Canel’s experience will help Castro advance reforms designed to make the economy more efficient and bring in more foreign currency</w:t>
      </w:r>
      <w:r>
        <w:rPr>
          <w:rStyle w:val="StyleBoldUnderline"/>
        </w:rPr>
        <w:t>, without loosening the Communist Party's political control.</w:t>
      </w:r>
      <w:r>
        <w:rPr>
          <w:rStyle w:val="StyleBoldUnderline"/>
          <w:sz w:val="12"/>
        </w:rPr>
        <w:t>¶</w:t>
      </w:r>
      <w:r>
        <w:rPr>
          <w:sz w:val="12"/>
        </w:rPr>
        <w:t xml:space="preserve"> </w:t>
      </w:r>
      <w:r>
        <w:t>He was brought to Havana in 2009 to become minister of higher education and then a vice president of the Council of Ministers. He is seen within the Communist Party as incorruptible, a staunch communist, and a nationalist loyal to the Castros' revolutionary vision.</w:t>
      </w:r>
      <w:r>
        <w:rPr>
          <w:sz w:val="12"/>
        </w:rPr>
        <w:t xml:space="preserve">¶ </w:t>
      </w:r>
      <w:r w:rsidRPr="004C463F">
        <w:rPr>
          <w:rStyle w:val="StyleBoldUnderline"/>
          <w:highlight w:val="green"/>
        </w:rPr>
        <w:t>He has a reputation as an effective manager and for negotiating the fine line between</w:t>
      </w:r>
      <w:r>
        <w:rPr>
          <w:rStyle w:val="StyleBoldUnderline"/>
        </w:rPr>
        <w:t xml:space="preserve"> Raul Castro's reform </w:t>
      </w:r>
      <w:r w:rsidRPr="004C463F">
        <w:rPr>
          <w:rStyle w:val="StyleBoldUnderline"/>
          <w:highlight w:val="green"/>
        </w:rPr>
        <w:t>agenda and</w:t>
      </w:r>
      <w:r>
        <w:rPr>
          <w:rStyle w:val="StyleBoldUnderline"/>
        </w:rPr>
        <w:t xml:space="preserve"> the sometimes more dogmatic </w:t>
      </w:r>
      <w:r w:rsidRPr="004C463F">
        <w:rPr>
          <w:rStyle w:val="StyleBoldUnderline"/>
          <w:highlight w:val="green"/>
        </w:rPr>
        <w:t>doctrine</w:t>
      </w:r>
      <w:r>
        <w:rPr>
          <w:rStyle w:val="StyleBoldUnderline"/>
        </w:rPr>
        <w:t xml:space="preserve"> of provincial party members resistant to change</w:t>
      </w:r>
      <w:r>
        <w:t>.</w:t>
      </w:r>
    </w:p>
    <w:p w:rsidR="00782BCC" w:rsidRDefault="00782BCC" w:rsidP="00782BCC"/>
    <w:p w:rsidR="00782BCC" w:rsidRDefault="00782BCC" w:rsidP="00782BCC">
      <w:pPr>
        <w:pStyle w:val="Heading4"/>
      </w:pPr>
      <w:r>
        <w:t>Under Diaz-Canel Cuba will forge a new and beneficial relationship with US</w:t>
      </w:r>
    </w:p>
    <w:p w:rsidR="00782BCC" w:rsidRDefault="00782BCC" w:rsidP="00782BCC">
      <w:r>
        <w:rPr>
          <w:rStyle w:val="StyleStyleBold12pt"/>
        </w:rPr>
        <w:t>Gott 13</w:t>
      </w:r>
      <w:r>
        <w:t xml:space="preserve"> - writer and historian, Latin America correspondent, (Richard, The Guardian, DAWN.com, “A post-Castro Cuba”, 2/27/13, </w:t>
      </w:r>
      <w:hyperlink r:id="rId62" w:history="1">
        <w:r>
          <w:rPr>
            <w:rStyle w:val="Hyperlink"/>
          </w:rPr>
          <w:t>http://beta.dawn.com/news/788938/a-post-castro-cuba</w:t>
        </w:r>
      </w:hyperlink>
      <w:r>
        <w:t>)//EK</w:t>
      </w:r>
    </w:p>
    <w:p w:rsidR="00782BCC" w:rsidRDefault="00782BCC" w:rsidP="00782BCC"/>
    <w:p w:rsidR="00782BCC" w:rsidRDefault="00782BCC" w:rsidP="00782BCC">
      <w:r>
        <w:t>In this context it is now the US that is the odd man out. Indeed the most intriguing question now concerns Cuba’s future relationship with the US. Many people have expressed the hope that Obama, with no re-election problem to worry about, might feel emboldened to make conciliatory noises towards the existing Castro government.</w:t>
      </w:r>
    </w:p>
    <w:p w:rsidR="00782BCC" w:rsidRDefault="00782BCC" w:rsidP="00782BCC"/>
    <w:p w:rsidR="00782BCC" w:rsidRDefault="00782BCC" w:rsidP="00782BCC">
      <w:pPr>
        <w:rPr>
          <w:rStyle w:val="StyleBoldUnderline"/>
        </w:rPr>
      </w:pPr>
      <w:r>
        <w:t xml:space="preserve">The </w:t>
      </w:r>
      <w:r w:rsidRPr="004C463F">
        <w:rPr>
          <w:rStyle w:val="StyleBoldUnderline"/>
          <w:highlight w:val="green"/>
        </w:rPr>
        <w:t>road to a new friendship remains a possibility</w:t>
      </w:r>
      <w:r>
        <w:rPr>
          <w:rStyle w:val="StyleBoldUnderline"/>
        </w:rPr>
        <w:t>, yet one of the stumbling blocks has been the continued existence of a Castro in power</w:t>
      </w:r>
      <w:r>
        <w:t xml:space="preserve">. Under the terms of the Helms-Burton Act, imposed by the US Congress in 1996, </w:t>
      </w:r>
      <w:r w:rsidRPr="004C463F">
        <w:rPr>
          <w:rStyle w:val="StyleBoldUnderline"/>
          <w:highlight w:val="green"/>
        </w:rPr>
        <w:t>the US cannot contemplate recognising a Cuban government in which one of the Castro brothers has a continuing role</w:t>
      </w:r>
      <w:r w:rsidRPr="004C463F">
        <w:rPr>
          <w:highlight w:val="green"/>
        </w:rPr>
        <w:t xml:space="preserve">. </w:t>
      </w:r>
      <w:r w:rsidRPr="004C463F">
        <w:rPr>
          <w:rStyle w:val="StyleBoldUnderline"/>
          <w:highlight w:val="green"/>
        </w:rPr>
        <w:t>By 2018, this will no longer be relevant</w:t>
      </w:r>
      <w:r>
        <w:rPr>
          <w:rStyle w:val="StyleBoldUnderline"/>
        </w:rPr>
        <w:t xml:space="preserve">. There seems little doubt that </w:t>
      </w:r>
      <w:r w:rsidRPr="004C463F">
        <w:rPr>
          <w:rStyle w:val="StyleBoldUnderline"/>
          <w:highlight w:val="green"/>
        </w:rPr>
        <w:t>under</w:t>
      </w:r>
      <w:r>
        <w:rPr>
          <w:rStyle w:val="StyleBoldUnderline"/>
        </w:rPr>
        <w:t xml:space="preserve"> a future President </w:t>
      </w:r>
      <w:r w:rsidRPr="004C463F">
        <w:rPr>
          <w:rStyle w:val="StyleBoldUnderline"/>
          <w:highlight w:val="green"/>
        </w:rPr>
        <w:t>Diaz-Canel, Cuba would be able to forge a new and beneficial relationship with the US.</w:t>
      </w:r>
    </w:p>
    <w:p w:rsidR="00782BCC" w:rsidRDefault="00782BCC" w:rsidP="00782BCC">
      <w:pPr>
        <w:rPr>
          <w:rStyle w:val="StyleBoldUnderline"/>
        </w:rPr>
      </w:pPr>
    </w:p>
    <w:p w:rsidR="00782BCC" w:rsidRDefault="00782BCC" w:rsidP="00782BCC">
      <w:pPr>
        <w:pStyle w:val="Heading4"/>
      </w:pPr>
      <w:r>
        <w:t>Diaz-Canel on board wi</w:t>
      </w:r>
      <w:bookmarkStart w:id="0" w:name="_GoBack"/>
      <w:bookmarkEnd w:id="0"/>
      <w:r>
        <w:t>th reforms</w:t>
      </w:r>
    </w:p>
    <w:p w:rsidR="00782BCC" w:rsidRDefault="00782BCC" w:rsidP="00782BCC">
      <w:r>
        <w:rPr>
          <w:rStyle w:val="StyleStyleBold12pt"/>
        </w:rPr>
        <w:t>Rajo 13</w:t>
      </w:r>
      <w:r>
        <w:t xml:space="preserve"> - Reporter Telemundo 52 Opinion Editor; Political Reporter (Carlos, NBCNews.com, “Analysis: Castro brothers' successor may inherit a very different Cuba”, 3/2/13</w:t>
      </w:r>
      <w:proofErr w:type="gramStart"/>
      <w:r>
        <w:t xml:space="preserve">,  </w:t>
      </w:r>
      <w:proofErr w:type="gramEnd"/>
      <w:r w:rsidR="000A0FE7">
        <w:fldChar w:fldCharType="begin"/>
      </w:r>
      <w:r w:rsidR="000A0FE7">
        <w:instrText xml:space="preserve"> HYPERLINK "http://worldnews.nbcnews.com/_news/2013/03/02/17133513-analysis-castro-brothers-successor-may-inherit-a-very-different-cuba?lite" </w:instrText>
      </w:r>
      <w:r w:rsidR="000A0FE7">
        <w:fldChar w:fldCharType="separate"/>
      </w:r>
      <w:r>
        <w:rPr>
          <w:rStyle w:val="Hyperlink"/>
        </w:rPr>
        <w:t>http://worldnews.nbcnews.com/_news/2013/03/02/17133513-analysis-castro-brothers-successor-may-inherit-a-very-different-cuba?lite</w:t>
      </w:r>
      <w:r w:rsidR="000A0FE7">
        <w:rPr>
          <w:rStyle w:val="Hyperlink"/>
        </w:rPr>
        <w:fldChar w:fldCharType="end"/>
      </w:r>
      <w:r>
        <w:t>)//EK</w:t>
      </w:r>
    </w:p>
    <w:p w:rsidR="00782BCC" w:rsidRDefault="00782BCC" w:rsidP="00782BCC"/>
    <w:p w:rsidR="00782BCC" w:rsidRDefault="00782BCC" w:rsidP="00782BCC">
      <w:r>
        <w:rPr>
          <w:rStyle w:val="StyleBoldUnderline"/>
        </w:rPr>
        <w:t xml:space="preserve">These </w:t>
      </w:r>
      <w:r w:rsidRPr="004C463F">
        <w:rPr>
          <w:rStyle w:val="StyleBoldUnderline"/>
          <w:highlight w:val="green"/>
        </w:rPr>
        <w:t>reforms already are changing the face of Cuban socialism</w:t>
      </w:r>
      <w:r>
        <w:t xml:space="preserve">. Castro has </w:t>
      </w:r>
      <w:r w:rsidRPr="004C463F">
        <w:rPr>
          <w:rStyle w:val="StyleBoldUnderline"/>
          <w:highlight w:val="green"/>
        </w:rPr>
        <w:t>introduced private farms, cooperatives in industries and activities outside agriculture</w:t>
      </w:r>
      <w:r>
        <w:rPr>
          <w:rStyle w:val="StyleBoldUnderline"/>
        </w:rPr>
        <w:t>, and an array of small business.</w:t>
      </w:r>
      <w:r>
        <w:t xml:space="preserve"> Granted, these are restricted and heavily regulated, but still </w:t>
      </w:r>
      <w:r>
        <w:rPr>
          <w:rStyle w:val="StyleBoldUnderline"/>
        </w:rPr>
        <w:t>they are earning profits and starting to create a segment of wealthier, successful entrepreneurs</w:t>
      </w:r>
      <w:r>
        <w:t>. Cubans are also now allowed to sell houses and cars, and more recently, to travel abroad if they can get a visa from another country.</w:t>
      </w:r>
    </w:p>
    <w:p w:rsidR="004C463F" w:rsidRDefault="00782BCC" w:rsidP="00782BCC">
      <w:pPr>
        <w:rPr>
          <w:rStyle w:val="StyleBoldUnderline"/>
        </w:rPr>
      </w:pPr>
      <w:r>
        <w:rPr>
          <w:rStyle w:val="StyleBoldUnderline"/>
        </w:rPr>
        <w:t xml:space="preserve">While little is known of </w:t>
      </w:r>
      <w:r w:rsidRPr="004C463F">
        <w:rPr>
          <w:rStyle w:val="StyleBoldUnderline"/>
          <w:highlight w:val="green"/>
        </w:rPr>
        <w:t>Diaz-Canel</w:t>
      </w:r>
      <w:r w:rsidR="004C463F">
        <w:rPr>
          <w:rStyle w:val="StyleBoldUnderline"/>
        </w:rPr>
        <w:t>m765</w:t>
      </w:r>
    </w:p>
    <w:p w:rsidR="00782BCC" w:rsidRDefault="00782BCC" w:rsidP="00782BCC">
      <w:r>
        <w:rPr>
          <w:rStyle w:val="StyleBoldUnderline"/>
        </w:rPr>
        <w:t xml:space="preserve">’s ideology, it is likely that </w:t>
      </w:r>
      <w:r w:rsidRPr="004C463F">
        <w:rPr>
          <w:rStyle w:val="StyleBoldUnderline"/>
          <w:highlight w:val="green"/>
        </w:rPr>
        <w:t>as the appointed Castro successor he is on board with the reforms</w:t>
      </w:r>
      <w:r w:rsidRPr="004C463F">
        <w:rPr>
          <w:highlight w:val="green"/>
        </w:rPr>
        <w:t>.</w:t>
      </w:r>
    </w:p>
    <w:p w:rsidR="00782BCC" w:rsidRDefault="00782BCC" w:rsidP="00782BCC"/>
    <w:p w:rsidR="00782BCC" w:rsidRDefault="00782BCC" w:rsidP="00782BCC">
      <w:pPr>
        <w:pStyle w:val="Heading4"/>
      </w:pPr>
      <w:r>
        <w:t>Diaz- Canel will reform when needed to modernize government</w:t>
      </w:r>
    </w:p>
    <w:p w:rsidR="00782BCC" w:rsidRDefault="00782BCC" w:rsidP="00782BCC">
      <w:r>
        <w:rPr>
          <w:rStyle w:val="StyleStyleBold12pt"/>
        </w:rPr>
        <w:t>Frank 13</w:t>
      </w:r>
      <w:r>
        <w:t xml:space="preserve"> –freelance journalist for Reuters, Financial Times, ABC News (Marc, Reuters, “Analysis: Castro successor lacks charisma but is experienced manager”, Feb 25, 2013, </w:t>
      </w:r>
      <w:hyperlink r:id="rId63" w:history="1">
        <w:r>
          <w:rPr>
            <w:rStyle w:val="Hyperlink"/>
          </w:rPr>
          <w:t>http://www.reuters.com/article/2013/02/26/us-cuba-castro-diaz-canel-idUSBRE91P00W20130226)//EK</w:t>
        </w:r>
      </w:hyperlink>
    </w:p>
    <w:p w:rsidR="00782BCC" w:rsidRDefault="00782BCC" w:rsidP="00782BCC"/>
    <w:p w:rsidR="00782BCC" w:rsidRDefault="00782BCC" w:rsidP="00782BCC">
      <w:r>
        <w:t>"</w:t>
      </w:r>
      <w:r>
        <w:rPr>
          <w:rStyle w:val="StyleBoldUnderline"/>
        </w:rPr>
        <w:t>Diaz-Canel, while a loyalist of the old style, is young, reformist when reform is called for, a known entity without ever being singled out or even thought of as a threat to Fidel or Raul</w:t>
      </w:r>
      <w:r>
        <w:t>," said Hal Klepak, professor of history and strategy at the Royal Military College of Canada.</w:t>
      </w:r>
      <w:r>
        <w:rPr>
          <w:sz w:val="12"/>
        </w:rPr>
        <w:t xml:space="preserve">¶ </w:t>
      </w:r>
      <w:r>
        <w:t>Klepak, who wrote a book on the Cuban military under Raul Castro, pointed out the president is well known for picking the best man for a job. "</w:t>
      </w:r>
      <w:r>
        <w:rPr>
          <w:rStyle w:val="StyleBoldUnderline"/>
        </w:rPr>
        <w:t>He is just the sort of man that Raul, looking for continuity and institutionalization of the revolution, can count on, but anxious like Raul to modernize that government.</w:t>
      </w:r>
      <w:r>
        <w:t>"</w:t>
      </w:r>
    </w:p>
    <w:p w:rsidR="00782BCC" w:rsidRDefault="00782BCC" w:rsidP="00782BCC"/>
    <w:p w:rsidR="00782BCC" w:rsidRDefault="00782BCC" w:rsidP="00782BCC">
      <w:pPr>
        <w:pStyle w:val="Heading4"/>
      </w:pPr>
      <w:r>
        <w:lastRenderedPageBreak/>
        <w:t>Diaz-Canel will continue economic liberation- already played key role in FDIs for Cuban hotels</w:t>
      </w:r>
    </w:p>
    <w:p w:rsidR="00782BCC" w:rsidRDefault="00782BCC" w:rsidP="00782BCC">
      <w:r>
        <w:rPr>
          <w:rStyle w:val="StyleStyleBold12pt"/>
        </w:rPr>
        <w:t>George 13</w:t>
      </w:r>
      <w:r>
        <w:t xml:space="preserve"> – writer for Se Mancha (Samuel, Se Mancha, “Cuba in Transition, United States Stuck in Yesterday”, March 3, 2013, </w:t>
      </w:r>
      <w:hyperlink r:id="rId64" w:history="1">
        <w:r>
          <w:rPr>
            <w:rStyle w:val="Hyperlink"/>
          </w:rPr>
          <w:t>http://semancha.com/2013/03/03/cuba-in-transition-united-states-stuck-in-yesterday/</w:t>
        </w:r>
      </w:hyperlink>
      <w:r>
        <w:t>)//EK</w:t>
      </w:r>
    </w:p>
    <w:p w:rsidR="00782BCC" w:rsidRDefault="00782BCC" w:rsidP="00782BCC"/>
    <w:p w:rsidR="00782BCC" w:rsidRDefault="00782BCC" w:rsidP="00782BCC">
      <w:r>
        <w:t>Fidel Castro, who removed himself from power in 2008 due to ill health, made a rare appearance at the National Assembly meeting on Sunday where Diaz-Canel's appointment was made, appearing to add his seal of approval to the choice.</w:t>
      </w:r>
      <w:r>
        <w:rPr>
          <w:rFonts w:hint="eastAsia"/>
          <w:sz w:val="12"/>
        </w:rPr>
        <w:t xml:space="preserve">¶ </w:t>
      </w:r>
      <w:r>
        <w:t xml:space="preserve">Yet compelling indicators suggest that </w:t>
      </w:r>
      <w:r>
        <w:rPr>
          <w:rStyle w:val="StyleBoldUnderline"/>
        </w:rPr>
        <w:t>Diaz-Canel is more than a party hack, and that he will continue Raúl’s progress towards economic liberalization. Diaz-Canel has distinguished himself for his pragmatism. He is believed to have played a key role in facilitating foreign investment in Cuban hotels</w:t>
      </w:r>
      <w:r>
        <w:t xml:space="preserve">. As Minister of Higher Education, he </w:t>
      </w:r>
      <w:r>
        <w:rPr>
          <w:rStyle w:val="StyleBoldUnderline"/>
        </w:rPr>
        <w:t>gained the respect of his peers by listening and probing, rather than dictating</w:t>
      </w:r>
      <w:r>
        <w:t>. The ascension of Diaz-Canel represents a break from the geriatric revolutionary leaders – a break that was likely a precondition for any serious modernization.</w:t>
      </w:r>
      <w:r>
        <w:rPr>
          <w:sz w:val="12"/>
        </w:rPr>
        <w:t xml:space="preserve">¶ </w:t>
      </w:r>
      <w:r>
        <w:t>Moreover, Diaz-Canel would struggle to hold a hard line even if he wanted to.</w:t>
      </w:r>
      <w:r>
        <w:rPr>
          <w:sz w:val="12"/>
        </w:rPr>
        <w:t xml:space="preserve">¶ </w:t>
      </w:r>
      <w:r>
        <w:t>Raúl’s reforms have been slow and halting, but they have also been irreversible. The Economist reports that “</w:t>
      </w:r>
      <w:r>
        <w:rPr>
          <w:rStyle w:val="StyleBoldUnderline"/>
        </w:rPr>
        <w:t>much of Cuban farming” has been privatized and that, by 2015, one-third of the workforce will be in the private sector. With cars, computers and phones already traded, the momentum of commercialization</w:t>
      </w:r>
      <w:r>
        <w:t xml:space="preserve"> – the allure of possession – will be difficult to stymie. </w:t>
      </w:r>
      <w:r>
        <w:rPr>
          <w:rStyle w:val="StyleBoldUnderline"/>
        </w:rPr>
        <w:t xml:space="preserve">The Castros’ success in containing reform momentum owes much </w:t>
      </w:r>
      <w:proofErr w:type="gramStart"/>
      <w:r>
        <w:rPr>
          <w:rStyle w:val="StyleBoldUnderline"/>
        </w:rPr>
        <w:t>to</w:t>
      </w:r>
      <w:proofErr w:type="gramEnd"/>
      <w:r>
        <w:rPr>
          <w:rStyle w:val="StyleBoldUnderline"/>
        </w:rPr>
        <w:t xml:space="preserve"> personal allegiance and veneration. Diaz-Canel will command no such respect</w:t>
      </w:r>
      <w:r>
        <w:t>.</w:t>
      </w:r>
    </w:p>
    <w:p w:rsidR="00782BCC" w:rsidRDefault="00782BCC" w:rsidP="00782BCC"/>
    <w:p w:rsidR="00782BCC" w:rsidRDefault="00782BCC" w:rsidP="00782BCC">
      <w:pPr>
        <w:pStyle w:val="Heading4"/>
      </w:pPr>
      <w:r>
        <w:t>Diaz-Canel will reform Cuba</w:t>
      </w:r>
    </w:p>
    <w:p w:rsidR="00782BCC" w:rsidRDefault="00782BCC" w:rsidP="00782BCC">
      <w:r>
        <w:rPr>
          <w:b/>
        </w:rPr>
        <w:t>Haven, 13</w:t>
      </w:r>
      <w:r>
        <w:t xml:space="preserve"> </w:t>
      </w:r>
      <w:proofErr w:type="gramStart"/>
      <w:r>
        <w:t>–  the</w:t>
      </w:r>
      <w:proofErr w:type="gramEnd"/>
      <w:r>
        <w:t xml:space="preserve"> Associated Press bureau chief in Madrid (Paul, “Miguel Diaz-Canel, First Vice President Of Cuba's Communist Party, Rose Gradually To Castro's No. 2”, Huffington Post, 2/25/13, </w:t>
      </w:r>
      <w:hyperlink r:id="rId65" w:history="1">
        <w:r>
          <w:rPr>
            <w:rStyle w:val="Hyperlink"/>
          </w:rPr>
          <w:t>http://www.huffingtonpost.com/2013/02/25/miguel-diaz-canel-cuba-first-vice-president_n_2758824.html)//EX</w:t>
        </w:r>
      </w:hyperlink>
    </w:p>
    <w:p w:rsidR="00782BCC" w:rsidRDefault="00782BCC" w:rsidP="00782BCC"/>
    <w:p w:rsidR="00782BCC" w:rsidRPr="00782BCC" w:rsidRDefault="00782BCC" w:rsidP="00782BCC">
      <w:pPr>
        <w:rPr>
          <w:bCs/>
          <w:u w:val="single"/>
        </w:rPr>
      </w:pPr>
      <w:r>
        <w:t>HAVANA -- Miguel Diaz-Canel has five years to get started and a lot of work to do.</w:t>
      </w:r>
      <w:r>
        <w:rPr>
          <w:sz w:val="12"/>
        </w:rPr>
        <w:t xml:space="preserve">¶ </w:t>
      </w:r>
      <w:r>
        <w:rPr>
          <w:rStyle w:val="StyleBoldUnderline"/>
        </w:rPr>
        <w:t>The man tapped as Cuban President Raul Castro's chief lieutenant and likely successor must quietly fend off any challenges from within the Communist-run island's secretive citadel of power.</w:t>
      </w:r>
      <w:r>
        <w:rPr>
          <w:rStyle w:val="StyleBoldUnderline"/>
          <w:sz w:val="12"/>
        </w:rPr>
        <w:t>¶</w:t>
      </w:r>
      <w:r>
        <w:rPr>
          <w:sz w:val="12"/>
        </w:rPr>
        <w:t xml:space="preserve"> </w:t>
      </w:r>
      <w:r>
        <w:rPr>
          <w:rStyle w:val="StyleBoldUnderline"/>
        </w:rPr>
        <w:t>He must gain legitimacy with young, and even middle-aged, Cubans who have never known a leader not named Castro. And he must deal with an exiled diaspora and American officials who were already making clear on Monday they will not be mollified by a new, younger face.</w:t>
      </w:r>
      <w:r>
        <w:rPr>
          <w:rStyle w:val="StyleBoldUnderline"/>
          <w:sz w:val="12"/>
        </w:rPr>
        <w:t xml:space="preserve">¶ </w:t>
      </w:r>
      <w:r>
        <w:t>"There's going to be a huge charisma deficit," said Ann Louise Bardach, author of "Without Fidel: A Death Foretold in Miami, Havana and Washington." "You go from Fidel to Raul who at least had some of the shine of the Castro mantle, somebody who fought in the revolution."</w:t>
      </w:r>
      <w:r>
        <w:rPr>
          <w:sz w:val="12"/>
        </w:rPr>
        <w:t xml:space="preserve">¶ </w:t>
      </w:r>
      <w:proofErr w:type="gramStart"/>
      <w:r>
        <w:t>She</w:t>
      </w:r>
      <w:proofErr w:type="gramEnd"/>
      <w:r>
        <w:t xml:space="preserve"> said </w:t>
      </w:r>
      <w:r>
        <w:rPr>
          <w:rStyle w:val="StyleBoldUnderline"/>
        </w:rPr>
        <w:t>Cuba faces "massive" problems including a large public debt, dependence on Venezuela, an aging population, decades of brain drain and one of the world's slowest Internet connections.</w:t>
      </w:r>
      <w:r>
        <w:rPr>
          <w:rStyle w:val="StyleBoldUnderline"/>
          <w:sz w:val="12"/>
        </w:rPr>
        <w:t xml:space="preserve">¶ </w:t>
      </w:r>
      <w:r>
        <w:t>Whether Diaz-Canel is the man to fix all that is very much open to debate. Will Cubans accept another leader who was hand-picked from above and whose ascension – if it happens – will not come through multiparty democratic elections</w:t>
      </w:r>
      <w:proofErr w:type="gramStart"/>
      <w:r>
        <w:t>?</w:t>
      </w:r>
      <w:r>
        <w:rPr>
          <w:sz w:val="12"/>
        </w:rPr>
        <w:t>¶</w:t>
      </w:r>
      <w:proofErr w:type="gramEnd"/>
      <w:r>
        <w:rPr>
          <w:sz w:val="12"/>
        </w:rPr>
        <w:t xml:space="preserve"> </w:t>
      </w:r>
      <w:r>
        <w:t>And will those passed over for the top job fall in line? If Fidel and Raul Castro are still alive, will the 52-year-old electrical engineer and former minister of higher education be able to set his own course?</w:t>
      </w:r>
      <w:r>
        <w:rPr>
          <w:sz w:val="12"/>
        </w:rPr>
        <w:t xml:space="preserve">¶ </w:t>
      </w:r>
      <w:r>
        <w:t>On the streets of Havana, a day after Castro accepted a new term and said he would step down when it ends, many had their doubts about the future.</w:t>
      </w:r>
      <w:r>
        <w:rPr>
          <w:sz w:val="12"/>
        </w:rPr>
        <w:t xml:space="preserve">¶ </w:t>
      </w:r>
      <w:r>
        <w:t xml:space="preserve">"Change? Was there a change?" asked Ernesto </w:t>
      </w:r>
      <w:proofErr w:type="gramStart"/>
      <w:r>
        <w:t>Silva,</w:t>
      </w:r>
      <w:proofErr w:type="gramEnd"/>
      <w:r>
        <w:t xml:space="preserve"> a 25-year-old student who scoffed at the idea that the country must wait another five years for new leadership, and said he hopes to emigrate to the United States in the meantime. "I find it hard to believe that he will be able to do, say or </w:t>
      </w:r>
      <w:r>
        <w:lastRenderedPageBreak/>
        <w:t>truly change anything."</w:t>
      </w:r>
      <w:r>
        <w:rPr>
          <w:sz w:val="12"/>
        </w:rPr>
        <w:t xml:space="preserve">¶ </w:t>
      </w:r>
      <w:proofErr w:type="gramStart"/>
      <w:r>
        <w:t>Others</w:t>
      </w:r>
      <w:proofErr w:type="gramEnd"/>
      <w:r>
        <w:t xml:space="preserve"> were more enthusiastic, but still unsure how Diaz-Canel will establish control.</w:t>
      </w:r>
      <w:r>
        <w:rPr>
          <w:sz w:val="12"/>
        </w:rPr>
        <w:t xml:space="preserve">¶ </w:t>
      </w:r>
      <w:r>
        <w:t xml:space="preserve">"I think it is good. He is a new and young figure. But he was trained by the old guys," said Maria Quesada, a 45-year-old office worker. </w:t>
      </w:r>
      <w:r>
        <w:rPr>
          <w:rStyle w:val="StyleBoldUnderline"/>
        </w:rPr>
        <w:t>"We still can't talk about a government without Castro because he's still going to be there, and I think the true test for Diaz-Canel will be when his vision differs from Raul's."</w:t>
      </w:r>
      <w:r>
        <w:rPr>
          <w:rStyle w:val="StyleBoldUnderline"/>
          <w:sz w:val="12"/>
        </w:rPr>
        <w:t xml:space="preserve">¶ </w:t>
      </w:r>
      <w:r>
        <w:t>Raul himself faced a similar challenge when he took over from the ailing Fidel in 2006. The younger Castro was seen as a bland and unassuming figure who had always operated in the shadow of his larger-than-life older brother.</w:t>
      </w:r>
      <w:r>
        <w:rPr>
          <w:sz w:val="12"/>
        </w:rPr>
        <w:t xml:space="preserve">¶ </w:t>
      </w:r>
      <w:r>
        <w:t>But he has overseen a series of sweeping changes since then in an effort to right the country's ever-weak Marxist economy, expanding private enterprise, legalizing a real estate market and eliminating most travel restrictions.</w:t>
      </w:r>
      <w:r>
        <w:rPr>
          <w:sz w:val="12"/>
        </w:rPr>
        <w:t xml:space="preserve">¶ </w:t>
      </w:r>
      <w:r>
        <w:t>Behind the scenes, Raul has led an anti-corruption campaign and replaced many of Fidel's confidantes with loyal military officials who earned his trust during his four plus decades as the nation's armed forces chief.</w:t>
      </w:r>
      <w:r>
        <w:rPr>
          <w:sz w:val="12"/>
        </w:rPr>
        <w:t xml:space="preserve">¶ </w:t>
      </w:r>
      <w:r>
        <w:t>Observers say it is those men, who have been put in charge of important state-owned enterprises like the phone company, the enormous holding company Cimex and virtually the entire tourism industry, who Diaz-Canel must persuade to follow him.</w:t>
      </w:r>
      <w:r>
        <w:rPr>
          <w:sz w:val="12"/>
        </w:rPr>
        <w:t xml:space="preserve">¶ </w:t>
      </w:r>
      <w:r>
        <w:t>"I'm sure he's shown himself to be acceptable to the military already, otherwise this would never have happened," said Paul Webster Hare, the British ambassador to Cuba from 2001 to 2004 and now a lecturer in international relations at Boston University. "He has to be acceptable to them."</w:t>
      </w:r>
      <w:r>
        <w:rPr>
          <w:sz w:val="12"/>
        </w:rPr>
        <w:t xml:space="preserve">¶ </w:t>
      </w:r>
      <w:r>
        <w:t>In Washington on Monday, State Department spokesman Patrick Ventrell said the U.S. remained "hopeful for the day that the Cuban people get democracy, when they can have the opportunity to freely pick their own leaders."</w:t>
      </w:r>
      <w:r>
        <w:rPr>
          <w:sz w:val="12"/>
        </w:rPr>
        <w:t xml:space="preserve">¶ </w:t>
      </w:r>
      <w:r>
        <w:t>"We're clearly not there yet," he added.</w:t>
      </w:r>
      <w:r>
        <w:rPr>
          <w:sz w:val="12"/>
        </w:rPr>
        <w:t xml:space="preserve">¶ </w:t>
      </w:r>
      <w:r>
        <w:t>Ventrell said Cuba needed to do more to open up if it wants repaired relations with the United States.</w:t>
      </w:r>
      <w:r>
        <w:rPr>
          <w:sz w:val="12"/>
        </w:rPr>
        <w:t xml:space="preserve">¶ </w:t>
      </w:r>
      <w:r>
        <w:t>Still, observers said the naming of a successor, along with the economic and social changes Castro has instituted, could eventually lead to detente, or at least an easing of bad blood.</w:t>
      </w:r>
      <w:r>
        <w:rPr>
          <w:sz w:val="12"/>
        </w:rPr>
        <w:t xml:space="preserve">¶ </w:t>
      </w:r>
      <w:r>
        <w:t>"There is a psychological and political benefit to naming somebody now," said Julia Sweig, a Cuba expert at the Washington-based Council on Foreign Relations. "It can demonstrate to the United States that there is an opportunity to change how we relate to this new Cuba."</w:t>
      </w:r>
      <w:r>
        <w:rPr>
          <w:sz w:val="12"/>
        </w:rPr>
        <w:t xml:space="preserve">¶ </w:t>
      </w:r>
      <w:r>
        <w:t>Reaction to Diaz-Canel's promotion was met with a shrug by Cuban-American politicians who said that changing the nameplate outside the presidential office won't alter a system they see as repressive and undemocratic. And some analysts and exiles in South Florida questioned whether he will survive politically long enough to ever take control.</w:t>
      </w:r>
      <w:r>
        <w:rPr>
          <w:sz w:val="12"/>
        </w:rPr>
        <w:t xml:space="preserve">¶ </w:t>
      </w:r>
      <w:r>
        <w:t>Little is known of Diaz-Canel's relationship with Cuba's other political or military elites, or his own personal ideology.</w:t>
      </w:r>
      <w:r>
        <w:rPr>
          <w:sz w:val="12"/>
        </w:rPr>
        <w:t xml:space="preserve">¶ </w:t>
      </w:r>
      <w:r>
        <w:t>He is said to be a fan of the Beatles who in his youth wore his hair long at a time when both acts were considered anti-revolutionary. And a former colleague says he is a private jokester despite his somber public demeanor.</w:t>
      </w:r>
      <w:r>
        <w:rPr>
          <w:sz w:val="12"/>
        </w:rPr>
        <w:t xml:space="preserve">¶ </w:t>
      </w:r>
      <w:r>
        <w:t>Like almost all Cuban politicians who earned their stripes by mastering the art of backroom party maneuvering, Diaz-Canel seems to have learned long ago that there was no benefit to putting himself in front of the cameras.</w:t>
      </w:r>
      <w:r>
        <w:rPr>
          <w:sz w:val="12"/>
        </w:rPr>
        <w:t xml:space="preserve">¶ </w:t>
      </w:r>
      <w:r>
        <w:t>It was a lesson he probably learned back in 2002, when fellow young turk Roberto Robaina was dumped as foreign minister after being accused of "political and ethical errors."</w:t>
      </w:r>
      <w:r>
        <w:rPr>
          <w:sz w:val="12"/>
        </w:rPr>
        <w:t xml:space="preserve">¶ </w:t>
      </w:r>
      <w:r>
        <w:t>Diaz-Canel, who was part of Robaina's circle, not only survived the purge and a subsequent one that took down the next foreign minister and a prominent young vice president – but he appears to have thrived behind the scenes.</w:t>
      </w:r>
      <w:r>
        <w:rPr>
          <w:sz w:val="12"/>
        </w:rPr>
        <w:t xml:space="preserve">¶ </w:t>
      </w:r>
      <w:r>
        <w:t>Robaina, who now paints pictures and runs a private restaurant in Havana, would not comment Monday on Diaz-Canel's rise. But a former colleague who has known Diaz-Canel since the 1980s said his career really began to take off after the purge.</w:t>
      </w:r>
      <w:r>
        <w:rPr>
          <w:sz w:val="12"/>
        </w:rPr>
        <w:t xml:space="preserve">¶ </w:t>
      </w:r>
      <w:proofErr w:type="gramStart"/>
      <w:r>
        <w:t>In</w:t>
      </w:r>
      <w:proofErr w:type="gramEnd"/>
      <w:r>
        <w:t xml:space="preserve"> 2003, he was named head of the Communist Party in Holguin, a role he had held previously in his native Santa Clara. The same year, Raul Castro helped get him a seat on the Political Bureau, the island's equivalent of a Politburo.</w:t>
      </w:r>
      <w:r>
        <w:rPr>
          <w:sz w:val="12"/>
        </w:rPr>
        <w:t xml:space="preserve">¶ </w:t>
      </w:r>
      <w:r>
        <w:t>The experience in Holguin was a trial by fire for Diaz-Canel, who had been popular in Santa Clara but met resistance in his new role.</w:t>
      </w:r>
      <w:r>
        <w:rPr>
          <w:sz w:val="12"/>
        </w:rPr>
        <w:t xml:space="preserve">¶ </w:t>
      </w:r>
      <w:r>
        <w:t>"People didn't like him in Holguin," said the former colleague, who would speak only on condition of anonymity because of the sensitivity of the matter. But he caught Castro's eye, and earned his praise.</w:t>
      </w:r>
      <w:r>
        <w:rPr>
          <w:sz w:val="12"/>
        </w:rPr>
        <w:t xml:space="preserve">¶ </w:t>
      </w:r>
      <w:r>
        <w:t>"He has demonstrated a solid ideological firmness," Castro, who was then vice president himself, said of his protege, perhaps presaging his future rise.</w:t>
      </w:r>
      <w:r>
        <w:rPr>
          <w:sz w:val="12"/>
        </w:rPr>
        <w:t xml:space="preserve">¶ </w:t>
      </w:r>
      <w:r>
        <w:t xml:space="preserve">Cuban officials insist that a post-Castro era will be no different and that the nation's institutions will unquestionably back the new prince. They point to a long </w:t>
      </w:r>
      <w:r>
        <w:lastRenderedPageBreak/>
        <w:t>history of exiles wrongly predicting the collapse of the revolution, which has so far survived the demise of the Soviet Union and retirement of Fidel Castro, not to mention Washington's 51-year economic embargo.</w:t>
      </w:r>
      <w:r>
        <w:rPr>
          <w:sz w:val="12"/>
        </w:rPr>
        <w:t xml:space="preserve">¶ </w:t>
      </w:r>
      <w:r>
        <w:t xml:space="preserve">But Hare, </w:t>
      </w:r>
      <w:r>
        <w:rPr>
          <w:rStyle w:val="StyleBoldUnderline"/>
        </w:rPr>
        <w:t>the former ambassador, says it would be a mistake to underestimate the challenges Diaz-Canel would face getting state machinery and political rivals to fall in line.</w:t>
      </w:r>
      <w:r>
        <w:rPr>
          <w:rStyle w:val="StyleBoldUnderline"/>
          <w:sz w:val="12"/>
        </w:rPr>
        <w:t>¶</w:t>
      </w:r>
      <w:r>
        <w:rPr>
          <w:sz w:val="12"/>
        </w:rPr>
        <w:t xml:space="preserve"> </w:t>
      </w:r>
      <w:r>
        <w:rPr>
          <w:rStyle w:val="StyleBoldUnderline"/>
        </w:rPr>
        <w:t>"Does he have rivals in the 50-something generation in Cuba who perhaps resent what happened?" Hare asked. "There is a scenario where other people will be sensing ... that Diaz-Canel doesn't have all the attributes of the Castros and therefore (will ask) `Why shouldn't I have a chance at it?'"</w:t>
      </w:r>
    </w:p>
    <w:p w:rsidR="00782BCC" w:rsidRDefault="00782BCC" w:rsidP="00782BCC">
      <w:pPr>
        <w:pStyle w:val="Heading4"/>
      </w:pPr>
      <w:r>
        <w:t>Diaz-Canel will reform Cuba – small-scale reforms have happened and Canel will support them on a bigger scale</w:t>
      </w:r>
    </w:p>
    <w:p w:rsidR="00782BCC" w:rsidRDefault="00782BCC" w:rsidP="00782BCC">
      <w:r>
        <w:rPr>
          <w:b/>
        </w:rPr>
        <w:t>Rajo, 13</w:t>
      </w:r>
      <w:r>
        <w:t xml:space="preserve"> – Policy Analyst at Telemundo (Carlos, “Analysis: Castro brothers' successor may inherit a very different Cuba”, NBC News, 3/2/13, </w:t>
      </w:r>
      <w:hyperlink r:id="rId66" w:history="1">
        <w:r>
          <w:rPr>
            <w:rStyle w:val="Hyperlink"/>
          </w:rPr>
          <w:t>http://worldnews.nbcnews.com/_news/2013/03/02/17133513-analysis-castro-brothers-successor-may-inherit-a-very-different-cuba?lite)//EX</w:t>
        </w:r>
      </w:hyperlink>
    </w:p>
    <w:p w:rsidR="00782BCC" w:rsidRDefault="00782BCC" w:rsidP="00782BCC"/>
    <w:p w:rsidR="00782BCC" w:rsidRPr="00782BCC" w:rsidRDefault="00782BCC" w:rsidP="00782BCC">
      <w:pPr>
        <w:rPr>
          <w:bCs/>
          <w:u w:val="single"/>
        </w:rPr>
      </w:pPr>
      <w:proofErr w:type="gramStart"/>
      <w:r>
        <w:rPr>
          <w:rStyle w:val="StyleBoldUnderline"/>
        </w:rPr>
        <w:t>Raul Castro’s recent announcement that he will leave power in 2018, and his appointment of 52-year-old Miguel Diaz-Canel as first vice president and his de facto successor, are signs of the glacial pace of political change in Cuba.</w:t>
      </w:r>
      <w:proofErr w:type="gramEnd"/>
    </w:p>
    <w:p w:rsidR="00782BCC" w:rsidRDefault="00782BCC" w:rsidP="00782BCC">
      <w:r>
        <w:t>Certainly, these announcements won’t satisfy those who for decades have been waiting for the Castro brothers’ exit.</w:t>
      </w:r>
    </w:p>
    <w:p w:rsidR="00782BCC" w:rsidRDefault="00782BCC" w:rsidP="00782BCC">
      <w:pPr>
        <w:rPr>
          <w:rStyle w:val="StyleBoldUnderline"/>
        </w:rPr>
      </w:pPr>
      <w:r>
        <w:t xml:space="preserve">Nevertheless, </w:t>
      </w:r>
      <w:r>
        <w:rPr>
          <w:rStyle w:val="StyleBoldUnderline"/>
        </w:rPr>
        <w:t>the move marks the beginning of the passing of the torch of power to a new generation.</w:t>
      </w:r>
    </w:p>
    <w:p w:rsidR="00782BCC" w:rsidRPr="00782BCC" w:rsidRDefault="00782BCC" w:rsidP="00782BCC">
      <w:pPr>
        <w:rPr>
          <w:bCs/>
          <w:u w:val="single"/>
        </w:rPr>
      </w:pPr>
      <w:r>
        <w:rPr>
          <w:rStyle w:val="StyleBoldUnderline"/>
        </w:rPr>
        <w:t>For the first time in half a century, there is the real possibility that a person who did not fight in the Cuban Revolution will lead the country. Diaz-Canel was not even born when Fidel Castro overthrew Fulgencio Batista in January 1959. Since then, a Castro has been in power in Cuba: first the now-retired, 86-year-old Fidel, and from 2006 to now, his younger brother, Raul, 81.</w:t>
      </w:r>
    </w:p>
    <w:p w:rsidR="00782BCC" w:rsidRPr="00782BCC" w:rsidRDefault="00782BCC" w:rsidP="00782BCC">
      <w:pPr>
        <w:rPr>
          <w:bCs/>
          <w:u w:val="single"/>
        </w:rPr>
      </w:pPr>
      <w:r>
        <w:rPr>
          <w:rStyle w:val="StyleBoldUnderline"/>
        </w:rPr>
        <w:t>This generational change does not mean that Cuba will move to a different political system. There is no going back to capitalism, Raul Castro told the National Assembly on Sunday. Nevertheless, the move toward a generational change must be seen in the context of other reforms implemented by the younger Castro.</w:t>
      </w:r>
    </w:p>
    <w:p w:rsidR="00782BCC" w:rsidRPr="00782BCC" w:rsidRDefault="00782BCC" w:rsidP="00782BCC">
      <w:pPr>
        <w:rPr>
          <w:bCs/>
          <w:u w:val="single"/>
        </w:rPr>
      </w:pPr>
      <w:r>
        <w:rPr>
          <w:rStyle w:val="StyleBoldUnderline"/>
        </w:rPr>
        <w:t>These reforms already are changing the face of Cuban socialism. Castro has introduced private farms, cooperatives in industries and activities outside agriculture, and an array of small business. Granted, these are restricted and heavily regulated, but still they are earning profits and starting to create a segment of wealthier, successful entrepreneurs. Cubans are also now allowed to sell houses and cars, and more recently, to travel abroad if they can get a visa from another country.</w:t>
      </w:r>
    </w:p>
    <w:p w:rsidR="00782BCC" w:rsidRPr="00782BCC" w:rsidRDefault="00782BCC" w:rsidP="00782BCC">
      <w:pPr>
        <w:rPr>
          <w:bCs/>
          <w:u w:val="single"/>
        </w:rPr>
      </w:pPr>
      <w:r>
        <w:rPr>
          <w:rStyle w:val="StyleBoldUnderline"/>
        </w:rPr>
        <w:t>While little is known of Diaz-Canel’s ideology, it is likely that as the appointed Castro successor he is on board with the reforms.</w:t>
      </w:r>
    </w:p>
    <w:p w:rsidR="00782BCC" w:rsidRDefault="00782BCC" w:rsidP="00782BCC">
      <w:r>
        <w:t>The U.S. State Department reacted tepidly to Castro’s announcement and made clear that it would not be sufficient to prompt a lifting of the U.S. trade embargo. Although President Barack Obama doesn’t have election constraints in formulating a Cuba policy in his second term, the issue remains emotionally and politically charged in the U.S., and Congress is not likely to change its mind and lift the embargo while a Castro remains in power.</w:t>
      </w:r>
    </w:p>
    <w:p w:rsidR="00782BCC" w:rsidRDefault="00782BCC" w:rsidP="00782BCC">
      <w:r>
        <w:t>That doesn’t mean relations can’t change, however.</w:t>
      </w:r>
    </w:p>
    <w:p w:rsidR="00782BCC" w:rsidRDefault="00782BCC" w:rsidP="00782BCC">
      <w:r>
        <w:t>For instance, the Obama administration could remove Cuba from the list of states that sponsor terrorism. Cuba had been on that list since 1982, when it had the financial support of the Soviet Union and could afford to help guerrilla groups in Central and South America.</w:t>
      </w:r>
    </w:p>
    <w:p w:rsidR="00782BCC" w:rsidRDefault="00782BCC" w:rsidP="00782BCC">
      <w:r>
        <w:t>Cuba doesn’t have the resources to help armed groups - or even the political will to do so. Cuba is not Syria, North Korea or Iran in terms of being a threat to the U.S.</w:t>
      </w:r>
    </w:p>
    <w:p w:rsidR="00782BCC" w:rsidRDefault="00782BCC" w:rsidP="00782BCC">
      <w:pPr>
        <w:rPr>
          <w:rStyle w:val="StyleBoldUnderline"/>
        </w:rPr>
      </w:pPr>
      <w:r>
        <w:t xml:space="preserve">However, the lifting of the embargo is likely only after a period of more normal relations between the countries. There is also a legal obstacle: According to the Helms-Burton Act of 1996, </w:t>
      </w:r>
      <w:r>
        <w:rPr>
          <w:rStyle w:val="StyleBoldUnderline"/>
        </w:rPr>
        <w:t xml:space="preserve">the U.S. will </w:t>
      </w:r>
      <w:r>
        <w:rPr>
          <w:rStyle w:val="StyleBoldUnderline"/>
        </w:rPr>
        <w:lastRenderedPageBreak/>
        <w:t>recognize the legitimacy of a Cuban government only when someone other than a Castro is in power. For now, at least, it seems that won’t happen until 2018.</w:t>
      </w:r>
    </w:p>
    <w:p w:rsidR="00782BCC" w:rsidRDefault="00782BCC" w:rsidP="00782BCC"/>
    <w:p w:rsidR="00782BCC" w:rsidRDefault="00782BCC" w:rsidP="00782BCC">
      <w:pPr>
        <w:pStyle w:val="Heading4"/>
      </w:pPr>
      <w:r>
        <w:t>All Signs point to Diaz-Canel’s as next in secession</w:t>
      </w:r>
    </w:p>
    <w:p w:rsidR="00782BCC" w:rsidRPr="0093635B" w:rsidRDefault="00782BCC" w:rsidP="00782BCC">
      <w:r w:rsidRPr="00D624E9">
        <w:rPr>
          <w:rStyle w:val="StyleStyleBold12pt"/>
        </w:rPr>
        <w:t>Miroff 13</w:t>
      </w:r>
      <w:r>
        <w:t xml:space="preserve"> - correspondent for The Washington Post the Caribbean, senior correspondent for GlobalPost, contributor to National Public Radio. (Nick, Official </w:t>
      </w:r>
      <w:proofErr w:type="gramStart"/>
      <w:r>
        <w:t>On Deck To Succeed Castros Still A Question Mark To</w:t>
      </w:r>
      <w:proofErr w:type="gramEnd"/>
      <w:r>
        <w:t xml:space="preserve"> Many Cubans, NPR, 4-03-2013, http://www.npr.org/2013/04/03/176023531/official-on-deck-to-succeed-castros-still-a-question-mark-to-many-cubans)//BDS </w:t>
      </w:r>
    </w:p>
    <w:p w:rsidR="00782BCC" w:rsidRDefault="00782BCC" w:rsidP="00782BCC">
      <w:pPr>
        <w:rPr>
          <w:rStyle w:val="StyleBoldUnderline"/>
        </w:rPr>
      </w:pPr>
    </w:p>
    <w:p w:rsidR="00782BCC" w:rsidRDefault="00782BCC" w:rsidP="00782BCC">
      <w:r w:rsidRPr="0093635B">
        <w:rPr>
          <w:rStyle w:val="StyleBoldUnderline"/>
        </w:rPr>
        <w:t>Within 10 days of</w:t>
      </w:r>
      <w:r>
        <w:t xml:space="preserve"> Miguel </w:t>
      </w:r>
      <w:r w:rsidRPr="0093635B">
        <w:rPr>
          <w:rStyle w:val="StyleBoldUnderline"/>
        </w:rPr>
        <w:t>Diaz-Canel's</w:t>
      </w:r>
      <w:r>
        <w:t xml:space="preserve"> big </w:t>
      </w:r>
      <w:r w:rsidRPr="0093635B">
        <w:rPr>
          <w:rStyle w:val="StyleBoldUnderline"/>
        </w:rPr>
        <w:t>promotion to vice president of Cuba</w:t>
      </w:r>
      <w:r>
        <w:t xml:space="preserve"> in February, </w:t>
      </w:r>
      <w:r w:rsidRPr="0093635B">
        <w:rPr>
          <w:rStyle w:val="StyleBoldUnderline"/>
        </w:rPr>
        <w:t>he was already being tapped as a stand-in for</w:t>
      </w:r>
      <w:r>
        <w:t xml:space="preserve"> reticent, 81-year-old President </w:t>
      </w:r>
      <w:r w:rsidRPr="0093635B">
        <w:rPr>
          <w:rStyle w:val="StyleBoldUnderline"/>
        </w:rPr>
        <w:t>Raul</w:t>
      </w:r>
      <w:r>
        <w:t xml:space="preserve"> Castro. </w:t>
      </w:r>
      <w:r w:rsidRPr="0093635B">
        <w:rPr>
          <w:rStyle w:val="StyleBoldUnderline"/>
        </w:rPr>
        <w:t>It was Diaz-Canel, not Raul or Fidel</w:t>
      </w:r>
      <w:r>
        <w:t xml:space="preserve"> Castro, </w:t>
      </w:r>
      <w:r w:rsidRPr="0093635B">
        <w:rPr>
          <w:rStyle w:val="StyleBoldUnderline"/>
        </w:rPr>
        <w:t>who gave Cuba's first public condolences</w:t>
      </w:r>
      <w:r>
        <w:t xml:space="preserve"> </w:t>
      </w:r>
      <w:r w:rsidRPr="0093635B">
        <w:rPr>
          <w:rStyle w:val="StyleBoldUnderline"/>
        </w:rPr>
        <w:t>when</w:t>
      </w:r>
      <w:r>
        <w:t xml:space="preserve"> </w:t>
      </w:r>
      <w:r w:rsidRPr="0093635B">
        <w:rPr>
          <w:rStyle w:val="StyleBoldUnderline"/>
        </w:rPr>
        <w:t>the</w:t>
      </w:r>
      <w:r>
        <w:t xml:space="preserve"> communist </w:t>
      </w:r>
      <w:r w:rsidRPr="0093635B">
        <w:rPr>
          <w:rStyle w:val="StyleBoldUnderline"/>
        </w:rPr>
        <w:t>government lost its best friend</w:t>
      </w:r>
      <w:r>
        <w:t xml:space="preserve"> and benefactor, Venezuelan President Hugo </w:t>
      </w:r>
      <w:r w:rsidRPr="0093635B">
        <w:rPr>
          <w:rStyle w:val="StyleBoldUnderline"/>
        </w:rPr>
        <w:t>Chavez.</w:t>
      </w:r>
      <w:r w:rsidRPr="00D624E9">
        <w:rPr>
          <w:sz w:val="12"/>
        </w:rPr>
        <w:t xml:space="preserve"> </w:t>
      </w:r>
      <w:r>
        <w:t>"We're saddened, but more determined than ever," Diaz-Canel said in a speech broadcast on national television. "Our tears will be worthless if they don't come with a commitment to carry on the beloved leader's vision."</w:t>
      </w:r>
      <w:r w:rsidRPr="00D624E9">
        <w:rPr>
          <w:sz w:val="12"/>
        </w:rPr>
        <w:t xml:space="preserve"> </w:t>
      </w:r>
      <w:r w:rsidRPr="0093635B">
        <w:rPr>
          <w:rStyle w:val="StyleBoldUnderline"/>
        </w:rPr>
        <w:t>Diaz-Canel's appointment makes him the designated successor to Fidel and Raul</w:t>
      </w:r>
      <w:r>
        <w:t xml:space="preserve"> — and has put him on the Cuban equivalent of a media blitz. It's the first step in what appears to be a carefully orchestrated campaign to ready the island for an uncertain post-Castro future.</w:t>
      </w:r>
      <w:r w:rsidRPr="00D624E9">
        <w:rPr>
          <w:sz w:val="12"/>
        </w:rPr>
        <w:t xml:space="preserve"> </w:t>
      </w:r>
      <w:r>
        <w:t xml:space="preserve">Relatively Young </w:t>
      </w:r>
      <w:proofErr w:type="gramStart"/>
      <w:r>
        <w:t>And</w:t>
      </w:r>
      <w:proofErr w:type="gramEnd"/>
      <w:r>
        <w:t xml:space="preserve"> Unconventional</w:t>
      </w:r>
      <w:r w:rsidRPr="00D624E9">
        <w:rPr>
          <w:sz w:val="12"/>
        </w:rPr>
        <w:t xml:space="preserve"> </w:t>
      </w:r>
      <w:r>
        <w:t>Cubans are now wondering what sort of vision Diaz-Canel will have for their country. The island has been under the stern hand of Fidel and Raul Castro since 1959, and the vast majority of Cubans, like Diaz-Canel himself, have never lived under another leader.</w:t>
      </w:r>
      <w:r w:rsidRPr="00D624E9">
        <w:rPr>
          <w:sz w:val="12"/>
        </w:rPr>
        <w:t xml:space="preserve"> </w:t>
      </w:r>
      <w:r w:rsidRPr="0093635B">
        <w:rPr>
          <w:rStyle w:val="StyleBoldUnderline"/>
        </w:rPr>
        <w:t xml:space="preserve">Raul </w:t>
      </w:r>
      <w:r>
        <w:t xml:space="preserve">Castro </w:t>
      </w:r>
      <w:r w:rsidRPr="0093635B">
        <w:rPr>
          <w:rStyle w:val="StyleBoldUnderline"/>
        </w:rPr>
        <w:t>says his current</w:t>
      </w:r>
      <w:r>
        <w:t xml:space="preserve"> five-year </w:t>
      </w:r>
      <w:r w:rsidRPr="0093635B">
        <w:rPr>
          <w:rStyle w:val="StyleBoldUnderline"/>
        </w:rPr>
        <w:t>term</w:t>
      </w:r>
      <w:r>
        <w:t xml:space="preserve">, which ends in 2018, </w:t>
      </w:r>
      <w:r w:rsidRPr="0093635B">
        <w:rPr>
          <w:rStyle w:val="StyleBoldUnderline"/>
        </w:rPr>
        <w:t>will be his last</w:t>
      </w:r>
      <w:r>
        <w:t xml:space="preserve">. </w:t>
      </w:r>
      <w:r w:rsidRPr="0093635B">
        <w:rPr>
          <w:rStyle w:val="StyleBoldUnderline"/>
        </w:rPr>
        <w:t>But</w:t>
      </w:r>
      <w:r>
        <w:t xml:space="preserve"> given Castro's age, </w:t>
      </w:r>
      <w:r w:rsidRPr="0093635B">
        <w:rPr>
          <w:rStyle w:val="StyleBoldUnderline"/>
        </w:rPr>
        <w:t>Diaz-Canel could take over sooner</w:t>
      </w:r>
      <w:r>
        <w:t>. Many Cubans are only beginning to form impressions of the new vice president, but he is especially well known in his home province of Villa Clara, where he first rose to be the top Communist Party official, according to Rafael Hernandez, editor of the Cuban journal Temas.</w:t>
      </w:r>
      <w:r w:rsidRPr="00D624E9">
        <w:rPr>
          <w:sz w:val="12"/>
        </w:rPr>
        <w:t xml:space="preserve"> </w:t>
      </w:r>
      <w:r>
        <w:t>"This is the only political leader in Cuba that has conducted a radio show, so he has a communication capacity," Hernandez says. "He was known in Villa Clara because he used to sit down and drink beer and talk in the streets. The majority of Cuban politicians are not like that. I mean, the majority of the old bureaucrats are not like that."</w:t>
      </w:r>
      <w:r w:rsidRPr="00D624E9">
        <w:rPr>
          <w:sz w:val="12"/>
        </w:rPr>
        <w:t xml:space="preserve"> </w:t>
      </w:r>
      <w:r>
        <w:t>The adjective most often used here to describe the tall, burly Diaz-Canel is "young," even though he's 52. Archival photos show him wearing his silvery hair a bit long in the back, in the style of a mullet. His reputation is that of a low-key, technocratic manager who listens and doesn't lecture, but his only experience at the national level came when he became Cuba's minister of higher education in 2009.</w:t>
      </w:r>
    </w:p>
    <w:p w:rsidR="00782BCC" w:rsidRDefault="00782BCC" w:rsidP="00782BCC">
      <w:pPr>
        <w:pStyle w:val="Heading4"/>
      </w:pPr>
      <w:r>
        <w:t>Reform under Diaz-Canel is Likely</w:t>
      </w:r>
    </w:p>
    <w:p w:rsidR="00782BCC" w:rsidRDefault="00782BCC" w:rsidP="00782BCC">
      <w:r w:rsidRPr="00232313">
        <w:rPr>
          <w:rStyle w:val="StyleStyleBold12pt"/>
        </w:rPr>
        <w:t>George 13</w:t>
      </w:r>
      <w:r>
        <w:t xml:space="preserve"> - Project Manager with the Bertelsmann Foundation, a European think tank, developing a Latin America project portfolio for the new Global Economic Dynamics project based in D.C. and Germany (Samuel George, Cuba in Transition, United States Stuck in Yesterday, No Se Mancha, 3-3-2013, http://semancha.com/2013/03/03/cuba-in-transition-united-states-stuck-in-yesterday/)//BDS </w:t>
      </w:r>
    </w:p>
    <w:p w:rsidR="00782BCC" w:rsidRDefault="00782BCC" w:rsidP="00782BCC"/>
    <w:p w:rsidR="00782BCC" w:rsidRDefault="00782BCC" w:rsidP="00782BCC">
      <w:r>
        <w:t xml:space="preserve">The United States’ embargo against Cuba is like the war on drugs – everyone in Washington realizes the policy is shortsighted and ineffective, yet nobody steps forward to change it.  </w:t>
      </w:r>
      <w:r w:rsidRPr="00AB23FE">
        <w:rPr>
          <w:sz w:val="12"/>
        </w:rPr>
        <w:t xml:space="preserve">  </w:t>
      </w:r>
      <w:r>
        <w:t>The Soviets appear increasingly unlikely to use Cuba as a conduit to spread international communism throughout the Americas. Anyone worth their salt on the Hill, from the State Department, or the Treasury will privately admit as much. Yet the policy remains firmly entrenched. The same Hill staffer that admits the anachronistic fallacy underlying the Cold War campaign will simply shrug it off as an inevitable fact of life: death, taxes, and the embargo on Cuba.</w:t>
      </w:r>
      <w:r w:rsidRPr="00AB23FE">
        <w:rPr>
          <w:sz w:val="12"/>
        </w:rPr>
        <w:t xml:space="preserve">  </w:t>
      </w:r>
      <w:r>
        <w:t xml:space="preserve">The US stubbornly sticks to a bad policy because it is good politics. Yes, the War on Drugs is counterproductive, but as long as “tough-on-drugs” continues to poll </w:t>
      </w:r>
      <w:r>
        <w:lastRenderedPageBreak/>
        <w:t>well, the electoral reward for reform seems scant. Similarly, anything but the hardest line on Cuba could cost either party Florida and, in turn, a national election.</w:t>
      </w:r>
      <w:r w:rsidRPr="00AB23FE">
        <w:rPr>
          <w:sz w:val="12"/>
        </w:rPr>
        <w:t xml:space="preserve">  </w:t>
      </w:r>
      <w:r>
        <w:t>This is unfortunate. Winds of change are stirring in Cuba, yet the US’s stubbornness, embodied in the 1996 Helms-Burton act, could lead Uncle Sam to blow the opportunity.</w:t>
      </w:r>
      <w:r w:rsidRPr="00AB23FE">
        <w:rPr>
          <w:sz w:val="12"/>
        </w:rPr>
        <w:t xml:space="preserve">  </w:t>
      </w:r>
      <w:r>
        <w:t xml:space="preserve">Here Comes the </w:t>
      </w:r>
      <w:proofErr w:type="gramStart"/>
      <w:r>
        <w:t>Sun</w:t>
      </w:r>
      <w:r w:rsidRPr="00AB23FE">
        <w:rPr>
          <w:sz w:val="12"/>
        </w:rPr>
        <w:t xml:space="preserve">  </w:t>
      </w:r>
      <w:r>
        <w:t>On</w:t>
      </w:r>
      <w:proofErr w:type="gramEnd"/>
      <w:r>
        <w:t xml:space="preserve"> Sunday, February 24, President of the Council of State of Cuba and de facto head of state </w:t>
      </w:r>
      <w:r w:rsidRPr="002B3554">
        <w:rPr>
          <w:rStyle w:val="StyleBoldUnderline"/>
        </w:rPr>
        <w:t>Raúl</w:t>
      </w:r>
      <w:r>
        <w:t xml:space="preserve"> Castro </w:t>
      </w:r>
      <w:r w:rsidRPr="002B3554">
        <w:rPr>
          <w:rStyle w:val="StyleBoldUnderline"/>
        </w:rPr>
        <w:t>announced</w:t>
      </w:r>
      <w:r>
        <w:t xml:space="preserve"> that </w:t>
      </w:r>
      <w:r w:rsidRPr="002B3554">
        <w:rPr>
          <w:rStyle w:val="StyleBoldUnderline"/>
        </w:rPr>
        <w:t>he</w:t>
      </w:r>
      <w:r>
        <w:t xml:space="preserve"> </w:t>
      </w:r>
      <w:r w:rsidRPr="002B3554">
        <w:rPr>
          <w:rStyle w:val="StyleBoldUnderline"/>
        </w:rPr>
        <w:t>would surrender power</w:t>
      </w:r>
      <w:r>
        <w:t xml:space="preserve"> in 2018. </w:t>
      </w:r>
      <w:r w:rsidRPr="002B3554">
        <w:rPr>
          <w:rStyle w:val="StyleBoldUnderline"/>
        </w:rPr>
        <w:t>He also appointed</w:t>
      </w:r>
      <w:r>
        <w:t xml:space="preserve"> 52-year old Miguel </w:t>
      </w:r>
      <w:r w:rsidRPr="002B3554">
        <w:rPr>
          <w:rStyle w:val="StyleBoldUnderline"/>
        </w:rPr>
        <w:t>Diaz-Canel</w:t>
      </w:r>
      <w:r>
        <w:t xml:space="preserve"> </w:t>
      </w:r>
      <w:r w:rsidRPr="002B3554">
        <w:rPr>
          <w:rStyle w:val="StyleBoldUnderline"/>
        </w:rPr>
        <w:t>as</w:t>
      </w:r>
      <w:r>
        <w:t xml:space="preserve"> </w:t>
      </w:r>
      <w:r w:rsidRPr="002B3554">
        <w:rPr>
          <w:rStyle w:val="StyleBoldUnderline"/>
        </w:rPr>
        <w:t>first v</w:t>
      </w:r>
      <w:r>
        <w:t xml:space="preserve">ice </w:t>
      </w:r>
      <w:r w:rsidRPr="002B3554">
        <w:rPr>
          <w:rStyle w:val="StyleBoldUnderline"/>
        </w:rPr>
        <w:t>p</w:t>
      </w:r>
      <w:r>
        <w:t>resident, implying that a man who had yet to be born when Fidel Castro took Havana would be Cuba’s next leader.</w:t>
      </w:r>
      <w:r w:rsidRPr="00AB23FE">
        <w:rPr>
          <w:sz w:val="12"/>
        </w:rPr>
        <w:t xml:space="preserve">  </w:t>
      </w:r>
      <w:r>
        <w:t xml:space="preserve">The exit of Raúl, </w:t>
      </w:r>
      <w:r w:rsidRPr="002B3554">
        <w:rPr>
          <w:rStyle w:val="StyleBoldUnderline"/>
        </w:rPr>
        <w:t>the emergence of a younger, less ideological generation of leaders, and the incessant, if slow transition to a market economy combine to create an opportunity for the US to normalize relations</w:t>
      </w:r>
      <w:r>
        <w:t xml:space="preserve"> with the Caribbean island. In fact, such </w:t>
      </w:r>
      <w:r w:rsidRPr="002B3554">
        <w:rPr>
          <w:rStyle w:val="StyleBoldUnderline"/>
        </w:rPr>
        <w:t>normalization would reinforce all three trends</w:t>
      </w:r>
      <w:r>
        <w:t>.</w:t>
      </w:r>
      <w:r w:rsidRPr="00AB23FE">
        <w:rPr>
          <w:sz w:val="12"/>
        </w:rPr>
        <w:t xml:space="preserve">  </w:t>
      </w:r>
      <w:r>
        <w:t>Little is immediately clear about Vice President Diaz-Canel. We understand that he was a heartthrob in the 1980s, that he rides his bike to work, and that he listens to The Beatles. We know Raúl Castro has praised his “ideological firmness” and that he has served in the Cuban military – two facts that have raised red flags for hardliners in Miami.</w:t>
      </w:r>
      <w:r w:rsidRPr="00AB23FE">
        <w:rPr>
          <w:sz w:val="12"/>
        </w:rPr>
        <w:t xml:space="preserve">    </w:t>
      </w:r>
      <w:r w:rsidRPr="00AB23FE">
        <w:rPr>
          <w:rStyle w:val="StyleBoldUnderline"/>
        </w:rPr>
        <w:t>Yet compelling indicators suggest that Diaz-Canel is more than a party hack</w:t>
      </w:r>
      <w:r>
        <w:t xml:space="preserve">, </w:t>
      </w:r>
      <w:r w:rsidRPr="00AB23FE">
        <w:rPr>
          <w:rStyle w:val="StyleBoldUnderline"/>
        </w:rPr>
        <w:t>and</w:t>
      </w:r>
      <w:r>
        <w:t xml:space="preserve"> that </w:t>
      </w:r>
      <w:r w:rsidRPr="00AB23FE">
        <w:rPr>
          <w:rStyle w:val="StyleBoldUnderline"/>
        </w:rPr>
        <w:t>he will continue Raúl’s progress towards economic liberalization.</w:t>
      </w:r>
      <w:r>
        <w:t xml:space="preserve"> </w:t>
      </w:r>
      <w:r w:rsidRPr="00AB23FE">
        <w:rPr>
          <w:rStyle w:val="StyleBoldUnderline"/>
        </w:rPr>
        <w:t>Diaz-Canel has distinguished himself for his pragmatism</w:t>
      </w:r>
      <w:r>
        <w:t xml:space="preserve">. He is believed to have played a key role in facilitating foreign investment in Cuban hotels. As Minister of Higher Education, he gained the respect of his peers by listening and probing, rather than dictating. </w:t>
      </w:r>
      <w:r w:rsidRPr="00AB23FE">
        <w:rPr>
          <w:rStyle w:val="StyleBoldUnderline"/>
        </w:rPr>
        <w:t>The ascension of Diaz-Canel represents a break from the geriatric revolutionary leaders – a break that was likely a precondition for any serious modernization.</w:t>
      </w:r>
      <w:r w:rsidRPr="00AB23FE">
        <w:rPr>
          <w:rStyle w:val="StyleBoldUnderline"/>
          <w:sz w:val="12"/>
        </w:rPr>
        <w:t xml:space="preserve"> </w:t>
      </w:r>
      <w:r w:rsidRPr="00AB23FE">
        <w:rPr>
          <w:sz w:val="12"/>
        </w:rPr>
        <w:t xml:space="preserve"> </w:t>
      </w:r>
      <w:r>
        <w:t xml:space="preserve">Moreover, </w:t>
      </w:r>
      <w:r w:rsidRPr="00AB23FE">
        <w:rPr>
          <w:rStyle w:val="StyleBoldUnderline"/>
        </w:rPr>
        <w:t>Diaz-Canel would struggle to hold a hard line even if he wanted to.</w:t>
      </w:r>
      <w:r w:rsidRPr="00AB23FE">
        <w:rPr>
          <w:sz w:val="12"/>
        </w:rPr>
        <w:t xml:space="preserve">  </w:t>
      </w:r>
      <w:r w:rsidRPr="00AB23FE">
        <w:rPr>
          <w:rStyle w:val="StyleBoldUnderline"/>
        </w:rPr>
        <w:t xml:space="preserve">Raúl’s reforms </w:t>
      </w:r>
      <w:r w:rsidRPr="00AB23FE">
        <w:t>have been slow and halting, but they</w:t>
      </w:r>
      <w:r w:rsidRPr="00AB23FE">
        <w:rPr>
          <w:rStyle w:val="StyleBoldUnderline"/>
        </w:rPr>
        <w:t xml:space="preserve"> have </w:t>
      </w:r>
      <w:r w:rsidRPr="00AB23FE">
        <w:t>also</w:t>
      </w:r>
      <w:r w:rsidRPr="00AB23FE">
        <w:rPr>
          <w:rStyle w:val="StyleBoldUnderline"/>
        </w:rPr>
        <w:t xml:space="preserve"> been irreversible</w:t>
      </w:r>
      <w:r>
        <w:t>. The Economist reports that “</w:t>
      </w:r>
      <w:r w:rsidRPr="00AB23FE">
        <w:rPr>
          <w:rStyle w:val="StyleBoldUnderline"/>
        </w:rPr>
        <w:t>much of Cuban farming” has been privatized</w:t>
      </w:r>
      <w:r>
        <w:t xml:space="preserve"> and that, by 2015, one-third of the workforce will be in the private sector. With cars, computers and phones already traded, </w:t>
      </w:r>
      <w:r w:rsidRPr="00AB23FE">
        <w:rPr>
          <w:rStyle w:val="StyleBoldUnderline"/>
        </w:rPr>
        <w:t>the momentum of commercialization – the allure of possession – will be difficult to stymie</w:t>
      </w:r>
      <w:r>
        <w:t xml:space="preserve">. The </w:t>
      </w:r>
      <w:r w:rsidRPr="00AB23FE">
        <w:rPr>
          <w:rStyle w:val="StyleBoldUnderline"/>
        </w:rPr>
        <w:t>Castros’</w:t>
      </w:r>
      <w:r>
        <w:t xml:space="preserve"> </w:t>
      </w:r>
      <w:r w:rsidRPr="00AB23FE">
        <w:rPr>
          <w:rStyle w:val="StyleBoldUnderline"/>
        </w:rPr>
        <w:t>success in containing reform</w:t>
      </w:r>
      <w:r>
        <w:t xml:space="preserve"> momentum </w:t>
      </w:r>
      <w:r w:rsidRPr="00AB23FE">
        <w:rPr>
          <w:rStyle w:val="StyleBoldUnderline"/>
        </w:rPr>
        <w:t>owes</w:t>
      </w:r>
      <w:r>
        <w:t xml:space="preserve"> much </w:t>
      </w:r>
      <w:proofErr w:type="gramStart"/>
      <w:r w:rsidRPr="00AB23FE">
        <w:rPr>
          <w:rStyle w:val="StyleBoldUnderline"/>
        </w:rPr>
        <w:t>to</w:t>
      </w:r>
      <w:proofErr w:type="gramEnd"/>
      <w:r>
        <w:t xml:space="preserve"> </w:t>
      </w:r>
      <w:r w:rsidRPr="00AB23FE">
        <w:rPr>
          <w:rStyle w:val="StyleBoldUnderline"/>
        </w:rPr>
        <w:t>personal</w:t>
      </w:r>
      <w:r>
        <w:t xml:space="preserve"> allegiance and </w:t>
      </w:r>
      <w:r w:rsidRPr="00AB23FE">
        <w:rPr>
          <w:rStyle w:val="StyleBoldUnderline"/>
        </w:rPr>
        <w:t>veneration. Diaz-Canel will command no such respect.</w:t>
      </w:r>
      <w:r w:rsidRPr="00AB23FE">
        <w:rPr>
          <w:rStyle w:val="StyleBoldUnderline"/>
          <w:sz w:val="12"/>
        </w:rPr>
        <w:t xml:space="preserve"> </w:t>
      </w:r>
      <w:r w:rsidRPr="00AB23FE">
        <w:rPr>
          <w:sz w:val="12"/>
        </w:rPr>
        <w:t xml:space="preserve"> </w:t>
      </w:r>
      <w:r>
        <w:t xml:space="preserve">Toe Jam </w:t>
      </w:r>
      <w:proofErr w:type="gramStart"/>
      <w:r>
        <w:t>Policy</w:t>
      </w:r>
      <w:r w:rsidRPr="00AB23FE">
        <w:rPr>
          <w:sz w:val="12"/>
        </w:rPr>
        <w:t xml:space="preserve">  </w:t>
      </w:r>
      <w:r w:rsidRPr="00AB23FE">
        <w:rPr>
          <w:rStyle w:val="StyleBoldUnderline"/>
        </w:rPr>
        <w:t>Castro’s</w:t>
      </w:r>
      <w:proofErr w:type="gramEnd"/>
      <w:r w:rsidRPr="00AB23FE">
        <w:rPr>
          <w:rStyle w:val="StyleBoldUnderline"/>
        </w:rPr>
        <w:t xml:space="preserve"> exit opens a window of opportunity for the United States</w:t>
      </w:r>
      <w:r>
        <w:t>. But US obstinacy, embodied by the Helms-Burton Act, threatens to pull the curtains on this window. The Helms-Burton Act, passed by the US congress in 1996, requires a series of stringent reforms (including the abolishment of the Cuban Ministry of the Interior, the issuance of private media permits and a new, democratically elected government within 18 months) that must be addressed before the embargo can be lifted. Such reforms have not been required of other American partners, including China, Saudi Arabia, and Vietnam.</w:t>
      </w:r>
      <w:r w:rsidRPr="00AB23FE">
        <w:rPr>
          <w:sz w:val="12"/>
        </w:rPr>
        <w:t xml:space="preserve">  </w:t>
      </w:r>
      <w:r>
        <w:t>The Helms-Burton Act can already be implicated in one missed opportunity. The fall of the Soviet Union in 1991 pulled the rug out from under the Cuban economy, and Fidel Castro was forced to slowly implement market-based reform. Rather than encouraging these reforms, the US congress enacted a series of draconian laws, culminating in the Helms-Burton act, all geared towards further isolating Castro and spiking the final nail into the regime’s coffin. Instead of facilitating Cuban reform, the US left Castro exposed only until a new sugar daddy emerged in the form of Hugo Chávez in 1999.</w:t>
      </w:r>
      <w:r w:rsidRPr="00AB23FE">
        <w:rPr>
          <w:sz w:val="12"/>
        </w:rPr>
        <w:t xml:space="preserve">  </w:t>
      </w:r>
      <w:r>
        <w:t>The standards of Helms-Burton remain unrealistic, and observing the act would force the US to impede and frustrate a transition that was always going to be difficult.</w:t>
      </w:r>
    </w:p>
    <w:p w:rsidR="00782BCC" w:rsidRDefault="00782BCC" w:rsidP="00782BCC"/>
    <w:p w:rsidR="00782BCC" w:rsidRPr="00782BCC" w:rsidRDefault="00782BCC" w:rsidP="00782BCC"/>
    <w:p w:rsidR="00F76B15" w:rsidRDefault="00F76B15" w:rsidP="00D967EE"/>
    <w:p w:rsidR="0020123C" w:rsidRDefault="00AF7ED3" w:rsidP="0020123C">
      <w:pPr>
        <w:pStyle w:val="Heading3"/>
      </w:pPr>
      <w:r>
        <w:lastRenderedPageBreak/>
        <w:t>XT – post-Castro improves relations</w:t>
      </w:r>
    </w:p>
    <w:p w:rsidR="0020123C" w:rsidRDefault="0020123C" w:rsidP="0020123C">
      <w:pPr>
        <w:pStyle w:val="Heading4"/>
      </w:pPr>
      <w:r>
        <w:t>The Castro brothers are the main barrier to U.S. Cuban relations – their deaths will change US policy</w:t>
      </w:r>
    </w:p>
    <w:p w:rsidR="0020123C" w:rsidRDefault="0020123C" w:rsidP="0020123C">
      <w:r w:rsidRPr="00D74862">
        <w:rPr>
          <w:b/>
        </w:rPr>
        <w:t>Farnsworth 12</w:t>
      </w:r>
      <w:r>
        <w:t xml:space="preserve"> </w:t>
      </w:r>
      <w:r w:rsidRPr="00D74862">
        <w:rPr>
          <w:b/>
        </w:rPr>
        <w:t>–</w:t>
      </w:r>
      <w:r>
        <w:t xml:space="preserve"> </w:t>
      </w:r>
      <w:r w:rsidRPr="00406B9F">
        <w:rPr>
          <w:b/>
        </w:rPr>
        <w:t>Vice</w:t>
      </w:r>
      <w:r w:rsidRPr="00D74862">
        <w:rPr>
          <w:b/>
        </w:rPr>
        <w:t xml:space="preserve"> president of the Council of the Americas and Americas Society</w:t>
      </w:r>
      <w:r>
        <w:t xml:space="preserve"> (Eric</w:t>
      </w:r>
      <w:proofErr w:type="gramStart"/>
      <w:r>
        <w:t>,“</w:t>
      </w:r>
      <w:proofErr w:type="gramEnd"/>
      <w:r>
        <w:t>Top 10 Policy Drivers for U.S.-Latin American Relations in 2013”, Americas Society Council of the Americas, November 05, 2012,</w:t>
      </w:r>
    </w:p>
    <w:p w:rsidR="0020123C" w:rsidRDefault="0020123C" w:rsidP="0020123C">
      <w:r>
        <w:t>http://www.as-coa.org/articles/top-10-policy-drivers-us-latin-american-relations-2013)// WNM</w:t>
      </w:r>
    </w:p>
    <w:p w:rsidR="0020123C" w:rsidRDefault="0020123C" w:rsidP="0020123C"/>
    <w:p w:rsidR="0020123C" w:rsidRDefault="0020123C" w:rsidP="0020123C">
      <w:r>
        <w:t xml:space="preserve">Assuming that the world does not end, according to the Mayan calendar in December, </w:t>
      </w:r>
      <w:r w:rsidRPr="0016365C">
        <w:rPr>
          <w:u w:val="single"/>
        </w:rPr>
        <w:t>2013 will be an important year south of the U.S. border. There are a number of issues to watch in determining the hemisphere's direction,</w:t>
      </w:r>
      <w:r>
        <w:t xml:space="preserve"> although most depend less on the Nov. 6 election results and more on factors that are out of White House control. Savvy observers of the region will watch the 10 "C's" as the real policy drivers.</w:t>
      </w:r>
    </w:p>
    <w:p w:rsidR="0020123C" w:rsidRPr="0016365C" w:rsidRDefault="0020123C" w:rsidP="0020123C">
      <w:pPr>
        <w:rPr>
          <w:u w:val="single"/>
        </w:rPr>
      </w:pPr>
      <w:r>
        <w:t xml:space="preserve">The first of these is Castro, as in Raul and Fidel. </w:t>
      </w:r>
      <w:r w:rsidRPr="0016365C">
        <w:rPr>
          <w:u w:val="single"/>
        </w:rPr>
        <w:t>The U.S. election may bring a moderate tightening or loosening of U.S. restrictions on engagement with the island</w:t>
      </w:r>
      <w:r>
        <w:t xml:space="preserve">. The Cuban regime may or may not continue its episodic policy liberalization -- Cuban perestroika -- as a means to extend rather than overturn the Cuban system. </w:t>
      </w:r>
      <w:r w:rsidRPr="0016365C">
        <w:rPr>
          <w:u w:val="single"/>
        </w:rPr>
        <w:t>But the real driver of change will be the death of one or both of the Castros. While it's true that no one has yet won a bet predicting their death, even the Castro brothers will succumb at some point to nature</w:t>
      </w:r>
      <w:r>
        <w:t xml:space="preserve">. Each passing year makes that more likely. </w:t>
      </w:r>
      <w:r w:rsidRPr="0016365C">
        <w:rPr>
          <w:u w:val="single"/>
        </w:rPr>
        <w:t>When they do, there will be a power struggle on the island, and the United States will be faced with the critical decision of how to respond</w:t>
      </w:r>
      <w:r>
        <w:t xml:space="preserve">. </w:t>
      </w:r>
      <w:r w:rsidRPr="009C02F6">
        <w:rPr>
          <w:rStyle w:val="StyleBoldUnderline"/>
        </w:rPr>
        <w:t xml:space="preserve">This will be a game-changer, with historic implications, </w:t>
      </w:r>
      <w:r w:rsidRPr="009C02F6">
        <w:rPr>
          <w:rStyle w:val="Emphasis"/>
        </w:rPr>
        <w:t>sucking the oxygen</w:t>
      </w:r>
      <w:r w:rsidRPr="009C02F6">
        <w:rPr>
          <w:rStyle w:val="StyleBoldUnderline"/>
        </w:rPr>
        <w:t xml:space="preserve"> out of other hemispheric policy matters </w:t>
      </w:r>
      <w:r w:rsidRPr="009C02F6">
        <w:t>at least for a time.</w:t>
      </w:r>
      <w:r>
        <w:t xml:space="preserve"> </w:t>
      </w:r>
      <w:r w:rsidRPr="0016365C">
        <w:rPr>
          <w:u w:val="single"/>
        </w:rPr>
        <w:t xml:space="preserve">It is the one issue above all others that </w:t>
      </w:r>
      <w:proofErr w:type="gramStart"/>
      <w:r w:rsidRPr="0016365C">
        <w:rPr>
          <w:u w:val="single"/>
        </w:rPr>
        <w:t>has</w:t>
      </w:r>
      <w:proofErr w:type="gramEnd"/>
      <w:r w:rsidRPr="0016365C">
        <w:rPr>
          <w:u w:val="single"/>
        </w:rPr>
        <w:t xml:space="preserve"> the potential to scramble hemispheric policy, putting bilateral relations on the road to normalization and removing an irritant in the broader hemispheric agenda</w:t>
      </w:r>
      <w:r>
        <w:t xml:space="preserve">. </w:t>
      </w:r>
      <w:proofErr w:type="gramStart"/>
      <w:r>
        <w:t>Or not.</w:t>
      </w:r>
      <w:proofErr w:type="gramEnd"/>
      <w:r>
        <w:t xml:space="preserve"> The truth is that nobody knows what will come after the Castros, but t</w:t>
      </w:r>
      <w:r w:rsidRPr="0016365C">
        <w:rPr>
          <w:u w:val="single"/>
        </w:rPr>
        <w:t>he U.S. response must be nuanced and appropriate so as to encourage, rather than discourage, the advent of true democracy on the island.</w:t>
      </w:r>
    </w:p>
    <w:p w:rsidR="00D967EE" w:rsidRDefault="00D967EE" w:rsidP="00D967EE"/>
    <w:p w:rsidR="00E31CF8" w:rsidRDefault="00E31CF8" w:rsidP="00D967EE"/>
    <w:p w:rsidR="00E31CF8" w:rsidRDefault="00E31CF8" w:rsidP="00E31CF8">
      <w:pPr>
        <w:pStyle w:val="Heading3"/>
      </w:pPr>
      <w:r>
        <w:lastRenderedPageBreak/>
        <w:t>Link – fast reform causes collapse</w:t>
      </w:r>
    </w:p>
    <w:p w:rsidR="00E31CF8" w:rsidRDefault="00E31CF8" w:rsidP="00E31CF8"/>
    <w:p w:rsidR="00E31CF8" w:rsidRDefault="00E31CF8" w:rsidP="00E31CF8">
      <w:pPr>
        <w:pStyle w:val="Heading4"/>
      </w:pPr>
      <w:r>
        <w:t>A democratic uprising will collapse Cuba and the military will crush it</w:t>
      </w:r>
    </w:p>
    <w:p w:rsidR="00E31CF8" w:rsidRPr="00397CA7" w:rsidRDefault="00E31CF8" w:rsidP="00E31CF8">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67"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E31CF8" w:rsidRDefault="00E31CF8" w:rsidP="00E31CF8"/>
    <w:p w:rsidR="00E31CF8" w:rsidRPr="000F594D" w:rsidRDefault="00E31CF8" w:rsidP="00E31CF8">
      <w:pPr>
        <w:rPr>
          <w:rStyle w:val="StyleBoldUnderline"/>
        </w:rPr>
      </w:pPr>
      <w:r>
        <w:t xml:space="preserve">3) Democratic Uprising – </w:t>
      </w:r>
      <w:r w:rsidRPr="000F594D">
        <w:rPr>
          <w:rStyle w:val="StyleBoldUnderline"/>
        </w:rPr>
        <w:t>A democratic uprising on the island</w:t>
      </w:r>
      <w:r>
        <w:t xml:space="preserve"> presents a confounding paradox. While it would result in optimal strategic outcomes for the island and the U.S. in the long-term, it also </w:t>
      </w:r>
      <w:r w:rsidRPr="000F594D">
        <w:rPr>
          <w:rStyle w:val="StyleBoldUnderline"/>
        </w:rPr>
        <w:t>poses the most significant near-term risk to the Cuban people and U.S. national interests.</w:t>
      </w:r>
    </w:p>
    <w:p w:rsidR="00E31CF8" w:rsidRDefault="00E31CF8" w:rsidP="00E31CF8">
      <w:r>
        <w:t xml:space="preserve">The road to a “Free Cuba” has several potential paths. </w:t>
      </w:r>
      <w:r w:rsidRPr="000F594D">
        <w:rPr>
          <w:rStyle w:val="StyleBoldUnderline"/>
        </w:rPr>
        <w:t xml:space="preserve">The </w:t>
      </w:r>
      <w:r>
        <w:t xml:space="preserve">least likely but </w:t>
      </w:r>
      <w:r w:rsidRPr="000F594D">
        <w:rPr>
          <w:rStyle w:val="StyleBoldUnderline"/>
        </w:rPr>
        <w:t>most</w:t>
      </w:r>
      <w:r>
        <w:rPr>
          <w:rStyle w:val="StyleBoldUnderline"/>
        </w:rPr>
        <w:t xml:space="preserve"> </w:t>
      </w:r>
      <w:r w:rsidRPr="000F594D">
        <w:rPr>
          <w:rStyle w:val="StyleBoldUnderline"/>
        </w:rPr>
        <w:t>dangerous scenario would be a “Cuban Spring” popular uprising</w:t>
      </w:r>
      <w:r>
        <w:t>. The most likely and least dangerous would be a protracted economic and political evolution across a series of governments concluding in a democratic or quasi-democratic state. Such post-Castro era governments will most likely come from factions of the existing regime.45</w:t>
      </w:r>
    </w:p>
    <w:p w:rsidR="00E31CF8" w:rsidRDefault="00E31CF8" w:rsidP="00E31CF8">
      <w:r>
        <w:t xml:space="preserve">Similar to 2011’s events in Tunisia, Egypt, Libya and the broader middle-east, </w:t>
      </w:r>
      <w:r w:rsidRPr="000F594D">
        <w:rPr>
          <w:rStyle w:val="StyleBoldUnderline"/>
        </w:rPr>
        <w:t>a</w:t>
      </w:r>
      <w:r>
        <w:rPr>
          <w:rStyle w:val="StyleBoldUnderline"/>
        </w:rPr>
        <w:t xml:space="preserve"> </w:t>
      </w:r>
      <w:r w:rsidRPr="000F594D">
        <w:rPr>
          <w:rStyle w:val="StyleBoldUnderline"/>
        </w:rPr>
        <w:t>Cuban Spring could fracture the island’s existing power structure at best and might even</w:t>
      </w:r>
      <w:r>
        <w:t xml:space="preserve">15 </w:t>
      </w:r>
      <w:r w:rsidRPr="000F594D">
        <w:rPr>
          <w:rStyle w:val="StyleBoldUnderline"/>
        </w:rPr>
        <w:t>overthrow the GOC altogether</w:t>
      </w:r>
      <w:r>
        <w:t xml:space="preserve">. For that to evolve, several key events would have to develop. The paramount requirement would be an internal security withdrawal from the civic space which would afford dissidents the political maneuver space to solicit and </w:t>
      </w:r>
      <w:proofErr w:type="gramStart"/>
      <w:r>
        <w:t>coalesce</w:t>
      </w:r>
      <w:proofErr w:type="gramEnd"/>
      <w:r>
        <w:t xml:space="preserve"> opposition support. To incentivize and coordinate support, continued liberalization of cellular and internet usage could be leveraged as popular informational linkages. Finally</w:t>
      </w:r>
      <w:r w:rsidRPr="000F594D">
        <w:rPr>
          <w:rStyle w:val="StyleBoldUnderline"/>
        </w:rPr>
        <w:t>, if a critical civic mass was achieved by dissidents and their</w:t>
      </w:r>
      <w:r>
        <w:rPr>
          <w:rStyle w:val="StyleBoldUnderline"/>
        </w:rPr>
        <w:t xml:space="preserve"> </w:t>
      </w:r>
      <w:r w:rsidRPr="000F594D">
        <w:rPr>
          <w:rStyle w:val="StyleBoldUnderline"/>
        </w:rPr>
        <w:t>supporters, a singularly brutal or compelling event could unleash Cuba’s DNA which</w:t>
      </w:r>
      <w:r>
        <w:rPr>
          <w:rStyle w:val="StyleBoldUnderline"/>
        </w:rPr>
        <w:t xml:space="preserve"> </w:t>
      </w:r>
      <w:r w:rsidRPr="000F594D">
        <w:rPr>
          <w:rStyle w:val="StyleBoldUnderline"/>
        </w:rPr>
        <w:t>historically has endorsed violence to effect political change</w:t>
      </w:r>
      <w:r>
        <w:t>. At the extreme, the deeprooted hatred and resentments that the Revolution has pressurized over the last half century could erupt in political vendettas, infighting over societal restructuring, and strife over the political process.46</w:t>
      </w:r>
    </w:p>
    <w:p w:rsidR="00E31CF8" w:rsidRDefault="00E31CF8" w:rsidP="00E31CF8">
      <w:r>
        <w:t>The MININT forces would lead any crackdown. However, if it failed to quell the uprisings</w:t>
      </w:r>
      <w:r w:rsidRPr="000F594D">
        <w:rPr>
          <w:rStyle w:val="StyleBoldUnderline"/>
        </w:rPr>
        <w:t>, the FAR could be drawn into direct violence against the Cuban people</w:t>
      </w:r>
      <w:r>
        <w:t xml:space="preserve">. This would be unprecedented and could have devastating repercussions for the FAR and the regime. </w:t>
      </w:r>
      <w:r w:rsidRPr="000F594D">
        <w:rPr>
          <w:rStyle w:val="StyleBoldUnderline"/>
        </w:rPr>
        <w:t>If the FAR did act</w:t>
      </w:r>
      <w:r>
        <w:t xml:space="preserve"> against the people, </w:t>
      </w:r>
      <w:r w:rsidRPr="000F594D">
        <w:rPr>
          <w:rStyle w:val="StyleBoldUnderline"/>
        </w:rPr>
        <w:t>it would shatter its reputation as the</w:t>
      </w:r>
      <w:r>
        <w:rPr>
          <w:rStyle w:val="StyleBoldUnderline"/>
        </w:rPr>
        <w:t xml:space="preserve"> </w:t>
      </w:r>
      <w:r w:rsidRPr="000F594D">
        <w:rPr>
          <w:rStyle w:val="StyleBoldUnderline"/>
        </w:rPr>
        <w:t>protector of the people</w:t>
      </w:r>
      <w:r>
        <w:t xml:space="preserve">; this would be eerily similar to the Egyptian Army’s evolving relations with the Egyptian people. The outcome of a violent upheaval could be tragic for Cubans and threatening to U.S. national interests. Regardless of the outcome, </w:t>
      </w:r>
      <w:r w:rsidRPr="000F594D">
        <w:rPr>
          <w:rStyle w:val="StyleBoldUnderline"/>
        </w:rPr>
        <w:t>security and stability in post-Castro Cuba would</w:t>
      </w:r>
      <w:r>
        <w:t xml:space="preserve"> </w:t>
      </w:r>
      <w:r w:rsidRPr="000F594D">
        <w:rPr>
          <w:rStyle w:val="StyleBoldUnderline"/>
        </w:rPr>
        <w:t>remain at risk if not completely crushed.</w:t>
      </w:r>
      <w:r>
        <w:rPr>
          <w:rStyle w:val="StyleBoldUnderline"/>
        </w:rPr>
        <w:t xml:space="preserve"> </w:t>
      </w:r>
      <w:r>
        <w:t>At the other end of the regime’s risk, time and likelihood spectrums is a slow decay away from Revolutionary socialism. Marxist-Leninist communism’s global bankruptcy has not gone unnoticed by Raúl or the rest of the ruling elite. A transition to “Socialism with a Cuban character” seems likely after Fidel’s death and will put the 16 country on a slippery path to liberalization. As discussed above, economic reforms will likely lead the transition. However, as the “proletariats” dependence on the state is displaced by economic self-reliance, so too will the demands for greater political freedom be disengaged from economic dependence. The benefits to Cuba are many, as they are to American national interests.</w:t>
      </w:r>
    </w:p>
    <w:p w:rsidR="00E31CF8" w:rsidRDefault="00E31CF8" w:rsidP="00E31CF8"/>
    <w:p w:rsidR="00E31CF8" w:rsidRPr="00E31CF8" w:rsidRDefault="00E31CF8" w:rsidP="00E31CF8"/>
    <w:p w:rsidR="002741D3" w:rsidRDefault="002741D3" w:rsidP="002741D3">
      <w:pPr>
        <w:pStyle w:val="Heading3"/>
      </w:pPr>
      <w:r>
        <w:lastRenderedPageBreak/>
        <w:t>Civil war impacts</w:t>
      </w:r>
    </w:p>
    <w:p w:rsidR="002741D3" w:rsidRDefault="002741D3" w:rsidP="002741D3"/>
    <w:p w:rsidR="00E31CF8" w:rsidRDefault="00E31CF8" w:rsidP="00E31CF8">
      <w:pPr>
        <w:pStyle w:val="Heading4"/>
      </w:pPr>
      <w:r>
        <w:t>Cuban collapse turns every 1ac internal link</w:t>
      </w:r>
    </w:p>
    <w:p w:rsidR="00E31CF8" w:rsidRPr="000B721C" w:rsidRDefault="00E31CF8" w:rsidP="00E31CF8">
      <w:pPr>
        <w:rPr>
          <w:b/>
        </w:rPr>
      </w:pPr>
      <w:r>
        <w:rPr>
          <w:b/>
        </w:rPr>
        <w:t xml:space="preserve">Gorrell, 5 - </w:t>
      </w:r>
      <w:r w:rsidRPr="000B721C">
        <w:t>Lieutenant Colonel, US Army, paper submitted for the USAWC STRATEGY RESEARCH PROJECT (Tim, “CUBA: THE NEXT UNANTICIPATED ANTICIPATED STRATEGIC CRISIS?” http://www.dtic.mil/cgi-bin/GetTRDoc?AD=ADA433074</w:t>
      </w:r>
    </w:p>
    <w:p w:rsidR="00E31CF8" w:rsidRDefault="00E31CF8" w:rsidP="00E31CF8"/>
    <w:p w:rsidR="00E31CF8" w:rsidRDefault="00E31CF8" w:rsidP="00E31CF8">
      <w:r>
        <w:t xml:space="preserve">Regardless of the succession, under the current U.S. policy, Cuba’s problems of a post Castro transformation only worsen. In addition to Cubans on the island, there will be those in exile who will return claiming authority. And there are remnants of the dissident community within Cuba who will attempt to exercise similar authority. A power vacuum or absence of order will create the conditions for instability and civil war. Whether Raul or another successor from within the current government can hold power is debatable. However, that individual will nonetheless extend the current policies for an indefinite period, which will only compound the Cuban situation. </w:t>
      </w:r>
      <w:r w:rsidRPr="00435D84">
        <w:rPr>
          <w:rStyle w:val="StyleBoldUnderline"/>
        </w:rPr>
        <w:t>When Cuba</w:t>
      </w:r>
      <w:r>
        <w:t xml:space="preserve"> finally </w:t>
      </w:r>
      <w:r w:rsidRPr="00435D84">
        <w:rPr>
          <w:rStyle w:val="StyleBoldUnderline"/>
        </w:rPr>
        <w:t xml:space="preserve">collapses anarchy is a strong possibility </w:t>
      </w:r>
      <w:r>
        <w:t xml:space="preserve">if the U.S. maintains the “wait and see” approach. The U.S. then must deal with an unstable country 90 miles off its coast. In the midst of this chaos, thousands will flee the island. During the Mariel boatlift in 1980 125,000 fled the island.26 </w:t>
      </w:r>
      <w:proofErr w:type="gramStart"/>
      <w:r>
        <w:t>Many</w:t>
      </w:r>
      <w:proofErr w:type="gramEnd"/>
      <w:r>
        <w:t xml:space="preserve"> were criminals; this time the number could be several hundred thousand fleeing to the U.S., creating a refugee crisis.</w:t>
      </w:r>
    </w:p>
    <w:p w:rsidR="00E31CF8" w:rsidRDefault="00E31CF8" w:rsidP="00E31CF8">
      <w:r>
        <w:t xml:space="preserve">Equally important, </w:t>
      </w:r>
      <w:r w:rsidRPr="00435D84">
        <w:rPr>
          <w:rStyle w:val="StyleBoldUnderline"/>
        </w:rPr>
        <w:t>by adhering to a negative containment policy, the U.S. may be creating its next series of transnational criminal problems</w:t>
      </w:r>
      <w:r>
        <w:t>. Cuba is along the axis of the drug-trafficking flow into the U.S. from Columbia.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there were no Cuban restraints, the flow of drugs to the U.S. could be greatly facilitated by a Cuba base of operation and accelerate considerably.</w:t>
      </w:r>
    </w:p>
    <w:p w:rsidR="00E31CF8" w:rsidRDefault="00E31CF8" w:rsidP="00E31CF8">
      <w:r w:rsidRPr="00435D84">
        <w:rPr>
          <w:rStyle w:val="StyleBoldUnderline"/>
        </w:rPr>
        <w:t>In the midst of an unstable Cuba, the opportunity for radical fundamentalist groups to operate in the region increases</w:t>
      </w:r>
      <w:r>
        <w:t>.</w:t>
      </w:r>
      <w:r w:rsidRPr="00435D84">
        <w:t xml:space="preserve"> If</w:t>
      </w:r>
      <w:r w:rsidRPr="00435D84">
        <w:rPr>
          <w:rStyle w:val="StyleBoldUnderline"/>
        </w:rPr>
        <w:t xml:space="preserve"> these groups can export terrorist activity from Cuba to the U.S. or throughout the hemisphere </w:t>
      </w:r>
      <w:r w:rsidRPr="00435D84">
        <w:t>then the war against this extremism gets more complicated</w:t>
      </w:r>
      <w:r>
        <w:t xml:space="preserve">. </w:t>
      </w:r>
      <w:r w:rsidRPr="00435D84">
        <w:rPr>
          <w:rStyle w:val="StyleBoldUnderline"/>
        </w:rPr>
        <w:t>Such activity could increase direct attacks and disrupt the economies, threatening the stability of the fragile democracies that are budding throughout the region</w:t>
      </w:r>
      <w:r>
        <w:t xml:space="preserve">. In light of a failed state in the region, </w:t>
      </w:r>
      <w:r w:rsidRPr="00435D84">
        <w:rPr>
          <w:rStyle w:val="StyleBoldUnderline"/>
        </w:rPr>
        <w:t>the U.S. may be forced to deploy military forces to Cuba, creating the conditions for another insurgency. The ramifications of this action could very well fuel greater anti-American sentiment throughout the Americas</w:t>
      </w:r>
      <w:r>
        <w:t>. A proactive policy now can mitigate these potential future problems.</w:t>
      </w:r>
    </w:p>
    <w:p w:rsidR="00E31CF8" w:rsidRPr="009C36BC" w:rsidRDefault="00E31CF8" w:rsidP="002741D3"/>
    <w:p w:rsidR="002741D3" w:rsidRDefault="002741D3" w:rsidP="002741D3">
      <w:pPr>
        <w:pStyle w:val="Heading4"/>
      </w:pPr>
      <w:r>
        <w:t>Cuban collapse causes a flood of refugees – on a already stressed system</w:t>
      </w:r>
    </w:p>
    <w:p w:rsidR="002741D3" w:rsidRDefault="002741D3" w:rsidP="002741D3">
      <w:r w:rsidRPr="00D41197">
        <w:rPr>
          <w:rStyle w:val="StyleStyleBold12pt"/>
        </w:rPr>
        <w:t>Sanders, 10</w:t>
      </w:r>
      <w:r>
        <w:t xml:space="preserve"> – writer for the Washington Times (Sol, “A Cuban time bomb?</w:t>
      </w:r>
      <w:proofErr w:type="gramStart"/>
      <w:r>
        <w:t>”,</w:t>
      </w:r>
      <w:proofErr w:type="gramEnd"/>
      <w:r w:rsidRPr="006B57A0">
        <w:t xml:space="preserve"> September 19, 2010</w:t>
      </w:r>
      <w:r>
        <w:t xml:space="preserve">, </w:t>
      </w:r>
      <w:r w:rsidRPr="006B57A0">
        <w:t>http://www.washingtontimes.com/news/2010/sep/19/a-cuban-time-bomb/</w:t>
      </w:r>
      <w:r>
        <w:t>)//eek</w:t>
      </w:r>
    </w:p>
    <w:p w:rsidR="002741D3" w:rsidRDefault="002741D3" w:rsidP="002741D3"/>
    <w:p w:rsidR="002741D3" w:rsidRDefault="002741D3" w:rsidP="002741D3">
      <w:r>
        <w:t xml:space="preserve">Remembering how suddenly other seemingly iron-clad communist regimes fell, </w:t>
      </w:r>
      <w:r w:rsidRPr="00042EAE">
        <w:rPr>
          <w:rStyle w:val="StyleBoldUnderline"/>
        </w:rPr>
        <w:t>the possibility of a Cuban implosion is real. That</w:t>
      </w:r>
      <w:r>
        <w:t xml:space="preserve">, of course, </w:t>
      </w:r>
      <w:r w:rsidRPr="00042EAE">
        <w:rPr>
          <w:rStyle w:val="StyleBoldUnderline"/>
        </w:rPr>
        <w:t>would be a nightmare for the U.S. The memory of Fidel Castro dumping 125,000 political opponents</w:t>
      </w:r>
      <w:r>
        <w:t xml:space="preserve"> and jailbirds he called “worms” </w:t>
      </w:r>
      <w:r w:rsidRPr="00042EAE">
        <w:rPr>
          <w:rStyle w:val="StyleBoldUnderline"/>
        </w:rPr>
        <w:t>on Miami</w:t>
      </w:r>
      <w:r>
        <w:t xml:space="preserve"> in the summer of 1980 </w:t>
      </w:r>
      <w:r w:rsidRPr="00042EAE">
        <w:rPr>
          <w:rStyle w:val="StyleBoldUnderline"/>
        </w:rPr>
        <w:t>is all too vivid</w:t>
      </w:r>
      <w:r>
        <w:t xml:space="preserve"> in Florida, now the fourth-largest state. </w:t>
      </w:r>
      <w:r w:rsidRPr="00042EAE">
        <w:rPr>
          <w:rStyle w:val="StyleBoldUnderline"/>
        </w:rPr>
        <w:t>A sudden refugee flood would tax U.S. facilities already inadequately handling illegal Mexican immigration</w:t>
      </w:r>
      <w:r>
        <w:t xml:space="preserve">. Although Cuba crisis studies are stacked in </w:t>
      </w:r>
      <w:r>
        <w:lastRenderedPageBreak/>
        <w:t xml:space="preserve">dark corners at the State Department and the Pentagon, </w:t>
      </w:r>
      <w:proofErr w:type="gramStart"/>
      <w:r w:rsidRPr="00042EAE">
        <w:rPr>
          <w:rStyle w:val="StyleBoldUnderline"/>
        </w:rPr>
        <w:t>Washingtons</w:t>
      </w:r>
      <w:proofErr w:type="gramEnd"/>
      <w:r w:rsidRPr="00042EAE">
        <w:rPr>
          <w:rStyle w:val="StyleBoldUnderline"/>
        </w:rPr>
        <w:t xml:space="preserve"> response - given all the other crises the U.S. faces - might be Katrina-like to a sudden Cuban collapse</w:t>
      </w:r>
      <w:r>
        <w:t>.</w:t>
      </w:r>
    </w:p>
    <w:p w:rsidR="0091772B" w:rsidRDefault="0091772B" w:rsidP="00D967EE"/>
    <w:p w:rsidR="002741D3" w:rsidRDefault="002741D3" w:rsidP="00D967EE"/>
    <w:p w:rsidR="0091772B" w:rsidRDefault="0091772B" w:rsidP="0091772B">
      <w:pPr>
        <w:pStyle w:val="Heading3"/>
      </w:pPr>
      <w:r>
        <w:lastRenderedPageBreak/>
        <w:t>Squo solves – oil</w:t>
      </w:r>
    </w:p>
    <w:p w:rsidR="0091772B" w:rsidRDefault="0091772B" w:rsidP="0091772B"/>
    <w:p w:rsidR="007C7944" w:rsidRDefault="007C7944" w:rsidP="007C7944">
      <w:pPr>
        <w:pStyle w:val="Heading4"/>
      </w:pPr>
      <w:r>
        <w:t>A resumption of drilling will cause the US to lift the embargo</w:t>
      </w:r>
    </w:p>
    <w:p w:rsidR="007C7944" w:rsidRDefault="007C7944" w:rsidP="007C7944">
      <w:r w:rsidRPr="00DD5B9E">
        <w:rPr>
          <w:rStyle w:val="StyleStyleBold12pt"/>
        </w:rPr>
        <w:t>Lopez-Gamundi 11</w:t>
      </w:r>
      <w:r>
        <w:t>- COHA Research Associate</w:t>
      </w:r>
    </w:p>
    <w:p w:rsidR="007C7944" w:rsidRDefault="007C7944" w:rsidP="007C7944">
      <w:r>
        <w:t>(Paula, “Cuban Oil Demands Washington’s Attention” Council on Hemispheric affairs,</w:t>
      </w:r>
      <w:r w:rsidRPr="00CA6B81">
        <w:t xml:space="preserve"> </w:t>
      </w:r>
      <w:r>
        <w:t xml:space="preserve">June 22, 2011, </w:t>
      </w:r>
      <w:hyperlink r:id="rId68" w:history="1">
        <w:r w:rsidRPr="006E2965">
          <w:rPr>
            <w:rStyle w:val="Hyperlink"/>
          </w:rPr>
          <w:t>http://www.coha.org/cuban-oil-demands-washingtons-attention/)//HA</w:t>
        </w:r>
      </w:hyperlink>
    </w:p>
    <w:p w:rsidR="007C7944" w:rsidRDefault="007C7944" w:rsidP="007C7944"/>
    <w:p w:rsidR="007C7944" w:rsidRDefault="007C7944" w:rsidP="007C7944">
      <w:pPr>
        <w:rPr>
          <w:rStyle w:val="StyleBoldUnderline"/>
        </w:rPr>
      </w:pPr>
      <w:r>
        <w:t xml:space="preserve">On the brink of oil exploration, </w:t>
      </w:r>
      <w:r w:rsidRPr="00991E1B">
        <w:rPr>
          <w:rStyle w:val="StyleBoldUnderline"/>
        </w:rPr>
        <w:t>newfound petroleum and natural gas deposits near Cuba</w:t>
      </w:r>
      <w:r>
        <w:t xml:space="preserve">, as well as pressure at the pumps, </w:t>
      </w:r>
      <w:r w:rsidRPr="00991E1B">
        <w:rPr>
          <w:rStyle w:val="StyleBoldUnderline"/>
        </w:rPr>
        <w:t>may push Washington to</w:t>
      </w:r>
      <w:r>
        <w:t xml:space="preserve"> lay the foundation for more </w:t>
      </w:r>
      <w:r w:rsidRPr="00991E1B">
        <w:rPr>
          <w:rStyle w:val="StyleBoldUnderline"/>
        </w:rPr>
        <w:t>open relations with Havana.</w:t>
      </w:r>
    </w:p>
    <w:p w:rsidR="007C7944" w:rsidRDefault="007C7944" w:rsidP="007C7944">
      <w:r>
        <w:t xml:space="preserve">In 2008, </w:t>
      </w:r>
      <w:r w:rsidRPr="00DD5B9E">
        <w:rPr>
          <w:rStyle w:val="StyleBoldUnderline"/>
        </w:rPr>
        <w:t>the U.S. Geological Survey estimated</w:t>
      </w:r>
      <w:r>
        <w:t xml:space="preserve"> between </w:t>
      </w:r>
      <w:r w:rsidRPr="00DD5B9E">
        <w:rPr>
          <w:rStyle w:val="StyleBoldUnderline"/>
        </w:rPr>
        <w:t xml:space="preserve">7 to 14 billion barrels of oil </w:t>
      </w:r>
      <w:proofErr w:type="gramStart"/>
      <w:r w:rsidRPr="00DD5B9E">
        <w:rPr>
          <w:rStyle w:val="StyleBoldUnderline"/>
        </w:rPr>
        <w:t>were</w:t>
      </w:r>
      <w:proofErr w:type="gramEnd"/>
      <w:r w:rsidRPr="00DD5B9E">
        <w:rPr>
          <w:rStyle w:val="StyleBoldUnderline"/>
        </w:rPr>
        <w:t xml:space="preserve"> </w:t>
      </w:r>
      <w:r w:rsidRPr="00DB56F5">
        <w:rPr>
          <w:rStyle w:val="StyleBoldUnderline"/>
        </w:rPr>
        <w:t>trapped within Cuba’s continental shelf</w:t>
      </w:r>
      <w:r>
        <w:t xml:space="preserve">. Three years later, </w:t>
      </w:r>
      <w:r w:rsidRPr="00DD5B9E">
        <w:rPr>
          <w:rStyle w:val="StyleBoldUnderline"/>
        </w:rPr>
        <w:t>the Cuban government</w:t>
      </w:r>
      <w:r>
        <w:t xml:space="preserve"> and Spanish oil company Repsol YPF, </w:t>
      </w:r>
      <w:r w:rsidRPr="00DD5B9E">
        <w:rPr>
          <w:rStyle w:val="StyleBoldUnderline"/>
        </w:rPr>
        <w:t>estimate that over 20 billion barrels of oil are sitting under the ocean floor</w:t>
      </w:r>
      <w:r>
        <w:t xml:space="preserve"> just a few miles off the north-west end of the island, waiting to be exploited. As part of a multinational partnership, Scarabeo 9, a semi-submersible drilling rig, owned by the Italian oil company, Eni SpA, is </w:t>
      </w:r>
      <w:r w:rsidRPr="00DD5B9E">
        <w:t>currently being constructed by the Chinese in Singapore.</w:t>
      </w:r>
      <w:r>
        <w:t xml:space="preserve"> Nearing completion, the oil rig is scheduled to be towed to Cuba by September or October of this year. While </w:t>
      </w:r>
      <w:r w:rsidRPr="00DD5B9E">
        <w:rPr>
          <w:rStyle w:val="StyleBoldUnderline"/>
        </w:rPr>
        <w:t>future oil revenue will have obvious economic benefits for the island</w:t>
      </w:r>
      <w:r>
        <w:t xml:space="preserve"> nation, </w:t>
      </w:r>
      <w:r w:rsidRPr="00DD5B9E">
        <w:rPr>
          <w:rStyle w:val="Emphasis"/>
        </w:rPr>
        <w:t>this recent oil discovery may also force Washington to relax its incredibly stale trade embargo.</w:t>
      </w:r>
    </w:p>
    <w:p w:rsidR="007C7944" w:rsidRDefault="007C7944" w:rsidP="007C7944">
      <w:r>
        <w:t xml:space="preserve">At the same time, </w:t>
      </w:r>
      <w:r w:rsidRPr="00DD5B9E">
        <w:rPr>
          <w:rStyle w:val="StyleBoldUnderline"/>
        </w:rPr>
        <w:t>the spike in global oil prices has persuaded the Obama administration to open up delicate environmental domestic regions for drilling</w:t>
      </w:r>
      <w:r>
        <w:t xml:space="preserve">. In his May 14th Weekly Address, </w:t>
      </w:r>
      <w:r w:rsidRPr="00544E4E">
        <w:t>the U.S. president outlined a handful of strategies to alleviate skyrocketing oil prices. One of these strategies calls upon the Department of the Interior to accept bids for annual leases for oil drilling in Alaska’s National Reserve and in the Gulf of Mexico while, theoretically, “respecting sensitive areas.” To allow oil companies more time to catch up with the newly enhanced environmental and safety standards, Obama’s administration has consistently extended leases already granted for drilling in the Arctic Ocean and the Gulf of Mexico. However, these measures could not possibly affect oil prices significantly; after all, Americans consume over 20 percent of the world’s oil supply, yet produce a mere five percent of what they consume. Furthermore, OPEC’s refusal on June 8th to increase oil production shot oil prices up b</w:t>
      </w:r>
      <w:r>
        <w:t xml:space="preserve">y as much as USD 2 a barrel. </w:t>
      </w:r>
      <w:r w:rsidRPr="00DD5B9E">
        <w:rPr>
          <w:rStyle w:val="StyleBoldUnderline"/>
        </w:rPr>
        <w:t xml:space="preserve">Cuban oil would provide an immediate, </w:t>
      </w:r>
      <w:r w:rsidRPr="00544E4E">
        <w:t>possibly convenient</w:t>
      </w:r>
      <w:r w:rsidRPr="00DD5B9E">
        <w:rPr>
          <w:rStyle w:val="StyleBoldUnderline"/>
        </w:rPr>
        <w:t xml:space="preserve"> source of nearby oil for the U</w:t>
      </w:r>
      <w:r w:rsidRPr="00544E4E">
        <w:t xml:space="preserve">nited </w:t>
      </w:r>
      <w:r w:rsidRPr="00DD5B9E">
        <w:rPr>
          <w:rStyle w:val="StyleBoldUnderline"/>
        </w:rPr>
        <w:t>S</w:t>
      </w:r>
      <w:r w:rsidRPr="00544E4E">
        <w:t xml:space="preserve">tates. </w:t>
      </w:r>
      <w:r>
        <w:t xml:space="preserve">Nevertheless, this black gold </w:t>
      </w:r>
      <w:r w:rsidRPr="00544E4E">
        <w:rPr>
          <w:rStyle w:val="StyleBoldUnderline"/>
        </w:rPr>
        <w:t>will not</w:t>
      </w:r>
      <w:r>
        <w:t xml:space="preserve"> even remotely </w:t>
      </w:r>
      <w:r w:rsidRPr="00544E4E">
        <w:rPr>
          <w:rStyle w:val="StyleBoldUnderline"/>
        </w:rPr>
        <w:t>benefit the U.S. financially if Washington</w:t>
      </w:r>
      <w:r>
        <w:t xml:space="preserve"> mechanically </w:t>
      </w:r>
      <w:r w:rsidRPr="00544E4E">
        <w:rPr>
          <w:rStyle w:val="StyleBoldUnderline"/>
        </w:rPr>
        <w:t>refuses to engage</w:t>
      </w:r>
      <w:r>
        <w:t xml:space="preserve"> in dialogue with </w:t>
      </w:r>
      <w:r w:rsidRPr="00544E4E">
        <w:rPr>
          <w:rStyle w:val="StyleBoldUnderline"/>
        </w:rPr>
        <w:t>Havana</w:t>
      </w:r>
      <w:r>
        <w:t>.</w:t>
      </w:r>
    </w:p>
    <w:p w:rsidR="007C7944" w:rsidRDefault="007C7944" w:rsidP="0091772B"/>
    <w:p w:rsidR="0091772B" w:rsidRDefault="0091772B" w:rsidP="0091772B">
      <w:pPr>
        <w:pStyle w:val="Heading4"/>
      </w:pPr>
      <w:r>
        <w:t>If drilling begins, the US will lift the embargo</w:t>
      </w:r>
    </w:p>
    <w:p w:rsidR="0091772B" w:rsidRDefault="0091772B" w:rsidP="0091772B">
      <w:r w:rsidRPr="00DE047C">
        <w:rPr>
          <w:rStyle w:val="StyleStyleBold12pt"/>
        </w:rPr>
        <w:t>Gentile 06</w:t>
      </w:r>
      <w:r>
        <w:t>- senior international correspondent for ISN</w:t>
      </w:r>
    </w:p>
    <w:p w:rsidR="0091772B" w:rsidRDefault="0091772B" w:rsidP="0091772B">
      <w:r>
        <w:t xml:space="preserve">(Carmen, “Cuba banking on the military and oil” ISN, 10 Aug 2006, </w:t>
      </w:r>
      <w:hyperlink r:id="rId69" w:history="1">
        <w:r w:rsidRPr="00897B7C">
          <w:rPr>
            <w:rStyle w:val="Hyperlink"/>
          </w:rPr>
          <w:t>http://www.isn.ethz.ch/Digital-Library/Articles/Detail/?id=52231&amp;lng=en)//HA</w:t>
        </w:r>
      </w:hyperlink>
    </w:p>
    <w:p w:rsidR="0091772B" w:rsidRDefault="0091772B" w:rsidP="0091772B"/>
    <w:p w:rsidR="0091772B" w:rsidRPr="003C1BDB" w:rsidRDefault="0091772B" w:rsidP="0091772B">
      <w:pPr>
        <w:rPr>
          <w:rStyle w:val="StyleBoldUnderline"/>
        </w:rPr>
      </w:pPr>
      <w:r>
        <w:t>That kind of crude would more than meet Cuba’s daily oil intake - about 205,000 barrels per day - and provide enough excess to keep the lights on. Th</w:t>
      </w:r>
      <w:r w:rsidRPr="00AF48AC">
        <w:rPr>
          <w:rStyle w:val="StyleBoldUnderline"/>
        </w:rPr>
        <w:t xml:space="preserve">is would prove extremely beneficial to both the domestic economy and attractive to foreign investors, </w:t>
      </w:r>
      <w:r w:rsidRPr="003C1BDB">
        <w:rPr>
          <w:rStyle w:val="StyleBoldUnderline"/>
        </w:rPr>
        <w:t xml:space="preserve">like </w:t>
      </w:r>
      <w:r>
        <w:t xml:space="preserve">China and even </w:t>
      </w:r>
      <w:r w:rsidRPr="003C1BDB">
        <w:rPr>
          <w:rStyle w:val="StyleBoldUnderline"/>
        </w:rPr>
        <w:t>the US, looking for the next untapped oil reserve.</w:t>
      </w:r>
    </w:p>
    <w:p w:rsidR="0091772B" w:rsidRDefault="0091772B" w:rsidP="0091772B">
      <w:r w:rsidRPr="00AF48AC">
        <w:rPr>
          <w:rStyle w:val="StyleBoldUnderline"/>
        </w:rPr>
        <w:lastRenderedPageBreak/>
        <w:t>The potential for striking oil</w:t>
      </w:r>
      <w:r>
        <w:t xml:space="preserve"> in what amounts to Florida’s backyard </w:t>
      </w:r>
      <w:r w:rsidRPr="00AF48AC">
        <w:rPr>
          <w:rStyle w:val="StyleBoldUnderline"/>
        </w:rPr>
        <w:t>has</w:t>
      </w:r>
      <w:r>
        <w:t xml:space="preserve"> seemingly </w:t>
      </w:r>
      <w:r w:rsidRPr="00AF48AC">
        <w:rPr>
          <w:rStyle w:val="StyleBoldUnderline"/>
        </w:rPr>
        <w:t>swayed</w:t>
      </w:r>
      <w:r>
        <w:t xml:space="preserve"> a handful of </w:t>
      </w:r>
      <w:r w:rsidRPr="00AF48AC">
        <w:rPr>
          <w:rStyle w:val="StyleBoldUnderline"/>
        </w:rPr>
        <w:t>Republican leaders in Washington to change their minds on the Cuba issue</w:t>
      </w:r>
      <w:r>
        <w:t>, a stark contrast to the White House's traditional hard-line stance against pouring investment dollars into Castro's coffers.</w:t>
      </w:r>
    </w:p>
    <w:p w:rsidR="0091772B" w:rsidRPr="00AF48AC" w:rsidRDefault="0091772B" w:rsidP="0091772B">
      <w:pPr>
        <w:rPr>
          <w:rStyle w:val="StyleBoldUnderline"/>
        </w:rPr>
      </w:pPr>
      <w:r>
        <w:t xml:space="preserve">Among them is Sen Larry Craig, a Republican lawmaker from Idaho, who earlier this year introduced a bill that would waive the Cuban embargo </w:t>
      </w:r>
      <w:r w:rsidRPr="00AF48AC">
        <w:rPr>
          <w:rStyle w:val="StyleBoldUnderline"/>
        </w:rPr>
        <w:t>and allow US companies to do business with Cuba's state-owned oil company, Cubapetroleo.</w:t>
      </w:r>
    </w:p>
    <w:p w:rsidR="0091772B" w:rsidRPr="00AF48AC" w:rsidRDefault="0091772B" w:rsidP="0091772B">
      <w:pPr>
        <w:rPr>
          <w:rStyle w:val="StyleBoldUnderline"/>
        </w:rPr>
      </w:pPr>
      <w:r>
        <w:t xml:space="preserve">The </w:t>
      </w:r>
      <w:r w:rsidRPr="00AF48AC">
        <w:rPr>
          <w:rStyle w:val="StyleBoldUnderline"/>
        </w:rPr>
        <w:t>senator argues that while US firms are prohibited from doing business with Castro</w:t>
      </w:r>
      <w:r>
        <w:t xml:space="preserve"> and from exploring fields off the shores of southern Florida due to environmental restrictions, </w:t>
      </w:r>
      <w:r w:rsidRPr="00AF48AC">
        <w:rPr>
          <w:rStyle w:val="StyleBoldUnderline"/>
        </w:rPr>
        <w:t>Cuba is already planning its own off-shore exploration and cultivating ties with countries like China.</w:t>
      </w:r>
    </w:p>
    <w:p w:rsidR="0091772B" w:rsidRPr="00DE047C" w:rsidRDefault="0091772B" w:rsidP="0091772B">
      <w:pPr>
        <w:rPr>
          <w:rStyle w:val="StyleBoldUnderline"/>
        </w:rPr>
      </w:pPr>
      <w:r>
        <w:t xml:space="preserve">Cuba is only 90 miles from the United States at its closest part. An agreement brokered in 1977 split the waters between the two nations in half. </w:t>
      </w:r>
      <w:r w:rsidRPr="00DE047C">
        <w:rPr>
          <w:rStyle w:val="StyleBoldUnderline"/>
        </w:rPr>
        <w:t>The United States does not permit drilling on its half, though Castro is reportedly eager to explore Cuban waters.</w:t>
      </w:r>
    </w:p>
    <w:p w:rsidR="0091772B" w:rsidRDefault="0091772B" w:rsidP="0091772B">
      <w:r>
        <w:t xml:space="preserve">"The bottom line is that </w:t>
      </w:r>
      <w:r w:rsidRPr="00DE047C">
        <w:rPr>
          <w:rStyle w:val="StyleBoldUnderline"/>
        </w:rPr>
        <w:t>Cuba will develop its oil fields within 45 miles of our shore</w:t>
      </w:r>
      <w:r>
        <w:t>. We can sit by and complain, only to watch rigs go out and start extracting oil, or we get involved," Craig said.</w:t>
      </w:r>
    </w:p>
    <w:p w:rsidR="0091772B" w:rsidRPr="00DE047C" w:rsidRDefault="0091772B" w:rsidP="0091772B">
      <w:pPr>
        <w:rPr>
          <w:rStyle w:val="StyleBoldUnderline"/>
        </w:rPr>
      </w:pPr>
      <w:r>
        <w:t xml:space="preserve">Larry Birns, director of the Council of Hemispheric Affairs, notes that </w:t>
      </w:r>
      <w:r w:rsidRPr="003C1BDB">
        <w:rPr>
          <w:rStyle w:val="StyleBoldUnderline"/>
        </w:rPr>
        <w:t>if Cuba’s hydrocarbon bounty is</w:t>
      </w:r>
      <w:r>
        <w:t xml:space="preserve"> as </w:t>
      </w:r>
      <w:r w:rsidRPr="003C1BDB">
        <w:rPr>
          <w:rStyle w:val="StyleBoldUnderline"/>
        </w:rPr>
        <w:t xml:space="preserve">plentiful </w:t>
      </w:r>
      <w:r>
        <w:t>as some think, “</w:t>
      </w:r>
      <w:r w:rsidRPr="00DE047C">
        <w:rPr>
          <w:rStyle w:val="StyleBoldUnderline"/>
        </w:rPr>
        <w:t xml:space="preserve">it </w:t>
      </w:r>
      <w:r w:rsidRPr="003C1BDB">
        <w:rPr>
          <w:rStyle w:val="Emphasis"/>
        </w:rPr>
        <w:t xml:space="preserve">could mark the final death toll for the US embargo </w:t>
      </w:r>
      <w:r w:rsidRPr="00DE047C">
        <w:rPr>
          <w:rStyle w:val="StyleBoldUnderline"/>
        </w:rPr>
        <w:t>on Cuba.”</w:t>
      </w:r>
    </w:p>
    <w:p w:rsidR="0091772B" w:rsidRDefault="0091772B" w:rsidP="0091772B">
      <w:r>
        <w:t>“If that’s the case, Cuba will have successfully outflanked the embargo,” Birns said.'</w:t>
      </w:r>
    </w:p>
    <w:p w:rsidR="0091772B" w:rsidRPr="0091772B" w:rsidRDefault="0091772B" w:rsidP="0091772B"/>
    <w:p w:rsidR="00653C58" w:rsidRDefault="00653C58" w:rsidP="00653C58">
      <w:pPr>
        <w:pStyle w:val="Heading4"/>
      </w:pPr>
      <w:r>
        <w:t>New oil drilling will create overwhelming pressure to lift the embargo</w:t>
      </w:r>
    </w:p>
    <w:p w:rsidR="00653C58" w:rsidRDefault="00653C58" w:rsidP="00653C58">
      <w:r>
        <w:rPr>
          <w:rStyle w:val="StyleStyleBold12pt"/>
        </w:rPr>
        <w:t xml:space="preserve">Carroll </w:t>
      </w:r>
      <w:r w:rsidRPr="00E45340">
        <w:rPr>
          <w:rStyle w:val="StyleStyleBold12pt"/>
        </w:rPr>
        <w:t>8</w:t>
      </w:r>
      <w:r>
        <w:t xml:space="preserve">- staff writer for The Guardian </w:t>
      </w:r>
    </w:p>
    <w:p w:rsidR="00653C58" w:rsidRDefault="00653C58" w:rsidP="00653C58">
      <w:r>
        <w:t>(Rory, “International: 20bn barrel oil discovery puts Cuba in the big league: Self-reliance beckons for communist state: Estimate means reserves are on a par with US</w:t>
      </w:r>
      <w:proofErr w:type="gramStart"/>
      <w:r>
        <w:t>”  The</w:t>
      </w:r>
      <w:proofErr w:type="gramEnd"/>
      <w:r>
        <w:t xml:space="preserve"> Guardian, 18 Oct 2008, http://search.proquest.com.proxy.lib.umich.edu/docview/244311287/13EE7825B9F1022E805/3?accountid=14667)//HA</w:t>
      </w:r>
    </w:p>
    <w:p w:rsidR="00653C58" w:rsidRPr="00B36053" w:rsidRDefault="00653C58" w:rsidP="00653C58"/>
    <w:p w:rsidR="00653C58" w:rsidRDefault="00653C58" w:rsidP="00653C58">
      <w:r w:rsidRPr="00E45340">
        <w:rPr>
          <w:rStyle w:val="StyleBoldUnderline"/>
        </w:rPr>
        <w:t xml:space="preserve">Cuba's unexpected arrival into the big oil league could increase pressure on the next administration to loosen the embargo </w:t>
      </w:r>
      <w:r>
        <w:t xml:space="preserve">to let US oil companies participate in the bonanza and reduce US dependency on the </w:t>
      </w:r>
      <w:proofErr w:type="gramStart"/>
      <w:r>
        <w:t>middle east</w:t>
      </w:r>
      <w:proofErr w:type="gramEnd"/>
      <w:r>
        <w:t>, said Jones. "</w:t>
      </w:r>
      <w:r w:rsidRPr="00E45340">
        <w:rPr>
          <w:rStyle w:val="StyleBoldUnderline"/>
        </w:rPr>
        <w:t>Up until now the embargo did not really impact on us in a substantive, strategic way. Oil is different. It's something we need and want."</w:t>
      </w:r>
    </w:p>
    <w:p w:rsidR="00653C58" w:rsidRDefault="00653C58" w:rsidP="00653C58"/>
    <w:p w:rsidR="00F738D0" w:rsidRPr="00F738D0" w:rsidRDefault="00F738D0" w:rsidP="00F738D0"/>
    <w:p w:rsidR="006B2B58" w:rsidRDefault="006B2B58" w:rsidP="006B2B58">
      <w:pPr>
        <w:pStyle w:val="Heading2"/>
      </w:pPr>
      <w:r>
        <w:lastRenderedPageBreak/>
        <w:t>Disad links</w:t>
      </w:r>
    </w:p>
    <w:p w:rsidR="006B2B58" w:rsidRDefault="006B2B58" w:rsidP="006B2B58"/>
    <w:p w:rsidR="006B2B58" w:rsidRDefault="006B2B58" w:rsidP="006B2B58">
      <w:pPr>
        <w:pStyle w:val="Heading3"/>
      </w:pPr>
      <w:r>
        <w:lastRenderedPageBreak/>
        <w:t>Diplomatic capital link</w:t>
      </w:r>
    </w:p>
    <w:p w:rsidR="006B2B58" w:rsidRDefault="006B2B58" w:rsidP="006B2B58"/>
    <w:p w:rsidR="006B2B58" w:rsidRDefault="006B2B58" w:rsidP="006B2B58">
      <w:pPr>
        <w:pStyle w:val="Heading4"/>
      </w:pPr>
      <w:r>
        <w:t>The plan costs diplomatic capital</w:t>
      </w:r>
    </w:p>
    <w:p w:rsidR="006B2B58" w:rsidRDefault="006B2B58" w:rsidP="006B2B58">
      <w:r>
        <w:rPr>
          <w:b/>
        </w:rPr>
        <w:t xml:space="preserve">LeoGrande, 13 </w:t>
      </w:r>
      <w:r>
        <w:t xml:space="preserve">- professor in the Department of Government, School of Public Affairs at American University in Washington, D.C. (William, “The Danger of Dependence: Cuba's Foreign Policy After Chavez” World Politics Review, 4/2, </w:t>
      </w:r>
      <w:hyperlink r:id="rId70" w:history="1">
        <w:r w:rsidRPr="00897B7C">
          <w:rPr>
            <w:rStyle w:val="Hyperlink"/>
          </w:rPr>
          <w:t>http://www.worldpoliticsreview.com/articles/12840/the-danger-of-dependence-cubas-foreign-policy-after-chavez</w:t>
        </w:r>
      </w:hyperlink>
      <w:r>
        <w:t>)</w:t>
      </w:r>
    </w:p>
    <w:p w:rsidR="006B2B58" w:rsidRPr="009262B3" w:rsidRDefault="006B2B58" w:rsidP="006B2B58"/>
    <w:p w:rsidR="006B2B58" w:rsidRDefault="006B2B58" w:rsidP="006B2B58">
      <w:r w:rsidRPr="009262B3">
        <w:rPr>
          <w:rStyle w:val="StyleBoldUnderline"/>
        </w:rPr>
        <w:t>Obama took some early steps</w:t>
      </w:r>
      <w:r>
        <w:t xml:space="preserve"> that augured well. In April 2009, </w:t>
      </w:r>
      <w:r w:rsidRPr="009262B3">
        <w:rPr>
          <w:rStyle w:val="StyleBoldUnderline"/>
        </w:rPr>
        <w:t xml:space="preserve">he ended restrictions on Cuban-American remittances </w:t>
      </w:r>
      <w:r>
        <w:t>and family travel and subsequently eased regulations limiting cultural and academic exchange. At Washington's initiative, the United States and Cuba resumed bilateral talks on migration, suspended by President George W. Bush in 2004. The two governments also began discussions on other issues of mutual interest, such as Coast Guard cooperation and drug interdiction.</w:t>
      </w:r>
    </w:p>
    <w:p w:rsidR="006B2B58" w:rsidRDefault="006B2B58" w:rsidP="006B2B58">
      <w:r w:rsidRPr="009262B3">
        <w:rPr>
          <w:rStyle w:val="StyleBoldUnderline"/>
        </w:rPr>
        <w:t>But the momentum in Washington soon dissipated in the face of more pressing foreign policy priorities</w:t>
      </w:r>
      <w:r>
        <w:t xml:space="preserve">, opposition from Congress, even among some Democrats, </w:t>
      </w:r>
      <w:r w:rsidRPr="009262B3">
        <w:rPr>
          <w:rStyle w:val="StyleBoldUnderline"/>
        </w:rPr>
        <w:t>and resistance from an inertial State Department bureaucracy more comfortable with the familiar policy of the past</w:t>
      </w:r>
      <w:r>
        <w:t xml:space="preserve"> -- its failure notwithstanding -- </w:t>
      </w:r>
      <w:r w:rsidRPr="009262B3">
        <w:rPr>
          <w:rStyle w:val="StyleBoldUnderline"/>
        </w:rPr>
        <w:t>than the risk of trying something new</w:t>
      </w:r>
      <w:r>
        <w:t xml:space="preserve">. As a former senior State Department official explained, </w:t>
      </w:r>
      <w:r w:rsidRPr="009262B3">
        <w:rPr>
          <w:rStyle w:val="StyleBoldUnderline"/>
        </w:rPr>
        <w:t>high-visibility foreign policy changes of this magnitude only happen if the president demands that they happen, and Obama's attention was focused elsewhere</w:t>
      </w:r>
      <w:r>
        <w:t>. In December 2009, Cuba's arrest of Alan Gross, a consultant for the U.S. Agency for International Development's "democracy promotion" programs, brought all progress to a halt. At the end of Obama's first term, relations with Cuba were not much better than at the start.</w:t>
      </w:r>
    </w:p>
    <w:p w:rsidR="006B2B58" w:rsidRDefault="006B2B58" w:rsidP="006B2B58"/>
    <w:p w:rsidR="00653C58" w:rsidRDefault="00653C58" w:rsidP="006B2B58"/>
    <w:p w:rsidR="00653C58" w:rsidRDefault="00653C58" w:rsidP="00653C58">
      <w:pPr>
        <w:pStyle w:val="Heading3"/>
      </w:pPr>
      <w:r>
        <w:lastRenderedPageBreak/>
        <w:t>China links – Cuban oil</w:t>
      </w:r>
    </w:p>
    <w:p w:rsidR="00653C58" w:rsidRDefault="00653C58" w:rsidP="00653C58"/>
    <w:p w:rsidR="00653C58" w:rsidRDefault="00653C58" w:rsidP="00653C58">
      <w:pPr>
        <w:pStyle w:val="Heading4"/>
      </w:pPr>
      <w:r>
        <w:t>US oil investment will tradeoff with Chinese investment</w:t>
      </w:r>
    </w:p>
    <w:p w:rsidR="00653C58" w:rsidRDefault="00653C58" w:rsidP="00653C58">
      <w:r w:rsidRPr="001C236C">
        <w:rPr>
          <w:rStyle w:val="StyleStyleBold12pt"/>
        </w:rPr>
        <w:t>Snow 10-</w:t>
      </w:r>
      <w:r>
        <w:t xml:space="preserve"> Washington Editor for Oil &amp; Gas journal</w:t>
      </w:r>
    </w:p>
    <w:p w:rsidR="00653C58" w:rsidRDefault="00653C58" w:rsidP="00653C58">
      <w:r>
        <w:t>(Nick, “Experts examine how Cuba's offshore oil could be 'game changer'” Oil &amp; Gas Journal 108.39, Oct 18, 2010, http://search.proquest.com.proxy.lib.umich.edu/docview/866205441/13EE7825B9F1022E805/10?accountid=14667)//HA</w:t>
      </w:r>
    </w:p>
    <w:p w:rsidR="00653C58" w:rsidRDefault="00653C58" w:rsidP="00653C58"/>
    <w:p w:rsidR="00653C58" w:rsidRDefault="00653C58" w:rsidP="00653C58">
      <w:r w:rsidRPr="00E670A6">
        <w:rPr>
          <w:rStyle w:val="StyleBoldUnderline"/>
        </w:rPr>
        <w:t>Cuba's anticipated development of its offshore oil resources would profoundly affect its national economy</w:t>
      </w:r>
      <w:r>
        <w:t xml:space="preserve">, but </w:t>
      </w:r>
      <w:r w:rsidRPr="00E670A6">
        <w:rPr>
          <w:rStyle w:val="StyleBoldUnderline"/>
        </w:rPr>
        <w:t>have more political impacts on relations with the US, experts</w:t>
      </w:r>
      <w:r>
        <w:t xml:space="preserve"> generally </w:t>
      </w:r>
      <w:r w:rsidRPr="00E670A6">
        <w:rPr>
          <w:rStyle w:val="StyleBoldUnderline"/>
        </w:rPr>
        <w:t>agreed</w:t>
      </w:r>
      <w:r>
        <w:t xml:space="preserve"> at a forum on Oct. 8. "What </w:t>
      </w:r>
      <w:r w:rsidRPr="00E670A6">
        <w:rPr>
          <w:rStyle w:val="StyleBoldUnderline"/>
        </w:rPr>
        <w:t>we're seeing could be a potential game changer</w:t>
      </w:r>
      <w:r>
        <w:t xml:space="preserve">," said Kirby Jones, president of the Alamar Associates consulting firm. "For the first time in 50 years, </w:t>
      </w:r>
      <w:r w:rsidRPr="00E670A6">
        <w:rPr>
          <w:rStyle w:val="StyleBoldUnderline"/>
        </w:rPr>
        <w:t>Cuba would have something the US needs, something of strategic importance</w:t>
      </w:r>
      <w:r>
        <w:t>."</w:t>
      </w:r>
    </w:p>
    <w:p w:rsidR="00653C58" w:rsidRDefault="00653C58" w:rsidP="00653C58">
      <w:r>
        <w:t xml:space="preserve">The </w:t>
      </w:r>
      <w:r w:rsidRPr="00E670A6">
        <w:rPr>
          <w:rStyle w:val="StyleBoldUnderline"/>
        </w:rPr>
        <w:t>quantity of foreign oil companies already present in Cuba suggests that the country doesn't necessarily need the US as it moves ahead,</w:t>
      </w:r>
      <w:r>
        <w:t xml:space="preserve"> he suggested during a seminar cosponsored by Inter-American Dialogue and Florida International University's Cuban Research Institute. "</w:t>
      </w:r>
      <w:r w:rsidRPr="00E670A6">
        <w:rPr>
          <w:rStyle w:val="StyleBoldUnderline"/>
        </w:rPr>
        <w:t>The question of whether we provide a lifeline to Cuba's economy has become academic</w:t>
      </w:r>
      <w:r>
        <w:t>," he said. "We're starting a new ballgame here, and have had some spring training. But others are crowding into the lineup."</w:t>
      </w:r>
    </w:p>
    <w:p w:rsidR="00653C58" w:rsidRDefault="00653C58" w:rsidP="00653C58">
      <w:r w:rsidRPr="00E670A6">
        <w:t>Participants immediately dismissed rumors of the Chinese already drilling off Cuba</w:t>
      </w:r>
      <w:r>
        <w:t xml:space="preserve">. But they also indicated that </w:t>
      </w:r>
      <w:r w:rsidRPr="00E670A6">
        <w:rPr>
          <w:rStyle w:val="StyleBoldUnderline"/>
        </w:rPr>
        <w:t>China could eventually play an important role in parts of Cuba's oil industry</w:t>
      </w:r>
      <w:r>
        <w:t xml:space="preserve"> beyond exploration and production.</w:t>
      </w:r>
    </w:p>
    <w:p w:rsidR="00653C58" w:rsidRDefault="00653C58" w:rsidP="00653C58">
      <w:r w:rsidRPr="00E670A6">
        <w:rPr>
          <w:rStyle w:val="StyleBoldUnderline"/>
        </w:rPr>
        <w:t>China could invest heavily and be the operator of two new refineries</w:t>
      </w:r>
      <w:r>
        <w:t xml:space="preserve"> which have proposed to process the heavy crude from offshore wells, according to Jorge R. Pinon, a visiting research fellow at CRI's Latin American and Caribbean Center. </w:t>
      </w:r>
      <w:r w:rsidRPr="00E670A6">
        <w:rPr>
          <w:rStyle w:val="StyleBoldUnderline"/>
        </w:rPr>
        <w:t>It's uncertain whether the North Belt offshore region could make Cuba a net oil exporter, but it could break the country's dependent relationship with Venezuela</w:t>
      </w:r>
      <w:r>
        <w:t xml:space="preserve"> to both countries' satisfaction, he said.</w:t>
      </w:r>
    </w:p>
    <w:p w:rsidR="00653C58" w:rsidRDefault="00653C58" w:rsidP="00653C58">
      <w:r>
        <w:t xml:space="preserve">"The same relationship Cuba had with the Soviet Union in the 1960s and '70s it now has with Venezuela," said Pinon. </w:t>
      </w:r>
      <w:r w:rsidRPr="00E670A6">
        <w:rPr>
          <w:rStyle w:val="StyleBoldUnderline"/>
        </w:rPr>
        <w:t>"I believe China could become its new partner</w:t>
      </w:r>
      <w:r>
        <w:t>. It's looking for Caribbean refining capacity, including Valero's facility in Aruba, and could use Cuba's new refineries to sell light products to the US and keep the diesel and fuel oil for itself."</w:t>
      </w:r>
    </w:p>
    <w:p w:rsidR="00653C58" w:rsidRDefault="00653C58" w:rsidP="00653C58">
      <w:r>
        <w:t>US not out yet</w:t>
      </w:r>
    </w:p>
    <w:p w:rsidR="00653C58" w:rsidRDefault="00653C58" w:rsidP="00653C58">
      <w:r>
        <w:t xml:space="preserve">Many </w:t>
      </w:r>
      <w:r w:rsidRPr="00E670A6">
        <w:rPr>
          <w:rStyle w:val="StyleBoldUnderline"/>
        </w:rPr>
        <w:t>Cuban government officials,</w:t>
      </w:r>
      <w:r>
        <w:t xml:space="preserve"> however, </w:t>
      </w:r>
      <w:r w:rsidRPr="00E670A6">
        <w:rPr>
          <w:rStyle w:val="StyleBoldUnderline"/>
        </w:rPr>
        <w:t xml:space="preserve">also believe it would make more logistical sense to deal with US companies </w:t>
      </w:r>
      <w:r>
        <w:t xml:space="preserve">on the Gulf Coast than European, Middle Eastern, or Asian partners, Jones said. The </w:t>
      </w:r>
      <w:r w:rsidRPr="00E670A6">
        <w:rPr>
          <w:rStyle w:val="StyleBoldUnderline"/>
        </w:rPr>
        <w:t>main obstacle remains the US embargo against Cuba</w:t>
      </w:r>
      <w:r>
        <w:t xml:space="preserve"> and onerous provisions </w:t>
      </w:r>
      <w:r w:rsidRPr="00E670A6">
        <w:rPr>
          <w:rStyle w:val="StyleBoldUnderline"/>
        </w:rPr>
        <w:t>which make it nearly impossible for US firms</w:t>
      </w:r>
      <w:r>
        <w:t xml:space="preserve"> to do business there </w:t>
      </w:r>
      <w:r w:rsidRPr="00E670A6">
        <w:rPr>
          <w:rStyle w:val="StyleBoldUnderline"/>
        </w:rPr>
        <w:t xml:space="preserve">even if they can get exemptions from it, </w:t>
      </w:r>
      <w:r w:rsidRPr="00E670A6">
        <w:t>he</w:t>
      </w:r>
      <w:r>
        <w:t xml:space="preserve"> continued. "If we continue to play the reciprocity game, </w:t>
      </w:r>
      <w:r w:rsidRPr="00E670A6">
        <w:rPr>
          <w:rStyle w:val="StyleBoldUnderline"/>
        </w:rPr>
        <w:t>Cuba will simply continue going somewhere else</w:t>
      </w:r>
      <w:r>
        <w:t>," he said.</w:t>
      </w:r>
    </w:p>
    <w:p w:rsidR="00653C58" w:rsidRPr="00653C58" w:rsidRDefault="00653C58" w:rsidP="00653C58"/>
    <w:p w:rsidR="002C10DE" w:rsidRDefault="002C10DE" w:rsidP="006B2B58"/>
    <w:p w:rsidR="002C10DE" w:rsidRDefault="002C10DE" w:rsidP="002C10DE">
      <w:pPr>
        <w:pStyle w:val="Heading3"/>
      </w:pPr>
      <w:r>
        <w:lastRenderedPageBreak/>
        <w:t>Heg bad link</w:t>
      </w:r>
      <w:r w:rsidR="00D95249">
        <w:t>s</w:t>
      </w:r>
    </w:p>
    <w:p w:rsidR="002C10DE" w:rsidRDefault="002C10DE" w:rsidP="002C10DE"/>
    <w:p w:rsidR="002C10DE" w:rsidRDefault="002C10DE" w:rsidP="002C10DE">
      <w:pPr>
        <w:pStyle w:val="Heading4"/>
      </w:pPr>
      <w:r>
        <w:t xml:space="preserve">Cuban relations with other emerging markets spurs a transition to multipolarity – the plan reverses that </w:t>
      </w:r>
    </w:p>
    <w:p w:rsidR="002C10DE" w:rsidRDefault="002C10DE" w:rsidP="002C10DE">
      <w:pPr>
        <w:rPr>
          <w:rStyle w:val="Hyperlink"/>
        </w:rPr>
      </w:pPr>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71" w:history="1">
        <w:r w:rsidRPr="00897B7C">
          <w:rPr>
            <w:rStyle w:val="Hyperlink"/>
          </w:rPr>
          <w:t>http://www.brookings.edu/~/media/research/files/papers/2011/11/18%20cuba%20feinberg/1118_cuba_feinberg.pdf)//ID</w:t>
        </w:r>
      </w:hyperlink>
    </w:p>
    <w:p w:rsidR="002C10DE" w:rsidRDefault="002C10DE" w:rsidP="002C10DE"/>
    <w:p w:rsidR="002C10DE" w:rsidRPr="00B9689E" w:rsidRDefault="002C10DE" w:rsidP="002C10DE">
      <w:r>
        <w:t xml:space="preserve">From the perspective of the Cuban government, </w:t>
      </w:r>
      <w:r w:rsidRPr="004346A5">
        <w:rPr>
          <w:rStyle w:val="StyleBoldUnderline"/>
        </w:rPr>
        <w:t>the new focus on emerging markets is a</w:t>
      </w:r>
      <w:r>
        <w:t xml:space="preserve"> savvy </w:t>
      </w:r>
      <w:r>
        <w:rPr>
          <w:rStyle w:val="StyleBoldUnderline"/>
        </w:rPr>
        <w:t>strategic move</w:t>
      </w:r>
      <w:r w:rsidRPr="004346A5">
        <w:rPr>
          <w:rStyle w:val="StyleBoldUnderline"/>
        </w:rPr>
        <w:t>.</w:t>
      </w:r>
      <w:r>
        <w:t xml:space="preserve"> While Cuba and its EM partners differ in important respects, they share critical</w:t>
      </w:r>
      <w:r w:rsidRPr="004346A5">
        <w:rPr>
          <w:sz w:val="12"/>
        </w:rPr>
        <w:t xml:space="preserve"> </w:t>
      </w:r>
      <w:r>
        <w:t>economic and geopolitical interests. Cuba and its EM partners are comfortable with state-to-state</w:t>
      </w:r>
      <w:r w:rsidRPr="004346A5">
        <w:rPr>
          <w:sz w:val="12"/>
        </w:rPr>
        <w:t xml:space="preserve"> </w:t>
      </w:r>
      <w:r>
        <w:t xml:space="preserve">transactions that include subsidized finance and other non-market </w:t>
      </w:r>
      <w:proofErr w:type="gramStart"/>
      <w:r>
        <w:t>elements .</w:t>
      </w:r>
      <w:proofErr w:type="gramEnd"/>
      <w:r>
        <w:t xml:space="preserve"> In particular, their</w:t>
      </w:r>
      <w:r w:rsidRPr="004346A5">
        <w:rPr>
          <w:sz w:val="12"/>
        </w:rPr>
        <w:t xml:space="preserve"> </w:t>
      </w:r>
      <w:r>
        <w:t xml:space="preserve">large state-owned firms are accustomed to acting upon political direction and covering </w:t>
      </w:r>
      <w:proofErr w:type="gramStart"/>
      <w:r>
        <w:t xml:space="preserve">losses </w:t>
      </w:r>
      <w:r w:rsidRPr="004346A5">
        <w:rPr>
          <w:sz w:val="12"/>
        </w:rPr>
        <w:t xml:space="preserve"> </w:t>
      </w:r>
      <w:r>
        <w:t>in</w:t>
      </w:r>
      <w:proofErr w:type="gramEnd"/>
      <w:r>
        <w:t xml:space="preserve"> politically-driven transactions with cross-subsidies. Furthermore, </w:t>
      </w:r>
      <w:r w:rsidRPr="004346A5">
        <w:rPr>
          <w:rStyle w:val="StyleBoldUnderline"/>
        </w:rPr>
        <w:t xml:space="preserve">Cuba and its EM </w:t>
      </w:r>
      <w:proofErr w:type="gramStart"/>
      <w:r w:rsidRPr="004346A5">
        <w:rPr>
          <w:rStyle w:val="StyleBoldUnderline"/>
        </w:rPr>
        <w:t>commercial  partners</w:t>
      </w:r>
      <w:proofErr w:type="gramEnd"/>
      <w:r w:rsidRPr="004346A5">
        <w:rPr>
          <w:rStyle w:val="StyleBoldUnderline"/>
        </w:rPr>
        <w:t xml:space="preserve"> share a core geopolitical interest: building a mo</w:t>
      </w:r>
      <w:r>
        <w:rPr>
          <w:rStyle w:val="StyleBoldUnderline"/>
        </w:rPr>
        <w:t>re multi-polar world where U.S</w:t>
      </w:r>
      <w:r w:rsidRPr="004346A5">
        <w:rPr>
          <w:rStyle w:val="StyleBoldUnderline"/>
        </w:rPr>
        <w:t>. power is  diminished</w:t>
      </w:r>
      <w:r>
        <w:t xml:space="preserve">. The </w:t>
      </w:r>
      <w:r w:rsidRPr="004346A5">
        <w:rPr>
          <w:rStyle w:val="StyleBoldUnderline"/>
        </w:rPr>
        <w:t>Venezuela</w:t>
      </w:r>
      <w:r>
        <w:t xml:space="preserve"> of Hugo Chavez </w:t>
      </w:r>
      <w:r w:rsidRPr="004346A5">
        <w:rPr>
          <w:rStyle w:val="StyleBoldUnderline"/>
        </w:rPr>
        <w:t>makes that goal the core of its diplomacy</w:t>
      </w:r>
      <w:r>
        <w:t xml:space="preserve">. </w:t>
      </w:r>
      <w:r w:rsidRPr="004346A5">
        <w:rPr>
          <w:rStyle w:val="StyleBoldUnderline"/>
        </w:rPr>
        <w:t>While China and Brazil seek cordial relations with the United States</w:t>
      </w:r>
      <w:r>
        <w:t xml:space="preserve">, there should be no illusions but that </w:t>
      </w:r>
      <w:r w:rsidRPr="004346A5">
        <w:rPr>
          <w:rStyle w:val="StyleBoldUnderline"/>
        </w:rPr>
        <w:t>they also seek</w:t>
      </w:r>
      <w:r>
        <w:t xml:space="preserve"> a diplomatic environment where their respective </w:t>
      </w:r>
      <w:r w:rsidRPr="004346A5">
        <w:rPr>
          <w:rStyle w:val="StyleBoldUnderline"/>
        </w:rPr>
        <w:t xml:space="preserve">power gains at the expense of </w:t>
      </w:r>
      <w:proofErr w:type="gramStart"/>
      <w:r w:rsidRPr="004346A5">
        <w:rPr>
          <w:rStyle w:val="StyleBoldUnderline"/>
        </w:rPr>
        <w:t>the  United</w:t>
      </w:r>
      <w:proofErr w:type="gramEnd"/>
      <w:r w:rsidRPr="004346A5">
        <w:rPr>
          <w:rStyle w:val="StyleBoldUnderline"/>
        </w:rPr>
        <w:t xml:space="preserve"> States</w:t>
      </w:r>
      <w:r>
        <w:t xml:space="preserve">. The </w:t>
      </w:r>
      <w:r w:rsidRPr="004346A5">
        <w:rPr>
          <w:rStyle w:val="StyleBoldUnderline"/>
        </w:rPr>
        <w:t>Russia</w:t>
      </w:r>
      <w:r>
        <w:t xml:space="preserve"> of Vladimir Putin, </w:t>
      </w:r>
      <w:r w:rsidRPr="004346A5">
        <w:rPr>
          <w:rStyle w:val="StyleBoldUnderline"/>
        </w:rPr>
        <w:t>who has begun to re-engage in Cuba, shares that geopolitical aspiration</w:t>
      </w:r>
      <w:r>
        <w:t>.</w:t>
      </w:r>
    </w:p>
    <w:p w:rsidR="002C10DE" w:rsidRDefault="002C10DE" w:rsidP="002C10DE"/>
    <w:p w:rsidR="0091772B" w:rsidRDefault="0091772B" w:rsidP="0091772B">
      <w:pPr>
        <w:pStyle w:val="Heading3"/>
      </w:pPr>
      <w:r>
        <w:lastRenderedPageBreak/>
        <w:t>Neolib link to Cuban energy</w:t>
      </w:r>
    </w:p>
    <w:p w:rsidR="0091772B" w:rsidRDefault="0091772B" w:rsidP="0091772B"/>
    <w:p w:rsidR="0091772B" w:rsidRDefault="0091772B" w:rsidP="0091772B">
      <w:pPr>
        <w:pStyle w:val="Heading4"/>
      </w:pPr>
      <w:r>
        <w:t xml:space="preserve">The aff perpetuates endless consumptive practices by trying to facilitate the use of oil in Cuba. Cuba will continue to consume and pollute, because their transition to renewables has proved to be ineffective, boastful and manipulative of the population. By the way collapse of the market is inevitable because of the US’ transition to a self-sustained energy system </w:t>
      </w:r>
    </w:p>
    <w:p w:rsidR="0091772B" w:rsidRDefault="0091772B" w:rsidP="0091772B">
      <w:r w:rsidRPr="00EE4DC5">
        <w:rPr>
          <w:rStyle w:val="StyleStyleBold12pt"/>
        </w:rPr>
        <w:t>Torres 13</w:t>
      </w:r>
      <w:r>
        <w:t>-staff writer for Havana times</w:t>
      </w:r>
    </w:p>
    <w:p w:rsidR="0091772B" w:rsidRDefault="0091772B" w:rsidP="0091772B">
      <w:r>
        <w:t xml:space="preserve">(Isbel Díaz, “Cuba: Wind Power vs. Oil” Havana Times, June 21, 2013, </w:t>
      </w:r>
      <w:hyperlink r:id="rId72" w:history="1">
        <w:r w:rsidRPr="00800C05">
          <w:rPr>
            <w:rStyle w:val="Hyperlink"/>
          </w:rPr>
          <w:t>http://www.havanatimes.org/?p=95091</w:t>
        </w:r>
      </w:hyperlink>
      <w:r>
        <w:t>)//HA</w:t>
      </w:r>
    </w:p>
    <w:p w:rsidR="0091772B" w:rsidRDefault="0091772B" w:rsidP="0091772B"/>
    <w:p w:rsidR="0091772B" w:rsidRPr="00743A98" w:rsidRDefault="0091772B" w:rsidP="0091772B">
      <w:pPr>
        <w:rPr>
          <w:rStyle w:val="StyleBoldUnderline"/>
        </w:rPr>
      </w:pPr>
      <w:r w:rsidRPr="0084614A">
        <w:t xml:space="preserve">HAVANA TIMES — </w:t>
      </w:r>
      <w:proofErr w:type="gramStart"/>
      <w:r w:rsidRPr="0084614A">
        <w:t>It</w:t>
      </w:r>
      <w:proofErr w:type="gramEnd"/>
      <w:r w:rsidRPr="0084614A">
        <w:t xml:space="preserve"> would seem that local </w:t>
      </w:r>
      <w:r w:rsidRPr="0084614A">
        <w:rPr>
          <w:rStyle w:val="StyleBoldUnderline"/>
        </w:rPr>
        <w:t>newspapers are intent on misinforming the public</w:t>
      </w:r>
      <w:r w:rsidRPr="0084614A">
        <w:t xml:space="preserve"> – both at home and abroad – </w:t>
      </w:r>
      <w:r w:rsidRPr="0084614A">
        <w:rPr>
          <w:rStyle w:val="StyleBoldUnderline"/>
        </w:rPr>
        <w:t>about the Cuban government’s priorities</w:t>
      </w:r>
      <w:r w:rsidRPr="0084614A">
        <w:t xml:space="preserve"> with respect to </w:t>
      </w:r>
      <w:r w:rsidRPr="00743A98">
        <w:rPr>
          <w:rStyle w:val="StyleBoldUnderline"/>
        </w:rPr>
        <w:t>the development of alternative energy sources.</w:t>
      </w:r>
    </w:p>
    <w:p w:rsidR="0091772B" w:rsidRPr="0084614A" w:rsidRDefault="0091772B" w:rsidP="0091772B">
      <w:r w:rsidRPr="0084614A">
        <w:t>A case in point was the news surrounding the recently-concluded congress of the World Wind Energy Association and the Renewable Energy Exhibition (WWEC 2013), held in Havana at the beginning of this month.</w:t>
      </w:r>
    </w:p>
    <w:p w:rsidR="0091772B" w:rsidRPr="0084614A" w:rsidRDefault="0091772B" w:rsidP="0091772B">
      <w:r w:rsidRPr="0084614A">
        <w:t xml:space="preserve">During a press conference, the director of Cuba’s Center for the Study of Renewable Energy Technologies (CETER), Conrado Moreno, declared that </w:t>
      </w:r>
      <w:r w:rsidRPr="00743A98">
        <w:rPr>
          <w:rStyle w:val="StyleBoldUnderline"/>
        </w:rPr>
        <w:t>Cuba plans on developing the infrastructure</w:t>
      </w:r>
      <w:r w:rsidRPr="0084614A">
        <w:t xml:space="preserve"> needed </w:t>
      </w:r>
      <w:r w:rsidRPr="00743A98">
        <w:rPr>
          <w:rStyle w:val="StyleBoldUnderline"/>
        </w:rPr>
        <w:t>to generate</w:t>
      </w:r>
      <w:r w:rsidRPr="0084614A">
        <w:t xml:space="preserve"> at least 10 percent of </w:t>
      </w:r>
      <w:r w:rsidRPr="00743A98">
        <w:rPr>
          <w:rStyle w:val="StyleBoldUnderline"/>
        </w:rPr>
        <w:t>its electricity with renewable sources</w:t>
      </w:r>
      <w:r w:rsidRPr="0084614A">
        <w:t xml:space="preserve"> by the year 2030.</w:t>
      </w:r>
    </w:p>
    <w:p w:rsidR="0091772B" w:rsidRPr="00743A98" w:rsidRDefault="0091772B" w:rsidP="0091772B">
      <w:pPr>
        <w:rPr>
          <w:rStyle w:val="StyleBoldUnderline"/>
        </w:rPr>
      </w:pPr>
      <w:r w:rsidRPr="0084614A">
        <w:t xml:space="preserve">In this connection, </w:t>
      </w:r>
      <w:r w:rsidRPr="00743A98">
        <w:rPr>
          <w:rStyle w:val="StyleBoldUnderline"/>
        </w:rPr>
        <w:t>the official lauded “the great strides in the development of wind power technologies”</w:t>
      </w:r>
      <w:r w:rsidRPr="0084614A">
        <w:t xml:space="preserve"> that Cuba has made in recent years, </w:t>
      </w:r>
      <w:r w:rsidRPr="00743A98">
        <w:rPr>
          <w:rStyle w:val="StyleBoldUnderline"/>
        </w:rPr>
        <w:t>adding that the country has “a program the world can learn from.”</w:t>
      </w:r>
    </w:p>
    <w:p w:rsidR="0091772B" w:rsidRPr="0084614A" w:rsidRDefault="0091772B" w:rsidP="0091772B">
      <w:r w:rsidRPr="0084614A">
        <w:t>However, thanks to this impressive wind power “program”, whose installed c</w:t>
      </w:r>
      <w:r w:rsidRPr="00743A98">
        <w:rPr>
          <w:rStyle w:val="StyleBoldUnderline"/>
        </w:rPr>
        <w:t>apacity was less than 0.5 Megawatts (MW</w:t>
      </w:r>
      <w:r w:rsidRPr="0084614A">
        <w:t xml:space="preserve">) in 2005, </w:t>
      </w:r>
      <w:r w:rsidRPr="00743A98">
        <w:rPr>
          <w:rStyle w:val="StyleBoldUnderline"/>
        </w:rPr>
        <w:t>the country barely produced 12 MW of electricity in 2010.</w:t>
      </w:r>
    </w:p>
    <w:p w:rsidR="0091772B" w:rsidRPr="00743A98" w:rsidRDefault="0091772B" w:rsidP="0091772B">
      <w:pPr>
        <w:rPr>
          <w:rStyle w:val="StyleBoldUnderline"/>
        </w:rPr>
      </w:pPr>
      <w:r w:rsidRPr="0084614A">
        <w:t xml:space="preserve">That Cuba should present the congress with such an out-of-date figure </w:t>
      </w:r>
      <w:r w:rsidRPr="00743A98">
        <w:rPr>
          <w:rStyle w:val="StyleBoldUnderline"/>
        </w:rPr>
        <w:t>(a figure which</w:t>
      </w:r>
      <w:r w:rsidRPr="0084614A">
        <w:t xml:space="preserve">, in addition, </w:t>
      </w:r>
      <w:r w:rsidRPr="00743A98">
        <w:rPr>
          <w:rStyle w:val="Emphasis"/>
        </w:rPr>
        <w:t>is anything but impressive</w:t>
      </w:r>
      <w:r w:rsidRPr="0084614A">
        <w:t xml:space="preserve">, representing a mere 0.08 % of the country’s entire energy output) </w:t>
      </w:r>
      <w:r w:rsidRPr="00743A98">
        <w:rPr>
          <w:rStyle w:val="StyleBoldUnderline"/>
        </w:rPr>
        <w:t>should raise some eyebrows.</w:t>
      </w:r>
    </w:p>
    <w:p w:rsidR="0091772B" w:rsidRPr="0084614A" w:rsidRDefault="0091772B" w:rsidP="0091772B">
      <w:r w:rsidRPr="0084614A">
        <w:t xml:space="preserve">This figure may help explain why </w:t>
      </w:r>
      <w:r w:rsidRPr="00743A98">
        <w:rPr>
          <w:rStyle w:val="Emphasis"/>
        </w:rPr>
        <w:t xml:space="preserve">it will take thirteen years for the country to be able to generate 10 % of its energy with wind power </w:t>
      </w:r>
      <w:r w:rsidRPr="00743A98">
        <w:rPr>
          <w:rStyle w:val="StyleBoldUnderline"/>
        </w:rPr>
        <w:t>and the other renewable sources of energy used on the island</w:t>
      </w:r>
      <w:r w:rsidRPr="0084614A">
        <w:t>.</w:t>
      </w:r>
    </w:p>
    <w:p w:rsidR="0091772B" w:rsidRPr="0084614A" w:rsidRDefault="0091772B" w:rsidP="0091772B">
      <w:r w:rsidRPr="0084614A">
        <w:t>The fact of the matter is that Cuba currently has 9,343 wind turbines, 15 turbines and 4 wind farms in operation, for an installed capacity of 11.7 MW, a figure which places it beneath 68 other countries around the world.</w:t>
      </w:r>
    </w:p>
    <w:p w:rsidR="0091772B" w:rsidRPr="0084614A" w:rsidRDefault="0091772B" w:rsidP="0091772B">
      <w:proofErr w:type="gramStart"/>
      <w:r w:rsidRPr="0084614A">
        <w:t>Cuban biodiesel.</w:t>
      </w:r>
      <w:proofErr w:type="gramEnd"/>
    </w:p>
    <w:p w:rsidR="0091772B" w:rsidRPr="0084614A" w:rsidRDefault="0091772B" w:rsidP="0091772B">
      <w:r w:rsidRPr="0084614A">
        <w:t xml:space="preserve">As a way of comparison, in 2010 Nicaragua had a generating capacity of 40 MW (the equivalent of 5 % of the country’s total installed capacity), garnered from wind power technologies alone, while </w:t>
      </w:r>
      <w:r w:rsidRPr="00743A98">
        <w:rPr>
          <w:rStyle w:val="StyleBoldUnderline"/>
        </w:rPr>
        <w:t>Cuba currently generates a mere 4 % of its electricity via renewable energy sources in general</w:t>
      </w:r>
      <w:r w:rsidRPr="0084614A">
        <w:t>.</w:t>
      </w:r>
    </w:p>
    <w:p w:rsidR="0091772B" w:rsidRPr="0084614A" w:rsidRDefault="0091772B" w:rsidP="0091772B">
      <w:r w:rsidRPr="0084614A">
        <w:t>Local optimism, however, isn’t dampened by any of this, and experts continue to extol the virtues of Cuba’s largest wind farm (with a capacity of 51 MW), whose construction on the northern coast of the island’s eastern province of Las Tunas, a place of allegedly “ideal” wind conditions, is expected to be completed next year.</w:t>
      </w:r>
    </w:p>
    <w:p w:rsidR="0091772B" w:rsidRPr="0084614A" w:rsidRDefault="0091772B" w:rsidP="0091772B">
      <w:r w:rsidRPr="0084614A">
        <w:t>It is estimated that the wind farm could generate some 153 GW/h a year, allowing the country to cut down its fossil fuel consumption by some 40 thousand tons a year.</w:t>
      </w:r>
    </w:p>
    <w:p w:rsidR="0091772B" w:rsidRPr="0084614A" w:rsidRDefault="0091772B" w:rsidP="0091772B">
      <w:r w:rsidRPr="0084614A">
        <w:lastRenderedPageBreak/>
        <w:t xml:space="preserve">Not without a number of altercations at different levels, </w:t>
      </w:r>
      <w:r w:rsidRPr="00743A98">
        <w:rPr>
          <w:rStyle w:val="StyleBoldUnderline"/>
        </w:rPr>
        <w:t>the Cuban government has managed to secure the environmental licenses required for the project from the pertinent agencies rather quickly, giving technicians a mere week to collect the required data.</w:t>
      </w:r>
    </w:p>
    <w:p w:rsidR="0091772B" w:rsidRPr="0084614A" w:rsidRDefault="0091772B" w:rsidP="0091772B">
      <w:r w:rsidRPr="0084614A">
        <w:t>The Wind Energy Debate</w:t>
      </w:r>
    </w:p>
    <w:p w:rsidR="0091772B" w:rsidRPr="0084614A" w:rsidRDefault="0091772B" w:rsidP="0091772B">
      <w:r w:rsidRPr="0084614A">
        <w:t xml:space="preserve">Wind power is an abundant, renewable and clean energy resource which can aid in the reduction of greenhouse gas emissions. </w:t>
      </w:r>
      <w:r w:rsidRPr="00743A98">
        <w:rPr>
          <w:rStyle w:val="StyleBoldUnderline"/>
        </w:rPr>
        <w:t>Cubans</w:t>
      </w:r>
      <w:r w:rsidRPr="0084614A">
        <w:t xml:space="preserve">, however, </w:t>
      </w:r>
      <w:r w:rsidRPr="00743A98">
        <w:rPr>
          <w:rStyle w:val="StyleBoldUnderline"/>
        </w:rPr>
        <w:t>have never received any in-depth information regarding its benefits and limitations</w:t>
      </w:r>
      <w:r w:rsidRPr="0084614A">
        <w:t>, nor have we ultimately been consulted in connection with its implementation.1</w:t>
      </w:r>
    </w:p>
    <w:p w:rsidR="0091772B" w:rsidRPr="0084614A" w:rsidRDefault="0091772B" w:rsidP="0091772B">
      <w:r w:rsidRPr="0084614A">
        <w:t xml:space="preserve">Boasting of a relatively high Energy Return Rate* (18.1:1), </w:t>
      </w:r>
      <w:r w:rsidRPr="00743A98">
        <w:rPr>
          <w:rStyle w:val="StyleBoldUnderline"/>
        </w:rPr>
        <w:t>wind power is cursed by</w:t>
      </w:r>
      <w:r w:rsidRPr="0084614A">
        <w:t xml:space="preserve"> one, </w:t>
      </w:r>
      <w:r w:rsidRPr="00743A98">
        <w:rPr>
          <w:rStyle w:val="StyleBoldUnderline"/>
        </w:rPr>
        <w:t>significant limitation: its intermittence,</w:t>
      </w:r>
      <w:r w:rsidRPr="0084614A">
        <w:t xml:space="preserve"> that is, the fact that </w:t>
      </w:r>
      <w:r w:rsidRPr="00743A98">
        <w:rPr>
          <w:rStyle w:val="StyleBoldUnderline"/>
        </w:rPr>
        <w:t>wind currents are not constant</w:t>
      </w:r>
      <w:r w:rsidRPr="0084614A">
        <w:t>.</w:t>
      </w:r>
    </w:p>
    <w:p w:rsidR="0091772B" w:rsidRPr="0084614A" w:rsidRDefault="0091772B" w:rsidP="0091772B">
      <w:r w:rsidRPr="0084614A">
        <w:t xml:space="preserve">According to experts, </w:t>
      </w:r>
      <w:r w:rsidRPr="00743A98">
        <w:rPr>
          <w:rStyle w:val="Emphasis"/>
        </w:rPr>
        <w:t>wind currents on Cuba’s northern coastline are not uniform and are heavily influenced by local conditions</w:t>
      </w:r>
      <w:r w:rsidRPr="0084614A">
        <w:t>, resulting from the interaction of trade and local winds and seasonal meteorological events.</w:t>
      </w:r>
    </w:p>
    <w:p w:rsidR="0091772B" w:rsidRPr="0084614A" w:rsidRDefault="0091772B" w:rsidP="0091772B">
      <w:r w:rsidRPr="0084614A">
        <w:t xml:space="preserve">Because of this, </w:t>
      </w:r>
      <w:r w:rsidRPr="00743A98">
        <w:rPr>
          <w:rStyle w:val="StyleBoldUnderline"/>
        </w:rPr>
        <w:t>wind power can only ever supplement</w:t>
      </w:r>
      <w:r w:rsidRPr="0084614A">
        <w:t xml:space="preserve">, never wholly replace, </w:t>
      </w:r>
      <w:r w:rsidRPr="00743A98">
        <w:rPr>
          <w:rStyle w:val="StyleBoldUnderline"/>
        </w:rPr>
        <w:t>fossil fuel sources</w:t>
      </w:r>
      <w:r w:rsidRPr="0084614A">
        <w:t xml:space="preserve"> on the island, as the contribution of conventional energy sources is indispensible. In addition, as these conventional technologies operate in “backup mode” in this scheme, they consume a lot more fuel per KW produced every hour.</w:t>
      </w:r>
    </w:p>
    <w:p w:rsidR="0091772B" w:rsidRPr="00743A98" w:rsidRDefault="0091772B" w:rsidP="0091772B">
      <w:pPr>
        <w:rPr>
          <w:rStyle w:val="StyleBoldUnderline"/>
        </w:rPr>
      </w:pPr>
      <w:r w:rsidRPr="00743A98">
        <w:rPr>
          <w:rStyle w:val="StyleBoldUnderline"/>
        </w:rPr>
        <w:t>Fossil fuels are also consumed during the process of constructing the wind farm</w:t>
      </w:r>
      <w:r w:rsidRPr="0084614A">
        <w:t xml:space="preserve"> (during the mining of the materials, transportation and industrial processing) </w:t>
      </w:r>
      <w:r w:rsidRPr="00743A98">
        <w:rPr>
          <w:rStyle w:val="StyleBoldUnderline"/>
        </w:rPr>
        <w:t>and all subsequent, indispensable maintenance operations.</w:t>
      </w:r>
    </w:p>
    <w:p w:rsidR="0091772B" w:rsidRPr="0084614A" w:rsidRDefault="0091772B" w:rsidP="0091772B">
      <w:r w:rsidRPr="0084614A">
        <w:t>Another inconvenient aspect of this technology is that winds must reach a certain, minimum velocity to be able to move the blades of the turbines. There is also a maximum wind velocity that, if exceeded, causes the entire network circuit to shut down.</w:t>
      </w:r>
    </w:p>
    <w:p w:rsidR="0091772B" w:rsidRPr="0084614A" w:rsidRDefault="0091772B" w:rsidP="0091772B">
      <w:r w:rsidRPr="0084614A">
        <w:t xml:space="preserve">In addition to the noise they produce and the disruption of the natural environment they represent, these wind farms reportedly affect the routes of migratory birds or the areas where these birds avail themselves of lateral </w:t>
      </w:r>
      <w:proofErr w:type="gramStart"/>
      <w:r w:rsidRPr="0084614A">
        <w:t>winds,</w:t>
      </w:r>
      <w:proofErr w:type="gramEnd"/>
      <w:r w:rsidRPr="0084614A">
        <w:t xml:space="preserve"> and the creation of access roads – and regular human presence, in general – damages local fauna.</w:t>
      </w:r>
    </w:p>
    <w:p w:rsidR="0091772B" w:rsidRPr="0084614A" w:rsidRDefault="0091772B" w:rsidP="0091772B">
      <w:r w:rsidRPr="00743A98">
        <w:rPr>
          <w:rStyle w:val="StyleBoldUnderline"/>
        </w:rPr>
        <w:t>The limitations of this technology, and the impact it has on the environment,</w:t>
      </w:r>
      <w:r w:rsidRPr="0084614A">
        <w:t xml:space="preserve"> </w:t>
      </w:r>
      <w:r w:rsidRPr="00743A98">
        <w:rPr>
          <w:rStyle w:val="StyleBoldUnderline"/>
        </w:rPr>
        <w:t>ought</w:t>
      </w:r>
      <w:r w:rsidRPr="0084614A">
        <w:t xml:space="preserve"> </w:t>
      </w:r>
      <w:r w:rsidRPr="00743A98">
        <w:t xml:space="preserve">not </w:t>
      </w:r>
      <w:r w:rsidRPr="00743A98">
        <w:rPr>
          <w:rStyle w:val="StyleBoldUnderline"/>
        </w:rPr>
        <w:t>make us</w:t>
      </w:r>
      <w:r w:rsidRPr="00743A98">
        <w:t xml:space="preserve"> reject wind farms outright, but should, rather, make us </w:t>
      </w:r>
      <w:r w:rsidRPr="00743A98">
        <w:rPr>
          <w:rStyle w:val="StyleBoldUnderline"/>
        </w:rPr>
        <w:t>re-think the way in which we have been implementing the technology</w:t>
      </w:r>
      <w:r w:rsidRPr="0084614A">
        <w:t xml:space="preserve"> and how congruous it is with the country’s global development strategy, as well as prompt us to demand accurate information in this regard.</w:t>
      </w:r>
    </w:p>
    <w:p w:rsidR="0091772B" w:rsidRPr="0084614A" w:rsidRDefault="0091772B" w:rsidP="0091772B">
      <w:r w:rsidRPr="00743A98">
        <w:rPr>
          <w:rStyle w:val="StyleBoldUnderline"/>
        </w:rPr>
        <w:t>Cuba has been working in the renewable energy field for decades without any type of legal regulations</w:t>
      </w:r>
      <w:r w:rsidRPr="0084614A">
        <w:t xml:space="preserve"> and without incurring any legal action from anyone. Recently, the director of CETER claimed that “a team of experts is working to implement it [the legal regulations] in a manner that suits Cuba’s economic development model.”</w:t>
      </w:r>
    </w:p>
    <w:p w:rsidR="0091772B" w:rsidRPr="0084614A" w:rsidRDefault="0091772B" w:rsidP="0091772B">
      <w:r w:rsidRPr="0084614A">
        <w:t>The Oil Question</w:t>
      </w:r>
    </w:p>
    <w:p w:rsidR="0091772B" w:rsidRPr="0084614A" w:rsidRDefault="0091772B" w:rsidP="0091772B">
      <w:r w:rsidRPr="0084614A">
        <w:t xml:space="preserve">One of the more disquieting aspects of the wind power issue is how the Cuban media portray its state of development on the island, </w:t>
      </w:r>
      <w:r w:rsidRPr="00743A98">
        <w:rPr>
          <w:rStyle w:val="StyleBoldUnderline"/>
        </w:rPr>
        <w:t xml:space="preserve">selling an image of a sustainable and ecological </w:t>
      </w:r>
      <w:r w:rsidRPr="00743A98">
        <w:rPr>
          <w:rStyle w:val="Emphasis"/>
        </w:rPr>
        <w:t>program, when, in fact, the country is heading down the more profitable road, caring little about its environmental impact</w:t>
      </w:r>
      <w:r w:rsidRPr="0084614A">
        <w:t>.</w:t>
      </w:r>
    </w:p>
    <w:p w:rsidR="0091772B" w:rsidRPr="0084614A" w:rsidRDefault="0091772B" w:rsidP="0091772B">
      <w:r w:rsidRPr="0084614A">
        <w:t>Some statements we find in the press include:</w:t>
      </w:r>
    </w:p>
    <w:p w:rsidR="0091772B" w:rsidRPr="0084614A" w:rsidRDefault="0091772B" w:rsidP="0091772B">
      <w:r w:rsidRPr="0084614A">
        <w:t xml:space="preserve">“In recent years, Cuba has made great progress in the development of wind power technologies.” / “Cuba has developed a wind power infrastructure (…) which only highly developed countries can boast of.” / “Cuba’s renewable energy program includes photovoltaic energy sources, which have experienced considerable development since the 1990s.” </w:t>
      </w:r>
      <w:proofErr w:type="gramStart"/>
      <w:r w:rsidRPr="0084614A">
        <w:t>/ “The ‘solarization’ of Cuba’s energy generating system.”</w:t>
      </w:r>
      <w:proofErr w:type="gramEnd"/>
      <w:r w:rsidRPr="0084614A">
        <w:t xml:space="preserve"> / “The generation of electricity with renewable sources of energy will grow by 949 MW.”</w:t>
      </w:r>
    </w:p>
    <w:p w:rsidR="0091772B" w:rsidRPr="00743A98" w:rsidRDefault="0091772B" w:rsidP="0091772B">
      <w:pPr>
        <w:rPr>
          <w:rStyle w:val="StyleBoldUnderline"/>
        </w:rPr>
      </w:pPr>
      <w:r w:rsidRPr="0084614A">
        <w:lastRenderedPageBreak/>
        <w:t xml:space="preserve">As these </w:t>
      </w:r>
      <w:r w:rsidRPr="00743A98">
        <w:rPr>
          <w:rStyle w:val="StyleBoldUnderline"/>
        </w:rPr>
        <w:t xml:space="preserve">grandiloquent reports on “green” energy sources are </w:t>
      </w:r>
      <w:r w:rsidRPr="00743A98">
        <w:rPr>
          <w:rStyle w:val="Emphasis"/>
        </w:rPr>
        <w:t>published, oil prospecting projects across Cuba’s platform continue in almost utter silence</w:t>
      </w:r>
      <w:r w:rsidRPr="0084614A">
        <w:t xml:space="preserve">. This means that </w:t>
      </w:r>
      <w:r w:rsidRPr="00743A98">
        <w:rPr>
          <w:rStyle w:val="StyleBoldUnderline"/>
        </w:rPr>
        <w:t>the government continues to invest heavily in this polluting energy source.</w:t>
      </w:r>
    </w:p>
    <w:p w:rsidR="0091772B" w:rsidRPr="0084614A" w:rsidRDefault="0091772B" w:rsidP="0091772B">
      <w:r w:rsidRPr="00743A98">
        <w:rPr>
          <w:rStyle w:val="StyleBoldUnderline"/>
        </w:rPr>
        <w:t>Cuban oil experts and government officials had anticipated</w:t>
      </w:r>
      <w:r w:rsidRPr="0084614A">
        <w:t xml:space="preserve"> that th</w:t>
      </w:r>
      <w:r w:rsidRPr="00743A98">
        <w:rPr>
          <w:rStyle w:val="StyleBoldUnderline"/>
        </w:rPr>
        <w:t>e country would be producing 90 % of its electricity</w:t>
      </w:r>
      <w:r w:rsidRPr="0084614A">
        <w:t xml:space="preserve"> with domestic oil reserves by 2010, </w:t>
      </w:r>
      <w:r w:rsidRPr="00743A98">
        <w:rPr>
          <w:rStyle w:val="Emphasis"/>
        </w:rPr>
        <w:t>but were unable to achieve this</w:t>
      </w:r>
      <w:r w:rsidRPr="0084614A">
        <w:t>.</w:t>
      </w:r>
    </w:p>
    <w:p w:rsidR="0091772B" w:rsidRPr="00743A98" w:rsidRDefault="0091772B" w:rsidP="0091772B">
      <w:pPr>
        <w:rPr>
          <w:rStyle w:val="StyleBoldUnderline"/>
        </w:rPr>
      </w:pPr>
      <w:r w:rsidRPr="0084614A">
        <w:t>According to recent declarations made by Jorge Piñon, Associate Director of the Latin American and Caribbean Energy Program</w:t>
      </w:r>
      <w:r w:rsidRPr="00743A98">
        <w:rPr>
          <w:rStyle w:val="StyleBoldUnderline"/>
        </w:rPr>
        <w:t>, Cuba could be producing as many as 250 thousand barrels of crude a day within five to seven years.</w:t>
      </w:r>
    </w:p>
    <w:p w:rsidR="0091772B" w:rsidRPr="0084614A" w:rsidRDefault="0091772B" w:rsidP="0091772B">
      <w:r w:rsidRPr="0084614A">
        <w:t>Enthusiastic Cuban government experts estimate that the Gulf of Mexico platform could contain as many as 20 billion barrels of oil. The U.S. Geological Service estimate is considerably more modest, calculating reserve volumes there at 5 billion oil barrels.</w:t>
      </w:r>
    </w:p>
    <w:p w:rsidR="0091772B" w:rsidRPr="0084614A" w:rsidRDefault="0091772B" w:rsidP="0091772B">
      <w:r w:rsidRPr="0084614A">
        <w:t xml:space="preserve">To date, </w:t>
      </w:r>
      <w:r w:rsidRPr="00743A98">
        <w:rPr>
          <w:rStyle w:val="StyleBoldUnderline"/>
        </w:rPr>
        <w:t>results have not been</w:t>
      </w:r>
      <w:r w:rsidRPr="0084614A">
        <w:t xml:space="preserve"> exactly </w:t>
      </w:r>
      <w:r w:rsidRPr="00743A98">
        <w:rPr>
          <w:rStyle w:val="StyleBoldUnderline"/>
        </w:rPr>
        <w:t>promising</w:t>
      </w:r>
      <w:r w:rsidRPr="0084614A">
        <w:t xml:space="preserve">. </w:t>
      </w:r>
      <w:r w:rsidRPr="00743A98">
        <w:rPr>
          <w:rStyle w:val="StyleBoldUnderline"/>
        </w:rPr>
        <w:t>The “Scarabeo 9</w:t>
      </w:r>
      <w:r w:rsidRPr="0084614A">
        <w:t xml:space="preserve">” platform </w:t>
      </w:r>
      <w:r w:rsidRPr="00743A98">
        <w:rPr>
          <w:rStyle w:val="StyleBoldUnderline"/>
        </w:rPr>
        <w:t xml:space="preserve">had to pull out </w:t>
      </w:r>
      <w:r w:rsidRPr="0084614A">
        <w:t xml:space="preserve">of the so-called Exclusive Economic Zone last year, </w:t>
      </w:r>
      <w:r w:rsidRPr="00743A98">
        <w:rPr>
          <w:rStyle w:val="Emphasis"/>
        </w:rPr>
        <w:t>following three unsuccessful attempts to find oil in the area.</w:t>
      </w:r>
    </w:p>
    <w:p w:rsidR="0091772B" w:rsidRPr="0084614A" w:rsidRDefault="0091772B" w:rsidP="0091772B">
      <w:r w:rsidRPr="0084614A">
        <w:t xml:space="preserve">To top things off, a few weeks ago, </w:t>
      </w:r>
      <w:r w:rsidRPr="00743A98">
        <w:rPr>
          <w:rStyle w:val="StyleBoldUnderline"/>
        </w:rPr>
        <w:t>the Russian oil company</w:t>
      </w:r>
      <w:r w:rsidRPr="0084614A">
        <w:t xml:space="preserve"> Zarubezhneft </w:t>
      </w:r>
      <w:r w:rsidRPr="00743A98">
        <w:rPr>
          <w:rStyle w:val="StyleBoldUnderline"/>
        </w:rPr>
        <w:t>decided to push back prospecting efforts</w:t>
      </w:r>
      <w:r w:rsidRPr="0084614A">
        <w:t xml:space="preserve"> to 2014, reporting “complications of a geological nature.”</w:t>
      </w:r>
    </w:p>
    <w:p w:rsidR="0091772B" w:rsidRPr="00743A98" w:rsidRDefault="0091772B" w:rsidP="0091772B">
      <w:pPr>
        <w:rPr>
          <w:rStyle w:val="Emphasis"/>
        </w:rPr>
      </w:pPr>
      <w:r w:rsidRPr="0084614A">
        <w:t xml:space="preserve">These fiascos do little to burst the oil bubble of the </w:t>
      </w:r>
      <w:r w:rsidRPr="00743A98">
        <w:rPr>
          <w:rStyle w:val="StyleBoldUnderline"/>
        </w:rPr>
        <w:t>Cuban government</w:t>
      </w:r>
      <w:r w:rsidRPr="0084614A">
        <w:t xml:space="preserve">, which </w:t>
      </w:r>
      <w:r w:rsidRPr="00743A98">
        <w:rPr>
          <w:rStyle w:val="Emphasis"/>
        </w:rPr>
        <w:t>continues to spend millions in prospecting infrastructure.</w:t>
      </w:r>
    </w:p>
    <w:p w:rsidR="0091772B" w:rsidRPr="0084614A" w:rsidRDefault="0091772B" w:rsidP="0091772B">
      <w:r w:rsidRPr="0084614A">
        <w:t xml:space="preserve">Following the intensive modernization of the country’s thermoelectric plants ten years ago, </w:t>
      </w:r>
      <w:r w:rsidRPr="00743A98">
        <w:rPr>
          <w:rStyle w:val="Emphasis"/>
        </w:rPr>
        <w:t>Cuba is now working to expand its refinery</w:t>
      </w:r>
      <w:r w:rsidRPr="0084614A">
        <w:t xml:space="preserve"> in Cienfuegos, construct an oil duct connecting Cienfuegos and Matanzas, build a storage facility that can house 600 thousand oil barrels in Matanzas and complete the vast commercial port in Mariel (a billion dollar investment), and in many other related projects.</w:t>
      </w:r>
    </w:p>
    <w:p w:rsidR="0091772B" w:rsidRPr="0084614A" w:rsidRDefault="0091772B" w:rsidP="0091772B">
      <w:r w:rsidRPr="0084614A">
        <w:t>In the meantime, Venezuela continues to ship an average of 100 thousand barrels of oil to the island every day, 30 thousand of which are financed by PetroCaribe, as per a 25-year agreement with an interest rate of only 1 % signed with the island.</w:t>
      </w:r>
    </w:p>
    <w:p w:rsidR="0091772B" w:rsidRPr="0084614A" w:rsidRDefault="0091772B" w:rsidP="0091772B">
      <w:r w:rsidRPr="0084614A">
        <w:t>What will Cuba do in 2030, then, when it has the infrastructure to generate 10 % of its electricity using renewable energy sources? Will it have found the oil it seeks by then? Will it abandon the idea of using this oil for energy production? Will it sell it to the United States?</w:t>
      </w:r>
    </w:p>
    <w:p w:rsidR="0091772B" w:rsidRPr="0084614A" w:rsidRDefault="0091772B" w:rsidP="0091772B">
      <w:r w:rsidRPr="0084614A">
        <w:t xml:space="preserve">According to the most recent report issued by the National Intelligence Council, the CIA bureau responsible for analyzing and anticipating geopolitical and economic developments around the world, </w:t>
      </w:r>
      <w:r w:rsidRPr="00743A98">
        <w:rPr>
          <w:rStyle w:val="StyleBoldUnderline"/>
        </w:rPr>
        <w:t>by 2030 the United States</w:t>
      </w:r>
      <w:r w:rsidRPr="0084614A">
        <w:t xml:space="preserve"> (the world’s largest importer of hydrocarbons today) </w:t>
      </w:r>
      <w:r w:rsidRPr="00743A98">
        <w:rPr>
          <w:rStyle w:val="StyleBoldUnderline"/>
        </w:rPr>
        <w:t>will be entirely self-sufficient in terms of oil resources,</w:t>
      </w:r>
      <w:r w:rsidRPr="00743A98">
        <w:rPr>
          <w:rStyle w:val="Emphasis"/>
        </w:rPr>
        <w:t xml:space="preserve"> and the world’s oil market could well collapse as a result </w:t>
      </w:r>
      <w:r w:rsidRPr="0084614A">
        <w:t>of this.</w:t>
      </w:r>
    </w:p>
    <w:p w:rsidR="0091772B" w:rsidRPr="0084614A" w:rsidRDefault="0091772B" w:rsidP="0091772B">
      <w:r w:rsidRPr="0084614A">
        <w:t xml:space="preserve">We must acknowledge that hydrocarbons continue to be the world’s chief energy resource and that, like the rest of the world, </w:t>
      </w:r>
      <w:r w:rsidRPr="00743A98">
        <w:rPr>
          <w:rStyle w:val="Emphasis"/>
        </w:rPr>
        <w:t>Cuba does not have the infrastructure or programs needed to make the transition to a post-oil economy.</w:t>
      </w:r>
    </w:p>
    <w:p w:rsidR="0091772B" w:rsidRPr="0084614A" w:rsidRDefault="0091772B" w:rsidP="0091772B">
      <w:r w:rsidRPr="0084614A">
        <w:t>Broadening Cuba’s Energy Sources</w:t>
      </w:r>
    </w:p>
    <w:p w:rsidR="0091772B" w:rsidRPr="0084614A" w:rsidRDefault="0091772B" w:rsidP="0091772B">
      <w:r w:rsidRPr="0084614A">
        <w:t>Many experts agree that the diversification and expansion of energy sources must become one of the pillars of Cuba’s future energy production scheme.</w:t>
      </w:r>
    </w:p>
    <w:p w:rsidR="0091772B" w:rsidRPr="0084614A" w:rsidRDefault="0091772B" w:rsidP="0091772B">
      <w:r w:rsidRPr="0084614A">
        <w:t>A broad range of alternative energy sources, from natural gas (the least polluting of all hydrocarbons) to renewable sources such as ethanol extracted from sugar cane, wind power, solar energy and bio-gas could be developed in Cuba.</w:t>
      </w:r>
    </w:p>
    <w:p w:rsidR="0091772B" w:rsidRPr="0084614A" w:rsidRDefault="0091772B" w:rsidP="0091772B">
      <w:proofErr w:type="gramStart"/>
      <w:r w:rsidRPr="0084614A">
        <w:t>Alternative energy source production in Cuba.</w:t>
      </w:r>
      <w:proofErr w:type="gramEnd"/>
    </w:p>
    <w:p w:rsidR="0091772B" w:rsidRPr="0084614A" w:rsidRDefault="0091772B" w:rsidP="0091772B">
      <w:r w:rsidRPr="0084614A">
        <w:t xml:space="preserve">That said, according to Cuba’s National Statistics Bureau, the amount of energy Cuba produced using renewable sources in 2011 was nearly 2 million tons less of oil equivalent than in 2001. This report reveals a marked decline in the use of these alternative energy sources in the course of the decade, a </w:t>
      </w:r>
      <w:r w:rsidRPr="0084614A">
        <w:lastRenderedPageBreak/>
        <w:t>trend which coincides with the “oil enthusiasm” of recent years and the shutting down of numerous sugar refineries across the country.</w:t>
      </w:r>
    </w:p>
    <w:p w:rsidR="0091772B" w:rsidRPr="0084614A" w:rsidRDefault="0091772B" w:rsidP="0091772B">
      <w:r w:rsidRPr="0084614A">
        <w:t>The greatest drop was experienced in the use of biomass (chiefly sugar cane bagasse). Hydroelectric plants are the most widely used forms of primary energy production, while wind power generators occupy the fifth place among renewable energy technologies used on the island.</w:t>
      </w:r>
    </w:p>
    <w:p w:rsidR="0091772B" w:rsidRPr="0084614A" w:rsidRDefault="0091772B" w:rsidP="0091772B">
      <w:r w:rsidRPr="0084614A">
        <w:t>In recent years, experts in the field have voiced complaints that Cuba’s Electricity Law does not particularly encourage the use and commercial promotion of renewable energy sources.</w:t>
      </w:r>
    </w:p>
    <w:p w:rsidR="0091772B" w:rsidRPr="0084614A" w:rsidRDefault="0091772B" w:rsidP="0091772B">
      <w:r w:rsidRPr="0084614A">
        <w:t xml:space="preserve">The truth of the matter is that </w:t>
      </w:r>
      <w:r w:rsidRPr="00743A98">
        <w:rPr>
          <w:rStyle w:val="Emphasis"/>
        </w:rPr>
        <w:t>none of these sources of energy afford us one</w:t>
      </w:r>
      <w:r w:rsidRPr="0084614A">
        <w:t xml:space="preserve">, magical </w:t>
      </w:r>
      <w:r w:rsidRPr="00743A98">
        <w:rPr>
          <w:rStyle w:val="Emphasis"/>
        </w:rPr>
        <w:t>solution to the problem</w:t>
      </w:r>
      <w:r w:rsidRPr="0084614A">
        <w:t xml:space="preserve"> of the energy deficit, and </w:t>
      </w:r>
      <w:r w:rsidRPr="00743A98">
        <w:rPr>
          <w:rStyle w:val="Emphasis"/>
        </w:rPr>
        <w:t>many of these technologies pose serious bioethical questions</w:t>
      </w:r>
      <w:r w:rsidRPr="0084614A">
        <w:t xml:space="preserve">. If anything, </w:t>
      </w:r>
      <w:r w:rsidRPr="00743A98">
        <w:rPr>
          <w:rStyle w:val="Emphasis"/>
        </w:rPr>
        <w:t>they underscore the fact that the demands of contemporary society, engineered by global capitalism, are insatiable.</w:t>
      </w:r>
    </w:p>
    <w:p w:rsidR="0091772B" w:rsidRPr="0084614A" w:rsidRDefault="0091772B" w:rsidP="0091772B">
      <w:r w:rsidRPr="0084614A">
        <w:t xml:space="preserve">The policy of development at all costs, planned obsolescence, </w:t>
      </w:r>
      <w:r w:rsidRPr="00743A98">
        <w:rPr>
          <w:rStyle w:val="StyleBoldUnderline"/>
        </w:rPr>
        <w:t xml:space="preserve">the alienation of individuals and collectives in productive </w:t>
      </w:r>
      <w:r w:rsidRPr="00743A98">
        <w:rPr>
          <w:rStyle w:val="Emphasis"/>
        </w:rPr>
        <w:t xml:space="preserve">processes, the outsourcing of production, the deification of consumption, policies which protect banks </w:t>
      </w:r>
      <w:r w:rsidRPr="0084614A">
        <w:t xml:space="preserve">and international financial institutions, </w:t>
      </w:r>
      <w:r w:rsidRPr="00743A98">
        <w:rPr>
          <w:rStyle w:val="StyleBoldUnderline"/>
        </w:rPr>
        <w:t>these and many other problems are at the root of the crisis faced by the energy secto</w:t>
      </w:r>
      <w:r w:rsidRPr="0084614A">
        <w:t xml:space="preserve">r and, I dare say, </w:t>
      </w:r>
      <w:r w:rsidRPr="00743A98">
        <w:rPr>
          <w:rStyle w:val="Emphasis"/>
        </w:rPr>
        <w:t>our civilization as a whole</w:t>
      </w:r>
      <w:r w:rsidRPr="0084614A">
        <w:t>.</w:t>
      </w:r>
    </w:p>
    <w:p w:rsidR="0091772B" w:rsidRPr="0084614A" w:rsidRDefault="0091772B" w:rsidP="0091772B">
      <w:r w:rsidRPr="0084614A">
        <w:t>In the words of social anthropologist Emilio Santiago Muiño, “a sustainable system which is not grounded in marketing implies a profound change in lifestyle.”</w:t>
      </w:r>
    </w:p>
    <w:p w:rsidR="0091772B" w:rsidRPr="0084614A" w:rsidRDefault="0091772B" w:rsidP="0091772B">
      <w:r w:rsidRPr="00743A98">
        <w:rPr>
          <w:rStyle w:val="StyleBoldUnderline"/>
        </w:rPr>
        <w:t>Cuban economists and politicians</w:t>
      </w:r>
      <w:r w:rsidRPr="0084614A">
        <w:t xml:space="preserve"> do not appear to be equipped with the mentality needed to understand this. They </w:t>
      </w:r>
      <w:r w:rsidRPr="00743A98">
        <w:rPr>
          <w:rStyle w:val="StyleBoldUnderline"/>
        </w:rPr>
        <w:t>are prey to the same ills mentioned</w:t>
      </w:r>
      <w:r w:rsidRPr="0084614A">
        <w:t xml:space="preserve"> above, </w:t>
      </w:r>
      <w:r w:rsidRPr="00743A98">
        <w:rPr>
          <w:rStyle w:val="StyleBoldUnderline"/>
        </w:rPr>
        <w:t>and they are irresponsibly supported,</w:t>
      </w:r>
      <w:r w:rsidRPr="0084614A">
        <w:t xml:space="preserve"> in their policies, </w:t>
      </w:r>
      <w:r w:rsidRPr="00743A98">
        <w:rPr>
          <w:rStyle w:val="StyleBoldUnderline"/>
        </w:rPr>
        <w:t>by a good part of Cuba’s scientific community, which does little to re-think the idea of “development” that prevails today</w:t>
      </w:r>
      <w:r w:rsidRPr="0084614A">
        <w:t>.</w:t>
      </w:r>
    </w:p>
    <w:p w:rsidR="0091772B" w:rsidRPr="0084614A" w:rsidRDefault="0091772B" w:rsidP="0091772B">
      <w:r w:rsidRPr="0084614A">
        <w:t>At the recently-concluded world conference on wind power, Cuba sought to put together a business portfolio with a view to signing international agreements and broadening productive capacities in the sector.</w:t>
      </w:r>
    </w:p>
    <w:p w:rsidR="0091772B" w:rsidRDefault="0091772B" w:rsidP="0091772B">
      <w:r w:rsidRPr="0084614A">
        <w:t>This, which appears commendable, is congruous with the pragmatism of calculating analysts within and outside Cuba, who seek a painless reinsertion of the island’s economy in the international market.</w:t>
      </w:r>
    </w:p>
    <w:p w:rsidR="0091772B" w:rsidRPr="0091772B" w:rsidRDefault="0091772B" w:rsidP="0091772B"/>
    <w:p w:rsidR="002C10DE" w:rsidRPr="002C10DE" w:rsidRDefault="002C10DE" w:rsidP="002C10DE"/>
    <w:p w:rsidR="00726CD2" w:rsidRDefault="00726CD2" w:rsidP="00726CD2">
      <w:pPr>
        <w:pStyle w:val="Heading2"/>
      </w:pPr>
      <w:r>
        <w:lastRenderedPageBreak/>
        <w:t>Politics</w:t>
      </w:r>
    </w:p>
    <w:p w:rsidR="006B2B58" w:rsidRDefault="006B2B58" w:rsidP="006B2B58">
      <w:pPr>
        <w:pStyle w:val="Heading3"/>
      </w:pPr>
      <w:r>
        <w:lastRenderedPageBreak/>
        <w:t xml:space="preserve">1nc </w:t>
      </w:r>
      <w:r w:rsidR="002C10DE">
        <w:t xml:space="preserve">general </w:t>
      </w:r>
      <w:r>
        <w:t>political capital link</w:t>
      </w:r>
    </w:p>
    <w:p w:rsidR="006B2B58" w:rsidRDefault="006B2B58" w:rsidP="006B2B58"/>
    <w:p w:rsidR="006B2B58" w:rsidRDefault="006B2B58" w:rsidP="006B2B58">
      <w:pPr>
        <w:pStyle w:val="Heading4"/>
      </w:pPr>
      <w:r>
        <w:t>The Cuba lobby will block the plan – it costs capital to get past it</w:t>
      </w:r>
    </w:p>
    <w:p w:rsidR="006B2B58" w:rsidRDefault="006B2B58" w:rsidP="006B2B58">
      <w:r>
        <w:rPr>
          <w:b/>
        </w:rPr>
        <w:t xml:space="preserve">LeoGrande, 13 - </w:t>
      </w:r>
      <w:r w:rsidRPr="00BB6AEC">
        <w:t>professor in the department of government at American University's School of Public Affairs in Washington, D.C.</w:t>
      </w:r>
      <w:r>
        <w:rPr>
          <w:b/>
        </w:rPr>
        <w:t xml:space="preserve"> </w:t>
      </w:r>
      <w:r>
        <w:t xml:space="preserve">(William, “The Cuba Lobby” Foreign Policy, 4/11, </w:t>
      </w:r>
    </w:p>
    <w:p w:rsidR="006B2B58" w:rsidRDefault="000A0FE7" w:rsidP="006B2B58">
      <w:hyperlink r:id="rId73" w:history="1">
        <w:r w:rsidR="006B2B58" w:rsidRPr="00F9493C">
          <w:rPr>
            <w:rStyle w:val="Hyperlink"/>
          </w:rPr>
          <w:t>http://www.foreignpolicy.com/articles/2013/04/11/the_cuba_lobby_jay_z</w:t>
        </w:r>
      </w:hyperlink>
    </w:p>
    <w:p w:rsidR="006B2B58" w:rsidRDefault="006B2B58" w:rsidP="006B2B58"/>
    <w:p w:rsidR="006B2B58" w:rsidRDefault="006B2B58" w:rsidP="006B2B58">
      <w:r>
        <w:t xml:space="preserve">Today, U.S. relations with Latin America are suffering from an equally irrational policy toward Cuba -- a policy designed in the 1960s to overthrow Fidel Castro's government and which, more than 50 years later, is no closer to success. Like U.S. policy toward China in the 1950s and 1960s, </w:t>
      </w:r>
      <w:r w:rsidRPr="00BB6AEC">
        <w:rPr>
          <w:rStyle w:val="StyleBoldUnderline"/>
        </w:rPr>
        <w:t>policy toward Cuba is frozen in place by a domestic political lobby</w:t>
      </w:r>
      <w:r>
        <w:t xml:space="preserve">, this one with roots in the electorally pivotal state of Florida. </w:t>
      </w:r>
      <w:r w:rsidRPr="00BB6AEC">
        <w:rPr>
          <w:rStyle w:val="StyleBoldUnderline"/>
        </w:rPr>
        <w:t>The Cuba Lobby combines the carrot of political money with the stick of political denunciation to keep wavering Congress members, government bureaucrats, and even presidents in line behind a policy that</w:t>
      </w:r>
      <w:r>
        <w:t xml:space="preserve">, as President Barack Obama himself admits, has </w:t>
      </w:r>
      <w:r w:rsidRPr="00BB6AEC">
        <w:rPr>
          <w:rStyle w:val="StyleBoldUnderline"/>
        </w:rPr>
        <w:t>failed for half a century</w:t>
      </w:r>
      <w:r>
        <w:t xml:space="preserve"> and is supported by virtually no other countries. (The last time it came to a vote in the U.N. General Assembly, only Israel and the Pacific island of Palau sided with the United States.) Of course, the news at this point is not that </w:t>
      </w:r>
      <w:r w:rsidRPr="00BB6AEC">
        <w:rPr>
          <w:rStyle w:val="StyleBoldUnderline"/>
        </w:rPr>
        <w:t>a Cuba Lobby</w:t>
      </w:r>
      <w:r>
        <w:t xml:space="preserve"> exists, but that it astonishingly </w:t>
      </w:r>
      <w:r w:rsidRPr="00BB6AEC">
        <w:rPr>
          <w:rStyle w:val="StyleBoldUnderline"/>
        </w:rPr>
        <w:t>lives on -- even during</w:t>
      </w:r>
      <w:r>
        <w:t xml:space="preserve"> the presidency of </w:t>
      </w:r>
      <w:r w:rsidRPr="00BB6AEC">
        <w:rPr>
          <w:rStyle w:val="StyleBoldUnderline"/>
        </w:rPr>
        <w:t>Obama,</w:t>
      </w:r>
      <w:r>
        <w:t xml:space="preserve"> </w:t>
      </w:r>
      <w:r w:rsidRPr="00BB6AEC">
        <w:rPr>
          <w:rStyle w:val="StyleBoldUnderline"/>
        </w:rPr>
        <w:t>who</w:t>
      </w:r>
      <w:r>
        <w:t xml:space="preserve"> publicly </w:t>
      </w:r>
      <w:r w:rsidRPr="00BB6AEC">
        <w:rPr>
          <w:rStyle w:val="StyleBoldUnderline"/>
        </w:rPr>
        <w:t>vowed to pursue a new approach to Cuba, but whose policy has been stymied thus far</w:t>
      </w:r>
      <w:r>
        <w:t>.</w:t>
      </w:r>
    </w:p>
    <w:p w:rsidR="006B2B58" w:rsidRDefault="006B2B58" w:rsidP="006B2B58">
      <w:r>
        <w:t>Like the China Lobby, the Cuba Lobby isn't one organization but a loose-knit conglomerate of exiles, sympathetic members of Congress, and nongovernmental organizations, some of which comprise a self-interested industry nourished by the flow of "democracy promotion" money from the U.S. Agency for International Development (USAID).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w:t>
      </w:r>
    </w:p>
    <w:p w:rsidR="006B2B58" w:rsidRDefault="006B2B58" w:rsidP="006B2B58">
      <w:r>
        <w:t>At the Cuba Lobby's request, Reagan created Radio Martí, modeled on Radio Free Europe, to broadcast propaganda to Cuba. He named Jorge Mas Canosa, founder of the Cuban American National Foundation (CANF), to chair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w:t>
      </w:r>
    </w:p>
    <w:p w:rsidR="006B2B58" w:rsidRDefault="006B2B58" w:rsidP="006B2B58">
      <w:r>
        <w:t xml:space="preserve">Founded at the suggestion of Richard V. Allen, Reagan's first national security advisor, CANF became one of the most powerful ethnic foreign-policy organizations in the United States and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w:t>
      </w:r>
      <w:r w:rsidRPr="00BB6AEC">
        <w:rPr>
          <w:rStyle w:val="StyleBoldUnderline"/>
        </w:rPr>
        <w:t>CANF money helped</w:t>
      </w:r>
      <w:r>
        <w:t xml:space="preserve"> Joe </w:t>
      </w:r>
      <w:r w:rsidRPr="00BB6AEC">
        <w:rPr>
          <w:rStyle w:val="StyleBoldUnderline"/>
        </w:rPr>
        <w:t>Lieberman defeat</w:t>
      </w:r>
      <w:r>
        <w:t xml:space="preserve"> incumbent Sen. Lowell </w:t>
      </w:r>
      <w:r w:rsidRPr="00BB6AEC">
        <w:rPr>
          <w:rStyle w:val="StyleBoldUnderline"/>
        </w:rPr>
        <w:t>Weicker, whom Lieberman accused of being soft on Castro because he</w:t>
      </w:r>
      <w:r>
        <w:t xml:space="preserve"> visited Cuba and </w:t>
      </w:r>
      <w:r w:rsidRPr="00BB6AEC">
        <w:rPr>
          <w:rStyle w:val="StyleBoldUnderline"/>
        </w:rPr>
        <w:t>advocated better relations. Weicker's defeat sent a chilling message to other members of Congress: challenge the Cuba Lobby at your peril.</w:t>
      </w:r>
      <w:r>
        <w:t xml:space="preserve"> In 1992, according to Peter Stone's reporting in National Journal, New Jersey Democrat Sen. Robert Torricelli, seduced by the Cuba Lobby's political money, reversed his position on Havana and wrote the Cuban Democracy Act, tightening the embargo. Today, </w:t>
      </w:r>
      <w:r w:rsidRPr="00BB6AEC">
        <w:rPr>
          <w:rStyle w:val="StyleBoldUnderline"/>
        </w:rPr>
        <w:t>the political action arm of the Cuba Lobby is the U.S.-Cuba Democracy PAC, which hands out more campaign dollars than CANF's political action arm did even at its height -- more than $3 million in the last five national elections.</w:t>
      </w:r>
    </w:p>
    <w:p w:rsidR="006B2B58" w:rsidRDefault="006B2B58" w:rsidP="006B2B58"/>
    <w:p w:rsidR="006B2B58" w:rsidRDefault="006B2B58" w:rsidP="006B2B58"/>
    <w:p w:rsidR="006B2B58" w:rsidRDefault="006B2B58" w:rsidP="006B2B58">
      <w:pPr>
        <w:pStyle w:val="Heading3"/>
      </w:pPr>
      <w:r>
        <w:lastRenderedPageBreak/>
        <w:t xml:space="preserve">2nc </w:t>
      </w:r>
      <w:r w:rsidR="002C10DE">
        <w:t xml:space="preserve">general </w:t>
      </w:r>
      <w:r>
        <w:t>political capital links</w:t>
      </w:r>
    </w:p>
    <w:p w:rsidR="006B2B58" w:rsidRDefault="006B2B58" w:rsidP="006B2B58"/>
    <w:p w:rsidR="006B2B58" w:rsidRPr="006B2B58" w:rsidRDefault="006B2B58" w:rsidP="006B2B58">
      <w:pPr>
        <w:pStyle w:val="Heading4"/>
      </w:pPr>
      <w:r w:rsidRPr="006B2B58">
        <w:t>Plan costs political capital</w:t>
      </w:r>
    </w:p>
    <w:p w:rsidR="006B2B58" w:rsidRPr="00777822" w:rsidRDefault="006B2B58" w:rsidP="006B2B58">
      <w:r w:rsidRPr="00777822">
        <w:rPr>
          <w:rStyle w:val="StyleStyleBold12pt"/>
        </w:rPr>
        <w:t>Grandin 10</w:t>
      </w:r>
      <w:r>
        <w:t xml:space="preserve"> </w:t>
      </w:r>
      <w:r w:rsidRPr="00777822">
        <w:t>–</w:t>
      </w:r>
      <w:r>
        <w:t xml:space="preserve"> teaches history at New York University and is a member of the American Academy of Arts and Sciences</w:t>
      </w:r>
      <w:r w:rsidRPr="00777822">
        <w:t xml:space="preserve"> (Greg, “Empire's Senescence: U.S. Policy in Latin America,” </w:t>
      </w:r>
      <w:r w:rsidRPr="00777822">
        <w:rPr>
          <w:i/>
        </w:rPr>
        <w:t>New Labor Forum</w:t>
      </w:r>
      <w:r w:rsidRPr="00777822">
        <w:t xml:space="preserve">, 19:1, </w:t>
      </w:r>
      <w:proofErr w:type="gramStart"/>
      <w:r w:rsidRPr="00777822">
        <w:t>Winter</w:t>
      </w:r>
      <w:proofErr w:type="gramEnd"/>
      <w:r w:rsidRPr="00777822">
        <w:t xml:space="preserve"> 2010, pg. 14-23)//SJF</w:t>
      </w:r>
    </w:p>
    <w:p w:rsidR="006B2B58" w:rsidRDefault="006B2B58" w:rsidP="006B2B58"/>
    <w:p w:rsidR="006B2B58" w:rsidRDefault="006B2B58" w:rsidP="006B2B58">
      <w:pPr>
        <w:rPr>
          <w:sz w:val="16"/>
        </w:rPr>
      </w:pPr>
      <w:r w:rsidRPr="00F260F3">
        <w:t xml:space="preserve">Similar obstacles stand in the way of other foreign policy reforms. </w:t>
      </w:r>
      <w:r w:rsidRPr="00F260F3">
        <w:rPr>
          <w:rStyle w:val="StyleBoldUnderline"/>
        </w:rPr>
        <w:t>The Cuban lobby, along with the broader conservative Right, prevents a normalization of relations with Havana</w:t>
      </w:r>
      <w:r w:rsidRPr="00F260F3">
        <w:t xml:space="preserve">. </w:t>
      </w:r>
      <w:r w:rsidRPr="00B34A3D">
        <w:rPr>
          <w:sz w:val="16"/>
        </w:rPr>
        <w:t xml:space="preserve">Fear of the National Rifle Association halts a renewal of the assault weapons ban. As to the “War on Drugs,” the Democratic Party is deeply committed to “Plan Colombia,” the centerpiece of that war. It is, after all, a legacy of Bill Clinton’s foreign policy, and much of the $6 billion spent to fight it thus far goes directly into the coffers of corporate sponsors of the Democratic Party like Connecticut’s United Technologies and other northeastern defense contractors (it was Bill Clinton who in 1997, acting on behalf of Lockheed Martin, lifted a twenty-year ban on high-tech weapons sales to Latin America, kicking off an arms build-up, in which Colombia, Chile, and Brazil have taken the lead).6 </w:t>
      </w:r>
    </w:p>
    <w:p w:rsidR="006B2B58" w:rsidRPr="003C3732" w:rsidRDefault="006B2B58" w:rsidP="006B2B58">
      <w:r w:rsidRPr="00B34A3D">
        <w:rPr>
          <w:sz w:val="16"/>
        </w:rPr>
        <w:t xml:space="preserve">As to immigration reform—also recom- mended by influential establishment groups to improve U.S. standing in Latin America— Obama, in Mexico, said it would have to wait until next year. He has a near-filibuster-proof majority in the Senate and a large majority in the House, yet he says there aren’t enough votes and “there is not, by any means, con- sensus across the table.”7 Obama could easily assemble a majority coalition on this issue—comprised of business interests who want cheap labor, Hispanics, progressives, social justice Catholics, and members of the labor movement (who long ago signaled their support for immigration reform)—yet fear of a backlash fueled by a contracting economy has led him to back- burner the issue. </w:t>
      </w:r>
      <w:r w:rsidRPr="006E18D1">
        <w:rPr>
          <w:rStyle w:val="StyleBoldUnderline"/>
        </w:rPr>
        <w:t>The same conditions that make Latin America the best venue in which to modernize U.S. diplomacy—namely that there is no immediate threat emerging from the region</w:t>
      </w:r>
      <w:r w:rsidRPr="00B34A3D">
        <w:rPr>
          <w:sz w:val="16"/>
        </w:rPr>
        <w:t xml:space="preserve">, no equivalent of North Korea or Iran on the verge of acquiring a nuclear bomb, no insurgency bogging down U.S. troops as in Afghanistan, </w:t>
      </w:r>
      <w:r w:rsidRPr="008E4FF5">
        <w:rPr>
          <w:rStyle w:val="StyleBoldUnderline"/>
        </w:rPr>
        <w:t>and no conflict threatening access to vital resources (</w:t>
      </w:r>
      <w:r w:rsidRPr="00B34A3D">
        <w:rPr>
          <w:sz w:val="16"/>
        </w:rPr>
        <w:t>Washington’s main antagonist in the region, Venezuela, continues to sell most of its oil to the U.S.)—</w:t>
      </w:r>
      <w:r w:rsidRPr="008E4FF5">
        <w:rPr>
          <w:rStyle w:val="StyleBoldUnderline"/>
        </w:rPr>
        <w:t xml:space="preserve">also mean that there are no real incentives for Obama’s fledgling foreign policy coalition to </w:t>
      </w:r>
      <w:r w:rsidRPr="00F260F3">
        <w:rPr>
          <w:rStyle w:val="Emphasis"/>
        </w:rPr>
        <w:t>expend political capital</w:t>
      </w:r>
      <w:r w:rsidRPr="008E4FF5">
        <w:rPr>
          <w:rStyle w:val="StyleBoldUnderline"/>
        </w:rPr>
        <w:t xml:space="preserve"> on trying to improve policy there.</w:t>
      </w:r>
      <w:r w:rsidRPr="00B34A3D">
        <w:rPr>
          <w:sz w:val="16"/>
        </w:rPr>
        <w:t xml:space="preserve">  Analysts of the American empire—from Charles A. Beard in the 1930s to William Appleman Williams in the 1960s and 1970s— have emphasized the U.S.’s unique ability to subsume competing economic, ideological, and sectional interests into a flexible and vital diplomacy in defense of a general “national interest,” which has led America to unprec- edented global power.8 Yet now—confronted with a sustained economic contraction, the fallout from a disastrous overleveraging of military power in Iraq and Afghanistan, and the emergence of a post-Cold War, post-neoliberal world with multiple power centers—expansion has given way to involution. </w:t>
      </w:r>
      <w:r w:rsidRPr="008E4FF5">
        <w:rPr>
          <w:rStyle w:val="StyleBoldUnderline"/>
        </w:rPr>
        <w:t xml:space="preserve">The U.S. political system seems to be literally devouring itself from within, paralyzing the ability of foreign policymakers to adjust to a rapidly changing world. </w:t>
      </w:r>
      <w:r w:rsidRPr="00F260F3">
        <w:t>Unable to leverage its soft, smart power even in its own hemisphere, Washington is ever more dependent on the military and corpo- rate mercenary forces that have transformed Colombia into a citadel o</w:t>
      </w:r>
      <w:r>
        <w:t>f U.S. hard power in the Andes.</w:t>
      </w:r>
    </w:p>
    <w:p w:rsidR="006B2B58" w:rsidRDefault="006B2B58" w:rsidP="006B2B58"/>
    <w:p w:rsidR="002C10DE" w:rsidRDefault="002C10DE" w:rsidP="006B2B58"/>
    <w:p w:rsidR="002C10DE" w:rsidRDefault="002C10DE" w:rsidP="002C10DE">
      <w:pPr>
        <w:pStyle w:val="Heading3"/>
      </w:pPr>
      <w:r>
        <w:lastRenderedPageBreak/>
        <w:t>Travel ban link</w:t>
      </w:r>
    </w:p>
    <w:p w:rsidR="002C10DE" w:rsidRDefault="002C10DE" w:rsidP="002C10DE"/>
    <w:p w:rsidR="002C10DE" w:rsidRDefault="002C10DE" w:rsidP="002C10DE">
      <w:pPr>
        <w:pStyle w:val="Heading4"/>
      </w:pPr>
      <w:r>
        <w:t>Even lifting the travel ban is controversial in Congress</w:t>
      </w:r>
    </w:p>
    <w:p w:rsidR="002C10DE" w:rsidRPr="000C75A8" w:rsidRDefault="002C10DE" w:rsidP="002C10DE">
      <w:r w:rsidRPr="000C75A8">
        <w:rPr>
          <w:rStyle w:val="StyleStyleBold12pt"/>
        </w:rPr>
        <w:t>Hanson 9</w:t>
      </w:r>
      <w:r>
        <w:t xml:space="preserve"> - associate director and coordinating editor for the website of the Council on Foreign Relations (Stephanie, “U.S.-Cuba Relations”, 4-14, Council on Foreign Relations, http://gees.org/documentos/Documen-03412.pdf)//ID</w:t>
      </w:r>
    </w:p>
    <w:p w:rsidR="002C10DE" w:rsidRDefault="002C10DE" w:rsidP="002C10DE">
      <w:r>
        <w:t xml:space="preserve">Many </w:t>
      </w:r>
      <w:r w:rsidRPr="00EF0C64">
        <w:rPr>
          <w:rStyle w:val="StyleBoldUnderline"/>
        </w:rPr>
        <w:t>recent policy reports</w:t>
      </w:r>
      <w:r>
        <w:t xml:space="preserve"> have </w:t>
      </w:r>
      <w:r w:rsidRPr="00EF0C64">
        <w:rPr>
          <w:rStyle w:val="StyleBoldUnderline"/>
        </w:rPr>
        <w:t>recommended that the United States take</w:t>
      </w:r>
      <w:r>
        <w:t xml:space="preserve"> </w:t>
      </w:r>
      <w:proofErr w:type="gramStart"/>
      <w:r>
        <w:t xml:space="preserve">some </w:t>
      </w:r>
      <w:r w:rsidRPr="004C5C6F">
        <w:rPr>
          <w:sz w:val="12"/>
        </w:rPr>
        <w:t xml:space="preserve"> </w:t>
      </w:r>
      <w:r w:rsidRPr="00EF0C64">
        <w:rPr>
          <w:rStyle w:val="StyleBoldUnderline"/>
        </w:rPr>
        <w:t>unilateral</w:t>
      </w:r>
      <w:proofErr w:type="gramEnd"/>
      <w:r w:rsidRPr="00EF0C64">
        <w:rPr>
          <w:rStyle w:val="StyleBoldUnderline"/>
        </w:rPr>
        <w:t xml:space="preserve"> steps to roll back sanctions on Cuba</w:t>
      </w:r>
      <w:r>
        <w:t>. The removal of sanctions, however</w:t>
      </w:r>
      <w:proofErr w:type="gramStart"/>
      <w:r>
        <w:t xml:space="preserve">, </w:t>
      </w:r>
      <w:r w:rsidRPr="004C5C6F">
        <w:rPr>
          <w:sz w:val="12"/>
        </w:rPr>
        <w:t xml:space="preserve"> </w:t>
      </w:r>
      <w:r>
        <w:t>would</w:t>
      </w:r>
      <w:proofErr w:type="gramEnd"/>
      <w:r>
        <w:t xml:space="preserve"> be just one step in the process of normalizing relations. </w:t>
      </w:r>
      <w:r w:rsidRPr="00EF0C64">
        <w:rPr>
          <w:rStyle w:val="StyleBoldUnderline"/>
        </w:rPr>
        <w:t xml:space="preserve">Such a process is sure </w:t>
      </w:r>
      <w:proofErr w:type="gramStart"/>
      <w:r w:rsidRPr="00EF0C64">
        <w:rPr>
          <w:rStyle w:val="StyleBoldUnderline"/>
        </w:rPr>
        <w:t>to  be</w:t>
      </w:r>
      <w:proofErr w:type="gramEnd"/>
      <w:r w:rsidRPr="00EF0C64">
        <w:rPr>
          <w:rStyle w:val="StyleBoldUnderline"/>
        </w:rPr>
        <w:t xml:space="preserve"> controversial, as indicated by the heated congressional debate spurred in March 2009  by attempts to include provisions easing travel and trade restrictions in a large  appropriations bill.</w:t>
      </w:r>
      <w:r>
        <w:t xml:space="preserve"> These provisions passed in a March 10 vote. "Whatever we call it--</w:t>
      </w:r>
      <w:r w:rsidRPr="004C5C6F">
        <w:rPr>
          <w:sz w:val="12"/>
        </w:rPr>
        <w:t xml:space="preserve"> </w:t>
      </w:r>
      <w:r>
        <w:t xml:space="preserve">normalization, detente, rapproachement--I </w:t>
      </w:r>
      <w:r w:rsidRPr="00EF0C64">
        <w:rPr>
          <w:rStyle w:val="StyleBoldUnderline"/>
        </w:rPr>
        <w:t xml:space="preserve">think it is clear that the policy process </w:t>
      </w:r>
      <w:proofErr w:type="gramStart"/>
      <w:r w:rsidRPr="00EF0C64">
        <w:rPr>
          <w:rStyle w:val="StyleBoldUnderline"/>
        </w:rPr>
        <w:t>risks  falling</w:t>
      </w:r>
      <w:proofErr w:type="gramEnd"/>
      <w:r w:rsidRPr="00EF0C64">
        <w:rPr>
          <w:rStyle w:val="StyleBoldUnderline"/>
        </w:rPr>
        <w:t xml:space="preserve"> victim to the politics of the issue</w:t>
      </w:r>
      <w:r>
        <w:t>," says Sweig.</w:t>
      </w:r>
    </w:p>
    <w:p w:rsidR="002C10DE" w:rsidRPr="002C10DE" w:rsidRDefault="002C10DE" w:rsidP="002C10DE"/>
    <w:p w:rsidR="00FF6D3B" w:rsidRDefault="00FF6D3B" w:rsidP="00FF6D3B">
      <w:pPr>
        <w:pStyle w:val="Heading4"/>
      </w:pPr>
      <w:r>
        <w:t>Travel restrictions and export enhancement is unpopular – it is unpopular in the House and is a large bill</w:t>
      </w:r>
    </w:p>
    <w:p w:rsidR="00FF6D3B" w:rsidRDefault="00FF6D3B" w:rsidP="00FF6D3B">
      <w:r w:rsidRPr="0085293C">
        <w:rPr>
          <w:rStyle w:val="StyleStyleBold12pt"/>
        </w:rPr>
        <w:t>WERNER, 10</w:t>
      </w:r>
      <w:r>
        <w:t xml:space="preserve"> – </w:t>
      </w:r>
      <w:r w:rsidRPr="0085293C">
        <w:t>editor of</w:t>
      </w:r>
      <w:r>
        <w:t xml:space="preserve"> the</w:t>
      </w:r>
      <w:r w:rsidRPr="0085293C">
        <w:t xml:space="preserve"> Cuba Standard</w:t>
      </w:r>
      <w:r>
        <w:t xml:space="preserve"> (</w:t>
      </w:r>
      <w:r w:rsidRPr="0085293C">
        <w:t>JOHANNES</w:t>
      </w:r>
      <w:r>
        <w:t>,</w:t>
      </w:r>
      <w:r w:rsidRPr="0085293C">
        <w:t xml:space="preserve"> </w:t>
      </w:r>
      <w:r>
        <w:t>“</w:t>
      </w:r>
      <w:r w:rsidRPr="008B75AE">
        <w:t>WINDOW OPENS TO LIFT CUBA TRAVEL BAN</w:t>
      </w:r>
      <w:r>
        <w:t xml:space="preserve">”, </w:t>
      </w:r>
      <w:r w:rsidRPr="0085293C">
        <w:t>July 11, 2010</w:t>
      </w:r>
      <w:r>
        <w:t>, lexis)//eek</w:t>
      </w:r>
    </w:p>
    <w:p w:rsidR="00FF6D3B" w:rsidRDefault="00FF6D3B" w:rsidP="00FF6D3B"/>
    <w:p w:rsidR="00FF6D3B" w:rsidRDefault="00FF6D3B" w:rsidP="00FF6D3B">
      <w:proofErr w:type="gramStart"/>
      <w:r>
        <w:t>As Spain's foreign minister put it during a press conference in Havana on Wednesday: The United States "will have to take note."</w:t>
      </w:r>
      <w:proofErr w:type="gramEnd"/>
    </w:p>
    <w:p w:rsidR="00FF6D3B" w:rsidRDefault="00FF6D3B" w:rsidP="00FF6D3B">
      <w:r w:rsidRPr="00E52F52">
        <w:rPr>
          <w:rStyle w:val="StyleBoldUnderline"/>
        </w:rPr>
        <w:t>The "Travel Restriction Reform and Export Enhancement Act," which would lift travel restrictions for all Americans and ease agricultural sales to Cuba, is the closest any major embargo-easing bill has ever come to being signed into law</w:t>
      </w:r>
      <w:r>
        <w:t>. It enjoys a filibuster-proof majority in the U.S. Senate, and the president has not indicated he would veto it should the bill make it to his desk.</w:t>
      </w:r>
    </w:p>
    <w:p w:rsidR="00FF6D3B" w:rsidRPr="00E52F52" w:rsidRDefault="00FF6D3B" w:rsidP="00FF6D3B">
      <w:pPr>
        <w:rPr>
          <w:rStyle w:val="StyleBoldUnderline"/>
        </w:rPr>
      </w:pPr>
      <w:r w:rsidRPr="00E52F52">
        <w:rPr>
          <w:rStyle w:val="StyleBoldUnderline"/>
        </w:rPr>
        <w:t>But there's a hangup in the House of Representatives.</w:t>
      </w:r>
    </w:p>
    <w:p w:rsidR="00FF6D3B" w:rsidRDefault="00FF6D3B" w:rsidP="00FF6D3B">
      <w:pPr>
        <w:rPr>
          <w:rStyle w:val="StyleBoldUnderline"/>
        </w:rPr>
      </w:pPr>
      <w:r>
        <w:t xml:space="preserve">Supporters said two weeks ago they were 13 votes short should it come to a floor vote in the House. So </w:t>
      </w:r>
      <w:r w:rsidRPr="00E52F52">
        <w:rPr>
          <w:rStyle w:val="StyleBoldUnderline"/>
        </w:rPr>
        <w:t xml:space="preserve">proponents and opponents of the bill are </w:t>
      </w:r>
      <w:r w:rsidRPr="0063286E">
        <w:rPr>
          <w:rStyle w:val="Emphasis"/>
        </w:rPr>
        <w:t>using all they have</w:t>
      </w:r>
      <w:r w:rsidRPr="00E52F52">
        <w:rPr>
          <w:rStyle w:val="StyleBoldUnderline"/>
        </w:rPr>
        <w:t xml:space="preserve"> to pull fence-sitters on their side.</w:t>
      </w:r>
    </w:p>
    <w:p w:rsidR="002C10DE" w:rsidRDefault="002C10DE" w:rsidP="002C10DE"/>
    <w:p w:rsidR="002C10DE" w:rsidRPr="002C10DE" w:rsidRDefault="002C10DE" w:rsidP="002C10DE"/>
    <w:p w:rsidR="002C10DE" w:rsidRDefault="002C10DE" w:rsidP="006B2B58"/>
    <w:p w:rsidR="002C10DE" w:rsidRDefault="002C10DE" w:rsidP="002C10DE">
      <w:pPr>
        <w:pStyle w:val="Heading3"/>
      </w:pPr>
      <w:r>
        <w:lastRenderedPageBreak/>
        <w:t>IFI inclusion link</w:t>
      </w:r>
    </w:p>
    <w:p w:rsidR="002C10DE" w:rsidRDefault="002C10DE" w:rsidP="002C10DE"/>
    <w:p w:rsidR="002C10DE" w:rsidRPr="002C10DE" w:rsidRDefault="002C10DE" w:rsidP="002C10DE">
      <w:pPr>
        <w:pStyle w:val="Heading4"/>
      </w:pPr>
      <w:r>
        <w:t xml:space="preserve">Pursuing IFI membership is massively unpopular – Cuban-American lobby bullies Congress </w:t>
      </w:r>
      <w:r>
        <w:rPr>
          <w:u w:val="single"/>
        </w:rPr>
        <w:t>even if the executive</w:t>
      </w:r>
      <w:r>
        <w:t xml:space="preserve"> acts</w:t>
      </w:r>
    </w:p>
    <w:p w:rsidR="002C10DE" w:rsidRDefault="002C10DE" w:rsidP="002C10DE">
      <w:r w:rsidRPr="004D7EEA">
        <w:rPr>
          <w:rStyle w:val="StyleStyleBold12pt"/>
        </w:rPr>
        <w:t>Feinberg 11</w:t>
      </w:r>
      <w:r>
        <w:t xml:space="preserve"> - professor of international political economy at UC San Diego, nonresident senior fellow with the Latin America Initiative at Brookings (Richard E., “Reaching Out: Cuba’s New Economy and the International Response”, November, Brookings, </w:t>
      </w:r>
      <w:hyperlink r:id="rId74" w:history="1">
        <w:r w:rsidRPr="00897B7C">
          <w:rPr>
            <w:rStyle w:val="Hyperlink"/>
          </w:rPr>
          <w:t>http://www.brookings.edu/~/media/research/files/papers/2011/11/18%20cuba%20feinberg/1118_cuba_feinberg.pdf)//ID</w:t>
        </w:r>
      </w:hyperlink>
    </w:p>
    <w:p w:rsidR="002C10DE" w:rsidRPr="00BB38E2" w:rsidRDefault="002C10DE" w:rsidP="002C10DE"/>
    <w:p w:rsidR="002C10DE" w:rsidRDefault="002C10DE" w:rsidP="002C10DE">
      <w:r w:rsidRPr="008D1B4D">
        <w:rPr>
          <w:rStyle w:val="StyleBoldUnderline"/>
        </w:rPr>
        <w:t>What</w:t>
      </w:r>
      <w:r>
        <w:t xml:space="preserve">, then, </w:t>
      </w:r>
      <w:r w:rsidRPr="008D1B4D">
        <w:rPr>
          <w:rStyle w:val="StyleBoldUnderline"/>
        </w:rPr>
        <w:t>accounts for</w:t>
      </w:r>
      <w:r>
        <w:t xml:space="preserve"> the anomaly of </w:t>
      </w:r>
      <w:r w:rsidRPr="008D1B4D">
        <w:rPr>
          <w:rStyle w:val="StyleBoldUnderline"/>
        </w:rPr>
        <w:t>the empty Cuban seat at these international organizations</w:t>
      </w:r>
      <w:r>
        <w:t xml:space="preserve">? The principal answer is as simple as it is disturbing: </w:t>
      </w:r>
      <w:r w:rsidRPr="008D1B4D">
        <w:rPr>
          <w:rStyle w:val="StyleBoldUnderline"/>
        </w:rPr>
        <w:t xml:space="preserve">a relatively small but well placed and hard-charging community of Cuban-American </w:t>
      </w:r>
      <w:proofErr w:type="gramStart"/>
      <w:r w:rsidRPr="008D1B4D">
        <w:rPr>
          <w:rStyle w:val="StyleBoldUnderline"/>
        </w:rPr>
        <w:t>exiles .</w:t>
      </w:r>
      <w:proofErr w:type="gramEnd"/>
      <w:r>
        <w:t xml:space="preserve"> As will be explained toward the end of </w:t>
      </w:r>
      <w:proofErr w:type="gramStart"/>
      <w:r>
        <w:t xml:space="preserve">this </w:t>
      </w:r>
      <w:r w:rsidRPr="000F513C">
        <w:rPr>
          <w:sz w:val="12"/>
        </w:rPr>
        <w:t xml:space="preserve"> </w:t>
      </w:r>
      <w:r>
        <w:t>section</w:t>
      </w:r>
      <w:proofErr w:type="gramEnd"/>
      <w:r>
        <w:t xml:space="preserve">, U .S </w:t>
      </w:r>
      <w:r w:rsidRPr="008D1B4D">
        <w:rPr>
          <w:rStyle w:val="StyleBoldUnderline"/>
        </w:rPr>
        <w:t xml:space="preserve">. </w:t>
      </w:r>
      <w:proofErr w:type="gramStart"/>
      <w:r w:rsidRPr="008D1B4D">
        <w:rPr>
          <w:rStyle w:val="StyleBoldUnderline"/>
        </w:rPr>
        <w:t>legislation</w:t>
      </w:r>
      <w:proofErr w:type="gramEnd"/>
      <w:r w:rsidRPr="008D1B4D">
        <w:rPr>
          <w:rStyle w:val="StyleBoldUnderline"/>
        </w:rPr>
        <w:t xml:space="preserve"> mandates the U .S . </w:t>
      </w:r>
      <w:proofErr w:type="gramStart"/>
      <w:r w:rsidRPr="008D1B4D">
        <w:rPr>
          <w:rStyle w:val="StyleBoldUnderline"/>
        </w:rPr>
        <w:t>executive</w:t>
      </w:r>
      <w:proofErr w:type="gramEnd"/>
      <w:r w:rsidRPr="008D1B4D">
        <w:rPr>
          <w:rStyle w:val="StyleBoldUnderline"/>
        </w:rPr>
        <w:t xml:space="preserve"> director in the IFIs to oppose the admission  of Cuba, and to withhold U .S . </w:t>
      </w:r>
      <w:proofErr w:type="gramStart"/>
      <w:r w:rsidRPr="008D1B4D">
        <w:rPr>
          <w:rStyle w:val="StyleBoldUnderline"/>
        </w:rPr>
        <w:t>payments</w:t>
      </w:r>
      <w:proofErr w:type="gramEnd"/>
      <w:r w:rsidRPr="008D1B4D">
        <w:rPr>
          <w:rStyle w:val="StyleBoldUnderline"/>
        </w:rPr>
        <w:t xml:space="preserve"> to the IFIs should they approve assistance to Cuba over  U .S . </w:t>
      </w:r>
      <w:proofErr w:type="gramStart"/>
      <w:r w:rsidRPr="008D1B4D">
        <w:rPr>
          <w:rStyle w:val="StyleBoldUnderline"/>
        </w:rPr>
        <w:t>opposition</w:t>
      </w:r>
      <w:r>
        <w:t xml:space="preserve"> .</w:t>
      </w:r>
      <w:proofErr w:type="gramEnd"/>
      <w:r>
        <w:t xml:space="preserve"> Moreover, </w:t>
      </w:r>
      <w:r w:rsidRPr="008D1B4D">
        <w:rPr>
          <w:rStyle w:val="StyleBoldUnderline"/>
        </w:rPr>
        <w:t xml:space="preserve">influential </w:t>
      </w:r>
      <w:r w:rsidRPr="008D1B4D">
        <w:t>congressional</w:t>
      </w:r>
      <w:r w:rsidRPr="008D1B4D">
        <w:rPr>
          <w:rStyle w:val="StyleBoldUnderline"/>
        </w:rPr>
        <w:t xml:space="preserve"> representatives stand ready to hold </w:t>
      </w:r>
      <w:proofErr w:type="gramStart"/>
      <w:r w:rsidRPr="008D1B4D">
        <w:rPr>
          <w:rStyle w:val="StyleBoldUnderline"/>
        </w:rPr>
        <w:t>legislation  or</w:t>
      </w:r>
      <w:proofErr w:type="gramEnd"/>
      <w:r>
        <w:t xml:space="preserve"> personnel </w:t>
      </w:r>
      <w:r w:rsidRPr="008D1B4D">
        <w:rPr>
          <w:rStyle w:val="StyleBoldUnderline"/>
        </w:rPr>
        <w:t>confirmations of interest to the executive branch hostage to their Cuba-related concerns .</w:t>
      </w:r>
      <w:r>
        <w:t xml:space="preserve"> To a remarkable degree, </w:t>
      </w:r>
      <w:r w:rsidRPr="008D1B4D">
        <w:rPr>
          <w:rStyle w:val="StyleBoldUnderline"/>
        </w:rPr>
        <w:t>the unyielding Cuban-American lobby has bullied the</w:t>
      </w:r>
      <w:r>
        <w:t xml:space="preserve"> U .</w:t>
      </w:r>
      <w:proofErr w:type="gramStart"/>
      <w:r>
        <w:t>S .</w:t>
      </w:r>
      <w:proofErr w:type="gramEnd"/>
      <w:r>
        <w:t xml:space="preserve"> </w:t>
      </w:r>
      <w:r w:rsidRPr="008D1B4D">
        <w:rPr>
          <w:rStyle w:val="StyleBoldUnderline"/>
        </w:rPr>
        <w:t>executive</w:t>
      </w:r>
      <w:r>
        <w:t xml:space="preserve"> </w:t>
      </w:r>
      <w:r w:rsidRPr="000F513C">
        <w:rPr>
          <w:sz w:val="12"/>
        </w:rPr>
        <w:t xml:space="preserve"> </w:t>
      </w:r>
      <w:r>
        <w:t xml:space="preserve">branch </w:t>
      </w:r>
      <w:r w:rsidRPr="008D1B4D">
        <w:rPr>
          <w:rStyle w:val="StyleBoldUnderline"/>
        </w:rPr>
        <w:t>and</w:t>
      </w:r>
      <w:r>
        <w:t xml:space="preserve"> the </w:t>
      </w:r>
      <w:r w:rsidRPr="008D1B4D">
        <w:rPr>
          <w:rStyle w:val="StyleBoldUnderline"/>
        </w:rPr>
        <w:t>IFI leadership into submission</w:t>
      </w:r>
      <w:r>
        <w:t xml:space="preserve">, </w:t>
      </w:r>
      <w:r w:rsidRPr="008D1B4D">
        <w:rPr>
          <w:rStyle w:val="StyleBoldUnderline"/>
        </w:rPr>
        <w:t>even as many</w:t>
      </w:r>
      <w:r>
        <w:t xml:space="preserve"> of their </w:t>
      </w:r>
      <w:r w:rsidRPr="008D1B4D">
        <w:rPr>
          <w:rStyle w:val="StyleBoldUnderline"/>
        </w:rPr>
        <w:t>economists</w:t>
      </w:r>
      <w:r>
        <w:t xml:space="preserve"> and staff </w:t>
      </w:r>
      <w:r w:rsidRPr="008D1B4D">
        <w:rPr>
          <w:rStyle w:val="StyleBoldUnderline"/>
        </w:rPr>
        <w:t>understand</w:t>
      </w:r>
      <w:r>
        <w:t xml:space="preserve"> that </w:t>
      </w:r>
      <w:r w:rsidRPr="008D1B4D">
        <w:rPr>
          <w:rStyle w:val="StyleBoldUnderline"/>
        </w:rPr>
        <w:t>excluding Cuba</w:t>
      </w:r>
      <w:r>
        <w:t>—or any country, for that matter—</w:t>
      </w:r>
      <w:r w:rsidRPr="008D1B4D">
        <w:rPr>
          <w:rStyle w:val="StyleBoldUnderline"/>
        </w:rPr>
        <w:t xml:space="preserve">on political grounds runs counter  to U .S . </w:t>
      </w:r>
      <w:proofErr w:type="gramStart"/>
      <w:r w:rsidRPr="008D1B4D">
        <w:rPr>
          <w:rStyle w:val="StyleBoldUnderline"/>
        </w:rPr>
        <w:t>strategic</w:t>
      </w:r>
      <w:proofErr w:type="gramEnd"/>
      <w:r w:rsidRPr="008D1B4D">
        <w:rPr>
          <w:rStyle w:val="StyleBoldUnderline"/>
        </w:rPr>
        <w:t xml:space="preserve"> interests and core IFI norms</w:t>
      </w:r>
      <w:r>
        <w:t xml:space="preserve"> . In U .</w:t>
      </w:r>
      <w:proofErr w:type="gramStart"/>
      <w:r>
        <w:t>S .</w:t>
      </w:r>
      <w:proofErr w:type="gramEnd"/>
      <w:r>
        <w:t xml:space="preserve"> </w:t>
      </w:r>
      <w:proofErr w:type="gramStart"/>
      <w:r>
        <w:t>debates</w:t>
      </w:r>
      <w:proofErr w:type="gramEnd"/>
      <w:r>
        <w:t xml:space="preserve"> on Cuba policy, </w:t>
      </w:r>
      <w:r w:rsidRPr="008D1B4D">
        <w:rPr>
          <w:rStyle w:val="StyleBoldUnderline"/>
        </w:rPr>
        <w:t xml:space="preserve">there is no equally  insistent counter-lobby to balance the </w:t>
      </w:r>
      <w:r>
        <w:t xml:space="preserve">hard-line </w:t>
      </w:r>
      <w:r w:rsidRPr="008D1B4D">
        <w:rPr>
          <w:rStyle w:val="StyleBoldUnderline"/>
        </w:rPr>
        <w:t>pro-sanctions faction</w:t>
      </w:r>
      <w:r>
        <w:t xml:space="preserve"> .</w:t>
      </w:r>
    </w:p>
    <w:p w:rsidR="002C10DE" w:rsidRDefault="002C10DE" w:rsidP="002C10DE"/>
    <w:p w:rsidR="002C10DE" w:rsidRDefault="0091772B" w:rsidP="0091772B">
      <w:pPr>
        <w:pStyle w:val="Heading3"/>
      </w:pPr>
      <w:r>
        <w:lastRenderedPageBreak/>
        <w:t>Oil investment link</w:t>
      </w:r>
    </w:p>
    <w:p w:rsidR="0091772B" w:rsidRDefault="0091772B" w:rsidP="0091772B"/>
    <w:p w:rsidR="0091772B" w:rsidRPr="00F17CDE" w:rsidRDefault="0091772B" w:rsidP="0091772B">
      <w:pPr>
        <w:pStyle w:val="Heading4"/>
      </w:pPr>
      <w:r>
        <w:t>The plan is the worst nightmare for the Cuba lobby</w:t>
      </w:r>
    </w:p>
    <w:p w:rsidR="0091772B" w:rsidRDefault="0091772B" w:rsidP="0091772B">
      <w:r w:rsidRPr="00F17CDE">
        <w:rPr>
          <w:rStyle w:val="StyleStyleBold12pt"/>
        </w:rPr>
        <w:t>Voss 11</w:t>
      </w:r>
      <w:r>
        <w:t xml:space="preserve">-staff writer for the BBC News in Havana </w:t>
      </w:r>
    </w:p>
    <w:p w:rsidR="0091772B" w:rsidRDefault="0091772B" w:rsidP="0091772B">
      <w:r>
        <w:t>(Michael, “Cuban oil project fuels US anxieties” BBC News, November 15, 2011, http://www.bbc.co.uk/news/world-latin-america-15737573)//HA</w:t>
      </w:r>
    </w:p>
    <w:p w:rsidR="0091772B" w:rsidRDefault="0091772B" w:rsidP="0091772B"/>
    <w:p w:rsidR="0091772B" w:rsidRDefault="0091772B" w:rsidP="0091772B">
      <w:proofErr w:type="gramStart"/>
      <w:r>
        <w:t>Oil windfall?</w:t>
      </w:r>
      <w:proofErr w:type="gramEnd"/>
    </w:p>
    <w:p w:rsidR="0091772B" w:rsidRDefault="0091772B" w:rsidP="0091772B">
      <w:r>
        <w:t xml:space="preserve">The </w:t>
      </w:r>
      <w:r w:rsidRPr="00F17CDE">
        <w:rPr>
          <w:rStyle w:val="StyleBoldUnderline"/>
        </w:rPr>
        <w:t>anti-Castro groups want the administration to</w:t>
      </w:r>
      <w:r>
        <w:t xml:space="preserve"> take action to </w:t>
      </w:r>
      <w:r w:rsidRPr="00F17CDE">
        <w:rPr>
          <w:rStyle w:val="StyleBoldUnderline"/>
        </w:rPr>
        <w:t>halt the drilling altogether</w:t>
      </w:r>
      <w:r>
        <w:t xml:space="preserve"> and not just for safety reasons.</w:t>
      </w:r>
    </w:p>
    <w:p w:rsidR="0091772B" w:rsidRDefault="0091772B" w:rsidP="0091772B">
      <w:r>
        <w:t xml:space="preserve">A major </w:t>
      </w:r>
      <w:r w:rsidRPr="00F17CDE">
        <w:rPr>
          <w:rStyle w:val="StyleBoldUnderline"/>
        </w:rPr>
        <w:t>oil</w:t>
      </w:r>
      <w:r>
        <w:t xml:space="preserve"> find </w:t>
      </w:r>
      <w:r w:rsidRPr="00F17CDE">
        <w:rPr>
          <w:rStyle w:val="StyleBoldUnderline"/>
        </w:rPr>
        <w:t xml:space="preserve">would make this </w:t>
      </w:r>
      <w:r>
        <w:t>communist-run Caribbean isla</w:t>
      </w:r>
      <w:r w:rsidRPr="00F17CDE">
        <w:rPr>
          <w:rStyle w:val="StyleBoldUnderline"/>
        </w:rPr>
        <w:t>nd financially independent for the first time since the revolution</w:t>
      </w:r>
      <w:r>
        <w:t xml:space="preserve"> in 1959.</w:t>
      </w:r>
    </w:p>
    <w:p w:rsidR="0091772B" w:rsidRDefault="0091772B" w:rsidP="0091772B">
      <w:r>
        <w:t xml:space="preserve">For more than half a century </w:t>
      </w:r>
      <w:r w:rsidRPr="00F17CDE">
        <w:rPr>
          <w:rStyle w:val="StyleBoldUnderline"/>
        </w:rPr>
        <w:t>Cuba has been dependent on the largesse of its ideological allies</w:t>
      </w:r>
      <w:r>
        <w:t>. First it was subsidised by the Soviet Union, then more recently Venezuela and, to a lesser extent, China.</w:t>
      </w:r>
    </w:p>
    <w:p w:rsidR="0091772B" w:rsidRDefault="0091772B" w:rsidP="0091772B">
      <w:r>
        <w:t>Cuba has long produced some oil from a series of small onshore and coastal deposits.</w:t>
      </w:r>
    </w:p>
    <w:p w:rsidR="0091772B" w:rsidRDefault="0091772B" w:rsidP="0091772B">
      <w:r>
        <w:t>Cuba already has a small domestic oil industry</w:t>
      </w:r>
    </w:p>
    <w:p w:rsidR="0091772B" w:rsidRDefault="0091772B" w:rsidP="0091772B">
      <w:r>
        <w:t>Tourists going from Havana to the beach resort of Varadero drive past several kilometres of nodding donkeys and the occasional Chinese or Canadian drilling rig.</w:t>
      </w:r>
    </w:p>
    <w:p w:rsidR="0091772B" w:rsidRDefault="0091772B" w:rsidP="0091772B">
      <w:r>
        <w:t>Cuba currently produces about 53,000 barrels of oil a day but still needs to import about 100,000 barrels, mainly from Venezuela.</w:t>
      </w:r>
    </w:p>
    <w:p w:rsidR="0091772B" w:rsidRDefault="0091772B" w:rsidP="0091772B">
      <w:r>
        <w:t xml:space="preserve">Its deep territorial waters, though, </w:t>
      </w:r>
      <w:proofErr w:type="gramStart"/>
      <w:r>
        <w:t>lie</w:t>
      </w:r>
      <w:proofErr w:type="gramEnd"/>
      <w:r>
        <w:t xml:space="preserve"> on the same geological strata as oil rich Mexico and the US Gulf.</w:t>
      </w:r>
    </w:p>
    <w:p w:rsidR="0091772B" w:rsidRDefault="0091772B" w:rsidP="0091772B">
      <w:r>
        <w:t>Estimates on just how much offshore oil Cuba is sitting on vary. A US Geological Survey estimate suggests 4.6bn barrels, the Cubans say 20bn.</w:t>
      </w:r>
    </w:p>
    <w:p w:rsidR="0091772B" w:rsidRDefault="0091772B" w:rsidP="0091772B">
      <w:r w:rsidRPr="00F17CDE">
        <w:rPr>
          <w:rStyle w:val="StyleBoldUnderline"/>
        </w:rPr>
        <w:t>Even the most conservative estimate would make Cuba a net oil exporter.</w:t>
      </w:r>
      <w:r>
        <w:t xml:space="preserve"> A large find would provide untold riches.</w:t>
      </w:r>
    </w:p>
    <w:p w:rsidR="0091772B" w:rsidRDefault="0091772B" w:rsidP="0091772B">
      <w:r w:rsidRPr="00F17CDE">
        <w:rPr>
          <w:rStyle w:val="Emphasis"/>
        </w:rPr>
        <w:t>It is one of the US-based anti-Castro lobby's worst nightmares</w:t>
      </w:r>
      <w:r>
        <w:t>.</w:t>
      </w:r>
    </w:p>
    <w:p w:rsidR="0091772B" w:rsidRDefault="0091772B" w:rsidP="0091772B">
      <w:r>
        <w:t>"</w:t>
      </w:r>
      <w:r w:rsidRPr="00F17CDE">
        <w:rPr>
          <w:rStyle w:val="StyleBoldUnderline"/>
        </w:rPr>
        <w:t>The decaying Cuban regime is desperately reaching out for an economic lifeline, and it appears to have found a willing partner</w:t>
      </w:r>
      <w:r>
        <w:t xml:space="preserve"> in Repsol to come to its rescue," Ileana Ros-Lehtinen, the Cuban-born Republican and Chairwoman of the influential House Foreign Affairs Committee, said in a statement recently.</w:t>
      </w:r>
    </w:p>
    <w:p w:rsidR="0091772B" w:rsidRDefault="0091772B" w:rsidP="0091772B">
      <w:r>
        <w:t>The Florida Congresswoman and a group of 33 other legislators, both Republican and Democrat, wrote to Repsol warnin</w:t>
      </w:r>
      <w:r w:rsidRPr="00F17CDE">
        <w:rPr>
          <w:rStyle w:val="StyleBoldUnderline"/>
        </w:rPr>
        <w:t>g the company that the drilling could subject the company to "criminal and civil liability in US courts</w:t>
      </w:r>
      <w:r>
        <w:t>".</w:t>
      </w:r>
    </w:p>
    <w:p w:rsidR="0091772B" w:rsidRDefault="0091772B" w:rsidP="0091772B">
      <w:r>
        <w:t>Repsol responded saying that its exploratory wells complied with all current US legislation covering the embargo as well as all safety regulations.</w:t>
      </w:r>
    </w:p>
    <w:p w:rsidR="0091772B" w:rsidRDefault="0091772B" w:rsidP="0091772B">
      <w:r>
        <w:t xml:space="preserve">If oil exploration goes well, </w:t>
      </w:r>
      <w:r w:rsidRPr="00F17CDE">
        <w:rPr>
          <w:rStyle w:val="StyleBoldUnderline"/>
        </w:rPr>
        <w:t>Cuba could meet its energy needs and become a net exporter</w:t>
      </w:r>
    </w:p>
    <w:p w:rsidR="0091772B" w:rsidRDefault="0091772B" w:rsidP="0091772B">
      <w:r>
        <w:t>It has also agreed to allow US officials to conduct a safety inspection of the Chinese rig before it enters Cuban waters.</w:t>
      </w:r>
    </w:p>
    <w:p w:rsidR="0091772B" w:rsidRDefault="0091772B" w:rsidP="0091772B">
      <w:r>
        <w:t>Under the embargo it is limited to just 10% American technology.</w:t>
      </w:r>
    </w:p>
    <w:p w:rsidR="0091772B" w:rsidRDefault="0091772B" w:rsidP="0091772B">
      <w:r>
        <w:t>The rig was fitted in Singapore and the one piece of US equipment which was installed was the blow-out preventer.</w:t>
      </w:r>
    </w:p>
    <w:p w:rsidR="0091772B" w:rsidRDefault="0091772B" w:rsidP="0091772B">
      <w:r>
        <w:t>It was the failure of BP's blow-out preventer which was at the heart of that disaster.</w:t>
      </w:r>
    </w:p>
    <w:p w:rsidR="0091772B" w:rsidRDefault="0091772B" w:rsidP="0091772B">
      <w:r>
        <w:t>According to Lee Hunt, the Scarabeo 9 is a state of the art deep-water rig and there are six similar platforms built at the same Chinese shipyard currently operating in US waters.</w:t>
      </w:r>
    </w:p>
    <w:p w:rsidR="0091772B" w:rsidRDefault="0091772B" w:rsidP="0091772B">
      <w:r w:rsidRPr="00F17CDE">
        <w:rPr>
          <w:rStyle w:val="StyleBoldUnderline"/>
        </w:rPr>
        <w:t>For the moment environmental concerns appear to be taking precedence over politics</w:t>
      </w:r>
      <w:r>
        <w:t>.</w:t>
      </w:r>
    </w:p>
    <w:p w:rsidR="0091772B" w:rsidRDefault="0091772B" w:rsidP="0091772B">
      <w:r>
        <w:lastRenderedPageBreak/>
        <w:t>The government will take up Repsol's offer to inspect Scarabeo 9 and a limited number of licences have been issued to US clean-up operators to enter Cuban waters and assist in the event of a spill.</w:t>
      </w:r>
    </w:p>
    <w:p w:rsidR="0091772B" w:rsidRDefault="0091772B" w:rsidP="0091772B">
      <w:r>
        <w:t xml:space="preserve">But </w:t>
      </w:r>
      <w:r w:rsidRPr="00F17CDE">
        <w:rPr>
          <w:rStyle w:val="StyleBoldUnderline"/>
        </w:rPr>
        <w:t>the arguments are far from over as environmentalists are pushing for greater co-operation while Cuban-American groups are looking at ways to place legal and legislative hurdles in the way.</w:t>
      </w:r>
    </w:p>
    <w:p w:rsidR="0091772B" w:rsidRDefault="0091772B" w:rsidP="0091772B"/>
    <w:p w:rsidR="0091772B" w:rsidRDefault="0091772B" w:rsidP="0091772B">
      <w:pPr>
        <w:pStyle w:val="Heading4"/>
      </w:pPr>
      <w:r>
        <w:t xml:space="preserve">The plan will be spun by the Cuba lobby as giving Castro a new lease on life – they see it as the </w:t>
      </w:r>
      <w:r w:rsidRPr="0091772B">
        <w:rPr>
          <w:u w:val="single"/>
        </w:rPr>
        <w:t>equivalent</w:t>
      </w:r>
      <w:r>
        <w:t xml:space="preserve"> of ending the embargo</w:t>
      </w:r>
    </w:p>
    <w:p w:rsidR="0091772B" w:rsidRDefault="0091772B" w:rsidP="0091772B">
      <w:r w:rsidRPr="00B01A69">
        <w:rPr>
          <w:rStyle w:val="StyleStyleBold12pt"/>
        </w:rPr>
        <w:t>Ravsberg 11</w:t>
      </w:r>
      <w:r>
        <w:t xml:space="preserve">-staff writer for Havana Times </w:t>
      </w:r>
    </w:p>
    <w:p w:rsidR="0091772B" w:rsidRDefault="0091772B" w:rsidP="0091772B">
      <w:r>
        <w:t xml:space="preserve">(Fernando, “Cuba-Repsol Oil Operation Threatened” Havana Times, December 20, 2011, </w:t>
      </w:r>
      <w:hyperlink r:id="rId75" w:history="1">
        <w:r w:rsidRPr="00800C05">
          <w:rPr>
            <w:rStyle w:val="Hyperlink"/>
          </w:rPr>
          <w:t>http://www.havanatimes.org/?p=58002)//HA</w:t>
        </w:r>
      </w:hyperlink>
    </w:p>
    <w:p w:rsidR="0091772B" w:rsidRDefault="0091772B" w:rsidP="0091772B"/>
    <w:p w:rsidR="0091772B" w:rsidRDefault="0091772B" w:rsidP="0091772B">
      <w:r>
        <w:t>T</w:t>
      </w:r>
      <w:r w:rsidRPr="00B01A69">
        <w:rPr>
          <w:rStyle w:val="StyleBoldUnderline"/>
        </w:rPr>
        <w:t>he possibility of Cuba becoming an oil-producing country is worrying politicians in the US.</w:t>
      </w:r>
      <w:r>
        <w:t xml:space="preserve"> </w:t>
      </w:r>
      <w:r w:rsidRPr="0091772B">
        <w:rPr>
          <w:rStyle w:val="StyleBoldUnderline"/>
        </w:rPr>
        <w:t>They have</w:t>
      </w:r>
      <w:r>
        <w:t xml:space="preserve"> therefore </w:t>
      </w:r>
      <w:r w:rsidRPr="00B01A69">
        <w:rPr>
          <w:rStyle w:val="StyleBoldUnderline"/>
        </w:rPr>
        <w:t>begun putting pressure on those firms operating in Cuban waters,</w:t>
      </w:r>
      <w:r>
        <w:t xml:space="preserve"> particularly the Spanish corporation Repsol, which will be the first to start drilling.</w:t>
      </w:r>
    </w:p>
    <w:p w:rsidR="0091772B" w:rsidRPr="0091772B" w:rsidRDefault="0091772B" w:rsidP="0091772B">
      <w:r w:rsidRPr="0091772B">
        <w:rPr>
          <w:rStyle w:val="StyleBoldUnderline"/>
        </w:rPr>
        <w:t>While W</w:t>
      </w:r>
      <w:r w:rsidRPr="00B01A69">
        <w:rPr>
          <w:rStyle w:val="StyleBoldUnderline"/>
        </w:rPr>
        <w:t>ashington says it’s afraid of an oil spill, Cuban-American lawmakers are complaining that oil finds could strengthen the Castro government</w:t>
      </w:r>
      <w:r w:rsidRPr="0091772B">
        <w:t>, and US oil companies are alarmed by the idea of drilling competition 60 miles off their shores.</w:t>
      </w:r>
    </w:p>
    <w:p w:rsidR="0091772B" w:rsidRPr="0091772B" w:rsidRDefault="0091772B" w:rsidP="0091772B">
      <w:r>
        <w:t xml:space="preserve">For years </w:t>
      </w:r>
      <w:r w:rsidRPr="0091772B">
        <w:t>there was speculation that Cuban waters could possess deep underwater oil reserves and, paradoxically, the confirmation of this came from the US.</w:t>
      </w:r>
    </w:p>
    <w:p w:rsidR="0091772B" w:rsidRPr="0091772B" w:rsidRDefault="0091772B" w:rsidP="0091772B">
      <w:r w:rsidRPr="0091772B">
        <w:t>A study carried out in 2004 by the US Geological Service claimed that the Gulf area belonging to Cuba had oil reserves estimated at 4.6 billion barrels, in addition to 2.8 billion cubic meters of natural gas and 900 million barrels of liquid natural gas.</w:t>
      </w:r>
    </w:p>
    <w:p w:rsidR="0091772B" w:rsidRPr="0091772B" w:rsidRDefault="0091772B" w:rsidP="0091772B">
      <w:r w:rsidRPr="0091772B">
        <w:t>Cuban sources now claim there are actually five times more than what the Americans identified.</w:t>
      </w:r>
    </w:p>
    <w:p w:rsidR="0091772B" w:rsidRPr="0091772B" w:rsidRDefault="0091772B" w:rsidP="0091772B">
      <w:r w:rsidRPr="0091772B">
        <w:t>Cuba parceled its 112,000 square kilometers of offshore Gulf waters into 59 blocks and signed exploration contracts with various oil companies, which will take a percentage of any oil discovered or lose their investment if they fail to find exploitable deposits.</w:t>
      </w:r>
    </w:p>
    <w:p w:rsidR="0091772B" w:rsidRPr="0091772B" w:rsidRDefault="0091772B" w:rsidP="0091772B">
      <w:r w:rsidRPr="0091772B">
        <w:t>The investments are huge, while exploration requires working at a depth of 1,700 meters with sophisticated and expensive technology. An aggravating factor is that to avoid a legal problem with the United States, no oil rig can have more than 10 percent of its components made in the USA, according stipulations in Washington’s 50-year economic embargo against Cuba.</w:t>
      </w:r>
    </w:p>
    <w:p w:rsidR="0091772B" w:rsidRPr="0091772B" w:rsidRDefault="0091772B" w:rsidP="0091772B">
      <w:r w:rsidRPr="0091772B">
        <w:t>Repsol is the leading company working in the area and will start drilling early next month from its Scarabeo 9 platform, manufactured especially for Cuba taking into account the constraints imposed by the US.</w:t>
      </w:r>
    </w:p>
    <w:p w:rsidR="0091772B" w:rsidRDefault="0091772B" w:rsidP="0091772B">
      <w:r w:rsidRPr="0091772B">
        <w:t>Other companies are waiting in line to use that platform in the exploration of their own blocks.</w:t>
      </w:r>
      <w:r>
        <w:t xml:space="preserve"> Operating costs are so high that for oil companies to invest, they must have prior evidence that they will find exploitable reserves.</w:t>
      </w:r>
    </w:p>
    <w:p w:rsidR="0091772B" w:rsidRDefault="0091772B" w:rsidP="0091772B">
      <w:pPr>
        <w:rPr>
          <w:rStyle w:val="StyleBoldUnderline"/>
        </w:rPr>
      </w:pPr>
      <w:r w:rsidRPr="00B01A69">
        <w:rPr>
          <w:rStyle w:val="StyleBoldUnderline"/>
        </w:rPr>
        <w:t>Cuban-American representatives in the US Congress rapidly began pressuring Repsol and other oil companies</w:t>
      </w:r>
      <w:r>
        <w:t xml:space="preserve">. Thirty-four federal lawmakers, led by Miami Republican Rep. Ileana Ros-Lehtinen, </w:t>
      </w:r>
      <w:r w:rsidRPr="00B01A69">
        <w:rPr>
          <w:rStyle w:val="StyleBoldUnderline"/>
        </w:rPr>
        <w:t>demanded that the project be halted.</w:t>
      </w:r>
    </w:p>
    <w:p w:rsidR="0091772B" w:rsidRDefault="0091772B" w:rsidP="0091772B">
      <w:pPr>
        <w:rPr>
          <w:rStyle w:val="StyleBoldUnderline"/>
        </w:rPr>
      </w:pPr>
      <w:r w:rsidRPr="0091772B">
        <w:rPr>
          <w:rStyle w:val="StyleBoldUnderline"/>
        </w:rPr>
        <w:t>They claimed</w:t>
      </w:r>
      <w:r>
        <w:t xml:space="preserve"> that discoveries would only serve to “finance the repressive apparatus,” arguing that </w:t>
      </w:r>
      <w:r w:rsidRPr="0091772B">
        <w:rPr>
          <w:rStyle w:val="StyleBoldUnderline"/>
        </w:rPr>
        <w:t>the</w:t>
      </w:r>
      <w:r>
        <w:t xml:space="preserve"> </w:t>
      </w:r>
      <w:r w:rsidRPr="00B01A69">
        <w:rPr>
          <w:rStyle w:val="StyleBoldUnderline"/>
        </w:rPr>
        <w:t>Cuban government is looking for an “economic lifeline” while accusing Repsol of being a “partner ready to rescue it.”</w:t>
      </w:r>
    </w:p>
    <w:p w:rsidR="0091772B" w:rsidRPr="0091772B" w:rsidRDefault="0091772B" w:rsidP="0091772B">
      <w:r w:rsidRPr="0091772B">
        <w:t>Since this political offensive didn’t work, they returned to the attack by questioning the safety of the operation, given the catastrophe impact an oil spill would have on the coast of Florida.</w:t>
      </w:r>
    </w:p>
    <w:p w:rsidR="0091772B" w:rsidRPr="0091772B" w:rsidRDefault="0091772B" w:rsidP="0091772B">
      <w:r w:rsidRPr="0091772B">
        <w:t xml:space="preserve">In response, a group of US experts (led by William Reilly, the co-chair of the commission investigating last year’s BP spill in the Gulf) was invited to the island this past September. He was accompanied by </w:t>
      </w:r>
      <w:r w:rsidRPr="0091772B">
        <w:lastRenderedPageBreak/>
        <w:t>Daniel Whittle, from the Environmental Defense Fund; and Lee Hunt, from the International Association of Drilling Contractors. The three were “optimistic,” stressing the willingness of Cuban experts to cooperate with the US and recognizing Repsol’s experience in this kind of operation.</w:t>
      </w:r>
    </w:p>
    <w:p w:rsidR="0091772B" w:rsidRPr="0091772B" w:rsidRDefault="0091772B" w:rsidP="0091772B">
      <w:r w:rsidRPr="0091772B">
        <w:t>Michael Bromwich, the head of the US Office of Environmental Safety, assured that “the exploration plan by Repsol-YPF is sensitive to the political and environmental issues of the US, which wants to protect the Florida coast from any oil spill while complying with the embargo against Cuba.”</w:t>
      </w:r>
    </w:p>
    <w:p w:rsidR="0091772B" w:rsidRPr="0091772B" w:rsidRDefault="0091772B" w:rsidP="0091772B">
      <w:r w:rsidRPr="0091772B">
        <w:t>He added that Washington is preparing licenses [to get around the blockade] so that US companies can “deploy equipment for collecting oil, dispersants, pumps and other equipment and supplies needed to minimize environmental damage in the event of a spill.”</w:t>
      </w:r>
    </w:p>
    <w:p w:rsidR="0091772B" w:rsidRDefault="0091772B" w:rsidP="0091772B">
      <w:pPr>
        <w:rPr>
          <w:rStyle w:val="StyleBoldUnderline"/>
        </w:rPr>
      </w:pPr>
      <w:r w:rsidRPr="0091772B">
        <w:rPr>
          <w:rStyle w:val="StyleBoldUnderline"/>
        </w:rPr>
        <w:t xml:space="preserve">As </w:t>
      </w:r>
      <w:r w:rsidRPr="00B01A69">
        <w:rPr>
          <w:rStyle w:val="StyleBoldUnderline"/>
        </w:rPr>
        <w:t>the blockade seeks to “weaken Cuba’s economy,” the discovery of reserves would neutralize that attempt.</w:t>
      </w:r>
    </w:p>
    <w:p w:rsidR="0091772B" w:rsidRPr="0091772B" w:rsidRDefault="0091772B" w:rsidP="0091772B">
      <w:r>
        <w:t xml:space="preserve">Therefore, </w:t>
      </w:r>
      <w:r w:rsidRPr="00B01A69">
        <w:rPr>
          <w:rStyle w:val="StyleBoldUnderline"/>
        </w:rPr>
        <w:t>Cuban-American politicians are not giving up on their efforts</w:t>
      </w:r>
      <w:r w:rsidRPr="0091772B">
        <w:t>. They presented a bill that would punish foreign oil firms if there were a spill.</w:t>
      </w:r>
    </w:p>
    <w:p w:rsidR="0091772B" w:rsidRDefault="0091772B" w:rsidP="0091772B">
      <w:r w:rsidRPr="0091772B">
        <w:t>Senator Bob Menendez, one of the bill’s sponsors, explained the purpose of this, saying, “Companies that want to drill in Cuban waters will have to think twice if they know they’ll be held responsible for any damage to the Florida Keys.”</w:t>
      </w:r>
    </w:p>
    <w:p w:rsidR="0091772B" w:rsidRPr="0091772B" w:rsidRDefault="0091772B" w:rsidP="0091772B">
      <w:pPr>
        <w:pStyle w:val="Heading4"/>
      </w:pPr>
      <w:r>
        <w:t xml:space="preserve">The Cuba lobby demands </w:t>
      </w:r>
      <w:r>
        <w:rPr>
          <w:u w:val="single"/>
        </w:rPr>
        <w:t>crack downs</w:t>
      </w:r>
      <w:r>
        <w:t xml:space="preserve"> on Cuban oil development – they think it violates the embargo</w:t>
      </w:r>
    </w:p>
    <w:p w:rsidR="0091772B" w:rsidRDefault="0091772B" w:rsidP="0091772B">
      <w:r w:rsidRPr="00746D4B">
        <w:rPr>
          <w:b/>
        </w:rPr>
        <w:t>Lobe 11-</w:t>
      </w:r>
      <w:r>
        <w:t xml:space="preserve"> Washington bureau chief for Inter press services </w:t>
      </w:r>
    </w:p>
    <w:p w:rsidR="0091772B" w:rsidRDefault="0091772B" w:rsidP="0091772B">
      <w:pPr>
        <w:rPr>
          <w:rStyle w:val="Hyperlink"/>
        </w:rPr>
      </w:pPr>
      <w:r>
        <w:t xml:space="preserve">(Jim, “Cuba-Repsol Rig Upsets Anti-Castroites” Havana Times, November 4, 2011, </w:t>
      </w:r>
      <w:hyperlink r:id="rId76" w:history="1">
        <w:r w:rsidRPr="00800C05">
          <w:rPr>
            <w:rStyle w:val="Hyperlink"/>
          </w:rPr>
          <w:t>http://www.havanatimes.org/?p=54907)//HA</w:t>
        </w:r>
      </w:hyperlink>
    </w:p>
    <w:p w:rsidR="0091772B" w:rsidRDefault="0091772B" w:rsidP="0091772B"/>
    <w:p w:rsidR="0091772B" w:rsidRDefault="0091772B" w:rsidP="0091772B">
      <w:r>
        <w:t>“</w:t>
      </w:r>
      <w:r w:rsidRPr="00BB7E38">
        <w:rPr>
          <w:rStyle w:val="StyleBoldUnderline"/>
        </w:rPr>
        <w:t>We are extremely concerned over</w:t>
      </w:r>
      <w:r w:rsidRPr="00BB7E38">
        <w:t xml:space="preserve"> what seems to be a </w:t>
      </w:r>
      <w:r w:rsidRPr="00BB7E38">
        <w:rPr>
          <w:rStyle w:val="StyleBoldUnderline"/>
        </w:rPr>
        <w:t>lack of a coordinated effort</w:t>
      </w:r>
      <w:r w:rsidRPr="00BB7E38">
        <w:t xml:space="preserve"> by the Administration </w:t>
      </w:r>
      <w:r w:rsidRPr="00BB7E38">
        <w:rPr>
          <w:rStyle w:val="StyleBoldUnderline"/>
        </w:rPr>
        <w:t>to prevent a State Sponsor of Terrorism</w:t>
      </w:r>
      <w:r>
        <w:t xml:space="preserve">, just 90 miles form our shores, </w:t>
      </w:r>
      <w:r w:rsidRPr="00BB7E38">
        <w:rPr>
          <w:rStyle w:val="StyleBoldUnderline"/>
        </w:rPr>
        <w:t>from engaging in risky deep sea oil drilling projects that will harm U.S. interests</w:t>
      </w:r>
      <w:r>
        <w:t xml:space="preserve"> as well as </w:t>
      </w:r>
      <w:r w:rsidRPr="00BB7E38">
        <w:rPr>
          <w:rStyle w:val="StyleBoldUnderline"/>
        </w:rPr>
        <w:t>extend another economic lifeline to the Cuban regime,”</w:t>
      </w:r>
      <w:r>
        <w:t xml:space="preserve"> complained four Cuban-American congressmen in a letter to Obama earlier this week.</w:t>
      </w:r>
    </w:p>
    <w:p w:rsidR="0091772B" w:rsidRDefault="0091772B" w:rsidP="0091772B">
      <w:r w:rsidRPr="00BB7E38">
        <w:rPr>
          <w:rStyle w:val="StyleBoldUnderline"/>
        </w:rPr>
        <w:t>They demanded</w:t>
      </w:r>
      <w:r>
        <w:t>, among other things, th</w:t>
      </w:r>
      <w:r w:rsidRPr="00BB7E38">
        <w:rPr>
          <w:rStyle w:val="StyleBoldUnderline"/>
        </w:rPr>
        <w:t>at the administration investigate whether any part of the Scarabeo has been made with U.S</w:t>
      </w:r>
      <w:proofErr w:type="gramStart"/>
      <w:r w:rsidRPr="00BB7E38">
        <w:rPr>
          <w:rStyle w:val="StyleBoldUnderline"/>
        </w:rPr>
        <w:t>.-</w:t>
      </w:r>
      <w:proofErr w:type="gramEnd"/>
      <w:r w:rsidRPr="00BB7E38">
        <w:rPr>
          <w:rStyle w:val="StyleBoldUnderline"/>
        </w:rPr>
        <w:t xml:space="preserve"> origin parts</w:t>
      </w:r>
      <w:r>
        <w:t xml:space="preserve"> in violation of the 49-year-old U.S. trade embargo, </w:t>
      </w:r>
      <w:r w:rsidRPr="00BB7E38">
        <w:rPr>
          <w:rStyle w:val="StyleBoldUnderline"/>
        </w:rPr>
        <w:t xml:space="preserve">and whether Obama’s own Interior Department may itself be violating the law </w:t>
      </w:r>
      <w:r>
        <w:t>by providing Repsol with technical advice.</w:t>
      </w:r>
    </w:p>
    <w:p w:rsidR="0091772B" w:rsidRDefault="0091772B" w:rsidP="0091772B">
      <w:pPr>
        <w:rPr>
          <w:rStyle w:val="StyleBoldUnderline"/>
        </w:rPr>
      </w:pPr>
      <w:r>
        <w:t>“</w:t>
      </w:r>
      <w:r w:rsidRPr="00BB7E38">
        <w:rPr>
          <w:rStyle w:val="StyleBoldUnderline"/>
        </w:rPr>
        <w:t>The administration needs to provide answers and change course</w:t>
      </w:r>
      <w:r>
        <w:t xml:space="preserve">,” said Rep. Ileana Ros-Lehtinen, one of the four lawmakers and chair of the House Foreign Affairs Committee, who in September also helped persuade 35 of her House colleagues to sign a letter to Repsol’s chairman </w:t>
      </w:r>
      <w:r w:rsidRPr="00BB7E38">
        <w:rPr>
          <w:rStyle w:val="StyleBoldUnderline"/>
        </w:rPr>
        <w:t>urging him to immediately halt the company’s plans to drill.</w:t>
      </w:r>
    </w:p>
    <w:p w:rsidR="0091772B" w:rsidRDefault="0091772B" w:rsidP="0091772B">
      <w:pPr>
        <w:rPr>
          <w:rStyle w:val="StyleBoldUnderline"/>
        </w:rPr>
      </w:pPr>
      <w:r w:rsidRPr="00BB7E38">
        <w:rPr>
          <w:rStyle w:val="StyleBoldUnderline"/>
        </w:rPr>
        <w:t>The signatories included most lawmakers from Florida whose Gulf coast would almost certainly be affected by any spill originating in the drilling area.</w:t>
      </w:r>
    </w:p>
    <w:p w:rsidR="0091772B" w:rsidRDefault="0091772B" w:rsidP="0091772B"/>
    <w:p w:rsidR="00653C58" w:rsidRDefault="00653C58" w:rsidP="0091772B"/>
    <w:p w:rsidR="00653C58" w:rsidRDefault="00653C58" w:rsidP="00653C58">
      <w:pPr>
        <w:pStyle w:val="Heading3"/>
      </w:pPr>
      <w:r>
        <w:lastRenderedPageBreak/>
        <w:t>Oil spill coop link</w:t>
      </w:r>
    </w:p>
    <w:p w:rsidR="00653C58" w:rsidRDefault="00653C58" w:rsidP="00653C58"/>
    <w:p w:rsidR="00653C58" w:rsidRDefault="00653C58" w:rsidP="00653C58">
      <w:pPr>
        <w:pStyle w:val="Heading4"/>
      </w:pPr>
      <w:r>
        <w:t>Seeking safety technology licenses for oil spills causes Congressional backlash</w:t>
      </w:r>
    </w:p>
    <w:p w:rsidR="00653C58" w:rsidRDefault="00653C58" w:rsidP="00653C58">
      <w:r w:rsidRPr="004C257B">
        <w:rPr>
          <w:rStyle w:val="StyleStyleBold12pt"/>
        </w:rPr>
        <w:t>Lobe 11</w:t>
      </w:r>
      <w:r>
        <w:t xml:space="preserve">- Washington bureau chief for Inter press services </w:t>
      </w:r>
    </w:p>
    <w:p w:rsidR="00653C58" w:rsidRDefault="00653C58" w:rsidP="00653C58">
      <w:pPr>
        <w:rPr>
          <w:rStyle w:val="Hyperlink"/>
        </w:rPr>
      </w:pPr>
      <w:r>
        <w:t xml:space="preserve">(Jim, “Cuba-Repsol Rig Upsets Anti-Castroites” Havana Times, November 4, 2011, </w:t>
      </w:r>
      <w:hyperlink r:id="rId77" w:history="1">
        <w:r w:rsidRPr="00800C05">
          <w:rPr>
            <w:rStyle w:val="Hyperlink"/>
          </w:rPr>
          <w:t>http://www.havanatimes.org/?p=54907)//HA</w:t>
        </w:r>
      </w:hyperlink>
    </w:p>
    <w:p w:rsidR="00653C58" w:rsidRDefault="00653C58" w:rsidP="00653C58"/>
    <w:p w:rsidR="00653C58" w:rsidRDefault="00653C58" w:rsidP="00653C58">
      <w:r>
        <w:t xml:space="preserve">“First and foremost, </w:t>
      </w:r>
      <w:r w:rsidRPr="003F5368">
        <w:rPr>
          <w:rStyle w:val="StyleBoldUnderline"/>
        </w:rPr>
        <w:t>the administration should take steps now to ensure that U.S.-based companies are pre-authorised to assist in preventing and containing major oil spills</w:t>
      </w:r>
      <w:r>
        <w:t xml:space="preserve"> in Cuban waters,” he testified.</w:t>
      </w:r>
    </w:p>
    <w:p w:rsidR="00653C58" w:rsidRDefault="00653C58" w:rsidP="00653C58">
      <w:r>
        <w:t>“It’s critical to get U.S. companies into the act because of their technology, know-how, and proximity,” agreed Jake Colvin, vice president of the National Foreign Trade Council (NFTC), a business lobby that represents major multi-national corporations here. “While the administration has the authority to license a rapid response by those companies in the event of an accident, it hasn’t yet authorised it.”</w:t>
      </w:r>
    </w:p>
    <w:p w:rsidR="00653C58" w:rsidRDefault="00653C58" w:rsidP="00653C58">
      <w:r>
        <w:t>“</w:t>
      </w:r>
      <w:r w:rsidRPr="003F5368">
        <w:rPr>
          <w:rStyle w:val="StyleBoldUnderline"/>
        </w:rPr>
        <w:t>The reason they’re not issuing a general license is entirely political</w:t>
      </w:r>
      <w:r>
        <w:t>,” according to Sarah Stephen, the director of the Washington-based Center for Democracy in the Americas, which has lobbied against the embargo and last summer published a booklet on Cuba’s drilling plans.</w:t>
      </w:r>
    </w:p>
    <w:p w:rsidR="00653C58" w:rsidRDefault="00653C58" w:rsidP="00653C58">
      <w:r>
        <w:t>“</w:t>
      </w:r>
      <w:r w:rsidRPr="003F5368">
        <w:rPr>
          <w:rStyle w:val="StyleBoldUnderline"/>
        </w:rPr>
        <w:t>The administration clearly understands the urgency here, but it’s worried about the pressure from Congress</w:t>
      </w:r>
      <w:r>
        <w:t>, especially from the Floridians,” she said.</w:t>
      </w:r>
    </w:p>
    <w:p w:rsidR="00653C58" w:rsidRPr="00653C58" w:rsidRDefault="00653C58" w:rsidP="00653C58"/>
    <w:p w:rsidR="0091772B" w:rsidRDefault="0091772B" w:rsidP="0091772B"/>
    <w:p w:rsidR="0091772B" w:rsidRDefault="0091772B" w:rsidP="0091772B">
      <w:pPr>
        <w:pStyle w:val="Heading3"/>
      </w:pPr>
      <w:r>
        <w:lastRenderedPageBreak/>
        <w:t>Terror list link</w:t>
      </w:r>
    </w:p>
    <w:p w:rsidR="0091772B" w:rsidRDefault="0091772B" w:rsidP="0091772B"/>
    <w:p w:rsidR="00FF6D3B" w:rsidRDefault="00FF6D3B" w:rsidP="00FF6D3B">
      <w:pPr>
        <w:pStyle w:val="Heading4"/>
      </w:pPr>
      <w:r>
        <w:t>Executive delisting Cuba diverts focus from immigration reform</w:t>
      </w:r>
    </w:p>
    <w:p w:rsidR="00FF6D3B" w:rsidRDefault="00FF6D3B" w:rsidP="00FF6D3B">
      <w:r w:rsidRPr="0091055F">
        <w:rPr>
          <w:rStyle w:val="StyleStyleBold12pt"/>
        </w:rPr>
        <w:t>Thale and Anderson, 13</w:t>
      </w:r>
      <w:r>
        <w:t xml:space="preserve"> – Program director and WOLA and </w:t>
      </w:r>
      <w:r w:rsidRPr="00EB69BA">
        <w:t xml:space="preserve">a Senior Associate for Cuba at </w:t>
      </w:r>
      <w:r>
        <w:t>the Latin America Working Group (Geoff and Mavis, “</w:t>
      </w:r>
      <w:r w:rsidRPr="00EB69BA">
        <w:t>Cuba, the Terrorism</w:t>
      </w:r>
      <w:r>
        <w:t xml:space="preserve"> Report, and the Terrorist List”, 24 May 2013, </w:t>
      </w:r>
      <w:r w:rsidRPr="00EB69BA">
        <w:t>http://www.wola.org/commentary/cuba_the_terrorism_report_and_the_terrorist_list</w:t>
      </w:r>
      <w:r>
        <w:t>)//eek</w:t>
      </w:r>
    </w:p>
    <w:p w:rsidR="00FF6D3B" w:rsidRDefault="00FF6D3B" w:rsidP="00FF6D3B"/>
    <w:p w:rsidR="00FF6D3B" w:rsidRPr="0091055F" w:rsidRDefault="00FF6D3B" w:rsidP="00FF6D3B">
      <w:pPr>
        <w:rPr>
          <w:rStyle w:val="StyleBoldUnderline"/>
        </w:rPr>
      </w:pPr>
      <w:r>
        <w:t xml:space="preserve">Does this mean that the administration is no longer thinking about delisting Cuba? Should those of us who support a more rational relationship between the United States and Cuba throw up our hands in despair? No and no. </w:t>
      </w:r>
      <w:r w:rsidRPr="0091055F">
        <w:rPr>
          <w:rStyle w:val="StyleBoldUnderline"/>
        </w:rPr>
        <w:t>The President can remove Cuba from the list of State Sponsors of Terrorism at any time</w:t>
      </w:r>
      <w:r>
        <w:t xml:space="preserve">. In fact, </w:t>
      </w:r>
      <w:r w:rsidRPr="0091055F">
        <w:rPr>
          <w:rStyle w:val="StyleBoldUnderline"/>
        </w:rPr>
        <w:t>few observers expected Cuba to be removed from the terrorist list this spring anyway, given the major legislative battles on immigration</w:t>
      </w:r>
      <w:r w:rsidRPr="00FF6D3B">
        <w:t xml:space="preserve"> and gun violence prevention.</w:t>
      </w:r>
    </w:p>
    <w:p w:rsidR="00FF6D3B" w:rsidRDefault="00FF6D3B" w:rsidP="0091772B"/>
    <w:p w:rsidR="00FF6D3B" w:rsidRDefault="00FF6D3B" w:rsidP="00FF6D3B">
      <w:pPr>
        <w:pStyle w:val="Heading4"/>
      </w:pPr>
      <w:r>
        <w:t>Delisting links – it is perceived and disliked</w:t>
      </w:r>
    </w:p>
    <w:p w:rsidR="00FF6D3B" w:rsidRDefault="00FF6D3B" w:rsidP="00FF6D3B">
      <w:r w:rsidRPr="0091055F">
        <w:rPr>
          <w:rStyle w:val="StyleStyleBold12pt"/>
        </w:rPr>
        <w:t>Thale and Anderson, 13</w:t>
      </w:r>
      <w:r>
        <w:t xml:space="preserve"> – Program director and WOLA and </w:t>
      </w:r>
      <w:r w:rsidRPr="00EB69BA">
        <w:t xml:space="preserve">a Senior Associate for Cuba at </w:t>
      </w:r>
      <w:r>
        <w:t>the Latin America Working Group (Geoff and Mavis, “</w:t>
      </w:r>
      <w:r w:rsidRPr="00EB69BA">
        <w:t>Cuba, the Terrorism</w:t>
      </w:r>
      <w:r>
        <w:t xml:space="preserve"> Report, and the Terrorist List”, 24 May 2013, </w:t>
      </w:r>
      <w:r w:rsidRPr="00EB69BA">
        <w:t>http://www.wola.org/commentary/cuba_the_terrorism_report_and_the_terrorist_list</w:t>
      </w:r>
      <w:r>
        <w:t>)//eek</w:t>
      </w:r>
    </w:p>
    <w:p w:rsidR="00FF6D3B" w:rsidRDefault="00FF6D3B" w:rsidP="00FF6D3B"/>
    <w:p w:rsidR="00FF6D3B" w:rsidRPr="00FF6D3B" w:rsidRDefault="00FF6D3B" w:rsidP="0091772B">
      <w:pPr>
        <w:rPr>
          <w:bCs/>
          <w:u w:val="single"/>
        </w:rPr>
      </w:pPr>
      <w:r>
        <w:t xml:space="preserve">Importantly, the </w:t>
      </w:r>
      <w:r w:rsidRPr="0091055F">
        <w:rPr>
          <w:rStyle w:val="StyleBoldUnderline"/>
        </w:rPr>
        <w:t>State Department will have many opportunities over the course of the year to take the sensible step of removing Cuba from the list of State Sponsors of Terrorism</w:t>
      </w:r>
      <w:r>
        <w:t xml:space="preserve">. In fact, it is because of this possibility that </w:t>
      </w:r>
      <w:r w:rsidRPr="0091055F">
        <w:rPr>
          <w:rStyle w:val="StyleBoldUnderline"/>
        </w:rPr>
        <w:t>opponents of change are working so hard to convince the administration to sit on its hands. Reps. Ileana Ros-Lehtinen, Mario Diaz-Balart, and Albio Sires recently sent a letter to Secretary of State John Kerry asking him to keep Cuba on the list.</w:t>
      </w:r>
    </w:p>
    <w:p w:rsidR="0091772B" w:rsidRDefault="0091772B" w:rsidP="0091772B">
      <w:pPr>
        <w:pStyle w:val="Heading4"/>
      </w:pPr>
      <w:r>
        <w:t>Removing Cuba from the terrorist list triggers hardline opposition</w:t>
      </w:r>
    </w:p>
    <w:p w:rsidR="0091772B" w:rsidRDefault="0091772B" w:rsidP="0091772B">
      <w:r w:rsidRPr="00384A9D">
        <w:rPr>
          <w:rStyle w:val="StyleStyleBold12pt"/>
        </w:rPr>
        <w:t>Ryan 13-</w:t>
      </w:r>
      <w:r>
        <w:t xml:space="preserve"> former US diplomat </w:t>
      </w:r>
    </w:p>
    <w:p w:rsidR="0091772B" w:rsidRDefault="0091772B" w:rsidP="0091772B">
      <w:r>
        <w:t>(Patrick, “Former U.S. diplomat Patrick Ryan: Time to drop Cuba from terror list” The Hill, 4/30/13, http://thehill.com/blogs/global-affairs/guest-commentary/296867-former-us-diplomat-patrick-ryan-)//HA</w:t>
      </w:r>
    </w:p>
    <w:p w:rsidR="0091772B" w:rsidRDefault="0091772B" w:rsidP="0091772B"/>
    <w:p w:rsidR="0091772B" w:rsidRDefault="0091772B" w:rsidP="0091772B">
      <w:r>
        <w:t xml:space="preserve">As a former U.S. diplomat who authored the 2007-09 Country Reports on Terrorism for Nigeria and visited Cuba many times on official business, I believe </w:t>
      </w:r>
      <w:r w:rsidRPr="004A7ED1">
        <w:rPr>
          <w:rStyle w:val="StyleBoldUnderline"/>
        </w:rPr>
        <w:t>keeping Cuba on the list of State Sponsors of Terrorism is absurd and highly political</w:t>
      </w:r>
      <w:r>
        <w:t xml:space="preserve">, particularly given its glaring omissions. </w:t>
      </w:r>
    </w:p>
    <w:p w:rsidR="0091772B" w:rsidRDefault="0091772B" w:rsidP="0091772B">
      <w:r>
        <w:t xml:space="preserve">Where is North Korea, which has conducted small-scale attacks against the South over the past several years — and recently threatened a nuclear first strike against the United States? Despite the fact that Cuba maintains a capable espionage network, </w:t>
      </w:r>
      <w:r w:rsidRPr="004A7ED1">
        <w:rPr>
          <w:rStyle w:val="StyleBoldUnderline"/>
        </w:rPr>
        <w:t>no credible intelligence sources claim it is currently a security threat to us.</w:t>
      </w:r>
      <w:r>
        <w:t xml:space="preserve"> Cuba’s listing is about Florida electoral politics. </w:t>
      </w:r>
    </w:p>
    <w:p w:rsidR="0091772B" w:rsidRDefault="0091772B" w:rsidP="0091772B">
      <w:r>
        <w:t xml:space="preserve">A </w:t>
      </w:r>
      <w:r w:rsidRPr="004A7ED1">
        <w:rPr>
          <w:rStyle w:val="Emphasis"/>
        </w:rPr>
        <w:t>small minority of Cuban-American politicians has been dictating U.S. foreign policy toward one of our most geographically proximate neighbors for too long</w:t>
      </w:r>
      <w:r>
        <w:t xml:space="preserve"> — and </w:t>
      </w:r>
      <w:r w:rsidRPr="004A7ED1">
        <w:rPr>
          <w:rStyle w:val="StyleBoldUnderline"/>
        </w:rPr>
        <w:t>using the highly questionable terrorist listing to justify continuation of the Cold War-era embargo.</w:t>
      </w:r>
      <w:r>
        <w:t xml:space="preserve"> </w:t>
      </w:r>
    </w:p>
    <w:p w:rsidR="0091772B" w:rsidRDefault="0091772B" w:rsidP="0091772B">
      <w:r>
        <w:t xml:space="preserve">Ironically, </w:t>
      </w:r>
      <w:r w:rsidRPr="004A7ED1">
        <w:rPr>
          <w:rStyle w:val="StyleBoldUnderline"/>
        </w:rPr>
        <w:t>these members of Congress support Cubans’ ability freedom to travel to the United States but not Americans’ freedom to travel to Cuba</w:t>
      </w:r>
      <w:r>
        <w:t xml:space="preserve">, and </w:t>
      </w:r>
      <w:r w:rsidRPr="004A7ED1">
        <w:rPr>
          <w:rStyle w:val="StyleBoldUnderline"/>
        </w:rPr>
        <w:t>use the terrorist justification for this</w:t>
      </w:r>
      <w:r>
        <w:t xml:space="preserve">. If we truly </w:t>
      </w:r>
      <w:r w:rsidRPr="004A7ED1">
        <w:rPr>
          <w:rStyle w:val="StyleBoldUnderline"/>
        </w:rPr>
        <w:t>want to undermine the Castro regime, the best way would be to end the</w:t>
      </w:r>
      <w:r>
        <w:t xml:space="preserve"> listing, including the </w:t>
      </w:r>
      <w:r w:rsidRPr="004A7ED1">
        <w:rPr>
          <w:rStyle w:val="StyleBoldUnderline"/>
        </w:rPr>
        <w:t>embargo and travel ban,</w:t>
      </w:r>
      <w:r>
        <w:t xml:space="preserve"> and flood Cuba with American visitors, </w:t>
      </w:r>
      <w:r w:rsidRPr="004A7ED1">
        <w:rPr>
          <w:rStyle w:val="StyleBoldUnderline"/>
        </w:rPr>
        <w:t>as well as our products and democratic ideas</w:t>
      </w:r>
      <w:r>
        <w:t xml:space="preserve">. </w:t>
      </w:r>
      <w:r>
        <w:lastRenderedPageBreak/>
        <w:t xml:space="preserve">Ending the restrictions would also demonstrably help the Cuban people — a stated aim of these same politicians. </w:t>
      </w:r>
    </w:p>
    <w:p w:rsidR="0091772B" w:rsidRPr="0091772B" w:rsidRDefault="0091772B" w:rsidP="0091772B"/>
    <w:p w:rsidR="0091772B" w:rsidRPr="0091772B" w:rsidRDefault="0091772B" w:rsidP="0091772B"/>
    <w:p w:rsidR="006B2B58" w:rsidRDefault="00F738D0" w:rsidP="00F738D0">
      <w:pPr>
        <w:pStyle w:val="Heading3"/>
      </w:pPr>
      <w:r>
        <w:lastRenderedPageBreak/>
        <w:t>GOP opposes lifting embargo</w:t>
      </w:r>
    </w:p>
    <w:p w:rsidR="00F738D0" w:rsidRDefault="00F738D0" w:rsidP="00F738D0"/>
    <w:p w:rsidR="00F738D0" w:rsidRPr="00A662B7" w:rsidRDefault="00F738D0" w:rsidP="00F738D0">
      <w:pPr>
        <w:pStyle w:val="Heading4"/>
      </w:pPr>
      <w:r>
        <w:t>Key Republicans want the embargo</w:t>
      </w:r>
    </w:p>
    <w:p w:rsidR="00F738D0" w:rsidRDefault="00F738D0" w:rsidP="00F738D0">
      <w:r>
        <w:rPr>
          <w:b/>
        </w:rPr>
        <w:t>Hanson and Lee, 13</w:t>
      </w:r>
      <w:r>
        <w:t xml:space="preserve">-Hanson is associate director and coordinating editor at CFR.org, the website of the Council on Foreign Relations. She manages the editorial production of the website and covers economic and political development in Africa and Latin America. Lee is the Senior Production Editor of CFR.org (Stephanie Hanson and Brianna Lee, “U.S.-Cuba Relations”, Council on Foreign Relations, 1/31/13, </w:t>
      </w:r>
      <w:hyperlink r:id="rId78" w:history="1">
        <w:r w:rsidRPr="00897B7C">
          <w:rPr>
            <w:rStyle w:val="Hyperlink"/>
          </w:rPr>
          <w:t>http://www.cfr.org/cuba/us-cuba-relations/p11113)//TL</w:t>
        </w:r>
      </w:hyperlink>
    </w:p>
    <w:p w:rsidR="00F738D0" w:rsidRDefault="00F738D0" w:rsidP="00F738D0"/>
    <w:p w:rsidR="00F738D0" w:rsidRDefault="00F738D0" w:rsidP="00F738D0">
      <w:r w:rsidRPr="00A662B7">
        <w:rPr>
          <w:u w:val="single"/>
        </w:rPr>
        <w:t>Ending the economic embargo against Cuba would require congressional approval.</w:t>
      </w:r>
      <w:r>
        <w:t xml:space="preserve"> Opinions in Congress are mixed: </w:t>
      </w:r>
      <w:r w:rsidRPr="00A662B7">
        <w:rPr>
          <w:u w:val="single"/>
        </w:rPr>
        <w:t>A group of influential Republican lawmakers from Florida, including former representative Lincoln Diaz-Balart, his brother Mario Diaz-Balart, and Ileana Ros-Lehtinen are stridently anti-Castro</w:t>
      </w:r>
      <w:r>
        <w:t>. Still, many favor improving relations with Cuba. In 2009, Sen. Richard Lugar (R-IN), the top-ranking Republican on the Senate Foreign Relations Committee, released a report calling for U.S. policy changes. He said: "We must recognize the ineffectiveness of our current policy and deal with the Cuban regime in a way that enhances U.S. interests" (PDF).</w:t>
      </w:r>
    </w:p>
    <w:p w:rsidR="00811543" w:rsidRPr="00B21AC7" w:rsidRDefault="00811543" w:rsidP="00811543">
      <w:pPr>
        <w:pStyle w:val="Heading4"/>
      </w:pPr>
      <w:r>
        <w:t>They’re the rising stars of the party and the most powerful</w:t>
      </w:r>
    </w:p>
    <w:p w:rsidR="00811543" w:rsidRDefault="00811543" w:rsidP="00811543">
      <w:r>
        <w:rPr>
          <w:b/>
        </w:rPr>
        <w:t>White, 13</w:t>
      </w:r>
      <w:r>
        <w:t xml:space="preserve">-Senior fellow at the Center for International Policy and former U.S. ambassador to Paraguay and El Salvador (Robert, “After Chávez, a Chance to Rethink Relations </w:t>
      </w:r>
      <w:proofErr w:type="gramStart"/>
      <w:r>
        <w:t>With</w:t>
      </w:r>
      <w:proofErr w:type="gramEnd"/>
      <w:r>
        <w:t xml:space="preserve"> Cuba”, New York Times, 3/7/13, </w:t>
      </w:r>
      <w:hyperlink r:id="rId79" w:history="1">
        <w:r w:rsidRPr="00897B7C">
          <w:rPr>
            <w:rStyle w:val="Hyperlink"/>
          </w:rPr>
          <w:t>http://www.nytimes.com/2013/03/08/opinion/after-chavez-hope-for-good-neighbors-in-latin-america.html?pagewanted=all)//TL</w:t>
        </w:r>
      </w:hyperlink>
    </w:p>
    <w:p w:rsidR="00811543" w:rsidRPr="008469C1" w:rsidRDefault="00811543" w:rsidP="00811543"/>
    <w:p w:rsidR="00811543" w:rsidRDefault="00811543" w:rsidP="00811543">
      <w:r>
        <w:t xml:space="preserve">And </w:t>
      </w:r>
      <w:r w:rsidRPr="008469C1">
        <w:rPr>
          <w:u w:val="single"/>
        </w:rPr>
        <w:t>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w:t>
      </w:r>
      <w:r>
        <w:t>. (The third member, Senator Robert Menendez, Democrat of New Jersey, is the new chairman of the Senate Foreign Relations Committee, but his power has been weakened by a continuing ethics controversy.)</w:t>
      </w:r>
    </w:p>
    <w:p w:rsidR="00811543" w:rsidRPr="00F738D0" w:rsidRDefault="00811543" w:rsidP="00F738D0"/>
    <w:p w:rsidR="006B2B58" w:rsidRPr="000C2F26" w:rsidRDefault="006B2B58" w:rsidP="006B2B58"/>
    <w:p w:rsidR="006B2B58" w:rsidRDefault="006B2B58" w:rsidP="006B2B58">
      <w:pPr>
        <w:pStyle w:val="Heading3"/>
      </w:pPr>
      <w:r>
        <w:lastRenderedPageBreak/>
        <w:t>AT: Plan uses the executive</w:t>
      </w:r>
    </w:p>
    <w:p w:rsidR="006B2B58" w:rsidRDefault="006B2B58" w:rsidP="006B2B58"/>
    <w:p w:rsidR="006B2B58" w:rsidRDefault="006B2B58" w:rsidP="006B2B58">
      <w:pPr>
        <w:pStyle w:val="Heading4"/>
      </w:pPr>
      <w:r>
        <w:t>Plan still requires massive amounts of capital – it takes strong-arming to get it through the executive branch and Congress will try to block it because of the Cuba lobby</w:t>
      </w:r>
    </w:p>
    <w:p w:rsidR="006B2B58" w:rsidRDefault="006B2B58" w:rsidP="006B2B58">
      <w:r>
        <w:rPr>
          <w:b/>
        </w:rPr>
        <w:t xml:space="preserve">LeoGrande, 13 - </w:t>
      </w:r>
      <w:r w:rsidRPr="00BB6AEC">
        <w:t>professor in the department of government at American University's School of Public Affairs in Washington, D.C.</w:t>
      </w:r>
      <w:r>
        <w:rPr>
          <w:b/>
        </w:rPr>
        <w:t xml:space="preserve"> </w:t>
      </w:r>
      <w:r>
        <w:t xml:space="preserve">(William, “The Cuba Lobby” Foreign Policy, 4/11, </w:t>
      </w:r>
    </w:p>
    <w:p w:rsidR="006B2B58" w:rsidRDefault="000A0FE7" w:rsidP="006B2B58">
      <w:hyperlink r:id="rId80" w:history="1">
        <w:r w:rsidR="006B2B58" w:rsidRPr="00F9493C">
          <w:rPr>
            <w:rStyle w:val="Hyperlink"/>
          </w:rPr>
          <w:t>http://www.foreignpolicy.com/articles/2013/04/11/the_cuba_lobby_jay_z</w:t>
        </w:r>
      </w:hyperlink>
    </w:p>
    <w:p w:rsidR="006B2B58" w:rsidRDefault="006B2B58" w:rsidP="006B2B58"/>
    <w:p w:rsidR="006B2B58" w:rsidRDefault="006B2B58" w:rsidP="006B2B58">
      <w:r>
        <w:t xml:space="preserve">Like the China Lobby before it, </w:t>
      </w:r>
      <w:r w:rsidRPr="00BB6AEC">
        <w:rPr>
          <w:rStyle w:val="StyleBoldUnderline"/>
        </w:rPr>
        <w:t>the Cuba Lobby has also struck fear into the heart of the foreign-policy bureaucracy. The congressional wing of the Cuba Lobby</w:t>
      </w:r>
      <w:r>
        <w:t xml:space="preserve">, in concert with its friends in the executive branch, routinely </w:t>
      </w:r>
      <w:r w:rsidRPr="00BB6AEC">
        <w:rPr>
          <w:rStyle w:val="StyleBoldUnderline"/>
        </w:rPr>
        <w:t>punishes career civil servants who don't toe the line</w:t>
      </w:r>
      <w:r>
        <w:t>. One of the Cuba Lobby's early targets was John J.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"CANF had close contact with the Cuban desk, which soon turned notably unfriendly toward my reporting from post and it seemed toward me personally," Taylor recalled in an oral history interview. "Mas and the foundation soon assumed that I was too soft on Castro."</w:t>
      </w:r>
    </w:p>
    <w:p w:rsidR="006B2B58" w:rsidRDefault="006B2B58" w:rsidP="006B2B58">
      <w:r>
        <w:t xml:space="preserve">The risks of crossing the Cuba Lobby were not lost on other foreign-policy professionals. In 1990, Taylor was in Washington to consult about the newly launched TV Martí, which the Cuban government was jamming so completely that Cubans on the island dubbed it, "la TV que no se ve" ("No-see TV"). But TV Martí's patrons in Washington blindly insisted that the vast majority of the Cuban population was watching the broadcasts. Taylor invited the U.S. Information Agency officials responsible for TV Martí to come to Cuba to see for </w:t>
      </w:r>
      <w:proofErr w:type="gramStart"/>
      <w:r>
        <w:t>themselves</w:t>
      </w:r>
      <w:proofErr w:type="gramEnd"/>
      <w:r>
        <w:t>. "Silence prevailed around the table," he recalled. "I don't think anyone there really believed TV Martí signals were being received in Cuba. It was a Kafkaesque moment, a true Orwellian experience, to see a room full of grown, educated men and women so afraid for their jobs or their political positions that they could take part in such a charade."</w:t>
      </w:r>
    </w:p>
    <w:p w:rsidR="006B2B58" w:rsidRDefault="006B2B58" w:rsidP="006B2B58">
      <w:r>
        <w:t>In 1993, the Cuba Lobby opposed the appointment of President Bill Clinton's first choice to be assistant secretary of state for inter-American affairs, Mario Baeza, because he had once visited Cuba. According to Stone, fearful of the Cuba Lobby's political clout, Clinton dumped Baeza. Two years later, Clinton caved in to the Cuba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w:t>
      </w:r>
    </w:p>
    <w:p w:rsidR="006B2B58" w:rsidRDefault="006B2B58" w:rsidP="006B2B58">
      <w:r>
        <w:t xml:space="preserve">During George W. Bush's administration, </w:t>
      </w:r>
      <w:r w:rsidRPr="00BB6AEC">
        <w:rPr>
          <w:rStyle w:val="StyleBoldUnderline"/>
        </w:rPr>
        <w:t>the Cuba Lobby completely captured the State Department's Latin America bureau</w:t>
      </w:r>
      <w:r>
        <w:t xml:space="preserve">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Reich hired as his deputy Dan Fisk, former staff assistant to Senator Helms and author of the Cuban Liberty and Democratic Solidarity Act. Reich was followed by Roger Noriega, another former Helms staffer, who explained that Bush's policy was aimed at destabilizing the Cuban regime: "We opted for change even if it meant chaos. The Cubans had had too much stability over decades.… Chaos was necessary in order to change reality."</w:t>
      </w:r>
    </w:p>
    <w:p w:rsidR="006B2B58" w:rsidRDefault="006B2B58" w:rsidP="006B2B58">
      <w:r>
        <w:lastRenderedPageBreak/>
        <w:t>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The Cuba Lobby began a steady drumbeat of charges that Armstrong was a Cuban agent because his and the community's analysis disputed the Bush team's insistence that the Castro regime was fragile and wouldn't survive the passing of its founder. The 2001 arrest for espionage of the Defense Intelligence Agency's top Cuba analyst, Ana Montes, heightened the Cuba Lobby's hysteria over traitors in government in the same way that the spy cases of the 1950s -- Alger Hiss and the Amerasia magazine affair -- gave the China Lobby ammunition. Armstrong was subjected to repeated and intrusive security investigations, all of which cleared him of wrongdoing. (He completed a four-year term as national intelligence officer and received a prestigious CIA medal recognizing his service when he left the agency in 2008.)</w:t>
      </w:r>
    </w:p>
    <w:p w:rsidR="006B2B58" w:rsidRDefault="006B2B58" w:rsidP="006B2B58">
      <w:r w:rsidRPr="00BB6AEC">
        <w:rPr>
          <w:rStyle w:val="StyleBoldUnderline"/>
        </w:rPr>
        <w:t>When Obama was elected president, promising a "new beginning" in relations with Havana, the Cuba Lobby relied on its congressional wing to stop him</w:t>
      </w:r>
      <w:r>
        <w:t xml:space="preserve">. Sen. Robert </w:t>
      </w:r>
      <w:r w:rsidRPr="00BB6AEC">
        <w:rPr>
          <w:rStyle w:val="StyleBoldUnderline"/>
        </w:rPr>
        <w:t>Menendez</w:t>
      </w:r>
      <w:r>
        <w:t xml:space="preserve"> (D-N.J.), the senior Cuban-American Democrat in Congress and now chairman of the Senate Foreign Relations Committee, </w:t>
      </w:r>
      <w:r w:rsidRPr="00BB6AEC">
        <w:rPr>
          <w:rStyle w:val="StyleBoldUnderline"/>
        </w:rPr>
        <w:t>vehemently opposes any opening to Cuba</w:t>
      </w:r>
      <w:r>
        <w:t xml:space="preserve">. In March 2009, </w:t>
      </w:r>
      <w:r w:rsidRPr="00BB6AEC">
        <w:rPr>
          <w:rStyle w:val="StyleBoldUnderline"/>
        </w:rPr>
        <w:t>he signaled his willingness to defy both his president and his party to get his wa</w:t>
      </w:r>
      <w:r>
        <w:t xml:space="preserve">y. </w:t>
      </w:r>
      <w:r w:rsidRPr="00BB6AEC">
        <w:rPr>
          <w:rStyle w:val="StyleBoldUnderline"/>
        </w:rPr>
        <w:t>Menendez voted with Republicans to block passage of a</w:t>
      </w:r>
      <w:r>
        <w:t xml:space="preserve"> $410 billion omnibus appropriations </w:t>
      </w:r>
      <w:r w:rsidRPr="00BB6AEC">
        <w:rPr>
          <w:rStyle w:val="StyleBoldUnderline"/>
        </w:rPr>
        <w:t xml:space="preserve">bill (needed to keep the government running) because it relaxed the requirement that Cuba pay in advance for food purchases from U.S. suppliers </w:t>
      </w:r>
      <w:r>
        <w:t xml:space="preserve">and eased restrictions on travel to the island. </w:t>
      </w:r>
      <w:r w:rsidRPr="00BB6AEC">
        <w:rPr>
          <w:rStyle w:val="StyleBoldUnderline"/>
        </w:rPr>
        <w:t>To get Menendez to relent</w:t>
      </w:r>
      <w:r>
        <w:t xml:space="preserve">, Treasury Secretary Timothy </w:t>
      </w:r>
      <w:r w:rsidRPr="00BB6AEC">
        <w:rPr>
          <w:rStyle w:val="StyleBoldUnderline"/>
        </w:rPr>
        <w:t>Geithner had to promise in writing that the administration would consult Menendez on any change in U.S. policy toward Cuba</w:t>
      </w:r>
      <w:r>
        <w:t>.</w:t>
      </w:r>
    </w:p>
    <w:p w:rsidR="006B2B58" w:rsidRDefault="006B2B58" w:rsidP="006B2B58">
      <w:r>
        <w:t>Senate Republicans also blocked confirmation of Arturo Valenzuela as Obama's assistant secretary for Western Hemisphere affairs until November 2009. With the bureau managed in the interim by Bush holdovers, no one was pushing from below to carry out Obama's new Cuba policy. After Valenzuela stepped down in 2012, Senator Rubio (R-Fla.), whose father left Cuba in the 1950s, held up confirmation of Valenzuela's replacement, Roberta Jacobson, until the administration agreed to tighten restrictions on educational travel to Cuba, undercutting Obama's stated policy of increasing people-to-people engagement.</w:t>
      </w:r>
    </w:p>
    <w:p w:rsidR="006B2B58" w:rsidRDefault="006B2B58" w:rsidP="006B2B58">
      <w:r>
        <w:t>When Obama nominated career Foreign Service officer Jonathan Farrar to be ambassador to Nicaragua, the Cuba Lobby denounced him as soft on communism. During his previous posting as chief of the U.S. diplomatic mission in Havana, Farrar had reported to Washington that Cuba's traditional dissident movement had very little appeal to ordinary Cubans. Menendez and Rubio teamed up to give Farrar a verbal beating during his confirmation hearing for carrying out Obama's policy of engaging the Cuban government rather than simply antagonizing it. When they blocked Farrar's confirmation, Obama withdrew the nomination, sending Farrar as ambassador to Panama instead. Their point made, Menendez and Rubio did not object.</w:t>
      </w:r>
    </w:p>
    <w:p w:rsidR="006B2B58" w:rsidRDefault="006B2B58" w:rsidP="006B2B58">
      <w:r w:rsidRPr="00BB6AEC">
        <w:rPr>
          <w:rStyle w:val="StyleBoldUnderline"/>
        </w:rPr>
        <w:t>The Cuba Lobby's power to derail diplomatic careers is common knowledge among foreign-policy professionals</w:t>
      </w:r>
      <w:r>
        <w:t xml:space="preserve">. Throughout Obama's first term, </w:t>
      </w:r>
      <w:r w:rsidRPr="00BB6AEC">
        <w:rPr>
          <w:rStyle w:val="StyleBoldUnderline"/>
        </w:rPr>
        <w:t>midlevel State Department officials cooperated more closely and deferred more slavishly to congressional opponents of Obama's Cuba policy than to</w:t>
      </w:r>
      <w:r>
        <w:t xml:space="preserve"> supporters like John </w:t>
      </w:r>
      <w:r w:rsidRPr="00BB6AEC">
        <w:rPr>
          <w:rStyle w:val="StyleBoldUnderline"/>
        </w:rPr>
        <w:t>Kerry</w:t>
      </w:r>
      <w:r>
        <w:t xml:space="preserve">, the new secretary of state who served at the time as Senate Foreign Relations Committee chairman. </w:t>
      </w:r>
      <w:r w:rsidRPr="00BB6AEC">
        <w:rPr>
          <w:rStyle w:val="StyleBoldUnderline"/>
        </w:rPr>
        <w:t>When Senator Kerry tried to get the State Department and USAID to reform the Bush administration's democracy-promotion programs in 2010, he ran into more opposition from the bureaucracy than from Republicans</w:t>
      </w:r>
      <w:r>
        <w:t xml:space="preserve">. If Obama intends to finally keep the 2008 campaign promise to take a new direction in relations with Cuba, </w:t>
      </w:r>
      <w:r w:rsidRPr="00BB6AEC">
        <w:rPr>
          <w:rStyle w:val="StyleBoldUnderline"/>
        </w:rPr>
        <w:t>the job can't be left to foreign-policy bureaucrats, who are</w:t>
      </w:r>
      <w:r>
        <w:t xml:space="preserve"> so </w:t>
      </w:r>
      <w:r w:rsidRPr="00BB6AEC">
        <w:rPr>
          <w:rStyle w:val="StyleBoldUnderline"/>
        </w:rPr>
        <w:t>terrified of the Cuba Lobby</w:t>
      </w:r>
      <w:r>
        <w:t xml:space="preserve"> that they continue to believe, or pretend to believe, absurdities -- that Cubans are watching TV Martí, for instance, or that Cuba is a state sponsor of </w:t>
      </w:r>
      <w:r>
        <w:lastRenderedPageBreak/>
        <w:t xml:space="preserve">terrorism. </w:t>
      </w:r>
      <w:r w:rsidRPr="00BB6AEC">
        <w:rPr>
          <w:rStyle w:val="StyleBoldUnderline"/>
        </w:rPr>
        <w:t>Only a determined president and a tough secretary of state can drive a new policy through a bureaucratic wasteland so paralyzed by fear and inertia</w:t>
      </w:r>
      <w:r>
        <w:t>.</w:t>
      </w:r>
    </w:p>
    <w:p w:rsidR="006B2B58" w:rsidRDefault="006B2B58" w:rsidP="006B2B58"/>
    <w:p w:rsidR="00E31CF8" w:rsidRDefault="00E31CF8" w:rsidP="00E31CF8">
      <w:pPr>
        <w:pStyle w:val="Heading4"/>
      </w:pPr>
      <w:r>
        <w:t>Plan costs capital even if a unilateral executive action – there will still be a fight</w:t>
      </w:r>
    </w:p>
    <w:p w:rsidR="00E31CF8" w:rsidRDefault="00E31CF8" w:rsidP="00E31CF8">
      <w:r>
        <w:rPr>
          <w:b/>
        </w:rPr>
        <w:t xml:space="preserve">Piccone, 13 </w:t>
      </w:r>
      <w:r>
        <w:t xml:space="preserve">– senior fellow at Brookings (Ted, “Time to Bet on Cuba” The Hill, 3/18, </w:t>
      </w:r>
      <w:hyperlink r:id="rId81" w:history="1">
        <w:r w:rsidRPr="00897B7C">
          <w:rPr>
            <w:rStyle w:val="Hyperlink"/>
          </w:rPr>
          <w:t>http://www.brookings.edu/research/opinions/2013/03/18-cuba-piccone</w:t>
        </w:r>
      </w:hyperlink>
      <w:r>
        <w:t>)</w:t>
      </w:r>
    </w:p>
    <w:p w:rsidR="00E31CF8" w:rsidRPr="00BF5A99" w:rsidRDefault="00E31CF8" w:rsidP="00E31CF8"/>
    <w:p w:rsidR="00E31CF8" w:rsidRDefault="00E31CF8" w:rsidP="00E31CF8">
      <w:r>
        <w:t>Cuba’s efforts to “update” its socialist system through a series of economic reforms just got more complicated. The death of Venezuela’s Hugo Chávez, its principal benefactor, could seriously disrupt what is already a precarious process of maintaining top-down political control while liberalizing elements of the economy. Raúl Castro’s announcement that he will step down in five years and the emergence of younger leaders born after the 1959 revolution add further uncertainty to the island’s future.</w:t>
      </w:r>
    </w:p>
    <w:p w:rsidR="00E31CF8" w:rsidRDefault="00E31CF8" w:rsidP="00E31CF8">
      <w:r>
        <w:t xml:space="preserve">These new circumstances offer President </w:t>
      </w:r>
      <w:r w:rsidRPr="00BF5A99">
        <w:rPr>
          <w:rStyle w:val="StyleBoldUnderline"/>
        </w:rPr>
        <w:t>Obama</w:t>
      </w:r>
      <w:r>
        <w:t xml:space="preserve"> a rare opportunity to turn the page of history from an outdated Cold War approach to Cuba to a new era of constructive engagement. In his second term in office, he </w:t>
      </w:r>
      <w:r w:rsidRPr="00BF5A99">
        <w:rPr>
          <w:rStyle w:val="StyleBoldUnderline"/>
        </w:rPr>
        <w:t>should place a big bet by investing political capital in defrosting relations</w:t>
      </w:r>
      <w:r>
        <w:t>, an approach that will advance U.S. interests in a stable, prosperous and democratic Cuba.</w:t>
      </w:r>
    </w:p>
    <w:p w:rsidR="00E31CF8" w:rsidRDefault="00E31CF8" w:rsidP="00E31CF8">
      <w:r>
        <w:t>Under Castro, the Cuban government has undertaken important reforms to modernize and liberalize the economy. Cubans are now permitted to buy and sell property, open their own businesses, hire employees and enter into co-ops, with state-owned enterprises on a more equal footing. The updating of the Soviet-style economic system is a gradual and highly controlled process. But the recent legal emergence of formal, small-scale private businesses (cuentapropistas) that can now compete on a more equal footing with state-owned enterprises opens a window into a profound shift in thinking already under way on the island. The reforms also offer new opportunities for U.S. engagement.</w:t>
      </w:r>
    </w:p>
    <w:p w:rsidR="00E31CF8" w:rsidRDefault="00E31CF8" w:rsidP="00E31CF8">
      <w:r>
        <w:t>Castro’s loosening of the apron strings extends beyond the economy. In January, the Cuban government lifted exit controls for most citizens, which is likely to accelerate the process of reconciliation within the Cuban diaspora. It could also result in a swift uptick of Cubans departing for the United States, demanding a reconsideration of U.S. migration policy to manage the increase. The gradual handoff of power to a next generation of more pragmatic party and military leaders who will determine the pace and scope of the reform process is yet further evidence that the Castro generation is looking forward to securing a viable legacy.</w:t>
      </w:r>
    </w:p>
    <w:p w:rsidR="00E31CF8" w:rsidRDefault="00E31CF8" w:rsidP="00E31CF8">
      <w:r>
        <w:t>The U.S. approach to Cuba has likewise undergone important changes since Obama took office. Since the expansion of travel and remittances in 2009, hundreds of thousands of the 1.8 million Cuban Americans living in the United States have sent more than $2 billion to relatives there, providing important fuel to the burgeoning private sector and empowering citizens to be less dependent on the Cuban state.</w:t>
      </w:r>
    </w:p>
    <w:p w:rsidR="00E31CF8" w:rsidRDefault="00E31CF8" w:rsidP="00E31CF8">
      <w:r>
        <w:t>Much more, however, could be done. In his second term, Obama has a wealth of policy options available to him through executive authority that would reframe U.S. support for the Cuban people and advance U.S. national interests.</w:t>
      </w:r>
    </w:p>
    <w:p w:rsidR="00E31CF8" w:rsidRDefault="00E31CF8" w:rsidP="00E31CF8">
      <w:r>
        <w:t>In his second term, the president can (and should):</w:t>
      </w:r>
    </w:p>
    <w:p w:rsidR="00E31CF8" w:rsidRDefault="00E31CF8" w:rsidP="00E31CF8">
      <w:r>
        <w:t>Appoint a special envoy to open a discrete dialogue with Havana without preconditions to discuss such issues as migration, travel, counterterrorism and counternarcotics, energy and the environment, and trade and investment. Such talks could result in provisions that strengthen border security, protect Florida from oil spills, break down the walls of communication that prevent our diplomats from traveling outside Havana and help U.S. businesses export more goods, and thereby create jobs.</w:t>
      </w:r>
    </w:p>
    <w:p w:rsidR="00E31CF8" w:rsidRDefault="00E31CF8" w:rsidP="00E31CF8">
      <w:r>
        <w:t>Authorize financial and technical assistance to support burgeoning small businesses and permit trade in goods and services with certified independent entrepreneurs.</w:t>
      </w:r>
    </w:p>
    <w:p w:rsidR="00E31CF8" w:rsidRDefault="00E31CF8" w:rsidP="00E31CF8">
      <w:r>
        <w:lastRenderedPageBreak/>
        <w:t>Expand the list of exports licensed for sale to Cuba, including school and art supplies, water and food preparation systems and telecommunications equipment.</w:t>
      </w:r>
    </w:p>
    <w:p w:rsidR="00E31CF8" w:rsidRDefault="00E31CF8" w:rsidP="00E31CF8">
      <w:r>
        <w:t>Grant general licenses for journalists, researchers, humanitarian organizations and others to facilitate people-to-people exchanges.</w:t>
      </w:r>
    </w:p>
    <w:p w:rsidR="00E31CF8" w:rsidRDefault="00E31CF8" w:rsidP="00E31CF8">
      <w:r>
        <w:t>Remove Cuba from the list of state sponsors of terrorism, where it does not belong, allowing a greater share of U.S.-sourced components and services in products that enter Cuban commerce.</w:t>
      </w:r>
    </w:p>
    <w:p w:rsidR="00E31CF8" w:rsidRDefault="00E31CF8" w:rsidP="00E31CF8">
      <w:r>
        <w:t xml:space="preserve">This list is not exhaustive; </w:t>
      </w:r>
      <w:r w:rsidRPr="00B02C33">
        <w:rPr>
          <w:rStyle w:val="StyleBoldUnderline"/>
        </w:rPr>
        <w:t>the president can take any number of unilateral steps to improve relations</w:t>
      </w:r>
      <w:r>
        <w:t xml:space="preserve"> and increase U.S. support to the Cuban people, as mandated by Congress. </w:t>
      </w:r>
      <w:r w:rsidRPr="00B02C33">
        <w:rPr>
          <w:rStyle w:val="StyleBoldUnderline"/>
        </w:rPr>
        <w:t>He can also expect significant pushback from a well-organized and vocal minority of elected officials</w:t>
      </w:r>
      <w:r>
        <w:t xml:space="preserve"> who are increasingly out of step with their constituencies on this issue. (In the 2012 election, Obama’s share of the Cuban-American vote increased by 10 points in Miami-Dade county.) He can win the argument, however, by demonstrating that these measures are in the spirit of the congressional mandate to encourage a free and prosperous Cuba.</w:t>
      </w:r>
    </w:p>
    <w:p w:rsidR="00E31CF8" w:rsidRDefault="00E31CF8" w:rsidP="00E31CF8"/>
    <w:p w:rsidR="00E31CF8" w:rsidRDefault="00E31CF8" w:rsidP="006B2B58"/>
    <w:p w:rsidR="00F51E7C" w:rsidRDefault="00F51E7C" w:rsidP="00F51E7C">
      <w:pPr>
        <w:pStyle w:val="Heading4"/>
      </w:pPr>
      <w:r>
        <w:t>Plan saps polcap – even democrats don’t like it and it is high visibility</w:t>
      </w:r>
    </w:p>
    <w:p w:rsidR="00F51E7C" w:rsidRDefault="00F51E7C" w:rsidP="00F51E7C">
      <w:r w:rsidRPr="006C39F4">
        <w:rPr>
          <w:rStyle w:val="StyleStyleBold12pt"/>
        </w:rPr>
        <w:t>LeoGrande, 13</w:t>
      </w:r>
      <w:r>
        <w:t xml:space="preserve"> </w:t>
      </w:r>
      <w:proofErr w:type="gramStart"/>
      <w:r w:rsidRPr="006C39F4">
        <w:t>–  is</w:t>
      </w:r>
      <w:proofErr w:type="gramEnd"/>
      <w:r w:rsidRPr="006C39F4">
        <w:t xml:space="preserve"> a professor in the department of government at American University's</w:t>
      </w:r>
      <w:r w:rsidRPr="006F212B">
        <w:t xml:space="preserve"> School of Public Affairs</w:t>
      </w:r>
      <w:r>
        <w:t xml:space="preserve"> (William, “The Danger of Dependence: Cuba's Foreign Policy After Chavez”, </w:t>
      </w:r>
      <w:r w:rsidRPr="002D0AA9">
        <w:t>02 Apr 2013</w:t>
      </w:r>
      <w:r>
        <w:t xml:space="preserve">, </w:t>
      </w:r>
      <w:r w:rsidRPr="002D0AA9">
        <w:t>http://www.worldpoliticsreview.com/articles/12840/the-danger-of-dependence-cubas-foreign-policy-after-chavez</w:t>
      </w:r>
      <w:r>
        <w:t>)//eek</w:t>
      </w:r>
    </w:p>
    <w:p w:rsidR="00F51E7C" w:rsidRDefault="00F51E7C" w:rsidP="00F51E7C"/>
    <w:p w:rsidR="00F51E7C" w:rsidRDefault="00F51E7C" w:rsidP="00F51E7C">
      <w:r>
        <w:t xml:space="preserve">But the </w:t>
      </w:r>
      <w:r w:rsidRPr="003B1490">
        <w:rPr>
          <w:rStyle w:val="StyleBoldUnderline"/>
        </w:rPr>
        <w:t>momentum in Washington soon dissipated in the face of more pressing foreign policy priorities, opposition from Congress, even among some Democrats, and resistance from an inertial State Department bureaucracy more comfortable with the familiar policy of the past -- its failure notwithstanding</w:t>
      </w:r>
      <w:r>
        <w:t xml:space="preserve"> -- than the risk of trying something new. As a former senior State Department official explained, </w:t>
      </w:r>
      <w:r w:rsidRPr="003B1490">
        <w:rPr>
          <w:rStyle w:val="Emphasis"/>
        </w:rPr>
        <w:t>high-visibility foreign policy changes of this magnitude only happen if the president demands that they happen</w:t>
      </w:r>
      <w:r w:rsidRPr="003B1490">
        <w:rPr>
          <w:rStyle w:val="StyleBoldUnderline"/>
        </w:rPr>
        <w:t>, and Obama's attention was focused elsewhere</w:t>
      </w:r>
      <w:r>
        <w:t xml:space="preserve">. In December 2009, Cuba's arrest of </w:t>
      </w:r>
      <w:r w:rsidRPr="003B1490">
        <w:rPr>
          <w:rStyle w:val="StyleBoldUnderline"/>
        </w:rPr>
        <w:t>Alan Gross,</w:t>
      </w:r>
      <w:r>
        <w:t xml:space="preserve"> a consultant for the U.S. Agency for International Development's "democracy promotion" programs, </w:t>
      </w:r>
      <w:r w:rsidRPr="003B1490">
        <w:rPr>
          <w:rStyle w:val="StyleBoldUnderline"/>
        </w:rPr>
        <w:t>brought all progress to a halt</w:t>
      </w:r>
      <w:r>
        <w:t>. At the end of Obama's first term, relations with Cuba were not much better than at the start.</w:t>
      </w:r>
    </w:p>
    <w:p w:rsidR="006B2B58" w:rsidRPr="000C2F26" w:rsidRDefault="006B2B58" w:rsidP="006B2B58"/>
    <w:p w:rsidR="006B2B58" w:rsidRDefault="006B2B58" w:rsidP="006B2B58"/>
    <w:p w:rsidR="006B2B58" w:rsidRDefault="006B2B58" w:rsidP="006B2B58">
      <w:pPr>
        <w:pStyle w:val="Heading3"/>
      </w:pPr>
      <w:r>
        <w:lastRenderedPageBreak/>
        <w:t>AT: Cuba lobby decreasing</w:t>
      </w:r>
    </w:p>
    <w:p w:rsidR="006B2B58" w:rsidRDefault="006B2B58" w:rsidP="006B2B58"/>
    <w:p w:rsidR="006B2B58" w:rsidRDefault="006B2B58" w:rsidP="006B2B58">
      <w:pPr>
        <w:pStyle w:val="Heading4"/>
      </w:pPr>
      <w:r>
        <w:t>The Cuba Lobby persists despite that the majority of Cuban Americans want engagement</w:t>
      </w:r>
    </w:p>
    <w:p w:rsidR="006B2B58" w:rsidRDefault="006B2B58" w:rsidP="006B2B58">
      <w:r>
        <w:rPr>
          <w:b/>
        </w:rPr>
        <w:t xml:space="preserve">LeoGrande, 13 - </w:t>
      </w:r>
      <w:r w:rsidRPr="00BB6AEC">
        <w:t>professor in the department of government at American University's School of Public Affairs in Washington, D.C.</w:t>
      </w:r>
      <w:r>
        <w:rPr>
          <w:b/>
        </w:rPr>
        <w:t xml:space="preserve"> </w:t>
      </w:r>
      <w:r>
        <w:t xml:space="preserve">(William, “The Cuba Lobby” Foreign Policy, 4/11, </w:t>
      </w:r>
    </w:p>
    <w:p w:rsidR="006B2B58" w:rsidRDefault="000A0FE7" w:rsidP="006B2B58">
      <w:hyperlink r:id="rId82" w:history="1">
        <w:r w:rsidR="006B2B58" w:rsidRPr="00F9493C">
          <w:rPr>
            <w:rStyle w:val="Hyperlink"/>
          </w:rPr>
          <w:t>http://www.foreignpolicy.com/articles/2013/04/11/the_cuba_lobby_jay_z</w:t>
        </w:r>
      </w:hyperlink>
    </w:p>
    <w:p w:rsidR="006B2B58" w:rsidRPr="001E7A7A" w:rsidRDefault="006B2B58" w:rsidP="006B2B58"/>
    <w:p w:rsidR="006B2B58" w:rsidRDefault="006B2B58" w:rsidP="006B2B58">
      <w:r>
        <w:t xml:space="preserve">The irrationality of U.S. policy does not stem just from concerns about electoral politics in Florida. </w:t>
      </w:r>
      <w:r w:rsidRPr="001E7A7A">
        <w:rPr>
          <w:rStyle w:val="StyleBoldUnderline"/>
        </w:rPr>
        <w:t>The Cuban-American community has evolved to the point that a majority now favors engagement</w:t>
      </w:r>
      <w:r>
        <w:t xml:space="preserve"> with Cuba, as both opinion polls and Obama's electoral success in 2008 and 2012 demonstrate. Today, </w:t>
      </w:r>
      <w:r w:rsidRPr="001E7A7A">
        <w:rPr>
          <w:rStyle w:val="StyleBoldUnderline"/>
        </w:rPr>
        <w:t>the larger problem is the climate of fear in the government bureaucracy, where even honest reporting about Cuba</w:t>
      </w:r>
      <w:r>
        <w:t xml:space="preserve"> -- let alone advocating a more sensible policy -- </w:t>
      </w:r>
      <w:r w:rsidRPr="001E7A7A">
        <w:rPr>
          <w:rStyle w:val="StyleBoldUnderline"/>
        </w:rPr>
        <w:t>can endanger one's career</w:t>
      </w:r>
      <w:r>
        <w:t>. Democratic presidents, who ought to know better, have tolerated this distortion of the policy process and at times have reinforced it by allowing the Cuba lobby to extort concessions from them. But the cost is high -- the gradual and insidious erosion of the government's ability to make sound policy based on fact rather than fantasy.</w:t>
      </w:r>
    </w:p>
    <w:p w:rsidR="006B2B58" w:rsidRDefault="006B2B58" w:rsidP="006B2B58">
      <w:r>
        <w:t>Through bullying and character assassination, the China Lobby blocked a sensible U.S. policy toward Beijing for a quarter-century, with tragic results. When Richard Nixon finally defied the China Lobby by going to Beijing in 1972, the earth did not tremble, civilization did not collapse, and U.S. security did not suffer. If anything, U.S. allies around the world applauded the adoption -- finally -- of a rational policy. At home, the punditocracy was surprised to discover that Nixon's bold stroke was politically popular. The China Lobby proved to be a paper tiger; the Red Scare fever of the 1950s had subsided, robbing the movement of its political base.</w:t>
      </w:r>
    </w:p>
    <w:p w:rsidR="006B2B58" w:rsidRDefault="006B2B58" w:rsidP="006B2B58">
      <w:r>
        <w:t xml:space="preserve">Likewise, </w:t>
      </w:r>
      <w:r w:rsidRPr="001E7A7A">
        <w:rPr>
          <w:rStyle w:val="StyleBoldUnderline"/>
        </w:rPr>
        <w:t>the Cuba Lobby has blocked a sensible policy toward Cuba for half a century</w:t>
      </w:r>
      <w:r>
        <w:t>, with growing damage to U.S. relations with Latin America. When a courageous U.S. president finally decides to defy the Cuba Lobby with a stroke as bold as Nixon's trip to China, she or he will discover that so too the Cuba Lobby no longer has the political clout it once had. The strategic importance of repairing the United States' frayed relations with Latin America has come to outweigh the political risk of reconciliation with Havana. Nixon went to China, and history records it as the highlight of his checkered legacy. Will Barack Obama have the courage to go to Havana?</w:t>
      </w:r>
    </w:p>
    <w:p w:rsidR="006B2B58" w:rsidRDefault="00FF6D3B" w:rsidP="006B2B58">
      <w:r>
        <w:tab/>
      </w:r>
    </w:p>
    <w:p w:rsidR="006B2B58" w:rsidRDefault="006B2B58" w:rsidP="006B2B58">
      <w:pPr>
        <w:pStyle w:val="Heading4"/>
      </w:pPr>
      <w:r>
        <w:t>Political opposition outweighs the turn</w:t>
      </w:r>
    </w:p>
    <w:p w:rsidR="006B2B58" w:rsidRPr="00735A65" w:rsidRDefault="006B2B58" w:rsidP="006B2B58">
      <w:proofErr w:type="gramStart"/>
      <w:r>
        <w:rPr>
          <w:b/>
        </w:rPr>
        <w:t xml:space="preserve">Ratliff, 13 - </w:t>
      </w:r>
      <w:r w:rsidRPr="00735A65">
        <w:t>research fellow and former curator of the Americas Collection at the Hoover Institution.</w:t>
      </w:r>
      <w:proofErr w:type="gramEnd"/>
      <w:r w:rsidRPr="00735A65">
        <w:t xml:space="preserve"> He is also a research fellow of the Independent Institute. An expert on Latin America, China, and US foreign policy, he has written extensively on how traditional cultures and institutions influence current conditions and on prospects for economic and political development in East/Southeast Asia and Latin America</w:t>
      </w:r>
      <w:r>
        <w:t xml:space="preserve"> (William, “Cuba's Tortured Transition” 1/30,</w:t>
      </w:r>
    </w:p>
    <w:p w:rsidR="006B2B58" w:rsidRDefault="000A0FE7" w:rsidP="006B2B58">
      <w:hyperlink r:id="rId83" w:history="1">
        <w:r w:rsidR="006B2B58" w:rsidRPr="00F9493C">
          <w:rPr>
            <w:rStyle w:val="Hyperlink"/>
          </w:rPr>
          <w:t>http://www.hoover.org/publications/defining-ideas/article/139281</w:t>
        </w:r>
      </w:hyperlink>
    </w:p>
    <w:p w:rsidR="006B2B58" w:rsidRDefault="006B2B58" w:rsidP="006B2B58"/>
    <w:p w:rsidR="006B2B58" w:rsidRDefault="006B2B58" w:rsidP="006B2B58">
      <w:r>
        <w:t>A New Policy to Cuba</w:t>
      </w:r>
    </w:p>
    <w:p w:rsidR="006B2B58" w:rsidRDefault="006B2B58" w:rsidP="006B2B58">
      <w:r>
        <w:t xml:space="preserve">Since the early 1990s U.S. “proactive” policies have done more to stoke than reduce domestic tensions in Cuba, though we profess to seek a “peaceful transition.” </w:t>
      </w:r>
      <w:r w:rsidRPr="00A22D14">
        <w:rPr>
          <w:rStyle w:val="StyleBoldUnderline"/>
        </w:rPr>
        <w:t>Most U.S. legislators have supported pro-embargo Cuban-Americans even though Gallup polls have long shown that most Americans favor</w:t>
      </w:r>
      <w:r>
        <w:t xml:space="preserve"> </w:t>
      </w:r>
      <w:r>
        <w:lastRenderedPageBreak/>
        <w:t xml:space="preserve">diplomatic relations with Havana and </w:t>
      </w:r>
      <w:r w:rsidRPr="00A22D14">
        <w:rPr>
          <w:rStyle w:val="StyleBoldUnderline"/>
        </w:rPr>
        <w:t xml:space="preserve">lifting the embargo. </w:t>
      </w:r>
      <w:r w:rsidRPr="00A22D14">
        <w:rPr>
          <w:rStyle w:val="Emphasis"/>
        </w:rPr>
        <w:t>On balance,</w:t>
      </w:r>
      <w:r w:rsidRPr="00A22D14">
        <w:rPr>
          <w:rStyle w:val="StyleBoldUnderline"/>
        </w:rPr>
        <w:t xml:space="preserve"> politicians don’t think Cuba policy is important enough to be worth stirring up the hornets in the</w:t>
      </w:r>
      <w:r>
        <w:t xml:space="preserve"> still fairly </w:t>
      </w:r>
      <w:r w:rsidRPr="00A22D14">
        <w:rPr>
          <w:rStyle w:val="StyleBoldUnderline"/>
        </w:rPr>
        <w:t>militant and well-financed pro-embargo lobby</w:t>
      </w:r>
      <w:r>
        <w:t xml:space="preserve">. Not only have all presidential candidates including Obama supported the </w:t>
      </w:r>
      <w:proofErr w:type="gramStart"/>
      <w:r>
        <w:t>embargo,</w:t>
      </w:r>
      <w:proofErr w:type="gramEnd"/>
      <w:r>
        <w:t xml:space="preserve"> most have resisted even seriously discussing it.</w:t>
      </w:r>
    </w:p>
    <w:p w:rsidR="006B2B58" w:rsidRDefault="006B2B58" w:rsidP="006B2B58"/>
    <w:p w:rsidR="002A4D60" w:rsidRDefault="002A4D60" w:rsidP="002A4D60">
      <w:pPr>
        <w:pStyle w:val="Heading4"/>
      </w:pPr>
      <w:r>
        <w:t>Even if Cubans and Florida have changed their minds congress hasn’t – the plan is unpopular – republicans are stubborn</w:t>
      </w:r>
    </w:p>
    <w:p w:rsidR="002A4D60" w:rsidRDefault="002A4D60" w:rsidP="002A4D60">
      <w:r w:rsidRPr="00EB69BA">
        <w:rPr>
          <w:rStyle w:val="StyleStyleBold12pt"/>
        </w:rPr>
        <w:t>Thale, 13</w:t>
      </w:r>
      <w:r>
        <w:t xml:space="preserve"> – a Program director at WOLA (Geoff, “</w:t>
      </w:r>
      <w:r w:rsidRPr="007D15D0">
        <w:t>The Writing is on the Wall: The Cuban-American Vote and the Fu</w:t>
      </w:r>
      <w:r>
        <w:t xml:space="preserve">ture of U.S. Policy toward Cuba", </w:t>
      </w:r>
      <w:r w:rsidRPr="007D15D0">
        <w:t>8 Nov 2012</w:t>
      </w:r>
      <w:r>
        <w:t xml:space="preserve">, </w:t>
      </w:r>
      <w:r w:rsidRPr="007D15D0">
        <w:t>http://www.wola.org/commentary/the_writing_is_on_the_wall</w:t>
      </w:r>
      <w:r>
        <w:t>)//eek</w:t>
      </w:r>
    </w:p>
    <w:p w:rsidR="002A4D60" w:rsidRDefault="002A4D60" w:rsidP="002A4D60"/>
    <w:p w:rsidR="002A4D60" w:rsidRDefault="002A4D60" w:rsidP="002A4D60">
      <w:r w:rsidRPr="00C85158">
        <w:rPr>
          <w:rStyle w:val="StyleBoldUnderline"/>
        </w:rPr>
        <w:t>Advocates of change in U.S. policy toward Cuba have long argued that the community is shifting</w:t>
      </w:r>
      <w:r>
        <w:t xml:space="preserve">: newer immigrants and younger Cuban-American voters are less committed to continuing the U.S. embargo of Cuba, and U.S. policy toward Cuba is less of a priority issue for them than it was for the previous generation. </w:t>
      </w:r>
      <w:r w:rsidRPr="00C85158">
        <w:rPr>
          <w:rStyle w:val="StyleBoldUnderline"/>
        </w:rPr>
        <w:t>Defenders of hardline policies toward Cuba have always responded that Cuban-American voting gives the lie to this argument</w:t>
      </w:r>
      <w:r>
        <w:t xml:space="preserve"> (see the post-election commentary by Capitol Hill Cubans, here). </w:t>
      </w:r>
      <w:r w:rsidRPr="00C85158">
        <w:rPr>
          <w:rStyle w:val="StyleBoldUnderline"/>
        </w:rPr>
        <w:t>They point to the continuing support for hardline positions in Congress and in the Florida legislature, and they emphasize the modest support for presidential candidates</w:t>
      </w:r>
      <w:r>
        <w:t xml:space="preserve"> who have more pro-engagement positions. “Where’s the beef?” has been their essential response.</w:t>
      </w:r>
    </w:p>
    <w:p w:rsidR="002A4D60" w:rsidRDefault="002A4D60" w:rsidP="002A4D60"/>
    <w:p w:rsidR="002A4D60" w:rsidRDefault="002A4D60" w:rsidP="006B2B58"/>
    <w:p w:rsidR="00580B91" w:rsidRDefault="00580B91" w:rsidP="006B2B58"/>
    <w:p w:rsidR="00580B91" w:rsidRDefault="00580B91" w:rsidP="00580B91">
      <w:pPr>
        <w:pStyle w:val="Heading3"/>
      </w:pPr>
      <w:r>
        <w:lastRenderedPageBreak/>
        <w:t>AT: Links assume lifting the embargo</w:t>
      </w:r>
    </w:p>
    <w:p w:rsidR="00580B91" w:rsidRDefault="00580B91" w:rsidP="00580B91"/>
    <w:p w:rsidR="00F51E7C" w:rsidRDefault="00F51E7C" w:rsidP="00F51E7C">
      <w:pPr>
        <w:pStyle w:val="Heading4"/>
      </w:pPr>
      <w:r>
        <w:t>Anything positive action toward Cuba links</w:t>
      </w:r>
    </w:p>
    <w:p w:rsidR="00F51E7C" w:rsidRPr="00D7421B" w:rsidRDefault="00F51E7C" w:rsidP="00F51E7C">
      <w:r w:rsidRPr="00BF37D7">
        <w:rPr>
          <w:rStyle w:val="StyleStyleBold12pt"/>
        </w:rPr>
        <w:t>Ayuso and Risco, 13</w:t>
      </w:r>
      <w:r>
        <w:t xml:space="preserve"> – are writers for the Havana Times (Silvia and Isaac, “</w:t>
      </w:r>
      <w:r w:rsidRPr="00BF37D7">
        <w:t>Cuba/USA to Resume Immigration Talks</w:t>
      </w:r>
      <w:r>
        <w:t xml:space="preserve">”, </w:t>
      </w:r>
      <w:r w:rsidRPr="00BF37D7">
        <w:t>June 20, 2013</w:t>
      </w:r>
      <w:r>
        <w:t xml:space="preserve">, </w:t>
      </w:r>
      <w:r w:rsidRPr="00BF37D7">
        <w:t>http://www.havanatimes.org/?p=94992</w:t>
      </w:r>
      <w:r>
        <w:t>)//eek</w:t>
      </w:r>
    </w:p>
    <w:p w:rsidR="00F51E7C" w:rsidRDefault="00F51E7C" w:rsidP="00F51E7C"/>
    <w:p w:rsidR="00F51E7C" w:rsidRDefault="00F51E7C" w:rsidP="00F51E7C">
      <w:r>
        <w:t xml:space="preserve">The remark mirrors one made earlier this week, when </w:t>
      </w:r>
      <w:r w:rsidRPr="008A05CB">
        <w:rPr>
          <w:rStyle w:val="StyleBoldUnderline"/>
        </w:rPr>
        <w:t>the U.S. State Department confirmed that a new 2-day bilateral meeting would be held in Washington to explore the possibility to re-establishing direct correspondence</w:t>
      </w:r>
      <w:r>
        <w:t xml:space="preserve"> channels between Cuba and the United States, eliminated over fifty years ago.</w:t>
      </w:r>
    </w:p>
    <w:p w:rsidR="00F51E7C" w:rsidRPr="00BC161A" w:rsidRDefault="00F51E7C" w:rsidP="00F51E7C">
      <w:pPr>
        <w:rPr>
          <w:bCs/>
          <w:u w:val="single"/>
        </w:rPr>
      </w:pPr>
      <w:r w:rsidRPr="00B608CE">
        <w:rPr>
          <w:rStyle w:val="StyleBoldUnderline"/>
        </w:rPr>
        <w:t>The fact of the matter is that</w:t>
      </w:r>
      <w:r>
        <w:t xml:space="preserve"> </w:t>
      </w:r>
      <w:r w:rsidRPr="00B608CE">
        <w:rPr>
          <w:rStyle w:val="Emphasis"/>
        </w:rPr>
        <w:t>any gesture</w:t>
      </w:r>
      <w:r w:rsidRPr="006A0A09">
        <w:rPr>
          <w:rStyle w:val="StyleBoldUnderline"/>
        </w:rPr>
        <w:t xml:space="preserve"> towards Cuba that Washington essays is often </w:t>
      </w:r>
      <w:r w:rsidRPr="00B608CE">
        <w:rPr>
          <w:rStyle w:val="Emphasis"/>
        </w:rPr>
        <w:t>vehemently condemned</w:t>
      </w:r>
      <w:r w:rsidRPr="006A0A09">
        <w:rPr>
          <w:rStyle w:val="StyleBoldUnderline"/>
        </w:rPr>
        <w:t xml:space="preserve"> by a sizable group of legislators who are opposed to </w:t>
      </w:r>
      <w:r w:rsidRPr="00B608CE">
        <w:rPr>
          <w:rStyle w:val="Emphasis"/>
        </w:rPr>
        <w:t>any</w:t>
      </w:r>
      <w:r w:rsidRPr="006A0A09">
        <w:rPr>
          <w:rStyle w:val="StyleBoldUnderline"/>
        </w:rPr>
        <w:t xml:space="preserve"> kind of</w:t>
      </w:r>
      <w:r>
        <w:rPr>
          <w:rStyle w:val="StyleBoldUnderline"/>
        </w:rPr>
        <w:t xml:space="preserve"> rapprochement with the island.</w:t>
      </w:r>
    </w:p>
    <w:p w:rsidR="00F51E7C" w:rsidRDefault="00F51E7C" w:rsidP="00F51E7C">
      <w:r>
        <w:t>Ileana Ros-Lehtinen</w:t>
      </w:r>
    </w:p>
    <w:p w:rsidR="00F51E7C" w:rsidRPr="00BC161A" w:rsidRDefault="00F51E7C" w:rsidP="00F51E7C">
      <w:pPr>
        <w:rPr>
          <w:rStyle w:val="StyleBoldUnderline"/>
        </w:rPr>
      </w:pPr>
      <w:r>
        <w:t xml:space="preserve">Cuban-born Republican </w:t>
      </w:r>
      <w:r w:rsidRPr="00BC161A">
        <w:rPr>
          <w:rStyle w:val="StyleBoldUnderline"/>
        </w:rPr>
        <w:t>Congresswoman</w:t>
      </w:r>
      <w:r>
        <w:t xml:space="preserve"> for Florida Ileana </w:t>
      </w:r>
      <w:r w:rsidRPr="00BC161A">
        <w:rPr>
          <w:rStyle w:val="StyleBoldUnderline"/>
        </w:rPr>
        <w:t>Ros-Lehtinen, who condemned this last meeting before it was even held, is one case in point.</w:t>
      </w:r>
    </w:p>
    <w:p w:rsidR="00F51E7C" w:rsidRDefault="00F51E7C" w:rsidP="00F51E7C">
      <w:r w:rsidRPr="00BC161A">
        <w:rPr>
          <w:rStyle w:val="StyleBoldUnderline"/>
        </w:rPr>
        <w:t>“The regime is once again manipulating the US</w:t>
      </w:r>
      <w:r>
        <w:t xml:space="preserve"> administration in this game </w:t>
      </w:r>
      <w:r w:rsidRPr="00BC161A">
        <w:rPr>
          <w:rStyle w:val="StyleBoldUnderline"/>
        </w:rPr>
        <w:t>because they want us to lift the blockade and make further concessions</w:t>
      </w:r>
      <w:r>
        <w:t>,” the legislator stated.</w:t>
      </w:r>
    </w:p>
    <w:p w:rsidR="00580B91" w:rsidRDefault="00580B91" w:rsidP="00580B91"/>
    <w:p w:rsidR="00F51E7C" w:rsidRDefault="00F51E7C" w:rsidP="00F51E7C">
      <w:pPr>
        <w:pStyle w:val="Heading4"/>
      </w:pPr>
      <w:r>
        <w:t>Any small action links – hardliners hate any engagement with Cuba</w:t>
      </w:r>
    </w:p>
    <w:p w:rsidR="00F51E7C" w:rsidRDefault="00F51E7C" w:rsidP="00F51E7C">
      <w:r w:rsidRPr="00D60EA5">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F51E7C" w:rsidRDefault="00F51E7C" w:rsidP="00F51E7C"/>
    <w:p w:rsidR="00F51E7C" w:rsidRDefault="00F51E7C" w:rsidP="00580B91">
      <w:r w:rsidRPr="00EB0F8A">
        <w:t xml:space="preserve">In the interim, these recommendations could make an important difference. They would put the interests of the United States into alignment </w:t>
      </w:r>
      <w:proofErr w:type="gramStart"/>
      <w:r w:rsidRPr="00EB0F8A">
        <w:t>with  the</w:t>
      </w:r>
      <w:proofErr w:type="gramEnd"/>
      <w:r w:rsidRPr="00EB0F8A">
        <w:t xml:space="preserve"> humanitarian interests of the Cuban people</w:t>
      </w:r>
      <w:r>
        <w:t xml:space="preserve">, send a long overdue message  of encouragement to the advocates of reform on the island, and demonstrate  that our country is finally ready to move beyond Cold War policies of the  past and modernize our approach toward Cuba for the 21st Century. </w:t>
      </w:r>
      <w:r w:rsidRPr="00EB0F8A">
        <w:rPr>
          <w:rStyle w:val="StyleBoldUnderline"/>
        </w:rPr>
        <w:t xml:space="preserve">None of these actions would sit well with the hardest of the </w:t>
      </w:r>
      <w:proofErr w:type="gramStart"/>
      <w:r w:rsidRPr="00EB0F8A">
        <w:rPr>
          <w:rStyle w:val="StyleBoldUnderline"/>
        </w:rPr>
        <w:t>hardliners  in</w:t>
      </w:r>
      <w:proofErr w:type="gramEnd"/>
      <w:r w:rsidRPr="00EB0F8A">
        <w:rPr>
          <w:rStyle w:val="StyleBoldUnderline"/>
        </w:rPr>
        <w:t xml:space="preserve"> the Cuban American community or their representatives in Washington.  Their terms of surrender for Cuba</w:t>
      </w:r>
      <w:r>
        <w:t xml:space="preserve">, as Phil Peters pointed out in his </w:t>
      </w:r>
      <w:proofErr w:type="gramStart"/>
      <w:r>
        <w:t>Cuban  Triangle</w:t>
      </w:r>
      <w:proofErr w:type="gramEnd"/>
      <w:r>
        <w:t xml:space="preserve"> Blog, </w:t>
      </w:r>
      <w:r w:rsidRPr="00EB0F8A">
        <w:rPr>
          <w:rStyle w:val="StyleBoldUnderline"/>
        </w:rPr>
        <w:t>are written into the statutes of the U.S. embargo.</w:t>
      </w:r>
      <w:r>
        <w:t xml:space="preserve"> In Congress,  </w:t>
      </w:r>
      <w:r w:rsidRPr="00EB0F8A">
        <w:rPr>
          <w:rStyle w:val="StyleBoldUnderline"/>
        </w:rPr>
        <w:t>legislators including Representatives Mario Díaz-Balart, David Rivera and  others, are trying to reverse President Obama’s travel reforms, dialing back  family travel and remittances to the levels imposed by President Bush</w:t>
      </w:r>
      <w:r>
        <w:t xml:space="preserve">.134 </w:t>
      </w:r>
      <w:r w:rsidRPr="00EB0F8A">
        <w:rPr>
          <w:rStyle w:val="StyleBoldUnderline"/>
        </w:rPr>
        <w:t>They will certainly fight actions that loosen restrictions to help push along  Cuba’s economic reforms.</w:t>
      </w:r>
      <w:r>
        <w:t xml:space="preserve"> </w:t>
      </w:r>
    </w:p>
    <w:p w:rsidR="00F51E7C" w:rsidRDefault="00F51E7C" w:rsidP="00F51E7C">
      <w:pPr>
        <w:pStyle w:val="Heading4"/>
      </w:pPr>
      <w:r>
        <w:t xml:space="preserve">Even smaller mechanisms and executive actions spark backlash in Congress </w:t>
      </w:r>
    </w:p>
    <w:p w:rsidR="00F51E7C" w:rsidRDefault="00F51E7C" w:rsidP="00F51E7C">
      <w:r w:rsidRPr="002E74F8">
        <w:rPr>
          <w:rStyle w:val="StyleStyleBold12pt"/>
        </w:rPr>
        <w:t>Piccone 13</w:t>
      </w:r>
      <w:r>
        <w:t xml:space="preserve"> –Deputy Director of Foreign Policy at Brookings (Ted, “Opening to Havana”, </w:t>
      </w:r>
      <w:r w:rsidRPr="002E74F8">
        <w:t>January 17, 2013</w:t>
      </w:r>
      <w:r>
        <w:t xml:space="preserve">, </w:t>
      </w:r>
      <w:hyperlink r:id="rId84" w:history="1">
        <w:r w:rsidRPr="00882065">
          <w:rPr>
            <w:rStyle w:val="Hyperlink"/>
          </w:rPr>
          <w:t>http://www.brookings.edu/research/papers/2013/01/opening-to-havana</w:t>
        </w:r>
      </w:hyperlink>
      <w:r>
        <w:t>)//eek</w:t>
      </w:r>
    </w:p>
    <w:p w:rsidR="00F51E7C" w:rsidRDefault="00F51E7C" w:rsidP="00F51E7C"/>
    <w:p w:rsidR="00F51E7C" w:rsidRPr="005D6D0C" w:rsidRDefault="00F51E7C" w:rsidP="00F51E7C">
      <w:r w:rsidRPr="005D6D0C">
        <w:t xml:space="preserve">Under this chapeau of </w:t>
      </w:r>
      <w:r w:rsidRPr="005D6D0C">
        <w:rPr>
          <w:rStyle w:val="StyleBoldUnderline"/>
        </w:rPr>
        <w:t>direct talks</w:t>
      </w:r>
      <w:r w:rsidRPr="005D6D0C">
        <w:t>, your administration can seek a negotiated solution to the thorny issue of U.S. and Cuban citizens serving long prison sentences, thereby catalyzing progress toward removing a major obstacle to improving bilateral relations.</w:t>
      </w:r>
    </w:p>
    <w:p w:rsidR="00F51E7C" w:rsidRPr="005D6D0C" w:rsidRDefault="00F51E7C" w:rsidP="00F51E7C">
      <w:r w:rsidRPr="005D6D0C">
        <w:t>You should, in parallel, also take unilateral steps to expand direct contacts with the Cuban people by:</w:t>
      </w:r>
    </w:p>
    <w:p w:rsidR="00F51E7C" w:rsidRPr="005D6D0C" w:rsidRDefault="00F51E7C" w:rsidP="00F51E7C">
      <w:r w:rsidRPr="005D6D0C">
        <w:lastRenderedPageBreak/>
        <w:t xml:space="preserve">• </w:t>
      </w:r>
      <w:r w:rsidRPr="005D6D0C">
        <w:rPr>
          <w:rStyle w:val="StyleBoldUnderline"/>
        </w:rPr>
        <w:t>authorizing financial and technical assistance</w:t>
      </w:r>
      <w:r w:rsidRPr="005D6D0C">
        <w:t xml:space="preserve"> to the burgeoning class of small businesses and cooperatives and permitting Americans to donate and trade in goods and services with those that are certified as independent entrepreneurs, artists, farmers, professionals and craftspeople;</w:t>
      </w:r>
    </w:p>
    <w:p w:rsidR="00F51E7C" w:rsidRPr="005D6D0C" w:rsidRDefault="00F51E7C" w:rsidP="00F51E7C">
      <w:r w:rsidRPr="005D6D0C">
        <w:t xml:space="preserve">• </w:t>
      </w:r>
      <w:r w:rsidRPr="005D6D0C">
        <w:rPr>
          <w:rStyle w:val="StyleBoldUnderline"/>
        </w:rPr>
        <w:t>adding new categories for general licensed travel</w:t>
      </w:r>
      <w:r w:rsidRPr="005D6D0C">
        <w:t xml:space="preserve"> to Cuba for Americans engaged in services to the independent economic sector, e.g., law, real estate, insurance, accounting, financial services;</w:t>
      </w:r>
    </w:p>
    <w:p w:rsidR="00F51E7C" w:rsidRPr="005D6D0C" w:rsidRDefault="00F51E7C" w:rsidP="00F51E7C">
      <w:r w:rsidRPr="005D6D0C">
        <w:t xml:space="preserve">• </w:t>
      </w:r>
      <w:r w:rsidRPr="005D6D0C">
        <w:rPr>
          <w:rStyle w:val="StyleBoldUnderline"/>
        </w:rPr>
        <w:t>granting general licenses for other travelers</w:t>
      </w:r>
      <w:r w:rsidRPr="005D6D0C">
        <w:t xml:space="preserve"> currently authorized only under specific licenses, such as freelance journalists, professional researchers, athletes, and representatives of humanitarian organizations and private foundations;</w:t>
      </w:r>
    </w:p>
    <w:p w:rsidR="00F51E7C" w:rsidRPr="005D6D0C" w:rsidRDefault="00F51E7C" w:rsidP="00F51E7C">
      <w:r w:rsidRPr="005D6D0C">
        <w:t xml:space="preserve">• </w:t>
      </w:r>
      <w:r w:rsidRPr="005D6D0C">
        <w:rPr>
          <w:rStyle w:val="StyleBoldUnderline"/>
        </w:rPr>
        <w:t>increasing or eliminating the cap on cash and gifts that non- Cuban Americans can send to individuals</w:t>
      </w:r>
      <w:r w:rsidRPr="005D6D0C">
        <w:t>, independent businesses and families in Cuba;</w:t>
      </w:r>
    </w:p>
    <w:p w:rsidR="00F51E7C" w:rsidRPr="005D6D0C" w:rsidRDefault="00F51E7C" w:rsidP="00F51E7C">
      <w:r w:rsidRPr="005D6D0C">
        <w:t xml:space="preserve">• </w:t>
      </w:r>
      <w:r w:rsidRPr="005D6D0C">
        <w:rPr>
          <w:rStyle w:val="StyleBoldUnderline"/>
        </w:rPr>
        <w:t>eliminating the daily expenditure cap for U.S. citizens visiting Cuba</w:t>
      </w:r>
      <w:r w:rsidRPr="005D6D0C">
        <w:t xml:space="preserve"> and removing the prohibition on the use of U.S. credit and bank cards in Cuba;</w:t>
      </w:r>
    </w:p>
    <w:p w:rsidR="00F51E7C" w:rsidRPr="005D6D0C" w:rsidRDefault="00F51E7C" w:rsidP="00F51E7C">
      <w:r w:rsidRPr="005D6D0C">
        <w:t xml:space="preserve">• </w:t>
      </w:r>
      <w:r w:rsidRPr="005D6D0C">
        <w:rPr>
          <w:rStyle w:val="StyleBoldUnderline"/>
        </w:rPr>
        <w:t>authorizing the reestablishment of ferry services to Cuba;</w:t>
      </w:r>
    </w:p>
    <w:p w:rsidR="00F51E7C" w:rsidRPr="005D6D0C" w:rsidRDefault="00F51E7C" w:rsidP="00F51E7C">
      <w:r w:rsidRPr="005D6D0C">
        <w:t xml:space="preserve">• </w:t>
      </w:r>
      <w:r w:rsidRPr="005D6D0C">
        <w:rPr>
          <w:rStyle w:val="StyleBoldUnderline"/>
        </w:rPr>
        <w:t>expanding the list of exports licensed for sale to Cuba,</w:t>
      </w:r>
      <w:r w:rsidRPr="005D6D0C">
        <w:t xml:space="preserve"> including items like school and art supplies, athletic equipment, water and food preparation systems, retail business machines, and telecommunications equipment (currently allowed only as donations).</w:t>
      </w:r>
    </w:p>
    <w:p w:rsidR="00F51E7C" w:rsidRDefault="00F51E7C" w:rsidP="00F51E7C">
      <w:r w:rsidRPr="005D6D0C">
        <w:t>The steps recommended above would give your administration the tools to have a constructive dialogue with the Cuban government based on a set of measures that 1) would engage Cuban leaders in high-level, face-to-face negotiations on matters that directly serve U.S. interests in a secure, stable, prosperous and free Cuba; and 2) allow you to assert executive authority to take unilateral steps that would increase U.S. support to the Cuban people, as mandated by Congress.</w:t>
      </w:r>
    </w:p>
    <w:p w:rsidR="00F51E7C" w:rsidRPr="005D6D0C" w:rsidRDefault="00F51E7C" w:rsidP="00F51E7C">
      <w:pPr>
        <w:rPr>
          <w:rStyle w:val="StyleBoldUnderline"/>
        </w:rPr>
      </w:pPr>
      <w:r w:rsidRPr="005D6D0C">
        <w:t xml:space="preserve">To take this step, </w:t>
      </w:r>
      <w:r w:rsidRPr="005D6D0C">
        <w:rPr>
          <w:rStyle w:val="StyleBoldUnderline"/>
        </w:rPr>
        <w:t>you will have to contend with negative reactions from a vocal, well-organized minority of members of Congress</w:t>
      </w:r>
      <w:r w:rsidRPr="005D6D0C">
        <w:t xml:space="preserve"> who increasingly are out of step with their constituents on this issue. Your initiative should be presented as a set of concrete measures to assist the Cuban people, </w:t>
      </w:r>
      <w:proofErr w:type="gramStart"/>
      <w:r w:rsidRPr="005D6D0C">
        <w:t>which</w:t>
      </w:r>
      <w:proofErr w:type="gramEnd"/>
      <w:r w:rsidRPr="005D6D0C">
        <w:t xml:space="preserve"> is well within current congressional mandates, and as a way to break the stalemate in resolving the case of U.S. citizen Alan Gross (his wife is calling for direct negotiations). Those are winnable arguments. But </w:t>
      </w:r>
      <w:r w:rsidRPr="005D6D0C">
        <w:rPr>
          <w:rStyle w:val="StyleBoldUnderline"/>
        </w:rPr>
        <w:t>you will need to be prepared for some unhelpful criticism along the way.</w:t>
      </w:r>
    </w:p>
    <w:p w:rsidR="00F51E7C" w:rsidRDefault="00F51E7C" w:rsidP="00F51E7C">
      <w:pPr>
        <w:rPr>
          <w:b/>
        </w:rPr>
      </w:pPr>
    </w:p>
    <w:p w:rsidR="00F51E7C" w:rsidRDefault="00F51E7C" w:rsidP="00F51E7C">
      <w:pPr>
        <w:pStyle w:val="Heading4"/>
      </w:pPr>
      <w:r>
        <w:t>There is massive republican opposition to weakening the embargo – human rights, democracy, Iran, and narcotics</w:t>
      </w:r>
    </w:p>
    <w:p w:rsidR="00F51E7C" w:rsidRDefault="00F51E7C" w:rsidP="00F51E7C">
      <w:r w:rsidRPr="00701628">
        <w:rPr>
          <w:rStyle w:val="StyleStyleBold12pt"/>
        </w:rPr>
        <w:t>Isacson, 10</w:t>
      </w:r>
      <w:r>
        <w:t xml:space="preserve"> – </w:t>
      </w:r>
      <w:r w:rsidRPr="00701628">
        <w:t>senior associate and director of the regional security program at</w:t>
      </w:r>
      <w:r>
        <w:t xml:space="preserve"> WOLA (</w:t>
      </w:r>
      <w:r w:rsidRPr="00701628">
        <w:t>Adam</w:t>
      </w:r>
      <w:r>
        <w:t>, “</w:t>
      </w:r>
      <w:r w:rsidRPr="00701628">
        <w:t>The House Republican</w:t>
      </w:r>
      <w:r>
        <w:t xml:space="preserve">s and Latin America”, </w:t>
      </w:r>
      <w:r w:rsidRPr="00701628">
        <w:t>3 Nov 2010</w:t>
      </w:r>
      <w:r>
        <w:t xml:space="preserve">, </w:t>
      </w:r>
      <w:r w:rsidRPr="00701628">
        <w:t>http://www.wola.org/the_house_republicans_and_latin_america</w:t>
      </w:r>
      <w:r>
        <w:t>)//eek</w:t>
      </w:r>
    </w:p>
    <w:p w:rsidR="00F51E7C" w:rsidRDefault="00F51E7C" w:rsidP="00F51E7C"/>
    <w:p w:rsidR="00F51E7C" w:rsidRDefault="00F51E7C" w:rsidP="00F51E7C">
      <w:proofErr w:type="gramStart"/>
      <w:r w:rsidRPr="0067175D">
        <w:rPr>
          <w:rStyle w:val="StyleBoldUnderline"/>
        </w:rPr>
        <w:t>Having majority control of a chamber of Congress means having overwhelming control of that chamber’s agenda.</w:t>
      </w:r>
      <w:proofErr w:type="gramEnd"/>
      <w:r w:rsidRPr="0067175D">
        <w:rPr>
          <w:rStyle w:val="StyleBoldUnderline"/>
        </w:rPr>
        <w:t xml:space="preserve"> In the House, the Republican Party leadership will decide what legislation gets debated and voted on the floor</w:t>
      </w:r>
      <w:r>
        <w:t xml:space="preserve"> (in plenary). It gets to write the first draft of every budget bill, starting next year with those for 2012. And </w:t>
      </w:r>
      <w:r w:rsidRPr="0067175D">
        <w:rPr>
          <w:rStyle w:val="StyleBoldUnderline"/>
        </w:rPr>
        <w:t>they get the chairmanships of all committees, which hold hearings, draft and approve legislation</w:t>
      </w:r>
      <w:r>
        <w:t>.</w:t>
      </w:r>
    </w:p>
    <w:p w:rsidR="00F51E7C" w:rsidRDefault="00F51E7C" w:rsidP="00F51E7C">
      <w:r>
        <w:t xml:space="preserve">Legislation approved by the House must also pass the Democratic-controlled Senate. </w:t>
      </w:r>
      <w:r w:rsidRPr="00297FCD">
        <w:rPr>
          <w:rStyle w:val="StyleBoldUnderline"/>
        </w:rPr>
        <w:t>The two houses must then reconcile differences in the legislation, which may prove to be very difficult. Then, bills must ultimately be signed into law by</w:t>
      </w:r>
      <w:r>
        <w:t xml:space="preserve"> Democratic President Barack </w:t>
      </w:r>
      <w:r w:rsidRPr="00297FCD">
        <w:rPr>
          <w:rStyle w:val="StyleBoldUnderline"/>
        </w:rPr>
        <w:t>Obama</w:t>
      </w:r>
      <w:r>
        <w:t>, who could refuse to do so if he objects strongly to provisions that come out of the Republican House’s version.</w:t>
      </w:r>
    </w:p>
    <w:p w:rsidR="00F51E7C" w:rsidRDefault="00F51E7C" w:rsidP="00F51E7C">
      <w:r>
        <w:t xml:space="preserve">What </w:t>
      </w:r>
      <w:r w:rsidRPr="0067175D">
        <w:rPr>
          <w:rStyle w:val="StyleBoldUnderline"/>
        </w:rPr>
        <w:t>this means for Latin America</w:t>
      </w:r>
    </w:p>
    <w:p w:rsidR="00F51E7C" w:rsidRPr="00297FCD" w:rsidRDefault="00F51E7C" w:rsidP="00F51E7C">
      <w:pPr>
        <w:rPr>
          <w:sz w:val="26"/>
          <w:u w:val="single"/>
        </w:rPr>
      </w:pPr>
      <w:r>
        <w:t xml:space="preserve">In general, </w:t>
      </w:r>
      <w:r w:rsidRPr="00297FCD">
        <w:rPr>
          <w:rStyle w:val="StyleBoldUnderline"/>
        </w:rPr>
        <w:t>the</w:t>
      </w:r>
      <w:r>
        <w:t xml:space="preserve"> new </w:t>
      </w:r>
      <w:r w:rsidRPr="00297FCD">
        <w:rPr>
          <w:rStyle w:val="StyleBoldUnderline"/>
        </w:rPr>
        <w:t>Republican House majority favors:</w:t>
      </w:r>
    </w:p>
    <w:p w:rsidR="00F51E7C" w:rsidRDefault="00F51E7C" w:rsidP="00F51E7C">
      <w:proofErr w:type="gramStart"/>
      <w:r w:rsidRPr="00297FCD">
        <w:rPr>
          <w:rStyle w:val="StyleBoldUnderline"/>
        </w:rPr>
        <w:lastRenderedPageBreak/>
        <w:t>A tougher stance toward leftist governments, especially Cuba</w:t>
      </w:r>
      <w:r>
        <w:t>, Venezuela, Nicaragua and Bolivia.</w:t>
      </w:r>
      <w:proofErr w:type="gramEnd"/>
      <w:r>
        <w:t xml:space="preserve"> </w:t>
      </w:r>
      <w:r w:rsidRPr="00297FCD">
        <w:rPr>
          <w:rStyle w:val="StyleBoldUnderline"/>
        </w:rPr>
        <w:t xml:space="preserve">Legislative efforts to </w:t>
      </w:r>
      <w:r w:rsidRPr="00B608CE">
        <w:rPr>
          <w:rStyle w:val="Emphasis"/>
        </w:rPr>
        <w:t>soften</w:t>
      </w:r>
      <w:r w:rsidRPr="00297FCD">
        <w:rPr>
          <w:rStyle w:val="StyleBoldUnderline"/>
        </w:rPr>
        <w:t xml:space="preserve"> the Cuba trade embargo or travel ban will face </w:t>
      </w:r>
      <w:r w:rsidRPr="00297FCD">
        <w:rPr>
          <w:rStyle w:val="Emphasis"/>
        </w:rPr>
        <w:t>huge obstacles</w:t>
      </w:r>
      <w:r w:rsidRPr="00297FCD">
        <w:rPr>
          <w:rStyle w:val="StyleBoldUnderline"/>
        </w:rPr>
        <w:t>. Expect more resolutions, legislative language and hearings criticizing human rights abuses, evidence of democratic weakening, ties to Iran and other non-democratic regimes, or increased narcotrafficking</w:t>
      </w:r>
      <w:r>
        <w:t xml:space="preserve"> activity in Venezuela or Bolivia.</w:t>
      </w:r>
    </w:p>
    <w:p w:rsidR="00F51E7C" w:rsidRDefault="00F51E7C" w:rsidP="00580B91"/>
    <w:p w:rsidR="00F51E7C" w:rsidRPr="00580B91" w:rsidRDefault="00F51E7C" w:rsidP="00F51E7C">
      <w:pPr>
        <w:pStyle w:val="Heading4"/>
      </w:pPr>
      <w:r>
        <w:rPr>
          <w:u w:val="single"/>
        </w:rPr>
        <w:t>Easing</w:t>
      </w:r>
      <w:r>
        <w:t xml:space="preserve"> the embargo is enough to trigger the link</w:t>
      </w:r>
    </w:p>
    <w:p w:rsidR="00F51E7C" w:rsidRDefault="00F51E7C" w:rsidP="00F51E7C">
      <w:r>
        <w:rPr>
          <w:b/>
        </w:rPr>
        <w:t>Goodman, 13</w:t>
      </w:r>
      <w:r>
        <w:t xml:space="preserve">-Reporter for Bloomberg News (Joshua, “Obama Can Bend Cuba Embargo to Help Open Economy, Groups Say”, Bloomberg, 2/20/13, </w:t>
      </w:r>
      <w:hyperlink r:id="rId85" w:history="1">
        <w:r w:rsidRPr="00897B7C">
          <w:rPr>
            <w:rStyle w:val="Hyperlink"/>
          </w:rPr>
          <w:t>http://www.bloomberg.com/news/2013-02-20/obama-should-bend-cuba-embargo-to-buoy-free-markets-reports-say.html)//TL</w:t>
        </w:r>
      </w:hyperlink>
    </w:p>
    <w:p w:rsidR="00F51E7C" w:rsidRPr="005B1D9F" w:rsidRDefault="00F51E7C" w:rsidP="00F51E7C"/>
    <w:p w:rsidR="00F51E7C" w:rsidRDefault="00F51E7C" w:rsidP="00F51E7C">
      <w:r>
        <w:t>The Washington-based Cuba Study Group urges Obama to gain even more leverage by getting Congress to repeal the so-called Helms-Burton act of 1996 and other legislation that conditions the easing of sanctions on regime change.</w:t>
      </w:r>
    </w:p>
    <w:p w:rsidR="00F51E7C" w:rsidRPr="005B1D9F" w:rsidRDefault="00F51E7C" w:rsidP="00F51E7C">
      <w:pPr>
        <w:rPr>
          <w:u w:val="single"/>
        </w:rPr>
      </w:pPr>
      <w:r w:rsidRPr="009F09D8">
        <w:rPr>
          <w:rStyle w:val="Emphasis"/>
        </w:rPr>
        <w:t>Any move to ease</w:t>
      </w:r>
      <w:r w:rsidRPr="005B1D9F">
        <w:rPr>
          <w:u w:val="single"/>
        </w:rPr>
        <w:t xml:space="preserve"> the five-decade-old embargo would probably encounter anti-Castro resistance in Florida, one of the biggest prizes in recent presidential elections, and opposition from key lawmakers including Senator Robert Menendez, the Democratic chairman of the Senate Foreign Relations Committee.</w:t>
      </w:r>
    </w:p>
    <w:p w:rsidR="00F51E7C" w:rsidRDefault="00F51E7C" w:rsidP="00F51E7C">
      <w:r w:rsidRPr="005B1D9F">
        <w:rPr>
          <w:u w:val="single"/>
        </w:rPr>
        <w:t>A bill introduced by Representative Jose Serrano,</w:t>
      </w:r>
      <w:r>
        <w:t xml:space="preserve"> a New York Democrat, in the 112th Congress to dismantle the web of legislation governing relations with Cuba since as early as the 1960s </w:t>
      </w:r>
      <w:r w:rsidRPr="005B1D9F">
        <w:rPr>
          <w:u w:val="single"/>
        </w:rPr>
        <w:t>received no co-sponsors</w:t>
      </w:r>
      <w:r>
        <w:t>.</w:t>
      </w:r>
    </w:p>
    <w:p w:rsidR="00F51E7C" w:rsidRDefault="00F51E7C" w:rsidP="00F51E7C">
      <w:r w:rsidRPr="005B1D9F">
        <w:rPr>
          <w:u w:val="single"/>
        </w:rPr>
        <w:t>Another obstacle to an improvement in relations is the fate of U.S. contractor Alan Gross, who remains jailed in a Havana prison</w:t>
      </w:r>
      <w:r>
        <w:t xml:space="preserve"> three years after he was arrested on charges of spying for carrying telecommunications equipment to the island.</w:t>
      </w:r>
    </w:p>
    <w:p w:rsidR="00F51E7C" w:rsidRPr="00C679CF" w:rsidRDefault="00F51E7C" w:rsidP="00F51E7C">
      <w:r>
        <w:t>A delegation of U.S. lawmakers led by Senator Patrick Leahy, a Democrat from Vermont, is in Cuba this week and is expected to meet with Gross and seek his immediate release.</w:t>
      </w:r>
    </w:p>
    <w:p w:rsidR="00F51E7C" w:rsidRPr="00580B91" w:rsidRDefault="00F51E7C" w:rsidP="00580B91"/>
    <w:p w:rsidR="00726CD2" w:rsidRDefault="00726CD2" w:rsidP="006B2B58"/>
    <w:p w:rsidR="0091772B" w:rsidRPr="0091772B" w:rsidRDefault="0091772B" w:rsidP="0091772B"/>
    <w:p w:rsidR="006B2B58" w:rsidRDefault="00726CD2" w:rsidP="00726CD2">
      <w:pPr>
        <w:pStyle w:val="Heading2"/>
      </w:pPr>
      <w:r>
        <w:lastRenderedPageBreak/>
        <w:t>Commie Creep DA</w:t>
      </w:r>
    </w:p>
    <w:p w:rsidR="00726CD2" w:rsidRDefault="00726CD2" w:rsidP="00726CD2"/>
    <w:p w:rsidR="00726CD2" w:rsidRDefault="00726CD2" w:rsidP="00726CD2"/>
    <w:p w:rsidR="00726CD2" w:rsidRDefault="00726CD2" w:rsidP="007F3776">
      <w:pPr>
        <w:pStyle w:val="Heading3"/>
      </w:pPr>
      <w:r>
        <w:rPr>
          <w:rStyle w:val="StyleStyleBold12pt"/>
          <w:b/>
          <w:bCs/>
          <w:sz w:val="32"/>
          <w:u w:val="single"/>
        </w:rPr>
        <w:lastRenderedPageBreak/>
        <w:t>1nc – Commie Creep</w:t>
      </w:r>
    </w:p>
    <w:p w:rsidR="00726CD2" w:rsidRDefault="00726CD2" w:rsidP="00726CD2">
      <w:pPr>
        <w:pStyle w:val="Heading4"/>
      </w:pPr>
      <w:r>
        <w:t>Reforms now because of economic pressure – it will end Cuban communism</w:t>
      </w:r>
    </w:p>
    <w:p w:rsidR="00726CD2" w:rsidRDefault="00726CD2" w:rsidP="00726CD2">
      <w:r w:rsidRPr="00555144">
        <w:rPr>
          <w:b/>
        </w:rPr>
        <w:t>Sadowski, 11</w:t>
      </w:r>
      <w: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rsidR="00726CD2" w:rsidRDefault="00726CD2" w:rsidP="00726CD2">
      <w:pPr>
        <w:rPr>
          <w:sz w:val="12"/>
        </w:rPr>
      </w:pPr>
    </w:p>
    <w:p w:rsidR="00726CD2" w:rsidRDefault="00726CD2" w:rsidP="00726CD2">
      <w:pPr>
        <w:rPr>
          <w:sz w:val="12"/>
        </w:rPr>
      </w:pPr>
      <w:r>
        <w:t xml:space="preserve">RECENT ECONOMIC POLICY CHANGES IN CUBA </w:t>
      </w:r>
      <w:proofErr w:type="gramStart"/>
      <w:r>
        <w:t>SIGNAL</w:t>
      </w:r>
      <w:r>
        <w:rPr>
          <w:sz w:val="12"/>
        </w:rPr>
        <w:t xml:space="preserve">  </w:t>
      </w:r>
      <w:r>
        <w:t>THE</w:t>
      </w:r>
      <w:proofErr w:type="gramEnd"/>
      <w:r>
        <w:t xml:space="preserve"> END OF OPPRESSIVE CUBAN RULE</w:t>
      </w:r>
      <w:r>
        <w:rPr>
          <w:sz w:val="12"/>
        </w:rPr>
        <w:t xml:space="preserve">  </w:t>
      </w:r>
    </w:p>
    <w:p w:rsidR="007F3776" w:rsidRDefault="00726CD2" w:rsidP="00726CD2">
      <w:r w:rsidRPr="008F1EC9">
        <w:rPr>
          <w:rStyle w:val="StyleBoldUnderline"/>
        </w:rPr>
        <w:t xml:space="preserve">Economic pressure has been weighing heavy on the </w:t>
      </w:r>
      <w:proofErr w:type="gramStart"/>
      <w:r w:rsidRPr="008F1EC9">
        <w:rPr>
          <w:rStyle w:val="StyleBoldUnderline"/>
        </w:rPr>
        <w:t>Castro  regime</w:t>
      </w:r>
      <w:proofErr w:type="gramEnd"/>
      <w:r w:rsidRPr="008F1EC9">
        <w:rPr>
          <w:rStyle w:val="StyleBoldUnderline"/>
        </w:rPr>
        <w:t>, foreshadowing an end to its oppressive rule</w:t>
      </w:r>
      <w:r>
        <w:t xml:space="preserve"> over Cuba. </w:t>
      </w:r>
      <w:proofErr w:type="gramStart"/>
      <w:r>
        <w:t>82</w:t>
      </w:r>
      <w:r>
        <w:rPr>
          <w:sz w:val="12"/>
        </w:rPr>
        <w:t xml:space="preserve">  </w:t>
      </w:r>
      <w:r>
        <w:t>When</w:t>
      </w:r>
      <w:proofErr w:type="gramEnd"/>
      <w:r>
        <w:t xml:space="preserve"> asked if Cuba's economic system was still worth exporting,</w:t>
      </w:r>
      <w:r>
        <w:rPr>
          <w:sz w:val="12"/>
        </w:rPr>
        <w:t xml:space="preserve">  </w:t>
      </w:r>
      <w:r>
        <w:t>Fidel Castro admitted, "[t]he Cuban model doesn't even</w:t>
      </w:r>
      <w:r>
        <w:rPr>
          <w:sz w:val="12"/>
        </w:rPr>
        <w:t xml:space="preserve">  </w:t>
      </w:r>
      <w:r>
        <w:t>work for us any more."83 Stephen Wilkinson, a Cuba expert at</w:t>
      </w:r>
      <w:r>
        <w:rPr>
          <w:sz w:val="12"/>
        </w:rPr>
        <w:t xml:space="preserve">  </w:t>
      </w:r>
      <w:r>
        <w:t>the London Metropolitan University, notes that Castro's words</w:t>
      </w:r>
      <w:r>
        <w:rPr>
          <w:sz w:val="12"/>
        </w:rPr>
        <w:t xml:space="preserve">  </w:t>
      </w:r>
      <w:r>
        <w:t>FALL 2011 are not a condemnation of socialism but rather "an acknowledgement</w:t>
      </w:r>
      <w:r>
        <w:rPr>
          <w:sz w:val="12"/>
        </w:rPr>
        <w:t xml:space="preserve">  </w:t>
      </w:r>
      <w:r>
        <w:t>that the way in which the Cuban system is organised has to</w:t>
      </w:r>
      <w:r>
        <w:rPr>
          <w:sz w:val="12"/>
        </w:rPr>
        <w:t xml:space="preserve">  </w:t>
      </w:r>
      <w:r>
        <w:t>change ... [w]e can now expect a lot more changes and perhaps</w:t>
      </w:r>
      <w:r>
        <w:rPr>
          <w:sz w:val="12"/>
        </w:rPr>
        <w:t xml:space="preserve">  </w:t>
      </w:r>
      <w:r>
        <w:t xml:space="preserve">more rapid changes as a consequence."84 Fidel's departure </w:t>
      </w:r>
      <w:proofErr w:type="gramStart"/>
      <w:r>
        <w:t>as</w:t>
      </w:r>
      <w:r>
        <w:rPr>
          <w:sz w:val="12"/>
        </w:rPr>
        <w:t xml:space="preserve">  </w:t>
      </w:r>
      <w:r>
        <w:t>the</w:t>
      </w:r>
      <w:proofErr w:type="gramEnd"/>
      <w:r>
        <w:t xml:space="preserve"> leader of Cuba and </w:t>
      </w:r>
      <w:r w:rsidRPr="008F1EC9">
        <w:rPr>
          <w:rStyle w:val="StyleBoldUnderline"/>
        </w:rPr>
        <w:t xml:space="preserve">Raul's </w:t>
      </w:r>
      <w:r>
        <w:t xml:space="preserve">subsequent </w:t>
      </w:r>
      <w:r w:rsidRPr="008F1EC9">
        <w:rPr>
          <w:rStyle w:val="StyleBoldUnderline"/>
        </w:rPr>
        <w:t xml:space="preserve">economic reforms are  indicative of imminent political </w:t>
      </w:r>
      <w:r>
        <w:rPr>
          <w:rStyle w:val="StyleBoldUnderline"/>
        </w:rPr>
        <w:t xml:space="preserve">changes, and </w:t>
      </w:r>
      <w:r w:rsidRPr="00726CD2">
        <w:rPr>
          <w:rStyle w:val="Emphasis"/>
        </w:rPr>
        <w:t>signal the end of communism</w:t>
      </w:r>
      <w:r w:rsidRPr="008F1EC9">
        <w:rPr>
          <w:rStyle w:val="StyleBoldUnderline"/>
        </w:rPr>
        <w:t xml:space="preserve"> in Cuba</w:t>
      </w:r>
      <w:r>
        <w:t xml:space="preserve">.85 </w:t>
      </w:r>
      <w:r w:rsidRPr="008F1EC9">
        <w:rPr>
          <w:rStyle w:val="StyleBoldUnderline"/>
        </w:rPr>
        <w:t>These developments may result in an  improvement in Cuban human rights and social conditions</w:t>
      </w:r>
      <w:r>
        <w:t xml:space="preserve">. </w:t>
      </w:r>
      <w:proofErr w:type="gramStart"/>
      <w:r>
        <w:t>For</w:t>
      </w:r>
      <w:r>
        <w:rPr>
          <w:sz w:val="12"/>
        </w:rPr>
        <w:t xml:space="preserve">  </w:t>
      </w:r>
      <w:r>
        <w:t>example</w:t>
      </w:r>
      <w:proofErr w:type="gramEnd"/>
      <w:r>
        <w:t xml:space="preserve">, </w:t>
      </w:r>
      <w:r w:rsidRPr="008F1EC9">
        <w:rPr>
          <w:rStyle w:val="StyleBoldUnderline"/>
        </w:rPr>
        <w:t>Raul has already eased the impact of the world food  crisis, released prisoners, and commuted death sentences</w:t>
      </w:r>
      <w:r>
        <w:t>.86</w:t>
      </w:r>
    </w:p>
    <w:p w:rsidR="007F3776" w:rsidRDefault="007F3776" w:rsidP="007F3776">
      <w:pPr>
        <w:pStyle w:val="Heading4"/>
      </w:pPr>
      <w:r>
        <w:t xml:space="preserve">Expanding economic engagement provides profits to the regime to finance the expansion of communism </w:t>
      </w:r>
      <w:r w:rsidR="006240EC">
        <w:t xml:space="preserve">globally </w:t>
      </w:r>
      <w:r>
        <w:t>and strengthen Cuban alliances with rogue states</w:t>
      </w:r>
    </w:p>
    <w:p w:rsidR="007F3776" w:rsidRPr="007F3776" w:rsidRDefault="007F3776" w:rsidP="00726CD2">
      <w:r>
        <w:rPr>
          <w:b/>
        </w:rPr>
        <w:t xml:space="preserve">Brookes, 9 - </w:t>
      </w:r>
      <w:r w:rsidRPr="007F3776">
        <w:t xml:space="preserve">Senior Fellow, National Security Affairs at the Heritage Foundation (Peter, “Keep the Embargo, O” 4/16, </w:t>
      </w:r>
      <w:hyperlink r:id="rId86" w:history="1">
        <w:r w:rsidRPr="007F3776">
          <w:rPr>
            <w:rStyle w:val="Hyperlink"/>
          </w:rPr>
          <w:t>http://www.heritage.org/research/commentary/2009/04/keep-the-embargo-o</w:t>
        </w:r>
      </w:hyperlink>
      <w:r w:rsidRPr="007F3776">
        <w:t>)</w:t>
      </w:r>
    </w:p>
    <w:p w:rsidR="007F3776" w:rsidRPr="007F3776" w:rsidRDefault="007F3776" w:rsidP="007F3776"/>
    <w:p w:rsidR="007F3776" w:rsidRPr="007F3776" w:rsidRDefault="007F3776" w:rsidP="007F3776">
      <w:r w:rsidRPr="007F3776">
        <w:t xml:space="preserve">Of course, </w:t>
      </w:r>
      <w:r w:rsidRPr="007F3776">
        <w:rPr>
          <w:rStyle w:val="StyleBoldUnderline"/>
        </w:rPr>
        <w:t>the big empanada is the US economic embargo</w:t>
      </w:r>
      <w:r w:rsidRPr="007F3776">
        <w:t xml:space="preserve"> against Cuba, in place since 1962, </w:t>
      </w:r>
      <w:r w:rsidRPr="007F3776">
        <w:rPr>
          <w:rStyle w:val="StyleBoldUnderline"/>
        </w:rPr>
        <w:t xml:space="preserve">which </w:t>
      </w:r>
      <w:r w:rsidRPr="007F3776">
        <w:t xml:space="preserve">undoubtedly </w:t>
      </w:r>
      <w:r w:rsidRPr="007F3776">
        <w:rPr>
          <w:rStyle w:val="StyleBoldUnderline"/>
        </w:rPr>
        <w:t>is the thing Havana most wants done away with -- without any concessions on Cuba's part</w:t>
      </w:r>
      <w:r w:rsidRPr="007F3776">
        <w:t>, of course.</w:t>
      </w:r>
    </w:p>
    <w:p w:rsidR="007F3776" w:rsidRPr="007F3776" w:rsidRDefault="007F3776" w:rsidP="007F3776">
      <w:r w:rsidRPr="007F3776">
        <w:rPr>
          <w:rStyle w:val="StyleBoldUnderline"/>
        </w:rPr>
        <w:t>Lifting the embargo won't normalize relations, but instead legitimize -- and wave the white flag to</w:t>
      </w:r>
      <w:r w:rsidRPr="007F3776">
        <w:t xml:space="preserve"> -- </w:t>
      </w:r>
      <w:r w:rsidRPr="007F3776">
        <w:rPr>
          <w:rStyle w:val="StyleBoldUnderline"/>
        </w:rPr>
        <w:t xml:space="preserve">Fidel's 50-year fight against the Yanquis, further </w:t>
      </w:r>
      <w:r w:rsidRPr="007F3776">
        <w:rPr>
          <w:rStyle w:val="Emphasis"/>
        </w:rPr>
        <w:t>lionizing the dictator</w:t>
      </w:r>
      <w:r w:rsidRPr="007F3776">
        <w:rPr>
          <w:rStyle w:val="StyleBoldUnderline"/>
        </w:rPr>
        <w:t xml:space="preserve"> and encouraging the Latin American Left.</w:t>
      </w:r>
    </w:p>
    <w:p w:rsidR="007F3776" w:rsidRPr="007F3776" w:rsidRDefault="007F3776" w:rsidP="007F3776">
      <w:r w:rsidRPr="007F3776">
        <w:rPr>
          <w:rStyle w:val="StyleBoldUnderline"/>
        </w:rPr>
        <w:t xml:space="preserve">Because the economy is nationalized, trade will pour plenty of cash into the Cuban national coffers -- allowing Havana to suppress dissent at home and </w:t>
      </w:r>
      <w:r w:rsidRPr="007F3776">
        <w:rPr>
          <w:rStyle w:val="Emphasis"/>
        </w:rPr>
        <w:t>bolster its communist agenda abroad</w:t>
      </w:r>
      <w:r w:rsidRPr="007F3776">
        <w:t>.</w:t>
      </w:r>
    </w:p>
    <w:p w:rsidR="007F3776" w:rsidRPr="007F3776" w:rsidRDefault="007F3776" w:rsidP="007F3776">
      <w:r w:rsidRPr="007F3776">
        <w:rPr>
          <w:rStyle w:val="StyleBoldUnderline"/>
        </w:rPr>
        <w:t>The last thing we should do is to fill the pockets of a regime</w:t>
      </w:r>
      <w:r w:rsidRPr="007F3776">
        <w:t xml:space="preserve"> that'll use those profits to keep a jackboot on the neck of the Cuban people. The political and human-rights situation in Cuba is grim enough already.</w:t>
      </w:r>
    </w:p>
    <w:p w:rsidR="007F3776" w:rsidRPr="007F3776" w:rsidRDefault="007F3776" w:rsidP="007F3776">
      <w:r w:rsidRPr="007F3776">
        <w:t xml:space="preserve">The police state controls the lives of 11 million Cubans in what has become an island prison. The people enjoy none of the basic civil liberties -- </w:t>
      </w:r>
      <w:proofErr w:type="gramStart"/>
      <w:r w:rsidRPr="007F3776">
        <w:t>no</w:t>
      </w:r>
      <w:proofErr w:type="gramEnd"/>
      <w:r w:rsidRPr="007F3776">
        <w:t xml:space="preserve"> freedom of speech, press, assembly or association.</w:t>
      </w:r>
    </w:p>
    <w:p w:rsidR="007F3776" w:rsidRPr="007F3776" w:rsidRDefault="007F3776" w:rsidP="007F3776">
      <w:r w:rsidRPr="007F3776">
        <w:t>Security types monitor foreign journalists, restrict Internet access and foreign news and censor the domestic media. The regime holds more than 200 political dissidents in jails that rats won't live in.</w:t>
      </w:r>
    </w:p>
    <w:p w:rsidR="007F3776" w:rsidRPr="007F3776" w:rsidRDefault="007F3776" w:rsidP="007F3776">
      <w:r w:rsidRPr="007F3776">
        <w:t>We also don't need a pumped-up Cuba that could become a serious menace to US interests in Latin America, the Caribbean -- or beyond. (The likes of China, Russia and Iran might also look to partner with a revitalized Cuba.)</w:t>
      </w:r>
    </w:p>
    <w:p w:rsidR="007F3776" w:rsidRPr="007F3776" w:rsidRDefault="007F3776" w:rsidP="007F3776">
      <w:r w:rsidRPr="007F3776">
        <w:rPr>
          <w:rStyle w:val="StyleBoldUnderline"/>
        </w:rPr>
        <w:t>With an influx of resources, the Cuban regime would surely team up with the rulers of nations like Venezuela, Nicaragua and Bolivia to advance socialism and anti-Americanism</w:t>
      </w:r>
      <w:r w:rsidRPr="007F3776">
        <w:t xml:space="preserve"> in the Western Hemisphere.</w:t>
      </w:r>
    </w:p>
    <w:p w:rsidR="007F3776" w:rsidRPr="007F3776" w:rsidRDefault="007F3776" w:rsidP="007F3776">
      <w:r w:rsidRPr="007F3776">
        <w:lastRenderedPageBreak/>
        <w:t>The embargo has stifled Havana's ambitions ever since the Castros lost their Soviet sponsorship in the early 1990s. Anyone noticed the lack of trouble Cuba has caused internationally since then? Contrast that with the 1980s some time.</w:t>
      </w:r>
    </w:p>
    <w:p w:rsidR="007F3776" w:rsidRPr="007F3776" w:rsidRDefault="007F3776" w:rsidP="007F3776">
      <w:r w:rsidRPr="007F3776">
        <w:t>Regrettably, 110 years after independence from Spain (courtesy of Uncle Sam), Cuba still isn't free. Instead of utopia, it has become a dystopia at the hands of the Castro brothers.</w:t>
      </w:r>
    </w:p>
    <w:p w:rsidR="007F3776" w:rsidRPr="007F3776" w:rsidRDefault="007F3776" w:rsidP="007F3776">
      <w:r w:rsidRPr="007F3776">
        <w:rPr>
          <w:rStyle w:val="StyleBoldUnderline"/>
        </w:rPr>
        <w:t xml:space="preserve">The US embargo remains a matter of principle -- and an appropriate response to Cuba's brutal repression </w:t>
      </w:r>
      <w:r w:rsidRPr="007F3776">
        <w:t xml:space="preserve">of its people. </w:t>
      </w:r>
      <w:r w:rsidRPr="007F3776">
        <w:rPr>
          <w:rStyle w:val="StyleBoldUnderline"/>
        </w:rPr>
        <w:t>Giving in to evil only begets more of it</w:t>
      </w:r>
      <w:r w:rsidRPr="007F3776">
        <w:t>. Haven't we learned that yet?</w:t>
      </w:r>
    </w:p>
    <w:p w:rsidR="007F3776" w:rsidRDefault="007F3776" w:rsidP="007F3776">
      <w:r w:rsidRPr="007F3776">
        <w:t xml:space="preserve">Until we see progress in loosing the Cuban people from the yoke of the communist regime, </w:t>
      </w:r>
      <w:r w:rsidRPr="007F3776">
        <w:rPr>
          <w:rStyle w:val="StyleBoldUnderline"/>
        </w:rPr>
        <w:t>we should hold firm onto the leverage the embargo provides</w:t>
      </w:r>
      <w:r w:rsidRPr="007F3776">
        <w:t>.</w:t>
      </w:r>
    </w:p>
    <w:p w:rsidR="00C220DA" w:rsidRDefault="00C220DA" w:rsidP="00C220DA">
      <w:pPr>
        <w:pStyle w:val="Heading4"/>
      </w:pPr>
      <w:r>
        <w:t>The spread of communism causes mass exterminations globally</w:t>
      </w:r>
    </w:p>
    <w:p w:rsidR="00C220DA" w:rsidRDefault="00C220DA" w:rsidP="00C220DA">
      <w:pPr>
        <w:rPr>
          <w:szCs w:val="16"/>
        </w:rPr>
      </w:pPr>
      <w:r>
        <w:rPr>
          <w:b/>
        </w:rPr>
        <w:t>Kors,</w:t>
      </w:r>
      <w:r>
        <w:t xml:space="preserve"> </w:t>
      </w:r>
      <w:r>
        <w:rPr>
          <w:szCs w:val="16"/>
        </w:rPr>
        <w:t xml:space="preserve">Professor of History at University of Pennsylvania and Senior Fellow at the Foreign Policy Research Institute, </w:t>
      </w:r>
      <w:r>
        <w:rPr>
          <w:b/>
          <w:szCs w:val="16"/>
        </w:rPr>
        <w:t>2001</w:t>
      </w:r>
      <w:r>
        <w:rPr>
          <w:szCs w:val="16"/>
        </w:rPr>
        <w:t xml:space="preserve">  (Alan Charles, “Triumph without Self-Belief,” Orbis, Summer, ebsco)</w:t>
      </w:r>
    </w:p>
    <w:p w:rsidR="00C220DA" w:rsidRDefault="00C220DA" w:rsidP="00C220DA">
      <w:pPr>
        <w:rPr>
          <w:sz w:val="12"/>
          <w:szCs w:val="12"/>
        </w:rPr>
      </w:pPr>
    </w:p>
    <w:p w:rsidR="00C220DA" w:rsidRDefault="00C220DA" w:rsidP="00C220DA">
      <w:pPr>
        <w:rPr>
          <w:sz w:val="12"/>
          <w:szCs w:val="12"/>
        </w:rPr>
      </w:pPr>
      <w:r>
        <w:rPr>
          <w:rStyle w:val="UnderliningChar"/>
          <w:szCs w:val="20"/>
          <w:highlight w:val="yellow"/>
        </w:rPr>
        <w:t>The most that can be said in communism's favor is that it was capable of building</w:t>
      </w:r>
      <w:r>
        <w:t xml:space="preserve">, by means of, </w:t>
      </w:r>
      <w:r>
        <w:rPr>
          <w:rStyle w:val="UnderliningChar"/>
          <w:szCs w:val="20"/>
          <w:highlight w:val="yellow"/>
        </w:rPr>
        <w:t>slave labor and terror</w:t>
      </w:r>
      <w:r>
        <w:t>, a simulacrum of Gary, Indiana, once only, without ongoing maintenance, and minus the good stuff. Secondly,</w:t>
      </w:r>
      <w:r>
        <w:rPr>
          <w:rStyle w:val="UnderliningChar"/>
          <w:szCs w:val="20"/>
        </w:rPr>
        <w:t xml:space="preserve"> </w:t>
      </w:r>
      <w:r>
        <w:t xml:space="preserve">voluntary exchange among individuals held morally responsible under the rule of law has demonstrably created the means of both prosperity and diverse social options. Such a model has been a precondition of individuation and freedom, whereas </w:t>
      </w:r>
      <w:r>
        <w:rPr>
          <w:rStyle w:val="UnderliningChar"/>
          <w:szCs w:val="20"/>
          <w:highlight w:val="yellow"/>
        </w:rPr>
        <w:t>regimes of central planning have created poverty, and</w:t>
      </w:r>
      <w:r>
        <w:t xml:space="preserve"> (as Hayek foresaw) </w:t>
      </w:r>
      <w:r>
        <w:rPr>
          <w:rStyle w:val="UnderliningChar"/>
          <w:szCs w:val="20"/>
          <w:highlight w:val="yellow"/>
        </w:rPr>
        <w:t>ineluctable developments toward totalitarianism and the worst abuses of power.</w:t>
      </w:r>
      <w:r>
        <w:rPr>
          <w:lang w:val="en-GB"/>
        </w:rPr>
        <w:t xml:space="preserve"> </w:t>
      </w:r>
      <w:r>
        <w:rPr>
          <w:sz w:val="12"/>
          <w:szCs w:val="12"/>
        </w:rPr>
        <w:t>Dynamic free-market societies, grounded in rights-based individualism, have altered the entire human conception of freedom and dignity for formerly marginalized groups. The entire "socialist experiment," by contrast, ended in stasis, ethnic hatreds, the absence of even the minimal preconditions of economic, social, and political renewal, and categorical contempt for both individuation and minority rights.</w:t>
      </w:r>
      <w:r>
        <w:t xml:space="preserve"> </w:t>
      </w:r>
      <w:r>
        <w:rPr>
          <w:rStyle w:val="UnderliningChar"/>
          <w:szCs w:val="20"/>
        </w:rPr>
        <w:t xml:space="preserve">Thirdly, </w:t>
      </w:r>
      <w:r>
        <w:rPr>
          <w:rStyle w:val="UnderliningChar"/>
          <w:szCs w:val="20"/>
          <w:highlight w:val="yellow"/>
        </w:rPr>
        <w:t>the willingness to contain communism</w:t>
      </w:r>
      <w:r>
        <w:rPr>
          <w:rStyle w:val="UnderliningChar"/>
          <w:szCs w:val="20"/>
        </w:rPr>
        <w:t>, to fight its expansion overtly and covertly, to sacrifice wealth and often lives against its heinous efforts at extension--in</w:t>
      </w:r>
      <w:r>
        <w:t xml:space="preserve"> Europe, </w:t>
      </w:r>
      <w:r>
        <w:rPr>
          <w:rStyle w:val="UnderliningChar"/>
          <w:szCs w:val="20"/>
        </w:rPr>
        <w:t>Vietnam,</w:t>
      </w:r>
      <w:r>
        <w:t xml:space="preserve"> Central Asia, Central America, Korea, Laos, Cambodia, and, indeed, Grenada--</w:t>
      </w:r>
      <w:r>
        <w:rPr>
          <w:rStyle w:val="UnderliningChar"/>
          <w:szCs w:val="20"/>
          <w:highlight w:val="yellow"/>
        </w:rPr>
        <w:t>was, with the struggle against Nazism</w:t>
      </w:r>
      <w:r>
        <w:t xml:space="preserve"> over a much briefer period, </w:t>
      </w:r>
      <w:r>
        <w:rPr>
          <w:rStyle w:val="UnderliningChar"/>
          <w:szCs w:val="20"/>
          <w:highlight w:val="yellow"/>
        </w:rPr>
        <w:t>the great gift of</w:t>
      </w:r>
      <w:r>
        <w:t xml:space="preserve"> American taxpayers and </w:t>
      </w:r>
      <w:r>
        <w:rPr>
          <w:rStyle w:val="UnderliningChar"/>
          <w:szCs w:val="20"/>
          <w:highlight w:val="yellow"/>
        </w:rPr>
        <w:t>the American people to planet earth</w:t>
      </w:r>
      <w:r>
        <w:rPr>
          <w:rStyle w:val="UnderliningChar"/>
          <w:szCs w:val="20"/>
        </w:rPr>
        <w:t>.</w:t>
      </w:r>
      <w:r>
        <w:rPr>
          <w:lang w:val="en-GB"/>
        </w:rPr>
        <w:t xml:space="preserve"> </w:t>
      </w:r>
      <w:r>
        <w:rPr>
          <w:sz w:val="12"/>
          <w:szCs w:val="12"/>
        </w:rPr>
        <w:t xml:space="preserve">As Britain under Churchill was "the West" in 1940, so was the United States from 1945 to 1989, drawing from its values to stand against what was simultaneously its mutant offspring and its antithesis. In the twentieth century, the West met and survived its greatest trial. On the whole, however, Western intellectuals do not revel in these triumphs, to say the least. Where is the celebration? Just as important, where is the accounting? On the Left, to have either would be to implicate one's own thought and will in the largest crime and folly in the history of mankind. </w:t>
      </w:r>
      <w:r>
        <w:rPr>
          <w:szCs w:val="16"/>
        </w:rPr>
        <w:t xml:space="preserve">We have seen myriad documentaries on the collective and individual suffering of the victims of Nazism, but where </w:t>
      </w:r>
      <w:proofErr w:type="gramStart"/>
      <w:r>
        <w:rPr>
          <w:szCs w:val="16"/>
        </w:rPr>
        <w:t>is</w:t>
      </w:r>
      <w:proofErr w:type="gramEnd"/>
      <w:r>
        <w:rPr>
          <w:szCs w:val="16"/>
        </w:rPr>
        <w:t xml:space="preserve"> the Shoah, or the Night and Fog, let alone the Nuremberg trails of the postcommunist present? As Solzhenitsyn predicted repeatedly in The Gulag Archipelago,</w:t>
      </w:r>
      <w:r>
        <w:t xml:space="preserve"> </w:t>
      </w:r>
      <w:r>
        <w:rPr>
          <w:rStyle w:val="UnderliningChar"/>
          <w:szCs w:val="20"/>
          <w:highlight w:val="yellow"/>
        </w:rPr>
        <w:t>the countless victims who froze to death or were maimed in the Arctic death camps would go unremembered</w:t>
      </w:r>
      <w:r>
        <w:rPr>
          <w:rStyle w:val="UnderliningChar"/>
          <w:szCs w:val="20"/>
        </w:rPr>
        <w:t>; the officers and guards who broke their bodies and often their souls would live out their lives on pensions</w:t>
      </w:r>
      <w:r>
        <w:t xml:space="preserve">, unmolested; and those who gave the orders would die peacefully and unpunished. Our documentary makers and moral intellectuals do not let us forget any victim of the Holocaust. We hunt down ninety-year-old guards so that the bones of the dead might have justice, and properly so. </w:t>
      </w:r>
      <w:r>
        <w:rPr>
          <w:rStyle w:val="UnderliningChar"/>
          <w:szCs w:val="20"/>
          <w:highlight w:val="yellow"/>
        </w:rPr>
        <w:t>The bones of Lenin's and Stalin's and Brezhnev's camps cry out for justice, as do the bones of North Vietnam's exterminations, and those of Poi Pot's millions, and Mao's tens of millions</w:t>
      </w:r>
      <w:r>
        <w:t xml:space="preserve">. </w:t>
      </w:r>
      <w:r>
        <w:rPr>
          <w:sz w:val="12"/>
          <w:szCs w:val="12"/>
        </w:rPr>
        <w:t>In those cases, however, the same intellectuals cry out against--what is their phrase?--"witch-hunts," and ask us to let the past be the past. We celebrated the millennium with jubilation; we have not yet celebrated the triumph of the West. Ask American high school or even college students to number Hitler's victims and Columbus's victims, and they will answer, for both, in the tens of millions. Ask them to number Stalin's victims and, if my experience is typical, they will answer in the thousands. Such is their education, even now. The absence of celebration, of teaching the lessons learned, and of demands for accountability is perhaps easily understood on the Left.</w:t>
      </w:r>
      <w:r>
        <w:t xml:space="preserve"> </w:t>
      </w:r>
      <w:r>
        <w:rPr>
          <w:rStyle w:val="UnderliningChar"/>
          <w:szCs w:val="20"/>
        </w:rPr>
        <w:t>Convinced that the West above all has been the source of</w:t>
      </w:r>
      <w:r>
        <w:t xml:space="preserve"> artificial relationships of </w:t>
      </w:r>
      <w:r>
        <w:rPr>
          <w:rStyle w:val="UnderliningChar"/>
          <w:szCs w:val="20"/>
        </w:rPr>
        <w:t>dominance</w:t>
      </w:r>
      <w:r>
        <w:t xml:space="preserve"> and subservience, </w:t>
      </w:r>
      <w:r>
        <w:rPr>
          <w:rStyle w:val="UnderliningChar"/>
          <w:szCs w:val="20"/>
        </w:rPr>
        <w:t>the commodification of human life, and ecocide, leftist intellectuals have little interest in objectively analyzing the manifest data about societies of voluntary exchange</w:t>
      </w:r>
      <w:r>
        <w:t xml:space="preserve">, </w:t>
      </w:r>
      <w:r>
        <w:rPr>
          <w:sz w:val="12"/>
          <w:szCs w:val="12"/>
        </w:rPr>
        <w:t>or in coming to terms with the slowly and newly released data about the conditions of life and death under the Bolsheviks and their heirs, or in confirming or refuting various theories on the outcome of the Cold War (let alone, given their contemporary concerns, in analyzing ecological or gender politics under communist or Third World regimes). Less obvious, but equally striking in some ways, has been the absence of celebration on so much of the intellectual Right, because it is not at all certain something worth calling Western civilization did in fact survive the twentieth century.</w:t>
      </w:r>
    </w:p>
    <w:p w:rsidR="00C220DA" w:rsidRPr="00C220DA" w:rsidRDefault="00C220DA" w:rsidP="00C220DA"/>
    <w:p w:rsidR="002741D3" w:rsidRDefault="002741D3" w:rsidP="002741D3">
      <w:pPr>
        <w:pStyle w:val="Heading3"/>
      </w:pPr>
      <w:r>
        <w:lastRenderedPageBreak/>
        <w:t>Links – removing sanctions</w:t>
      </w:r>
    </w:p>
    <w:p w:rsidR="002741D3" w:rsidRDefault="002741D3" w:rsidP="002741D3"/>
    <w:p w:rsidR="002741D3" w:rsidRDefault="002741D3" w:rsidP="002741D3">
      <w:pPr>
        <w:pStyle w:val="Heading4"/>
      </w:pPr>
      <w:r>
        <w:t>Lifting sanctions consolidates the regime’s power by creating a new influx of cash – it allows Cuba to fund global terrorism</w:t>
      </w:r>
    </w:p>
    <w:p w:rsidR="002741D3" w:rsidRDefault="002741D3" w:rsidP="002741D3">
      <w:r w:rsidRPr="00754B23">
        <w:rPr>
          <w:rStyle w:val="StyleStyleBold12pt"/>
        </w:rPr>
        <w:t>Menges, 8</w:t>
      </w:r>
      <w:r>
        <w:t xml:space="preserve"> – </w:t>
      </w:r>
      <w:r w:rsidRPr="00754B23">
        <w:t>Editor in Chief of the Americas Report</w:t>
      </w:r>
      <w:r>
        <w:t xml:space="preserve"> (Nancy, “CUBA'S FUTURE”, Congressional Testimony, </w:t>
      </w:r>
      <w:r w:rsidRPr="00754B23">
        <w:t>March 5, 2008</w:t>
      </w:r>
      <w:r>
        <w:t>, lexis)//eek</w:t>
      </w:r>
    </w:p>
    <w:p w:rsidR="002741D3" w:rsidRDefault="002741D3" w:rsidP="002741D3"/>
    <w:p w:rsidR="002741D3" w:rsidRDefault="002741D3" w:rsidP="002741D3">
      <w:r>
        <w:t xml:space="preserve">Contrary to critics' claims, </w:t>
      </w:r>
      <w:r w:rsidRPr="00871D2A">
        <w:rPr>
          <w:rStyle w:val="StyleBoldUnderline"/>
        </w:rPr>
        <w:t>lifting of the embargo and the travel ban without meaningful changes in Cuba will have several negative repercussions</w:t>
      </w:r>
      <w:r>
        <w:t xml:space="preserve">. First, </w:t>
      </w:r>
      <w:r w:rsidRPr="00871D2A">
        <w:rPr>
          <w:rStyle w:val="StyleBoldUnderline"/>
        </w:rPr>
        <w:t>it will send a poor message about U.S. toleration both of Cuba's patterns of unsavory behavior and its totalitarian system</w:t>
      </w:r>
      <w:r>
        <w:t>. Second</w:t>
      </w:r>
      <w:r w:rsidRPr="00871D2A">
        <w:rPr>
          <w:rStyle w:val="StyleBoldUnderline"/>
        </w:rPr>
        <w:t>, a cessation of the embargo will strengthen state enterprises since</w:t>
      </w:r>
      <w:r>
        <w:t xml:space="preserve"> most </w:t>
      </w:r>
      <w:r w:rsidRPr="00871D2A">
        <w:rPr>
          <w:rStyle w:val="StyleBoldUnderline"/>
        </w:rPr>
        <w:t>Cuban businesses are run by the state</w:t>
      </w:r>
      <w:r>
        <w:t xml:space="preserve"> and since the Cuban government retains a partnership interest in all foreign investment. Third, </w:t>
      </w:r>
      <w:r w:rsidRPr="00871D2A">
        <w:rPr>
          <w:rStyle w:val="StyleBoldUnderline"/>
        </w:rPr>
        <w:t xml:space="preserve">it will lead to greater domestic repression </w:t>
      </w:r>
      <w:r>
        <w:t xml:space="preserve">and control </w:t>
      </w:r>
      <w:r w:rsidRPr="00871D2A">
        <w:rPr>
          <w:rStyle w:val="StyleBoldUnderline"/>
        </w:rPr>
        <w:t>because the leadership fears the "subversive" effects of U.S. influence</w:t>
      </w:r>
      <w:r>
        <w:t xml:space="preserve"> upon the Cuban people. Thus, a transition to democracy on the island will be delayed. Finally, </w:t>
      </w:r>
      <w:r w:rsidRPr="00871D2A">
        <w:rPr>
          <w:rStyle w:val="StyleBoldUnderline"/>
        </w:rPr>
        <w:t>the regime in Havana will gain access to financial benefits from international organizations</w:t>
      </w:r>
      <w:r>
        <w:t xml:space="preserve"> such as the IMF and the World Bank that could help it resolve its debt and solvency concerns</w:t>
      </w:r>
      <w:proofErr w:type="gramStart"/>
      <w:r>
        <w:t>.[</w:t>
      </w:r>
      <w:proofErr w:type="gramEnd"/>
      <w:r>
        <w:t>3]</w:t>
      </w:r>
    </w:p>
    <w:p w:rsidR="002741D3" w:rsidRDefault="002741D3" w:rsidP="002741D3">
      <w:r w:rsidRPr="00871D2A">
        <w:t xml:space="preserve">The embargo should only be lifted when Cuba changes its current system and develops a democratic society. U.S. policy towards Cuba is not anachronistic but is rather aimed at the legitimate goal of a free Cuba; </w:t>
      </w:r>
      <w:r w:rsidRPr="00356DB2">
        <w:t>the lifting of the embargo now will be an important psychological victory for Castro and would be interpreted as a defeat for U.S. policy</w:t>
      </w:r>
      <w:r w:rsidRPr="00871D2A">
        <w:t xml:space="preserve">. There is also no indication that negotiation and incentives can influence Cuba, which has ignored such "carrot and stick" approaches in the past. </w:t>
      </w:r>
      <w:r w:rsidRPr="00750093">
        <w:rPr>
          <w:rStyle w:val="StyleBoldUnderline"/>
        </w:rPr>
        <w:t>Without major internal reforms in Cuba, the Castro government - not the Cuban people - will be the main beneficiary of the lifting of the embargo, since it will use this newly acquired wealth to strengthen its hold on the Cuban people, to rebuild its military apparatus, and to engage again in supporting anti-American terrorist and violent groups in Latin America and elsewhere</w:t>
      </w:r>
      <w:r w:rsidRPr="00871D2A">
        <w:t>.</w:t>
      </w:r>
    </w:p>
    <w:p w:rsidR="002741D3" w:rsidRPr="002741D3" w:rsidRDefault="002741D3" w:rsidP="002741D3"/>
    <w:p w:rsidR="002741D3" w:rsidRPr="005271EB" w:rsidRDefault="002741D3" w:rsidP="002741D3">
      <w:pPr>
        <w:pStyle w:val="Heading4"/>
      </w:pPr>
      <w:r>
        <w:t>Lifting the embargo provides a lifeline to the regime, collapses regional democracy and eliminates US credibility</w:t>
      </w:r>
    </w:p>
    <w:p w:rsidR="002741D3" w:rsidRDefault="002741D3" w:rsidP="002741D3">
      <w:r w:rsidRPr="0035062A">
        <w:rPr>
          <w:rStyle w:val="StyleStyleBold12pt"/>
        </w:rPr>
        <w:t>Suchlicki, 7</w:t>
      </w:r>
      <w:r>
        <w:t xml:space="preserve"> – </w:t>
      </w:r>
      <w:r w:rsidRPr="0035062A">
        <w:t xml:space="preserve">Professor History and Director Institute for Cuban and Cuban-American Studies </w:t>
      </w:r>
      <w:r>
        <w:t>(Jaime, “</w:t>
      </w:r>
      <w:r w:rsidRPr="0035062A">
        <w:t>AGRICULTU</w:t>
      </w:r>
      <w:r>
        <w:t xml:space="preserve">RAL AND MEDICAL TRADE WITH CUBA”, Congressional Testimony, </w:t>
      </w:r>
      <w:r w:rsidRPr="0035062A">
        <w:t>December 11, 2007</w:t>
      </w:r>
      <w:r>
        <w:t xml:space="preserve">, lexis)//eek </w:t>
      </w:r>
    </w:p>
    <w:p w:rsidR="002741D3" w:rsidRDefault="002741D3" w:rsidP="002741D3"/>
    <w:p w:rsidR="002741D3" w:rsidRDefault="002741D3" w:rsidP="002741D3">
      <w:r w:rsidRPr="005271EB">
        <w:rPr>
          <w:rStyle w:val="StyleBoldUnderline"/>
        </w:rPr>
        <w:t>A change in U.S. policy toward Cuba may have different and unintended results</w:t>
      </w:r>
      <w:r>
        <w:t xml:space="preserve">. The </w:t>
      </w:r>
      <w:r w:rsidRPr="005271EB">
        <w:rPr>
          <w:rStyle w:val="StyleBoldUnderline"/>
        </w:rPr>
        <w:t xml:space="preserve">lifting of the embargo and the travel ban </w:t>
      </w:r>
      <w:r>
        <w:t xml:space="preserve">without meaningful changes in Cuba </w:t>
      </w:r>
      <w:r w:rsidRPr="005271EB">
        <w:rPr>
          <w:rStyle w:val="StyleBoldUnderline"/>
        </w:rPr>
        <w:t>will</w:t>
      </w:r>
      <w:r>
        <w:t>:</w:t>
      </w:r>
    </w:p>
    <w:p w:rsidR="002741D3" w:rsidRDefault="002741D3" w:rsidP="002741D3">
      <w:r>
        <w:t xml:space="preserve">-- </w:t>
      </w:r>
      <w:r w:rsidRPr="005271EB">
        <w:rPr>
          <w:rStyle w:val="StyleBoldUnderline"/>
        </w:rPr>
        <w:t>Guarantee the continuation of the current totalitarian structures</w:t>
      </w:r>
      <w:r>
        <w:t>;</w:t>
      </w:r>
    </w:p>
    <w:p w:rsidR="002741D3" w:rsidRDefault="002741D3" w:rsidP="002741D3">
      <w:r>
        <w:t xml:space="preserve">-- </w:t>
      </w:r>
      <w:r w:rsidRPr="005271EB">
        <w:rPr>
          <w:rStyle w:val="StyleBoldUnderline"/>
        </w:rPr>
        <w:t>Strengthen state enterprises, since money will flow into businesses owned by the Cuban government</w:t>
      </w:r>
      <w:r>
        <w:t>. Most businesses are owned in Cuba by the state and, in all foreign investments, the Cuban government retains a partnership interest.</w:t>
      </w:r>
    </w:p>
    <w:p w:rsidR="002741D3" w:rsidRDefault="002741D3" w:rsidP="002741D3">
      <w:r>
        <w:t xml:space="preserve">-- </w:t>
      </w:r>
      <w:r w:rsidRPr="005271EB">
        <w:rPr>
          <w:rStyle w:val="StyleBoldUnderline"/>
        </w:rPr>
        <w:t>Lead to greater repression and control since the Cuban leadership will fear that U.S. influence will subvert the revolution</w:t>
      </w:r>
      <w:r>
        <w:t xml:space="preserve"> and weaken the Communist party's hold on the Cuban people.</w:t>
      </w:r>
    </w:p>
    <w:p w:rsidR="002741D3" w:rsidRDefault="002741D3" w:rsidP="002741D3">
      <w:r>
        <w:t xml:space="preserve">-- </w:t>
      </w:r>
      <w:r w:rsidRPr="005271EB">
        <w:rPr>
          <w:rStyle w:val="StyleBoldUnderline"/>
        </w:rPr>
        <w:t>Delay instead of accelerate a transition to democracy</w:t>
      </w:r>
      <w:r>
        <w:t xml:space="preserve"> in the island.</w:t>
      </w:r>
    </w:p>
    <w:p w:rsidR="002741D3" w:rsidRDefault="002741D3" w:rsidP="002741D3">
      <w:r>
        <w:t xml:space="preserve">-- </w:t>
      </w:r>
      <w:r w:rsidRPr="005271EB">
        <w:rPr>
          <w:rStyle w:val="StyleBoldUnderline"/>
        </w:rPr>
        <w:t>Allow Castro to borrow from international organizations</w:t>
      </w:r>
      <w:r>
        <w:t xml:space="preserve">. Loans will be wasted by Cuba's inefficient and wasteful system, and will be uncollectible. The reason Cuba has been unable to pay back loans to other countries is not because of the U.S. embargo, but because its economic system stifles productivity </w:t>
      </w:r>
      <w:r>
        <w:lastRenderedPageBreak/>
        <w:t>and the Castro brothers continue to spend on the military, on adventures abroad, and on supporting a bankrupt welfare system in the island.</w:t>
      </w:r>
    </w:p>
    <w:p w:rsidR="002741D3" w:rsidRDefault="002741D3" w:rsidP="002741D3">
      <w:r>
        <w:t xml:space="preserve">-- </w:t>
      </w:r>
      <w:r w:rsidRPr="005271EB">
        <w:rPr>
          <w:rStyle w:val="StyleBoldUnderline"/>
        </w:rPr>
        <w:t>Perpetuate the rather extensive control that the military holds over the economy</w:t>
      </w:r>
      <w:r>
        <w:t xml:space="preserve"> and foster the further development of "mafia type" groups that manage and profit from important sectors of the economy, particularly tourism, biotechnology , and agriculture.</w:t>
      </w:r>
    </w:p>
    <w:p w:rsidR="002741D3" w:rsidRPr="005271EB" w:rsidRDefault="002741D3" w:rsidP="002741D3">
      <w:pPr>
        <w:rPr>
          <w:rStyle w:val="StyleBoldUnderline"/>
        </w:rPr>
      </w:pPr>
      <w:r>
        <w:t xml:space="preserve">-- </w:t>
      </w:r>
      <w:r w:rsidRPr="005271EB">
        <w:rPr>
          <w:rStyle w:val="StyleBoldUnderline"/>
        </w:rPr>
        <w:t>Negate the basic tenets of U.S. policy in Latin America</w:t>
      </w:r>
      <w:r>
        <w:t xml:space="preserve"> since the Ford/Carter era, which emphasize democracy, human rights, and market economies, </w:t>
      </w:r>
      <w:r w:rsidRPr="005271EB">
        <w:rPr>
          <w:rStyle w:val="StyleBoldUnderline"/>
        </w:rPr>
        <w:t>and send the wrong message to Latin American democracies that the U.S. is willing to support a military dictatorship in Cuba and a succession of power to General Raul Castro.</w:t>
      </w:r>
    </w:p>
    <w:p w:rsidR="002741D3" w:rsidRDefault="002741D3" w:rsidP="002741D3">
      <w:r>
        <w:t xml:space="preserve">-- </w:t>
      </w:r>
      <w:r w:rsidRPr="005271EB">
        <w:rPr>
          <w:rStyle w:val="StyleBoldUnderline"/>
        </w:rPr>
        <w:t>Send the wrong message to the enemies of the U.S.: that a foreign leader can seize U.S. properties without compensation</w:t>
      </w:r>
      <w:r>
        <w:t xml:space="preserve">; allow the use of his territory for the introduction of nuclear missiles aimed at the U.S.; espouse terrorism and anti-U.S. causes throughout the world; and </w:t>
      </w:r>
      <w:r w:rsidRPr="005271EB">
        <w:rPr>
          <w:rStyle w:val="StyleBoldUnderline"/>
        </w:rPr>
        <w:t>eventually the U.S. will "forget and forgive," and reward him</w:t>
      </w:r>
      <w:r>
        <w:t xml:space="preserve"> with tourism, investments an economic aid. Specific considerations:</w:t>
      </w:r>
    </w:p>
    <w:p w:rsidR="007F3776" w:rsidRDefault="007F3776" w:rsidP="007F3776"/>
    <w:p w:rsidR="00F22EF6" w:rsidRDefault="00F22EF6" w:rsidP="00F22EF6">
      <w:pPr>
        <w:pStyle w:val="Heading4"/>
      </w:pPr>
      <w:r>
        <w:t>Lifting the embargo sends international signal of ceding influence</w:t>
      </w:r>
    </w:p>
    <w:p w:rsidR="00F22EF6" w:rsidRPr="00D32B68" w:rsidRDefault="00F22EF6" w:rsidP="00F22EF6">
      <w:r>
        <w:rPr>
          <w:rStyle w:val="StyleStyleBold12pt"/>
        </w:rPr>
        <w:t xml:space="preserve">Anne-Geyer 2k </w:t>
      </w:r>
      <w:r w:rsidRPr="00D32B68">
        <w:t xml:space="preserve">– Universal Press syndicate (Georgie, “Ending </w:t>
      </w:r>
      <w:proofErr w:type="gramStart"/>
      <w:r w:rsidRPr="00D32B68">
        <w:t>The</w:t>
      </w:r>
      <w:proofErr w:type="gramEnd"/>
      <w:r w:rsidRPr="00D32B68">
        <w:t xml:space="preserve"> Cuban Embargo Would Perpetuate Castro's Totalitarian Control,” 7/7/00, http://articles.chicagotribune.com/2000-07-07/news/0007070222_1_cuban-american-studies-trade-embargo-free-elian)//SJF</w:t>
      </w:r>
    </w:p>
    <w:p w:rsidR="00F22EF6" w:rsidRPr="00D32B68" w:rsidRDefault="00F22EF6" w:rsidP="00F22EF6"/>
    <w:p w:rsidR="00F22EF6" w:rsidRPr="00396C3B" w:rsidRDefault="00F22EF6" w:rsidP="00F22EF6">
      <w:pPr>
        <w:rPr>
          <w:sz w:val="16"/>
        </w:rPr>
      </w:pPr>
      <w:r w:rsidRPr="00396C3B">
        <w:rPr>
          <w:sz w:val="16"/>
        </w:rPr>
        <w:t xml:space="preserve">This new "make peace with Cuba" lobby is to be found every day in the press and in Congress arguing that the lifting of the embargo would serve to open up Cuba, to give the Cuban people a whiff of freedom, and to introduce free trade (and American profits) to the closed island. But is that really true? Oddly enough, until now the embargo has been defined in the U.S. almost exclusively in terms of ideological preference and/or commercial wish fulfillment, and pathetically little research has been done on what the lifting of the trade embargo would really mean. But now, </w:t>
      </w:r>
      <w:r w:rsidRPr="000E75B5">
        <w:rPr>
          <w:rStyle w:val="StyleBoldUnderline"/>
        </w:rPr>
        <w:t xml:space="preserve">we have a major "occasional paper" on the subject, </w:t>
      </w:r>
      <w:proofErr w:type="gramStart"/>
      <w:r w:rsidRPr="000E75B5">
        <w:rPr>
          <w:rStyle w:val="StyleBoldUnderline"/>
        </w:rPr>
        <w:t>which</w:t>
      </w:r>
      <w:proofErr w:type="gramEnd"/>
      <w:r w:rsidRPr="000E75B5">
        <w:rPr>
          <w:rStyle w:val="StyleBoldUnderline"/>
        </w:rPr>
        <w:t xml:space="preserve"> clarifies the results, were the embargo to be lifted</w:t>
      </w:r>
      <w:r w:rsidRPr="00396C3B">
        <w:rPr>
          <w:sz w:val="16"/>
        </w:rPr>
        <w:t xml:space="preserve">. Professor Jaime Suchlicki, director of the Institute for Cuban and Cuban-American Studies at the University of Miami, says </w:t>
      </w:r>
      <w:r w:rsidRPr="000E75B5">
        <w:rPr>
          <w:rStyle w:val="StyleBoldUnderline"/>
        </w:rPr>
        <w:t>lifting the embargo</w:t>
      </w:r>
      <w:r w:rsidRPr="00396C3B">
        <w:rPr>
          <w:sz w:val="16"/>
        </w:rPr>
        <w:t xml:space="preserve"> and travel ban, without meaningful changes in Cuba, </w:t>
      </w:r>
      <w:r w:rsidRPr="000E75B5">
        <w:rPr>
          <w:rStyle w:val="StyleBoldUnderline"/>
        </w:rPr>
        <w:t>will</w:t>
      </w:r>
      <w:r w:rsidRPr="00396C3B">
        <w:rPr>
          <w:sz w:val="16"/>
        </w:rPr>
        <w:t xml:space="preserve">: - </w:t>
      </w:r>
      <w:r w:rsidRPr="000E75B5">
        <w:rPr>
          <w:rStyle w:val="StyleBoldUnderline"/>
        </w:rPr>
        <w:t>Guarantee the continuation of the current totalitarian structures</w:t>
      </w:r>
      <w:r w:rsidRPr="00396C3B">
        <w:rPr>
          <w:sz w:val="16"/>
        </w:rPr>
        <w:t xml:space="preserve">. - </w:t>
      </w:r>
      <w:r w:rsidRPr="000E75B5">
        <w:rPr>
          <w:rStyle w:val="StyleBoldUnderline"/>
        </w:rPr>
        <w:t>Strengthen state enterprises, since money will flow into businesses owned by the Cuban government</w:t>
      </w:r>
      <w:r w:rsidRPr="00396C3B">
        <w:rPr>
          <w:sz w:val="16"/>
        </w:rPr>
        <w:t xml:space="preserve">. - </w:t>
      </w:r>
      <w:r w:rsidRPr="000E75B5">
        <w:rPr>
          <w:rStyle w:val="StyleBoldUnderline"/>
        </w:rPr>
        <w:t>Lead to greater repression and control since Castro and the leadership will fear that U.S. influence will subvert the revolution</w:t>
      </w:r>
      <w:r w:rsidRPr="00396C3B">
        <w:rPr>
          <w:sz w:val="16"/>
        </w:rPr>
        <w:t xml:space="preserve">. - Delay instead of accelerate a transition to democracy on the island. - Allow Castro to borrow from international organizations such as the International Monetary Fund, the World Bank, etc. Since Cuba owes billions of dollars and has refused in the past to acknowledge or pay these debts, new loans will be wasted by Castro's inefficient system and will be uncollectible. - </w:t>
      </w:r>
      <w:r w:rsidRPr="007D6545">
        <w:rPr>
          <w:rStyle w:val="StyleBoldUnderline"/>
        </w:rPr>
        <w:t>Perpetuate the control that the military holds over the economy and foster the further development of mafia-type groups</w:t>
      </w:r>
      <w:r w:rsidRPr="00396C3B">
        <w:rPr>
          <w:sz w:val="16"/>
        </w:rPr>
        <w:t xml:space="preserve">. - </w:t>
      </w:r>
      <w:r w:rsidRPr="007D6545">
        <w:rPr>
          <w:rStyle w:val="StyleBoldUnderline"/>
        </w:rPr>
        <w:t>Negate the basic tenets of U.S. policy in Latin America, which emphasize democracy, human rights and market economies.</w:t>
      </w:r>
      <w:r w:rsidRPr="00396C3B">
        <w:rPr>
          <w:sz w:val="16"/>
        </w:rPr>
        <w:t xml:space="preserve"> - </w:t>
      </w:r>
      <w:r w:rsidRPr="007D6545">
        <w:rPr>
          <w:rStyle w:val="StyleBoldUnderline"/>
        </w:rPr>
        <w:t>Send the wrong message to the enemies of the United States: that a foreign leader can seize U.S. properties without compensation, allow the use of his territory for the introduction of nuclear missiles aimed at the U.S., espouse terrorism and anti-U.S. causes throughout the world; and eventually the U.S. will "forget and forgive," and reward him with tourism, investments and economic aid.</w:t>
      </w:r>
      <w:r w:rsidRPr="00396C3B">
        <w:rPr>
          <w:sz w:val="16"/>
        </w:rPr>
        <w:t xml:space="preserve"> It is likely that, if we were to open trade, tourism and perhaps even diplomatic relations with Cuba for the first time since the early l960s, we would be in the same situation we find ourselves in with Russia. Remember the early '90s, when Washington was going to transform Russia through the same vehicles? Instead, Russians today angrily blame the U.S. for their failures. That is a very real risk of meddling innocently with totalitarian structures. We can also be assured that thousands of well-meaning Americans would attempt to get to Cuba to save the Cubans from themselves. But Castro, one of the coolest and most manipulative customers of the 20th Century, will involve these new Americanos in Cuba and ensure that they cannot leave with their reputations intact. Then he will also have another guilty ready-made lobby to Washington, even while the "Free Elian!" rallies continue. Finally, </w:t>
      </w:r>
      <w:r w:rsidRPr="007D6545">
        <w:rPr>
          <w:rStyle w:val="StyleBoldUnderline"/>
        </w:rPr>
        <w:t>the United States does not have diplomats with enough shrewdness or savvy to deal effectively with Castro.</w:t>
      </w:r>
      <w:r w:rsidRPr="00396C3B">
        <w:rPr>
          <w:sz w:val="16"/>
        </w:rPr>
        <w:t xml:space="preserve"> Our present-day diplomats tend to want, above all, to make peace and to do good. </w:t>
      </w:r>
      <w:r w:rsidRPr="007D6545">
        <w:rPr>
          <w:rStyle w:val="StyleBoldUnderline"/>
        </w:rPr>
        <w:t>There is almost an embarrassment, particularly in this administration, with the idea of representing American interests, much less with having the toughness to force through quid-pro-quo policies and programs that might seriously initiate change in Cuba.</w:t>
      </w:r>
      <w:r w:rsidRPr="00396C3B">
        <w:rPr>
          <w:sz w:val="16"/>
        </w:rPr>
        <w:t xml:space="preserve"> All </w:t>
      </w:r>
      <w:r w:rsidRPr="00396C3B">
        <w:rPr>
          <w:rStyle w:val="StyleBoldUnderline"/>
        </w:rPr>
        <w:t xml:space="preserve">we would succeed in doing then is </w:t>
      </w:r>
      <w:r w:rsidRPr="00396C3B">
        <w:rPr>
          <w:sz w:val="16"/>
        </w:rPr>
        <w:t xml:space="preserve">to help Castro cement his power--and, by </w:t>
      </w:r>
      <w:r w:rsidRPr="00396C3B">
        <w:rPr>
          <w:sz w:val="16"/>
        </w:rPr>
        <w:lastRenderedPageBreak/>
        <w:t xml:space="preserve">the way, </w:t>
      </w:r>
      <w:r w:rsidRPr="007D6545">
        <w:rPr>
          <w:rStyle w:val="StyleBoldUnderline"/>
        </w:rPr>
        <w:t xml:space="preserve">to look once again like a clueless superpower. </w:t>
      </w:r>
      <w:r w:rsidRPr="00396C3B">
        <w:rPr>
          <w:sz w:val="16"/>
        </w:rPr>
        <w:t>That is why, when Americans now talk so enthusiastically about opening up Cuba and about liberalizing the communist state, I check for my wallet. I know who's already reaching for it.</w:t>
      </w:r>
    </w:p>
    <w:p w:rsidR="00F22EF6" w:rsidRPr="007F3776" w:rsidRDefault="00F22EF6" w:rsidP="007F3776"/>
    <w:p w:rsidR="00726CD2" w:rsidRDefault="00726CD2" w:rsidP="00726CD2"/>
    <w:p w:rsidR="00726CD2" w:rsidRDefault="00726CD2" w:rsidP="00726CD2">
      <w:pPr>
        <w:pStyle w:val="Heading3"/>
      </w:pPr>
      <w:r>
        <w:lastRenderedPageBreak/>
        <w:t>Links – energy cooperation</w:t>
      </w:r>
    </w:p>
    <w:p w:rsidR="00726CD2" w:rsidRDefault="00726CD2" w:rsidP="00726CD2"/>
    <w:p w:rsidR="00726CD2" w:rsidRDefault="00726CD2" w:rsidP="00726CD2">
      <w:pPr>
        <w:pStyle w:val="Heading4"/>
      </w:pPr>
      <w:r>
        <w:t>Pressure causes a political transition – opening Cuba to oil drilling derails it</w:t>
      </w:r>
    </w:p>
    <w:p w:rsidR="00726CD2" w:rsidRDefault="00726CD2" w:rsidP="00726CD2">
      <w:r w:rsidRPr="00555144">
        <w:rPr>
          <w:b/>
        </w:rPr>
        <w:t>Sadowski, 11</w:t>
      </w:r>
      <w: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rsidR="00726CD2" w:rsidRDefault="00726CD2" w:rsidP="00726CD2">
      <w:pPr>
        <w:rPr>
          <w:sz w:val="12"/>
        </w:rPr>
      </w:pPr>
    </w:p>
    <w:p w:rsidR="00726CD2" w:rsidRPr="00555144" w:rsidRDefault="00726CD2" w:rsidP="00726CD2">
      <w:r>
        <w:t>CONCLUSION</w:t>
      </w:r>
    </w:p>
    <w:p w:rsidR="00726CD2" w:rsidRDefault="00726CD2" w:rsidP="00726CD2">
      <w:r>
        <w:t xml:space="preserve">Since its inception, the Cuban embargo has ebbed </w:t>
      </w:r>
      <w:proofErr w:type="gramStart"/>
      <w:r>
        <w:t>and</w:t>
      </w:r>
      <w:r>
        <w:rPr>
          <w:sz w:val="12"/>
        </w:rPr>
        <w:t xml:space="preserve">  </w:t>
      </w:r>
      <w:r>
        <w:t>flowed</w:t>
      </w:r>
      <w:proofErr w:type="gramEnd"/>
      <w:r>
        <w:t xml:space="preserve"> in severity and support. While the measure seems to </w:t>
      </w:r>
      <w:proofErr w:type="gramStart"/>
      <w:r>
        <w:t>be</w:t>
      </w:r>
      <w:r>
        <w:rPr>
          <w:sz w:val="12"/>
        </w:rPr>
        <w:t xml:space="preserve">  </w:t>
      </w:r>
      <w:r>
        <w:t>increasingly</w:t>
      </w:r>
      <w:proofErr w:type="gramEnd"/>
      <w:r>
        <w:t xml:space="preserve"> unpopular, it takes legitimate aim at a Cuban regime</w:t>
      </w:r>
      <w:r>
        <w:rPr>
          <w:sz w:val="12"/>
        </w:rPr>
        <w:t xml:space="preserve">  </w:t>
      </w:r>
      <w:r>
        <w:t>characterized by intolerance and oppression. Though the Castros</w:t>
      </w:r>
      <w:r>
        <w:rPr>
          <w:sz w:val="12"/>
        </w:rPr>
        <w:t xml:space="preserve">  </w:t>
      </w:r>
      <w:r>
        <w:t>utilize the embargo as a scapegoat upon which to blame Cuba's</w:t>
      </w:r>
      <w:r>
        <w:rPr>
          <w:sz w:val="12"/>
        </w:rPr>
        <w:t xml:space="preserve">  </w:t>
      </w:r>
      <w:r>
        <w:t xml:space="preserve">failures,94 </w:t>
      </w:r>
      <w:r w:rsidRPr="00555144">
        <w:rPr>
          <w:rStyle w:val="StyleBoldUnderline"/>
        </w:rPr>
        <w:t>recent changes suggest the embargo is indeed close to  accomplishing its goal</w:t>
      </w:r>
      <w:r>
        <w:t>s.95 Despite this, critics, including U.S. oil</w:t>
      </w:r>
      <w:r>
        <w:rPr>
          <w:sz w:val="12"/>
        </w:rPr>
        <w:t xml:space="preserve">  </w:t>
      </w:r>
      <w:r>
        <w:t>producers, want the embargo dropped.</w:t>
      </w:r>
    </w:p>
    <w:p w:rsidR="00726CD2" w:rsidRDefault="00726CD2" w:rsidP="00726CD2">
      <w:pPr>
        <w:rPr>
          <w:sz w:val="12"/>
        </w:rPr>
      </w:pPr>
      <w:r>
        <w:t xml:space="preserve">Regardless of criticism, </w:t>
      </w:r>
      <w:r w:rsidRPr="008F1EC9">
        <w:rPr>
          <w:rStyle w:val="StyleBoldUnderline"/>
        </w:rPr>
        <w:t xml:space="preserve">the embargo must remain in </w:t>
      </w:r>
      <w:proofErr w:type="gramStart"/>
      <w:r w:rsidRPr="008F1EC9">
        <w:rPr>
          <w:rStyle w:val="StyleBoldUnderline"/>
        </w:rPr>
        <w:t>place  until</w:t>
      </w:r>
      <w:proofErr w:type="gramEnd"/>
      <w:r w:rsidRPr="008F1EC9">
        <w:rPr>
          <w:rStyle w:val="StyleBoldUnderline"/>
        </w:rPr>
        <w:t xml:space="preserve"> its goals are met. Environmental fears can be </w:t>
      </w:r>
      <w:proofErr w:type="gramStart"/>
      <w:r w:rsidRPr="008F1EC9">
        <w:rPr>
          <w:rStyle w:val="StyleBoldUnderline"/>
        </w:rPr>
        <w:t>effectively  countered</w:t>
      </w:r>
      <w:proofErr w:type="gramEnd"/>
      <w:r w:rsidRPr="008F1EC9">
        <w:rPr>
          <w:rStyle w:val="StyleBoldUnderline"/>
        </w:rPr>
        <w:t xml:space="preserve"> through bilateral response and preparation agreements  with Cuba.</w:t>
      </w:r>
      <w:r>
        <w:t xml:space="preserve"> Also, economic and energy needs are </w:t>
      </w:r>
      <w:proofErr w:type="gramStart"/>
      <w:r>
        <w:t>more</w:t>
      </w:r>
      <w:r>
        <w:rPr>
          <w:sz w:val="12"/>
        </w:rPr>
        <w:t xml:space="preserve">  </w:t>
      </w:r>
      <w:r>
        <w:t>properly</w:t>
      </w:r>
      <w:proofErr w:type="gramEnd"/>
      <w:r>
        <w:t xml:space="preserve"> addressed through drilling U.S. resources. Ultimately</w:t>
      </w:r>
      <w:proofErr w:type="gramStart"/>
      <w:r>
        <w:t>,</w:t>
      </w:r>
      <w:r>
        <w:rPr>
          <w:sz w:val="12"/>
        </w:rPr>
        <w:t xml:space="preserve">  </w:t>
      </w:r>
      <w:r>
        <w:t>with</w:t>
      </w:r>
      <w:proofErr w:type="gramEnd"/>
      <w:r>
        <w:t xml:space="preserve"> the aid of legislation such as Buchanan's bill, </w:t>
      </w:r>
      <w:r w:rsidRPr="008F1EC9">
        <w:rPr>
          <w:rStyle w:val="StyleBoldUnderline"/>
        </w:rPr>
        <w:t>the U</w:t>
      </w:r>
      <w:r>
        <w:t>nited</w:t>
      </w:r>
      <w:r>
        <w:rPr>
          <w:sz w:val="12"/>
        </w:rPr>
        <w:t xml:space="preserve">  </w:t>
      </w:r>
      <w:r w:rsidRPr="008F1EC9">
        <w:rPr>
          <w:rStyle w:val="StyleBoldUnderline"/>
        </w:rPr>
        <w:t>S</w:t>
      </w:r>
      <w:r>
        <w:t xml:space="preserve">tates </w:t>
      </w:r>
      <w:r w:rsidRPr="008F1EC9">
        <w:rPr>
          <w:rStyle w:val="StyleBoldUnderline"/>
        </w:rPr>
        <w:t xml:space="preserve">should exercise its political and economic power to pressure  foreign companies to avoid offshore drilling in Cuba. </w:t>
      </w:r>
      <w:proofErr w:type="gramStart"/>
      <w:r w:rsidRPr="008F1EC9">
        <w:rPr>
          <w:rStyle w:val="StyleBoldUnderline"/>
        </w:rPr>
        <w:t>The  U</w:t>
      </w:r>
      <w:r>
        <w:t>nited</w:t>
      </w:r>
      <w:proofErr w:type="gramEnd"/>
      <w:r>
        <w:t xml:space="preserve"> </w:t>
      </w:r>
      <w:r w:rsidRPr="008F1EC9">
        <w:rPr>
          <w:rStyle w:val="StyleBoldUnderline"/>
        </w:rPr>
        <w:t>S</w:t>
      </w:r>
      <w:r>
        <w:t xml:space="preserve">tates </w:t>
      </w:r>
      <w:r w:rsidRPr="008F1EC9">
        <w:rPr>
          <w:rStyle w:val="StyleBoldUnderline"/>
        </w:rPr>
        <w:t xml:space="preserve">can dissuade foreign investment without compromising  the embargo. It appears an end to oppressive </w:t>
      </w:r>
      <w:proofErr w:type="gramStart"/>
      <w:r w:rsidRPr="008F1EC9">
        <w:rPr>
          <w:rStyle w:val="StyleBoldUnderline"/>
        </w:rPr>
        <w:t>communist  rule</w:t>
      </w:r>
      <w:proofErr w:type="gramEnd"/>
      <w:r w:rsidRPr="008F1EC9">
        <w:rPr>
          <w:rStyle w:val="StyleBoldUnderline"/>
        </w:rPr>
        <w:t xml:space="preserve"> in Cuba is nearing</w:t>
      </w:r>
      <w:r>
        <w:t xml:space="preserve">. </w:t>
      </w:r>
      <w:r w:rsidRPr="008F1EC9">
        <w:rPr>
          <w:rStyle w:val="StyleBoldUnderline"/>
        </w:rPr>
        <w:t xml:space="preserve">Now is the time for the United States </w:t>
      </w:r>
      <w:proofErr w:type="gramStart"/>
      <w:r w:rsidRPr="008F1EC9">
        <w:rPr>
          <w:rStyle w:val="StyleBoldUnderline"/>
        </w:rPr>
        <w:t>to  both</w:t>
      </w:r>
      <w:proofErr w:type="gramEnd"/>
      <w:r w:rsidRPr="008F1EC9">
        <w:rPr>
          <w:rStyle w:val="StyleBoldUnderline"/>
        </w:rPr>
        <w:t xml:space="preserve"> reject offshore drilling in Cuba and demonstrate resolve in  meeting the goals of the economic embargo</w:t>
      </w:r>
      <w:r>
        <w:t>.</w:t>
      </w:r>
      <w:r>
        <w:rPr>
          <w:sz w:val="12"/>
        </w:rPr>
        <w:t xml:space="preserve">  </w:t>
      </w:r>
    </w:p>
    <w:p w:rsidR="002741D3" w:rsidRDefault="002741D3" w:rsidP="002741D3">
      <w:pPr>
        <w:pStyle w:val="Heading4"/>
      </w:pPr>
      <w:proofErr w:type="gramStart"/>
      <w:r>
        <w:t>lifting</w:t>
      </w:r>
      <w:proofErr w:type="gramEnd"/>
      <w:r>
        <w:t xml:space="preserve"> the embargo on oil sends a signal to countries that America is weak</w:t>
      </w:r>
    </w:p>
    <w:p w:rsidR="002741D3" w:rsidRDefault="002741D3" w:rsidP="002741D3">
      <w:r w:rsidRPr="00297CC3">
        <w:rPr>
          <w:rStyle w:val="StyleStyleBold12pt"/>
        </w:rPr>
        <w:t>Claver-Carone, 11</w:t>
      </w:r>
      <w:r>
        <w:t xml:space="preserve"> – Executive Director of the Cuba Democracy Advocates (“GULF COAST OIL SPILL INVESTIGATION REPORT; COMMITTEE: HOUSE NATURAL RESOURCES”, </w:t>
      </w:r>
      <w:r w:rsidRPr="00297CC3">
        <w:t>November 2, 2011</w:t>
      </w:r>
      <w:r>
        <w:t>, lexis)//eek</w:t>
      </w:r>
    </w:p>
    <w:p w:rsidR="002741D3" w:rsidRDefault="002741D3" w:rsidP="002741D3"/>
    <w:p w:rsidR="002741D3" w:rsidRDefault="002741D3" w:rsidP="002741D3">
      <w:r w:rsidRPr="00F76C54">
        <w:rPr>
          <w:rStyle w:val="StyleBoldUnderline"/>
        </w:rPr>
        <w:t>Cuba is a totalitarian dictatorship</w:t>
      </w:r>
      <w:r>
        <w:t>. It is the sole remaining dictatorship in the Western Hemisphere. Therefore, it should not be viewed through the same lens as its democratic neighbors, the Bahamas and Mexico -- nor should it be treated in the same manner.</w:t>
      </w:r>
    </w:p>
    <w:p w:rsidR="002741D3" w:rsidRDefault="002741D3" w:rsidP="002741D3">
      <w:r>
        <w:t xml:space="preserve">The Bahamas and Mexico are allies of the United States. We share a relationship of trust and cooperation with these two friendly nations. Meanwhile, </w:t>
      </w:r>
      <w:r w:rsidRPr="00F76C54">
        <w:rPr>
          <w:rStyle w:val="StyleBoldUnderline"/>
        </w:rPr>
        <w:t xml:space="preserve">the Cuban regime remains under U.S. sanctions, which Congress codified into law under the 1996 Cuban Liberty and Democratic Solidarity Act, due to three fundamental reasons: 1. the brutal violations of the Cuban people's human, civil, political and economic rights. 2. </w:t>
      </w:r>
      <w:proofErr w:type="gramStart"/>
      <w:r w:rsidRPr="00F76C54">
        <w:rPr>
          <w:rStyle w:val="StyleBoldUnderline"/>
        </w:rPr>
        <w:t>its</w:t>
      </w:r>
      <w:proofErr w:type="gramEnd"/>
      <w:r w:rsidRPr="00F76C54">
        <w:rPr>
          <w:rStyle w:val="StyleBoldUnderline"/>
        </w:rPr>
        <w:t xml:space="preserve"> hostile anti- American policies. 3. </w:t>
      </w:r>
      <w:proofErr w:type="gramStart"/>
      <w:r w:rsidRPr="00F76C54">
        <w:rPr>
          <w:rStyle w:val="StyleBoldUnderline"/>
        </w:rPr>
        <w:t>the</w:t>
      </w:r>
      <w:proofErr w:type="gramEnd"/>
      <w:r w:rsidRPr="00F76C54">
        <w:rPr>
          <w:rStyle w:val="StyleBoldUnderline"/>
        </w:rPr>
        <w:t xml:space="preserve"> illegal expropriation of properties belonging to U.S. nationals</w:t>
      </w:r>
      <w:r>
        <w:t>.</w:t>
      </w:r>
    </w:p>
    <w:p w:rsidR="002741D3" w:rsidRDefault="002741D3" w:rsidP="002741D3">
      <w:r>
        <w:t xml:space="preserve">Moreover, </w:t>
      </w:r>
      <w:r w:rsidRPr="00F76C54">
        <w:rPr>
          <w:rStyle w:val="StyleBoldUnderline"/>
        </w:rPr>
        <w:t>Cuba remains one of four countries designated by the U.S. Government as a state-sponsor of terrorism based on its harboring of fugitives</w:t>
      </w:r>
      <w:r>
        <w:t xml:space="preserve"> (including the murderers of U.S. law enforcement officials); </w:t>
      </w:r>
      <w:r w:rsidRPr="00F76C54">
        <w:rPr>
          <w:rStyle w:val="StyleBoldUnderline"/>
        </w:rPr>
        <w:t>its unwillingness to cooperate with U.S. anti-terrorism efforts; its intelligence gathering and sharing with other rogue regimes; and its support for foreign terrorist organizations</w:t>
      </w:r>
      <w:r>
        <w:t>. The other three countries on the state-sponsors of terrorism list are Iran, Sudan and Syria.</w:t>
      </w:r>
    </w:p>
    <w:p w:rsidR="002741D3" w:rsidRPr="00F76C54" w:rsidRDefault="002741D3" w:rsidP="002741D3">
      <w:pPr>
        <w:rPr>
          <w:rStyle w:val="StyleBoldUnderline"/>
        </w:rPr>
      </w:pPr>
      <w:r w:rsidRPr="00F76C54">
        <w:rPr>
          <w:rStyle w:val="StyleBoldUnderline"/>
        </w:rPr>
        <w:t>Considering the background of Cuba's regime, a strong case can be made that it is not in our national interest to lift sanctions and assist yet another anti-American dictatorship</w:t>
      </w:r>
      <w:r>
        <w:t xml:space="preserve"> -- and state- sponsor of terrorism -- </w:t>
      </w:r>
      <w:r w:rsidRPr="00F76C54">
        <w:rPr>
          <w:rStyle w:val="StyleBoldUnderline"/>
        </w:rPr>
        <w:t>in its ambitions for oil exploration</w:t>
      </w:r>
      <w:r>
        <w:t xml:space="preserve">. To do so would not ease domestic fuel costs or enhance energy independence here at home, which should be the goals of U.S. energy policy. To the contrary, </w:t>
      </w:r>
      <w:r w:rsidRPr="00F76C54">
        <w:rPr>
          <w:rStyle w:val="StyleBoldUnderline"/>
        </w:rPr>
        <w:t>it would add to the extortionate practices that other oil-producing dictatorships have exploited for the last half-a-century.</w:t>
      </w:r>
    </w:p>
    <w:p w:rsidR="002741D3" w:rsidRDefault="002741D3" w:rsidP="002741D3">
      <w:r w:rsidRPr="00F76C54">
        <w:rPr>
          <w:rStyle w:val="StyleBoldUnderline"/>
        </w:rPr>
        <w:lastRenderedPageBreak/>
        <w:t>Furthermore, considering that this same Cuban regime has already expropriated U.S. oil assets in the past</w:t>
      </w:r>
      <w:r>
        <w:t xml:space="preserve"> (Esso and Texaco), </w:t>
      </w:r>
      <w:r w:rsidRPr="00F76C54">
        <w:rPr>
          <w:rStyle w:val="StyleBoldUnderline"/>
        </w:rPr>
        <w:t xml:space="preserve">it would send a dangerous message to other hostile governments that </w:t>
      </w:r>
      <w:r>
        <w:t xml:space="preserve">-- in this region alone (e.g. Hugo Chavez in Venezuela) -- </w:t>
      </w:r>
      <w:r w:rsidRPr="00F76C54">
        <w:rPr>
          <w:rStyle w:val="StyleBoldUnderline"/>
        </w:rPr>
        <w:t>would like to do the same</w:t>
      </w:r>
      <w:r>
        <w:t xml:space="preserve">. </w:t>
      </w:r>
    </w:p>
    <w:p w:rsidR="00726CD2" w:rsidRDefault="00726CD2" w:rsidP="00726CD2"/>
    <w:p w:rsidR="00823242" w:rsidRDefault="00823242" w:rsidP="00823242">
      <w:pPr>
        <w:pStyle w:val="Heading4"/>
      </w:pPr>
      <w:r>
        <w:t>New oil wealth will give the regime a new lease on life</w:t>
      </w:r>
    </w:p>
    <w:p w:rsidR="00823242" w:rsidRDefault="00823242" w:rsidP="00823242">
      <w:r>
        <w:rPr>
          <w:b/>
        </w:rPr>
        <w:t xml:space="preserve">Goforth, 12 - </w:t>
      </w:r>
      <w:r w:rsidRPr="009A35D0">
        <w:t>author of Axis of Unity: Venezuela, Iran and the Threat to America</w:t>
      </w:r>
      <w:r>
        <w:t xml:space="preserve"> </w:t>
      </w:r>
      <w:r w:rsidRPr="009A35D0">
        <w:t>(</w:t>
      </w:r>
      <w:r>
        <w:t xml:space="preserve">Sean, The National Interest, “Cuba's Economic Desperation” 7/31, </w:t>
      </w:r>
      <w:hyperlink r:id="rId87" w:history="1">
        <w:r w:rsidRPr="00897B7C">
          <w:rPr>
            <w:rStyle w:val="Hyperlink"/>
          </w:rPr>
          <w:t>http://nationalinterest.org/commentary/cuba%27s-economic-desperation-7269</w:t>
        </w:r>
      </w:hyperlink>
      <w:r>
        <w:t>)</w:t>
      </w:r>
    </w:p>
    <w:p w:rsidR="00823242" w:rsidRPr="00497967" w:rsidRDefault="00823242" w:rsidP="00823242"/>
    <w:p w:rsidR="00823242" w:rsidRDefault="00823242" w:rsidP="00823242">
      <w:r>
        <w:t xml:space="preserve">Communist </w:t>
      </w:r>
      <w:r w:rsidRPr="00497967">
        <w:rPr>
          <w:rStyle w:val="StyleBoldUnderline"/>
        </w:rPr>
        <w:t>Cuba’s salvation this time around was expected to come in the form of massive offshore oil and gas deposits</w:t>
      </w:r>
      <w:r>
        <w:t xml:space="preserve">. </w:t>
      </w:r>
      <w:r w:rsidRPr="00497967">
        <w:rPr>
          <w:rStyle w:val="StyleBoldUnderline"/>
        </w:rPr>
        <w:t>The Economist last year called the Scarabeo 9</w:t>
      </w:r>
      <w:r>
        <w:t>, a rig built and shipped from China by the Spanish oil firm Repsol in order to skirt the U.S. embargo, “</w:t>
      </w:r>
      <w:r w:rsidRPr="00497967">
        <w:rPr>
          <w:rStyle w:val="StyleBoldUnderline"/>
        </w:rPr>
        <w:t>Cuba’s main hope of economic independence</w:t>
      </w:r>
      <w:r>
        <w:t>.” China, Russia and other countries eagerly courted Raul as the rig moved into place, each vying for a sizeable concession or servicing contract, and each probably rather pleased by the potential side effect of sticking in Washington’s craw.</w:t>
      </w:r>
    </w:p>
    <w:p w:rsidR="00823242" w:rsidRDefault="00823242" w:rsidP="00823242">
      <w:r w:rsidRPr="00497967">
        <w:rPr>
          <w:rStyle w:val="StyleBoldUnderline"/>
        </w:rPr>
        <w:t>Then</w:t>
      </w:r>
      <w:r>
        <w:t xml:space="preserve">, after spending over $100 million in the endeavor, </w:t>
      </w:r>
      <w:r w:rsidRPr="00497967">
        <w:rPr>
          <w:rStyle w:val="StyleBoldUnderline"/>
        </w:rPr>
        <w:t>Repsol decided in late May to stop exploring off Cuba’s coast. Four of the five wells it drilled didn’t turn up any oil.</w:t>
      </w:r>
      <w:r>
        <w:t xml:space="preserve"> In turn, Raul’s visit to China, Vietnam and Russia earlier this month—almost certainly scheduled before the Repsol announcement—didn’t result in any breakthrough commitments for investment in Cuba.</w:t>
      </w:r>
    </w:p>
    <w:p w:rsidR="00823242" w:rsidRDefault="00823242" w:rsidP="00823242">
      <w:r>
        <w:t xml:space="preserve">Of course, Cuba still may become an oil-rich nation in time; already a Malaysian outfit plans to explore a separate offshore bloc. But that’s scant consolation for the communist government, which desperately needs the influx of international credit that would accompany a significant oil strike. In more stark terms, </w:t>
      </w:r>
      <w:r w:rsidRPr="00497967">
        <w:rPr>
          <w:rStyle w:val="StyleBoldUnderline"/>
        </w:rPr>
        <w:t>Cuba needs a new sponsor, and just who that might be is now in doubt given the recent reticence of the Chinese, Brazilians and others to having greater sway over the island’s future.</w:t>
      </w:r>
    </w:p>
    <w:p w:rsidR="00823242" w:rsidRDefault="00823242" w:rsidP="00823242">
      <w:r w:rsidRPr="00497967">
        <w:rPr>
          <w:rStyle w:val="StyleBoldUnderline"/>
        </w:rPr>
        <w:t>The bad news about oil also makes it harder to envision the Cuban economy transitioning to a state capitalist system. Meanwhile, those in the privatized economy are thrashing out wholesale markets via the informal sector, largely at state expense</w:t>
      </w:r>
      <w:r>
        <w:t>. For the first time since Raul ushered in his seemingly methodical economic reforms, the aging autocrat faces a pressing “from, to” dilemma.</w:t>
      </w:r>
    </w:p>
    <w:p w:rsidR="00823242" w:rsidRDefault="00823242" w:rsidP="00823242"/>
    <w:p w:rsidR="00823242" w:rsidRDefault="00823242" w:rsidP="00726CD2"/>
    <w:p w:rsidR="00726CD2" w:rsidRDefault="00726CD2" w:rsidP="00726CD2">
      <w:pPr>
        <w:pStyle w:val="Heading3"/>
      </w:pPr>
      <w:r>
        <w:lastRenderedPageBreak/>
        <w:t>Links – unconditional removal</w:t>
      </w:r>
    </w:p>
    <w:p w:rsidR="00726CD2" w:rsidRDefault="00726CD2" w:rsidP="00726CD2">
      <w:pPr>
        <w:pStyle w:val="Heading4"/>
      </w:pPr>
      <w:r>
        <w:t xml:space="preserve">Lifting the embargo unconditionally give the regime a massive victory that </w:t>
      </w:r>
      <w:r w:rsidRPr="00726CD2">
        <w:rPr>
          <w:u w:val="single"/>
        </w:rPr>
        <w:t xml:space="preserve">ends </w:t>
      </w:r>
      <w:r>
        <w:t>political reform</w:t>
      </w:r>
    </w:p>
    <w:p w:rsidR="00726CD2" w:rsidRDefault="00726CD2" w:rsidP="00726CD2">
      <w:r>
        <w:rPr>
          <w:rStyle w:val="StyleStyleBold12pt"/>
        </w:rPr>
        <w:t>Colomer</w:t>
      </w:r>
      <w:r>
        <w:t xml:space="preserve"> </w:t>
      </w:r>
      <w:r>
        <w:rPr>
          <w:rStyle w:val="StyleStyleBold12pt"/>
        </w:rPr>
        <w:t>2005</w:t>
      </w:r>
      <w:r>
        <w:t>- Research Professor in Political Science, Professor at the University of Barcelona</w:t>
      </w:r>
    </w:p>
    <w:p w:rsidR="00726CD2" w:rsidRPr="00BA522A" w:rsidRDefault="00726CD2" w:rsidP="00726CD2">
      <w:r>
        <w:t>(Joseph M., “Who Could End the Embargo? A Game-Theoretical Perspective”, 2004-2005, 14 Transnat'l L. &amp; Contemp. Probs. 163, heinonline)//KW</w:t>
      </w:r>
    </w:p>
    <w:p w:rsidR="00726CD2" w:rsidRPr="00730FF7" w:rsidRDefault="00726CD2" w:rsidP="00726CD2"/>
    <w:p w:rsidR="00726CD2" w:rsidRDefault="00726CD2" w:rsidP="00726CD2">
      <w:r>
        <w:t>VIII. Conclusion</w:t>
      </w:r>
    </w:p>
    <w:p w:rsidR="00726CD2" w:rsidRDefault="00726CD2" w:rsidP="00726CD2">
      <w:r>
        <w:t>* The United States' policy of embargo on trade, investment, and travel with Cuba has been analyzed as the outcome of a strategic interaction between the U.S. and Cuban governments in which each party can make decisions on the basis of expected benefits and costs from the available alternatives. The following are relevant findings:</w:t>
      </w:r>
    </w:p>
    <w:p w:rsidR="00726CD2" w:rsidRDefault="00726CD2" w:rsidP="00726CD2">
      <w:r>
        <w:t>* The U.S. government has no strong incentives to unilaterally lift the embargo, in spite of the fact that some initial motivations and justifications for the embargo - especially regarding Cuba's external threat - have lost appeal. This is due to the low costs that maintaining the embargo inflicts upon the United States, the value of Cuban-Americans' votes in the U.S. political system, and the expectation to use the embargo as leverage for further changes in Cuba.</w:t>
      </w:r>
    </w:p>
    <w:p w:rsidR="00726CD2" w:rsidRDefault="00726CD2" w:rsidP="00726CD2">
      <w:r>
        <w:t xml:space="preserve">* </w:t>
      </w:r>
      <w:r w:rsidRPr="00BA522A">
        <w:rPr>
          <w:rStyle w:val="StyleBoldUnderline"/>
        </w:rPr>
        <w:t>An opportunity for a policy to promote economic and political reforms able to trigger the end of the embargo lies on the side of the Cuban government</w:t>
      </w:r>
      <w:r>
        <w:t xml:space="preserve">, in spite of its claims to the contrary. </w:t>
      </w:r>
      <w:r w:rsidRPr="00BA522A">
        <w:rPr>
          <w:rStyle w:val="StyleBoldUnderline"/>
        </w:rPr>
        <w:t>In order to induce this move on the Cuban side, the U.S. strategy should be maintaining or even strengthening the embargo</w:t>
      </w:r>
      <w:r>
        <w:t>. This may be paradoxical due to the fact that, after the dissolution of the Soviet Union, which protected and subsidized Cuba, the Cuban dictatorship is now weaker than a few decades ago and, therefore, less threatening to the United States. Precisely because of this weakness, U.S. decision-makers may expect the embargo to be more effective in the present and foreseeable future than it was in the past.</w:t>
      </w:r>
    </w:p>
    <w:p w:rsidR="00726CD2" w:rsidRDefault="00726CD2" w:rsidP="00726CD2">
      <w:r>
        <w:t xml:space="preserve">* </w:t>
      </w:r>
      <w:r w:rsidRPr="00BA522A">
        <w:rPr>
          <w:rStyle w:val="StyleBoldUnderline"/>
        </w:rPr>
        <w:t>In a hypothetical future scenario in which the Cuban government</w:t>
      </w:r>
      <w:r>
        <w:t xml:space="preserve"> - perhaps after Fidel Castro's death - </w:t>
      </w:r>
      <w:r w:rsidRPr="00BA522A">
        <w:rPr>
          <w:rStyle w:val="StyleBoldUnderline"/>
        </w:rPr>
        <w:t>launches a political opening, it would be in the U.S. government's interest to respond positively by lifting the embargo</w:t>
      </w:r>
      <w:r>
        <w:t xml:space="preserve">. In foreseeable circumstances, the Cuban move might be the result of strategic calculations, especially dependent on the new difficulties of maintaining public order and preventing social unrest, rather than of Cuban rulers' formal democratic commitment. In that case, </w:t>
      </w:r>
      <w:r w:rsidRPr="00BA522A">
        <w:rPr>
          <w:rStyle w:val="StyleBoldUnderline"/>
        </w:rPr>
        <w:t xml:space="preserve">it would be in the U.S. interest to lift the embargo </w:t>
      </w:r>
      <w:r w:rsidRPr="00BA522A">
        <w:rPr>
          <w:rStyle w:val="Emphasis"/>
        </w:rPr>
        <w:t>only conditionally</w:t>
      </w:r>
      <w:r w:rsidRPr="00BA522A">
        <w:rPr>
          <w:rStyle w:val="StyleBoldUnderline"/>
        </w:rPr>
        <w:t>, in the aim of preventing a further move by the Cuban government back to political closeness and restrictions</w:t>
      </w:r>
      <w:r>
        <w:t>.</w:t>
      </w:r>
    </w:p>
    <w:p w:rsidR="00726CD2" w:rsidRDefault="00726CD2" w:rsidP="00726CD2">
      <w:r>
        <w:t xml:space="preserve">* Alternatively, </w:t>
      </w:r>
      <w:r w:rsidRPr="00BA522A">
        <w:rPr>
          <w:rStyle w:val="StyleBoldUnderline"/>
        </w:rPr>
        <w:t>the embargo on Cuba could be lifted unilaterally</w:t>
      </w:r>
      <w:r>
        <w:t xml:space="preserve"> by the United States if decision-makers in their institutions, especially legislators in Congress, were sensitive to increasing pressures from lobbies in agrarian export states and other groups. </w:t>
      </w:r>
      <w:r w:rsidRPr="00BA522A">
        <w:rPr>
          <w:rStyle w:val="StyleBoldUnderline"/>
        </w:rPr>
        <w:t>To this move, the U</w:t>
      </w:r>
      <w:r>
        <w:t xml:space="preserve">nited </w:t>
      </w:r>
      <w:r w:rsidRPr="00BA522A">
        <w:rPr>
          <w:rStyle w:val="StyleBoldUnderline"/>
        </w:rPr>
        <w:t>S</w:t>
      </w:r>
      <w:r>
        <w:t xml:space="preserve">tates </w:t>
      </w:r>
      <w:r w:rsidRPr="00BA522A">
        <w:rPr>
          <w:rStyle w:val="StyleBoldUnderline"/>
        </w:rPr>
        <w:t>should not expect any positive response from the Cuban government, at least in the sense of openly promoting political liberalization</w:t>
      </w:r>
      <w:r>
        <w:t xml:space="preserve"> and democratization - more or less as has happened in China or Vietnam. </w:t>
      </w:r>
      <w:r w:rsidRPr="00BA522A">
        <w:rPr>
          <w:rStyle w:val="StyleBoldUnderline"/>
        </w:rPr>
        <w:t>The Cuban dictatorship would find in this move a political victory in its long-term confrontation with the U</w:t>
      </w:r>
      <w:r>
        <w:t xml:space="preserve">nited </w:t>
      </w:r>
      <w:r w:rsidRPr="00BA522A">
        <w:rPr>
          <w:rStyle w:val="StyleBoldUnderline"/>
        </w:rPr>
        <w:t>S</w:t>
      </w:r>
      <w:r>
        <w:t xml:space="preserve">tates, as </w:t>
      </w:r>
      <w:r w:rsidRPr="00BA522A">
        <w:rPr>
          <w:rStyle w:val="StyleBoldUnderline"/>
        </w:rPr>
        <w:t>well as a source of material help able to diminish the risks of social turmoil and increase the chances of its own political survival.</w:t>
      </w:r>
    </w:p>
    <w:p w:rsidR="00726CD2" w:rsidRDefault="00726CD2" w:rsidP="00726CD2"/>
    <w:p w:rsidR="00580B91" w:rsidRPr="00580B91" w:rsidRDefault="00580B91" w:rsidP="00580B91">
      <w:pPr>
        <w:pStyle w:val="Heading4"/>
      </w:pPr>
      <w:r>
        <w:lastRenderedPageBreak/>
        <w:t xml:space="preserve">Lifting the embargo while avoiding political reform </w:t>
      </w:r>
      <w:r>
        <w:rPr>
          <w:u w:val="single"/>
        </w:rPr>
        <w:t>shreds</w:t>
      </w:r>
      <w:r>
        <w:t xml:space="preserve"> US credibility in promoting democracy</w:t>
      </w:r>
    </w:p>
    <w:p w:rsidR="00580B91" w:rsidRDefault="00580B91" w:rsidP="00580B91">
      <w:pPr>
        <w:rPr>
          <w:rStyle w:val="Hyperlink"/>
        </w:rPr>
      </w:pPr>
      <w:r w:rsidRPr="00D91134">
        <w:rPr>
          <w:b/>
        </w:rPr>
        <w:t>Perales et al., 10</w:t>
      </w:r>
      <w:proofErr w:type="gramStart"/>
      <w:r>
        <w:t>-  senior</w:t>
      </w:r>
      <w:proofErr w:type="gramEnd"/>
      <w:r>
        <w:t xml:space="preserve"> program associate of the Latin American Program at the Woodrow </w:t>
      </w:r>
      <w:r w:rsidRPr="00B644A7">
        <w:rPr>
          <w:sz w:val="12"/>
        </w:rPr>
        <w:t xml:space="preserve"> </w:t>
      </w:r>
      <w:r>
        <w:t xml:space="preserve">Wilson International Center for Scholars. (Jose Raul, “The United States and Cuba: </w:t>
      </w:r>
      <w:r w:rsidRPr="00B644A7">
        <w:rPr>
          <w:sz w:val="12"/>
        </w:rPr>
        <w:t xml:space="preserve"> </w:t>
      </w:r>
      <w:r>
        <w:t xml:space="preserve">Implications of an </w:t>
      </w:r>
      <w:proofErr w:type="gramStart"/>
      <w:r>
        <w:t xml:space="preserve">Economic </w:t>
      </w:r>
      <w:r w:rsidRPr="00B644A7">
        <w:rPr>
          <w:sz w:val="12"/>
        </w:rPr>
        <w:t xml:space="preserve"> </w:t>
      </w:r>
      <w:r>
        <w:t>Relationship</w:t>
      </w:r>
      <w:proofErr w:type="gramEnd"/>
      <w:r>
        <w:t xml:space="preserve">,” Woodrow Wilson Center Latin American Program, August 2010, </w:t>
      </w:r>
      <w:hyperlink r:id="rId88" w:history="1">
        <w:r w:rsidRPr="00740C4B">
          <w:rPr>
            <w:rStyle w:val="Hyperlink"/>
          </w:rPr>
          <w:t>http://www.wilsoncenter.org/sites/default/files/LAP_Cuba_Implications.pdf)//TL</w:t>
        </w:r>
      </w:hyperlink>
    </w:p>
    <w:p w:rsidR="00580B91" w:rsidRPr="00C749A4" w:rsidRDefault="00580B91" w:rsidP="00580B91"/>
    <w:p w:rsidR="00580B91" w:rsidRPr="00C749A4" w:rsidRDefault="00580B91" w:rsidP="00580B91">
      <w:pPr>
        <w:ind w:firstLine="720"/>
        <w:rPr>
          <w:szCs w:val="20"/>
          <w:u w:val="single"/>
        </w:rPr>
      </w:pPr>
      <w:r w:rsidRPr="00C749A4">
        <w:rPr>
          <w:szCs w:val="20"/>
          <w:u w:val="single"/>
        </w:rPr>
        <w:t>The U.S. embargo may need to be changed</w:t>
      </w:r>
      <w:proofErr w:type="gramStart"/>
      <w:r w:rsidRPr="00C749A4">
        <w:rPr>
          <w:szCs w:val="20"/>
          <w:u w:val="single"/>
        </w:rPr>
        <w:t xml:space="preserve">; </w:t>
      </w:r>
      <w:r w:rsidRPr="00C749A4">
        <w:rPr>
          <w:sz w:val="12"/>
          <w:szCs w:val="20"/>
          <w:u w:val="single"/>
        </w:rPr>
        <w:t xml:space="preserve"> </w:t>
      </w:r>
      <w:r w:rsidRPr="00C749A4">
        <w:rPr>
          <w:szCs w:val="20"/>
          <w:u w:val="single"/>
        </w:rPr>
        <w:t>however</w:t>
      </w:r>
      <w:proofErr w:type="gramEnd"/>
      <w:r w:rsidRPr="00C749A4">
        <w:rPr>
          <w:szCs w:val="20"/>
          <w:u w:val="single"/>
        </w:rPr>
        <w:t xml:space="preserve"> Sánchez vehemently opposed its complete elimination. The Helms-Burton </w:t>
      </w:r>
      <w:proofErr w:type="gramStart"/>
      <w:r w:rsidRPr="00C749A4">
        <w:rPr>
          <w:szCs w:val="20"/>
          <w:u w:val="single"/>
        </w:rPr>
        <w:t xml:space="preserve">Act </w:t>
      </w:r>
      <w:r w:rsidRPr="00C749A4">
        <w:rPr>
          <w:sz w:val="12"/>
          <w:szCs w:val="20"/>
          <w:u w:val="single"/>
        </w:rPr>
        <w:t xml:space="preserve"> </w:t>
      </w:r>
      <w:r w:rsidRPr="00C749A4">
        <w:rPr>
          <w:szCs w:val="20"/>
          <w:u w:val="single"/>
        </w:rPr>
        <w:t>created</w:t>
      </w:r>
      <w:proofErr w:type="gramEnd"/>
      <w:r w:rsidRPr="00C749A4">
        <w:rPr>
          <w:szCs w:val="20"/>
          <w:u w:val="single"/>
        </w:rPr>
        <w:t xml:space="preserve"> a clear roadmap stipulating the conditions </w:t>
      </w:r>
      <w:r w:rsidRPr="00C749A4">
        <w:rPr>
          <w:sz w:val="12"/>
          <w:szCs w:val="20"/>
          <w:u w:val="single"/>
        </w:rPr>
        <w:t xml:space="preserve"> </w:t>
      </w:r>
      <w:r w:rsidRPr="00C749A4">
        <w:rPr>
          <w:szCs w:val="20"/>
          <w:u w:val="single"/>
        </w:rPr>
        <w:t xml:space="preserve">by which the embargo could be suspended and </w:t>
      </w:r>
      <w:r w:rsidRPr="00C749A4">
        <w:rPr>
          <w:sz w:val="12"/>
          <w:szCs w:val="20"/>
          <w:u w:val="single"/>
        </w:rPr>
        <w:t xml:space="preserve"> </w:t>
      </w:r>
      <w:r w:rsidRPr="00C749A4">
        <w:rPr>
          <w:szCs w:val="20"/>
          <w:u w:val="single"/>
        </w:rPr>
        <w:t xml:space="preserve">ended. These include: legalization of </w:t>
      </w:r>
      <w:proofErr w:type="gramStart"/>
      <w:r w:rsidRPr="00C749A4">
        <w:rPr>
          <w:szCs w:val="20"/>
          <w:u w:val="single"/>
        </w:rPr>
        <w:t xml:space="preserve">political </w:t>
      </w:r>
      <w:r w:rsidRPr="00C749A4">
        <w:rPr>
          <w:sz w:val="12"/>
          <w:szCs w:val="20"/>
          <w:u w:val="single"/>
        </w:rPr>
        <w:t xml:space="preserve"> </w:t>
      </w:r>
      <w:r w:rsidRPr="00C749A4">
        <w:rPr>
          <w:szCs w:val="20"/>
          <w:u w:val="single"/>
        </w:rPr>
        <w:t>activity</w:t>
      </w:r>
      <w:proofErr w:type="gramEnd"/>
      <w:r w:rsidRPr="00C749A4">
        <w:rPr>
          <w:szCs w:val="20"/>
          <w:u w:val="single"/>
        </w:rPr>
        <w:t xml:space="preserve">, the release of all political prisoners, </w:t>
      </w:r>
      <w:r w:rsidRPr="00C749A4">
        <w:rPr>
          <w:sz w:val="12"/>
          <w:szCs w:val="20"/>
          <w:u w:val="single"/>
        </w:rPr>
        <w:t xml:space="preserve"> </w:t>
      </w:r>
      <w:r w:rsidRPr="00C749A4">
        <w:rPr>
          <w:szCs w:val="20"/>
          <w:u w:val="single"/>
        </w:rPr>
        <w:t xml:space="preserve">dissolution of the Cuban Ministry of the Interior’s </w:t>
      </w:r>
      <w:r w:rsidRPr="00C749A4">
        <w:rPr>
          <w:sz w:val="12"/>
          <w:szCs w:val="20"/>
          <w:u w:val="single"/>
        </w:rPr>
        <w:t xml:space="preserve"> </w:t>
      </w:r>
      <w:r w:rsidRPr="00C749A4">
        <w:rPr>
          <w:szCs w:val="20"/>
          <w:u w:val="single"/>
        </w:rPr>
        <w:t xml:space="preserve">Department of State Security, establishment of an </w:t>
      </w:r>
      <w:r w:rsidRPr="00C749A4">
        <w:rPr>
          <w:sz w:val="12"/>
          <w:szCs w:val="20"/>
          <w:u w:val="single"/>
        </w:rPr>
        <w:t xml:space="preserve"> </w:t>
      </w:r>
      <w:r w:rsidRPr="00C749A4">
        <w:rPr>
          <w:szCs w:val="20"/>
          <w:u w:val="single"/>
        </w:rPr>
        <w:t xml:space="preserve">independent judiciary, and a government that does </w:t>
      </w:r>
      <w:r w:rsidRPr="00C749A4">
        <w:rPr>
          <w:sz w:val="12"/>
          <w:szCs w:val="20"/>
          <w:u w:val="single"/>
        </w:rPr>
        <w:t xml:space="preserve"> </w:t>
      </w:r>
      <w:r w:rsidRPr="00C749A4">
        <w:rPr>
          <w:szCs w:val="20"/>
          <w:u w:val="single"/>
        </w:rPr>
        <w:t xml:space="preserve">not include the Castro brothers. </w:t>
      </w:r>
      <w:r w:rsidRPr="000B51E7">
        <w:rPr>
          <w:rStyle w:val="Emphasis"/>
        </w:rPr>
        <w:t xml:space="preserve">Only when </w:t>
      </w:r>
      <w:proofErr w:type="gramStart"/>
      <w:r w:rsidRPr="000B51E7">
        <w:rPr>
          <w:rStyle w:val="Emphasis"/>
        </w:rPr>
        <w:t>these  conditions</w:t>
      </w:r>
      <w:proofErr w:type="gramEnd"/>
      <w:r w:rsidRPr="000B51E7">
        <w:rPr>
          <w:rStyle w:val="Emphasis"/>
        </w:rPr>
        <w:t xml:space="preserve"> are met</w:t>
      </w:r>
      <w:r w:rsidRPr="00C749A4">
        <w:rPr>
          <w:szCs w:val="20"/>
          <w:u w:val="single"/>
        </w:rPr>
        <w:t xml:space="preserve"> and democracy is reestablished </w:t>
      </w:r>
      <w:r w:rsidRPr="00C749A4">
        <w:rPr>
          <w:sz w:val="12"/>
          <w:szCs w:val="20"/>
          <w:u w:val="single"/>
        </w:rPr>
        <w:t xml:space="preserve"> </w:t>
      </w:r>
      <w:r w:rsidRPr="00C749A4">
        <w:rPr>
          <w:szCs w:val="20"/>
          <w:u w:val="single"/>
        </w:rPr>
        <w:t xml:space="preserve">should the embargo be scrapped. Elimination </w:t>
      </w:r>
      <w:proofErr w:type="gramStart"/>
      <w:r w:rsidRPr="00C749A4">
        <w:rPr>
          <w:szCs w:val="20"/>
          <w:u w:val="single"/>
        </w:rPr>
        <w:t xml:space="preserve">of </w:t>
      </w:r>
      <w:r w:rsidRPr="00C749A4">
        <w:rPr>
          <w:sz w:val="12"/>
          <w:szCs w:val="20"/>
          <w:u w:val="single"/>
        </w:rPr>
        <w:t xml:space="preserve"> </w:t>
      </w:r>
      <w:r w:rsidRPr="00C749A4">
        <w:rPr>
          <w:szCs w:val="20"/>
          <w:u w:val="single"/>
        </w:rPr>
        <w:t>the</w:t>
      </w:r>
      <w:proofErr w:type="gramEnd"/>
      <w:r w:rsidRPr="00C749A4">
        <w:rPr>
          <w:szCs w:val="20"/>
          <w:u w:val="single"/>
        </w:rPr>
        <w:t xml:space="preserve"> embargo </w:t>
      </w:r>
      <w:r w:rsidRPr="000B51E7">
        <w:rPr>
          <w:rStyle w:val="Emphasis"/>
        </w:rPr>
        <w:t>prior to meeting these conditions</w:t>
      </w:r>
      <w:r w:rsidRPr="00C749A4">
        <w:rPr>
          <w:szCs w:val="20"/>
          <w:u w:val="single"/>
        </w:rPr>
        <w:t xml:space="preserve"> </w:t>
      </w:r>
      <w:r w:rsidRPr="00C749A4">
        <w:rPr>
          <w:sz w:val="12"/>
          <w:szCs w:val="20"/>
          <w:u w:val="single"/>
        </w:rPr>
        <w:t xml:space="preserve"> </w:t>
      </w:r>
      <w:r w:rsidRPr="00C749A4">
        <w:rPr>
          <w:szCs w:val="20"/>
          <w:u w:val="single"/>
        </w:rPr>
        <w:t xml:space="preserve">will rightly be </w:t>
      </w:r>
      <w:r w:rsidRPr="000B51E7">
        <w:rPr>
          <w:rStyle w:val="Emphasis"/>
        </w:rPr>
        <w:t>perceived as weakness</w:t>
      </w:r>
      <w:r w:rsidRPr="00C749A4">
        <w:rPr>
          <w:szCs w:val="20"/>
          <w:u w:val="single"/>
        </w:rPr>
        <w:t xml:space="preserve"> in the face </w:t>
      </w:r>
      <w:r w:rsidRPr="00C749A4">
        <w:rPr>
          <w:sz w:val="12"/>
          <w:szCs w:val="20"/>
          <w:u w:val="single"/>
        </w:rPr>
        <w:t xml:space="preserve"> </w:t>
      </w:r>
      <w:r w:rsidRPr="00C749A4">
        <w:rPr>
          <w:szCs w:val="20"/>
          <w:u w:val="single"/>
        </w:rPr>
        <w:t>of political pressure.</w:t>
      </w:r>
      <w:r>
        <w:rPr>
          <w:szCs w:val="20"/>
        </w:rPr>
        <w:t xml:space="preserve"> </w:t>
      </w:r>
      <w:r w:rsidRPr="00553421">
        <w:rPr>
          <w:rStyle w:val="StyleBoldUnderline"/>
        </w:rPr>
        <w:t>For instance, the Obama  administration has little intention of signing a free  trade agreement with Colombia</w:t>
      </w:r>
      <w:r>
        <w:rPr>
          <w:szCs w:val="20"/>
        </w:rPr>
        <w:t xml:space="preserve">—a staunch ally </w:t>
      </w:r>
      <w:r w:rsidRPr="00D91134">
        <w:rPr>
          <w:sz w:val="12"/>
          <w:szCs w:val="20"/>
        </w:rPr>
        <w:t xml:space="preserve"> </w:t>
      </w:r>
      <w:r>
        <w:rPr>
          <w:szCs w:val="20"/>
        </w:rPr>
        <w:t xml:space="preserve">with whom the United States has a very positive </w:t>
      </w:r>
      <w:r w:rsidRPr="00D91134">
        <w:rPr>
          <w:sz w:val="12"/>
          <w:szCs w:val="20"/>
        </w:rPr>
        <w:t xml:space="preserve"> </w:t>
      </w:r>
      <w:r>
        <w:rPr>
          <w:szCs w:val="20"/>
        </w:rPr>
        <w:t>economic relationship—</w:t>
      </w:r>
      <w:r w:rsidRPr="00553421">
        <w:rPr>
          <w:rStyle w:val="StyleBoldUnderline"/>
        </w:rPr>
        <w:t>because of concern over  the country’s inadequate labor rights</w:t>
      </w:r>
      <w:r>
        <w:rPr>
          <w:szCs w:val="20"/>
        </w:rPr>
        <w:t xml:space="preserve">. </w:t>
      </w:r>
      <w:r w:rsidRPr="00C749A4">
        <w:rPr>
          <w:szCs w:val="20"/>
          <w:u w:val="single"/>
        </w:rPr>
        <w:t xml:space="preserve">Imagine the </w:t>
      </w:r>
      <w:r w:rsidRPr="00C749A4">
        <w:rPr>
          <w:sz w:val="12"/>
          <w:szCs w:val="20"/>
          <w:u w:val="single"/>
        </w:rPr>
        <w:t xml:space="preserve"> </w:t>
      </w:r>
      <w:r w:rsidRPr="00C749A4">
        <w:rPr>
          <w:szCs w:val="20"/>
          <w:u w:val="single"/>
        </w:rPr>
        <w:t xml:space="preserve">hypocrisy of U.S. foreign policy were it to punish </w:t>
      </w:r>
      <w:r w:rsidRPr="00C749A4">
        <w:rPr>
          <w:sz w:val="12"/>
          <w:szCs w:val="20"/>
          <w:u w:val="single"/>
        </w:rPr>
        <w:t xml:space="preserve"> </w:t>
      </w:r>
      <w:r w:rsidRPr="00C749A4">
        <w:rPr>
          <w:szCs w:val="20"/>
          <w:u w:val="single"/>
        </w:rPr>
        <w:t xml:space="preserve">a consolidated democracy with strong, albeit </w:t>
      </w:r>
      <w:r w:rsidRPr="00C749A4">
        <w:rPr>
          <w:sz w:val="12"/>
          <w:szCs w:val="20"/>
          <w:u w:val="single"/>
        </w:rPr>
        <w:t xml:space="preserve"> </w:t>
      </w:r>
      <w:r w:rsidRPr="00C749A4">
        <w:rPr>
          <w:szCs w:val="20"/>
          <w:u w:val="single"/>
        </w:rPr>
        <w:t xml:space="preserve">imperfect, labor rights, yet capitulate and reward </w:t>
      </w:r>
      <w:r w:rsidRPr="00C749A4">
        <w:rPr>
          <w:sz w:val="12"/>
          <w:szCs w:val="20"/>
          <w:u w:val="single"/>
        </w:rPr>
        <w:t xml:space="preserve"> </w:t>
      </w:r>
      <w:r w:rsidRPr="00C749A4">
        <w:rPr>
          <w:szCs w:val="20"/>
          <w:u w:val="single"/>
        </w:rPr>
        <w:t xml:space="preserve">the Cuban government for systematically abusing </w:t>
      </w:r>
      <w:r w:rsidRPr="00C749A4">
        <w:rPr>
          <w:sz w:val="12"/>
          <w:szCs w:val="20"/>
          <w:u w:val="single"/>
        </w:rPr>
        <w:t xml:space="preserve"> </w:t>
      </w:r>
      <w:r w:rsidRPr="00C749A4">
        <w:rPr>
          <w:szCs w:val="20"/>
          <w:u w:val="single"/>
        </w:rPr>
        <w:t xml:space="preserve">labor rights. What sort of message would that </w:t>
      </w:r>
      <w:proofErr w:type="gramStart"/>
      <w:r w:rsidRPr="00C749A4">
        <w:rPr>
          <w:szCs w:val="20"/>
          <w:u w:val="single"/>
        </w:rPr>
        <w:t xml:space="preserve">send </w:t>
      </w:r>
      <w:r w:rsidRPr="00C749A4">
        <w:rPr>
          <w:sz w:val="12"/>
          <w:szCs w:val="20"/>
          <w:u w:val="single"/>
        </w:rPr>
        <w:t xml:space="preserve"> </w:t>
      </w:r>
      <w:r w:rsidRPr="00C749A4">
        <w:rPr>
          <w:szCs w:val="20"/>
          <w:u w:val="single"/>
        </w:rPr>
        <w:t>to</w:t>
      </w:r>
      <w:proofErr w:type="gramEnd"/>
      <w:r w:rsidRPr="00C749A4">
        <w:rPr>
          <w:szCs w:val="20"/>
          <w:u w:val="single"/>
        </w:rPr>
        <w:t xml:space="preserve"> the world?</w:t>
      </w:r>
    </w:p>
    <w:p w:rsidR="00580B91" w:rsidRDefault="00580B91" w:rsidP="00726CD2"/>
    <w:p w:rsidR="007F3776" w:rsidRDefault="007F3776" w:rsidP="00726CD2"/>
    <w:p w:rsidR="007F3776" w:rsidRDefault="007F3776" w:rsidP="007F3776">
      <w:pPr>
        <w:pStyle w:val="Heading3"/>
      </w:pPr>
      <w:r>
        <w:lastRenderedPageBreak/>
        <w:t>Links – terrorist list</w:t>
      </w:r>
    </w:p>
    <w:p w:rsidR="007F3776" w:rsidRDefault="007F3776" w:rsidP="007F3776"/>
    <w:p w:rsidR="007F3776" w:rsidRDefault="007F3776" w:rsidP="007F3776">
      <w:pPr>
        <w:pStyle w:val="Heading4"/>
      </w:pPr>
      <w:r>
        <w:t>Specific support for Hamas, Hezbollah, Basque terrorists, harboring fugitives, and rhetorical support for Palestinian terrorism justify inclusion on the list</w:t>
      </w:r>
    </w:p>
    <w:p w:rsidR="007F3776" w:rsidRPr="00762C0A" w:rsidRDefault="007F3776" w:rsidP="007F3776">
      <w:r>
        <w:rPr>
          <w:b/>
        </w:rPr>
        <w:t xml:space="preserve">Suchlicki, 13- </w:t>
      </w:r>
      <w:r>
        <w:t xml:space="preserve">Professor History and Director of the Institute for Cuban and Cuban-American Studies, at the University of Miami (Jaime, “Cuba’s Continuous Support for Terrorism”, Cuba Democracia Y Vida, 4/22/13, </w:t>
      </w:r>
      <w:hyperlink r:id="rId89" w:history="1">
        <w:r w:rsidRPr="00897B7C">
          <w:rPr>
            <w:rStyle w:val="Hyperlink"/>
          </w:rPr>
          <w:t>http://www.cubademocraciayvida.org/web/article.asp?artID=21053)//TL</w:t>
        </w:r>
      </w:hyperlink>
    </w:p>
    <w:p w:rsidR="007F3776" w:rsidRDefault="007F3776" w:rsidP="007F3776"/>
    <w:p w:rsidR="007F3776" w:rsidRDefault="007F3776" w:rsidP="007F3776">
      <w:r>
        <w:t>In more specific terms:</w:t>
      </w:r>
    </w:p>
    <w:p w:rsidR="007F3776" w:rsidRPr="00762C0A" w:rsidRDefault="007F3776" w:rsidP="007F3776">
      <w:pPr>
        <w:rPr>
          <w:rStyle w:val="StyleBoldUnderline"/>
        </w:rPr>
      </w:pPr>
      <w:r w:rsidRPr="00762C0A">
        <w:rPr>
          <w:rStyle w:val="StyleBoldUnderline"/>
        </w:rPr>
        <w:t>Cuba directly and through Venezuela continues to provide intelligence to Hamas and Hezbollah.</w:t>
      </w:r>
    </w:p>
    <w:p w:rsidR="007F3776" w:rsidRDefault="007F3776" w:rsidP="007F3776">
      <w:r>
        <w:t>Ghazi Nasr al Din, one of the most important representatives of Hezbollah in Venezuela, has maintained close contact with Venezuelan government officials and most likely with Cuban officials.</w:t>
      </w:r>
    </w:p>
    <w:p w:rsidR="007F3776" w:rsidRDefault="007F3776" w:rsidP="007F3776">
      <w:r w:rsidRPr="00762C0A">
        <w:rPr>
          <w:rStyle w:val="StyleBoldUnderline"/>
        </w:rPr>
        <w:t>Current</w:t>
      </w:r>
      <w:r>
        <w:t xml:space="preserve"> and former </w:t>
      </w:r>
      <w:r w:rsidRPr="0055336E">
        <w:rPr>
          <w:u w:val="single"/>
        </w:rPr>
        <w:t>member of</w:t>
      </w:r>
      <w:r>
        <w:t xml:space="preserve"> Basque Fatherland and Liberty (ETA), </w:t>
      </w:r>
      <w:r w:rsidRPr="0055336E">
        <w:rPr>
          <w:u w:val="single"/>
        </w:rPr>
        <w:t>a Basque terrorist organization continue to reside in Cuba.</w:t>
      </w:r>
      <w:r>
        <w:t xml:space="preserve"> While some of these terrorists are on the island as part of an accord between the Cuban and Spanish governments, others are hiding in Cuba, fugitives of Spanish justice.</w:t>
      </w:r>
    </w:p>
    <w:p w:rsidR="007F3776" w:rsidRDefault="007F3776" w:rsidP="007F3776">
      <w:r>
        <w:t xml:space="preserve">The FBI estimates that </w:t>
      </w:r>
      <w:r w:rsidRPr="0055336E">
        <w:rPr>
          <w:u w:val="single"/>
        </w:rPr>
        <w:t>Cuba has provided safe harbor to dozens of fugitives from U.S. justice who live on the island under the protection of the Castro regime</w:t>
      </w:r>
      <w:r>
        <w:t>. Some of these fugitives are charged with or have been convicted of murder, kidnapping, and hijacking, and they include notorious killers of police officers in New Jersey and New Mexico.</w:t>
      </w:r>
    </w:p>
    <w:p w:rsidR="007F3776" w:rsidRDefault="007F3776" w:rsidP="007F3776">
      <w:r>
        <w:t>Warranting special mention are the outstanding U.S. indictments against Cuban Air Force pilots Lorenzo Alberto Pérez-Pérez and General Rubén Martínez Puente, the head of the Cuban Air Force, who in 1996 ordered these Cuban pilots to shoot down two unarmed civilian American aircraft over international waters in the Florida Straits. That act of terrorism killed four men, three of them American citizens.</w:t>
      </w:r>
    </w:p>
    <w:p w:rsidR="007F3776" w:rsidRPr="00762C0A" w:rsidRDefault="007F3776" w:rsidP="007F3776">
      <w:pPr>
        <w:rPr>
          <w:u w:val="single"/>
        </w:rPr>
      </w:pPr>
      <w:r>
        <w:t xml:space="preserve">On March 4, 2013, the 44th Anniversary of the founding of the “Popular Front for the Liberation of Palestine,” </w:t>
      </w:r>
      <w:r w:rsidRPr="00762C0A">
        <w:t xml:space="preserve">an Iranian supported organization, </w:t>
      </w:r>
      <w:r w:rsidRPr="0055336E">
        <w:rPr>
          <w:u w:val="single"/>
        </w:rPr>
        <w:t xml:space="preserve">the Cuban Ambassador to Lebanon, </w:t>
      </w:r>
      <w:r w:rsidRPr="00762C0A">
        <w:t>Rene Ceballo Prats,</w:t>
      </w:r>
      <w:r w:rsidRPr="0055336E">
        <w:rPr>
          <w:u w:val="single"/>
        </w:rPr>
        <w:t xml:space="preserve"> reaffirmed “Cuba’s firm support for the Palestinian cause.”</w:t>
      </w:r>
    </w:p>
    <w:p w:rsidR="007F3776" w:rsidRPr="00762C0A" w:rsidRDefault="007F3776" w:rsidP="007F3776">
      <w:pPr>
        <w:rPr>
          <w:u w:val="single"/>
        </w:rPr>
      </w:pPr>
      <w:r>
        <w:t xml:space="preserve">The previous year, in March 2012, a delegation of the Front headed by Abu Sami Marwan, visited Cuba at the invitation of Cuba’s Communist Party. Jose R. Balaguer, head of Cuba’s party International Department expressed “the support and solidarity of Havana with the Palestinian cause.” </w:t>
      </w:r>
      <w:r w:rsidRPr="0055336E">
        <w:rPr>
          <w:u w:val="single"/>
        </w:rPr>
        <w:t>Another Cuban official emphasized “Cuba’s support for the Palestinian struggle to establish an independent state with eastern Jerusalem as its capital.”</w:t>
      </w:r>
    </w:p>
    <w:p w:rsidR="007F3776" w:rsidRPr="0055336E" w:rsidRDefault="007F3776" w:rsidP="007F3776">
      <w:pPr>
        <w:rPr>
          <w:u w:val="single"/>
        </w:rPr>
      </w:pPr>
      <w:r>
        <w:t xml:space="preserve">In an attempt to obtain unilateral concession from the U.S., Gen. Raul Castro’s regime has toned down some of the violent anti-U.S. propaganda of older brother Fidel. Yet </w:t>
      </w:r>
      <w:r w:rsidRPr="0055336E">
        <w:rPr>
          <w:u w:val="single"/>
        </w:rPr>
        <w:t>the commitments and interrelationships with anti-American terrorist groups have not disappeared. They have taken a more sophisticated approach; many times using proxies such as Venezuelan supporters.</w:t>
      </w:r>
    </w:p>
    <w:p w:rsidR="007F3776" w:rsidRDefault="007F3776" w:rsidP="007F3776">
      <w:pPr>
        <w:rPr>
          <w:u w:val="single"/>
        </w:rPr>
      </w:pPr>
      <w:r>
        <w:t xml:space="preserve">The U.S. should do well to remain alert and vigilant. Cuba’s proximity to the U.S. makes the island an ideal platform for hostile acts against the U.S. </w:t>
      </w:r>
      <w:r w:rsidRPr="0055336E">
        <w:rPr>
          <w:u w:val="single"/>
        </w:rPr>
        <w:t>In the event of conflict with Iran and/or North Korea, two allies of Cuba, the Castro regime may be called upon to support its allies.</w:t>
      </w:r>
    </w:p>
    <w:p w:rsidR="007F3776" w:rsidRDefault="007F3776" w:rsidP="007F3776">
      <w:pPr>
        <w:rPr>
          <w:u w:val="single"/>
        </w:rPr>
      </w:pPr>
    </w:p>
    <w:p w:rsidR="00D967EE" w:rsidRDefault="00D967EE" w:rsidP="00D967EE">
      <w:pPr>
        <w:pStyle w:val="Heading3"/>
      </w:pPr>
      <w:r>
        <w:lastRenderedPageBreak/>
        <w:t>Uniqueness – transition now</w:t>
      </w:r>
    </w:p>
    <w:p w:rsidR="00D967EE" w:rsidRDefault="00D967EE" w:rsidP="00D967EE"/>
    <w:p w:rsidR="00C220DA" w:rsidRPr="001A78BD" w:rsidRDefault="00C220DA" w:rsidP="00C220DA">
      <w:pPr>
        <w:pStyle w:val="Heading4"/>
        <w:rPr>
          <w:rFonts w:ascii="Arial Narrow" w:hAnsi="Arial Narrow"/>
        </w:rPr>
      </w:pPr>
      <w:r w:rsidRPr="001A78BD">
        <w:rPr>
          <w:rFonts w:ascii="Arial Narrow" w:hAnsi="Arial Narrow"/>
        </w:rPr>
        <w:t>The death of Chávez has led to a re-evaluation of the Pink Tide</w:t>
      </w:r>
    </w:p>
    <w:p w:rsidR="00C220DA" w:rsidRPr="001A78BD" w:rsidRDefault="00C220DA" w:rsidP="00C220DA">
      <w:pPr>
        <w:rPr>
          <w:rFonts w:ascii="Arial Narrow" w:hAnsi="Arial Narrow"/>
          <w:sz w:val="16"/>
          <w:szCs w:val="16"/>
        </w:rPr>
      </w:pPr>
      <w:r w:rsidRPr="001A78BD">
        <w:rPr>
          <w:rFonts w:ascii="Arial Narrow" w:hAnsi="Arial Narrow"/>
          <w:b/>
        </w:rPr>
        <w:t>Fidler ’13</w:t>
      </w:r>
      <w:r w:rsidRPr="001A78BD">
        <w:rPr>
          <w:rFonts w:ascii="Arial Narrow" w:hAnsi="Arial Narrow"/>
          <w:sz w:val="16"/>
          <w:szCs w:val="16"/>
        </w:rPr>
        <w:t xml:space="preserve">- Long-time socialist activist and writer (Richard, “'Latin America’s Turbulent Transitions': compelling contribution to our understanding of the 'pink tide'”, LINKS, March 11 2013, </w:t>
      </w:r>
      <w:hyperlink r:id="rId90" w:history="1">
        <w:r w:rsidRPr="001A78BD">
          <w:rPr>
            <w:rStyle w:val="Hyperlink"/>
            <w:rFonts w:ascii="Arial Narrow" w:hAnsi="Arial Narrow"/>
            <w:sz w:val="16"/>
            <w:szCs w:val="16"/>
          </w:rPr>
          <w:t>http://links.org.au/node/3254</w:t>
        </w:r>
      </w:hyperlink>
      <w:r w:rsidRPr="001A78BD">
        <w:rPr>
          <w:rFonts w:ascii="Arial Narrow" w:hAnsi="Arial Narrow"/>
          <w:sz w:val="16"/>
          <w:szCs w:val="16"/>
        </w:rPr>
        <w:t>) //CW</w:t>
      </w:r>
    </w:p>
    <w:p w:rsidR="00C220DA" w:rsidRPr="001A78BD" w:rsidRDefault="00C220DA" w:rsidP="00C220DA">
      <w:pPr>
        <w:rPr>
          <w:rFonts w:ascii="Arial Narrow" w:hAnsi="Arial Narrow"/>
        </w:rPr>
      </w:pPr>
    </w:p>
    <w:p w:rsidR="00C220DA" w:rsidRPr="00C220DA" w:rsidRDefault="00C220DA" w:rsidP="00D967EE">
      <w:pPr>
        <w:rPr>
          <w:rFonts w:ascii="Arial Narrow" w:hAnsi="Arial Narrow"/>
          <w:sz w:val="16"/>
        </w:rPr>
      </w:pPr>
      <w:r w:rsidRPr="001A78BD">
        <w:rPr>
          <w:rFonts w:ascii="Arial Narrow" w:hAnsi="Arial Narrow"/>
          <w:u w:val="single"/>
        </w:rPr>
        <w:t>In a number of countries, this powerful democratic ferment has led to the election of anti-neoliberal, anti-imperialist governments</w:t>
      </w:r>
      <w:r w:rsidRPr="001A78BD">
        <w:rPr>
          <w:rFonts w:ascii="Arial Narrow" w:hAnsi="Arial Narrow"/>
          <w:sz w:val="16"/>
        </w:rPr>
        <w:t xml:space="preserve"> — a process that started with the initial electoral victory of Hugo Chávez Frias in the late 1990s. </w:t>
      </w:r>
      <w:r w:rsidRPr="001A78BD">
        <w:rPr>
          <w:rFonts w:ascii="Arial Narrow" w:hAnsi="Arial Narrow"/>
          <w:u w:val="single"/>
        </w:rPr>
        <w:t>The untimely death of the outstanding Venezuelan leader on March 5, 2013, prompted many to reflect on his government’s important achievements and the still unresolved challenges facing not only Venezuela but the whole of Latin America. What is the nature of these new governments of the so-called “pink tide”? And what are the prospects for building a continental movement toward a mass-based democratic socialism of the 21st century</w:t>
      </w:r>
      <w:r w:rsidRPr="001A78BD">
        <w:rPr>
          <w:rFonts w:ascii="Arial Narrow" w:hAnsi="Arial Narrow"/>
          <w:sz w:val="16"/>
        </w:rPr>
        <w:t>, the goal that Chávez embraced and advocated in the international arena?</w:t>
      </w:r>
    </w:p>
    <w:p w:rsidR="00D967EE" w:rsidRDefault="00D967EE" w:rsidP="00D967EE">
      <w:pPr>
        <w:pStyle w:val="Heading4"/>
      </w:pPr>
      <w:r>
        <w:t>Reformers are picking up speed and Chavez’s death is the catalyzing point – maintaining a firm stance against the regime is crucial</w:t>
      </w:r>
    </w:p>
    <w:p w:rsidR="00D967EE" w:rsidRDefault="00D967EE" w:rsidP="00D967EE">
      <w:r>
        <w:rPr>
          <w:b/>
        </w:rPr>
        <w:t>Simonyi and Otero, 13</w:t>
      </w:r>
      <w:r>
        <w:t xml:space="preserve">- Simonyi is the Managing Director of the Center for Transatlantic Relations and Otero is a former Ambassador of Bolivia to the United States (Andras and Jaime, “Cuba's Future Transition to Democracy Can Be a Success”, Huffington Post, 3/12/13, </w:t>
      </w:r>
      <w:hyperlink r:id="rId91" w:history="1">
        <w:r w:rsidRPr="00897B7C">
          <w:rPr>
            <w:rStyle w:val="Hyperlink"/>
          </w:rPr>
          <w:t>http://www.huffingtonpost.com/andras-simonyi/cubas-future-transition-t_b_2859520.html)//TL</w:t>
        </w:r>
      </w:hyperlink>
    </w:p>
    <w:p w:rsidR="00D967EE" w:rsidRPr="00CE7C48" w:rsidRDefault="00D967EE" w:rsidP="00D967EE"/>
    <w:p w:rsidR="00D967EE" w:rsidRPr="007F0612" w:rsidRDefault="00D967EE" w:rsidP="00D967EE">
      <w:pPr>
        <w:rPr>
          <w:u w:val="single"/>
        </w:rPr>
      </w:pPr>
      <w:r>
        <w:t xml:space="preserve">It is too early to say how Hugo </w:t>
      </w:r>
      <w:r w:rsidRPr="00CE7C48">
        <w:rPr>
          <w:u w:val="single"/>
        </w:rPr>
        <w:t>Chavez's passing</w:t>
      </w:r>
      <w:r>
        <w:t xml:space="preserve"> will effect developments elsewhere in the region. One wonders first and foremost about the consequences on and in Cuba. It </w:t>
      </w:r>
      <w:r w:rsidRPr="00CE7C48">
        <w:rPr>
          <w:u w:val="single"/>
        </w:rPr>
        <w:t>is a reminder to the Castro brothers that power is ephemeral.</w:t>
      </w:r>
    </w:p>
    <w:p w:rsidR="00D967EE" w:rsidRDefault="00D967EE" w:rsidP="00D967EE">
      <w:r w:rsidRPr="00CE7C48">
        <w:rPr>
          <w:u w:val="single"/>
        </w:rPr>
        <w:t xml:space="preserve">Cuba is ready for change. In spite of the efforts by the regime to paint a rosy picture, eye witnesses tell a sad story. Living conditions are </w:t>
      </w:r>
      <w:proofErr w:type="gramStart"/>
      <w:r w:rsidRPr="00CE7C48">
        <w:rPr>
          <w:u w:val="single"/>
        </w:rPr>
        <w:t>bad,</w:t>
      </w:r>
      <w:proofErr w:type="gramEnd"/>
      <w:r w:rsidRPr="00CE7C48">
        <w:rPr>
          <w:u w:val="single"/>
        </w:rPr>
        <w:t xml:space="preserve"> the economy survives only at the mercy of Venezuela.</w:t>
      </w:r>
      <w:r>
        <w:t xml:space="preserve"> The Inter-American Human Rights Commission, in its 2012 a report on Cuba, speaks of "</w:t>
      </w:r>
      <w:r w:rsidRPr="00CE7C48">
        <w:rPr>
          <w:u w:val="single"/>
        </w:rPr>
        <w:t>permanent and systematical violations of the fundamental rights of Cuban citizens</w:t>
      </w:r>
      <w:r>
        <w:t xml:space="preserve">." Ironically, however </w:t>
      </w:r>
      <w:r w:rsidRPr="00CE7C48">
        <w:rPr>
          <w:u w:val="single"/>
        </w:rPr>
        <w:t>while the Cuban people suffer, the regime is internationally stronger than ever</w:t>
      </w:r>
      <w:r>
        <w:t>.</w:t>
      </w:r>
    </w:p>
    <w:p w:rsidR="00D967EE" w:rsidRPr="00DA5939" w:rsidRDefault="00D967EE" w:rsidP="00D967EE">
      <w:pPr>
        <w:rPr>
          <w:u w:val="single"/>
        </w:rPr>
      </w:pPr>
      <w:r>
        <w:t xml:space="preserve">Progressive rock musicians, like Gorki in the band Porno Para Ricardo, are prevented from writing and performing freely. </w:t>
      </w:r>
      <w:r w:rsidRPr="00DA5939">
        <w:rPr>
          <w:rStyle w:val="StyleBoldUnderline"/>
        </w:rPr>
        <w:t>The international pressure for the respect for human rights is weak</w:t>
      </w:r>
      <w:r>
        <w:t xml:space="preserve"> and inefficient. It seems like the ethic conscience of the west is comfortable with the situation. It shouldn't be. </w:t>
      </w:r>
      <w:r w:rsidRPr="00DA5939">
        <w:rPr>
          <w:rStyle w:val="StyleBoldUnderline"/>
        </w:rPr>
        <w:t>Solidarity with the people submitted to human rights violations by dictatorships is a moral imperative.</w:t>
      </w:r>
      <w:r>
        <w:t xml:space="preserve"> However, </w:t>
      </w:r>
      <w:r w:rsidRPr="00CE7C48">
        <w:rPr>
          <w:u w:val="single"/>
        </w:rPr>
        <w:t xml:space="preserve">the opposition movement is gaining voice, even in face of a forgetful international community. They are increasingly self-confident. Oswaldo Paya is now dead, but others, like Yoani Sanchez stepped into his place. </w:t>
      </w:r>
      <w:r>
        <w:t xml:space="preserve">Courageous people, who defy threats and speak more and more openly about the true state of the </w:t>
      </w:r>
      <w:proofErr w:type="gramStart"/>
      <w:r>
        <w:t>country</w:t>
      </w:r>
      <w:proofErr w:type="gramEnd"/>
      <w:r>
        <w:t xml:space="preserve">. They deserve all the support they ask for. </w:t>
      </w:r>
      <w:r w:rsidRPr="00CE7C48">
        <w:rPr>
          <w:u w:val="single"/>
        </w:rPr>
        <w:t>Cuba is ripe for change.</w:t>
      </w:r>
    </w:p>
    <w:p w:rsidR="00D967EE" w:rsidRDefault="00D967EE" w:rsidP="00D967EE">
      <w:r>
        <w:t>To understand today's Cuba, one must better study the history of communist Eastern Europe, rather than that of Latin America. The resemblance is striking. The inner workings of the regime are similar to the more conservative countries of the former communist bloc in 1989.</w:t>
      </w:r>
    </w:p>
    <w:p w:rsidR="00D967EE" w:rsidRDefault="00D967EE" w:rsidP="00D967EE">
      <w:proofErr w:type="gramStart"/>
      <w:r>
        <w:t>Halfhearted, thus unsuccessful economic reforms, the total control of the media, isolating the population from the world, harassment of the political opposition and the communist elite clinging to power.</w:t>
      </w:r>
      <w:proofErr w:type="gramEnd"/>
      <w:r>
        <w:t xml:space="preserve"> At the same time </w:t>
      </w:r>
      <w:r w:rsidRPr="00CE7C48">
        <w:rPr>
          <w:u w:val="single"/>
        </w:rPr>
        <w:t>a disenchanted population, including a big part of the party membership, the majority of which does not any longer believe in the ideology or the future of the system.</w:t>
      </w:r>
      <w:r>
        <w:t xml:space="preserve"> It is more like East Germany or Romania, rather than Hungary or Poland of the day. However, the leaders of Cuba surely </w:t>
      </w:r>
      <w:proofErr w:type="gramStart"/>
      <w:r>
        <w:t>understand,</w:t>
      </w:r>
      <w:proofErr w:type="gramEnd"/>
      <w:r>
        <w:t xml:space="preserve"> that the desire for change swept away even the harshest regimes of Eastern Europe.</w:t>
      </w:r>
    </w:p>
    <w:p w:rsidR="00D967EE" w:rsidRDefault="00D967EE" w:rsidP="00D967EE">
      <w:r>
        <w:lastRenderedPageBreak/>
        <w:t xml:space="preserve">Cuban society is fractured, with the supporters of the regime and those who reject it altogether representing approximately 25-30 percent each. It is however the remaining silent 40-50 percent that can make </w:t>
      </w:r>
      <w:proofErr w:type="gramStart"/>
      <w:r>
        <w:t>transition</w:t>
      </w:r>
      <w:proofErr w:type="gramEnd"/>
      <w:r>
        <w:t xml:space="preserve"> a success or a disaster. The regime is playing on their fears of the unknown. Having them on the side of change is decisive.</w:t>
      </w:r>
    </w:p>
    <w:p w:rsidR="00D967EE" w:rsidRDefault="00D967EE" w:rsidP="00D967EE">
      <w:r>
        <w:t xml:space="preserve">Europe's and more importantly, </w:t>
      </w:r>
      <w:r w:rsidRPr="00DA5939">
        <w:rPr>
          <w:rStyle w:val="Emphasis"/>
        </w:rPr>
        <w:t xml:space="preserve">America's stance is </w:t>
      </w:r>
      <w:proofErr w:type="gramStart"/>
      <w:r w:rsidRPr="00DA5939">
        <w:rPr>
          <w:rStyle w:val="Emphasis"/>
        </w:rPr>
        <w:t>key</w:t>
      </w:r>
      <w:proofErr w:type="gramEnd"/>
      <w:r>
        <w:t xml:space="preserve">. Europe needs to be a lot more outspoken on human rights. </w:t>
      </w:r>
      <w:r w:rsidRPr="00CE7C48">
        <w:rPr>
          <w:u w:val="single"/>
        </w:rPr>
        <w:t>The U.S. must have a policy that takes note of the diverse interests of all stakeholders of democratic change.</w:t>
      </w:r>
      <w:r>
        <w:t xml:space="preserve"> First and foremost </w:t>
      </w:r>
      <w:r w:rsidRPr="00DA5939">
        <w:t>the majority of Cubans living in the Island State and help genuinely democratic minded leaders in their midst, like it did in Eastern Europe, in an open and transparent manner. It must cater for the interests of its vast, talented, successful and influential Cuban-American community. The two interests are not similar, but mostly overlapping.</w:t>
      </w:r>
      <w:r>
        <w:t xml:space="preserve"> They can and should be aligned in a generous, smart and forward looking policy. </w:t>
      </w:r>
      <w:r w:rsidRPr="00DA5939">
        <w:rPr>
          <w:rStyle w:val="StyleBoldUnderline"/>
        </w:rPr>
        <w:t xml:space="preserve">Cuban-Americans </w:t>
      </w:r>
      <w:r>
        <w:t xml:space="preserve">must play their cards smartly. They </w:t>
      </w:r>
      <w:r w:rsidRPr="00DA5939">
        <w:rPr>
          <w:rStyle w:val="StyleBoldUnderline"/>
        </w:rPr>
        <w:t>will be an important, even decisive</w:t>
      </w:r>
      <w:r>
        <w:t xml:space="preserve">, but perhaps not dominant </w:t>
      </w:r>
      <w:r w:rsidRPr="00DA5939">
        <w:rPr>
          <w:rStyle w:val="StyleBoldUnderline"/>
        </w:rPr>
        <w:t>part of transition</w:t>
      </w:r>
      <w:r>
        <w:t xml:space="preserve"> and future democratic Cuba. They must be magnanimous. </w:t>
      </w:r>
      <w:r w:rsidRPr="00CE7C48">
        <w:rPr>
          <w:u w:val="single"/>
        </w:rPr>
        <w:t>Their most important task will be to accelerate a transition to knowledge and internet based economy. They must win the confidence of the majority on the Island.</w:t>
      </w:r>
      <w:r>
        <w:t xml:space="preserve"> They must also understand that Castro's successors will single them out as being responsible, when the inevitable difficulties of the transition arise.</w:t>
      </w:r>
    </w:p>
    <w:p w:rsidR="00D967EE" w:rsidRDefault="00D967EE" w:rsidP="00D967EE"/>
    <w:p w:rsidR="00D967EE" w:rsidRDefault="00D967EE" w:rsidP="00D967EE">
      <w:pPr>
        <w:pStyle w:val="Heading4"/>
      </w:pPr>
      <w:r>
        <w:t>The Cuban democracy movement will topple the regime but international solidarity is key to a stable transition</w:t>
      </w:r>
    </w:p>
    <w:p w:rsidR="00D967EE" w:rsidRDefault="00D967EE" w:rsidP="00D967EE">
      <w:r>
        <w:rPr>
          <w:b/>
        </w:rPr>
        <w:t>Gershman, 12</w:t>
      </w:r>
      <w:r>
        <w:t xml:space="preserve">- President of the National Endowment for Democracy (Carl, “The Sharpening Crisis in Cuba”, National Endowment for Democracy, 8/2/12, </w:t>
      </w:r>
      <w:hyperlink r:id="rId92" w:history="1">
        <w:r w:rsidRPr="00CC4282">
          <w:rPr>
            <w:rStyle w:val="Hyperlink"/>
          </w:rPr>
          <w:t>http://www.ned.org/about/board/meet-our-president/archived-presentations-and-articles/the-sharpening-crisis-in-cuba)//TL</w:t>
        </w:r>
      </w:hyperlink>
    </w:p>
    <w:p w:rsidR="00D967EE" w:rsidRDefault="00D967EE" w:rsidP="00D967EE"/>
    <w:p w:rsidR="00D967EE" w:rsidRPr="00DA5939" w:rsidRDefault="00D967EE" w:rsidP="00D967EE">
      <w:pPr>
        <w:rPr>
          <w:u w:val="single"/>
        </w:rPr>
      </w:pPr>
      <w:r w:rsidRPr="0009717E">
        <w:rPr>
          <w:u w:val="single"/>
        </w:rPr>
        <w:t>We have arrived at a very dangerous new moment in Cuba. The deaths</w:t>
      </w:r>
      <w:r>
        <w:t xml:space="preserve"> on July 22 of Oswaldo Paya and Harold </w:t>
      </w:r>
      <w:r w:rsidRPr="0009717E">
        <w:rPr>
          <w:u w:val="single"/>
        </w:rPr>
        <w:t>Cepero, which could have been instigated by the Cuban regime, following hard upon the death under mysterious circumstances in October of Laura Pollan and the death in January of Wilmar Villar are ominous signs that the threat to democracy activists in Cuba is growing</w:t>
      </w:r>
      <w:r>
        <w:t xml:space="preserve">. The fact that Angel Carromero, the Spanish driver of the car in which Paya and Cepero were killed, is being held for homicide – when no independent investigation of the accident is being conducted, despite statements by members of Paya’s family that a second vehicle had run Paya’s car off the road – is very ominous. Carromero is being held as a hostage, possibly to silence critics or exact concessions. </w:t>
      </w:r>
      <w:r w:rsidRPr="0009717E">
        <w:rPr>
          <w:u w:val="single"/>
        </w:rPr>
        <w:t>Never has there been a greater need for international solidarity to protect the civic activists in Cuba.</w:t>
      </w:r>
    </w:p>
    <w:p w:rsidR="00D967EE" w:rsidRDefault="00D967EE" w:rsidP="00D967EE">
      <w:r>
        <w:t>That is why the presentation here in the United States Congress of the Pedro Luis Boitel Award to six activists on the front lines of struggle is so important. These brave activists – Julio Columbie Batista and Blas Augusto Fortun Martinez, who are associated with the National Civic Resistance Movement Pedro Luis Boitel; Damaris Moyas Portieles, Donaida Perez Pasiero and Marta Diaz Rondon, who are with the Rosa Parks Women’s Movement for Civil Rights; and Jorge Olivera Castillo, a writer and trade unionist who is also the president of the Writers Club of Cuba – not only deserve but also need our fullest solidarity.</w:t>
      </w:r>
    </w:p>
    <w:p w:rsidR="00D967EE" w:rsidRDefault="00D967EE" w:rsidP="00D967EE">
      <w:r>
        <w:t>In 2009, I presented the Boitel Award to Ivan Hernandez Carrillo, the labor activist who was arrested in the Black Spring of 2003. In my remarks that evening, I drew a contrast between Boitel and Che Guevara. They were both of the same generation, Guevara having been born in 1928 and Boitel in 1931; and each became the emblematic representative of one of the two contradictory tendencies within the revolutionary movement. Boitel represented the movement’s democratic aspirations, for which he gave his life. And Guevara was the leader of the hard-line, pro-Soviet faction that imposed a harsh totalitarian system on the Cuban people.</w:t>
      </w:r>
    </w:p>
    <w:p w:rsidR="00D967EE" w:rsidRDefault="00D967EE" w:rsidP="00D967EE">
      <w:r>
        <w:lastRenderedPageBreak/>
        <w:t>Guevara oversaw the firing squads, founded the forced labor camps for political prisoners, and helped embed the ideology of class hatred into the Cuban system. As we know, Che Guevara became a cult figure for the political left, while Boitel died of a hunger strike in prison and was buried in an unmarked grave. And I asked the question: Between Boitel and Guevara, who will ultimately win – the democratic martyr whose unmarked grave has become a shrine for Cuban dissidents; or the murderous cult figure whose image adorns countless t-shirts and has been tattooed on the right arm of the Argentine soccer star Diego Maradona and the abdomen of boxer Mike Tyson? Whom will history absolve?</w:t>
      </w:r>
    </w:p>
    <w:p w:rsidR="00D967EE" w:rsidRPr="00DA5939" w:rsidRDefault="00D967EE" w:rsidP="00D967EE">
      <w:pPr>
        <w:rPr>
          <w:u w:val="single"/>
        </w:rPr>
      </w:pPr>
      <w:r>
        <w:t xml:space="preserve">I believe that the answer is clear. Boitel will win because </w:t>
      </w:r>
      <w:r w:rsidRPr="0009717E">
        <w:rPr>
          <w:u w:val="single"/>
        </w:rPr>
        <w:t xml:space="preserve">the Cuba system is now in the </w:t>
      </w:r>
      <w:r w:rsidRPr="00DA5939">
        <w:rPr>
          <w:rStyle w:val="Emphasis"/>
        </w:rPr>
        <w:t>throes of a terminal economic, political and ideological crisis</w:t>
      </w:r>
      <w:r w:rsidRPr="0009717E">
        <w:rPr>
          <w:u w:val="single"/>
        </w:rPr>
        <w:t xml:space="preserve">. Fidel Castro himself has said, in his famous interview with The </w:t>
      </w:r>
      <w:proofErr w:type="gramStart"/>
      <w:r w:rsidRPr="0009717E">
        <w:rPr>
          <w:u w:val="single"/>
        </w:rPr>
        <w:t>Atlantic, that</w:t>
      </w:r>
      <w:proofErr w:type="gramEnd"/>
      <w:r w:rsidRPr="0009717E">
        <w:rPr>
          <w:u w:val="single"/>
        </w:rPr>
        <w:t xml:space="preserve"> “the Cuban model doesn’t even work for us anymore.” It will end</w:t>
      </w:r>
      <w:r>
        <w:t>, as President Reagan said of Marxism-Leninism in his famous Westminster Address, “</w:t>
      </w:r>
      <w:r w:rsidRPr="0009717E">
        <w:rPr>
          <w:u w:val="single"/>
        </w:rPr>
        <w:t>on the ash heap of history” along with “other tyrannies which stifle the freedom and muzzle the self-expression of the people.”</w:t>
      </w:r>
    </w:p>
    <w:p w:rsidR="00D967EE" w:rsidRPr="0009717E" w:rsidRDefault="00D967EE" w:rsidP="00D967EE">
      <w:pPr>
        <w:rPr>
          <w:u w:val="single"/>
        </w:rPr>
      </w:pPr>
      <w:r>
        <w:t xml:space="preserve">Just look at the continued activism of the five Cuban dissidents who received the NED Democracy Award in 2009. Ivan Hernandez Carrillo is out of prison and now is the spokesman for the coalition of independent trade unions in Cuba. Antunez and his wife Iris remain militant activists in Central Cuba, while the intellectual Librado Linares and the Catholic activist Jose Daniel Ferrer are also both out of prison and fighting with renewed determination. </w:t>
      </w:r>
      <w:r w:rsidRPr="0009717E">
        <w:rPr>
          <w:u w:val="single"/>
        </w:rPr>
        <w:t>Ferrer</w:t>
      </w:r>
      <w:r>
        <w:t xml:space="preserve">, the leader of the Union Patriotica de Cuba (UNPACU), an island-wide resistance movement, </w:t>
      </w:r>
      <w:r w:rsidRPr="0009717E">
        <w:rPr>
          <w:u w:val="single"/>
        </w:rPr>
        <w:t>had been arrested earlier this week in the eastern province of Holguin, but he was released yesterday without any charges being pressed. His quick release is a sign of the erosion of the regime’s system of control and its inability to suppress a growin</w:t>
      </w:r>
      <w:r>
        <w:rPr>
          <w:u w:val="single"/>
        </w:rPr>
        <w:t>g movement of civic resistance.</w:t>
      </w:r>
    </w:p>
    <w:p w:rsidR="00D967EE" w:rsidRDefault="00D967EE" w:rsidP="00D967EE">
      <w:r>
        <w:t>We can see evidence of that movement in many areas: human rights defense; independent journalism; growing labor unrest and the networks of independent trade unionists that Anibal Cabrera will be discussing later in this conference; independent bloggers and underground rock musicians; youth activists; and activists in professional associations of lawyers, academics, doctors, and intellectuals.</w:t>
      </w:r>
    </w:p>
    <w:p w:rsidR="00D967EE" w:rsidRDefault="00D967EE" w:rsidP="00D967EE">
      <w:r w:rsidRPr="0009717E">
        <w:rPr>
          <w:u w:val="single"/>
        </w:rPr>
        <w:t xml:space="preserve">Change is coming, and it’s important that we start preparing now for the post-Castro future. While the struggle for a democratic breakthrough is still the highest priority, </w:t>
      </w:r>
      <w:proofErr w:type="gramStart"/>
      <w:r w:rsidRPr="0009717E">
        <w:rPr>
          <w:u w:val="single"/>
        </w:rPr>
        <w:t>it’s</w:t>
      </w:r>
      <w:proofErr w:type="gramEnd"/>
      <w:r w:rsidRPr="0009717E">
        <w:rPr>
          <w:u w:val="single"/>
        </w:rPr>
        <w:t xml:space="preserve"> necessary now to start thinking about and preparing for the process of democratic transition,</w:t>
      </w:r>
      <w:r>
        <w:t xml:space="preserve"> which as we know from other contemporary experiences – think of Nicaragua, or Egypt, or Ukraine – will not be easy.</w:t>
      </w:r>
    </w:p>
    <w:p w:rsidR="00D967EE" w:rsidRDefault="00D967EE" w:rsidP="00D967EE">
      <w:r>
        <w:t>This was the advice that Czech President Vaclav Havel gave to Paya on November 17, 2003 – the anniversary of the Velvet Revolution in Czechoslovakia – in an exchange of letters that we published in the Journal of Democracy. “Each democrat,” Havel wrote, “should behave today as if power were to be handed over tomorrow.” It was on the basis of that advice that Paya initiated a process of independent national dialogue, involving some 14,000 Cubans, that he called the Cuban Forum. This initiative produced a 170-page “All-Cuban Plan” containing recommendations on issues ranging from economic and political reform to education and health, the environment and public order, privatization of the media, and reuniting with the exile community.</w:t>
      </w:r>
    </w:p>
    <w:p w:rsidR="00D967EE" w:rsidRPr="00DA5939" w:rsidRDefault="00D967EE" w:rsidP="00D967EE">
      <w:pPr>
        <w:rPr>
          <w:u w:val="single"/>
        </w:rPr>
      </w:pPr>
      <w:r w:rsidRPr="0009717E">
        <w:rPr>
          <w:u w:val="single"/>
        </w:rPr>
        <w:t>Other activists today are also looking at the coming transition. The significance of this work goes beyond helping Cuban democrats prepare for the inevitable change. It also helps the opposition counter the regime’s strategy of instilling fear in the population – not just fear of repression</w:t>
      </w:r>
      <w:r>
        <w:t xml:space="preserve">, which is largely disappearing, </w:t>
      </w:r>
      <w:r w:rsidRPr="0009717E">
        <w:rPr>
          <w:u w:val="single"/>
        </w:rPr>
        <w:t>but fear of the consequences of change, which the regime claims will being rampant capitalism as well as domination by the United States and Cuban exiles</w:t>
      </w:r>
      <w:r>
        <w:t xml:space="preserve">. As Paya said, </w:t>
      </w:r>
      <w:r w:rsidRPr="0009717E">
        <w:rPr>
          <w:u w:val="single"/>
        </w:rPr>
        <w:t>it’s necessary to “dispel the myth that a transition will mean catastrophe for Cuba.”</w:t>
      </w:r>
    </w:p>
    <w:p w:rsidR="00D967EE" w:rsidRDefault="00D967EE" w:rsidP="00D967EE">
      <w:r>
        <w:t xml:space="preserve">For now, two things are essential. The first is that </w:t>
      </w:r>
      <w:r w:rsidRPr="0009717E">
        <w:rPr>
          <w:u w:val="single"/>
        </w:rPr>
        <w:t>the forces of political opposition and the movement of civic resistance must stay united and project a vision of a new Cuba that builds on the legacy of past heroes like Felix Varela and Jose Marti, and draws inspiration from the martyrs of the present</w:t>
      </w:r>
      <w:r>
        <w:t xml:space="preserve"> – brave </w:t>
      </w:r>
      <w:r>
        <w:lastRenderedPageBreak/>
        <w:t xml:space="preserve">democrats like Orlando Zapata, Juan Wilfredo Soto Garcia, Wilman Villar, Harold Cepero, Laura Pollan and Oswaldo Paya who have not died in vain. </w:t>
      </w:r>
      <w:r w:rsidRPr="0009717E">
        <w:rPr>
          <w:u w:val="single"/>
        </w:rPr>
        <w:t xml:space="preserve">The second necessity is building international solidarity for the Cuban democracy movement, especially in Latin America. </w:t>
      </w:r>
      <w:r w:rsidRPr="00DA5939">
        <w:rPr>
          <w:rStyle w:val="StyleBoldUnderline"/>
        </w:rPr>
        <w:t xml:space="preserve">This will help </w:t>
      </w:r>
      <w:r w:rsidRPr="00DA5939">
        <w:rPr>
          <w:rStyle w:val="Emphasis"/>
        </w:rPr>
        <w:t>isolate the dictatorship</w:t>
      </w:r>
      <w:r>
        <w:t xml:space="preserve"> </w:t>
      </w:r>
      <w:r w:rsidRPr="00DA5939">
        <w:rPr>
          <w:rStyle w:val="StyleBoldUnderline"/>
        </w:rPr>
        <w:t>and defend the front-line activists who desperately need our support</w:t>
      </w:r>
      <w:r>
        <w:t>. The difficulties that lie ahead are very great, but change is coming, and the courage of the activists on the ground in Cuba will hasten its arrival.</w:t>
      </w:r>
    </w:p>
    <w:p w:rsidR="00D967EE" w:rsidRPr="00D967EE" w:rsidRDefault="00D967EE" w:rsidP="00D967EE"/>
    <w:p w:rsidR="00E31CF8" w:rsidRDefault="00E31CF8" w:rsidP="00E31CF8">
      <w:pPr>
        <w:pStyle w:val="Heading4"/>
      </w:pPr>
      <w:r>
        <w:t>Transition inevitable – the old guard will die soon</w:t>
      </w:r>
    </w:p>
    <w:p w:rsidR="00E31CF8" w:rsidRPr="00397CA7" w:rsidRDefault="00E31CF8" w:rsidP="00E31CF8">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93"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E31CF8" w:rsidRDefault="00E31CF8" w:rsidP="00E31CF8"/>
    <w:p w:rsidR="00E31CF8" w:rsidRDefault="00E31CF8" w:rsidP="00E31CF8">
      <w:r>
        <w:t xml:space="preserve">The second major hurdle to values liberalization, scapegoating the U.S., has already been dealt a severe blow by Fidel Castro’s physical decline. </w:t>
      </w:r>
      <w:r w:rsidRPr="00E6259F">
        <w:rPr>
          <w:rStyle w:val="StyleBoldUnderline"/>
        </w:rPr>
        <w:t>Raúl,</w:t>
      </w:r>
      <w:r>
        <w:t xml:space="preserve"> by all accounts, </w:t>
      </w:r>
      <w:r w:rsidRPr="00E6259F">
        <w:rPr>
          <w:rStyle w:val="StyleBoldUnderline"/>
        </w:rPr>
        <w:t>lack the vision and charisma to sell the increasingly untenable rhetoric to the</w:t>
      </w:r>
      <w:r>
        <w:rPr>
          <w:rStyle w:val="StyleBoldUnderline"/>
        </w:rPr>
        <w:t xml:space="preserve"> </w:t>
      </w:r>
      <w:r w:rsidRPr="00E6259F">
        <w:rPr>
          <w:rStyle w:val="StyleBoldUnderline"/>
        </w:rPr>
        <w:t>Cuban people.</w:t>
      </w:r>
      <w:r>
        <w:t xml:space="preserve"> </w:t>
      </w:r>
      <w:r w:rsidRPr="00E6259F">
        <w:rPr>
          <w:rStyle w:val="StyleBoldUnderline"/>
        </w:rPr>
        <w:t>It would be miraculous if another caudillo-in-waiting were able to</w:t>
      </w:r>
      <w:r>
        <w:rPr>
          <w:rStyle w:val="StyleBoldUnderline"/>
        </w:rPr>
        <w:t xml:space="preserve"> </w:t>
      </w:r>
      <w:r w:rsidRPr="00E6259F">
        <w:rPr>
          <w:rStyle w:val="StyleBoldUnderline"/>
        </w:rPr>
        <w:t>duplicate the charismatic and populist support that such a tired excuse would require</w:t>
      </w:r>
      <w:r>
        <w:t>. It’s therefore probable that without an extreme misjudgment by the U.S., this “weapon of mass distraction” will follow the fate of its master.</w:t>
      </w:r>
    </w:p>
    <w:p w:rsidR="00E31CF8" w:rsidRDefault="00E31CF8" w:rsidP="00E31CF8">
      <w:r w:rsidRPr="00E6259F">
        <w:rPr>
          <w:rStyle w:val="StyleBoldUnderline"/>
        </w:rPr>
        <w:t>This same biological solution hastens Cubans dissatisfaction with government</w:t>
      </w:r>
      <w:r>
        <w:rPr>
          <w:rStyle w:val="StyleBoldUnderline"/>
        </w:rPr>
        <w:t xml:space="preserve"> </w:t>
      </w:r>
      <w:r w:rsidRPr="00E6259F">
        <w:rPr>
          <w:rStyle w:val="StyleBoldUnderline"/>
        </w:rPr>
        <w:t>incompetence and corruption. The two-thirds of the island’s population were born after</w:t>
      </w:r>
      <w:r>
        <w:rPr>
          <w:rStyle w:val="StyleBoldUnderline"/>
        </w:rPr>
        <w:t xml:space="preserve"> </w:t>
      </w:r>
      <w:r w:rsidRPr="00E6259F">
        <w:rPr>
          <w:rStyle w:val="StyleBoldUnderline"/>
        </w:rPr>
        <w:t>1959</w:t>
      </w:r>
      <w:r>
        <w:t xml:space="preserve"> and one in six </w:t>
      </w:r>
      <w:proofErr w:type="gramStart"/>
      <w:r>
        <w:t>have</w:t>
      </w:r>
      <w:proofErr w:type="gramEnd"/>
      <w:r>
        <w:t xml:space="preserve"> only known the post-Special Period austerity. </w:t>
      </w:r>
      <w:r w:rsidRPr="00E6259F">
        <w:rPr>
          <w:rStyle w:val="StyleBoldUnderline"/>
        </w:rPr>
        <w:t>Because these</w:t>
      </w:r>
      <w:r>
        <w:rPr>
          <w:rStyle w:val="StyleBoldUnderline"/>
        </w:rPr>
        <w:t xml:space="preserve"> </w:t>
      </w:r>
      <w:r w:rsidRPr="00E6259F">
        <w:rPr>
          <w:rStyle w:val="StyleBoldUnderline"/>
        </w:rPr>
        <w:t>younger generations have no direct ties to causes of the Revolution and have only</w:t>
      </w:r>
      <w:r>
        <w:rPr>
          <w:rStyle w:val="StyleBoldUnderline"/>
        </w:rPr>
        <w:t xml:space="preserve"> </w:t>
      </w:r>
      <w:r w:rsidRPr="00E6259F">
        <w:rPr>
          <w:rStyle w:val="StyleBoldUnderline"/>
        </w:rPr>
        <w:t>known its ravages, they are prone to be less loyal and even disillusioned</w:t>
      </w:r>
      <w:r>
        <w:t xml:space="preserve">. 91 </w:t>
      </w:r>
      <w:r w:rsidRPr="00E6259F">
        <w:rPr>
          <w:rStyle w:val="StyleBoldUnderline"/>
        </w:rPr>
        <w:t>When the mirage of the revolutionary egalitarianism and its lead magicians are but a distant dream, only the nightmares of batons, guns and prison bars remain</w:t>
      </w:r>
      <w:r>
        <w:t xml:space="preserve"> to suppress the their rights. As the only country in the Western hemisphere whose per capita caloric intake has decline over the last 50 years, that same majority must find the urgency to reject the empty substitutes of Revolutionary rhetoric.92 While the U.S. does have an irreplaceable role in promoting a Free Cuba, only the island’s people can successfully break their shackles and finally rejoin the free global community. 9329</w:t>
      </w:r>
    </w:p>
    <w:p w:rsidR="007F3776" w:rsidRPr="007F3776" w:rsidRDefault="007F3776" w:rsidP="007F3776"/>
    <w:p w:rsidR="00A76A93" w:rsidRDefault="00A76A93" w:rsidP="00726CD2"/>
    <w:p w:rsidR="00A76A93" w:rsidRDefault="00A76A93" w:rsidP="00A76A93">
      <w:pPr>
        <w:pStyle w:val="Heading3"/>
      </w:pPr>
      <w:r>
        <w:lastRenderedPageBreak/>
        <w:t>AT: N/U – engagement now</w:t>
      </w:r>
    </w:p>
    <w:p w:rsidR="00A76A93" w:rsidRDefault="00A76A93" w:rsidP="00A76A93"/>
    <w:p w:rsidR="00A76A93" w:rsidRPr="00F6230E" w:rsidRDefault="00A76A93" w:rsidP="00A76A93">
      <w:pPr>
        <w:pStyle w:val="Heading4"/>
      </w:pPr>
      <w:r>
        <w:t xml:space="preserve">The current US strategy is </w:t>
      </w:r>
      <w:r>
        <w:rPr>
          <w:u w:val="single"/>
        </w:rPr>
        <w:t>incrementalism</w:t>
      </w:r>
      <w:r>
        <w:t xml:space="preserve"> – further concessions require Cuban reciprocation</w:t>
      </w:r>
    </w:p>
    <w:p w:rsidR="00A76A93" w:rsidRDefault="00A76A93" w:rsidP="00A76A93">
      <w:r>
        <w:rPr>
          <w:rStyle w:val="StyleStyleBold12pt"/>
        </w:rPr>
        <w:t>Arnson 2010-</w:t>
      </w:r>
      <w:r>
        <w:t xml:space="preserve"> Ph.D., International Relations, and M.A., Latin American Studies, </w:t>
      </w:r>
      <w:proofErr w:type="gramStart"/>
      <w:r>
        <w:t>The</w:t>
      </w:r>
      <w:proofErr w:type="gramEnd"/>
      <w:r>
        <w:t xml:space="preserve"> Johns Hopkins University School of Advanced International Studies </w:t>
      </w:r>
    </w:p>
    <w:p w:rsidR="00A76A93" w:rsidRPr="00F6230E" w:rsidRDefault="00A76A93" w:rsidP="00A76A93">
      <w:r>
        <w:t>(Cynthia J., “The United States and Cuba: Implications of an Economic Relationship”, 5/24/10, http://www.wilsoncenter.org/event/the-united-states-and-cuba-implications-economic-relationship Wilson center)//KW</w:t>
      </w:r>
    </w:p>
    <w:p w:rsidR="00A76A93" w:rsidRDefault="00A76A93" w:rsidP="00A76A93"/>
    <w:p w:rsidR="00A76A93" w:rsidRDefault="00A76A93" w:rsidP="00A76A93">
      <w:r>
        <w:t xml:space="preserve">Nonetheless, Reinsch noted that </w:t>
      </w:r>
      <w:r w:rsidRPr="00F6230E">
        <w:t xml:space="preserve">there are far fewer statutory obstacles to a change in U.S. policy </w:t>
      </w:r>
      <w:r>
        <w:t xml:space="preserve">than most observers suggest. The Cuban Liberty and Democratic Solidarity (Libertad) Act of 1996, commonly known as </w:t>
      </w:r>
      <w:r w:rsidRPr="00F6230E">
        <w:rPr>
          <w:rStyle w:val="StyleBoldUnderline"/>
        </w:rPr>
        <w:t xml:space="preserve">the Helms-Burton Act, codified the President's </w:t>
      </w:r>
      <w:r w:rsidRPr="00F6230E">
        <w:t>licensing authority and thus his or her</w:t>
      </w:r>
      <w:r w:rsidRPr="00F6230E">
        <w:rPr>
          <w:rStyle w:val="StyleBoldUnderline"/>
        </w:rPr>
        <w:t xml:space="preserve"> ability to make changes to the embargo</w:t>
      </w:r>
      <w:r>
        <w:t xml:space="preserve">. Given his mid-April declaration to thaw relations, President </w:t>
      </w:r>
      <w:r w:rsidRPr="00F6230E">
        <w:rPr>
          <w:rStyle w:val="StyleBoldUnderline"/>
        </w:rPr>
        <w:t>Obama</w:t>
      </w:r>
      <w:r>
        <w:t xml:space="preserve"> </w:t>
      </w:r>
      <w:r w:rsidRPr="00F6230E">
        <w:rPr>
          <w:rStyle w:val="StyleBoldUnderline"/>
        </w:rPr>
        <w:t>appears to</w:t>
      </w:r>
      <w:r>
        <w:t xml:space="preserve"> know and </w:t>
      </w:r>
      <w:r w:rsidRPr="00F6230E">
        <w:rPr>
          <w:rStyle w:val="StyleBoldUnderline"/>
        </w:rPr>
        <w:t>understand this authority, though his</w:t>
      </w:r>
      <w:r>
        <w:t xml:space="preserve"> </w:t>
      </w:r>
      <w:r w:rsidRPr="00F6230E">
        <w:rPr>
          <w:rStyle w:val="StyleBoldUnderline"/>
        </w:rPr>
        <w:t>approach has been one of modest, piecemeal change.</w:t>
      </w:r>
      <w:r>
        <w:t xml:space="preserve"> Reinsch explained that </w:t>
      </w:r>
      <w:r w:rsidRPr="00F6230E">
        <w:rPr>
          <w:rStyle w:val="StyleBoldUnderline"/>
        </w:rPr>
        <w:t>the Obama administration's tempered approach to policy change is based on an assumption that any U.S. concession will prompt a Cuban concession</w:t>
      </w:r>
      <w:r>
        <w:t>, though Reinsch believes that Cuba—as the biggest beneficiary of the embargo—would not reciprocate.</w:t>
      </w:r>
    </w:p>
    <w:p w:rsidR="00A76A93" w:rsidRDefault="00A76A93" w:rsidP="00A76A93"/>
    <w:p w:rsidR="00E31CF8" w:rsidRDefault="00E31CF8" w:rsidP="00E31CF8">
      <w:pPr>
        <w:pStyle w:val="Heading4"/>
      </w:pPr>
      <w:r>
        <w:t>All current engagement is over Alan Gross – no further action until he’s released</w:t>
      </w:r>
    </w:p>
    <w:p w:rsidR="00E31CF8" w:rsidRPr="00FD543C" w:rsidRDefault="00E31CF8" w:rsidP="00E31CF8">
      <w:r>
        <w:rPr>
          <w:b/>
        </w:rPr>
        <w:t xml:space="preserve">Ross, 13 </w:t>
      </w:r>
      <w:r>
        <w:t xml:space="preserve">– feature writer and former Middle East correspondent for the Toronto </w:t>
      </w:r>
      <w:proofErr w:type="gramStart"/>
      <w:r>
        <w:t>Star(</w:t>
      </w:r>
      <w:proofErr w:type="gramEnd"/>
      <w:r>
        <w:t xml:space="preserve">Oakland, The Star, “Cuba and U.S. still at odds despite Havana’s reforms” 3/1, </w:t>
      </w:r>
    </w:p>
    <w:p w:rsidR="00E31CF8" w:rsidRPr="00FD543C" w:rsidRDefault="000A0FE7" w:rsidP="00E31CF8">
      <w:hyperlink r:id="rId94" w:history="1">
        <w:r w:rsidR="00E31CF8" w:rsidRPr="00897B7C">
          <w:rPr>
            <w:rStyle w:val="Hyperlink"/>
          </w:rPr>
          <w:t>http://www.thestar.com/news/world/2013/03/01/cuba_and_us_still_at_odds_despite_havanas_reforms.html</w:t>
        </w:r>
      </w:hyperlink>
    </w:p>
    <w:p w:rsidR="00E31CF8" w:rsidRDefault="00E31CF8" w:rsidP="00E31CF8"/>
    <w:p w:rsidR="00E31CF8" w:rsidRDefault="00E31CF8" w:rsidP="00E31CF8">
      <w:r w:rsidRPr="00FD543C">
        <w:rPr>
          <w:rStyle w:val="StyleBoldUnderline"/>
        </w:rPr>
        <w:t>An increase in diplomatic activity across the Straits of Florida is already underway</w:t>
      </w:r>
      <w:r>
        <w:t>.</w:t>
      </w:r>
    </w:p>
    <w:p w:rsidR="00E31CF8" w:rsidRDefault="00E31CF8" w:rsidP="00E31CF8">
      <w:r>
        <w:t xml:space="preserve">Late </w:t>
      </w:r>
      <w:r w:rsidRPr="00FD543C">
        <w:rPr>
          <w:rStyle w:val="StyleBoldUnderline"/>
        </w:rPr>
        <w:t>last month</w:t>
      </w:r>
      <w:r>
        <w:t xml:space="preserve">, </w:t>
      </w:r>
      <w:r w:rsidRPr="00FD543C">
        <w:rPr>
          <w:rStyle w:val="StyleBoldUnderline"/>
        </w:rPr>
        <w:t xml:space="preserve">a </w:t>
      </w:r>
      <w:r>
        <w:t xml:space="preserve">seven-member U.S. </w:t>
      </w:r>
      <w:r w:rsidRPr="00FD543C">
        <w:rPr>
          <w:rStyle w:val="StyleBoldUnderline"/>
        </w:rPr>
        <w:t>congressional delegation</w:t>
      </w:r>
      <w:r>
        <w:t xml:space="preserve"> led by Vermont Democrat Patrick Leahy </w:t>
      </w:r>
      <w:r w:rsidRPr="00FD543C">
        <w:rPr>
          <w:rStyle w:val="StyleBoldUnderline"/>
        </w:rPr>
        <w:t>traveled to the island and held wide-ranging talks with Castro</w:t>
      </w:r>
      <w:r>
        <w:t xml:space="preserve"> and other top officials.</w:t>
      </w:r>
    </w:p>
    <w:p w:rsidR="00E31CF8" w:rsidRDefault="00E31CF8" w:rsidP="00E31CF8">
      <w:r w:rsidRPr="00FD543C">
        <w:rPr>
          <w:rStyle w:val="StyleBoldUnderline"/>
        </w:rPr>
        <w:t>They were unable to resolve the case of</w:t>
      </w:r>
      <w:r>
        <w:t xml:space="preserve"> American </w:t>
      </w:r>
      <w:r w:rsidRPr="00FD543C">
        <w:rPr>
          <w:rStyle w:val="StyleBoldUnderline"/>
        </w:rPr>
        <w:t>Alan Gross</w:t>
      </w:r>
      <w:r>
        <w:t>, whose imprisonment in Cuba remains a festering source of discord between the two governments.</w:t>
      </w:r>
    </w:p>
    <w:p w:rsidR="00E31CF8" w:rsidRDefault="00E31CF8" w:rsidP="00E31CF8">
      <w:r>
        <w:t>Gross was jailed for 15 years in 2009, after the Cubans convicted him of bringing satellite communications gear into the country, part of an effort to provide the island’s miniscule Jewish community with secure access to the Internet.</w:t>
      </w:r>
    </w:p>
    <w:p w:rsidR="00E31CF8" w:rsidRDefault="00E31CF8" w:rsidP="00E31CF8">
      <w:r w:rsidRPr="00FD543C">
        <w:rPr>
          <w:rStyle w:val="StyleBoldUnderline"/>
        </w:rPr>
        <w:t>Washington refuses to negotiate other bilateral disputes until Gross is freed and won’t consider Cuban suggestions of a prisoner swap</w:t>
      </w:r>
      <w:r>
        <w:t xml:space="preserve"> — the American’s freedom in exchange for the release of several men known collectively as the Cuban Five, who were convicted of espionage in Florida in 2001 and sentenced to long prison terms.</w:t>
      </w:r>
    </w:p>
    <w:p w:rsidR="00E31CF8" w:rsidRDefault="00E31CF8" w:rsidP="00E31CF8">
      <w:r>
        <w:t xml:space="preserve">In many ways, </w:t>
      </w:r>
      <w:r w:rsidRPr="00FD543C">
        <w:rPr>
          <w:rStyle w:val="StyleBoldUnderline"/>
        </w:rPr>
        <w:t>the dispute over Gross is just the latest in a series of entanglements that have long frustrated efforts to improve relations</w:t>
      </w:r>
      <w:r>
        <w:t xml:space="preserve"> between the two sides. </w:t>
      </w:r>
      <w:proofErr w:type="gramStart"/>
      <w:r>
        <w:t>This pattern of failure dates back to the early 1960s, when Washington imposed an embargo on trade with the island, a measure that has caused little but trouble since.</w:t>
      </w:r>
      <w:proofErr w:type="gramEnd"/>
    </w:p>
    <w:p w:rsidR="00E31CF8" w:rsidRDefault="00E31CF8" w:rsidP="00E31CF8">
      <w:r>
        <w:t>“The Cubans box themselves in,” says Harvard’s Dominguez, “and the U.S. administration boxes itself in.”</w:t>
      </w:r>
    </w:p>
    <w:p w:rsidR="00E31CF8" w:rsidRDefault="00E31CF8" w:rsidP="00A76A93"/>
    <w:p w:rsidR="00F738D0" w:rsidRDefault="00F738D0" w:rsidP="00A76A93"/>
    <w:p w:rsidR="00F738D0" w:rsidRDefault="00F738D0" w:rsidP="00F738D0">
      <w:pPr>
        <w:pStyle w:val="Heading3"/>
      </w:pPr>
      <w:r>
        <w:lastRenderedPageBreak/>
        <w:t>AT: Engagement spurs reform</w:t>
      </w:r>
    </w:p>
    <w:p w:rsidR="00F738D0" w:rsidRDefault="00F738D0" w:rsidP="00F738D0"/>
    <w:p w:rsidR="00F76B15" w:rsidRDefault="00F76B15" w:rsidP="00F76B15">
      <w:pPr>
        <w:pStyle w:val="Heading4"/>
      </w:pPr>
      <w:r>
        <w:t>Economic liberalization won’t cause political reform and will just empower hardliners</w:t>
      </w:r>
    </w:p>
    <w:p w:rsidR="00F76B15" w:rsidRDefault="00F76B15" w:rsidP="00F76B15">
      <w:r w:rsidRPr="00720299">
        <w:rPr>
          <w:rStyle w:val="StyleStyleBold12pt"/>
        </w:rPr>
        <w:t>Cave 12</w:t>
      </w:r>
      <w:r>
        <w:t xml:space="preserve"> – Foreign Correspondent New York Times (Damien, “Rethinking Cuba embargo: As Havana introduces reforms, debate grows in U.S. on trade sanctions”, 11-21, International Herald Tribune, ProQuest)//ID</w:t>
      </w:r>
    </w:p>
    <w:p w:rsidR="00F76B15" w:rsidRPr="00661710" w:rsidRDefault="00F76B15" w:rsidP="00F76B15">
      <w:pPr>
        <w:rPr>
          <w:rStyle w:val="StyleBoldUnderline"/>
        </w:rPr>
      </w:pPr>
      <w:r>
        <w:t xml:space="preserve">Any </w:t>
      </w:r>
      <w:r w:rsidRPr="00661710">
        <w:rPr>
          <w:rStyle w:val="StyleBoldUnderline"/>
        </w:rPr>
        <w:t>easing would be a gamble. Free enterprise may not</w:t>
      </w:r>
      <w:r>
        <w:t xml:space="preserve"> necessarily </w:t>
      </w:r>
      <w:r w:rsidRPr="00661710">
        <w:rPr>
          <w:rStyle w:val="StyleBoldUnderline"/>
        </w:rPr>
        <w:t>lead to</w:t>
      </w:r>
      <w:r>
        <w:t xml:space="preserve"> the embargo's goal of </w:t>
      </w:r>
      <w:r w:rsidRPr="00661710">
        <w:rPr>
          <w:rStyle w:val="StyleBoldUnderline"/>
        </w:rPr>
        <w:t>free elections,</w:t>
      </w:r>
      <w:r>
        <w:t xml:space="preserve"> especially because </w:t>
      </w:r>
      <w:r w:rsidRPr="00661710">
        <w:rPr>
          <w:rStyle w:val="StyleBoldUnderline"/>
        </w:rPr>
        <w:t>Cuba has said it wants to replicate the paths of Vietnam and China, where the loosening of economic restrictions has not led to political change</w:t>
      </w:r>
      <w:r>
        <w:t>. Indeed, Cuba</w:t>
      </w:r>
      <w:r w:rsidRPr="00661710">
        <w:rPr>
          <w:rStyle w:val="StyleBoldUnderline"/>
        </w:rPr>
        <w:t>n officials have been adept at using</w:t>
      </w:r>
      <w:r>
        <w:t xml:space="preserve"> </w:t>
      </w:r>
      <w:r w:rsidRPr="00F76B15">
        <w:rPr>
          <w:u w:val="single"/>
        </w:rPr>
        <w:t>previous</w:t>
      </w:r>
      <w:r>
        <w:t xml:space="preserve"> </w:t>
      </w:r>
      <w:r w:rsidRPr="00661710">
        <w:rPr>
          <w:rStyle w:val="StyleBoldUnderline"/>
        </w:rPr>
        <w:t>U.S. efforts to soften the embargo to their advantage, taking a cut of dollars converted into pesos and marking up the prices at state-owned stores.</w:t>
      </w:r>
    </w:p>
    <w:p w:rsidR="00F76B15" w:rsidRDefault="00F76B15" w:rsidP="00F76B15">
      <w:r>
        <w:t xml:space="preserve">And </w:t>
      </w:r>
      <w:r w:rsidRPr="00661710">
        <w:rPr>
          <w:rStyle w:val="StyleBoldUnderline"/>
        </w:rPr>
        <w:t>Cuba has a</w:t>
      </w:r>
      <w:r>
        <w:t xml:space="preserve"> long </w:t>
      </w:r>
      <w:r w:rsidRPr="00661710">
        <w:rPr>
          <w:rStyle w:val="StyleBoldUnderline"/>
        </w:rPr>
        <w:t>history of tossing ice on warming relations</w:t>
      </w:r>
      <w:r>
        <w:t xml:space="preserve">. </w:t>
      </w:r>
      <w:r w:rsidRPr="00661710">
        <w:rPr>
          <w:rStyle w:val="StyleBoldUnderline"/>
        </w:rPr>
        <w:t>The latest example is the jailing of Alan Gross</w:t>
      </w:r>
      <w:r>
        <w:t>, a U.S. State Department contractor who has spent nearly three years behind bars for distributing satellite telephone equipment to Jewish groups in Havana.</w:t>
      </w:r>
    </w:p>
    <w:p w:rsidR="00F76B15" w:rsidRDefault="00F76B15" w:rsidP="00F76B15">
      <w:r>
        <w:t xml:space="preserve">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Following the legal logic of Mr. Obama's changes in 2009, further expansions in travel are possible along with new allowances for investment or imports and exports, especially if narrowly applied to Cuban </w:t>
      </w:r>
      <w:proofErr w:type="gramStart"/>
      <w:r>
        <w:t>businesses.</w:t>
      </w:r>
      <w:proofErr w:type="gramEnd"/>
    </w:p>
    <w:p w:rsidR="00F76B15" w:rsidRDefault="00F76B15" w:rsidP="00F76B15">
      <w:r>
        <w:t>Even these adjustments -- which could also include travel for all Americans and looser rules for ships engaged in trade with Cuba, according to a legal analysis commissioned by the Cuba Study Group -- would probably mean a fierce political fight. For a handful of Cuban-Americans in Congress, the embargo is sacred.</w:t>
      </w:r>
    </w:p>
    <w:p w:rsidR="00F76B15" w:rsidRDefault="00F76B15" w:rsidP="00F76B15">
      <w:r>
        <w:t>When asked about Cuban entrepreneurs who are seeking more support from the United States, Representative Ileana Ros-Lehtinen, the Florida Republican who is chairwoman of the House Foreign Relations Committee, proposed an even tighter embargo.</w:t>
      </w:r>
    </w:p>
    <w:p w:rsidR="00F76B15" w:rsidRDefault="00F76B15" w:rsidP="00F76B15">
      <w:r>
        <w:t>"The sanctions on the regime must remain in place and, in fact, should be strengthened, and not be altered," she wrote in an e-mail. "</w:t>
      </w:r>
      <w:r w:rsidRPr="00A82BB1">
        <w:rPr>
          <w:rStyle w:val="StyleBoldUnderline"/>
        </w:rPr>
        <w:t>Responsible nations must not buy into the facade the dictatorship is trying to create by announcing 'reforms' while, in reality, it's tightening its grip on its people</w:t>
      </w:r>
      <w:r>
        <w:t>."</w:t>
      </w:r>
    </w:p>
    <w:p w:rsidR="00F76B15" w:rsidRPr="00F76B15" w:rsidRDefault="00F76B15" w:rsidP="00F76B15">
      <w:r w:rsidRPr="00A82BB1">
        <w:rPr>
          <w:rStyle w:val="StyleBoldUnderline"/>
        </w:rPr>
        <w:t xml:space="preserve">Many Cubans agree that their government cares more about control than economic growth. Business owners complain that inspectors pounce when they see signs of success and demand receipts to prove that supplies were not stolen from the government, </w:t>
      </w:r>
      <w:r w:rsidRPr="00A82BB1">
        <w:t>a common practice in Cuba</w:t>
      </w:r>
      <w:r w:rsidRPr="00F76B15">
        <w:t>. One restaurant owner in Havana said he received a large fine for failing to produce a receipt for plastic wrap.</w:t>
      </w:r>
    </w:p>
    <w:p w:rsidR="00F76B15" w:rsidRDefault="00F76B15" w:rsidP="00F738D0"/>
    <w:p w:rsidR="002741D3" w:rsidRDefault="002741D3" w:rsidP="002741D3">
      <w:pPr>
        <w:pStyle w:val="Heading4"/>
      </w:pPr>
      <w:r>
        <w:t>Engagement doesn’t cause democratization – empirics and Castro</w:t>
      </w:r>
    </w:p>
    <w:p w:rsidR="002741D3" w:rsidRDefault="002741D3" w:rsidP="002741D3">
      <w:r w:rsidRPr="00754B23">
        <w:rPr>
          <w:rStyle w:val="StyleStyleBold12pt"/>
        </w:rPr>
        <w:t>Purcell, 8</w:t>
      </w:r>
      <w:r w:rsidRPr="00754B23">
        <w:t xml:space="preserve"> </w:t>
      </w:r>
      <w:r>
        <w:t>– Ph.D. Director at</w:t>
      </w:r>
      <w:r w:rsidRPr="00754B23">
        <w:t xml:space="preserve"> Center for Hemispheric Policy University of Miami</w:t>
      </w:r>
      <w:r>
        <w:t xml:space="preserve"> (Susan, “</w:t>
      </w:r>
      <w:r w:rsidRPr="00754B23">
        <w:t>CUBA'S FUTURE</w:t>
      </w:r>
      <w:r>
        <w:t xml:space="preserve">”, Congressional Testimony, </w:t>
      </w:r>
      <w:r w:rsidRPr="00754B23">
        <w:t>March 5, 2008</w:t>
      </w:r>
      <w:r>
        <w:t>, lexis)//eek</w:t>
      </w:r>
    </w:p>
    <w:p w:rsidR="002741D3" w:rsidRDefault="002741D3" w:rsidP="002741D3"/>
    <w:p w:rsidR="002741D3" w:rsidRPr="00966FE7" w:rsidRDefault="002741D3" w:rsidP="002741D3">
      <w:pPr>
        <w:rPr>
          <w:rStyle w:val="StyleBoldUnderline"/>
        </w:rPr>
      </w:pPr>
      <w:r>
        <w:t xml:space="preserve">The engagement option is based on the assumption that current U.S. policy - particularly the embargo - has not worked, in the sense of either toppling the Cuban government or getting to open Cuba's economy and/or political system. This argument is correct as far as it goes, but it does not go far </w:t>
      </w:r>
      <w:r>
        <w:lastRenderedPageBreak/>
        <w:t xml:space="preserve">enough. In </w:t>
      </w:r>
      <w:r w:rsidRPr="00966FE7">
        <w:rPr>
          <w:rStyle w:val="StyleBoldUnderline"/>
        </w:rPr>
        <w:t>advocating engagement</w:t>
      </w:r>
      <w:r>
        <w:t xml:space="preserve"> as an alternative, it </w:t>
      </w:r>
      <w:r w:rsidRPr="00966FE7">
        <w:rPr>
          <w:rStyle w:val="StyleBoldUnderline"/>
        </w:rPr>
        <w:t>ignores the fact that the rest of the world has been "engaging" with Cuba for many years, also with no apparent success in producing positive change in Cuba.</w:t>
      </w:r>
    </w:p>
    <w:p w:rsidR="002741D3" w:rsidRDefault="002741D3" w:rsidP="00F738D0">
      <w:r w:rsidRPr="00966FE7">
        <w:rPr>
          <w:rStyle w:val="StyleBoldUnderline"/>
        </w:rPr>
        <w:t>The main obstacle until now to a meaningful transition</w:t>
      </w:r>
      <w:r>
        <w:t xml:space="preserve"> from a closed to a more open political and economic system </w:t>
      </w:r>
      <w:r w:rsidRPr="00966FE7">
        <w:rPr>
          <w:rStyle w:val="StyleBoldUnderline"/>
        </w:rPr>
        <w:t>has not been U.S. policy, but rather</w:t>
      </w:r>
      <w:r>
        <w:t xml:space="preserve">, Fidel </w:t>
      </w:r>
      <w:r w:rsidRPr="00966FE7">
        <w:rPr>
          <w:rStyle w:val="StyleBoldUnderline"/>
        </w:rPr>
        <w:t>Castro's desire to maintain political and economic control over the island and its people. The experiment with an economic opening in the 1990s</w:t>
      </w:r>
      <w:r>
        <w:t xml:space="preserve">, for example, </w:t>
      </w:r>
      <w:r w:rsidRPr="00966FE7">
        <w:rPr>
          <w:rStyle w:val="StyleBoldUnderline"/>
        </w:rPr>
        <w:t>occurred</w:t>
      </w:r>
      <w:r>
        <w:t xml:space="preserve"> in the aftermath of the Soviet collapse and the termination of billions of dollars of Soviet aid to Cuba. Fearful of an economic, and possibly, a political collapse, Fidel accepted Raul's recommendation to allow some foreign private investment on the island and permit the circulation of dollars, as well as the creation of some small, private businesses. The reforms produced encouraging economic results, </w:t>
      </w:r>
      <w:r w:rsidRPr="00966FE7">
        <w:rPr>
          <w:rStyle w:val="StyleBoldUnderline"/>
        </w:rPr>
        <w:t>but Fidel accurately concluded that the latter two in particular threatened his political control. They were therefore reversed</w:t>
      </w:r>
      <w:r>
        <w:t>.</w:t>
      </w:r>
    </w:p>
    <w:p w:rsidR="005B65B6" w:rsidRPr="00195543" w:rsidRDefault="005B65B6" w:rsidP="005B65B6">
      <w:pPr>
        <w:pStyle w:val="Heading4"/>
      </w:pPr>
      <w:r>
        <w:t>Increasing contacts will be tightly controlled by the regime to prevent reform</w:t>
      </w:r>
    </w:p>
    <w:p w:rsidR="005B65B6" w:rsidRDefault="005B65B6" w:rsidP="005B65B6">
      <w:r>
        <w:rPr>
          <w:b/>
        </w:rPr>
        <w:t>Suchlicki, 7</w:t>
      </w:r>
      <w:r>
        <w:t xml:space="preserve">-Professor History and Director of the Institute for Cuban and Cuban-American Studies, at the University of Miami (Jaime, “Implications of Lifting the U.S. Embargo and Travel Ban of Cuba”, Institute for Cuban and Cuban-American Studies, 12/11/07, http://ctp.iccas.miami.edu/website_documents/SenateTestimony.pdf)//TL </w:t>
      </w:r>
    </w:p>
    <w:p w:rsidR="005B65B6" w:rsidRDefault="005B65B6" w:rsidP="005B65B6"/>
    <w:p w:rsidR="005B65B6" w:rsidRDefault="005B65B6" w:rsidP="005B65B6">
      <w:r>
        <w:t xml:space="preserve">Specific considerations: </w:t>
      </w:r>
    </w:p>
    <w:p w:rsidR="005B65B6" w:rsidRDefault="005B65B6" w:rsidP="005B65B6">
      <w:r>
        <w:t xml:space="preserve">Tourism: • </w:t>
      </w:r>
      <w:r w:rsidRPr="00195543">
        <w:rPr>
          <w:u w:val="single"/>
        </w:rPr>
        <w:t>If tourists are allowed to visit Cuba, the Castro government</w:t>
      </w:r>
      <w:r>
        <w:rPr>
          <w:u w:val="single"/>
        </w:rPr>
        <w:t xml:space="preserve"> </w:t>
      </w:r>
      <w:r w:rsidRPr="00195543">
        <w:rPr>
          <w:u w:val="single"/>
        </w:rPr>
        <w:t>will follow the same practices of the Soviet Union and</w:t>
      </w:r>
      <w:r>
        <w:rPr>
          <w:u w:val="single"/>
        </w:rPr>
        <w:t xml:space="preserve"> </w:t>
      </w:r>
      <w:r w:rsidRPr="00195543">
        <w:rPr>
          <w:u w:val="single"/>
        </w:rPr>
        <w:t>Eastern European countries in the past: tourist would have to</w:t>
      </w:r>
      <w:r>
        <w:rPr>
          <w:u w:val="single"/>
        </w:rPr>
        <w:t xml:space="preserve"> </w:t>
      </w:r>
      <w:r w:rsidRPr="00195543">
        <w:rPr>
          <w:u w:val="single"/>
        </w:rPr>
        <w:t>obtain visas from the Cuban Interests Section in Washington;</w:t>
      </w:r>
      <w:r>
        <w:rPr>
          <w:u w:val="single"/>
        </w:rPr>
        <w:t xml:space="preserve"> </w:t>
      </w:r>
      <w:r w:rsidRPr="00195543">
        <w:rPr>
          <w:u w:val="single"/>
        </w:rPr>
        <w:t>their travel would be controlled and channeled into the tourist</w:t>
      </w:r>
      <w:r>
        <w:rPr>
          <w:u w:val="single"/>
        </w:rPr>
        <w:t xml:space="preserve"> </w:t>
      </w:r>
      <w:r w:rsidRPr="00195543">
        <w:rPr>
          <w:u w:val="single"/>
        </w:rPr>
        <w:t>resorts built in the island away from the major centers of</w:t>
      </w:r>
      <w:r>
        <w:rPr>
          <w:u w:val="single"/>
        </w:rPr>
        <w:t xml:space="preserve"> </w:t>
      </w:r>
      <w:r w:rsidRPr="00195543">
        <w:rPr>
          <w:u w:val="single"/>
        </w:rPr>
        <w:t>population; and tourists will be screened carefully to prevent</w:t>
      </w:r>
      <w:r>
        <w:rPr>
          <w:u w:val="single"/>
        </w:rPr>
        <w:t xml:space="preserve"> </w:t>
      </w:r>
      <w:r w:rsidRPr="00195543">
        <w:rPr>
          <w:u w:val="single"/>
        </w:rPr>
        <w:t xml:space="preserve">“subversive propaganda” </w:t>
      </w:r>
      <w:r>
        <w:t xml:space="preserve">from entering the island. </w:t>
      </w:r>
    </w:p>
    <w:p w:rsidR="005B65B6" w:rsidRDefault="005B65B6" w:rsidP="005B65B6">
      <w:r>
        <w:t xml:space="preserve">• </w:t>
      </w:r>
      <w:r w:rsidRPr="00195543">
        <w:rPr>
          <w:u w:val="single"/>
        </w:rPr>
        <w:t>Tourist dollars would be spent on products</w:t>
      </w:r>
      <w:r>
        <w:t xml:space="preserve">, i.e. rum, tobacco, etc., </w:t>
      </w:r>
      <w:r w:rsidRPr="00195543">
        <w:rPr>
          <w:u w:val="single"/>
        </w:rPr>
        <w:t>produced by state enterprises, and tourists would stay in</w:t>
      </w:r>
      <w:r>
        <w:rPr>
          <w:u w:val="single"/>
        </w:rPr>
        <w:t xml:space="preserve"> </w:t>
      </w:r>
      <w:r w:rsidRPr="00195543">
        <w:rPr>
          <w:u w:val="single"/>
        </w:rPr>
        <w:t>hotels owned</w:t>
      </w:r>
      <w:r>
        <w:t xml:space="preserve"> partially or wholly </w:t>
      </w:r>
      <w:r w:rsidRPr="00195543">
        <w:rPr>
          <w:u w:val="single"/>
        </w:rPr>
        <w:t>by the Cuban government</w:t>
      </w:r>
      <w:r>
        <w:t xml:space="preserve">. </w:t>
      </w:r>
    </w:p>
    <w:p w:rsidR="005B65B6" w:rsidRDefault="005B65B6" w:rsidP="005B65B6">
      <w:r>
        <w:t xml:space="preserve">• The Cuban government would be able to select which U.S. hotel chains will be allowed to invest in the island in joint ventures with the Cuban government. </w:t>
      </w:r>
    </w:p>
    <w:p w:rsidR="005B65B6" w:rsidRPr="00195543" w:rsidRDefault="005B65B6" w:rsidP="005B65B6">
      <w:pPr>
        <w:rPr>
          <w:u w:val="single"/>
        </w:rPr>
      </w:pPr>
      <w:r>
        <w:t xml:space="preserve">• </w:t>
      </w:r>
      <w:r w:rsidRPr="00195543">
        <w:rPr>
          <w:u w:val="single"/>
        </w:rPr>
        <w:t>The economic impact of tourism, while providing the Castro</w:t>
      </w:r>
      <w:r>
        <w:rPr>
          <w:u w:val="single"/>
        </w:rPr>
        <w:t xml:space="preserve"> </w:t>
      </w:r>
      <w:r w:rsidRPr="00195543">
        <w:rPr>
          <w:u w:val="single"/>
        </w:rPr>
        <w:t>government with much needed dollars, would be limited</w:t>
      </w:r>
      <w:r>
        <w:t xml:space="preserve">. </w:t>
      </w:r>
      <w:r w:rsidRPr="00195543">
        <w:rPr>
          <w:u w:val="single"/>
        </w:rPr>
        <w:t>Dollars will flow in small quantities to the Cuban poor</w:t>
      </w:r>
      <w:r>
        <w:t xml:space="preserve">; state and foreign enterprises will benefit most and </w:t>
      </w:r>
      <w:r w:rsidRPr="00195543">
        <w:rPr>
          <w:u w:val="single"/>
        </w:rPr>
        <w:t>a large</w:t>
      </w:r>
      <w:r>
        <w:rPr>
          <w:u w:val="single"/>
        </w:rPr>
        <w:t xml:space="preserve"> </w:t>
      </w:r>
      <w:r w:rsidRPr="00195543">
        <w:rPr>
          <w:u w:val="single"/>
        </w:rPr>
        <w:t>percentage of the tourist dollars spent on the island will be</w:t>
      </w:r>
      <w:r>
        <w:rPr>
          <w:u w:val="single"/>
        </w:rPr>
        <w:t xml:space="preserve"> </w:t>
      </w:r>
      <w:r w:rsidRPr="00195543">
        <w:rPr>
          <w:u w:val="single"/>
        </w:rPr>
        <w:t>sent abroad by the foreign entities operating hotels and</w:t>
      </w:r>
      <w:r>
        <w:rPr>
          <w:u w:val="single"/>
        </w:rPr>
        <w:t xml:space="preserve"> </w:t>
      </w:r>
      <w:r w:rsidRPr="00195543">
        <w:rPr>
          <w:u w:val="single"/>
        </w:rPr>
        <w:t xml:space="preserve">nightclubs. </w:t>
      </w:r>
    </w:p>
    <w:p w:rsidR="005B65B6" w:rsidRDefault="005B65B6" w:rsidP="005B65B6">
      <w:r>
        <w:t xml:space="preserve">• </w:t>
      </w:r>
      <w:r w:rsidRPr="00195543">
        <w:rPr>
          <w:u w:val="single"/>
        </w:rPr>
        <w:t>A large influx of tourists into Cuba will have a dislocating</w:t>
      </w:r>
      <w:r>
        <w:rPr>
          <w:u w:val="single"/>
        </w:rPr>
        <w:t xml:space="preserve"> </w:t>
      </w:r>
      <w:r w:rsidRPr="00195543">
        <w:rPr>
          <w:u w:val="single"/>
        </w:rPr>
        <w:t>effect on the economies of smaller Caribbean islands</w:t>
      </w:r>
      <w:r>
        <w:t xml:space="preserve"> such as Jamaica, the Dominican Republic, Bahamas, and Puerto Rico, </w:t>
      </w:r>
      <w:r w:rsidRPr="00195543">
        <w:rPr>
          <w:u w:val="single"/>
        </w:rPr>
        <w:t>as well as Florida</w:t>
      </w:r>
      <w:r>
        <w:t>; highly dependent on tourism for their well being. Careful planning must take place, lest we create significant hardships and social problems in these countries.</w:t>
      </w:r>
    </w:p>
    <w:p w:rsidR="005B65B6" w:rsidRDefault="005B65B6" w:rsidP="005B65B6">
      <w:r>
        <w:t xml:space="preserve">• </w:t>
      </w:r>
      <w:r w:rsidRPr="00195543">
        <w:rPr>
          <w:u w:val="single"/>
        </w:rPr>
        <w:t>Since tourism will become a two-way affair, with Cubans</w:t>
      </w:r>
      <w:r>
        <w:rPr>
          <w:u w:val="single"/>
        </w:rPr>
        <w:t xml:space="preserve"> </w:t>
      </w:r>
      <w:r w:rsidRPr="00195543">
        <w:rPr>
          <w:u w:val="single"/>
        </w:rPr>
        <w:t>visiting the U.S. in great numbers, it is likely that many will</w:t>
      </w:r>
      <w:r>
        <w:rPr>
          <w:u w:val="single"/>
        </w:rPr>
        <w:t xml:space="preserve"> </w:t>
      </w:r>
      <w:r w:rsidRPr="00195543">
        <w:rPr>
          <w:u w:val="single"/>
        </w:rPr>
        <w:t>stay in the U.S. as illegal immigrants</w:t>
      </w:r>
      <w:r>
        <w:t xml:space="preserve">, complicating a rather thorny issue in American domestic politics. </w:t>
      </w:r>
    </w:p>
    <w:p w:rsidR="005B65B6" w:rsidRDefault="005B65B6" w:rsidP="00F738D0">
      <w:r>
        <w:t xml:space="preserve">• </w:t>
      </w:r>
      <w:r w:rsidRPr="00D05B81">
        <w:t xml:space="preserve">If we honestly belief that tourism can bring democracy to a foreign society we should also encourage Americans to visit North Korea and Iran </w:t>
      </w:r>
      <w:r>
        <w:t xml:space="preserve">to democratize those countries. </w:t>
      </w:r>
    </w:p>
    <w:p w:rsidR="005B65B6" w:rsidRDefault="005B65B6" w:rsidP="005B65B6">
      <w:pPr>
        <w:pStyle w:val="Heading4"/>
      </w:pPr>
      <w:r>
        <w:t>The empirical evidence is overwhelmingly against engagement</w:t>
      </w:r>
    </w:p>
    <w:p w:rsidR="005B65B6" w:rsidRDefault="005B65B6" w:rsidP="005B65B6">
      <w:r>
        <w:rPr>
          <w:b/>
        </w:rPr>
        <w:t>Azel, 12</w:t>
      </w:r>
      <w:r>
        <w:t>- a senior scholar at the Institute for Cuban and Cuban-American Studies (Jose, “Cuba’s Economic Sanctions and Property Rights**”, Cuba Transition Project of the Institute for Cuban and Cuban-American Studies, 5/21/12, http://ctp.iccas.miami.edu/FOCUS_Web/Issue165.htm)//TL</w:t>
      </w:r>
    </w:p>
    <w:p w:rsidR="005B65B6" w:rsidRDefault="005B65B6" w:rsidP="005B65B6"/>
    <w:p w:rsidR="005B65B6" w:rsidRDefault="005B65B6" w:rsidP="00F738D0">
      <w:r>
        <w:lastRenderedPageBreak/>
        <w:t xml:space="preserve">     Currently </w:t>
      </w:r>
      <w:r w:rsidRPr="00DE5F1C">
        <w:rPr>
          <w:u w:val="single"/>
        </w:rPr>
        <w:t>over 190 nations engage economically and politically with Cuba while the U</w:t>
      </w:r>
      <w:r w:rsidRPr="00D05B81">
        <w:t xml:space="preserve">nited </w:t>
      </w:r>
      <w:r w:rsidRPr="00DE5F1C">
        <w:rPr>
          <w:u w:val="single"/>
        </w:rPr>
        <w:t>S</w:t>
      </w:r>
      <w:r w:rsidRPr="00D05B81">
        <w:t xml:space="preserve">tates </w:t>
      </w:r>
      <w:r w:rsidRPr="00DE5F1C">
        <w:rPr>
          <w:u w:val="single"/>
        </w:rPr>
        <w:t>remains alone in enforcing its economic sanctions policy. If indeed U.S. policy is deemed as one case of failure to change the nature of the Cuban government, there are 190 cases of failure on the same grounds.</w:t>
      </w:r>
      <w:r>
        <w:t xml:space="preserve"> </w:t>
      </w:r>
      <w:r w:rsidRPr="00157412">
        <w:rPr>
          <w:rStyle w:val="StyleBoldUnderline"/>
        </w:rPr>
        <w:t>By a preponderance of evidence (190 to 1) the case can be made that engagement with that regime has been a dismal failure</w:t>
      </w:r>
      <w:r>
        <w:t>.</w:t>
      </w:r>
    </w:p>
    <w:p w:rsidR="00F738D0" w:rsidRDefault="00F738D0" w:rsidP="00F738D0">
      <w:pPr>
        <w:pStyle w:val="Heading4"/>
      </w:pPr>
      <w:r>
        <w:t>Empirically new contacts don’t cause political reform</w:t>
      </w:r>
    </w:p>
    <w:p w:rsidR="00F738D0" w:rsidRDefault="00F738D0" w:rsidP="00F738D0">
      <w:r>
        <w:rPr>
          <w:b/>
        </w:rPr>
        <w:t>Bustillo, 13</w:t>
      </w:r>
      <w:r>
        <w:t xml:space="preserve">- will be attending Columbia University in the fall where he will be majoring in Engineering with a minor in Economics on a Pre-Law track. He is a first-generation Cuban-American, a Hispanic Heritage Foundation Gold Medallion Winner, and a former United States Senate Page (Mitchell, “Time to Strengthen the Cuban Embargo”, International Policy Digest, 5/9/13, </w:t>
      </w:r>
      <w:hyperlink r:id="rId95" w:history="1">
        <w:r w:rsidRPr="00897B7C">
          <w:rPr>
            <w:rStyle w:val="Hyperlink"/>
          </w:rPr>
          <w:t>http://www.internationalpolicydigest.org/2013/05/09/time-to-strengthen-the-cuban-embargo/)//TL</w:t>
        </w:r>
      </w:hyperlink>
    </w:p>
    <w:p w:rsidR="00F738D0" w:rsidRPr="00A75261" w:rsidRDefault="00F738D0" w:rsidP="00F738D0"/>
    <w:p w:rsidR="00F738D0" w:rsidRPr="007F1EF1" w:rsidRDefault="00F738D0" w:rsidP="00F738D0">
      <w:pPr>
        <w:rPr>
          <w:u w:val="single"/>
        </w:rPr>
      </w:pPr>
      <w:r>
        <w:t xml:space="preserve">Washington’s goal in its dealings with Havana is clear: facilitate the introduction and growth of democracy while increasing personal freedoms. </w:t>
      </w:r>
      <w:r w:rsidRPr="00A75261">
        <w:t>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w:t>
      </w:r>
      <w:r w:rsidRPr="007F1EF1">
        <w:rPr>
          <w:u w:val="single"/>
        </w:rPr>
        <w:t xml:space="preserve"> Due to the fractured and weakened state of the embargo, over 400,000 U.S. travelers visited Cuba in 2011, making the United States the second-largest source of foreign visitors after Canada,</w:t>
      </w:r>
      <w:r>
        <w:t xml:space="preserve"> according to NPR’s Nick Miroff. </w:t>
      </w:r>
      <w:r w:rsidRPr="007F1EF1">
        <w:rPr>
          <w:u w:val="single"/>
        </w:rPr>
        <w:t>Obviously, this influx of what has been theorized to be liberty-professing tourists has not resulted in an influx of such democratic ideals into this overwhelmingly federally controlled country.</w:t>
      </w:r>
    </w:p>
    <w:p w:rsidR="00F738D0" w:rsidRDefault="00F738D0" w:rsidP="00F738D0">
      <w:pPr>
        <w:rPr>
          <w:u w:val="single"/>
        </w:rPr>
      </w:pPr>
      <w:r>
        <w:t xml:space="preserve">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 This view is further promoted by the </w:t>
      </w:r>
      <w:r w:rsidRPr="00343B7E">
        <w:t>Ladies in White, a Cuban dissident group that supports the embargo. They fear</w:t>
      </w:r>
      <w:r w:rsidRPr="007F1EF1">
        <w:rPr>
          <w:u w:val="single"/>
        </w:rPr>
        <w:t xml:space="preserve"> ending it would only serve to strengthen the current dictatorial regime because the real blockade</w:t>
      </w:r>
      <w:r w:rsidRPr="00343B7E">
        <w:t>, they claim,</w:t>
      </w:r>
      <w:r w:rsidRPr="007F1EF1">
        <w:rPr>
          <w:u w:val="single"/>
        </w:rPr>
        <w:t xml:space="preserve"> is within Cuba. Allowing American travelers to visit Cuba does not help propel the cause of Cuban democracy; it hampers it.</w:t>
      </w:r>
    </w:p>
    <w:p w:rsidR="00F76B15" w:rsidRDefault="00F76B15" w:rsidP="00F738D0">
      <w:pPr>
        <w:rPr>
          <w:u w:val="single"/>
        </w:rPr>
      </w:pPr>
    </w:p>
    <w:p w:rsidR="00F76B15" w:rsidRDefault="00F76B15" w:rsidP="00F76B15">
      <w:pPr>
        <w:pStyle w:val="Heading4"/>
      </w:pPr>
      <w:r>
        <w:t>Any reforms will be cosmetic only</w:t>
      </w:r>
    </w:p>
    <w:p w:rsidR="00F76B15" w:rsidRPr="006916A3" w:rsidRDefault="00F76B15" w:rsidP="00F76B15">
      <w:r w:rsidRPr="00810772">
        <w:rPr>
          <w:rStyle w:val="StyleStyleBold12pt"/>
        </w:rPr>
        <w:t>Roger 8</w:t>
      </w:r>
      <w:r>
        <w:t xml:space="preserve"> (E., “Wrong time to lift embargo on Cuba”, 2-27, Home News Tribune, ProQuest)//ID</w:t>
      </w:r>
    </w:p>
    <w:p w:rsidR="00F76B15" w:rsidRPr="00DD07A2" w:rsidRDefault="00F76B15" w:rsidP="00F76B15">
      <w:pPr>
        <w:rPr>
          <w:rStyle w:val="StyleBoldUnderline"/>
        </w:rPr>
      </w:pPr>
      <w:r w:rsidRPr="00DD07A2">
        <w:rPr>
          <w:rStyle w:val="StyleBoldUnderline"/>
        </w:rPr>
        <w:t>Actually, what would really really leave the United States without influence in Cuba is to unilaterally lift the embargo without preconditions, as some have urged.</w:t>
      </w:r>
    </w:p>
    <w:p w:rsidR="00F76B15" w:rsidRDefault="00F76B15" w:rsidP="00F76B15">
      <w:r>
        <w:t>That "some" includes everybody in Havana's ruling elite.</w:t>
      </w:r>
    </w:p>
    <w:p w:rsidR="00F76B15" w:rsidRDefault="00F76B15" w:rsidP="00F76B15">
      <w:r>
        <w:t>Nobody in those circles looks like a Cuban Gorbachev or, to be more culturally precise, nobody looks like an Adolfo Suarez. Suarez was the apparatchik in Francisco Franco's regime who became president of Spain's government after Franco's death, and led his country to the democracy and prosperity it now enjoys.</w:t>
      </w:r>
    </w:p>
    <w:p w:rsidR="00F76B15" w:rsidRPr="00DD07A2" w:rsidRDefault="00F76B15" w:rsidP="00F76B15">
      <w:pPr>
        <w:rPr>
          <w:rStyle w:val="StyleBoldUnderline"/>
        </w:rPr>
      </w:pPr>
      <w:r>
        <w:t xml:space="preserve">But among top apparatchiks in Castro's regime, </w:t>
      </w:r>
      <w:r w:rsidRPr="00DD07A2">
        <w:rPr>
          <w:rStyle w:val="StyleBoldUnderline"/>
        </w:rPr>
        <w:t>there is no hint that anyone desires anything beyond cosmetic changes.</w:t>
      </w:r>
      <w:r>
        <w:t xml:space="preserve"> So in the next few months</w:t>
      </w:r>
      <w:r w:rsidRPr="00DD07A2">
        <w:rPr>
          <w:rStyle w:val="StyleBoldUnderline"/>
        </w:rPr>
        <w:t>, you might see a loosening of economic restrictions. You might see some political prisoners released. You might see fewer arrests of dissidents.</w:t>
      </w:r>
    </w:p>
    <w:p w:rsidR="00F76B15" w:rsidRPr="00DD07A2" w:rsidRDefault="00F76B15" w:rsidP="00F76B15">
      <w:pPr>
        <w:rPr>
          <w:rStyle w:val="StyleBoldUnderline"/>
        </w:rPr>
      </w:pPr>
      <w:r w:rsidRPr="00DD07A2">
        <w:rPr>
          <w:rStyle w:val="StyleBoldUnderline"/>
        </w:rPr>
        <w:t>It will all be done to give the impression that things have changed, so that Havana can claim the system is moving toward democracy and lend legitimacy to calls for the end of the embargo.</w:t>
      </w:r>
    </w:p>
    <w:p w:rsidR="00F76B15" w:rsidRPr="00DD07A2" w:rsidRDefault="00F76B15" w:rsidP="00F76B15">
      <w:pPr>
        <w:rPr>
          <w:rStyle w:val="StyleBoldUnderline"/>
        </w:rPr>
      </w:pPr>
      <w:r w:rsidRPr="00DD07A2">
        <w:rPr>
          <w:rStyle w:val="StyleBoldUnderline"/>
        </w:rPr>
        <w:lastRenderedPageBreak/>
        <w:t>But the system will continue to deny basic liberties:</w:t>
      </w:r>
      <w:r>
        <w:t xml:space="preserve"> Opposition </w:t>
      </w:r>
      <w:r w:rsidRPr="00DD07A2">
        <w:rPr>
          <w:rStyle w:val="StyleBoldUnderline"/>
        </w:rPr>
        <w:t>political parties</w:t>
      </w:r>
      <w:r>
        <w:t xml:space="preserve"> still </w:t>
      </w:r>
      <w:r w:rsidRPr="00DD07A2">
        <w:rPr>
          <w:rStyle w:val="StyleBoldUnderline"/>
        </w:rPr>
        <w:t>will be banned</w:t>
      </w:r>
      <w:r>
        <w:t xml:space="preserve">, a </w:t>
      </w:r>
      <w:r w:rsidRPr="00DD07A2">
        <w:rPr>
          <w:rStyle w:val="StyleBoldUnderline"/>
        </w:rPr>
        <w:t>free media and a judiciary independent of government still will not exist</w:t>
      </w:r>
      <w:r>
        <w:t xml:space="preserve">, </w:t>
      </w:r>
      <w:r w:rsidRPr="00DD07A2">
        <w:rPr>
          <w:rStyle w:val="StyleBoldUnderline"/>
        </w:rPr>
        <w:t>political prisoners will be released only if they agree to leave the country, dissidents will be detained and harassed instead of officially arrested, as human-rights activists are already noting.</w:t>
      </w:r>
    </w:p>
    <w:p w:rsidR="00F76B15" w:rsidRDefault="00F76B15" w:rsidP="00F76B15">
      <w:pPr>
        <w:rPr>
          <w:rStyle w:val="StyleBoldUnderline"/>
        </w:rPr>
      </w:pPr>
      <w:r>
        <w:t xml:space="preserve">There would be no better gift for an essentially unchanged Cuban regime than re-established trade with the United States or (their fondest hope) a friendly normalization of diplomatic relations. The Havana leadership hopes that with U.S. backing, the system can perpetuate itself for a generation. And that is why the embargo cannot be reduced to an outdated policy favored by a couple of old guys in Miami. </w:t>
      </w:r>
      <w:r w:rsidRPr="00DD07A2">
        <w:rPr>
          <w:rStyle w:val="StyleBoldUnderline"/>
        </w:rPr>
        <w:t>The embargo cannot bring democracy to Cuba, but lifting it at the wrong time can keep democracy out.</w:t>
      </w:r>
    </w:p>
    <w:p w:rsidR="00F76B15" w:rsidRDefault="00F76B15" w:rsidP="00F738D0">
      <w:pPr>
        <w:rPr>
          <w:u w:val="single"/>
        </w:rPr>
      </w:pPr>
    </w:p>
    <w:p w:rsidR="00C220DA" w:rsidRDefault="00C220DA" w:rsidP="00C220DA">
      <w:pPr>
        <w:pStyle w:val="Heading3"/>
      </w:pPr>
      <w:r>
        <w:lastRenderedPageBreak/>
        <w:t>Impact – US heg</w:t>
      </w:r>
    </w:p>
    <w:p w:rsidR="00C220DA" w:rsidRDefault="00C220DA" w:rsidP="00C220DA"/>
    <w:p w:rsidR="00C220DA" w:rsidRPr="001A78BD" w:rsidRDefault="00C220DA" w:rsidP="00C220DA">
      <w:pPr>
        <w:pStyle w:val="Heading4"/>
      </w:pPr>
      <w:r w:rsidRPr="001A78BD">
        <w:t>The Pink Tide spread kills US hegemony</w:t>
      </w:r>
    </w:p>
    <w:p w:rsidR="00C220DA" w:rsidRPr="001A78BD" w:rsidRDefault="00C220DA" w:rsidP="00C220DA">
      <w:pPr>
        <w:rPr>
          <w:rFonts w:ascii="Arial Narrow" w:hAnsi="Arial Narrow"/>
          <w:sz w:val="16"/>
          <w:szCs w:val="16"/>
        </w:rPr>
      </w:pPr>
      <w:r w:rsidRPr="001A78BD">
        <w:rPr>
          <w:rFonts w:ascii="Arial Narrow" w:hAnsi="Arial Narrow"/>
          <w:b/>
        </w:rPr>
        <w:t>Fidler ’13</w:t>
      </w:r>
      <w:r w:rsidRPr="001A78BD">
        <w:rPr>
          <w:rFonts w:ascii="Arial Narrow" w:hAnsi="Arial Narrow"/>
          <w:sz w:val="16"/>
          <w:szCs w:val="16"/>
        </w:rPr>
        <w:t xml:space="preserve">- Long-time socialist activist and writer (Richard, “'Latin America’s Turbulent Transitions': compelling contribution to our understanding of the 'pink tide'”, LINKS, March 11 2013, </w:t>
      </w:r>
      <w:hyperlink r:id="rId96" w:history="1">
        <w:r w:rsidRPr="001A78BD">
          <w:rPr>
            <w:rStyle w:val="Hyperlink"/>
            <w:rFonts w:ascii="Arial Narrow" w:hAnsi="Arial Narrow"/>
            <w:sz w:val="16"/>
            <w:szCs w:val="16"/>
          </w:rPr>
          <w:t>http://links.org.au/node/3254</w:t>
        </w:r>
      </w:hyperlink>
      <w:r w:rsidRPr="001A78BD">
        <w:rPr>
          <w:rFonts w:ascii="Arial Narrow" w:hAnsi="Arial Narrow"/>
          <w:sz w:val="16"/>
          <w:szCs w:val="16"/>
        </w:rPr>
        <w:t>) //CW</w:t>
      </w:r>
    </w:p>
    <w:p w:rsidR="00C220DA" w:rsidRPr="001A78BD" w:rsidRDefault="00C220DA" w:rsidP="00C220DA">
      <w:pPr>
        <w:rPr>
          <w:rFonts w:ascii="Arial Narrow" w:hAnsi="Arial Narrow"/>
        </w:rPr>
      </w:pPr>
    </w:p>
    <w:p w:rsidR="00C220DA" w:rsidRPr="001A78BD" w:rsidRDefault="00C220DA" w:rsidP="00C220DA">
      <w:pPr>
        <w:rPr>
          <w:rFonts w:ascii="Arial Narrow" w:hAnsi="Arial Narrow"/>
          <w:sz w:val="16"/>
        </w:rPr>
      </w:pPr>
      <w:r w:rsidRPr="001A78BD">
        <w:rPr>
          <w:rFonts w:ascii="Arial Narrow" w:hAnsi="Arial Narrow"/>
          <w:sz w:val="16"/>
        </w:rPr>
        <w:t>Although, as the title indicates, a subtext of this volume is th</w:t>
      </w:r>
      <w:r w:rsidRPr="001A78BD">
        <w:rPr>
          <w:rFonts w:ascii="Arial Narrow" w:hAnsi="Arial Narrow"/>
          <w:u w:val="single"/>
        </w:rPr>
        <w:t xml:space="preserve">e professed effort in some countries to </w:t>
      </w:r>
      <w:proofErr w:type="gramStart"/>
      <w:r w:rsidRPr="001A78BD">
        <w:rPr>
          <w:rFonts w:ascii="Arial Narrow" w:hAnsi="Arial Narrow"/>
          <w:u w:val="single"/>
        </w:rPr>
        <w:t>build a “</w:t>
      </w:r>
      <w:proofErr w:type="gramEnd"/>
      <w:r w:rsidRPr="001A78BD">
        <w:rPr>
          <w:rFonts w:ascii="Arial Narrow" w:hAnsi="Arial Narrow"/>
          <w:u w:val="single"/>
        </w:rPr>
        <w:t>socialism of the 21st century</w:t>
      </w:r>
      <w:r w:rsidRPr="001A78BD">
        <w:rPr>
          <w:rFonts w:ascii="Arial Narrow" w:hAnsi="Arial Narrow"/>
          <w:sz w:val="16"/>
        </w:rPr>
        <w:t xml:space="preserve">”, the term itself (as the authors acknowledge) calls for clarification. Although Venezuela has established that as its goal, no Latin American government (with the partial exception of revolutionary Cuba) has gone beyond capitalism. However, </w:t>
      </w:r>
      <w:r w:rsidRPr="001A78BD">
        <w:rPr>
          <w:rFonts w:ascii="Arial Narrow" w:hAnsi="Arial Narrow"/>
          <w:u w:val="single"/>
        </w:rPr>
        <w:t>some governments in South America are attempting with notable successes to reverse the ravages of neoliberalism. Each is pursuing distinct strategies tailored to meet the needs of its particular social conditions, subject to the limitations imposed on all of them by their insertion within the global capitalist system</w:t>
      </w:r>
      <w:r w:rsidRPr="001A78BD">
        <w:rPr>
          <w:rFonts w:ascii="Arial Narrow" w:hAnsi="Arial Narrow"/>
          <w:sz w:val="16"/>
        </w:rPr>
        <w:t>. An opening chapter outlines the international context. “</w:t>
      </w:r>
      <w:r w:rsidRPr="001A78BD">
        <w:rPr>
          <w:rFonts w:ascii="Arial Narrow" w:hAnsi="Arial Narrow"/>
          <w:u w:val="single"/>
        </w:rPr>
        <w:t>The old order is breaking down with the decline of the United States as the planet’s hegemonic power</w:t>
      </w:r>
      <w:r w:rsidRPr="001A78BD">
        <w:rPr>
          <w:rFonts w:ascii="Arial Narrow" w:hAnsi="Arial Narrow"/>
          <w:sz w:val="16"/>
        </w:rPr>
        <w:t>.” And while Washington is preoccupied with its wars in the Middle East and South Asia</w:t>
      </w:r>
      <w:r w:rsidRPr="001A78BD">
        <w:rPr>
          <w:rFonts w:ascii="Arial Narrow" w:hAnsi="Arial Narrow"/>
          <w:u w:val="single"/>
        </w:rPr>
        <w:t>, its grip on Latin America has weakened</w:t>
      </w:r>
      <w:r w:rsidRPr="001A78BD">
        <w:rPr>
          <w:rFonts w:ascii="Arial Narrow" w:hAnsi="Arial Narrow"/>
          <w:sz w:val="16"/>
        </w:rPr>
        <w:t xml:space="preserve"> as an emerging China enters this market in search of raw materials to supply its booming economy. China is now the largest trading partner of Brazil and Chile. Its trade with Latin America as a whole increased 18-fold in the first decade of this century, while US exports dropped from 55 per cent of the region’s total to 32 per cent.</w:t>
      </w:r>
    </w:p>
    <w:p w:rsidR="00C220DA" w:rsidRPr="001A78BD" w:rsidRDefault="00C220DA" w:rsidP="00C220DA">
      <w:pPr>
        <w:rPr>
          <w:rFonts w:ascii="Arial Narrow" w:hAnsi="Arial Narrow"/>
        </w:rPr>
      </w:pPr>
    </w:p>
    <w:p w:rsidR="00C220DA" w:rsidRPr="001A78BD" w:rsidRDefault="00C220DA" w:rsidP="00C220DA">
      <w:pPr>
        <w:pStyle w:val="Heading4"/>
      </w:pPr>
      <w:r w:rsidRPr="001A78BD">
        <w:t>The Pink Tide has pushed US heg out of the region letting China step up</w:t>
      </w:r>
    </w:p>
    <w:p w:rsidR="00C220DA" w:rsidRPr="001A78BD" w:rsidRDefault="00C220DA" w:rsidP="00C220DA">
      <w:pPr>
        <w:rPr>
          <w:rFonts w:ascii="Arial Narrow" w:hAnsi="Arial Narrow"/>
          <w:sz w:val="16"/>
          <w:szCs w:val="16"/>
        </w:rPr>
      </w:pPr>
      <w:r w:rsidRPr="001A78BD">
        <w:rPr>
          <w:rFonts w:ascii="Arial Narrow" w:hAnsi="Arial Narrow"/>
          <w:b/>
        </w:rPr>
        <w:t>Beverley ’12</w:t>
      </w:r>
      <w:r w:rsidRPr="001A78BD">
        <w:rPr>
          <w:rFonts w:ascii="Arial Narrow" w:hAnsi="Arial Narrow"/>
        </w:rPr>
        <w:t xml:space="preserve">- </w:t>
      </w:r>
      <w:r w:rsidRPr="003254CD">
        <w:rPr>
          <w:rFonts w:ascii="Arial Narrow" w:hAnsi="Arial Narrow"/>
          <w:sz w:val="16"/>
          <w:szCs w:val="16"/>
        </w:rPr>
        <w:t xml:space="preserve">is Distinguished Professor of Hispanic Languages and Literatures at the University of Pittsburgh </w:t>
      </w:r>
      <w:r w:rsidRPr="001A78BD">
        <w:rPr>
          <w:rFonts w:ascii="Arial Narrow" w:hAnsi="Arial Narrow"/>
          <w:sz w:val="16"/>
          <w:szCs w:val="16"/>
        </w:rPr>
        <w:t xml:space="preserve">(John, “Latin America after 9/11: Geopolitics and the Pink Tide”, berfrois, Jan 6 2012, </w:t>
      </w:r>
      <w:hyperlink r:id="rId97" w:history="1">
        <w:r w:rsidRPr="001A78BD">
          <w:rPr>
            <w:rStyle w:val="Hyperlink"/>
            <w:rFonts w:ascii="Arial Narrow" w:hAnsi="Arial Narrow"/>
            <w:sz w:val="16"/>
            <w:szCs w:val="16"/>
          </w:rPr>
          <w:t>http://www.berfrois.com/2012/01/john-beverley-latin-americas-pink-tide/</w:t>
        </w:r>
      </w:hyperlink>
      <w:r w:rsidRPr="001A78BD">
        <w:rPr>
          <w:rFonts w:ascii="Arial Narrow" w:hAnsi="Arial Narrow"/>
          <w:sz w:val="16"/>
          <w:szCs w:val="16"/>
        </w:rPr>
        <w:t>) //CW</w:t>
      </w:r>
    </w:p>
    <w:p w:rsidR="00C220DA" w:rsidRPr="001A78BD" w:rsidRDefault="00C220DA" w:rsidP="00C220DA">
      <w:pPr>
        <w:rPr>
          <w:rFonts w:ascii="Arial Narrow" w:hAnsi="Arial Narrow"/>
          <w:sz w:val="16"/>
          <w:szCs w:val="16"/>
          <w:u w:val="single"/>
        </w:rPr>
      </w:pPr>
    </w:p>
    <w:p w:rsidR="00C220DA" w:rsidRPr="001A78BD" w:rsidRDefault="00C220DA" w:rsidP="00C220DA">
      <w:pPr>
        <w:rPr>
          <w:rFonts w:ascii="Arial Narrow" w:hAnsi="Arial Narrow"/>
          <w:sz w:val="16"/>
        </w:rPr>
      </w:pPr>
      <w:r w:rsidRPr="001A78BD">
        <w:rPr>
          <w:rFonts w:ascii="Arial Narrow" w:hAnsi="Arial Narrow"/>
          <w:u w:val="single"/>
        </w:rPr>
        <w:t xml:space="preserve">China is a new factor in the region. China senses that a vacuum of hegemony has emerged in Latin America, and is stepping in to fill it. </w:t>
      </w:r>
      <w:r w:rsidRPr="001A78BD">
        <w:rPr>
          <w:rFonts w:ascii="Arial Narrow" w:hAnsi="Arial Narrow"/>
          <w:sz w:val="16"/>
        </w:rPr>
        <w:t xml:space="preserve">Where Castañeda argues for a US policy that “fortifies </w:t>
      </w:r>
      <w:proofErr w:type="gramStart"/>
      <w:r w:rsidRPr="001A78BD">
        <w:rPr>
          <w:rFonts w:ascii="Arial Narrow" w:hAnsi="Arial Narrow"/>
          <w:sz w:val="16"/>
        </w:rPr>
        <w:t>the  modern</w:t>
      </w:r>
      <w:proofErr w:type="gramEnd"/>
      <w:r w:rsidRPr="001A78BD">
        <w:rPr>
          <w:rFonts w:ascii="Arial Narrow" w:hAnsi="Arial Narrow"/>
          <w:sz w:val="16"/>
        </w:rPr>
        <w:t xml:space="preserve"> left, and weakens the retrograde left,” </w:t>
      </w:r>
      <w:r w:rsidRPr="001A78BD">
        <w:rPr>
          <w:rFonts w:ascii="Arial Narrow" w:hAnsi="Arial Narrow"/>
          <w:u w:val="single"/>
        </w:rPr>
        <w:t xml:space="preserve">inviting in this way continued confrontation of the US with major actors and constituencies in Latin America, China, has not been guided in its approach to Latin America by this dichotomy, precisely because it would like to break open  that framework in some ways. It is in the process of deepening its economic, cultural and political relations with all governments in Latin America. The main determination </w:t>
      </w:r>
      <w:proofErr w:type="gramStart"/>
      <w:r w:rsidRPr="001A78BD">
        <w:rPr>
          <w:rFonts w:ascii="Arial Narrow" w:hAnsi="Arial Narrow"/>
          <w:u w:val="single"/>
        </w:rPr>
        <w:t>here,</w:t>
      </w:r>
      <w:proofErr w:type="gramEnd"/>
      <w:r w:rsidRPr="001A78BD">
        <w:rPr>
          <w:rFonts w:ascii="Arial Narrow" w:hAnsi="Arial Narrow"/>
          <w:u w:val="single"/>
        </w:rPr>
        <w:t xml:space="preserve"> is of course economic: China’s voracious appetite for raw materials</w:t>
      </w:r>
      <w:r w:rsidRPr="001A78BD">
        <w:rPr>
          <w:rFonts w:ascii="Arial Narrow" w:hAnsi="Arial Narrow"/>
          <w:sz w:val="16"/>
        </w:rPr>
        <w:t xml:space="preserve">. But there is a postcolonial dimension too: although there has been no return to the Maoist Third Worldism of the fifties and sixties, the fact that China, like </w:t>
      </w:r>
      <w:r w:rsidRPr="001A78BD">
        <w:rPr>
          <w:rFonts w:ascii="Arial Narrow" w:hAnsi="Arial Narrow"/>
          <w:u w:val="single"/>
        </w:rPr>
        <w:t>Latin America has been at the bottom end of European imperial and colonial designs is, I think, a not inconsiderable factor in its emerging relationship with Latin America.</w:t>
      </w:r>
      <w:r w:rsidRPr="001A78BD">
        <w:rPr>
          <w:rFonts w:ascii="Arial Narrow" w:hAnsi="Arial Narrow"/>
          <w:sz w:val="16"/>
        </w:rPr>
        <w:t xml:space="preserve">  </w:t>
      </w:r>
    </w:p>
    <w:p w:rsidR="00C220DA" w:rsidRPr="00C220DA" w:rsidRDefault="00C220DA" w:rsidP="00C220DA"/>
    <w:p w:rsidR="00F738D0" w:rsidRDefault="00F738D0" w:rsidP="00F738D0"/>
    <w:p w:rsidR="00F738D0" w:rsidRDefault="00F738D0" w:rsidP="00F738D0">
      <w:pPr>
        <w:pStyle w:val="Heading3"/>
      </w:pPr>
      <w:r>
        <w:lastRenderedPageBreak/>
        <w:t>Impact – turns Cuban suffering</w:t>
      </w:r>
    </w:p>
    <w:p w:rsidR="00F738D0" w:rsidRDefault="00F738D0" w:rsidP="00F738D0">
      <w:pPr>
        <w:pStyle w:val="Heading4"/>
      </w:pPr>
      <w:r>
        <w:t>The Cuban regime is the main source of Cuban suffering – not US policy</w:t>
      </w:r>
    </w:p>
    <w:p w:rsidR="00F738D0" w:rsidRDefault="00F738D0" w:rsidP="00F738D0">
      <w:r>
        <w:rPr>
          <w:b/>
        </w:rPr>
        <w:t>Bustillo, 13</w:t>
      </w:r>
      <w:r>
        <w:t xml:space="preserve">- will be attending Columbia University in the fall where he will be majoring in Engineering with a minor in Economics on a Pre-Law track. He is a first-generation Cuban-American, a Hispanic Heritage Foundation Gold Medallion Winner, and a former United States Senate Page (Mitchell, “Time to Strengthen the Cuban Embargo”, International Policy Digest, 5/9/13, </w:t>
      </w:r>
      <w:hyperlink r:id="rId98" w:history="1">
        <w:r w:rsidRPr="00897B7C">
          <w:rPr>
            <w:rStyle w:val="Hyperlink"/>
          </w:rPr>
          <w:t>http://www.internationalpolicydigest.org/2013/05/09/time-to-strengthen-the-cuban-embargo/)//TL</w:t>
        </w:r>
      </w:hyperlink>
    </w:p>
    <w:p w:rsidR="00F738D0" w:rsidRDefault="00F738D0" w:rsidP="00F738D0"/>
    <w:p w:rsidR="00F738D0" w:rsidRPr="007F1EF1" w:rsidRDefault="00F738D0" w:rsidP="00F738D0">
      <w:pPr>
        <w:rPr>
          <w:u w:val="single"/>
        </w:rPr>
      </w:pPr>
      <w:r>
        <w:t xml:space="preserve">These remittances are sent by Americans to help their Cuban families, not support the Cuban government. </w:t>
      </w:r>
      <w:r w:rsidRPr="007F1EF1">
        <w:rPr>
          <w:u w:val="single"/>
        </w:rPr>
        <w:t>It is</w:t>
      </w:r>
      <w:r w:rsidRPr="00343B7E">
        <w:t xml:space="preserve"> also</w:t>
      </w:r>
      <w:r w:rsidRPr="007F1EF1">
        <w:rPr>
          <w:u w:val="single"/>
        </w:rPr>
        <w:t xml:space="preserve">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w:t>
      </w:r>
      <w:r>
        <w:t xml:space="preserve"> Alvaro Vargas Llosa, </w:t>
      </w:r>
      <w:r w:rsidRPr="007F1EF1">
        <w:rPr>
          <w:u w:val="single"/>
        </w:rPr>
        <w:t>Senior Fellow of The Center on Global Prosperity at The Independent Institute.</w:t>
      </w:r>
    </w:p>
    <w:p w:rsidR="00F738D0" w:rsidRDefault="00F738D0" w:rsidP="00F738D0">
      <w:pPr>
        <w:rPr>
          <w:u w:val="single"/>
        </w:rPr>
      </w:pPr>
      <w:r>
        <w:t xml:space="preserve">However unfortunate it may be, Cuba, in its current state, is a nation consisting only of a wealthy and powerful few and </w:t>
      </w:r>
      <w:proofErr w:type="gramStart"/>
      <w:r>
        <w:t>an impoverished and oppressed proletariat</w:t>
      </w:r>
      <w:proofErr w:type="gramEnd"/>
      <w:r>
        <w:t xml:space="preserve">, who possess little to no means to escape or even improve their fate. </w:t>
      </w:r>
      <w:r w:rsidRPr="007F1EF1">
        <w:rPr>
          <w:u w:val="single"/>
        </w:rPr>
        <w:t xml:space="preserve">Lifting the trade embargo will not increase the general prosperity of the Cuban people, but it will increase the prosperity of the government. </w:t>
      </w:r>
      <w:r w:rsidRPr="00343B7E">
        <w:t xml:space="preserve">Ergo, </w:t>
      </w:r>
      <w:r w:rsidRPr="007F1EF1">
        <w:rPr>
          <w:u w:val="single"/>
        </w:rPr>
        <w:t>the poverty and dire situation of the Cuban people cannot be blamed on the U</w:t>
      </w:r>
      <w:r w:rsidRPr="00343B7E">
        <w:t xml:space="preserve">nited </w:t>
      </w:r>
      <w:r w:rsidRPr="007F1EF1">
        <w:rPr>
          <w:u w:val="single"/>
        </w:rPr>
        <w:t>S</w:t>
      </w:r>
      <w:r w:rsidRPr="00343B7E">
        <w:t xml:space="preserve">tates </w:t>
      </w:r>
      <w:r w:rsidRPr="007F1EF1">
        <w:rPr>
          <w:u w:val="single"/>
        </w:rPr>
        <w:t>or the embargo.</w:t>
      </w:r>
    </w:p>
    <w:p w:rsidR="00F738D0" w:rsidRDefault="00F738D0" w:rsidP="00F738D0"/>
    <w:p w:rsidR="00C220DA" w:rsidRPr="001A78BD" w:rsidRDefault="00C220DA" w:rsidP="00C220DA">
      <w:pPr>
        <w:pStyle w:val="Heading4"/>
      </w:pPr>
      <w:r w:rsidRPr="001A78BD">
        <w:t>Pink Tide leads to massive economic inequality</w:t>
      </w:r>
    </w:p>
    <w:p w:rsidR="00C220DA" w:rsidRPr="001A78BD" w:rsidRDefault="00C220DA" w:rsidP="00C220DA">
      <w:pPr>
        <w:rPr>
          <w:rFonts w:ascii="Arial Narrow" w:hAnsi="Arial Narrow"/>
        </w:rPr>
      </w:pPr>
      <w:r w:rsidRPr="001A78BD">
        <w:rPr>
          <w:rFonts w:ascii="Arial Narrow" w:hAnsi="Arial Narrow"/>
          <w:b/>
        </w:rPr>
        <w:t>Foran No Date</w:t>
      </w:r>
      <w:r w:rsidRPr="001A78BD">
        <w:rPr>
          <w:rFonts w:ascii="Arial Narrow" w:hAnsi="Arial Narrow"/>
          <w:sz w:val="16"/>
          <w:szCs w:val="16"/>
        </w:rPr>
        <w:t xml:space="preserve">- is an American sociologist with research interests in global climate justice; radical social movements, revolutions, and radical social change; Third World cultural studies; and Latin American and Middle Eastern studies. (John, “Theorizing the Cuban Revolution”, No Date, </w:t>
      </w:r>
      <w:hyperlink r:id="rId99" w:history="1">
        <w:r w:rsidRPr="001A78BD">
          <w:rPr>
            <w:rStyle w:val="Hyperlink"/>
            <w:rFonts w:ascii="Arial Narrow" w:hAnsi="Arial Narrow"/>
            <w:sz w:val="16"/>
            <w:szCs w:val="16"/>
          </w:rPr>
          <w:t>http://www.utm.utoronto.ca/~w3his390/A-Foran-Theorizing.the.Revolution.pdf</w:t>
        </w:r>
      </w:hyperlink>
      <w:r w:rsidRPr="001A78BD">
        <w:rPr>
          <w:rFonts w:ascii="Arial Narrow" w:hAnsi="Arial Narrow"/>
          <w:sz w:val="16"/>
          <w:szCs w:val="16"/>
        </w:rPr>
        <w:t>) //CW</w:t>
      </w:r>
    </w:p>
    <w:p w:rsidR="00C220DA" w:rsidRPr="001A78BD" w:rsidRDefault="00C220DA" w:rsidP="00C220DA">
      <w:pPr>
        <w:rPr>
          <w:rFonts w:ascii="Arial Narrow" w:hAnsi="Arial Narrow"/>
        </w:rPr>
      </w:pPr>
    </w:p>
    <w:p w:rsidR="00C220DA" w:rsidRPr="001A78BD" w:rsidRDefault="00C220DA" w:rsidP="00C220DA">
      <w:pPr>
        <w:rPr>
          <w:rFonts w:ascii="Arial Narrow" w:hAnsi="Arial Narrow"/>
          <w:sz w:val="16"/>
        </w:rPr>
      </w:pPr>
      <w:r w:rsidRPr="001A78BD">
        <w:rPr>
          <w:rFonts w:ascii="Arial Narrow" w:hAnsi="Arial Narrow"/>
          <w:sz w:val="16"/>
        </w:rPr>
        <w:t xml:space="preserve">By the late 1990s, the economy had regained its footing on a new basis without Soviet aid, a remarkable feat. Strong new economic sectors were created as resources were directed toward foreign tourism, biotechnology, and oil exploration. New trade partners emerged in China and Latin America, </w:t>
      </w:r>
      <w:r w:rsidRPr="001A78BD">
        <w:rPr>
          <w:rFonts w:ascii="Arial Narrow" w:hAnsi="Arial Narrow"/>
          <w:u w:val="single"/>
        </w:rPr>
        <w:t>a trend reinforced of late by the “pink tide” of left-of-center governments throughout the continent.</w:t>
      </w:r>
      <w:r w:rsidRPr="001A78BD">
        <w:rPr>
          <w:rFonts w:ascii="Arial Narrow" w:hAnsi="Arial Narrow"/>
          <w:sz w:val="16"/>
        </w:rPr>
        <w:t xml:space="preserve"> Measures to revive the economy have included legalizing dollars (and encouraging Cubans in the United States to send money to their relatives on the island) and allowing a certain amount of private enterprise (bicycle repair shops, beauty salons, etc.). These steps may help ease life for some, but </w:t>
      </w:r>
      <w:r w:rsidRPr="001A78BD">
        <w:rPr>
          <w:rFonts w:ascii="Arial Narrow" w:hAnsi="Arial Narrow"/>
          <w:u w:val="single"/>
        </w:rPr>
        <w:t xml:space="preserve">it is doubtful that they will solve the problems posed now </w:t>
      </w:r>
      <w:r w:rsidRPr="001A78BD">
        <w:rPr>
          <w:rFonts w:ascii="Arial Narrow" w:hAnsi="Arial Narrow"/>
          <w:sz w:val="16"/>
        </w:rPr>
        <w:t xml:space="preserve">by the onslaught of globalization, and in any case they </w:t>
      </w:r>
      <w:r w:rsidRPr="001A78BD">
        <w:rPr>
          <w:rFonts w:ascii="Arial Narrow" w:hAnsi="Arial Narrow"/>
          <w:u w:val="single"/>
        </w:rPr>
        <w:t xml:space="preserve">lead to increased inequality </w:t>
      </w:r>
      <w:r w:rsidRPr="001A78BD">
        <w:rPr>
          <w:rFonts w:ascii="Arial Narrow" w:hAnsi="Arial Narrow"/>
          <w:sz w:val="16"/>
        </w:rPr>
        <w:t xml:space="preserve">between those with access to dollars and those who lack this. In the twentyfirst century, </w:t>
      </w:r>
      <w:r w:rsidRPr="001A78BD">
        <w:rPr>
          <w:rFonts w:ascii="Arial Narrow" w:hAnsi="Arial Narrow"/>
          <w:u w:val="single"/>
        </w:rPr>
        <w:t>people make ends meet by helping out family members, going to the black market, working extra jobs, and in some cases engaging in crime and prostitution</w:t>
      </w:r>
      <w:r w:rsidRPr="001A78BD">
        <w:rPr>
          <w:rFonts w:ascii="Arial Narrow" w:hAnsi="Arial Narrow"/>
          <w:sz w:val="16"/>
        </w:rPr>
        <w:t xml:space="preserve"> (eliminated after the revolution came to power).</w:t>
      </w:r>
    </w:p>
    <w:p w:rsidR="00C220DA" w:rsidRDefault="00C220DA" w:rsidP="00F738D0"/>
    <w:p w:rsidR="00E4373D" w:rsidRDefault="00E4373D" w:rsidP="00E4373D">
      <w:pPr>
        <w:pStyle w:val="Heading3"/>
      </w:pPr>
      <w:r>
        <w:lastRenderedPageBreak/>
        <w:t xml:space="preserve">Impact </w:t>
      </w:r>
      <w:r w:rsidR="007F3776">
        <w:t>–</w:t>
      </w:r>
      <w:r>
        <w:t xml:space="preserve"> terrorism</w:t>
      </w:r>
    </w:p>
    <w:p w:rsidR="007F3776" w:rsidRDefault="007F3776" w:rsidP="007F3776"/>
    <w:p w:rsidR="007F3776" w:rsidRPr="00195543" w:rsidRDefault="007F3776" w:rsidP="007F3776">
      <w:pPr>
        <w:pStyle w:val="Heading4"/>
      </w:pPr>
      <w:r>
        <w:t>Economic engagement will legitimize Cuba’s regime, wreck US credibility in containing rogue states and spur terrorism</w:t>
      </w:r>
    </w:p>
    <w:p w:rsidR="007F3776" w:rsidRDefault="007F3776" w:rsidP="007F3776">
      <w:r>
        <w:rPr>
          <w:b/>
        </w:rPr>
        <w:t>Suchlicki, 7</w:t>
      </w:r>
      <w:r>
        <w:t xml:space="preserve">-Professor History and Director of the Institute for Cuban and Cuban-American Studies, at the University of Miami (Jaime, “Implications of Lifting the U.S. Embargo and Travel Ban of Cuba”, Institute for Cuban and Cuban-American Studies, 12/11/07, http://ctp.iccas.miami.edu/website_documents/SenateTestimony.pdf)//TL </w:t>
      </w:r>
    </w:p>
    <w:p w:rsidR="007F3776" w:rsidRPr="00DE5F1C" w:rsidRDefault="007F3776" w:rsidP="007F3776"/>
    <w:p w:rsidR="007F3776" w:rsidRDefault="007F3776" w:rsidP="007F3776">
      <w:r w:rsidRPr="00B938D1">
        <w:rPr>
          <w:rStyle w:val="StyleBoldUnderline"/>
        </w:rPr>
        <w:t>A change in U.S. policy</w:t>
      </w:r>
      <w:r>
        <w:t xml:space="preserve"> toward Cuba may have different and unintended results. </w:t>
      </w:r>
      <w:r w:rsidRPr="00B938D1">
        <w:t xml:space="preserve">The lifting of the embargo and the travel ban </w:t>
      </w:r>
      <w:r w:rsidRPr="00195543">
        <w:rPr>
          <w:u w:val="single"/>
        </w:rPr>
        <w:t>without meaningful changes in Cuba will</w:t>
      </w:r>
      <w:r>
        <w:t xml:space="preserve">: </w:t>
      </w:r>
    </w:p>
    <w:p w:rsidR="007F3776" w:rsidRPr="00195543" w:rsidRDefault="007F3776" w:rsidP="007F3776">
      <w:pPr>
        <w:rPr>
          <w:u w:val="single"/>
        </w:rPr>
      </w:pPr>
      <w:r>
        <w:t xml:space="preserve">• </w:t>
      </w:r>
      <w:r w:rsidRPr="00195543">
        <w:rPr>
          <w:u w:val="single"/>
        </w:rPr>
        <w:t>Guarantee the continuation of the current totalitarian</w:t>
      </w:r>
      <w:r>
        <w:rPr>
          <w:u w:val="single"/>
        </w:rPr>
        <w:t xml:space="preserve"> </w:t>
      </w:r>
      <w:r w:rsidRPr="00195543">
        <w:rPr>
          <w:u w:val="single"/>
        </w:rPr>
        <w:t xml:space="preserve">structures; </w:t>
      </w:r>
    </w:p>
    <w:p w:rsidR="007F3776" w:rsidRDefault="007F3776" w:rsidP="007F3776">
      <w:r w:rsidRPr="00195543">
        <w:rPr>
          <w:u w:val="single"/>
        </w:rPr>
        <w:t xml:space="preserve">• Strengthen state enterprises, since </w:t>
      </w:r>
      <w:r w:rsidRPr="00B938D1">
        <w:rPr>
          <w:rStyle w:val="Emphasis"/>
        </w:rPr>
        <w:t>money will flow into businesses owned by the Cuban government.</w:t>
      </w:r>
      <w:r>
        <w:t xml:space="preserve"> Most businesses are owned in Cuba by the state and, in all foreign investments, the Cuban government retains a partnership interest. </w:t>
      </w:r>
    </w:p>
    <w:p w:rsidR="007F3776" w:rsidRDefault="007F3776" w:rsidP="007F3776">
      <w:r>
        <w:t xml:space="preserve">• </w:t>
      </w:r>
      <w:r w:rsidRPr="00195543">
        <w:rPr>
          <w:u w:val="single"/>
        </w:rPr>
        <w:t>Lead to greater repression and control since the Cuban</w:t>
      </w:r>
      <w:r>
        <w:rPr>
          <w:u w:val="single"/>
        </w:rPr>
        <w:t xml:space="preserve"> </w:t>
      </w:r>
      <w:r w:rsidRPr="00195543">
        <w:rPr>
          <w:u w:val="single"/>
        </w:rPr>
        <w:t>leadership will fear that U.S. influence will subvert the</w:t>
      </w:r>
      <w:r>
        <w:rPr>
          <w:u w:val="single"/>
        </w:rPr>
        <w:t xml:space="preserve"> </w:t>
      </w:r>
      <w:r w:rsidRPr="00195543">
        <w:rPr>
          <w:u w:val="single"/>
        </w:rPr>
        <w:t xml:space="preserve">revolution </w:t>
      </w:r>
      <w:r>
        <w:t xml:space="preserve">and weaken the Communist party’s hold on the Cuban people. </w:t>
      </w:r>
    </w:p>
    <w:p w:rsidR="007F3776" w:rsidRDefault="007F3776" w:rsidP="007F3776">
      <w:r>
        <w:t xml:space="preserve">• </w:t>
      </w:r>
      <w:r w:rsidRPr="00195543">
        <w:rPr>
          <w:u w:val="single"/>
        </w:rPr>
        <w:t>Delay instead of accelerate a transition to democracy in the</w:t>
      </w:r>
      <w:r>
        <w:rPr>
          <w:u w:val="single"/>
        </w:rPr>
        <w:t xml:space="preserve"> </w:t>
      </w:r>
      <w:r w:rsidRPr="00195543">
        <w:rPr>
          <w:u w:val="single"/>
        </w:rPr>
        <w:t>island</w:t>
      </w:r>
      <w:r>
        <w:t xml:space="preserve">. </w:t>
      </w:r>
    </w:p>
    <w:p w:rsidR="007F3776" w:rsidRDefault="007F3776" w:rsidP="007F3776">
      <w:r>
        <w:t xml:space="preserve">• </w:t>
      </w:r>
      <w:r w:rsidRPr="00195543">
        <w:rPr>
          <w:u w:val="single"/>
        </w:rPr>
        <w:t>Allow Castro to borrow from international organizations.</w:t>
      </w:r>
      <w:r>
        <w:rPr>
          <w:u w:val="single"/>
        </w:rPr>
        <w:t xml:space="preserve"> </w:t>
      </w:r>
      <w:r w:rsidRPr="00195543">
        <w:rPr>
          <w:u w:val="single"/>
        </w:rPr>
        <w:t>Loans will be wasted by Cuba’s inefficient and wasteful</w:t>
      </w:r>
      <w:r>
        <w:rPr>
          <w:u w:val="single"/>
        </w:rPr>
        <w:t xml:space="preserve"> </w:t>
      </w:r>
      <w:r w:rsidRPr="00195543">
        <w:rPr>
          <w:u w:val="single"/>
        </w:rPr>
        <w:t>system, and will be uncollectible</w:t>
      </w:r>
      <w:r>
        <w:t xml:space="preserve">. The reason Cuba has been unable to pay back loans to other countries is not because of the U.S. embargo, but because its economic system stifles productivity and the Castro brothers continue to spend on the military, on adventures abroad, and on supporting a bankrupt welfare system in the island. </w:t>
      </w:r>
    </w:p>
    <w:p w:rsidR="007F3776" w:rsidRDefault="007F3776" w:rsidP="007F3776">
      <w:r>
        <w:t xml:space="preserve">• </w:t>
      </w:r>
      <w:r w:rsidRPr="00195543">
        <w:rPr>
          <w:u w:val="single"/>
        </w:rPr>
        <w:t>Perpetuate the</w:t>
      </w:r>
      <w:r w:rsidRPr="00B938D1">
        <w:t xml:space="preserve"> rather</w:t>
      </w:r>
      <w:r w:rsidRPr="00195543">
        <w:rPr>
          <w:u w:val="single"/>
        </w:rPr>
        <w:t xml:space="preserve"> extensive control that the military holds</w:t>
      </w:r>
      <w:r>
        <w:rPr>
          <w:u w:val="single"/>
        </w:rPr>
        <w:t xml:space="preserve"> </w:t>
      </w:r>
      <w:r w:rsidRPr="00195543">
        <w:rPr>
          <w:u w:val="single"/>
        </w:rPr>
        <w:t xml:space="preserve">over the economy </w:t>
      </w:r>
      <w:r>
        <w:t xml:space="preserve">and foster the further development of “mafia type” groups that manage and profit from important sectors of the economy, particularly tourism, biotechnology , and agriculture. </w:t>
      </w:r>
    </w:p>
    <w:p w:rsidR="007F3776" w:rsidRDefault="007F3776" w:rsidP="007F3776">
      <w:r>
        <w:t xml:space="preserve">• </w:t>
      </w:r>
      <w:r w:rsidRPr="00195543">
        <w:rPr>
          <w:u w:val="single"/>
        </w:rPr>
        <w:t>Negate the basic tenets of U.S. policy in Latin America since</w:t>
      </w:r>
      <w:r>
        <w:rPr>
          <w:u w:val="single"/>
        </w:rPr>
        <w:t xml:space="preserve"> </w:t>
      </w:r>
      <w:r w:rsidRPr="00195543">
        <w:rPr>
          <w:u w:val="single"/>
        </w:rPr>
        <w:t>the Ford/Carter era, which emphasize democracy, human</w:t>
      </w:r>
      <w:r>
        <w:rPr>
          <w:u w:val="single"/>
        </w:rPr>
        <w:t xml:space="preserve"> </w:t>
      </w:r>
      <w:r w:rsidRPr="00195543">
        <w:rPr>
          <w:u w:val="single"/>
        </w:rPr>
        <w:t xml:space="preserve">rights, and market economies, and </w:t>
      </w:r>
      <w:r w:rsidRPr="00B938D1">
        <w:rPr>
          <w:rStyle w:val="Emphasis"/>
        </w:rPr>
        <w:t>send the wrong message</w:t>
      </w:r>
      <w:r w:rsidRPr="00195543">
        <w:rPr>
          <w:u w:val="single"/>
        </w:rPr>
        <w:t xml:space="preserve"> to</w:t>
      </w:r>
      <w:r>
        <w:rPr>
          <w:u w:val="single"/>
        </w:rPr>
        <w:t xml:space="preserve"> </w:t>
      </w:r>
      <w:r w:rsidRPr="00195543">
        <w:rPr>
          <w:u w:val="single"/>
        </w:rPr>
        <w:t>Latin American democracies</w:t>
      </w:r>
      <w:r>
        <w:t xml:space="preserve"> </w:t>
      </w:r>
      <w:r w:rsidRPr="00B938D1">
        <w:rPr>
          <w:rStyle w:val="StyleBoldUnderline"/>
        </w:rPr>
        <w:t>that the U.S. is willing to support a military dictatorship</w:t>
      </w:r>
      <w:r>
        <w:t xml:space="preserve"> in Cuba and a succession of power to General Raul Castro. </w:t>
      </w:r>
    </w:p>
    <w:p w:rsidR="007F3776" w:rsidRPr="007F3776" w:rsidRDefault="007F3776" w:rsidP="007F3776">
      <w:r>
        <w:t xml:space="preserve">• </w:t>
      </w:r>
      <w:r w:rsidRPr="00195543">
        <w:rPr>
          <w:u w:val="single"/>
        </w:rPr>
        <w:t>Send the wrong message to the enemies of the U.S.: that a</w:t>
      </w:r>
      <w:r>
        <w:rPr>
          <w:u w:val="single"/>
        </w:rPr>
        <w:t xml:space="preserve"> </w:t>
      </w:r>
      <w:r w:rsidRPr="00195543">
        <w:rPr>
          <w:u w:val="single"/>
        </w:rPr>
        <w:t>foreign leader can seize U.S. properties without</w:t>
      </w:r>
      <w:r>
        <w:rPr>
          <w:u w:val="single"/>
        </w:rPr>
        <w:t xml:space="preserve"> </w:t>
      </w:r>
      <w:r w:rsidRPr="00195543">
        <w:rPr>
          <w:u w:val="single"/>
        </w:rPr>
        <w:t>compensation;</w:t>
      </w:r>
      <w:r>
        <w:t xml:space="preserve"> allow the use of his territory for the introduction of nuclear missiles aimed at the U.S.; </w:t>
      </w:r>
      <w:r w:rsidRPr="00D05B81">
        <w:rPr>
          <w:rStyle w:val="StyleBoldUnderline"/>
        </w:rPr>
        <w:t>espouse terrorism and anti-U.S. causes throughout the world; and eventually the U.S. will “forget and forgive</w:t>
      </w:r>
      <w:r>
        <w:t xml:space="preserve">,” and reward him </w:t>
      </w:r>
      <w:r w:rsidRPr="00D05B81">
        <w:rPr>
          <w:rStyle w:val="StyleBoldUnderline"/>
        </w:rPr>
        <w:t>with tourism, investments an economic aid</w:t>
      </w:r>
      <w:r>
        <w:t xml:space="preserve">. </w:t>
      </w:r>
    </w:p>
    <w:p w:rsidR="00E4373D" w:rsidRDefault="007F3776" w:rsidP="00E4373D">
      <w:pPr>
        <w:pStyle w:val="Heading4"/>
        <w:rPr>
          <w:rStyle w:val="StyleStyleBold12pt"/>
        </w:rPr>
      </w:pPr>
      <w:r>
        <w:rPr>
          <w:rStyle w:val="StyleStyleBold12pt"/>
          <w:b/>
          <w:bCs/>
        </w:rPr>
        <w:t>A strong embargo</w:t>
      </w:r>
      <w:r w:rsidR="00E4373D">
        <w:rPr>
          <w:rStyle w:val="StyleStyleBold12pt"/>
          <w:b/>
          <w:bCs/>
        </w:rPr>
        <w:t xml:space="preserve"> deters other Latin American countries from supporting terrorist groups</w:t>
      </w:r>
    </w:p>
    <w:p w:rsidR="00E4373D" w:rsidRDefault="00E4373D" w:rsidP="00E4373D">
      <w:r>
        <w:rPr>
          <w:rStyle w:val="StyleStyleBold12pt"/>
        </w:rPr>
        <w:t>Colomer</w:t>
      </w:r>
      <w:r>
        <w:t xml:space="preserve"> </w:t>
      </w:r>
      <w:r>
        <w:rPr>
          <w:rStyle w:val="StyleStyleBold12pt"/>
        </w:rPr>
        <w:t>2005</w:t>
      </w:r>
      <w:r>
        <w:t>- Research Professor in Political Science, Professor at the University of Barcelona</w:t>
      </w:r>
    </w:p>
    <w:p w:rsidR="00E4373D" w:rsidRDefault="00E4373D" w:rsidP="00E4373D">
      <w:r>
        <w:t>(Joseph M., “Who Could End the Embargo? A Game-Theoretical Perspective”, 2004-2005, 14 Transnat'l L. &amp; Contemp. Probs. 163, heinonline)//KW</w:t>
      </w:r>
    </w:p>
    <w:p w:rsidR="00E4373D" w:rsidRDefault="00E4373D" w:rsidP="00E4373D">
      <w:pPr>
        <w:rPr>
          <w:sz w:val="12"/>
        </w:rPr>
      </w:pPr>
    </w:p>
    <w:p w:rsidR="00E4373D" w:rsidRDefault="00E4373D" w:rsidP="00E4373D">
      <w:r>
        <w:t xml:space="preserve">As discussed above, </w:t>
      </w:r>
      <w:r>
        <w:rPr>
          <w:rStyle w:val="StyleBoldUnderline"/>
        </w:rPr>
        <w:t xml:space="preserve">the most important benefit of the embargo policy </w:t>
      </w:r>
      <w:proofErr w:type="gramStart"/>
      <w:r>
        <w:rPr>
          <w:rStyle w:val="StyleBoldUnderline"/>
        </w:rPr>
        <w:t>to</w:t>
      </w:r>
      <w:r>
        <w:rPr>
          <w:rStyle w:val="StyleBoldUnderline"/>
          <w:sz w:val="12"/>
        </w:rPr>
        <w:t xml:space="preserve">  </w:t>
      </w:r>
      <w:r>
        <w:rPr>
          <w:rStyle w:val="StyleBoldUnderline"/>
        </w:rPr>
        <w:t>the</w:t>
      </w:r>
      <w:proofErr w:type="gramEnd"/>
      <w:r>
        <w:rPr>
          <w:rStyle w:val="StyleBoldUnderline"/>
        </w:rPr>
        <w:t xml:space="preserve"> United States is </w:t>
      </w:r>
      <w:r>
        <w:t xml:space="preserve">the opportunity </w:t>
      </w:r>
      <w:r>
        <w:rPr>
          <w:rStyle w:val="StyleBoldUnderline"/>
        </w:rPr>
        <w:t>to use it as a deterrent to new</w:t>
      </w:r>
      <w:r>
        <w:rPr>
          <w:rStyle w:val="StyleBoldUnderline"/>
          <w:sz w:val="12"/>
        </w:rPr>
        <w:t xml:space="preserve">  </w:t>
      </w:r>
      <w:r>
        <w:rPr>
          <w:rStyle w:val="StyleBoldUnderline"/>
        </w:rPr>
        <w:t>revolutionary initiatives and as leverage for intervening in future Cuban</w:t>
      </w:r>
      <w:r>
        <w:rPr>
          <w:rStyle w:val="StyleBoldUnderline"/>
          <w:sz w:val="12"/>
        </w:rPr>
        <w:t xml:space="preserve">  </w:t>
      </w:r>
      <w:r>
        <w:rPr>
          <w:rStyle w:val="StyleBoldUnderline"/>
        </w:rPr>
        <w:t>events. In the past, the Cuban regime supported every</w:t>
      </w:r>
      <w:r>
        <w:t xml:space="preserve"> single </w:t>
      </w:r>
      <w:r>
        <w:rPr>
          <w:rStyle w:val="StyleBoldUnderline"/>
        </w:rPr>
        <w:t>guerrilla</w:t>
      </w:r>
      <w:proofErr w:type="gramStart"/>
      <w:r>
        <w:rPr>
          <w:rStyle w:val="StyleBoldUnderline"/>
        </w:rPr>
        <w:t>,</w:t>
      </w:r>
      <w:r>
        <w:rPr>
          <w:rStyle w:val="StyleBoldUnderline"/>
          <w:sz w:val="12"/>
        </w:rPr>
        <w:t xml:space="preserve">  </w:t>
      </w:r>
      <w:r>
        <w:t>insurrectionary</w:t>
      </w:r>
      <w:proofErr w:type="gramEnd"/>
      <w:r>
        <w:t xml:space="preserve"> movement, </w:t>
      </w:r>
      <w:r>
        <w:rPr>
          <w:rStyle w:val="StyleBoldUnderline"/>
        </w:rPr>
        <w:t>or terrorist group in Latin America</w:t>
      </w:r>
      <w:r>
        <w:t xml:space="preserve"> (with the only</w:t>
      </w:r>
      <w:r>
        <w:rPr>
          <w:sz w:val="12"/>
        </w:rPr>
        <w:t xml:space="preserve">  </w:t>
      </w:r>
      <w:r>
        <w:t xml:space="preserve">exception being the Shining Path in Peru). </w:t>
      </w:r>
      <w:r>
        <w:lastRenderedPageBreak/>
        <w:t xml:space="preserve">A report from the U.S. </w:t>
      </w:r>
      <w:proofErr w:type="gramStart"/>
      <w:r>
        <w:t>Defense</w:t>
      </w:r>
      <w:r>
        <w:rPr>
          <w:sz w:val="12"/>
        </w:rPr>
        <w:t xml:space="preserve">  </w:t>
      </w:r>
      <w:r>
        <w:t>Intelligence</w:t>
      </w:r>
      <w:proofErr w:type="gramEnd"/>
      <w:r>
        <w:t xml:space="preserve"> Agency released in May 1998 stated that Cuba does not pose "a</w:t>
      </w:r>
      <w:r>
        <w:rPr>
          <w:sz w:val="12"/>
        </w:rPr>
        <w:t xml:space="preserve">  </w:t>
      </w:r>
      <w:r>
        <w:t>significant military threat to the United States and to other countries in the</w:t>
      </w:r>
      <w:r>
        <w:rPr>
          <w:sz w:val="12"/>
        </w:rPr>
        <w:t xml:space="preserve">  </w:t>
      </w:r>
      <w:r>
        <w:t>region" any longer. 19 But, it is also a fact that Castro continues to view</w:t>
      </w:r>
      <w:r>
        <w:rPr>
          <w:sz w:val="12"/>
        </w:rPr>
        <w:t xml:space="preserve">  </w:t>
      </w:r>
      <w:r>
        <w:t>violent action and terrorism as legitimate revolutionary tactics and protects</w:t>
      </w:r>
      <w:r>
        <w:rPr>
          <w:sz w:val="12"/>
        </w:rPr>
        <w:t xml:space="preserve">  </w:t>
      </w:r>
      <w:r>
        <w:t>terrorist group members (for instance, from the Basque Country and</w:t>
      </w:r>
      <w:r>
        <w:rPr>
          <w:sz w:val="12"/>
        </w:rPr>
        <w:t xml:space="preserve">  </w:t>
      </w:r>
      <w:r>
        <w:t xml:space="preserve">Colombia), </w:t>
      </w:r>
      <w:r>
        <w:rPr>
          <w:rStyle w:val="StyleBoldUnderline"/>
        </w:rPr>
        <w:t>which is why the U.S. State Department keeps Cuba on the list of</w:t>
      </w:r>
      <w:r>
        <w:rPr>
          <w:rStyle w:val="StyleBoldUnderline"/>
          <w:sz w:val="12"/>
        </w:rPr>
        <w:t xml:space="preserve">  </w:t>
      </w:r>
      <w:r>
        <w:rPr>
          <w:rStyle w:val="StyleBoldUnderline"/>
        </w:rPr>
        <w:t>states supporting terrorism. The U.S. embargo</w:t>
      </w:r>
      <w:r>
        <w:t xml:space="preserve"> also </w:t>
      </w:r>
      <w:r>
        <w:rPr>
          <w:rStyle w:val="StyleBoldUnderline"/>
        </w:rPr>
        <w:t>sets an example</w:t>
      </w:r>
      <w:proofErr w:type="gramStart"/>
      <w:r>
        <w:t>,</w:t>
      </w:r>
      <w:r>
        <w:rPr>
          <w:sz w:val="12"/>
        </w:rPr>
        <w:t xml:space="preserve">  </w:t>
      </w:r>
      <w:r>
        <w:rPr>
          <w:rStyle w:val="StyleBoldUnderline"/>
        </w:rPr>
        <w:t>deterring</w:t>
      </w:r>
      <w:proofErr w:type="gramEnd"/>
      <w:r>
        <w:rPr>
          <w:rStyle w:val="StyleBoldUnderline"/>
        </w:rPr>
        <w:t xml:space="preserve"> would-be revolutionary leaders in other countries from engaging in</w:t>
      </w:r>
      <w:r>
        <w:rPr>
          <w:rStyle w:val="StyleBoldUnderline"/>
          <w:sz w:val="12"/>
        </w:rPr>
        <w:t xml:space="preserve">  </w:t>
      </w:r>
      <w:r>
        <w:rPr>
          <w:rStyle w:val="StyleBoldUnderline"/>
        </w:rPr>
        <w:t>initiatives leading to the confiscation of American properties</w:t>
      </w:r>
      <w:r>
        <w:t xml:space="preserve"> or other forms of</w:t>
      </w:r>
      <w:r>
        <w:rPr>
          <w:sz w:val="12"/>
        </w:rPr>
        <w:t xml:space="preserve">  </w:t>
      </w:r>
      <w:r>
        <w:t>hostility. Regarding the future, U</w:t>
      </w:r>
      <w:r>
        <w:rPr>
          <w:rStyle w:val="StyleBoldUnderline"/>
        </w:rPr>
        <w:t>.S. leaders can</w:t>
      </w:r>
      <w:r>
        <w:t xml:space="preserve"> expect to </w:t>
      </w:r>
      <w:r>
        <w:rPr>
          <w:rStyle w:val="StyleBoldUnderline"/>
        </w:rPr>
        <w:t xml:space="preserve">use the embargo </w:t>
      </w:r>
      <w:proofErr w:type="gramStart"/>
      <w:r>
        <w:rPr>
          <w:rStyle w:val="StyleBoldUnderline"/>
        </w:rPr>
        <w:t>as</w:t>
      </w:r>
      <w:r>
        <w:rPr>
          <w:rStyle w:val="StyleBoldUnderline"/>
          <w:sz w:val="12"/>
        </w:rPr>
        <w:t xml:space="preserve">  </w:t>
      </w:r>
      <w:r>
        <w:rPr>
          <w:rStyle w:val="StyleBoldUnderline"/>
        </w:rPr>
        <w:t>an</w:t>
      </w:r>
      <w:proofErr w:type="gramEnd"/>
      <w:r>
        <w:rPr>
          <w:rStyle w:val="StyleBoldUnderline"/>
        </w:rPr>
        <w:t xml:space="preserve"> exchange tool for liberalization, democratization, and compensation</w:t>
      </w:r>
      <w:r>
        <w:rPr>
          <w:rStyle w:val="StyleBoldUnderline"/>
          <w:sz w:val="12"/>
        </w:rPr>
        <w:t xml:space="preserve">  </w:t>
      </w:r>
      <w:r>
        <w:rPr>
          <w:rStyle w:val="StyleBoldUnderline"/>
        </w:rPr>
        <w:t>decisions on the Cuban side</w:t>
      </w:r>
      <w:r>
        <w:t>, as discussed above.</w:t>
      </w:r>
    </w:p>
    <w:p w:rsidR="00C220DA" w:rsidRDefault="00C220DA" w:rsidP="00E4373D"/>
    <w:p w:rsidR="00C220DA" w:rsidRPr="001A78BD" w:rsidRDefault="00C220DA" w:rsidP="00C220DA">
      <w:pPr>
        <w:pStyle w:val="Heading4"/>
      </w:pPr>
      <w:r w:rsidRPr="001A78BD">
        <w:t>The Pink Tide puts leaders in charge who fund terrorism and commit human rights atrocities</w:t>
      </w:r>
    </w:p>
    <w:p w:rsidR="00C220DA" w:rsidRPr="001A78BD" w:rsidRDefault="00C220DA" w:rsidP="00C220DA">
      <w:pPr>
        <w:rPr>
          <w:rFonts w:ascii="Arial Narrow" w:hAnsi="Arial Narrow"/>
          <w:sz w:val="16"/>
          <w:szCs w:val="16"/>
        </w:rPr>
      </w:pPr>
      <w:r w:rsidRPr="001A78BD">
        <w:rPr>
          <w:rFonts w:ascii="Arial Narrow" w:hAnsi="Arial Narrow"/>
          <w:b/>
        </w:rPr>
        <w:t>Newman ’13</w:t>
      </w:r>
      <w:r w:rsidRPr="001A78BD">
        <w:rPr>
          <w:rFonts w:ascii="Arial Narrow" w:hAnsi="Arial Narrow"/>
          <w:sz w:val="16"/>
          <w:szCs w:val="16"/>
        </w:rPr>
        <w:t xml:space="preserve">- Correspondent at </w:t>
      </w:r>
      <w:proofErr w:type="gramStart"/>
      <w:r w:rsidRPr="001A78BD">
        <w:rPr>
          <w:rFonts w:ascii="Arial Narrow" w:hAnsi="Arial Narrow"/>
          <w:sz w:val="16"/>
          <w:szCs w:val="16"/>
        </w:rPr>
        <w:t>The</w:t>
      </w:r>
      <w:proofErr w:type="gramEnd"/>
      <w:r w:rsidRPr="001A78BD">
        <w:rPr>
          <w:rFonts w:ascii="Arial Narrow" w:hAnsi="Arial Narrow"/>
          <w:sz w:val="16"/>
          <w:szCs w:val="16"/>
        </w:rPr>
        <w:t xml:space="preserve"> New American magazine (Alex, “Communist Cuban Tyrant Raul Castro to Lead Latin American Bloc”, New American, Feb 1 2013, </w:t>
      </w:r>
      <w:hyperlink r:id="rId100" w:history="1">
        <w:r w:rsidRPr="001A78BD">
          <w:rPr>
            <w:rStyle w:val="Hyperlink"/>
            <w:rFonts w:ascii="Arial Narrow" w:hAnsi="Arial Narrow"/>
            <w:sz w:val="16"/>
            <w:szCs w:val="16"/>
          </w:rPr>
          <w:t>http://www.thenewamerican.com/world-news/south-america/item/14396-communist-cuban-tyrant-raul-castro-takes-over-latin-american-bloc</w:t>
        </w:r>
      </w:hyperlink>
      <w:r w:rsidRPr="001A78BD">
        <w:rPr>
          <w:rFonts w:ascii="Arial Narrow" w:hAnsi="Arial Narrow"/>
          <w:sz w:val="16"/>
          <w:szCs w:val="16"/>
        </w:rPr>
        <w:t>) //CW</w:t>
      </w:r>
    </w:p>
    <w:p w:rsidR="00C220DA" w:rsidRPr="001A78BD" w:rsidRDefault="00C220DA" w:rsidP="00C220DA">
      <w:pPr>
        <w:rPr>
          <w:rFonts w:ascii="Arial Narrow" w:hAnsi="Arial Narrow"/>
        </w:rPr>
      </w:pPr>
    </w:p>
    <w:p w:rsidR="00C220DA" w:rsidRPr="001A78BD" w:rsidRDefault="00C220DA" w:rsidP="00C220DA">
      <w:pPr>
        <w:rPr>
          <w:rFonts w:ascii="Arial Narrow" w:hAnsi="Arial Narrow"/>
          <w:sz w:val="16"/>
        </w:rPr>
      </w:pPr>
      <w:r w:rsidRPr="001A78BD">
        <w:rPr>
          <w:rFonts w:ascii="Arial Narrow" w:hAnsi="Arial Narrow"/>
          <w:u w:val="single"/>
        </w:rPr>
        <w:t>Raul’s brother Fidel, who originally foisted authoritarian communist rule on the people of Cuba, played a key role in the now-obvious spread of socialism and communism across Latin America</w:t>
      </w:r>
      <w:r w:rsidRPr="001A78BD">
        <w:rPr>
          <w:rFonts w:ascii="Arial Narrow" w:hAnsi="Arial Narrow"/>
          <w:sz w:val="16"/>
        </w:rPr>
        <w:t xml:space="preserve">. </w:t>
      </w:r>
      <w:r w:rsidRPr="001A78BD">
        <w:rPr>
          <w:rFonts w:ascii="Arial Narrow" w:hAnsi="Arial Narrow"/>
          <w:u w:val="single"/>
        </w:rPr>
        <w:t>Working with</w:t>
      </w:r>
      <w:r w:rsidRPr="001A78BD">
        <w:rPr>
          <w:rFonts w:ascii="Arial Narrow" w:hAnsi="Arial Narrow"/>
          <w:sz w:val="16"/>
        </w:rPr>
        <w:t xml:space="preserve"> former Brazilian President Luiz Inacio “Lula” da Silva, the Sandinistas, </w:t>
      </w:r>
      <w:r w:rsidRPr="001A78BD">
        <w:rPr>
          <w:rFonts w:ascii="Arial Narrow" w:hAnsi="Arial Narrow"/>
          <w:u w:val="single"/>
        </w:rPr>
        <w:t xml:space="preserve">Marxist terror groups such as the FARC in </w:t>
      </w:r>
      <w:r w:rsidRPr="001A78BD">
        <w:rPr>
          <w:rFonts w:ascii="Arial Narrow" w:hAnsi="Arial Narrow"/>
          <w:sz w:val="16"/>
        </w:rPr>
        <w:t>Colombia, and others, Castro helped found the Foro de São Paulo (São Paulo Forum, or FSP)</w:t>
      </w:r>
      <w:proofErr w:type="gramStart"/>
      <w:r w:rsidRPr="001A78BD">
        <w:rPr>
          <w:rFonts w:ascii="Arial Narrow" w:hAnsi="Arial Narrow"/>
          <w:sz w:val="16"/>
        </w:rPr>
        <w:t>,</w:t>
      </w:r>
      <w:proofErr w:type="gramEnd"/>
      <w:r w:rsidRPr="001A78BD">
        <w:rPr>
          <w:rFonts w:ascii="Arial Narrow" w:hAnsi="Arial Narrow"/>
          <w:sz w:val="16"/>
        </w:rPr>
        <w:t xml:space="preserve"> a coalition of communist and socialist forces that now dominates Latin American politics and controls most national governments in the region. </w:t>
      </w:r>
      <w:r w:rsidRPr="001A78BD">
        <w:rPr>
          <w:rFonts w:ascii="Arial Narrow" w:hAnsi="Arial Narrow"/>
          <w:u w:val="single"/>
        </w:rPr>
        <w:t>Considering that history, despot Raul Castro’s new-found prominence on the geopolitical stage is hardly a surprise. Despite decades of ruthless barbarity from the Communist Cuban regime — mass murder, failed central planning, political prisoners, persecution, torture, terror, and more — the Cuban tyrant was welcomed with open arms</w:t>
      </w:r>
      <w:r w:rsidRPr="001A78BD">
        <w:rPr>
          <w:rFonts w:ascii="Arial Narrow" w:hAnsi="Arial Narrow"/>
          <w:sz w:val="16"/>
        </w:rPr>
        <w:t xml:space="preserve"> by fellow totalitarian-minded rulers of the region at the CELAC summit in Santiago, Chile, this week. "Cuba's assumption of the presidency of the CELAC marks a change of times," said socialist Argentine President Cristina Fernandez, a member of the FSP whose authoritarian-oriented regime is presiding over the spectacular implosion of Argentina and its once vibrant economy. "For Chilean President Sebastian Pinera to transfer the presidency pro tempore to Castro shows the times we're living in." </w:t>
      </w:r>
      <w:r w:rsidRPr="001A78BD">
        <w:rPr>
          <w:rFonts w:ascii="Arial Narrow" w:hAnsi="Arial Narrow"/>
          <w:u w:val="single"/>
        </w:rPr>
        <w:t>The socialist Venezuelan regime of strongman Hugo Chavez — key to financing the “pink tide” sweeping Latin America with its vast stash of “petro-dollars</w:t>
      </w:r>
      <w:r w:rsidRPr="001A78BD">
        <w:rPr>
          <w:rFonts w:ascii="Arial Narrow" w:hAnsi="Arial Narrow"/>
          <w:sz w:val="16"/>
        </w:rPr>
        <w:t xml:space="preserve">,” as well as the prime architect of CELAC itself — celebrated the move to put the Cuban dictatorship at the helm, too. “Vice President” Nicolas Maduro read a letter that supposedly came from the cancer-stricken Chavez himself, calling on governments in the region to stay united in the fight against so-called “economic imperialism.” "We have to live with our differences ... always trying to find the best way of complementing each other. We cannot let intrigues divide us," Chavez said in the letter read by his deputy. "After 30 years of resisting this criminal imperial blockade (embargo on Cuba) Latin America and the Caribbean are using a single voice to tell the United States: All your attempts to isolate Cuba are failing." Ironically, or Orwellian to the extreme, depending on how one views the developments, CELAC’s founding charter claims that “democracy,” “human rights,” and the “rule of law” are among the supranational entity’s foundational principles. In reality, with very few exceptions, its membership roster is dominated by socialist and communist strongmen like Castro, Chavez, Evo Morales of Bolivia, Ecuador’s Rafael Correa, “former” communist guerilla and current Brazilian President Dilma Rousseff, and other, lesser known but equally despotic rulers. </w:t>
      </w:r>
      <w:r w:rsidRPr="001A78BD">
        <w:rPr>
          <w:rFonts w:ascii="Arial Narrow" w:hAnsi="Arial Narrow"/>
          <w:u w:val="single"/>
        </w:rPr>
        <w:t>The clear message sent by Castro’s surge to prominence — the establishment publication the Economist even called him “the new leader of Latin America” — was not lost on human rights activists, however. “It sends a message from the governments of the region that they couldn’t care less about the poor human rights record and the lack of fundamental freedoms in Cuba,”</w:t>
      </w:r>
      <w:r w:rsidRPr="001A78BD">
        <w:rPr>
          <w:rFonts w:ascii="Arial Narrow" w:hAnsi="Arial Narrow"/>
          <w:sz w:val="16"/>
        </w:rPr>
        <w:t xml:space="preserve"> noted José Miguel Vivanco, director of the Americas Division for the New York-based Human Rights Watch. </w:t>
      </w:r>
      <w:r w:rsidRPr="001A78BD">
        <w:rPr>
          <w:rFonts w:ascii="Arial Narrow" w:hAnsi="Arial Narrow"/>
          <w:b/>
          <w:u w:val="single"/>
        </w:rPr>
        <w:t>“I think it’s a disaster, a very serious mistake and a setback for the region.”</w:t>
      </w:r>
    </w:p>
    <w:p w:rsidR="00C220DA" w:rsidRDefault="00C220DA" w:rsidP="00E4373D"/>
    <w:p w:rsidR="00E4373D" w:rsidRDefault="00E4373D" w:rsidP="00F738D0"/>
    <w:p w:rsidR="007F3776" w:rsidRDefault="007F3776" w:rsidP="007F3776">
      <w:pPr>
        <w:pStyle w:val="Heading3"/>
      </w:pPr>
      <w:r>
        <w:lastRenderedPageBreak/>
        <w:t>Impact – Cuba-Iran alliance</w:t>
      </w:r>
    </w:p>
    <w:p w:rsidR="007F3776" w:rsidRDefault="007F3776" w:rsidP="007F3776">
      <w:pPr>
        <w:pStyle w:val="Heading4"/>
      </w:pPr>
      <w:r>
        <w:t>Cuba-Iran ties risks EMP and bioweapons attacks against the US without containing Cuba</w:t>
      </w:r>
    </w:p>
    <w:p w:rsidR="007F3776" w:rsidRDefault="007F3776" w:rsidP="007F3776">
      <w:r>
        <w:rPr>
          <w:b/>
        </w:rPr>
        <w:t xml:space="preserve">Suchlicki, 13- </w:t>
      </w:r>
      <w:r>
        <w:t xml:space="preserve">Professor History and Director of the Institute for Cuban and Cuban-American Studies, at the University of Miami (Jaime, “Cuba’s Continuous Support for Terrorism”, Cuba Democracia Y Vida, 4/22/13, </w:t>
      </w:r>
      <w:hyperlink r:id="rId101" w:history="1">
        <w:r w:rsidRPr="00897B7C">
          <w:rPr>
            <w:rStyle w:val="Hyperlink"/>
          </w:rPr>
          <w:t>http://www.cubademocraciayvida.org/web/article.asp?artID=21053)//TL</w:t>
        </w:r>
      </w:hyperlink>
    </w:p>
    <w:p w:rsidR="007F3776" w:rsidRDefault="007F3776" w:rsidP="007F3776">
      <w:pPr>
        <w:rPr>
          <w:b/>
        </w:rPr>
      </w:pPr>
    </w:p>
    <w:p w:rsidR="007F3776" w:rsidRDefault="007F3776" w:rsidP="007F3776">
      <w:r w:rsidRPr="004205D6">
        <w:rPr>
          <w:u w:val="single"/>
        </w:rPr>
        <w:t>Iran, Cuba and Venezuela have developed a close and cooperative relationship against the U.S. and in support of terrorism. The three regimes increasingly coordinate their policies and resources in a three way partnership aimed at counteracting and circumventing U.S. policies in the Middle East and Latin America.</w:t>
      </w:r>
      <w:r>
        <w:t xml:space="preserve"> Within this relationship, </w:t>
      </w:r>
      <w:r w:rsidRPr="004205D6">
        <w:rPr>
          <w:u w:val="single"/>
        </w:rPr>
        <w:t>Cuba plays a strategic role in terms of geography</w:t>
      </w:r>
      <w:r>
        <w:t xml:space="preserve"> (proximity to the U.S.), </w:t>
      </w:r>
      <w:r w:rsidRPr="004205D6">
        <w:rPr>
          <w:u w:val="single"/>
        </w:rPr>
        <w:t>intelligence gathering</w:t>
      </w:r>
      <w:r>
        <w:t xml:space="preserve"> (both electronic eavesdropping and human espionage) </w:t>
      </w:r>
      <w:r w:rsidRPr="004205D6">
        <w:rPr>
          <w:u w:val="single"/>
        </w:rPr>
        <w:t>and logistics</w:t>
      </w:r>
      <w:r>
        <w:t>.</w:t>
      </w:r>
    </w:p>
    <w:p w:rsidR="007F3776" w:rsidRDefault="007F3776" w:rsidP="007F3776">
      <w:r>
        <w:t xml:space="preserve">Worrisome to the U.S. are </w:t>
      </w:r>
      <w:r w:rsidRPr="004205D6">
        <w:rPr>
          <w:u w:val="single"/>
        </w:rPr>
        <w:t>reports</w:t>
      </w:r>
      <w:r>
        <w:t xml:space="preserve"> that “have </w:t>
      </w:r>
      <w:r w:rsidRPr="004205D6">
        <w:rPr>
          <w:u w:val="single"/>
        </w:rPr>
        <w:t xml:space="preserve">uncovered covert operations between Cuba and Iran in the development and </w:t>
      </w:r>
      <w:r w:rsidRPr="002B3367">
        <w:rPr>
          <w:rStyle w:val="Emphasis"/>
        </w:rPr>
        <w:t>testing of electromagnetic weapons</w:t>
      </w:r>
      <w:r w:rsidRPr="004205D6">
        <w:rPr>
          <w:u w:val="single"/>
        </w:rPr>
        <w:t xml:space="preserve"> that have the capacity to disrupt telecommunication networks, cut power supplies and damage sophisticated computers.” </w:t>
      </w:r>
      <w:r>
        <w:t xml:space="preserve">(1) Furthermore, </w:t>
      </w:r>
      <w:r w:rsidRPr="004205D6">
        <w:rPr>
          <w:u w:val="single"/>
        </w:rPr>
        <w:t>Cuba can easily provide Iran with valuable information from its sophisticated espionage apparatus. Iran is also able to obtain information on biotechnology from Cuba</w:t>
      </w:r>
      <w:r>
        <w:t xml:space="preserve">. In the late 1990s, </w:t>
      </w:r>
      <w:r w:rsidRPr="002B3367">
        <w:rPr>
          <w:rStyle w:val="StyleBoldUnderline"/>
        </w:rPr>
        <w:t>Cuba began “transferring (licensing) both its medical biotechnologies and, along with the technical know-how, implicit capabilities to develop and manufacture industrial quantities of biological weapons,”</w:t>
      </w:r>
      <w:r>
        <w:t xml:space="preserve"> creating a significant security threat for the United States and Israel. (2)</w:t>
      </w:r>
    </w:p>
    <w:p w:rsidR="007F3776" w:rsidRPr="007F3776" w:rsidRDefault="007F3776" w:rsidP="007F3776">
      <w:pPr>
        <w:rPr>
          <w:rStyle w:val="Emphasis"/>
        </w:rPr>
      </w:pPr>
      <w:r>
        <w:t xml:space="preserve">In addition to its proven technical prowess to interfere and intercept U.S. telecommunications, </w:t>
      </w:r>
      <w:r w:rsidRPr="004205D6">
        <w:rPr>
          <w:u w:val="single"/>
        </w:rPr>
        <w:t xml:space="preserve">Cuba has deployed around the world a highly effective human intelligence network. The type of espionage </w:t>
      </w:r>
      <w:r w:rsidRPr="002B3367">
        <w:t>carried out by Ana Belén Montes, the senior U.S. defense intelligence analyst who spied for Cuba during some 16 years until her arrest in 2001,</w:t>
      </w:r>
      <w:r w:rsidRPr="004205D6">
        <w:rPr>
          <w:u w:val="single"/>
        </w:rPr>
        <w:t xml:space="preserve"> has enabled the Castro regime to amass a wealth of intelligence on U.S. vulnerabilities as well as a keen understanding of the inner-workings of the U.S. security system. </w:t>
      </w:r>
      <w:r>
        <w:t xml:space="preserve">Such </w:t>
      </w:r>
      <w:r w:rsidRPr="002B3367">
        <w:t>information and analysis was provided to Saddam Hussein prior to the U.S. invasion of Iraq and would undoubtedly be provided to a strategic ally like Iran.</w:t>
      </w:r>
      <w:r>
        <w:t xml:space="preserve"> While one may argue that factors such as Iran’s limited military capabilities and sheer distance diminish any conventional concerns, </w:t>
      </w:r>
      <w:r w:rsidRPr="0055336E">
        <w:rPr>
          <w:u w:val="single"/>
        </w:rPr>
        <w:t xml:space="preserve">one should expect that Tehran, in case of a U.S.-Iran conflict would launch an asymmetrical offensive against the U.S. </w:t>
      </w:r>
      <w:r w:rsidRPr="007F3776">
        <w:t>and its European allies</w:t>
      </w:r>
      <w:r w:rsidRPr="0055336E">
        <w:rPr>
          <w:u w:val="single"/>
        </w:rPr>
        <w:t xml:space="preserve"> through surrogate terrorist states and paramilitary organizations</w:t>
      </w:r>
      <w:r>
        <w:t xml:space="preserve">. </w:t>
      </w:r>
      <w:r w:rsidRPr="0055336E">
        <w:rPr>
          <w:u w:val="single"/>
        </w:rPr>
        <w:t>In such a scenario, Cuban intelligence would be invaluable to Iran</w:t>
      </w:r>
      <w:r>
        <w:t xml:space="preserve"> and its proxies </w:t>
      </w:r>
      <w:r w:rsidRPr="0055336E">
        <w:rPr>
          <w:u w:val="single"/>
        </w:rPr>
        <w:t xml:space="preserve">and Cuban territory could be used by terrorist groups to </w:t>
      </w:r>
      <w:r w:rsidRPr="007F3776">
        <w:rPr>
          <w:rStyle w:val="Emphasis"/>
        </w:rPr>
        <w:t>launch operations against the U.S.</w:t>
      </w:r>
    </w:p>
    <w:p w:rsidR="007F3776" w:rsidRDefault="007F3776" w:rsidP="007F3776"/>
    <w:p w:rsidR="002741D3" w:rsidRDefault="002741D3" w:rsidP="002741D3">
      <w:pPr>
        <w:pStyle w:val="Heading4"/>
      </w:pPr>
      <w:r>
        <w:t xml:space="preserve">Iran’s sphere of influence is expanding into Latin America </w:t>
      </w:r>
    </w:p>
    <w:p w:rsidR="002741D3" w:rsidRDefault="002741D3" w:rsidP="002741D3">
      <w:r w:rsidRPr="007861E2">
        <w:rPr>
          <w:rStyle w:val="StyleStyleBold12pt"/>
        </w:rPr>
        <w:t>Cardenas, 12</w:t>
      </w:r>
      <w:r>
        <w:t xml:space="preserve"> – </w:t>
      </w:r>
      <w:r w:rsidRPr="002F13B7">
        <w:t>former senior official at the U.S. State Department</w:t>
      </w:r>
      <w:r>
        <w:t xml:space="preserve"> (Jose, </w:t>
      </w:r>
      <w:proofErr w:type="gramStart"/>
      <w:r>
        <w:t>“ Soft</w:t>
      </w:r>
      <w:proofErr w:type="gramEnd"/>
      <w:r>
        <w:t xml:space="preserve">-Pedaling the Iranian Threat in the Americas”, Foreign Policy, </w:t>
      </w:r>
      <w:r w:rsidRPr="002F13B7">
        <w:t>June 28, 2013</w:t>
      </w:r>
      <w:r>
        <w:t xml:space="preserve">, </w:t>
      </w:r>
      <w:r w:rsidRPr="002F13B7">
        <w:t>http://shadow.foreignpolicy.com/posts/2013/06/28/soft_pedaling_the_iranian_threat_in_the_americas</w:t>
      </w:r>
      <w:r>
        <w:t>)//eek</w:t>
      </w:r>
    </w:p>
    <w:p w:rsidR="002741D3" w:rsidRDefault="002741D3" w:rsidP="002741D3"/>
    <w:p w:rsidR="002741D3" w:rsidRDefault="002741D3" w:rsidP="002741D3">
      <w:r>
        <w:t xml:space="preserve">Three months after Southcom commander </w:t>
      </w:r>
      <w:r w:rsidRPr="007861E2">
        <w:rPr>
          <w:rStyle w:val="StyleBoldUnderline"/>
        </w:rPr>
        <w:t>Gen. John F. Kelly told</w:t>
      </w:r>
      <w:r>
        <w:t xml:space="preserve"> the House Armed Services Committee that </w:t>
      </w:r>
      <w:r w:rsidRPr="007861E2">
        <w:rPr>
          <w:rStyle w:val="StyleBoldUnderline"/>
        </w:rPr>
        <w:t>the United States needs to be "extremely concerned" about Iran's expanding presence in the Western Hemisphere</w:t>
      </w:r>
      <w:r>
        <w:t xml:space="preserve">, the State Department has just informed Congress that Iran's regional influence is "waning." </w:t>
      </w:r>
    </w:p>
    <w:p w:rsidR="002741D3" w:rsidRDefault="002741D3" w:rsidP="002741D3">
      <w:r>
        <w:lastRenderedPageBreak/>
        <w:t>Indeed, even though around the same time Kelly told an audience at the Center for Strategic and International Studies (CSIS) that he is constantly approached by his regional counterparts requesting any information he can provide them on Iranian activities in the hemisphere, the State Department is reporting to Congress that it "will work closely with and inform our partners in the hemisphere about malign Iranian activities."</w:t>
      </w:r>
    </w:p>
    <w:p w:rsidR="002741D3" w:rsidRDefault="002741D3" w:rsidP="002741D3">
      <w:r>
        <w:t>The State Department's assertions come in a two-page unclassified annex to a long-awaited classified report to Congress mandated by the bipartisan Countering Iran in the Western Hemisphere Act, signed into law by President Barack Obama late last year. It directs the secretary of state to "conduct an assessment of the threats posed to the United States by Iran's growing presence and activity in the Western Hemisphere and submit to the relevant congressional committees the results of the assessment and a strategy to address Iran's growing hostile presence and activity in the Western Hemisphere."</w:t>
      </w:r>
    </w:p>
    <w:p w:rsidR="002741D3" w:rsidRDefault="002741D3" w:rsidP="002741D3">
      <w:r>
        <w:t>Granted, the bulk of the report is classified, but it is not difficult to conclude that its tone is unlikely to diverge much from the unclassified annex -- and that is deeply disturbing.</w:t>
      </w:r>
    </w:p>
    <w:p w:rsidR="002741D3" w:rsidRPr="006C39F4" w:rsidRDefault="002741D3" w:rsidP="002741D3">
      <w:pPr>
        <w:rPr>
          <w:sz w:val="26"/>
          <w:u w:val="single"/>
        </w:rPr>
      </w:pPr>
      <w:r>
        <w:t xml:space="preserve">Especially when just last month </w:t>
      </w:r>
      <w:r w:rsidRPr="006C39F4">
        <w:rPr>
          <w:rStyle w:val="StyleBoldUnderline"/>
        </w:rPr>
        <w:t xml:space="preserve">an Argentine prosecutor added to the growing paper trail on Iran's nefarious activities in the Americas by releasing a 500-page report detailing how Iran has systematically built a clandestine intelligence network throughout the region "designed to sponsor, foster and execute terrorist attacks." </w:t>
      </w:r>
    </w:p>
    <w:p w:rsidR="002741D3" w:rsidRDefault="002741D3" w:rsidP="002741D3">
      <w:r>
        <w:t xml:space="preserve">The prosecutor, </w:t>
      </w:r>
      <w:r w:rsidRPr="006C39F4">
        <w:rPr>
          <w:rStyle w:val="StyleBoldUnderline"/>
        </w:rPr>
        <w:t>Alberto Nisman, who investigated the notorious 1994 bombing of the AMIA Jewish community center in Buenos Aires, provides compelling evidence of covert Iranian activity in numerous countries, including Brazil, Paraguay, Uruguay, Chile, Colombia, Guyana, Trinidad and Tobago, and Suriname</w:t>
      </w:r>
      <w:r>
        <w:t>.</w:t>
      </w:r>
    </w:p>
    <w:p w:rsidR="002741D3" w:rsidRDefault="002741D3" w:rsidP="002741D3">
      <w:r>
        <w:t xml:space="preserve">Undoubtedly, the Nisman report will be a focus of attention when the House Homeland Security Committee holds a hearing on July 9 on the State Department report. Already, Rep. Jeff Duncan (R-S.C.), who sponsored the Countering Iran in the Western Hemisphere Act and is chairing the hearing, has expressed his displeasure with the unclassified annex. He said in a statement, "I believe that </w:t>
      </w:r>
      <w:r w:rsidRPr="006C39F4">
        <w:rPr>
          <w:rStyle w:val="StyleBoldUnderline"/>
        </w:rPr>
        <w:t>the Administration has failed to consider the seriousness of Iran's presence</w:t>
      </w:r>
      <w:r>
        <w:t xml:space="preserve"> here at home."</w:t>
      </w:r>
    </w:p>
    <w:p w:rsidR="002741D3" w:rsidRPr="006C39F4" w:rsidRDefault="002741D3" w:rsidP="002741D3">
      <w:pPr>
        <w:rPr>
          <w:sz w:val="26"/>
          <w:u w:val="single"/>
        </w:rPr>
      </w:pPr>
      <w:r>
        <w:t xml:space="preserve">Ironically, one of the objectives of Duncan's legislation was to foster better interagency cooperation on addressing the Iranian presence in the hemisphere. I attended the CSIS forum with </w:t>
      </w:r>
      <w:r w:rsidRPr="006C39F4">
        <w:rPr>
          <w:rStyle w:val="StyleBoldUnderline"/>
        </w:rPr>
        <w:t>General Kelly</w:t>
      </w:r>
      <w:r>
        <w:t xml:space="preserve"> and can unequivocally say he gave no impression that his concerns about Iran in the hemisphere were "waning." He quite rightly </w:t>
      </w:r>
      <w:r w:rsidRPr="006C39F4">
        <w:rPr>
          <w:rStyle w:val="StyleBoldUnderline"/>
        </w:rPr>
        <w:t xml:space="preserve">pointed out how easy it is for anyone wishing to do the United States harm to meld with the criminal networks that can move anything to the United States' borders within days or hours: drugs, people, </w:t>
      </w:r>
      <w:proofErr w:type="gramStart"/>
      <w:r w:rsidRPr="006C39F4">
        <w:rPr>
          <w:rStyle w:val="StyleBoldUnderline"/>
        </w:rPr>
        <w:t>contraband</w:t>
      </w:r>
      <w:proofErr w:type="gramEnd"/>
      <w:r w:rsidRPr="006C39F4">
        <w:rPr>
          <w:rStyle w:val="StyleBoldUnderline"/>
        </w:rPr>
        <w:t>, anything....</w:t>
      </w:r>
    </w:p>
    <w:p w:rsidR="002741D3" w:rsidRDefault="002741D3" w:rsidP="002741D3">
      <w:r>
        <w:t xml:space="preserve">By this time, </w:t>
      </w:r>
      <w:r w:rsidRPr="006C39F4">
        <w:rPr>
          <w:rStyle w:val="StyleBoldUnderline"/>
        </w:rPr>
        <w:t>the penetration of the Western Hemisphere by Iran -- and its proxy, Hezbollah -- should be a subject beyond debate, especially after the assessment by the director of national intelligence, James Clapper, following the 2011 Iranian plot to assassinate the Saudi ambassador</w:t>
      </w:r>
      <w:r>
        <w:t xml:space="preserve"> in Washington, D.C., "that some </w:t>
      </w:r>
      <w:r w:rsidRPr="006C39F4">
        <w:rPr>
          <w:rStyle w:val="StyleBoldUnderline"/>
        </w:rPr>
        <w:t>Iranian officials</w:t>
      </w:r>
      <w:r>
        <w:t xml:space="preserve"> -- probably </w:t>
      </w:r>
      <w:r w:rsidRPr="006C39F4">
        <w:rPr>
          <w:rStyle w:val="StyleBoldUnderline"/>
        </w:rPr>
        <w:t>including</w:t>
      </w:r>
      <w:r>
        <w:t xml:space="preserve"> Supreme Leader Ali </w:t>
      </w:r>
      <w:r w:rsidRPr="006C39F4">
        <w:rPr>
          <w:rStyle w:val="StyleBoldUnderline"/>
        </w:rPr>
        <w:t xml:space="preserve">Khamenei -- have changed their calculus and are now more willing to conduct an attack in the United States in response to real or perceived U.S. actions </w:t>
      </w:r>
      <w:r>
        <w:t>that threaten the regime."</w:t>
      </w:r>
    </w:p>
    <w:p w:rsidR="002741D3" w:rsidRPr="006C39F4" w:rsidRDefault="002741D3" w:rsidP="002741D3">
      <w:pPr>
        <w:rPr>
          <w:rStyle w:val="StyleBoldUnderline"/>
        </w:rPr>
      </w:pPr>
      <w:r>
        <w:t xml:space="preserve">In this light, </w:t>
      </w:r>
      <w:r w:rsidRPr="006C39F4">
        <w:t>there remains no defensible reason for the State Department to continue to soft-pedal the issue</w:t>
      </w:r>
      <w:r>
        <w:t xml:space="preserve">, </w:t>
      </w:r>
      <w:r w:rsidRPr="006C39F4">
        <w:rPr>
          <w:rStyle w:val="StyleBoldUnderline"/>
        </w:rPr>
        <w:t>whether the department believes for some reason that it complicates negotiations over Iran's illegal pursuit of nuclear weapons or because it offends the sensitivities of some Latin American governments</w:t>
      </w:r>
      <w:r>
        <w:t xml:space="preserve">. Congress is right to demand accountability on the matter. </w:t>
      </w:r>
      <w:r w:rsidRPr="006C39F4">
        <w:rPr>
          <w:rStyle w:val="StyleBoldUnderline"/>
        </w:rPr>
        <w:t>Iran is playing for the highest stakes; it is high time the United States did as well.</w:t>
      </w:r>
    </w:p>
    <w:p w:rsidR="002741D3" w:rsidRDefault="002741D3" w:rsidP="002741D3"/>
    <w:p w:rsidR="00426738" w:rsidRDefault="005931F7" w:rsidP="005931F7">
      <w:pPr>
        <w:pStyle w:val="Heading3"/>
      </w:pPr>
      <w:r>
        <w:lastRenderedPageBreak/>
        <w:t>Impact – shun commies</w:t>
      </w:r>
    </w:p>
    <w:p w:rsidR="005931F7" w:rsidRDefault="005931F7" w:rsidP="005931F7"/>
    <w:p w:rsidR="005931F7" w:rsidRPr="0042287E" w:rsidRDefault="005931F7" w:rsidP="005931F7">
      <w:pPr>
        <w:pStyle w:val="Heading4"/>
      </w:pPr>
      <w:r w:rsidRPr="0042287E">
        <w:t>Communism is a synonym for fascism</w:t>
      </w:r>
      <w:r>
        <w:t xml:space="preserve">. A cult of personality always arises around a central dictator resulting genocide, starvation, and violence. </w:t>
      </w:r>
    </w:p>
    <w:p w:rsidR="005931F7" w:rsidRPr="00E867A0" w:rsidRDefault="005931F7" w:rsidP="005931F7">
      <w:proofErr w:type="gramStart"/>
      <w:r w:rsidRPr="00E867A0">
        <w:rPr>
          <w:rStyle w:val="StyleStyleBold12pt"/>
        </w:rPr>
        <w:t>Gardner, 8</w:t>
      </w:r>
      <w:r>
        <w:t xml:space="preserve"> – a</w:t>
      </w:r>
      <w:r w:rsidRPr="00E867A0">
        <w:t xml:space="preserve"> director of communications at </w:t>
      </w:r>
      <w:r>
        <w:t>a leading digital ad company</w:t>
      </w:r>
      <w:r w:rsidRPr="00E867A0">
        <w:t xml:space="preserve"> </w:t>
      </w:r>
      <w:r>
        <w:t>(</w:t>
      </w:r>
      <w:r w:rsidRPr="00E867A0">
        <w:t>Jonathan</w:t>
      </w:r>
      <w:r>
        <w:t xml:space="preserve">, </w:t>
      </w:r>
      <w:r w:rsidRPr="00E867A0">
        <w:t>“Communism is Evil.</w:t>
      </w:r>
      <w:proofErr w:type="gramEnd"/>
      <w:r w:rsidRPr="00E867A0">
        <w:t xml:space="preserve"> Here’s Why.</w:t>
      </w:r>
      <w:proofErr w:type="gramStart"/>
      <w:r w:rsidRPr="00E867A0">
        <w:t>”</w:t>
      </w:r>
      <w:r>
        <w:t>,</w:t>
      </w:r>
      <w:proofErr w:type="gramEnd"/>
      <w:r>
        <w:t xml:space="preserve"> </w:t>
      </w:r>
      <w:r w:rsidRPr="00E867A0">
        <w:t>March 7, 2008</w:t>
      </w:r>
      <w:r>
        <w:t xml:space="preserve">, </w:t>
      </w:r>
      <w:r w:rsidRPr="00E867A0">
        <w:t>http://fwcon.wordpress.com/2008/03/07/communism-is-evil-heres-why/</w:t>
      </w:r>
      <w:r>
        <w:t>)//33k</w:t>
      </w:r>
    </w:p>
    <w:p w:rsidR="005931F7" w:rsidRDefault="005931F7" w:rsidP="005931F7">
      <w:pPr>
        <w:rPr>
          <w:rStyle w:val="StyleBoldUnderline"/>
        </w:rPr>
      </w:pPr>
    </w:p>
    <w:p w:rsidR="005931F7" w:rsidRPr="00E867A0" w:rsidRDefault="005931F7" w:rsidP="005931F7">
      <w:r w:rsidRPr="00E867A0">
        <w:rPr>
          <w:rStyle w:val="StyleBoldUnderline"/>
        </w:rPr>
        <w:t>What you don’t know or believe in can kill you</w:t>
      </w:r>
      <w:r w:rsidRPr="00E867A0">
        <w:t>. Just because you don’t believe a snake is poisonous doesn’t mean a snake bite won’t send you to an early grave. Just because you don’t believe cancer is a deadly disease does</w:t>
      </w:r>
      <w:r>
        <w:t>n’t mean you won’t die from it.</w:t>
      </w:r>
    </w:p>
    <w:p w:rsidR="005931F7" w:rsidRPr="00E867A0" w:rsidRDefault="005931F7" w:rsidP="005931F7">
      <w:pPr>
        <w:rPr>
          <w:sz w:val="26"/>
          <w:u w:val="single"/>
        </w:rPr>
      </w:pPr>
      <w:r w:rsidRPr="00E867A0">
        <w:t xml:space="preserve">The same is true for philosophies. </w:t>
      </w:r>
      <w:r w:rsidRPr="00E867A0">
        <w:rPr>
          <w:rStyle w:val="StyleBoldUnderline"/>
        </w:rPr>
        <w:t>Communism</w:t>
      </w:r>
      <w:r w:rsidRPr="00E867A0">
        <w:t xml:space="preserve">, the philosophy, </w:t>
      </w:r>
      <w:r w:rsidRPr="00E867A0">
        <w:rPr>
          <w:rStyle w:val="StyleBoldUnderline"/>
        </w:rPr>
        <w:t>is a poison, a poison that</w:t>
      </w:r>
      <w:r w:rsidRPr="00E867A0">
        <w:t xml:space="preserve"> will kill Americans as fast as it </w:t>
      </w:r>
      <w:r w:rsidRPr="00E867A0">
        <w:rPr>
          <w:rStyle w:val="StyleBoldUnderline"/>
        </w:rPr>
        <w:t>has killed millions of people across the world.</w:t>
      </w:r>
    </w:p>
    <w:p w:rsidR="005931F7" w:rsidRPr="00E867A0" w:rsidRDefault="005931F7" w:rsidP="005931F7">
      <w:pPr>
        <w:rPr>
          <w:sz w:val="26"/>
          <w:u w:val="single"/>
        </w:rPr>
      </w:pPr>
      <w:r w:rsidRPr="00E867A0">
        <w:t xml:space="preserve">Let me spell it out for you in plain English: </w:t>
      </w:r>
      <w:r w:rsidRPr="00E867A0">
        <w:rPr>
          <w:rStyle w:val="StyleBoldUnderline"/>
        </w:rPr>
        <w:t>There are evil men out there</w:t>
      </w:r>
      <w:r w:rsidRPr="00E867A0">
        <w:t xml:space="preserve">, and there are a lot of them. Hitler was one of many. The world is filled with these men. </w:t>
      </w:r>
      <w:r w:rsidRPr="00E867A0">
        <w:rPr>
          <w:rStyle w:val="StyleBoldUnderline"/>
        </w:rPr>
        <w:t>Some are not as extreme as others, but the extreme ones have a certain bloodlust for power, and are willing to kill</w:t>
      </w:r>
      <w:r w:rsidRPr="00E867A0">
        <w:t xml:space="preserve"> their own mothers, children, and wives </w:t>
      </w:r>
      <w:r w:rsidRPr="00E867A0">
        <w:rPr>
          <w:rStyle w:val="StyleBoldUnderline"/>
        </w:rPr>
        <w:t>to get it.</w:t>
      </w:r>
    </w:p>
    <w:p w:rsidR="005931F7" w:rsidRPr="00E867A0" w:rsidRDefault="005931F7" w:rsidP="005931F7">
      <w:pPr>
        <w:rPr>
          <w:sz w:val="26"/>
          <w:u w:val="single"/>
        </w:rPr>
      </w:pPr>
      <w:r w:rsidRPr="00E867A0">
        <w:t xml:space="preserve">Read your history. </w:t>
      </w:r>
      <w:r w:rsidRPr="00E867A0">
        <w:rPr>
          <w:rStyle w:val="StyleBoldUnderline"/>
        </w:rPr>
        <w:t>Study what power does to people</w:t>
      </w:r>
      <w:r w:rsidRPr="00E867A0">
        <w:t xml:space="preserve">. Study about the kind of people drawn to power. Study how the get power, how they keep it, and how they use it. You will come to one conclusion: </w:t>
      </w:r>
      <w:r w:rsidRPr="00E867A0">
        <w:rPr>
          <w:rStyle w:val="StyleBoldUnderline"/>
        </w:rPr>
        <w:t>Your mindset of tolerance and compassion isn’t shared by everyone</w:t>
      </w:r>
      <w:r w:rsidRPr="00E867A0">
        <w:t xml:space="preserve">. And when push comes to shove, </w:t>
      </w:r>
      <w:r w:rsidRPr="00E867A0">
        <w:rPr>
          <w:rStyle w:val="StyleBoldUnderline"/>
        </w:rPr>
        <w:t>those people will try to use it against you.</w:t>
      </w:r>
    </w:p>
    <w:p w:rsidR="005931F7" w:rsidRPr="00E867A0" w:rsidRDefault="005931F7" w:rsidP="005931F7">
      <w:r w:rsidRPr="00E867A0">
        <w:t>Take the communist movement. A young idealist, Karl Marx, is simply trying to think about all the poor people around the world, and trying to come up with a fair way to help them be free from economic slavery. Sounds noble and good, right? And it is. This is something everyone should work for, starting with themselves, and then their famili</w:t>
      </w:r>
      <w:r>
        <w:t>es, and then their communities.</w:t>
      </w:r>
    </w:p>
    <w:p w:rsidR="005931F7" w:rsidRPr="00E867A0" w:rsidRDefault="005931F7" w:rsidP="005931F7">
      <w:r w:rsidRPr="00E867A0">
        <w:t xml:space="preserve">What wasn’t good was Karl </w:t>
      </w:r>
      <w:r w:rsidRPr="00E867A0">
        <w:rPr>
          <w:rStyle w:val="StyleBoldUnderline"/>
        </w:rPr>
        <w:t>Marx</w:t>
      </w:r>
      <w:r w:rsidRPr="00E867A0">
        <w:t>’s plan to make everyone equal by government rule. Rather than build up, he wanted to tear down. Rather than quicken, he wanted to kill. He</w:t>
      </w:r>
      <w:r w:rsidRPr="00E867A0">
        <w:rPr>
          <w:rStyle w:val="StyleBoldUnderline"/>
        </w:rPr>
        <w:t xml:space="preserve"> saw obstacles to his wonderful utopic recipe everywhere he turned. His conclusion, and the conclusions of everyone who tries to follow his path, is that everyone else, every other organization, must be destroyed. The ones that must be destroyed first are those that do the most good. In the ashes, society can be rebuilt</w:t>
      </w:r>
      <w:r>
        <w:t xml:space="preserve"> in the just and true way.</w:t>
      </w:r>
    </w:p>
    <w:p w:rsidR="005931F7" w:rsidRPr="0042287E" w:rsidRDefault="005931F7" w:rsidP="005931F7">
      <w:pPr>
        <w:rPr>
          <w:sz w:val="26"/>
          <w:u w:val="single"/>
        </w:rPr>
      </w:pPr>
      <w:r w:rsidRPr="00E867A0">
        <w:rPr>
          <w:rStyle w:val="StyleBoldUnderline"/>
        </w:rPr>
        <w:t>Communism</w:t>
      </w:r>
      <w:r w:rsidRPr="00E867A0">
        <w:t xml:space="preserve">, as Reagan carefully explained, is not a new idea. It is a very old idea, dressed up in modern clothes and freshened up with modern language. It is the same idea that the Egyptians had when they enslaved the Jews. It is the same idea that the Assyrians, Babylonians, Persians, Greeks, Romans, and Mongols had as they sent out murdering armies to torture the earth and enslave free people. It </w:t>
      </w:r>
      <w:r w:rsidRPr="00E867A0">
        <w:rPr>
          <w:rStyle w:val="StyleBoldUnderline"/>
        </w:rPr>
        <w:t>is the same idea as the people who bought and sold men. It is simply man’s quest to conquer everyone else and make themselves king or emperor</w:t>
      </w:r>
      <w:r w:rsidRPr="00E867A0">
        <w:t xml:space="preserve">. They want to eat the food made by others for free, and </w:t>
      </w:r>
      <w:r w:rsidRPr="00E867A0">
        <w:rPr>
          <w:rStyle w:val="StyleBoldUnderline"/>
        </w:rPr>
        <w:t>they will say and do anything to get it.</w:t>
      </w:r>
    </w:p>
    <w:p w:rsidR="005931F7" w:rsidRPr="00E867A0" w:rsidRDefault="005931F7" w:rsidP="005931F7">
      <w:r w:rsidRPr="00E867A0">
        <w:rPr>
          <w:rStyle w:val="StyleBoldUnderline"/>
        </w:rPr>
        <w:t>Under communism, a select group of elites control every aspect of life</w:t>
      </w:r>
      <w:r w:rsidRPr="00E867A0">
        <w:t xml:space="preserve">. They control who gets to grow food, </w:t>
      </w:r>
      <w:proofErr w:type="gramStart"/>
      <w:r w:rsidRPr="00E867A0">
        <w:t>who</w:t>
      </w:r>
      <w:proofErr w:type="gramEnd"/>
      <w:r w:rsidRPr="00E867A0">
        <w:t xml:space="preserve"> gets to eat that food, and who gets to starve. Interestingly, it </w:t>
      </w:r>
      <w:r w:rsidRPr="0042287E">
        <w:rPr>
          <w:rStyle w:val="StyleBoldUnderline"/>
        </w:rPr>
        <w:t>is the people who grow the food who starve. They control what people are allowed to think, say, and do. They control every aspect of society</w:t>
      </w:r>
      <w:r>
        <w:t>. Or so they wish to do so.</w:t>
      </w:r>
    </w:p>
    <w:p w:rsidR="005931F7" w:rsidRPr="00E867A0" w:rsidRDefault="005931F7" w:rsidP="005931F7">
      <w:r w:rsidRPr="00E867A0">
        <w:t xml:space="preserve">As my friend who actually lived under Communist Russia explained, early into the revolution, it was realized that communism was much more dangerous than any anti-communist had thought. It was a dangerous thing, dangerous not just to the people but to those high up in the power chain. And so the </w:t>
      </w:r>
      <w:r w:rsidRPr="00E867A0">
        <w:lastRenderedPageBreak/>
        <w:t xml:space="preserve">government began to relax the very controls that communism prescribed. That is, Russia only boasted that they were communist, but what kept them alive </w:t>
      </w:r>
      <w:proofErr w:type="gramStart"/>
      <w:r w:rsidRPr="00E867A0">
        <w:t>was</w:t>
      </w:r>
      <w:proofErr w:type="gramEnd"/>
      <w:r w:rsidRPr="00E867A0">
        <w:t xml:space="preserve"> the black markets, black markets that moved food, medical supplies, and expertise around the country without any government intervention. And the government did little to stop the black markets, acknowledging, privately, that those markets kept</w:t>
      </w:r>
      <w:r>
        <w:t xml:space="preserve"> the people alive.</w:t>
      </w:r>
    </w:p>
    <w:p w:rsidR="005931F7" w:rsidRPr="00E867A0" w:rsidRDefault="005931F7" w:rsidP="005931F7">
      <w:r w:rsidRPr="00E867A0">
        <w:t>As another friend who lived under communist rule observed, upon arriving in Boston, while the Russians talked about communism, the Americans were actually doing it. He had never felt so little in the eyes of government officials than when he had to interact with the federal and state and city governments. At least the communists could be bri</w:t>
      </w:r>
      <w:r>
        <w:t>bed to make things go smoothly.</w:t>
      </w:r>
    </w:p>
    <w:p w:rsidR="005931F7" w:rsidRPr="00E867A0" w:rsidRDefault="005931F7" w:rsidP="005931F7">
      <w:r w:rsidRPr="00E867A0">
        <w:t>We are fast headed down the path where every person must bow to the government to obtain permission to wipe their own bottoms, literally. They have already legislated how much water we can flush with. Just now, a bill is crossing the desk of the governor, asking her to set state-mandated limits on how many miles we can drive. Bit by bit,</w:t>
      </w:r>
      <w:r>
        <w:t xml:space="preserve"> our freedoms are disappearing.</w:t>
      </w:r>
    </w:p>
    <w:p w:rsidR="005931F7" w:rsidRPr="0042287E" w:rsidRDefault="005931F7" w:rsidP="005931F7">
      <w:pPr>
        <w:rPr>
          <w:sz w:val="26"/>
          <w:u w:val="single"/>
        </w:rPr>
      </w:pPr>
      <w:r w:rsidRPr="0042287E">
        <w:rPr>
          <w:rStyle w:val="StyleBoldUnderline"/>
        </w:rPr>
        <w:t>We know from human experience what lies down this path of increasing government control. We have seen the holocaust. We have seen millions of starving Ukrainians and Chinese. We saw the killing fields in Southeast Asia. We see the mass starvation and complete lack of any freedom in North Korea.</w:t>
      </w:r>
      <w:r w:rsidRPr="00E867A0">
        <w:t xml:space="preserve"> We see Canadians and Englishmen caught in a failing medical system, waiting endlessly for simple operations, dying before they can even see a surgeon. </w:t>
      </w:r>
      <w:r w:rsidRPr="0042287E">
        <w:rPr>
          <w:rStyle w:val="StyleBoldUnderline"/>
        </w:rPr>
        <w:t>We know, without a doubt, where this road leads us.</w:t>
      </w:r>
    </w:p>
    <w:p w:rsidR="005931F7" w:rsidRPr="00E867A0" w:rsidRDefault="005931F7" w:rsidP="005931F7">
      <w:r w:rsidRPr="00E867A0">
        <w:t xml:space="preserve">On the other hand, and friends, this is not “right” versus “left”, this is “up” versus “down”, on the other hand we see another option. </w:t>
      </w:r>
      <w:proofErr w:type="gramStart"/>
      <w:r w:rsidRPr="00E867A0">
        <w:t>Limited government.</w:t>
      </w:r>
      <w:proofErr w:type="gramEnd"/>
      <w:r w:rsidRPr="00E867A0">
        <w:t xml:space="preserve"> Government applied sparingly, with extreme caution, and most importantly, in a cold, calculating way, calculated to maximize the freedoms of the individual. We see societies not limited by permits and taxes and regulations on speech. We see them spontaneously organize to address every social need, long before politicians even realize there is a need. As Alexis de Tocqueville commented upon seeing the American people in action, there was no need for government to spend a moment of time thinking about the poor, since the people were already addressing every need at the best of their ability. This is what “up” gets you. This is what limited government gets you. </w:t>
      </w:r>
      <w:r w:rsidRPr="0042287E">
        <w:rPr>
          <w:rStyle w:val="StyleBoldUnderline"/>
        </w:rPr>
        <w:t>Yes, there are rich, and there are poor, but the rich have no power to imprison, torture, and kill the poor</w:t>
      </w:r>
      <w:r>
        <w:t>.</w:t>
      </w:r>
    </w:p>
    <w:p w:rsidR="005931F7" w:rsidRPr="0042287E" w:rsidRDefault="005931F7" w:rsidP="005931F7">
      <w:pPr>
        <w:rPr>
          <w:rStyle w:val="StyleBoldUnderline"/>
        </w:rPr>
      </w:pPr>
      <w:r w:rsidRPr="0042287E">
        <w:rPr>
          <w:rStyle w:val="StyleBoldUnderline"/>
        </w:rPr>
        <w:t xml:space="preserve">“Down” leads to slavery, concentration camps, reeducation camps, poverty, starvation, warfare. “Down” leads to the deepest and darkest moments in human history, human slaughter that the most bloodthirsty mongol conqueror could never even imagine. “Down” is </w:t>
      </w:r>
      <w:proofErr w:type="gramStart"/>
      <w:r w:rsidRPr="0042287E">
        <w:rPr>
          <w:rStyle w:val="StyleBoldUnderline"/>
        </w:rPr>
        <w:t>all that</w:t>
      </w:r>
      <w:proofErr w:type="gramEnd"/>
      <w:r w:rsidRPr="0042287E">
        <w:rPr>
          <w:rStyle w:val="StyleBoldUnderline"/>
        </w:rPr>
        <w:t xml:space="preserve"> communism has to offer.</w:t>
      </w:r>
    </w:p>
    <w:p w:rsidR="005931F7" w:rsidRPr="00FE6A96" w:rsidRDefault="005931F7" w:rsidP="005931F7">
      <w:pPr>
        <w:rPr>
          <w:rStyle w:val="StyleBoldUnderline"/>
        </w:rPr>
      </w:pPr>
      <w:r w:rsidRPr="00E867A0">
        <w:t>As Mark Levin commented, “Government gets you concentration camps and the holocaust. Do you want more government?” And as he contrasted, “Exxon may be evil, but who have they falsely impri</w:t>
      </w:r>
      <w:r>
        <w:t xml:space="preserve">soned, or tortured, or killed?” </w:t>
      </w:r>
      <w:r w:rsidRPr="0042287E">
        <w:rPr>
          <w:rStyle w:val="StyleBoldUnderline"/>
        </w:rPr>
        <w:t>I would rather live in a society run by evil corporations than good government.</w:t>
      </w:r>
    </w:p>
    <w:p w:rsidR="005931F7" w:rsidRPr="005931F7" w:rsidRDefault="005931F7" w:rsidP="005931F7"/>
    <w:p w:rsidR="00426738" w:rsidRDefault="00C220DA" w:rsidP="00C220DA">
      <w:pPr>
        <w:pStyle w:val="Heading3"/>
      </w:pPr>
      <w:r>
        <w:lastRenderedPageBreak/>
        <w:t>Impact – turns the environment</w:t>
      </w:r>
    </w:p>
    <w:p w:rsidR="00C220DA" w:rsidRDefault="00C220DA" w:rsidP="00C220DA"/>
    <w:p w:rsidR="00C220DA" w:rsidRPr="00C220DA" w:rsidRDefault="00C220DA" w:rsidP="00C220DA">
      <w:pPr>
        <w:pStyle w:val="Heading4"/>
      </w:pPr>
      <w:r w:rsidRPr="00C220DA">
        <w:t>Communism is terrible for the environment- USSR proves- laundry list of impacts</w:t>
      </w:r>
    </w:p>
    <w:p w:rsidR="00C220DA" w:rsidRPr="001A78BD" w:rsidRDefault="00C220DA" w:rsidP="00C220DA">
      <w:pPr>
        <w:rPr>
          <w:rFonts w:ascii="Arial Narrow" w:hAnsi="Arial Narrow"/>
          <w:sz w:val="16"/>
          <w:szCs w:val="16"/>
        </w:rPr>
      </w:pPr>
      <w:proofErr w:type="gramStart"/>
      <w:r w:rsidRPr="001A78BD">
        <w:rPr>
          <w:rFonts w:ascii="Arial Narrow" w:hAnsi="Arial Narrow"/>
          <w:b/>
        </w:rPr>
        <w:t>Dilorenze ’92</w:t>
      </w:r>
      <w:r w:rsidRPr="001A78BD">
        <w:rPr>
          <w:rFonts w:ascii="Arial Narrow" w:hAnsi="Arial Narrow"/>
          <w:sz w:val="16"/>
          <w:szCs w:val="16"/>
        </w:rPr>
        <w:t>- an American economics professor at Loyola University Maryland.</w:t>
      </w:r>
      <w:proofErr w:type="gramEnd"/>
      <w:r w:rsidRPr="001A78BD">
        <w:rPr>
          <w:rFonts w:ascii="Arial Narrow" w:hAnsi="Arial Narrow"/>
          <w:sz w:val="16"/>
          <w:szCs w:val="16"/>
        </w:rPr>
        <w:t xml:space="preserve"> (Thomas J., “Why Socialism Causes Pollution”, FEE, March 1 1992, </w:t>
      </w:r>
      <w:hyperlink r:id="rId102" w:anchor="axzz2Y0u7FfBX" w:history="1">
        <w:r w:rsidRPr="001A78BD">
          <w:rPr>
            <w:rStyle w:val="Hyperlink"/>
            <w:rFonts w:ascii="Arial Narrow" w:hAnsi="Arial Narrow"/>
            <w:sz w:val="16"/>
            <w:szCs w:val="16"/>
          </w:rPr>
          <w:t>http://www.fee.org/the_freeman/detail/why-socialism-causes-pollution#axzz2Y0u7FfBX</w:t>
        </w:r>
      </w:hyperlink>
      <w:r w:rsidRPr="001A78BD">
        <w:rPr>
          <w:rFonts w:ascii="Arial Narrow" w:hAnsi="Arial Narrow"/>
          <w:sz w:val="16"/>
          <w:szCs w:val="16"/>
        </w:rPr>
        <w:t>) //CW</w:t>
      </w:r>
    </w:p>
    <w:p w:rsidR="00C220DA" w:rsidRPr="001A78BD" w:rsidRDefault="00C220DA" w:rsidP="00C220DA">
      <w:pPr>
        <w:rPr>
          <w:rFonts w:ascii="Arial Narrow" w:hAnsi="Arial Narrow"/>
          <w:b/>
        </w:rPr>
      </w:pPr>
    </w:p>
    <w:p w:rsidR="00C220DA" w:rsidRPr="001A78BD" w:rsidRDefault="00C220DA" w:rsidP="00C220DA">
      <w:pPr>
        <w:rPr>
          <w:rFonts w:ascii="Arial Narrow" w:hAnsi="Arial Narrow"/>
          <w:u w:val="single"/>
        </w:rPr>
      </w:pPr>
      <w:r w:rsidRPr="001A78BD">
        <w:rPr>
          <w:rFonts w:ascii="Arial Narrow" w:hAnsi="Arial Narrow"/>
          <w:sz w:val="16"/>
        </w:rPr>
        <w:t xml:space="preserve">But if the profit motive is the primary cause of pollution, </w:t>
      </w:r>
      <w:r w:rsidRPr="001A78BD">
        <w:rPr>
          <w:rFonts w:ascii="Arial Narrow" w:hAnsi="Arial Narrow"/>
          <w:u w:val="single"/>
        </w:rPr>
        <w:t>one would not expect to find much pollution in socialist countries</w:t>
      </w:r>
      <w:r w:rsidRPr="001A78BD">
        <w:rPr>
          <w:rFonts w:ascii="Arial Narrow" w:hAnsi="Arial Narrow"/>
          <w:sz w:val="16"/>
        </w:rPr>
        <w:t xml:space="preserve">, such as the former Soviet Union, China, and in the former Communist countries of Eastern and Central Europe. </w:t>
      </w:r>
      <w:proofErr w:type="gramStart"/>
      <w:r w:rsidRPr="001A78BD">
        <w:rPr>
          <w:rFonts w:ascii="Arial Narrow" w:hAnsi="Arial Narrow"/>
          <w:u w:val="single"/>
        </w:rPr>
        <w:t>That is, in theory.</w:t>
      </w:r>
      <w:proofErr w:type="gramEnd"/>
      <w:r w:rsidRPr="001A78BD">
        <w:rPr>
          <w:rFonts w:ascii="Arial Narrow" w:hAnsi="Arial Narrow"/>
          <w:u w:val="single"/>
        </w:rPr>
        <w:t xml:space="preserve"> In reality exactly the opposite is true: The socialist world suffers from </w:t>
      </w:r>
      <w:r w:rsidRPr="001A78BD">
        <w:rPr>
          <w:rFonts w:ascii="Arial Narrow" w:hAnsi="Arial Narrow"/>
          <w:b/>
          <w:u w:val="single"/>
        </w:rPr>
        <w:t>the worst pollution on earth</w:t>
      </w:r>
      <w:r w:rsidRPr="001A78BD">
        <w:rPr>
          <w:rFonts w:ascii="Arial Narrow" w:hAnsi="Arial Narrow"/>
          <w:u w:val="single"/>
        </w:rPr>
        <w:t xml:space="preserve">. </w:t>
      </w:r>
      <w:r w:rsidRPr="001A78BD">
        <w:rPr>
          <w:rFonts w:ascii="Arial Narrow" w:hAnsi="Arial Narrow"/>
          <w:sz w:val="16"/>
        </w:rPr>
        <w:t xml:space="preserve">Could it be that free enterprise is not so incompatible with environmental protection after all? </w:t>
      </w:r>
      <w:proofErr w:type="gramStart"/>
      <w:r w:rsidRPr="001A78BD">
        <w:rPr>
          <w:rFonts w:ascii="Arial Narrow" w:hAnsi="Arial Narrow"/>
          <w:sz w:val="16"/>
        </w:rPr>
        <w:t>I. Socialist Pollution The Soviet Union In the Soviet Union</w:t>
      </w:r>
      <w:proofErr w:type="gramEnd"/>
      <w:r w:rsidRPr="001A78BD">
        <w:rPr>
          <w:rFonts w:ascii="Arial Narrow" w:hAnsi="Arial Narrow"/>
          <w:sz w:val="16"/>
        </w:rPr>
        <w:t xml:space="preserve"> there was a vast body of environmental law and regulation that purportedly protected the public interest, but these constraints have had no perceivable benefit. </w:t>
      </w:r>
      <w:r w:rsidRPr="001A78BD">
        <w:rPr>
          <w:rFonts w:ascii="Arial Narrow" w:hAnsi="Arial Narrow"/>
          <w:u w:val="single"/>
        </w:rPr>
        <w:t xml:space="preserve">The Soviet Union, like all socialist countries, suffered from a massive "tragedy of the commons", to borrow the term used by biologist Garrett Hardin in his classic 1968 article. Where property is communally or governmentally owned and treated as a free resource, </w:t>
      </w:r>
      <w:r w:rsidRPr="001A78BD">
        <w:rPr>
          <w:rFonts w:ascii="Arial Narrow" w:hAnsi="Arial Narrow"/>
          <w:b/>
          <w:u w:val="single"/>
        </w:rPr>
        <w:t>resources will inevitably be overused</w:t>
      </w:r>
      <w:r w:rsidRPr="001A78BD">
        <w:rPr>
          <w:rFonts w:ascii="Arial Narrow" w:hAnsi="Arial Narrow"/>
          <w:u w:val="single"/>
        </w:rPr>
        <w:t xml:space="preserve"> with little regard for future consequences. The Soviet government’s imperatives for economic growth, combined with communal ownership of virtually all property and resources, caused </w:t>
      </w:r>
      <w:r w:rsidRPr="001A78BD">
        <w:rPr>
          <w:rFonts w:ascii="Arial Narrow" w:hAnsi="Arial Narrow"/>
          <w:b/>
          <w:u w:val="single"/>
        </w:rPr>
        <w:t>tremendous environmental damage</w:t>
      </w:r>
      <w:r w:rsidRPr="001A78BD">
        <w:rPr>
          <w:rFonts w:ascii="Arial Narrow" w:hAnsi="Arial Narrow"/>
          <w:u w:val="single"/>
        </w:rPr>
        <w:t>.</w:t>
      </w:r>
      <w:r w:rsidRPr="001A78BD">
        <w:rPr>
          <w:rFonts w:ascii="Arial Narrow" w:hAnsi="Arial Narrow"/>
          <w:sz w:val="16"/>
        </w:rPr>
        <w:t xml:space="preserve"> According to economist Marshall Goldman, who studied and traveled extensively in the Soviet Union, "</w:t>
      </w:r>
      <w:r w:rsidRPr="001A78BD">
        <w:rPr>
          <w:rFonts w:ascii="Arial Narrow" w:hAnsi="Arial Narrow"/>
          <w:u w:val="single"/>
        </w:rPr>
        <w:t>The attitude that nature is there to be exploited by man is the very essence of the Soviet production ethic</w:t>
      </w:r>
      <w:r w:rsidRPr="001A78BD">
        <w:rPr>
          <w:rFonts w:ascii="Arial Narrow" w:hAnsi="Arial Narrow"/>
          <w:sz w:val="16"/>
        </w:rPr>
        <w:t>." A typical example of the environmental damage caused by the Soviet economic system is the exploitation of the Black Sea. To comply with five-year plans for housing and building construction, gravel, sand, and trees around the beaches were used for decades as construction materials. Because there is no private property</w:t>
      </w:r>
      <w:r w:rsidRPr="001A78BD">
        <w:rPr>
          <w:rFonts w:ascii="Arial Narrow" w:hAnsi="Arial Narrow"/>
          <w:u w:val="single"/>
        </w:rPr>
        <w:t>, "no value is attached to the gravel along the seashore. Since, in effect, it is free, the contractors haul it away. This practice caused massive beach erosion</w:t>
      </w:r>
      <w:r w:rsidRPr="001A78BD">
        <w:rPr>
          <w:rFonts w:ascii="Arial Narrow" w:hAnsi="Arial Narrow"/>
          <w:sz w:val="16"/>
        </w:rPr>
        <w:t xml:space="preserve"> which reduced the Black Sea coast by 50 percent between 1920 and 1960. Eventually, hotels, hospitals, and of all things, a military sanitarium collapsed into the sea as the shore line gave way. </w:t>
      </w:r>
      <w:proofErr w:type="gramStart"/>
      <w:r w:rsidRPr="001A78BD">
        <w:rPr>
          <w:rFonts w:ascii="Arial Narrow" w:hAnsi="Arial Narrow"/>
          <w:u w:val="single"/>
        </w:rPr>
        <w:t>Frequent landslides–as many as 300 per year–have been reported.</w:t>
      </w:r>
      <w:proofErr w:type="gramEnd"/>
      <w:r w:rsidRPr="001A78BD">
        <w:rPr>
          <w:rFonts w:ascii="Arial Narrow" w:hAnsi="Arial Narrow"/>
          <w:u w:val="single"/>
        </w:rPr>
        <w:t xml:space="preserve"> Water pollution is catastrophic. Effluent from a chemical plant killed almost all the fish</w:t>
      </w:r>
      <w:r w:rsidRPr="001A78BD">
        <w:rPr>
          <w:rFonts w:ascii="Arial Narrow" w:hAnsi="Arial Narrow"/>
          <w:sz w:val="16"/>
        </w:rPr>
        <w:t xml:space="preserve"> in the Oka River in 1965, and similar fish kills have occurred in the Volga, Ob, </w:t>
      </w:r>
      <w:proofErr w:type="gramStart"/>
      <w:r w:rsidRPr="001A78BD">
        <w:rPr>
          <w:rFonts w:ascii="Arial Narrow" w:hAnsi="Arial Narrow"/>
          <w:sz w:val="16"/>
        </w:rPr>
        <w:t>Yenesei</w:t>
      </w:r>
      <w:proofErr w:type="gramEnd"/>
      <w:r w:rsidRPr="001A78BD">
        <w:rPr>
          <w:rFonts w:ascii="Arial Narrow" w:hAnsi="Arial Narrow"/>
          <w:sz w:val="16"/>
        </w:rPr>
        <w:t xml:space="preserve">, Ural, and Northern Dvina rivers. </w:t>
      </w:r>
      <w:r w:rsidRPr="001A78BD">
        <w:rPr>
          <w:rFonts w:ascii="Arial Narrow" w:hAnsi="Arial Narrow"/>
          <w:u w:val="single"/>
        </w:rPr>
        <w:t>Most Russian factories discharge their waste without cleaning it at all. Mines, oil wells, and ships freely dump waste and ballast into any available body of water, since it is all one big (and tragic) "commons."</w:t>
      </w:r>
      <w:r w:rsidRPr="001A78BD">
        <w:rPr>
          <w:rFonts w:ascii="Arial Narrow" w:hAnsi="Arial Narrow"/>
          <w:sz w:val="16"/>
        </w:rPr>
        <w:t xml:space="preserve"> Only six of the 20 main cities in Moldavia had a sewer system by the late 1960s, and only two of those cities made any effort to treat the sewage. Conditions are far more primitive in the countryside. The Aral and Caspian seas have been gradually disappearing as large quantities of their water have been diverted for irrigation. </w:t>
      </w:r>
      <w:r w:rsidRPr="001A78BD">
        <w:rPr>
          <w:rFonts w:ascii="Arial Narrow" w:hAnsi="Arial Narrow"/>
          <w:u w:val="single"/>
        </w:rPr>
        <w:t xml:space="preserve">And since untreated sewage flows into </w:t>
      </w:r>
      <w:proofErr w:type="gramStart"/>
      <w:r w:rsidRPr="001A78BD">
        <w:rPr>
          <w:rFonts w:ascii="Arial Narrow" w:hAnsi="Arial Narrow"/>
          <w:u w:val="single"/>
        </w:rPr>
        <w:t>feeder rivers</w:t>
      </w:r>
      <w:proofErr w:type="gramEnd"/>
      <w:r w:rsidRPr="001A78BD">
        <w:rPr>
          <w:rFonts w:ascii="Arial Narrow" w:hAnsi="Arial Narrow"/>
          <w:u w:val="single"/>
        </w:rPr>
        <w:t>, they are also heavily polluted.</w:t>
      </w:r>
      <w:r w:rsidRPr="001A78BD">
        <w:rPr>
          <w:rFonts w:ascii="Arial Narrow" w:hAnsi="Arial Narrow"/>
          <w:sz w:val="16"/>
        </w:rPr>
        <w:t xml:space="preserve"> Some Soviet authorities expressed fears that by the turn of the century the Aral Sea will be nothing but a salt marsh. </w:t>
      </w:r>
      <w:r w:rsidRPr="001A78BD">
        <w:rPr>
          <w:rFonts w:ascii="Arial Narrow" w:hAnsi="Arial Narrow"/>
          <w:u w:val="single"/>
        </w:rPr>
        <w:t xml:space="preserve">One paper reported that because of the rising salt content of the Aral the remaining fish will rapidly disappear. It was recently revealed that the Aral Sea has shrunk by about a third. Its shore line "is arid desert and the wind blows dry deposits of salt thousands of miles away. The infant mortality rate [in that region] is four to five times the national average." The declining water level in the Caspian Sea has been catastrophic for </w:t>
      </w:r>
      <w:proofErr w:type="gramStart"/>
      <w:r w:rsidRPr="001A78BD">
        <w:rPr>
          <w:rFonts w:ascii="Arial Narrow" w:hAnsi="Arial Narrow"/>
          <w:u w:val="single"/>
        </w:rPr>
        <w:t>its fish population as spawning areas have</w:t>
      </w:r>
      <w:proofErr w:type="gramEnd"/>
      <w:r w:rsidRPr="001A78BD">
        <w:rPr>
          <w:rFonts w:ascii="Arial Narrow" w:hAnsi="Arial Narrow"/>
          <w:u w:val="single"/>
        </w:rPr>
        <w:t xml:space="preserve"> turned into dry land.</w:t>
      </w:r>
      <w:r w:rsidRPr="001A78BD">
        <w:rPr>
          <w:rFonts w:ascii="Arial Narrow" w:hAnsi="Arial Narrow"/>
          <w:sz w:val="16"/>
        </w:rPr>
        <w:t xml:space="preserve"> </w:t>
      </w:r>
      <w:r w:rsidRPr="001A78BD">
        <w:rPr>
          <w:rFonts w:ascii="Arial Narrow" w:hAnsi="Arial Narrow"/>
          <w:u w:val="single"/>
        </w:rPr>
        <w:t xml:space="preserve">The sturgeon population has been so decimated that the Soviets have experimented with producing artificial caviar. </w:t>
      </w:r>
      <w:r w:rsidRPr="001A78BD">
        <w:rPr>
          <w:rFonts w:ascii="Arial Narrow" w:hAnsi="Arial Narrow"/>
          <w:sz w:val="16"/>
        </w:rPr>
        <w:t xml:space="preserve">Hundreds of factories and refineries along the Caspian Sea dump untreated waste into the sea, and major cities routinely dump raw sewage. It has been estimated that one-half of all the discharged effluent is carried in the Volga River, which flows into the Caspian Sea. The concentration of oil in the Volga is so great that steamboats are equipped with signs forbidding passengers to toss cigarettes overboard. As might be expected, fish kills along the Volga are a "common calamity." Lake Baikal, which is believed to be the oldest freshwater lake in the world, is also one of the largest and deepest. It is five times as deep as Lake Superior and contains twice the volume of water. According to Marshall Goldman, it was also "the best known example of the misuse of water resources in the USSR." Factories and pulp mills have been dumping hundreds of millions of gallons of effluent into Lake Baikal each year for decades. </w:t>
      </w:r>
      <w:r w:rsidRPr="001A78BD">
        <w:rPr>
          <w:rFonts w:ascii="Arial Narrow" w:hAnsi="Arial Narrow"/>
          <w:u w:val="single"/>
        </w:rPr>
        <w:t>As a result, animal life in the lake has been cut by more than 50 percent over the past half century. Untreated sewage is dumped into virtually all tributaries to the lake. Islands of alkaline sewage have been observed floating on the lake, including one that was 18 miles long and three miles wide. These "islands" have polluted the air around the lake as well as the water in it. Thousands of acres of forest surrounding the lake have been denuded, causing such erosion that dust storms have been reported</w:t>
      </w:r>
      <w:r w:rsidRPr="001A78BD">
        <w:rPr>
          <w:rFonts w:ascii="Arial Narrow" w:hAnsi="Arial Narrow"/>
          <w:sz w:val="16"/>
        </w:rPr>
        <w:t xml:space="preserve">. So much forest land in the Lake Baikal region has been destroyed that some observers reported shifting sands that link up with the Gobi Desert; there are fears that the desert may sweep into Siberia and destroy the lake. In other regions the fact that no compensation has to be paid for land that is flooded by water projects has made it easy for government engineers to submerge large areas of land. "As much land has been lost through flooding and salination as has been added through irrigation and drainage in the Soviet Union." </w:t>
      </w:r>
      <w:r w:rsidRPr="001A78BD">
        <w:rPr>
          <w:rFonts w:ascii="Arial Narrow" w:hAnsi="Arial Narrow"/>
          <w:u w:val="single"/>
        </w:rPr>
        <w:t xml:space="preserve">These examples of environment degradation in the Soviet Union are not meant to be exhaustive but </w:t>
      </w:r>
      <w:r w:rsidRPr="001A78BD">
        <w:rPr>
          <w:rFonts w:ascii="Arial Narrow" w:hAnsi="Arial Narrow"/>
          <w:b/>
          <w:u w:val="single"/>
        </w:rPr>
        <w:t>to illustrate the phenomenon of Communist pollution</w:t>
      </w:r>
      <w:r w:rsidRPr="001A78BD">
        <w:rPr>
          <w:rFonts w:ascii="Arial Narrow" w:hAnsi="Arial Narrow"/>
          <w:u w:val="single"/>
        </w:rPr>
        <w:t>.</w:t>
      </w:r>
      <w:r w:rsidRPr="001A78BD">
        <w:rPr>
          <w:rFonts w:ascii="Arial Narrow" w:hAnsi="Arial Narrow"/>
          <w:sz w:val="16"/>
        </w:rPr>
        <w:t xml:space="preserve"> As Goldman has observed, the great pollution problems in Russia stem from the fact that the government determined that economic growth was to be pursued at any cost. "</w:t>
      </w:r>
      <w:r w:rsidRPr="001A78BD">
        <w:rPr>
          <w:rFonts w:ascii="Arial Narrow" w:hAnsi="Arial Narrow"/>
          <w:u w:val="single"/>
        </w:rPr>
        <w:t xml:space="preserve">Government officials in the USSR generally have a greater </w:t>
      </w:r>
      <w:r w:rsidRPr="001A78BD">
        <w:rPr>
          <w:rFonts w:ascii="Arial Narrow" w:hAnsi="Arial Narrow"/>
          <w:u w:val="single"/>
        </w:rPr>
        <w:lastRenderedPageBreak/>
        <w:t>willingness to sacrifice their environment than government officials in a society with private enterprise where there is a degree of public accountability</w:t>
      </w:r>
      <w:r w:rsidRPr="001A78BD">
        <w:rPr>
          <w:rFonts w:ascii="Arial Narrow" w:hAnsi="Arial Narrow"/>
          <w:sz w:val="16"/>
        </w:rPr>
        <w:t xml:space="preserve">. </w:t>
      </w:r>
      <w:r w:rsidRPr="001A78BD">
        <w:rPr>
          <w:rFonts w:ascii="Arial Narrow" w:hAnsi="Arial Narrow"/>
          <w:u w:val="single"/>
        </w:rPr>
        <w:t>There is virtually a political as well as an economic imperative to devour idle resources in the USSR."</w:t>
      </w:r>
    </w:p>
    <w:p w:rsidR="00C220DA" w:rsidRPr="001A78BD" w:rsidRDefault="00C220DA" w:rsidP="00C220DA">
      <w:pPr>
        <w:rPr>
          <w:rFonts w:ascii="Arial Narrow" w:hAnsi="Arial Narrow"/>
          <w:u w:val="single"/>
        </w:rPr>
      </w:pPr>
    </w:p>
    <w:p w:rsidR="00C220DA" w:rsidRPr="00C220DA" w:rsidRDefault="00C220DA" w:rsidP="00C220DA">
      <w:pPr>
        <w:pStyle w:val="Heading4"/>
      </w:pPr>
      <w:r w:rsidRPr="00C220DA">
        <w:t>Seriously, communism is bad for the environment- Poland proves</w:t>
      </w:r>
    </w:p>
    <w:p w:rsidR="00C220DA" w:rsidRPr="001A78BD" w:rsidRDefault="00C220DA" w:rsidP="00C220DA">
      <w:pPr>
        <w:rPr>
          <w:rFonts w:ascii="Arial Narrow" w:hAnsi="Arial Narrow"/>
          <w:sz w:val="16"/>
          <w:szCs w:val="16"/>
        </w:rPr>
      </w:pPr>
      <w:proofErr w:type="gramStart"/>
      <w:r w:rsidRPr="001A78BD">
        <w:rPr>
          <w:rFonts w:ascii="Arial Narrow" w:hAnsi="Arial Narrow"/>
          <w:b/>
        </w:rPr>
        <w:t>Dilorenze ’92</w:t>
      </w:r>
      <w:r w:rsidRPr="001A78BD">
        <w:rPr>
          <w:rFonts w:ascii="Arial Narrow" w:hAnsi="Arial Narrow"/>
          <w:sz w:val="16"/>
          <w:szCs w:val="16"/>
        </w:rPr>
        <w:t>- an American economics professor at Loyola University Maryland.</w:t>
      </w:r>
      <w:proofErr w:type="gramEnd"/>
      <w:r w:rsidRPr="001A78BD">
        <w:rPr>
          <w:rFonts w:ascii="Arial Narrow" w:hAnsi="Arial Narrow"/>
          <w:sz w:val="16"/>
          <w:szCs w:val="16"/>
        </w:rPr>
        <w:t xml:space="preserve"> (Thomas J., “Why Socialism Causes Pollution”, FEE, March 1 1992, </w:t>
      </w:r>
      <w:hyperlink r:id="rId103" w:anchor="axzz2Y0u7FfBX" w:history="1">
        <w:r w:rsidRPr="001A78BD">
          <w:rPr>
            <w:rStyle w:val="Hyperlink"/>
            <w:rFonts w:ascii="Arial Narrow" w:hAnsi="Arial Narrow"/>
            <w:sz w:val="16"/>
            <w:szCs w:val="16"/>
          </w:rPr>
          <w:t>http://www.fee.org/the_freeman/detail/why-socialism-causes-pollution#axzz2Y0u7FfBX</w:t>
        </w:r>
      </w:hyperlink>
      <w:r w:rsidRPr="001A78BD">
        <w:rPr>
          <w:rFonts w:ascii="Arial Narrow" w:hAnsi="Arial Narrow"/>
          <w:sz w:val="16"/>
          <w:szCs w:val="16"/>
        </w:rPr>
        <w:t>) //CW</w:t>
      </w:r>
    </w:p>
    <w:p w:rsidR="00C220DA" w:rsidRPr="001A78BD" w:rsidRDefault="00C220DA" w:rsidP="00C220DA">
      <w:pPr>
        <w:rPr>
          <w:rFonts w:ascii="Arial Narrow" w:hAnsi="Arial Narrow"/>
          <w:sz w:val="16"/>
          <w:szCs w:val="16"/>
        </w:rPr>
      </w:pPr>
    </w:p>
    <w:p w:rsidR="00C220DA" w:rsidRPr="001A78BD" w:rsidRDefault="00C220DA" w:rsidP="00C220DA">
      <w:pPr>
        <w:rPr>
          <w:rFonts w:ascii="Arial Narrow" w:hAnsi="Arial Narrow"/>
          <w:sz w:val="16"/>
        </w:rPr>
      </w:pPr>
      <w:r w:rsidRPr="001A78BD">
        <w:rPr>
          <w:rFonts w:ascii="Arial Narrow" w:hAnsi="Arial Narrow"/>
          <w:u w:val="single"/>
        </w:rPr>
        <w:t>According to the Polish Academy of Sciences, "a third of the nation’s 38 million people live in areas of ecological disaster."</w:t>
      </w:r>
      <w:r w:rsidRPr="001A78BD">
        <w:rPr>
          <w:rFonts w:ascii="Arial Narrow" w:hAnsi="Arial Narrow"/>
          <w:sz w:val="16"/>
        </w:rPr>
        <w:t xml:space="preserve"> In the heavily industrialized Katowice region of Poland, </w:t>
      </w:r>
      <w:r w:rsidRPr="001A78BD">
        <w:rPr>
          <w:rFonts w:ascii="Arial Narrow" w:hAnsi="Arial Narrow"/>
          <w:u w:val="single"/>
        </w:rPr>
        <w:t>the people suffer 15 percent more circulatory disease, 30 percent more tumors, and 47 percent more respiratory disease than other</w:t>
      </w:r>
      <w:r w:rsidRPr="001A78BD">
        <w:rPr>
          <w:rFonts w:ascii="Arial Narrow" w:hAnsi="Arial Narrow"/>
          <w:sz w:val="16"/>
        </w:rPr>
        <w:t xml:space="preserve"> Poles. </w:t>
      </w:r>
      <w:r w:rsidRPr="001A78BD">
        <w:rPr>
          <w:rFonts w:ascii="Arial Narrow" w:hAnsi="Arial Narrow"/>
          <w:b/>
          <w:u w:val="single"/>
        </w:rPr>
        <w:t>Physicians and scientists believe pollution is a major contributor to these health problems</w:t>
      </w:r>
      <w:r w:rsidRPr="001A78BD">
        <w:rPr>
          <w:rFonts w:ascii="Arial Narrow" w:hAnsi="Arial Narrow"/>
          <w:u w:val="single"/>
        </w:rPr>
        <w:t>. Acid rain has so corroded railroad tracks that trains are not allowed to exceed 24 miles an hour. The air is so polluted in Katowice that there are underground "clinics" in uranium mines where the chronically ill can go to breathe clean air.</w:t>
      </w:r>
      <w:r w:rsidRPr="001A78BD">
        <w:rPr>
          <w:rFonts w:ascii="Arial Narrow" w:hAnsi="Arial Narrow"/>
          <w:sz w:val="16"/>
        </w:rPr>
        <w:t xml:space="preserve"> Continuous pumping of water from coal mines has caused so much land to subside that over 300,000 apartments were destroyed as buildings collapsed. </w:t>
      </w:r>
      <w:r w:rsidRPr="001A78BD">
        <w:rPr>
          <w:rFonts w:ascii="Arial Narrow" w:hAnsi="Arial Narrow"/>
          <w:u w:val="single"/>
        </w:rPr>
        <w:t xml:space="preserve">The mine sludge has been pumped into rivers and streams along with untreated sewage which has made 95 percent of the water unfit for human consumption. More than 65 percent of the nation’s water is even unfit for industrial use because it is so toxic that it would destroy heavy metals used by industry. </w:t>
      </w:r>
      <w:r w:rsidRPr="001A78BD">
        <w:rPr>
          <w:rFonts w:ascii="Arial Narrow" w:hAnsi="Arial Narrow"/>
          <w:sz w:val="16"/>
        </w:rPr>
        <w:t xml:space="preserve">In Cracow, Poland’s ancient capital, acid rain "dissolved so much of the gold roof of the 16th century Sigismund Chapel that it recently </w:t>
      </w:r>
      <w:proofErr w:type="gramStart"/>
      <w:r w:rsidRPr="001A78BD">
        <w:rPr>
          <w:rFonts w:ascii="Arial Narrow" w:hAnsi="Arial Narrow"/>
          <w:sz w:val="16"/>
        </w:rPr>
        <w:t>hd</w:t>
      </w:r>
      <w:proofErr w:type="gramEnd"/>
      <w:r w:rsidRPr="001A78BD">
        <w:rPr>
          <w:rFonts w:ascii="Arial Narrow" w:hAnsi="Arial Narrow"/>
          <w:sz w:val="16"/>
        </w:rPr>
        <w:t xml:space="preserve"> to be replaced." Industrial dust rains down on towns, depositing cadmium, lead, zinc, and iron. The dust is so heavy that huge trucks drive through city streets daily spraying water to reduce it. By some accounts eight tons of dust fall on each square mile in and around Cracow each year. </w:t>
      </w:r>
      <w:r w:rsidRPr="001A78BD">
        <w:rPr>
          <w:rFonts w:ascii="Arial Narrow" w:hAnsi="Arial Narrow"/>
          <w:u w:val="single"/>
        </w:rPr>
        <w:t xml:space="preserve">The mayor of Cracow recently stated that the Vistula River — the largest river in Poland — is "nothing but a sewage canal." The river has mercury levels that are three times what researchers say is safe, while lead levels are 25 times higher than deemed safe. Half of Poland’s cities, including Warsaw, don’t even treat their wastes, and 41 animal species have reportedly become extinct in Poland in recent years. While health statistics are spotty — </w:t>
      </w:r>
      <w:r w:rsidRPr="001A78BD">
        <w:rPr>
          <w:rFonts w:ascii="Arial Narrow" w:hAnsi="Arial Narrow"/>
          <w:b/>
          <w:u w:val="single"/>
        </w:rPr>
        <w:t>they were not a priority of the Communist government</w:t>
      </w:r>
      <w:r w:rsidRPr="001A78BD">
        <w:rPr>
          <w:rFonts w:ascii="Arial Narrow" w:hAnsi="Arial Narrow"/>
          <w:u w:val="single"/>
        </w:rPr>
        <w:t>–available data are alarming</w:t>
      </w:r>
      <w:r w:rsidRPr="001A78BD">
        <w:rPr>
          <w:rFonts w:ascii="Arial Narrow" w:hAnsi="Arial Narrow"/>
          <w:sz w:val="16"/>
        </w:rPr>
        <w:t xml:space="preserve">. A recent study of the Katowice region found that </w:t>
      </w:r>
      <w:r w:rsidRPr="001A78BD">
        <w:rPr>
          <w:rFonts w:ascii="Arial Narrow" w:hAnsi="Arial Narrow"/>
          <w:u w:val="single"/>
        </w:rPr>
        <w:t>21 percent of the children up to 4 years old are sick almost constantly, while 41 percent of the children under 6 have serious health problems. Life expectancy for men is lower than it was 20 years ago.</w:t>
      </w:r>
      <w:r w:rsidRPr="001A78BD">
        <w:rPr>
          <w:rFonts w:ascii="Arial Narrow" w:hAnsi="Arial Narrow"/>
          <w:sz w:val="16"/>
        </w:rPr>
        <w:t xml:space="preserve"> In Upper Silesia, which is considered one of the most heavily industrialized regions in the world, </w:t>
      </w:r>
      <w:r w:rsidRPr="001A78BD">
        <w:rPr>
          <w:rFonts w:ascii="Arial Narrow" w:hAnsi="Arial Narrow"/>
          <w:u w:val="single"/>
        </w:rPr>
        <w:t>circulatory disease levels are 15 percent higher, respiratory disease is 47 percent higher, and there has been "an appalling increase in the number of retarded children</w:t>
      </w:r>
      <w:r w:rsidRPr="001A78BD">
        <w:rPr>
          <w:rFonts w:ascii="Arial Narrow" w:hAnsi="Arial Narrow"/>
          <w:sz w:val="16"/>
        </w:rPr>
        <w:t>," according to the Polish Academy of Sciences. Although pollution cannot be blamed for all these health problems, physicians and scientists attach much of the blame to this source.</w:t>
      </w:r>
    </w:p>
    <w:p w:rsidR="00C220DA" w:rsidRPr="001A78BD" w:rsidRDefault="00C220DA" w:rsidP="00C220DA">
      <w:pPr>
        <w:rPr>
          <w:rFonts w:ascii="Arial Narrow" w:hAnsi="Arial Narrow"/>
          <w:sz w:val="16"/>
        </w:rPr>
      </w:pPr>
    </w:p>
    <w:p w:rsidR="00C220DA" w:rsidRPr="00C220DA" w:rsidRDefault="00C220DA" w:rsidP="00C220DA">
      <w:pPr>
        <w:pStyle w:val="Heading4"/>
      </w:pPr>
      <w:r w:rsidRPr="00C220DA">
        <w:t>Communism doesn’t care about the environment whatsoever</w:t>
      </w:r>
    </w:p>
    <w:p w:rsidR="00C220DA" w:rsidRPr="001A78BD" w:rsidRDefault="00C220DA" w:rsidP="00C220DA">
      <w:pPr>
        <w:rPr>
          <w:rFonts w:ascii="Arial Narrow" w:hAnsi="Arial Narrow"/>
          <w:sz w:val="16"/>
          <w:szCs w:val="16"/>
        </w:rPr>
      </w:pPr>
      <w:proofErr w:type="gramStart"/>
      <w:r w:rsidRPr="001A78BD">
        <w:rPr>
          <w:rFonts w:ascii="Arial Narrow" w:hAnsi="Arial Narrow"/>
          <w:b/>
        </w:rPr>
        <w:t>Dilorenze ’92</w:t>
      </w:r>
      <w:r w:rsidRPr="001A78BD">
        <w:rPr>
          <w:rFonts w:ascii="Arial Narrow" w:hAnsi="Arial Narrow"/>
          <w:sz w:val="16"/>
          <w:szCs w:val="16"/>
        </w:rPr>
        <w:t>- an American economics professor at Loyola University Maryland.</w:t>
      </w:r>
      <w:proofErr w:type="gramEnd"/>
      <w:r w:rsidRPr="001A78BD">
        <w:rPr>
          <w:rFonts w:ascii="Arial Narrow" w:hAnsi="Arial Narrow"/>
          <w:sz w:val="16"/>
          <w:szCs w:val="16"/>
        </w:rPr>
        <w:t xml:space="preserve"> (Thomas J., “Why Socialism Causes Pollution”, FEE, March 1 1992, </w:t>
      </w:r>
      <w:hyperlink r:id="rId104" w:anchor="axzz2Y0u7FfBX" w:history="1">
        <w:r w:rsidRPr="001A78BD">
          <w:rPr>
            <w:rStyle w:val="Hyperlink"/>
            <w:rFonts w:ascii="Arial Narrow" w:hAnsi="Arial Narrow"/>
            <w:sz w:val="16"/>
            <w:szCs w:val="16"/>
          </w:rPr>
          <w:t>http://www.fee.org/the_freeman/detail/why-socialism-causes-pollution#axzz2Y0u7FfBX</w:t>
        </w:r>
      </w:hyperlink>
      <w:r w:rsidRPr="001A78BD">
        <w:rPr>
          <w:rFonts w:ascii="Arial Narrow" w:hAnsi="Arial Narrow"/>
          <w:sz w:val="16"/>
          <w:szCs w:val="16"/>
        </w:rPr>
        <w:t>) //CW</w:t>
      </w:r>
    </w:p>
    <w:p w:rsidR="00C220DA" w:rsidRPr="001A78BD" w:rsidRDefault="00C220DA" w:rsidP="00C220DA">
      <w:pPr>
        <w:rPr>
          <w:rStyle w:val="StyleStyleBold12pt"/>
          <w:rFonts w:ascii="Arial Narrow" w:hAnsi="Arial Narrow"/>
        </w:rPr>
      </w:pPr>
    </w:p>
    <w:p w:rsidR="00C220DA" w:rsidRPr="001A78BD" w:rsidRDefault="00C220DA" w:rsidP="00C220DA">
      <w:pPr>
        <w:rPr>
          <w:rStyle w:val="StyleStyleBold12pt"/>
          <w:rFonts w:ascii="Arial Narrow" w:hAnsi="Arial Narrow"/>
          <w:b w:val="0"/>
          <w:sz w:val="22"/>
          <w:u w:val="single"/>
        </w:rPr>
      </w:pPr>
      <w:r w:rsidRPr="001A78BD">
        <w:rPr>
          <w:rStyle w:val="StyleStyleBold12pt"/>
          <w:rFonts w:ascii="Arial Narrow" w:hAnsi="Arial Narrow"/>
          <w:b w:val="0"/>
          <w:sz w:val="16"/>
        </w:rPr>
        <w:t xml:space="preserve">The second lesson is that the plundering of the environment in </w:t>
      </w:r>
      <w:r w:rsidRPr="001A78BD">
        <w:rPr>
          <w:rStyle w:val="StyleStyleBold12pt"/>
          <w:rFonts w:ascii="Arial Narrow" w:hAnsi="Arial Narrow"/>
          <w:b w:val="0"/>
          <w:sz w:val="22"/>
          <w:u w:val="single"/>
        </w:rPr>
        <w:t>the socialist world is a grand example of the tragedy of the commons. Under communal property ownership, where no one owns or is responsible for a natural resource, the inclination is for each individual to abuse or deplete the resource before someone else does. Common examples of this "tragedy" are how people litter public streets and parks much more than their own yards;</w:t>
      </w:r>
      <w:r w:rsidRPr="001A78BD">
        <w:rPr>
          <w:rStyle w:val="StyleStyleBold12pt"/>
          <w:rFonts w:ascii="Arial Narrow" w:hAnsi="Arial Narrow"/>
          <w:b w:val="0"/>
          <w:sz w:val="16"/>
        </w:rPr>
        <w:t xml:space="preserve"> private housing is much better maintained than public lands but maintain lush pastures on their own property; </w:t>
      </w:r>
      <w:r w:rsidRPr="001A78BD">
        <w:rPr>
          <w:rStyle w:val="StyleStyleBold12pt"/>
          <w:rFonts w:ascii="Arial Narrow" w:hAnsi="Arial Narrow"/>
          <w:b w:val="0"/>
          <w:sz w:val="22"/>
          <w:u w:val="single"/>
        </w:rPr>
        <w:t>the national forests are carelessly over-logge</w:t>
      </w:r>
      <w:r w:rsidRPr="001A78BD">
        <w:rPr>
          <w:rStyle w:val="StyleStyleBold12pt"/>
          <w:rFonts w:ascii="Arial Narrow" w:hAnsi="Arial Narrow"/>
          <w:b w:val="0"/>
          <w:sz w:val="16"/>
        </w:rPr>
        <w:t xml:space="preserve">d, but private forests are carefully managed and reforested by lumber companies with "super trees"; </w:t>
      </w:r>
      <w:r w:rsidRPr="001A78BD">
        <w:rPr>
          <w:rStyle w:val="StyleStyleBold12pt"/>
          <w:rFonts w:ascii="Arial Narrow" w:hAnsi="Arial Narrow"/>
          <w:b w:val="0"/>
          <w:sz w:val="22"/>
          <w:u w:val="single"/>
        </w:rPr>
        <w:t>and game fish are habitually overfished in public waterway</w:t>
      </w:r>
      <w:r w:rsidRPr="001A78BD">
        <w:rPr>
          <w:rStyle w:val="StyleStyleBold12pt"/>
          <w:rFonts w:ascii="Arial Narrow" w:hAnsi="Arial Narrow"/>
          <w:b w:val="0"/>
          <w:sz w:val="16"/>
        </w:rPr>
        <w:t xml:space="preserve">s but thrive in private lakes and streams. </w:t>
      </w:r>
      <w:r w:rsidRPr="001A78BD">
        <w:rPr>
          <w:rStyle w:val="StyleStyleBold12pt"/>
          <w:rFonts w:ascii="Arial Narrow" w:hAnsi="Arial Narrow"/>
          <w:b w:val="0"/>
          <w:sz w:val="22"/>
          <w:u w:val="single"/>
        </w:rPr>
        <w:t>The tragedy of the commons is a lesson for those who believe that further nationalization and governmental control of natural resources is a solution to our environmental problems.</w:t>
      </w:r>
    </w:p>
    <w:p w:rsidR="00C220DA" w:rsidRPr="001A78BD" w:rsidRDefault="00C220DA" w:rsidP="00C220DA">
      <w:pPr>
        <w:rPr>
          <w:rStyle w:val="StyleStyleBold12pt"/>
          <w:rFonts w:ascii="Arial Narrow" w:hAnsi="Arial Narrow"/>
          <w:b w:val="0"/>
          <w:sz w:val="22"/>
        </w:rPr>
      </w:pPr>
    </w:p>
    <w:p w:rsidR="00C220DA" w:rsidRPr="00C220DA" w:rsidRDefault="00C220DA" w:rsidP="00C220DA">
      <w:pPr>
        <w:pStyle w:val="Heading4"/>
      </w:pPr>
      <w:r w:rsidRPr="00C220DA">
        <w:t>Pink Tide countries in LA have failed to curb environmental or social harms</w:t>
      </w:r>
    </w:p>
    <w:p w:rsidR="00C220DA" w:rsidRPr="001A78BD" w:rsidRDefault="00C220DA" w:rsidP="00C220DA">
      <w:pPr>
        <w:rPr>
          <w:rFonts w:ascii="Arial Narrow" w:hAnsi="Arial Narrow"/>
          <w:sz w:val="16"/>
          <w:szCs w:val="16"/>
        </w:rPr>
      </w:pPr>
      <w:r w:rsidRPr="001A78BD">
        <w:rPr>
          <w:rFonts w:ascii="Arial Narrow" w:hAnsi="Arial Narrow"/>
          <w:b/>
        </w:rPr>
        <w:t>Fidler ’13</w:t>
      </w:r>
      <w:r w:rsidRPr="001A78BD">
        <w:rPr>
          <w:rFonts w:ascii="Arial Narrow" w:hAnsi="Arial Narrow"/>
          <w:sz w:val="16"/>
          <w:szCs w:val="16"/>
        </w:rPr>
        <w:t xml:space="preserve">- Long-time socialist activist and writer (Richard, “'Latin America’s Turbulent Transitions': compelling contribution to our understanding of the 'pink tide'”, LINKS, March 11 2013, </w:t>
      </w:r>
      <w:hyperlink r:id="rId105" w:history="1">
        <w:r w:rsidRPr="001A78BD">
          <w:rPr>
            <w:rStyle w:val="Hyperlink"/>
            <w:rFonts w:ascii="Arial Narrow" w:hAnsi="Arial Narrow"/>
            <w:sz w:val="16"/>
            <w:szCs w:val="16"/>
          </w:rPr>
          <w:t>http://links.org.au/node/3254</w:t>
        </w:r>
      </w:hyperlink>
      <w:r w:rsidRPr="001A78BD">
        <w:rPr>
          <w:rFonts w:ascii="Arial Narrow" w:hAnsi="Arial Narrow"/>
          <w:sz w:val="16"/>
          <w:szCs w:val="16"/>
        </w:rPr>
        <w:t>) //CW</w:t>
      </w:r>
    </w:p>
    <w:p w:rsidR="00C220DA" w:rsidRPr="001A78BD" w:rsidRDefault="00C220DA" w:rsidP="00C220DA">
      <w:pPr>
        <w:rPr>
          <w:rFonts w:ascii="Arial Narrow" w:hAnsi="Arial Narrow"/>
        </w:rPr>
      </w:pPr>
    </w:p>
    <w:p w:rsidR="00C220DA" w:rsidRPr="001A78BD" w:rsidRDefault="00C220DA" w:rsidP="00C220DA">
      <w:pPr>
        <w:rPr>
          <w:rFonts w:ascii="Arial Narrow" w:hAnsi="Arial Narrow"/>
          <w:sz w:val="16"/>
        </w:rPr>
      </w:pPr>
      <w:r w:rsidRPr="001A78BD">
        <w:rPr>
          <w:rFonts w:ascii="Arial Narrow" w:hAnsi="Arial Narrow"/>
          <w:u w:val="single"/>
        </w:rPr>
        <w:t>All Latin American governments are heavily dependent on exports of largely unprocessed natural resources.</w:t>
      </w:r>
      <w:r w:rsidRPr="001A78BD">
        <w:rPr>
          <w:rFonts w:ascii="Arial Narrow" w:hAnsi="Arial Narrow"/>
          <w:sz w:val="16"/>
        </w:rPr>
        <w:t xml:space="preserve"> In the case of Venezuela, Bolivia and Ecuador, hydrocarbons, minerals and agricultural commodities account for more than 90 per cent of their exports; but even Brazil, with </w:t>
      </w:r>
      <w:r w:rsidRPr="001A78BD">
        <w:rPr>
          <w:rFonts w:ascii="Arial Narrow" w:hAnsi="Arial Narrow"/>
          <w:sz w:val="16"/>
        </w:rPr>
        <w:lastRenderedPageBreak/>
        <w:t>a substantial industrial sector, derives more than 50% of its export revenue from primary commodities. “</w:t>
      </w:r>
      <w:r w:rsidRPr="001A78BD">
        <w:rPr>
          <w:rFonts w:ascii="Arial Narrow" w:hAnsi="Arial Narrow"/>
          <w:u w:val="single"/>
        </w:rPr>
        <w:t>Are we just witnessing a neo-developmentalist twenty-first-century version of the failed import substitution industrialization project of the 1960s and 1970s, or have any of these governments begun to break with the logic of capital</w:t>
      </w:r>
      <w:proofErr w:type="gramStart"/>
      <w:r w:rsidRPr="001A78BD">
        <w:rPr>
          <w:rFonts w:ascii="Arial Narrow" w:hAnsi="Arial Narrow"/>
          <w:sz w:val="16"/>
        </w:rPr>
        <w:t>?,</w:t>
      </w:r>
      <w:proofErr w:type="gramEnd"/>
      <w:r w:rsidRPr="001A78BD">
        <w:rPr>
          <w:rFonts w:ascii="Arial Narrow" w:hAnsi="Arial Narrow"/>
          <w:sz w:val="16"/>
        </w:rPr>
        <w:t xml:space="preserve">” ask the authors. They acknowledge the criticism of Uruguayan ecologist Eduardo Gudynas, </w:t>
      </w:r>
      <w:r w:rsidRPr="001A78BD">
        <w:rPr>
          <w:rFonts w:ascii="Arial Narrow" w:hAnsi="Arial Narrow"/>
          <w:u w:val="single"/>
        </w:rPr>
        <w:t xml:space="preserve">that </w:t>
      </w:r>
      <w:r w:rsidRPr="001A78BD">
        <w:rPr>
          <w:rFonts w:ascii="Arial Narrow" w:hAnsi="Arial Narrow"/>
          <w:b/>
          <w:u w:val="single"/>
        </w:rPr>
        <w:t>none of the pink tide governments has</w:t>
      </w:r>
      <w:r w:rsidRPr="001A78BD">
        <w:rPr>
          <w:rFonts w:ascii="Arial Narrow" w:hAnsi="Arial Narrow"/>
          <w:u w:val="single"/>
        </w:rPr>
        <w:t xml:space="preserve"> “substantially modified the extractive sector” or </w:t>
      </w:r>
      <w:r w:rsidRPr="001A78BD">
        <w:rPr>
          <w:rFonts w:ascii="Arial Narrow" w:hAnsi="Arial Narrow"/>
          <w:b/>
          <w:u w:val="single"/>
        </w:rPr>
        <w:t>lessened its negative</w:t>
      </w:r>
      <w:r w:rsidRPr="001A78BD">
        <w:rPr>
          <w:rFonts w:ascii="Arial Narrow" w:hAnsi="Arial Narrow"/>
          <w:u w:val="single"/>
        </w:rPr>
        <w:t xml:space="preserve"> social and </w:t>
      </w:r>
      <w:r w:rsidRPr="001A78BD">
        <w:rPr>
          <w:rFonts w:ascii="Arial Narrow" w:hAnsi="Arial Narrow"/>
          <w:b/>
          <w:u w:val="single"/>
        </w:rPr>
        <w:t>environmental impacts</w:t>
      </w:r>
      <w:r w:rsidRPr="001A78BD">
        <w:rPr>
          <w:rFonts w:ascii="Arial Narrow" w:hAnsi="Arial Narrow"/>
          <w:u w:val="single"/>
        </w:rPr>
        <w:t>.</w:t>
      </w:r>
      <w:r w:rsidRPr="001A78BD">
        <w:rPr>
          <w:rFonts w:ascii="Arial Narrow" w:hAnsi="Arial Narrow"/>
          <w:sz w:val="16"/>
        </w:rPr>
        <w:t xml:space="preserve"> </w:t>
      </w:r>
      <w:r w:rsidRPr="001A78BD">
        <w:rPr>
          <w:rFonts w:ascii="Arial Narrow" w:hAnsi="Arial Narrow"/>
          <w:u w:val="single"/>
        </w:rPr>
        <w:t>These are legitimate concerns. Excessive dependency on resource exports tends to block economic diversification. And it entails constant conflict with Indigenous and campesino populations by contaminating their waters, spurning their ancestral rights and traditions, and violating international law on prior consultation of peoples expelled from their lands</w:t>
      </w:r>
      <w:r w:rsidRPr="001A78BD">
        <w:rPr>
          <w:rFonts w:ascii="Arial Narrow" w:hAnsi="Arial Narrow"/>
          <w:sz w:val="16"/>
        </w:rPr>
        <w:t>. Examples of such practices are legion in Venezuela, Bolivia and Ecuador, among others.</w:t>
      </w:r>
    </w:p>
    <w:p w:rsidR="00C220DA" w:rsidRPr="001A78BD" w:rsidRDefault="00C220DA" w:rsidP="00C220DA">
      <w:pPr>
        <w:rPr>
          <w:rFonts w:ascii="Arial Narrow" w:hAnsi="Arial Narrow"/>
          <w:sz w:val="16"/>
        </w:rPr>
      </w:pPr>
    </w:p>
    <w:p w:rsidR="00C220DA" w:rsidRPr="00C220DA" w:rsidRDefault="00C220DA" w:rsidP="00C220DA"/>
    <w:p w:rsidR="00F738D0" w:rsidRPr="00F738D0" w:rsidRDefault="00F738D0" w:rsidP="00F738D0"/>
    <w:p w:rsidR="000022F2" w:rsidRDefault="006B2B58" w:rsidP="000357AB">
      <w:pPr>
        <w:pStyle w:val="Heading2"/>
      </w:pPr>
      <w:r>
        <w:lastRenderedPageBreak/>
        <w:t>Intermediary CP</w:t>
      </w:r>
    </w:p>
    <w:p w:rsidR="006B2B58" w:rsidRDefault="006B2B58" w:rsidP="006B2B58"/>
    <w:p w:rsidR="006B2B58" w:rsidRDefault="006B2B58" w:rsidP="006B2B58">
      <w:pPr>
        <w:pStyle w:val="Heading3"/>
      </w:pPr>
      <w:r>
        <w:lastRenderedPageBreak/>
        <w:t>Intermediary CP – 1nc</w:t>
      </w:r>
    </w:p>
    <w:p w:rsidR="006B2B58" w:rsidRDefault="006B2B58" w:rsidP="006B2B58"/>
    <w:p w:rsidR="006B2B58" w:rsidRDefault="006B2B58" w:rsidP="006B2B58">
      <w:r>
        <w:t>Text:</w:t>
      </w:r>
    </w:p>
    <w:p w:rsidR="006B2B58" w:rsidRDefault="006B2B58" w:rsidP="006B2B58"/>
    <w:p w:rsidR="006B2B58" w:rsidRPr="006B2B58" w:rsidRDefault="006B2B58" w:rsidP="006B2B58">
      <w:r>
        <w:t xml:space="preserve">The United States federal government should ask </w:t>
      </w:r>
      <w:r w:rsidR="00811543">
        <w:t>the governments of Brazil, Mexico, and Colombia</w:t>
      </w:r>
      <w:r>
        <w:t xml:space="preserve"> diplomatica</w:t>
      </w:r>
      <w:r w:rsidR="00811543">
        <w:t xml:space="preserve">lly </w:t>
      </w:r>
      <w:proofErr w:type="gramStart"/>
      <w:r w:rsidR="00811543">
        <w:t>engage</w:t>
      </w:r>
      <w:proofErr w:type="gramEnd"/>
      <w:r w:rsidR="00811543">
        <w:t xml:space="preserve"> Cuba on its behalf.</w:t>
      </w:r>
    </w:p>
    <w:p w:rsidR="006B2B58" w:rsidRDefault="006B2B58" w:rsidP="006B2B58">
      <w:pPr>
        <w:pStyle w:val="Heading4"/>
      </w:pPr>
      <w:r>
        <w:t>Intermediaries are more effective forms of engagement – boosts relations and avoids politics</w:t>
      </w:r>
    </w:p>
    <w:p w:rsidR="006B2B58" w:rsidRPr="00397CA7" w:rsidRDefault="006B2B58" w:rsidP="006B2B58">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106"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rsidR="006B2B58" w:rsidRDefault="006B2B58" w:rsidP="006B2B58"/>
    <w:p w:rsidR="006B2B58" w:rsidRDefault="006B2B58" w:rsidP="006B2B58">
      <w:r>
        <w:t xml:space="preserve">Unlike the policy implications above, the major hurdle to this interest does not come from any continuation of the GOC, but from the rest of the world. </w:t>
      </w:r>
      <w:r w:rsidRPr="006B2B58">
        <w:t>International opposition to the perceived fairness and effectiveness of the economic sanctions has long posed an obstacle for U.S. policy. In the global scale, the problem is epitomized by the twenty consecutive years of near unanimous UN General Assembly resolution votes against the embargo.</w:t>
      </w:r>
      <w:r>
        <w:t xml:space="preserve"> 96 More regionally, Spain and other European Union partners have strongly pushed to loosen sanctions. The arguments are straightforward and pragmatic, “since sanctions in place have not worked, it makes more sense to do things that would work, and (the next obvious one is to) change things.”97 Even more locally, Cuba has managed to generally retain positive feelings among the people of Latin American in spite of the country’s domestic realities.98 </w:t>
      </w:r>
      <w:proofErr w:type="gramStart"/>
      <w:r w:rsidRPr="00E6259F">
        <w:rPr>
          <w:rStyle w:val="StyleBoldUnderline"/>
        </w:rPr>
        <w:t>The</w:t>
      </w:r>
      <w:proofErr w:type="gramEnd"/>
      <w:r w:rsidRPr="00E6259F">
        <w:rPr>
          <w:rStyle w:val="StyleBoldUnderline"/>
        </w:rPr>
        <w:t xml:space="preserve"> rise of Raúl </w:t>
      </w:r>
      <w:r w:rsidRPr="006B2B58">
        <w:t>and any subsequent successions further</w:t>
      </w:r>
      <w:r w:rsidRPr="00E6259F">
        <w:rPr>
          <w:rStyle w:val="StyleBoldUnderline"/>
        </w:rPr>
        <w:t xml:space="preserve"> complicated the problem of mustering international consensus</w:t>
      </w:r>
      <w:r>
        <w:t xml:space="preserve">. </w:t>
      </w:r>
      <w:r w:rsidRPr="006B2B58">
        <w:rPr>
          <w:rStyle w:val="StyleBoldUnderline"/>
        </w:rPr>
        <w:t>Several countries in the hemisphere see any new Cuban leadership as fresh</w:t>
      </w:r>
      <w:r>
        <w:t xml:space="preserve"> 30 </w:t>
      </w:r>
      <w:r w:rsidRPr="006B2B58">
        <w:rPr>
          <w:rStyle w:val="StyleBoldUnderline"/>
        </w:rPr>
        <w:t xml:space="preserve">opportunities to </w:t>
      </w:r>
      <w:r w:rsidRPr="006B2B58">
        <w:t>engage in common interests.</w:t>
      </w:r>
      <w:r>
        <w:t xml:space="preserve"> The two largest Latin American countries, </w:t>
      </w:r>
      <w:r w:rsidRPr="00E6259F">
        <w:rPr>
          <w:rStyle w:val="StyleBoldUnderline"/>
        </w:rPr>
        <w:t>Brazil and Mexico, have both</w:t>
      </w:r>
      <w:r>
        <w:t xml:space="preserve"> ascribed to this approach and have </w:t>
      </w:r>
      <w:r w:rsidRPr="00E6259F">
        <w:rPr>
          <w:rStyle w:val="StyleBoldUnderline"/>
        </w:rPr>
        <w:t>indicated their interests in forging new ties since Fidel’s stepped down</w:t>
      </w:r>
      <w:r>
        <w:t>.99</w:t>
      </w:r>
    </w:p>
    <w:p w:rsidR="006B2B58" w:rsidRDefault="006B2B58" w:rsidP="006B2B58">
      <w:r>
        <w:t xml:space="preserve">On the other hand, </w:t>
      </w:r>
      <w:r w:rsidRPr="00E6259F">
        <w:rPr>
          <w:rStyle w:val="StyleBoldUnderline"/>
        </w:rPr>
        <w:t>this international dissention does hold some prospect for</w:t>
      </w:r>
      <w:r>
        <w:rPr>
          <w:rStyle w:val="StyleBoldUnderline"/>
        </w:rPr>
        <w:t xml:space="preserve"> </w:t>
      </w:r>
      <w:r w:rsidRPr="00E6259F">
        <w:rPr>
          <w:rStyle w:val="StyleBoldUnderline"/>
        </w:rPr>
        <w:t>leveraging U.S. soft power</w:t>
      </w:r>
      <w:r>
        <w:t xml:space="preserve">. </w:t>
      </w:r>
      <w:r w:rsidRPr="00E6259F">
        <w:rPr>
          <w:rStyle w:val="StyleBoldUnderline"/>
        </w:rPr>
        <w:t xml:space="preserve">An </w:t>
      </w:r>
      <w:r w:rsidRPr="006B2B58">
        <w:rPr>
          <w:rStyle w:val="Emphasis"/>
        </w:rPr>
        <w:t>indirect approach</w:t>
      </w:r>
      <w:r w:rsidRPr="00E6259F">
        <w:rPr>
          <w:rStyle w:val="StyleBoldUnderline"/>
        </w:rPr>
        <w:t xml:space="preserve"> would be to </w:t>
      </w:r>
      <w:r w:rsidRPr="00E6259F">
        <w:rPr>
          <w:rStyle w:val="Emphasis"/>
        </w:rPr>
        <w:t>coordinate U.S. proxy</w:t>
      </w:r>
      <w:r>
        <w:rPr>
          <w:rStyle w:val="Emphasis"/>
        </w:rPr>
        <w:t xml:space="preserve"> </w:t>
      </w:r>
      <w:r w:rsidRPr="00E6259F">
        <w:rPr>
          <w:rStyle w:val="Emphasis"/>
        </w:rPr>
        <w:t>actions with partner countries</w:t>
      </w:r>
      <w:r w:rsidRPr="00E6259F">
        <w:rPr>
          <w:rStyle w:val="StyleBoldUnderline"/>
        </w:rPr>
        <w:t xml:space="preserve"> interested in Cuba</w:t>
      </w:r>
      <w:r>
        <w:t xml:space="preserve">. </w:t>
      </w:r>
      <w:r w:rsidRPr="00E6259F">
        <w:rPr>
          <w:rStyle w:val="StyleBoldUnderline"/>
        </w:rPr>
        <w:t>This has the double benefit of</w:t>
      </w:r>
      <w:r>
        <w:rPr>
          <w:rStyle w:val="StyleBoldUnderline"/>
        </w:rPr>
        <w:t xml:space="preserve"> </w:t>
      </w:r>
      <w:r w:rsidRPr="00E6259F">
        <w:rPr>
          <w:rStyle w:val="StyleBoldUnderline"/>
        </w:rPr>
        <w:t xml:space="preserve">leveraging U.S. soft power </w:t>
      </w:r>
      <w:r w:rsidRPr="00E6259F">
        <w:rPr>
          <w:rStyle w:val="Emphasis"/>
        </w:rPr>
        <w:t>without compromising legislated restrictions</w:t>
      </w:r>
      <w:r w:rsidRPr="00E6259F">
        <w:rPr>
          <w:rStyle w:val="StyleBoldUnderline"/>
        </w:rPr>
        <w:t xml:space="preserve"> or </w:t>
      </w:r>
      <w:r w:rsidRPr="00E6259F">
        <w:rPr>
          <w:rStyle w:val="Emphasis"/>
        </w:rPr>
        <w:t>provoking</w:t>
      </w:r>
      <w:r>
        <w:rPr>
          <w:rStyle w:val="Emphasis"/>
        </w:rPr>
        <w:t xml:space="preserve"> </w:t>
      </w:r>
      <w:r w:rsidRPr="00E6259F">
        <w:rPr>
          <w:rStyle w:val="Emphasis"/>
        </w:rPr>
        <w:t>hard-line Cuban-American ire</w:t>
      </w:r>
      <w:r>
        <w:t>. In this approach</w:t>
      </w:r>
      <w:r w:rsidRPr="006B2B58">
        <w:rPr>
          <w:rStyle w:val="StyleBoldUnderline"/>
        </w:rPr>
        <w:t>, burgeoning relations with Brazil and Mexico would be strong candidates</w:t>
      </w:r>
      <w:r>
        <w:t xml:space="preserve">. Devoid of the “bullhorn diplomacy” that have marginalized U.S.-Cuban policy efficacy for decades, </w:t>
      </w:r>
      <w:r w:rsidRPr="00E6259F">
        <w:rPr>
          <w:rStyle w:val="StyleBoldUnderline"/>
        </w:rPr>
        <w:t>the U.S. could better engage the island through hemispherical interlocutors.</w:t>
      </w:r>
      <w:r>
        <w:t xml:space="preserve"> At a minimum, U</w:t>
      </w:r>
      <w:r w:rsidRPr="00E6259F">
        <w:rPr>
          <w:rStyle w:val="StyleBoldUnderline"/>
        </w:rPr>
        <w:t>.S. interests would be advanced through the proxy insights of what is occurring on the island in addition to the potential displacement of anti-American influences</w:t>
      </w:r>
      <w:r>
        <w:t xml:space="preserve"> (e.g. Chávez). 100</w:t>
      </w:r>
    </w:p>
    <w:p w:rsidR="006B2B58" w:rsidRDefault="006B2B58" w:rsidP="006B2B58"/>
    <w:p w:rsidR="00F738D0" w:rsidRDefault="006B2B58" w:rsidP="00F738D0">
      <w:pPr>
        <w:pStyle w:val="Heading3"/>
      </w:pPr>
      <w:r>
        <w:lastRenderedPageBreak/>
        <w:t>2nc – intermediary solves</w:t>
      </w:r>
    </w:p>
    <w:p w:rsidR="00F738D0" w:rsidRDefault="00F738D0" w:rsidP="00F738D0">
      <w:pPr>
        <w:pStyle w:val="Heading4"/>
      </w:pPr>
      <w:r>
        <w:t xml:space="preserve">Having other Latin American leaders </w:t>
      </w:r>
      <w:r w:rsidRPr="00F738D0">
        <w:rPr>
          <w:u w:val="single"/>
        </w:rPr>
        <w:t>take the lead</w:t>
      </w:r>
      <w:r>
        <w:t xml:space="preserve"> solves US engagement and is a bet</w:t>
      </w:r>
      <w:r w:rsidR="00811543">
        <w:t>ter approach to multilateralism</w:t>
      </w:r>
    </w:p>
    <w:p w:rsidR="00F738D0" w:rsidRDefault="00F738D0" w:rsidP="00F738D0">
      <w:r>
        <w:rPr>
          <w:b/>
        </w:rPr>
        <w:t>White, 13</w:t>
      </w:r>
      <w:r>
        <w:t xml:space="preserve">-Senior fellow at the Center for International Policy and former U.S. ambassador to Paraguay and El Salvador (Robert, “After Chávez, a Chance to Rethink Relations </w:t>
      </w:r>
      <w:proofErr w:type="gramStart"/>
      <w:r>
        <w:t>With</w:t>
      </w:r>
      <w:proofErr w:type="gramEnd"/>
      <w:r>
        <w:t xml:space="preserve"> Cuba”, New York Times, 3/7/13, </w:t>
      </w:r>
      <w:hyperlink r:id="rId107" w:history="1">
        <w:r w:rsidRPr="00897B7C">
          <w:rPr>
            <w:rStyle w:val="Hyperlink"/>
          </w:rPr>
          <w:t>http://www.nytimes.com/2013/03/08/opinion/after-chavez-hope-for-good-neighbors-in-latin-america.html?pagewanted=all)//TL</w:t>
        </w:r>
      </w:hyperlink>
    </w:p>
    <w:p w:rsidR="00F738D0" w:rsidRDefault="00F738D0" w:rsidP="00F738D0"/>
    <w:p w:rsidR="00F738D0" w:rsidRDefault="00F738D0" w:rsidP="00F738D0">
      <w:r>
        <w:t>Are there any other examples in the history of diplomacy where the leaders of a small, weak nation can prevent a great power from acting in its own best interest merely by staying alive?</w:t>
      </w:r>
    </w:p>
    <w:p w:rsidR="00F738D0" w:rsidRDefault="00F738D0" w:rsidP="00F738D0">
      <w:r w:rsidRPr="00505544">
        <w:rPr>
          <w:rStyle w:val="StyleBoldUnderline"/>
        </w:rPr>
        <w:t>The re-election of</w:t>
      </w:r>
      <w:r>
        <w:t xml:space="preserve"> President </w:t>
      </w:r>
      <w:r w:rsidRPr="00505544">
        <w:rPr>
          <w:rStyle w:val="StyleBoldUnderline"/>
        </w:rPr>
        <w:t>Obama, and the death of</w:t>
      </w:r>
      <w:r>
        <w:t xml:space="preserve"> Mr. </w:t>
      </w:r>
      <w:r w:rsidRPr="00505544">
        <w:rPr>
          <w:rStyle w:val="StyleBoldUnderline"/>
        </w:rPr>
        <w:t xml:space="preserve">Chávez, </w:t>
      </w:r>
      <w:proofErr w:type="gramStart"/>
      <w:r w:rsidRPr="00505544">
        <w:rPr>
          <w:rStyle w:val="StyleBoldUnderline"/>
        </w:rPr>
        <w:t>give</w:t>
      </w:r>
      <w:proofErr w:type="gramEnd"/>
      <w:r w:rsidRPr="00505544">
        <w:rPr>
          <w:rStyle w:val="StyleBoldUnderline"/>
        </w:rPr>
        <w:t xml:space="preserve"> America a chance to reassess the irrational hold on our imaginations that Fidel Castro has exerted for five decades. The president and</w:t>
      </w:r>
      <w:r>
        <w:t xml:space="preserve"> his new secretary of state, John </w:t>
      </w:r>
      <w:r w:rsidRPr="00505544">
        <w:rPr>
          <w:rStyle w:val="StyleBoldUnderline"/>
        </w:rPr>
        <w:t>Kerry, should quietly reach out to Latin American leaders like President Juan Manuel Santos of Colombia and José Miguel Insulza, secretary general of the Organization of American States</w:t>
      </w:r>
      <w:r>
        <w:t xml:space="preserve">. </w:t>
      </w:r>
      <w:r w:rsidRPr="00505544">
        <w:rPr>
          <w:rStyle w:val="StyleBoldUnderline"/>
        </w:rPr>
        <w:t xml:space="preserve">The message should be simple: The president is prepared to show some flexibility on Cuba and </w:t>
      </w:r>
      <w:r w:rsidRPr="00F738D0">
        <w:rPr>
          <w:rStyle w:val="Emphasis"/>
        </w:rPr>
        <w:t>asks your help</w:t>
      </w:r>
      <w:r>
        <w:t>.</w:t>
      </w:r>
    </w:p>
    <w:p w:rsidR="00F738D0" w:rsidRPr="00F738D0" w:rsidRDefault="00F738D0" w:rsidP="00F738D0">
      <w:r w:rsidRPr="00505544">
        <w:rPr>
          <w:rStyle w:val="StyleBoldUnderline"/>
        </w:rPr>
        <w:t>Such a simple request could transform the Cuban issue from a bilateral problem into a multilateral challenge</w:t>
      </w:r>
      <w:r>
        <w:t xml:space="preserve">. </w:t>
      </w:r>
      <w:r w:rsidRPr="00505544">
        <w:rPr>
          <w:rStyle w:val="StyleBoldUnderline"/>
        </w:rPr>
        <w:t xml:space="preserve">It would then be </w:t>
      </w:r>
      <w:r w:rsidRPr="00F738D0">
        <w:rPr>
          <w:rStyle w:val="Emphasis"/>
        </w:rPr>
        <w:t>up to Latin Americans to devise a policy</w:t>
      </w:r>
      <w:r w:rsidRPr="00505544">
        <w:rPr>
          <w:rStyle w:val="StyleBoldUnderline"/>
        </w:rPr>
        <w:t xml:space="preserve"> that would help Cuba achieve a sufficient measure of democratic change to justify its reintegration</w:t>
      </w:r>
      <w:r>
        <w:t xml:space="preserve"> into a hemisphere composed entirely of elected governments.</w:t>
      </w:r>
    </w:p>
    <w:p w:rsidR="006B2B58" w:rsidRDefault="006B2B58" w:rsidP="006B2B58">
      <w:pPr>
        <w:pStyle w:val="Heading4"/>
      </w:pPr>
      <w:r>
        <w:t>Brazil says yes and will engage Cuba behind the scenes on behalf of the U.S. – it will deploy its former President Lula as an intermediary to lay the groundwork for more successful engagement</w:t>
      </w:r>
    </w:p>
    <w:p w:rsidR="006B2B58" w:rsidRDefault="006B2B58" w:rsidP="006B2B58">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6B2B58" w:rsidRDefault="006B2B58" w:rsidP="006B2B58"/>
    <w:p w:rsidR="006B2B58" w:rsidRPr="004A70C3" w:rsidRDefault="006B2B58" w:rsidP="006B2B58">
      <w:pPr>
        <w:rPr>
          <w:rStyle w:val="StyleBoldUnderline"/>
        </w:rPr>
      </w:pPr>
      <w:r w:rsidRPr="004A70C3">
        <w:rPr>
          <w:rStyle w:val="StyleBoldUnderline"/>
        </w:rPr>
        <w:t>Washington should incrementally engage Cuba by first encouraging the island to participate within the O</w:t>
      </w:r>
      <w:r>
        <w:t xml:space="preserve">rganization of </w:t>
      </w:r>
      <w:r w:rsidRPr="004A70C3">
        <w:rPr>
          <w:rStyle w:val="StyleBoldUnderline"/>
        </w:rPr>
        <w:t>A</w:t>
      </w:r>
      <w:r>
        <w:t xml:space="preserve">merican </w:t>
      </w:r>
      <w:r w:rsidRPr="004A70C3">
        <w:rPr>
          <w:rStyle w:val="StyleBoldUnderline"/>
        </w:rPr>
        <w:t>S</w:t>
      </w:r>
      <w:r>
        <w:t xml:space="preserve">tates. Second, </w:t>
      </w:r>
      <w:r w:rsidRPr="004A70C3">
        <w:rPr>
          <w:rStyle w:val="StyleBoldUnderline"/>
        </w:rPr>
        <w:t>the State Department should convene an annual summit of foreign ministers from the Americas to be held six months after the Summit of the Americas presidential conference</w:t>
      </w:r>
      <w:r>
        <w:t xml:space="preserve">. Third, </w:t>
      </w:r>
      <w:r w:rsidRPr="004A70C3">
        <w:rPr>
          <w:rStyle w:val="StyleBoldUnderline"/>
        </w:rPr>
        <w:t>the next Summit of the Americas should include Cuba.</w:t>
      </w:r>
    </w:p>
    <w:p w:rsidR="006B2B58" w:rsidRDefault="006B2B58" w:rsidP="006B2B58">
      <w:r w:rsidRPr="004A70C3">
        <w:rPr>
          <w:rStyle w:val="StyleBoldUnderline"/>
        </w:rPr>
        <w:t xml:space="preserve">Suggesting that the United States would be willing to talk directly with Cuba accomplishes the goal of jumpstarting diplomacy </w:t>
      </w:r>
      <w:r w:rsidRPr="004A70C3">
        <w:rPr>
          <w:rStyle w:val="Emphasis"/>
        </w:rPr>
        <w:t>without actually beginning talks</w:t>
      </w:r>
      <w:r>
        <w:t xml:space="preserve">. Doing so would be consistent with similar policy </w:t>
      </w:r>
      <w:proofErr w:type="gramStart"/>
      <w:r>
        <w:t>revisions  [</w:t>
      </w:r>
      <w:proofErr w:type="gramEnd"/>
      <w:r>
        <w:t xml:space="preserve">*197]  concerning Iran and Syria. </w:t>
      </w:r>
      <w:proofErr w:type="gramStart"/>
      <w:r>
        <w:t>n22</w:t>
      </w:r>
      <w:proofErr w:type="gramEnd"/>
      <w:r>
        <w:t xml:space="preserve"> One key question is how the Cuban government would react to an indication that the United States would be willing to begin talks. For his part, Fidel Castro wrote in December 2008 that, "A discussion with Obama can take place wherever he should wish." n23 Castro, however, qualified his overture by warning the President that, "he should be reminded that the theory of the carrot and the stick will not have any effect in our country." n24</w:t>
      </w:r>
    </w:p>
    <w:p w:rsidR="006B2B58" w:rsidRDefault="006B2B58" w:rsidP="006B2B58">
      <w:r w:rsidRPr="004A70C3">
        <w:rPr>
          <w:rStyle w:val="StyleBoldUnderline"/>
        </w:rPr>
        <w:t xml:space="preserve">Given the significance of establishing direct contact immediately, any initial consultations can be </w:t>
      </w:r>
      <w:r w:rsidRPr="004A70C3">
        <w:rPr>
          <w:rStyle w:val="Emphasis"/>
        </w:rPr>
        <w:t>ferried through Brazil</w:t>
      </w:r>
      <w:r w:rsidRPr="004A70C3">
        <w:rPr>
          <w:rStyle w:val="StyleBoldUnderline"/>
        </w:rPr>
        <w:t>, whose president</w:t>
      </w:r>
      <w:r>
        <w:t xml:space="preserve">, Luiz Inacio Lula da Silva, </w:t>
      </w:r>
      <w:r w:rsidRPr="004A70C3">
        <w:rPr>
          <w:rStyle w:val="StyleBoldUnderline"/>
        </w:rPr>
        <w:t>has indicated a strong preference for the U.S. to begin direct talks with Cuba</w:t>
      </w:r>
      <w:r>
        <w:t xml:space="preserve">. Since President Lula entered office in 2003, he has sought to strengthen ties with both Washington and Havana, and would serve as a natural intermediary. President Lula's second presidential term ends in January 2011, and he has indicated that he will not seek a constitutional change to allow him to run for a third term. Given this timeline, </w:t>
      </w:r>
      <w:r w:rsidRPr="006B2B58">
        <w:rPr>
          <w:rStyle w:val="StyleBoldUnderline"/>
        </w:rPr>
        <w:t>the U</w:t>
      </w:r>
      <w:r>
        <w:t xml:space="preserve">nited </w:t>
      </w:r>
      <w:r w:rsidRPr="006B2B58">
        <w:rPr>
          <w:rStyle w:val="StyleBoldUnderline"/>
        </w:rPr>
        <w:t>S</w:t>
      </w:r>
      <w:r>
        <w:t xml:space="preserve">tates </w:t>
      </w:r>
      <w:r w:rsidRPr="006B2B58">
        <w:rPr>
          <w:rStyle w:val="StyleBoldUnderline"/>
        </w:rPr>
        <w:t>can use</w:t>
      </w:r>
      <w:r>
        <w:t xml:space="preserve"> </w:t>
      </w:r>
      <w:r>
        <w:lastRenderedPageBreak/>
        <w:t xml:space="preserve">President </w:t>
      </w:r>
      <w:r w:rsidRPr="006B2B58">
        <w:rPr>
          <w:rStyle w:val="StyleBoldUnderline"/>
        </w:rPr>
        <w:t>Lula as a short-term intermediary while it lays the groundwork for more direct talks</w:t>
      </w:r>
      <w:r>
        <w:t xml:space="preserve"> after 2011. Additionally, </w:t>
      </w:r>
      <w:r w:rsidRPr="006B2B58">
        <w:rPr>
          <w:rStyle w:val="StyleBoldUnderline"/>
        </w:rPr>
        <w:t>given his relationship with both Castro brothers, and his reputation as a moderate presence in the region</w:t>
      </w:r>
      <w:r>
        <w:t xml:space="preserve">, President </w:t>
      </w:r>
      <w:r w:rsidRPr="006B2B58">
        <w:rPr>
          <w:rStyle w:val="StyleBoldUnderline"/>
        </w:rPr>
        <w:t xml:space="preserve">Lula could still serve as an intermediary </w:t>
      </w:r>
      <w:r w:rsidRPr="006B2B58">
        <w:rPr>
          <w:rStyle w:val="Emphasis"/>
        </w:rPr>
        <w:t>even after he has left office.</w:t>
      </w:r>
    </w:p>
    <w:p w:rsidR="006B2B58" w:rsidRDefault="006B2B58" w:rsidP="006B2B58"/>
    <w:p w:rsidR="00782BCC" w:rsidRDefault="00782BCC" w:rsidP="00782BCC">
      <w:pPr>
        <w:pStyle w:val="Heading4"/>
      </w:pPr>
      <w:r>
        <w:t>Regional Engagement is key to strengthen US-Cuba relations</w:t>
      </w:r>
    </w:p>
    <w:p w:rsidR="00782BCC" w:rsidRDefault="00782BCC" w:rsidP="00782BCC">
      <w:r w:rsidRPr="00D301F3">
        <w:rPr>
          <w:rStyle w:val="Heading4Char"/>
        </w:rPr>
        <w:t>Moncarz 2010</w:t>
      </w:r>
      <w:r>
        <w:t>- Professor of Finance at Florida International University</w:t>
      </w:r>
    </w:p>
    <w:p w:rsidR="00782BCC" w:rsidRDefault="00782BCC" w:rsidP="00782BCC">
      <w:r>
        <w:t>(Raul, “The Obama Administration and Latin America: A ‘New Partnership for the Americas’”</w:t>
      </w:r>
      <w:r w:rsidRPr="00D301F3">
        <w:t xml:space="preserve"> </w:t>
      </w:r>
      <w:r>
        <w:t xml:space="preserve">Global Economy Journal, 2/19/10, </w:t>
      </w:r>
      <w:hyperlink r:id="rId108" w:anchor="a1" w:history="1">
        <w:r w:rsidRPr="009D763C">
          <w:rPr>
            <w:rStyle w:val="Hyperlink"/>
          </w:rPr>
          <w:t>http://www.degruyter.com/view/j/gej.2010.10.1/gej.2010.10.1.1610/gej.2010.10.1.1610.xml?onlyResultQuery=IWP#a1</w:t>
        </w:r>
      </w:hyperlink>
      <w:r>
        <w:t>, google scholar)//KW</w:t>
      </w:r>
    </w:p>
    <w:p w:rsidR="00782BCC" w:rsidRDefault="00782BCC" w:rsidP="00782BCC"/>
    <w:p w:rsidR="00782BCC" w:rsidRPr="00D301F3" w:rsidRDefault="00782BCC" w:rsidP="00782BCC">
      <w:pPr>
        <w:rPr>
          <w:rStyle w:val="StyleBoldUnderline"/>
        </w:rPr>
      </w:pPr>
      <w:r>
        <w:t xml:space="preserve">Every new U.S. administration brings renewed hope and vigor to the World regarding unrealized dreams and aspirations as well as unfinished and not realized agendas. </w:t>
      </w:r>
      <w:r w:rsidRPr="00D301F3">
        <w:rPr>
          <w:rStyle w:val="StyleBoldUnderline"/>
        </w:rPr>
        <w:t>The U.S. has not neglected Latin America</w:t>
      </w:r>
      <w:r>
        <w:t>, even according to some the region has probably benefited from U.S. involvement in the Middle East and Afghanistan.</w:t>
      </w:r>
      <w:r w:rsidRPr="00D301F3">
        <w:rPr>
          <w:rStyle w:val="StyleBoldUnderline"/>
        </w:rPr>
        <w:t>A New Partnership for the Americas is the name that the Obama group use</w:t>
      </w:r>
      <w:r>
        <w:t>d during the election campaign. The common thread is a preference to develop cooperation through converging national interests as articulated by the U.S. and Latin American Caribbean governments.</w:t>
      </w:r>
      <w:r w:rsidRPr="00D301F3">
        <w:rPr>
          <w:rStyle w:val="StyleBoldUnderline"/>
        </w:rPr>
        <w:t xml:space="preserve">The U.S. and Cuban government officials are talking for the first time in years raising hopes for a thaw in long-icy relations. </w:t>
      </w:r>
      <w:r>
        <w:t xml:space="preserve">President </w:t>
      </w:r>
      <w:r w:rsidRPr="00D301F3">
        <w:rPr>
          <w:rStyle w:val="StyleBoldUnderline"/>
        </w:rPr>
        <w:t>Obama has granted Cuban-Americans the right to travel freely</w:t>
      </w:r>
      <w:r>
        <w:t xml:space="preserve"> to Cuba and to send remittances there, and to give U.S. telecommunications companies </w:t>
      </w:r>
      <w:r w:rsidRPr="00D301F3">
        <w:rPr>
          <w:rStyle w:val="StyleBoldUnderline"/>
        </w:rPr>
        <w:t>the right to pursue business</w:t>
      </w:r>
      <w:r>
        <w:t xml:space="preserve"> there represents a first step in trying for better relations.If the new Obama administration thought that a change in the rhetoric and tone would make the likes of Castro, Chavez and others see things the U.S. way, a new lesson was learned in that sometimes countries disagree simply because their goals are mutually exclusive.A year after Barack </w:t>
      </w:r>
      <w:r w:rsidRPr="00D301F3">
        <w:rPr>
          <w:rStyle w:val="StyleBoldUnderline"/>
        </w:rPr>
        <w:t xml:space="preserve">Obama became </w:t>
      </w:r>
      <w:r>
        <w:t xml:space="preserve">U.S. president, pledging </w:t>
      </w:r>
      <w:r w:rsidRPr="00D301F3">
        <w:rPr>
          <w:rStyle w:val="StyleBoldUnderline"/>
        </w:rPr>
        <w:t>"a new beginning" in relations with Cuba and wining praise from Fidel Castro</w:t>
      </w:r>
      <w:r>
        <w:t xml:space="preserve">, bitter rhetoric is once more flying between the two states.At the outset it has to be recognized that the </w:t>
      </w:r>
      <w:r w:rsidRPr="00D301F3">
        <w:rPr>
          <w:rStyle w:val="StyleBoldUnderline"/>
        </w:rPr>
        <w:t xml:space="preserve">U.S. government </w:t>
      </w:r>
      <w:r>
        <w:t xml:space="preserve">actually </w:t>
      </w:r>
      <w:r w:rsidRPr="00D301F3">
        <w:rPr>
          <w:rStyle w:val="StyleBoldUnderline"/>
        </w:rPr>
        <w:t>understands what is happening in Latin America</w:t>
      </w:r>
      <w:r>
        <w:t xml:space="preserve">. The U.S. policy is highly sophisticated and often seems more drastic on its understanding of what is happening than some or most of its critics.Looking at some people's history of the hemisphere it is remarkable and transformative that for the first time in many years, the U.S. does not seem to care much what happens in Latin America. In an interconnected world, power does not need to be a zero sum game, and nations need not fear the success of another. </w:t>
      </w:r>
      <w:r w:rsidRPr="00D301F3">
        <w:rPr>
          <w:rStyle w:val="StyleBoldUnderline"/>
        </w:rPr>
        <w:t xml:space="preserve">Cultivating spheres of cooperation--not competing spheres of influence--will lead to progress in the Caribbean and Latin America. Engagement meaning expanded cooperation with </w:t>
      </w:r>
      <w:r w:rsidRPr="00D301F3">
        <w:t>and t</w:t>
      </w:r>
      <w:r w:rsidRPr="00D301F3">
        <w:rPr>
          <w:rStyle w:val="StyleBoldUnderline"/>
        </w:rPr>
        <w:t xml:space="preserve">he need to broaden policy efforts with the group of </w:t>
      </w:r>
      <w:proofErr w:type="gramStart"/>
      <w:r w:rsidRPr="00D301F3">
        <w:rPr>
          <w:rStyle w:val="StyleBoldUnderline"/>
        </w:rPr>
        <w:t>leftists</w:t>
      </w:r>
      <w:proofErr w:type="gramEnd"/>
      <w:r w:rsidRPr="00D301F3">
        <w:rPr>
          <w:rStyle w:val="StyleBoldUnderline"/>
        </w:rPr>
        <w:t xml:space="preserve"> rules</w:t>
      </w:r>
      <w:r>
        <w:t xml:space="preserve"> countries such as </w:t>
      </w:r>
      <w:r w:rsidRPr="00D301F3">
        <w:rPr>
          <w:rStyle w:val="StyleBoldUnderline"/>
        </w:rPr>
        <w:t>Brazil</w:t>
      </w:r>
      <w:r>
        <w:t xml:space="preserve">, Bolivia, Chile, Ecuador, Nicaragua, Uruguay, Peru and Venezuela </w:t>
      </w:r>
      <w:r w:rsidRPr="00D301F3">
        <w:rPr>
          <w:rStyle w:val="StyleBoldUnderline"/>
        </w:rPr>
        <w:t>beyond the previous</w:t>
      </w:r>
      <w:r>
        <w:t xml:space="preserve"> administration </w:t>
      </w:r>
      <w:r w:rsidRPr="00D301F3">
        <w:rPr>
          <w:rStyle w:val="StyleBoldUnderline"/>
        </w:rPr>
        <w:t>focus on regional economic integration through competitive liberalization.</w:t>
      </w:r>
    </w:p>
    <w:p w:rsidR="00782BCC" w:rsidRDefault="00782BCC" w:rsidP="006B2B58"/>
    <w:p w:rsidR="00A16C17" w:rsidRDefault="00A16C17" w:rsidP="00A16C17">
      <w:pPr>
        <w:pStyle w:val="Heading3"/>
      </w:pPr>
      <w:r>
        <w:lastRenderedPageBreak/>
        <w:t>CP boosts Brazilian leadership</w:t>
      </w:r>
    </w:p>
    <w:p w:rsidR="00A16C17" w:rsidRPr="00A16C17" w:rsidRDefault="00A16C17" w:rsidP="00A16C17"/>
    <w:p w:rsidR="00A16C17" w:rsidRDefault="00A16C17" w:rsidP="00A16C17">
      <w:pPr>
        <w:pStyle w:val="Heading4"/>
      </w:pPr>
      <w:r>
        <w:t>Cuba key to Brazilian regional leadership</w:t>
      </w:r>
    </w:p>
    <w:p w:rsidR="00A16C17" w:rsidRDefault="00A16C17" w:rsidP="00A16C17">
      <w:r w:rsidRPr="004D7EEA">
        <w:rPr>
          <w:rStyle w:val="StyleStyleBold12pt"/>
        </w:rPr>
        <w:t>Feinberg 11</w:t>
      </w:r>
      <w:r>
        <w:t xml:space="preserve"> - professor of international political economy at UC San Dieg, nonresident senior fellow with the Latin America Initiative at Brookings (Richard E., “Reaching Out: Cuba’s New Economy and the International Response”, November, Brookings, </w:t>
      </w:r>
      <w:hyperlink r:id="rId109" w:history="1">
        <w:r w:rsidRPr="00897B7C">
          <w:rPr>
            <w:rStyle w:val="Hyperlink"/>
          </w:rPr>
          <w:t>http://www.brookings.edu/~/media/research/files/papers/2011/11/18%20cuba%20feinberg/1118_cuba_feinberg.pdf)//ID</w:t>
        </w:r>
      </w:hyperlink>
    </w:p>
    <w:p w:rsidR="00A16C17" w:rsidRPr="0011685B" w:rsidRDefault="00A16C17" w:rsidP="00A16C17">
      <w:pPr>
        <w:rPr>
          <w:rStyle w:val="StyleBoldUnderline"/>
        </w:rPr>
      </w:pPr>
      <w:r w:rsidRPr="0011685B">
        <w:t>Emergent</w:t>
      </w:r>
      <w:r w:rsidRPr="00EE318C">
        <w:rPr>
          <w:u w:val="single"/>
        </w:rPr>
        <w:t xml:space="preserve"> </w:t>
      </w:r>
      <w:r w:rsidRPr="008F4CFE">
        <w:t>Brazil’s</w:t>
      </w:r>
      <w:r w:rsidRPr="00EE318C">
        <w:rPr>
          <w:u w:val="single"/>
        </w:rPr>
        <w:t xml:space="preserve"> </w:t>
      </w:r>
      <w:r w:rsidRPr="0011685B">
        <w:t>special</w:t>
      </w:r>
      <w:r w:rsidRPr="00EE318C">
        <w:rPr>
          <w:u w:val="single"/>
        </w:rPr>
        <w:t xml:space="preserve"> </w:t>
      </w:r>
      <w:r w:rsidRPr="008F4CFE">
        <w:t xml:space="preserve">interest in Cuba obeys several </w:t>
      </w:r>
      <w:proofErr w:type="gramStart"/>
      <w:r w:rsidRPr="008F4CFE">
        <w:t>motives .</w:t>
      </w:r>
      <w:proofErr w:type="gramEnd"/>
      <w:r w:rsidRPr="008F4CFE">
        <w:t xml:space="preserve"> The Brazilian and Cuban economies have salient complementaries—in the sugar industry, off-shore petroleum, pharmaceuticals, and infrastructure construction—that attract Brazilian exporters and </w:t>
      </w:r>
      <w:proofErr w:type="gramStart"/>
      <w:r w:rsidRPr="008F4CFE">
        <w:t>investors .</w:t>
      </w:r>
      <w:proofErr w:type="gramEnd"/>
      <w:r>
        <w:t xml:space="preserve"> </w:t>
      </w:r>
      <w:r w:rsidRPr="0011685B">
        <w:t xml:space="preserve">In the </w:t>
      </w:r>
      <w:proofErr w:type="gramStart"/>
      <w:r w:rsidRPr="0011685B">
        <w:t>diplomatic  realm</w:t>
      </w:r>
      <w:proofErr w:type="gramEnd"/>
      <w:r w:rsidRPr="0011685B">
        <w:rPr>
          <w:u w:val="single"/>
        </w:rPr>
        <w:t xml:space="preserve">, the </w:t>
      </w:r>
      <w:r w:rsidRPr="0011685B">
        <w:t>accelerating</w:t>
      </w:r>
      <w:r w:rsidRPr="0011685B">
        <w:rPr>
          <w:u w:val="single"/>
        </w:rPr>
        <w:t xml:space="preserve"> Brazilian drive toward hegemony in Latin America </w:t>
      </w:r>
      <w:r w:rsidRPr="0011685B">
        <w:t>and influence throughout the developing world</w:t>
      </w:r>
      <w:r w:rsidRPr="0011685B">
        <w:rPr>
          <w:u w:val="single"/>
        </w:rPr>
        <w:t xml:space="preserve"> steers it naturally to </w:t>
      </w:r>
      <w:r w:rsidRPr="0011685B">
        <w:t>Havana Harbor;</w:t>
      </w:r>
      <w:r w:rsidRPr="0011685B">
        <w:rPr>
          <w:u w:val="single"/>
        </w:rPr>
        <w:t xml:space="preserve"> </w:t>
      </w:r>
      <w:r w:rsidRPr="0011685B">
        <w:rPr>
          <w:rStyle w:val="StyleBoldUnderline"/>
        </w:rPr>
        <w:t>Cuba</w:t>
      </w:r>
      <w:r>
        <w:t xml:space="preserve"> is easily </w:t>
      </w:r>
      <w:r w:rsidRPr="0011685B">
        <w:rPr>
          <w:rStyle w:val="StyleBoldUnderline"/>
        </w:rPr>
        <w:t>the largest of the  Caribbean islands</w:t>
      </w:r>
      <w:r>
        <w:t xml:space="preserve">, and Cuba retains considerable prestige in certain circles worldwide . </w:t>
      </w:r>
      <w:r w:rsidRPr="0011685B">
        <w:rPr>
          <w:rStyle w:val="StyleBoldUnderline"/>
        </w:rPr>
        <w:t xml:space="preserve">Brazil </w:t>
      </w:r>
      <w:proofErr w:type="gramStart"/>
      <w:r w:rsidRPr="0011685B">
        <w:rPr>
          <w:rStyle w:val="StyleBoldUnderline"/>
        </w:rPr>
        <w:t>would  cherish</w:t>
      </w:r>
      <w:proofErr w:type="gramEnd"/>
      <w:r w:rsidRPr="0011685B">
        <w:rPr>
          <w:rStyle w:val="StyleBoldUnderline"/>
        </w:rPr>
        <w:t xml:space="preserve"> Cuban support </w:t>
      </w:r>
      <w:r w:rsidRPr="0011685B">
        <w:t>for its overriding ambition</w:t>
      </w:r>
      <w:r w:rsidRPr="0011685B">
        <w:rPr>
          <w:rStyle w:val="StyleBoldUnderline"/>
        </w:rPr>
        <w:t xml:space="preserve"> to gain a permanent seat on the U .N . </w:t>
      </w:r>
      <w:proofErr w:type="gramStart"/>
      <w:r w:rsidRPr="0011685B">
        <w:rPr>
          <w:rStyle w:val="StyleBoldUnderline"/>
        </w:rPr>
        <w:t>Security  Council</w:t>
      </w:r>
      <w:proofErr w:type="gramEnd"/>
      <w:r>
        <w:t xml:space="preserve"> . Although Brazilian diplomats are quick to deny it, </w:t>
      </w:r>
      <w:r w:rsidRPr="0011685B">
        <w:rPr>
          <w:rStyle w:val="StyleBoldUnderline"/>
        </w:rPr>
        <w:t xml:space="preserve">there is fierce competition </w:t>
      </w:r>
      <w:proofErr w:type="gramStart"/>
      <w:r w:rsidRPr="0011685B">
        <w:rPr>
          <w:rStyle w:val="StyleBoldUnderline"/>
        </w:rPr>
        <w:t>between  Brasilia</w:t>
      </w:r>
      <w:proofErr w:type="gramEnd"/>
      <w:r w:rsidRPr="0011685B">
        <w:rPr>
          <w:rStyle w:val="StyleBoldUnderline"/>
        </w:rPr>
        <w:t xml:space="preserve"> and Caracas for leadership throughout the Americas, </w:t>
      </w:r>
      <w:r w:rsidRPr="0011685B">
        <w:t>and</w:t>
      </w:r>
      <w:r w:rsidRPr="0011685B">
        <w:rPr>
          <w:rStyle w:val="StyleBoldUnderline"/>
        </w:rPr>
        <w:t xml:space="preserve"> nowhere is this </w:t>
      </w:r>
      <w:r w:rsidRPr="0011685B">
        <w:t>head-to-head</w:t>
      </w:r>
      <w:r w:rsidRPr="0011685B">
        <w:rPr>
          <w:rStyle w:val="StyleBoldUnderline"/>
        </w:rPr>
        <w:t xml:space="preserve">  rivalry sharper than in Cuba. </w:t>
      </w:r>
    </w:p>
    <w:p w:rsidR="00A16C17" w:rsidRDefault="00A16C17" w:rsidP="00A16C17">
      <w:r w:rsidRPr="0011685B">
        <w:rPr>
          <w:rStyle w:val="StyleBoldUnderline"/>
        </w:rPr>
        <w:t>There are also matters of ideology and domestic politics</w:t>
      </w:r>
      <w:r>
        <w:t xml:space="preserve"> that contribute to Brazil’s special interest in </w:t>
      </w:r>
      <w:proofErr w:type="gramStart"/>
      <w:r>
        <w:t>Cuba .</w:t>
      </w:r>
      <w:proofErr w:type="gramEnd"/>
      <w:r>
        <w:t xml:space="preserve"> Within Brazilian internal politics, </w:t>
      </w:r>
      <w:r w:rsidRPr="008F4CFE">
        <w:rPr>
          <w:rStyle w:val="StyleBoldUnderline"/>
        </w:rPr>
        <w:t>the</w:t>
      </w:r>
      <w:r>
        <w:t xml:space="preserve"> more </w:t>
      </w:r>
      <w:r w:rsidRPr="008F4CFE">
        <w:rPr>
          <w:rStyle w:val="StyleBoldUnderline"/>
        </w:rPr>
        <w:t>left-wing faction of the governing</w:t>
      </w:r>
      <w:r>
        <w:t xml:space="preserve"> </w:t>
      </w:r>
      <w:proofErr w:type="gramStart"/>
      <w:r>
        <w:t xml:space="preserve">Workers </w:t>
      </w:r>
      <w:r w:rsidRPr="008F4CFE">
        <w:rPr>
          <w:rStyle w:val="StyleBoldUnderline"/>
        </w:rPr>
        <w:t xml:space="preserve"> Party</w:t>
      </w:r>
      <w:proofErr w:type="gramEnd"/>
      <w:r w:rsidRPr="008F4CFE">
        <w:rPr>
          <w:rStyle w:val="StyleBoldUnderline"/>
        </w:rPr>
        <w:t xml:space="preserve"> has an historic affinity with revolutionary Cuba and wants Brazil positively engaged</w:t>
      </w:r>
      <w:r>
        <w:t xml:space="preserve"> on the </w:t>
      </w:r>
      <w:r w:rsidRPr="0011685B">
        <w:rPr>
          <w:sz w:val="12"/>
        </w:rPr>
        <w:t xml:space="preserve"> </w:t>
      </w:r>
      <w:r>
        <w:t xml:space="preserve">island . More generally, Brazil touts its modern social democratic model of development, in </w:t>
      </w:r>
      <w:proofErr w:type="gramStart"/>
      <w:r>
        <w:t xml:space="preserve">contrast </w:t>
      </w:r>
      <w:r w:rsidRPr="0011685B">
        <w:rPr>
          <w:sz w:val="12"/>
        </w:rPr>
        <w:t xml:space="preserve"> </w:t>
      </w:r>
      <w:r>
        <w:t>to</w:t>
      </w:r>
      <w:proofErr w:type="gramEnd"/>
      <w:r>
        <w:t xml:space="preserve"> Chavez’s “21st Century Socialism,” and </w:t>
      </w:r>
      <w:r w:rsidRPr="008F4CFE">
        <w:rPr>
          <w:rStyle w:val="StyleBoldUnderline"/>
        </w:rPr>
        <w:t>if Brazil could nudge Cuba gradually toward its ideological  direction, that would be a major diplomatic accomplishment</w:t>
      </w:r>
      <w:r>
        <w:t>.</w:t>
      </w:r>
    </w:p>
    <w:p w:rsidR="006B2B58" w:rsidRDefault="006B2B58" w:rsidP="006B2B58"/>
    <w:p w:rsidR="00782BCC" w:rsidRDefault="00782BCC" w:rsidP="00782BCC">
      <w:pPr>
        <w:pStyle w:val="Heading4"/>
      </w:pPr>
      <w:r>
        <w:t>Brazil solves as mediator between US and Cuba</w:t>
      </w:r>
    </w:p>
    <w:p w:rsidR="00782BCC" w:rsidRPr="0012123E" w:rsidRDefault="00782BCC" w:rsidP="00782BCC">
      <w:pPr>
        <w:rPr>
          <w:rStyle w:val="StyleStyleBold12pt"/>
        </w:rPr>
      </w:pPr>
      <w:r w:rsidRPr="0012123E">
        <w:rPr>
          <w:rStyle w:val="StyleStyleBold12pt"/>
        </w:rPr>
        <w:t>Stabroek News 2009</w:t>
      </w:r>
    </w:p>
    <w:p w:rsidR="00782BCC" w:rsidRDefault="00782BCC" w:rsidP="00782BCC">
      <w:r>
        <w:t>(“Brazil: US’s Cuba move good first step, more needed” 4/15/09, http://www.stabroeknews.com/2009/news/regional/04/15/brazil-us%E2%80%99s-cuba-move-good-first-step-more-needed/)</w:t>
      </w:r>
    </w:p>
    <w:p w:rsidR="00782BCC" w:rsidRDefault="00782BCC" w:rsidP="00782BCC"/>
    <w:p w:rsidR="00782BCC" w:rsidRDefault="00782BCC" w:rsidP="00782BCC">
      <w:r>
        <w:t>BRASILIA, (Reuters) – Brazil said yesterday that  the U.S. lifting of limits on family travel and remittances to  Cuba was a good first step but that it should not require  gestures from the Cuban government before dismantling trade  sanctions against the island.</w:t>
      </w:r>
    </w:p>
    <w:p w:rsidR="00782BCC" w:rsidRDefault="00782BCC" w:rsidP="00782BCC">
      <w:r>
        <w:t xml:space="preserve">President Barack Obama on Monday ended travel and </w:t>
      </w:r>
      <w:proofErr w:type="gramStart"/>
      <w:r>
        <w:t>money  transfer</w:t>
      </w:r>
      <w:proofErr w:type="gramEnd"/>
      <w:r>
        <w:t xml:space="preserve"> restrictions for Cuban Americans and allowed U.S.  </w:t>
      </w:r>
      <w:proofErr w:type="gramStart"/>
      <w:r>
        <w:t>telecommunications</w:t>
      </w:r>
      <w:proofErr w:type="gramEnd"/>
      <w:r>
        <w:t xml:space="preserve"> firms to offer cellphone roaming and  satellite radio and television to Cubans.</w:t>
      </w:r>
    </w:p>
    <w:p w:rsidR="00782BCC" w:rsidRDefault="00782BCC" w:rsidP="00782BCC">
      <w:r>
        <w:t xml:space="preserve">“It’s a small step in the right direction,” </w:t>
      </w:r>
      <w:proofErr w:type="gramStart"/>
      <w:r>
        <w:t>Foreign  Minister</w:t>
      </w:r>
      <w:proofErr w:type="gramEnd"/>
      <w:r>
        <w:t xml:space="preserve"> Celso Amorim told reporters on Tuesday.</w:t>
      </w:r>
    </w:p>
    <w:p w:rsidR="00782BCC" w:rsidRPr="002E63BB" w:rsidRDefault="00782BCC" w:rsidP="00782BCC">
      <w:pPr>
        <w:rPr>
          <w:rStyle w:val="StyleBoldUnderline"/>
        </w:rPr>
      </w:pPr>
      <w:r>
        <w:t>“It’s important that it be a first step and that (</w:t>
      </w:r>
      <w:proofErr w:type="gramStart"/>
      <w:r>
        <w:t>the  United</w:t>
      </w:r>
      <w:proofErr w:type="gramEnd"/>
      <w:r>
        <w:t xml:space="preserve"> States) not wait for gestures from Cuba to be able to  continue,” Amorim said. At the Summit of the Americas starting on Friday, </w:t>
      </w:r>
      <w:proofErr w:type="gramStart"/>
      <w:r>
        <w:t>several  Latin</w:t>
      </w:r>
      <w:proofErr w:type="gramEnd"/>
      <w:r>
        <w:t xml:space="preserve"> American leaders will push for the return of Cuba to the  hemisphere’s forums such as the Organization of American  States, from which Havana was excluded in 1962 when it embraced  Soviet communism at the height of the Cold War. Amorim said </w:t>
      </w:r>
      <w:r w:rsidRPr="002E63BB">
        <w:rPr>
          <w:rStyle w:val="StyleBoldUnderline"/>
        </w:rPr>
        <w:t>Brazil’s President Luiz Inacio Lula da Silva,</w:t>
      </w:r>
      <w:r>
        <w:t xml:space="preserve"> </w:t>
      </w:r>
      <w:proofErr w:type="gramStart"/>
      <w:r>
        <w:t>a  moderate</w:t>
      </w:r>
      <w:proofErr w:type="gramEnd"/>
      <w:r>
        <w:t xml:space="preserve"> left-wing leader who </w:t>
      </w:r>
      <w:r w:rsidRPr="002E63BB">
        <w:rPr>
          <w:rStyle w:val="StyleBoldUnderline"/>
        </w:rPr>
        <w:t>often tries to mediate between  Latin America and the United States, would raise the Cuban  issue</w:t>
      </w:r>
      <w:r>
        <w:t xml:space="preserve"> at the meeting, </w:t>
      </w:r>
      <w:r w:rsidRPr="002E63BB">
        <w:rPr>
          <w:rStyle w:val="StyleBoldUnderline"/>
        </w:rPr>
        <w:t>but without putting Obama in a corner.</w:t>
      </w:r>
    </w:p>
    <w:p w:rsidR="00782BCC" w:rsidRDefault="00782BCC" w:rsidP="00782BCC">
      <w:r>
        <w:lastRenderedPageBreak/>
        <w:t>“(</w:t>
      </w:r>
      <w:r w:rsidRPr="002E63BB">
        <w:rPr>
          <w:rStyle w:val="StyleBoldUnderline"/>
        </w:rPr>
        <w:t>Obama)</w:t>
      </w:r>
      <w:r>
        <w:t xml:space="preserve"> </w:t>
      </w:r>
      <w:r w:rsidRPr="002E63BB">
        <w:rPr>
          <w:rStyle w:val="StyleBoldUnderline"/>
        </w:rPr>
        <w:t xml:space="preserve">needs to understand that the region wants the </w:t>
      </w:r>
      <w:proofErr w:type="gramStart"/>
      <w:r w:rsidRPr="002E63BB">
        <w:rPr>
          <w:rStyle w:val="StyleBoldUnderline"/>
        </w:rPr>
        <w:t>end  of</w:t>
      </w:r>
      <w:proofErr w:type="gramEnd"/>
      <w:r w:rsidRPr="002E63BB">
        <w:rPr>
          <w:rStyle w:val="StyleBoldUnderline"/>
        </w:rPr>
        <w:t xml:space="preserve"> the embargo</w:t>
      </w:r>
      <w:r>
        <w:t xml:space="preserve">,” said Amorim. “Now, there is no interest </w:t>
      </w:r>
      <w:proofErr w:type="gramStart"/>
      <w:r>
        <w:t>in  creating</w:t>
      </w:r>
      <w:proofErr w:type="gramEnd"/>
      <w:r>
        <w:t xml:space="preserve"> an (awkward) situation for President Obama,” he said.</w:t>
      </w:r>
    </w:p>
    <w:p w:rsidR="00782BCC" w:rsidRPr="0012123E" w:rsidRDefault="00782BCC" w:rsidP="00782BCC">
      <w:pPr>
        <w:rPr>
          <w:rStyle w:val="StyleBoldUnderline"/>
        </w:rPr>
      </w:pPr>
      <w:r>
        <w:t xml:space="preserve">The White House said it wanted to increase the flow </w:t>
      </w:r>
      <w:proofErr w:type="gramStart"/>
      <w:r>
        <w:t>of  information</w:t>
      </w:r>
      <w:proofErr w:type="gramEnd"/>
      <w:r>
        <w:t xml:space="preserve"> to Cuba. </w:t>
      </w:r>
      <w:r w:rsidRPr="0012123E">
        <w:rPr>
          <w:rStyle w:val="StyleBoldUnderline"/>
        </w:rPr>
        <w:t>Obama</w:t>
      </w:r>
      <w:r>
        <w:t xml:space="preserve"> has said he </w:t>
      </w:r>
      <w:r w:rsidRPr="0012123E">
        <w:rPr>
          <w:rStyle w:val="StyleBoldUnderline"/>
        </w:rPr>
        <w:t xml:space="preserve">is open for </w:t>
      </w:r>
      <w:proofErr w:type="gramStart"/>
      <w:r w:rsidRPr="0012123E">
        <w:rPr>
          <w:rStyle w:val="StyleBoldUnderline"/>
        </w:rPr>
        <w:t>dialogue  with</w:t>
      </w:r>
      <w:proofErr w:type="gramEnd"/>
      <w:r w:rsidRPr="0012123E">
        <w:rPr>
          <w:rStyle w:val="StyleBoldUnderline"/>
        </w:rPr>
        <w:t xml:space="preserve"> Cuba’s leaders, but does not intend to lift the trade  embargo until the one-party state adopts democratic reforms.</w:t>
      </w:r>
    </w:p>
    <w:p w:rsidR="00782BCC" w:rsidRDefault="00782BCC" w:rsidP="00782BCC">
      <w:r>
        <w:t>The Obama administration also does not want the April 17-</w:t>
      </w:r>
      <w:proofErr w:type="gramStart"/>
      <w:r>
        <w:t>19  Summit</w:t>
      </w:r>
      <w:proofErr w:type="gramEnd"/>
      <w:r>
        <w:t xml:space="preserve"> of the Americas to be dominated by the Cuba issue.</w:t>
      </w:r>
    </w:p>
    <w:p w:rsidR="00782BCC" w:rsidRPr="008C72CD" w:rsidRDefault="00782BCC" w:rsidP="00782BCC">
      <w:r w:rsidRPr="0012123E">
        <w:rPr>
          <w:rStyle w:val="StyleBoldUnderline"/>
        </w:rPr>
        <w:t>OAS</w:t>
      </w:r>
      <w:r>
        <w:t xml:space="preserve"> chief Jose Miguel Insulza expressed caution this week</w:t>
      </w:r>
      <w:proofErr w:type="gramStart"/>
      <w:r>
        <w:t>,  saying</w:t>
      </w:r>
      <w:proofErr w:type="gramEnd"/>
      <w:r>
        <w:t xml:space="preserve"> </w:t>
      </w:r>
      <w:r w:rsidRPr="0012123E">
        <w:rPr>
          <w:rStyle w:val="StyleBoldUnderline"/>
        </w:rPr>
        <w:t>Cuba needed to show clearly that it was committed to  democracy</w:t>
      </w:r>
      <w:r>
        <w:t xml:space="preserve"> to be readmitted to the group. Cuba has been ruled </w:t>
      </w:r>
      <w:proofErr w:type="gramStart"/>
      <w:r>
        <w:t>by  Fidel</w:t>
      </w:r>
      <w:proofErr w:type="gramEnd"/>
      <w:r>
        <w:t xml:space="preserve"> Castro and his younger brother, Raul, since a 1959  revolution.</w:t>
      </w:r>
    </w:p>
    <w:p w:rsidR="00782BCC" w:rsidRDefault="00782BCC" w:rsidP="006B2B58"/>
    <w:p w:rsidR="000357AB" w:rsidRDefault="000357AB" w:rsidP="000357AB">
      <w:pPr>
        <w:pStyle w:val="Heading3"/>
      </w:pPr>
      <w:r>
        <w:lastRenderedPageBreak/>
        <w:t>OAS intermediary solves</w:t>
      </w:r>
    </w:p>
    <w:p w:rsidR="000357AB" w:rsidRDefault="000357AB" w:rsidP="000357AB"/>
    <w:p w:rsidR="000357AB" w:rsidRDefault="000357AB" w:rsidP="000357AB">
      <w:pPr>
        <w:pStyle w:val="Heading4"/>
      </w:pPr>
      <w:r>
        <w:t>Engaging Cuba through the OAS boosts US diplomacy</w:t>
      </w:r>
    </w:p>
    <w:p w:rsidR="000357AB" w:rsidRDefault="000357AB" w:rsidP="000357AB">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0357AB" w:rsidRDefault="000357AB" w:rsidP="000357AB"/>
    <w:p w:rsidR="000357AB" w:rsidRDefault="000357AB" w:rsidP="000357AB">
      <w:r>
        <w:t xml:space="preserve">(2A) Engage Cuba </w:t>
      </w:r>
      <w:proofErr w:type="gramStart"/>
      <w:r>
        <w:t>Within</w:t>
      </w:r>
      <w:proofErr w:type="gramEnd"/>
      <w:r>
        <w:t xml:space="preserve"> the Contours of the OAS</w:t>
      </w:r>
    </w:p>
    <w:p w:rsidR="000357AB" w:rsidRDefault="000357AB" w:rsidP="000357AB">
      <w:r w:rsidRPr="004A70C3">
        <w:rPr>
          <w:rStyle w:val="StyleBoldUnderline"/>
        </w:rPr>
        <w:t>The U.S. must reinvigorate global and regional institutions in order to</w:t>
      </w:r>
      <w:r>
        <w:t xml:space="preserve"> serve its national interest and </w:t>
      </w:r>
      <w:r w:rsidRPr="004A70C3">
        <w:rPr>
          <w:rStyle w:val="StyleBoldUnderline"/>
        </w:rPr>
        <w:t>meet twenty-first century challenges</w:t>
      </w:r>
      <w:r>
        <w:t xml:space="preserve">. </w:t>
      </w:r>
      <w:proofErr w:type="gramStart"/>
      <w:r>
        <w:t>n25</w:t>
      </w:r>
      <w:proofErr w:type="gramEnd"/>
      <w:r>
        <w:t xml:space="preserve"> </w:t>
      </w:r>
      <w:r w:rsidRPr="004A70C3">
        <w:rPr>
          <w:rStyle w:val="StyleBoldUnderline"/>
        </w:rPr>
        <w:t>A critical venue for any hemispheric engagement is the</w:t>
      </w:r>
      <w:r>
        <w:t xml:space="preserve"> Organization of American States (</w:t>
      </w:r>
      <w:r w:rsidRPr="004A70C3">
        <w:rPr>
          <w:rStyle w:val="StyleBoldUnderline"/>
        </w:rPr>
        <w:t>OAS)</w:t>
      </w:r>
      <w:r>
        <w:t xml:space="preserve">. The U.S. lobbied the OAS to suspend Cuba's membership in 1962 and to declare that a communist government was "incompatible" with the organization's mission. </w:t>
      </w:r>
      <w:proofErr w:type="gramStart"/>
      <w:r>
        <w:t>n26</w:t>
      </w:r>
      <w:proofErr w:type="gramEnd"/>
      <w:r>
        <w:t xml:space="preserve"> Since OAS member states supported reopening its doors to Cuba in 2009, the U.S. was well advised to not obstruct this process when the foreign ministers of each state voted unanimously to lift Cuba's suspension. </w:t>
      </w:r>
      <w:proofErr w:type="gramStart"/>
      <w:r>
        <w:t>n27</w:t>
      </w:r>
      <w:proofErr w:type="gramEnd"/>
      <w:r>
        <w:t xml:space="preserve"> The organization provides a ready-made venue for cooperation on a variety of issues facing the region. </w:t>
      </w:r>
      <w:r w:rsidRPr="004A70C3">
        <w:rPr>
          <w:rStyle w:val="StyleBoldUnderline"/>
        </w:rPr>
        <w:t xml:space="preserve">Admitting Cuba into the OAS strengthens the organization's institutional legitimacy by turning the page on </w:t>
      </w:r>
      <w:proofErr w:type="gramStart"/>
      <w:r w:rsidRPr="004A70C3">
        <w:rPr>
          <w:rStyle w:val="StyleBoldUnderline"/>
        </w:rPr>
        <w:t>a Cold</w:t>
      </w:r>
      <w:proofErr w:type="gramEnd"/>
      <w:r w:rsidRPr="004A70C3">
        <w:rPr>
          <w:rStyle w:val="StyleBoldUnderline"/>
        </w:rPr>
        <w:t xml:space="preserve"> War-era exclusion </w:t>
      </w:r>
      <w:r>
        <w:t xml:space="preserve">- one that long ago became anachronistic. </w:t>
      </w:r>
      <w:r w:rsidRPr="004A70C3">
        <w:rPr>
          <w:rStyle w:val="StyleBoldUnderline"/>
        </w:rPr>
        <w:t xml:space="preserve">Strengthening the institutional architecture of the OAS helps extend </w:t>
      </w:r>
      <w:proofErr w:type="gramStart"/>
      <w:r w:rsidRPr="004A70C3">
        <w:rPr>
          <w:rStyle w:val="StyleBoldUnderline"/>
        </w:rPr>
        <w:t xml:space="preserve">American </w:t>
      </w:r>
      <w:r>
        <w:t xml:space="preserve"> [</w:t>
      </w:r>
      <w:proofErr w:type="gramEnd"/>
      <w:r>
        <w:t xml:space="preserve">*198]  </w:t>
      </w:r>
      <w:r w:rsidRPr="004A70C3">
        <w:rPr>
          <w:rStyle w:val="StyleBoldUnderline"/>
        </w:rPr>
        <w:t>power by increasing the legitimacy of certain U.S. policy objectives, and by facilitating burden sharing, consultation, and diplomacy</w:t>
      </w:r>
      <w:r>
        <w:t>.</w:t>
      </w:r>
    </w:p>
    <w:p w:rsidR="000357AB" w:rsidRDefault="000357AB" w:rsidP="000357AB">
      <w:r w:rsidRPr="004A70C3">
        <w:rPr>
          <w:rStyle w:val="StyleBoldUnderline"/>
        </w:rPr>
        <w:t>OAS membership for Cuba, along with an increased role for the organization itself, would amount to formalized cooperation</w:t>
      </w:r>
      <w:r>
        <w:t>. Such an outcome should not be pursued as an end itself, n28 but as a way to deftly increase the accountability of other actors in areas of concern, such as labor and human rights, free trade, humanitarian crisis response, and the drug trade. n29</w:t>
      </w:r>
    </w:p>
    <w:p w:rsidR="000357AB" w:rsidRDefault="000357AB" w:rsidP="006B2B58"/>
    <w:p w:rsidR="00726CD2" w:rsidRDefault="00726CD2" w:rsidP="00726CD2">
      <w:pPr>
        <w:pStyle w:val="Heading2"/>
      </w:pPr>
      <w:r>
        <w:lastRenderedPageBreak/>
        <w:t>Increase pressure CP</w:t>
      </w:r>
    </w:p>
    <w:p w:rsidR="00726CD2" w:rsidRDefault="00726CD2" w:rsidP="00726CD2"/>
    <w:p w:rsidR="00726CD2" w:rsidRDefault="00726CD2" w:rsidP="00726CD2"/>
    <w:p w:rsidR="00726CD2" w:rsidRDefault="00726CD2" w:rsidP="00726CD2">
      <w:pPr>
        <w:pStyle w:val="Heading3"/>
      </w:pPr>
      <w:r>
        <w:lastRenderedPageBreak/>
        <w:t>1nc – increase pressure</w:t>
      </w:r>
    </w:p>
    <w:p w:rsidR="00726CD2" w:rsidRDefault="00726CD2" w:rsidP="00726CD2"/>
    <w:p w:rsidR="00726CD2" w:rsidRDefault="00726CD2" w:rsidP="00726CD2">
      <w:r>
        <w:t>The United States federal government should strengthen economic pressure on Cuba, explicitly linking the continuance of current engagement to a Cuban political transition and denying domestic oil drilling permits to any company that assists Cuba in energy development.</w:t>
      </w:r>
    </w:p>
    <w:p w:rsidR="00726CD2" w:rsidRDefault="00726CD2" w:rsidP="00726CD2"/>
    <w:p w:rsidR="00FF6D3B" w:rsidRDefault="00FF6D3B" w:rsidP="00FF6D3B">
      <w:pPr>
        <w:pStyle w:val="Heading4"/>
      </w:pPr>
      <w:r>
        <w:t>Increasing the embargo is key to solving human rights and regime change – contact empirically fails and just gives Cuba money</w:t>
      </w:r>
    </w:p>
    <w:p w:rsidR="00FF6D3B" w:rsidRDefault="00FF6D3B" w:rsidP="00FF6D3B">
      <w:r w:rsidRPr="008E3200">
        <w:rPr>
          <w:rStyle w:val="StyleStyleBold12pt"/>
        </w:rPr>
        <w:t>Burton, 12</w:t>
      </w:r>
      <w:r>
        <w:t xml:space="preserve"> – </w:t>
      </w:r>
      <w:r w:rsidRPr="008E3200">
        <w:t>former Chairman of the Western Hemisphere Subcommittee</w:t>
      </w:r>
      <w:r>
        <w:t xml:space="preserve"> (Dan, “HUMAN RIGHTS IN CUBA; COMMITTEE: HOUSE FOREIGN AFFAIRS; SUBCOMMITTEE: AFRICA, GLOBAL HEALTH, AND HUMAN RIGHTS”, </w:t>
      </w:r>
      <w:r w:rsidRPr="008E3200">
        <w:t>February 16, 2012</w:t>
      </w:r>
      <w:r>
        <w:t>, lexis)//eek</w:t>
      </w:r>
    </w:p>
    <w:p w:rsidR="00FF6D3B" w:rsidRPr="008E3200" w:rsidRDefault="00FF6D3B" w:rsidP="00FF6D3B"/>
    <w:p w:rsidR="00FF6D3B" w:rsidRPr="007B009E" w:rsidRDefault="00FF6D3B" w:rsidP="00FF6D3B">
      <w:pPr>
        <w:rPr>
          <w:rStyle w:val="StyleBoldUnderline"/>
        </w:rPr>
      </w:pPr>
      <w:r>
        <w:t xml:space="preserve">As the former Chairman of the Western Hemisphere Subcommittee and author of one of the most important pieces of legislation in the Cuba-U.S. relationship, I would like to thank Chairman Smith and Ranking Member Payne, Chairman Mack and Ranking Member Engel, for holding this timely joint hearing today. </w:t>
      </w:r>
      <w:r w:rsidRPr="007B009E">
        <w:rPr>
          <w:rStyle w:val="StyleBoldUnderline"/>
        </w:rPr>
        <w:t>It is essential that we continue to bring to light the ongoing gross human rights violations and atrocities committed by the Castro regime</w:t>
      </w:r>
      <w:r>
        <w:t xml:space="preserve">. The Cuban people, like all of us, deserve basic human rights. I believe that </w:t>
      </w:r>
      <w:r w:rsidRPr="007B009E">
        <w:rPr>
          <w:rStyle w:val="StyleBoldUnderline"/>
        </w:rPr>
        <w:t>these rights will only come as a result of the removal of the Castro brothers from power and the reinstatement of constitutional democracy.</w:t>
      </w:r>
    </w:p>
    <w:p w:rsidR="00FF6D3B" w:rsidRDefault="00FF6D3B" w:rsidP="00FF6D3B">
      <w:r>
        <w:t xml:space="preserve">For the past 53 years, </w:t>
      </w:r>
      <w:r w:rsidRPr="007B009E">
        <w:rPr>
          <w:rStyle w:val="StyleBoldUnderline"/>
        </w:rPr>
        <w:t>more than eleven million Cuban people have been subject to the iron fists of the Castro brothers</w:t>
      </w:r>
      <w:r>
        <w:t>. From its inception, this regime has been anti-U.S., repeating a pathetic David and Goliath narrative in order to blame their economic, social and political problems on the United States. This narrative has succeeded thus far and its acceptance serves to solidify the Castro's grip on power. At every turn, the Castro regime has sought to unite with enemies of the United States, no matter how culturally and ideologically different. During the cold war, they allied with the Soviet Union. Now, they are actively engaging Iran.</w:t>
      </w:r>
    </w:p>
    <w:p w:rsidR="00FF6D3B" w:rsidRPr="007B009E" w:rsidRDefault="00FF6D3B" w:rsidP="00FF6D3B">
      <w:pPr>
        <w:rPr>
          <w:rStyle w:val="StyleBoldUnderline"/>
        </w:rPr>
      </w:pPr>
      <w:r w:rsidRPr="007B009E">
        <w:rPr>
          <w:rStyle w:val="StyleBoldUnderline"/>
        </w:rPr>
        <w:t>The resilience of this regime has significantly contributed to the leftward and more undemocratic movement of many Latin American nations.</w:t>
      </w:r>
      <w:r>
        <w:t xml:space="preserve"> We are seeing populist leftist regimes such as that of Chavez in Venezuela, Ortega in Nicaragua, </w:t>
      </w:r>
      <w:proofErr w:type="gramStart"/>
      <w:r>
        <w:t>Correa</w:t>
      </w:r>
      <w:proofErr w:type="gramEnd"/>
      <w:r>
        <w:t xml:space="preserve"> in Ecuador and Morales of Bolivia rise to power aided and abetted by the Communist Regime in Cuba. </w:t>
      </w:r>
      <w:r w:rsidRPr="007B009E">
        <w:rPr>
          <w:rStyle w:val="StyleBoldUnderline"/>
        </w:rPr>
        <w:t>These leaders have gone to great lengths to suppress freedoms, censor the opposition and even change their constitutions, in order to maintain their hold on power</w:t>
      </w:r>
      <w:r>
        <w:t xml:space="preserve">. I believe that </w:t>
      </w:r>
      <w:r w:rsidRPr="007B009E">
        <w:rPr>
          <w:rStyle w:val="StyleBoldUnderline"/>
        </w:rPr>
        <w:t>our policy toward Cuba is crucial to the success of our policy towards other nations in the Western Hemisphere.</w:t>
      </w:r>
    </w:p>
    <w:p w:rsidR="00FF6D3B" w:rsidRDefault="00FF6D3B" w:rsidP="00FF6D3B">
      <w:r>
        <w:t xml:space="preserve">When we passed the LIBERTAD Act of 1996, known also as Helms- Burton, our goal was to isolate the Castro brothers. I still stand by this law and I agree with the great majority of the Cuban exile community that there will be no change in Cuba while a Castro is in charge. Only after regime change will Cuba's people </w:t>
      </w:r>
      <w:proofErr w:type="gramStart"/>
      <w:r>
        <w:t>be</w:t>
      </w:r>
      <w:proofErr w:type="gramEnd"/>
      <w:r>
        <w:t xml:space="preserve"> truly free.</w:t>
      </w:r>
    </w:p>
    <w:p w:rsidR="00FF6D3B" w:rsidRDefault="00FF6D3B" w:rsidP="00FF6D3B">
      <w:r w:rsidRPr="007B009E">
        <w:rPr>
          <w:rStyle w:val="StyleBoldUnderline"/>
        </w:rPr>
        <w:t>The argument that the economic embargo hasn't worked and should be done away with is misguided. It can work. Unfortunately the fact is that there is no true embargo on Cuba in place. The U.S. is one of the biggest exporters of food to the island and Cuban- Americans send hundreds of millions of dollars annually back home to their relatives, propping up a black-market for goods and services that the Communist system does not provide - remittances which are highly taxed by the Castro regime. The moment that we started allowing food sales to the Cuban regime and remittances to go through, was the moment the embargo became more of a symbol than a policy tool</w:t>
      </w:r>
      <w:r>
        <w:t xml:space="preserve">. The fact that the "embargo" </w:t>
      </w:r>
      <w:r>
        <w:lastRenderedPageBreak/>
        <w:t xml:space="preserve">hasn't worked and the regime is all the more autocratic really means that </w:t>
      </w:r>
      <w:r w:rsidRPr="007B009E">
        <w:rPr>
          <w:rStyle w:val="StyleBoldUnderline"/>
        </w:rPr>
        <w:t>our policies should become more stringent</w:t>
      </w:r>
      <w:r>
        <w:t>, not less so.</w:t>
      </w:r>
    </w:p>
    <w:p w:rsidR="00FF6D3B" w:rsidRDefault="00FF6D3B" w:rsidP="00FF6D3B">
      <w:r>
        <w:t xml:space="preserve">The </w:t>
      </w:r>
      <w:proofErr w:type="gramStart"/>
      <w:r>
        <w:t>alternative, that has been supported by many members of this committee,</w:t>
      </w:r>
      <w:proofErr w:type="gramEnd"/>
      <w:r>
        <w:t xml:space="preserve"> has failed miserably. </w:t>
      </w:r>
      <w:r w:rsidRPr="007B009E">
        <w:rPr>
          <w:rStyle w:val="StyleBoldUnderline"/>
        </w:rPr>
        <w:t>As a result of open tourism and international investment, the regime has recently enjoyed a tremendous influx of money</w:t>
      </w:r>
      <w:r>
        <w:t xml:space="preserve"> from Canadians, Latin Americans, and Europeans who have access to the island. Why </w:t>
      </w:r>
      <w:r w:rsidRPr="007B009E">
        <w:rPr>
          <w:rStyle w:val="StyleBoldUnderline"/>
        </w:rPr>
        <w:t>haven't these tourists from democratic countries transformed this dictatorship into a democracy? The</w:t>
      </w:r>
      <w:r>
        <w:t xml:space="preserve"> answer is that </w:t>
      </w:r>
      <w:r w:rsidRPr="007B009E">
        <w:rPr>
          <w:rStyle w:val="StyleBoldUnderline"/>
        </w:rPr>
        <w:t>the regime barely lets tourists travel outside Veradero Beach or historical landmarks</w:t>
      </w:r>
      <w:r>
        <w:t xml:space="preserve"> in Havana. </w:t>
      </w:r>
      <w:r w:rsidRPr="007B009E">
        <w:rPr>
          <w:rStyle w:val="StyleBoldUnderline"/>
        </w:rPr>
        <w:t>It guarantees as little interaction between tourists and locals as possible, though it looks the other way in regards to the thriving sex trade.</w:t>
      </w:r>
    </w:p>
    <w:p w:rsidR="00FF6D3B" w:rsidRDefault="00FF6D3B" w:rsidP="00FF6D3B">
      <w:r w:rsidRPr="007B009E">
        <w:rPr>
          <w:rStyle w:val="StyleBoldUnderline"/>
        </w:rPr>
        <w:t>This so-called openness has done little if anything to help those whose political and economic freedoms are suppressed</w:t>
      </w:r>
      <w:r>
        <w:t xml:space="preserve">. I wish I could tell you that stories like that of Armando Valladares, who was imprisoned in 1960 for 23 years, are no longer being written. He was deemed counterrevolutionary because he refused to display a communist sign on his bank desk. These </w:t>
      </w:r>
      <w:r w:rsidRPr="007B009E">
        <w:rPr>
          <w:rStyle w:val="StyleBoldUnderline"/>
        </w:rPr>
        <w:t>atrocities are still happening</w:t>
      </w:r>
      <w:r>
        <w:t xml:space="preserve">. In March of 2003, while the world was watching the U.S. invasion of Iraq, </w:t>
      </w:r>
      <w:r w:rsidRPr="007B009E">
        <w:rPr>
          <w:rStyle w:val="StyleBoldUnderline"/>
        </w:rPr>
        <w:t>Cuba experienced a brutal crackdown by the Castro regime to crush the efforts by the Cuban people to achieve a free and democratic Cuba</w:t>
      </w:r>
      <w:r>
        <w:t xml:space="preserve">. </w:t>
      </w:r>
      <w:proofErr w:type="gramStart"/>
      <w:r>
        <w:t>This "black spring" as it was later called, resulted in the arrest of 75 dissidents, 29 of them journalists, on the charge of "dangerousness."</w:t>
      </w:r>
      <w:proofErr w:type="gramEnd"/>
    </w:p>
    <w:p w:rsidR="00FF6D3B" w:rsidRPr="007B009E" w:rsidRDefault="00FF6D3B" w:rsidP="00FF6D3B">
      <w:r w:rsidRPr="007B009E">
        <w:rPr>
          <w:rStyle w:val="StyleBoldUnderline"/>
        </w:rPr>
        <w:t>In Cuba, it is entirely lawful to arrest someone if one has suspicion that the individual may be inclined to dissent against the state</w:t>
      </w:r>
      <w:r>
        <w:t xml:space="preserve">. This is part of the reason why thousands of Cubans still risk their lives every year to flee the Communist regime by any means necessary, even attempting to brave the hazardous 90- mile crossing between the United States and Cuba on makeshift rafts. </w:t>
      </w:r>
      <w:r w:rsidRPr="007B009E">
        <w:t>The regime denies citizens the right to change their government.</w:t>
      </w:r>
    </w:p>
    <w:p w:rsidR="00FF6D3B" w:rsidRDefault="00FF6D3B" w:rsidP="00FF6D3B">
      <w:r w:rsidRPr="007B009E">
        <w:rPr>
          <w:rStyle w:val="StyleBoldUnderline"/>
        </w:rPr>
        <w:t>We must continue to send a strong message to the Cuban government that the United States will not forget those people who are languishing in Cuban prisons for the so-called crime of speaking out against the injustices perpetrated by the Castro regime</w:t>
      </w:r>
      <w:r>
        <w:t>.</w:t>
      </w:r>
    </w:p>
    <w:p w:rsidR="00FF6D3B" w:rsidRDefault="00FF6D3B" w:rsidP="00FF6D3B">
      <w:r>
        <w:t xml:space="preserve">I commend the bravery of men like Orlando Zapata Tamayo who died in protest of the ill conditions of the prison system. </w:t>
      </w:r>
      <w:r w:rsidRPr="007B009E">
        <w:rPr>
          <w:rStyle w:val="StyleBoldUnderline"/>
        </w:rPr>
        <w:t>No prisoner in Cuba has access to the much-touted Cuban universal health care system</w:t>
      </w:r>
      <w:r>
        <w:t xml:space="preserve">. In fact, according to the State Department's 2010 report, </w:t>
      </w:r>
      <w:r w:rsidRPr="007B009E">
        <w:rPr>
          <w:rStyle w:val="StyleBoldUnderline"/>
        </w:rPr>
        <w:t>the prisons are overcrowded, infested with vermin and prisoners are often sick and inadequately treated. Women are denied access to feminine hygiene products and adequate prenatal care as well as being subjected to sexual abuse and violence</w:t>
      </w:r>
      <w:r>
        <w:t>.</w:t>
      </w:r>
    </w:p>
    <w:p w:rsidR="00FF6D3B" w:rsidRDefault="00FF6D3B" w:rsidP="00FF6D3B">
      <w:r w:rsidRPr="007B009E">
        <w:rPr>
          <w:rStyle w:val="StyleBoldUnderline"/>
        </w:rPr>
        <w:t>Prisoners who are released from these hellish prisons are most often forced to leave Cuba, their home</w:t>
      </w:r>
      <w:r>
        <w:t>, as a condition of release. While I celebrate the fact that they are free from prison, I mourn the thought that they have to join the ranks of thousands of Cuban exiles throughout the world, who want nothing more than to return to their home as free citizens, an impossible wish as long as the Castros remain in power.</w:t>
      </w:r>
    </w:p>
    <w:p w:rsidR="00FF6D3B" w:rsidRDefault="00FF6D3B" w:rsidP="00FF6D3B"/>
    <w:p w:rsidR="00FF6D3B" w:rsidRDefault="00FF6D3B" w:rsidP="00FF6D3B">
      <w:pPr>
        <w:pStyle w:val="Heading3"/>
      </w:pPr>
      <w:r>
        <w:lastRenderedPageBreak/>
        <w:t>2nc – pressure solves</w:t>
      </w:r>
    </w:p>
    <w:p w:rsidR="00F738D0" w:rsidRPr="007F1EF1" w:rsidRDefault="00F738D0" w:rsidP="00F738D0">
      <w:pPr>
        <w:pStyle w:val="Heading4"/>
      </w:pPr>
      <w:r>
        <w:t>Chavez’s death means strengthening the embargo will collapse Cuba’s government</w:t>
      </w:r>
    </w:p>
    <w:p w:rsidR="00F738D0" w:rsidRDefault="00F738D0" w:rsidP="00F738D0">
      <w:r>
        <w:rPr>
          <w:b/>
        </w:rPr>
        <w:t>Bustillo, 13</w:t>
      </w:r>
      <w:r>
        <w:t xml:space="preserve">- will be attending Columbia University in the fall where he will be majoring in Engineering with a minor in Economics on a Pre-Law track. He is a first-generation Cuban-American, a Hispanic Heritage Foundation Gold Medallion Winner, and a former United States Senate Page (Mitchell, “Time to Strengthen the Cuban Embargo”, International Policy Digest, 5/9/13, </w:t>
      </w:r>
      <w:hyperlink r:id="rId110" w:history="1">
        <w:r w:rsidRPr="00897B7C">
          <w:rPr>
            <w:rStyle w:val="Hyperlink"/>
          </w:rPr>
          <w:t>http://www.internationalpolicydigest.org/2013/05/09/time-to-strengthen-the-cuban-embargo/)//TL</w:t>
        </w:r>
      </w:hyperlink>
    </w:p>
    <w:p w:rsidR="00F738D0" w:rsidRPr="00A662B7" w:rsidRDefault="00F738D0" w:rsidP="00F738D0"/>
    <w:p w:rsidR="00F738D0" w:rsidRPr="00790F0A" w:rsidRDefault="00F738D0" w:rsidP="00F738D0">
      <w:pPr>
        <w:rPr>
          <w:u w:val="single"/>
        </w:rPr>
      </w:pPr>
      <w:r>
        <w:t>When thinking of U.S.-Cuba relations, the trade embargo, or el bloqueo, is first and foremost on people’s minds. In 2009, President Barack Obama eased the travel ban, allowing Cuban-Americans to travel freely to Cuba, and again in 2011, allowing students and religious missionaries to travel to Cuba, as recently demonstrated by American pop culture figures, Beyoncé and her husband Jay-Z</w:t>
      </w:r>
      <w:r w:rsidRPr="00790F0A">
        <w:t xml:space="preserve">. </w:t>
      </w:r>
      <w:r w:rsidRPr="007F1EF1">
        <w:rPr>
          <w:u w:val="single"/>
        </w:rPr>
        <w:t>Despite a history of hostile transgressions, the U.S. is inconsistent with its implementation of the embargo, which sends mixed signals to Havana and displays our weak foreign policy regarding Cuba.</w:t>
      </w:r>
    </w:p>
    <w:p w:rsidR="00F738D0" w:rsidRPr="00A75261" w:rsidRDefault="00F738D0" w:rsidP="00F738D0">
      <w:pPr>
        <w:rPr>
          <w:u w:val="single"/>
        </w:rPr>
      </w:pPr>
      <w:r>
        <w:t xml:space="preserve">Undoubtedly, </w:t>
      </w:r>
      <w:r w:rsidRPr="00790F0A">
        <w:t>Cuba is capitalizing on this weakness by using the embargo as a scapegoat for all of its woes without any immediate fear of reinstated restrictions.</w:t>
      </w:r>
      <w:r>
        <w:t xml:space="preserve"> Because the goal is to promote Cuban democracy and freedom through non-violent and non-invasive means while refraining from providing any support to the current oppressive Cuban government, </w:t>
      </w:r>
      <w:r w:rsidRPr="007F1EF1">
        <w:rPr>
          <w:u w:val="single"/>
        </w:rPr>
        <w:t>the current legislation regarding the embargo and travel ban against Cuba needs to be modernized and strengthened. The need for an embargo has never been more important or potentially effective, even considering the current human rights and economic arguments against the embargo.</w:t>
      </w:r>
    </w:p>
    <w:p w:rsidR="00F738D0" w:rsidRDefault="00F738D0" w:rsidP="00F738D0">
      <w:r w:rsidRPr="00A75261">
        <w:t>Washington’s goal in its dealings with Havana is clear: facilitate the introduction and growth of democracy while increasing personal freedoms. 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 according to NPR’s Nick Miroff. Obviously, this influx of what has been theorized to be liberty-professing tourists has not resulted in an influx of such democratic ideals into this overwhelmingly federally controlled country.</w:t>
      </w:r>
    </w:p>
    <w:p w:rsidR="00F738D0" w:rsidRPr="00343B7E" w:rsidRDefault="00F738D0" w:rsidP="00F738D0">
      <w:pPr>
        <w:rPr>
          <w:u w:val="single"/>
        </w:rPr>
      </w:pPr>
      <w:r>
        <w:t xml:space="preserve">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 This view is further promoted by the </w:t>
      </w:r>
      <w:r w:rsidRPr="00343B7E">
        <w:t>Ladies in White, a Cuban dissident group that supports the embargo. They fear ending it would only serve to strengthen the current dictatorial regime because the real blockade, they claim, is within Cuba. Allowing American travelers to visit Cuba does not help propel the cause of Cuban democracy; it hampers it.</w:t>
      </w:r>
    </w:p>
    <w:p w:rsidR="00F738D0" w:rsidRPr="00343B7E" w:rsidRDefault="00F738D0" w:rsidP="00F738D0">
      <w:r w:rsidRPr="00343B7E">
        <w:t>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p>
    <w:p w:rsidR="00F738D0" w:rsidRPr="00505544" w:rsidRDefault="00F738D0" w:rsidP="00F738D0">
      <w:r w:rsidRPr="00505544">
        <w:lastRenderedPageBreak/>
        <w:t>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 Alvaro Vargas Llosa, Senior Fellow of The Center on Global Prosperity at The Independent Institute.</w:t>
      </w:r>
    </w:p>
    <w:p w:rsidR="00F738D0" w:rsidRPr="00505544" w:rsidRDefault="00F738D0" w:rsidP="00F738D0">
      <w:r w:rsidRPr="00505544">
        <w:t xml:space="preserve">However unfortunate it may be, Cuba, in its current state, is a nation consisting only of a wealthy and powerful few and </w:t>
      </w:r>
      <w:proofErr w:type="gramStart"/>
      <w:r w:rsidRPr="00505544">
        <w:t>an impoverished and oppressed proletariat</w:t>
      </w:r>
      <w:proofErr w:type="gramEnd"/>
      <w:r w:rsidRPr="00505544">
        <w:t>, who possess little to no means to escape or even improve their fate. Lifting the trade embargo will not increase the general prosperity of the Cuban people, but it will increase the prosperity of the government. Ergo, the poverty and dire situation of the Cuban people cannot be blamed on the United States or the embargo.</w:t>
      </w:r>
    </w:p>
    <w:p w:rsidR="00F738D0" w:rsidRDefault="00F738D0" w:rsidP="00F738D0">
      <w:r w:rsidRPr="007F1EF1">
        <w:rPr>
          <w:u w:val="single"/>
        </w:rPr>
        <w:t>No doubt, it has been a fruitless 50 years since the embargo was enacted</w:t>
      </w:r>
      <w:r>
        <w:t xml:space="preserve">. Little has changed as far as democracy and human rights are concerned. To maintain control, </w:t>
      </w:r>
      <w:r w:rsidRPr="00343B7E">
        <w:rPr>
          <w:rStyle w:val="StyleBoldUnderline"/>
        </w:rPr>
        <w:t>Cuba has “managed to offset much of the effects</w:t>
      </w:r>
      <w:r>
        <w:t xml:space="preserve"> over the years in large part </w:t>
      </w:r>
      <w:r w:rsidRPr="00343B7E">
        <w:rPr>
          <w:rStyle w:val="StyleBoldUnderline"/>
        </w:rPr>
        <w:t>because the Soviets subsidized the island</w:t>
      </w:r>
      <w:r>
        <w:t xml:space="preserve"> for three decades, because the regime welcomed Canadian, Mexican and European capital after the collapse of the Berlin Wall, </w:t>
      </w:r>
      <w:r w:rsidRPr="00343B7E">
        <w:rPr>
          <w:rStyle w:val="StyleBoldUnderline"/>
        </w:rPr>
        <w:t>and because Venezuela is its new patron</w:t>
      </w:r>
      <w:r>
        <w:t xml:space="preserve">,” according to Llosa. </w:t>
      </w:r>
      <w:r w:rsidRPr="007F1EF1">
        <w:rPr>
          <w:u w:val="single"/>
        </w:rPr>
        <w:t>However, Venezuela is now undergoing a political transition of its own with the recent death of</w:t>
      </w:r>
      <w:r w:rsidRPr="00343B7E">
        <w:t xml:space="preserve"> Hugo</w:t>
      </w:r>
      <w:r w:rsidRPr="007F1EF1">
        <w:rPr>
          <w:u w:val="single"/>
        </w:rPr>
        <w:t xml:space="preserve"> Chávez</w:t>
      </w:r>
      <w:r w:rsidRPr="00343B7E">
        <w:t>, its president for the past 14 years, and the controversial election of Nicolás Maduro.</w:t>
      </w:r>
    </w:p>
    <w:p w:rsidR="00F738D0" w:rsidRPr="007F1EF1" w:rsidRDefault="00F738D0" w:rsidP="00F738D0">
      <w:pPr>
        <w:rPr>
          <w:u w:val="single"/>
        </w:rPr>
      </w:pPr>
      <w:r>
        <w:t xml:space="preserve">Despite being Chávez’s handpicked successor, </w:t>
      </w:r>
      <w:r w:rsidRPr="007F1EF1">
        <w:rPr>
          <w:u w:val="single"/>
        </w:rPr>
        <w:t>Maduro only won by a narrow margin and will likely be forced to cut spending on social programs and foreign assistance in an effort to stabilize Venezuela’s dire economic problems. Therefore, 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p>
    <w:p w:rsidR="00F738D0" w:rsidRPr="007F1EF1" w:rsidRDefault="00F738D0" w:rsidP="00F738D0">
      <w:r>
        <w:t>According to U.S. Senator Robert Menendez, “Tourism to Cuba is a natural resource, akin to providing refined petroleum products to Iran. It’s reported that 2.5 million tourists visit Cuba – 1.5 million from North America…1 million Canadians…More than 170,000 from England…More than 400,000 from Spain, Italy, Germany, and France combined – All bringing in $1.9 billion in revenue to the Castro regime.”  This behavior undermines the embargo, which is why the U.S. should urge other nations to adopt similar policies toward Cuba. A strong and unyielding embargo, supported by the U.S. and its allies, is necessary to incite political change. Furthermore, Sen. Menendez argues, “Those who lament our dependence on foreign oil because it enriches regimes in terrorist states like Iran, should not have a double standard when it comes to enriching a brutal dictatorship like Cuba right here in our own backyard.”</w:t>
      </w:r>
    </w:p>
    <w:p w:rsidR="00F738D0" w:rsidRPr="007F1EF1" w:rsidRDefault="00F738D0" w:rsidP="00F738D0">
      <w:pPr>
        <w:rPr>
          <w:u w:val="single"/>
        </w:rPr>
      </w:pPr>
      <w:r w:rsidRPr="007F1EF1">
        <w:t>If the policy of the U.S. is to challenge these behaviors, then it must also stand up to Cuba</w:t>
      </w:r>
      <w:r w:rsidRPr="007F1EF1">
        <w:rPr>
          <w:u w:val="single"/>
        </w:rPr>
        <w:t>. It would be a disservice to squander the progress of the past 50 years when opportunity is looming.</w:t>
      </w:r>
    </w:p>
    <w:p w:rsidR="00F738D0" w:rsidRDefault="00F738D0" w:rsidP="00F738D0"/>
    <w:p w:rsidR="00823242" w:rsidRDefault="00823242" w:rsidP="00823242">
      <w:pPr>
        <w:pStyle w:val="Heading4"/>
      </w:pPr>
      <w:r>
        <w:t>Tightening pressure will collapse the Cuban regime – comparatively better than engagement</w:t>
      </w:r>
    </w:p>
    <w:p w:rsidR="00823242" w:rsidRPr="00255A56" w:rsidRDefault="00823242" w:rsidP="00823242">
      <w:r>
        <w:rPr>
          <w:b/>
        </w:rPr>
        <w:t xml:space="preserve">Burton, 12 </w:t>
      </w:r>
      <w:r>
        <w:t>– US Representative (Dan, CQ Congressional Testimony, “Human Rights in Cuba”, 2/16, lexis)</w:t>
      </w:r>
    </w:p>
    <w:p w:rsidR="00823242" w:rsidRDefault="00823242" w:rsidP="00823242"/>
    <w:p w:rsidR="00823242" w:rsidRDefault="00823242" w:rsidP="00823242">
      <w:r w:rsidRPr="00255A56">
        <w:rPr>
          <w:rStyle w:val="StyleBoldUnderline"/>
        </w:rPr>
        <w:t xml:space="preserve">The argument that the economic embargo hasn't worked </w:t>
      </w:r>
      <w:r>
        <w:t xml:space="preserve">and should be done away with </w:t>
      </w:r>
      <w:r w:rsidRPr="00255A56">
        <w:rPr>
          <w:rStyle w:val="StyleBoldUnderline"/>
        </w:rPr>
        <w:t>is misguided. It can work. Unfortunately the fact is that there is no true embargo on Cuba in place</w:t>
      </w:r>
      <w:r>
        <w:t xml:space="preserve">. </w:t>
      </w:r>
      <w:r w:rsidRPr="00255A56">
        <w:rPr>
          <w:rStyle w:val="StyleBoldUnderline"/>
        </w:rPr>
        <w:t xml:space="preserve">The U.S. is one of the biggest exporters of food to the island and Cuban- Americans send hundreds of millions of dollars annually back home </w:t>
      </w:r>
      <w:r>
        <w:t xml:space="preserve">to their relatives, propping up a black-market for goods and services that the Communist system does not provide - remittances which are highly taxed by the Castro regime. </w:t>
      </w:r>
      <w:r w:rsidRPr="00255A56">
        <w:rPr>
          <w:rStyle w:val="StyleBoldUnderline"/>
        </w:rPr>
        <w:t xml:space="preserve">The </w:t>
      </w:r>
      <w:r w:rsidRPr="00255A56">
        <w:rPr>
          <w:rStyle w:val="StyleBoldUnderline"/>
        </w:rPr>
        <w:lastRenderedPageBreak/>
        <w:t>moment that we started allowing food sales to the Cuban regime and remittances to go through, was the moment the embargo became more of a symbol than a policy tool</w:t>
      </w:r>
      <w:r>
        <w:t xml:space="preserve">. </w:t>
      </w:r>
      <w:r w:rsidRPr="00255A56">
        <w:rPr>
          <w:rStyle w:val="StyleBoldUnderline"/>
        </w:rPr>
        <w:t>The fact that the "embargo" hasn't worked</w:t>
      </w:r>
      <w:r>
        <w:t xml:space="preserve"> and the regime is all the more autocratic </w:t>
      </w:r>
      <w:r w:rsidRPr="00255A56">
        <w:rPr>
          <w:rStyle w:val="StyleBoldUnderline"/>
        </w:rPr>
        <w:t>really means that our policies should become more stringent, not less so.</w:t>
      </w:r>
    </w:p>
    <w:p w:rsidR="00823242" w:rsidRDefault="00823242" w:rsidP="00823242">
      <w:r w:rsidRPr="00255A56">
        <w:rPr>
          <w:rStyle w:val="StyleBoldUnderline"/>
        </w:rPr>
        <w:t xml:space="preserve">The </w:t>
      </w:r>
      <w:proofErr w:type="gramStart"/>
      <w:r w:rsidRPr="00255A56">
        <w:rPr>
          <w:rStyle w:val="StyleBoldUnderline"/>
        </w:rPr>
        <w:t>alternative</w:t>
      </w:r>
      <w:r>
        <w:t>, that has been supported by many members of this committee,</w:t>
      </w:r>
      <w:proofErr w:type="gramEnd"/>
      <w:r>
        <w:t xml:space="preserve"> </w:t>
      </w:r>
      <w:r w:rsidRPr="00255A56">
        <w:rPr>
          <w:rStyle w:val="StyleBoldUnderline"/>
        </w:rPr>
        <w:t>has failed miserably</w:t>
      </w:r>
      <w:r>
        <w:t xml:space="preserve">. </w:t>
      </w:r>
      <w:r w:rsidRPr="00255A56">
        <w:rPr>
          <w:rStyle w:val="StyleBoldUnderline"/>
        </w:rPr>
        <w:t>As a result of open tourism and international investment, the regime has recently enjoyed a tremendous influx of money from Canadians, Latin Americans, and Europeans</w:t>
      </w:r>
      <w:r>
        <w:t xml:space="preserve"> who have access to the island. Why haven't these tourists from democratic countries transformed this dictatorship into a democracy? The answer is that the regime barely lets tourists travel outside Veradero Beach or historical landmarks in Havana. It guarantees as little interaction between tourists and locals as possible, though it looks the other way in regards to the thriving sex trade.</w:t>
      </w:r>
    </w:p>
    <w:p w:rsidR="00726CD2" w:rsidRPr="00726CD2" w:rsidRDefault="00726CD2" w:rsidP="00726CD2"/>
    <w:p w:rsidR="00726CD2" w:rsidRDefault="00726CD2" w:rsidP="00726CD2"/>
    <w:p w:rsidR="00726CD2" w:rsidRDefault="00726CD2" w:rsidP="00726CD2">
      <w:pPr>
        <w:pStyle w:val="Heading3"/>
      </w:pPr>
      <w:r>
        <w:lastRenderedPageBreak/>
        <w:t>2nc – solves oil drilling</w:t>
      </w:r>
    </w:p>
    <w:p w:rsidR="00726CD2" w:rsidRDefault="00726CD2" w:rsidP="00726CD2"/>
    <w:p w:rsidR="00726CD2" w:rsidRDefault="00726CD2" w:rsidP="00726CD2">
      <w:pPr>
        <w:pStyle w:val="Heading4"/>
      </w:pPr>
      <w:r>
        <w:t>Denying domestic permits to foreign oil companies that drill in Cuba will empirically stop foreign investment</w:t>
      </w:r>
    </w:p>
    <w:p w:rsidR="00726CD2" w:rsidRDefault="00726CD2" w:rsidP="00726CD2">
      <w:r w:rsidRPr="00555144">
        <w:rPr>
          <w:b/>
        </w:rPr>
        <w:t>Sadowski, 11</w:t>
      </w:r>
      <w: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rsidR="00726CD2" w:rsidRDefault="00726CD2" w:rsidP="00726CD2"/>
    <w:p w:rsidR="00726CD2" w:rsidRDefault="00726CD2" w:rsidP="00726CD2">
      <w:pPr>
        <w:rPr>
          <w:sz w:val="12"/>
        </w:rPr>
      </w:pPr>
      <w:r>
        <w:t xml:space="preserve">CONGRESSMAN BUCHANAN'S BILL TO STOP </w:t>
      </w:r>
      <w:proofErr w:type="gramStart"/>
      <w:r>
        <w:t>CUBAN</w:t>
      </w:r>
      <w:r>
        <w:rPr>
          <w:sz w:val="12"/>
        </w:rPr>
        <w:t xml:space="preserve">  </w:t>
      </w:r>
      <w:r>
        <w:t>OFFSHORE</w:t>
      </w:r>
      <w:proofErr w:type="gramEnd"/>
      <w:r>
        <w:t xml:space="preserve"> DRILLING IS THE PROPER ACTION FOR THE</w:t>
      </w:r>
      <w:r>
        <w:rPr>
          <w:sz w:val="12"/>
        </w:rPr>
        <w:t xml:space="preserve">  </w:t>
      </w:r>
      <w:r>
        <w:t>UNITED STATES</w:t>
      </w:r>
      <w:r>
        <w:rPr>
          <w:sz w:val="12"/>
        </w:rPr>
        <w:t xml:space="preserve"> </w:t>
      </w:r>
    </w:p>
    <w:p w:rsidR="00726CD2" w:rsidRDefault="00726CD2" w:rsidP="00726CD2">
      <w:r>
        <w:rPr>
          <w:sz w:val="12"/>
        </w:rPr>
        <w:t xml:space="preserve"> </w:t>
      </w:r>
      <w:r>
        <w:t xml:space="preserve">On January 21, 2011, Florida Congressman Vern </w:t>
      </w:r>
      <w:proofErr w:type="gramStart"/>
      <w:r w:rsidRPr="00555144">
        <w:rPr>
          <w:rStyle w:val="StyleBoldUnderline"/>
        </w:rPr>
        <w:t>Buchanan  introduced</w:t>
      </w:r>
      <w:proofErr w:type="gramEnd"/>
      <w:r w:rsidRPr="00555144">
        <w:rPr>
          <w:rStyle w:val="StyleBoldUnderline"/>
        </w:rPr>
        <w:t xml:space="preserve"> a bill</w:t>
      </w:r>
      <w:r>
        <w:t xml:space="preserve"> in the House of Representatives aimed at</w:t>
      </w:r>
      <w:r>
        <w:rPr>
          <w:sz w:val="12"/>
        </w:rPr>
        <w:t xml:space="preserve">  </w:t>
      </w:r>
      <w:r>
        <w:t xml:space="preserve">thwarting Cuba's drilling efforts.8 7 </w:t>
      </w:r>
      <w:r w:rsidRPr="00555144">
        <w:rPr>
          <w:rStyle w:val="StyleBoldUnderline"/>
        </w:rPr>
        <w:t>The bill would permit the  U.S. Secretary of the Interior to deny drilling leases to foreign  companies that deal with countries under U.S. trade sanctions,  including Cuba</w:t>
      </w:r>
      <w:r>
        <w:t xml:space="preserve">.88 </w:t>
      </w:r>
      <w:r w:rsidRPr="00555144">
        <w:rPr>
          <w:rStyle w:val="StyleBoldUnderline"/>
        </w:rPr>
        <w:t>Following the successful application of U.S.  pressure on Repsol to pull out of drilling in Iran, Buchanan's bill  is designed to again put pressure on Repsol to pull out of Cuban  drilling plans</w:t>
      </w:r>
      <w:r>
        <w:t xml:space="preserve">.89 </w:t>
      </w:r>
      <w:r w:rsidRPr="00555144">
        <w:rPr>
          <w:rStyle w:val="StyleBoldUnderline"/>
        </w:rPr>
        <w:t>Buchanan's bill could threaten Repsol's projects  elsewhere in U.S. territory where the company operates rigs near  Texas and Louisiana</w:t>
      </w:r>
      <w:r>
        <w:t>. 90</w:t>
      </w:r>
    </w:p>
    <w:p w:rsidR="00726CD2" w:rsidRPr="00E5669B" w:rsidRDefault="00726CD2" w:rsidP="00726CD2">
      <w:pPr>
        <w:rPr>
          <w:sz w:val="12"/>
        </w:rPr>
      </w:pPr>
      <w:r>
        <w:t>While the success of the bill is not yet certain</w:t>
      </w:r>
      <w:proofErr w:type="gramStart"/>
      <w:r>
        <w:t>,91</w:t>
      </w:r>
      <w:proofErr w:type="gramEnd"/>
      <w:r>
        <w:t xml:space="preserve"> foreign</w:t>
      </w:r>
      <w:r>
        <w:rPr>
          <w:sz w:val="12"/>
        </w:rPr>
        <w:t xml:space="preserve">  </w:t>
      </w:r>
      <w:r>
        <w:t>firms should seriously weigh the rewards of Cuban oil against the</w:t>
      </w:r>
      <w:r>
        <w:rPr>
          <w:sz w:val="12"/>
        </w:rPr>
        <w:t xml:space="preserve">  </w:t>
      </w:r>
      <w:r>
        <w:t>possible risk of being ostracized by America economically.92 Mr.</w:t>
      </w:r>
      <w:r>
        <w:rPr>
          <w:sz w:val="12"/>
        </w:rPr>
        <w:t xml:space="preserve">  </w:t>
      </w:r>
      <w:r w:rsidRPr="00555144">
        <w:rPr>
          <w:rStyle w:val="StyleBoldUnderline"/>
        </w:rPr>
        <w:t xml:space="preserve">Buchanan's bill is the proper approach for U.S. legislation </w:t>
      </w:r>
      <w:proofErr w:type="gramStart"/>
      <w:r w:rsidRPr="00555144">
        <w:rPr>
          <w:rStyle w:val="StyleBoldUnderline"/>
        </w:rPr>
        <w:t>and  policy</w:t>
      </w:r>
      <w:proofErr w:type="gramEnd"/>
      <w:r w:rsidRPr="00555144">
        <w:rPr>
          <w:rStyle w:val="StyleBoldUnderline"/>
        </w:rPr>
        <w:t xml:space="preserve"> to make a stand against Cuba's offshore oil exploration</w:t>
      </w:r>
      <w:r>
        <w:t>.93</w:t>
      </w:r>
      <w:r>
        <w:rPr>
          <w:sz w:val="12"/>
        </w:rPr>
        <w:t xml:space="preserve">  </w:t>
      </w:r>
    </w:p>
    <w:p w:rsidR="00726CD2" w:rsidRDefault="00726CD2" w:rsidP="00726CD2"/>
    <w:p w:rsidR="002741D3" w:rsidRDefault="002741D3" w:rsidP="002741D3">
      <w:pPr>
        <w:pStyle w:val="Heading4"/>
      </w:pPr>
      <w:r>
        <w:t xml:space="preserve">Increasing trade restrictions solves oil spills and other countries sphere of influence – it collapses the profitability </w:t>
      </w:r>
    </w:p>
    <w:p w:rsidR="002741D3" w:rsidRDefault="002741D3" w:rsidP="002741D3">
      <w:r w:rsidRPr="00297CC3">
        <w:rPr>
          <w:rStyle w:val="StyleStyleBold12pt"/>
        </w:rPr>
        <w:t>Claver-Carone, 11</w:t>
      </w:r>
      <w:r>
        <w:t xml:space="preserve"> – Executive Director of the Cuba Democracy Advocates (“GULF COAST OIL SPILL INVESTIGATION REPORT; COMMITTEE: HOUSE NATURAL RESOURCES”, </w:t>
      </w:r>
      <w:r w:rsidRPr="00297CC3">
        <w:t>November 2, 2011</w:t>
      </w:r>
      <w:r>
        <w:t>, lexis)//eek</w:t>
      </w:r>
    </w:p>
    <w:p w:rsidR="002741D3" w:rsidRDefault="002741D3" w:rsidP="002741D3"/>
    <w:p w:rsidR="002741D3" w:rsidRDefault="002741D3" w:rsidP="002741D3">
      <w:r>
        <w:t xml:space="preserve">Similarly, after much initial fanfare, </w:t>
      </w:r>
      <w:r w:rsidRPr="00D762D6">
        <w:rPr>
          <w:rStyle w:val="StyleBoldUnderline"/>
        </w:rPr>
        <w:t>Canada's Sherritt and Brazil's Petrobras</w:t>
      </w:r>
      <w:r>
        <w:t xml:space="preserve"> -- perhaps the most credible and respected of the region's oil companies outside the United States -- </w:t>
      </w:r>
      <w:r w:rsidRPr="00D762D6">
        <w:rPr>
          <w:rStyle w:val="StyleBoldUnderline"/>
        </w:rPr>
        <w:t>publicly abandoned their efforts in 2008 and 2011</w:t>
      </w:r>
      <w:r>
        <w:t xml:space="preserve">, respectively, stating that Cuba offshore drilling was "not commercially viable" and citing "poor prospects." </w:t>
      </w:r>
      <w:r w:rsidRPr="00D762D6">
        <w:rPr>
          <w:rStyle w:val="StyleBoldUnderline"/>
        </w:rPr>
        <w:t>Much of this can be attributed to U.S. sanctions, which dramatically drive up costs of production</w:t>
      </w:r>
      <w:r>
        <w:t xml:space="preserve">. </w:t>
      </w:r>
      <w:r w:rsidRPr="00D762D6">
        <w:rPr>
          <w:rStyle w:val="StyleBoldUnderline"/>
        </w:rPr>
        <w:t>The Cuban regime has itself admitted that U.S. sanctions make it commercially impractical to produce oil in its territorial waters</w:t>
      </w:r>
      <w:r>
        <w:t xml:space="preserve">. Keep </w:t>
      </w:r>
      <w:r w:rsidRPr="00D762D6">
        <w:t>in mind that even the largest neighboring foreign oil companies</w:t>
      </w:r>
      <w:r>
        <w:t>, Mexico's Pemex and Venezuela's PdVSA, refine the majority of their oil in the U.S. and then repatriate it, for they lack the domestic infrastructure to process their own heavy crude and the U.S.'s geographical proximity enhances profitability.</w:t>
      </w:r>
    </w:p>
    <w:p w:rsidR="002741D3" w:rsidRDefault="002741D3" w:rsidP="002741D3">
      <w:r w:rsidRPr="00D762D6">
        <w:rPr>
          <w:rStyle w:val="StyleBoldUnderline"/>
        </w:rPr>
        <w:t xml:space="preserve">As long as U.S. trade sanctions against Cuba's regime are in place, producing and refining any oil found in Cuban waters </w:t>
      </w:r>
      <w:r w:rsidRPr="00D762D6">
        <w:t>in the United States</w:t>
      </w:r>
      <w:r w:rsidRPr="00D762D6">
        <w:rPr>
          <w:rStyle w:val="StyleBoldUnderline"/>
        </w:rPr>
        <w:t xml:space="preserve"> isn't an option</w:t>
      </w:r>
      <w:r>
        <w:t>. That leads to a question: If off-shore drilling in Cuban waters is not commercially viable for the most respectable regional oil companies, which are located relatively close to Cuba and have the most experience in dealing with Cubans, is such drilling really viable for the Angolans, Malaysians or the Chinese? The answer is no.</w:t>
      </w:r>
    </w:p>
    <w:p w:rsidR="002741D3" w:rsidRDefault="002741D3" w:rsidP="002741D3">
      <w:r>
        <w:t xml:space="preserve">Initially, we learned this in 2006, </w:t>
      </w:r>
      <w:r w:rsidRPr="00D762D6">
        <w:rPr>
          <w:rStyle w:val="StyleBoldUnderline"/>
        </w:rPr>
        <w:t>when the Cuban regime seemingly had convinced public policymakers in Washington</w:t>
      </w:r>
      <w:r>
        <w:t xml:space="preserve"> -- including many here in Congress </w:t>
      </w:r>
      <w:r w:rsidRPr="00D762D6">
        <w:rPr>
          <w:rStyle w:val="StyleBoldUnderline"/>
        </w:rPr>
        <w:t>-- that the Chinese were ready to drill off Cuba's shores. The threat never materialized, but it served the Cuban regime's political interests</w:t>
      </w:r>
      <w:r>
        <w:t xml:space="preserve">. </w:t>
      </w:r>
      <w:proofErr w:type="gramStart"/>
      <w:r>
        <w:t xml:space="preserve">As Reuters </w:t>
      </w:r>
      <w:r>
        <w:lastRenderedPageBreak/>
        <w:t>reported from Cuba at the time: "</w:t>
      </w:r>
      <w:r w:rsidRPr="00D762D6">
        <w:rPr>
          <w:rStyle w:val="StyleBoldUnderline"/>
        </w:rPr>
        <w:t>Havana is eager to see American oil companies join forces with the anti-embargo lobby</w:t>
      </w:r>
      <w:r>
        <w:t xml:space="preserve"> led by U.S. farmers who have been selling food to Cuba for four years."</w:t>
      </w:r>
      <w:proofErr w:type="gramEnd"/>
    </w:p>
    <w:p w:rsidR="002741D3" w:rsidRDefault="002741D3" w:rsidP="002741D3">
      <w:r w:rsidRPr="00D762D6">
        <w:rPr>
          <w:rStyle w:val="StyleBoldUnderline"/>
        </w:rPr>
        <w:t>Last year's oil spill in the Gulf of Mexico by BP</w:t>
      </w:r>
      <w:r>
        <w:t xml:space="preserve"> and the justifiable public outrage that ensued </w:t>
      </w:r>
      <w:r w:rsidRPr="00D762D6">
        <w:rPr>
          <w:rStyle w:val="StyleBoldUnderline"/>
        </w:rPr>
        <w:t>has given the Cuban regime a new and strategic opportunity to use the threat of offshore drilling as a means of forcing the U.S. to unilaterally ease sanctions</w:t>
      </w:r>
      <w:r>
        <w:t>. Cuban Foreign Minister Bruno Rodriguez has confirmed this on various occasions and relayed as much to former New Mexico Gov. Bill Richardson, who recently traveled to Havana in an unsuccessful effort to secure the release of American hostage Alan Gross; Gross has been held for nearly two years in a Cuban prison for helping the island's Jewish community connect to the Internet.</w:t>
      </w:r>
    </w:p>
    <w:p w:rsidR="002741D3" w:rsidRDefault="002741D3" w:rsidP="002741D3">
      <w:r>
        <w:t xml:space="preserve">In a flashback to 2004, </w:t>
      </w:r>
      <w:r w:rsidRPr="004D2C44">
        <w:rPr>
          <w:rStyle w:val="StyleBoldUnderline"/>
        </w:rPr>
        <w:t>Spain's Repsol is back in Cuba preparing to drill another exploratory well early next year</w:t>
      </w:r>
      <w:r>
        <w:t>. This time, the Cuban regime is "threatening" that if Repsol is pressured into abandoning drilling, India's ONGC Videsh or Malaysia's Petronas will step forward.</w:t>
      </w:r>
    </w:p>
    <w:p w:rsidR="002741D3" w:rsidRDefault="002741D3" w:rsidP="002741D3">
      <w:r>
        <w:t xml:space="preserve">Curiously, this peculiar corporate trio was granted extensive oil- rights last year by Hugo Chavez to develop a block with 235 billion barrels of reserves in Venezuela's oil-rich Orinoco belt. </w:t>
      </w:r>
      <w:r w:rsidRPr="004D2C44">
        <w:rPr>
          <w:rStyle w:val="StyleBoldUnderline"/>
        </w:rPr>
        <w:t>Reserves in that one Venezuelan block alone are believed to be 50 times greater than the best estimates in all of Cuba's territorial waters</w:t>
      </w:r>
      <w:r>
        <w:t>. Some geo-political foul play can surely be deduced from the particularity and timing of this arrangement.</w:t>
      </w:r>
    </w:p>
    <w:p w:rsidR="002741D3" w:rsidRDefault="002741D3" w:rsidP="002741D3">
      <w:r>
        <w:t xml:space="preserve">Despite the fact that </w:t>
      </w:r>
      <w:r w:rsidRPr="004D2C44">
        <w:rPr>
          <w:rStyle w:val="StyleBoldUnderline"/>
        </w:rPr>
        <w:t>Repsol still faces exploratory hurdles</w:t>
      </w:r>
      <w:r>
        <w:t xml:space="preserve"> (and gargantuan production costs if oil is ever found), </w:t>
      </w:r>
      <w:r w:rsidRPr="004D2C44">
        <w:rPr>
          <w:rStyle w:val="StyleBoldUnderline"/>
        </w:rPr>
        <w:t>the United States is erring on the side of caution and licensing specialty oil spill mitigation firms to respond quickly in the case of an accident</w:t>
      </w:r>
      <w:r>
        <w:t xml:space="preserve">. This is also not a new phenomenon. </w:t>
      </w:r>
      <w:r w:rsidRPr="004D2C44">
        <w:rPr>
          <w:rStyle w:val="StyleBoldUnderline"/>
        </w:rPr>
        <w:t>The U.S. has been licensing such firms since at least 2001</w:t>
      </w:r>
      <w:r>
        <w:t>. Moreover, current U.S. law provides all of the necessary flexibility to do so.</w:t>
      </w:r>
    </w:p>
    <w:p w:rsidR="002741D3" w:rsidRDefault="002741D3" w:rsidP="002741D3">
      <w:r w:rsidRPr="004D2C44">
        <w:rPr>
          <w:rStyle w:val="StyleBoldUnderline"/>
        </w:rPr>
        <w:t>While such precautions are necessary, efforts should also be made to prevent the Cuban regime from engaging in offshore exploration altogether. The anti-American nature of the Cuban regime will simply not provide the necessary safeguards regardless of the level of U.S. engagement on this issue.</w:t>
      </w:r>
      <w:r>
        <w:t xml:space="preserve"> Thus, there is currently legislation filed with this goal in mind, including H.R. 2047, </w:t>
      </w:r>
      <w:r w:rsidRPr="004D2C44">
        <w:rPr>
          <w:rStyle w:val="StyleBoldUnderline"/>
        </w:rPr>
        <w:t>the Caribbean Coral Reef Protection Act, which targets U.S. visas and loans to the Cuban regime's foreign business partners, and H.R. 373, which amends the Outer Continental Shelf Lands Act to deny U.S. leases to foreign companies that engage in oil exploration with countries under U.S. sanctions</w:t>
      </w:r>
      <w:r>
        <w:t>, such as Iran and Cuba. Precaution might bring us temporary peace of mind, but prevention would better serve our long-term national interests.</w:t>
      </w:r>
    </w:p>
    <w:p w:rsidR="002741D3" w:rsidRPr="00D05B81" w:rsidRDefault="002741D3" w:rsidP="002741D3"/>
    <w:p w:rsidR="002741D3" w:rsidRDefault="002741D3" w:rsidP="00726CD2"/>
    <w:p w:rsidR="005B65B6" w:rsidRDefault="005B65B6" w:rsidP="00726CD2"/>
    <w:p w:rsidR="005B65B6" w:rsidRDefault="005B65B6" w:rsidP="005B65B6">
      <w:pPr>
        <w:pStyle w:val="Heading3"/>
      </w:pPr>
      <w:r>
        <w:lastRenderedPageBreak/>
        <w:t>Property rights net benefit</w:t>
      </w:r>
    </w:p>
    <w:p w:rsidR="005B65B6" w:rsidRDefault="005B65B6" w:rsidP="005B65B6"/>
    <w:p w:rsidR="005B65B6" w:rsidRPr="00DE5F1C" w:rsidRDefault="005B65B6" w:rsidP="005B65B6">
      <w:pPr>
        <w:pStyle w:val="Heading4"/>
      </w:pPr>
      <w:r>
        <w:t>The embargo is justified as the only rational response to expropriation – property rights outweigh the freedom to travel or trade.  Even if sanctions fail it’s morally justified as an expression of contempt towards theft</w:t>
      </w:r>
    </w:p>
    <w:p w:rsidR="005B65B6" w:rsidRDefault="005B65B6" w:rsidP="005B65B6">
      <w:r>
        <w:rPr>
          <w:b/>
        </w:rPr>
        <w:t>Azel, 12</w:t>
      </w:r>
      <w:r>
        <w:t>- a senior scholar at the Institute for Cuban and Cuban-American Studies (Jose, “Cuba’s Economic Sanctions and Property Rights**”, Cuba Transition Project of the Institute for Cuban and Cuban-American Studies, 5/21/12, http://ctp.iccas.miami.edu/FOCUS_Web/Issue165.htm)//TL</w:t>
      </w:r>
    </w:p>
    <w:p w:rsidR="005B65B6" w:rsidRDefault="005B65B6" w:rsidP="005B65B6"/>
    <w:p w:rsidR="005B65B6" w:rsidRDefault="005B65B6" w:rsidP="005B65B6">
      <w:r>
        <w:t xml:space="preserve"> Libertarians hold that </w:t>
      </w:r>
      <w:r w:rsidRPr="00157412">
        <w:rPr>
          <w:rStyle w:val="StyleBoldUnderline"/>
        </w:rPr>
        <w:t>the fundamental reason for the existence of governments is to protect life, liberty, and property</w:t>
      </w:r>
      <w:r>
        <w:t>. These are the principles articulated by John Locke (1632-1704) regarded as the principal architect of liberal thought (in the historical European use of the term) and who deeply influenced our own Declaration of Independence.</w:t>
      </w:r>
    </w:p>
    <w:p w:rsidR="005B65B6" w:rsidRPr="00DE5F1C" w:rsidRDefault="005B65B6" w:rsidP="005B65B6">
      <w:pPr>
        <w:rPr>
          <w:u w:val="single"/>
        </w:rPr>
      </w:pPr>
      <w:r>
        <w:t xml:space="preserve">     Within a democratic realm, citizens are expected to rely on our domestic institutions for the protection of these rights. For instance, an independent judiciary is essential for the resolution of property claims and other matters. </w:t>
      </w:r>
      <w:r w:rsidRPr="00DE5F1C">
        <w:rPr>
          <w:u w:val="single"/>
        </w:rPr>
        <w:t>But what is a citizen to do when his property rights are violated by a foreign totalitarian regime where no recourse to the rule of law is available?</w:t>
      </w:r>
    </w:p>
    <w:p w:rsidR="005B65B6" w:rsidRDefault="005B65B6" w:rsidP="005B65B6">
      <w:r>
        <w:t xml:space="preserve">     </w:t>
      </w:r>
      <w:r w:rsidRPr="00157412">
        <w:rPr>
          <w:rStyle w:val="StyleBoldUnderline"/>
        </w:rPr>
        <w:t>It would seem that, when a U.S. citizen’s property is expropriated by a foreign country, the property rights principle, so dear to libertarians, would take center stage. And yet, paradoxically, libertarian thinkers often argue against economic sanctions with nary a word about property rights</w:t>
      </w:r>
      <w:r>
        <w:t>.</w:t>
      </w:r>
    </w:p>
    <w:p w:rsidR="005B65B6" w:rsidRDefault="005B65B6" w:rsidP="005B65B6">
      <w:r>
        <w:t xml:space="preserve">     They argue that unilateral economic sanctions do not work, and that individuals should be free to invest as they choose and undertake the risk of their investments. Agreed, but that leaves open the question as to how a government should protect its citizen’s property rights when a foreign government capriciously and arbitrarily changes the rules of the game.</w:t>
      </w:r>
    </w:p>
    <w:p w:rsidR="005B65B6" w:rsidRDefault="005B65B6" w:rsidP="005B65B6">
      <w:r>
        <w:t xml:space="preserve">     </w:t>
      </w:r>
      <w:r w:rsidRPr="00DE5F1C">
        <w:rPr>
          <w:u w:val="single"/>
        </w:rPr>
        <w:t>U.S. economic sanctions against Cuba are a case in point. The sanctions were first authorized in 1961</w:t>
      </w:r>
      <w:r>
        <w:t xml:space="preserve"> when President John F. Kennedy issued an executive order </w:t>
      </w:r>
      <w:r w:rsidRPr="00DE5F1C">
        <w:rPr>
          <w:u w:val="single"/>
        </w:rPr>
        <w:t>in response to the Cuban government’s expropriation without compensation of American assets-an issue that remains unresolved</w:t>
      </w:r>
      <w:r>
        <w:t>.</w:t>
      </w:r>
    </w:p>
    <w:p w:rsidR="005B65B6" w:rsidRPr="00157412" w:rsidRDefault="005B65B6" w:rsidP="005B65B6">
      <w:pPr>
        <w:rPr>
          <w:u w:val="single"/>
        </w:rPr>
      </w:pPr>
      <w:r>
        <w:t xml:space="preserve">     It is valid to state that </w:t>
      </w:r>
      <w:r w:rsidRPr="00DE5F1C">
        <w:rPr>
          <w:u w:val="single"/>
        </w:rPr>
        <w:t>the sanctions have failed to change the course or nature of the Cuban government, but the failure argument is peculiarly offered in a form of isolated reverse logic. It is also valid and necessary to point out that the alternative policy pursued by the international community of engaging with the Cuban government has also failed to change the nature of that regime.</w:t>
      </w:r>
    </w:p>
    <w:p w:rsidR="005B65B6" w:rsidRDefault="005B65B6" w:rsidP="005B65B6">
      <w:r>
        <w:t xml:space="preserve">     Currently </w:t>
      </w:r>
      <w:r w:rsidRPr="00DE5F1C">
        <w:rPr>
          <w:u w:val="single"/>
        </w:rPr>
        <w:t>over 190 nations engage economically and politically with Cuba while the U</w:t>
      </w:r>
      <w:r w:rsidRPr="00D05B81">
        <w:t xml:space="preserve">nited </w:t>
      </w:r>
      <w:r w:rsidRPr="00DE5F1C">
        <w:rPr>
          <w:u w:val="single"/>
        </w:rPr>
        <w:t>S</w:t>
      </w:r>
      <w:r w:rsidRPr="00D05B81">
        <w:t xml:space="preserve">tates </w:t>
      </w:r>
      <w:r w:rsidRPr="00DE5F1C">
        <w:rPr>
          <w:u w:val="single"/>
        </w:rPr>
        <w:t>remains alone in enforcing its economic sanctions policy. If indeed U.S. policy is deemed as one case of failure to change the nature of the Cuban government, there are 190 cases of failure on the same grounds.</w:t>
      </w:r>
      <w:r>
        <w:t xml:space="preserve"> </w:t>
      </w:r>
      <w:r w:rsidRPr="00157412">
        <w:rPr>
          <w:rStyle w:val="StyleBoldUnderline"/>
        </w:rPr>
        <w:t>By a preponderance of evidence (190 to 1) the case can be made that engagement with that regime has been a dismal failure</w:t>
      </w:r>
      <w:r>
        <w:t>.</w:t>
      </w:r>
    </w:p>
    <w:p w:rsidR="005B65B6" w:rsidRDefault="005B65B6" w:rsidP="005B65B6">
      <w:r>
        <w:t xml:space="preserve">     Fifty years ago President John F. </w:t>
      </w:r>
      <w:r w:rsidRPr="00D05B81">
        <w:rPr>
          <w:rStyle w:val="StyleBoldUnderline"/>
        </w:rPr>
        <w:t xml:space="preserve">Kennedy sent a </w:t>
      </w:r>
      <w:r w:rsidRPr="00D05B81">
        <w:t xml:space="preserve">reasonable </w:t>
      </w:r>
      <w:r w:rsidRPr="00D05B81">
        <w:rPr>
          <w:rStyle w:val="Emphasis"/>
        </w:rPr>
        <w:t>message to the international community</w:t>
      </w:r>
      <w:r w:rsidRPr="00D05B81">
        <w:rPr>
          <w:rStyle w:val="StyleBoldUnderline"/>
        </w:rPr>
        <w:t xml:space="preserve"> that governments that choose to expropriate the properties of U. S. citizens need to compensate them</w:t>
      </w:r>
      <w:r>
        <w:t xml:space="preserve">. </w:t>
      </w:r>
      <w:r w:rsidRPr="00D05B81">
        <w:rPr>
          <w:rStyle w:val="StyleBoldUnderline"/>
        </w:rPr>
        <w:t xml:space="preserve">Governments that </w:t>
      </w:r>
      <w:r w:rsidRPr="00D05B81">
        <w:rPr>
          <w:rStyle w:val="Emphasis"/>
        </w:rPr>
        <w:t>choose to</w:t>
      </w:r>
      <w:r w:rsidRPr="00D05B81">
        <w:rPr>
          <w:rStyle w:val="StyleBoldUnderline"/>
        </w:rPr>
        <w:t xml:space="preserve"> </w:t>
      </w:r>
      <w:r w:rsidRPr="00D05B81">
        <w:t>simply</w:t>
      </w:r>
      <w:r w:rsidRPr="00D05B81">
        <w:rPr>
          <w:rStyle w:val="StyleBoldUnderline"/>
        </w:rPr>
        <w:t xml:space="preserve"> </w:t>
      </w:r>
      <w:r w:rsidRPr="00D05B81">
        <w:rPr>
          <w:rStyle w:val="Emphasis"/>
        </w:rPr>
        <w:t>steal</w:t>
      </w:r>
      <w:r w:rsidRPr="00D05B81">
        <w:rPr>
          <w:rStyle w:val="StyleBoldUnderline"/>
        </w:rPr>
        <w:t xml:space="preserve"> the properties of U. S. citizens should </w:t>
      </w:r>
      <w:r w:rsidRPr="00D05B81">
        <w:rPr>
          <w:rStyle w:val="Emphasis"/>
        </w:rPr>
        <w:t xml:space="preserve">expect </w:t>
      </w:r>
      <w:r w:rsidRPr="00D05B81">
        <w:t xml:space="preserve">some form of </w:t>
      </w:r>
      <w:r w:rsidRPr="00D05B81">
        <w:rPr>
          <w:rStyle w:val="Emphasis"/>
        </w:rPr>
        <w:t>retaliation</w:t>
      </w:r>
      <w:r w:rsidRPr="00D05B81">
        <w:rPr>
          <w:rStyle w:val="StyleBoldUnderline"/>
        </w:rPr>
        <w:t xml:space="preserve"> from the U.S. government. That message remains valid today as an </w:t>
      </w:r>
      <w:r w:rsidRPr="00D05B81">
        <w:rPr>
          <w:rStyle w:val="Emphasis"/>
        </w:rPr>
        <w:t>expression of a government’s duty to protect the property rights</w:t>
      </w:r>
      <w:r w:rsidRPr="00D05B81">
        <w:rPr>
          <w:rStyle w:val="StyleBoldUnderline"/>
        </w:rPr>
        <w:t xml:space="preserve"> of its citizenry in foreign countries where the rule of law does not prevai</w:t>
      </w:r>
      <w:r>
        <w:t>l.</w:t>
      </w:r>
    </w:p>
    <w:p w:rsidR="005B65B6" w:rsidRDefault="005B65B6" w:rsidP="005B65B6">
      <w:r>
        <w:t xml:space="preserve">     </w:t>
      </w:r>
      <w:r w:rsidRPr="00D05B81">
        <w:rPr>
          <w:rStyle w:val="StyleBoldUnderline"/>
        </w:rPr>
        <w:t>It is one thing to argue</w:t>
      </w:r>
      <w:r>
        <w:t xml:space="preserve">, as those of us that value personal freedoms do, </w:t>
      </w:r>
      <w:r w:rsidRPr="00D05B81">
        <w:rPr>
          <w:rStyle w:val="StyleBoldUnderline"/>
        </w:rPr>
        <w:t>that investors should be free to invest</w:t>
      </w:r>
      <w:r>
        <w:t xml:space="preserve"> and accept all the risks of their decisions when the rules of the game are known in advance and </w:t>
      </w:r>
      <w:r>
        <w:lastRenderedPageBreak/>
        <w:t xml:space="preserve">where the rule of law prevails. </w:t>
      </w:r>
      <w:r w:rsidRPr="00D05B81">
        <w:rPr>
          <w:rStyle w:val="StyleBoldUnderline"/>
        </w:rPr>
        <w:t>It is a different situation when the rules are changed after the fact, as the Cuban government did, and where no legal recourse is available</w:t>
      </w:r>
      <w:r>
        <w:t>.</w:t>
      </w:r>
    </w:p>
    <w:p w:rsidR="005B65B6" w:rsidRDefault="005B65B6" w:rsidP="005B65B6">
      <w:r w:rsidRPr="00D05B81">
        <w:t xml:space="preserve">     Investors in communist countries cannot expect their government’s protection; they know in advance what they are getting into. The maxim “investors beware” is fully in place.</w:t>
      </w:r>
      <w:r>
        <w:t xml:space="preserve"> After all, Karl Marx makes it clear in chapter two of The Communist Manifesto that “...the theory of the Communists may be summed up in the single sentence: Abolition of private property.”</w:t>
      </w:r>
    </w:p>
    <w:p w:rsidR="005B65B6" w:rsidRDefault="005B65B6" w:rsidP="005B65B6">
      <w:r>
        <w:t xml:space="preserve">     Independently of their usefulness, the use of economic sanctions as a foreign policy tool is neither new nor particularly American. Pericles’ decree banning the Megarians from the Athenian market and ports helped incite the Peloponnesian War in 431 B. C.</w:t>
      </w:r>
    </w:p>
    <w:p w:rsidR="005B65B6" w:rsidRDefault="005B65B6" w:rsidP="005B65B6">
      <w:r>
        <w:t xml:space="preserve">     </w:t>
      </w:r>
      <w:r w:rsidRPr="00D05B81">
        <w:t>Unintended and undesirable consequences are inherent in the use of</w:t>
      </w:r>
      <w:r w:rsidRPr="00DE5F1C">
        <w:rPr>
          <w:u w:val="single"/>
        </w:rPr>
        <w:t xml:space="preserve"> economic sanctions. </w:t>
      </w:r>
      <w:r w:rsidRPr="00D05B81">
        <w:t xml:space="preserve">Arguably they </w:t>
      </w:r>
      <w:r w:rsidRPr="00DE5F1C">
        <w:rPr>
          <w:u w:val="single"/>
        </w:rPr>
        <w:t xml:space="preserve">should not be used to compel a democratic transformation or even to advance human rights </w:t>
      </w:r>
      <w:r>
        <w:t xml:space="preserve">or other laudable goals. </w:t>
      </w:r>
      <w:r w:rsidRPr="00DE5F1C">
        <w:rPr>
          <w:u w:val="single"/>
        </w:rPr>
        <w:t>They seem, however, an appropriate in-kind response to the economic aggression of another country such as expropriations without compensation</w:t>
      </w:r>
      <w:r>
        <w:t>. What are the policy alternatives to protect the property rights of a citizenry when negotiations fail?</w:t>
      </w:r>
    </w:p>
    <w:p w:rsidR="005B65B6" w:rsidRDefault="005B65B6" w:rsidP="005B65B6"/>
    <w:p w:rsidR="005931F7" w:rsidRDefault="005931F7" w:rsidP="005931F7">
      <w:pPr>
        <w:pStyle w:val="Heading4"/>
      </w:pPr>
      <w:r>
        <w:t xml:space="preserve">You have a moral obligation to uphold property rights – they are they only thing that checks totalitarianism from blindly sacrificing people </w:t>
      </w:r>
    </w:p>
    <w:p w:rsidR="005931F7" w:rsidRPr="00991447" w:rsidRDefault="005931F7" w:rsidP="005931F7">
      <w:r>
        <w:t>*war, violence, and vtl</w:t>
      </w:r>
    </w:p>
    <w:p w:rsidR="005931F7" w:rsidRDefault="005931F7" w:rsidP="005931F7">
      <w:r w:rsidRPr="00991447">
        <w:rPr>
          <w:rStyle w:val="StyleStyleBold12pt"/>
        </w:rPr>
        <w:t>Rand, 63</w:t>
      </w:r>
      <w:r>
        <w:t xml:space="preserve"> – degree in social pedagogy and political philosopher (</w:t>
      </w:r>
      <w:r w:rsidRPr="00991447">
        <w:t>Ayn</w:t>
      </w:r>
      <w:r>
        <w:t>, “</w:t>
      </w:r>
      <w:r w:rsidRPr="00991447">
        <w:t>MAN’S RIGHTS</w:t>
      </w:r>
      <w:r>
        <w:t xml:space="preserve">”, </w:t>
      </w:r>
      <w:r w:rsidRPr="00991447">
        <w:t>April 1963</w:t>
      </w:r>
      <w:r>
        <w:t>,</w:t>
      </w:r>
      <w:r w:rsidRPr="00991447">
        <w:t xml:space="preserve"> http://www.aynrand.org/site/PageServer?pagename=arc_ayn_rand_man_rights</w:t>
      </w:r>
      <w:r>
        <w:t>)//eek</w:t>
      </w:r>
    </w:p>
    <w:p w:rsidR="005931F7" w:rsidRDefault="005931F7" w:rsidP="005931F7"/>
    <w:p w:rsidR="005931F7" w:rsidRPr="00044319" w:rsidRDefault="005931F7" w:rsidP="005931F7">
      <w:pPr>
        <w:rPr>
          <w:sz w:val="26"/>
          <w:u w:val="single"/>
        </w:rPr>
      </w:pPr>
      <w:r>
        <w:t>“</w:t>
      </w:r>
      <w:r w:rsidRPr="00044319">
        <w:rPr>
          <w:rStyle w:val="StyleBoldUnderline"/>
        </w:rPr>
        <w:t>Rights” are a moral concept</w:t>
      </w:r>
      <w:r>
        <w:t>—the concept that provides a logical transition from the principles guiding an individual’s actions to the principles guiding his relationship with others—the concept that preserves and protects individual morality in a social context—</w:t>
      </w:r>
      <w:r w:rsidRPr="00044319">
        <w:t>the link between the moral code of a man and the legal code of a society, between ethics and politics.</w:t>
      </w:r>
      <w:r w:rsidRPr="00044319">
        <w:rPr>
          <w:rStyle w:val="StyleBoldUnderline"/>
        </w:rPr>
        <w:t xml:space="preserve"> Individual rights are the means of subordinating society to moral law.</w:t>
      </w:r>
    </w:p>
    <w:p w:rsidR="005931F7" w:rsidRPr="00044319" w:rsidRDefault="005931F7" w:rsidP="005931F7">
      <w:pPr>
        <w:rPr>
          <w:sz w:val="26"/>
          <w:u w:val="single"/>
        </w:rPr>
      </w:pPr>
      <w:r w:rsidRPr="00044319">
        <w:rPr>
          <w:rStyle w:val="StyleBoldUnderline"/>
        </w:rPr>
        <w:t>Every political system is based on some code of ethics</w:t>
      </w:r>
      <w:r>
        <w:t xml:space="preserve">. The dominant ethics of mankind’s history were variants of the altruist-collectivist doctrine which subordinated the individual to some higher authority, either mystical or social. Consequently, </w:t>
      </w:r>
      <w:r w:rsidRPr="00044319">
        <w:rPr>
          <w:rStyle w:val="StyleBoldUnderline"/>
        </w:rPr>
        <w:t xml:space="preserve">most political systems were variants of the same statist tyranny, differing only in degree, not in basic principle, limited only by the accidents of tradition, of </w:t>
      </w:r>
      <w:r w:rsidRPr="00044319">
        <w:rPr>
          <w:rStyle w:val="Emphasis"/>
        </w:rPr>
        <w:t>chaos, of bloody strife and periodic collapse</w:t>
      </w:r>
      <w:r>
        <w:t xml:space="preserve">. Under all such systems, </w:t>
      </w:r>
      <w:r w:rsidRPr="00044319">
        <w:rPr>
          <w:rStyle w:val="StyleBoldUnderline"/>
        </w:rPr>
        <w:t>morality was a code applicable to the individual, but not to society. Society was placed outside the moral law, as its embodiment or source or exclusive interpreter—and the inculcation of self-sacrificial devotion to social duty was regarded as the main purpose of ethics in man’s earthly existence.</w:t>
      </w:r>
    </w:p>
    <w:p w:rsidR="005931F7" w:rsidRDefault="005931F7" w:rsidP="005931F7">
      <w:r>
        <w:t xml:space="preserve">Since there is no such entity as “society,” since society is only a number of individual men, this meant, in practice, that </w:t>
      </w:r>
      <w:r w:rsidRPr="00044319">
        <w:rPr>
          <w:rStyle w:val="StyleBoldUnderline"/>
        </w:rPr>
        <w:t>the rulers of society were exempt from moral law; subject only to traditional rituals, they held total power and exacted blind obedience</w:t>
      </w:r>
      <w:r>
        <w:t>—on the implicit principle of: “The good is that which is good for society (or for the tribe, the race, the nation), and the ruler’s edicts are its voice on earth.”</w:t>
      </w:r>
    </w:p>
    <w:p w:rsidR="005931F7" w:rsidRPr="00044319" w:rsidRDefault="005931F7" w:rsidP="005931F7">
      <w:pPr>
        <w:rPr>
          <w:sz w:val="26"/>
          <w:u w:val="single"/>
        </w:rPr>
      </w:pPr>
      <w:r w:rsidRPr="00044319">
        <w:rPr>
          <w:rStyle w:val="StyleBoldUnderline"/>
        </w:rPr>
        <w:t>This was true of all statist systems</w:t>
      </w:r>
      <w:r>
        <w:t xml:space="preserve">, under all variants of the altruist-collectivist ethics, mystical or social. </w:t>
      </w:r>
      <w:proofErr w:type="gramStart"/>
      <w:r w:rsidRPr="00044319">
        <w:rPr>
          <w:rStyle w:val="StyleBoldUnderline"/>
        </w:rPr>
        <w:t>“The Divine Right of Kings” summarizes the political theory of</w:t>
      </w:r>
      <w:r>
        <w:t xml:space="preserve"> the first—”Vox populi, vox dei” of the second.</w:t>
      </w:r>
      <w:proofErr w:type="gramEnd"/>
      <w:r>
        <w:t xml:space="preserve"> As witness: the theocracy of Egypt, with the Pharaoh as an embodied god—the unlimited majority rule or democracy of Athens—the welfare state run by the Emperors of Rome—</w:t>
      </w:r>
      <w:r w:rsidRPr="00044319">
        <w:rPr>
          <w:rStyle w:val="StyleBoldUnderline"/>
        </w:rPr>
        <w:t>the Inquisition</w:t>
      </w:r>
      <w:r>
        <w:t xml:space="preserve"> of the late Middle Ages—the </w:t>
      </w:r>
      <w:r w:rsidRPr="00044319">
        <w:rPr>
          <w:rStyle w:val="StyleBoldUnderline"/>
        </w:rPr>
        <w:t>absolute monarchy</w:t>
      </w:r>
      <w:r>
        <w:t xml:space="preserve"> of France—the welfare state of Bismarck’s Prussia—</w:t>
      </w:r>
      <w:r w:rsidRPr="00044319">
        <w:rPr>
          <w:rStyle w:val="StyleBoldUnderline"/>
        </w:rPr>
        <w:t>the gas chambers of Nazi Germany—the slaughterhouse of the Soviet Union.</w:t>
      </w:r>
    </w:p>
    <w:p w:rsidR="005931F7" w:rsidRDefault="005931F7" w:rsidP="005931F7">
      <w:r w:rsidRPr="00044319">
        <w:rPr>
          <w:rStyle w:val="StyleBoldUnderline"/>
        </w:rPr>
        <w:lastRenderedPageBreak/>
        <w:t>All these political systems were expressions of the altruist-collectivist ethics-and their common characteristic is the fact that society stood above the moral law, as an omnipotent, sovereign whim worshiper</w:t>
      </w:r>
      <w:r>
        <w:t>. Thus, politically, all these systems were variants of an amoral society.</w:t>
      </w:r>
    </w:p>
    <w:p w:rsidR="005931F7" w:rsidRDefault="005931F7" w:rsidP="005931F7">
      <w:r>
        <w:t>The most profoundly revolutionary achievement of the United States of America was the subordination of society to moral law.</w:t>
      </w:r>
    </w:p>
    <w:p w:rsidR="005931F7" w:rsidRDefault="005931F7" w:rsidP="005931F7">
      <w:r w:rsidRPr="00044319">
        <w:rPr>
          <w:rStyle w:val="StyleBoldUnderline"/>
        </w:rPr>
        <w:t>The principle of man’s individual rights represented the extension of morality into the social system—as a limitation on the power of the state, as man’s protection against the brute force of the collective, as the subordination of might to right</w:t>
      </w:r>
      <w:r>
        <w:t>. The United States was the first moral society in history.</w:t>
      </w:r>
    </w:p>
    <w:p w:rsidR="005931F7" w:rsidRPr="00044319" w:rsidRDefault="005931F7" w:rsidP="005931F7">
      <w:pPr>
        <w:rPr>
          <w:sz w:val="26"/>
          <w:u w:val="single"/>
        </w:rPr>
      </w:pPr>
      <w:r>
        <w:t xml:space="preserve">All previous systems had regarded man as a sacrificial means to the ends of others, and society as an end in itself. The United States regarded man as an end in himself, and society as a means to the peaceful, orderly, voluntary coexistence of individuals. All previous systems had held that man’s life belongs to society, that society can dispose of him in any way it pleases, and that any freedom he enjoys is his only by favor, by the permission of society, which may be revoked at any time. The United States held that </w:t>
      </w:r>
      <w:r w:rsidRPr="00044319">
        <w:rPr>
          <w:rStyle w:val="StyleBoldUnderline"/>
        </w:rPr>
        <w:t>man’s life is his by right</w:t>
      </w:r>
      <w:r>
        <w:t xml:space="preserve"> (which means: by moral principle and by his nature), that </w:t>
      </w:r>
      <w:r w:rsidRPr="00044319">
        <w:rPr>
          <w:rStyle w:val="StyleBoldUnderline"/>
        </w:rPr>
        <w:t>a right is the property of an individual,</w:t>
      </w:r>
      <w:r>
        <w:t xml:space="preserve"> that society as such has no rights, and that </w:t>
      </w:r>
      <w:r w:rsidRPr="00044319">
        <w:rPr>
          <w:rStyle w:val="StyleBoldUnderline"/>
        </w:rPr>
        <w:t>the only moral purpose of a government is the protection of individual rights.</w:t>
      </w:r>
    </w:p>
    <w:p w:rsidR="005931F7" w:rsidRDefault="005931F7" w:rsidP="005931F7">
      <w:r>
        <w:t xml:space="preserve">A “right” is a moral principle defining and sanctioning a man’s freedom of action in a social context. </w:t>
      </w:r>
      <w:r w:rsidRPr="00044319">
        <w:rPr>
          <w:rStyle w:val="StyleBoldUnderline"/>
        </w:rPr>
        <w:t>There is only one fundamental right</w:t>
      </w:r>
      <w:r>
        <w:t xml:space="preserve"> (all the others are its consequences or corollaries): </w:t>
      </w:r>
      <w:r w:rsidRPr="00044319">
        <w:rPr>
          <w:rStyle w:val="StyleBoldUnderline"/>
        </w:rPr>
        <w:t>a man’s right to his own life</w:t>
      </w:r>
      <w:r>
        <w:t xml:space="preserve">. Life is a process of self- sustaining and self-generated action; the right to life means the right to engage in self-sustaining and self-generated action-which means: </w:t>
      </w:r>
      <w:r w:rsidRPr="00044319">
        <w:rPr>
          <w:rStyle w:val="StyleBoldUnderline"/>
        </w:rPr>
        <w:t>the freedom to take all the actions required by the nature of a rational being for the support, the furtherance, the fulfillment and the enjoyment of his own life</w:t>
      </w:r>
      <w:r>
        <w:t>. (Such is the meaning of the right to life, liberty and the pursuit of happiness.)</w:t>
      </w:r>
    </w:p>
    <w:p w:rsidR="005931F7" w:rsidRDefault="005931F7" w:rsidP="005931F7">
      <w:r>
        <w:t>The concept of a “right” pertains only to action—specifically, to freedom of action. It means freedom from physical compulsion, coercion or interference by other men.</w:t>
      </w:r>
    </w:p>
    <w:p w:rsidR="005931F7" w:rsidRDefault="005931F7" w:rsidP="005931F7">
      <w:r>
        <w:t>Thus, for every individual, a right is the moral sanction of a positive—of his freedom to act on his own judgment, for his own goals, by his own voluntary, uncoerced choice. As to his neighbors, his rights impose no obligations on them except of a negative kind: to abstain from violating his rights.</w:t>
      </w:r>
    </w:p>
    <w:p w:rsidR="005931F7" w:rsidRPr="00044319" w:rsidRDefault="005931F7" w:rsidP="005931F7">
      <w:r w:rsidRPr="00044319">
        <w:rPr>
          <w:rStyle w:val="StyleBoldUnderline"/>
        </w:rPr>
        <w:t xml:space="preserve">The right to life is the source of all rights—and the right to property is their only implementation. </w:t>
      </w:r>
      <w:r w:rsidRPr="00044319">
        <w:rPr>
          <w:rStyle w:val="Emphasis"/>
        </w:rPr>
        <w:t>Without property rights, no other rights are possible</w:t>
      </w:r>
      <w:r w:rsidRPr="00044319">
        <w:rPr>
          <w:rStyle w:val="StyleBoldUnderline"/>
        </w:rPr>
        <w:t xml:space="preserve">. Since man has to sustain his life by his own effort, the man who has no right to the product of his effort has no means to sustain his life. The </w:t>
      </w:r>
      <w:proofErr w:type="gramStart"/>
      <w:r w:rsidRPr="00044319">
        <w:rPr>
          <w:rStyle w:val="StyleBoldUnderline"/>
        </w:rPr>
        <w:t>man</w:t>
      </w:r>
      <w:proofErr w:type="gramEnd"/>
      <w:r w:rsidRPr="00044319">
        <w:rPr>
          <w:rStyle w:val="StyleBoldUnderline"/>
        </w:rPr>
        <w:t xml:space="preserve"> who produces while others dispose of his product, is a </w:t>
      </w:r>
      <w:r w:rsidRPr="00044319">
        <w:rPr>
          <w:rStyle w:val="Emphasis"/>
        </w:rPr>
        <w:t>slave</w:t>
      </w:r>
      <w:r w:rsidRPr="00044319">
        <w:rPr>
          <w:rStyle w:val="StyleBoldUnderline"/>
        </w:rPr>
        <w:t>.</w:t>
      </w:r>
    </w:p>
    <w:p w:rsidR="005931F7" w:rsidRDefault="005931F7" w:rsidP="005931F7">
      <w:r>
        <w:t>Bear in mind that the right to property is a right to action, like all the others: it is not the right to an object, but to the action and the consequences of producing or earning that object. It is not a guarantee that a man will earn any property, but only a guarantee that he will own it if he earns it. It is the right to gain, to keep, to use and to dispose of material values.</w:t>
      </w:r>
    </w:p>
    <w:p w:rsidR="005931F7" w:rsidRDefault="005931F7" w:rsidP="005931F7">
      <w:r>
        <w:t>The concept of individual rights is so new in human history that most men have not grasped it fully to this day. In accordance with the two theories of ethics, the mystical or the social, some men assert that rights are a gift of God—others, that rights are a gift of society. But, in fact, the source of rights is man’s nature.</w:t>
      </w:r>
    </w:p>
    <w:p w:rsidR="005931F7" w:rsidRPr="00044319" w:rsidRDefault="005931F7" w:rsidP="005931F7">
      <w:pPr>
        <w:rPr>
          <w:sz w:val="26"/>
          <w:u w:val="single"/>
        </w:rPr>
      </w:pPr>
      <w:r>
        <w:t xml:space="preserve">The Declaration of Independence stated that men “are endowed by their Creator with certain unalienable rights.” Whether one believes that man is the product of a Creator or of nature, the issue of man’s origin does not alter the fact that he is an entity of a specific kind—a rational being—that </w:t>
      </w:r>
      <w:r w:rsidRPr="00044319">
        <w:rPr>
          <w:rStyle w:val="StyleBoldUnderline"/>
        </w:rPr>
        <w:t>he cannot function successfully under coercion</w:t>
      </w:r>
      <w:r>
        <w:t xml:space="preserve">, and that </w:t>
      </w:r>
      <w:r w:rsidRPr="00044319">
        <w:rPr>
          <w:rStyle w:val="StyleBoldUnderline"/>
        </w:rPr>
        <w:t>rights are a necessary condition of his particular mode of survival.</w:t>
      </w:r>
    </w:p>
    <w:p w:rsidR="005931F7" w:rsidRDefault="005931F7" w:rsidP="005931F7">
      <w:r>
        <w:t>“</w:t>
      </w:r>
      <w:r w:rsidRPr="00044319">
        <w:rPr>
          <w:rStyle w:val="StyleBoldUnderline"/>
        </w:rPr>
        <w:t>The source of man’s rights is not divine law or congressional law, but the law of identity. A is A—and Man is Man. Rights are conditions of existence required by man’s nature for his proper survival</w:t>
      </w:r>
      <w:r>
        <w:t xml:space="preserve">. If man </w:t>
      </w:r>
      <w:r>
        <w:lastRenderedPageBreak/>
        <w:t xml:space="preserve">is to live on earth, it is right for him to use his mind, it is right to act on his own free judgment, it is right to work for his values and to keep the product of his work. </w:t>
      </w:r>
      <w:r w:rsidRPr="00044319">
        <w:rPr>
          <w:rStyle w:val="StyleBoldUnderline"/>
        </w:rPr>
        <w:t>If life on earth is his purpose, he has a right to live as a rational being: nature forbids him the irrational.</w:t>
      </w:r>
      <w:r>
        <w:t>” (Atlas Shrugged)</w:t>
      </w:r>
    </w:p>
    <w:p w:rsidR="005931F7" w:rsidRDefault="005931F7" w:rsidP="005931F7">
      <w:r w:rsidRPr="00044319">
        <w:rPr>
          <w:rStyle w:val="StyleBoldUnderline"/>
        </w:rPr>
        <w:t>To violate man’s rights means to compel him to act against his own judgment, or to expropriate his values</w:t>
      </w:r>
      <w:r>
        <w:t xml:space="preserve">. Basically, </w:t>
      </w:r>
      <w:r w:rsidRPr="00044319">
        <w:rPr>
          <w:rStyle w:val="StyleBoldUnderline"/>
        </w:rPr>
        <w:t>there is only one way to do it: by the use of physical force.</w:t>
      </w:r>
      <w:r>
        <w:t xml:space="preserve"> There are two potential violators of man’s rights: the criminals and the government. The great achievement of the United States was to draw a distinction between these two—by forbidding to the second the legalized version of the activities of the first.</w:t>
      </w:r>
    </w:p>
    <w:p w:rsidR="005931F7" w:rsidRDefault="005931F7" w:rsidP="005931F7"/>
    <w:p w:rsidR="005931F7" w:rsidRDefault="005931F7" w:rsidP="005B65B6"/>
    <w:p w:rsidR="005B65B6" w:rsidRDefault="005931F7" w:rsidP="005931F7">
      <w:pPr>
        <w:pStyle w:val="Heading3"/>
      </w:pPr>
      <w:r>
        <w:lastRenderedPageBreak/>
        <w:t>--XT – property rights outweigh</w:t>
      </w:r>
    </w:p>
    <w:p w:rsidR="005931F7" w:rsidRDefault="005931F7" w:rsidP="005931F7"/>
    <w:p w:rsidR="005931F7" w:rsidRPr="00EB1990" w:rsidRDefault="005931F7" w:rsidP="005931F7">
      <w:pPr>
        <w:pStyle w:val="Heading4"/>
      </w:pPr>
      <w:r w:rsidRPr="00EB1990">
        <w:t xml:space="preserve">Private Property </w:t>
      </w:r>
      <w:r>
        <w:t>is the only way to protect Freedom – without property anything can be done to us</w:t>
      </w:r>
    </w:p>
    <w:p w:rsidR="005931F7" w:rsidRDefault="005931F7" w:rsidP="005931F7">
      <w:r w:rsidRPr="00EB1990">
        <w:rPr>
          <w:rStyle w:val="StyleStyleBold12pt"/>
        </w:rPr>
        <w:t>Younkins, 2k</w:t>
      </w:r>
      <w:r>
        <w:t xml:space="preserve"> – Ph.D. and </w:t>
      </w:r>
      <w:r w:rsidRPr="00EB1990">
        <w:t>Professor of Accountancy and Business Administration at Wheeling Jesuit University</w:t>
      </w:r>
      <w:r>
        <w:t xml:space="preserve"> (Edward, “</w:t>
      </w:r>
      <w:r w:rsidRPr="00EB1990">
        <w:t>Private Property Rights: The Moral and Economic</w:t>
      </w:r>
      <w:r>
        <w:t xml:space="preserve"> Foundation of a Free </w:t>
      </w:r>
      <w:proofErr w:type="gramStart"/>
      <w:r>
        <w:t>Society ”</w:t>
      </w:r>
      <w:proofErr w:type="gramEnd"/>
      <w:r>
        <w:t xml:space="preserve">, Liberty Free Press, </w:t>
      </w:r>
      <w:r w:rsidRPr="00EB1990">
        <w:t>April 15, 2000</w:t>
      </w:r>
      <w:r>
        <w:t xml:space="preserve">, </w:t>
      </w:r>
      <w:r w:rsidRPr="00EB1990">
        <w:t>http://www.quebecoislibre.org/younkins5.html</w:t>
      </w:r>
      <w:r>
        <w:t>)//eek</w:t>
      </w:r>
    </w:p>
    <w:p w:rsidR="005931F7" w:rsidRPr="00A154DA" w:rsidRDefault="005931F7" w:rsidP="005931F7"/>
    <w:p w:rsidR="005931F7" w:rsidRDefault="005931F7" w:rsidP="005931F7">
      <w:r w:rsidRPr="00A154DA">
        <w:rPr>
          <w:rStyle w:val="StyleBoldUnderline"/>
        </w:rPr>
        <w:t>Private property</w:t>
      </w:r>
      <w:r>
        <w:t xml:space="preserve">, the bedrock institution of capitalism, </w:t>
      </w:r>
      <w:r w:rsidRPr="00A154DA">
        <w:rPr>
          <w:rStyle w:val="StyleBoldUnderline"/>
        </w:rPr>
        <w:t>is essential for the preservation of individual freedom. When property rights are respected and protected, a person is able to keep and enjoy the product of his labor</w:t>
      </w:r>
      <w:r>
        <w:t xml:space="preserve">. In addition, human </w:t>
      </w:r>
      <w:r w:rsidRPr="00EB1990">
        <w:rPr>
          <w:rStyle w:val="StyleBoldUnderline"/>
        </w:rPr>
        <w:t>creativity and flourishing require property ownership by individuals</w:t>
      </w:r>
      <w:r>
        <w:t xml:space="preserve">. The free market requires that a person has the right to possess, use for consumption or further production, exchange for money or other property, dispose of, and restrict the access of others to his property. </w:t>
      </w:r>
      <w:r w:rsidRPr="00EB1990">
        <w:rPr>
          <w:rStyle w:val="StyleBoldUnderline"/>
        </w:rPr>
        <w:t>He may do whatever he wishes with his legitimately-held possessions as long as he does not in so doing violate the natural rights of another person</w:t>
      </w:r>
      <w:r>
        <w:t xml:space="preserve">. In other words, individuals may possess, purchase, give away, and sell property (including their own labor) if they do not do so fraudulently, and they can do what they want with their property as long as they do not injure others.  </w:t>
      </w:r>
    </w:p>
    <w:p w:rsidR="005931F7" w:rsidRDefault="005931F7" w:rsidP="005931F7">
      <w:pPr>
        <w:rPr>
          <w:rStyle w:val="StyleBoldUnderline"/>
        </w:rPr>
      </w:pPr>
      <w:r w:rsidRPr="00EB1990">
        <w:rPr>
          <w:rStyle w:val="StyleBoldUnderline"/>
        </w:rPr>
        <w:t>Freedom is based on ownership. If it is possible for a man to own assets, it is also possible for him to have freedom of speech, religion, the press</w:t>
      </w:r>
      <w:r>
        <w:t xml:space="preserve">, etc. Private </w:t>
      </w:r>
      <w:r w:rsidRPr="00EB1990">
        <w:rPr>
          <w:rStyle w:val="StyleBoldUnderline"/>
        </w:rPr>
        <w:t xml:space="preserve">property increases individual freedom by dispersing ownership and control of property among a great number of people.  </w:t>
      </w:r>
    </w:p>
    <w:p w:rsidR="005931F7" w:rsidRPr="00EB1990" w:rsidRDefault="005931F7" w:rsidP="005931F7">
      <w:pPr>
        <w:pStyle w:val="Heading4"/>
      </w:pPr>
      <w:r>
        <w:t>Reject any infringement on freedom</w:t>
      </w:r>
    </w:p>
    <w:p w:rsidR="005931F7" w:rsidRPr="00EB1990" w:rsidRDefault="005931F7" w:rsidP="005931F7">
      <w:r w:rsidRPr="00EB1990">
        <w:rPr>
          <w:rStyle w:val="StyleStyleBold12pt"/>
        </w:rPr>
        <w:t>Petro, 74</w:t>
      </w:r>
      <w:r>
        <w:t xml:space="preserve"> – </w:t>
      </w:r>
      <w:r w:rsidRPr="00EB1990">
        <w:t>Professor of Law at NYU</w:t>
      </w:r>
      <w:r>
        <w:t xml:space="preserve"> (Sylvester</w:t>
      </w:r>
      <w:r w:rsidRPr="00EB1990">
        <w:t>, Toledo Law Review, Spring, p. 480, http://www.ndtced</w:t>
      </w:r>
      <w:r>
        <w:t>a.com/archives/200304/0783.html)</w:t>
      </w:r>
    </w:p>
    <w:p w:rsidR="005931F7" w:rsidRDefault="005931F7" w:rsidP="005931F7"/>
    <w:p w:rsidR="005931F7" w:rsidRPr="00543203" w:rsidRDefault="005931F7" w:rsidP="005931F7">
      <w:pPr>
        <w:rPr>
          <w:bCs/>
          <w:u w:val="single"/>
        </w:rPr>
      </w:pPr>
      <w:r w:rsidRPr="00EB1990">
        <w:t>However, one may still insist, echoing Ernest Hemingway - "I believe in only one thing: liberty." And it is always well to bear in mind David Hume's observation: "</w:t>
      </w:r>
      <w:r w:rsidRPr="00EB1990">
        <w:rPr>
          <w:rStyle w:val="StyleBoldUnderline"/>
        </w:rPr>
        <w:t>It is seldom that liberty of any kind is lost all at once</w:t>
      </w:r>
      <w:r w:rsidRPr="00EB1990">
        <w:t xml:space="preserve">." Thus, </w:t>
      </w:r>
      <w:r w:rsidRPr="00EB1990">
        <w:rPr>
          <w:rStyle w:val="StyleBoldUnderline"/>
        </w:rPr>
        <w:t>it is unacceptable to say that the invasion of one aspect of freedom is of no importance because there have been invasions of so many other aspects. That road leads to chaos, tyranny, despotism, and the end of all human aspiration</w:t>
      </w:r>
      <w:r w:rsidRPr="00EB1990">
        <w:t xml:space="preserve">. Ask Solzhenitsyn. Ask Milovan Dijas. In sum, </w:t>
      </w:r>
      <w:r w:rsidRPr="00EB1990">
        <w:rPr>
          <w:rStyle w:val="StyleBoldUnderline"/>
        </w:rPr>
        <w:t>if one believed in freedom as a supreme value and the proper ordering principle for any society aiming to maximize spiritual and material welfare, then every invasion of freedom must be emphatically identified and resisted with undying spirit.</w:t>
      </w:r>
    </w:p>
    <w:p w:rsidR="005931F7" w:rsidRPr="00D659B9" w:rsidRDefault="005931F7" w:rsidP="005931F7">
      <w:pPr>
        <w:pStyle w:val="Heading4"/>
        <w:jc w:val="both"/>
      </w:pPr>
      <w:r>
        <w:t xml:space="preserve">Property is an extension of one's self and labor--failure to give credence to these natural rights undermines the basis of freedom, opens the door to authoritarianism and compromises the foundation of a progressive economy </w:t>
      </w:r>
    </w:p>
    <w:p w:rsidR="005931F7" w:rsidRDefault="005931F7" w:rsidP="005931F7">
      <w:r w:rsidRPr="00C854A3">
        <w:rPr>
          <w:b/>
        </w:rPr>
        <w:t>Younkins 2k</w:t>
      </w:r>
      <w:r>
        <w:t xml:space="preserve">, Professor of Accountancy and Business Administration at Wheeling Jesuit University in West Virginia and author of "Capitalism and Commerce" (Edward, "Private Property Rights: The Moral and Economic Foundation of a Free Society" 4/15/2000, Liberty Free Press, </w:t>
      </w:r>
      <w:r w:rsidRPr="00C854A3">
        <w:t>http://www.quebecoislibre.org/younkins5.html</w:t>
      </w:r>
      <w:r>
        <w:t>)//AD</w:t>
      </w:r>
    </w:p>
    <w:p w:rsidR="005931F7" w:rsidRDefault="005931F7" w:rsidP="005931F7">
      <w:r>
        <w:t xml:space="preserve">   </w:t>
      </w:r>
    </w:p>
    <w:p w:rsidR="005931F7" w:rsidRPr="005931F7" w:rsidRDefault="005931F7" w:rsidP="005931F7">
      <w:pPr>
        <w:rPr>
          <w:bCs/>
          <w:u w:val="single"/>
        </w:rPr>
      </w:pPr>
      <w:r w:rsidRPr="00C854A3">
        <w:rPr>
          <w:rStyle w:val="StyleBoldUnderline"/>
        </w:rPr>
        <w:t>The institution of private property is based on the natural human desire and right to survive and pursue one's vision of happiness</w:t>
      </w:r>
      <w:r>
        <w:t xml:space="preserve">. </w:t>
      </w:r>
      <w:r w:rsidRPr="00C854A3">
        <w:rPr>
          <w:rStyle w:val="StyleBoldUnderline"/>
        </w:rPr>
        <w:t>The idea of "freedom under the law" is rooted in the property acquiring instinct and the need for safeguarding the possession of one's property.</w:t>
      </w:r>
      <w:r w:rsidRPr="00C854A3">
        <w:rPr>
          <w:sz w:val="14"/>
          <w:szCs w:val="14"/>
        </w:rPr>
        <w:t xml:space="preserve"> The body of law that has </w:t>
      </w:r>
      <w:r w:rsidRPr="00C854A3">
        <w:rPr>
          <w:sz w:val="14"/>
          <w:szCs w:val="14"/>
        </w:rPr>
        <w:lastRenderedPageBreak/>
        <w:t>developed to protect ownership is based on the assumption that every rational man knows his interests best and should be permitted to pursue them.</w:t>
      </w:r>
      <w:r>
        <w:t xml:space="preserve"> </w:t>
      </w:r>
      <w:r w:rsidRPr="00C854A3">
        <w:rPr>
          <w:rStyle w:val="Emphasis"/>
        </w:rPr>
        <w:t>The right of private property is a moral and economic preqrequisite for making the pursuit of individual excellence possible</w:t>
      </w:r>
      <w:r>
        <w:t xml:space="preserve">. </w:t>
      </w:r>
      <w:r w:rsidRPr="00C854A3">
        <w:rPr>
          <w:rStyle w:val="StyleBoldUnderline"/>
        </w:rPr>
        <w:t xml:space="preserve">There can be no morality without self-responsibility and self-determination which, in turn, depend upon the existence of private property rights.  </w:t>
      </w:r>
    </w:p>
    <w:p w:rsidR="005931F7" w:rsidRPr="00C854A3" w:rsidRDefault="005931F7" w:rsidP="005931F7">
      <w:pPr>
        <w:rPr>
          <w:sz w:val="14"/>
          <w:szCs w:val="14"/>
        </w:rPr>
      </w:pPr>
      <w:r w:rsidRPr="00C854A3">
        <w:rPr>
          <w:sz w:val="14"/>
          <w:szCs w:val="14"/>
        </w:rPr>
        <w:t xml:space="preserve">Private Property Rights: A Moral Concept  </w:t>
      </w:r>
    </w:p>
    <w:p w:rsidR="005931F7" w:rsidRPr="005931F7" w:rsidRDefault="005931F7" w:rsidP="005931F7">
      <w:pPr>
        <w:rPr>
          <w:bCs/>
          <w:u w:val="single"/>
        </w:rPr>
      </w:pPr>
      <w:r w:rsidRPr="00C854A3">
        <w:rPr>
          <w:sz w:val="14"/>
          <w:szCs w:val="14"/>
        </w:rPr>
        <w:t>According to John Locke, the blending of an individual's labor with God's created universe produces private property</w:t>
      </w:r>
      <w:r>
        <w:t xml:space="preserve">. </w:t>
      </w:r>
      <w:r w:rsidRPr="00C854A3">
        <w:rPr>
          <w:rStyle w:val="StyleBoldUnderline"/>
        </w:rPr>
        <w:t>Private property results when something has been added by individual effort to transform previously unowned property</w:t>
      </w:r>
      <w:r>
        <w:t xml:space="preserve">. </w:t>
      </w:r>
      <w:r w:rsidRPr="00C854A3">
        <w:rPr>
          <w:sz w:val="14"/>
          <w:szCs w:val="14"/>
        </w:rPr>
        <w:t>In Locke's view,</w:t>
      </w:r>
      <w:r>
        <w:t xml:space="preserve"> </w:t>
      </w:r>
      <w:r w:rsidRPr="00C854A3">
        <w:rPr>
          <w:rStyle w:val="StyleBoldUnderline"/>
        </w:rPr>
        <w:t>individuals form societies in order to gain the strength to secure and defend their properties</w:t>
      </w:r>
      <w:r>
        <w:t xml:space="preserve">. </w:t>
      </w:r>
      <w:r w:rsidRPr="00C854A3">
        <w:rPr>
          <w:sz w:val="14"/>
          <w:szCs w:val="14"/>
        </w:rPr>
        <w:t>It follows that the proper end of</w:t>
      </w:r>
      <w:r>
        <w:t xml:space="preserve"> </w:t>
      </w:r>
      <w:r w:rsidRPr="00C854A3">
        <w:rPr>
          <w:rStyle w:val="StyleBoldUnderline"/>
        </w:rPr>
        <w:t>government is the preservation of property</w:t>
      </w:r>
      <w:r>
        <w:t xml:space="preserve">. </w:t>
      </w:r>
      <w:r w:rsidRPr="00C854A3">
        <w:rPr>
          <w:sz w:val="14"/>
          <w:szCs w:val="14"/>
        </w:rPr>
        <w:t>Locke's main theme was that the</w:t>
      </w:r>
      <w:r>
        <w:t xml:space="preserve"> </w:t>
      </w:r>
      <w:r w:rsidRPr="00C854A3">
        <w:rPr>
          <w:rStyle w:val="StyleBoldUnderline"/>
        </w:rPr>
        <w:t>ownership of private property is a natural right</w:t>
      </w:r>
      <w:r>
        <w:t xml:space="preserve"> </w:t>
      </w:r>
      <w:r w:rsidRPr="00C854A3">
        <w:rPr>
          <w:sz w:val="14"/>
          <w:szCs w:val="14"/>
        </w:rPr>
        <w:t>of every individual and that</w:t>
      </w:r>
      <w:r>
        <w:t xml:space="preserve"> </w:t>
      </w:r>
      <w:r w:rsidRPr="00C854A3">
        <w:rPr>
          <w:rStyle w:val="Emphasis"/>
        </w:rPr>
        <w:t>this right pre-existed government</w:t>
      </w:r>
      <w:r>
        <w:t>.</w:t>
      </w:r>
      <w:r w:rsidRPr="00A45F9B">
        <w:rPr>
          <w:sz w:val="14"/>
          <w:szCs w:val="14"/>
        </w:rPr>
        <w:t xml:space="preserve"> The inalienable rights of life, liberty, and the pursuit of happiness, included in the Declaration of Independence, are Lockean in nature and must be protected.</w:t>
      </w:r>
      <w:r>
        <w:t xml:space="preserve"> </w:t>
      </w:r>
      <w:r w:rsidRPr="00A45F9B">
        <w:rPr>
          <w:rStyle w:val="StyleBoldUnderline"/>
        </w:rPr>
        <w:t xml:space="preserve">Without protection of one's private property, other rights would have little meaning.  </w:t>
      </w:r>
    </w:p>
    <w:p w:rsidR="005931F7" w:rsidRDefault="005931F7" w:rsidP="005931F7">
      <w:r w:rsidRPr="00A45F9B">
        <w:rPr>
          <w:sz w:val="14"/>
          <w:szCs w:val="14"/>
        </w:rPr>
        <w:t>The Lockean approach is rooted in the idea that</w:t>
      </w:r>
      <w:r>
        <w:t xml:space="preserve"> </w:t>
      </w:r>
      <w:r w:rsidRPr="00A45F9B">
        <w:rPr>
          <w:rStyle w:val="Emphasis"/>
        </w:rPr>
        <w:t>people own their own labor</w:t>
      </w:r>
      <w:r>
        <w:t xml:space="preserve">. </w:t>
      </w:r>
      <w:r w:rsidRPr="00A45F9B">
        <w:rPr>
          <w:sz w:val="14"/>
          <w:szCs w:val="14"/>
        </w:rPr>
        <w:t>Locke has implied that</w:t>
      </w:r>
      <w:r>
        <w:t xml:space="preserve"> </w:t>
      </w:r>
      <w:r w:rsidRPr="00A45F9B">
        <w:rPr>
          <w:rStyle w:val="StyleBoldUnderline"/>
        </w:rPr>
        <w:t xml:space="preserve">any man who has transformed an unowned resource owns the transformation that he has created. </w:t>
      </w:r>
      <w:r w:rsidRPr="00A45F9B">
        <w:rPr>
          <w:sz w:val="14"/>
          <w:szCs w:val="14"/>
        </w:rPr>
        <w:t>If a person owns what he has created from an unowned resource, he logically also owns whatever he or his agent creates from his property which could then be sold for whatever price the market will yield. In other words,</w:t>
      </w:r>
      <w:r>
        <w:t xml:space="preserve"> </w:t>
      </w:r>
      <w:r w:rsidRPr="00A45F9B">
        <w:rPr>
          <w:rStyle w:val="StyleBoldUnderline"/>
        </w:rPr>
        <w:t>the voluntary transfer of justly acquired property is morally proper.</w:t>
      </w:r>
      <w:r>
        <w:t xml:space="preserve">   </w:t>
      </w:r>
    </w:p>
    <w:p w:rsidR="005931F7" w:rsidRPr="005931F7" w:rsidRDefault="005931F7" w:rsidP="005931F7">
      <w:pPr>
        <w:rPr>
          <w:sz w:val="14"/>
          <w:szCs w:val="14"/>
        </w:rPr>
      </w:pPr>
      <w:r w:rsidRPr="00A45F9B">
        <w:rPr>
          <w:sz w:val="14"/>
          <w:szCs w:val="14"/>
        </w:rPr>
        <w:t xml:space="preserve">If men, who are at least partly material beings, have the right to life, then they have the right to maintain their lives with their own means and time as long as they do not infringe on the equal rights of others. Since human physical survival depends on the use of material objects, people have the right to determine the uses of these material objects.  </w:t>
      </w:r>
    </w:p>
    <w:p w:rsidR="005931F7" w:rsidRDefault="005931F7" w:rsidP="005931F7">
      <w:r w:rsidRPr="005931F7">
        <w:t xml:space="preserve">All men are self-owners who have property in the free use of their time, abilities, and efforts. Each man has the moral right to control his own labor power and to claim ownership of the fruits of his labor. The right to property is a natural right and shares the characteristics of any natural right. The hallmark of our free market economy is that we have a moral right to property.  </w:t>
      </w:r>
    </w:p>
    <w:p w:rsidR="005931F7" w:rsidRPr="00A45F9B" w:rsidRDefault="005931F7" w:rsidP="005931F7">
      <w:pPr>
        <w:rPr>
          <w:sz w:val="14"/>
          <w:szCs w:val="14"/>
        </w:rPr>
      </w:pPr>
      <w:r w:rsidRPr="00A45F9B">
        <w:rPr>
          <w:sz w:val="14"/>
          <w:szCs w:val="14"/>
        </w:rPr>
        <w:t xml:space="preserve">A distinction exists between innate and acquired property. A person possesses innate property as part of his own nature, along with the right to its control. Innate property refers to the productivity that is inherent in an individual's ability to work physically and mentally. Acquired property refers to things external to one's own person. It is not only the possession of material property, but the possession of scientific know-how, technical skills, and experience that determines the value of an individual in society.  </w:t>
      </w:r>
    </w:p>
    <w:p w:rsidR="005931F7" w:rsidRDefault="005931F7" w:rsidP="005931F7">
      <w:r w:rsidRPr="005931F7">
        <w:t xml:space="preserve">Property may be viewed as mainly consisting of actions and knowledge rather than things. This idea is compatible with intellectual property such as patents and copyrights. This form of property does not refer to specific objects, but rather to the right of an inventor to build a mechanism or of an author to publish a work.  </w:t>
      </w:r>
    </w:p>
    <w:p w:rsidR="005931F7" w:rsidRPr="00A45F9B" w:rsidRDefault="005931F7" w:rsidP="005931F7">
      <w:pPr>
        <w:rPr>
          <w:sz w:val="14"/>
          <w:szCs w:val="14"/>
        </w:rPr>
      </w:pPr>
      <w:r w:rsidRPr="00A45F9B">
        <w:rPr>
          <w:sz w:val="14"/>
          <w:szCs w:val="14"/>
        </w:rPr>
        <w:t xml:space="preserve">Property is best understood as a relationship between persons. One person has the right to exclude others from the current or future use of a certain resource. In addition, we have evolved from the idea of property as real assets to the idea of property as promises stocks, bonds, mortgages, paper money, bank books, etc. These are symbols of ownership and do not refer to actual possession. Ownership of this type of property requires a specialized knowledge such as that possessed by accountants, bankers, lawyers, brokers, and managers who aid the owner in determining the best uses of his resources.   </w:t>
      </w:r>
    </w:p>
    <w:p w:rsidR="005931F7" w:rsidRPr="005931F7" w:rsidRDefault="005931F7" w:rsidP="005931F7">
      <w:pPr>
        <w:rPr>
          <w:sz w:val="14"/>
          <w:szCs w:val="14"/>
        </w:rPr>
      </w:pPr>
      <w:r w:rsidRPr="00A45F9B">
        <w:rPr>
          <w:sz w:val="14"/>
          <w:szCs w:val="14"/>
        </w:rPr>
        <w:t xml:space="preserve">Knowledge is a type of property. Persons engaged in professions requiring long and advanced education have invested time, effort, and intelligence in a special kind of property, knowledge, and thus have a legitimate claim on the professional use of it.  </w:t>
      </w:r>
    </w:p>
    <w:p w:rsidR="005931F7" w:rsidRPr="005931F7" w:rsidRDefault="005931F7" w:rsidP="005931F7">
      <w:r w:rsidRPr="005931F7">
        <w:t xml:space="preserve">Included in the concept of private property are the notions that an individual's work creates private property and that a person owns himself and therefore has property in the free use of his time, abilities, and efforts. Work requires the expenditure of time and energy. It is in work that we can find the foundations of profit, property, and corporations all are justified in terms of the perfection of the human being.   </w:t>
      </w:r>
    </w:p>
    <w:p w:rsidR="005931F7" w:rsidRPr="00A45F9B" w:rsidRDefault="005931F7" w:rsidP="005931F7">
      <w:pPr>
        <w:rPr>
          <w:sz w:val="14"/>
          <w:szCs w:val="14"/>
        </w:rPr>
      </w:pPr>
      <w:r w:rsidRPr="00A45F9B">
        <w:rPr>
          <w:sz w:val="14"/>
          <w:szCs w:val="14"/>
        </w:rPr>
        <w:t xml:space="preserve">Private Property and Individual Freedom  </w:t>
      </w:r>
    </w:p>
    <w:p w:rsidR="005931F7" w:rsidRPr="00A45F9B" w:rsidRDefault="005931F7" w:rsidP="005931F7">
      <w:pPr>
        <w:rPr>
          <w:rStyle w:val="StyleBoldUnderline"/>
        </w:rPr>
      </w:pPr>
      <w:r w:rsidRPr="00A45F9B">
        <w:rPr>
          <w:rStyle w:val="StyleBoldUnderline"/>
        </w:rPr>
        <w:t>Private property,</w:t>
      </w:r>
      <w:r>
        <w:t xml:space="preserve"> </w:t>
      </w:r>
      <w:r w:rsidRPr="00A45F9B">
        <w:rPr>
          <w:sz w:val="14"/>
          <w:szCs w:val="14"/>
        </w:rPr>
        <w:t>the bedrock institution of capitalism,</w:t>
      </w:r>
      <w:r>
        <w:t xml:space="preserve"> </w:t>
      </w:r>
      <w:r w:rsidRPr="00A45F9B">
        <w:rPr>
          <w:rStyle w:val="StyleBoldUnderline"/>
        </w:rPr>
        <w:t>is essential for the preservation of individual freedom. When property rights are respected and protected, a person is able to keep and enjoy the product of his labor.</w:t>
      </w:r>
      <w:r>
        <w:t xml:space="preserve"> In addition, </w:t>
      </w:r>
      <w:r w:rsidRPr="00A45F9B">
        <w:rPr>
          <w:rStyle w:val="Emphasis"/>
        </w:rPr>
        <w:t>human creativity and flourishing require property ownership by individual</w:t>
      </w:r>
      <w:r>
        <w:t>s</w:t>
      </w:r>
      <w:r w:rsidRPr="00A45F9B">
        <w:rPr>
          <w:sz w:val="14"/>
          <w:szCs w:val="14"/>
        </w:rPr>
        <w:t xml:space="preserve">. The free market requires that a person has the right to possess, use for consumption or further production, exchange for money or other property, dispose of, and restrict the access of others to his property. </w:t>
      </w:r>
      <w:r w:rsidRPr="00A45F9B">
        <w:rPr>
          <w:rStyle w:val="StyleBoldUnderline"/>
        </w:rPr>
        <w:t>He may do whatever he wishes with his legitimately-held possessions as long as he does not in so doing violate the natural rights of another person.</w:t>
      </w:r>
      <w:r>
        <w:t xml:space="preserve"> </w:t>
      </w:r>
      <w:r w:rsidRPr="00A45F9B">
        <w:rPr>
          <w:sz w:val="14"/>
          <w:szCs w:val="14"/>
        </w:rPr>
        <w:t>In other words,</w:t>
      </w:r>
      <w:r>
        <w:t xml:space="preserve"> </w:t>
      </w:r>
      <w:r w:rsidRPr="00A45F9B">
        <w:rPr>
          <w:rStyle w:val="StyleBoldUnderline"/>
        </w:rPr>
        <w:t xml:space="preserve">individuals may possess, purchase, give away, and sell property (including their own labor) if they do not do so fraudulently, and they can do what they want with their property as long as they do not injure others.  </w:t>
      </w:r>
    </w:p>
    <w:p w:rsidR="005931F7" w:rsidRPr="00A45F9B" w:rsidRDefault="005931F7" w:rsidP="005931F7">
      <w:pPr>
        <w:rPr>
          <w:rStyle w:val="StyleBoldUnderline"/>
        </w:rPr>
      </w:pPr>
      <w:r w:rsidRPr="00A45F9B">
        <w:rPr>
          <w:sz w:val="14"/>
          <w:szCs w:val="14"/>
        </w:rPr>
        <w:lastRenderedPageBreak/>
        <w:t>Freedom is based on ownership. If it is possible for a man to own assets, it is also possible for him to have freedom of speech, religion, the press, etc.</w:t>
      </w:r>
      <w:r>
        <w:t xml:space="preserve"> </w:t>
      </w:r>
      <w:r w:rsidRPr="00A45F9B">
        <w:rPr>
          <w:rStyle w:val="StyleBoldUnderline"/>
        </w:rPr>
        <w:t xml:space="preserve">Private property increases individual freedom by dispersing ownership and control of property among a great number of people.  </w:t>
      </w:r>
    </w:p>
    <w:p w:rsidR="005931F7" w:rsidRDefault="005931F7" w:rsidP="005931F7">
      <w:r>
        <w:t xml:space="preserve">   </w:t>
      </w:r>
    </w:p>
    <w:p w:rsidR="008F0F20" w:rsidRDefault="008F0F20" w:rsidP="00726CD2"/>
    <w:p w:rsidR="0091772B" w:rsidRDefault="0091772B" w:rsidP="0091772B">
      <w:pPr>
        <w:pStyle w:val="Heading2"/>
      </w:pPr>
      <w:r>
        <w:lastRenderedPageBreak/>
        <w:t>Oil spill CP</w:t>
      </w:r>
    </w:p>
    <w:p w:rsidR="0091772B" w:rsidRDefault="0091772B" w:rsidP="0091772B"/>
    <w:p w:rsidR="0091772B" w:rsidRDefault="0091772B" w:rsidP="0091772B"/>
    <w:p w:rsidR="0091772B" w:rsidRDefault="0091772B" w:rsidP="0091772B">
      <w:pPr>
        <w:pStyle w:val="Heading3"/>
      </w:pPr>
      <w:r>
        <w:lastRenderedPageBreak/>
        <w:t>1nc MEXUS CP</w:t>
      </w:r>
    </w:p>
    <w:p w:rsidR="0091772B" w:rsidRDefault="0091772B" w:rsidP="0091772B"/>
    <w:p w:rsidR="0091772B" w:rsidRDefault="0091772B" w:rsidP="00C00F2F">
      <w:pPr>
        <w:pStyle w:val="Heading4"/>
      </w:pPr>
      <w:r>
        <w:t xml:space="preserve">The United States federal government should establish contingency plans for a Cuban oil spill and create an operational framework to develop systems for reporting an oil spill. The United States federal government should instruct the Coast Guard to conduct basic spill response coordination with its Cuban counterpart and develop basic spill-oriented advance coordination and communications.  </w:t>
      </w:r>
      <w:r w:rsidR="00C00F2F">
        <w:t xml:space="preserve">The United States should pre-approve </w:t>
      </w:r>
      <w:r w:rsidR="004C7173">
        <w:t>companies to assist in prevention and cleanup for oil spills.</w:t>
      </w:r>
      <w:r w:rsidR="00C00F2F">
        <w:t xml:space="preserve"> </w:t>
      </w:r>
    </w:p>
    <w:p w:rsidR="0091772B" w:rsidRDefault="0091772B" w:rsidP="0091772B">
      <w:pPr>
        <w:pStyle w:val="Heading4"/>
      </w:pPr>
      <w:r>
        <w:t xml:space="preserve">The CP solves oil spills without disrupting the embargo, that avoids politics </w:t>
      </w:r>
    </w:p>
    <w:p w:rsidR="0091772B" w:rsidRDefault="0091772B" w:rsidP="0091772B">
      <w:proofErr w:type="gramStart"/>
      <w:r w:rsidRPr="00464B22">
        <w:rPr>
          <w:rStyle w:val="StyleStyleBold12pt"/>
        </w:rPr>
        <w:t>Bert and Clayton 12</w:t>
      </w:r>
      <w:r>
        <w:t>- military fellow (U.S. Coast Guard) at the Council on Foreign Relations AND fellow for energy and national security at the Council on Foreign Relations.</w:t>
      </w:r>
      <w:proofErr w:type="gramEnd"/>
    </w:p>
    <w:p w:rsidR="0091772B" w:rsidRDefault="0091772B" w:rsidP="0091772B">
      <w:r>
        <w:t>(Melissa and Blake, “Addressing the Risk of a Cuban Oil Spill” Council on Foreign Relations, March 2012, http://www.cfr.org/cuba/addressing-risk-cuban-oil-spill/p27515)//HA</w:t>
      </w:r>
    </w:p>
    <w:p w:rsidR="0091772B" w:rsidRDefault="0091772B" w:rsidP="0091772B"/>
    <w:p w:rsidR="0091772B" w:rsidRDefault="0091772B" w:rsidP="0091772B">
      <w:r>
        <w:t xml:space="preserve">The </w:t>
      </w:r>
      <w:r w:rsidRPr="00464B22">
        <w:rPr>
          <w:rStyle w:val="StyleBoldUnderline"/>
        </w:rPr>
        <w:t>imminent drilling of Cuba's first offshore oil well raises the prospect of a large-scale oil spill in Cuban waters washing onto U.S. shores</w:t>
      </w:r>
      <w:r>
        <w:t xml:space="preserve">. </w:t>
      </w:r>
      <w:r w:rsidRPr="00464B22">
        <w:rPr>
          <w:rStyle w:val="StyleBoldUnderline"/>
        </w:rPr>
        <w:t>Washington</w:t>
      </w:r>
      <w:r>
        <w:t xml:space="preserve"> </w:t>
      </w:r>
      <w:r w:rsidRPr="00464B22">
        <w:rPr>
          <w:rStyle w:val="StyleBoldUnderline"/>
        </w:rPr>
        <w:t>should anticipate this possibility by implementing policies that would help both countries' governments</w:t>
      </w:r>
      <w:r>
        <w:t xml:space="preserve"> stem and </w:t>
      </w:r>
      <w:r w:rsidRPr="00464B22">
        <w:rPr>
          <w:rStyle w:val="StyleBoldUnderline"/>
        </w:rPr>
        <w:t>clean up an oil spill effectively.</w:t>
      </w:r>
      <w:r>
        <w:t xml:space="preserve"> These </w:t>
      </w:r>
      <w:r w:rsidRPr="00464B22">
        <w:rPr>
          <w:rStyle w:val="StyleBoldUnderline"/>
        </w:rPr>
        <w:t>policies should ensure that both the U.S. government and the domestic oil industry are operationally and financially ready to deal with any spill</w:t>
      </w:r>
      <w:r>
        <w:t xml:space="preserve"> that threatens U.S. waters. These </w:t>
      </w:r>
      <w:r w:rsidRPr="00464B22">
        <w:rPr>
          <w:rStyle w:val="StyleBoldUnderline"/>
        </w:rPr>
        <w:t>policies should be as minimally disruptive as possible to the country's broader Cuba strategy</w:t>
      </w:r>
      <w:r>
        <w:t>.</w:t>
      </w:r>
    </w:p>
    <w:p w:rsidR="0091772B" w:rsidRDefault="0091772B" w:rsidP="0091772B">
      <w:r>
        <w:t>The Problem</w:t>
      </w:r>
    </w:p>
    <w:p w:rsidR="0091772B" w:rsidRDefault="0091772B" w:rsidP="0091772B">
      <w:r>
        <w:t xml:space="preserve">A Chinese-built semisubmersible oil rig leased by Repsol, a Spanish oil company, arrived in Cuban waters in January 2012 to </w:t>
      </w:r>
      <w:r w:rsidRPr="00464B22">
        <w:rPr>
          <w:rStyle w:val="StyleBoldUnderline"/>
        </w:rPr>
        <w:t>drill Cuba's first exploratory offshore oil well</w:t>
      </w:r>
      <w:r>
        <w:t xml:space="preserve">. Early </w:t>
      </w:r>
      <w:r w:rsidRPr="00464B22">
        <w:rPr>
          <w:rStyle w:val="StyleBoldUnderline"/>
        </w:rPr>
        <w:t>estimates suggest that Cuban offshore oil and natural gas reserves are substantial</w:t>
      </w:r>
      <w:r>
        <w:t xml:space="preserve">—somewhere between five billion and twenty billion barrels of oil and upward of eight billion cubic feet of natural gas. Although </w:t>
      </w:r>
      <w:r w:rsidRPr="00464B22">
        <w:rPr>
          <w:rStyle w:val="StyleBoldUnderline"/>
        </w:rPr>
        <w:t>the U</w:t>
      </w:r>
      <w:r>
        <w:t xml:space="preserve">nited </w:t>
      </w:r>
      <w:r w:rsidRPr="00464B22">
        <w:rPr>
          <w:rStyle w:val="StyleBoldUnderline"/>
        </w:rPr>
        <w:t>S</w:t>
      </w:r>
      <w:r>
        <w:t xml:space="preserve">tates </w:t>
      </w:r>
      <w:r w:rsidRPr="00464B22">
        <w:rPr>
          <w:rStyle w:val="StyleBoldUnderline"/>
        </w:rPr>
        <w:t>typically welcomes greater volumes of crude oil coming from countries</w:t>
      </w:r>
      <w:r>
        <w:t xml:space="preserve"> that are </w:t>
      </w:r>
      <w:r w:rsidRPr="00464B22">
        <w:rPr>
          <w:rStyle w:val="StyleBoldUnderline"/>
        </w:rPr>
        <w:t xml:space="preserve">not members of </w:t>
      </w:r>
      <w:r w:rsidRPr="00464B22">
        <w:t>the</w:t>
      </w:r>
      <w:r>
        <w:t xml:space="preserve"> Organization of Petroleum Exporting Countries (</w:t>
      </w:r>
      <w:r w:rsidRPr="00464B22">
        <w:rPr>
          <w:rStyle w:val="StyleBoldUnderline"/>
        </w:rPr>
        <w:t>OPEC</w:t>
      </w:r>
      <w:r>
        <w:t xml:space="preserve">), </w:t>
      </w:r>
      <w:r w:rsidRPr="00464B22">
        <w:rPr>
          <w:rStyle w:val="StyleBoldUnderline"/>
        </w:rPr>
        <w:t>a surge in Cuban oil production would complicate the U</w:t>
      </w:r>
      <w:r>
        <w:t xml:space="preserve">nited </w:t>
      </w:r>
      <w:r w:rsidRPr="00464B22">
        <w:rPr>
          <w:rStyle w:val="StyleBoldUnderline"/>
        </w:rPr>
        <w:t>S</w:t>
      </w:r>
      <w:r>
        <w:t xml:space="preserve">tates' </w:t>
      </w:r>
      <w:r w:rsidRPr="00464B22">
        <w:rPr>
          <w:rStyle w:val="StyleBoldUnderline"/>
        </w:rPr>
        <w:t>decades-old effort to economically isolate the Castro regime</w:t>
      </w:r>
      <w:r>
        <w:t>.</w:t>
      </w:r>
    </w:p>
    <w:p w:rsidR="0091772B" w:rsidRDefault="0091772B" w:rsidP="0091772B">
      <w:pPr>
        <w:rPr>
          <w:rStyle w:val="StyleBoldUnderline"/>
        </w:rPr>
      </w:pPr>
      <w:r w:rsidRPr="00464B22">
        <w:rPr>
          <w:rStyle w:val="StyleBoldUnderline"/>
        </w:rPr>
        <w:t>Deepwater drilling</w:t>
      </w:r>
      <w:r>
        <w:t xml:space="preserve"> off the Cuban coast also </w:t>
      </w:r>
      <w:r w:rsidRPr="00464B22">
        <w:rPr>
          <w:rStyle w:val="StyleBoldUnderline"/>
        </w:rPr>
        <w:t>poses a threat to the United States.</w:t>
      </w:r>
      <w:r>
        <w:t xml:space="preserve"> The exploratory </w:t>
      </w:r>
      <w:r w:rsidRPr="00464B22">
        <w:rPr>
          <w:rStyle w:val="StyleBoldUnderline"/>
        </w:rPr>
        <w:t xml:space="preserve">well is seventy miles off the Florida coast </w:t>
      </w:r>
      <w:r>
        <w:t>and lies at a depth of 5,800 feet. The failed Macondo well that triggered the calamitous Deepwater Horizon oil spill in April 2010 had broadly similar features, situated forty-eight miles from shore and approximately five thousand feet below sea level</w:t>
      </w:r>
      <w:r w:rsidRPr="00464B22">
        <w:rPr>
          <w:rStyle w:val="StyleBoldUnderline"/>
        </w:rPr>
        <w:t>. A spill off Florida's coast could ravage the state's $57 billion per year tourism industry.</w:t>
      </w:r>
    </w:p>
    <w:p w:rsidR="0091772B" w:rsidRDefault="0091772B" w:rsidP="0091772B">
      <w:r w:rsidRPr="00464B22">
        <w:rPr>
          <w:rStyle w:val="StyleBoldUnderline"/>
        </w:rPr>
        <w:t>Washington cannot count on the technical know-how of Cuba's unseasoned oil industry to address a spill on its own. Oil industry experts doubt that it has a strong understanding of how to prevent an offshore oil spill</w:t>
      </w:r>
      <w:r>
        <w:t xml:space="preserve"> or stem a deep-water well blowout. Moreover, </w:t>
      </w:r>
      <w:r w:rsidRPr="00464B22">
        <w:rPr>
          <w:rStyle w:val="StyleBoldUnderline"/>
        </w:rPr>
        <w:t>the site where the first wells will be drilled is a tough one for even seasoned response teams to operate in.</w:t>
      </w:r>
      <w:r>
        <w:t xml:space="preserve"> Unlike the calm Gulf of Mexico, the surface currents in the area where Repsol will be drilling move at a brisk three to four knots, which would bring oil from Cuba's offshore wells to the Florida coast within six to ten days. </w:t>
      </w:r>
      <w:r w:rsidRPr="00464B22">
        <w:rPr>
          <w:rStyle w:val="StyleBoldUnderline"/>
        </w:rPr>
        <w:t>Skimming or burning the oil may not be feasible in such fast-moving wate</w:t>
      </w:r>
      <w:r>
        <w:t>r. The most, and p</w:t>
      </w:r>
      <w:r w:rsidRPr="00464B22">
        <w:rPr>
          <w:rStyle w:val="StyleBoldUnderline"/>
        </w:rPr>
        <w:t>ossibly only, effective method to respond to a spill would be surface and subsurface dispersants</w:t>
      </w:r>
      <w:r>
        <w:t xml:space="preserve">. If dispersants </w:t>
      </w:r>
      <w:r w:rsidRPr="00464B22">
        <w:rPr>
          <w:rStyle w:val="StyleBoldUnderline"/>
        </w:rPr>
        <w:t xml:space="preserve">are not applied close to the source within four days after a spill, uncontained oil cannot be dispersed, burnt, or skimmed, </w:t>
      </w:r>
      <w:r>
        <w:t xml:space="preserve">which </w:t>
      </w:r>
      <w:r w:rsidRPr="00464B22">
        <w:rPr>
          <w:rStyle w:val="StyleBoldUnderline"/>
        </w:rPr>
        <w:t>would render standard response technologies like containment booms ineffective</w:t>
      </w:r>
      <w:r>
        <w:t>.</w:t>
      </w:r>
    </w:p>
    <w:p w:rsidR="0091772B" w:rsidRDefault="0091772B" w:rsidP="0091772B">
      <w:r w:rsidRPr="00464B22">
        <w:rPr>
          <w:rStyle w:val="StyleBoldUnderline"/>
        </w:rPr>
        <w:lastRenderedPageBreak/>
        <w:t>Repsol</w:t>
      </w:r>
      <w:r>
        <w:t xml:space="preserve"> has been forthcoming in </w:t>
      </w:r>
      <w:r w:rsidRPr="00464B22">
        <w:rPr>
          <w:rStyle w:val="StyleBoldUnderline"/>
        </w:rPr>
        <w:t>disclosing</w:t>
      </w:r>
      <w:r>
        <w:t xml:space="preserve"> its spill </w:t>
      </w:r>
      <w:r w:rsidRPr="00464B22">
        <w:rPr>
          <w:rStyle w:val="StyleBoldUnderline"/>
        </w:rPr>
        <w:t>response plans to U.S. authorities and allowing them to inspect the drilling rig, but the Russian and Chinese companies that are already negotiating with Cuba to lease acreage might not be as cooperative</w:t>
      </w:r>
      <w:r>
        <w:t xml:space="preserve">. Had Repsol not volunteered to have the Cuba-bound drilling rig examined by the U.S. Coast Guard and Bureau of Safety and Environmental Enforcement to certify that it met international </w:t>
      </w:r>
      <w:proofErr w:type="gramStart"/>
      <w:r>
        <w:t>standards,</w:t>
      </w:r>
      <w:proofErr w:type="gramEnd"/>
      <w:r>
        <w:t xml:space="preserve"> Washington would have had little legal recourse.</w:t>
      </w:r>
    </w:p>
    <w:p w:rsidR="0091772B" w:rsidRDefault="0091772B" w:rsidP="0091772B">
      <w:pPr>
        <w:rPr>
          <w:rStyle w:val="StyleBoldUnderline"/>
        </w:rPr>
      </w:pPr>
      <w:r>
        <w:t xml:space="preserve">The complexity of U.S.-Cuba relations since the 1962 </w:t>
      </w:r>
      <w:r w:rsidRPr="00464B22">
        <w:rPr>
          <w:rStyle w:val="StyleBoldUnderline"/>
        </w:rPr>
        <w:t>trade embargo complicates even limited efforts to put in place a spill response plan</w:t>
      </w:r>
      <w:r>
        <w:t xml:space="preserve">. Under U.S. law and with few exceptions, </w:t>
      </w:r>
      <w:r w:rsidRPr="00464B22">
        <w:rPr>
          <w:rStyle w:val="StyleBoldUnderline"/>
        </w:rPr>
        <w:t>American companies cannot assist the Cuban government or provide equipment to foreign companies operating in Cuban territory.</w:t>
      </w:r>
    </w:p>
    <w:p w:rsidR="0091772B" w:rsidRDefault="0091772B" w:rsidP="0091772B">
      <w:r>
        <w:t xml:space="preserve">Shortfalls in U.S. federal regulations governing commercial liability for oil spills pose a further problem. The Oil Pollution Act of 1990 (OPA 90) does not protect U.S. citizens and property against damages stemming from a blown-out wellhead outside of U.S. territory. In the case of Deepwater Horizon, BP was liable despite being a foreign company because it was operating within the United States. Were any of the wells that Repsol drills to go haywire, </w:t>
      </w:r>
      <w:r w:rsidRPr="00464B22">
        <w:rPr>
          <w:rStyle w:val="StyleBoldUnderline"/>
        </w:rPr>
        <w:t>the cost of funding a response would fall to</w:t>
      </w:r>
      <w:r>
        <w:t xml:space="preserve"> the Oil Spill Liability Trust Fund (</w:t>
      </w:r>
      <w:r w:rsidRPr="00464B22">
        <w:rPr>
          <w:rStyle w:val="StyleBoldUnderline"/>
        </w:rPr>
        <w:t>OSLTF</w:t>
      </w:r>
      <w:r>
        <w:t xml:space="preserve">), which is woefully </w:t>
      </w:r>
      <w:proofErr w:type="gramStart"/>
      <w:r>
        <w:t>undercapitalized.</w:t>
      </w:r>
      <w:proofErr w:type="gramEnd"/>
      <w:r>
        <w:t xml:space="preserve"> OPA 90 limits the OSLTF from paying out more than $50 million in a fiscal year on oil removal costs, subject to a few exceptions, </w:t>
      </w:r>
      <w:r w:rsidRPr="00464B22">
        <w:rPr>
          <w:rStyle w:val="StyleBoldUnderline"/>
        </w:rPr>
        <w:t>and requires congressional appropriation to pay out more than $150 million.</w:t>
      </w:r>
    </w:p>
    <w:p w:rsidR="0091772B" w:rsidRDefault="0091772B" w:rsidP="0091772B"/>
    <w:p w:rsidR="007C7944" w:rsidRPr="007C7944" w:rsidRDefault="004C7173" w:rsidP="004C7173">
      <w:pPr>
        <w:pStyle w:val="Heading3"/>
      </w:pPr>
      <w:r>
        <w:lastRenderedPageBreak/>
        <w:t>Pre-approval solves</w:t>
      </w:r>
    </w:p>
    <w:p w:rsidR="007C7944" w:rsidRDefault="007C7944" w:rsidP="007C7944">
      <w:pPr>
        <w:pStyle w:val="Heading4"/>
      </w:pPr>
      <w:r>
        <w:t>A technology safety exemption can be done through the executive and causes US-Cuban oil spill cooperation</w:t>
      </w:r>
    </w:p>
    <w:p w:rsidR="007C7944" w:rsidRDefault="007C7944" w:rsidP="007C7944">
      <w:r w:rsidRPr="00BC252C">
        <w:rPr>
          <w:rStyle w:val="StyleStyleBold12pt"/>
        </w:rPr>
        <w:t>Jordan 10</w:t>
      </w:r>
      <w:r>
        <w:t xml:space="preserve">- staff writer </w:t>
      </w:r>
    </w:p>
    <w:p w:rsidR="007C7944" w:rsidRDefault="007C7944" w:rsidP="007C7944">
      <w:r>
        <w:t xml:space="preserve">Levi, “Oil Spill Diplomacy: The Response from the Americas” as-coa, June 24, 2010, </w:t>
      </w:r>
      <w:hyperlink r:id="rId111" w:history="1">
        <w:r w:rsidRPr="00897B7C">
          <w:rPr>
            <w:rStyle w:val="Hyperlink"/>
          </w:rPr>
          <w:t>http://www.as-coa.org/articles/oil-spill-diplomacy-response-americas</w:t>
        </w:r>
      </w:hyperlink>
    </w:p>
    <w:p w:rsidR="007C7944" w:rsidRDefault="007C7944" w:rsidP="007C7944"/>
    <w:p w:rsidR="007C7944" w:rsidRDefault="007C7944" w:rsidP="007C7944">
      <w:r w:rsidRPr="00685822">
        <w:rPr>
          <w:rStyle w:val="StyleBoldUnderline"/>
        </w:rPr>
        <w:t>The BP oil spill also has spurred</w:t>
      </w:r>
      <w:r>
        <w:t xml:space="preserve"> an unexpected round of </w:t>
      </w:r>
      <w:r w:rsidRPr="00685822">
        <w:rPr>
          <w:rStyle w:val="StyleBoldUnderline"/>
        </w:rPr>
        <w:t>talks between the United States and Cuba.</w:t>
      </w:r>
      <w:r>
        <w:t xml:space="preserve"> </w:t>
      </w:r>
      <w:r w:rsidRPr="00685822">
        <w:rPr>
          <w:rStyle w:val="StyleBoldUnderline"/>
        </w:rPr>
        <w:t>U.S. State Department officials have contacted Cuban officials to share information that would help Havana</w:t>
      </w:r>
      <w:r>
        <w:t xml:space="preserve"> better </w:t>
      </w:r>
      <w:r w:rsidRPr="00685822">
        <w:rPr>
          <w:rStyle w:val="StyleBoldUnderline"/>
        </w:rPr>
        <w:t>prepare for the oil slick reaching its coast. Although not acknowledged as official</w:t>
      </w:r>
      <w:r>
        <w:t xml:space="preserve"> diplomatic </w:t>
      </w:r>
      <w:r w:rsidRPr="00685822">
        <w:rPr>
          <w:rStyle w:val="StyleBoldUnderline"/>
        </w:rPr>
        <w:t>relations, cooperation between the United States and Cuba is common on environmental issues such as hurricanes and earthquakes</w:t>
      </w:r>
      <w:r>
        <w:t xml:space="preserve">, as outlined by the 1983 UN Cartagena Convention. </w:t>
      </w:r>
      <w:r w:rsidRPr="00685822">
        <w:rPr>
          <w:rStyle w:val="StyleBoldUnderline"/>
        </w:rPr>
        <w:t>The inability to predict the spill’s size or direction has meant ongoing contact between officials of both countries.</w:t>
      </w:r>
    </w:p>
    <w:p w:rsidR="007C7944" w:rsidRDefault="007C7944" w:rsidP="007C7944">
      <w:r>
        <w:t xml:space="preserve">As The Christian Science Monitor reports, </w:t>
      </w:r>
      <w:r w:rsidRPr="00685822">
        <w:rPr>
          <w:rStyle w:val="Emphasis"/>
        </w:rPr>
        <w:t>the oil spill has placed pressure on the Obama administration to make petroleum safety equipment, resources and technology exempt from the U.S embargo on Cuba</w:t>
      </w:r>
      <w:r>
        <w:t xml:space="preserve">. Before the oil spill in the Gulf, </w:t>
      </w:r>
      <w:r w:rsidRPr="00685822">
        <w:rPr>
          <w:rStyle w:val="StyleBoldUnderline"/>
        </w:rPr>
        <w:t>Cuba had announced plans to develop offshore deposits located within its territorial waters</w:t>
      </w:r>
      <w:r>
        <w:t xml:space="preserve">. </w:t>
      </w:r>
      <w:r w:rsidRPr="00DB56F5">
        <w:rPr>
          <w:rStyle w:val="StyleBoldUnderline"/>
        </w:rPr>
        <w:t>A</w:t>
      </w:r>
      <w:r>
        <w:t xml:space="preserve"> May </w:t>
      </w:r>
      <w:r w:rsidRPr="00DB56F5">
        <w:rPr>
          <w:rStyle w:val="StyleBoldUnderline"/>
        </w:rPr>
        <w:t>report by</w:t>
      </w:r>
      <w:r>
        <w:t xml:space="preserve"> the </w:t>
      </w:r>
      <w:r w:rsidRPr="00DB56F5">
        <w:rPr>
          <w:rStyle w:val="StyleBoldUnderline"/>
        </w:rPr>
        <w:t>Brookings</w:t>
      </w:r>
      <w:r>
        <w:t xml:space="preserve"> Institution in Washington D.C. </w:t>
      </w:r>
      <w:r w:rsidRPr="00DB56F5">
        <w:rPr>
          <w:rStyle w:val="StyleBoldUnderline"/>
        </w:rPr>
        <w:t>recommends that</w:t>
      </w:r>
      <w:r>
        <w:t xml:space="preserve"> </w:t>
      </w:r>
      <w:r w:rsidRPr="00685822">
        <w:rPr>
          <w:rStyle w:val="Emphasis"/>
        </w:rPr>
        <w:t>Obama issue an executive order to modify the embargo so that U.S. companies can more easily respond in the event of any future oil spill in Cuban waters</w:t>
      </w:r>
      <w:r w:rsidRPr="00685822">
        <w:rPr>
          <w:rStyle w:val="StyleBoldUnderline"/>
        </w:rPr>
        <w:t xml:space="preserve"> that may threaten the U.S. mainland</w:t>
      </w:r>
      <w:r>
        <w:t>. With oil from the spill last reported just 100 miles northwest of Cuba, the disaster creates a path for Washington and Havana to communicate, even as Cuba accepts teams from Venezuela to help it deal with the crisis. Oil, as well as politics as it seems, can sometimes make strange bedfellows.</w:t>
      </w:r>
    </w:p>
    <w:p w:rsidR="007C7944" w:rsidRDefault="007C7944" w:rsidP="0091772B"/>
    <w:p w:rsidR="00C00F2F" w:rsidRDefault="00C00F2F" w:rsidP="00C00F2F">
      <w:pPr>
        <w:pStyle w:val="Heading4"/>
      </w:pPr>
      <w:r>
        <w:t>Pre-approval of exports and a joint contingency plan based on the MEXUS agreement solves – it allows a quicker response than other countries</w:t>
      </w:r>
    </w:p>
    <w:p w:rsidR="00C00F2F" w:rsidRDefault="00C00F2F" w:rsidP="00C00F2F">
      <w:r w:rsidRPr="00297CC3">
        <w:rPr>
          <w:rStyle w:val="StyleStyleBold12pt"/>
        </w:rPr>
        <w:t>Whittle, 11</w:t>
      </w:r>
      <w:r>
        <w:t xml:space="preserve"> – Senior Attorney</w:t>
      </w:r>
      <w:r w:rsidRPr="00297CC3">
        <w:t xml:space="preserve"> </w:t>
      </w:r>
      <w:r>
        <w:t>and Cuba Program Director for the Environmental Defense Fund</w:t>
      </w:r>
      <w:r w:rsidRPr="00297CC3">
        <w:t xml:space="preserve"> </w:t>
      </w:r>
      <w:r>
        <w:t xml:space="preserve">(“NORTH AMERICAN OFFSHORE ENERGY; COMMITTEE: HOUSE NATURAL RESOURCES; SUBCOMMITTEE: ENERGY AND MINERAL RESOURCES”, </w:t>
      </w:r>
      <w:r w:rsidRPr="00297CC3">
        <w:t>November 2, 2011</w:t>
      </w:r>
      <w:r>
        <w:t>, lexis)//eek</w:t>
      </w:r>
    </w:p>
    <w:p w:rsidR="00C00F2F" w:rsidRDefault="00C00F2F" w:rsidP="00C00F2F"/>
    <w:p w:rsidR="00C00F2F" w:rsidRDefault="00C00F2F" w:rsidP="00C00F2F">
      <w:r>
        <w:t xml:space="preserve">First and foremost, </w:t>
      </w:r>
      <w:r w:rsidRPr="00BB6648">
        <w:rPr>
          <w:rStyle w:val="StyleBoldUnderline"/>
        </w:rPr>
        <w:t>the Administration should take steps now to ensure that US-based companies are pre-authorized to assist in preventing and containing major oil spills in Cuban waters.</w:t>
      </w:r>
      <w:r>
        <w:t xml:space="preserve"> Specifically, </w:t>
      </w:r>
      <w:r w:rsidRPr="00BB6648">
        <w:rPr>
          <w:rStyle w:val="StyleBoldUnderline"/>
        </w:rPr>
        <w:t>the US Department of Treasury should adopt a new general license that provides authority to any qualified oil services company in the United States to send personnel to Cuba in response to a request from Cuba</w:t>
      </w:r>
      <w:r>
        <w:t xml:space="preserve">, Repsol or any other oil company conducting operations in Cuban waters; likewise, </w:t>
      </w:r>
      <w:r w:rsidRPr="00BB6648">
        <w:rPr>
          <w:rStyle w:val="StyleBoldUnderline"/>
        </w:rPr>
        <w:t>the US Department of Commerce should pre-approve the export of vessels, equipment, and supplies needed for containment and response. This would allow Repsol and other foreign oil companies to contract with US oil service companies in advance of drilling. This is particularly important because of the proximity to Cuba of US firms</w:t>
      </w:r>
      <w:r>
        <w:t xml:space="preserve"> with the requisite deep water drilling and advanced response, technical, and planning capabilities, </w:t>
      </w:r>
      <w:r w:rsidRPr="00BB6648">
        <w:rPr>
          <w:rStyle w:val="StyleBoldUnderline"/>
        </w:rPr>
        <w:t>in contrast to the distance between Cuba and other countries, such as the UK, Norway or Brazil, with state-of-the-art deep water oil development experience</w:t>
      </w:r>
      <w:r>
        <w:t>.</w:t>
      </w:r>
    </w:p>
    <w:p w:rsidR="00C00F2F" w:rsidRPr="00CF4B2A" w:rsidRDefault="00C00F2F" w:rsidP="00C00F2F">
      <w:r>
        <w:lastRenderedPageBreak/>
        <w:t xml:space="preserve">Second, it is in our national interest to negotiate now with Cuba, Mexico and the Bahamas to ensure that any future drilling in waters of the Gulf of Mexico, Atlantic, or Caribbean is conducted according to the highest possible environmental and safety standards. In addition, </w:t>
      </w:r>
      <w:r w:rsidRPr="00BB6648">
        <w:rPr>
          <w:rStyle w:val="StyleBoldUnderline"/>
        </w:rPr>
        <w:t>the Administration should develop a joint contingency plan with Cuba that ensures the full participation of key US government agencies in oil spill response</w:t>
      </w:r>
      <w:r>
        <w:t xml:space="preserve">, including the US Coast Guard, the Department of Interior, NOAA and others. </w:t>
      </w:r>
      <w:r w:rsidRPr="00BB6648">
        <w:rPr>
          <w:rStyle w:val="StyleBoldUnderline"/>
        </w:rPr>
        <w:t>The MEXUS agreement discussed above can serve as a potential model for a US-Cuba agreement</w:t>
      </w:r>
      <w:r>
        <w:t xml:space="preserve"> or for a region-wide agreement that includes the United States, Cuba, Mexico and the Bahamas. We urge action on this score as soon as possible.</w:t>
      </w:r>
    </w:p>
    <w:p w:rsidR="00C00F2F" w:rsidRDefault="00C00F2F" w:rsidP="00C00F2F">
      <w:pPr>
        <w:pStyle w:val="Heading4"/>
      </w:pPr>
      <w:r>
        <w:t>Preapproval of companies stopping oil spill solves – it removes the dense regulatory process</w:t>
      </w:r>
    </w:p>
    <w:p w:rsidR="00C00F2F" w:rsidRDefault="00C00F2F" w:rsidP="00C00F2F">
      <w:r w:rsidRPr="00297CC3">
        <w:rPr>
          <w:rStyle w:val="StyleStyleBold12pt"/>
        </w:rPr>
        <w:t>Whittle, 11</w:t>
      </w:r>
      <w:r>
        <w:t xml:space="preserve"> – Senior Attorney</w:t>
      </w:r>
      <w:r w:rsidRPr="00297CC3">
        <w:t xml:space="preserve"> </w:t>
      </w:r>
      <w:r>
        <w:t>and Cuba Program Director for the Environmental Defense Fund</w:t>
      </w:r>
      <w:r w:rsidRPr="00297CC3">
        <w:t xml:space="preserve"> </w:t>
      </w:r>
      <w:r>
        <w:t xml:space="preserve">(“NORTH AMERICAN OFFSHORE ENERGY; COMMITTEE: HOUSE NATURAL RESOURCES; SUBCOMMITTEE: ENERGY AND MINERAL RESOURCES”, </w:t>
      </w:r>
      <w:r w:rsidRPr="00297CC3">
        <w:t>November 2, 2011</w:t>
      </w:r>
      <w:r>
        <w:t>, lexis)//eek</w:t>
      </w:r>
    </w:p>
    <w:p w:rsidR="00C00F2F" w:rsidRDefault="00C00F2F" w:rsidP="00C00F2F"/>
    <w:p w:rsidR="00C00F2F" w:rsidRDefault="00C00F2F" w:rsidP="00C00F2F">
      <w:r>
        <w:t>Current US Policy on Cuba Impedes Cooperation on Environmental Protection</w:t>
      </w:r>
    </w:p>
    <w:p w:rsidR="00C00F2F" w:rsidRPr="00C3709B" w:rsidRDefault="00C00F2F" w:rsidP="00C00F2F">
      <w:pPr>
        <w:rPr>
          <w:rStyle w:val="StyleBoldUnderline"/>
        </w:rPr>
      </w:pPr>
      <w:r w:rsidRPr="00C3709B">
        <w:t>Current US policy on Cuba permits EDF and other scientific, academic, and conservation organizations to conduct on-the-ground research and conservation projects with Cuban partners</w:t>
      </w:r>
      <w:r>
        <w:t xml:space="preserve"> and institutions. </w:t>
      </w:r>
      <w:r w:rsidRPr="00C3709B">
        <w:rPr>
          <w:rStyle w:val="StyleBoldUnderline"/>
        </w:rPr>
        <w:t>Scientific and professional exchange is generally limited, however, to non-governmental groups and academic institutions</w:t>
      </w:r>
      <w:r>
        <w:t xml:space="preserve">. Most private companies are prohibited from doing business in Cuba because of the embargo. </w:t>
      </w:r>
      <w:r w:rsidRPr="00C3709B">
        <w:rPr>
          <w:rStyle w:val="StyleBoldUnderline"/>
        </w:rPr>
        <w:t xml:space="preserve">There is a narrow exception for some private entities, such as oil services companies, </w:t>
      </w:r>
      <w:r>
        <w:t xml:space="preserve">but they must first apply for specific approval from the US Treasury and Commerce Departments to provide services and export equipment to Cuba. </w:t>
      </w:r>
      <w:r w:rsidRPr="00C3709B">
        <w:rPr>
          <w:rStyle w:val="StyleBoldUnderline"/>
        </w:rPr>
        <w:t>This process is complicated and time- consuming and apparently few companies in the oil services sector have asked for or received specific licenses so far. In the event of an oil spill in Cuban waters, this licensing process would cost precious time.</w:t>
      </w:r>
    </w:p>
    <w:p w:rsidR="00C00F2F" w:rsidRDefault="00C00F2F" w:rsidP="00C00F2F">
      <w:r w:rsidRPr="00C3709B">
        <w:rPr>
          <w:rStyle w:val="StyleBoldUnderline"/>
        </w:rPr>
        <w:t>US government agencies</w:t>
      </w:r>
      <w:r>
        <w:t xml:space="preserve"> such as the Coast Guard, the Department of Interior, the National Oceanic and Atmospheric Administration (NOAA), and the Environmental Protection Agency (EPA) </w:t>
      </w:r>
      <w:r w:rsidRPr="00C3709B">
        <w:rPr>
          <w:rStyle w:val="StyleBoldUnderline"/>
        </w:rPr>
        <w:t>are extremely limited in their ability to communicate or coordinate with their Cuban government counterparts on environmental protection or natural resources management. This compromises each country's ability to ensure that shared waters and natural resources are properly managed and adequately protected</w:t>
      </w:r>
      <w:r>
        <w:t>.</w:t>
      </w:r>
    </w:p>
    <w:p w:rsidR="00C00F2F" w:rsidRPr="00C00F2F" w:rsidRDefault="00C00F2F" w:rsidP="00C00F2F">
      <w:pPr>
        <w:rPr>
          <w:bCs/>
          <w:u w:val="single"/>
        </w:rPr>
      </w:pPr>
      <w:r w:rsidRPr="00C3709B">
        <w:rPr>
          <w:rStyle w:val="StyleBoldUnderline"/>
        </w:rPr>
        <w:t>This lack of dialogue, cooperation, and joint planning between government agencies leaves the United States especially vulnerable to future oil spills</w:t>
      </w:r>
      <w:r>
        <w:t xml:space="preserve"> in Cuban waters. Florida and other states along the east coast as far as North </w:t>
      </w:r>
      <w:r w:rsidRPr="00926147">
        <w:t xml:space="preserve">Carolina would be threatened by a major oil spill in Cuba. Therefore, as outlined below, </w:t>
      </w:r>
      <w:r w:rsidRPr="00926147">
        <w:rPr>
          <w:rStyle w:val="StyleBoldUnderline"/>
        </w:rPr>
        <w:t>the Administration should take immediate steps to initiate negotiations with the Cuban government to ensure that sufficient environmental and safety safeguards are in place</w:t>
      </w:r>
      <w:r>
        <w:t xml:space="preserve"> before drilling begins later this year. In addition, </w:t>
      </w:r>
      <w:r w:rsidRPr="00926147">
        <w:rPr>
          <w:rStyle w:val="StyleBoldUnderline"/>
        </w:rPr>
        <w:t>the Administration should pre-approve categories of private companies to send personnel and equipment to Cuba in the event of an oil spill that threatens US waters.</w:t>
      </w:r>
    </w:p>
    <w:p w:rsidR="00C00F2F" w:rsidRPr="00926147" w:rsidRDefault="00C00F2F" w:rsidP="00C00F2F">
      <w:pPr>
        <w:pStyle w:val="Heading4"/>
      </w:pPr>
      <w:r>
        <w:t>Pre-approval for private companies to mitigate oil spill risks solves the impact – the CP replicates existing US/Mexican cooperation for Cuba</w:t>
      </w:r>
    </w:p>
    <w:p w:rsidR="00C00F2F" w:rsidRDefault="00C00F2F" w:rsidP="00C00F2F">
      <w:r w:rsidRPr="00297CC3">
        <w:rPr>
          <w:rStyle w:val="StyleStyleBold12pt"/>
        </w:rPr>
        <w:t>Whittle, 11</w:t>
      </w:r>
      <w:r>
        <w:t xml:space="preserve"> – Senior Attorney</w:t>
      </w:r>
      <w:r w:rsidRPr="00297CC3">
        <w:t xml:space="preserve"> </w:t>
      </w:r>
      <w:r>
        <w:t>and Cuba Program Director for the Environmental Defense Fund</w:t>
      </w:r>
      <w:r w:rsidRPr="00297CC3">
        <w:t xml:space="preserve"> </w:t>
      </w:r>
      <w:r>
        <w:t xml:space="preserve">(“NORTH AMERICAN OFFSHORE ENERGY; COMMITTEE: HOUSE NATURAL RESOURCES; SUBCOMMITTEE: ENERGY AND MINERAL RESOURCES”, </w:t>
      </w:r>
      <w:r w:rsidRPr="00297CC3">
        <w:t>November 2, 2011</w:t>
      </w:r>
      <w:r>
        <w:t>, lexis)//eek</w:t>
      </w:r>
    </w:p>
    <w:p w:rsidR="00C00F2F" w:rsidRDefault="00C00F2F" w:rsidP="00C00F2F"/>
    <w:p w:rsidR="00C00F2F" w:rsidRDefault="00C00F2F" w:rsidP="00C00F2F">
      <w:r w:rsidRPr="00926147">
        <w:rPr>
          <w:rStyle w:val="StyleBoldUnderline"/>
        </w:rPr>
        <w:t xml:space="preserve">In the absence of meaningful government-to-government dialogue, the Administration has taken some positive steps to enable private companies and non-governmental organizations to interact with </w:t>
      </w:r>
      <w:r w:rsidRPr="00926147">
        <w:rPr>
          <w:rStyle w:val="StyleBoldUnderline"/>
        </w:rPr>
        <w:lastRenderedPageBreak/>
        <w:t>Cuban agencies directly on this issue.</w:t>
      </w:r>
      <w:r>
        <w:t xml:space="preserve"> For example, in the wake of BP, </w:t>
      </w:r>
      <w:r w:rsidRPr="00926147">
        <w:rPr>
          <w:rStyle w:val="StyleBoldUnderline"/>
        </w:rPr>
        <w:t>the US Treasury Department authorized the International Association of Drilling Contractors</w:t>
      </w:r>
      <w:r>
        <w:t xml:space="preserve"> (IADC) </w:t>
      </w:r>
      <w:r w:rsidRPr="00926147">
        <w:rPr>
          <w:rStyle w:val="StyleBoldUnderline"/>
        </w:rPr>
        <w:t>to meet with Cuban energy officials to discuss safety and environmental issues associated with offshore oil and gas production in Cuban waters. The Treasury and Commerce Departments have also signaled that they are prepared to issue more specific licenses to private companies</w:t>
      </w:r>
      <w:r>
        <w:t xml:space="preserve"> in the US with the capacity </w:t>
      </w:r>
      <w:r w:rsidRPr="00926147">
        <w:rPr>
          <w:rStyle w:val="StyleBoldUnderline"/>
        </w:rPr>
        <w:t>to respond to, contain, and clean up oil spills.</w:t>
      </w:r>
      <w:r>
        <w:t xml:space="preserve"> At least one US </w:t>
      </w:r>
      <w:proofErr w:type="gramStart"/>
      <w:r>
        <w:t>company</w:t>
      </w:r>
      <w:proofErr w:type="gramEnd"/>
      <w:r>
        <w:t>, Clean Caribbean and Americas, already has Treasury and Commerce approvals to provide oil spill response services in Cuba.</w:t>
      </w:r>
    </w:p>
    <w:p w:rsidR="00C00F2F" w:rsidRDefault="00C00F2F" w:rsidP="0091772B">
      <w:r w:rsidRPr="000C0932">
        <w:rPr>
          <w:rStyle w:val="StyleBoldUnderline"/>
        </w:rPr>
        <w:t xml:space="preserve">The Department of Interior has also reportedly had productive discussions with the Spanish company Repsol over its future drilling </w:t>
      </w:r>
      <w:r w:rsidRPr="007216B4">
        <w:t xml:space="preserve">in Cuban waters and has apparently secured the company's pledge to adhere to US environmental and safety standards. </w:t>
      </w:r>
      <w:r w:rsidRPr="000C0932">
        <w:rPr>
          <w:rStyle w:val="StyleBoldUnderline"/>
        </w:rPr>
        <w:t>These positive steps, however, fall far short of those needed and pale in comparison to those the Administration taken to strengthen and expand cooperation with Mexico</w:t>
      </w:r>
      <w:r w:rsidRPr="007216B4">
        <w:t xml:space="preserve">. </w:t>
      </w:r>
      <w:r w:rsidRPr="000C0932">
        <w:rPr>
          <w:rStyle w:val="StyleBoldUnderline"/>
        </w:rPr>
        <w:t>As a result, the U</w:t>
      </w:r>
      <w:r w:rsidRPr="007216B4">
        <w:t xml:space="preserve">nited </w:t>
      </w:r>
      <w:r w:rsidRPr="000C0932">
        <w:rPr>
          <w:rStyle w:val="StyleBoldUnderline"/>
        </w:rPr>
        <w:t>S</w:t>
      </w:r>
      <w:r w:rsidRPr="007216B4">
        <w:t xml:space="preserve">tates </w:t>
      </w:r>
      <w:r w:rsidRPr="000C0932">
        <w:rPr>
          <w:rStyle w:val="StyleBoldUnderline"/>
        </w:rPr>
        <w:t>remains unprepared to effectively assist in the prevention, containment, or clean-up of a major oil spill in Cuban waters</w:t>
      </w:r>
      <w:r w:rsidRPr="007216B4">
        <w:t>.</w:t>
      </w:r>
    </w:p>
    <w:p w:rsidR="00653C58" w:rsidRPr="009E281F" w:rsidRDefault="00653C58" w:rsidP="00653C58">
      <w:pPr>
        <w:pStyle w:val="Heading4"/>
      </w:pPr>
      <w:r>
        <w:t>A general license for safety technology solves</w:t>
      </w:r>
    </w:p>
    <w:p w:rsidR="00653C58" w:rsidRDefault="00653C58" w:rsidP="00653C58">
      <w:r w:rsidRPr="004C257B">
        <w:rPr>
          <w:rStyle w:val="StyleStyleBold12pt"/>
        </w:rPr>
        <w:t>Lobe 11</w:t>
      </w:r>
      <w:r>
        <w:t xml:space="preserve">- Washington bureau chief for Inter press services </w:t>
      </w:r>
    </w:p>
    <w:p w:rsidR="00653C58" w:rsidRDefault="00653C58" w:rsidP="00653C58">
      <w:pPr>
        <w:rPr>
          <w:rStyle w:val="Hyperlink"/>
        </w:rPr>
      </w:pPr>
      <w:r>
        <w:t xml:space="preserve">(Jim, “Cuba-Repsol Rig Upsets Anti-Castroites” Havana Times, November 4, 2011, </w:t>
      </w:r>
      <w:hyperlink r:id="rId112" w:history="1">
        <w:r w:rsidRPr="00800C05">
          <w:rPr>
            <w:rStyle w:val="Hyperlink"/>
          </w:rPr>
          <w:t>http://www.havanatimes.org/?p=54907)//HA</w:t>
        </w:r>
      </w:hyperlink>
    </w:p>
    <w:p w:rsidR="00653C58" w:rsidRDefault="00653C58" w:rsidP="00653C58"/>
    <w:p w:rsidR="00653C58" w:rsidRDefault="00653C58" w:rsidP="00653C58">
      <w:r>
        <w:t xml:space="preserve">But </w:t>
      </w:r>
      <w:r w:rsidRPr="004C257B">
        <w:rPr>
          <w:rStyle w:val="StyleBoldUnderline"/>
        </w:rPr>
        <w:t>the fear of a major accident has prompted a number of environmental groups and independent experts to urge the administration to become significantly more engaged with both the Cuban government and all of the companies that will be operating the rig</w:t>
      </w:r>
      <w:r>
        <w:t>.</w:t>
      </w:r>
    </w:p>
    <w:p w:rsidR="00653C58" w:rsidRDefault="00653C58" w:rsidP="00653C58">
      <w:pPr>
        <w:rPr>
          <w:rStyle w:val="StyleBoldUnderline"/>
        </w:rPr>
      </w:pPr>
      <w:r>
        <w:t>In particular, th</w:t>
      </w:r>
      <w:r w:rsidRPr="004C257B">
        <w:rPr>
          <w:rStyle w:val="StyleBoldUnderline"/>
        </w:rPr>
        <w:t>ey want the administration to issue a general license for U.S. oil services companies to work in Cuba, which would permit them to respond quickly to any spill or related emergency resulting from drilling operations</w:t>
      </w:r>
      <w:r>
        <w:t xml:space="preserve">. </w:t>
      </w:r>
      <w:r w:rsidRPr="004C257B">
        <w:rPr>
          <w:rStyle w:val="StyleBoldUnderline"/>
        </w:rPr>
        <w:t>Under the trade embargo,</w:t>
      </w:r>
      <w:r>
        <w:t xml:space="preserve"> </w:t>
      </w:r>
      <w:r w:rsidRPr="004C257B">
        <w:rPr>
          <w:rStyle w:val="StyleBoldUnderline"/>
        </w:rPr>
        <w:t>each company would have to apply for a special license to do so.</w:t>
      </w:r>
    </w:p>
    <w:p w:rsidR="00653C58" w:rsidRDefault="00653C58" w:rsidP="00653C58">
      <w:r>
        <w:t>“</w:t>
      </w:r>
      <w:r w:rsidRPr="004C257B">
        <w:rPr>
          <w:rStyle w:val="StyleBoldUnderline"/>
        </w:rPr>
        <w:t>We are very naïve to think</w:t>
      </w:r>
      <w:r>
        <w:t xml:space="preserve"> that, in the case of Cuba</w:t>
      </w:r>
      <w:r w:rsidRPr="004C257B">
        <w:rPr>
          <w:rStyle w:val="StyleBoldUnderline"/>
        </w:rPr>
        <w:t>, a handful of individual exports licenses could prevent and contain a deepwater oil exploratory well blow-out,”</w:t>
      </w:r>
      <w:r>
        <w:t xml:space="preserve"> Jorge Pinon, a former oil executive and consultant at Florida International University, told the Subcommittee.</w:t>
      </w:r>
    </w:p>
    <w:p w:rsidR="00653C58" w:rsidRDefault="00653C58" w:rsidP="00653C58">
      <w:r>
        <w:t>“</w:t>
      </w:r>
      <w:r w:rsidRPr="003F5368">
        <w:rPr>
          <w:rStyle w:val="StyleBoldUnderline"/>
        </w:rPr>
        <w:t>A general license to export and supply equipment, personnel and services to international oil companies operating in Cuba in the case of an emergency is urgently needed</w:t>
      </w:r>
      <w:r>
        <w:t>,” he stressed, noting that more than 5,000 vessels, millions of metres of booms; and nearly eight million litres of dispersant were deployed to contain the Deepwater Horizon spill.</w:t>
      </w:r>
    </w:p>
    <w:p w:rsidR="00653C58" w:rsidRDefault="00653C58" w:rsidP="00653C58">
      <w:r>
        <w:t xml:space="preserve">That </w:t>
      </w:r>
      <w:r w:rsidRPr="003F5368">
        <w:rPr>
          <w:rStyle w:val="StyleBoldUnderline"/>
        </w:rPr>
        <w:t>message was echoed by Daniel Whittle</w:t>
      </w:r>
      <w:r>
        <w:t xml:space="preserve">, who directs the Cuba programme at the Environmental Defense Fund and who organised a delegation headed by President George H.W. Bush’s environment chief, William </w:t>
      </w:r>
      <w:proofErr w:type="gramStart"/>
      <w:r>
        <w:t>Reilly, that</w:t>
      </w:r>
      <w:proofErr w:type="gramEnd"/>
      <w:r>
        <w:t xml:space="preserve"> visited Cuba earlier this year. Reilly was the co-chairman of the national commission that investigated the </w:t>
      </w:r>
      <w:proofErr w:type="gramStart"/>
      <w:r>
        <w:t>Deepwater</w:t>
      </w:r>
      <w:proofErr w:type="gramEnd"/>
      <w:r>
        <w:t xml:space="preserve"> disaster.</w:t>
      </w:r>
    </w:p>
    <w:p w:rsidR="00653C58" w:rsidRDefault="00653C58" w:rsidP="0091772B"/>
    <w:p w:rsidR="0091772B" w:rsidRDefault="0091772B" w:rsidP="0091772B"/>
    <w:p w:rsidR="0091772B" w:rsidRDefault="0091772B" w:rsidP="0091772B">
      <w:pPr>
        <w:pStyle w:val="Heading3"/>
      </w:pPr>
      <w:r>
        <w:lastRenderedPageBreak/>
        <w:t>2nc – CP solves oil spills</w:t>
      </w:r>
    </w:p>
    <w:p w:rsidR="0091772B" w:rsidRDefault="0091772B" w:rsidP="0091772B"/>
    <w:p w:rsidR="0091772B" w:rsidRPr="00555144" w:rsidRDefault="0091772B" w:rsidP="0091772B">
      <w:pPr>
        <w:pStyle w:val="Heading4"/>
      </w:pPr>
      <w:r>
        <w:t>The CP is modeled off of the MEXUS agreement, which solves, but maintains the embargo</w:t>
      </w:r>
    </w:p>
    <w:p w:rsidR="0091772B" w:rsidRDefault="0091772B" w:rsidP="0091772B">
      <w:r w:rsidRPr="00555144">
        <w:rPr>
          <w:b/>
        </w:rPr>
        <w:t>Sadowski, 11</w:t>
      </w:r>
      <w: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rsidR="0091772B" w:rsidRDefault="0091772B" w:rsidP="0091772B">
      <w:pPr>
        <w:rPr>
          <w:rStyle w:val="StyleBoldUnderline"/>
        </w:rPr>
      </w:pPr>
    </w:p>
    <w:p w:rsidR="0091772B" w:rsidRDefault="0091772B" w:rsidP="0091772B">
      <w:pPr>
        <w:rPr>
          <w:sz w:val="12"/>
        </w:rPr>
      </w:pPr>
      <w:r>
        <w:t>THE EMBARGO IS STILL NECESSARY</w:t>
      </w:r>
      <w:r>
        <w:rPr>
          <w:sz w:val="12"/>
        </w:rPr>
        <w:t xml:space="preserve">  </w:t>
      </w:r>
    </w:p>
    <w:p w:rsidR="0091772B" w:rsidRDefault="0091772B" w:rsidP="0091772B">
      <w:r>
        <w:t xml:space="preserve">Despite calls for its revocation, </w:t>
      </w:r>
      <w:r w:rsidRPr="008F1EC9">
        <w:rPr>
          <w:rStyle w:val="StyleBoldUnderline"/>
        </w:rPr>
        <w:t xml:space="preserve">the embargo's purpose is </w:t>
      </w:r>
      <w:proofErr w:type="gramStart"/>
      <w:r w:rsidRPr="008F1EC9">
        <w:rPr>
          <w:rStyle w:val="StyleBoldUnderline"/>
        </w:rPr>
        <w:t>as  important</w:t>
      </w:r>
      <w:proofErr w:type="gramEnd"/>
      <w:r w:rsidRPr="008F1EC9">
        <w:rPr>
          <w:rStyle w:val="StyleBoldUnderline"/>
        </w:rPr>
        <w:t xml:space="preserve"> now as when it was enacted. Cuba is still an </w:t>
      </w:r>
      <w:proofErr w:type="gramStart"/>
      <w:r w:rsidRPr="008F1EC9">
        <w:rPr>
          <w:rStyle w:val="StyleBoldUnderline"/>
        </w:rPr>
        <w:t>oppressive  country</w:t>
      </w:r>
      <w:r>
        <w:t>.59</w:t>
      </w:r>
      <w:proofErr w:type="gramEnd"/>
      <w:r>
        <w:t xml:space="preserve"> Cubans may not leave the country without permission</w:t>
      </w:r>
      <w:r>
        <w:rPr>
          <w:sz w:val="12"/>
        </w:rPr>
        <w:t xml:space="preserve">  </w:t>
      </w:r>
      <w:r>
        <w:t>and still lack fundamental freedoms of expression.60 JOS6</w:t>
      </w:r>
      <w:r>
        <w:rPr>
          <w:sz w:val="12"/>
        </w:rPr>
        <w:t xml:space="preserve">  </w:t>
      </w:r>
      <w:r>
        <w:t>Miguel Vivanco, the director of Americas division at Human</w:t>
      </w:r>
      <w:r>
        <w:rPr>
          <w:sz w:val="12"/>
        </w:rPr>
        <w:t xml:space="preserve">  </w:t>
      </w:r>
      <w:r>
        <w:t>Rights Watch, notes that as "Cuba's draconian laws and sham</w:t>
      </w:r>
      <w:r>
        <w:rPr>
          <w:sz w:val="12"/>
        </w:rPr>
        <w:t xml:space="preserve">  </w:t>
      </w:r>
      <w:r>
        <w:t>trials remain in place, [the country] continue[s] to restock the</w:t>
      </w:r>
      <w:r>
        <w:rPr>
          <w:sz w:val="12"/>
        </w:rPr>
        <w:t xml:space="preserve">  </w:t>
      </w:r>
      <w:r>
        <w:t>prison cells with new generations of innocent Cubans who dare</w:t>
      </w:r>
      <w:r>
        <w:rPr>
          <w:sz w:val="12"/>
        </w:rPr>
        <w:t xml:space="preserve">  </w:t>
      </w:r>
      <w:r>
        <w:t xml:space="preserve">to exercise their basic rights."61 Moreover, </w:t>
      </w:r>
      <w:r>
        <w:rPr>
          <w:rStyle w:val="StyleBoldUnderline"/>
        </w:rPr>
        <w:t xml:space="preserve">a recent proposal </w:t>
      </w:r>
      <w:proofErr w:type="gramStart"/>
      <w:r>
        <w:rPr>
          <w:rStyle w:val="StyleBoldUnderline"/>
        </w:rPr>
        <w:t>by  the</w:t>
      </w:r>
      <w:proofErr w:type="gramEnd"/>
      <w:r>
        <w:rPr>
          <w:rStyle w:val="StyleBoldUnderline"/>
        </w:rPr>
        <w:t xml:space="preserve"> Cuban Communist Party makes clear that there will be no  change in the country's oppressive one-party political system</w:t>
      </w:r>
      <w:r>
        <w:t>.62</w:t>
      </w:r>
      <w:r>
        <w:rPr>
          <w:sz w:val="12"/>
        </w:rPr>
        <w:t xml:space="preserve">  </w:t>
      </w:r>
      <w:r>
        <w:t>In doing so, the lengthy document declares "[o]nly socialism</w:t>
      </w:r>
      <w:r>
        <w:rPr>
          <w:sz w:val="12"/>
        </w:rPr>
        <w:t xml:space="preserve">  </w:t>
      </w:r>
      <w:r>
        <w:t>is capable of overcoming the current difficulties and preserving</w:t>
      </w:r>
      <w:r>
        <w:rPr>
          <w:sz w:val="12"/>
        </w:rPr>
        <w:t xml:space="preserve">  </w:t>
      </w:r>
      <w:r>
        <w:t xml:space="preserve">the victories of the revolution."63 Cuba's treatment of </w:t>
      </w:r>
      <w:proofErr w:type="gramStart"/>
      <w:r>
        <w:t>its</w:t>
      </w:r>
      <w:r>
        <w:rPr>
          <w:sz w:val="12"/>
        </w:rPr>
        <w:t xml:space="preserve">  </w:t>
      </w:r>
      <w:r>
        <w:t>own</w:t>
      </w:r>
      <w:proofErr w:type="gramEnd"/>
      <w:r>
        <w:t xml:space="preserve"> citizens is a situation the United States cannot ignore. </w:t>
      </w:r>
      <w:proofErr w:type="gramStart"/>
      <w:r>
        <w:t>The</w:t>
      </w:r>
      <w:r>
        <w:rPr>
          <w:sz w:val="12"/>
        </w:rPr>
        <w:t xml:space="preserve">  </w:t>
      </w:r>
      <w:r>
        <w:t>embargo's</w:t>
      </w:r>
      <w:proofErr w:type="gramEnd"/>
      <w:r>
        <w:t xml:space="preserve"> twin goals of backing democracy and ending oppressive</w:t>
      </w:r>
      <w:r>
        <w:rPr>
          <w:sz w:val="12"/>
        </w:rPr>
        <w:t xml:space="preserve">  </w:t>
      </w:r>
      <w:r>
        <w:t xml:space="preserve">rule have not been met. Until they are, the embargo </w:t>
      </w:r>
      <w:proofErr w:type="gramStart"/>
      <w:r>
        <w:t>must</w:t>
      </w:r>
      <w:r>
        <w:rPr>
          <w:sz w:val="12"/>
        </w:rPr>
        <w:t xml:space="preserve">  </w:t>
      </w:r>
      <w:r>
        <w:t>remain</w:t>
      </w:r>
      <w:proofErr w:type="gramEnd"/>
      <w:r>
        <w:t xml:space="preserve"> in place.</w:t>
      </w:r>
    </w:p>
    <w:p w:rsidR="0091772B" w:rsidRDefault="0091772B" w:rsidP="0091772B">
      <w:r>
        <w:t>CALMING ENVIRONMENTAL FEARS WITH AN OIL SPILL RESPONSE AGREEMENT WITH CUBA</w:t>
      </w:r>
    </w:p>
    <w:p w:rsidR="0091772B" w:rsidRDefault="0091772B" w:rsidP="0091772B">
      <w:pPr>
        <w:rPr>
          <w:sz w:val="12"/>
        </w:rPr>
      </w:pPr>
      <w:r w:rsidRPr="008F1EC9">
        <w:t xml:space="preserve">Fears that Cuban offshore drilling poses serious </w:t>
      </w:r>
      <w:proofErr w:type="gramStart"/>
      <w:r w:rsidRPr="008F1EC9">
        <w:t>environmental  threats</w:t>
      </w:r>
      <w:proofErr w:type="gramEnd"/>
      <w:r w:rsidRPr="008F1EC9">
        <w:t xml:space="preserve"> because of the proximity to the United States and  the prohibition on U.S. technology transfer are overblown. Cuba  has at least as much incentive to ensure safe-drilling practices  as does the United States, and reports indicate that Cuba is taking  safety seriously.64 Lee Hunt, President of the Houston-based  International Association of Drilling Contractors, said, "[t]he  Cuban oil industry has put a lot of research, study and thought  into what will be required to safely drill," and that "they are  very knowledgeable of international industry practices and have  incorporated many of these principles into their safety and regulatory  planning and requirements." 65 Thus, while the </w:t>
      </w:r>
      <w:proofErr w:type="gramStart"/>
      <w:r w:rsidRPr="008F1EC9">
        <w:t>economic  embargo</w:t>
      </w:r>
      <w:proofErr w:type="gramEnd"/>
      <w:r w:rsidRPr="008F1EC9">
        <w:t xml:space="preserve"> of Cuba restricts American technology from being utilized,  foreign sources have provided supplemental alternatives.66</w:t>
      </w:r>
      <w:r>
        <w:rPr>
          <w:sz w:val="12"/>
        </w:rPr>
        <w:t xml:space="preserve">  </w:t>
      </w:r>
      <w:r>
        <w:t xml:space="preserve">Further, </w:t>
      </w:r>
      <w:r w:rsidRPr="008F1EC9">
        <w:rPr>
          <w:rStyle w:val="StyleBoldUnderline"/>
        </w:rPr>
        <w:t xml:space="preserve">spill response planning can be implemented before  drilling begins. </w:t>
      </w:r>
      <w:r>
        <w:rPr>
          <w:rStyle w:val="StyleBoldUnderline"/>
        </w:rPr>
        <w:t xml:space="preserve">The United States currently has oil spill </w:t>
      </w:r>
      <w:proofErr w:type="gramStart"/>
      <w:r>
        <w:rPr>
          <w:rStyle w:val="StyleBoldUnderline"/>
        </w:rPr>
        <w:t>response  agreements</w:t>
      </w:r>
      <w:proofErr w:type="gramEnd"/>
      <w:r>
        <w:rPr>
          <w:rStyle w:val="StyleBoldUnderline"/>
        </w:rPr>
        <w:t xml:space="preserve"> with Mexico 67 and Canada,68 but not with Cuba</w:t>
      </w:r>
      <w:r>
        <w:t>.69</w:t>
      </w:r>
      <w:r>
        <w:rPr>
          <w:sz w:val="12"/>
        </w:rPr>
        <w:t xml:space="preserve">  </w:t>
      </w:r>
    </w:p>
    <w:p w:rsidR="0091772B" w:rsidRDefault="0091772B" w:rsidP="0091772B">
      <w:r>
        <w:t xml:space="preserve">As the Deepwater Horizon spill highlighted, </w:t>
      </w:r>
      <w:r w:rsidRPr="008F1EC9">
        <w:rPr>
          <w:rStyle w:val="StyleBoldUnderline"/>
        </w:rPr>
        <w:t xml:space="preserve">planning for </w:t>
      </w:r>
      <w:proofErr w:type="gramStart"/>
      <w:r w:rsidRPr="008F1EC9">
        <w:rPr>
          <w:rStyle w:val="StyleBoldUnderline"/>
        </w:rPr>
        <w:t>disaster  is</w:t>
      </w:r>
      <w:proofErr w:type="gramEnd"/>
      <w:r w:rsidRPr="008F1EC9">
        <w:rPr>
          <w:rStyle w:val="StyleBoldUnderline"/>
        </w:rPr>
        <w:t xml:space="preserve"> essential. To achieve this goal, the United States can </w:t>
      </w:r>
      <w:proofErr w:type="gramStart"/>
      <w:r w:rsidRPr="008F1EC9">
        <w:rPr>
          <w:rStyle w:val="StyleBoldUnderline"/>
        </w:rPr>
        <w:t>model</w:t>
      </w:r>
      <w:r>
        <w:rPr>
          <w:sz w:val="12"/>
        </w:rPr>
        <w:t xml:space="preserve">  </w:t>
      </w:r>
      <w:r>
        <w:t>38</w:t>
      </w:r>
      <w:proofErr w:type="gramEnd"/>
      <w:r>
        <w:t xml:space="preserve"> </w:t>
      </w:r>
      <w:r w:rsidRPr="008F1EC9">
        <w:rPr>
          <w:rStyle w:val="StyleBoldUnderline"/>
        </w:rPr>
        <w:t xml:space="preserve">a Cuban plan on the </w:t>
      </w:r>
      <w:r w:rsidRPr="008F1EC9">
        <w:t xml:space="preserve">Joint Contingency Plan between the United  Mexican States and the United States of America Regarding  Pollution of the Maritime Environment by Discharge of Hydrocarbons  or Other Hazardous Substances </w:t>
      </w:r>
      <w:r w:rsidRPr="008F1EC9">
        <w:rPr>
          <w:rStyle w:val="StyleBoldUnderline"/>
        </w:rPr>
        <w:t>("MEXUS Plan"</w:t>
      </w:r>
      <w:r>
        <w:t>). 70</w:t>
      </w:r>
      <w:r>
        <w:rPr>
          <w:sz w:val="12"/>
        </w:rPr>
        <w:t xml:space="preserve">  </w:t>
      </w:r>
      <w:r w:rsidRPr="008F1EC9">
        <w:rPr>
          <w:rStyle w:val="StyleBoldUnderline"/>
        </w:rPr>
        <w:t>That plan originates from an agreement between Mexico and  the U</w:t>
      </w:r>
      <w:r>
        <w:t xml:space="preserve">nited </w:t>
      </w:r>
      <w:r w:rsidRPr="008F1EC9">
        <w:rPr>
          <w:rStyle w:val="StyleBoldUnderline"/>
        </w:rPr>
        <w:t>S</w:t>
      </w:r>
      <w:r>
        <w:t>tates signed on July 24, 1980, and developed in</w:t>
      </w:r>
      <w:r>
        <w:rPr>
          <w:sz w:val="12"/>
        </w:rPr>
        <w:t xml:space="preserve">  </w:t>
      </w:r>
      <w:r>
        <w:t>accordance with the International Convention on Oil Pollution</w:t>
      </w:r>
      <w:r>
        <w:rPr>
          <w:sz w:val="12"/>
        </w:rPr>
        <w:t xml:space="preserve">  </w:t>
      </w:r>
      <w:r>
        <w:t>Preparedness, Response and Cooperation, adopted on November</w:t>
      </w:r>
      <w:r>
        <w:rPr>
          <w:sz w:val="12"/>
        </w:rPr>
        <w:t xml:space="preserve">  </w:t>
      </w:r>
      <w:r>
        <w:t xml:space="preserve">30, 1990.71 </w:t>
      </w:r>
      <w:r w:rsidRPr="008F1EC9">
        <w:rPr>
          <w:rStyle w:val="StyleBoldUnderline"/>
        </w:rPr>
        <w:t>The Plan pre-designates on-scene coordinators, a  joint response team, response coordination centers, rapid notification  protocols, and communications procedures for the event  of an oil disaster</w:t>
      </w:r>
      <w:r>
        <w:t xml:space="preserve">.72 </w:t>
      </w:r>
      <w:r w:rsidRPr="008F1EC9">
        <w:rPr>
          <w:rStyle w:val="StyleBoldUnderline"/>
        </w:rPr>
        <w:t>The Plan has triumphed in test simulations,  which validates its concepts.</w:t>
      </w:r>
      <w:r>
        <w:t xml:space="preserve"> 73</w:t>
      </w:r>
    </w:p>
    <w:p w:rsidR="0091772B" w:rsidRDefault="0091772B" w:rsidP="0091772B">
      <w:pPr>
        <w:rPr>
          <w:rStyle w:val="StyleBoldUnderline"/>
        </w:rPr>
      </w:pPr>
      <w:r>
        <w:t>T</w:t>
      </w:r>
      <w:r>
        <w:rPr>
          <w:rStyle w:val="StyleBoldUnderline"/>
        </w:rPr>
        <w:t>he U</w:t>
      </w:r>
      <w:r w:rsidRPr="008F1EC9">
        <w:t xml:space="preserve">nited </w:t>
      </w:r>
      <w:r>
        <w:rPr>
          <w:rStyle w:val="StyleBoldUnderline"/>
        </w:rPr>
        <w:t>S</w:t>
      </w:r>
      <w:r w:rsidRPr="008F1EC9">
        <w:t xml:space="preserve">tates </w:t>
      </w:r>
      <w:r>
        <w:rPr>
          <w:rStyle w:val="StyleBoldUnderline"/>
        </w:rPr>
        <w:t xml:space="preserve">must initiate the same level of planning with Cuba. Given the proximity of potential Cuban </w:t>
      </w:r>
      <w:proofErr w:type="gramStart"/>
      <w:r>
        <w:rPr>
          <w:rStyle w:val="StyleBoldUnderline"/>
        </w:rPr>
        <w:t>wells  to</w:t>
      </w:r>
      <w:proofErr w:type="gramEnd"/>
      <w:r>
        <w:rPr>
          <w:rStyle w:val="StyleBoldUnderline"/>
        </w:rPr>
        <w:t xml:space="preserve"> the Florida coast, </w:t>
      </w:r>
      <w:r>
        <w:t>the need for a contingency plan is clear.</w:t>
      </w:r>
      <w:r>
        <w:rPr>
          <w:sz w:val="12"/>
        </w:rPr>
        <w:t xml:space="preserve">  </w:t>
      </w:r>
      <w:r>
        <w:t xml:space="preserve">Fortunately, </w:t>
      </w:r>
      <w:r>
        <w:rPr>
          <w:rStyle w:val="StyleBoldUnderline"/>
        </w:rPr>
        <w:t xml:space="preserve">the MEXUS Plan provides a guiding </w:t>
      </w:r>
      <w:proofErr w:type="gramStart"/>
      <w:r>
        <w:rPr>
          <w:rStyle w:val="StyleBoldUnderline"/>
        </w:rPr>
        <w:t>framework</w:t>
      </w:r>
      <w:r>
        <w:rPr>
          <w:sz w:val="12"/>
        </w:rPr>
        <w:t xml:space="preserve">  </w:t>
      </w:r>
      <w:r>
        <w:t>upon</w:t>
      </w:r>
      <w:proofErr w:type="gramEnd"/>
      <w:r>
        <w:t xml:space="preserve"> which the United States and Cuba can draw. Furthermore,</w:t>
      </w:r>
      <w:r>
        <w:rPr>
          <w:sz w:val="12"/>
        </w:rPr>
        <w:t xml:space="preserve">  </w:t>
      </w:r>
      <w:r>
        <w:t xml:space="preserve">a recent </w:t>
      </w:r>
      <w:r>
        <w:lastRenderedPageBreak/>
        <w:t xml:space="preserve">Congressional report indicates that </w:t>
      </w:r>
      <w:r>
        <w:rPr>
          <w:rStyle w:val="StyleBoldUnderline"/>
        </w:rPr>
        <w:t>Cuba is open to certain bilateral agreements with the U</w:t>
      </w:r>
      <w:r w:rsidRPr="008F1EC9">
        <w:t xml:space="preserve">nited </w:t>
      </w:r>
      <w:r>
        <w:rPr>
          <w:rStyle w:val="StyleBoldUnderline"/>
        </w:rPr>
        <w:t>S</w:t>
      </w:r>
      <w:r w:rsidRPr="008F1EC9">
        <w:t xml:space="preserve">tates, </w:t>
      </w:r>
      <w:r>
        <w:t>noting Raul</w:t>
      </w:r>
      <w:r>
        <w:rPr>
          <w:sz w:val="12"/>
        </w:rPr>
        <w:t xml:space="preserve">  </w:t>
      </w:r>
      <w:r>
        <w:t>Castro's willingness to engage with the United States where</w:t>
      </w:r>
      <w:r>
        <w:rPr>
          <w:sz w:val="12"/>
        </w:rPr>
        <w:t xml:space="preserve">  </w:t>
      </w:r>
      <w:r>
        <w:t xml:space="preserve">mutual interests exist.74 </w:t>
      </w:r>
      <w:r>
        <w:rPr>
          <w:rStyle w:val="StyleBoldUnderline"/>
        </w:rPr>
        <w:t>Since an oil spill agreement is of mutual  interest, both countries should work to draft and implement it.</w:t>
      </w:r>
    </w:p>
    <w:p w:rsidR="0091772B" w:rsidRDefault="0091772B" w:rsidP="0091772B"/>
    <w:p w:rsidR="0091772B" w:rsidRDefault="0091772B" w:rsidP="0091772B">
      <w:pPr>
        <w:pStyle w:val="Heading4"/>
      </w:pPr>
      <w:r>
        <w:t xml:space="preserve">CP is key to avert disaster </w:t>
      </w:r>
    </w:p>
    <w:p w:rsidR="0091772B" w:rsidRDefault="0091772B" w:rsidP="0091772B">
      <w:proofErr w:type="gramStart"/>
      <w:r w:rsidRPr="00464B22">
        <w:rPr>
          <w:rStyle w:val="StyleStyleBold12pt"/>
        </w:rPr>
        <w:t>Bert and Clayton 12</w:t>
      </w:r>
      <w:r>
        <w:t>- military fellow (U.S. Coast Guard) at the Council on Foreign Relations AND fellow for energy and national security at the Council on Foreign Relations.</w:t>
      </w:r>
      <w:proofErr w:type="gramEnd"/>
    </w:p>
    <w:p w:rsidR="0091772B" w:rsidRDefault="0091772B" w:rsidP="0091772B">
      <w:r>
        <w:t>(Melissa and Blake, “Addressing the Risk of a Cuban Oil Spill” Council on Foreign Relations, March 2012, http://www.cfr.org/cuba/addressing-risk-cuban-oil-spill/p27515)//HA</w:t>
      </w:r>
    </w:p>
    <w:p w:rsidR="0091772B" w:rsidRDefault="0091772B" w:rsidP="0091772B">
      <w:r>
        <w:t>Defending U.S. Interests</w:t>
      </w:r>
    </w:p>
    <w:p w:rsidR="0091772B" w:rsidRPr="0091772B" w:rsidRDefault="0091772B" w:rsidP="0091772B">
      <w:pPr>
        <w:rPr>
          <w:bCs/>
          <w:u w:val="single"/>
        </w:rPr>
      </w:pPr>
      <w:r>
        <w:t xml:space="preserve">An </w:t>
      </w:r>
      <w:r w:rsidRPr="004969F7">
        <w:rPr>
          <w:rStyle w:val="StyleBoldUnderline"/>
        </w:rPr>
        <w:t>oil well blowout in Cuban waters would almost certainly require a U.S. response. Without changes in current U.S. law</w:t>
      </w:r>
      <w:r>
        <w:t xml:space="preserve">, however, </w:t>
      </w:r>
      <w:r w:rsidRPr="004969F7">
        <w:rPr>
          <w:rStyle w:val="StyleBoldUnderline"/>
        </w:rPr>
        <w:t>that response would undoubtedly come far more slowly</w:t>
      </w:r>
      <w:r>
        <w:t xml:space="preserve"> than is desirable. </w:t>
      </w:r>
      <w:r w:rsidRPr="004969F7">
        <w:rPr>
          <w:rStyle w:val="StyleBoldUnderline"/>
        </w:rPr>
        <w:t>The Coast Guard would be barred from deploying highly experienced manpower</w:t>
      </w:r>
      <w:r>
        <w:t xml:space="preserve">, specially designed booms, skimming equipment and vessels, and dispersants. </w:t>
      </w:r>
      <w:r w:rsidRPr="004969F7">
        <w:rPr>
          <w:rStyle w:val="StyleBoldUnderline"/>
        </w:rPr>
        <w:t>U.S. offshore gas and oil companies would also be barred from using well-capping stacks, remotely operated submersibles, and other vital technologies</w:t>
      </w:r>
      <w:r>
        <w:t xml:space="preserve">. Although a handful of U.S. spill responders hold licenses to work with Repsol, their </w:t>
      </w:r>
      <w:r w:rsidRPr="004969F7">
        <w:rPr>
          <w:rStyle w:val="StyleBoldUnderline"/>
        </w:rPr>
        <w:t>licenses do not extend to well capping or relief drilling</w:t>
      </w:r>
      <w:r>
        <w:t xml:space="preserve">. The </w:t>
      </w:r>
      <w:r w:rsidRPr="004969F7">
        <w:rPr>
          <w:rStyle w:val="StyleBoldUnderline"/>
        </w:rPr>
        <w:t>result of a slow response to a Cuban oil spill would be greater, perhaps catastrophic, economic and environmental damage to Florida and the Southeast.</w:t>
      </w:r>
    </w:p>
    <w:p w:rsidR="0091772B" w:rsidRDefault="0091772B" w:rsidP="0091772B">
      <w:pPr>
        <w:pStyle w:val="Heading4"/>
        <w:rPr>
          <w:rStyle w:val="StyleStyleBold12pt"/>
        </w:rPr>
      </w:pPr>
      <w:r>
        <w:rPr>
          <w:rStyle w:val="StyleStyleBold12pt"/>
          <w:b/>
          <w:bCs/>
        </w:rPr>
        <w:t>Emergency response agreements solve oil spills</w:t>
      </w:r>
    </w:p>
    <w:p w:rsidR="0091772B" w:rsidRDefault="0091772B" w:rsidP="0091772B">
      <w:r w:rsidRPr="00555144">
        <w:rPr>
          <w:b/>
        </w:rPr>
        <w:t>Sadowski, 11</w:t>
      </w:r>
      <w: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rsidR="0091772B" w:rsidRDefault="0091772B" w:rsidP="0091772B"/>
    <w:p w:rsidR="0091772B" w:rsidRPr="00AA1139" w:rsidRDefault="0091772B" w:rsidP="0091772B">
      <w:r>
        <w:rPr>
          <w:rStyle w:val="StyleBoldUnderline"/>
        </w:rPr>
        <w:t xml:space="preserve">Cuba plans to drill seven exploratory oil wells in </w:t>
      </w:r>
      <w:proofErr w:type="gramStart"/>
      <w:r>
        <w:rPr>
          <w:rStyle w:val="StyleBoldUnderline"/>
        </w:rPr>
        <w:t>the  Gulf</w:t>
      </w:r>
      <w:proofErr w:type="gramEnd"/>
      <w:r>
        <w:rPr>
          <w:rStyle w:val="StyleBoldUnderline"/>
        </w:rPr>
        <w:t xml:space="preserve"> of Mexico by 2014</w:t>
      </w:r>
      <w:r>
        <w:t xml:space="preserve">.1 Some argue that </w:t>
      </w:r>
      <w:r w:rsidRPr="00AA1139">
        <w:t xml:space="preserve">the threat of  Cuban offshore oil drilling will increase the embargo's  costs and that U.S. oil companies will miss out on oil exploration  that will go to foreign countries.2 In response, some U.S. lawmakers  and U.S. oil lobbyists have advocated for an exception  to the Cuban embargo permitting energy cooperation. 3 </w:t>
      </w:r>
      <w:proofErr w:type="gramStart"/>
      <w:r w:rsidRPr="00AA1139">
        <w:t>Notwithstanding  these</w:t>
      </w:r>
      <w:proofErr w:type="gramEnd"/>
      <w:r w:rsidRPr="00AA1139">
        <w:t xml:space="preserve"> concerns, the long-standing Cuban embargo is an  economic restriction with a significant purpose and should not  so easily be forsaken.</w:t>
      </w:r>
    </w:p>
    <w:p w:rsidR="0091772B" w:rsidRDefault="0091772B" w:rsidP="0091772B">
      <w:r w:rsidRPr="00AA1139">
        <w:t>This article argues that, despite the added pressure Cuba's  offshore oil developments have placed on U.S. policy, the embargo's  twin goals of bringing democracy to the Cuban people  and ending their oppressive rule have not been met. T</w:t>
      </w:r>
      <w:r>
        <w:t>hus</w:t>
      </w:r>
      <w:r>
        <w:rPr>
          <w:rStyle w:val="StyleBoldUnderline"/>
        </w:rPr>
        <w:t xml:space="preserve">, </w:t>
      </w:r>
      <w:proofErr w:type="gramStart"/>
      <w:r>
        <w:rPr>
          <w:rStyle w:val="StyleBoldUnderline"/>
        </w:rPr>
        <w:t>now  is</w:t>
      </w:r>
      <w:proofErr w:type="gramEnd"/>
      <w:r>
        <w:rPr>
          <w:rStyle w:val="StyleBoldUnderline"/>
        </w:rPr>
        <w:t xml:space="preserve"> not the time to lift or ease the embargo. The embargo</w:t>
      </w:r>
      <w:r>
        <w:t xml:space="preserve"> </w:t>
      </w:r>
      <w:proofErr w:type="gramStart"/>
      <w:r>
        <w:t>itself</w:t>
      </w:r>
      <w:r>
        <w:rPr>
          <w:sz w:val="12"/>
        </w:rPr>
        <w:t xml:space="preserve">  </w:t>
      </w:r>
      <w:r>
        <w:rPr>
          <w:rStyle w:val="StyleBoldUnderline"/>
        </w:rPr>
        <w:t>serves</w:t>
      </w:r>
      <w:proofErr w:type="gramEnd"/>
      <w:r>
        <w:rPr>
          <w:rStyle w:val="StyleBoldUnderline"/>
        </w:rPr>
        <w:t xml:space="preserve"> to restrict Cuba's drilling efforts</w:t>
      </w:r>
      <w:r w:rsidRPr="00AA1139">
        <w:t>4</w:t>
      </w:r>
      <w:r>
        <w:t xml:space="preserve"> and new legislation may</w:t>
      </w:r>
      <w:r>
        <w:rPr>
          <w:sz w:val="12"/>
        </w:rPr>
        <w:t xml:space="preserve">  </w:t>
      </w:r>
      <w:r>
        <w:t xml:space="preserve">further hamper Cuba's exploration.5 Additionally, </w:t>
      </w:r>
      <w:r>
        <w:rPr>
          <w:rStyle w:val="StyleBoldUnderline"/>
        </w:rPr>
        <w:t>the economic  concerns of the U.S. energy industry do not warrant a change  in the U.S. foreign policy toward Cuba</w:t>
      </w:r>
      <w:r>
        <w:t>, and those concerns can</w:t>
      </w:r>
      <w:r>
        <w:rPr>
          <w:sz w:val="12"/>
        </w:rPr>
        <w:t xml:space="preserve">  </w:t>
      </w:r>
      <w:r>
        <w:t xml:space="preserve">be better met by tapping U.S. resources. Furthermore, </w:t>
      </w:r>
      <w:r>
        <w:rPr>
          <w:rStyle w:val="StyleBoldUnderline"/>
        </w:rPr>
        <w:t>fears of  a Cuban oil spill can be assuaged through less drastic measures  such as an oil spill emergency response agreement with Cuba</w:t>
      </w:r>
      <w:r>
        <w:t>,</w:t>
      </w:r>
      <w:r>
        <w:rPr>
          <w:sz w:val="12"/>
        </w:rPr>
        <w:t xml:space="preserve">  </w:t>
      </w:r>
      <w:r w:rsidRPr="00AA1139">
        <w:rPr>
          <w:rStyle w:val="StyleBoldUnderline"/>
        </w:rPr>
        <w:t>similar to the one that the U</w:t>
      </w:r>
      <w:r>
        <w:t xml:space="preserve">nited </w:t>
      </w:r>
      <w:r w:rsidRPr="00AA1139">
        <w:rPr>
          <w:rStyle w:val="StyleBoldUnderline"/>
        </w:rPr>
        <w:t>S</w:t>
      </w:r>
      <w:r>
        <w:t xml:space="preserve">tates </w:t>
      </w:r>
      <w:r w:rsidRPr="00AA1139">
        <w:rPr>
          <w:rStyle w:val="StyleBoldUnderline"/>
        </w:rPr>
        <w:t>has enacted with Mexico.</w:t>
      </w:r>
    </w:p>
    <w:p w:rsidR="0091772B" w:rsidRDefault="0091772B" w:rsidP="0091772B"/>
    <w:p w:rsidR="004C7173" w:rsidRDefault="004C7173" w:rsidP="0091772B"/>
    <w:p w:rsidR="004C7173" w:rsidRDefault="004C7173" w:rsidP="004C7173">
      <w:pPr>
        <w:pStyle w:val="Heading3"/>
      </w:pPr>
      <w:r>
        <w:lastRenderedPageBreak/>
        <w:t>Cuba says yes</w:t>
      </w:r>
    </w:p>
    <w:p w:rsidR="004C7173" w:rsidRDefault="004C7173" w:rsidP="004C7173"/>
    <w:p w:rsidR="004C7173" w:rsidRDefault="004C7173" w:rsidP="004C7173">
      <w:pPr>
        <w:pStyle w:val="Heading4"/>
      </w:pPr>
      <w:r>
        <w:t>Cuba says yes to oil spill cooperation</w:t>
      </w:r>
    </w:p>
    <w:p w:rsidR="004C7173" w:rsidRDefault="004C7173" w:rsidP="004C7173">
      <w:r w:rsidRPr="00297CC3">
        <w:rPr>
          <w:rStyle w:val="StyleStyleBold12pt"/>
        </w:rPr>
        <w:t>Whittle, 11</w:t>
      </w:r>
      <w:r>
        <w:t xml:space="preserve"> – Senior Attorney</w:t>
      </w:r>
      <w:r w:rsidRPr="00297CC3">
        <w:t xml:space="preserve"> </w:t>
      </w:r>
      <w:r>
        <w:t>and Cuba Program Director for the Environmental Defense Fund</w:t>
      </w:r>
      <w:r w:rsidRPr="00297CC3">
        <w:t xml:space="preserve"> </w:t>
      </w:r>
      <w:r>
        <w:t xml:space="preserve">(“NORTH AMERICAN OFFSHORE ENERGY; COMMITTEE: HOUSE NATURAL RESOURCES; SUBCOMMITTEE: ENERGY AND MINERAL RESOURCES”, </w:t>
      </w:r>
      <w:r w:rsidRPr="00297CC3">
        <w:t>November 2, 2011</w:t>
      </w:r>
      <w:r>
        <w:t>, lexis)//eek</w:t>
      </w:r>
    </w:p>
    <w:p w:rsidR="004C7173" w:rsidRPr="00EE37D3" w:rsidRDefault="004C7173" w:rsidP="004C7173"/>
    <w:p w:rsidR="004C7173" w:rsidRDefault="004C7173" w:rsidP="004C7173">
      <w:r w:rsidRPr="00BB6648">
        <w:t xml:space="preserve">The Cuban government made clear its determination to begin exploratory activities this year. Cuban energy officials indicated to us that, in partnership with Repsol and other foreign oil companies, they expect to drill up to six exploratory wells between 2011 and 2013. In such a short period of time, it was not possible for us to conduct a comprehensive assessment of Cuba's oil drilling plans or of the strength of its regulatory framework and capacity, and many questions remain. Nonetheless, </w:t>
      </w:r>
      <w:r w:rsidRPr="00EE37D3">
        <w:rPr>
          <w:rStyle w:val="StyleBoldUnderline"/>
        </w:rPr>
        <w:t>we had frank and open discussions and Cuban officials acknowledged the challenges associated with building an offshore oil and gas industry from scratch. They repeated their pledge to follow the highest international environmental and safety standards and expressed a strong willingness to cooperate with the U</w:t>
      </w:r>
      <w:r w:rsidRPr="00BB6648">
        <w:t xml:space="preserve">nited </w:t>
      </w:r>
      <w:r w:rsidRPr="00EE37D3">
        <w:rPr>
          <w:rStyle w:val="StyleBoldUnderline"/>
        </w:rPr>
        <w:t>S</w:t>
      </w:r>
      <w:r w:rsidRPr="00BB6648">
        <w:t xml:space="preserve">tates </w:t>
      </w:r>
      <w:r w:rsidRPr="00EE37D3">
        <w:rPr>
          <w:rStyle w:val="StyleBoldUnderline"/>
        </w:rPr>
        <w:t>and other countries in the region on all aspects of environmental protection and safety matters.</w:t>
      </w:r>
      <w:r w:rsidRPr="00BB6648">
        <w:t xml:space="preserve"> After all, </w:t>
      </w:r>
      <w:r w:rsidRPr="00EE37D3">
        <w:rPr>
          <w:rStyle w:val="StyleBoldUnderline"/>
        </w:rPr>
        <w:t>adopting all possible measures to minimize the likelihood of an oil spill is very much in the interest of Cuba</w:t>
      </w:r>
      <w:r w:rsidRPr="00BB6648">
        <w:t xml:space="preserve">, not just the United States, </w:t>
      </w:r>
      <w:r w:rsidRPr="00EE37D3">
        <w:rPr>
          <w:rStyle w:val="StyleBoldUnderline"/>
        </w:rPr>
        <w:t>because of the importance of its coastal-oriented economy</w:t>
      </w:r>
      <w:r w:rsidRPr="00BB6648">
        <w:t>.</w:t>
      </w:r>
    </w:p>
    <w:p w:rsidR="004C7173" w:rsidRDefault="004C7173" w:rsidP="004C7173"/>
    <w:p w:rsidR="004C7173" w:rsidRPr="004C7173" w:rsidRDefault="004C7173" w:rsidP="004C7173"/>
    <w:p w:rsidR="0091772B" w:rsidRDefault="0091772B" w:rsidP="0091772B">
      <w:pPr>
        <w:pStyle w:val="Heading3"/>
      </w:pPr>
      <w:r>
        <w:lastRenderedPageBreak/>
        <w:t>2nc – avoids politics</w:t>
      </w:r>
    </w:p>
    <w:p w:rsidR="0091772B" w:rsidRDefault="0091772B" w:rsidP="0091772B"/>
    <w:p w:rsidR="0091772B" w:rsidRDefault="0091772B" w:rsidP="0091772B">
      <w:pPr>
        <w:pStyle w:val="Heading4"/>
      </w:pPr>
      <w:r>
        <w:t>The CP solves and avoids politics</w:t>
      </w:r>
    </w:p>
    <w:p w:rsidR="0091772B" w:rsidRDefault="0091772B" w:rsidP="0091772B">
      <w:proofErr w:type="gramStart"/>
      <w:r w:rsidRPr="00464B22">
        <w:rPr>
          <w:rStyle w:val="StyleStyleBold12pt"/>
        </w:rPr>
        <w:t>Bert and Clayton 12</w:t>
      </w:r>
      <w:r>
        <w:t>- military fellow (U.S. Coast Guard) at the Council on Foreign Relations AND fellow for energy and national security at the Council on Foreign Relations.</w:t>
      </w:r>
      <w:proofErr w:type="gramEnd"/>
    </w:p>
    <w:p w:rsidR="0091772B" w:rsidRDefault="0091772B" w:rsidP="0091772B">
      <w:r>
        <w:t xml:space="preserve">(Melissa and Blake, “Addressing the Risk of a Cuban Oil Spill” Council on Foreign Relations, March 2012, </w:t>
      </w:r>
      <w:hyperlink r:id="rId113" w:history="1">
        <w:r w:rsidRPr="00897B7C">
          <w:rPr>
            <w:rStyle w:val="Hyperlink"/>
          </w:rPr>
          <w:t>http://www.cfr.org/cuba/addressing-risk-cuban-oil-spill/p27515)//HA</w:t>
        </w:r>
      </w:hyperlink>
    </w:p>
    <w:p w:rsidR="0091772B" w:rsidRDefault="0091772B" w:rsidP="0091772B"/>
    <w:p w:rsidR="0091772B" w:rsidRDefault="0091772B" w:rsidP="0091772B">
      <w:r w:rsidRPr="004969F7">
        <w:rPr>
          <w:rStyle w:val="StyleBoldUnderline"/>
        </w:rPr>
        <w:t>Efforts to rewrite current law and policy toward Cuba</w:t>
      </w:r>
      <w:r>
        <w:t xml:space="preserve">, and encouraging cooperation with its government, </w:t>
      </w:r>
      <w:r w:rsidRPr="00C0036C">
        <w:rPr>
          <w:rStyle w:val="Emphasis"/>
        </w:rPr>
        <w:t>could antagonize groups opposed to improved relations</w:t>
      </w:r>
      <w:r w:rsidRPr="004969F7">
        <w:rPr>
          <w:rStyle w:val="StyleBoldUnderline"/>
        </w:rPr>
        <w:t xml:space="preserve"> with the Castro regime.</w:t>
      </w:r>
      <w:r>
        <w:t xml:space="preserve"> They might </w:t>
      </w:r>
      <w:r w:rsidRPr="004969F7">
        <w:rPr>
          <w:rStyle w:val="StyleBoldUnderline"/>
        </w:rPr>
        <w:t>protest any decision allowing U.S. federal agencies to assist Cuba</w:t>
      </w:r>
      <w:r>
        <w:t xml:space="preserve"> or letting U.S. companies operate in Cuban territory.</w:t>
      </w:r>
    </w:p>
    <w:p w:rsidR="0091772B" w:rsidRDefault="0091772B" w:rsidP="0091772B">
      <w:r w:rsidRPr="00C0036C">
        <w:rPr>
          <w:rStyle w:val="StyleBoldUnderline"/>
        </w:rPr>
        <w:t>However, taking sensible steps to prepare for a potential accident at an oil well in Cuban waters</w:t>
      </w:r>
      <w:r w:rsidRPr="004969F7">
        <w:rPr>
          <w:rStyle w:val="Emphasis"/>
        </w:rPr>
        <w:t xml:space="preserve"> would not break new ground or materially alter broader U.S. policy toward Cuba</w:t>
      </w:r>
      <w:r>
        <w:t>. For years, Washington has worked with Havana on issues of mutual concern</w:t>
      </w:r>
      <w:r w:rsidRPr="004969F7">
        <w:rPr>
          <w:rStyle w:val="StyleBoldUnderline"/>
        </w:rPr>
        <w:t>. The United States routinely coordinates with Cuba on search and rescue operations in the Straits of Florida</w:t>
      </w:r>
      <w:r>
        <w:t xml:space="preserve"> as well as to combat illicit drug trafficking and migrant smuggling. During the hurricane season, the National Oceanic and Atmospheric Administration (NOAA) </w:t>
      </w:r>
      <w:proofErr w:type="gramStart"/>
      <w:r>
        <w:t>provides</w:t>
      </w:r>
      <w:proofErr w:type="gramEnd"/>
      <w:r>
        <w:t xml:space="preserve"> Cuba with information on Caribbean storms.</w:t>
      </w:r>
    </w:p>
    <w:p w:rsidR="0091772B" w:rsidRDefault="0091772B" w:rsidP="0091772B">
      <w:r w:rsidRPr="004969F7">
        <w:rPr>
          <w:rStyle w:val="StyleBoldUnderline"/>
        </w:rPr>
        <w:t>The recommendations proposed here are narrowly tailored to the specific challenges that a Cuban oil spill poses to the United State</w:t>
      </w:r>
      <w:r>
        <w:t>s</w:t>
      </w:r>
      <w:r w:rsidRPr="004969F7">
        <w:rPr>
          <w:rStyle w:val="Emphasis"/>
        </w:rPr>
        <w:t>. They would not help the Cuban economy or military.</w:t>
      </w:r>
      <w:r>
        <w:t xml:space="preserve"> What </w:t>
      </w:r>
      <w:r w:rsidRPr="004969F7">
        <w:rPr>
          <w:rStyle w:val="Emphasis"/>
        </w:rPr>
        <w:t>they would do is protect U.S. territory and property from a potential danger</w:t>
      </w:r>
      <w:r>
        <w:t xml:space="preserve"> emanating from Cuba.</w:t>
      </w:r>
    </w:p>
    <w:p w:rsidR="0091772B" w:rsidRDefault="0091772B" w:rsidP="0091772B">
      <w:r w:rsidRPr="004969F7">
        <w:rPr>
          <w:rStyle w:val="Emphasis"/>
        </w:rPr>
        <w:t>Cuba will drill for oil in its territorial waters with or without the blessing of the United States</w:t>
      </w:r>
      <w:r>
        <w:t>. Defending against a potential oil spill requires a modicum of advance coordination and preparation with the Cuban government, which need not go beyond spill-related matters. Without taking these precautions, the United States risks a second Deepwater Horizon, this time from Cuba.</w:t>
      </w:r>
    </w:p>
    <w:p w:rsidR="0091772B" w:rsidRPr="0091772B" w:rsidRDefault="0091772B" w:rsidP="0091772B"/>
    <w:p w:rsidR="0091772B" w:rsidRDefault="0091772B" w:rsidP="0091772B">
      <w:pPr>
        <w:pStyle w:val="Heading3"/>
      </w:pPr>
      <w:r>
        <w:lastRenderedPageBreak/>
        <w:t>Specific CP recommendations</w:t>
      </w:r>
    </w:p>
    <w:p w:rsidR="0091772B" w:rsidRDefault="0091772B" w:rsidP="0091772B"/>
    <w:p w:rsidR="0091772B" w:rsidRDefault="0091772B" w:rsidP="0091772B">
      <w:pPr>
        <w:pStyle w:val="Heading4"/>
      </w:pPr>
      <w:r>
        <w:t>The CPs actual CP recommendations and what it does</w:t>
      </w:r>
    </w:p>
    <w:p w:rsidR="0091772B" w:rsidRDefault="0091772B" w:rsidP="0091772B">
      <w:proofErr w:type="gramStart"/>
      <w:r w:rsidRPr="00464B22">
        <w:rPr>
          <w:rStyle w:val="StyleStyleBold12pt"/>
        </w:rPr>
        <w:t>Bert and Clayton 12</w:t>
      </w:r>
      <w:r>
        <w:t>- military fellow (U.S. Coast Guard) at the Council on Foreign Relations AND fellow for energy and national security at the Council on Foreign Relations.</w:t>
      </w:r>
      <w:proofErr w:type="gramEnd"/>
    </w:p>
    <w:p w:rsidR="0091772B" w:rsidRDefault="0091772B" w:rsidP="0091772B">
      <w:r>
        <w:t>(Melissa and Blake, “Addressing the Risk of a Cuban Oil Spill” Council on Foreign Relations, March 2012, http://www.cfr.org/cuba/addressing-risk-cuban-oil-spill/p27515)//HA</w:t>
      </w:r>
    </w:p>
    <w:p w:rsidR="0091772B" w:rsidRDefault="0091772B" w:rsidP="0091772B">
      <w:pPr>
        <w:rPr>
          <w:rStyle w:val="StyleBoldUnderline"/>
        </w:rPr>
      </w:pPr>
      <w:r>
        <w:t xml:space="preserve">As a first step, </w:t>
      </w:r>
      <w:r w:rsidRPr="004F0B25">
        <w:rPr>
          <w:rStyle w:val="StyleBoldUnderline"/>
        </w:rPr>
        <w:t>the U</w:t>
      </w:r>
      <w:r>
        <w:t xml:space="preserve">nited </w:t>
      </w:r>
      <w:r w:rsidRPr="004F0B25">
        <w:rPr>
          <w:rStyle w:val="StyleBoldUnderline"/>
        </w:rPr>
        <w:t>S</w:t>
      </w:r>
      <w:r>
        <w:t>tates sh</w:t>
      </w:r>
      <w:r w:rsidRPr="004F0B25">
        <w:rPr>
          <w:rStyle w:val="StyleBoldUnderline"/>
        </w:rPr>
        <w:t xml:space="preserve">ould discuss contingency planning for a Cuban oil spill </w:t>
      </w:r>
      <w:r>
        <w:t xml:space="preserve">at the regular multiparty talks it holds with Mexico, the Bahamas, Cuba, and others per the Cartagena Convention. </w:t>
      </w:r>
      <w:r w:rsidRPr="004F0B25">
        <w:rPr>
          <w:rStyle w:val="StyleBoldUnderline"/>
        </w:rPr>
        <w:t>The Caribbean Island Oil Pollution Response and Cooperation Plan provides an operational framework under which the United States and Cuba can jointly develop systems for</w:t>
      </w:r>
      <w:r>
        <w:t xml:space="preserve"> identifying and </w:t>
      </w:r>
      <w:r w:rsidRPr="004F0B25">
        <w:rPr>
          <w:rStyle w:val="StyleBoldUnderline"/>
        </w:rPr>
        <w:t>reporting an oil spill, implement a means of restricting the spread of oil, and identify resources to respond to a spill.</w:t>
      </w:r>
    </w:p>
    <w:p w:rsidR="0091772B" w:rsidRDefault="0091772B" w:rsidP="0091772B">
      <w:pPr>
        <w:rPr>
          <w:rStyle w:val="StyleBoldUnderline"/>
        </w:rPr>
      </w:pPr>
      <w:r w:rsidRPr="004F0B25">
        <w:rPr>
          <w:rStyle w:val="StyleBoldUnderline"/>
        </w:rPr>
        <w:t>Washington should also instruct the U.S. Coast Guard to conduct basic spill response coordination with its counterparts in Cuba.</w:t>
      </w:r>
      <w:r>
        <w:t xml:space="preserve"> The United States already has operational agreements in place with Mexico, Canada, and several countries in the Caribbean that call for routine exercises, emergency response coordination, and communication protocols. </w:t>
      </w:r>
      <w:r w:rsidRPr="004F0B25">
        <w:rPr>
          <w:rStyle w:val="StyleBoldUnderline"/>
        </w:rPr>
        <w:t>It should strike an agreement with Cuba that is substantively similar but narrower in scope, limited to basic spill-oriented advance coordination and communication</w:t>
      </w:r>
      <w:r>
        <w:t>. Before that step can be taken</w:t>
      </w:r>
      <w:r w:rsidRPr="004F0B25">
        <w:rPr>
          <w:rStyle w:val="StyleBoldUnderline"/>
        </w:rPr>
        <w:t>, U.S. lawmakers may need to amend the Cuban Democracy Act of 1992 to allow for limited, spill-related coordination and communication with the Cuban government.</w:t>
      </w:r>
    </w:p>
    <w:p w:rsidR="0091772B" w:rsidRDefault="0091772B" w:rsidP="0091772B">
      <w:pPr>
        <w:rPr>
          <w:rStyle w:val="StyleBoldUnderline"/>
        </w:rPr>
      </w:pPr>
      <w:r>
        <w:t xml:space="preserve">Next, President Barack </w:t>
      </w:r>
      <w:r w:rsidRPr="004F0B25">
        <w:rPr>
          <w:rStyle w:val="StyleBoldUnderline"/>
        </w:rPr>
        <w:t>Obama should issue an export-only industry-wide general license for oil spill response in Cuban waters, effective immediately. Issuing that license does not require congressional authorization. The license should allow offshore oil companies to do vital spill response work in Cuban territory</w:t>
      </w:r>
      <w:r>
        <w:t xml:space="preserve">, such as capping a well or drilling a relief well. </w:t>
      </w:r>
      <w:r w:rsidRPr="004F0B25">
        <w:rPr>
          <w:rStyle w:val="StyleBoldUnderline"/>
        </w:rPr>
        <w:t>Oil service companies, such as Halliburton, should be included in the authorization.</w:t>
      </w:r>
    </w:p>
    <w:p w:rsidR="0091772B" w:rsidRDefault="0091772B" w:rsidP="0091772B">
      <w:r>
        <w:t xml:space="preserve">Finally, </w:t>
      </w:r>
      <w:r w:rsidRPr="004F0B25">
        <w:rPr>
          <w:rStyle w:val="StyleBoldUnderline"/>
        </w:rPr>
        <w:t>Congress should alter existing oil spill compensation policy. Lawmakers should amend OPA 90 to ensure there is a responsible party for oil spills from a foreign offshore unit that pollutes or threatens to pollute U.S. waters,</w:t>
      </w:r>
      <w:r>
        <w:t xml:space="preserve"> like there is for vessels. Senator Robert </w:t>
      </w:r>
      <w:r w:rsidRPr="004F0B25">
        <w:rPr>
          <w:rStyle w:val="StyleBoldUnderline"/>
        </w:rPr>
        <w:t>Menendez</w:t>
      </w:r>
      <w:r>
        <w:t xml:space="preserve"> (D-NJ) </w:t>
      </w:r>
      <w:r w:rsidRPr="004F0B25">
        <w:rPr>
          <w:rStyle w:val="StyleBoldUnderline"/>
        </w:rPr>
        <w:t>and</w:t>
      </w:r>
      <w:r>
        <w:t xml:space="preserve"> Congressman David </w:t>
      </w:r>
      <w:r w:rsidRPr="004F0B25">
        <w:rPr>
          <w:rStyle w:val="StyleBoldUnderline"/>
        </w:rPr>
        <w:t>Rivera</w:t>
      </w:r>
      <w:r>
        <w:t xml:space="preserve"> (R-FL) </w:t>
      </w:r>
      <w:r w:rsidRPr="004F0B25">
        <w:rPr>
          <w:rStyle w:val="StyleBoldUnderline"/>
        </w:rPr>
        <w:t xml:space="preserve">have sponsored such legislation. Lawmakers should eliminate the requirement for the Coast Guard to obtain congressional approval on expenditures above $150 million for spills of national significance </w:t>
      </w:r>
      <w:r>
        <w:t xml:space="preserve">(as defined by the National Response Plan). And President </w:t>
      </w:r>
      <w:r w:rsidRPr="004F0B25">
        <w:rPr>
          <w:rStyle w:val="StyleBoldUnderline"/>
        </w:rPr>
        <w:t>Obama should appoint a commission to determine the appropriate limit of liability cap under OPA 90, balancing the need to compensate victims with the desire to retain strict liability for polluters</w:t>
      </w:r>
      <w:r>
        <w:t>.</w:t>
      </w:r>
    </w:p>
    <w:p w:rsidR="0091772B" w:rsidRPr="004F0B25" w:rsidRDefault="0091772B" w:rsidP="0091772B">
      <w:pPr>
        <w:rPr>
          <w:rStyle w:val="StyleBoldUnderline"/>
        </w:rPr>
      </w:pPr>
      <w:r>
        <w:t xml:space="preserve">There are two other, less essential measures U.S. lawmakers may consider that would enable the country to respond more adeptly to a spill. </w:t>
      </w:r>
      <w:r w:rsidRPr="004F0B25">
        <w:rPr>
          <w:rStyle w:val="StyleBoldUnderline"/>
        </w:rPr>
        <w:t>Installing an early-response system based on acoustic, geophysical, or other technologies in the Straits of Florida would immediately alert the U.S. Coast Guard about a well blowout or other unusual activity. The U.S. Department of Energy should find out</w:t>
      </w:r>
      <w:r>
        <w:t xml:space="preserve"> from Repsol </w:t>
      </w:r>
      <w:r w:rsidRPr="004F0B25">
        <w:rPr>
          <w:rStyle w:val="StyleBoldUnderline"/>
        </w:rPr>
        <w:t>about the characteristics of Cuban crude oil</w:t>
      </w:r>
      <w:r>
        <w:t xml:space="preserve">, which </w:t>
      </w:r>
      <w:r w:rsidRPr="004F0B25">
        <w:rPr>
          <w:rStyle w:val="StyleBoldUnderline"/>
        </w:rPr>
        <w:t>would help U.S. authorities predict how the oil would spread in the case of a well blowout.</w:t>
      </w:r>
    </w:p>
    <w:p w:rsidR="0091772B" w:rsidRPr="008B6880" w:rsidRDefault="0091772B" w:rsidP="0091772B"/>
    <w:p w:rsidR="0091772B" w:rsidRPr="0091772B" w:rsidRDefault="0091772B" w:rsidP="0091772B"/>
    <w:p w:rsidR="008F0F20" w:rsidRDefault="008F0F20" w:rsidP="008F0F20"/>
    <w:p w:rsidR="00543203" w:rsidRPr="00543203" w:rsidRDefault="000357AB" w:rsidP="000357AB">
      <w:pPr>
        <w:pStyle w:val="Heading2"/>
      </w:pPr>
      <w:r>
        <w:lastRenderedPageBreak/>
        <w:t>Terror list CP</w:t>
      </w:r>
    </w:p>
    <w:p w:rsidR="008F0F20" w:rsidRDefault="008F0F20" w:rsidP="008F0F20"/>
    <w:p w:rsidR="008F0F20" w:rsidRDefault="00543203" w:rsidP="008F0F20">
      <w:pPr>
        <w:pStyle w:val="Heading3"/>
      </w:pPr>
      <w:r>
        <w:lastRenderedPageBreak/>
        <w:t>Terror list</w:t>
      </w:r>
      <w:r w:rsidR="000357AB">
        <w:t xml:space="preserve"> CP</w:t>
      </w:r>
    </w:p>
    <w:p w:rsidR="008F0F20" w:rsidRDefault="008F0F20" w:rsidP="008F0F20"/>
    <w:p w:rsidR="008F0F20" w:rsidRPr="008F0F20" w:rsidRDefault="008F0F20" w:rsidP="008F0F20"/>
    <w:p w:rsidR="008F0F20" w:rsidRDefault="008F0F20" w:rsidP="008F0F20">
      <w:r>
        <w:t>The United States federal government should remove Cuba from its list</w:t>
      </w:r>
      <w:r w:rsidR="00FF6D3B">
        <w:t xml:space="preserve"> of state sponsors of terrorism.</w:t>
      </w:r>
    </w:p>
    <w:p w:rsidR="00FF6D3B" w:rsidRDefault="00FF6D3B" w:rsidP="008F0F20"/>
    <w:p w:rsidR="00FF6D3B" w:rsidRDefault="00FF6D3B" w:rsidP="00FF6D3B">
      <w:pPr>
        <w:pStyle w:val="Heading4"/>
      </w:pPr>
      <w:r>
        <w:t>Delisting solves relations – it is a positive action toward Cuba and sends a signal to the region</w:t>
      </w:r>
    </w:p>
    <w:p w:rsidR="00FF6D3B" w:rsidRDefault="00FF6D3B" w:rsidP="00FF6D3B">
      <w:r w:rsidRPr="0091055F">
        <w:rPr>
          <w:rStyle w:val="StyleStyleBold12pt"/>
        </w:rPr>
        <w:t>Thale and Anderson, 13</w:t>
      </w:r>
      <w:r>
        <w:t xml:space="preserve"> – Program director and WOLA and </w:t>
      </w:r>
      <w:r w:rsidRPr="00EB69BA">
        <w:t xml:space="preserve">a Senior Associate for Cuba at </w:t>
      </w:r>
      <w:r>
        <w:t>the Latin America Working Group (Geoff and Mavis, “</w:t>
      </w:r>
      <w:r w:rsidRPr="00EB69BA">
        <w:t>Cuba, the Terrorism</w:t>
      </w:r>
      <w:r>
        <w:t xml:space="preserve"> Report, and the Terrorist List”, 24 May 2013, </w:t>
      </w:r>
      <w:r w:rsidRPr="00EB69BA">
        <w:t>http://www.wola.org/commentary/cuba_the_terrorism_report_and_the_terrorist_list</w:t>
      </w:r>
      <w:r>
        <w:t>)//eek</w:t>
      </w:r>
    </w:p>
    <w:p w:rsidR="00FF6D3B" w:rsidRPr="009C0136" w:rsidRDefault="00FF6D3B" w:rsidP="00FF6D3B">
      <w:pPr>
        <w:rPr>
          <w:rStyle w:val="StyleBoldUnderline"/>
        </w:rPr>
      </w:pPr>
    </w:p>
    <w:p w:rsidR="00FF6D3B" w:rsidRDefault="00FF6D3B" w:rsidP="00FF6D3B">
      <w:r w:rsidRPr="0091055F">
        <w:rPr>
          <w:rStyle w:val="StyleBoldUnderline"/>
        </w:rPr>
        <w:t xml:space="preserve">Delisting Cuba would be an important step in the right direction: it would send a message to the Cuban government that the United States wants to improve the </w:t>
      </w:r>
      <w:r w:rsidRPr="009C0136">
        <w:rPr>
          <w:rStyle w:val="StyleBoldUnderline"/>
        </w:rPr>
        <w:t>relationship. It could help set the stage for the kind of dialogue and negotiations that are needed to address many issues of common concern</w:t>
      </w:r>
      <w:r>
        <w:t xml:space="preserve">, including securing the release of USAID contractor Alan Gross, who is currently serving a 15-year sentence in Cuba. </w:t>
      </w:r>
      <w:r w:rsidRPr="009C0136">
        <w:rPr>
          <w:rStyle w:val="StyleBoldUnderline"/>
        </w:rPr>
        <w:t>Delisting Cuba would also send an important and long-awaited message to Latin American governments from across the political spectrum</w:t>
      </w:r>
      <w:r>
        <w:t xml:space="preserve">. Both publicly and privately, </w:t>
      </w:r>
      <w:r w:rsidRPr="009C0136">
        <w:rPr>
          <w:rStyle w:val="StyleBoldUnderline"/>
        </w:rPr>
        <w:t>Latin American governments have made it clear to the Obama administration that U.S. policy toward Cuba needs to change</w:t>
      </w:r>
      <w:r>
        <w:t>.</w:t>
      </w:r>
    </w:p>
    <w:p w:rsidR="00FF6D3B" w:rsidRDefault="00FF6D3B" w:rsidP="00FF6D3B">
      <w:r>
        <w:t xml:space="preserve">If the administration needed an additional reason to take Cuba off the terrorist list, </w:t>
      </w:r>
      <w:r w:rsidRPr="009C0136">
        <w:rPr>
          <w:rStyle w:val="StyleBoldUnderline"/>
        </w:rPr>
        <w:t>Cuba’s constructive role in the Colombian peace talks provides an excellent justification</w:t>
      </w:r>
      <w:r>
        <w:t xml:space="preserve"> for doing the right thing. </w:t>
      </w:r>
      <w:r w:rsidRPr="009C0136">
        <w:rPr>
          <w:rStyle w:val="StyleBoldUnderline"/>
        </w:rPr>
        <w:t>Peace talks between the Colombian government</w:t>
      </w:r>
      <w:r>
        <w:t xml:space="preserve"> (a stalwart U.S. ally and the recipient of hundreds of millions of dollars in U.S. assistance) </w:t>
      </w:r>
      <w:r w:rsidRPr="009C0136">
        <w:rPr>
          <w:rStyle w:val="StyleBoldUnderline"/>
        </w:rPr>
        <w:t>and the FARC</w:t>
      </w:r>
      <w:r>
        <w:t xml:space="preserve"> (the Colombian guerilla organization, which the United States has designated a terrorist organization) </w:t>
      </w:r>
      <w:r w:rsidRPr="009C0136">
        <w:rPr>
          <w:rStyle w:val="StyleBoldUnderline"/>
        </w:rPr>
        <w:t>are currently taking place in Havana</w:t>
      </w:r>
      <w:r>
        <w:t>. The talks are making real progress.</w:t>
      </w:r>
    </w:p>
    <w:p w:rsidR="00FF6D3B" w:rsidRDefault="00FF6D3B" w:rsidP="008F0F20"/>
    <w:p w:rsidR="008F0F20" w:rsidRDefault="008F0F20" w:rsidP="008F0F20"/>
    <w:p w:rsidR="00823242" w:rsidRDefault="00823242" w:rsidP="00823242">
      <w:pPr>
        <w:pStyle w:val="Heading3"/>
      </w:pPr>
      <w:r>
        <w:lastRenderedPageBreak/>
        <w:t>Noneconomic engagement solves relations</w:t>
      </w:r>
    </w:p>
    <w:p w:rsidR="00823242" w:rsidRDefault="00823242" w:rsidP="00823242"/>
    <w:p w:rsidR="00823242" w:rsidRDefault="00823242" w:rsidP="00823242">
      <w:pPr>
        <w:pStyle w:val="Heading4"/>
      </w:pPr>
      <w:r>
        <w:t>Cooperation on non-economic issues spills over to eventual normalization of relations</w:t>
      </w:r>
    </w:p>
    <w:p w:rsidR="00823242" w:rsidRPr="00C47D1D" w:rsidRDefault="00823242" w:rsidP="00823242">
      <w:r>
        <w:rPr>
          <w:b/>
        </w:rPr>
        <w:t xml:space="preserve">Barnes, 13 – </w:t>
      </w:r>
      <w:r>
        <w:t xml:space="preserve">Senior Fellow at the Center for International Policy (Michael, “Time is Ripe </w:t>
      </w:r>
      <w:proofErr w:type="gramStart"/>
      <w:r>
        <w:t>For</w:t>
      </w:r>
      <w:proofErr w:type="gramEnd"/>
      <w:r>
        <w:t xml:space="preserve"> a New Approach to Cuba” 3/4, http://www.ciponline.org/research/entry/time-is-ripe-for-a-new-approach-to-cuba)</w:t>
      </w:r>
    </w:p>
    <w:p w:rsidR="00823242" w:rsidRDefault="00823242" w:rsidP="00823242"/>
    <w:p w:rsidR="00823242" w:rsidRDefault="00823242" w:rsidP="00823242">
      <w:r>
        <w:t xml:space="preserve">I am advocating a series of engagements with Cuba on issues of mutual concern. </w:t>
      </w:r>
      <w:r w:rsidRPr="00C47D1D">
        <w:rPr>
          <w:rStyle w:val="StyleBoldUnderline"/>
        </w:rPr>
        <w:t>Both countries are concerned about drug trafficking, environmental issues</w:t>
      </w:r>
      <w:r>
        <w:t xml:space="preserve"> (including hurricane tracking), </w:t>
      </w:r>
      <w:r w:rsidRPr="00C47D1D">
        <w:rPr>
          <w:rStyle w:val="StyleBoldUnderline"/>
        </w:rPr>
        <w:t>migration, and development of potentially lucrative oil and gas reserves in the Florida Straits</w:t>
      </w:r>
      <w:r>
        <w:t>.</w:t>
      </w:r>
    </w:p>
    <w:p w:rsidR="00823242" w:rsidRDefault="00823242" w:rsidP="00823242">
      <w:r>
        <w:t xml:space="preserve">Recently, I heard Cuba's senior representative in Washington, Ambassador Jose </w:t>
      </w:r>
      <w:proofErr w:type="gramStart"/>
      <w:r>
        <w:t>Cabanas,</w:t>
      </w:r>
      <w:proofErr w:type="gramEnd"/>
      <w:r>
        <w:t xml:space="preserve"> speak with considerable logic about how his country could cooperate with the United States on energy production, which is now being joint-ventured by Cuba with companies from many other countries, while our energy companies are prohibited from participating. He noted that an oil spill, for example, off the coast of Cuba would affect not only Cuba but almost immediately South Florida as well.</w:t>
      </w:r>
    </w:p>
    <w:p w:rsidR="00823242" w:rsidRDefault="00823242" w:rsidP="00823242">
      <w:r>
        <w:t xml:space="preserve">The United States has had informal contacts with Cubans on these and other mutual concerns. </w:t>
      </w:r>
      <w:r w:rsidRPr="00C47D1D">
        <w:rPr>
          <w:rStyle w:val="StyleBoldUnderline"/>
        </w:rPr>
        <w:t>I am proposing that the Obama administration, with the secretary of state taking the lead, move quickly to formalize arrangements that will serve the unquestioned interests of both countries. Cuban officials have indicated they are willing to do so, and we should test this assertion without preconditions</w:t>
      </w:r>
      <w:r>
        <w:t xml:space="preserve">. </w:t>
      </w:r>
      <w:r w:rsidRPr="00C47D1D">
        <w:rPr>
          <w:rStyle w:val="StyleBoldUnderline"/>
        </w:rPr>
        <w:t>Although I do not propose seeking immediate normalization of relations with Cuba, that could well be the ultimate result of the phased steps I am advocating</w:t>
      </w:r>
      <w:r>
        <w:t>.</w:t>
      </w:r>
    </w:p>
    <w:p w:rsidR="00823242" w:rsidRDefault="00823242" w:rsidP="00823242"/>
    <w:p w:rsidR="00823242" w:rsidRDefault="00823242" w:rsidP="00823242">
      <w:pPr>
        <w:pStyle w:val="Heading4"/>
      </w:pPr>
      <w:r>
        <w:t>Even small-scale diplomacy efforts are sufficient to revive the relationship</w:t>
      </w:r>
    </w:p>
    <w:p w:rsidR="00823242" w:rsidRPr="00F321C2" w:rsidRDefault="00823242" w:rsidP="00823242">
      <w:r>
        <w:rPr>
          <w:rStyle w:val="StyleStyleBold12pt"/>
        </w:rPr>
        <w:t xml:space="preserve">DeShazo 7 </w:t>
      </w:r>
      <w:r w:rsidRPr="00F321C2">
        <w:t xml:space="preserve">– Executive Director of </w:t>
      </w:r>
      <w:r>
        <w:t>Academic and Professional Programs for the Americas</w:t>
      </w:r>
      <w:r w:rsidRPr="00F321C2">
        <w:t>, director of the Americas Program at the Center for Strategic and International Studies (Peter, “New Policy Direction on Cuba in Global Forecast: the Top Security Challenges of 2008,” 11/14/7, Center for Strategic and International Studies, http://csis.org/files/media/csis/pubs/071120_gf_cubapolicy.pdf)//SJF</w:t>
      </w:r>
    </w:p>
    <w:p w:rsidR="00823242" w:rsidRPr="00F321C2" w:rsidRDefault="00823242" w:rsidP="00823242"/>
    <w:p w:rsidR="00823242" w:rsidRDefault="00823242" w:rsidP="00823242">
      <w:pPr>
        <w:rPr>
          <w:sz w:val="16"/>
        </w:rPr>
      </w:pPr>
      <w:proofErr w:type="gramStart"/>
      <w:r w:rsidRPr="00F650D4">
        <w:rPr>
          <w:sz w:val="16"/>
        </w:rPr>
        <w:t>Whatever sense adherence to a rigid policy of sanctions and restrictions on Cuba may have made while Fidel Castro was in power no longer holds weight with raúl in charge.</w:t>
      </w:r>
      <w:proofErr w:type="gramEnd"/>
      <w:r w:rsidRPr="00F650D4">
        <w:rPr>
          <w:sz w:val="16"/>
        </w:rPr>
        <w:t xml:space="preserve"> </w:t>
      </w:r>
      <w:proofErr w:type="gramStart"/>
      <w:r w:rsidRPr="00F650D4">
        <w:rPr>
          <w:sz w:val="16"/>
        </w:rPr>
        <w:t>instead</w:t>
      </w:r>
      <w:proofErr w:type="gramEnd"/>
      <w:r w:rsidRPr="00F650D4">
        <w:rPr>
          <w:sz w:val="16"/>
        </w:rPr>
        <w:t xml:space="preserve">, it is in the national interest of the united States and of the Cuban people to encourage a peaceful transition that leads to democracy. </w:t>
      </w:r>
      <w:proofErr w:type="gramStart"/>
      <w:r w:rsidRPr="006F093B">
        <w:rPr>
          <w:rStyle w:val="StyleBoldUnderline"/>
        </w:rPr>
        <w:t>the</w:t>
      </w:r>
      <w:proofErr w:type="gramEnd"/>
      <w:r w:rsidRPr="006F093B">
        <w:rPr>
          <w:rStyle w:val="StyleBoldUnderline"/>
        </w:rPr>
        <w:t xml:space="preserve"> united States should promote dialogue with the Cuban government as well as cooperation on any issue of mutual benefit</w:t>
      </w:r>
      <w:r w:rsidRPr="00F650D4">
        <w:rPr>
          <w:sz w:val="16"/>
        </w:rPr>
        <w:t xml:space="preserve">—of which there are many. </w:t>
      </w:r>
      <w:proofErr w:type="gramStart"/>
      <w:r w:rsidRPr="008F32F0">
        <w:rPr>
          <w:rStyle w:val="StyleBoldUnderline"/>
        </w:rPr>
        <w:t>it</w:t>
      </w:r>
      <w:proofErr w:type="gramEnd"/>
      <w:r w:rsidRPr="008F32F0">
        <w:rPr>
          <w:rStyle w:val="StyleBoldUnderline"/>
        </w:rPr>
        <w:t xml:space="preserve"> should use “soft-power” </w:t>
      </w:r>
      <w:r w:rsidRPr="006F093B">
        <w:rPr>
          <w:rStyle w:val="StyleBoldUnderline"/>
        </w:rPr>
        <w:t>tools—academic and cultural exchanges, sports programs, technology exchange, and information outreach to begin t</w:t>
      </w:r>
      <w:r w:rsidRPr="008F32F0">
        <w:rPr>
          <w:rStyle w:val="StyleBoldUnderline"/>
        </w:rPr>
        <w:t xml:space="preserve">o break the ice that has encrusted the bilateral relationship. </w:t>
      </w:r>
      <w:proofErr w:type="gramStart"/>
      <w:r w:rsidRPr="00F650D4">
        <w:rPr>
          <w:sz w:val="16"/>
        </w:rPr>
        <w:t>the</w:t>
      </w:r>
      <w:proofErr w:type="gramEnd"/>
      <w:r w:rsidRPr="00F650D4">
        <w:rPr>
          <w:sz w:val="16"/>
        </w:rPr>
        <w:t xml:space="preserve"> Cuban people hunger for a closer relationship with the united States—based on mutual respect—and Raúl may see considerable benefit to an opening. </w:t>
      </w:r>
      <w:r w:rsidRPr="006F093B">
        <w:rPr>
          <w:rStyle w:val="StyleBoldUnderline"/>
        </w:rPr>
        <w:t xml:space="preserve">Confidence-building measures, however small, can be meaningful in helping to promote real reform in Cuba through a step-by-step approach. </w:t>
      </w:r>
      <w:proofErr w:type="gramStart"/>
      <w:r w:rsidRPr="006F093B">
        <w:rPr>
          <w:rStyle w:val="StyleBoldUnderline"/>
        </w:rPr>
        <w:t>the</w:t>
      </w:r>
      <w:proofErr w:type="gramEnd"/>
      <w:r w:rsidRPr="006F093B">
        <w:rPr>
          <w:rStyle w:val="StyleBoldUnderline"/>
        </w:rPr>
        <w:t xml:space="preserve"> united States should work with other democracies, at the organization of American States and in Europe, to develop a more coordinated approach toward encouraging change in Cuba. A more openmi</w:t>
      </w:r>
      <w:r w:rsidRPr="008F32F0">
        <w:rPr>
          <w:rStyle w:val="StyleBoldUnderline"/>
        </w:rPr>
        <w:t xml:space="preserve">nded </w:t>
      </w:r>
      <w:proofErr w:type="gramStart"/>
      <w:r w:rsidRPr="008F32F0">
        <w:rPr>
          <w:rStyle w:val="StyleBoldUnderline"/>
        </w:rPr>
        <w:t>u.S</w:t>
      </w:r>
      <w:proofErr w:type="gramEnd"/>
      <w:r w:rsidRPr="008F32F0">
        <w:rPr>
          <w:rStyle w:val="StyleBoldUnderline"/>
        </w:rPr>
        <w:t xml:space="preserve">. policy will win greater credibility for such efforts and will broaden the effectiveness of other u.S. policy initiatives in the Americas. </w:t>
      </w:r>
      <w:proofErr w:type="gramStart"/>
      <w:r w:rsidRPr="008F32F0">
        <w:rPr>
          <w:rStyle w:val="StyleBoldUnderline"/>
        </w:rPr>
        <w:t>u.S</w:t>
      </w:r>
      <w:proofErr w:type="gramEnd"/>
      <w:r w:rsidRPr="008F32F0">
        <w:rPr>
          <w:rStyle w:val="StyleBoldUnderline"/>
        </w:rPr>
        <w:t>. public diplomacy should underscore a positive desire to see Cuba rejoin the community of democracies at the oAS and seek means by which that organization</w:t>
      </w:r>
      <w:r w:rsidRPr="00F650D4">
        <w:rPr>
          <w:sz w:val="16"/>
        </w:rPr>
        <w:t xml:space="preserve">—in the spirit of the inter-American democratic Charter—can help Cuba move toward democracy. </w:t>
      </w:r>
      <w:proofErr w:type="gramStart"/>
      <w:r w:rsidRPr="00F650D4">
        <w:rPr>
          <w:sz w:val="16"/>
        </w:rPr>
        <w:t>reaching</w:t>
      </w:r>
      <w:proofErr w:type="gramEnd"/>
      <w:r w:rsidRPr="00F650D4">
        <w:rPr>
          <w:sz w:val="16"/>
        </w:rPr>
        <w:t xml:space="preserve"> out to a new Cuban regime by no means implies an abandonment of u.S. commitment to democracy in Cuba, but instead a more realistic and pragmatic approach toward meeting that goal. </w:t>
      </w:r>
      <w:proofErr w:type="gramStart"/>
      <w:r w:rsidRPr="008F32F0">
        <w:rPr>
          <w:rStyle w:val="StyleBoldUnderline"/>
        </w:rPr>
        <w:t>rather</w:t>
      </w:r>
      <w:proofErr w:type="gramEnd"/>
      <w:r w:rsidRPr="008F32F0">
        <w:rPr>
          <w:rStyle w:val="StyleBoldUnderline"/>
        </w:rPr>
        <w:t xml:space="preserve"> than stepping back until a transitional government comes into being that meets the strict standards of the Helms-Burton </w:t>
      </w:r>
      <w:r w:rsidRPr="008F32F0">
        <w:rPr>
          <w:rStyle w:val="StyleBoldUnderline"/>
        </w:rPr>
        <w:lastRenderedPageBreak/>
        <w:t>legislation, the united States should engage with Cuba as a means of helping promote positive change.</w:t>
      </w:r>
      <w:r w:rsidRPr="00F650D4">
        <w:rPr>
          <w:sz w:val="16"/>
        </w:rPr>
        <w:t xml:space="preserve"> </w:t>
      </w:r>
      <w:proofErr w:type="gramStart"/>
      <w:r w:rsidRPr="00F650D4">
        <w:rPr>
          <w:sz w:val="16"/>
        </w:rPr>
        <w:t>there</w:t>
      </w:r>
      <w:proofErr w:type="gramEnd"/>
      <w:r w:rsidRPr="00F650D4">
        <w:rPr>
          <w:sz w:val="16"/>
        </w:rPr>
        <w:t xml:space="preserve"> is nothing to lose and much to gain by doing so.</w:t>
      </w:r>
    </w:p>
    <w:p w:rsidR="00823242" w:rsidRDefault="00823242" w:rsidP="00823242"/>
    <w:p w:rsidR="00823242" w:rsidRPr="00340DAD" w:rsidRDefault="00823242" w:rsidP="00823242">
      <w:pPr>
        <w:pStyle w:val="Heading4"/>
      </w:pPr>
      <w:r>
        <w:t>Diplomatic Contact spills over – strengthens trading ties</w:t>
      </w:r>
    </w:p>
    <w:p w:rsidR="00823242" w:rsidRPr="003A0FDF" w:rsidRDefault="00823242" w:rsidP="00823242">
      <w:r>
        <w:rPr>
          <w:rStyle w:val="StyleStyleBold12pt"/>
        </w:rPr>
        <w:t xml:space="preserve">Honda 10 </w:t>
      </w:r>
      <w:r w:rsidRPr="003A0FDF">
        <w:t>– serves on the House Budget and Appropriations Committees (Mike, “Political Grandstanding in US Prevents Economic Opportunity in Cuba,” 5/4/10, http://www.huffingtonpost.com/rep-mike-honda/political-grandstanding-i_b_562468.html)//SJF</w:t>
      </w:r>
    </w:p>
    <w:p w:rsidR="00823242" w:rsidRPr="003A0FDF" w:rsidRDefault="00823242" w:rsidP="00823242"/>
    <w:p w:rsidR="00823242" w:rsidRDefault="00823242" w:rsidP="00823242">
      <w:r>
        <w:t>Although it's infamous for socialism, cigars and salsa, few people know that Cuba was recently the United States' largest rice export market, is the fifth-largest export market in Latin America for U.S. farm exports and holds $20 billion in trade with America over a three-year term. Our economy could benefit mightily from better relations, yet we alienate this potential ally</w:t>
      </w:r>
    </w:p>
    <w:p w:rsidR="00823242" w:rsidRDefault="00823242" w:rsidP="00823242">
      <w:r>
        <w:t>When I traveled to Cuba on a Congressional delegation recently, it became clear that the embargo is imprudent politically, economically and socially. Everyone we met with -- U.S. and Cuban government officials, trade organizations, journalists, cultural attachés, foreign diplomats and rural farmers -- confirmed this point.</w:t>
      </w:r>
    </w:p>
    <w:p w:rsidR="00823242" w:rsidRPr="00E53FC0" w:rsidRDefault="00823242" w:rsidP="00823242">
      <w:pPr>
        <w:rPr>
          <w:rStyle w:val="StyleBoldUnderline"/>
        </w:rPr>
      </w:pPr>
      <w:r>
        <w:t xml:space="preserve">Politically, now that Latin America stands beside Cuba -- as evidenced by diplomatic reinstatements with holdouts El Salvador and Costa Rica, and the reintegration of Cuba into the Organization for American States and the Community of Latin American and Caribbean States -- the U.S. risks ruinous relations with countries that see the blockade as backward. </w:t>
      </w:r>
      <w:r w:rsidRPr="00E53FC0">
        <w:rPr>
          <w:rStyle w:val="StyleBoldUnderline"/>
        </w:rPr>
        <w:t>The U.S. is already marginalized: CLACS explicitly bars U.S. participation.</w:t>
      </w:r>
    </w:p>
    <w:p w:rsidR="00823242" w:rsidRPr="00E53FC0" w:rsidRDefault="00823242" w:rsidP="00823242">
      <w:pPr>
        <w:rPr>
          <w:rStyle w:val="StyleBoldUnderline"/>
        </w:rPr>
      </w:pPr>
      <w:r>
        <w:t>T</w:t>
      </w:r>
      <w:r w:rsidRPr="00E53FC0">
        <w:rPr>
          <w:rStyle w:val="StyleBoldUnderline"/>
        </w:rPr>
        <w:t xml:space="preserve">he impact of this Latin tack toward insularity is not insignificant. </w:t>
      </w:r>
      <w:r>
        <w:t xml:space="preserve">Consider grandstanding by Brazilian President Luiz Inácio Lula da Silva, who rebuffed Secretary of State Hillary Rodham Clinton's efforts to bring Brazil on Iran sanctions while courting Cuba's leadership. </w:t>
      </w:r>
      <w:r w:rsidRPr="00E53FC0">
        <w:rPr>
          <w:rStyle w:val="StyleBoldUnderline"/>
        </w:rPr>
        <w:t>Lula</w:t>
      </w:r>
      <w:r>
        <w:t xml:space="preserve">, capitalizing on Cuba's appetite for growth, </w:t>
      </w:r>
      <w:r w:rsidRPr="00E53FC0">
        <w:rPr>
          <w:rStyle w:val="StyleBoldUnderline"/>
        </w:rPr>
        <w:t>proposed investments in industrial, agriculture and infrastructure projects, including ports and hotels, and an agreement with Brazil's oil company.</w:t>
      </w:r>
    </w:p>
    <w:p w:rsidR="00823242" w:rsidRPr="00E53FC0" w:rsidRDefault="00823242" w:rsidP="00823242">
      <w:pPr>
        <w:rPr>
          <w:rStyle w:val="StyleBoldUnderline"/>
        </w:rPr>
      </w:pPr>
      <w:r>
        <w:t xml:space="preserve">We will see more of this. The Cubans are seeking suitors. Like the Bank of the South, Latin America's attempt to wean countries off U.S. institutions like the World Bank, </w:t>
      </w:r>
      <w:r w:rsidRPr="00E53FC0">
        <w:rPr>
          <w:rStyle w:val="StyleBoldUnderline"/>
        </w:rPr>
        <w:t>the longer we keep Cuba at arm's length, the more likely Brazil and others will take our place.</w:t>
      </w:r>
    </w:p>
    <w:p w:rsidR="00823242" w:rsidRPr="00E53FC0" w:rsidRDefault="00823242" w:rsidP="00823242">
      <w:pPr>
        <w:rPr>
          <w:rStyle w:val="StyleBoldUnderline"/>
        </w:rPr>
      </w:pPr>
      <w:r w:rsidRPr="00E53FC0">
        <w:rPr>
          <w:rStyle w:val="StyleBoldUnderline"/>
        </w:rPr>
        <w:t>The longer we keep Cuba listed as a state sponsor of terrorism, an allegation roundly criticized by diplomats, the more we risk the credibility of our national security regime and reputation in the region.</w:t>
      </w:r>
    </w:p>
    <w:p w:rsidR="00823242" w:rsidRDefault="00823242" w:rsidP="00823242">
      <w:r>
        <w:t xml:space="preserve">Economically, </w:t>
      </w:r>
      <w:r w:rsidRPr="00E53FC0">
        <w:rPr>
          <w:rStyle w:val="StyleBoldUnderline"/>
        </w:rPr>
        <w:t>the case for cooperation is even clearer.</w:t>
      </w:r>
      <w:r>
        <w:t xml:space="preserve"> Despite the trade embargo, there is some engagement. Cuba continues to rely on U.S. agriculture. Since 2002, we have been Cuba's largest supplier of food and agricultural products, with Cuba purchasing more than $3.2 billion in products since 2001.</w:t>
      </w:r>
    </w:p>
    <w:p w:rsidR="00823242" w:rsidRDefault="00823242" w:rsidP="00823242">
      <w:r w:rsidRPr="00E53FC0">
        <w:rPr>
          <w:rStyle w:val="StyleBoldUnderline"/>
        </w:rPr>
        <w:t>This agricultural reliance is in jeopardy</w:t>
      </w:r>
      <w:r>
        <w:t>, which puts American farmers at risk. In 2008, U.S. food imports to Cuba totaled $712 million, declined to $533 million last year and are declining this year. Cuba, having witnessed strong economic growth in the early 2000s at 11 percent and 13 percent, is now struggling to make ends meet, slipping below 2 percent growth in 2009.</w:t>
      </w:r>
    </w:p>
    <w:p w:rsidR="00823242" w:rsidRPr="00294EC7" w:rsidRDefault="00823242" w:rsidP="00823242">
      <w:pPr>
        <w:rPr>
          <w:rStyle w:val="StyleBoldUnderline"/>
        </w:rPr>
      </w:pPr>
      <w:r w:rsidRPr="00E53FC0">
        <w:rPr>
          <w:rStyle w:val="StyleBoldUnderline"/>
        </w:rPr>
        <w:t xml:space="preserve">Beyond foodstuffs, other natural resources offer potential for partnership. </w:t>
      </w:r>
      <w:r>
        <w:t xml:space="preserve">The U.S. Geological Survey estimates that Cuba owns 9 billion barrels of untapped oil, along with 9 billion cubic meters of natural gas. The Cuban government cites higher oil numbers, at 20 billion barrels. Either way, there's money to be made, and Cubans welcome participation from countries that can help them tap and market the oil. While the U.S. disengages, countries such as Brazil, Russia, Venezuela and China are talking. </w:t>
      </w:r>
      <w:r w:rsidRPr="00294EC7">
        <w:rPr>
          <w:rStyle w:val="StyleBoldUnderline"/>
        </w:rPr>
        <w:t>We are clearly missing investment opportunities.</w:t>
      </w:r>
    </w:p>
    <w:p w:rsidR="00823242" w:rsidRDefault="00823242" w:rsidP="00823242">
      <w:r>
        <w:lastRenderedPageBreak/>
        <w:t xml:space="preserve">Socially, </w:t>
      </w:r>
      <w:r w:rsidRPr="00294EC7">
        <w:rPr>
          <w:rStyle w:val="StyleBoldUnderline"/>
        </w:rPr>
        <w:t>Cubans emphatically embrace the cultural convergences between our countries. Their love of music, art, dance, history and architecture is ubiquitous</w:t>
      </w:r>
      <w:r>
        <w:t xml:space="preserve">, drawing 2.5 million tourists annually to Cuba, 800,000 of </w:t>
      </w:r>
      <w:proofErr w:type="gramStart"/>
      <w:r>
        <w:t>whom</w:t>
      </w:r>
      <w:proofErr w:type="gramEnd"/>
      <w:r>
        <w:t xml:space="preserve"> are Canadian. If the travel ban were lifted, 2 million Americans are expected immediately, growing to 4 million. This is hardly surprising. Havana retains the Caribbean's largest, oldest and best-preserved Spanish colonial architecture. The city's charm is intoxicating.</w:t>
      </w:r>
    </w:p>
    <w:p w:rsidR="00823242" w:rsidRPr="00294EC7" w:rsidRDefault="00823242" w:rsidP="00823242">
      <w:pPr>
        <w:rPr>
          <w:rStyle w:val="StyleBoldUnderline"/>
        </w:rPr>
      </w:pPr>
      <w:r w:rsidRPr="00294EC7">
        <w:rPr>
          <w:rStyle w:val="StyleBoldUnderline"/>
        </w:rPr>
        <w:t>We should expand cooperation on education, medicine, science and sports through nonpolitical, people-to-people exchanges</w:t>
      </w:r>
      <w:r>
        <w:t xml:space="preserve">. President Barack </w:t>
      </w:r>
      <w:r w:rsidRPr="00294EC7">
        <w:rPr>
          <w:rStyle w:val="StyleBoldUnderline"/>
        </w:rPr>
        <w:t>Obama has the authority to return the rules for academic, science, religious and other "purposeful travel" so that exchange can flourish again. This is how we rebuild relations.</w:t>
      </w:r>
    </w:p>
    <w:p w:rsidR="00823242" w:rsidRDefault="00823242" w:rsidP="00823242">
      <w:r>
        <w:t xml:space="preserve">None of this negates the sobering negatives characterizing U.S.-Cuba relations. Cubans remain poor, irrespective of education (at nearly 100 percent literacy) or health care (everyone is covered, for everything). The government is inadequately serving the population and there is a palpable, public rethink surfacing within society, from government officials to academics to farmers. Reform is coming, though not as soon as, or in the form that, the U.S. prefers. </w:t>
      </w:r>
      <w:r w:rsidRPr="00294EC7">
        <w:rPr>
          <w:rStyle w:val="StyleBoldUnderline"/>
        </w:rPr>
        <w:t>America's annual $60 million in democracy-building, which is covertly distributed for explicitly stated regime change, exacerbates the problem by goading the government, jeopardizing the safety of reformers and marginalizing the U.S. Interests Section in Havana.</w:t>
      </w:r>
      <w:r>
        <w:t xml:space="preserve"> The U.S. penchant for positioning Cuba-related communiqués as primarily human rights reprimands resonates rankly as an inconsistent singling out.</w:t>
      </w:r>
    </w:p>
    <w:p w:rsidR="00823242" w:rsidRDefault="00823242" w:rsidP="00823242">
      <w:r>
        <w:t>Amid the acrimony, the U.</w:t>
      </w:r>
      <w:r w:rsidRPr="00294EC7">
        <w:rPr>
          <w:rStyle w:val="StyleBoldUnderline"/>
        </w:rPr>
        <w:t>S. and Cuba are cautiously coordinating on areas of mutual interest, such as migration, counter-narcotics and disaster preparedness. The U.S. must build on this sooner than later, before others opt in while we opt out.</w:t>
      </w:r>
      <w:r>
        <w:t xml:space="preserve"> Cuba is not the enemy. She may frustrate American proclivity for democracy promotion, but her behavior is nothing near as nefarious as that of certain U.S. allies elsewhere.</w:t>
      </w:r>
    </w:p>
    <w:p w:rsidR="00823242" w:rsidRPr="00294EC7" w:rsidRDefault="00823242" w:rsidP="00823242">
      <w:pPr>
        <w:rPr>
          <w:rStyle w:val="StyleBoldUnderline"/>
        </w:rPr>
      </w:pPr>
      <w:r w:rsidRPr="00294EC7">
        <w:rPr>
          <w:rStyle w:val="StyleBoldUnderline"/>
        </w:rPr>
        <w:t>The time is now to engage. Cubans are increasingly confabbing about reform while we sideline ourselves from the conversation.</w:t>
      </w:r>
    </w:p>
    <w:p w:rsidR="0091772B" w:rsidRDefault="0091772B" w:rsidP="0091772B">
      <w:pPr>
        <w:pStyle w:val="Heading3"/>
      </w:pPr>
      <w:r>
        <w:lastRenderedPageBreak/>
        <w:t>2</w:t>
      </w:r>
      <w:r w:rsidR="00FF6D3B">
        <w:t>nc delist solves relations</w:t>
      </w:r>
    </w:p>
    <w:p w:rsidR="0091772B" w:rsidRDefault="0091772B" w:rsidP="0091772B"/>
    <w:p w:rsidR="00823242" w:rsidRDefault="00823242" w:rsidP="00823242">
      <w:pPr>
        <w:pStyle w:val="Heading4"/>
      </w:pPr>
      <w:r>
        <w:t>Taking Cuba off the terrorism list is sufficient to send an international symbol of engagement and isn’t appeasement</w:t>
      </w:r>
    </w:p>
    <w:p w:rsidR="00823242" w:rsidRDefault="00823242" w:rsidP="00823242">
      <w:r w:rsidRPr="009A35D0">
        <w:rPr>
          <w:b/>
        </w:rPr>
        <w:t>López-Levy, 13</w:t>
      </w:r>
      <w:r>
        <w:t xml:space="preserve"> - PhD candidate at the Josef Korbel School of International Studies at the University of Denver (Arturo, “Getting Ready for Post-Castro Cuba” The National Interest, 4/10,</w:t>
      </w:r>
    </w:p>
    <w:p w:rsidR="00823242" w:rsidRDefault="000A0FE7" w:rsidP="00823242">
      <w:pPr>
        <w:rPr>
          <w:rStyle w:val="Hyperlink"/>
        </w:rPr>
      </w:pPr>
      <w:hyperlink r:id="rId114" w:history="1">
        <w:r w:rsidR="00823242" w:rsidRPr="00F9493C">
          <w:rPr>
            <w:rStyle w:val="Hyperlink"/>
          </w:rPr>
          <w:t>http://nationalinterest.org/commentary/getting-ready-post-castro-cuba-8316</w:t>
        </w:r>
      </w:hyperlink>
    </w:p>
    <w:p w:rsidR="00823242" w:rsidRPr="009A35D0" w:rsidRDefault="00823242" w:rsidP="00823242"/>
    <w:p w:rsidR="00823242" w:rsidRDefault="00823242" w:rsidP="00823242">
      <w:r>
        <w:t>Time for Presidential Action</w:t>
      </w:r>
    </w:p>
    <w:p w:rsidR="00823242" w:rsidRDefault="00823242" w:rsidP="00823242">
      <w:r>
        <w:t xml:space="preserve">In this new context, </w:t>
      </w:r>
      <w:r w:rsidRPr="009A35D0">
        <w:rPr>
          <w:rStyle w:val="StyleBoldUnderline"/>
        </w:rPr>
        <w:t>the U</w:t>
      </w:r>
      <w:r>
        <w:t xml:space="preserve">nited </w:t>
      </w:r>
      <w:r w:rsidRPr="009A35D0">
        <w:rPr>
          <w:rStyle w:val="StyleBoldUnderline"/>
        </w:rPr>
        <w:t>S</w:t>
      </w:r>
      <w:r>
        <w:t xml:space="preserve">tates </w:t>
      </w:r>
      <w:r w:rsidRPr="009A35D0">
        <w:rPr>
          <w:rStyle w:val="StyleBoldUnderline"/>
        </w:rPr>
        <w:t xml:space="preserve">should open a path for those regime voices </w:t>
      </w:r>
      <w:proofErr w:type="gramStart"/>
      <w:r w:rsidRPr="009A35D0">
        <w:rPr>
          <w:rStyle w:val="StyleBoldUnderline"/>
        </w:rPr>
        <w:t>who</w:t>
      </w:r>
      <w:proofErr w:type="gramEnd"/>
      <w:r w:rsidRPr="009A35D0">
        <w:rPr>
          <w:rStyle w:val="StyleBoldUnderline"/>
        </w:rPr>
        <w:t xml:space="preserve"> have an interest in backing more serious reforms. Washington should weaken the naysayers within the Cuban elites by showing what Cuba can gain through opening up. This requires a U.S. willingness to test Havana with real incentives</w:t>
      </w:r>
      <w:r>
        <w:t xml:space="preserve"> in ways it has not done since the Ford and Carter Administrations.</w:t>
      </w:r>
    </w:p>
    <w:p w:rsidR="00823242" w:rsidRDefault="00823242" w:rsidP="00823242">
      <w:r>
        <w:t xml:space="preserve">Washington's current strategy—ignoring Raúl Castro's promarket moves and using USAID regime-change programs to meddle in Cuba's domestic politics—is yielding diminishing returns. </w:t>
      </w:r>
      <w:r w:rsidRPr="009A35D0">
        <w:rPr>
          <w:rStyle w:val="StyleBoldUnderline"/>
        </w:rPr>
        <w:t>The U</w:t>
      </w:r>
      <w:r>
        <w:t xml:space="preserve">nited </w:t>
      </w:r>
      <w:r w:rsidRPr="009A35D0">
        <w:rPr>
          <w:rStyle w:val="StyleBoldUnderline"/>
        </w:rPr>
        <w:t>S</w:t>
      </w:r>
      <w:r>
        <w:t xml:space="preserve">tates </w:t>
      </w:r>
      <w:r w:rsidRPr="009A35D0">
        <w:rPr>
          <w:rStyle w:val="StyleBoldUnderline"/>
        </w:rPr>
        <w:t>would gain more by allowing its own business community to trade and invest in the emerging Cuban non-state sector and beginning a limited engagement with the new leaders in Havana</w:t>
      </w:r>
      <w:r>
        <w:t xml:space="preserve">. </w:t>
      </w:r>
      <w:r w:rsidRPr="009A35D0">
        <w:rPr>
          <w:rStyle w:val="StyleBoldUnderline"/>
        </w:rPr>
        <w:t>A dynamic Cuban market would whet corporate appetites and put the U.S. embargo against the island in jeopardy.</w:t>
      </w:r>
      <w:r>
        <w:t xml:space="preserve"> This vision lines up with the criticism of Cold War-era U.S. Cuba policy expressed in the past by President Obama and his new secretaries of state and defense, John Kerry and Chuck Hagel.</w:t>
      </w:r>
    </w:p>
    <w:p w:rsidR="00823242" w:rsidRDefault="00823242" w:rsidP="00823242">
      <w:r>
        <w:t>The opportunity to redesign U.S. policy towards Cuba will not last forever. A failure to respond to Raúl Castro’s overtures for negotiation with Washington would be a strategic mistake. Unfortunately, the 1996 Helms-Burton law codified the embargo as a legislative act, limiting presidential authority to terminate sanctions in response to changing conditions. But President Obama still can make a significant difference in bilateral relations if he decided to lead on the issue by using his prerogative as a diplomat-in-chief.</w:t>
      </w:r>
    </w:p>
    <w:p w:rsidR="00823242" w:rsidRDefault="00823242" w:rsidP="00823242">
      <w:r w:rsidRPr="009A35D0">
        <w:rPr>
          <w:rStyle w:val="StyleBoldUnderline"/>
        </w:rPr>
        <w:t>The president can begin by taking Cuba off the State Department list of state sponsors of terrorism. It would be a positive gesture towards Havana and a signal to the world that he meant what he said when he advertised a new diplomatic approach towards U.S. adversaries</w:t>
      </w:r>
      <w:r>
        <w:t xml:space="preserve">. </w:t>
      </w:r>
      <w:r w:rsidRPr="009A35D0">
        <w:rPr>
          <w:rStyle w:val="StyleBoldUnderline"/>
        </w:rPr>
        <w:t>It will not be a concession to Cuba, since Havana has not been connected to any terrorist actions for at least the last twenty years.</w:t>
      </w:r>
      <w:r>
        <w:t xml:space="preserve"> </w:t>
      </w:r>
      <w:r w:rsidRPr="009A35D0">
        <w:rPr>
          <w:rStyle w:val="StyleBoldUnderline"/>
        </w:rPr>
        <w:t>The misuse of the list to serve the agenda of the pro-embargo lobby undermines its credibility against real terrorist threats</w:t>
      </w:r>
      <w:r>
        <w:t>.</w:t>
      </w:r>
    </w:p>
    <w:p w:rsidR="00823242" w:rsidRDefault="00823242" w:rsidP="00823242">
      <w:r w:rsidRPr="009A35D0">
        <w:rPr>
          <w:rStyle w:val="StyleBoldUnderline"/>
        </w:rPr>
        <w:t>Taking Cuba off the State Department terror-sponsor list also will provide a framework to negotiate the Alan Gross affair</w:t>
      </w:r>
      <w:r>
        <w:t xml:space="preserve">. Gross, a USAID </w:t>
      </w:r>
      <w:proofErr w:type="gramStart"/>
      <w:r>
        <w:t>subcontractor,</w:t>
      </w:r>
      <w:proofErr w:type="gramEnd"/>
      <w:r>
        <w:t xml:space="preserve"> is serving a fifteen-year prison sentence in Havana. He was arrested by Cuban authorities because of his covert mission providing satellite access to internet to several Cuban civil-society groups, circumventing government controls. The Cuban government admits that </w:t>
      </w:r>
      <w:proofErr w:type="gramStart"/>
      <w:r>
        <w:t>Gross</w:t>
      </w:r>
      <w:proofErr w:type="gramEnd"/>
      <w:r>
        <w:t xml:space="preserve"> was not a spy but found that his actions could make Cuba vulnerable to cyber warfare by the United States. Gross’s activities are provided for under section 109 of the Helms-Burton law, a program designed to promote regime change on the island.</w:t>
      </w:r>
    </w:p>
    <w:p w:rsidR="00823242" w:rsidRDefault="00823242" w:rsidP="00823242">
      <w:r>
        <w:t xml:space="preserve">Negotiation on the Gross case is held up because of the false premise that he is a hostage of a terror-sponsoring nation. </w:t>
      </w:r>
      <w:r w:rsidRPr="009A35D0">
        <w:rPr>
          <w:rStyle w:val="StyleBoldUnderline"/>
        </w:rPr>
        <w:t>But the situation might become manageable if the two countries negotiate an agreement that could be face-saving for both governments. Such an agreement could be the first step in a course of engagement</w:t>
      </w:r>
      <w:r>
        <w:t xml:space="preserve"> and people-to-people contact. If the United States is to have some influence during the transition to a post-Castro Cuba, it must start this process today.</w:t>
      </w:r>
    </w:p>
    <w:p w:rsidR="00823242" w:rsidRDefault="00823242" w:rsidP="0091772B"/>
    <w:p w:rsidR="0091772B" w:rsidRDefault="0091772B" w:rsidP="0091772B">
      <w:pPr>
        <w:pStyle w:val="Heading4"/>
      </w:pPr>
      <w:r>
        <w:lastRenderedPageBreak/>
        <w:t>Removal from the terrorist list increases diplomatic engagement and makes free travel possible – boosts relations and US cred</w:t>
      </w:r>
    </w:p>
    <w:p w:rsidR="0091772B" w:rsidRDefault="0091772B" w:rsidP="0091772B">
      <w:r w:rsidRPr="007A5282">
        <w:rPr>
          <w:rStyle w:val="StyleStyleBold12pt"/>
        </w:rPr>
        <w:t>Williams 13</w:t>
      </w:r>
      <w:r>
        <w:t xml:space="preserve">- staff writer for LA Times </w:t>
      </w:r>
    </w:p>
    <w:p w:rsidR="0091772B" w:rsidRDefault="0091772B" w:rsidP="0091772B">
      <w:r>
        <w:t>(Carol, “Political calculus keeps Cuba on U.S. list of terror sponsors” LA times, May 3, 2013, http://www.latimes.com/news/world/worldnow/la-fg-wn-cuba-us-terror-list-20130502,0,2494970.story)//HA</w:t>
      </w:r>
    </w:p>
    <w:p w:rsidR="0091772B" w:rsidRDefault="0091772B" w:rsidP="0091772B"/>
    <w:p w:rsidR="0091772B" w:rsidRPr="00406EA4" w:rsidRDefault="0091772B" w:rsidP="0091772B">
      <w:pPr>
        <w:rPr>
          <w:rStyle w:val="StyleBoldUnderline"/>
        </w:rPr>
      </w:pPr>
      <w:r w:rsidRPr="00406EA4">
        <w:rPr>
          <w:rStyle w:val="StyleBoldUnderline"/>
        </w:rPr>
        <w:t>Cuba’s</w:t>
      </w:r>
      <w:r>
        <w:t xml:space="preserve"> communist </w:t>
      </w:r>
      <w:r w:rsidRPr="00406EA4">
        <w:rPr>
          <w:rStyle w:val="StyleBoldUnderline"/>
        </w:rPr>
        <w:t>leadership was quick to send condolences to the victims of the Boston Marathon bombings</w:t>
      </w:r>
      <w:r>
        <w:t xml:space="preserve"> and to </w:t>
      </w:r>
      <w:r w:rsidRPr="00406EA4">
        <w:rPr>
          <w:rStyle w:val="StyleBoldUnderline"/>
        </w:rPr>
        <w:t>reiterate to Washington that it “rejects</w:t>
      </w:r>
      <w:r>
        <w:t xml:space="preserve"> and condemns unequivocally </w:t>
      </w:r>
      <w:r w:rsidRPr="00406EA4">
        <w:rPr>
          <w:rStyle w:val="StyleBoldUnderline"/>
        </w:rPr>
        <w:t>all acts of terrorism.”</w:t>
      </w:r>
    </w:p>
    <w:p w:rsidR="0091772B" w:rsidRDefault="0091772B" w:rsidP="0091772B">
      <w:proofErr w:type="gramStart"/>
      <w:r>
        <w:t>Once a key supplier of arms and training to leftist rebels in Latin America, the Castro regime long ago disentangled itself from the Cold War-era confrontations.</w:t>
      </w:r>
      <w:proofErr w:type="gramEnd"/>
      <w:r>
        <w:t xml:space="preserve"> </w:t>
      </w:r>
      <w:r w:rsidRPr="00406EA4">
        <w:rPr>
          <w:rStyle w:val="StyleBoldUnderline"/>
        </w:rPr>
        <w:t>Havana now hosts peace talks between the Revolutionary Armed Forces of Colombia that it once supported and the U.S.-allied government the insurgents battled for years</w:t>
      </w:r>
      <w:r>
        <w:t xml:space="preserve">. </w:t>
      </w:r>
    </w:p>
    <w:p w:rsidR="0091772B" w:rsidRDefault="0091772B" w:rsidP="0091772B">
      <w:r w:rsidRPr="00406EA4">
        <w:rPr>
          <w:rStyle w:val="StyleBoldUnderline"/>
        </w:rPr>
        <w:t>Havana still gives refuge to a few fugitive radicals from the Black Panthers and Basque insurgents</w:t>
      </w:r>
      <w:r>
        <w:t>, and two years ago a Cuban court convicted 64-year-old development specialist Alan Gross on spying charges for attempting to install satellite equipment without government permission.</w:t>
      </w:r>
    </w:p>
    <w:p w:rsidR="0091772B" w:rsidRDefault="0091772B" w:rsidP="0091772B">
      <w:r>
        <w:t xml:space="preserve">But </w:t>
      </w:r>
      <w:r w:rsidRPr="00406EA4">
        <w:rPr>
          <w:rStyle w:val="StyleBoldUnderline"/>
        </w:rPr>
        <w:t>nothing that Cuba has done suggests its government is plotting harm against Americans</w:t>
      </w:r>
      <w:r>
        <w:t xml:space="preserve">, national security experts say. </w:t>
      </w:r>
      <w:r w:rsidRPr="00406EA4">
        <w:rPr>
          <w:rStyle w:val="StyleBoldUnderline"/>
        </w:rPr>
        <w:t>And they criticize as counterproductive the State Department’s decision</w:t>
      </w:r>
      <w:r>
        <w:t xml:space="preserve">, disclosed this week, </w:t>
      </w:r>
      <w:r w:rsidRPr="00406EA4">
        <w:rPr>
          <w:rStyle w:val="StyleBoldUnderline"/>
        </w:rPr>
        <w:t>to keep Cuba on its list of “state sponsors of terrorism</w:t>
      </w:r>
      <w:r>
        <w:t>.”</w:t>
      </w:r>
    </w:p>
    <w:p w:rsidR="0091772B" w:rsidRDefault="0091772B" w:rsidP="0091772B">
      <w:pPr>
        <w:rPr>
          <w:rStyle w:val="StyleBoldUnderline"/>
        </w:rPr>
      </w:pPr>
      <w:r>
        <w:t>“</w:t>
      </w:r>
      <w:r w:rsidRPr="00406EA4">
        <w:rPr>
          <w:rStyle w:val="StyleBoldUnderline"/>
        </w:rPr>
        <w:t>We ought to reserve that term for nations that actually use the apparatus of statehood to support the targeting of U.S. interests and civilians</w:t>
      </w:r>
      <w:r>
        <w:t xml:space="preserve">,” said Juliette Kayyem, a former assistant secretary for intergovernmental affairs at the Department of Homeland Security and now writing and lecturing on national security in the Boston area. “Yes, </w:t>
      </w:r>
      <w:r w:rsidRPr="00406EA4">
        <w:rPr>
          <w:rStyle w:val="StyleBoldUnderline"/>
        </w:rPr>
        <w:t>Cuba does a lot of bad things that we don’t like, but it doesn’t rise to anything on the level of a terrorist threat.”</w:t>
      </w:r>
    </w:p>
    <w:p w:rsidR="0091772B" w:rsidRDefault="0091772B" w:rsidP="0091772B">
      <w:r>
        <w:t>On Wednesday, State Department spokesman Patrick Ventrell said the administration “</w:t>
      </w:r>
      <w:r w:rsidRPr="00406EA4">
        <w:rPr>
          <w:rStyle w:val="StyleBoldUnderline"/>
        </w:rPr>
        <w:t>has no current plans to remove Cuba</w:t>
      </w:r>
      <w:r>
        <w:t xml:space="preserve">” from the list to be released later this month. </w:t>
      </w:r>
      <w:r w:rsidRPr="00406EA4">
        <w:t>The island nation that has been under a U.S. trade and travel embargo</w:t>
      </w:r>
      <w:r>
        <w:t xml:space="preserve"> since shortly after revolutionary leader Fidel Castro came to power in 1959 is in the company of only Iran, Syria and Sudan in being branded with the “state sponsor” label.</w:t>
      </w:r>
    </w:p>
    <w:p w:rsidR="0091772B" w:rsidRDefault="0091772B" w:rsidP="0091772B">
      <w:r>
        <w:t>Kayyem laments the “diluting” of the terrorist designation based on political or ideological disputes.</w:t>
      </w:r>
    </w:p>
    <w:p w:rsidR="0091772B" w:rsidRDefault="0091772B" w:rsidP="0091772B">
      <w:r>
        <w:t xml:space="preserve">“We work with a lot of countries we don’t like, but </w:t>
      </w:r>
      <w:r w:rsidRPr="00406EA4">
        <w:rPr>
          <w:rStyle w:val="StyleBoldUnderline"/>
        </w:rPr>
        <w:t>the imprimatur of ‘terrorism’ has a ring to it in a way that can be harmful to us,”</w:t>
      </w:r>
      <w:r>
        <w:t xml:space="preserve"> she said.</w:t>
      </w:r>
    </w:p>
    <w:p w:rsidR="0091772B" w:rsidRDefault="0091772B" w:rsidP="0091772B">
      <w:r w:rsidRPr="00406EA4">
        <w:rPr>
          <w:rStyle w:val="StyleBoldUnderline"/>
        </w:rPr>
        <w:t>Collaboration between the United States and Cuba on emergency planning to respond to the mutual threats posed by hurricanes, oil spills and refugee crises are complicated by the set of trade and financial restrictions that comes along with the “state sponsor</w:t>
      </w:r>
      <w:r>
        <w:t>” censure, Kayyem said.</w:t>
      </w:r>
    </w:p>
    <w:p w:rsidR="0091772B" w:rsidRDefault="0091772B" w:rsidP="0091772B">
      <w:r>
        <w:t>“</w:t>
      </w:r>
      <w:r w:rsidRPr="00406EA4">
        <w:rPr>
          <w:rStyle w:val="StyleBoldUnderline"/>
        </w:rPr>
        <w:t>There are some real operational impediments when we have a system that begins with ‘no’</w:t>
      </w:r>
      <w:r>
        <w:t xml:space="preserve"> rather than ‘why not?’ ” she said of the legally encumbered contacts between Havana and Washington.</w:t>
      </w:r>
    </w:p>
    <w:p w:rsidR="0091772B" w:rsidRDefault="0091772B" w:rsidP="0091772B">
      <w:pPr>
        <w:rPr>
          <w:rStyle w:val="StyleBoldUnderline"/>
        </w:rPr>
      </w:pPr>
      <w:r>
        <w:t xml:space="preserve">Politicians who have pushed for a continued hard line against Cuba cheered their victory in getting the Obama administration to keep Cuba on the list. U.S. Rep. Ileana </w:t>
      </w:r>
      <w:r w:rsidRPr="00406EA4">
        <w:rPr>
          <w:rStyle w:val="StyleBoldUnderline"/>
        </w:rPr>
        <w:t>Ros-Lehtinen,</w:t>
      </w:r>
      <w:r>
        <w:t xml:space="preserve"> a South Florida Republican whose </w:t>
      </w:r>
      <w:r w:rsidRPr="00406EA4">
        <w:rPr>
          <w:rStyle w:val="StyleBoldUnderline"/>
        </w:rPr>
        <w:t>efforts to isolate and punish the Castro regime have been a central plank of her election strategy</w:t>
      </w:r>
      <w:r>
        <w:t xml:space="preserve"> throughout her 24 years in Congress, </w:t>
      </w:r>
      <w:r w:rsidRPr="00406EA4">
        <w:rPr>
          <w:rStyle w:val="StyleBoldUnderline"/>
        </w:rPr>
        <w:t>hailed the State Department decision as “reaffirming the threat that the Castro regime represents.”</w:t>
      </w:r>
    </w:p>
    <w:p w:rsidR="0091772B" w:rsidRDefault="0091772B" w:rsidP="0091772B">
      <w:r>
        <w:t>Arash Aramesh, a national security analyst at Stanford Law School, blamed the continued branding of Cuba as a terrorism sponsor on politicians “pandering for a certain political base.” He also said President Obama and Secretary of State John F. Kerry have failed to make a priority of removing the impediment to better relations with Cuba.</w:t>
      </w:r>
    </w:p>
    <w:p w:rsidR="0091772B" w:rsidRDefault="0091772B" w:rsidP="0091772B">
      <w:r>
        <w:lastRenderedPageBreak/>
        <w:t xml:space="preserve">“As much as I’d like to see the Castro regime gone and an open and free Cuba, </w:t>
      </w:r>
      <w:r w:rsidRPr="00406EA4">
        <w:rPr>
          <w:rStyle w:val="StyleBoldUnderline"/>
        </w:rPr>
        <w:t>it takes away from the State Department’s credibility when they include countries on the list that aren’t even close” to threatening Americans</w:t>
      </w:r>
      <w:r>
        <w:t>, Aramesh said.</w:t>
      </w:r>
    </w:p>
    <w:p w:rsidR="0091772B" w:rsidRDefault="0091772B" w:rsidP="0091772B">
      <w:r w:rsidRPr="00406EA4">
        <w:rPr>
          <w:rStyle w:val="StyleBoldUnderline"/>
        </w:rPr>
        <w:t>Political considerations also factor into excluding countries from the “state sponsor” list</w:t>
      </w:r>
      <w:r>
        <w:t xml:space="preserve">, he said, pointing to </w:t>
      </w:r>
      <w:r w:rsidRPr="00406EA4">
        <w:rPr>
          <w:rStyle w:val="StyleBoldUnderline"/>
        </w:rPr>
        <w:t>Pakistan as a prime example</w:t>
      </w:r>
      <w:r>
        <w:t>. Although Islamabad “very clearly supports terrorist and insurgent organizations,” he said, the U.S. government has long refused to provoke its ally in the region with the official censure.</w:t>
      </w:r>
    </w:p>
    <w:p w:rsidR="0091772B" w:rsidRDefault="0091772B" w:rsidP="0091772B">
      <w:r>
        <w:t>The decision to retain Cuba on the list surprised some observers of the long-contentious relationship between Havana and Washington. Since Fidel Castro retired five years ago and handed the reins of power to his younger brother, Raul, mo</w:t>
      </w:r>
      <w:r w:rsidRPr="00406EA4">
        <w:rPr>
          <w:rStyle w:val="StyleBoldUnderline"/>
        </w:rPr>
        <w:t>dest economic reforms have been tackled and the government has revoked the practice of requiring Cubans to get “exit visas”</w:t>
      </w:r>
      <w:r>
        <w:t xml:space="preserve"> before they could leave their country for foreign travel.</w:t>
      </w:r>
    </w:p>
    <w:p w:rsidR="0091772B" w:rsidRDefault="0091772B" w:rsidP="0091772B"/>
    <w:p w:rsidR="00FF6D3B" w:rsidRDefault="00FF6D3B" w:rsidP="00FF6D3B">
      <w:pPr>
        <w:pStyle w:val="Heading4"/>
      </w:pPr>
      <w:r>
        <w:t>Removing Cuba from the state sponsor of terrorism list solves Cuban and Latin American relations – positive step and sends a signal</w:t>
      </w:r>
    </w:p>
    <w:p w:rsidR="00FF6D3B" w:rsidRDefault="00FF6D3B" w:rsidP="00FF6D3B">
      <w:r w:rsidRPr="005B2BFA">
        <w:rPr>
          <w:rStyle w:val="StyleStyleBold12pt"/>
        </w:rPr>
        <w:t>Huddleston, 8</w:t>
      </w:r>
      <w:r>
        <w:t xml:space="preserve"> – Visiting Foreign Policy Fellow at Brookings (Vicki, “Cuba Embargo's Usefulness Has Run Its Course”, </w:t>
      </w:r>
      <w:r w:rsidRPr="005508C5">
        <w:t>March 10, 2008</w:t>
      </w:r>
      <w:r>
        <w:t xml:space="preserve">, </w:t>
      </w:r>
      <w:r w:rsidRPr="005508C5">
        <w:t>http://www.brookings.edu/research/opinions/2008/03/10-cuba-huddleston</w:t>
      </w:r>
      <w:r>
        <w:t>)//eek</w:t>
      </w:r>
    </w:p>
    <w:p w:rsidR="00FF6D3B" w:rsidRDefault="00FF6D3B" w:rsidP="00FF6D3B"/>
    <w:p w:rsidR="00FF6D3B" w:rsidRPr="0091055F" w:rsidRDefault="00FF6D3B" w:rsidP="00FF6D3B">
      <w:pPr>
        <w:rPr>
          <w:rStyle w:val="StyleBoldUnderline"/>
        </w:rPr>
      </w:pPr>
      <w:r>
        <w:t xml:space="preserve">News reports continued to indicate that </w:t>
      </w:r>
      <w:r w:rsidRPr="0091055F">
        <w:t>the State Department is considering removing Cuba from the list of State Sponsors of Terrorism. U.S. Cuba policy has been codified into law, and ending the U.S. embargo or the travel ban requires congressional action</w:t>
      </w:r>
      <w:r>
        <w:t xml:space="preserve">. But </w:t>
      </w:r>
      <w:r w:rsidRPr="0091055F">
        <w:rPr>
          <w:rStyle w:val="StyleBoldUnderline"/>
        </w:rPr>
        <w:t xml:space="preserve">there are many steps that the President and the Secretary of State can take </w:t>
      </w:r>
      <w:r>
        <w:t xml:space="preserve">on their own (both President Obama and Secretary of State Kerry have previously expressed and demonstrated their commitment to changing U.S. policy toward Cuba). </w:t>
      </w:r>
      <w:r w:rsidRPr="0091055F">
        <w:rPr>
          <w:rStyle w:val="StyleBoldUnderline"/>
        </w:rPr>
        <w:t xml:space="preserve">Removing Cuba from the list of State Sponsors of Terrorism </w:t>
      </w:r>
      <w:r w:rsidRPr="0091055F">
        <w:t xml:space="preserve">is one of the most significant changes that do not require congressional approval. </w:t>
      </w:r>
      <w:r>
        <w:t xml:space="preserve">It </w:t>
      </w:r>
      <w:r w:rsidRPr="0091055F">
        <w:rPr>
          <w:rStyle w:val="StyleBoldUnderline"/>
        </w:rPr>
        <w:t xml:space="preserve">would reflect the reality that Cuba is not a sponsor of terrorist groups, thus helping to improve relations, </w:t>
      </w:r>
      <w:r w:rsidRPr="0091055F">
        <w:t>and it would deprive congressional hardliners of a powerful tool in their efforts to harden U.S. policy toward Cuba.</w:t>
      </w:r>
      <w:r w:rsidRPr="0091055F">
        <w:rPr>
          <w:rStyle w:val="StyleBoldUnderline"/>
        </w:rPr>
        <w:t xml:space="preserve"> </w:t>
      </w:r>
      <w:r w:rsidRPr="009C0136">
        <w:rPr>
          <w:rStyle w:val="StyleBoldUnderline"/>
        </w:rPr>
        <w:t>At a time when Cuba is playing a key role in the Colombia peace talks</w:t>
      </w:r>
      <w:r>
        <w:t xml:space="preserve"> (which are making real progress), </w:t>
      </w:r>
      <w:r w:rsidRPr="0091055F">
        <w:rPr>
          <w:rStyle w:val="StyleBoldUnderline"/>
        </w:rPr>
        <w:t>taking Cuba off the list of State Sponsors of Terrorism would also send a message throughout the Western Hemisphere that the United States is serious about improving its relationship with Latin America.</w:t>
      </w:r>
    </w:p>
    <w:p w:rsidR="00FF6D3B" w:rsidRDefault="00FF6D3B" w:rsidP="0091772B"/>
    <w:p w:rsidR="00543203" w:rsidRDefault="00543203" w:rsidP="0091772B"/>
    <w:p w:rsidR="00543203" w:rsidRDefault="00543203" w:rsidP="00543203">
      <w:pPr>
        <w:pStyle w:val="Heading3"/>
      </w:pPr>
      <w:r>
        <w:lastRenderedPageBreak/>
        <w:t>Delist solves cred / leadership</w:t>
      </w:r>
    </w:p>
    <w:p w:rsidR="00543203" w:rsidRDefault="00543203" w:rsidP="00543203"/>
    <w:p w:rsidR="00543203" w:rsidRDefault="00543203" w:rsidP="00543203">
      <w:pPr>
        <w:pStyle w:val="Heading4"/>
      </w:pPr>
      <w:r>
        <w:t>Cuba’s inclusion in the terror list alienates allies</w:t>
      </w:r>
    </w:p>
    <w:p w:rsidR="00543203" w:rsidRPr="009F709E" w:rsidRDefault="00543203" w:rsidP="00543203">
      <w:r>
        <w:rPr>
          <w:rStyle w:val="StyleStyleBold12pt"/>
        </w:rPr>
        <w:t xml:space="preserve">Lopez-Levy 11 </w:t>
      </w:r>
      <w:r w:rsidRPr="009F709E">
        <w:t>– lecturer and doctoral candidate at the Josef Korbel School of International Studies of the University of Denver (Arturo, “Does including Cuba on the State Department's list of terrorism sponsoring nations serve the United States' national interest?,” 10/15/11, http://thehavananote.com/2011/10/does_including_cuba_state_departments_list_terrorism_sponsoring_nations_serve_united_states_)//SJF</w:t>
      </w:r>
    </w:p>
    <w:p w:rsidR="00543203" w:rsidRPr="009F709E" w:rsidRDefault="00543203" w:rsidP="00543203"/>
    <w:p w:rsidR="00543203" w:rsidRPr="006F39C5" w:rsidRDefault="00543203" w:rsidP="00543203">
      <w:pPr>
        <w:rPr>
          <w:rStyle w:val="StyleBoldUnderline"/>
        </w:rPr>
      </w:pPr>
      <w:r w:rsidRPr="00754069">
        <w:rPr>
          <w:sz w:val="16"/>
        </w:rPr>
        <w:t xml:space="preserve">According to a New York Times </w:t>
      </w:r>
      <w:proofErr w:type="gramStart"/>
      <w:r w:rsidRPr="00754069">
        <w:rPr>
          <w:sz w:val="16"/>
        </w:rPr>
        <w:t>story ,</w:t>
      </w:r>
      <w:proofErr w:type="gramEnd"/>
      <w:r w:rsidRPr="00754069">
        <w:rPr>
          <w:sz w:val="16"/>
        </w:rPr>
        <w:t xml:space="preserve"> in his recent visit to Havana, former Governor of New Mexico Bill Richardson told Bruno Rodriguez, Cuban Minister of Foreign Relations, that by releasing Alan Gross, Cuba could begin a process of being removed from the state sponsors of terrorism list. Since both Richardson and the State Department have repeatedly declared that they have been working together on this issue, </w:t>
      </w:r>
      <w:r w:rsidRPr="006F39C5">
        <w:rPr>
          <w:rStyle w:val="StyleBoldUnderline"/>
        </w:rPr>
        <w:t>this is practically a confession that Cuba’s inclusion on the state sponsors of terrorism list is a sham.</w:t>
      </w:r>
    </w:p>
    <w:p w:rsidR="00543203" w:rsidRPr="006F39C5" w:rsidRDefault="00543203" w:rsidP="00543203">
      <w:pPr>
        <w:rPr>
          <w:rStyle w:val="StyleBoldUnderline"/>
        </w:rPr>
      </w:pPr>
      <w:r w:rsidRPr="006F39C5">
        <w:rPr>
          <w:rStyle w:val="StyleBoldUnderline"/>
        </w:rPr>
        <w:t>The list of terrorist sponsoring nations should be a bargaining tool for dealing with</w:t>
      </w:r>
      <w:r w:rsidRPr="00754069">
        <w:rPr>
          <w:sz w:val="16"/>
        </w:rPr>
        <w:t xml:space="preserve">, well, </w:t>
      </w:r>
      <w:r w:rsidRPr="006F39C5">
        <w:rPr>
          <w:rStyle w:val="StyleBoldUnderline"/>
        </w:rPr>
        <w:t>countries that engage in or sponsor terrorism. The misuse of an otherwise effective foreign policy tool must give pause to responsible members of Congress and the Washington intelligence community.</w:t>
      </w:r>
      <w:r w:rsidRPr="00754069">
        <w:rPr>
          <w:sz w:val="16"/>
        </w:rPr>
        <w:t xml:space="preserve">  First, </w:t>
      </w:r>
      <w:r w:rsidRPr="006F39C5">
        <w:rPr>
          <w:rStyle w:val="StyleBoldUnderline"/>
        </w:rPr>
        <w:t xml:space="preserve">it focuses efforts and resources in the wrong direction, taking eyes and dollars from where the real threats are. </w:t>
      </w:r>
      <w:r w:rsidRPr="00754069">
        <w:rPr>
          <w:sz w:val="16"/>
        </w:rPr>
        <w:t xml:space="preserve">Second, </w:t>
      </w:r>
      <w:r w:rsidRPr="006F39C5">
        <w:rPr>
          <w:rStyle w:val="StyleBoldUnderline"/>
        </w:rPr>
        <w:t xml:space="preserve">it sends the wrong message to other countries, diminishing the impact of a warning to countries such as Iran and Syria and the groups they sponsor such as Hezbollah and Hamas.  Third, it weakens the capacity of US allies like </w:t>
      </w:r>
      <w:proofErr w:type="gramStart"/>
      <w:r w:rsidRPr="006F39C5">
        <w:rPr>
          <w:rStyle w:val="StyleBoldUnderline"/>
        </w:rPr>
        <w:t>Israel ,</w:t>
      </w:r>
      <w:proofErr w:type="gramEnd"/>
      <w:r w:rsidRPr="006F39C5">
        <w:rPr>
          <w:rStyle w:val="StyleBoldUnderline"/>
        </w:rPr>
        <w:t xml:space="preserve"> who are real targets of terrorist threats, to make a case for the isolation or monitoring of countries such as Iran whose presence on the list is justified.</w:t>
      </w:r>
    </w:p>
    <w:p w:rsidR="00543203" w:rsidRPr="00754069" w:rsidRDefault="00543203" w:rsidP="00543203">
      <w:pPr>
        <w:rPr>
          <w:sz w:val="16"/>
        </w:rPr>
      </w:pPr>
      <w:r w:rsidRPr="00754069">
        <w:rPr>
          <w:sz w:val="16"/>
        </w:rPr>
        <w:t xml:space="preserve">It is positive that the Obama Administration is considering removing Cuba from the list. </w:t>
      </w:r>
      <w:r w:rsidRPr="006F39C5">
        <w:rPr>
          <w:rStyle w:val="StyleBoldUnderline"/>
        </w:rPr>
        <w:t>Cuba’s inclusion on the list is based on bogus allegations that undermine the credibility of the mechanism. The list was intended to be an effective foreign policy tool</w:t>
      </w:r>
      <w:r w:rsidRPr="00754069">
        <w:rPr>
          <w:sz w:val="16"/>
        </w:rPr>
        <w:t xml:space="preserve"> for warning Americans and the international community against countries that “repeatedly provide support for international terrorism” (as was the purpose of Section 6 (j) of the 1979 Exports Administration Act) and sanctioning them.  By placing Cuba on this list with Syria, Iran, and Sudan—real sponsors of terrorism—the list becomes nothing more than another official method for some South Floridians to express their hostility to Cuba. If the goal is to provide right wing Cuban Americans a venue for psychological catharsis, </w:t>
      </w:r>
      <w:r w:rsidRPr="00754069">
        <w:rPr>
          <w:rStyle w:val="StyleBoldUnderline"/>
        </w:rPr>
        <w:t>there are other ways for them to vent their frustrations that are less harmful to US national security.</w:t>
      </w:r>
    </w:p>
    <w:p w:rsidR="00543203" w:rsidRPr="00754069" w:rsidRDefault="00543203" w:rsidP="00543203">
      <w:pPr>
        <w:rPr>
          <w:sz w:val="16"/>
          <w:szCs w:val="16"/>
        </w:rPr>
      </w:pPr>
      <w:r w:rsidRPr="00754069">
        <w:rPr>
          <w:sz w:val="16"/>
          <w:szCs w:val="16"/>
        </w:rPr>
        <w:t>Moreover, the language of the The three Cuba Reports (2008, 2009, and 2010) written by the State Department Office of the Coordinator for Counterterrorism under the Obama Administration is more an argument for removing rather than for keeping Cuba on the list. This is particularly evident in the discussion of Cuba’s alleged links with three groups connected to international terrorist activities: The FARC and the ELN from Colombia, and the Spanish ETA. The presence of members of these groups in Cuba is positively recognized by the Spanish and Colombian governments as part of their respective peace processes.</w:t>
      </w:r>
    </w:p>
    <w:p w:rsidR="00543203" w:rsidRPr="00754069" w:rsidRDefault="00543203" w:rsidP="00543203">
      <w:pPr>
        <w:rPr>
          <w:sz w:val="16"/>
          <w:szCs w:val="16"/>
        </w:rPr>
      </w:pPr>
      <w:r w:rsidRPr="00754069">
        <w:rPr>
          <w:sz w:val="16"/>
          <w:szCs w:val="16"/>
        </w:rPr>
        <w:t>Cuba’s appearance on the list of terrorism sponsoring states is particularly hypocritical if one contrasts it with the absence of governments such as Lebanon and Saudi Arabia that do engage in, tolerate or provide physical refuge and ideological support to terrorist organizations such as Hamas and Hezbollah who are responsible for the deaths of American citizens. The presence of Cuba on the list is even more scandalous given that the Bush Administration removed Kaddafi’s Libya and Kim Jong-il’s North Korea based on some mysterious criteria.</w:t>
      </w:r>
    </w:p>
    <w:p w:rsidR="00543203" w:rsidRPr="00754069" w:rsidRDefault="00543203" w:rsidP="00543203">
      <w:pPr>
        <w:rPr>
          <w:sz w:val="16"/>
          <w:szCs w:val="16"/>
        </w:rPr>
      </w:pPr>
      <w:r w:rsidRPr="00754069">
        <w:rPr>
          <w:sz w:val="16"/>
          <w:szCs w:val="16"/>
        </w:rPr>
        <w:t xml:space="preserve">Washington’s persistent discourse that characterizes Cuba as a terrorist state hinders the development of a strategic vision for addressing the challenges Cuba presents to US foreign policy. Post-Cold War Cuba is not a military threat to American lives or US interests at home or abroad. The island is a country in transition that is carrying out market oriented economic reforms without changing </w:t>
      </w:r>
      <w:proofErr w:type="gramStart"/>
      <w:r w:rsidRPr="00754069">
        <w:rPr>
          <w:sz w:val="16"/>
          <w:szCs w:val="16"/>
        </w:rPr>
        <w:t>its</w:t>
      </w:r>
      <w:proofErr w:type="gramEnd"/>
      <w:r w:rsidRPr="00754069">
        <w:rPr>
          <w:sz w:val="16"/>
          <w:szCs w:val="16"/>
        </w:rPr>
        <w:t xml:space="preserve"> centralized, one party system. This situation calls for policies completely different from those required for dealing with a terrorist menace.</w:t>
      </w:r>
    </w:p>
    <w:p w:rsidR="00543203" w:rsidRDefault="00543203" w:rsidP="00543203">
      <w:pPr>
        <w:rPr>
          <w:sz w:val="16"/>
          <w:szCs w:val="16"/>
        </w:rPr>
      </w:pPr>
      <w:r w:rsidRPr="00754069">
        <w:rPr>
          <w:sz w:val="16"/>
          <w:szCs w:val="16"/>
        </w:rPr>
        <w:t>“The principal responsibility of the thinking man is to make distinctions,” William F. Buckley wrote. “Physics primers remind us that ‘all of the progress of mankind to date has resulted from the making of careful measurement’”.  Secretary Clinton, who is well known for her methodic and organized approach to politics, has the opportunity to leave a positive legacy in this area.  Cuba’s presence on the state sponsors of terrorism list must end.</w:t>
      </w:r>
    </w:p>
    <w:p w:rsidR="00543203" w:rsidRDefault="00543203" w:rsidP="00543203">
      <w:pPr>
        <w:pStyle w:val="Heading4"/>
      </w:pPr>
      <w:r>
        <w:t>Terror list inclusion wrecks credibility</w:t>
      </w:r>
    </w:p>
    <w:p w:rsidR="00543203" w:rsidRPr="00C85256" w:rsidRDefault="00543203" w:rsidP="00543203">
      <w:r>
        <w:rPr>
          <w:rStyle w:val="StyleStyleBold12pt"/>
        </w:rPr>
        <w:t xml:space="preserve">Adams and Jones 12 </w:t>
      </w:r>
      <w:r w:rsidRPr="00C85256">
        <w:t xml:space="preserve">– president of Guardian Six Consulting LLC, a national security consulting firm, retired Army General </w:t>
      </w:r>
      <w:proofErr w:type="gramStart"/>
      <w:r w:rsidRPr="00C85256">
        <w:t>brigadier</w:t>
      </w:r>
      <w:proofErr w:type="gramEnd"/>
      <w:r w:rsidRPr="00C85256">
        <w:t xml:space="preserve"> (John, David W, “Is Cuba a state sponsor of terrorism? Let’s get real, State Department,” 3/21/12, http://thehill.com/opinion/op-ed/217483-is-cuba-a-state-sponsor-of-terrorism-lets-get-real-state-department)//SJF</w:t>
      </w:r>
    </w:p>
    <w:p w:rsidR="00543203" w:rsidRPr="00C85256" w:rsidRDefault="00543203" w:rsidP="00543203"/>
    <w:p w:rsidR="00543203" w:rsidRPr="00CE13AA" w:rsidRDefault="00543203" w:rsidP="00543203">
      <w:pPr>
        <w:rPr>
          <w:sz w:val="16"/>
          <w:szCs w:val="16"/>
        </w:rPr>
      </w:pPr>
      <w:r w:rsidRPr="00CE13AA">
        <w:rPr>
          <w:sz w:val="16"/>
          <w:szCs w:val="16"/>
        </w:rPr>
        <w:t>In addition to the lack of evidence to support the listing, there are convincing reasons why Cuba should be removed:</w:t>
      </w:r>
    </w:p>
    <w:p w:rsidR="00543203" w:rsidRPr="00824305" w:rsidRDefault="00543203" w:rsidP="00543203">
      <w:pPr>
        <w:rPr>
          <w:rStyle w:val="StyleBoldUnderline"/>
        </w:rPr>
      </w:pPr>
      <w:r w:rsidRPr="00824305">
        <w:rPr>
          <w:rStyle w:val="StyleBoldUnderline"/>
        </w:rPr>
        <w:t xml:space="preserve">Cuban presence on the list damages U.S. credibility with almost all of our key allies and puts us at odds with every country in Latin America, who </w:t>
      </w:r>
      <w:proofErr w:type="gramStart"/>
      <w:r w:rsidRPr="00824305">
        <w:rPr>
          <w:rStyle w:val="StyleBoldUnderline"/>
        </w:rPr>
        <w:t>view</w:t>
      </w:r>
      <w:proofErr w:type="gramEnd"/>
      <w:r w:rsidRPr="00824305">
        <w:rPr>
          <w:rStyle w:val="StyleBoldUnderline"/>
        </w:rPr>
        <w:t xml:space="preserve"> the listing as capricious and politically motivated.</w:t>
      </w:r>
    </w:p>
    <w:p w:rsidR="00543203" w:rsidRPr="00824305" w:rsidRDefault="00543203" w:rsidP="00543203">
      <w:pPr>
        <w:rPr>
          <w:rStyle w:val="StyleBoldUnderline"/>
        </w:rPr>
      </w:pPr>
      <w:r w:rsidRPr="00824305">
        <w:rPr>
          <w:rStyle w:val="StyleBoldUnderline"/>
        </w:rPr>
        <w:t>It impedes our ability to work with allies to facilitate contacts with rebel groups, such as FARC, that are aimed at reconciliation.</w:t>
      </w:r>
    </w:p>
    <w:p w:rsidR="00543203" w:rsidRPr="00CE13AA" w:rsidRDefault="00543203" w:rsidP="00543203">
      <w:pPr>
        <w:rPr>
          <w:sz w:val="16"/>
        </w:rPr>
      </w:pPr>
      <w:r w:rsidRPr="00824305">
        <w:rPr>
          <w:rStyle w:val="StyleBoldUnderline"/>
        </w:rPr>
        <w:t xml:space="preserve">U.S. policy cripples efforts to cooperate </w:t>
      </w:r>
      <w:r w:rsidRPr="00CE13AA">
        <w:rPr>
          <w:sz w:val="16"/>
        </w:rPr>
        <w:t xml:space="preserve">with Cuba </w:t>
      </w:r>
      <w:r w:rsidRPr="00824305">
        <w:rPr>
          <w:rStyle w:val="StyleBoldUnderline"/>
        </w:rPr>
        <w:t>on important American national security issues, including transnational human, drug and weapons smuggling, as well as environmental disasters.</w:t>
      </w:r>
    </w:p>
    <w:p w:rsidR="00543203" w:rsidRPr="00CE13AA" w:rsidRDefault="00543203" w:rsidP="00543203">
      <w:pPr>
        <w:rPr>
          <w:sz w:val="16"/>
          <w:szCs w:val="16"/>
        </w:rPr>
      </w:pPr>
      <w:r w:rsidRPr="00CE13AA">
        <w:rPr>
          <w:sz w:val="16"/>
          <w:szCs w:val="16"/>
        </w:rPr>
        <w:t>American policy hurts our businesses and workers by providing a rationale to continue the job-killing embargo on trade with Cuba.</w:t>
      </w:r>
    </w:p>
    <w:p w:rsidR="00543203" w:rsidRPr="00CE13AA" w:rsidRDefault="00543203" w:rsidP="00543203">
      <w:pPr>
        <w:rPr>
          <w:rStyle w:val="StyleBoldUnderline"/>
        </w:rPr>
      </w:pPr>
      <w:r>
        <w:t xml:space="preserve">Most of all, </w:t>
      </w:r>
      <w:r w:rsidRPr="00CE13AA">
        <w:rPr>
          <w:rStyle w:val="StyleBoldUnderline"/>
        </w:rPr>
        <w:t>retaining Cuba on the State Department’s list undermines American</w:t>
      </w:r>
      <w:r>
        <w:t xml:space="preserve"> efforts in the broader — and very real — </w:t>
      </w:r>
      <w:r w:rsidRPr="00CE13AA">
        <w:rPr>
          <w:rStyle w:val="StyleBoldUnderline"/>
        </w:rPr>
        <w:t>fight against terrorism.</w:t>
      </w:r>
    </w:p>
    <w:p w:rsidR="00543203" w:rsidRPr="008E4D62" w:rsidRDefault="00543203" w:rsidP="00543203">
      <w:pPr>
        <w:rPr>
          <w:sz w:val="16"/>
          <w:szCs w:val="16"/>
        </w:rPr>
      </w:pPr>
      <w:r w:rsidRPr="00CE13AA">
        <w:rPr>
          <w:sz w:val="16"/>
          <w:szCs w:val="16"/>
        </w:rPr>
        <w:t>For all these reasons, it is time for the United States to end our counterproductive and hypocritical policy and remove Cuba from the State Sponsor of Terrorism list.</w:t>
      </w:r>
    </w:p>
    <w:p w:rsidR="00543203" w:rsidRDefault="00543203" w:rsidP="00543203"/>
    <w:p w:rsidR="00543203" w:rsidRPr="00CD723F" w:rsidRDefault="00543203" w:rsidP="00543203">
      <w:pPr>
        <w:pStyle w:val="Heading4"/>
      </w:pPr>
      <w:r>
        <w:t>Inclusion removes Cuban sovereign immunity – wrecks US credibility</w:t>
      </w:r>
    </w:p>
    <w:p w:rsidR="00543203" w:rsidRPr="00144C84" w:rsidRDefault="00543203" w:rsidP="00543203">
      <w:r>
        <w:rPr>
          <w:rStyle w:val="StyleStyleBold12pt"/>
        </w:rPr>
        <w:t xml:space="preserve">Newhouse 11 </w:t>
      </w:r>
      <w:r w:rsidRPr="00144C84">
        <w:t>– associate, Center for International Policy, LATIN AMERICA RIGHTS &amp; SECURITY: CUBA PROJECT (Elizabeth, “The United States Should Take Immediate Steps to Improve Relations with Cuba, 2/14/11, http://www.ciponline.org/research/html/us-should-take-immediate-steps-to-improve-relations-with-cuba)//SJF</w:t>
      </w:r>
    </w:p>
    <w:p w:rsidR="00543203" w:rsidRPr="00144C84" w:rsidRDefault="00543203" w:rsidP="00543203"/>
    <w:p w:rsidR="00543203" w:rsidRDefault="00543203" w:rsidP="00543203">
      <w:r>
        <w:t>STATE’S TERRORISM LIST</w:t>
      </w:r>
    </w:p>
    <w:p w:rsidR="00543203" w:rsidRPr="00094F55" w:rsidRDefault="00543203" w:rsidP="00543203">
      <w:pPr>
        <w:rPr>
          <w:rStyle w:val="StyleBoldUnderline"/>
        </w:rPr>
      </w:pPr>
      <w:r>
        <w:t xml:space="preserve">Colonel Wilkerson pointed out that many of the disadvantages of including Cuba on the U.S. list of state sponsors of terrorism are well-known, from the economic constraints placed on Cuba to the diversion of U.S. law enforcement and counterterrorism personnel from real threats such as al-Qa’ida. Since the U.S. list originated in the Export Administration Act of 1979, Wilkerson said, a serious sovereignty issue exists for Cuba. Wilkerson highlighted the United States’ hypocrisy in keeping Cuba on the list and demanded it be removed immediately. He quoted a January 12 article in the Los Angeles Times by Julia E. Sweig and Peter Kornbluh: “Cuba landed on the list in the early 1980s for the support it provided to insurgencies in Central America. There is no longer evidence of support for political violence or terrorism that merits Cuba remaining on the list. In the State Department’s own words last year, Cuba remains on the list primarily because it is ‘critical of the U.S. approach to combating international terrorism.’ </w:t>
      </w:r>
      <w:r w:rsidRPr="00094F55">
        <w:rPr>
          <w:rStyle w:val="StyleBoldUnderline"/>
        </w:rPr>
        <w:t>If disagreeing with American foreign policy is a criterion for inclusion, dozens of countries, including close allies</w:t>
      </w:r>
      <w:r>
        <w:t xml:space="preserve"> of the United States in Latin America, </w:t>
      </w:r>
      <w:r w:rsidRPr="00094F55">
        <w:rPr>
          <w:rStyle w:val="StyleBoldUnderline"/>
        </w:rPr>
        <w:t>would seem eligible.”</w:t>
      </w:r>
    </w:p>
    <w:p w:rsidR="00543203" w:rsidRDefault="00543203" w:rsidP="00543203">
      <w:r>
        <w:t xml:space="preserve">Wilkerson noted that in his experience as chief of staff at the State Department, countries were frequently listed for no other reason than political purposes, often stemming from Congressional pressure. </w:t>
      </w:r>
      <w:r w:rsidRPr="00094F55">
        <w:rPr>
          <w:rStyle w:val="StyleBoldUnderline"/>
        </w:rPr>
        <w:t>Such politically motivated listings damage U.S. credibility and reputation, doing more harm than good,</w:t>
      </w:r>
      <w:r>
        <w:t xml:space="preserve"> said Wilkerson. For example, </w:t>
      </w:r>
      <w:r w:rsidRPr="00094F55">
        <w:rPr>
          <w:rStyle w:val="StyleBoldUnderline"/>
        </w:rPr>
        <w:t>the United States is considering removing an actual terrorist group trying to destabilize the regime in Iran, while insisting on including Cuba on the list of state sponsors.</w:t>
      </w:r>
      <w:r>
        <w:t xml:space="preserve"> Wilkerson recalled meeting with </w:t>
      </w:r>
      <w:r w:rsidRPr="00094F55">
        <w:rPr>
          <w:rStyle w:val="StyleBoldUnderline"/>
        </w:rPr>
        <w:t>Chinese diplomats</w:t>
      </w:r>
      <w:r>
        <w:t xml:space="preserve"> who </w:t>
      </w:r>
      <w:r w:rsidRPr="00094F55">
        <w:rPr>
          <w:rStyle w:val="StyleBoldUnderline"/>
        </w:rPr>
        <w:t xml:space="preserve">scoffed at U.S. comments about China’s record on human rights when the United States itself behaved like such a hypocrite. </w:t>
      </w:r>
      <w:r w:rsidRPr="00094F55">
        <w:t>A challenge for those trying to change U.S. policy toward Cuba</w:t>
      </w:r>
      <w:r>
        <w:t xml:space="preserve"> is that Cuba, unlike Iran, does not generate much attention in the United States, so the government can get away with it.</w:t>
      </w:r>
    </w:p>
    <w:p w:rsidR="00543203" w:rsidRPr="00F942D8" w:rsidRDefault="00543203" w:rsidP="00543203">
      <w:pPr>
        <w:rPr>
          <w:rStyle w:val="StyleBoldUnderline"/>
        </w:rPr>
      </w:pPr>
      <w:r>
        <w:t xml:space="preserve">Alarmingly, according to Wilkerson, a group of moderates—including Generals Anthony Zinni and James Jones (who just stepped down as National Security Advisor to President Obama), as well as Ambassador Mitchell Reiss—has joined a group of Washington neoconservatives to have the Mujahiden-e Khalq (MeK), a bloody-minded terrorist group, delisted so it can be used to help overthrow Iran’s regime. This effort could prove successful because it can be presented as a national security issue and thus resonate with Americans. But how does this go over abroad? </w:t>
      </w:r>
      <w:r w:rsidRPr="00094F55">
        <w:rPr>
          <w:rStyle w:val="StyleBoldUnderline"/>
        </w:rPr>
        <w:t xml:space="preserve">It makes the United States look like the ultimate </w:t>
      </w:r>
      <w:r w:rsidRPr="00094F55">
        <w:rPr>
          <w:rStyle w:val="StyleBoldUnderline"/>
        </w:rPr>
        <w:lastRenderedPageBreak/>
        <w:t>hypocrite by pursuing policies that demonstrate it has little interest in the truth or in human rights but is driven entirely by selfish special interests.</w:t>
      </w:r>
      <w:r>
        <w:t xml:space="preserve"> For this pragmatic reason alone, we must get Cuba off the list to balance the scales and restore a reasonable policy not reeking of hypocrisy, insisted Wilkerson. Increasingly, he concluded, </w:t>
      </w:r>
      <w:r w:rsidRPr="00F942D8">
        <w:rPr>
          <w:rStyle w:val="StyleBoldUnderline"/>
        </w:rPr>
        <w:t>the international community—looking at the U.S.’s steadfast and unquestioning support for Israel,</w:t>
      </w:r>
      <w:r>
        <w:t xml:space="preserve"> its steadfast </w:t>
      </w:r>
      <w:r w:rsidRPr="00F942D8">
        <w:rPr>
          <w:rStyle w:val="StyleBoldUnderline"/>
        </w:rPr>
        <w:t>maintenance of the embargo</w:t>
      </w:r>
      <w:r>
        <w:t xml:space="preserve"> against Cuba, and its steadfast inclusion of Cuba on the state sponsors’ list, </w:t>
      </w:r>
      <w:r w:rsidRPr="00F942D8">
        <w:rPr>
          <w:rStyle w:val="StyleBoldUnderline"/>
        </w:rPr>
        <w:t>as well as other special interest-driven foreign policies—has begun to back away from U.S. leadership and started to create and shape policies irrespective of U.S. views.</w:t>
      </w:r>
    </w:p>
    <w:p w:rsidR="00543203" w:rsidRPr="00F942D8" w:rsidRDefault="00543203" w:rsidP="00543203">
      <w:pPr>
        <w:rPr>
          <w:rStyle w:val="StyleBoldUnderline"/>
        </w:rPr>
      </w:pPr>
      <w:r>
        <w:t xml:space="preserve">Attorney Robert Muse went on to explain the important practical consequences for a country on the terrorism list. The economic sanctions are less meaningful for Cuba because the U.S. embargo already prohibits trade; however, a </w:t>
      </w:r>
      <w:r w:rsidRPr="00F942D8">
        <w:rPr>
          <w:rStyle w:val="StyleBoldUnderline"/>
        </w:rPr>
        <w:t>listed country loses its claim to sovereign immunity in U.S. courts and is therefore subject to suits that would otherwise be dismissed. Court judgments resulting from such suits have long-term implications for U.S.-Cuba relations.</w:t>
      </w:r>
    </w:p>
    <w:p w:rsidR="00543203" w:rsidRPr="00543203" w:rsidRDefault="00543203" w:rsidP="00543203"/>
    <w:p w:rsidR="0091772B" w:rsidRDefault="00FF6D3B" w:rsidP="00FF6D3B">
      <w:pPr>
        <w:pStyle w:val="Heading3"/>
      </w:pPr>
      <w:r>
        <w:lastRenderedPageBreak/>
        <w:t>Delist solves the economy</w:t>
      </w:r>
    </w:p>
    <w:p w:rsidR="00FF6D3B" w:rsidRDefault="00FF6D3B" w:rsidP="00FF6D3B"/>
    <w:p w:rsidR="00FF6D3B" w:rsidRDefault="00FF6D3B" w:rsidP="00FF6D3B">
      <w:pPr>
        <w:pStyle w:val="Heading4"/>
      </w:pPr>
      <w:r>
        <w:t>Delisting solves the economy – laundry list of sanctions it imposes</w:t>
      </w:r>
    </w:p>
    <w:p w:rsidR="00FF6D3B" w:rsidRDefault="00FF6D3B" w:rsidP="00FF6D3B">
      <w:r w:rsidRPr="00D60EA5">
        <w:rPr>
          <w:rStyle w:val="StyleStyleBold12pt"/>
        </w:rPr>
        <w:t>Laverty, 11</w:t>
      </w:r>
      <w:r>
        <w:t xml:space="preserve"> – former </w:t>
      </w:r>
      <w:r w:rsidRPr="00FF3510">
        <w:t>Senior Program Associate at The Center for Democracy in the Americas</w:t>
      </w:r>
      <w:r>
        <w:t xml:space="preserve"> (</w:t>
      </w:r>
      <w:r w:rsidRPr="00FF3510">
        <w:t>Collin</w:t>
      </w:r>
      <w:r>
        <w:t xml:space="preserve">, “Cuba’s New Resolve Economic Reform and its Implications for U.S. Policy”, 2011, </w:t>
      </w:r>
      <w:r w:rsidRPr="00FF3510">
        <w:t>http://democracyinamericas.org/pdfs/CDA_Cubas_New_Resolve.pdf</w:t>
      </w:r>
      <w:r>
        <w:t>)//eek</w:t>
      </w:r>
    </w:p>
    <w:p w:rsidR="00FF6D3B" w:rsidRDefault="00FF6D3B" w:rsidP="00FF6D3B"/>
    <w:p w:rsidR="00FF6D3B" w:rsidRDefault="00FF6D3B" w:rsidP="00FF6D3B">
      <w:r w:rsidRPr="00016E34">
        <w:rPr>
          <w:rStyle w:val="StyleBoldUnderline"/>
        </w:rPr>
        <w:t>Cuba should also be removed from the U.S. State Department list of State Sponsors</w:t>
      </w:r>
      <w:r>
        <w:t xml:space="preserve"> of Terrorism. </w:t>
      </w:r>
      <w:r w:rsidRPr="00016E34">
        <w:rPr>
          <w:rStyle w:val="StyleBoldUnderline"/>
        </w:rPr>
        <w:t>This designation subjects Cuba to sanctions including restrictions on U.S. foreign assistance; controls over exports</w:t>
      </w:r>
      <w:r>
        <w:t xml:space="preserve"> of certain dual use items; </w:t>
      </w:r>
      <w:r w:rsidRPr="00016E34">
        <w:rPr>
          <w:rStyle w:val="StyleBoldUnderline"/>
        </w:rPr>
        <w:t>and</w:t>
      </w:r>
      <w:r>
        <w:t xml:space="preserve"> miscellaneous </w:t>
      </w:r>
      <w:r w:rsidRPr="00016E34">
        <w:rPr>
          <w:rStyle w:val="StyleBoldUnderline"/>
        </w:rPr>
        <w:t>financial</w:t>
      </w:r>
      <w:r>
        <w:t xml:space="preserve"> and other </w:t>
      </w:r>
      <w:r w:rsidRPr="00016E34">
        <w:rPr>
          <w:rStyle w:val="StyleBoldUnderline"/>
        </w:rPr>
        <w:t>restrictions. Cuba’s presence on the list of State Sponsors of Terrorism is both substantively wrong and harmful to the Cuban economy, because it punishes Cuba for legal trade and financial transactions and deprives its people access to modern technology. The president can remove Cuba unilaterally</w:t>
      </w:r>
      <w:r>
        <w:t xml:space="preserve"> from the terror list. He should do so.</w:t>
      </w:r>
    </w:p>
    <w:p w:rsidR="00FF6D3B" w:rsidRPr="00FF6D3B" w:rsidRDefault="00FF6D3B" w:rsidP="00FF6D3B"/>
    <w:p w:rsidR="0091772B" w:rsidRDefault="00823242" w:rsidP="00823242">
      <w:pPr>
        <w:pStyle w:val="Heading3"/>
      </w:pPr>
      <w:r>
        <w:lastRenderedPageBreak/>
        <w:t>AT: Terrorist list justified</w:t>
      </w:r>
    </w:p>
    <w:p w:rsidR="00823242" w:rsidRDefault="00823242" w:rsidP="00823242"/>
    <w:p w:rsidR="00823242" w:rsidRDefault="00823242" w:rsidP="00823242">
      <w:pPr>
        <w:pStyle w:val="Heading4"/>
      </w:pPr>
      <w:r>
        <w:t>Cuba doesn’t support terrorism</w:t>
      </w:r>
    </w:p>
    <w:p w:rsidR="00823242" w:rsidRDefault="00823242" w:rsidP="00823242">
      <w:r>
        <w:rPr>
          <w:b/>
        </w:rPr>
        <w:t xml:space="preserve">Smith, 7 </w:t>
      </w:r>
      <w:r>
        <w:t xml:space="preserve">- was a U.S. diplomat and specialist in Cuban affairs for roughly 25 years, leaving the Foreign Service in 1982, when he was Chief of the U.S. Interests Section in Havana, because of his disagreements over Cuba policy. He has been an adjunct professor at Johns Hopkins University since 1984 and a Senior Fellow at the Center for International Policy in Washington, DC since 1992 (Wayne, “Take Cuba Off The Terrorist List” The National Interest, 8/6, </w:t>
      </w:r>
    </w:p>
    <w:p w:rsidR="00823242" w:rsidRDefault="000A0FE7" w:rsidP="00823242">
      <w:hyperlink r:id="rId115" w:history="1">
        <w:r w:rsidR="00823242" w:rsidRPr="00F9493C">
          <w:rPr>
            <w:rStyle w:val="Hyperlink"/>
          </w:rPr>
          <w:t>http://nationalinterest.org/commentary/inside-track-take-cuba-off-the-terrorist-list-1733</w:t>
        </w:r>
      </w:hyperlink>
    </w:p>
    <w:p w:rsidR="00823242" w:rsidRDefault="00823242" w:rsidP="00823242"/>
    <w:p w:rsidR="00823242" w:rsidRDefault="00823242" w:rsidP="00823242">
      <w:r w:rsidRPr="005B2057">
        <w:rPr>
          <w:rStyle w:val="StyleBoldUnderline"/>
        </w:rPr>
        <w:t>Cuba</w:t>
      </w:r>
      <w:r>
        <w:t xml:space="preserve"> </w:t>
      </w:r>
      <w:r w:rsidRPr="005B2057">
        <w:rPr>
          <w:rStyle w:val="StyleBoldUnderline"/>
        </w:rPr>
        <w:t>was placed on the list of terrorist nations</w:t>
      </w:r>
      <w:r>
        <w:t xml:space="preserve"> in March of 1982 </w:t>
      </w:r>
      <w:r w:rsidRPr="005B2057">
        <w:rPr>
          <w:rStyle w:val="StyleBoldUnderline"/>
        </w:rPr>
        <w:t>with little in the way of explanation.</w:t>
      </w:r>
      <w:r>
        <w:t xml:space="preserve"> Twenty-five years later, the State Department's reasons for keeping it there are totally unconvincing. </w:t>
      </w:r>
      <w:r w:rsidRPr="005B2057">
        <w:rPr>
          <w:rStyle w:val="StyleBoldUnderline"/>
        </w:rPr>
        <w:t>It is not involved in any terrorist activities that the State Department can point to</w:t>
      </w:r>
      <w:r>
        <w:t xml:space="preserve">. It does not endorse terrorism, as the State Department says it does. On the contrary, </w:t>
      </w:r>
      <w:r w:rsidRPr="005B2057">
        <w:rPr>
          <w:rStyle w:val="StyleBoldUnderline"/>
        </w:rPr>
        <w:t>it has condemned it in all its manifestations, has signed all twelve UN anti-terrorist resolutions and offered to sign agreements with the U</w:t>
      </w:r>
      <w:r>
        <w:t xml:space="preserve">nited </w:t>
      </w:r>
      <w:r w:rsidRPr="005B2057">
        <w:rPr>
          <w:rStyle w:val="StyleBoldUnderline"/>
        </w:rPr>
        <w:t>S</w:t>
      </w:r>
      <w:r>
        <w:t xml:space="preserve">tates </w:t>
      </w:r>
      <w:r w:rsidRPr="005B2057">
        <w:rPr>
          <w:rStyle w:val="StyleBoldUnderline"/>
        </w:rPr>
        <w:t>to cooperate in combating terrorism</w:t>
      </w:r>
      <w:r>
        <w:t>-an offer the Bush Administration ignores.</w:t>
      </w:r>
    </w:p>
    <w:p w:rsidR="00823242" w:rsidRDefault="00823242" w:rsidP="00823242">
      <w:r>
        <w:t>There are American fugitives in Cuba, yes, but even under our own legislation, this does not constitute grounds for declaring Cuba to be a terrorist state. And if Cuba does not regularly extradite those fleeing from American justice, the United States has not in more than 47 years extradited a single Cuban-including infamous terrorists such as Orlando Bosch and Luis Posada Carriles.</w:t>
      </w:r>
    </w:p>
    <w:p w:rsidR="00823242" w:rsidRDefault="00823242" w:rsidP="00823242">
      <w:r>
        <w:t xml:space="preserve">In sum, </w:t>
      </w:r>
      <w:r w:rsidRPr="005B2057">
        <w:rPr>
          <w:rStyle w:val="StyleBoldUnderline"/>
        </w:rPr>
        <w:t>there is simply no credible evidence that Cuba is a state sponsor of terrorism</w:t>
      </w:r>
      <w:r>
        <w:t xml:space="preserve">. The central question we should be asking is how can U.S. interests possibly be served by putting forward these spurious allegations and insisting that it is a terrorist state when it obviously is not, and by rebuffing its offers to cooperate in the struggle against terrorism? Does this not undermine our own credibility and cast doubt on our seriousness of purpose? Surely it is time to put an end to this dishonest and counterproductive policy. Congress should take the first step by holding hearings to examine the rationale and evidence-if any </w:t>
      </w:r>
      <w:proofErr w:type="gramStart"/>
      <w:r>
        <w:t>exists-behind</w:t>
      </w:r>
      <w:proofErr w:type="gramEnd"/>
      <w:r>
        <w:t xml:space="preserve"> this policy and to call for a new, more constructive approach.</w:t>
      </w:r>
    </w:p>
    <w:p w:rsidR="00823242" w:rsidRDefault="00823242" w:rsidP="00823242">
      <w:pPr>
        <w:pStyle w:val="Heading4"/>
      </w:pPr>
      <w:r>
        <w:t>No credible reason Cuba is on the terrorism list</w:t>
      </w:r>
    </w:p>
    <w:p w:rsidR="00823242" w:rsidRDefault="00823242" w:rsidP="00823242">
      <w:r>
        <w:rPr>
          <w:b/>
        </w:rPr>
        <w:t xml:space="preserve">Smith, 7 </w:t>
      </w:r>
      <w:r>
        <w:t xml:space="preserve">- was a U.S. diplomat and specialist in Cuban affairs for roughly 25 years, leaving the Foreign Service in 1982, when he was Chief of the U.S. Interests Section in Havana, because of his disagreements over Cuba policy. He has been an adjunct professor at Johns Hopkins University since 1984 and a Senior Fellow at the Center for International Policy in Washington, DC since 1992 (Wayne, “Take Cuba Off The Terrorist List” The National Interest, 8/6, </w:t>
      </w:r>
    </w:p>
    <w:p w:rsidR="00823242" w:rsidRPr="005B2057" w:rsidRDefault="000A0FE7" w:rsidP="00823242">
      <w:hyperlink r:id="rId116" w:history="1">
        <w:r w:rsidR="00823242" w:rsidRPr="00F9493C">
          <w:rPr>
            <w:rStyle w:val="Hyperlink"/>
          </w:rPr>
          <w:t>http://nationalinterest.org/commentary/inside-track-take-cuba-off-the-terrorist-list-1733</w:t>
        </w:r>
      </w:hyperlink>
    </w:p>
    <w:p w:rsidR="00823242" w:rsidRDefault="00823242" w:rsidP="00823242"/>
    <w:p w:rsidR="00823242" w:rsidRDefault="00823242" w:rsidP="00823242">
      <w:r>
        <w:t>Bogus Reasons for Keeping Cuba on the List</w:t>
      </w:r>
    </w:p>
    <w:p w:rsidR="00823242" w:rsidRDefault="00823242" w:rsidP="00823242">
      <w:r>
        <w:t xml:space="preserve">After 25 years, </w:t>
      </w:r>
      <w:r w:rsidRPr="005B2057">
        <w:rPr>
          <w:rStyle w:val="StyleBoldUnderline"/>
        </w:rPr>
        <w:t>Cuba remains on the State Department's annual list of state sponsors of terrorism for reasons that do not withstand the most perfunctory examination.</w:t>
      </w:r>
      <w:r>
        <w:t xml:space="preserve"> There is, for example, the oft-repeated charge that Cuba endorses terrorism as a tactic. Former Undersecretary of State John Bolton, for one, claimed in March of 2004 that Fidel Castro "continues to view terror as a legitimate tactic to further revolutionary objectives."</w:t>
      </w:r>
    </w:p>
    <w:p w:rsidR="00823242" w:rsidRDefault="00823242" w:rsidP="00823242">
      <w:r>
        <w:t xml:space="preserve">The charge is simply not true, and </w:t>
      </w:r>
      <w:r w:rsidRPr="005B2057">
        <w:rPr>
          <w:rStyle w:val="StyleBoldUnderline"/>
        </w:rPr>
        <w:t>neither Bolton nor anyone else has been able to point to a single statement of Castro's endorsing terrorism</w:t>
      </w:r>
      <w:r>
        <w:t xml:space="preserve">. On the contrary, </w:t>
      </w:r>
      <w:r w:rsidRPr="005B2057">
        <w:rPr>
          <w:rStyle w:val="StyleBoldUnderline"/>
        </w:rPr>
        <w:t xml:space="preserve">there are myriad Cuban statements condemning it. </w:t>
      </w:r>
      <w:r>
        <w:t xml:space="preserve">Within hours of the 9/11 attack, for example, the Cuban government issued a statement condemning the attacks and ruing the loss of life. Late in September, Castro categorically condemned all </w:t>
      </w:r>
      <w:r>
        <w:lastRenderedPageBreak/>
        <w:t>forms of terrorism as an "ethically indefensible phenomenon which must be eradicated." He vowed that, "the territory of Cuba will never be used for terrorist actions against the American people."</w:t>
      </w:r>
    </w:p>
    <w:p w:rsidR="00823242" w:rsidRDefault="00823242" w:rsidP="00823242"/>
    <w:p w:rsidR="00823242" w:rsidRDefault="00823242" w:rsidP="00823242">
      <w:pPr>
        <w:pStyle w:val="Heading4"/>
      </w:pPr>
      <w:r>
        <w:t>Cuba doesn’t shelter FARC or Basque guerillas</w:t>
      </w:r>
    </w:p>
    <w:p w:rsidR="00823242" w:rsidRDefault="00823242" w:rsidP="00823242">
      <w:r>
        <w:rPr>
          <w:b/>
        </w:rPr>
        <w:t xml:space="preserve">Smith, 7 </w:t>
      </w:r>
      <w:r>
        <w:t xml:space="preserve">- was a U.S. diplomat and specialist in Cuban affairs for roughly 25 years, leaving the Foreign Service in 1982, when he was Chief of the U.S. Interests Section in Havana, because of his disagreements over Cuba policy. He has been an adjunct professor at Johns Hopkins University since 1984 and a Senior Fellow at the Center for International Policy in Washington, DC since 1992 (Wayne, “Take Cuba Off The Terrorist List” The National Interest, 8/6, </w:t>
      </w:r>
    </w:p>
    <w:p w:rsidR="00823242" w:rsidRPr="005B2057" w:rsidRDefault="000A0FE7" w:rsidP="00823242">
      <w:hyperlink r:id="rId117" w:history="1">
        <w:r w:rsidR="00823242" w:rsidRPr="00F9493C">
          <w:rPr>
            <w:rStyle w:val="Hyperlink"/>
          </w:rPr>
          <w:t>http://nationalinterest.org/commentary/inside-track-take-cuba-off-the-terrorist-list-1733</w:t>
        </w:r>
      </w:hyperlink>
    </w:p>
    <w:p w:rsidR="00823242" w:rsidRDefault="00823242" w:rsidP="00823242"/>
    <w:p w:rsidR="00823242" w:rsidRPr="00823242" w:rsidRDefault="00823242" w:rsidP="00823242">
      <w:pPr>
        <w:rPr>
          <w:bCs/>
          <w:u w:val="single"/>
        </w:rPr>
      </w:pPr>
      <w:r>
        <w:t xml:space="preserve">And as it does every year, </w:t>
      </w:r>
      <w:r w:rsidRPr="005B2057">
        <w:rPr>
          <w:rStyle w:val="StyleBoldUnderline"/>
        </w:rPr>
        <w:t>last year's report mentions the presence in Cuba of members of the Basque ETA guerrilla organization, and the Colombian FARC and ELN</w:t>
      </w:r>
      <w:r>
        <w:t xml:space="preserve">. </w:t>
      </w:r>
      <w:r w:rsidRPr="005B2057">
        <w:rPr>
          <w:rStyle w:val="StyleBoldUnderline"/>
        </w:rPr>
        <w:t>In past years, the State Department tried to suggest that they were in Cuba against the wishes of their respective governments and had sinister objectives. But that suggestion was shot down year after year by representatives of the Spanish and Colombian governments</w:t>
      </w:r>
      <w:r>
        <w:t xml:space="preserve">. This year, no such allegations are made. It is acknowledged that they are living in Cuba legally. Further, the report states that: "There is no information concerning terrorist activities of these or other organizations on Cuban territory. . . . </w:t>
      </w:r>
      <w:r w:rsidRPr="005B2057">
        <w:rPr>
          <w:rStyle w:val="StyleBoldUnderline"/>
        </w:rPr>
        <w:t>The U</w:t>
      </w:r>
      <w:r>
        <w:t xml:space="preserve">nited </w:t>
      </w:r>
      <w:r w:rsidRPr="005B2057">
        <w:rPr>
          <w:rStyle w:val="StyleBoldUnderline"/>
        </w:rPr>
        <w:t>S</w:t>
      </w:r>
      <w:r>
        <w:t xml:space="preserve">tates </w:t>
      </w:r>
      <w:r w:rsidRPr="005B2057">
        <w:rPr>
          <w:rStyle w:val="StyleBoldUnderline"/>
        </w:rPr>
        <w:t>is not aware of specific terrorist enclaves in the country."</w:t>
      </w:r>
    </w:p>
    <w:p w:rsidR="00823242" w:rsidRDefault="00823242" w:rsidP="00823242">
      <w:pPr>
        <w:pStyle w:val="Heading4"/>
      </w:pPr>
      <w:r>
        <w:t>Failure to extradite doesn’t merit putting Cuba on the terrorist list</w:t>
      </w:r>
    </w:p>
    <w:p w:rsidR="00823242" w:rsidRDefault="00823242" w:rsidP="00823242">
      <w:r>
        <w:rPr>
          <w:b/>
        </w:rPr>
        <w:t xml:space="preserve">Smith, 7 </w:t>
      </w:r>
      <w:r>
        <w:t xml:space="preserve">- was a U.S. diplomat and specialist in Cuban affairs for roughly 25 years, leaving the Foreign Service in 1982, when he was Chief of the U.S. Interests Section in Havana, because of his disagreements over Cuba policy. He has been an adjunct professor at Johns Hopkins University since 1984 and a Senior Fellow at the Center for International Policy in Washington, DC since 1992 (Wayne, “Take Cuba Off The Terrorist List” The National Interest, 8/6, </w:t>
      </w:r>
    </w:p>
    <w:p w:rsidR="00823242" w:rsidRDefault="000A0FE7" w:rsidP="00823242">
      <w:hyperlink r:id="rId118" w:history="1">
        <w:r w:rsidR="00823242" w:rsidRPr="00F9493C">
          <w:rPr>
            <w:rStyle w:val="Hyperlink"/>
          </w:rPr>
          <w:t>http://nationalinterest.org/commentary/inside-track-take-cuba-off-the-terrorist-list-1733</w:t>
        </w:r>
      </w:hyperlink>
    </w:p>
    <w:p w:rsidR="00823242" w:rsidRPr="005B2057" w:rsidRDefault="00823242" w:rsidP="00823242"/>
    <w:p w:rsidR="00823242" w:rsidRDefault="00823242" w:rsidP="00823242">
      <w:r>
        <w:t xml:space="preserve">True, there are American fugitives in Cuba. Most are hijackers who came in the 1970s and have lived in Cuba since then. There are a few others, probably seven or eight, wanted for crimes committed in the United States. It is also true that </w:t>
      </w:r>
      <w:r w:rsidRPr="005B2057">
        <w:rPr>
          <w:rStyle w:val="StyleBoldUnderline"/>
        </w:rPr>
        <w:t>Cuba has not responded positively to U.S. extradition requests. But</w:t>
      </w:r>
      <w:r>
        <w:t xml:space="preserve"> two things must be noted about that. First, for all practical purposes, </w:t>
      </w:r>
      <w:r w:rsidRPr="005B2057">
        <w:rPr>
          <w:rStyle w:val="StyleBoldUnderline"/>
        </w:rPr>
        <w:t>the 1904 extradition treaty is simply no longer operative, principally because the U</w:t>
      </w:r>
      <w:r>
        <w:t xml:space="preserve">nited </w:t>
      </w:r>
      <w:r w:rsidRPr="005B2057">
        <w:rPr>
          <w:rStyle w:val="StyleBoldUnderline"/>
        </w:rPr>
        <w:t>S</w:t>
      </w:r>
      <w:r>
        <w:t xml:space="preserve">tates </w:t>
      </w:r>
      <w:r w:rsidRPr="005B2057">
        <w:rPr>
          <w:rStyle w:val="StyleBoldUnderline"/>
        </w:rPr>
        <w:t>has not honored a single Cuba request</w:t>
      </w:r>
      <w:r>
        <w:t xml:space="preserve"> for extradition since 1959. Second, </w:t>
      </w:r>
      <w:r w:rsidRPr="005B2057">
        <w:rPr>
          <w:rStyle w:val="StyleBoldUnderline"/>
        </w:rPr>
        <w:t>most of the "crimes" committed in the U.S. were of a political nature, and Article VI of the treaty excludes the extradition of those whose crimes were of a "political character</w:t>
      </w:r>
      <w:r>
        <w:t>."</w:t>
      </w:r>
    </w:p>
    <w:p w:rsidR="00823242" w:rsidRDefault="00823242" w:rsidP="00823242">
      <w:r>
        <w:t xml:space="preserve">Furthermore, as Robert Muse, an international lawyer, noted in a 2004 report, </w:t>
      </w:r>
      <w:r w:rsidRPr="005B2057">
        <w:rPr>
          <w:rStyle w:val="StyleBoldUnderline"/>
        </w:rPr>
        <w:t>none of the U.S. fugitives in Cuba provides a basis for declaring Cuba to be a "state sponsor of terrorism."</w:t>
      </w:r>
      <w:r>
        <w:t xml:space="preserve"> Legal authority to make such a designation is found in Section 6(j) of the 1979 Export Administration Act, which says that it must be demonstrated that the fugitives have committed "terrorist" acts and that those acts were "international" in character. Muse states that he has been unable to identify a single U.S. fugitive in Cuba who meets those twofold criteria. Thus, they are extraneous to the definition of Cuba as a "state sponsor of terrorism."</w:t>
      </w:r>
    </w:p>
    <w:p w:rsidR="00823242" w:rsidRDefault="00823242" w:rsidP="00823242">
      <w:r>
        <w:t>In sum, as CIP has noted in its responses over the past few years, the annual reports present not a shred of evidence to confirm that Cuba is in fact a terrorist state.</w:t>
      </w:r>
    </w:p>
    <w:p w:rsidR="00823242" w:rsidRPr="00823242" w:rsidRDefault="00823242" w:rsidP="00823242"/>
    <w:p w:rsidR="00823242" w:rsidRDefault="00823242" w:rsidP="00823242">
      <w:pPr>
        <w:pStyle w:val="Heading4"/>
      </w:pPr>
      <w:r>
        <w:lastRenderedPageBreak/>
        <w:t>No terrorist assets exist in Cuba</w:t>
      </w:r>
    </w:p>
    <w:p w:rsidR="00823242" w:rsidRDefault="00823242" w:rsidP="00823242">
      <w:r>
        <w:rPr>
          <w:b/>
        </w:rPr>
        <w:t xml:space="preserve">Smith, 7 </w:t>
      </w:r>
      <w:r>
        <w:t xml:space="preserve">- was a U.S. diplomat and specialist in Cuban affairs for roughly 25 years, leaving the Foreign Service in 1982, when he was Chief of the U.S. Interests Section in Havana, because of his disagreements over Cuba policy. He has been an adjunct professor at Johns Hopkins University since 1984 and a Senior Fellow at the Center for International Policy in Washington, DC since 1992 (Wayne, “Take Cuba Off The Terrorist List” The National Interest, 8/6, </w:t>
      </w:r>
    </w:p>
    <w:p w:rsidR="00823242" w:rsidRPr="005B2057" w:rsidRDefault="000A0FE7" w:rsidP="00823242">
      <w:hyperlink r:id="rId119" w:history="1">
        <w:r w:rsidR="00823242" w:rsidRPr="00F9493C">
          <w:rPr>
            <w:rStyle w:val="Hyperlink"/>
          </w:rPr>
          <w:t>http://nationalinterest.org/commentary/inside-track-take-cuba-off-the-terrorist-list-1733</w:t>
        </w:r>
      </w:hyperlink>
    </w:p>
    <w:p w:rsidR="00823242" w:rsidRDefault="00823242" w:rsidP="00823242"/>
    <w:p w:rsidR="00823242" w:rsidRDefault="00823242" w:rsidP="00823242">
      <w:r>
        <w:t>The Case of the Annual Reports</w:t>
      </w:r>
    </w:p>
    <w:p w:rsidR="00823242" w:rsidRDefault="00823242" w:rsidP="00823242">
      <w:r>
        <w:t xml:space="preserve">One may have a twinge of sympathy for the </w:t>
      </w:r>
      <w:r w:rsidRPr="005B2057">
        <w:rPr>
          <w:rStyle w:val="StyleBoldUnderline"/>
        </w:rPr>
        <w:t xml:space="preserve">analysts </w:t>
      </w:r>
      <w:r w:rsidRPr="005B2057">
        <w:t xml:space="preserve">who </w:t>
      </w:r>
      <w:r w:rsidRPr="005B2057">
        <w:rPr>
          <w:rStyle w:val="StyleBoldUnderline"/>
        </w:rPr>
        <w:t>craft the list of state sponsors of terrorism</w:t>
      </w:r>
      <w:r>
        <w:t xml:space="preserve">. Their instructions are to write and publish a report every year saying that Cuba is such a sponsor. </w:t>
      </w:r>
      <w:proofErr w:type="gramStart"/>
      <w:r>
        <w:t>But what about evidence?</w:t>
      </w:r>
      <w:proofErr w:type="gramEnd"/>
    </w:p>
    <w:p w:rsidR="00823242" w:rsidRDefault="00823242" w:rsidP="00823242">
      <w:r>
        <w:t xml:space="preserve">In years past, the analysts seemed to handle that dilemma </w:t>
      </w:r>
      <w:r w:rsidRPr="005B2057">
        <w:rPr>
          <w:rStyle w:val="StyleBoldUnderline"/>
        </w:rPr>
        <w:t>by using unverified and highly questionable reports</w:t>
      </w:r>
      <w:r>
        <w:t xml:space="preserve">. As monitoring efforts have increased over the past few years and the specious conclusions pointed out, </w:t>
      </w:r>
      <w:r w:rsidRPr="005B2057">
        <w:rPr>
          <w:rStyle w:val="StyleBoldUnderline"/>
        </w:rPr>
        <w:t>the analysts seem to have turned to a new tactic-non-sequitors that do not prove that Cuba sponsors terrorism</w:t>
      </w:r>
      <w:r>
        <w:t xml:space="preserve">. </w:t>
      </w:r>
      <w:r w:rsidRPr="005B2057">
        <w:rPr>
          <w:rStyle w:val="StyleBoldUnderline"/>
        </w:rPr>
        <w:t>This year's report</w:t>
      </w:r>
      <w:r>
        <w:t xml:space="preserve">, for example, </w:t>
      </w:r>
      <w:r w:rsidRPr="005B2057">
        <w:rPr>
          <w:rStyle w:val="StyleBoldUnderline"/>
        </w:rPr>
        <w:t>complained that "Cuba did not attempt to track, block, or seize terrorist assets,</w:t>
      </w:r>
      <w:r>
        <w:t xml:space="preserve"> although the authority to do so is contained in Cuba's Law 93 against acts of terrorism, as well as Instruction 19 of the Superintendent of the Cuban Central Bank."</w:t>
      </w:r>
    </w:p>
    <w:p w:rsidR="00823242" w:rsidRDefault="00823242" w:rsidP="00823242">
      <w:r>
        <w:t>But any decent lawyer would respond to that by asking "</w:t>
      </w:r>
      <w:r w:rsidRPr="005B2057">
        <w:rPr>
          <w:rStyle w:val="StyleBoldUnderline"/>
        </w:rPr>
        <w:t>what assets?" There is no evidence at all that Al-Qaeda or any other terrorist organization has any assets in Cuba. And so, there is nothing to seize</w:t>
      </w:r>
      <w:r>
        <w:t>. The only thing the statement makes clear is that Cuba does have laws on the books against acts of terrorism. How, one might ask, does that square with the report's assertion that it is a terrorist state?</w:t>
      </w:r>
    </w:p>
    <w:p w:rsidR="00823242" w:rsidRDefault="00823242" w:rsidP="00823242"/>
    <w:p w:rsidR="00A76A93" w:rsidRDefault="00A76A93" w:rsidP="00A76A93"/>
    <w:p w:rsidR="00A76A93" w:rsidRDefault="00A76A93" w:rsidP="00A76A93"/>
    <w:p w:rsidR="00426738" w:rsidRDefault="00426738" w:rsidP="00AB7B96"/>
    <w:p w:rsidR="00AB7B96" w:rsidRDefault="00AB7B96" w:rsidP="005B65B6">
      <w:pPr>
        <w:pStyle w:val="Heading2"/>
      </w:pPr>
      <w:r>
        <w:lastRenderedPageBreak/>
        <w:t>Lift communications embargo CP</w:t>
      </w:r>
    </w:p>
    <w:p w:rsidR="005B65B6" w:rsidRDefault="005B65B6" w:rsidP="005B65B6"/>
    <w:p w:rsidR="005B65B6" w:rsidRDefault="005B65B6" w:rsidP="005B65B6">
      <w:pPr>
        <w:pStyle w:val="Heading3"/>
      </w:pPr>
      <w:r>
        <w:lastRenderedPageBreak/>
        <w:t>Communications embargo – 1nc</w:t>
      </w:r>
    </w:p>
    <w:p w:rsidR="005B65B6" w:rsidRPr="005B65B6" w:rsidRDefault="005B65B6" w:rsidP="005B65B6"/>
    <w:p w:rsidR="005B65B6" w:rsidRPr="005B65B6" w:rsidRDefault="005B65B6" w:rsidP="005B65B6">
      <w:r>
        <w:t>The United States federal government should exempt all communications equipment from economic sanctions on Cuba.</w:t>
      </w:r>
    </w:p>
    <w:p w:rsidR="00AB7B96" w:rsidRDefault="00AB7B96" w:rsidP="00AB7B96">
      <w:pPr>
        <w:pStyle w:val="Heading4"/>
      </w:pPr>
      <w:r>
        <w:t>Completely lifting the ban on communications equipment spurs Cuban political reform</w:t>
      </w:r>
      <w:r w:rsidR="005B65B6">
        <w:t xml:space="preserve"> and facilitates greater cultural engagement</w:t>
      </w:r>
    </w:p>
    <w:p w:rsidR="00AB7B96" w:rsidRDefault="00AB7B96" w:rsidP="00AB7B96">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AB7B96" w:rsidRDefault="00AB7B96" w:rsidP="00AB7B96"/>
    <w:p w:rsidR="00AB7B96" w:rsidRDefault="00AB7B96" w:rsidP="00AB7B96">
      <w:r>
        <w:t>(8D) Repeal the "Communications Embargo"</w:t>
      </w:r>
    </w:p>
    <w:p w:rsidR="00AB7B96" w:rsidRDefault="00AB7B96" w:rsidP="00AB7B96">
      <w:r w:rsidRPr="00AE4D63">
        <w:rPr>
          <w:rStyle w:val="StyleBoldUnderline"/>
        </w:rPr>
        <w:t>Removing the targeted sanctions on communications equipment would facilitate the transfer of ideas, information, and communication between the Cuban people and the rest of the world</w:t>
      </w:r>
      <w:r>
        <w:t xml:space="preserve">. The </w:t>
      </w:r>
      <w:r w:rsidRPr="00AE4D63">
        <w:rPr>
          <w:rStyle w:val="StyleBoldUnderline"/>
        </w:rPr>
        <w:t xml:space="preserve">Obama </w:t>
      </w:r>
      <w:r>
        <w:t xml:space="preserve">Administration </w:t>
      </w:r>
      <w:r w:rsidRPr="00AE4D63">
        <w:rPr>
          <w:rStyle w:val="StyleBoldUnderline"/>
        </w:rPr>
        <w:t xml:space="preserve">has taken a step in this direction by easing restrictions that prevented American companies from providing telecommunications services </w:t>
      </w:r>
      <w:r>
        <w:t xml:space="preserve">between Cuba and the United States. With these changes, U.S. companies can now install fiber optic cables, as well as provide satellite radio and television. </w:t>
      </w:r>
      <w:r w:rsidRPr="00AE4D63">
        <w:rPr>
          <w:rStyle w:val="StyleBoldUnderline"/>
        </w:rPr>
        <w:t>These changes have not, however, gone far enough.</w:t>
      </w:r>
    </w:p>
    <w:p w:rsidR="00AB7B96" w:rsidRDefault="00AB7B96" w:rsidP="00AB7B96">
      <w:r>
        <w:t xml:space="preserve">To be sure, removing sanctions on communications equipment would make communication and information dissemination easier for the Cuban government, but the embargo itself does not prevent this. As long as the European and Canadian markets are available, the regime will have access to the Internet and to computer systems. Restrictions like these impact the people, particularly the dissident movement, far more than the government. Put differently, </w:t>
      </w:r>
      <w:r w:rsidRPr="00AE4D63">
        <w:rPr>
          <w:rStyle w:val="StyleBoldUnderline"/>
        </w:rPr>
        <w:t>the American restrictions on communications equipment amounts to a minor inconvenience for the regime, but a rather impossible hurdle for those struggling to create a civil society in Cuba</w:t>
      </w:r>
      <w:r>
        <w:t>.</w:t>
      </w:r>
    </w:p>
    <w:p w:rsidR="00AB7B96" w:rsidRDefault="00AB7B96" w:rsidP="00AB7B96">
      <w:r>
        <w:t xml:space="preserve">The author has had numerous discussions with Cuban dissidents like Oswaldo Paya and Oscar Espinosa Chepe, both in person and electronically. The Cuban government clearly has an interest in keeping dissidents </w:t>
      </w:r>
      <w:proofErr w:type="gramStart"/>
      <w:r>
        <w:t>like  [</w:t>
      </w:r>
      <w:proofErr w:type="gramEnd"/>
      <w:r>
        <w:t xml:space="preserve">*234]  Paya and Chepe as isolated as possible. </w:t>
      </w:r>
      <w:r w:rsidRPr="00AE4D63">
        <w:rPr>
          <w:rStyle w:val="StyleBoldUnderline"/>
        </w:rPr>
        <w:t>By cracking down on the communications equipment available on the island, the U.S. creates a bottleneck of information flow, whereby the Cuban government alone has access, helping the regime maintain a totalitarian stranglehold</w:t>
      </w:r>
      <w:r>
        <w:t xml:space="preserve"> on the island and keep its dissident problem in check. Even if Cuba were to remain on the State Sponsors of Terrorism List, </w:t>
      </w:r>
      <w:r w:rsidRPr="00AE4D63">
        <w:rPr>
          <w:rStyle w:val="StyleBoldUnderline"/>
        </w:rPr>
        <w:t>the Administration can</w:t>
      </w:r>
      <w:r>
        <w:t xml:space="preserve"> still </w:t>
      </w:r>
      <w:r w:rsidRPr="00AE4D63">
        <w:rPr>
          <w:rStyle w:val="StyleBoldUnderline"/>
        </w:rPr>
        <w:t>remove the ban on communications equipment pursuant to the Export Administration Act and the Foreign Assistance Act</w:t>
      </w:r>
      <w:r>
        <w:t xml:space="preserve">. </w:t>
      </w:r>
      <w:proofErr w:type="gramStart"/>
      <w:r>
        <w:t>n155</w:t>
      </w:r>
      <w:proofErr w:type="gramEnd"/>
      <w:r>
        <w:t xml:space="preserve"> The recent reforms introduced by the Obama Administration begin to address the flow of information to the island, but much more should be done.</w:t>
      </w:r>
    </w:p>
    <w:p w:rsidR="00AB7B96" w:rsidRDefault="00AB7B96" w:rsidP="00AB7B96">
      <w:r w:rsidRPr="0019559F">
        <w:rPr>
          <w:rStyle w:val="StyleBoldUnderline"/>
        </w:rPr>
        <w:t>By entirely eliminating the communications plank of the economic sanctions, the U.S. will have removed a serious barrier to constructive academic and cultural exchanges</w:t>
      </w:r>
      <w:r>
        <w:t>. Many of these exchanges involve ordinary Cubans who would otherwise be left rudderless without communications equipment to link with their American counterparts. By encouraging nonpolitical contact between Cuban academics, cultural elites, and even athletes, the U.S. could circumvent the totalitarian strictures set up by the Cuban regime to isolate its own people.</w:t>
      </w:r>
    </w:p>
    <w:p w:rsidR="00AB7B96" w:rsidRDefault="00AB7B96" w:rsidP="00AB7B96">
      <w:r>
        <w:t>American and global NGOs would also finally find their hands untied to establish a network of contacts in order to help nurture a fledgling civil society. This recommendation amounts to a negative suggestion: the less U.S. government involvement, the better. By stepping back and simply allowing private-to-private contacts flourish across the border, the U.S. government would be striking at the very heart of Cuba's totalitarian maintenance: its relative isolation.</w:t>
      </w:r>
    </w:p>
    <w:p w:rsidR="005B65B6" w:rsidRDefault="005B65B6" w:rsidP="005B65B6">
      <w:pPr>
        <w:pStyle w:val="Heading4"/>
      </w:pPr>
      <w:r>
        <w:lastRenderedPageBreak/>
        <w:t>It avoids politics</w:t>
      </w:r>
    </w:p>
    <w:p w:rsidR="005B65B6" w:rsidRPr="00197382" w:rsidRDefault="005B65B6" w:rsidP="005B65B6">
      <w:r>
        <w:rPr>
          <w:b/>
        </w:rPr>
        <w:t xml:space="preserve">Burns, 9 </w:t>
      </w:r>
      <w:r>
        <w:t>- journalist based in New York. He often covers the United Nations, with an emphasis on the political and multilateral relations of Latin American and Asian countries (Patrick, World Politics Review, “Engaging Cuba, One Step at a Time” 11/13, http://www.worldpoliticsreview.com/articles/4620/engaging-cuba-one-step-at-a-time)</w:t>
      </w:r>
    </w:p>
    <w:p w:rsidR="005B65B6" w:rsidRDefault="005B65B6" w:rsidP="005B65B6"/>
    <w:p w:rsidR="005B65B6" w:rsidRDefault="005B65B6" w:rsidP="005B65B6">
      <w:r>
        <w:t xml:space="preserve">There are currently two bills in Congress that would lift U.S. travel restrictions. But </w:t>
      </w:r>
      <w:r w:rsidRPr="00197382">
        <w:rPr>
          <w:rStyle w:val="StyleBoldUnderline"/>
        </w:rPr>
        <w:t xml:space="preserve">the </w:t>
      </w:r>
      <w:r w:rsidRPr="005B65B6">
        <w:rPr>
          <w:rStyle w:val="Emphasis"/>
        </w:rPr>
        <w:t>political costs of major changes</w:t>
      </w:r>
      <w:r w:rsidRPr="00197382">
        <w:rPr>
          <w:rStyle w:val="StyleBoldUnderline"/>
        </w:rPr>
        <w:t xml:space="preserve"> in Cuba policy are still </w:t>
      </w:r>
      <w:r w:rsidRPr="005B65B6">
        <w:rPr>
          <w:rStyle w:val="Emphasis"/>
        </w:rPr>
        <w:t>too high</w:t>
      </w:r>
      <w:r w:rsidRPr="00197382">
        <w:rPr>
          <w:rStyle w:val="StyleBoldUnderline"/>
        </w:rPr>
        <w:t xml:space="preserve"> for Washington to bear</w:t>
      </w:r>
      <w:r>
        <w:t xml:space="preserve"> in the near future. </w:t>
      </w:r>
      <w:r w:rsidRPr="00197382">
        <w:rPr>
          <w:rStyle w:val="StyleBoldUnderline"/>
        </w:rPr>
        <w:t>So</w:t>
      </w:r>
      <w:r>
        <w:t xml:space="preserve"> for now, argues Robert Pastor, professor of international relations at American University, </w:t>
      </w:r>
      <w:r w:rsidRPr="00197382">
        <w:rPr>
          <w:rStyle w:val="StyleBoldUnderline"/>
        </w:rPr>
        <w:t xml:space="preserve">the Obama administration's </w:t>
      </w:r>
      <w:r w:rsidRPr="005B65B6">
        <w:rPr>
          <w:rStyle w:val="Emphasis"/>
        </w:rPr>
        <w:t>incremental steps are the best way</w:t>
      </w:r>
      <w:r w:rsidRPr="00197382">
        <w:rPr>
          <w:rStyle w:val="StyleBoldUnderline"/>
        </w:rPr>
        <w:t xml:space="preserve"> to open doors for more pragmatic cooperation</w:t>
      </w:r>
      <w:r>
        <w:t xml:space="preserve">. "There are many smaller issues that cry for a more imaginative approach that would meet both countries' needs," Pastor says. </w:t>
      </w:r>
    </w:p>
    <w:p w:rsidR="005B65B6" w:rsidRDefault="005B65B6" w:rsidP="005B65B6">
      <w:r>
        <w:t xml:space="preserve">Indeed, when trivial gestures like flags and marquees can be interpreted as meaningful, policy-based initiatives, </w:t>
      </w:r>
      <w:r w:rsidRPr="00197382">
        <w:rPr>
          <w:rStyle w:val="StyleBoldUnderline"/>
        </w:rPr>
        <w:t>practical engagement on issues like mail service, communication, and countering drug trafficking could have a dramatic impact</w:t>
      </w:r>
      <w:r>
        <w:t xml:space="preserve">. But given the 50 years of mutual antagonism between the two countries, even small steps will take time. </w:t>
      </w:r>
    </w:p>
    <w:p w:rsidR="005B65B6" w:rsidRDefault="005B65B6" w:rsidP="005B65B6"/>
    <w:p w:rsidR="00C7405B" w:rsidRDefault="00C7405B" w:rsidP="005B65B6"/>
    <w:p w:rsidR="00C7405B" w:rsidRDefault="00C7405B" w:rsidP="00C7405B">
      <w:pPr>
        <w:pStyle w:val="Heading3"/>
      </w:pPr>
      <w:r>
        <w:lastRenderedPageBreak/>
        <w:t>2nc – CP solves</w:t>
      </w:r>
    </w:p>
    <w:p w:rsidR="00C7405B" w:rsidRDefault="00C7405B" w:rsidP="00C7405B"/>
    <w:p w:rsidR="00C7405B" w:rsidRDefault="00C7405B" w:rsidP="00C7405B">
      <w:pPr>
        <w:pStyle w:val="Heading4"/>
      </w:pPr>
      <w:r>
        <w:t>OFAC reinterpretation of licensing allows democratization and a free flow of information – telecommunications will be able to move in</w:t>
      </w:r>
    </w:p>
    <w:p w:rsidR="00C7405B" w:rsidRDefault="00C7405B" w:rsidP="00C7405B">
      <w:r w:rsidRPr="00C224BE">
        <w:rPr>
          <w:rStyle w:val="StyleStyleBold12pt"/>
        </w:rPr>
        <w:t>P</w:t>
      </w:r>
      <w:r w:rsidRPr="0055556E">
        <w:rPr>
          <w:rStyle w:val="StyleStyleBold12pt"/>
        </w:rPr>
        <w:t xml:space="preserve">ascual </w:t>
      </w:r>
      <w:proofErr w:type="gramStart"/>
      <w:r w:rsidRPr="0055556E">
        <w:rPr>
          <w:rStyle w:val="StyleStyleBold12pt"/>
        </w:rPr>
        <w:t>et</w:t>
      </w:r>
      <w:proofErr w:type="gramEnd"/>
      <w:r w:rsidRPr="0055556E">
        <w:rPr>
          <w:rStyle w:val="StyleStyleBold12pt"/>
        </w:rPr>
        <w:t>. Al. 9</w:t>
      </w:r>
      <w:r>
        <w:t xml:space="preserve"> –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rsidR="00C7405B" w:rsidRDefault="00C7405B" w:rsidP="00C7405B"/>
    <w:p w:rsidR="00C7405B" w:rsidRDefault="00C7405B" w:rsidP="00C7405B">
      <w:r w:rsidRPr="00823073">
        <w:t xml:space="preserve">The aforementioned initiatives are non-controversial and widely supported by the American public. More controversial—although still enjoying widespread public support—would be </w:t>
      </w:r>
      <w:r w:rsidRPr="0055556E">
        <w:rPr>
          <w:rStyle w:val="StyleBoldUnderline"/>
        </w:rPr>
        <w:t>licensing the sale and donation of all communications equipment, including radios, televisions, and computers. The CDA recognized the importance of expanding access to ideas, knowledge, and information by authorizing the licensing of telecommunications goods and services</w:t>
      </w:r>
      <w:r w:rsidRPr="00823073">
        <w:t xml:space="preserve">. U.S. government financing of books and radios that are distributed to Cubans throughout the island demonstrates a belief that </w:t>
      </w:r>
      <w:r w:rsidRPr="0055556E">
        <w:rPr>
          <w:rStyle w:val="StyleBoldUnderline"/>
        </w:rPr>
        <w:t>breaking down the barriers to the flow of information is critical to promoting change in Cuba. The president should therefore instruct the Department of Commerce and OFAC to internally change their</w:t>
      </w:r>
      <w:r w:rsidRPr="00823073">
        <w:t xml:space="preserve"> respective </w:t>
      </w:r>
      <w:r w:rsidRPr="0055556E">
        <w:rPr>
          <w:rStyle w:val="StyleBoldUnderline"/>
        </w:rPr>
        <w:t>licensing policies with regard to Cuba from a “presumption of denial” to a “presumption of approval” with respect to items deemed to be in the U.S. national interest for Cuba</w:t>
      </w:r>
      <w:r w:rsidRPr="00823073">
        <w:t xml:space="preserve"> to receive, including laptops, cell phones and other telecommunications equipment, computer peripherals, internet connection equipment, as well as access to satellite and broadband communications networks. </w:t>
      </w:r>
    </w:p>
    <w:p w:rsidR="00C7405B" w:rsidRDefault="00C7405B" w:rsidP="00C7405B">
      <w:pPr>
        <w:pStyle w:val="Heading4"/>
      </w:pPr>
      <w:r>
        <w:t>Dismantling the communications embargo solves – it allows for a bottom up change</w:t>
      </w:r>
    </w:p>
    <w:p w:rsidR="00C7405B" w:rsidRDefault="00C7405B" w:rsidP="00C7405B">
      <w:r w:rsidRPr="0085293C">
        <w:rPr>
          <w:rStyle w:val="StyleStyleBold12pt"/>
        </w:rPr>
        <w:t>WERNER, 10</w:t>
      </w:r>
      <w:r>
        <w:t xml:space="preserve"> – </w:t>
      </w:r>
      <w:r w:rsidRPr="0085293C">
        <w:t>editor of</w:t>
      </w:r>
      <w:r>
        <w:t xml:space="preserve"> the</w:t>
      </w:r>
      <w:r w:rsidRPr="0085293C">
        <w:t xml:space="preserve"> Cuba Standard</w:t>
      </w:r>
      <w:r>
        <w:t xml:space="preserve"> (</w:t>
      </w:r>
      <w:r w:rsidRPr="0085293C">
        <w:t>JOHANNES</w:t>
      </w:r>
      <w:r>
        <w:t>,</w:t>
      </w:r>
      <w:r w:rsidRPr="0085293C">
        <w:t xml:space="preserve"> </w:t>
      </w:r>
      <w:r>
        <w:t>“</w:t>
      </w:r>
      <w:r w:rsidRPr="008B75AE">
        <w:t>WINDOW OPENS TO LIFT CUBA TRAVEL BAN</w:t>
      </w:r>
      <w:r>
        <w:t xml:space="preserve">”, </w:t>
      </w:r>
      <w:r w:rsidRPr="0085293C">
        <w:t>July 11, 2010</w:t>
      </w:r>
      <w:r>
        <w:t>, lexis)//eek</w:t>
      </w:r>
    </w:p>
    <w:p w:rsidR="00C7405B" w:rsidRDefault="00C7405B" w:rsidP="00C7405B"/>
    <w:p w:rsidR="00C7405B" w:rsidRDefault="00C7405B" w:rsidP="00C7405B">
      <w:r>
        <w:t xml:space="preserve">Nonetheless, </w:t>
      </w:r>
      <w:r w:rsidRPr="005B2BFA">
        <w:rPr>
          <w:rStyle w:val="StyleBoldUnderline"/>
        </w:rPr>
        <w:t>as Cuba’s central government is strengthened and enriched by its energy resources, the vulnerability of the Cuban people to a “top-down” model of economic control could be reinforced. The regime’s ability to fund its monopoly on information, employment, and a myriad of social services would enhance the vulnerability of the average citizen to regime control. To counter this prospect, the U.S. and other governments might take</w:t>
      </w:r>
      <w:r>
        <w:t xml:space="preserve"> some or all of </w:t>
      </w:r>
      <w:r w:rsidRPr="005B2BFA">
        <w:rPr>
          <w:rStyle w:val="StyleBoldUnderline"/>
        </w:rPr>
        <w:t>the following measures to stimulate</w:t>
      </w:r>
      <w:r>
        <w:t xml:space="preserve"> a “bottom-up” transformation that would at a </w:t>
      </w:r>
      <w:r w:rsidRPr="005B2BFA">
        <w:rPr>
          <w:rStyle w:val="StyleBoldUnderline"/>
        </w:rPr>
        <w:t>minimum offer the Cuban people the tools to begin reducing their dependence on the government</w:t>
      </w:r>
      <w:r>
        <w:t xml:space="preserve"> and enhance their ability to have a voice in Cuba’s future.</w:t>
      </w:r>
    </w:p>
    <w:p w:rsidR="00C7405B" w:rsidRDefault="00C7405B" w:rsidP="00C7405B">
      <w:r w:rsidRPr="005B2BFA">
        <w:rPr>
          <w:rStyle w:val="StyleBoldUnderline"/>
        </w:rPr>
        <w:t>Reaffirm U.S. commitment to human rights and democracy</w:t>
      </w:r>
      <w:r>
        <w:t xml:space="preserve"> by empowering the Cuban people in ways that make them less depend on the Cuban government.</w:t>
      </w:r>
    </w:p>
    <w:p w:rsidR="00C7405B" w:rsidRDefault="00C7405B" w:rsidP="00C7405B">
      <w:r w:rsidRPr="005B2BFA">
        <w:rPr>
          <w:rStyle w:val="StyleBoldUnderline"/>
        </w:rPr>
        <w:t>Begin to dismantle the communications embargo that reinforces Cuban state security by allowing the free flow of information</w:t>
      </w:r>
      <w:r>
        <w:t>, communications equipment, and people, including support for educational and cultural exchanges.</w:t>
      </w:r>
    </w:p>
    <w:p w:rsidR="00C7405B" w:rsidRPr="00C7405B" w:rsidRDefault="00C7405B" w:rsidP="00C7405B">
      <w:pPr>
        <w:rPr>
          <w:bCs/>
          <w:u w:val="single"/>
        </w:rPr>
      </w:pPr>
      <w:r w:rsidRPr="005B2BFA">
        <w:rPr>
          <w:rStyle w:val="StyleBoldUnderline"/>
        </w:rPr>
        <w:t>Consider ending the diplomatic/security embargo through exchange of military personnel, talks on issues of mutual interest, migration, crime, and the environment.</w:t>
      </w:r>
    </w:p>
    <w:p w:rsidR="00C7405B" w:rsidRDefault="00C7405B" w:rsidP="00C7405B">
      <w:pPr>
        <w:pStyle w:val="Heading4"/>
      </w:pPr>
      <w:r>
        <w:lastRenderedPageBreak/>
        <w:t>Diplomatic engagement and allowing telecommunications technology will hasten the political transition</w:t>
      </w:r>
    </w:p>
    <w:p w:rsidR="00C7405B" w:rsidRDefault="00C7405B" w:rsidP="00C7405B">
      <w:r w:rsidRPr="005B2BFA">
        <w:rPr>
          <w:rStyle w:val="StyleStyleBold12pt"/>
        </w:rPr>
        <w:t>Huddleston, 8</w:t>
      </w:r>
      <w:r>
        <w:t xml:space="preserve"> – Visiting Foreign Policy Fellow at Brookings (Vicki, “Cuba Embargo's Usefulness Has Run Its Course”, </w:t>
      </w:r>
      <w:r w:rsidRPr="005508C5">
        <w:t>March 10, 2008</w:t>
      </w:r>
      <w:r>
        <w:t xml:space="preserve">, </w:t>
      </w:r>
      <w:r w:rsidRPr="005508C5">
        <w:t>http://www.brookings.edu/research/opinions/2008/03/10-cuba-huddleston</w:t>
      </w:r>
      <w:r>
        <w:t>)//eek</w:t>
      </w:r>
    </w:p>
    <w:p w:rsidR="00C7405B" w:rsidRDefault="00C7405B" w:rsidP="00C7405B"/>
    <w:p w:rsidR="00C7405B" w:rsidRDefault="00C7405B" w:rsidP="00C7405B">
      <w:r w:rsidRPr="005664BD">
        <w:t>There can no longer be any doubt that our isolation of Cuba did not and cannot bring about the end of the revolution.</w:t>
      </w:r>
      <w:r w:rsidRPr="005664BD">
        <w:rPr>
          <w:rStyle w:val="StyleBoldUnderline"/>
        </w:rPr>
        <w:t xml:space="preserve"> What will bring about the revolution's demise are old age, illness and death</w:t>
      </w:r>
      <w:r>
        <w:t xml:space="preserve">. More important, </w:t>
      </w:r>
      <w:r w:rsidRPr="005664BD">
        <w:rPr>
          <w:rStyle w:val="StyleBoldUnderline"/>
        </w:rPr>
        <w:t>the revolution will evolve as it loses its founding fathers and becomes increasingly less isolated from its neighbors though the Internet, television, travelers and the flow of information</w:t>
      </w:r>
      <w:r>
        <w:t xml:space="preserve">. </w:t>
      </w:r>
    </w:p>
    <w:p w:rsidR="00C7405B" w:rsidRDefault="00C7405B" w:rsidP="00C7405B">
      <w:r w:rsidRPr="0042457C">
        <w:rPr>
          <w:rStyle w:val="StyleBoldUnderline"/>
        </w:rPr>
        <w:t>But how fast and how far the revolution evolves depends upon U.S. policy. If we remove the barriers to communication, we will speed the forces of change</w:t>
      </w:r>
      <w:r w:rsidRPr="005664BD">
        <w:t>.</w:t>
      </w:r>
      <w:r>
        <w:t xml:space="preserve"> </w:t>
      </w:r>
      <w:r w:rsidRPr="0042457C">
        <w:rPr>
          <w:rStyle w:val="StyleBoldUnderline"/>
        </w:rPr>
        <w:t>Just as was the case in Eastern Europe</w:t>
      </w:r>
      <w:r>
        <w:t xml:space="preserve"> as a result of the Helsinki agreements, </w:t>
      </w:r>
      <w:r w:rsidRPr="0042457C">
        <w:rPr>
          <w:rStyle w:val="StyleBoldUnderline"/>
        </w:rPr>
        <w:t>the Cuban people will be empowered by human contact, the free flow of information, and the support and encouragement of Americans and Cuban Americans</w:t>
      </w:r>
      <w:r>
        <w:t xml:space="preserve"> from Florida to California. </w:t>
      </w:r>
    </w:p>
    <w:p w:rsidR="00C7405B" w:rsidRDefault="00C7405B" w:rsidP="00C7405B">
      <w:r w:rsidRPr="005664BD">
        <w:rPr>
          <w:rStyle w:val="StyleBoldUnderline"/>
        </w:rPr>
        <w:t>If U.S. policy can deal with Cuba -- not as a domestic political issue -- but as one sovereign state to another, then we will resume official diplomatic relations with the exchange of ambassadors and begin</w:t>
      </w:r>
      <w:r>
        <w:t xml:space="preserve"> -- once again -- </w:t>
      </w:r>
      <w:r w:rsidRPr="005664BD">
        <w:rPr>
          <w:rStyle w:val="StyleBoldUnderline"/>
        </w:rPr>
        <w:t>to talk about matters that affect the well being and security of both our countries</w:t>
      </w:r>
      <w:r>
        <w:t xml:space="preserve">, namely migration, anti-narcotics, health and the environment. </w:t>
      </w:r>
      <w:r w:rsidRPr="005664BD">
        <w:rPr>
          <w:rStyle w:val="StyleBoldUnderline"/>
        </w:rPr>
        <w:t>Starting a dialogue will allow us to press Cuba's leaders to respect the principles that we and the region hold dear</w:t>
      </w:r>
      <w:r>
        <w:t xml:space="preserve">: human rights, rule of law and freedom. </w:t>
      </w:r>
    </w:p>
    <w:p w:rsidR="00C7405B" w:rsidRDefault="00C7405B" w:rsidP="00C7405B">
      <w:r w:rsidRPr="0042457C">
        <w:rPr>
          <w:rStyle w:val="StyleBoldUnderline"/>
        </w:rPr>
        <w:t>Removing the barriers to communications and to normal diplomatic relations are not concessions</w:t>
      </w:r>
      <w:r w:rsidRPr="005664BD">
        <w:t xml:space="preserve"> as some would claim. Rather, </w:t>
      </w:r>
      <w:r w:rsidRPr="0042457C">
        <w:rPr>
          <w:rStyle w:val="StyleBoldUnderline"/>
        </w:rPr>
        <w:t>they are practical initiatives that will reduce the dependence of the Cuban people on the Cuban state by providing them with alternative sources of information and resources to improve their daily lives</w:t>
      </w:r>
      <w:r w:rsidRPr="005664BD">
        <w:t xml:space="preserve">. </w:t>
      </w:r>
    </w:p>
    <w:p w:rsidR="00C7405B" w:rsidRDefault="00C7405B" w:rsidP="00C7405B">
      <w:r>
        <w:t xml:space="preserve">More critically, </w:t>
      </w:r>
      <w:r w:rsidRPr="0042457C">
        <w:rPr>
          <w:rStyle w:val="StyleBoldUnderline"/>
        </w:rPr>
        <w:t>a policy based on helping the Cuban people succeed would enable them to build civil society and begin a process of growing democracy from the bottom up</w:t>
      </w:r>
      <w:r>
        <w:t xml:space="preserve">. </w:t>
      </w:r>
    </w:p>
    <w:p w:rsidR="00C7405B" w:rsidRDefault="00C7405B" w:rsidP="00C7405B">
      <w:pPr>
        <w:pStyle w:val="Heading4"/>
      </w:pPr>
      <w:r>
        <w:t>Removal of the communications embargo is key to the Cuban economy and democracy – it holds them back and impedes information flow</w:t>
      </w:r>
    </w:p>
    <w:p w:rsidR="00C7405B" w:rsidRDefault="00C7405B" w:rsidP="00C7405B">
      <w:r w:rsidRPr="006D5E4F">
        <w:rPr>
          <w:rStyle w:val="StyleStyleBold12pt"/>
        </w:rPr>
        <w:t>Casas-Zamora, 9</w:t>
      </w:r>
      <w:r>
        <w:t xml:space="preserve"> – Senior Fellow at Brookings (</w:t>
      </w:r>
      <w:r w:rsidRPr="006D5E4F">
        <w:t>Kevin</w:t>
      </w:r>
      <w:r>
        <w:t>,</w:t>
      </w:r>
      <w:r w:rsidRPr="006D5E4F">
        <w:t xml:space="preserve"> </w:t>
      </w:r>
      <w:r>
        <w:t xml:space="preserve">“Communications Embargo on Cuba: Let Them Surf, Not Float”, </w:t>
      </w:r>
      <w:r w:rsidRPr="006D5E4F">
        <w:t>January 22, 2009</w:t>
      </w:r>
      <w:r>
        <w:t xml:space="preserve">, </w:t>
      </w:r>
      <w:r w:rsidRPr="006D5E4F">
        <w:t>http://www.brookings.edu/research/opinions/2009/01/22-cuba-casaszamora</w:t>
      </w:r>
      <w:r>
        <w:t>)//eek</w:t>
      </w:r>
    </w:p>
    <w:p w:rsidR="00C7405B" w:rsidRDefault="00C7405B" w:rsidP="00C7405B"/>
    <w:p w:rsidR="00C7405B" w:rsidRDefault="00C7405B" w:rsidP="00C7405B">
      <w:r>
        <w:t xml:space="preserve">The Cuban Revolution has turned 50 in subdued fashion. </w:t>
      </w:r>
      <w:r w:rsidRPr="003F5968">
        <w:rPr>
          <w:rStyle w:val="StyleBoldUnderline"/>
        </w:rPr>
        <w:t>The economy is, once more, in a dire situation and</w:t>
      </w:r>
      <w:r>
        <w:t xml:space="preserve"> Raul </w:t>
      </w:r>
      <w:r w:rsidRPr="003F5968">
        <w:rPr>
          <w:rStyle w:val="StyleBoldUnderline"/>
        </w:rPr>
        <w:t>Castro’s commitment to liberalizing reforms remains uncertain. Ideological stubbornness continues to keep Cuba from realizing its potential</w:t>
      </w:r>
      <w:r>
        <w:t xml:space="preserve"> as a regional economic powerhouse. Indeed, despite the dead weight of socialist mismanagement, </w:t>
      </w:r>
      <w:r w:rsidRPr="003F5968">
        <w:rPr>
          <w:rStyle w:val="StyleBoldUnderline"/>
        </w:rPr>
        <w:t>the fundamental assets that Cuba has to succeed economically in the long run are numerous and significant. They include an educated and healthy population, an unbeatable geographic location, and very low levels of crime, an obvious allure in one of the world’s most violent regions</w:t>
      </w:r>
      <w:r>
        <w:t>.</w:t>
      </w:r>
    </w:p>
    <w:p w:rsidR="00C7405B" w:rsidRPr="00636F54" w:rsidRDefault="00C7405B" w:rsidP="00C7405B">
      <w:pPr>
        <w:rPr>
          <w:bCs/>
          <w:u w:val="single"/>
        </w:rPr>
      </w:pPr>
      <w:r>
        <w:t xml:space="preserve">Yet, a serious economic hurdle has received very limited attention. </w:t>
      </w:r>
      <w:r w:rsidRPr="003F5968">
        <w:rPr>
          <w:rStyle w:val="StyleBoldUnderline"/>
        </w:rPr>
        <w:t>Cuba is lagging desperately behind the rest of Latin America and the Caribbean when it comes to information and communication technologies</w:t>
      </w:r>
      <w:r>
        <w:t xml:space="preserve"> (IT). According to figures from the International Telecommunications Union, at the end of 2007 Cuba had less than 2 subscribers to mobile phones per 100 inhabitants, roughly on a par with Ethiopia and Eritrea. This is one fifteenth of Haiti’s rate, the second lowest in the region. The number of fixed telephone lines in Cuba stood at less than half the regional average. Internet penetration figures </w:t>
      </w:r>
      <w:r>
        <w:lastRenderedPageBreak/>
        <w:t>were dismal too. At 12 users per 100 people, Cuba was only slightly above Haiti and Belize, and way behind the Latin American average of 28</w:t>
      </w:r>
      <w:r w:rsidRPr="00220FBB">
        <w:rPr>
          <w:rStyle w:val="StyleBoldUnderline"/>
        </w:rPr>
        <w:t>. A 2006 report from the organization Reporters without Borders considered Cuba one of the world’s most backward countries regarding Internet usage, ranking it as the worst in Latin America and comparable to Uganda.</w:t>
      </w:r>
    </w:p>
    <w:p w:rsidR="00C7405B" w:rsidRDefault="00C7405B" w:rsidP="00C7405B">
      <w:r w:rsidRPr="00220FBB">
        <w:rPr>
          <w:rStyle w:val="StyleBoldUnderline"/>
        </w:rPr>
        <w:t>None of this is likely to have changed significantly</w:t>
      </w:r>
      <w:r>
        <w:t xml:space="preserve"> in the past few months, </w:t>
      </w:r>
      <w:r w:rsidRPr="00220FBB">
        <w:rPr>
          <w:rStyle w:val="StyleBoldUnderline"/>
        </w:rPr>
        <w:t>after the Cuban government lifted bans on the purchasing of mobile phones and computers, which remain unaffordable</w:t>
      </w:r>
      <w:r>
        <w:t xml:space="preserve"> for the vast majority of Cubans. A Cuban computer scientist recently interviewed by Inter Press Service described the country’s IT prowess rather amusingly, “in Cuba you don’t surf (the Internet), </w:t>
      </w:r>
      <w:proofErr w:type="gramStart"/>
      <w:r>
        <w:t>you</w:t>
      </w:r>
      <w:proofErr w:type="gramEnd"/>
      <w:r>
        <w:t xml:space="preserve"> float.”</w:t>
      </w:r>
    </w:p>
    <w:p w:rsidR="00C7405B" w:rsidRDefault="00C7405B" w:rsidP="00C7405B">
      <w:r w:rsidRPr="00220FBB">
        <w:rPr>
          <w:rStyle w:val="StyleBoldUnderline"/>
        </w:rPr>
        <w:t>The primary responsibility for this sorry state of affairs lies with the Cuban regime government, which harbors deep fears of the spread of IT</w:t>
      </w:r>
      <w:r>
        <w:t xml:space="preserve">. Yet, </w:t>
      </w:r>
      <w:r w:rsidRPr="00220FBB">
        <w:rPr>
          <w:rStyle w:val="StyleBoldUnderline"/>
        </w:rPr>
        <w:t>the U.S. is hardly helping</w:t>
      </w:r>
      <w:r>
        <w:t xml:space="preserve">. One of the most unfortunate consequences of the U.S. commercial embargo on Cuba is that the prohibition on trade and investment reduces the access of Cubans to technology that would enhance their ability to contact loved ones, improve their skills, and broaden their knowledge. </w:t>
      </w:r>
      <w:r w:rsidRPr="00220FBB">
        <w:rPr>
          <w:rStyle w:val="StyleBoldUnderline"/>
        </w:rPr>
        <w:t>This “communications ban” has been restated by successive pieces of legislation, notably the Helms-Burton Act of 1996, which expanded it to include even the donation of computers and all kinds of electronic equipment</w:t>
      </w:r>
      <w:r>
        <w:t>.</w:t>
      </w:r>
    </w:p>
    <w:p w:rsidR="00C7405B" w:rsidRDefault="00C7405B" w:rsidP="00C7405B">
      <w:r w:rsidRPr="00220FBB">
        <w:t>This has far reaching implications</w:t>
      </w:r>
      <w:r>
        <w:t xml:space="preserve">. It has often been said that through </w:t>
      </w:r>
      <w:r w:rsidRPr="00220FBB">
        <w:rPr>
          <w:rStyle w:val="StyleBoldUnderline"/>
        </w:rPr>
        <w:t>the so-called “communications embargo” the U.S. government has become an unwitting accessory to the Cuban regime’s policy of stifling the free flow of ideas</w:t>
      </w:r>
      <w:r>
        <w:t xml:space="preserve"> and the Cubans’ access to information about the world. What is less obvious is that the current legislation is reinforcing a critical barrier for the successful reintegration of a (hopefully) free Cuba into the world economy. </w:t>
      </w:r>
      <w:r w:rsidRPr="00220FBB">
        <w:rPr>
          <w:rStyle w:val="StyleBoldUnderline"/>
        </w:rPr>
        <w:t>There is no chance that Cuba can live up to its potential in the global economy if the current levels of dissemination of IT are not radically improved</w:t>
      </w:r>
      <w:r>
        <w:t xml:space="preserve"> in the short term. Even if the Communist regime fell tomorrow, no Intel, Motorola or Microsoft plants would come Cuba’s way any time soon. Maquiladoras would, perhaps.</w:t>
      </w:r>
    </w:p>
    <w:p w:rsidR="00C7405B" w:rsidRDefault="00C7405B" w:rsidP="00C7405B">
      <w:r>
        <w:t xml:space="preserve">Hence, as advocated by the recent report of the Partnership for the Americas Commission, convened by The Brookings Institution, </w:t>
      </w:r>
      <w:r w:rsidRPr="00220FBB">
        <w:rPr>
          <w:rStyle w:val="StyleBoldUnderline"/>
        </w:rPr>
        <w:t>it is high time to “liberalize regulations on the sale of all communications equipment</w:t>
      </w:r>
      <w:r>
        <w:t xml:space="preserve"> (to Cuba), </w:t>
      </w:r>
      <w:r w:rsidRPr="00220FBB">
        <w:rPr>
          <w:rStyle w:val="StyleBoldUnderline"/>
        </w:rPr>
        <w:t>including computers, as admissible under the State Sponsors of Terrorism List under the Export Administration Act and the Foreign Assistance Act.”</w:t>
      </w:r>
      <w:r>
        <w:t xml:space="preserve"> The future economic viability of a free Cuba is at stake.</w:t>
      </w:r>
    </w:p>
    <w:p w:rsidR="00C7405B" w:rsidRDefault="00C7405B" w:rsidP="00C7405B"/>
    <w:p w:rsidR="00C7405B" w:rsidRDefault="00C7405B" w:rsidP="00C7405B"/>
    <w:p w:rsidR="00C7405B" w:rsidRPr="00C7405B" w:rsidRDefault="00C7405B" w:rsidP="00C7405B"/>
    <w:p w:rsidR="00426738" w:rsidRDefault="00426738" w:rsidP="005B65B6"/>
    <w:p w:rsidR="00426738" w:rsidRDefault="00426738" w:rsidP="00426738">
      <w:pPr>
        <w:pStyle w:val="Heading3"/>
      </w:pPr>
      <w:r>
        <w:lastRenderedPageBreak/>
        <w:t>2nc – executive only</w:t>
      </w:r>
    </w:p>
    <w:p w:rsidR="00426738" w:rsidRDefault="00426738" w:rsidP="00426738"/>
    <w:p w:rsidR="0091772B" w:rsidRDefault="0091772B" w:rsidP="0091772B">
      <w:r>
        <w:rPr>
          <w:rStyle w:val="Heading4Char"/>
        </w:rPr>
        <w:t>The CP can be done via executive order – doesn’t require Congress</w:t>
      </w:r>
    </w:p>
    <w:p w:rsidR="0091772B" w:rsidRDefault="0091772B" w:rsidP="0091772B">
      <w:r w:rsidRPr="00EB5383">
        <w:rPr>
          <w:rStyle w:val="StyleStyleBold12pt"/>
        </w:rPr>
        <w:t>Perales 10</w:t>
      </w:r>
      <w:r>
        <w:t xml:space="preserve">- executive director of the Association of American Chambers of Commerce in Latin America </w:t>
      </w:r>
    </w:p>
    <w:p w:rsidR="0091772B" w:rsidRDefault="0091772B" w:rsidP="0091772B">
      <w:pPr>
        <w:rPr>
          <w:rStyle w:val="Hyperlink"/>
        </w:rPr>
      </w:pPr>
      <w:r>
        <w:t xml:space="preserve">(José Raúl, “The United States and Cuba: Implications of an Economic Relationship” WOODROW WILSON CENTER LATIN AMERICAN PROGRAM, August 2010, </w:t>
      </w:r>
      <w:hyperlink r:id="rId120" w:history="1">
        <w:r w:rsidRPr="006E2965">
          <w:rPr>
            <w:rStyle w:val="Hyperlink"/>
          </w:rPr>
          <w:t>http://www.wilsoncenter.org/sites/default/files/LAP_Cuba_Implications.pdf)//HA</w:t>
        </w:r>
      </w:hyperlink>
    </w:p>
    <w:p w:rsidR="0091772B" w:rsidRDefault="0091772B" w:rsidP="0091772B"/>
    <w:p w:rsidR="0091772B" w:rsidRDefault="0091772B" w:rsidP="0091772B">
      <w:r>
        <w:t>Sabatini noted that th</w:t>
      </w:r>
      <w:r w:rsidRPr="00EC30F4">
        <w:rPr>
          <w:rStyle w:val="StyleBoldUnderline"/>
        </w:rPr>
        <w:t>e ability to affect significant</w:t>
      </w:r>
      <w:r>
        <w:rPr>
          <w:rStyle w:val="StyleBoldUnderline"/>
        </w:rPr>
        <w:t xml:space="preserve"> </w:t>
      </w:r>
      <w:r w:rsidRPr="00EC30F4">
        <w:rPr>
          <w:rStyle w:val="StyleBoldUnderline"/>
        </w:rPr>
        <w:t>change on the embargo falls within the scope of</w:t>
      </w:r>
      <w:r>
        <w:rPr>
          <w:rStyle w:val="StyleBoldUnderline"/>
        </w:rPr>
        <w:t xml:space="preserve"> </w:t>
      </w:r>
      <w:r w:rsidRPr="00EC30F4">
        <w:rPr>
          <w:rStyle w:val="StyleBoldUnderline"/>
        </w:rPr>
        <w:t>executive regulatory authorit</w:t>
      </w:r>
      <w:r>
        <w:t xml:space="preserve">y, particularly in areas </w:t>
      </w:r>
      <w:r w:rsidRPr="00EC30F4">
        <w:rPr>
          <w:rStyle w:val="StyleBoldUnderline"/>
        </w:rPr>
        <w:t>such as telecommunications and some elements</w:t>
      </w:r>
      <w:r>
        <w:rPr>
          <w:rStyle w:val="StyleBoldUnderline"/>
        </w:rPr>
        <w:t xml:space="preserve"> </w:t>
      </w:r>
      <w:r w:rsidRPr="00EC30F4">
        <w:rPr>
          <w:rStyle w:val="StyleBoldUnderline"/>
        </w:rPr>
        <w:t>of travel—particularly in licensing for cultural and educational exchanges and even some elements</w:t>
      </w:r>
      <w:r>
        <w:rPr>
          <w:rStyle w:val="StyleBoldUnderline"/>
        </w:rPr>
        <w:t xml:space="preserve"> </w:t>
      </w:r>
      <w:r w:rsidRPr="00EC30F4">
        <w:rPr>
          <w:rStyle w:val="StyleBoldUnderline"/>
        </w:rPr>
        <w:t xml:space="preserve">of marketing trips. </w:t>
      </w:r>
      <w:r>
        <w:t xml:space="preserve">In this sense </w:t>
      </w:r>
      <w:r w:rsidRPr="00EC30F4">
        <w:rPr>
          <w:rStyle w:val="StyleBoldUnderline"/>
        </w:rPr>
        <w:t>the Obama</w:t>
      </w:r>
      <w:r>
        <w:rPr>
          <w:rStyle w:val="StyleBoldUnderline"/>
        </w:rPr>
        <w:t xml:space="preserve"> </w:t>
      </w:r>
      <w:r w:rsidRPr="00EC30F4">
        <w:rPr>
          <w:rStyle w:val="StyleBoldUnderline"/>
        </w:rPr>
        <w:t xml:space="preserve">administration took a first step </w:t>
      </w:r>
      <w:r>
        <w:t xml:space="preserve">on April 13, 2009, </w:t>
      </w:r>
      <w:r w:rsidRPr="00EC30F4">
        <w:rPr>
          <w:rStyle w:val="StyleBoldUnderline"/>
        </w:rPr>
        <w:t>when</w:t>
      </w:r>
      <w:r>
        <w:t xml:space="preserve"> President Ob</w:t>
      </w:r>
      <w:r w:rsidRPr="00EC30F4">
        <w:rPr>
          <w:rStyle w:val="StyleBoldUnderline"/>
        </w:rPr>
        <w:t>ama announced an increased</w:t>
      </w:r>
      <w:r>
        <w:rPr>
          <w:rStyle w:val="StyleBoldUnderline"/>
        </w:rPr>
        <w:t xml:space="preserve"> </w:t>
      </w:r>
      <w:r w:rsidRPr="00EC30F4">
        <w:rPr>
          <w:rStyle w:val="StyleBoldUnderline"/>
        </w:rPr>
        <w:t>allowance for U.S. telecommunications companies</w:t>
      </w:r>
      <w:r>
        <w:rPr>
          <w:rStyle w:val="StyleBoldUnderline"/>
        </w:rPr>
        <w:t xml:space="preserve"> </w:t>
      </w:r>
      <w:r w:rsidRPr="00EC30F4">
        <w:rPr>
          <w:rStyle w:val="StyleBoldUnderline"/>
        </w:rPr>
        <w:t>to establish licensing agreements to allow roaming</w:t>
      </w:r>
      <w:r>
        <w:rPr>
          <w:rStyle w:val="StyleBoldUnderline"/>
        </w:rPr>
        <w:t xml:space="preserve"> </w:t>
      </w:r>
      <w:r w:rsidRPr="00EC30F4">
        <w:rPr>
          <w:rStyle w:val="StyleBoldUnderline"/>
        </w:rPr>
        <w:t>coverage on the island</w:t>
      </w:r>
      <w:r>
        <w:t xml:space="preserve"> and establish a fiberoptic cable to Cuba, with </w:t>
      </w:r>
      <w:r w:rsidRPr="00EC30F4">
        <w:rPr>
          <w:rStyle w:val="StyleBoldUnderline"/>
        </w:rPr>
        <w:t>the stated purpose of helping</w:t>
      </w:r>
      <w:r>
        <w:rPr>
          <w:rStyle w:val="StyleBoldUnderline"/>
        </w:rPr>
        <w:t xml:space="preserve"> </w:t>
      </w:r>
      <w:r w:rsidRPr="00EC30F4">
        <w:rPr>
          <w:rStyle w:val="StyleBoldUnderline"/>
        </w:rPr>
        <w:t>Cubans communicate with the rest of the world</w:t>
      </w:r>
      <w:r>
        <w:t xml:space="preserve">. However, according to Sabatini, </w:t>
      </w:r>
      <w:r w:rsidRPr="00EC30F4">
        <w:rPr>
          <w:rStyle w:val="StyleBoldUnderline"/>
        </w:rPr>
        <w:t>it turned out that</w:t>
      </w:r>
      <w:r>
        <w:rPr>
          <w:rStyle w:val="StyleBoldUnderline"/>
        </w:rPr>
        <w:t xml:space="preserve"> </w:t>
      </w:r>
      <w:r w:rsidRPr="00EC30F4">
        <w:rPr>
          <w:rStyle w:val="StyleBoldUnderline"/>
        </w:rPr>
        <w:t>despite the fanfare, the regulations that came out</w:t>
      </w:r>
      <w:r>
        <w:rPr>
          <w:rStyle w:val="StyleBoldUnderline"/>
        </w:rPr>
        <w:t xml:space="preserve"> </w:t>
      </w:r>
      <w:r w:rsidRPr="00EC30F4">
        <w:rPr>
          <w:rStyle w:val="StyleBoldUnderline"/>
        </w:rPr>
        <w:t>of the U.S. bureaucracy five months later</w:t>
      </w:r>
      <w:r>
        <w:t xml:space="preserve"> did little realistically </w:t>
      </w:r>
      <w:r w:rsidRPr="00EC30F4">
        <w:rPr>
          <w:rStyle w:val="StyleBoldUnderline"/>
        </w:rPr>
        <w:t>to allow U.S. companies to establish</w:t>
      </w:r>
      <w:r>
        <w:rPr>
          <w:rStyle w:val="StyleBoldUnderline"/>
        </w:rPr>
        <w:t xml:space="preserve"> </w:t>
      </w:r>
      <w:r w:rsidRPr="00EC30F4">
        <w:rPr>
          <w:rStyle w:val="StyleBoldUnderline"/>
        </w:rPr>
        <w:t>the necessary and sufficient links to allow broad</w:t>
      </w:r>
      <w:r>
        <w:rPr>
          <w:rStyle w:val="StyleBoldUnderline"/>
        </w:rPr>
        <w:t xml:space="preserve"> </w:t>
      </w:r>
      <w:r w:rsidRPr="00EC30F4">
        <w:rPr>
          <w:rStyle w:val="StyleBoldUnderline"/>
        </w:rPr>
        <w:t>communication</w:t>
      </w:r>
      <w:r>
        <w:t xml:space="preserve"> between Cubans and the rest of the world. For instance, in his announcement, President Obama called for the establishment of a fiberoptic cable linking Cuba to the outside world. However, regulations prohibiting U.S. equipment transfers or sales to the island for commercial purposes persist. </w:t>
      </w:r>
    </w:p>
    <w:p w:rsidR="0091772B" w:rsidRDefault="0091772B" w:rsidP="0091772B">
      <w:pPr>
        <w:rPr>
          <w:rStyle w:val="StyleBoldUnderline"/>
        </w:rPr>
      </w:pPr>
      <w:r>
        <w:t xml:space="preserve">Similarly, </w:t>
      </w:r>
      <w:r w:rsidRPr="00EC30F4">
        <w:rPr>
          <w:rStyle w:val="StyleBoldUnderline"/>
        </w:rPr>
        <w:t>the regulations continued to prevent</w:t>
      </w:r>
      <w:r>
        <w:rPr>
          <w:rStyle w:val="StyleBoldUnderline"/>
        </w:rPr>
        <w:t xml:space="preserve"> </w:t>
      </w:r>
      <w:r w:rsidRPr="00EC30F4">
        <w:rPr>
          <w:rStyle w:val="StyleBoldUnderline"/>
        </w:rPr>
        <w:t>the sale of handsets on the island for commercial</w:t>
      </w:r>
      <w:r>
        <w:rPr>
          <w:rStyle w:val="StyleBoldUnderline"/>
        </w:rPr>
        <w:t xml:space="preserve"> </w:t>
      </w:r>
      <w:r w:rsidRPr="00EC30F4">
        <w:rPr>
          <w:rStyle w:val="StyleBoldUnderline"/>
        </w:rPr>
        <w:t>purposes and blocks infrastructure investments</w:t>
      </w:r>
      <w:r>
        <w:rPr>
          <w:rStyle w:val="StyleBoldUnderline"/>
        </w:rPr>
        <w:t xml:space="preserve"> </w:t>
      </w:r>
      <w:r>
        <w:t xml:space="preserve">such as cell phone towers, routers, and switchers. All of these sorts of now-prohibited </w:t>
      </w:r>
      <w:r w:rsidRPr="00EC30F4">
        <w:rPr>
          <w:rStyle w:val="StyleBoldUnderline"/>
        </w:rPr>
        <w:t xml:space="preserve">equipment </w:t>
      </w:r>
      <w:proofErr w:type="gramStart"/>
      <w:r w:rsidRPr="00EC30F4">
        <w:rPr>
          <w:rStyle w:val="StyleBoldUnderline"/>
        </w:rPr>
        <w:t>is</w:t>
      </w:r>
      <w:proofErr w:type="gramEnd"/>
      <w:r>
        <w:rPr>
          <w:rStyle w:val="StyleBoldUnderline"/>
        </w:rPr>
        <w:t xml:space="preserve"> </w:t>
      </w:r>
      <w:r w:rsidRPr="00EC30F4">
        <w:rPr>
          <w:rStyle w:val="StyleBoldUnderline"/>
        </w:rPr>
        <w:t>essential if there is to be any meaningful broadbased access to the tools of communication</w:t>
      </w:r>
      <w:r>
        <w:t xml:space="preserve"> Sabatini contended </w:t>
      </w:r>
      <w:r w:rsidRPr="00EC30F4">
        <w:rPr>
          <w:rStyle w:val="StyleBoldUnderline"/>
        </w:rPr>
        <w:t>that other stated goals of the</w:t>
      </w:r>
      <w:r>
        <w:rPr>
          <w:rStyle w:val="StyleBoldUnderline"/>
        </w:rPr>
        <w:t xml:space="preserve"> </w:t>
      </w:r>
      <w:r w:rsidRPr="00EC30F4">
        <w:rPr>
          <w:rStyle w:val="StyleBoldUnderline"/>
        </w:rPr>
        <w:t>Obama administration have suffered a similar</w:t>
      </w:r>
      <w:r>
        <w:t xml:space="preserve"> fate, yet he also claimed </w:t>
      </w:r>
      <w:r w:rsidRPr="00EC30F4">
        <w:rPr>
          <w:rStyle w:val="StyleBoldUnderline"/>
        </w:rPr>
        <w:t>this does not mean all is lost</w:t>
      </w:r>
      <w:r>
        <w:t xml:space="preserve">. In his view President </w:t>
      </w:r>
      <w:r w:rsidRPr="00EC30F4">
        <w:rPr>
          <w:rStyle w:val="StyleBoldUnderline"/>
        </w:rPr>
        <w:t>Obama just needs to take</w:t>
      </w:r>
      <w:r>
        <w:rPr>
          <w:rStyle w:val="StyleBoldUnderline"/>
        </w:rPr>
        <w:t xml:space="preserve"> </w:t>
      </w:r>
      <w:r w:rsidRPr="00EC30F4">
        <w:rPr>
          <w:rStyle w:val="StyleBoldUnderline"/>
        </w:rPr>
        <w:t>the next step: with the stroke of the executive pen</w:t>
      </w:r>
      <w:r>
        <w:rPr>
          <w:rStyle w:val="StyleBoldUnderline"/>
        </w:rPr>
        <w:t xml:space="preserve"> </w:t>
      </w:r>
      <w:r w:rsidRPr="00EC30F4">
        <w:rPr>
          <w:rStyle w:val="StyleBoldUnderline"/>
        </w:rPr>
        <w:t>he can introduce regulatory modifications that can</w:t>
      </w:r>
      <w:r>
        <w:rPr>
          <w:rStyle w:val="StyleBoldUnderline"/>
        </w:rPr>
        <w:t xml:space="preserve"> </w:t>
      </w:r>
      <w:r w:rsidRPr="00EC30F4">
        <w:rPr>
          <w:rStyle w:val="StyleBoldUnderline"/>
        </w:rPr>
        <w:t>allow the federal bureaucracy to meet his stated</w:t>
      </w:r>
      <w:r>
        <w:rPr>
          <w:rStyle w:val="StyleBoldUnderline"/>
        </w:rPr>
        <w:t xml:space="preserve"> </w:t>
      </w:r>
      <w:r w:rsidRPr="00EC30F4">
        <w:rPr>
          <w:rStyle w:val="StyleBoldUnderline"/>
        </w:rPr>
        <w:t>goals regarding Cuba</w:t>
      </w:r>
      <w:r>
        <w:rPr>
          <w:rStyle w:val="StyleBoldUnderline"/>
        </w:rPr>
        <w:t>.</w:t>
      </w:r>
    </w:p>
    <w:p w:rsidR="0091772B" w:rsidRPr="00426738" w:rsidRDefault="0091772B" w:rsidP="00426738"/>
    <w:p w:rsidR="00426738" w:rsidRDefault="00426738" w:rsidP="00426738">
      <w:pPr>
        <w:pStyle w:val="Heading4"/>
      </w:pPr>
      <w:r>
        <w:t>The executive can allow telecommunications sales without Congress</w:t>
      </w:r>
    </w:p>
    <w:p w:rsidR="00426738" w:rsidRDefault="00426738" w:rsidP="00426738">
      <w:r>
        <w:rPr>
          <w:b/>
        </w:rPr>
        <w:t>Americas Society and Council of the Americas, 13</w:t>
      </w:r>
      <w:r>
        <w:t xml:space="preserve">- Americas Society is an organization dedicated to education, debate, and dialogue in the Americas. The Council of the Americas is an American business organization whose goal is promoting free trade, democracy and open markets throughout the Americas (“Seven Steps the U.S. President Can Take to Promote Change in Cuba by Adapting the Embargo”, AS/COA, 2/20/13, </w:t>
      </w:r>
      <w:hyperlink r:id="rId121" w:history="1">
        <w:r w:rsidRPr="00897B7C">
          <w:rPr>
            <w:rStyle w:val="Hyperlink"/>
          </w:rPr>
          <w:t>http://www.as-coa.org/articles/seven-steps-us-president-can-take-promote-change-cuba-adapting-embargo)//TL</w:t>
        </w:r>
      </w:hyperlink>
    </w:p>
    <w:p w:rsidR="00426738" w:rsidRDefault="00426738" w:rsidP="00426738"/>
    <w:p w:rsidR="00426738" w:rsidRDefault="00426738" w:rsidP="00426738">
      <w:r w:rsidRPr="00BE7D32">
        <w:rPr>
          <w:u w:val="single"/>
        </w:rPr>
        <w:t>6. Allow for the sale of telecommunications hardware—including cell towers, satellite dishes, and handsets—in Cuba.</w:t>
      </w:r>
      <w:r w:rsidRPr="00BE7D32">
        <w:t xml:space="preserve"> </w:t>
      </w:r>
    </w:p>
    <w:p w:rsidR="00426738" w:rsidRPr="00FC6641" w:rsidRDefault="00426738" w:rsidP="00426738">
      <w:pPr>
        <w:rPr>
          <w:u w:val="single"/>
        </w:rPr>
      </w:pPr>
      <w:r w:rsidRPr="00BE7D32">
        <w:rPr>
          <w:u w:val="single"/>
        </w:rPr>
        <w:t>On April 13, 2009, the President issued a memorandum containing directives designed to increase the free flow of information to the Cuban people and expand communications links</w:t>
      </w:r>
      <w:r>
        <w:t xml:space="preserve"> between the United States and Cuba </w:t>
      </w:r>
      <w:r w:rsidRPr="00BE7D32">
        <w:rPr>
          <w:u w:val="single"/>
        </w:rPr>
        <w:t>by</w:t>
      </w:r>
      <w:r>
        <w:t xml:space="preserve">, among other things, </w:t>
      </w:r>
      <w:r w:rsidRPr="00BE7D32">
        <w:rPr>
          <w:u w:val="single"/>
        </w:rPr>
        <w:t>allowing for U.S. telecom providers to enter into agreements to establish fiber-optic cable and satellite telecommunications facilitie</w:t>
      </w:r>
      <w:r>
        <w:t xml:space="preserve">s linking the United States and Cuba, allow U.S. service providers to enter into roaming service agreements with Cuban providers, and for </w:t>
      </w:r>
      <w:r>
        <w:lastRenderedPageBreak/>
        <w:t xml:space="preserve">allow for the donation of consumer communications devices (CCDs) such as mobile phone systems, computers and satellite receivers. </w:t>
      </w:r>
      <w:r w:rsidRPr="00BE7D32">
        <w:rPr>
          <w:u w:val="single"/>
        </w:rPr>
        <w:t>What they did not do was allow for the sale of hardware</w:t>
      </w:r>
      <w:r>
        <w:t xml:space="preserve"> (handsets, cell towers, etc.) </w:t>
      </w:r>
      <w:r w:rsidRPr="00BE7D32">
        <w:rPr>
          <w:u w:val="single"/>
        </w:rPr>
        <w:t xml:space="preserve">that would make many of these activities feasible or sufficiently profitable. As a result, the private sector response has been minimal.   </w:t>
      </w:r>
    </w:p>
    <w:p w:rsidR="00426738" w:rsidRDefault="00426738" w:rsidP="00426738">
      <w:r w:rsidRPr="00BE7D32">
        <w:rPr>
          <w:u w:val="single"/>
        </w:rPr>
        <w:t>Legal Basis: The language for the CDA’s prohibition on investment in the domestic infrastructure in Cuba</w:t>
      </w:r>
      <w:r>
        <w:t xml:space="preserve"> (often cited as the regulatory constraint in this regard) </w:t>
      </w:r>
      <w:r w:rsidRPr="00BE7D32">
        <w:rPr>
          <w:u w:val="single"/>
        </w:rPr>
        <w:t xml:space="preserve">is </w:t>
      </w:r>
      <w:r w:rsidRPr="00905EF7">
        <w:rPr>
          <w:rStyle w:val="Emphasis"/>
        </w:rPr>
        <w:t>not stated as a statutory prohibition,</w:t>
      </w:r>
      <w:r w:rsidRPr="00BE7D32">
        <w:rPr>
          <w:u w:val="single"/>
        </w:rPr>
        <w:t xml:space="preserve"> but rather clarifies that the section shall not be construed to authorize investment in the domestic telecommunications network in Cuba</w:t>
      </w:r>
      <w:r>
        <w:t xml:space="preserve">. Thus, </w:t>
      </w:r>
      <w:r w:rsidRPr="00BE7D32">
        <w:rPr>
          <w:u w:val="single"/>
        </w:rPr>
        <w:t>although the CDA does not itself authorize investments in Cuba’s domestic network, it does not rule out the possibility that the President retains the authority to do so</w:t>
      </w:r>
      <w:r>
        <w:t xml:space="preserve"> under the EAR.</w:t>
      </w:r>
    </w:p>
    <w:p w:rsidR="00AB7B96" w:rsidRDefault="00AB7B96" w:rsidP="005B65B6"/>
    <w:p w:rsidR="0091772B" w:rsidRDefault="0091772B" w:rsidP="0091772B">
      <w:pPr>
        <w:pStyle w:val="Heading4"/>
      </w:pPr>
      <w:r>
        <w:t>Obama can do the CP through executive action</w:t>
      </w:r>
    </w:p>
    <w:p w:rsidR="0091772B" w:rsidRDefault="0091772B" w:rsidP="0091772B">
      <w:r w:rsidRPr="00260D17">
        <w:rPr>
          <w:rStyle w:val="StyleStyleBold12pt"/>
        </w:rPr>
        <w:t>Taylor 13</w:t>
      </w:r>
      <w:r>
        <w:t>- staff writer for the Washington Times</w:t>
      </w:r>
    </w:p>
    <w:p w:rsidR="0091772B" w:rsidRDefault="0091772B" w:rsidP="0091772B">
      <w:r>
        <w:t>(Guy, “Obama urged to take lead on easing Cuba policy” the Washington Times, February 21, 2013, http://www.washingtontimes.com/news/2013/feb/21/reports-urge-obama-ease-policy-cuba/)//HA</w:t>
      </w:r>
    </w:p>
    <w:p w:rsidR="0091772B" w:rsidRDefault="0091772B" w:rsidP="0091772B"/>
    <w:p w:rsidR="0091772B" w:rsidRDefault="0091772B" w:rsidP="0091772B">
      <w:r>
        <w:t xml:space="preserve">The </w:t>
      </w:r>
      <w:r w:rsidRPr="00260D17">
        <w:rPr>
          <w:rStyle w:val="StyleBoldUnderline"/>
        </w:rPr>
        <w:t>Obama</w:t>
      </w:r>
      <w:r>
        <w:t xml:space="preserve"> administration </w:t>
      </w:r>
      <w:r w:rsidRPr="00260D17">
        <w:rPr>
          <w:rStyle w:val="StyleBoldUnderline"/>
        </w:rPr>
        <w:t xml:space="preserve">should — and has the legal authority to </w:t>
      </w:r>
      <w:r>
        <w:t>— u</w:t>
      </w:r>
      <w:r w:rsidRPr="00260D17">
        <w:rPr>
          <w:rStyle w:val="StyleBoldUnderline"/>
        </w:rPr>
        <w:t>se its executive power to begin lifting the</w:t>
      </w:r>
      <w:r>
        <w:t xml:space="preserve"> decades-old </w:t>
      </w:r>
      <w:r w:rsidRPr="00260D17">
        <w:rPr>
          <w:rStyle w:val="StyleBoldUnderline"/>
        </w:rPr>
        <w:t>embargo on trade with Cuba</w:t>
      </w:r>
      <w:r>
        <w:t>, according to two papers this week issued by an influential Latin America think tank and a leading Cuban exile group.</w:t>
      </w:r>
    </w:p>
    <w:p w:rsidR="0091772B" w:rsidRPr="00260D17" w:rsidRDefault="0091772B" w:rsidP="0091772B">
      <w:pPr>
        <w:rPr>
          <w:rStyle w:val="StyleBoldUnderline"/>
        </w:rPr>
      </w:pPr>
      <w:r>
        <w:t xml:space="preserve">The New York-based Council on the Americas and the Washington-based Cuba Study Group both </w:t>
      </w:r>
      <w:r w:rsidRPr="00260D17">
        <w:rPr>
          <w:rStyle w:val="StyleBoldUnderline"/>
        </w:rPr>
        <w:t>call on the White House to ease the</w:t>
      </w:r>
      <w:r>
        <w:t xml:space="preserve"> 60-year-old e</w:t>
      </w:r>
      <w:r w:rsidRPr="00260D17">
        <w:rPr>
          <w:rStyle w:val="StyleBoldUnderline"/>
        </w:rPr>
        <w:t>mbargo in order to promote free market activity on the communist island.</w:t>
      </w:r>
    </w:p>
    <w:p w:rsidR="0091772B" w:rsidRPr="00260D17" w:rsidRDefault="0091772B" w:rsidP="0091772B">
      <w:pPr>
        <w:rPr>
          <w:rStyle w:val="StyleBoldUnderline"/>
        </w:rPr>
      </w:pPr>
      <w:r>
        <w:t xml:space="preserve">The State Department so far has declined to comment on the documents, but </w:t>
      </w:r>
      <w:r w:rsidRPr="00260D17">
        <w:rPr>
          <w:rStyle w:val="StyleBoldUnderline"/>
        </w:rPr>
        <w:t>one official described the Council on the Americas as “influential”</w:t>
      </w:r>
      <w:r>
        <w:t xml:space="preserve"> and told The Washington Times that </w:t>
      </w:r>
      <w:r w:rsidRPr="00260D17">
        <w:rPr>
          <w:rStyle w:val="StyleBoldUnderline"/>
        </w:rPr>
        <w:t>the State Department does “appreciate their views.”</w:t>
      </w:r>
    </w:p>
    <w:p w:rsidR="0091772B" w:rsidRPr="00260D17" w:rsidRDefault="0091772B" w:rsidP="0091772B">
      <w:pPr>
        <w:rPr>
          <w:rStyle w:val="StyleBoldUnderline"/>
        </w:rPr>
      </w:pPr>
      <w:r>
        <w:t xml:space="preserve">Circulation of the white papers came the same week that a </w:t>
      </w:r>
      <w:r w:rsidRPr="00260D17">
        <w:rPr>
          <w:rStyle w:val="StyleBoldUnderline"/>
        </w:rPr>
        <w:t>delegation of U.S. lawmakers</w:t>
      </w:r>
      <w:r>
        <w:t xml:space="preserve">, headed by Sen. Patrick J. Leahy, Vermont Democrat, </w:t>
      </w:r>
      <w:r w:rsidRPr="00260D17">
        <w:rPr>
          <w:rStyle w:val="StyleBoldUnderline"/>
        </w:rPr>
        <w:t>met with</w:t>
      </w:r>
      <w:r>
        <w:t xml:space="preserve"> Cuban President </w:t>
      </w:r>
      <w:r w:rsidRPr="00260D17">
        <w:rPr>
          <w:rStyle w:val="StyleBoldUnderline"/>
        </w:rPr>
        <w:t>Raul Castro in an unsuccessful</w:t>
      </w:r>
      <w:r>
        <w:t xml:space="preserve"> </w:t>
      </w:r>
      <w:r w:rsidRPr="00260D17">
        <w:rPr>
          <w:rStyle w:val="StyleBoldUnderline"/>
        </w:rPr>
        <w:t>attempt to secure the release of</w:t>
      </w:r>
      <w:r>
        <w:t xml:space="preserve"> Maryland contractor Alan </w:t>
      </w:r>
      <w:r w:rsidRPr="00260D17">
        <w:rPr>
          <w:rStyle w:val="StyleBoldUnderline"/>
        </w:rPr>
        <w:t>Gross, who has been imprisoned in Cuba since 2009.</w:t>
      </w:r>
    </w:p>
    <w:p w:rsidR="0091772B" w:rsidRPr="00260D17" w:rsidRDefault="0091772B" w:rsidP="0091772B">
      <w:pPr>
        <w:rPr>
          <w:rStyle w:val="StyleBoldUnderline"/>
        </w:rPr>
      </w:pPr>
      <w:r>
        <w:t xml:space="preserve">Mr. </w:t>
      </w:r>
      <w:r w:rsidRPr="00260D17">
        <w:rPr>
          <w:rStyle w:val="StyleBoldUnderline"/>
        </w:rPr>
        <w:t>Gross is accused of illegally bringing communications equipment to Cuba as part of a democracy-</w:t>
      </w:r>
      <w:r>
        <w:t xml:space="preserve">building program supported by the U.S. Agency for International Development. His detention remains </w:t>
      </w:r>
      <w:r w:rsidRPr="00260D17">
        <w:rPr>
          <w:rStyle w:val="StyleBoldUnderline"/>
        </w:rPr>
        <w:t>a source of friction between Washington and Havana.</w:t>
      </w:r>
    </w:p>
    <w:p w:rsidR="0091772B" w:rsidRDefault="0091772B" w:rsidP="0091772B">
      <w:r>
        <w:t xml:space="preserve">State Department spokeswoman Victoria Nuland categorically denied a Boston Globe report Thursday which suggested that </w:t>
      </w:r>
      <w:r w:rsidRPr="00260D17">
        <w:rPr>
          <w:rStyle w:val="StyleBoldUnderline"/>
        </w:rPr>
        <w:t>newly confirmed Secretary of State</w:t>
      </w:r>
      <w:r>
        <w:t xml:space="preserve"> John F. K</w:t>
      </w:r>
      <w:r w:rsidRPr="00260D17">
        <w:rPr>
          <w:rStyle w:val="StyleBoldUnderline"/>
        </w:rPr>
        <w:t>erry may be seriously considering removing Havana from the U.S. list of state sponsors of terrorism</w:t>
      </w:r>
      <w:r>
        <w:t xml:space="preserve"> as a first step to improved relations.</w:t>
      </w:r>
    </w:p>
    <w:p w:rsidR="0091772B" w:rsidRDefault="0091772B" w:rsidP="0091772B">
      <w:r>
        <w:t>Citing interviews with “a series of top administration officials and members of Congress,” the newspaper reported that “</w:t>
      </w:r>
      <w:r w:rsidRPr="00260D17">
        <w:rPr>
          <w:rStyle w:val="StyleBoldUnderline"/>
        </w:rPr>
        <w:t>there is a growing consensus in policy and intelligence circles that Cuba’s support for terrorist groups has been terminated and the country should be removed from the list</w:t>
      </w:r>
      <w:r>
        <w:t xml:space="preserve"> — much like the George W. Bush administration did with North Korea in 2008.”</w:t>
      </w:r>
    </w:p>
    <w:p w:rsidR="0091772B" w:rsidRDefault="0091772B" w:rsidP="0091772B">
      <w:r>
        <w:t>Ms. Nuland said The Globe piece was “incorrect,” telling reporters at Thursday’s briefing that “this department has no current plans to remove Cuba from the state sponsor of terrorism list.”</w:t>
      </w:r>
    </w:p>
    <w:p w:rsidR="0091772B" w:rsidRPr="00260D17" w:rsidRDefault="0091772B" w:rsidP="0091772B">
      <w:pPr>
        <w:rPr>
          <w:rStyle w:val="StyleBoldUnderline"/>
        </w:rPr>
      </w:pPr>
      <w:r>
        <w:t xml:space="preserve">She added, however, </w:t>
      </w:r>
      <w:r w:rsidRPr="00260D17">
        <w:rPr>
          <w:rStyle w:val="StyleBoldUnderline"/>
        </w:rPr>
        <w:t>that officials review the list annually and will do so during 2013.</w:t>
      </w:r>
    </w:p>
    <w:p w:rsidR="0091772B" w:rsidRPr="00260D17" w:rsidRDefault="0091772B" w:rsidP="0091772B">
      <w:pPr>
        <w:rPr>
          <w:rStyle w:val="StyleBoldUnderline"/>
        </w:rPr>
      </w:pPr>
      <w:r>
        <w:t xml:space="preserve">Questions about Cuba’s status coincide with </w:t>
      </w:r>
      <w:r w:rsidRPr="00260D17">
        <w:rPr>
          <w:rStyle w:val="StyleBoldUnderline"/>
        </w:rPr>
        <w:t>growing speculation in Washington that</w:t>
      </w:r>
      <w:r>
        <w:t xml:space="preserve"> Mr. </w:t>
      </w:r>
      <w:r w:rsidRPr="00260D17">
        <w:rPr>
          <w:rStyle w:val="StyleBoldUnderline"/>
        </w:rPr>
        <w:t>Kerry</w:t>
      </w:r>
      <w:r>
        <w:t xml:space="preserve"> — a former Democratic senator from Massachusetts — </w:t>
      </w:r>
      <w:r w:rsidRPr="00260D17">
        <w:rPr>
          <w:rStyle w:val="StyleBoldUnderline"/>
        </w:rPr>
        <w:t>may be eager to push the White House toward an easing of relations with the communist island.</w:t>
      </w:r>
    </w:p>
    <w:p w:rsidR="0091772B" w:rsidRPr="00260D17" w:rsidRDefault="0091772B" w:rsidP="0091772B">
      <w:pPr>
        <w:rPr>
          <w:rStyle w:val="StyleBoldUnderline"/>
        </w:rPr>
      </w:pPr>
      <w:r>
        <w:lastRenderedPageBreak/>
        <w:t xml:space="preserve">Mr. </w:t>
      </w:r>
      <w:r w:rsidRPr="00260D17">
        <w:rPr>
          <w:rStyle w:val="StyleBoldUnderline"/>
        </w:rPr>
        <w:t>Kerry</w:t>
      </w:r>
      <w:r>
        <w:t xml:space="preserve"> did not single out Cuba during his wide-ranging foreign policy address Wednesday at the University of Virginia, but he did </w:t>
      </w:r>
      <w:r w:rsidRPr="00260D17">
        <w:rPr>
          <w:rStyle w:val="StyleBoldUnderline"/>
        </w:rPr>
        <w:t>publish an article</w:t>
      </w:r>
      <w:r>
        <w:t xml:space="preserve"> in 2009 in The St. Petersburg Times </w:t>
      </w:r>
      <w:r w:rsidRPr="00260D17">
        <w:rPr>
          <w:rStyle w:val="StyleBoldUnderline"/>
        </w:rPr>
        <w:t>calling for a lifting of all restrictions to travel to the island.</w:t>
      </w:r>
    </w:p>
    <w:p w:rsidR="0091772B" w:rsidRDefault="0091772B" w:rsidP="0091772B">
      <w:r>
        <w:t xml:space="preserve">The </w:t>
      </w:r>
      <w:r w:rsidRPr="00260D17">
        <w:rPr>
          <w:rStyle w:val="StyleBoldUnderline"/>
        </w:rPr>
        <w:t>white papers circulated</w:t>
      </w:r>
      <w:r>
        <w:t xml:space="preserve"> this week </w:t>
      </w:r>
      <w:r w:rsidRPr="00260D17">
        <w:rPr>
          <w:rStyle w:val="StyleBoldUnderline"/>
        </w:rPr>
        <w:t>argue that</w:t>
      </w:r>
      <w:r>
        <w:t xml:space="preserve"> Mr. </w:t>
      </w:r>
      <w:r w:rsidRPr="00260D17">
        <w:rPr>
          <w:rStyle w:val="StyleBoldUnderline"/>
        </w:rPr>
        <w:t>Obama should do just that despite a law preventing the restoration of U.S.-Cuba diplomatic relations without congressional approval</w:t>
      </w:r>
      <w:r>
        <w:t>.</w:t>
      </w:r>
    </w:p>
    <w:p w:rsidR="0091772B" w:rsidRDefault="0091772B" w:rsidP="0091772B">
      <w:r>
        <w:t xml:space="preserve">The 1996 </w:t>
      </w:r>
      <w:r w:rsidRPr="00260D17">
        <w:rPr>
          <w:rStyle w:val="StyleBoldUnderline"/>
        </w:rPr>
        <w:t>Helms-Burton Act</w:t>
      </w:r>
      <w:r>
        <w:t xml:space="preserve"> also </w:t>
      </w:r>
      <w:r w:rsidRPr="00260D17">
        <w:rPr>
          <w:rStyle w:val="StyleBoldUnderline"/>
        </w:rPr>
        <w:t>blocks the lifting of the embargo</w:t>
      </w:r>
      <w:r>
        <w:t xml:space="preserve"> on trade </w:t>
      </w:r>
      <w:r w:rsidRPr="00260D17">
        <w:rPr>
          <w:rStyle w:val="StyleBoldUnderline"/>
        </w:rPr>
        <w:t xml:space="preserve">unless significant democratic reforms are implemented </w:t>
      </w:r>
      <w:r>
        <w:t>and a functional democratic government is established on the island.</w:t>
      </w:r>
    </w:p>
    <w:p w:rsidR="0091772B" w:rsidRDefault="0091772B" w:rsidP="0091772B">
      <w:r>
        <w:t xml:space="preserve">The Cuba Study Group called on Congress to repeal the 1996 law, saying </w:t>
      </w:r>
      <w:r w:rsidRPr="00260D17">
        <w:rPr>
          <w:rStyle w:val="StyleBoldUnderline"/>
        </w:rPr>
        <w:t>it would allow the White House to “adopt more efficient, targeted policies necessary for pressuring the Cuban leadership to respect human rights</w:t>
      </w:r>
      <w:r>
        <w:t xml:space="preserve"> and implement political reforms, </w:t>
      </w:r>
      <w:r w:rsidRPr="00260D17">
        <w:rPr>
          <w:rStyle w:val="StyleBoldUnderline"/>
        </w:rPr>
        <w:t>while simultaneously empowering all other sectors of society to purse their economic well-being</w:t>
      </w:r>
      <w:r>
        <w:t xml:space="preserve"> and become the authors of their own futures.”</w:t>
      </w:r>
    </w:p>
    <w:p w:rsidR="0091772B" w:rsidRDefault="0091772B" w:rsidP="0091772B">
      <w:r>
        <w:t xml:space="preserve">The Council on the Americas paper argues that </w:t>
      </w:r>
      <w:r w:rsidRPr="00260D17">
        <w:rPr>
          <w:rStyle w:val="StyleBoldUnderline"/>
        </w:rPr>
        <w:t>Mr. Obama could work around restrictions associated with Cuba’s current status as a state sponsor of terrorism</w:t>
      </w:r>
      <w:r>
        <w:t xml:space="preserve">. The White House, according to the paper, should “grant exceptions” for “sales and imports” of goods for businesses in Cuba that can prove they are not working for the Castro regime, </w:t>
      </w:r>
      <w:r w:rsidRPr="00260D17">
        <w:rPr>
          <w:rStyle w:val="StyleBoldUnderline"/>
        </w:rPr>
        <w:t>as well as allowing for the “sale of telecommunications hardware” such as cellphone towers and satellite dishes in Cuba</w:t>
      </w:r>
      <w:r>
        <w:t>.</w:t>
      </w:r>
    </w:p>
    <w:p w:rsidR="0091772B" w:rsidRDefault="0091772B" w:rsidP="0091772B"/>
    <w:p w:rsidR="00AB7B96" w:rsidRDefault="00AB7B96" w:rsidP="00AB7B96"/>
    <w:p w:rsidR="00AB7B96" w:rsidRDefault="00AB7B96" w:rsidP="00AB7B96"/>
    <w:p w:rsidR="00AB7B96" w:rsidRDefault="00AB7B96" w:rsidP="00AB7B96"/>
    <w:p w:rsidR="00A76A93" w:rsidRDefault="00A76A93" w:rsidP="00AB7B96">
      <w:pPr>
        <w:pStyle w:val="Heading2"/>
      </w:pPr>
      <w:r>
        <w:lastRenderedPageBreak/>
        <w:t>Travel ban CP</w:t>
      </w:r>
    </w:p>
    <w:p w:rsidR="007F3776" w:rsidRDefault="007F3776" w:rsidP="007F3776"/>
    <w:p w:rsidR="00FF6D3B" w:rsidRDefault="00FF6D3B" w:rsidP="007F3776"/>
    <w:p w:rsidR="00FF6D3B" w:rsidRDefault="00FF6D3B" w:rsidP="00FF6D3B">
      <w:pPr>
        <w:pStyle w:val="Heading3"/>
      </w:pPr>
      <w:r>
        <w:lastRenderedPageBreak/>
        <w:t>Travel ban CP – 1nc</w:t>
      </w:r>
    </w:p>
    <w:p w:rsidR="00FF6D3B" w:rsidRDefault="00FF6D3B" w:rsidP="00FF6D3B"/>
    <w:p w:rsidR="00FF6D3B" w:rsidRDefault="00FF6D3B" w:rsidP="00FF6D3B">
      <w:r>
        <w:t>The United States federal government should substantially reduce restrictions on travel to Cuba and expand academic and cultural exchanges</w:t>
      </w:r>
    </w:p>
    <w:p w:rsidR="00C00F2F" w:rsidRDefault="00C00F2F" w:rsidP="00FF6D3B"/>
    <w:p w:rsidR="00C00F2F" w:rsidRDefault="00C00F2F" w:rsidP="00C00F2F">
      <w:pPr>
        <w:pStyle w:val="Heading4"/>
      </w:pPr>
      <w:r>
        <w:t>Reforming travel restrictions solves and avoids politics – it speeds up and increases the approval process and avoids Congress</w:t>
      </w:r>
    </w:p>
    <w:p w:rsidR="00C00F2F" w:rsidRDefault="00C00F2F" w:rsidP="00C00F2F">
      <w:r w:rsidRPr="00851558">
        <w:rPr>
          <w:rStyle w:val="StyleStyleBold12pt"/>
        </w:rPr>
        <w:t>Tampa Tribune, 13</w:t>
      </w:r>
      <w:r>
        <w:t xml:space="preserve"> – Newspaper for Tampa, Florida “</w:t>
      </w:r>
      <w:r w:rsidRPr="00851558">
        <w:t>Ease travel restri</w:t>
      </w:r>
      <w:r>
        <w:t xml:space="preserve">ctions to Cuba to boost freedom”, </w:t>
      </w:r>
      <w:r w:rsidRPr="00851558">
        <w:t>Jun. 18, 2013</w:t>
      </w:r>
      <w:r>
        <w:t xml:space="preserve">, </w:t>
      </w:r>
      <w:r w:rsidRPr="00851558">
        <w:t>http://www.coshoctontribune.com/article/20130618/OPINION04/306180003/Ease-travel-restrictions-Cuba-boost-freedom</w:t>
      </w:r>
      <w:r>
        <w:t>)//eek</w:t>
      </w:r>
    </w:p>
    <w:p w:rsidR="00C00F2F" w:rsidRDefault="00C00F2F" w:rsidP="00C00F2F"/>
    <w:p w:rsidR="00C00F2F" w:rsidRPr="00E676EC" w:rsidRDefault="00C00F2F" w:rsidP="00C00F2F">
      <w:pPr>
        <w:rPr>
          <w:rStyle w:val="StyleBoldUnderline"/>
        </w:rPr>
      </w:pPr>
      <w:r w:rsidRPr="00E676EC">
        <w:rPr>
          <w:rStyle w:val="StyleBoldUnderline"/>
        </w:rPr>
        <w:t>There is a quick way for our nation to help overwhelm Cuba’s censorship and propaganda.</w:t>
      </w:r>
    </w:p>
    <w:p w:rsidR="00C00F2F" w:rsidRPr="00E676EC" w:rsidRDefault="00C00F2F" w:rsidP="00C00F2F">
      <w:pPr>
        <w:rPr>
          <w:sz w:val="26"/>
          <w:u w:val="single"/>
        </w:rPr>
      </w:pPr>
      <w:r w:rsidRPr="00E676EC">
        <w:rPr>
          <w:rStyle w:val="StyleBoldUnderline"/>
        </w:rPr>
        <w:t>Simply allow Americans —the most effective ambassadors for democracy and free enterprise —to travel more easily to Cuba.</w:t>
      </w:r>
    </w:p>
    <w:p w:rsidR="00C00F2F" w:rsidRDefault="00C00F2F" w:rsidP="00C00F2F">
      <w:r w:rsidRPr="00E676EC">
        <w:rPr>
          <w:rStyle w:val="StyleBoldUnderline"/>
        </w:rPr>
        <w:t>Having more Americans visit Cuba would almost surely boost capitalism</w:t>
      </w:r>
      <w:r>
        <w:t xml:space="preserve"> in a country that is cautiously experimenting with property rights and private enterprise.</w:t>
      </w:r>
    </w:p>
    <w:p w:rsidR="00C00F2F" w:rsidRDefault="00C00F2F" w:rsidP="00C00F2F">
      <w:r w:rsidRPr="00E676EC">
        <w:rPr>
          <w:rStyle w:val="Emphasis"/>
        </w:rPr>
        <w:t>This can be done without the political firefight of eliminating the 50-year-old Cuban embargo</w:t>
      </w:r>
      <w:r>
        <w:t>, which greatly restricts trade and travel to Cuba.</w:t>
      </w:r>
    </w:p>
    <w:p w:rsidR="00C00F2F" w:rsidRDefault="00C00F2F" w:rsidP="00C00F2F">
      <w:r>
        <w:t xml:space="preserve">We think </w:t>
      </w:r>
      <w:r w:rsidRPr="00E676EC">
        <w:rPr>
          <w:rStyle w:val="StyleBoldUnderline"/>
        </w:rPr>
        <w:t>the embargo no longer serves a useful purpose</w:t>
      </w:r>
      <w:r>
        <w:t xml:space="preserve">. Indeed, </w:t>
      </w:r>
      <w:r w:rsidRPr="00E676EC">
        <w:rPr>
          <w:rStyle w:val="StyleBoldUnderline"/>
        </w:rPr>
        <w:t>it gives the Cuban government a scapegoat for its failed economic policies</w:t>
      </w:r>
      <w:r>
        <w:t>. As John Caulfield, chief of Mission of the U.S. Interests Section in Havana, says, Cuba’s financial woes are a result of “Cuba’s choice of an economic model.”</w:t>
      </w:r>
    </w:p>
    <w:p w:rsidR="00C00F2F" w:rsidRPr="00E676EC" w:rsidRDefault="00C00F2F" w:rsidP="00C00F2F">
      <w:pPr>
        <w:rPr>
          <w:rStyle w:val="StyleBoldUnderline"/>
        </w:rPr>
      </w:pPr>
      <w:r>
        <w:t xml:space="preserve">But </w:t>
      </w:r>
      <w:r w:rsidRPr="00E676EC">
        <w:rPr>
          <w:rStyle w:val="StyleBoldUnderline"/>
        </w:rPr>
        <w:t>eliminating the embargo or allowing unrestricted travel to Cuba will require congressional approval, a political challenge.</w:t>
      </w:r>
    </w:p>
    <w:p w:rsidR="00C00F2F" w:rsidRDefault="00C00F2F" w:rsidP="00C00F2F">
      <w:r w:rsidRPr="00E676EC">
        <w:rPr>
          <w:rStyle w:val="StyleBoldUnderline"/>
        </w:rPr>
        <w:t>In contrast, President Barack Obama by executive order can require general licenses be issued for all approved travel to Cuba</w:t>
      </w:r>
      <w:r>
        <w:t>.</w:t>
      </w:r>
    </w:p>
    <w:p w:rsidR="00C00F2F" w:rsidRPr="00E676EC" w:rsidRDefault="00C00F2F" w:rsidP="00C00F2F">
      <w:pPr>
        <w:rPr>
          <w:sz w:val="26"/>
          <w:u w:val="single"/>
        </w:rPr>
      </w:pPr>
      <w:r w:rsidRPr="00E676EC">
        <w:rPr>
          <w:rStyle w:val="StyleBoldUnderline"/>
        </w:rPr>
        <w:t>Americans now can receive a visa</w:t>
      </w:r>
      <w:r w:rsidRPr="00E676EC">
        <w:t xml:space="preserve"> to travel for such specific purposes as education and cultural studies</w:t>
      </w:r>
      <w:r>
        <w:t xml:space="preserve">. </w:t>
      </w:r>
      <w:r w:rsidRPr="00E676EC">
        <w:rPr>
          <w:rStyle w:val="StyleBoldUnderline"/>
        </w:rPr>
        <w:t>These trips must be guided by licensed travel services that are required to follow a strict agenda.</w:t>
      </w:r>
    </w:p>
    <w:p w:rsidR="00C00F2F" w:rsidRDefault="00C00F2F" w:rsidP="00C00F2F">
      <w:r>
        <w:t>Everything is tightly regulated by the Office of Foreign Assets Control to ensure there are no violations of the sanctions against Cuba. (Cuban-Americans appropriately have no restrictions on traveling to visit family.)</w:t>
      </w:r>
    </w:p>
    <w:p w:rsidR="00C00F2F" w:rsidRPr="00E676EC" w:rsidRDefault="00C00F2F" w:rsidP="00C00F2F">
      <w:pPr>
        <w:rPr>
          <w:rStyle w:val="StyleBoldUnderline"/>
        </w:rPr>
      </w:pPr>
      <w:r w:rsidRPr="00E676EC">
        <w:rPr>
          <w:rStyle w:val="StyleBoldUnderline"/>
        </w:rPr>
        <w:t>The approval process for the specific visas can be cumbersome and time-consuming. Obtaining general license is far less complicated, so expanding its use would eliminate red tape and diminish barriers to travel.</w:t>
      </w:r>
    </w:p>
    <w:p w:rsidR="00C00F2F" w:rsidRPr="00FF6D3B" w:rsidRDefault="00C00F2F" w:rsidP="00FF6D3B"/>
    <w:p w:rsidR="00FF6D3B" w:rsidRPr="00725541" w:rsidRDefault="00C00F2F" w:rsidP="00FF6D3B">
      <w:pPr>
        <w:pStyle w:val="Heading4"/>
      </w:pPr>
      <w:r>
        <w:t>It solves every affirmative internal link and spills over into more gradual liberalization</w:t>
      </w:r>
    </w:p>
    <w:p w:rsidR="00FF6D3B" w:rsidRDefault="00FF6D3B" w:rsidP="00FF6D3B">
      <w:r w:rsidRPr="00C224BE">
        <w:rPr>
          <w:rStyle w:val="StyleStyleBold12pt"/>
        </w:rPr>
        <w:t>P</w:t>
      </w:r>
      <w:r w:rsidRPr="0055556E">
        <w:rPr>
          <w:rStyle w:val="StyleStyleBold12pt"/>
        </w:rPr>
        <w:t xml:space="preserve">ascual </w:t>
      </w:r>
      <w:proofErr w:type="gramStart"/>
      <w:r w:rsidRPr="0055556E">
        <w:rPr>
          <w:rStyle w:val="StyleStyleBold12pt"/>
        </w:rPr>
        <w:t>et</w:t>
      </w:r>
      <w:proofErr w:type="gramEnd"/>
      <w:r w:rsidRPr="0055556E">
        <w:rPr>
          <w:rStyle w:val="StyleStyleBold12pt"/>
        </w:rPr>
        <w:t>. Al. 9</w:t>
      </w:r>
      <w:r>
        <w:t xml:space="preserve"> –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rsidR="00FF6D3B" w:rsidRDefault="00FF6D3B" w:rsidP="00FF6D3B"/>
    <w:p w:rsidR="00FF6D3B" w:rsidRDefault="00FF6D3B" w:rsidP="00FF6D3B">
      <w:r>
        <w:lastRenderedPageBreak/>
        <w:t xml:space="preserve">The more </w:t>
      </w:r>
      <w:r w:rsidRPr="00602B1C">
        <w:rPr>
          <w:rStyle w:val="StyleBoldUnderline"/>
        </w:rPr>
        <w:t xml:space="preserve">open travel </w:t>
      </w:r>
      <w:r w:rsidRPr="00602B1C">
        <w:t>and remittance</w:t>
      </w:r>
      <w:r w:rsidRPr="00602B1C">
        <w:rPr>
          <w:rStyle w:val="StyleBoldUnderline"/>
        </w:rPr>
        <w:t xml:space="preserve"> measures put in place by the Clinton administration</w:t>
      </w:r>
      <w:r>
        <w:t xml:space="preserve"> in 1998 and continued by the Bush administration until 2003 </w:t>
      </w:r>
      <w:r w:rsidRPr="00602B1C">
        <w:rPr>
          <w:rStyle w:val="StyleBoldUnderline"/>
        </w:rPr>
        <w:t>contributed to creating the conditions that brought about a more open political atmosphere</w:t>
      </w:r>
      <w:r>
        <w:t xml:space="preserve">. During the period now known as the “Cuban Spring,” Oswaldo payá, leader of the Varela project, worked with Cuba’s human rights activists to collect 11,000 signatures on a petition that requested a referendum on the Cuban constitution. Former president Jimmy Carter gave a speech at the University of Havana in Spanish in which he asked Fidel Castro—who was sitting in the front row—to permit the vote; the speech was broadcast live throughout the island. Martha Beatriz roque, an important dissident leader, held a national assembly to advocate reforms to the Cuban government. </w:t>
      </w:r>
      <w:proofErr w:type="gramStart"/>
      <w:r>
        <w:t>religious</w:t>
      </w:r>
      <w:proofErr w:type="gramEnd"/>
      <w:r>
        <w:t xml:space="preserve"> groups, with help from their American counterparts, provided equipment, food, and medicines to sister organizations that bolstered outreach to their communities. Students from colleges throughout the United States studying in Cuba were engaged in a lively discussion with students, academics, and people across the island.</w:t>
      </w:r>
    </w:p>
    <w:p w:rsidR="00FF6D3B" w:rsidRDefault="00FF6D3B" w:rsidP="00FF6D3B">
      <w:r w:rsidRPr="00602B1C">
        <w:rPr>
          <w:rStyle w:val="StyleBoldUnderline"/>
        </w:rPr>
        <w:t>The presence of licensed American and Cuban American visitors provided moral support, advice, and assistance to diverse civil society institutions, allowing them to expand and more effectively assist their membership.</w:t>
      </w:r>
      <w:r>
        <w:t xml:space="preserve"> And, </w:t>
      </w:r>
      <w:r w:rsidRPr="00602B1C">
        <w:rPr>
          <w:rStyle w:val="StyleBoldUnderline"/>
        </w:rPr>
        <w:t>interventions by U.S. government and private sector personalities with high-level Cuban officials resulted in reducing repression</w:t>
      </w:r>
      <w:r>
        <w:t xml:space="preserve"> against dissidents, human rights activists, independent journalists, and librarians. This more fluid and open atmosphere </w:t>
      </w:r>
      <w:proofErr w:type="gramStart"/>
      <w:r>
        <w:t>was</w:t>
      </w:r>
      <w:proofErr w:type="gramEnd"/>
      <w:r>
        <w:t xml:space="preserve"> essential to the growth of civil society and to the freedoms and creation of spaces in which human rights activists and dissidents could operate.</w:t>
      </w:r>
    </w:p>
    <w:p w:rsidR="00FF6D3B" w:rsidRDefault="00FF6D3B" w:rsidP="00FF6D3B">
      <w:r>
        <w:t xml:space="preserve">President </w:t>
      </w:r>
      <w:r w:rsidRPr="00E822C4">
        <w:rPr>
          <w:rStyle w:val="StyleBoldUnderline"/>
        </w:rPr>
        <w:t>Obama should replicate these conditions through unilateral and unconditional actions that promote enhanced human contact by generously licensing all categories of travel permitted in the TSrA. He should</w:t>
      </w:r>
      <w:r>
        <w:t xml:space="preserve">, first, follow his campaign promise to </w:t>
      </w:r>
      <w:r w:rsidRPr="00E822C4">
        <w:rPr>
          <w:rStyle w:val="StyleBoldUnderline"/>
        </w:rPr>
        <w:t>grant Cuban Americans unrestricted rights to family travel and to send remittances to the island, since Cuban American connections to family are our best tool for helping to foster the beginnings of grass-roots democracy on the island</w:t>
      </w:r>
      <w:r>
        <w:t xml:space="preserve">. Further, </w:t>
      </w:r>
      <w:r w:rsidRPr="00E822C4">
        <w:rPr>
          <w:rStyle w:val="StyleBoldUnderline"/>
        </w:rPr>
        <w:t>the president should expand travel for all American citizens and permanent residents by instructing the Office of Foreign Assets Control</w:t>
      </w:r>
      <w:r>
        <w:t xml:space="preserve"> (OFAC) </w:t>
      </w:r>
      <w:r w:rsidRPr="00E822C4">
        <w:rPr>
          <w:rStyle w:val="StyleBoldUnderline"/>
        </w:rPr>
        <w:t>to license people-to-people travel for educational, cultural, and humanitarian purposes</w:t>
      </w:r>
      <w:r>
        <w:t xml:space="preserve">. </w:t>
      </w:r>
    </w:p>
    <w:p w:rsidR="00FF6D3B" w:rsidRDefault="00FF6D3B" w:rsidP="00FF6D3B">
      <w:r w:rsidRPr="00725541">
        <w:rPr>
          <w:rStyle w:val="StyleBoldUnderline"/>
        </w:rPr>
        <w:t>Cuban citizens should also be permitted to travel to the United States</w:t>
      </w:r>
      <w:r>
        <w:t xml:space="preserve"> for a variety of purposes —including family, academic and cultural visits—in order </w:t>
      </w:r>
      <w:r w:rsidRPr="00725541">
        <w:rPr>
          <w:rStyle w:val="StyleBoldUnderline"/>
        </w:rPr>
        <w:t>to enhance their understanding of our</w:t>
      </w:r>
      <w:r>
        <w:t xml:space="preserve"> open and democratic </w:t>
      </w:r>
      <w:r w:rsidRPr="00725541">
        <w:rPr>
          <w:rStyle w:val="StyleBoldUnderline"/>
        </w:rPr>
        <w:t>society. The Secretary of State should instruct the Department of State and the United States interests Section</w:t>
      </w:r>
      <w:r>
        <w:t xml:space="preserve"> (USiNT) in Havana </w:t>
      </w:r>
      <w:r w:rsidRPr="00725541">
        <w:rPr>
          <w:rStyle w:val="StyleBoldUnderline"/>
        </w:rPr>
        <w:t>to use standard criteria applied around the world for awarding non-immigrant visas to Cubans. This</w:t>
      </w:r>
      <w:r>
        <w:t xml:space="preserve"> more tolerant approach would </w:t>
      </w:r>
      <w:r w:rsidRPr="00725541">
        <w:rPr>
          <w:rStyle w:val="StyleBoldUnderline"/>
        </w:rPr>
        <w:t>strengthen the bonds of family and culture, while helping the Cuban people improve their lives</w:t>
      </w:r>
      <w:r>
        <w:t xml:space="preserve"> and grow the social organizations necessary for a democratic civil society.</w:t>
      </w:r>
    </w:p>
    <w:p w:rsidR="00FF6D3B" w:rsidRDefault="00FF6D3B" w:rsidP="00FF6D3B">
      <w:r w:rsidRPr="00725541">
        <w:rPr>
          <w:rStyle w:val="StyleBoldUnderline"/>
        </w:rPr>
        <w:t>Diplomatic travel and interaction must be reciprocally expanded so that our diplomats in Havana have the knowledge</w:t>
      </w:r>
      <w:r>
        <w:t xml:space="preserve">, access, and </w:t>
      </w:r>
      <w:r w:rsidRPr="00725541">
        <w:rPr>
          <w:rStyle w:val="StyleBoldUnderline"/>
        </w:rPr>
        <w:t>expertise needed to predict, evaluate, and deal with any eventuality in Cuba. This requires permitting comparable opportunities to Cuban diplomats posted in Washington</w:t>
      </w:r>
      <w:r>
        <w:t xml:space="preserve">. There is little the United States has to fear by allowing Cuban diplomats to see for themselves the realities of American life. </w:t>
      </w:r>
      <w:r w:rsidRPr="00725541">
        <w:rPr>
          <w:rStyle w:val="StyleBoldUnderline"/>
        </w:rPr>
        <w:t>To reduce illegal migration, enhance our security, and conserve our fisheries, the State Department should resume migration talks at the Deputy Assistant Secretary level and begin a dialogue between the respective heads of the interests Sections on other issues of mutual concern, including the environment, health, and counter-narcotics</w:t>
      </w:r>
      <w:r>
        <w:t>.</w:t>
      </w:r>
    </w:p>
    <w:p w:rsidR="00FF6D3B" w:rsidRDefault="00FF6D3B" w:rsidP="00FF6D3B"/>
    <w:p w:rsidR="00FF6D3B" w:rsidRDefault="00FF6D3B" w:rsidP="00FF6D3B"/>
    <w:p w:rsidR="00FF6D3B" w:rsidRDefault="00FF6D3B" w:rsidP="007F3776"/>
    <w:p w:rsidR="00AB7B96" w:rsidRDefault="00AB7B96" w:rsidP="007F3776"/>
    <w:p w:rsidR="006240EC" w:rsidRDefault="006240EC" w:rsidP="006240EC"/>
    <w:p w:rsidR="007F3776" w:rsidRDefault="007F3776" w:rsidP="007F3776"/>
    <w:p w:rsidR="007F3776" w:rsidRDefault="007F3776" w:rsidP="007F3776">
      <w:pPr>
        <w:pStyle w:val="Heading3"/>
      </w:pPr>
      <w:r>
        <w:lastRenderedPageBreak/>
        <w:t>Conditional reform net benefit</w:t>
      </w:r>
    </w:p>
    <w:p w:rsidR="007F3776" w:rsidRDefault="007F3776" w:rsidP="007F3776"/>
    <w:p w:rsidR="007F3776" w:rsidRDefault="007F3776" w:rsidP="007F3776">
      <w:pPr>
        <w:pStyle w:val="Heading4"/>
      </w:pPr>
      <w:r>
        <w:t>Relaxing travel restrictions while conditioning further engagement solves but retains sanctions as crucial leverage for reforms</w:t>
      </w:r>
    </w:p>
    <w:p w:rsidR="007F3776" w:rsidRDefault="007F3776" w:rsidP="007F3776">
      <w:r>
        <w:rPr>
          <w:b/>
        </w:rPr>
        <w:t>Colthart, 11</w:t>
      </w:r>
      <w:r>
        <w:t>- undergrad at Arizona State (David, “Cuba Embargo still makes sense”, The State Press, 4/5/11, http://www.statepress.com/2011/04/05/cuba-embargo-still-makes-sense/)//TL</w:t>
      </w:r>
    </w:p>
    <w:p w:rsidR="007F3776" w:rsidRDefault="007F3776" w:rsidP="007F3776">
      <w:pPr>
        <w:rPr>
          <w:b/>
        </w:rPr>
      </w:pPr>
    </w:p>
    <w:p w:rsidR="007F3776" w:rsidRDefault="007F3776" w:rsidP="007F3776">
      <w:r>
        <w:t xml:space="preserve">Last week former President Jimmy </w:t>
      </w:r>
      <w:r w:rsidRPr="00762C0A">
        <w:rPr>
          <w:rStyle w:val="StyleBoldUnderline"/>
        </w:rPr>
        <w:t>Carter</w:t>
      </w:r>
      <w:r>
        <w:t xml:space="preserve"> traveled to Cuba and chatted with Fidel Castro like “old friends” — in his words.</w:t>
      </w:r>
    </w:p>
    <w:p w:rsidR="007F3776" w:rsidRDefault="007F3776" w:rsidP="007F3776">
      <w:r>
        <w:t xml:space="preserve">At a press conference before leaving Cuba, he </w:t>
      </w:r>
      <w:r w:rsidRPr="00762C0A">
        <w:rPr>
          <w:rStyle w:val="StyleBoldUnderline"/>
        </w:rPr>
        <w:t>urged the U.S. to “immediately end the trade embargo</w:t>
      </w:r>
      <w:r>
        <w:t xml:space="preserve"> which [it] has imposed on the people of Cuba.”</w:t>
      </w:r>
    </w:p>
    <w:p w:rsidR="007F3776" w:rsidRPr="00762C0A" w:rsidRDefault="007F3776" w:rsidP="007F3776">
      <w:pPr>
        <w:rPr>
          <w:u w:val="single"/>
        </w:rPr>
      </w:pPr>
      <w:r w:rsidRPr="008D512B">
        <w:rPr>
          <w:u w:val="single"/>
        </w:rPr>
        <w:t xml:space="preserve">Carter’s view </w:t>
      </w:r>
      <w:r w:rsidRPr="00762C0A">
        <w:t>is increasingly popular, but it’s also rather simplistic.  It</w:t>
      </w:r>
      <w:r w:rsidRPr="008D512B">
        <w:rPr>
          <w:u w:val="single"/>
        </w:rPr>
        <w:t xml:space="preserve"> advocates a broad and haphazard policy reversal where careful, focused measures would be most useful.</w:t>
      </w:r>
    </w:p>
    <w:p w:rsidR="007F3776" w:rsidRDefault="007F3776" w:rsidP="007F3776">
      <w:r>
        <w:t>For a variety of reasons, many on the left and the right have come to see the 50-year-old embargo as outdated and counterproductive.</w:t>
      </w:r>
    </w:p>
    <w:p w:rsidR="007F3776" w:rsidRDefault="007F3776" w:rsidP="007F3776">
      <w:r>
        <w:t>Ending the embargo is “the right thing to do,” said ASU Professor Lynn Stoner in a phone interview. Stoner teaches at the School of Historical, Philosophical and Religious Studies and has written extensively about Cuba.</w:t>
      </w:r>
    </w:p>
    <w:p w:rsidR="007F3776" w:rsidRDefault="007F3776" w:rsidP="007F3776">
      <w:r>
        <w:t>She argues that the current policy has done nothing but create hardship for the Cuban people while allowing the government to blame all of its economic failure on the U.S.</w:t>
      </w:r>
    </w:p>
    <w:p w:rsidR="007F3776" w:rsidRDefault="007F3776" w:rsidP="007F3776">
      <w:r>
        <w:t>“Their chess piece is bigger than ours,” she said.</w:t>
      </w:r>
    </w:p>
    <w:p w:rsidR="007F3776" w:rsidRPr="008D512B" w:rsidRDefault="007F3776" w:rsidP="007F3776">
      <w:pPr>
        <w:rPr>
          <w:u w:val="single"/>
        </w:rPr>
      </w:pPr>
      <w:r w:rsidRPr="008D512B">
        <w:rPr>
          <w:u w:val="single"/>
        </w:rPr>
        <w:t>True, both Fidel and Raul Castro have done their best to capitalize on our policies, but wouldn’t an unconditional concession that pumps billions of dollars into an economy they control also give them much to capitalize on?</w:t>
      </w:r>
    </w:p>
    <w:p w:rsidR="007F3776" w:rsidRPr="008D512B" w:rsidRDefault="007F3776" w:rsidP="007F3776">
      <w:pPr>
        <w:rPr>
          <w:u w:val="single"/>
        </w:rPr>
      </w:pPr>
      <w:r w:rsidRPr="008D512B">
        <w:rPr>
          <w:u w:val="single"/>
        </w:rPr>
        <w:t>A complete end to the trade embargo should only come after permanent democratic reforms are made. Otherwise we risk strengthening the dictator we intend to undermine.</w:t>
      </w:r>
    </w:p>
    <w:p w:rsidR="007F3776" w:rsidRPr="00762C0A" w:rsidRDefault="007F3776" w:rsidP="007F3776">
      <w:pPr>
        <w:rPr>
          <w:u w:val="single"/>
        </w:rPr>
      </w:pPr>
      <w:r w:rsidRPr="008D512B">
        <w:rPr>
          <w:u w:val="single"/>
        </w:rPr>
        <w:t>That said, our policy is not perfect and certain reforms are needed for us to support and encourage Cuban pro-democracy forces.</w:t>
      </w:r>
    </w:p>
    <w:p w:rsidR="007F3776" w:rsidRDefault="007F3776" w:rsidP="007F3776">
      <w:r>
        <w:t>The Cuban American National Foundation (CANF), a non-profit organization that advocates for internal, non-violent change leading to a free and democratic Cuba, suggests many such reforms.</w:t>
      </w:r>
    </w:p>
    <w:p w:rsidR="007F3776" w:rsidRPr="00762C0A" w:rsidRDefault="007F3776" w:rsidP="007F3776">
      <w:pPr>
        <w:rPr>
          <w:u w:val="single"/>
        </w:rPr>
      </w:pPr>
      <w:r>
        <w:t xml:space="preserve">For one, </w:t>
      </w:r>
      <w:r w:rsidRPr="008D512B">
        <w:rPr>
          <w:u w:val="single"/>
        </w:rPr>
        <w:t>we should reverse the restrictions the Bush administration placed on family remittances in 2004. Allowing Cuban-Americans to assist their family in Cuba serves an important humanitarian purpose and reduces dependence on the Cuban government.</w:t>
      </w:r>
    </w:p>
    <w:p w:rsidR="007F3776" w:rsidRPr="00762C0A" w:rsidRDefault="007F3776" w:rsidP="007F3776">
      <w:pPr>
        <w:rPr>
          <w:u w:val="single"/>
        </w:rPr>
      </w:pPr>
      <w:r w:rsidRPr="008D512B">
        <w:rPr>
          <w:u w:val="single"/>
        </w:rPr>
        <w:t>We should also reverse the ban on cash aid to opposition groups in Cuba. This policy has caused millions of dollars intended to support Cuban dissidents to be filtered through non-government organizations in the U.S.</w:t>
      </w:r>
    </w:p>
    <w:p w:rsidR="007F3776" w:rsidRDefault="007F3776" w:rsidP="007F3776">
      <w:r>
        <w:t>In a 2008 report, the CANF found that 80 percent of the grant money intended for pro-democracy groups in Cuba ended up spent on salaries and overhead in the U.S. and elsewhere.</w:t>
      </w:r>
    </w:p>
    <w:p w:rsidR="007F3776" w:rsidRPr="00762C0A" w:rsidRDefault="007F3776" w:rsidP="007F3776">
      <w:pPr>
        <w:rPr>
          <w:u w:val="single"/>
        </w:rPr>
      </w:pPr>
      <w:r>
        <w:t xml:space="preserve">Finally, and perhaps most importantly, </w:t>
      </w:r>
      <w:r w:rsidRPr="008D512B">
        <w:rPr>
          <w:u w:val="single"/>
        </w:rPr>
        <w:t xml:space="preserve">we should relax travel bans </w:t>
      </w:r>
      <w:r w:rsidRPr="007F3776">
        <w:t>for certain people in certain situations.</w:t>
      </w:r>
      <w:r w:rsidRPr="008D512B">
        <w:rPr>
          <w:u w:val="single"/>
        </w:rPr>
        <w:t xml:space="preserve"> Academic exchanges along with humanitarian and family travel all promote the sharing of objective news and information.</w:t>
      </w:r>
    </w:p>
    <w:p w:rsidR="007F3776" w:rsidRDefault="007F3776" w:rsidP="007F3776">
      <w:r>
        <w:t>The presence of supporters in their midst is also the best way of showing the Cuban people that they aren’t alone.</w:t>
      </w:r>
    </w:p>
    <w:p w:rsidR="007F3776" w:rsidRPr="000F527A" w:rsidRDefault="007F3776" w:rsidP="007F3776">
      <w:r w:rsidRPr="008D512B">
        <w:rPr>
          <w:u w:val="single"/>
        </w:rPr>
        <w:t xml:space="preserve">Targeted efforts like these are what our policy toward Cuba is really lacking. Of course it’s frustrating that our policy toward Cuba has reaped no rewards in its five decades of existence, but that’s no reason </w:t>
      </w:r>
      <w:r w:rsidRPr="008D512B">
        <w:rPr>
          <w:u w:val="single"/>
        </w:rPr>
        <w:lastRenderedPageBreak/>
        <w:t xml:space="preserve">to hastily give up what still amounts to a very big bargaining chip </w:t>
      </w:r>
      <w:r>
        <w:t>— the economic blessings of free trade with the U.S.</w:t>
      </w:r>
    </w:p>
    <w:p w:rsidR="007F3776" w:rsidRDefault="007F3776" w:rsidP="007F3776"/>
    <w:p w:rsidR="00FF6D3B" w:rsidRDefault="00FF6D3B" w:rsidP="00FF6D3B">
      <w:pPr>
        <w:pStyle w:val="Heading4"/>
      </w:pPr>
      <w:r>
        <w:t>Removing and reforming restrictions on travel and remittances solves without strengthening the regime</w:t>
      </w:r>
    </w:p>
    <w:p w:rsidR="00FF6D3B" w:rsidRDefault="00FF6D3B" w:rsidP="00FF6D3B">
      <w:r w:rsidRPr="00661FDF">
        <w:rPr>
          <w:rStyle w:val="StyleStyleBold12pt"/>
        </w:rPr>
        <w:t>Ruiz, 8</w:t>
      </w:r>
      <w:r>
        <w:t xml:space="preserve"> – Cuban Democracy Advocate (Hector, “</w:t>
      </w:r>
      <w:r w:rsidRPr="00661FDF">
        <w:t>CONSEQUENCES OF U.S. RESTRICTIONS ON CUBAN-AMERICAN TRAVEL</w:t>
      </w:r>
      <w:r>
        <w:t>”, Congressional Testimony, September 18, 2008, lexis)//eek</w:t>
      </w:r>
    </w:p>
    <w:p w:rsidR="00FF6D3B" w:rsidRDefault="00FF6D3B" w:rsidP="00FF6D3B"/>
    <w:p w:rsidR="00FF6D3B" w:rsidRDefault="00FF6D3B" w:rsidP="00FF6D3B">
      <w:r>
        <w:t xml:space="preserve">1- </w:t>
      </w:r>
      <w:r w:rsidRPr="00C1263E">
        <w:rPr>
          <w:rStyle w:val="StyleBoldUnderline"/>
        </w:rPr>
        <w:t>Eliminate</w:t>
      </w:r>
      <w:r>
        <w:t xml:space="preserve"> all </w:t>
      </w:r>
      <w:r w:rsidRPr="00C1263E">
        <w:rPr>
          <w:rStyle w:val="StyleBoldUnderline"/>
        </w:rPr>
        <w:t>travel restrictions</w:t>
      </w:r>
      <w:r>
        <w:t xml:space="preserve"> to Cuba for Cubans residing in the United States. </w:t>
      </w:r>
      <w:r w:rsidRPr="00C1263E">
        <w:rPr>
          <w:rStyle w:val="StyleBoldUnderline"/>
        </w:rPr>
        <w:t>They can be the best messengers</w:t>
      </w:r>
      <w:r>
        <w:t xml:space="preserve"> of hope, moral support and relationships that are so needed.</w:t>
      </w:r>
    </w:p>
    <w:p w:rsidR="00FF6D3B" w:rsidRDefault="00FF6D3B" w:rsidP="00FF6D3B">
      <w:r>
        <w:t xml:space="preserve">2- </w:t>
      </w:r>
      <w:r w:rsidRPr="00C1263E">
        <w:rPr>
          <w:rStyle w:val="StyleBoldUnderline"/>
        </w:rPr>
        <w:t>Lift current restrictions that limit remittances</w:t>
      </w:r>
      <w:r>
        <w:t xml:space="preserve"> to the island and which criminalize assistance to family members.</w:t>
      </w:r>
    </w:p>
    <w:p w:rsidR="00FF6D3B" w:rsidRDefault="00FF6D3B" w:rsidP="00FF6D3B">
      <w:r>
        <w:t xml:space="preserve">3- </w:t>
      </w:r>
      <w:r w:rsidRPr="00C1263E">
        <w:rPr>
          <w:rStyle w:val="StyleBoldUnderline"/>
        </w:rPr>
        <w:t>Allow Cubans wishing to cooperate financially with the internal dissident movement to do so without penalties. Those resources are necessary for the work of the dissidents</w:t>
      </w:r>
      <w:r>
        <w:t xml:space="preserve"> in Cuba.</w:t>
      </w:r>
    </w:p>
    <w:p w:rsidR="00FF6D3B" w:rsidRDefault="00FF6D3B" w:rsidP="00FF6D3B">
      <w:r>
        <w:t>Conclusion</w:t>
      </w:r>
    </w:p>
    <w:p w:rsidR="00FF6D3B" w:rsidRDefault="00FF6D3B" w:rsidP="00FF6D3B">
      <w:r w:rsidRPr="00C1263E">
        <w:rPr>
          <w:rStyle w:val="StyleBoldUnderline"/>
        </w:rPr>
        <w:t>The elimination of restrictions that we have described would not solve the financial situation of the regime, but rather would immediately provide dissidents with the needed support, contacts and resources to carry out our patriotic activities.</w:t>
      </w:r>
      <w:r>
        <w:t xml:space="preserve"> Cuban government </w:t>
      </w:r>
      <w:r w:rsidRPr="00C1263E">
        <w:rPr>
          <w:rStyle w:val="StyleBoldUnderline"/>
        </w:rPr>
        <w:t>officials are not interested in economic advantages, but political ones and such actions would consolidate society and weaken the political elite</w:t>
      </w:r>
      <w:r>
        <w:t>.</w:t>
      </w:r>
    </w:p>
    <w:p w:rsidR="00FF6D3B" w:rsidRDefault="00FF6D3B" w:rsidP="007F3776"/>
    <w:p w:rsidR="00FF6D3B" w:rsidRDefault="00FF6D3B" w:rsidP="00FF6D3B">
      <w:pPr>
        <w:pStyle w:val="Heading4"/>
      </w:pPr>
      <w:r>
        <w:t>Lifting the travel ban and allowing greater cultural exchanges solves relations without sacrificing U.S. leverage or credibility over the embargo</w:t>
      </w:r>
    </w:p>
    <w:p w:rsidR="00FF6D3B" w:rsidRDefault="00FF6D3B" w:rsidP="00FF6D3B">
      <w:r>
        <w:rPr>
          <w:b/>
        </w:rPr>
        <w:t>Hamilton, 8</w:t>
      </w:r>
      <w:r>
        <w:t>- Director of the Center on Congress at Indiana University and Director of the Woodrow Wilson International Center for Scholars (Lee, “1st step toward change for Cuba: End embargo”, The Center on Congress, 3/10/08, http://www.centeroncongress.org/1st-step-toward-change-cuba-end-embargo)//TL</w:t>
      </w:r>
    </w:p>
    <w:p w:rsidR="00FF6D3B" w:rsidRPr="0011306B" w:rsidRDefault="00FF6D3B" w:rsidP="00FF6D3B">
      <w:r>
        <w:t xml:space="preserve"> </w:t>
      </w:r>
    </w:p>
    <w:p w:rsidR="00FF6D3B" w:rsidRDefault="00FF6D3B" w:rsidP="00FF6D3B">
      <w:r>
        <w:t>The end of Fidel Castro's rule provides an opportunity to ease the pain of a half–century–long repressive era in Cuban history. Fidel's younger brother Raúl's ascension could mean a Cuban opening is on the horizon.</w:t>
      </w:r>
    </w:p>
    <w:p w:rsidR="00FF6D3B" w:rsidRDefault="00FF6D3B" w:rsidP="00FF6D3B">
      <w:r>
        <w:t xml:space="preserve">At age 76, </w:t>
      </w:r>
      <w:r w:rsidRPr="00645355">
        <w:rPr>
          <w:u w:val="single"/>
        </w:rPr>
        <w:t xml:space="preserve">whether Raúl Castro is a reformer or not will not change the fact that Cuba is entering a prolonged transition period away from </w:t>
      </w:r>
      <w:proofErr w:type="gramStart"/>
      <w:r w:rsidRPr="00645355">
        <w:rPr>
          <w:u w:val="single"/>
        </w:rPr>
        <w:t>one–man,</w:t>
      </w:r>
      <w:proofErr w:type="gramEnd"/>
      <w:r w:rsidRPr="00645355">
        <w:rPr>
          <w:u w:val="single"/>
        </w:rPr>
        <w:t xml:space="preserve"> and now dynastic, rule.</w:t>
      </w:r>
    </w:p>
    <w:p w:rsidR="00FF6D3B" w:rsidRDefault="00FF6D3B" w:rsidP="00FF6D3B">
      <w:r w:rsidRPr="00645355">
        <w:rPr>
          <w:u w:val="single"/>
        </w:rPr>
        <w:t>The United States wants a free, democratic and prosperous Cuba, but we need the right policies</w:t>
      </w:r>
      <w:r>
        <w:t xml:space="preserve"> to help Cubans. Real change can begin soon, and we should be trying to influence it. There are two broad options for U.S. policy toward Cuba.</w:t>
      </w:r>
    </w:p>
    <w:p w:rsidR="00FF6D3B" w:rsidRDefault="00FF6D3B" w:rsidP="00FF6D3B">
      <w:r w:rsidRPr="00645355">
        <w:rPr>
          <w:u w:val="single"/>
        </w:rPr>
        <w:t>The United States can press on with its 46–year embargo in hopes of finally inspiring a popular revolt against the communist regime. This option insists that Cuba embrace democracy before the U.S. re–establishes bilateral ties. Or it can opt for engagement in hopes of promoting a gradual and peaceful end to one of the Cold War's last lingering conflicts</w:t>
      </w:r>
      <w:r>
        <w:t>.</w:t>
      </w:r>
    </w:p>
    <w:p w:rsidR="00FF6D3B" w:rsidRPr="00645355" w:rsidRDefault="00FF6D3B" w:rsidP="00FF6D3B">
      <w:pPr>
        <w:rPr>
          <w:u w:val="single"/>
        </w:rPr>
      </w:pPr>
      <w:r>
        <w:t xml:space="preserve">My view is that </w:t>
      </w:r>
      <w:r w:rsidRPr="00645355">
        <w:rPr>
          <w:u w:val="single"/>
        </w:rPr>
        <w:t>beginning to normalize our relations with Cuba would help, not hinder, those in Cuba who want a change of political direction.</w:t>
      </w:r>
    </w:p>
    <w:p w:rsidR="00FF6D3B" w:rsidRPr="000B51E7" w:rsidRDefault="00FF6D3B" w:rsidP="00FF6D3B">
      <w:pPr>
        <w:rPr>
          <w:u w:val="single"/>
        </w:rPr>
      </w:pPr>
      <w:r w:rsidRPr="000B51E7">
        <w:t>As far as the embargo goes, its major benefactors have been politicians seeking support in this country and anti–American leaders overseas in need of talking points — not the Cuban or American people.</w:t>
      </w:r>
      <w:r w:rsidRPr="00645355">
        <w:rPr>
          <w:u w:val="single"/>
        </w:rPr>
        <w:t xml:space="preserve"> The </w:t>
      </w:r>
      <w:r w:rsidRPr="00645355">
        <w:rPr>
          <w:u w:val="single"/>
        </w:rPr>
        <w:lastRenderedPageBreak/>
        <w:t>embargo has failed to achieve regime change in Havana, the Cuban people continue to suffer under a repressive regime, and</w:t>
      </w:r>
      <w:r>
        <w:t xml:space="preserve">, furthermore, </w:t>
      </w:r>
      <w:r w:rsidRPr="00645355">
        <w:rPr>
          <w:u w:val="single"/>
        </w:rPr>
        <w:t>it has alienated our Latin American allies.</w:t>
      </w:r>
    </w:p>
    <w:p w:rsidR="00FF6D3B" w:rsidRDefault="00FF6D3B" w:rsidP="00FF6D3B">
      <w:r w:rsidRPr="000B51E7">
        <w:rPr>
          <w:rStyle w:val="Emphasis"/>
        </w:rPr>
        <w:t>But ending the embargo is hardly a solution</w:t>
      </w:r>
      <w:r w:rsidRPr="00645355">
        <w:rPr>
          <w:u w:val="single"/>
        </w:rPr>
        <w:t xml:space="preserve"> in and of itself. Though its repeal would allow Cubans and Americans to trade, invest and travel, we must recognize that Cuba is a closed and repressed society, </w:t>
      </w:r>
      <w:r w:rsidRPr="000B51E7">
        <w:t>one that Fidel Castro increasingly victimized throughout his dictatorial rule starting in 1959.</w:t>
      </w:r>
      <w:r w:rsidRPr="00645355">
        <w:rPr>
          <w:u w:val="single"/>
        </w:rPr>
        <w:t xml:space="preserve"> </w:t>
      </w:r>
      <w:r>
        <w:t>The hesitancy with which ordinary Cubans have discussed their country's future in the last few weeks illustrates the constant fear Castro's police state has instilled.</w:t>
      </w:r>
    </w:p>
    <w:p w:rsidR="00FF6D3B" w:rsidRDefault="00FF6D3B" w:rsidP="00FF6D3B">
      <w:r>
        <w:t xml:space="preserve">As we have seen in other countries subjected to despotic rule, </w:t>
      </w:r>
      <w:r w:rsidRPr="00645355">
        <w:rPr>
          <w:u w:val="single"/>
        </w:rPr>
        <w:t xml:space="preserve">the wounds of tyranny are deep, and we cannot treat them brazenly. </w:t>
      </w:r>
      <w:r w:rsidRPr="000B51E7">
        <w:t xml:space="preserve">Also, Raúl Castro and his elite chums will not go to bed tonight communist revolutionaries and wake up Jeffersonian </w:t>
      </w:r>
      <w:proofErr w:type="gramStart"/>
      <w:r w:rsidRPr="000B51E7">
        <w:t>democrats</w:t>
      </w:r>
      <w:proofErr w:type="gramEnd"/>
      <w:r w:rsidRPr="000B51E7">
        <w:t xml:space="preserve"> tomorrow morning.</w:t>
      </w:r>
      <w:r>
        <w:t xml:space="preserve"> Deng Xiaoping and the Chinese may be more likely economic role models. Change will be gradual.</w:t>
      </w:r>
    </w:p>
    <w:p w:rsidR="00FF6D3B" w:rsidRDefault="00FF6D3B" w:rsidP="00FF6D3B">
      <w:r>
        <w:t xml:space="preserve">Certainly, </w:t>
      </w:r>
      <w:r w:rsidRPr="009F09D8">
        <w:rPr>
          <w:rStyle w:val="StyleBoldUnderline"/>
        </w:rPr>
        <w:t>we can engage in informal, unofficial exchanges with a country</w:t>
      </w:r>
      <w:r>
        <w:t xml:space="preserve"> 90 miles from our border </w:t>
      </w:r>
      <w:r w:rsidRPr="009F09D8">
        <w:rPr>
          <w:rStyle w:val="StyleBoldUnderline"/>
        </w:rPr>
        <w:t>that shares some of our cultural fixations</w:t>
      </w:r>
      <w:r>
        <w:t>, like baseball, as those who followed the World Baseball Classic in 2006 know.</w:t>
      </w:r>
    </w:p>
    <w:p w:rsidR="00FF6D3B" w:rsidRDefault="00FF6D3B" w:rsidP="00FF6D3B">
      <w:r w:rsidRPr="00645355">
        <w:rPr>
          <w:u w:val="single"/>
        </w:rPr>
        <w:t xml:space="preserve">Building up an economic relationship could also pay dividends. The recent pandemonium in Havana resulting from rumors of a shift away from Cuba's failing dual–currency system reveals Cuba's present economic dysfunction. </w:t>
      </w:r>
      <w:r>
        <w:t>Raúl Castro himself has critiqued a bloated and inefficient public sector, with government salaries unable to cover the costs of living. Commerce is more likely than isolation to inspire positive change.</w:t>
      </w:r>
    </w:p>
    <w:p w:rsidR="00FF6D3B" w:rsidRDefault="00FF6D3B" w:rsidP="00FF6D3B">
      <w:r w:rsidRPr="00645355">
        <w:rPr>
          <w:u w:val="single"/>
        </w:rPr>
        <w:t>We could relax the travel ban. Academic exchanges would be welcome too</w:t>
      </w:r>
      <w:r>
        <w:t>, allowing university students to establish bonds that could form the foundation of a new era of Cuban–American amity.</w:t>
      </w:r>
    </w:p>
    <w:p w:rsidR="00FF6D3B" w:rsidRPr="00645355" w:rsidRDefault="00FF6D3B" w:rsidP="00FF6D3B">
      <w:pPr>
        <w:rPr>
          <w:u w:val="single"/>
        </w:rPr>
      </w:pPr>
      <w:r w:rsidRPr="00645355">
        <w:rPr>
          <w:u w:val="single"/>
        </w:rPr>
        <w:t>Cuba remains a communist country, and its governing ideology is irreconcilable with the universal ideals of liberty and self–government. Cuba eventually will need to dismantle communism's failed institutions — this is not something America can, or should try to, initiate.</w:t>
      </w:r>
    </w:p>
    <w:p w:rsidR="00FF6D3B" w:rsidRDefault="00FF6D3B" w:rsidP="00FF6D3B">
      <w:r>
        <w:t>I</w:t>
      </w:r>
      <w:r w:rsidRPr="00645355">
        <w:rPr>
          <w:u w:val="single"/>
        </w:rPr>
        <w:t>t is time for responsible, relaxed, non–interventionist approaches in our policy toward Cuba</w:t>
      </w:r>
      <w:r>
        <w:t>. With so much talk of change in politics this year, our relationship with Havana is an obvious example of where it is necessary, realistic and high time.</w:t>
      </w:r>
    </w:p>
    <w:p w:rsidR="00FF6D3B" w:rsidRPr="007F3776" w:rsidRDefault="00FF6D3B" w:rsidP="007F3776"/>
    <w:p w:rsidR="00AB7B96" w:rsidRDefault="00AB7B96" w:rsidP="007F3776">
      <w:pPr>
        <w:rPr>
          <w:rStyle w:val="StyleBoldUnderline"/>
        </w:rPr>
      </w:pPr>
      <w:r>
        <w:rPr>
          <w:rStyle w:val="StyleBoldUnderline"/>
        </w:rPr>
        <w:t xml:space="preserve"> </w:t>
      </w:r>
    </w:p>
    <w:p w:rsidR="00FF6D3B" w:rsidRPr="00FF6D3B" w:rsidRDefault="00FF6D3B" w:rsidP="00FF6D3B">
      <w:pPr>
        <w:pStyle w:val="Heading3"/>
      </w:pPr>
      <w:r>
        <w:lastRenderedPageBreak/>
        <w:t>Politics net benefit</w:t>
      </w:r>
    </w:p>
    <w:p w:rsidR="00FF6D3B" w:rsidRDefault="00FF6D3B" w:rsidP="00FF6D3B"/>
    <w:p w:rsidR="00FF6D3B" w:rsidRDefault="00FF6D3B" w:rsidP="00FF6D3B">
      <w:pPr>
        <w:pStyle w:val="Heading4"/>
      </w:pPr>
      <w:r>
        <w:t>The CP is popular – commercial and Cuban backing</w:t>
      </w:r>
    </w:p>
    <w:p w:rsidR="00FF6D3B" w:rsidRDefault="00FF6D3B" w:rsidP="00FF6D3B">
      <w:r w:rsidRPr="0085293C">
        <w:rPr>
          <w:rStyle w:val="StyleStyleBold12pt"/>
        </w:rPr>
        <w:t>WERNER, 10</w:t>
      </w:r>
      <w:r>
        <w:t xml:space="preserve"> – </w:t>
      </w:r>
      <w:r w:rsidRPr="0085293C">
        <w:t>editor of</w:t>
      </w:r>
      <w:r>
        <w:t xml:space="preserve"> the</w:t>
      </w:r>
      <w:r w:rsidRPr="0085293C">
        <w:t xml:space="preserve"> Cuba Standard</w:t>
      </w:r>
      <w:r>
        <w:t xml:space="preserve"> (</w:t>
      </w:r>
      <w:r w:rsidRPr="0085293C">
        <w:t>JOHANNES</w:t>
      </w:r>
      <w:r>
        <w:t>,</w:t>
      </w:r>
      <w:r w:rsidRPr="0085293C">
        <w:t xml:space="preserve"> </w:t>
      </w:r>
      <w:r>
        <w:t>“</w:t>
      </w:r>
      <w:r w:rsidRPr="008B75AE">
        <w:t>WINDOW OPENS TO LIFT CUBA TRAVEL BAN</w:t>
      </w:r>
      <w:r>
        <w:t xml:space="preserve">”, </w:t>
      </w:r>
      <w:r w:rsidRPr="0085293C">
        <w:t>July 11, 2010</w:t>
      </w:r>
      <w:r>
        <w:t>, lexis)//eek</w:t>
      </w:r>
    </w:p>
    <w:p w:rsidR="00FF6D3B" w:rsidRDefault="00FF6D3B" w:rsidP="00FF6D3B"/>
    <w:p w:rsidR="00FF6D3B" w:rsidRPr="00E52F52" w:rsidRDefault="00FF6D3B" w:rsidP="00FF6D3B">
      <w:pPr>
        <w:rPr>
          <w:rStyle w:val="StyleBoldUnderline"/>
        </w:rPr>
      </w:pPr>
      <w:r>
        <w:t xml:space="preserve">Last but not least, </w:t>
      </w:r>
      <w:r w:rsidRPr="00E52F52">
        <w:rPr>
          <w:rStyle w:val="StyleBoldUnderline"/>
        </w:rPr>
        <w:t>the U.S. Chamber of Commerce and a host of agribusiness trade associations recently upped the ante by threatening representatives it will "score" any vote against the bill. That means a "no" vote will come at a political cost.</w:t>
      </w:r>
    </w:p>
    <w:p w:rsidR="00FF6D3B" w:rsidRDefault="00FF6D3B" w:rsidP="00FF6D3B">
      <w:r>
        <w:t xml:space="preserve">Add to that recent surveys showing that more than </w:t>
      </w:r>
      <w:r w:rsidRPr="00E52F52">
        <w:rPr>
          <w:rStyle w:val="StyleBoldUnderline"/>
        </w:rPr>
        <w:t>60 percent of Cuban-Americans are in favor of Cuba travel for all Americans</w:t>
      </w:r>
      <w:r>
        <w:t>, and you begin to understand why free-travel advocates believe that a slim majority in the House is within reach.</w:t>
      </w:r>
    </w:p>
    <w:p w:rsidR="00FF6D3B" w:rsidRDefault="00FF6D3B" w:rsidP="00FF6D3B"/>
    <w:p w:rsidR="00E76C7D" w:rsidRDefault="00E76C7D" w:rsidP="00E76C7D">
      <w:pPr>
        <w:pStyle w:val="Heading4"/>
      </w:pPr>
      <w:r>
        <w:t>Lifting the travel ban is popular with the public and the majority of Congress secretly supports it</w:t>
      </w:r>
    </w:p>
    <w:p w:rsidR="00E76C7D" w:rsidRDefault="00E76C7D" w:rsidP="00E76C7D">
      <w:r>
        <w:rPr>
          <w:b/>
        </w:rPr>
        <w:t>Lloyd, 10</w:t>
      </w:r>
      <w:r>
        <w:t xml:space="preserve">- Writer for the NYT among other major publications and former Political Science teacher at the University of Chicago (Delia, “Ten Reasons to Lift the Cuba Embargo”, Politics Daily, 8/24/10, http://www.politicsdaily.com/2010/08/24/ten-reasons-to-lift-the-cuba-embargo/)//TL </w:t>
      </w:r>
    </w:p>
    <w:p w:rsidR="00E76C7D" w:rsidRDefault="00E76C7D" w:rsidP="00E76C7D"/>
    <w:p w:rsidR="00E76C7D" w:rsidRPr="00E76C7D" w:rsidRDefault="00E76C7D" w:rsidP="00E76C7D">
      <w:pPr>
        <w:rPr>
          <w:rStyle w:val="StyleBoldUnderline"/>
        </w:rPr>
      </w:pPr>
      <w:r w:rsidRPr="00424186">
        <w:rPr>
          <w:u w:val="single"/>
        </w:rPr>
        <w:t xml:space="preserve">9. </w:t>
      </w:r>
      <w:proofErr w:type="gramStart"/>
      <w:r w:rsidRPr="00424186">
        <w:rPr>
          <w:u w:val="single"/>
        </w:rPr>
        <w:t>It's</w:t>
      </w:r>
      <w:proofErr w:type="gramEnd"/>
      <w:r w:rsidRPr="00424186">
        <w:rPr>
          <w:u w:val="single"/>
        </w:rPr>
        <w:t xml:space="preserve"> unpopular. According to the travel-service provider Orbitz Worldwide, 67 percent of Americans favor lifting the travel ban, and 72 percent believe that expanding travel to Cuba would positively impact the lives of Cubans</w:t>
      </w:r>
      <w:r>
        <w:t xml:space="preserve">. Orbitz has collected more than 100,000 signatures in favor of restoring travel to Cuba through its OpenCuba.org drive. And according to Rep. Jeff Flake (R-Ariz.), one of the leading proponents of lifting the embargo, </w:t>
      </w:r>
      <w:r w:rsidRPr="00424186">
        <w:rPr>
          <w:u w:val="single"/>
        </w:rPr>
        <w:t xml:space="preserve">if a vote in Congress were taken secretly, the ban on travel and trade would most likely fall. </w:t>
      </w:r>
      <w:r>
        <w:t xml:space="preserve">In other words, </w:t>
      </w:r>
      <w:r w:rsidRPr="00E76C7D">
        <w:rPr>
          <w:rStyle w:val="StyleBoldUnderline"/>
        </w:rPr>
        <w:t>the environment to lift sanctions may be ripe politically in a way that it wasn't even six months ago.</w:t>
      </w:r>
    </w:p>
    <w:p w:rsidR="00E76C7D" w:rsidRPr="00FF6D3B" w:rsidRDefault="00E76C7D" w:rsidP="00FF6D3B"/>
    <w:p w:rsidR="00FF6D3B" w:rsidRDefault="00FF6D3B" w:rsidP="00FF6D3B"/>
    <w:p w:rsidR="00FF6D3B" w:rsidRDefault="00FF6D3B" w:rsidP="00FF6D3B">
      <w:pPr>
        <w:pStyle w:val="Heading3"/>
      </w:pPr>
      <w:r>
        <w:lastRenderedPageBreak/>
        <w:t>Solves the economy</w:t>
      </w:r>
    </w:p>
    <w:p w:rsidR="00FF6D3B" w:rsidRDefault="00FF6D3B" w:rsidP="00FF6D3B"/>
    <w:p w:rsidR="00FF6D3B" w:rsidRDefault="00FF6D3B" w:rsidP="00FF6D3B">
      <w:pPr>
        <w:pStyle w:val="Heading4"/>
      </w:pPr>
      <w:r>
        <w:t xml:space="preserve">Removal of travel restrictions give an immediate economic boost – tourist spending spurs exports and growth in multiple sectors </w:t>
      </w:r>
    </w:p>
    <w:p w:rsidR="00FF6D3B" w:rsidRDefault="00FF6D3B" w:rsidP="00FF6D3B">
      <w:r w:rsidRPr="0095023F">
        <w:rPr>
          <w:rStyle w:val="StyleStyleBold12pt"/>
        </w:rPr>
        <w:t>Rosson 10</w:t>
      </w:r>
      <w:r>
        <w:t xml:space="preserve"> – </w:t>
      </w:r>
      <w:r w:rsidRPr="0095023F">
        <w:t>E</w:t>
      </w:r>
      <w:r>
        <w:t>xtension Economist and Director at the</w:t>
      </w:r>
      <w:r w:rsidRPr="0095023F">
        <w:t xml:space="preserve"> Center for North American Studies</w:t>
      </w:r>
      <w:r>
        <w:t xml:space="preserve"> (</w:t>
      </w:r>
      <w:r w:rsidRPr="0095023F">
        <w:t>Parr,</w:t>
      </w:r>
      <w:r>
        <w:t xml:space="preserve"> “Estimated Economic Impacts of the Travel Restriction Reform and Export </w:t>
      </w:r>
      <w:r w:rsidRPr="0095023F">
        <w:t>Enhancement Act of 2010</w:t>
      </w:r>
      <w:r>
        <w:t xml:space="preserve">”, </w:t>
      </w:r>
      <w:r w:rsidRPr="0095023F">
        <w:t>March 11, 2010</w:t>
      </w:r>
      <w:r>
        <w:t xml:space="preserve">, </w:t>
      </w:r>
      <w:r w:rsidRPr="0095023F">
        <w:t>http://democracyinamericas.org/pdfs/TX_AM_Estimated_Impacts_of_HR_4645.pdf</w:t>
      </w:r>
      <w:r>
        <w:t>)//eek</w:t>
      </w:r>
    </w:p>
    <w:p w:rsidR="00FF6D3B" w:rsidRDefault="00FF6D3B" w:rsidP="00FF6D3B"/>
    <w:p w:rsidR="00FF6D3B" w:rsidRDefault="00FF6D3B" w:rsidP="00FF6D3B">
      <w:r>
        <w:t xml:space="preserve">The </w:t>
      </w:r>
      <w:r w:rsidRPr="002F6B44">
        <w:rPr>
          <w:rStyle w:val="StyleBoldUnderline"/>
        </w:rPr>
        <w:t>short run analysis provides estimates of U.S. exports and economic activity</w:t>
      </w:r>
      <w:r>
        <w:t xml:space="preserve"> before Cuba has time to adjust to the increased number of tourists/visitors from the United States by increasing hotel room capacity, and improving critical infrastructure such as power generation and transportation. It also assumes that visitors remain in Cuba for 4.5 days. Based on the USITC report, 538,000 additional visitors were estimated to arrive and spend $50/day for food/drink. CNAS estimates that the U.S. share of tourist expenditures on food/drink would be 40 percent.</w:t>
      </w:r>
    </w:p>
    <w:p w:rsidR="00FF6D3B" w:rsidRDefault="00FF6D3B" w:rsidP="00FF6D3B">
      <w:r w:rsidRPr="002F6B44">
        <w:rPr>
          <w:rStyle w:val="StyleBoldUnderline"/>
        </w:rPr>
        <w:t>This results in additional U.S. food/drink exports to Cuba</w:t>
      </w:r>
      <w:r>
        <w:t xml:space="preserve"> of $48.4 million/year (table 1). Major exports would be frozen broilers/turkeys/eggs ($8 million), beef, pork, edible offal ($6.3 million), miscellaneous processed foods ($5.5 million), flour/malt ($3.3 million), dry milk/cheese ($3 million), canned fruits/vegetables ($2.9 million), soft drinks ($2.5 million), distilled spirits/wines/beer ($2.4 million), fruits ($2.4 million), fats/oils ($2 million). Other exports include condiments, vegetables/melons, snack foods, refined sugar, seafood, and frozen desserts.</w:t>
      </w:r>
    </w:p>
    <w:p w:rsidR="00FF6D3B" w:rsidRDefault="00FF6D3B" w:rsidP="00FF6D3B">
      <w:r w:rsidRPr="002F6B44">
        <w:rPr>
          <w:rStyle w:val="StyleBoldUnderline"/>
        </w:rPr>
        <w:t>The additional</w:t>
      </w:r>
      <w:r>
        <w:t xml:space="preserve"> $48.4 million in </w:t>
      </w:r>
      <w:r w:rsidRPr="002F6B44">
        <w:rPr>
          <w:rStyle w:val="StyleBoldUnderline"/>
        </w:rPr>
        <w:t>exports would be expected to require</w:t>
      </w:r>
      <w:r>
        <w:t xml:space="preserve"> $116.7 million in </w:t>
      </w:r>
      <w:r w:rsidRPr="002F6B44">
        <w:rPr>
          <w:rStyle w:val="StyleBoldUnderline"/>
        </w:rPr>
        <w:t>additional business activity</w:t>
      </w:r>
      <w:r>
        <w:t xml:space="preserve">, creating a total economic impact of $165.1 million </w:t>
      </w:r>
      <w:r w:rsidRPr="002F6B44">
        <w:t>and</w:t>
      </w:r>
      <w:r>
        <w:t xml:space="preserve"> 786 new jobs. </w:t>
      </w:r>
      <w:r w:rsidRPr="002F6B44">
        <w:rPr>
          <w:rStyle w:val="StyleBoldUnderline"/>
        </w:rPr>
        <w:t>About 38 percent of the economic impact would be attributable directly to new exports. The largest share of new economic activity</w:t>
      </w:r>
      <w:r>
        <w:t xml:space="preserve"> (62 percent, or $102 million), </w:t>
      </w:r>
      <w:r w:rsidRPr="002F6B44">
        <w:rPr>
          <w:rStyle w:val="StyleBoldUnderline"/>
        </w:rPr>
        <w:t>would result from input purchases and household spending in sectors that support exports</w:t>
      </w:r>
      <w:r>
        <w:t>, but do not actually export. About $14 million of this new total business activity is agriculturally related activities such as grain and oilseed production, ranching, forestry, fishing, and corn milling. Together, these sectors require 153 new jobs to support new U.S. exports to Cuba.</w:t>
      </w:r>
    </w:p>
    <w:p w:rsidR="00FF6D3B" w:rsidRDefault="00FF6D3B" w:rsidP="00FF6D3B">
      <w:r w:rsidRPr="002F6B44">
        <w:rPr>
          <w:rStyle w:val="StyleBoldUnderline"/>
        </w:rPr>
        <w:t>Business services, such as legal, accounting and technical consulting require</w:t>
      </w:r>
      <w:r>
        <w:t xml:space="preserve"> $11 million in </w:t>
      </w:r>
      <w:r w:rsidRPr="002F6B44">
        <w:rPr>
          <w:rStyle w:val="StyleBoldUnderline"/>
        </w:rPr>
        <w:t>business activity and</w:t>
      </w:r>
      <w:r>
        <w:t xml:space="preserve"> 84 new </w:t>
      </w:r>
      <w:r w:rsidRPr="002F6B44">
        <w:rPr>
          <w:rStyle w:val="StyleBoldUnderline"/>
        </w:rPr>
        <w:t>jobs</w:t>
      </w:r>
      <w:r>
        <w:t>. Additional food processing supports $8 million in business activity, while real estate, wholesale trade and finance require $7.3 million, $7 million, and $6.4 million in business activity, respectively. These sectors also require 89 new jobs. Other sectors required to support new exports include: petroleum ($8.8 million), transportation ($4.8 million), wood processing ($3 million), and retail trade and food/drink establishments ($4.7 million).</w:t>
      </w:r>
    </w:p>
    <w:p w:rsidR="00FF6D3B" w:rsidRDefault="00FF6D3B" w:rsidP="00FF6D3B"/>
    <w:p w:rsidR="00FF6D3B" w:rsidRDefault="00FF6D3B" w:rsidP="00FF6D3B">
      <w:pPr>
        <w:pStyle w:val="Heading4"/>
      </w:pPr>
      <w:r>
        <w:t>Removal of solely travel restrictions solves the economy – they boost export and other industries</w:t>
      </w:r>
    </w:p>
    <w:p w:rsidR="00FF6D3B" w:rsidRDefault="00FF6D3B" w:rsidP="00FF6D3B">
      <w:r w:rsidRPr="0095023F">
        <w:rPr>
          <w:rStyle w:val="StyleStyleBold12pt"/>
        </w:rPr>
        <w:t>Rosson 10</w:t>
      </w:r>
      <w:r>
        <w:t xml:space="preserve"> – </w:t>
      </w:r>
      <w:r w:rsidRPr="0095023F">
        <w:t>E</w:t>
      </w:r>
      <w:r>
        <w:t>xtension Economist and Director at the</w:t>
      </w:r>
      <w:r w:rsidRPr="0095023F">
        <w:t xml:space="preserve"> Center for North American Studies</w:t>
      </w:r>
      <w:r>
        <w:t xml:space="preserve"> (</w:t>
      </w:r>
      <w:r w:rsidRPr="0095023F">
        <w:t>Parr,</w:t>
      </w:r>
      <w:r>
        <w:t xml:space="preserve"> “Estimated Economic Impacts of the Travel Restriction Reform and Export </w:t>
      </w:r>
      <w:r w:rsidRPr="0095023F">
        <w:t>Enhancement Act of 2010</w:t>
      </w:r>
      <w:r>
        <w:t xml:space="preserve">”, </w:t>
      </w:r>
      <w:r w:rsidRPr="0095023F">
        <w:t>March 11, 2010</w:t>
      </w:r>
      <w:r>
        <w:t xml:space="preserve">, </w:t>
      </w:r>
      <w:r w:rsidRPr="0095023F">
        <w:t>http://democracyinamericas.org/pdfs/TX_AM_Estimated_Impacts_of_HR_4645.pdf</w:t>
      </w:r>
      <w:r>
        <w:t>)//eek</w:t>
      </w:r>
    </w:p>
    <w:p w:rsidR="00FF6D3B" w:rsidRDefault="00FF6D3B" w:rsidP="00FF6D3B"/>
    <w:p w:rsidR="00FF6D3B" w:rsidRDefault="00FF6D3B" w:rsidP="00FF6D3B">
      <w:r>
        <w:lastRenderedPageBreak/>
        <w:t xml:space="preserve">Assuming new tourists stay 4.5 days, </w:t>
      </w:r>
      <w:r w:rsidRPr="002F6B44">
        <w:rPr>
          <w:rStyle w:val="StyleBoldUnderline"/>
        </w:rPr>
        <w:t>U.S. exports are estimated to increase</w:t>
      </w:r>
      <w:r>
        <w:t xml:space="preserve"> by $180 million/year million </w:t>
      </w:r>
      <w:r w:rsidRPr="002F6B44">
        <w:rPr>
          <w:rStyle w:val="StyleBoldUnderline"/>
        </w:rPr>
        <w:t>to meet the increased demand for high value foods/drink products</w:t>
      </w:r>
      <w:r>
        <w:t xml:space="preserve"> (table 1). This would lead to a total economic impact of $614 million in business activity and 2,923 new jobs. As was the case in Scenario 1, </w:t>
      </w:r>
      <w:r w:rsidRPr="00F175F0">
        <w:t xml:space="preserve">slightly more than one-third of the </w:t>
      </w:r>
      <w:r w:rsidRPr="00F175F0">
        <w:rPr>
          <w:rStyle w:val="StyleBoldUnderline"/>
        </w:rPr>
        <w:t>economic impact would occur in sectors that are exporting products to Cuba</w:t>
      </w:r>
      <w:r>
        <w:t xml:space="preserve">. Slightly more than half ($200 million) of the non-export related </w:t>
      </w:r>
      <w:r w:rsidRPr="00F175F0">
        <w:rPr>
          <w:rStyle w:val="StyleBoldUnderline"/>
        </w:rPr>
        <w:t>business activity is expected to occur in other agriculture activities, business services, food production, real estate, wholesale trade and finance</w:t>
      </w:r>
      <w:r>
        <w:t>. About 55 percent of the new jobs associated with increased exports, 2,252, would occur in the previously noted non-export sectors of the economy. The remainder of the new jobs, 671, would be in petroleum, transportation, health care, food/drink establishments, retail trade and other sectors.</w:t>
      </w:r>
    </w:p>
    <w:p w:rsidR="00FF6D3B" w:rsidRDefault="00FF6D3B" w:rsidP="00FF6D3B">
      <w:pPr>
        <w:rPr>
          <w:rStyle w:val="StyleBoldUnderline"/>
        </w:rPr>
      </w:pPr>
      <w:r>
        <w:t xml:space="preserve">Assuming </w:t>
      </w:r>
      <w:r w:rsidRPr="00F175F0">
        <w:rPr>
          <w:rStyle w:val="StyleBoldUnderline"/>
        </w:rPr>
        <w:t>U.S. visitors</w:t>
      </w:r>
      <w:r>
        <w:t xml:space="preserve"> remain in Cuba for a 7.0 day stay and </w:t>
      </w:r>
      <w:r w:rsidRPr="00F175F0">
        <w:t>spend</w:t>
      </w:r>
      <w:r>
        <w:t xml:space="preserve"> $60/day on food </w:t>
      </w:r>
      <w:r w:rsidRPr="00F175F0">
        <w:rPr>
          <w:rStyle w:val="StyleBoldUnderline"/>
        </w:rPr>
        <w:t>results in additional U.S. exports</w:t>
      </w:r>
      <w:r>
        <w:t xml:space="preserve"> of $336 million/year (table 1). </w:t>
      </w:r>
      <w:r w:rsidRPr="00F175F0">
        <w:rPr>
          <w:rStyle w:val="StyleBoldUnderline"/>
        </w:rPr>
        <w:t>These additional exports would require</w:t>
      </w:r>
      <w:r>
        <w:t xml:space="preserve"> $810.5 million in </w:t>
      </w:r>
      <w:r w:rsidRPr="00F175F0">
        <w:rPr>
          <w:rStyle w:val="StyleBoldUnderline"/>
        </w:rPr>
        <w:t>business activity, for a total economic impact of $1.15 billion, which would support 5,456 new jobs.</w:t>
      </w:r>
    </w:p>
    <w:p w:rsidR="00FF6D3B" w:rsidRDefault="00FF6D3B" w:rsidP="00FF6D3B"/>
    <w:p w:rsidR="00FF6D3B" w:rsidRPr="008471CF" w:rsidRDefault="00FF6D3B" w:rsidP="00FF6D3B"/>
    <w:p w:rsidR="00FF6D3B" w:rsidRDefault="00FF6D3B" w:rsidP="00FF6D3B">
      <w:pPr>
        <w:pStyle w:val="Heading4"/>
      </w:pPr>
      <w:r>
        <w:t xml:space="preserve">Removing travel restrictions solves the economy – information exchange, privatization, tourism, and licensing </w:t>
      </w:r>
    </w:p>
    <w:p w:rsidR="00FF6D3B" w:rsidRDefault="00FF6D3B" w:rsidP="00FF6D3B">
      <w:r w:rsidRPr="00661FDF">
        <w:rPr>
          <w:rStyle w:val="StyleStyleBold12pt"/>
        </w:rPr>
        <w:t>Peters, 8</w:t>
      </w:r>
      <w:r>
        <w:t xml:space="preserve"> –</w:t>
      </w:r>
      <w:r w:rsidRPr="00661FDF">
        <w:t xml:space="preserve"> Vice President</w:t>
      </w:r>
      <w:r>
        <w:t xml:space="preserve"> of the</w:t>
      </w:r>
      <w:r w:rsidRPr="00661FDF">
        <w:t xml:space="preserve"> Lexington Institute</w:t>
      </w:r>
      <w:r>
        <w:t xml:space="preserve"> (</w:t>
      </w:r>
      <w:r w:rsidRPr="00661FDF">
        <w:t>Philip</w:t>
      </w:r>
      <w:r>
        <w:t>, “</w:t>
      </w:r>
      <w:r w:rsidRPr="00661FDF">
        <w:t>CONSEQUENCES OF U.S. RESTRI</w:t>
      </w:r>
      <w:r>
        <w:t xml:space="preserve">CTIONS ON CUBAN-AMERICAN TRAVEL”, Congressional Testimony, </w:t>
      </w:r>
      <w:r w:rsidRPr="00661FDF">
        <w:t>September 19, 2008</w:t>
      </w:r>
      <w:r>
        <w:t>, lexis)//eek</w:t>
      </w:r>
    </w:p>
    <w:p w:rsidR="00FF6D3B" w:rsidRDefault="00FF6D3B" w:rsidP="00FF6D3B"/>
    <w:p w:rsidR="00FF6D3B" w:rsidRDefault="00FF6D3B" w:rsidP="00FF6D3B">
      <w:r w:rsidRPr="007D5857">
        <w:rPr>
          <w:rStyle w:val="StyleBoldUnderline"/>
        </w:rPr>
        <w:t>If we were to end the travel ban as it applies to all Americans</w:t>
      </w:r>
      <w:r>
        <w:t xml:space="preserve"> - thus heeding the call of Pope John Paul II, to "open the doors to Cuba" - </w:t>
      </w:r>
      <w:r w:rsidRPr="007D5857">
        <w:rPr>
          <w:rStyle w:val="StyleBoldUnderline"/>
        </w:rPr>
        <w:t>we would realize several benefits for our foreign policy and humanitarian interests. American universities, charities, churches, and citizens</w:t>
      </w:r>
      <w:r>
        <w:t xml:space="preserve"> - left, right, and center - </w:t>
      </w:r>
      <w:r w:rsidRPr="007D5857">
        <w:rPr>
          <w:rStyle w:val="StyleBoldUnderline"/>
        </w:rPr>
        <w:t>would be able freely to exchange information, ideas, and arguments with Cubans in and out of government. We would no longer rely only on government programs, government grantees, and government-licensed travelers to communicate with the Cuban people whom we want to influence</w:t>
      </w:r>
      <w:r>
        <w:t>.</w:t>
      </w:r>
    </w:p>
    <w:p w:rsidR="00FF6D3B" w:rsidRDefault="00FF6D3B" w:rsidP="00FF6D3B">
      <w:r w:rsidRPr="007D5857">
        <w:rPr>
          <w:rStyle w:val="StyleBoldUnderline"/>
        </w:rPr>
        <w:t>An increase of American travelers would boost the incomes of average Cubans in the tourism industry and in private businesses</w:t>
      </w:r>
      <w:r>
        <w:t xml:space="preserve">, both legal and black market, improving their living standards and their independence. </w:t>
      </w:r>
      <w:r w:rsidRPr="007D5857">
        <w:rPr>
          <w:rStyle w:val="StyleBoldUnderline"/>
        </w:rPr>
        <w:t>It would enable lots more Cubans to enter private business,</w:t>
      </w:r>
      <w:r>
        <w:t xml:space="preserve"> such as the thousands that legally rent rooms to travelers from abroad. </w:t>
      </w:r>
      <w:r w:rsidRPr="007D5857">
        <w:rPr>
          <w:rStyle w:val="StyleBoldUnderline"/>
        </w:rPr>
        <w:t>An end to the travel ban would do away with the federal government licensing processes that require</w:t>
      </w:r>
      <w:r>
        <w:t xml:space="preserve">, for example, </w:t>
      </w:r>
      <w:r w:rsidRPr="007D5857">
        <w:rPr>
          <w:rStyle w:val="StyleBoldUnderline"/>
        </w:rPr>
        <w:t>that an American that wants to donate</w:t>
      </w:r>
      <w:r>
        <w:t xml:space="preserve"> Bibles or baseballs to a Cuban church, </w:t>
      </w:r>
      <w:r w:rsidRPr="007D5857">
        <w:rPr>
          <w:rStyle w:val="StyleBoldUnderline"/>
        </w:rPr>
        <w:t>must obtain a license</w:t>
      </w:r>
      <w:r>
        <w:t xml:space="preserve"> from one federal agency to travel, and a second license from another agency to "export" the donation. And it would end the practice of regulating visits and acts of charity between Cuban Americans and their loved ones in Cuba.</w:t>
      </w:r>
    </w:p>
    <w:p w:rsidR="00FF6D3B" w:rsidRDefault="00FF6D3B" w:rsidP="00FF6D3B">
      <w:r w:rsidRPr="007D5857">
        <w:rPr>
          <w:rStyle w:val="StyleBoldUnderline"/>
        </w:rPr>
        <w:t>The travel ban</w:t>
      </w:r>
      <w:r w:rsidRPr="007D5857">
        <w:t xml:space="preserve"> is part </w:t>
      </w:r>
      <w:proofErr w:type="gramStart"/>
      <w:r w:rsidRPr="007D5857">
        <w:t>of an economic sanctions</w:t>
      </w:r>
      <w:proofErr w:type="gramEnd"/>
      <w:r w:rsidRPr="007D5857">
        <w:t xml:space="preserve"> regime</w:t>
      </w:r>
      <w:r>
        <w:t xml:space="preserve"> that the Bush Administration believed would bring about political change in Cuba. It has </w:t>
      </w:r>
      <w:r w:rsidRPr="007D5857">
        <w:rPr>
          <w:rStyle w:val="StyleBoldUnderline"/>
        </w:rPr>
        <w:t>failed</w:t>
      </w:r>
      <w:r>
        <w:t xml:space="preserve"> to do that during President Bush's two terms, it failed in the nearly two decades since Cuba suffered the loss of Soviet subsidies, and it has no prospect of doing so now. It serves mainly as an embargo on American influence in Cuba, and today the Bush Administration's family sanctions serve as an embargo on American compassion toward hurricane victims in Cuba. Congress would be wise to examine this policy, and would be wiser still to end it.</w:t>
      </w:r>
    </w:p>
    <w:p w:rsidR="00FF6D3B" w:rsidRPr="006A3D3D" w:rsidRDefault="00FF6D3B" w:rsidP="00FF6D3B"/>
    <w:p w:rsidR="00FF6D3B" w:rsidRDefault="00FF6D3B" w:rsidP="00FF6D3B">
      <w:pPr>
        <w:pStyle w:val="Heading4"/>
      </w:pPr>
      <w:r>
        <w:t>Removal of travel restrictions has massive economic benefits – hotels and arlines</w:t>
      </w:r>
    </w:p>
    <w:p w:rsidR="00FF6D3B" w:rsidRDefault="00FF6D3B" w:rsidP="00FF6D3B">
      <w:r w:rsidRPr="00CA3F5E">
        <w:rPr>
          <w:rStyle w:val="StyleStyleBold12pt"/>
        </w:rPr>
        <w:t>Clark, 9</w:t>
      </w:r>
      <w:r>
        <w:t xml:space="preserve"> – Writer for McClatchy Newspapers (Lesley, “</w:t>
      </w:r>
      <w:r w:rsidRPr="00CA3F5E">
        <w:t>Cuban officials try to sell U</w:t>
      </w:r>
      <w:r>
        <w:t xml:space="preserve">.S. travel operators on tourism”, </w:t>
      </w:r>
      <w:r w:rsidRPr="00CA3F5E">
        <w:t>December 16, 2009</w:t>
      </w:r>
      <w:r>
        <w:t>, lexis)//eek</w:t>
      </w:r>
    </w:p>
    <w:p w:rsidR="00FF6D3B" w:rsidRDefault="00FF6D3B" w:rsidP="00FF6D3B"/>
    <w:p w:rsidR="00FF6D3B" w:rsidRDefault="00FF6D3B" w:rsidP="00FF6D3B">
      <w:r>
        <w:lastRenderedPageBreak/>
        <w:t>Jones asked the Cuban officials about complaints from some supporters of the travel ban that Cubans on the island aren't allowed to stay in hotels there. Figueras said it wasn't true.</w:t>
      </w:r>
    </w:p>
    <w:p w:rsidR="00FF6D3B" w:rsidRDefault="00FF6D3B" w:rsidP="00FF6D3B">
      <w:r>
        <w:t xml:space="preserve">He said </w:t>
      </w:r>
      <w:r w:rsidRPr="001809EE">
        <w:rPr>
          <w:rStyle w:val="StyleBoldUnderline"/>
        </w:rPr>
        <w:t>Cuba had built more than 100 hotels in the last two decades</w:t>
      </w:r>
      <w:r>
        <w:t>, as tourist arrivals jumped 11 percent each year. He noted, however, that it took the island 30 years to get back to the volume it had enjoyed before the Eisenhower administration broke off relations with Cuba in 1961. Figueras said Cuba was looking to build 30 more hotels with 10,000 rooms over the next five years, but he acknowledged that it needs more golf courses.</w:t>
      </w:r>
    </w:p>
    <w:p w:rsidR="00FF6D3B" w:rsidRPr="001809EE" w:rsidRDefault="00FF6D3B" w:rsidP="00FF6D3B">
      <w:pPr>
        <w:rPr>
          <w:rStyle w:val="StyleBoldUnderline"/>
        </w:rPr>
      </w:pPr>
      <w:r>
        <w:t>He said the country estimated that since 1961, th</w:t>
      </w:r>
      <w:r w:rsidRPr="001809EE">
        <w:rPr>
          <w:rStyle w:val="StyleBoldUnderline"/>
        </w:rPr>
        <w:t>e travel ban had prevented 30 million Americans from visiting Cuba, at a price tag of $20 billion</w:t>
      </w:r>
      <w:r>
        <w:t xml:space="preserve">. He quoted congressional testimony from the American Society of Travel Agents to estimate that </w:t>
      </w:r>
      <w:r w:rsidRPr="001809EE">
        <w:rPr>
          <w:rStyle w:val="StyleBoldUnderline"/>
        </w:rPr>
        <w:t>1.8 million Americans would visit Cuba if the restrictions were lifted. He said that it could mean more than $1 billion for U.S. airlines, tour operators and travel agencies.</w:t>
      </w:r>
    </w:p>
    <w:p w:rsidR="00FF6D3B" w:rsidRDefault="00FF6D3B" w:rsidP="00FF6D3B">
      <w:r>
        <w:t>Whitley, who said his group passed a resolution in 1981 that advocated "open borders," said American tourists were eager to travel to Cuba.</w:t>
      </w:r>
    </w:p>
    <w:p w:rsidR="00FF6D3B" w:rsidRPr="001809EE" w:rsidRDefault="00FF6D3B" w:rsidP="00FF6D3B">
      <w:pPr>
        <w:rPr>
          <w:rStyle w:val="StyleBoldUnderline"/>
        </w:rPr>
      </w:pPr>
      <w:r w:rsidRPr="001809EE">
        <w:rPr>
          <w:rStyle w:val="StyleBoldUnderline"/>
        </w:rPr>
        <w:t>"Americans want to see Cuba. They really, really want to see it," he said. "Every cruise ship that leaves Miami and Fort Lauderdale, the market is going to demand a port of call include Havana."</w:t>
      </w:r>
    </w:p>
    <w:p w:rsidR="00FF6D3B" w:rsidRDefault="00FF6D3B" w:rsidP="00FF6D3B"/>
    <w:p w:rsidR="00FF6D3B" w:rsidRDefault="00FF6D3B" w:rsidP="00FF6D3B"/>
    <w:p w:rsidR="00FF6D3B" w:rsidRDefault="00FF6D3B" w:rsidP="00FF6D3B">
      <w:pPr>
        <w:pStyle w:val="Heading3"/>
      </w:pPr>
      <w:r>
        <w:lastRenderedPageBreak/>
        <w:t>Solves agriculture</w:t>
      </w:r>
    </w:p>
    <w:p w:rsidR="00FF6D3B" w:rsidRDefault="00FF6D3B" w:rsidP="00FF6D3B">
      <w:pPr>
        <w:pStyle w:val="Heading4"/>
      </w:pPr>
      <w:r>
        <w:t>Removing travel restrictions solves agriculture – it eases the regulation process</w:t>
      </w:r>
    </w:p>
    <w:p w:rsidR="00FF6D3B" w:rsidRDefault="00FF6D3B" w:rsidP="00FF6D3B">
      <w:r w:rsidRPr="007508BB">
        <w:rPr>
          <w:rStyle w:val="StyleStyleBold12pt"/>
        </w:rPr>
        <w:t>Grodine and Thorton, 9</w:t>
      </w:r>
      <w:r>
        <w:t xml:space="preserve"> – </w:t>
      </w:r>
      <w:r w:rsidRPr="007508BB">
        <w:t>director of media relations at the American Farm</w:t>
      </w:r>
      <w:r>
        <w:t xml:space="preserve"> and the </w:t>
      </w:r>
      <w:r w:rsidRPr="007508BB">
        <w:t xml:space="preserve">deputy director of PR for the American Farm Bureau Federation </w:t>
      </w:r>
      <w:r>
        <w:t>(Tracy and Mace, “</w:t>
      </w:r>
      <w:r w:rsidRPr="007508BB">
        <w:t>AFBF Cal</w:t>
      </w:r>
      <w:r>
        <w:t xml:space="preserve">ls for Lifting Cuba Travel Ban”, </w:t>
      </w:r>
      <w:r w:rsidRPr="007508BB">
        <w:t>March 31, 2009</w:t>
      </w:r>
      <w:r>
        <w:t xml:space="preserve">, </w:t>
      </w:r>
      <w:r w:rsidRPr="007508BB">
        <w:t>http://democracyinamericas.org/pdfs/American_Farm_Bureau_Federation_Statement.pdf</w:t>
      </w:r>
      <w:r>
        <w:t>)</w:t>
      </w:r>
    </w:p>
    <w:p w:rsidR="00FF6D3B" w:rsidRDefault="00FF6D3B" w:rsidP="00FF6D3B"/>
    <w:p w:rsidR="00FF6D3B" w:rsidRDefault="00FF6D3B" w:rsidP="00FF6D3B">
      <w:r>
        <w:t>“This legislation is an important step in easing trade restrictions on Cuba,” Stallman said. “</w:t>
      </w:r>
      <w:r w:rsidRPr="000B730F">
        <w:rPr>
          <w:rStyle w:val="StyleBoldUnderline"/>
          <w:highlight w:val="green"/>
        </w:rPr>
        <w:t>Allowing unrestricted travel to Cuba will increase U.S. agricultural sales</w:t>
      </w:r>
      <w:r>
        <w:t xml:space="preserve"> and boost tourism.” </w:t>
      </w:r>
    </w:p>
    <w:p w:rsidR="00FF6D3B" w:rsidRPr="008471CF" w:rsidRDefault="00FF6D3B" w:rsidP="00FF6D3B">
      <w:pPr>
        <w:rPr>
          <w:sz w:val="26"/>
          <w:u w:val="single"/>
        </w:rPr>
      </w:pPr>
      <w:r w:rsidRPr="00283E3B">
        <w:t xml:space="preserve">U.S. agricultural sales to Cuba have been on average $400 million annually since 2000, with top commodity sales including poultry, wheat, soybeans, rice and dairy. </w:t>
      </w:r>
      <w:r w:rsidRPr="00283E3B">
        <w:rPr>
          <w:rStyle w:val="StyleBoldUnderline"/>
        </w:rPr>
        <w:t xml:space="preserve">With passage of S. 428, AFBF expects sales to increase. </w:t>
      </w:r>
    </w:p>
    <w:p w:rsidR="00FF6D3B" w:rsidRPr="00283E3B" w:rsidRDefault="00FF6D3B" w:rsidP="00FF6D3B">
      <w:r>
        <w:t xml:space="preserve">In addition, </w:t>
      </w:r>
      <w:r w:rsidRPr="000B730F">
        <w:rPr>
          <w:rStyle w:val="StyleBoldUnderline"/>
          <w:highlight w:val="green"/>
        </w:rPr>
        <w:t>language</w:t>
      </w:r>
      <w:r w:rsidRPr="00BC5C8E">
        <w:t xml:space="preserve"> in the omnibus appropriations bill </w:t>
      </w:r>
      <w:r w:rsidRPr="000B730F">
        <w:rPr>
          <w:rStyle w:val="StyleBoldUnderline"/>
          <w:highlight w:val="green"/>
        </w:rPr>
        <w:t>further aids U.S. agriculture by allowing travel on a general license for those making agricultural sales to Cuba rather than the specific license currently needed. This would ease delays</w:t>
      </w:r>
      <w:r w:rsidRPr="00283E3B">
        <w:rPr>
          <w:rStyle w:val="StyleBoldUnderline"/>
        </w:rPr>
        <w:t xml:space="preserve"> that significantly impact the ability to transact commercial sales with Cuba</w:t>
      </w:r>
      <w:r w:rsidRPr="00BC5C8E">
        <w:t xml:space="preserve">, which in some cases, have been lost to U.S. competitors because of the restriction. Other priorities for AFBF in regard to Cuba include commercially </w:t>
      </w:r>
      <w:r w:rsidRPr="00283E3B">
        <w:t>defining “cash payments in advance” as intended by Congress in the 2000 Trade Sanctions and -2- Reform Act; allowing the country to directly wire payment to U.S. banks instead of going through a third-country bank as it does now; and issuing visas for Cuban inspectors to travel to the U.S. to meet with suppliers, inspect facilities and verify procedures and standards associated with the sale of U.S. food and agricultural exports to Cuba.</w:t>
      </w:r>
    </w:p>
    <w:p w:rsidR="00FF6D3B" w:rsidRDefault="00FF6D3B" w:rsidP="00FF6D3B"/>
    <w:p w:rsidR="00FF6D3B" w:rsidRDefault="00FF6D3B" w:rsidP="00FF6D3B">
      <w:pPr>
        <w:pStyle w:val="Heading4"/>
        <w:rPr>
          <w:rStyle w:val="StyleStyleBold12pt"/>
        </w:rPr>
      </w:pPr>
      <w:r>
        <w:rPr>
          <w:rStyle w:val="StyleStyleBold12pt"/>
          <w:b/>
          <w:bCs/>
        </w:rPr>
        <w:t>Lifting travel restrictions increases US agricultural exports to Cuba</w:t>
      </w:r>
    </w:p>
    <w:p w:rsidR="00FF6D3B" w:rsidRDefault="00FF6D3B" w:rsidP="00FF6D3B">
      <w:r>
        <w:rPr>
          <w:rStyle w:val="StyleStyleBold12pt"/>
        </w:rPr>
        <w:t>Arnson 2010-</w:t>
      </w:r>
      <w:r>
        <w:t xml:space="preserve"> Ph.D., International Relations, and M.A., Latin American Studies, </w:t>
      </w:r>
      <w:proofErr w:type="gramStart"/>
      <w:r>
        <w:t>The</w:t>
      </w:r>
      <w:proofErr w:type="gramEnd"/>
      <w:r>
        <w:t xml:space="preserve"> Johns Hopkins University School of Advanced International Studies </w:t>
      </w:r>
    </w:p>
    <w:p w:rsidR="00FF6D3B" w:rsidRDefault="00FF6D3B" w:rsidP="00FF6D3B">
      <w:r>
        <w:t>(Cynthia J., “The United States and Cuba: Implications of an Economic Relationship”, 5/24/10, http://www.wilsoncenter.org/event/the-united-states-and-cuba-implications-economic-relationship Wilson center)//KW</w:t>
      </w:r>
    </w:p>
    <w:p w:rsidR="00FF6D3B" w:rsidRDefault="00FF6D3B" w:rsidP="00FF6D3B"/>
    <w:p w:rsidR="00FF6D3B" w:rsidRDefault="00FF6D3B" w:rsidP="00FF6D3B">
      <w:pPr>
        <w:rPr>
          <w:rStyle w:val="StyleBoldUnderline"/>
        </w:rPr>
      </w:pPr>
      <w:r>
        <w:t xml:space="preserve">In terms of specific U.S. industries, </w:t>
      </w:r>
      <w:r w:rsidRPr="000B730F">
        <w:rPr>
          <w:rStyle w:val="StyleBoldUnderline"/>
          <w:highlight w:val="green"/>
        </w:rPr>
        <w:t>agribusiness is pushing for a lifting of certain restrictions</w:t>
      </w:r>
      <w:r>
        <w:rPr>
          <w:rStyle w:val="StyleBoldUnderline"/>
        </w:rPr>
        <w:t xml:space="preserve"> in the U.S. embargo in order </w:t>
      </w:r>
      <w:r w:rsidRPr="000B730F">
        <w:rPr>
          <w:rStyle w:val="StyleBoldUnderline"/>
          <w:highlight w:val="green"/>
        </w:rPr>
        <w:t>to increase its participation and ensure that U.S. firms can</w:t>
      </w:r>
      <w:r>
        <w:rPr>
          <w:rStyle w:val="StyleBoldUnderline"/>
        </w:rPr>
        <w:t xml:space="preserve"> </w:t>
      </w:r>
      <w:r>
        <w:t xml:space="preserve">better </w:t>
      </w:r>
      <w:r w:rsidRPr="000B730F">
        <w:rPr>
          <w:rStyle w:val="StyleBoldUnderline"/>
          <w:highlight w:val="green"/>
        </w:rPr>
        <w:t>compete in the Cuban market</w:t>
      </w:r>
      <w:r>
        <w:rPr>
          <w:rStyle w:val="StyleBoldUnderline"/>
        </w:rPr>
        <w:t>,</w:t>
      </w:r>
      <w:r>
        <w:t xml:space="preserve"> explained Chris Garza, senior director of congressional relations at the American Farm Bureau. Garza highlighted how U.S. businesses can sell agricultural products to other U.S.-sanctioned countries and U.S. citizens can travel to such countries and saw the elimination of travel restrictions to Cuba as intrinsic to the interests of American agribusiness. A </w:t>
      </w:r>
      <w:r w:rsidRPr="00792C21">
        <w:rPr>
          <w:rStyle w:val="StyleBoldUnderline"/>
          <w:highlight w:val="green"/>
        </w:rPr>
        <w:t>lifting of travel restrictions</w:t>
      </w:r>
      <w:r>
        <w:rPr>
          <w:rStyle w:val="StyleBoldUnderline"/>
        </w:rPr>
        <w:t xml:space="preserve"> on U.S. citizens </w:t>
      </w:r>
      <w:r w:rsidRPr="00792C21">
        <w:rPr>
          <w:rStyle w:val="StyleBoldUnderline"/>
          <w:highlight w:val="green"/>
        </w:rPr>
        <w:t>would increase the overall demand for food consumption on the island</w:t>
      </w:r>
      <w:r>
        <w:t xml:space="preserve">, spur U.S. agricultural exports there, and shift the demand from bulk commodity imports to higher valued and more processed products in Cuba. Likewise, </w:t>
      </w:r>
      <w:r w:rsidRPr="00792C21">
        <w:rPr>
          <w:rStyle w:val="StyleBoldUnderline"/>
          <w:highlight w:val="green"/>
        </w:rPr>
        <w:t>a lifting of restrictions</w:t>
      </w:r>
      <w:r>
        <w:rPr>
          <w:rStyle w:val="StyleBoldUnderline"/>
        </w:rPr>
        <w:t xml:space="preserve"> on the financial services available to U.S. citizens traveling to Cuba </w:t>
      </w:r>
      <w:r w:rsidRPr="00792C21">
        <w:rPr>
          <w:rStyle w:val="StyleBoldUnderline"/>
          <w:highlight w:val="green"/>
        </w:rPr>
        <w:t>would return money spent by visitors to Cuba back to the U.S. in the form of agricultural purchases.</w:t>
      </w:r>
    </w:p>
    <w:p w:rsidR="00FF6D3B" w:rsidRDefault="00FF6D3B" w:rsidP="00FF6D3B"/>
    <w:p w:rsidR="00FF6D3B" w:rsidRDefault="00FF6D3B" w:rsidP="00FF6D3B">
      <w:pPr>
        <w:pStyle w:val="Heading4"/>
      </w:pPr>
      <w:r>
        <w:lastRenderedPageBreak/>
        <w:t>Lifting travel and financing restrictions is key to agricultural competiveness – other countries are exploiting weak US engagement in key markets</w:t>
      </w:r>
    </w:p>
    <w:p w:rsidR="00FF6D3B" w:rsidRPr="0095023F" w:rsidRDefault="00FF6D3B" w:rsidP="00FF6D3B">
      <w:r w:rsidRPr="0095023F">
        <w:rPr>
          <w:rStyle w:val="StyleStyleBold12pt"/>
        </w:rPr>
        <w:t>Rosson 10</w:t>
      </w:r>
      <w:r>
        <w:t xml:space="preserve"> – </w:t>
      </w:r>
      <w:r w:rsidRPr="0095023F">
        <w:t>E</w:t>
      </w:r>
      <w:r>
        <w:t>xtension Economist and Director at the</w:t>
      </w:r>
      <w:r w:rsidRPr="0095023F">
        <w:t xml:space="preserve"> Center for North American Studies</w:t>
      </w:r>
      <w:r>
        <w:t xml:space="preserve"> (</w:t>
      </w:r>
      <w:r w:rsidRPr="0095023F">
        <w:t>Parr,</w:t>
      </w:r>
      <w:r>
        <w:t xml:space="preserve"> “Estimated Economic Impacts of the Travel Restriction Reform and Export </w:t>
      </w:r>
      <w:r w:rsidRPr="0095023F">
        <w:t>Enhancement Act of 2010</w:t>
      </w:r>
      <w:r>
        <w:t xml:space="preserve">”, </w:t>
      </w:r>
      <w:r w:rsidRPr="0095023F">
        <w:t>March 11, 2010</w:t>
      </w:r>
      <w:r>
        <w:t xml:space="preserve">, </w:t>
      </w:r>
      <w:r w:rsidRPr="0095023F">
        <w:t>http://democracyinamericas.org/pdfs/TX_AM_Estimated_Impacts_of_HR_4645.pdf</w:t>
      </w:r>
      <w:r>
        <w:t>)//eek</w:t>
      </w:r>
    </w:p>
    <w:p w:rsidR="00FF6D3B" w:rsidRDefault="00FF6D3B" w:rsidP="00FF6D3B"/>
    <w:p w:rsidR="00FF6D3B" w:rsidRDefault="00FF6D3B" w:rsidP="00FF6D3B">
      <w:r w:rsidRPr="002C1DDA">
        <w:rPr>
          <w:rStyle w:val="StyleBoldUnderline"/>
        </w:rPr>
        <w:t>Allowing U.S. citizens/permanent residents to travel to Cuba and U.S. firms to utilize modified</w:t>
      </w:r>
      <w:r>
        <w:rPr>
          <w:rStyle w:val="StyleBoldUnderline"/>
        </w:rPr>
        <w:t xml:space="preserve"> </w:t>
      </w:r>
      <w:r w:rsidRPr="002C1DDA">
        <w:rPr>
          <w:rStyle w:val="StyleBoldUnderline"/>
        </w:rPr>
        <w:t>financing methods will improve the U.S. competitive position in the Cuban market</w:t>
      </w:r>
      <w:r>
        <w:t xml:space="preserve">. New financing </w:t>
      </w:r>
      <w:r w:rsidRPr="002C1DDA">
        <w:rPr>
          <w:rStyle w:val="StyleBoldUnderline"/>
        </w:rPr>
        <w:t>provisions would allow U.S. exporters to recover lost markets</w:t>
      </w:r>
      <w:r>
        <w:t xml:space="preserve"> for rice and forest products, for example, </w:t>
      </w:r>
      <w:r w:rsidRPr="00061BA1">
        <w:rPr>
          <w:rStyle w:val="StyleBoldUnderline"/>
        </w:rPr>
        <w:t>creating new jobs and economic activity</w:t>
      </w:r>
      <w:r>
        <w:t>. It is also important to maintain the U.S. competitive position for wheat, corn, and soybean meal and oil. Through February 2010</w:t>
      </w:r>
      <w:r w:rsidRPr="002C1DDA">
        <w:rPr>
          <w:rStyle w:val="StyleBoldUnderline"/>
        </w:rPr>
        <w:t>, U.S. exports</w:t>
      </w:r>
      <w:r>
        <w:t xml:space="preserve"> of corn </w:t>
      </w:r>
      <w:r w:rsidRPr="002C1DDA">
        <w:rPr>
          <w:rStyle w:val="StyleBoldUnderline"/>
        </w:rPr>
        <w:t>to Cuba were down</w:t>
      </w:r>
      <w:r>
        <w:t xml:space="preserve"> 47 percent compared to 2009, while wheat exports are off 69 percent and soybean meal exports had fallen 55 percent. The majority of these </w:t>
      </w:r>
      <w:r w:rsidRPr="002C1DDA">
        <w:rPr>
          <w:rStyle w:val="StyleBoldUnderline"/>
        </w:rPr>
        <w:t>declines in exports are attributed to increased costs associated with financial restrictions, demurrage on</w:t>
      </w:r>
      <w:r>
        <w:rPr>
          <w:rStyle w:val="StyleBoldUnderline"/>
        </w:rPr>
        <w:t xml:space="preserve"> </w:t>
      </w:r>
      <w:r w:rsidRPr="002C1DDA">
        <w:rPr>
          <w:rStyle w:val="StyleBoldUnderline"/>
        </w:rPr>
        <w:t>vessels, currency conversion costs, and higher costs associated with using letters of credit</w:t>
      </w:r>
      <w:r>
        <w:t xml:space="preserve"> (ALIMPORT staff, 3/2/2010). Recently implemented cash in advance rules resulting from the FY 2010 Omnibus Appropriations Act will provide some temporary respite, but will not alleviate the problem entirely.</w:t>
      </w:r>
      <w:r>
        <w:pgNum/>
      </w:r>
      <w:r>
        <w:t xml:space="preserve"> Consequently, </w:t>
      </w:r>
      <w:r w:rsidRPr="002C1DDA">
        <w:rPr>
          <w:rStyle w:val="StyleBoldUnderline"/>
        </w:rPr>
        <w:t>Cuba appears to be diversifying its suppliers by shifting away from U.S. firms in</w:t>
      </w:r>
      <w:r>
        <w:rPr>
          <w:rStyle w:val="StyleBoldUnderline"/>
        </w:rPr>
        <w:t xml:space="preserve"> </w:t>
      </w:r>
      <w:r w:rsidRPr="002C1DDA">
        <w:rPr>
          <w:rStyle w:val="StyleBoldUnderline"/>
        </w:rPr>
        <w:t>favor of Brazil, Canada, China and Vietnam</w:t>
      </w:r>
      <w:r>
        <w:t xml:space="preserve">. Credit terms are often offered by these countries, allowing ALIMPORT (Importada de Alimentos-the Cuban Food Import Agency) to conserve its hard currency and use credit to make larger purchases over a longer period of time. </w:t>
      </w:r>
      <w:r w:rsidRPr="002C1DDA">
        <w:rPr>
          <w:rStyle w:val="StyleBoldUnderline"/>
        </w:rPr>
        <w:t>The net result is a loss of U.S.</w:t>
      </w:r>
      <w:r>
        <w:rPr>
          <w:rStyle w:val="StyleBoldUnderline"/>
        </w:rPr>
        <w:t xml:space="preserve"> </w:t>
      </w:r>
      <w:r w:rsidRPr="002C1DDA">
        <w:rPr>
          <w:rStyle w:val="StyleBoldUnderline"/>
        </w:rPr>
        <w:t>competitiveness and market share</w:t>
      </w:r>
      <w:r>
        <w:t xml:space="preserve">, followed by declining exports. </w:t>
      </w:r>
      <w:r w:rsidRPr="002C1DDA">
        <w:rPr>
          <w:rStyle w:val="StyleBoldUnderline"/>
        </w:rPr>
        <w:t>If conditions do not improve and if alternative markets are not developed, negative economic impacts will occur</w:t>
      </w:r>
      <w:r>
        <w:t xml:space="preserve"> in terms of lost business activity and employment.</w:t>
      </w:r>
    </w:p>
    <w:p w:rsidR="00FF6D3B" w:rsidRDefault="00FF6D3B" w:rsidP="00FF6D3B">
      <w:r>
        <w:t>Background</w:t>
      </w:r>
    </w:p>
    <w:p w:rsidR="00FF6D3B" w:rsidRDefault="00FF6D3B" w:rsidP="00FF6D3B">
      <w:r>
        <w:t xml:space="preserve">The Trade Sanctions Reform and Export Enhancement Act of 2000, allows certain exceptions for the exportation of U.S. agricultural products and medicines to Cuba. Since passage of the TSREEA, U.S. exports to Cuba have expanded, reaching a record $711 million in 2008. This was almost two-thirds higher than 2007. Last year (2009) was quite different however, as </w:t>
      </w:r>
      <w:r w:rsidRPr="00061BA1">
        <w:rPr>
          <w:rStyle w:val="StyleBoldUnderline"/>
        </w:rPr>
        <w:t>U.S. exports to Cuba declined</w:t>
      </w:r>
      <w:r w:rsidRPr="00061BA1">
        <w:t xml:space="preserve"> 26 percent to $528 million. </w:t>
      </w:r>
      <w:r w:rsidRPr="00061BA1">
        <w:rPr>
          <w:rStyle w:val="StyleBoldUnderline"/>
        </w:rPr>
        <w:t>This large drop-off was attributed to</w:t>
      </w:r>
      <w:r w:rsidRPr="00061BA1">
        <w:t xml:space="preserve"> an 18 percent decline in Cuba’s per capita tourist earnings, a 30 percent drop in Cuban export earnings from nickel sales, and weak export sales of sugar and tobacco</w:t>
      </w:r>
      <w:r w:rsidRPr="00061BA1">
        <w:rPr>
          <w:rStyle w:val="StyleBoldUnderline"/>
        </w:rPr>
        <w:t xml:space="preserve">. </w:t>
      </w:r>
      <w:r w:rsidRPr="00061BA1">
        <w:t xml:space="preserve">Another major set of factors was </w:t>
      </w:r>
      <w:r w:rsidRPr="00061BA1">
        <w:rPr>
          <w:rStyle w:val="StyleBoldUnderline"/>
        </w:rPr>
        <w:t>the relative high cost of U.S. products due to somewhat onerous U.S. financial requirements</w:t>
      </w:r>
      <w:r>
        <w:t xml:space="preserve">. Together, </w:t>
      </w:r>
      <w:r w:rsidRPr="00061BA1">
        <w:rPr>
          <w:rStyle w:val="StyleBoldUnderline"/>
        </w:rPr>
        <w:t xml:space="preserve">these factors severely limited the ability of ALIMPORT to purchase U.S. products on a cash basis. </w:t>
      </w:r>
      <w:r>
        <w:t>Despite this decline, Cuba remains the sixth largest U.S. agricultural market in the Latin American/Caribbean region.</w:t>
      </w:r>
    </w:p>
    <w:p w:rsidR="00C00F2F" w:rsidRDefault="00C00F2F" w:rsidP="00FF6D3B"/>
    <w:p w:rsidR="00C00F2F" w:rsidRDefault="00C00F2F" w:rsidP="00C00F2F">
      <w:pPr>
        <w:pStyle w:val="Heading4"/>
      </w:pPr>
      <w:r>
        <w:t>The Travel Restriction Reform and Export Enhancement Act solves the economy and agriculture – it helps multiple sectors and allows for the US to maintain key resources</w:t>
      </w:r>
    </w:p>
    <w:p w:rsidR="00C00F2F" w:rsidRDefault="00C00F2F" w:rsidP="00C00F2F">
      <w:r w:rsidRPr="0095023F">
        <w:rPr>
          <w:rStyle w:val="StyleStyleBold12pt"/>
        </w:rPr>
        <w:t>Rosson 10</w:t>
      </w:r>
      <w:r>
        <w:t xml:space="preserve"> – </w:t>
      </w:r>
      <w:r w:rsidRPr="0095023F">
        <w:t>E</w:t>
      </w:r>
      <w:r>
        <w:t>xtension Economist and Director at the</w:t>
      </w:r>
      <w:r w:rsidRPr="0095023F">
        <w:t xml:space="preserve"> Center for North American Studies</w:t>
      </w:r>
      <w:r>
        <w:t xml:space="preserve"> (</w:t>
      </w:r>
      <w:r w:rsidRPr="0095023F">
        <w:t>Parr,</w:t>
      </w:r>
      <w:r>
        <w:t xml:space="preserve"> “Estimated Economic Impacts of the Travel Restriction Reform and Export </w:t>
      </w:r>
      <w:r w:rsidRPr="0095023F">
        <w:t>Enhancement Act of 2010</w:t>
      </w:r>
      <w:r>
        <w:t xml:space="preserve">”, </w:t>
      </w:r>
      <w:r w:rsidRPr="0095023F">
        <w:t>March 11, 2010</w:t>
      </w:r>
      <w:r>
        <w:t xml:space="preserve">, </w:t>
      </w:r>
      <w:r w:rsidRPr="0095023F">
        <w:t>http://democracyinamericas.org/pdfs/TX_AM_Estimated_Impacts_of_HR_4645.pdf</w:t>
      </w:r>
      <w:r>
        <w:t>)//eek</w:t>
      </w:r>
    </w:p>
    <w:p w:rsidR="00C00F2F" w:rsidRDefault="00C00F2F" w:rsidP="00C00F2F"/>
    <w:p w:rsidR="00C00F2F" w:rsidRDefault="00C00F2F" w:rsidP="00C00F2F">
      <w:r w:rsidRPr="0025231E">
        <w:rPr>
          <w:rStyle w:val="StyleBoldUnderline"/>
        </w:rPr>
        <w:t xml:space="preserve">If H.R. 4645, </w:t>
      </w:r>
      <w:r w:rsidRPr="00792C21">
        <w:rPr>
          <w:rStyle w:val="StyleBoldUnderline"/>
          <w:highlight w:val="green"/>
        </w:rPr>
        <w:t>the T</w:t>
      </w:r>
      <w:r w:rsidRPr="0025231E">
        <w:rPr>
          <w:rStyle w:val="StyleBoldUnderline"/>
        </w:rPr>
        <w:t xml:space="preserve">ravel </w:t>
      </w:r>
      <w:r w:rsidRPr="00792C21">
        <w:rPr>
          <w:rStyle w:val="StyleBoldUnderline"/>
          <w:highlight w:val="green"/>
        </w:rPr>
        <w:t>R</w:t>
      </w:r>
      <w:r w:rsidRPr="0025231E">
        <w:rPr>
          <w:rStyle w:val="StyleBoldUnderline"/>
        </w:rPr>
        <w:t xml:space="preserve">estriction </w:t>
      </w:r>
      <w:r w:rsidRPr="00792C21">
        <w:rPr>
          <w:rStyle w:val="StyleBoldUnderline"/>
          <w:highlight w:val="green"/>
        </w:rPr>
        <w:t>R</w:t>
      </w:r>
      <w:r w:rsidRPr="00792C21">
        <w:rPr>
          <w:rStyle w:val="StyleBoldUnderline"/>
        </w:rPr>
        <w:t>eform</w:t>
      </w:r>
      <w:r w:rsidRPr="0025231E">
        <w:rPr>
          <w:rStyle w:val="StyleBoldUnderline"/>
        </w:rPr>
        <w:t xml:space="preserve"> and </w:t>
      </w:r>
      <w:r w:rsidRPr="00792C21">
        <w:rPr>
          <w:rStyle w:val="StyleBoldUnderline"/>
          <w:highlight w:val="green"/>
        </w:rPr>
        <w:t>E</w:t>
      </w:r>
      <w:r w:rsidRPr="0025231E">
        <w:rPr>
          <w:rStyle w:val="StyleBoldUnderline"/>
        </w:rPr>
        <w:t xml:space="preserve">xport </w:t>
      </w:r>
      <w:r w:rsidRPr="00792C21">
        <w:rPr>
          <w:rStyle w:val="StyleBoldUnderline"/>
          <w:highlight w:val="green"/>
        </w:rPr>
        <w:t>E</w:t>
      </w:r>
      <w:r w:rsidRPr="0025231E">
        <w:rPr>
          <w:rStyle w:val="StyleBoldUnderline"/>
        </w:rPr>
        <w:t xml:space="preserve">nhancement </w:t>
      </w:r>
      <w:r w:rsidRPr="00792C21">
        <w:rPr>
          <w:rStyle w:val="StyleBoldUnderline"/>
          <w:highlight w:val="green"/>
        </w:rPr>
        <w:t>A</w:t>
      </w:r>
      <w:r w:rsidRPr="0025231E">
        <w:rPr>
          <w:rStyle w:val="StyleBoldUnderline"/>
        </w:rPr>
        <w:t xml:space="preserve">ct, </w:t>
      </w:r>
      <w:r w:rsidRPr="00792C21">
        <w:rPr>
          <w:rStyle w:val="StyleBoldUnderline"/>
        </w:rPr>
        <w:t>i</w:t>
      </w:r>
      <w:r w:rsidRPr="0025231E">
        <w:rPr>
          <w:rStyle w:val="StyleBoldUnderline"/>
        </w:rPr>
        <w:t>s implemented</w:t>
      </w:r>
      <w:r>
        <w:t xml:space="preserve"> as proposed, </w:t>
      </w:r>
      <w:r w:rsidRPr="0025231E">
        <w:rPr>
          <w:rStyle w:val="StyleBoldUnderline"/>
        </w:rPr>
        <w:t xml:space="preserve">it is estimated that it </w:t>
      </w:r>
      <w:r w:rsidRPr="00792C21">
        <w:rPr>
          <w:rStyle w:val="StyleBoldUnderline"/>
          <w:highlight w:val="green"/>
        </w:rPr>
        <w:t>would have substantial positive economic impacts on the U.S. economy</w:t>
      </w:r>
      <w:r w:rsidRPr="0025231E">
        <w:rPr>
          <w:rStyle w:val="StyleBoldUnderline"/>
        </w:rPr>
        <w:t xml:space="preserve">. </w:t>
      </w:r>
      <w:r w:rsidRPr="00792C21">
        <w:rPr>
          <w:rStyle w:val="StyleBoldUnderline"/>
          <w:highlight w:val="green"/>
        </w:rPr>
        <w:t>Exports to Cuba would increase</w:t>
      </w:r>
      <w:r w:rsidRPr="00792C21">
        <w:rPr>
          <w:highlight w:val="green"/>
        </w:rPr>
        <w:t xml:space="preserve"> by $365 million</w:t>
      </w:r>
      <w:r>
        <w:t xml:space="preserve">/year </w:t>
      </w:r>
      <w:r w:rsidRPr="00792C21">
        <w:rPr>
          <w:rStyle w:val="StyleBoldUnderline"/>
          <w:highlight w:val="green"/>
        </w:rPr>
        <w:t>and</w:t>
      </w:r>
      <w:r w:rsidRPr="0025231E">
        <w:rPr>
          <w:rStyle w:val="StyleBoldUnderline"/>
        </w:rPr>
        <w:t xml:space="preserve"> would </w:t>
      </w:r>
      <w:r w:rsidRPr="00792C21">
        <w:rPr>
          <w:rStyle w:val="StyleBoldUnderline"/>
          <w:highlight w:val="green"/>
        </w:rPr>
        <w:t>support</w:t>
      </w:r>
      <w:r w:rsidRPr="00792C21">
        <w:rPr>
          <w:highlight w:val="green"/>
        </w:rPr>
        <w:t xml:space="preserve"> $739 million in </w:t>
      </w:r>
      <w:r w:rsidRPr="00792C21">
        <w:rPr>
          <w:rStyle w:val="StyleBoldUnderline"/>
          <w:highlight w:val="green"/>
        </w:rPr>
        <w:t xml:space="preserve">additional business </w:t>
      </w:r>
      <w:r w:rsidRPr="00792C21">
        <w:rPr>
          <w:rStyle w:val="StyleBoldUnderline"/>
          <w:highlight w:val="green"/>
        </w:rPr>
        <w:lastRenderedPageBreak/>
        <w:t>activity</w:t>
      </w:r>
      <w:r>
        <w:t xml:space="preserve"> for a total economic impact of $1.1 billion, </w:t>
      </w:r>
      <w:r w:rsidRPr="00792C21">
        <w:rPr>
          <w:rStyle w:val="StyleBoldUnderline"/>
          <w:highlight w:val="green"/>
        </w:rPr>
        <w:t>requiring</w:t>
      </w:r>
      <w:r w:rsidRPr="00792C21">
        <w:rPr>
          <w:highlight w:val="green"/>
        </w:rPr>
        <w:t xml:space="preserve"> 6,000 </w:t>
      </w:r>
      <w:r w:rsidRPr="00792C21">
        <w:rPr>
          <w:rStyle w:val="StyleBoldUnderline"/>
          <w:highlight w:val="green"/>
        </w:rPr>
        <w:t>new jobs</w:t>
      </w:r>
      <w:r>
        <w:t xml:space="preserve">. While </w:t>
      </w:r>
      <w:r w:rsidRPr="0025231E">
        <w:rPr>
          <w:rStyle w:val="StyleBoldUnderline"/>
        </w:rPr>
        <w:t>there are major economic gains for U.S. agriculture, there are also important economic gains for non-agricultural sectors</w:t>
      </w:r>
      <w:r>
        <w:t xml:space="preserve"> such as business services, financial institutions, real estate, wholesale and retail trade, petroleum and health care services.</w:t>
      </w:r>
    </w:p>
    <w:p w:rsidR="00C00F2F" w:rsidRDefault="00C00F2F" w:rsidP="00C00F2F">
      <w:r w:rsidRPr="0025231E">
        <w:rPr>
          <w:rStyle w:val="StyleBoldUnderline"/>
        </w:rPr>
        <w:t>If only the travel restrictions are removed, it is estimated that U.S. exports would increase</w:t>
      </w:r>
      <w:r>
        <w:t xml:space="preserve"> by $48.4 million/year in the short run and by $336 million/year over the long run, requiring 5,456 new jobs. Alternatively, </w:t>
      </w:r>
      <w:r w:rsidRPr="0025231E">
        <w:rPr>
          <w:rStyle w:val="StyleBoldUnderline"/>
        </w:rPr>
        <w:t>if only the payment and financial restrictions are modified, U.S. exports are estimated to increase</w:t>
      </w:r>
      <w:r>
        <w:t xml:space="preserve"> by $271.2 million/year, requiring an additional $561.9 million in business activity for a total economic impact of $833.1 million and supporting 4,478 new jobs.</w:t>
      </w:r>
    </w:p>
    <w:p w:rsidR="00C00F2F" w:rsidRDefault="00C00F2F" w:rsidP="00FF6D3B">
      <w:r>
        <w:t xml:space="preserve">The results of these analyses indicate that U.S. agricultural producers, input suppliers, agribusiness firms, food processors, business services suppliers, the financial sector, real estate, health care, oil, gas and petroleum suppliers, transportation companies, trade facilitators, and port authorities in </w:t>
      </w:r>
      <w:r w:rsidRPr="0025231E">
        <w:rPr>
          <w:rStyle w:val="StyleBoldUnderline"/>
        </w:rPr>
        <w:t>many parts of the United States can expect additional economic gains if H.R. 4645 is implemented and U.S. exports to Cuba expand. Improved access to the Cuban market is more important now that new competition has emerged and the U.S. market share is threatened, especially for dominant U.S. products such as soybean meal, corn, wheat, rice, poultry and dry milk. Increased access for U.S. travelers is also important for stimulating demand for U.S. foods in Cuba</w:t>
      </w:r>
      <w:r>
        <w:t xml:space="preserve"> over the next few years as economic recovery occurs and U.S. firms become better positioned to respond to global market opportunities.</w:t>
      </w:r>
    </w:p>
    <w:p w:rsidR="00FF6D3B" w:rsidRDefault="00FF6D3B" w:rsidP="00FF6D3B">
      <w:pPr>
        <w:pStyle w:val="Heading4"/>
      </w:pPr>
      <w:r>
        <w:t>Removing the restrictions is key to the US wheat industry – it is a massive underutilized export market</w:t>
      </w:r>
    </w:p>
    <w:p w:rsidR="00FF6D3B" w:rsidRDefault="00FF6D3B" w:rsidP="00FF6D3B">
      <w:r w:rsidRPr="00DE31D2">
        <w:rPr>
          <w:rStyle w:val="StyleStyleBold12pt"/>
        </w:rPr>
        <w:t>Kessler, 9</w:t>
      </w:r>
      <w:r>
        <w:t xml:space="preserve"> – </w:t>
      </w:r>
      <w:r w:rsidRPr="00DE31D2">
        <w:t xml:space="preserve">is </w:t>
      </w:r>
      <w:r>
        <w:t>the NAWG’s</w:t>
      </w:r>
      <w:r w:rsidRPr="00DE31D2">
        <w:t xml:space="preserve"> director of communications</w:t>
      </w:r>
      <w:r>
        <w:t xml:space="preserve"> (Melissa, “</w:t>
      </w:r>
      <w:r w:rsidRPr="007508BB">
        <w:t>U.S. Wheat Industry Sup</w:t>
      </w:r>
      <w:r>
        <w:t xml:space="preserve">ports Increased Trade </w:t>
      </w:r>
      <w:proofErr w:type="gramStart"/>
      <w:r>
        <w:t>With</w:t>
      </w:r>
      <w:proofErr w:type="gramEnd"/>
      <w:r>
        <w:t xml:space="preserve"> Cuba”, March 30, 2009, </w:t>
      </w:r>
      <w:r w:rsidRPr="00DE31D2">
        <w:t>http://www.democracyinamericas.org/pdfs/US-Wheat-Industry-Supports-Increased-Trade-With-Cuba.pdf</w:t>
      </w:r>
      <w:r>
        <w:t>)//eek</w:t>
      </w:r>
    </w:p>
    <w:p w:rsidR="00FF6D3B" w:rsidRDefault="00FF6D3B" w:rsidP="00FF6D3B"/>
    <w:p w:rsidR="00FF6D3B" w:rsidRPr="00004ED2" w:rsidRDefault="00FF6D3B" w:rsidP="00FF6D3B">
      <w:pPr>
        <w:rPr>
          <w:sz w:val="26"/>
          <w:u w:val="single"/>
        </w:rPr>
      </w:pPr>
      <w:r w:rsidRPr="00792C21">
        <w:rPr>
          <w:rStyle w:val="StyleBoldUnderline"/>
          <w:highlight w:val="green"/>
        </w:rPr>
        <w:t>The U.S. wheat industry urges Congress</w:t>
      </w:r>
      <w:r w:rsidRPr="00E26B5D">
        <w:rPr>
          <w:rStyle w:val="StyleBoldUnderline"/>
        </w:rPr>
        <w:t xml:space="preserve"> and the Obama Administration </w:t>
      </w:r>
      <w:r w:rsidRPr="00792C21">
        <w:rPr>
          <w:rStyle w:val="StyleBoldUnderline"/>
          <w:highlight w:val="green"/>
        </w:rPr>
        <w:t>to immediately ease</w:t>
      </w:r>
      <w:r w:rsidRPr="00E26B5D">
        <w:rPr>
          <w:rStyle w:val="StyleBoldUnderline"/>
        </w:rPr>
        <w:t xml:space="preserve"> </w:t>
      </w:r>
      <w:r w:rsidRPr="009A76E9">
        <w:t>trade</w:t>
      </w:r>
      <w:r>
        <w:t xml:space="preserve"> and </w:t>
      </w:r>
      <w:r w:rsidRPr="00792C21">
        <w:rPr>
          <w:rStyle w:val="StyleBoldUnderline"/>
          <w:highlight w:val="green"/>
        </w:rPr>
        <w:t>travel restrictions</w:t>
      </w:r>
      <w:r w:rsidRPr="00E26B5D">
        <w:rPr>
          <w:rStyle w:val="StyleBoldUnderline"/>
        </w:rPr>
        <w:t xml:space="preserve"> with Cuba to allow U.S. wheat growers to fully realize potential sales. </w:t>
      </w:r>
    </w:p>
    <w:p w:rsidR="00FF6D3B" w:rsidRDefault="00FF6D3B" w:rsidP="00FF6D3B">
      <w:r w:rsidRPr="00E26B5D">
        <w:rPr>
          <w:rStyle w:val="StyleBoldUnderline"/>
        </w:rPr>
        <w:t>As members of an industry that exports more than half of its production</w:t>
      </w:r>
      <w:r>
        <w:t xml:space="preserve"> in a typical year, U.S. </w:t>
      </w:r>
      <w:r w:rsidRPr="00E26B5D">
        <w:t>wheat</w:t>
      </w:r>
      <w:r w:rsidRPr="00E26B5D">
        <w:rPr>
          <w:rStyle w:val="StyleBoldUnderline"/>
        </w:rPr>
        <w:t xml:space="preserve"> </w:t>
      </w:r>
      <w:r w:rsidRPr="00792C21">
        <w:rPr>
          <w:rStyle w:val="StyleBoldUnderline"/>
          <w:highlight w:val="green"/>
        </w:rPr>
        <w:t>growers rely on the ability to open and expand international markets. Cuba represents substantial potential for future sales</w:t>
      </w:r>
      <w:r>
        <w:t xml:space="preserve"> of U.S. wheat </w:t>
      </w:r>
      <w:r w:rsidRPr="00792C21">
        <w:rPr>
          <w:rStyle w:val="StyleBoldUnderline"/>
          <w:highlight w:val="green"/>
        </w:rPr>
        <w:t>with a population of more than 11 million</w:t>
      </w:r>
      <w:r>
        <w:t xml:space="preserve"> that consumes close to 1 MMT of wheat per year. Cuba is the largest importer of wheat and wheat products in the Caribbean. </w:t>
      </w:r>
    </w:p>
    <w:p w:rsidR="00FF6D3B" w:rsidRDefault="00FF6D3B" w:rsidP="00FF6D3B">
      <w:r w:rsidRPr="00E26B5D">
        <w:rPr>
          <w:rStyle w:val="StyleBoldUnderline"/>
        </w:rPr>
        <w:t xml:space="preserve">Though proximity and historical ties should provide a competitive advantage for U.S. wheat, </w:t>
      </w:r>
      <w:r w:rsidRPr="00792C21">
        <w:rPr>
          <w:rStyle w:val="StyleBoldUnderline"/>
          <w:highlight w:val="green"/>
        </w:rPr>
        <w:t>the U.S. holds a less than 50 percent market share in Cuba, compared to a more than 85 percent market share in other Caribbean areas</w:t>
      </w:r>
      <w:r>
        <w:t xml:space="preserve">. Over the past ten years, </w:t>
      </w:r>
      <w:r w:rsidRPr="00E26B5D">
        <w:rPr>
          <w:rStyle w:val="StyleBoldUnderline"/>
        </w:rPr>
        <w:t>Cuba has imported greater quantities of wheat from the European Union, Canada and Argentina</w:t>
      </w:r>
      <w:r>
        <w:t xml:space="preserve">, with an estimated cost to the U.S. wheat industry of the continued trade restrictions at upwards of $40 million per year. </w:t>
      </w:r>
    </w:p>
    <w:p w:rsidR="00FF6D3B" w:rsidRDefault="00FF6D3B" w:rsidP="00FF6D3B"/>
    <w:p w:rsidR="00FF6D3B" w:rsidRDefault="00FF6D3B" w:rsidP="00FF6D3B">
      <w:pPr>
        <w:pStyle w:val="Heading4"/>
      </w:pPr>
      <w:r>
        <w:t>Decreasing travel restrictions helps the dairy industry – travelers will convince Cubans to buy American dairy</w:t>
      </w:r>
    </w:p>
    <w:p w:rsidR="00FF6D3B" w:rsidRPr="00DE31D2" w:rsidRDefault="00FF6D3B" w:rsidP="00FF6D3B">
      <w:r w:rsidRPr="00DE31D2">
        <w:rPr>
          <w:rStyle w:val="StyleStyleBold12pt"/>
        </w:rPr>
        <w:t>U.S. Dairy Export Council and the National Milk Producers Federation, 9</w:t>
      </w:r>
      <w:r>
        <w:t xml:space="preserve"> – Coalitions of Dairy companies (“</w:t>
      </w:r>
      <w:r w:rsidRPr="00DE31D2">
        <w:t>U.S. Dairy Industry Support for HR 874 and S 428</w:t>
      </w:r>
      <w:r>
        <w:t xml:space="preserve">”, </w:t>
      </w:r>
      <w:r w:rsidRPr="00DE31D2">
        <w:t>http://www.democracyinamericas.org/pdfs/Dairy-Industry-Support-for-HR874-and-S428.pdf</w:t>
      </w:r>
      <w:r>
        <w:t>)//eek</w:t>
      </w:r>
    </w:p>
    <w:p w:rsidR="00FF6D3B" w:rsidRDefault="00FF6D3B" w:rsidP="00FF6D3B"/>
    <w:p w:rsidR="00FF6D3B" w:rsidRDefault="00FF6D3B" w:rsidP="00FF6D3B">
      <w:r>
        <w:lastRenderedPageBreak/>
        <w:t xml:space="preserve">The U.S. Dairy Export Council and the National Milk Producers Federation support the passage of HR 874 and S. 428. </w:t>
      </w:r>
      <w:r w:rsidRPr="00283E3B">
        <w:rPr>
          <w:rStyle w:val="StyleBoldUnderline"/>
        </w:rPr>
        <w:t>These bills would open up new opportunities for our members to more easily travel to Cuba to further encourage sales of U.S. dairy products</w:t>
      </w:r>
      <w:r>
        <w:t xml:space="preserve"> there and to develop enhanced ties between the American and Cuban people. </w:t>
      </w:r>
    </w:p>
    <w:p w:rsidR="00FF6D3B" w:rsidRDefault="00FF6D3B" w:rsidP="00FF6D3B">
      <w:pPr>
        <w:rPr>
          <w:rStyle w:val="StyleBoldUnderline"/>
        </w:rPr>
      </w:pPr>
      <w:r>
        <w:t xml:space="preserve">This </w:t>
      </w:r>
      <w:r w:rsidRPr="00E26B5D">
        <w:rPr>
          <w:rStyle w:val="StyleBoldUnderline"/>
        </w:rPr>
        <w:t>facilitation of the travel of U.S. firms to Cuba would help develop exports of chronically short supplies of nutritiously necessary dairy products</w:t>
      </w:r>
      <w:r>
        <w:t xml:space="preserve">. Therefore, USDEC and NMPF encourage the enactment during this Congress of these two bills, as well as other </w:t>
      </w:r>
      <w:r w:rsidRPr="00283E3B">
        <w:rPr>
          <w:rStyle w:val="StyleBoldUnderline"/>
        </w:rPr>
        <w:t>legislation</w:t>
      </w:r>
      <w:r>
        <w:t xml:space="preserve"> that </w:t>
      </w:r>
      <w:r w:rsidRPr="00283E3B">
        <w:rPr>
          <w:rStyle w:val="StyleBoldUnderline"/>
        </w:rPr>
        <w:t>would enhance relationships with the Cuban people and open up the opportunity to provide a neighboring market with high quality American agricultural products at affordable prices.</w:t>
      </w:r>
    </w:p>
    <w:p w:rsidR="00FF6D3B" w:rsidRDefault="00FF6D3B" w:rsidP="00FF6D3B">
      <w:pPr>
        <w:rPr>
          <w:rStyle w:val="StyleBoldUnderline"/>
        </w:rPr>
      </w:pPr>
    </w:p>
    <w:p w:rsidR="00FF6D3B" w:rsidRDefault="00FF6D3B" w:rsidP="00FF6D3B">
      <w:pPr>
        <w:pStyle w:val="Heading4"/>
      </w:pPr>
      <w:r>
        <w:t>Removal of the embargo helps the rice industry – Cuba is empirically a good market however restrictions give advantages to US competitors</w:t>
      </w:r>
    </w:p>
    <w:p w:rsidR="00FF6D3B" w:rsidRDefault="00FF6D3B" w:rsidP="00FF6D3B">
      <w:r w:rsidRPr="00DE31D2">
        <w:rPr>
          <w:rStyle w:val="StyleStyleBold12pt"/>
        </w:rPr>
        <w:t>Langley, 9</w:t>
      </w:r>
      <w:r>
        <w:t xml:space="preserve"> – is the Vice President of</w:t>
      </w:r>
      <w:r w:rsidRPr="00DE31D2">
        <w:t xml:space="preserve"> Government Affairs for the USA Rice Federation</w:t>
      </w:r>
      <w:r>
        <w:t xml:space="preserve"> (Reece, “</w:t>
      </w:r>
      <w:r w:rsidRPr="00DE31D2">
        <w:t>Senate Cuba Travel Bill ‘Important and Nece</w:t>
      </w:r>
      <w:r>
        <w:t>ssary,’ USA Rice Chairman Says”, March 31</w:t>
      </w:r>
      <w:r w:rsidRPr="00DE31D2">
        <w:t xml:space="preserve"> 2009</w:t>
      </w:r>
      <w:r>
        <w:t xml:space="preserve">, </w:t>
      </w:r>
      <w:r w:rsidRPr="00DE31D2">
        <w:t>http://www.democracyinamericas.org/pdfs/USA-Rice-Statement-on-Travel.pdf</w:t>
      </w:r>
      <w:r>
        <w:t>)//eek</w:t>
      </w:r>
    </w:p>
    <w:p w:rsidR="00FF6D3B" w:rsidRDefault="00FF6D3B" w:rsidP="00FF6D3B"/>
    <w:p w:rsidR="00FF6D3B" w:rsidRDefault="00FF6D3B" w:rsidP="00FF6D3B">
      <w:r w:rsidRPr="00283E3B">
        <w:rPr>
          <w:rStyle w:val="StyleBoldUnderline"/>
        </w:rPr>
        <w:t xml:space="preserve">“Reestablishing normal commercial relations with Cuba is an important priority for the U.S. rice </w:t>
      </w:r>
      <w:proofErr w:type="gramStart"/>
      <w:r w:rsidRPr="00283E3B">
        <w:rPr>
          <w:rStyle w:val="StyleBoldUnderline"/>
        </w:rPr>
        <w:t>industry  as</w:t>
      </w:r>
      <w:proofErr w:type="gramEnd"/>
      <w:r w:rsidRPr="00283E3B">
        <w:rPr>
          <w:rStyle w:val="StyleBoldUnderline"/>
        </w:rPr>
        <w:t xml:space="preserve"> that market could again become a top export destination for U.S. rice</w:t>
      </w:r>
      <w:r>
        <w:t xml:space="preserve">. We believe there is </w:t>
      </w:r>
      <w:proofErr w:type="gramStart"/>
      <w:r>
        <w:t>great  opportunity</w:t>
      </w:r>
      <w:proofErr w:type="gramEnd"/>
      <w:r>
        <w:t xml:space="preserve"> for advancing trade and travel policies regarding Cuba during this Congress.” </w:t>
      </w:r>
    </w:p>
    <w:p w:rsidR="00FF6D3B" w:rsidRDefault="00FF6D3B" w:rsidP="00FF6D3B">
      <w:r w:rsidRPr="00283E3B">
        <w:rPr>
          <w:rStyle w:val="StyleBoldUnderline"/>
        </w:rPr>
        <w:t>Prior to the embargo, Cuba</w:t>
      </w:r>
      <w:r>
        <w:t xml:space="preserve"> — potentially a 400,000 -600,000 MT market for Southern long-grain rice producers — </w:t>
      </w:r>
      <w:r w:rsidRPr="00283E3B">
        <w:rPr>
          <w:rStyle w:val="StyleBoldUnderline"/>
        </w:rPr>
        <w:t>was the largest export market for U.S. rice</w:t>
      </w:r>
      <w:r>
        <w:t xml:space="preserve">. Trade resumed in 2002 after Congress passed the Trade Sanctions Reform and Export Enhancement Act of 2000 (TSREEA). However, </w:t>
      </w:r>
      <w:r w:rsidRPr="00283E3B">
        <w:rPr>
          <w:rStyle w:val="StyleBoldUnderline"/>
        </w:rPr>
        <w:t>with the Treasury Department’s reinterpretation of TSREEA in 2005, U.S. rice exports declined</w:t>
      </w:r>
      <w:r>
        <w:t xml:space="preserve"> from 157,538.8 metric tons (MT) in 2006 to less than 13,000 MT in 2008. </w:t>
      </w:r>
      <w:r w:rsidRPr="00283E3B">
        <w:rPr>
          <w:rStyle w:val="StyleBoldUnderline"/>
        </w:rPr>
        <w:t>Vietnam and China were the chief beneficiaries of the reinterpretation</w:t>
      </w:r>
      <w:r>
        <w:t>.</w:t>
      </w:r>
    </w:p>
    <w:p w:rsidR="00FF6D3B" w:rsidRDefault="00FF6D3B" w:rsidP="00FF6D3B"/>
    <w:p w:rsidR="00FF6D3B" w:rsidRPr="0074084A" w:rsidRDefault="00FF6D3B" w:rsidP="00FF6D3B"/>
    <w:p w:rsidR="00FF6D3B" w:rsidRDefault="00FF6D3B" w:rsidP="00FF6D3B">
      <w:pPr>
        <w:pStyle w:val="Heading3"/>
      </w:pPr>
      <w:r>
        <w:lastRenderedPageBreak/>
        <w:t>Solves US-Cuban relations</w:t>
      </w:r>
    </w:p>
    <w:p w:rsidR="00FF6D3B" w:rsidRDefault="00FF6D3B" w:rsidP="00FF6D3B"/>
    <w:p w:rsidR="00FF6D3B" w:rsidRPr="00174633" w:rsidRDefault="00FF6D3B" w:rsidP="00FF6D3B">
      <w:pPr>
        <w:pStyle w:val="Heading4"/>
      </w:pPr>
      <w:r>
        <w:t>Giving visas to Cuban academics solves relations and democratization – allows information flow</w:t>
      </w:r>
    </w:p>
    <w:p w:rsidR="00FF6D3B" w:rsidRDefault="00FF6D3B" w:rsidP="00FF6D3B">
      <w:r w:rsidRPr="00EB69BA">
        <w:rPr>
          <w:rStyle w:val="StyleStyleBold12pt"/>
        </w:rPr>
        <w:t>Thale, 13</w:t>
      </w:r>
      <w:r>
        <w:t xml:space="preserve"> – a Program director at WOLA (Geoff, “</w:t>
      </w:r>
      <w:r w:rsidRPr="007D15D0">
        <w:t>Denying Visas to Prominent Cuban Academics Undercu</w:t>
      </w:r>
      <w:r>
        <w:t xml:space="preserve">ts Policy of Academic Exchanges", </w:t>
      </w:r>
      <w:r w:rsidRPr="007D15D0">
        <w:t>21 May 2012</w:t>
      </w:r>
      <w:r>
        <w:t xml:space="preserve">, </w:t>
      </w:r>
      <w:r w:rsidRPr="007D15D0">
        <w:t>http://www.wola.org/commentary/denial_of_visas_to_prominent_cuban_academics_is_shameful_harmful_to_us_interests</w:t>
      </w:r>
      <w:r>
        <w:t>)//eek</w:t>
      </w:r>
    </w:p>
    <w:p w:rsidR="00FF6D3B" w:rsidRDefault="00FF6D3B" w:rsidP="00FF6D3B"/>
    <w:p w:rsidR="00FF6D3B" w:rsidRDefault="00FF6D3B" w:rsidP="00FF6D3B">
      <w:r w:rsidRPr="00174633">
        <w:rPr>
          <w:rStyle w:val="StyleBoldUnderline"/>
        </w:rPr>
        <w:t xml:space="preserve">The Obama </w:t>
      </w:r>
      <w:r w:rsidRPr="00792C21">
        <w:rPr>
          <w:rStyle w:val="StyleBoldUnderline"/>
          <w:highlight w:val="green"/>
        </w:rPr>
        <w:t>administration has denied visas to several prominent Cuban scholars</w:t>
      </w:r>
      <w:r>
        <w:t xml:space="preserve">—including Rafael Hernandez, Carlos Alzugaray, and Soraya Castro—who were scheduled to speak on panels at the Latin American Studies Association (LASA) conference from May 23-27. It is unclear what criteria the administration used in denying visas to these scholars. </w:t>
      </w:r>
      <w:r w:rsidRPr="00792C21">
        <w:rPr>
          <w:rStyle w:val="StyleBoldUnderline"/>
          <w:highlight w:val="green"/>
        </w:rPr>
        <w:t>Several of them have</w:t>
      </w:r>
      <w:r w:rsidRPr="00174633">
        <w:rPr>
          <w:rStyle w:val="StyleBoldUnderline"/>
        </w:rPr>
        <w:t xml:space="preserve"> visited the United States frequently, have </w:t>
      </w:r>
      <w:r w:rsidRPr="00792C21">
        <w:rPr>
          <w:rStyle w:val="StyleBoldUnderline"/>
          <w:highlight w:val="green"/>
        </w:rPr>
        <w:t>done fellowships at</w:t>
      </w:r>
      <w:r w:rsidRPr="00174633">
        <w:rPr>
          <w:rStyle w:val="StyleBoldUnderline"/>
        </w:rPr>
        <w:t xml:space="preserve"> some of the nation’s most </w:t>
      </w:r>
      <w:r w:rsidRPr="00792C21">
        <w:rPr>
          <w:rStyle w:val="StyleBoldUnderline"/>
          <w:highlight w:val="green"/>
        </w:rPr>
        <w:t>prestigious universities</w:t>
      </w:r>
      <w:r>
        <w:t xml:space="preserve"> (including Harvard and Columbia), </w:t>
      </w:r>
      <w:r w:rsidRPr="00174633">
        <w:rPr>
          <w:rStyle w:val="StyleBoldUnderline"/>
        </w:rPr>
        <w:t xml:space="preserve">have </w:t>
      </w:r>
      <w:r w:rsidRPr="00792C21">
        <w:rPr>
          <w:rStyle w:val="StyleBoldUnderline"/>
          <w:highlight w:val="green"/>
        </w:rPr>
        <w:t>met with</w:t>
      </w:r>
      <w:r w:rsidRPr="00174633">
        <w:rPr>
          <w:rStyle w:val="StyleBoldUnderline"/>
        </w:rPr>
        <w:t xml:space="preserve"> high-level officials at </w:t>
      </w:r>
      <w:r w:rsidRPr="00792C21">
        <w:rPr>
          <w:rStyle w:val="StyleBoldUnderline"/>
          <w:highlight w:val="green"/>
        </w:rPr>
        <w:t>the State Department, and have been instrumental in fomenting strong academic partnerships</w:t>
      </w:r>
      <w:r w:rsidRPr="00174633">
        <w:rPr>
          <w:rStyle w:val="StyleBoldUnderline"/>
        </w:rPr>
        <w:t xml:space="preserve"> between Cuba and the United States</w:t>
      </w:r>
      <w:r>
        <w:t>. The decision to deny visas to these renowned scholars appears even more erratic coming in the wake of the administration’s approval of a visa for Mariela Castro, daughter of Cuban President Raul Castro, who is also scheduled to speak on a panel at the LASA conference.</w:t>
      </w:r>
    </w:p>
    <w:p w:rsidR="00FF6D3B" w:rsidRDefault="00FF6D3B" w:rsidP="00FF6D3B">
      <w:r w:rsidRPr="00174633">
        <w:rPr>
          <w:rStyle w:val="StyleBoldUnderline"/>
        </w:rPr>
        <w:t xml:space="preserve">This seemingly inexplicable behavior is particularly offensive given that this year the LASA conference had returned to the United States after being held in other countries for several years. </w:t>
      </w:r>
      <w:r w:rsidRPr="00792C21">
        <w:rPr>
          <w:rStyle w:val="StyleBoldUnderline"/>
          <w:highlight w:val="green"/>
        </w:rPr>
        <w:t>Cuban scholars have attended LASA meetings for over two decades</w:t>
      </w:r>
      <w:r>
        <w:t>, but in 2004 the Bush administration unexpectedly denied visas to every Cuban scholar seeking to attend, and the organization subsequently decided to move its conference outside the United States in protest. This year, the conference returned to the United States, as LASA had come to believe that the Obama administration was committed to permitting academic exchanges and that it would allow Cuban academics to attend LASA conferences.</w:t>
      </w:r>
    </w:p>
    <w:p w:rsidR="00FF6D3B" w:rsidRDefault="00FF6D3B" w:rsidP="00FF6D3B">
      <w:r>
        <w:t xml:space="preserve">Moreover, </w:t>
      </w:r>
      <w:r w:rsidRPr="00792C21">
        <w:rPr>
          <w:rStyle w:val="StyleBoldUnderline"/>
          <w:highlight w:val="green"/>
        </w:rPr>
        <w:t>these visa denials undermine the administration’s policy of promoting academic exchange with Cuba</w:t>
      </w:r>
      <w:r>
        <w:t xml:space="preserve">, which has been one of the most positive and successful changes in U.S. policy towards Cuba in recent years. </w:t>
      </w:r>
      <w:r w:rsidRPr="00792C21">
        <w:rPr>
          <w:rStyle w:val="StyleBoldUnderline"/>
          <w:highlight w:val="green"/>
        </w:rPr>
        <w:t>These exchanges have helped promote the free flow of ideas, information, and dialogue and have helped feed the desire for greater openness in Cuba. The visa denials are damaging to U.S.-Cuban relations</w:t>
      </w:r>
      <w:r w:rsidRPr="00174633">
        <w:rPr>
          <w:rStyle w:val="StyleBoldUnderline"/>
        </w:rPr>
        <w:t>,</w:t>
      </w:r>
      <w:r>
        <w:t xml:space="preserve"> they are harmful to the interests of the United States, and they hurt Cubans who are supporting increased engagement with the United States. </w:t>
      </w:r>
      <w:r w:rsidRPr="00174633">
        <w:rPr>
          <w:rStyle w:val="StyleBoldUnderline"/>
        </w:rPr>
        <w:t>WOLA condemns the denial of visas to Cuban academics</w:t>
      </w:r>
      <w:r>
        <w:t xml:space="preserve"> in the strongest terms.</w:t>
      </w:r>
    </w:p>
    <w:p w:rsidR="00FF6D3B" w:rsidRPr="00BE0098" w:rsidRDefault="00FF6D3B" w:rsidP="00FF6D3B"/>
    <w:p w:rsidR="00FF6D3B" w:rsidRPr="007F3776" w:rsidRDefault="00FF6D3B" w:rsidP="00FF6D3B"/>
    <w:p w:rsidR="00FF6D3B" w:rsidRDefault="00FF6D3B" w:rsidP="00FF6D3B">
      <w:pPr>
        <w:pStyle w:val="Heading4"/>
      </w:pPr>
      <w:r>
        <w:t>Easing the travel ban will substantially boost U.S.-Cuban relations</w:t>
      </w:r>
    </w:p>
    <w:p w:rsidR="00FF6D3B" w:rsidRDefault="00FF6D3B" w:rsidP="00FF6D3B">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FF6D3B" w:rsidRDefault="00FF6D3B" w:rsidP="00FF6D3B"/>
    <w:p w:rsidR="00FF6D3B" w:rsidRDefault="00FF6D3B" w:rsidP="00FF6D3B">
      <w:r>
        <w:t xml:space="preserve">When Copernicus first claimed that the Sun, rather than the Earth, was the center of the solar system, he did not suddenly lose sight of our planet. Policymaking circles in the U.S. could use a Copernican shift of their own when analyzing the travel ban debate. Given the Cuban government's totalitarianism, its legitimacy and credibility should be questioned at all times, but simply preventing Americans from visiting the island does not chip away at Cuba's totalitarian pillars. </w:t>
      </w:r>
      <w:r w:rsidRPr="004A70C3">
        <w:rPr>
          <w:rStyle w:val="StyleBoldUnderline"/>
        </w:rPr>
        <w:t xml:space="preserve">We should reframe the issue by </w:t>
      </w:r>
      <w:r w:rsidRPr="004A70C3">
        <w:rPr>
          <w:rStyle w:val="StyleBoldUnderline"/>
        </w:rPr>
        <w:lastRenderedPageBreak/>
        <w:t xml:space="preserve">searching for other ways to delegitimize the regime. One possible solution is to </w:t>
      </w:r>
      <w:r w:rsidRPr="00792C21">
        <w:rPr>
          <w:rStyle w:val="StyleBoldUnderline"/>
          <w:highlight w:val="green"/>
        </w:rPr>
        <w:t>facilitate the flow of visitors to and from the island</w:t>
      </w:r>
      <w:r w:rsidRPr="004A70C3">
        <w:rPr>
          <w:rStyle w:val="StyleBoldUnderline"/>
        </w:rPr>
        <w:t xml:space="preserve">, which would give the Cuban people access to the outside world, and provide them with the </w:t>
      </w:r>
      <w:proofErr w:type="gramStart"/>
      <w:r w:rsidRPr="004A70C3">
        <w:rPr>
          <w:rStyle w:val="StyleBoldUnderline"/>
        </w:rPr>
        <w:t>very</w:t>
      </w:r>
      <w:proofErr w:type="gramEnd"/>
      <w:r w:rsidRPr="004A70C3">
        <w:rPr>
          <w:rStyle w:val="StyleBoldUnderline"/>
        </w:rPr>
        <w:t xml:space="preserve"> unpropagandized information that the Cuban government would otherwise deny </w:t>
      </w:r>
      <w:r>
        <w:t xml:space="preserve">them. </w:t>
      </w:r>
      <w:r w:rsidRPr="00792C21">
        <w:rPr>
          <w:rStyle w:val="StyleBoldUnderline"/>
          <w:highlight w:val="green"/>
        </w:rPr>
        <w:t>This Copernican shift</w:t>
      </w:r>
      <w:r>
        <w:t xml:space="preserve"> - that is, placing travel within the orbit of change - would not lose sight of our end goal (an open Cuba), but would simply shift the emphasis away from breaking the Cuban regime with isolation. It </w:t>
      </w:r>
      <w:r w:rsidRPr="00792C21">
        <w:rPr>
          <w:rStyle w:val="StyleBoldUnderline"/>
          <w:highlight w:val="green"/>
        </w:rPr>
        <w:t>instead would use travel to do an end-run around Cuba's self-imposed information blockade</w:t>
      </w:r>
      <w:r>
        <w:t>. Once travel to Cuba is properly seen as a way to pierce the Cuban government's totalitarian veil, and is no longer seen as a hindrance to reform on the island, a more pragmatic travel policy can then be crafted.</w:t>
      </w:r>
    </w:p>
    <w:p w:rsidR="00FF6D3B" w:rsidRDefault="00FF6D3B" w:rsidP="00FF6D3B">
      <w:r>
        <w:t xml:space="preserve">As mentioned above, the </w:t>
      </w:r>
      <w:r w:rsidRPr="004A70C3">
        <w:rPr>
          <w:rStyle w:val="StyleBoldUnderline"/>
        </w:rPr>
        <w:t>Obama</w:t>
      </w:r>
      <w:r>
        <w:t xml:space="preserve"> Administration recently </w:t>
      </w:r>
      <w:r w:rsidRPr="004A70C3">
        <w:rPr>
          <w:rStyle w:val="StyleBoldUnderline"/>
        </w:rPr>
        <w:t>removed many of the restrictions on travel</w:t>
      </w:r>
      <w:r>
        <w:t xml:space="preserve"> and remittances imposed during the Bush presidency, n36 </w:t>
      </w:r>
      <w:r w:rsidRPr="004A70C3">
        <w:rPr>
          <w:rStyle w:val="StyleBoldUnderline"/>
        </w:rPr>
        <w:t>however it should not stop there</w:t>
      </w:r>
      <w:r>
        <w:t xml:space="preserve">. Our initial backchannel and unofficial discussions with the Cuban Government should go hand-in-hand with an increased American presence on the island. To that end, </w:t>
      </w:r>
      <w:r w:rsidRPr="004A70C3">
        <w:rPr>
          <w:rStyle w:val="StyleBoldUnderline"/>
        </w:rPr>
        <w:t xml:space="preserve">the U.S. should encourage more travel to Cuba by easing the travel ban as much </w:t>
      </w:r>
      <w:proofErr w:type="gramStart"/>
      <w:r w:rsidRPr="004A70C3">
        <w:rPr>
          <w:rStyle w:val="StyleBoldUnderline"/>
        </w:rPr>
        <w:t>as</w:t>
      </w:r>
      <w:r>
        <w:t xml:space="preserve">  [</w:t>
      </w:r>
      <w:proofErr w:type="gramEnd"/>
      <w:r>
        <w:t xml:space="preserve">*202]  </w:t>
      </w:r>
      <w:r w:rsidRPr="004A70C3">
        <w:rPr>
          <w:rStyle w:val="StyleBoldUnderline"/>
        </w:rPr>
        <w:t>possible. The President has the authority to ease travel restrictions on "family visits, people-to-people educational activities, academic educational activities</w:t>
      </w:r>
      <w:r>
        <w:t xml:space="preserve"> (including for secondary schools), </w:t>
      </w:r>
      <w:r w:rsidRPr="004A70C3">
        <w:rPr>
          <w:rStyle w:val="StyleBoldUnderline"/>
        </w:rPr>
        <w:t>and participation in amateur or semi-professional sports competitions</w:t>
      </w:r>
      <w:r>
        <w:t xml:space="preserve">." n37 </w:t>
      </w:r>
      <w:proofErr w:type="gramStart"/>
      <w:r w:rsidRPr="004A70C3">
        <w:rPr>
          <w:rStyle w:val="StyleBoldUnderline"/>
        </w:rPr>
        <w:t>By</w:t>
      </w:r>
      <w:proofErr w:type="gramEnd"/>
      <w:r w:rsidRPr="004A70C3">
        <w:rPr>
          <w:rStyle w:val="StyleBoldUnderline"/>
        </w:rPr>
        <w:t xml:space="preserve"> doing so, America can dip into its deep reserve of citizen-diplomats before it reestablishes state-to-state diplomatic relations with Havana</w:t>
      </w:r>
      <w:r>
        <w:t>.</w:t>
      </w:r>
    </w:p>
    <w:p w:rsidR="00FF6D3B" w:rsidRDefault="00FF6D3B" w:rsidP="00FF6D3B">
      <w:r w:rsidRPr="002D134B">
        <w:rPr>
          <w:rStyle w:val="StyleBoldUnderline"/>
        </w:rPr>
        <w:t>Effective public diplomacy establishes contacts directly with the people, not the government, of a foreign country</w:t>
      </w:r>
      <w:r>
        <w:t xml:space="preserve">, providing foreign populations with a deeper understanding of American values. </w:t>
      </w:r>
      <w:proofErr w:type="gramStart"/>
      <w:r>
        <w:t>n38</w:t>
      </w:r>
      <w:proofErr w:type="gramEnd"/>
      <w:r>
        <w:t xml:space="preserve"> The U.S. had great success with public diplomacy during the Cold War, where the tactic was used as a means to improve Americans' understanding of populations living under closed regimes. Every U.S. citizen can serve as a public diplomat when traveling abroad, helping to influence groups of individuals and institutions, and to shape public opinion in other countries. Although the Interests Section in Havana has career diplomats who work on "public diplomacy" in another sense - that is, establishing nongovernmental contacts for the State Department - this notion of public diplomacy emphasizes nongovernmental contact on both sides.</w:t>
      </w:r>
    </w:p>
    <w:p w:rsidR="00FF6D3B" w:rsidRDefault="00FF6D3B" w:rsidP="00FF6D3B">
      <w:r w:rsidRPr="002D134B">
        <w:rPr>
          <w:rStyle w:val="StyleBoldUnderline"/>
        </w:rPr>
        <w:t>Effectively engaging Cuba will require a much higher degree of cultural and historical understanding by Americans in both the public and private sectors</w:t>
      </w:r>
      <w:r>
        <w:t xml:space="preserve">. Public diplomacy is not very useful if it is confined to government-sponsored propaganda (which is seen as inauthentic) or official activity conducted within an embassy's walls (which is inaccessible to the general population). In Cuba, however, the United States has no official embassy, just a leanly-staffed Interests Section. Moreover, America's diplomatic efforts in Cuba are further handcuffed by the mutually restrictive measures the U.S. and Cuba each impose on one another's diplomats. </w:t>
      </w:r>
      <w:proofErr w:type="gramStart"/>
      <w:r>
        <w:t>n39</w:t>
      </w:r>
      <w:proofErr w:type="gramEnd"/>
      <w:r>
        <w:t xml:space="preserve"> </w:t>
      </w:r>
      <w:r w:rsidRPr="002D134B">
        <w:rPr>
          <w:rStyle w:val="StyleBoldUnderline"/>
        </w:rPr>
        <w:t>Encouraging more diplomacy by citizens is a relatively costless endeavor that is not only genuine, but also avoids the trappings of officialdom</w:t>
      </w:r>
      <w:r>
        <w:t>.</w:t>
      </w:r>
    </w:p>
    <w:p w:rsidR="00FF6D3B" w:rsidRPr="00FF6D3B" w:rsidRDefault="00FF6D3B" w:rsidP="00FF6D3B">
      <w:r w:rsidRPr="002D134B">
        <w:rPr>
          <w:rStyle w:val="StyleBoldUnderline"/>
        </w:rPr>
        <w:t>A major impediment to public diplomacy efforts, however, will be the travel ban</w:t>
      </w:r>
      <w:r>
        <w:t>, in place in one form or another, since January 16, 1961, when the State Department declared that travel to Cuba would be contrary to the foreign policy and national interest of the United States. Since 1967, the Treasury Department's Office of Foreign Assets Control has enforced the travel ban under the auspices of a currency regulation. n40</w:t>
      </w:r>
    </w:p>
    <w:p w:rsidR="00FF6D3B" w:rsidRDefault="00FF6D3B" w:rsidP="00FF6D3B">
      <w:pPr>
        <w:pStyle w:val="Heading4"/>
      </w:pPr>
      <w:r>
        <w:t>Removing travel restrictions is a prerequisite to later action – we need info on what’s in the country</w:t>
      </w:r>
    </w:p>
    <w:p w:rsidR="00FF6D3B" w:rsidRDefault="00FF6D3B" w:rsidP="00FF6D3B">
      <w:r w:rsidRPr="0085293C">
        <w:rPr>
          <w:rStyle w:val="StyleStyleBold12pt"/>
        </w:rPr>
        <w:t>WERNER, 10</w:t>
      </w:r>
      <w:r>
        <w:t xml:space="preserve"> – </w:t>
      </w:r>
      <w:r w:rsidRPr="0085293C">
        <w:t>editor of</w:t>
      </w:r>
      <w:r>
        <w:t xml:space="preserve"> the</w:t>
      </w:r>
      <w:r w:rsidRPr="0085293C">
        <w:t xml:space="preserve"> Cuba Standard</w:t>
      </w:r>
      <w:r>
        <w:t xml:space="preserve"> (</w:t>
      </w:r>
      <w:r w:rsidRPr="0085293C">
        <w:t>JOHANNES</w:t>
      </w:r>
      <w:r>
        <w:t>,</w:t>
      </w:r>
      <w:r w:rsidRPr="0085293C">
        <w:t xml:space="preserve"> </w:t>
      </w:r>
      <w:r>
        <w:t>“</w:t>
      </w:r>
      <w:r w:rsidRPr="008B75AE">
        <w:t>WINDOW OPENS TO LIFT CUBA TRAVEL BAN</w:t>
      </w:r>
      <w:r>
        <w:t xml:space="preserve">”, </w:t>
      </w:r>
      <w:r w:rsidRPr="0085293C">
        <w:t>July 11, 2010</w:t>
      </w:r>
      <w:r>
        <w:t>, lexis)//eek</w:t>
      </w:r>
    </w:p>
    <w:p w:rsidR="00FF6D3B" w:rsidRDefault="00FF6D3B" w:rsidP="00FF6D3B"/>
    <w:p w:rsidR="00FF6D3B" w:rsidRDefault="00FF6D3B" w:rsidP="00FF6D3B">
      <w:r w:rsidRPr="00206829">
        <w:rPr>
          <w:rStyle w:val="StyleBoldUnderline"/>
          <w:highlight w:val="green"/>
        </w:rPr>
        <w:lastRenderedPageBreak/>
        <w:t>There was considerable concern about the United States’ lack of information about internal events in Cuba. Greater regional collaboration was viewed as a crucial</w:t>
      </w:r>
      <w:r>
        <w:t xml:space="preserve"> avenue for gaining more insight into developments on the ground. </w:t>
      </w:r>
      <w:r w:rsidRPr="00CC04F6">
        <w:rPr>
          <w:rStyle w:val="StyleBoldUnderline"/>
        </w:rPr>
        <w:t xml:space="preserve">Players also suggested </w:t>
      </w:r>
      <w:r w:rsidRPr="00206829">
        <w:rPr>
          <w:rStyle w:val="StyleBoldUnderline"/>
          <w:highlight w:val="green"/>
        </w:rPr>
        <w:t>relaxing current travel restrictions on U.S. and Cuban diplomats and facilitating greater official contact between diplomats and the respective governments</w:t>
      </w:r>
      <w:r>
        <w:t xml:space="preserve">, especially on matters of serious concern such as migration, crime, and the environment. </w:t>
      </w:r>
      <w:r w:rsidRPr="00206829">
        <w:rPr>
          <w:rStyle w:val="StyleBoldUnderline"/>
          <w:highlight w:val="green"/>
        </w:rPr>
        <w:t>More contact with Cuban civil society</w:t>
      </w:r>
      <w:r w:rsidRPr="00CC04F6">
        <w:rPr>
          <w:rStyle w:val="StyleBoldUnderline"/>
        </w:rPr>
        <w:t xml:space="preserve"> by USINT diplomats as well as Cuban </w:t>
      </w:r>
      <w:r w:rsidRPr="00206829">
        <w:rPr>
          <w:rStyle w:val="StyleBoldUnderline"/>
        </w:rPr>
        <w:t xml:space="preserve">Americans </w:t>
      </w:r>
      <w:r w:rsidRPr="00206829">
        <w:rPr>
          <w:rStyle w:val="StyleBoldUnderline"/>
          <w:highlight w:val="green"/>
        </w:rPr>
        <w:t>could also help prepare the Cuban people to become “champions of democracy</w:t>
      </w:r>
      <w:r>
        <w:t>” by empowering civil society, grass roots groups, and human rights activists. Nonetheless, our efforts to empower the Cuban people should take care to avoid taking sides among competing groups.</w:t>
      </w:r>
    </w:p>
    <w:p w:rsidR="00FF6D3B" w:rsidRDefault="00FF6D3B" w:rsidP="00FF6D3B"/>
    <w:p w:rsidR="00FF6D3B" w:rsidRDefault="00FF6D3B" w:rsidP="00FF6D3B">
      <w:pPr>
        <w:pStyle w:val="Heading3"/>
      </w:pPr>
      <w:r>
        <w:lastRenderedPageBreak/>
        <w:t>Solves US-Latin American relations</w:t>
      </w:r>
    </w:p>
    <w:p w:rsidR="00FF6D3B" w:rsidRDefault="00FF6D3B" w:rsidP="00FF6D3B"/>
    <w:p w:rsidR="00FF6D3B" w:rsidRDefault="00FF6D3B" w:rsidP="00FF6D3B">
      <w:pPr>
        <w:pStyle w:val="Heading4"/>
      </w:pPr>
      <w:r>
        <w:t>The travel ban alone solves US-Latin American relations</w:t>
      </w:r>
    </w:p>
    <w:p w:rsidR="00FF6D3B" w:rsidRDefault="00FF6D3B" w:rsidP="00FF6D3B">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FF6D3B" w:rsidRDefault="00FF6D3B" w:rsidP="00FF6D3B"/>
    <w:p w:rsidR="00FF6D3B" w:rsidRDefault="00FF6D3B" w:rsidP="00FF6D3B">
      <w:r w:rsidRPr="002D134B">
        <w:rPr>
          <w:rStyle w:val="StyleBoldUnderline"/>
        </w:rPr>
        <w:t>The embargo and the travel ban have sometimes been grouped together as the same policy, but should instead be dealt with separately</w:t>
      </w:r>
      <w:r>
        <w:t xml:space="preserve">. Although most Cuban-Americans endorse the embargo, almost all are opposed to the restrictions on family travel. </w:t>
      </w:r>
      <w:proofErr w:type="gramStart"/>
      <w:r>
        <w:t>n50</w:t>
      </w:r>
      <w:proofErr w:type="gramEnd"/>
      <w:r>
        <w:t xml:space="preserve"> </w:t>
      </w:r>
      <w:r w:rsidRPr="00206829">
        <w:rPr>
          <w:rStyle w:val="StyleBoldUnderline"/>
          <w:highlight w:val="green"/>
        </w:rPr>
        <w:t>Separating the travel ban from the embargo would give the U.S. more flexibility</w:t>
      </w:r>
      <w:r w:rsidRPr="002D134B">
        <w:rPr>
          <w:rStyle w:val="StyleBoldUnderline"/>
        </w:rPr>
        <w:t xml:space="preserve"> </w:t>
      </w:r>
      <w:r>
        <w:t>as it considers the long-term viability of our current Cuba policy. By adopting this Copernican shift, policymakers could then envision a policy that promotes human rights by loosening the travel restrictions, but maintaining significant elements of the embargo.</w:t>
      </w:r>
    </w:p>
    <w:p w:rsidR="00FF6D3B" w:rsidRDefault="00FF6D3B" w:rsidP="00FF6D3B">
      <w:r>
        <w:t xml:space="preserve">That being said, not all travel by U.S. citizens is helpful to our interests. Any loosening of the travel ban should first focus on those restrictions that undermine family unity and academic exchanges. For example, the U.S. has no immediate interest in seeing its high school and college students travel to Cuba for spring break trips, and therefore should not prioritize travel licenses for purely tourist reasons. However, </w:t>
      </w:r>
      <w:r w:rsidRPr="00206829">
        <w:rPr>
          <w:rStyle w:val="StyleBoldUnderline"/>
          <w:highlight w:val="green"/>
        </w:rPr>
        <w:t>the U.S. does have an interest in sending</w:t>
      </w:r>
      <w:r w:rsidRPr="00206829">
        <w:rPr>
          <w:rStyle w:val="StyleBoldUnderline"/>
        </w:rPr>
        <w:t xml:space="preserve"> researchers</w:t>
      </w:r>
      <w:r w:rsidRPr="002D134B">
        <w:rPr>
          <w:rStyle w:val="StyleBoldUnderline"/>
        </w:rPr>
        <w:t xml:space="preserve">, study abroad students, graduate professionals, and other </w:t>
      </w:r>
      <w:r w:rsidRPr="00206829">
        <w:rPr>
          <w:rStyle w:val="StyleBoldUnderline"/>
          <w:highlight w:val="green"/>
        </w:rPr>
        <w:t>academics to the island</w:t>
      </w:r>
      <w:r>
        <w:t xml:space="preserve">. Although complete normalization is the ultimate end of any responsible Cuba policy, </w:t>
      </w:r>
      <w:r w:rsidRPr="002D134B">
        <w:rPr>
          <w:rStyle w:val="StyleBoldUnderline"/>
        </w:rPr>
        <w:t xml:space="preserve">in the short run </w:t>
      </w:r>
      <w:r w:rsidRPr="00206829">
        <w:rPr>
          <w:rStyle w:val="StyleBoldUnderline"/>
          <w:highlight w:val="green"/>
        </w:rPr>
        <w:t>the travel ban should be maintained, but loosened considerably, to accommodate more family visits as well as far more academic and cultural exchanges.</w:t>
      </w:r>
    </w:p>
    <w:p w:rsidR="00FF6D3B" w:rsidRDefault="00FF6D3B" w:rsidP="00FF6D3B">
      <w:r>
        <w:t xml:space="preserve">Loosening the travel ban is not without precedent; family travel has ebbed and flowed in response to different administrations. For example,  [*206]  President Carter lifted the ban entirely in 1977, President Reagan tightened restrictions to only allow certain family travel to the island, President Clinton vacillated between suspending family travel and encouraging it, and President Bush tightened the ban to its strictest level in decades in 2004. </w:t>
      </w:r>
      <w:proofErr w:type="gramStart"/>
      <w:r>
        <w:t>n51</w:t>
      </w:r>
      <w:proofErr w:type="gramEnd"/>
      <w:r>
        <w:t xml:space="preserve"> Additionally, a policy that loosens the travel ban would have the support of a majority of Cuban-Americans in Florida. </w:t>
      </w:r>
      <w:r w:rsidRPr="00206829">
        <w:rPr>
          <w:rStyle w:val="StyleBoldUnderline"/>
          <w:highlight w:val="green"/>
        </w:rPr>
        <w:t>By loosening its travel restrictions, the U.S. can</w:t>
      </w:r>
      <w:r w:rsidRPr="002D134B">
        <w:rPr>
          <w:rStyle w:val="StyleBoldUnderline"/>
        </w:rPr>
        <w:t xml:space="preserve"> once again starkly </w:t>
      </w:r>
      <w:r w:rsidRPr="00206829">
        <w:rPr>
          <w:rStyle w:val="StyleBoldUnderline"/>
          <w:highlight w:val="green"/>
        </w:rPr>
        <w:t>contrast its policy with the Cuban regime by comparing their respective travel bans. This would translate into an important coup de image for an administration in desperate need of repairing its perception in Latin America</w:t>
      </w:r>
      <w:r w:rsidRPr="00206829">
        <w:rPr>
          <w:highlight w:val="green"/>
        </w:rPr>
        <w:t>.</w:t>
      </w:r>
    </w:p>
    <w:p w:rsidR="00FF6D3B" w:rsidRDefault="00FF6D3B" w:rsidP="00FF6D3B"/>
    <w:p w:rsidR="00FF6D3B" w:rsidRPr="00FF6D3B" w:rsidRDefault="00FF6D3B" w:rsidP="00FF6D3B"/>
    <w:p w:rsidR="00FF6D3B" w:rsidRDefault="00FF6D3B" w:rsidP="00FF6D3B">
      <w:pPr>
        <w:pStyle w:val="Heading3"/>
      </w:pPr>
      <w:r>
        <w:lastRenderedPageBreak/>
        <w:t>Solves Cuban democracy</w:t>
      </w:r>
    </w:p>
    <w:p w:rsidR="00FF6D3B" w:rsidRDefault="00FF6D3B" w:rsidP="00FF6D3B">
      <w:pPr>
        <w:pStyle w:val="Heading4"/>
      </w:pPr>
      <w:r>
        <w:t>Removal of travel restrictions solves freedom and regime change – it allows for freedom and information to spread into Cuba</w:t>
      </w:r>
    </w:p>
    <w:p w:rsidR="00FF6D3B" w:rsidRDefault="00FF6D3B" w:rsidP="00FF6D3B">
      <w:r w:rsidRPr="006C45C7">
        <w:rPr>
          <w:rStyle w:val="StyleStyleBold12pt"/>
        </w:rPr>
        <w:t>Freedom House, 9</w:t>
      </w:r>
      <w:r>
        <w:t xml:space="preserve"> – is an </w:t>
      </w:r>
      <w:r w:rsidRPr="006C45C7">
        <w:t>organization dedicated to expansion of freedom</w:t>
      </w:r>
      <w:r>
        <w:t xml:space="preserve"> (“</w:t>
      </w:r>
      <w:r w:rsidRPr="006C45C7">
        <w:t>Is it Time to L</w:t>
      </w:r>
      <w:r>
        <w:t xml:space="preserve">ift the Ban on Travel to Cuba? Statement to </w:t>
      </w:r>
      <w:proofErr w:type="gramStart"/>
      <w:r>
        <w:t>the  Committee</w:t>
      </w:r>
      <w:proofErr w:type="gramEnd"/>
      <w:r>
        <w:t xml:space="preserve"> on Foreign Affairs  U.S. House of Representatives”, Freedom House, </w:t>
      </w:r>
      <w:r w:rsidRPr="006C45C7">
        <w:t>November 19, 2009</w:t>
      </w:r>
      <w:r>
        <w:t xml:space="preserve">, </w:t>
      </w:r>
      <w:r w:rsidRPr="006C45C7">
        <w:t>http://democracyinamericas.org/pdfs/FreedomHouseCubaTravelBan.pdf</w:t>
      </w:r>
      <w:r>
        <w:t>)//eek</w:t>
      </w:r>
    </w:p>
    <w:p w:rsidR="00FF6D3B" w:rsidRDefault="00FF6D3B" w:rsidP="00FF6D3B"/>
    <w:p w:rsidR="00FF6D3B" w:rsidRDefault="00FF6D3B" w:rsidP="00FF6D3B">
      <w:r w:rsidRPr="007259DE">
        <w:rPr>
          <w:rStyle w:val="StyleBoldUnderline"/>
        </w:rPr>
        <w:t>East Germany</w:t>
      </w:r>
      <w:r>
        <w:t xml:space="preserve">, at the time of its collapse, </w:t>
      </w:r>
      <w:r w:rsidRPr="007259DE">
        <w:rPr>
          <w:rStyle w:val="StyleBoldUnderline"/>
        </w:rPr>
        <w:t>was as repressive as Cuba is today</w:t>
      </w:r>
      <w:r>
        <w:t xml:space="preserve">. Both countries received the lowest rating for political rights in the Freedom in the World survey (for 1989 and 2009 respectively) and the next lowest rating, 6 out of 7, for civil liberties. </w:t>
      </w:r>
      <w:r w:rsidRPr="007259DE">
        <w:rPr>
          <w:rStyle w:val="StyleBoldUnderline"/>
        </w:rPr>
        <w:t xml:space="preserve">Cuba’s restrictions on travel </w:t>
      </w:r>
      <w:r w:rsidRPr="007259DE">
        <w:t>are among</w:t>
      </w:r>
      <w:r w:rsidRPr="007259DE">
        <w:rPr>
          <w:rStyle w:val="StyleBoldUnderline"/>
        </w:rPr>
        <w:t xml:space="preserve"> the tightest of any country. Cuban citizens may travel </w:t>
      </w:r>
      <w:r w:rsidRPr="007259DE">
        <w:t>outside their country</w:t>
      </w:r>
      <w:r w:rsidRPr="007259DE">
        <w:rPr>
          <w:rStyle w:val="StyleBoldUnderline"/>
        </w:rPr>
        <w:t xml:space="preserve"> only with explicit government permission. These travel restrictions, along with strict controls on the flow of information, greatly limit the exposure of Cuban citizens to the outside world</w:t>
      </w:r>
      <w:r>
        <w:t xml:space="preserve">, particularly to the values and experiences of freedom that will point Cuba toward a brighter future. </w:t>
      </w:r>
    </w:p>
    <w:p w:rsidR="00FF6D3B" w:rsidRPr="00636F54" w:rsidRDefault="00FF6D3B" w:rsidP="00FF6D3B">
      <w:r w:rsidRPr="007259DE">
        <w:rPr>
          <w:rStyle w:val="StyleBoldUnderline"/>
        </w:rPr>
        <w:t>Freedom House wants to see the U.S. ban on travel</w:t>
      </w:r>
      <w:r>
        <w:t xml:space="preserve"> to Cuba </w:t>
      </w:r>
      <w:r w:rsidRPr="00F9448C">
        <w:rPr>
          <w:rStyle w:val="StyleBoldUnderline"/>
        </w:rPr>
        <w:t>lifted,</w:t>
      </w:r>
      <w:r>
        <w:t xml:space="preserve"> </w:t>
      </w:r>
      <w:r w:rsidRPr="00EC542E">
        <w:rPr>
          <w:rStyle w:val="StyleBoldUnderline"/>
        </w:rPr>
        <w:t>so that the flow of information to Cuban citizens will increase and the spread of the ideas of liberty will be far more difficult for the Cuban government to contain. Removal of this travel ban,</w:t>
      </w:r>
      <w:r>
        <w:t xml:space="preserve"> as Freedom House declared in its January 7, 2009 statement, </w:t>
      </w:r>
      <w:r w:rsidRPr="00EC542E">
        <w:rPr>
          <w:rStyle w:val="StyleBoldUnderline"/>
        </w:rPr>
        <w:t>will reinvigorate efforts to advance human rights and democracy</w:t>
      </w:r>
      <w:r>
        <w:t xml:space="preserve"> in Cuba. Moreover, </w:t>
      </w:r>
      <w:r w:rsidRPr="00EC542E">
        <w:rPr>
          <w:rStyle w:val="Emphasis"/>
        </w:rPr>
        <w:t>freedom of movement is a fundamental right</w:t>
      </w:r>
      <w:r w:rsidRPr="00EC542E">
        <w:rPr>
          <w:rStyle w:val="StyleBoldUnderline"/>
        </w:rPr>
        <w:t xml:space="preserve">. </w:t>
      </w:r>
      <w:r w:rsidRPr="00932F39">
        <w:t xml:space="preserve">Repeal of the U.S. ban on travel to Cuba will reaffirm the right of all Americans to travel wherever they want. </w:t>
      </w:r>
    </w:p>
    <w:p w:rsidR="00FF6D3B" w:rsidRDefault="00FF6D3B" w:rsidP="00FF6D3B">
      <w:r w:rsidRPr="00932F39">
        <w:rPr>
          <w:rStyle w:val="StyleBoldUnderline"/>
        </w:rPr>
        <w:t>Cuba remains one of the most repressive countries on earth</w:t>
      </w:r>
      <w:r w:rsidRPr="00EC542E">
        <w:t xml:space="preserve">. It is among the 17 countries worldwide labeled by Freedom House as the Worst of the Worst in 2009. The Communist Party of Cuba, under the leadership of </w:t>
      </w:r>
      <w:r w:rsidRPr="00932F39">
        <w:rPr>
          <w:rStyle w:val="StyleBoldUnderline"/>
        </w:rPr>
        <w:t>Raul Castro, maintains a monopoly on political power. There is no tolerance for any political organization outside of the Communist Part</w:t>
      </w:r>
      <w:r w:rsidRPr="00EC542E">
        <w:t xml:space="preserve">y. Neighbor-watch groups, known as Committees for the Defense of the Revolution, extend the regime’s reach throughout society to monitor and limit opposition activity. The unauthorized assembly of more </w:t>
      </w:r>
      <w:r w:rsidRPr="00EC542E">
        <w:pgNum/>
      </w:r>
      <w:r w:rsidRPr="00EC542E">
        <w:t xml:space="preserve"> than three people is punishable by law with up to three months in prison. Critics of the regime risk arrest or physical assault. </w:t>
      </w:r>
      <w:r w:rsidRPr="00932F39">
        <w:rPr>
          <w:rStyle w:val="StyleBoldUnderline"/>
        </w:rPr>
        <w:t>Press freedom is sharply curtailed, and access to the internet is tightly controlled</w:t>
      </w:r>
      <w:r w:rsidRPr="00EC542E">
        <w:t xml:space="preserve">. In Freedom House’s survey of Freedom on the Net in 15 countries, released earlier this year, Cuba received the lowest rating for internet and digital media freedom, even below China, Tunisia, and Iran. </w:t>
      </w:r>
    </w:p>
    <w:p w:rsidR="00FF6D3B" w:rsidRDefault="00FF6D3B" w:rsidP="00FF6D3B">
      <w:r w:rsidRPr="00EC542E">
        <w:t xml:space="preserve">Although </w:t>
      </w:r>
      <w:r w:rsidRPr="00932F39">
        <w:rPr>
          <w:rStyle w:val="StyleBoldUnderline"/>
        </w:rPr>
        <w:t>Raul Castro has introduced modest reforms, they are primarily aimed at improving Cuba’s macroeconomic performance and have had a minimal effect</w:t>
      </w:r>
      <w:r w:rsidRPr="00EC542E">
        <w:t xml:space="preserve">, if any, in loosening the Communist regime’s grip on society. </w:t>
      </w:r>
      <w:r w:rsidRPr="00932F39">
        <w:rPr>
          <w:rStyle w:val="StyleBoldUnderline"/>
        </w:rPr>
        <w:t>The reforms have done nothing to loosen constraints on political rights in Cuba. The regime continues to crack down brutally on dissent</w:t>
      </w:r>
      <w:r w:rsidRPr="00EC542E">
        <w:t xml:space="preserve">. Just two weeks ago, for instance, </w:t>
      </w:r>
      <w:r w:rsidRPr="00932F39">
        <w:rPr>
          <w:rStyle w:val="StyleBoldUnderline"/>
        </w:rPr>
        <w:t>prominent bloggers</w:t>
      </w:r>
      <w:r w:rsidRPr="00EC542E">
        <w:t xml:space="preserve"> Yoani Sanchez, Orlando Luis Pardo, and Claudia Cadelo were thrown into the back of a car by plain clothes government security agents while they were walking to participate in a peaceful march in downtown Havana. They </w:t>
      </w:r>
      <w:r w:rsidRPr="00932F39">
        <w:rPr>
          <w:rStyle w:val="StyleBoldUnderline"/>
        </w:rPr>
        <w:t>were punched in the head, chest, and kidneys and were taken to a place 20 minutes away, where they were thrown out of the car</w:t>
      </w:r>
      <w:r>
        <w:t>.</w:t>
      </w:r>
    </w:p>
    <w:p w:rsidR="00FF6D3B" w:rsidRDefault="00FF6D3B" w:rsidP="00FF6D3B"/>
    <w:p w:rsidR="00E76C7D" w:rsidRDefault="00E76C7D" w:rsidP="00E76C7D">
      <w:pPr>
        <w:pStyle w:val="Heading4"/>
      </w:pPr>
      <w:r>
        <w:t>Easing it spurs Cuban political reform</w:t>
      </w:r>
    </w:p>
    <w:p w:rsidR="00E76C7D" w:rsidRDefault="00E76C7D" w:rsidP="00E76C7D">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rsidR="00E76C7D" w:rsidRDefault="00E76C7D" w:rsidP="00E76C7D"/>
    <w:p w:rsidR="00E76C7D" w:rsidRDefault="00E76C7D" w:rsidP="00E76C7D">
      <w:r w:rsidRPr="00E76C7D">
        <w:rPr>
          <w:rStyle w:val="StyleBoldUnderline"/>
        </w:rPr>
        <w:lastRenderedPageBreak/>
        <w:t xml:space="preserve">A </w:t>
      </w:r>
      <w:r w:rsidRPr="00206829">
        <w:rPr>
          <w:rStyle w:val="StyleBoldUnderline"/>
        </w:rPr>
        <w:t xml:space="preserve">steady flow of </w:t>
      </w:r>
      <w:r w:rsidRPr="00206829">
        <w:rPr>
          <w:rStyle w:val="StyleBoldUnderline"/>
          <w:highlight w:val="green"/>
        </w:rPr>
        <w:t>information would help highlight the cracks in Cuba</w:t>
      </w:r>
      <w:r w:rsidRPr="00E76C7D">
        <w:rPr>
          <w:rStyle w:val="StyleBoldUnderline"/>
        </w:rPr>
        <w:t xml:space="preserve">'s system of government. </w:t>
      </w:r>
      <w:r>
        <w:t>For example, public outrage over Cuba's economic decline has been muted because the public has a limited perception of their relative poverty since global interaction is so restricted. Highlighting relative economic disparities increases the potential for popular discontent. n151</w:t>
      </w:r>
    </w:p>
    <w:p w:rsidR="00E76C7D" w:rsidRDefault="00E76C7D" w:rsidP="00E76C7D">
      <w:r>
        <w:t xml:space="preserve">The best way the U.S. can facilitate the flow of information into the island is by encouraging more travel to Cuba. </w:t>
      </w:r>
      <w:r w:rsidRPr="00E76C7D">
        <w:rPr>
          <w:rStyle w:val="StyleBoldUnderline"/>
        </w:rPr>
        <w:t>Easing the travel ban could go a long way toward puncturing the Cuban regime's stranglehold on public perception of the outside world</w:t>
      </w:r>
      <w:r>
        <w:t>. Since the U.S. remains the only country that bans its citizens from visiting the island, citizens from other countries have been visiting the island for decades, especially since the fall of the Soviet Union.</w:t>
      </w:r>
    </w:p>
    <w:p w:rsidR="00E76C7D" w:rsidRDefault="00E76C7D" w:rsidP="00E76C7D">
      <w:r>
        <w:t>These visits, for business, family, and tourism, have helped expose millions of Cubans to life outside the island. Nevertheless, most tourist visits have had a limited effect since tourists tend not to have personal contacts on the island, and are thus relegated to isolated resorts, and minimal interaction with the public. Moreover, those who visit the island for business purposes usually meet with government bureaucrats in charge of a particular project or investment. Although these relationships are important, there is a qualitative difference between visits for the purposes of tourism, and visits for academic, business, and familial purposes.</w:t>
      </w:r>
    </w:p>
    <w:p w:rsidR="00E76C7D" w:rsidRDefault="00E76C7D" w:rsidP="00E76C7D">
      <w:r w:rsidRPr="00E76C7D">
        <w:rPr>
          <w:rStyle w:val="StyleBoldUnderline"/>
        </w:rPr>
        <w:t xml:space="preserve">American </w:t>
      </w:r>
      <w:r w:rsidRPr="00206829">
        <w:rPr>
          <w:rStyle w:val="StyleBoldUnderline"/>
          <w:highlight w:val="green"/>
        </w:rPr>
        <w:t>academics and students bring powerful ideas</w:t>
      </w:r>
      <w:r>
        <w:t>, as well as alternative thoughts and paradigms about life outside Cuba. Even the most prestigious Cuban academics are regularly denied exit visas, and thus are unable to travel to international conferences, or develop academic contacts outside the island. The U.S. can get around this restriction by encouraging more academic travel to the island.</w:t>
      </w:r>
    </w:p>
    <w:p w:rsidR="00E76C7D" w:rsidRDefault="00E76C7D" w:rsidP="00E76C7D">
      <w:r>
        <w:t xml:space="preserve">Cuban doctors, economists, intellectuals, lawyers, scientists, professors, and especially students, will populate the vanguard of any future reform movement. </w:t>
      </w:r>
      <w:r w:rsidRPr="00206829">
        <w:rPr>
          <w:rStyle w:val="StyleBoldUnderline"/>
          <w:highlight w:val="green"/>
        </w:rPr>
        <w:t>Promoting contact</w:t>
      </w:r>
      <w:r w:rsidRPr="00E76C7D">
        <w:rPr>
          <w:rStyle w:val="StyleBoldUnderline"/>
        </w:rPr>
        <w:t xml:space="preserve"> between their American counterparts </w:t>
      </w:r>
      <w:r w:rsidRPr="00206829">
        <w:rPr>
          <w:rStyle w:val="StyleBoldUnderline"/>
          <w:highlight w:val="green"/>
        </w:rPr>
        <w:t>will expose these individuals to the requisite ideas that they can later use to articulate their demands for</w:t>
      </w:r>
      <w:r w:rsidRPr="00E76C7D">
        <w:rPr>
          <w:rStyle w:val="StyleBoldUnderline"/>
        </w:rPr>
        <w:t xml:space="preserve"> change</w:t>
      </w:r>
      <w:r>
        <w:t xml:space="preserve">. Indeed, </w:t>
      </w:r>
      <w:r w:rsidRPr="00E76C7D">
        <w:rPr>
          <w:rStyle w:val="StyleBoldUnderline"/>
        </w:rPr>
        <w:t>today's young students represent America's greatest public diplomacy assets since they tend to view themselves as global citizens, and favor "wiser internationalism</w:t>
      </w:r>
      <w:r>
        <w:t>." n152</w:t>
      </w:r>
    </w:p>
    <w:p w:rsidR="00E76C7D" w:rsidRDefault="00E76C7D" w:rsidP="00E76C7D">
      <w:r>
        <w:t xml:space="preserve">Increased family visits will also help puncture the regime's legitimacy. The vast </w:t>
      </w:r>
      <w:proofErr w:type="gramStart"/>
      <w:r>
        <w:t>majority of Cuban exiles live</w:t>
      </w:r>
      <w:proofErr w:type="gramEnd"/>
      <w:r>
        <w:t xml:space="preserve"> in the United States, and most have family that remained on the island. When they visit they tend to stay with their families, rather than in isolated resorts. As a result, the conversations and interactions they have are more personal, more intimate, and ultimately more consequential.</w:t>
      </w:r>
    </w:p>
    <w:p w:rsidR="00E76C7D" w:rsidRDefault="00E76C7D" w:rsidP="00E76C7D">
      <w:r>
        <w:t xml:space="preserve"> [*233]  The stories visitors bring with them from the U.S. and the rest of the world hold more credibility than the radio signals sent in from southern Florida. </w:t>
      </w:r>
      <w:proofErr w:type="gramStart"/>
      <w:r>
        <w:t>n153</w:t>
      </w:r>
      <w:proofErr w:type="gramEnd"/>
      <w:r>
        <w:t xml:space="preserve"> This is a form of communication that the regime cannot control since the messages brought by family members are not easily spun in the government's favor. In this way, "increased people-to-people flows thus add to the pressures for change in Cuba." n154 Even when weighed against the drawbacks of increased travel to Cuba, namely increasing the amount of hard currency available to the government, the benefits of a policy that eases the travel ban still justify its implementation.</w:t>
      </w:r>
    </w:p>
    <w:p w:rsidR="00F82176" w:rsidRDefault="00E76C7D" w:rsidP="00FF6D3B">
      <w:pPr>
        <w:rPr>
          <w:rStyle w:val="StyleBoldUnderline"/>
        </w:rPr>
      </w:pPr>
      <w:r w:rsidRPr="00E76C7D">
        <w:rPr>
          <w:rStyle w:val="StyleBoldUnderline"/>
        </w:rPr>
        <w:t>Totalitarian regimes thrive by not only concentrating power in the central government, but also by removing the people's ability to exercise influence</w:t>
      </w:r>
      <w:r>
        <w:t xml:space="preserve"> or engage in real learning independent of government interference. </w:t>
      </w:r>
      <w:r w:rsidRPr="00B62F70">
        <w:rPr>
          <w:rStyle w:val="StyleBoldUnderline"/>
          <w:highlight w:val="green"/>
        </w:rPr>
        <w:t>A larger flow of information would be impossible to manage, empowering each person with access to it. A steady stream of information would help dissidents</w:t>
      </w:r>
      <w:r w:rsidRPr="00E76C7D">
        <w:rPr>
          <w:rStyle w:val="StyleBoldUnderline"/>
        </w:rPr>
        <w:t>, proto civil society groups, and other organizations work around the Cuban government's restrictions</w:t>
      </w:r>
      <w:r>
        <w:t xml:space="preserve">. Moreover, </w:t>
      </w:r>
      <w:r w:rsidRPr="00B62F70">
        <w:rPr>
          <w:rStyle w:val="StyleBoldUnderline"/>
          <w:highlight w:val="green"/>
        </w:rPr>
        <w:t>this information invasion</w:t>
      </w:r>
      <w:r w:rsidRPr="00E76C7D">
        <w:rPr>
          <w:rStyle w:val="StyleBoldUnderline"/>
        </w:rPr>
        <w:t xml:space="preserve"> would not only make Cuban society more permeable, but </w:t>
      </w:r>
      <w:r w:rsidRPr="00B62F70">
        <w:rPr>
          <w:rStyle w:val="StyleBoldUnderline"/>
          <w:highlight w:val="green"/>
        </w:rPr>
        <w:t>would</w:t>
      </w:r>
      <w:r w:rsidRPr="00E76C7D">
        <w:rPr>
          <w:rStyle w:val="StyleBoldUnderline"/>
        </w:rPr>
        <w:t xml:space="preserve"> also </w:t>
      </w:r>
      <w:r w:rsidRPr="00B62F70">
        <w:rPr>
          <w:rStyle w:val="StyleBoldUnderline"/>
          <w:highlight w:val="green"/>
        </w:rPr>
        <w:t>make the regime more malleable.</w:t>
      </w:r>
    </w:p>
    <w:p w:rsidR="00F82176" w:rsidRDefault="00F82176" w:rsidP="00F82176">
      <w:pPr>
        <w:pStyle w:val="Heading4"/>
      </w:pPr>
      <w:r>
        <w:lastRenderedPageBreak/>
        <w:t>Removal travel restrictions is key to Cuban democracy – the regime is weak and new ideas would spur revolution</w:t>
      </w:r>
    </w:p>
    <w:p w:rsidR="00F82176" w:rsidRDefault="00F82176" w:rsidP="00F82176">
      <w:r w:rsidRPr="001404F0">
        <w:rPr>
          <w:rStyle w:val="StyleStyleBold12pt"/>
        </w:rPr>
        <w:t>Chepe, 9</w:t>
      </w:r>
      <w:r>
        <w:t xml:space="preserve"> – (</w:t>
      </w:r>
      <w:r w:rsidRPr="001404F0">
        <w:t>Oscar</w:t>
      </w:r>
      <w:r>
        <w:t>,</w:t>
      </w:r>
      <w:r w:rsidRPr="001404F0">
        <w:t xml:space="preserve"> Independent Journalist</w:t>
      </w:r>
      <w:r>
        <w:t xml:space="preserve"> “</w:t>
      </w:r>
      <w:r w:rsidRPr="001404F0">
        <w:t>U.S. Tourism Welcome</w:t>
      </w:r>
      <w:r>
        <w:t xml:space="preserve">”, </w:t>
      </w:r>
      <w:r w:rsidRPr="001404F0">
        <w:t>April 21st, 2009</w:t>
      </w:r>
      <w:r>
        <w:t xml:space="preserve">, </w:t>
      </w:r>
      <w:r w:rsidRPr="001404F0">
        <w:t>http://democracyinamericas.org/pdfs/US_Tourism_Welcome_Espinosa_Chepe.pdf</w:t>
      </w:r>
      <w:r>
        <w:t>)//eek</w:t>
      </w:r>
    </w:p>
    <w:p w:rsidR="00F82176" w:rsidRDefault="00F82176" w:rsidP="00F82176"/>
    <w:p w:rsidR="00F82176" w:rsidRPr="00636F54" w:rsidRDefault="00F82176" w:rsidP="00F82176">
      <w:pPr>
        <w:rPr>
          <w:bCs/>
          <w:u w:val="single"/>
        </w:rPr>
      </w:pPr>
      <w:r w:rsidRPr="00BA59F0">
        <w:rPr>
          <w:rStyle w:val="StyleBoldUnderline"/>
        </w:rPr>
        <w:t xml:space="preserve">US tourism would undoubtedly have favorable implications for Cuba. It is estimated that </w:t>
      </w:r>
      <w:r w:rsidRPr="00B62F70">
        <w:rPr>
          <w:rStyle w:val="StyleBoldUnderline"/>
          <w:highlight w:val="green"/>
        </w:rPr>
        <w:t>in the first year after the restrictions are lifted, at least one million tourists could be expected to travel to Cuba.</w:t>
      </w:r>
      <w:r w:rsidRPr="00BA59F0">
        <w:rPr>
          <w:rStyle w:val="StyleBoldUnderline"/>
        </w:rPr>
        <w:t xml:space="preserve"> It could also have a major political influence, since </w:t>
      </w:r>
      <w:r w:rsidRPr="00B62F70">
        <w:rPr>
          <w:rStyle w:val="StyleBoldUnderline"/>
          <w:highlight w:val="green"/>
        </w:rPr>
        <w:t>it would significantly reduce the current levels of hostility</w:t>
      </w:r>
      <w:r>
        <w:t xml:space="preserve"> between both countries </w:t>
      </w:r>
      <w:r w:rsidRPr="00BA59F0">
        <w:rPr>
          <w:rStyle w:val="StyleBoldUnderline"/>
        </w:rPr>
        <w:t xml:space="preserve">which has been used to the benefit of the enemies of change inside the Cuban government. </w:t>
      </w:r>
    </w:p>
    <w:p w:rsidR="00F82176" w:rsidRDefault="00F82176" w:rsidP="00F82176">
      <w:r>
        <w:t xml:space="preserve">Furthermore, </w:t>
      </w:r>
      <w:r w:rsidRPr="00BA59F0">
        <w:rPr>
          <w:rStyle w:val="StyleBoldUnderline"/>
        </w:rPr>
        <w:t>the arrival of an important number of US citizens with high democratic culture shall represent a large influence in the ideological aspect</w:t>
      </w:r>
      <w:r>
        <w:t xml:space="preserve">. We cannot forget that Cubans have always shown high respect for US traditions and culture, increased now because a large percentage of the Cuban population has relatives in the US and the fact that lately the Obama Administration has developed a more intelligent and rational policy that has intensified a close relationship. </w:t>
      </w:r>
    </w:p>
    <w:p w:rsidR="00F82176" w:rsidRDefault="00F82176" w:rsidP="00F82176">
      <w:r>
        <w:t xml:space="preserve">Instead, in Cuba after 20 years of a general crisis, the big political following has disappeared leaving a considerable emptiness that could be occupied by new ideas that offer a prosperous future with creative possibilities for the population, for freedom and democracy. Obviously, the passing of these bills that offer the possibility of a better future continue to face many enemies inside the Cuban government and abroad. Such opposition comes mainly from those who maintain a conservative position opposed to any changes in US-Cuba relationships and shall continue to place obstacles in the road to the understanding between these two nations. </w:t>
      </w:r>
    </w:p>
    <w:p w:rsidR="00F82176" w:rsidRPr="00F82176" w:rsidRDefault="00F82176" w:rsidP="00FF6D3B">
      <w:r w:rsidRPr="00BA59F0">
        <w:rPr>
          <w:rStyle w:val="StyleBoldUnderline"/>
        </w:rPr>
        <w:t xml:space="preserve">The arrival of Cuban-Americans and the possible addition of the US tourism, as well as the strengthening of scientific, cultural, sports, religious and areas, shall take place at a very special moment, when the totalitarian regime is suffering a strong </w:t>
      </w:r>
      <w:r w:rsidRPr="00F87997">
        <w:rPr>
          <w:rStyle w:val="StyleBoldUnderline"/>
        </w:rPr>
        <w:t xml:space="preserve">debacle. </w:t>
      </w:r>
      <w:r w:rsidRPr="00F87997">
        <w:rPr>
          <w:rStyle w:val="StyleBoldUnderline"/>
        </w:rPr>
        <w:pgNum/>
      </w:r>
      <w:r w:rsidRPr="00F87997">
        <w:rPr>
          <w:rStyle w:val="StyleBoldUnderline"/>
        </w:rPr>
        <w:t>We can already see serious cracks in the regime through</w:t>
      </w:r>
      <w:r>
        <w:t xml:space="preserve"> the abrupt </w:t>
      </w:r>
      <w:r w:rsidRPr="00F87997">
        <w:rPr>
          <w:rStyle w:val="StyleBoldUnderline"/>
        </w:rPr>
        <w:t>separation of individuals who used to hold very solid positions, but have been accused of indignity</w:t>
      </w:r>
      <w:r>
        <w:t xml:space="preserve"> without any explanation. In addition, </w:t>
      </w:r>
      <w:r w:rsidRPr="00B62F70">
        <w:rPr>
          <w:rStyle w:val="StyleBoldUnderline"/>
          <w:highlight w:val="green"/>
        </w:rPr>
        <w:t>there are corruption scandals</w:t>
      </w:r>
      <w:r>
        <w:t xml:space="preserve"> attributed by the people to high dignitaries. At the same time several </w:t>
      </w:r>
      <w:r w:rsidRPr="00F87997">
        <w:rPr>
          <w:rStyle w:val="StyleBoldUnderline"/>
        </w:rPr>
        <w:t>artists, musicians and intellectuals</w:t>
      </w:r>
      <w:r>
        <w:t xml:space="preserve"> using different methods have </w:t>
      </w:r>
      <w:r w:rsidRPr="00F87997">
        <w:rPr>
          <w:rStyle w:val="StyleBoldUnderline"/>
        </w:rPr>
        <w:t xml:space="preserve">criticized the </w:t>
      </w:r>
      <w:r w:rsidRPr="00F87997">
        <w:t>current</w:t>
      </w:r>
      <w:r w:rsidRPr="00F87997">
        <w:rPr>
          <w:rStyle w:val="StyleBoldUnderline"/>
        </w:rPr>
        <w:t xml:space="preserve"> situation</w:t>
      </w:r>
      <w:r>
        <w:t xml:space="preserve">, sickened by the prevailing social environment. Today only the most mediocre sector of society remains silent or offers supports, aware that their lack of talent finds in the regime the guarantee to remain at an intellectual level that they have not earned. We must clarify that it would be naive to think that with the arrival of our compatriots and US tourists the totalitarian regime would disappear. </w:t>
      </w:r>
      <w:r w:rsidRPr="00B62F70">
        <w:rPr>
          <w:rStyle w:val="StyleBoldUnderline"/>
          <w:highlight w:val="green"/>
        </w:rPr>
        <w:t>These factors may create a new environment more conducive to the conquest of democracy</w:t>
      </w:r>
      <w:r>
        <w:t xml:space="preserve"> and individual rights, but it will first be the decision of the Cuban people to overcome their apathy that will help to reach freedom. </w:t>
      </w:r>
      <w:r w:rsidRPr="00F87997">
        <w:rPr>
          <w:rStyle w:val="StyleBoldUnderline"/>
        </w:rPr>
        <w:t>International solidarity and the support of other nations will undoubtedly provide encouragement</w:t>
      </w:r>
      <w:r>
        <w:t xml:space="preserve">, but it must be us Cubans, who with our efforts and sacrifices will end this sad totalitarian era and conquer the right to </w:t>
      </w:r>
      <w:proofErr w:type="gramStart"/>
      <w:r>
        <w:t>built</w:t>
      </w:r>
      <w:proofErr w:type="gramEnd"/>
      <w:r>
        <w:t xml:space="preserve"> a new country.</w:t>
      </w:r>
    </w:p>
    <w:p w:rsidR="00FF6D3B" w:rsidRDefault="00FF6D3B" w:rsidP="00FF6D3B">
      <w:pPr>
        <w:pStyle w:val="Heading4"/>
      </w:pPr>
      <w:r>
        <w:t>Removing the travel ban solves freedom and democracy – it allows counter-propaganda to flow into Cuba</w:t>
      </w:r>
    </w:p>
    <w:p w:rsidR="00FF6D3B" w:rsidRDefault="00FF6D3B" w:rsidP="00FF6D3B">
      <w:r w:rsidRPr="006C45C7">
        <w:rPr>
          <w:rStyle w:val="StyleStyleBold12pt"/>
        </w:rPr>
        <w:t>Freedom House, 9</w:t>
      </w:r>
      <w:r>
        <w:t xml:space="preserve"> – is an </w:t>
      </w:r>
      <w:r w:rsidRPr="006C45C7">
        <w:t>organization dedicated to expansion of freedom</w:t>
      </w:r>
      <w:r>
        <w:t xml:space="preserve"> (“</w:t>
      </w:r>
      <w:r w:rsidRPr="006C45C7">
        <w:t>Is it Time to L</w:t>
      </w:r>
      <w:r>
        <w:t xml:space="preserve">ift the Ban on Travel to Cuba? Statement to </w:t>
      </w:r>
      <w:proofErr w:type="gramStart"/>
      <w:r>
        <w:t>the  Committee</w:t>
      </w:r>
      <w:proofErr w:type="gramEnd"/>
      <w:r>
        <w:t xml:space="preserve"> on Foreign Affairs  U.S. House of Representatives”, Freedom House, </w:t>
      </w:r>
      <w:r w:rsidRPr="006C45C7">
        <w:t>November 19, 2009</w:t>
      </w:r>
      <w:r>
        <w:t xml:space="preserve">, </w:t>
      </w:r>
      <w:r w:rsidRPr="006C45C7">
        <w:t>http://democracyinamericas.org/pdfs/FreedomHouseCubaTravelBan.pdf</w:t>
      </w:r>
      <w:r>
        <w:t>)//eek</w:t>
      </w:r>
    </w:p>
    <w:p w:rsidR="00FF6D3B" w:rsidRDefault="00FF6D3B" w:rsidP="00FF6D3B"/>
    <w:p w:rsidR="00FF6D3B" w:rsidRDefault="00FF6D3B" w:rsidP="00FF6D3B">
      <w:r>
        <w:lastRenderedPageBreak/>
        <w:t xml:space="preserve">The </w:t>
      </w:r>
      <w:r w:rsidRPr="00932F39">
        <w:rPr>
          <w:rStyle w:val="StyleBoldUnderline"/>
        </w:rPr>
        <w:t>restrictions on travel</w:t>
      </w:r>
      <w:r>
        <w:t xml:space="preserve">, independent media, and internet access </w:t>
      </w:r>
      <w:r w:rsidRPr="00932F39">
        <w:rPr>
          <w:rStyle w:val="StyleBoldUnderline"/>
        </w:rPr>
        <w:t>have left Cubans isolated from the outside world. Cubans are cut off from news and views that challenge the warped “reality” presented in official propaganda. This isolation is reflected in the bleak outlook of Cubans</w:t>
      </w:r>
      <w:r>
        <w:t xml:space="preserve">, as </w:t>
      </w:r>
      <w:r>
        <w:pgNum/>
      </w:r>
      <w:r>
        <w:t xml:space="preserve"> reported in two Freedom House studies on How Citizens View Their Country’s Future, entitled Change in Cuba (September 14, 2008) and Another “Special Period” in Cuba? (March 25, 2009). Each study was based on more than 160 in-depth interviews with a broad range of Cuban citizens in five provinces. </w:t>
      </w:r>
    </w:p>
    <w:p w:rsidR="00FF6D3B" w:rsidRDefault="00FF6D3B" w:rsidP="00FF6D3B">
      <w:r>
        <w:t xml:space="preserve">These studies found that </w:t>
      </w:r>
      <w:r w:rsidRPr="00932F39">
        <w:t>while many</w:t>
      </w:r>
      <w:r w:rsidRPr="00932F39">
        <w:rPr>
          <w:rStyle w:val="StyleBoldUnderline"/>
        </w:rPr>
        <w:t xml:space="preserve"> Cubans</w:t>
      </w:r>
      <w:r w:rsidRPr="00932F39">
        <w:t xml:space="preserve"> expect the communist system to collapse eventually, they view change in Cuba as a distant prospect, and they</w:t>
      </w:r>
      <w:r w:rsidRPr="00932F39">
        <w:rPr>
          <w:rStyle w:val="StyleBoldUnderline"/>
        </w:rPr>
        <w:t xml:space="preserve"> have difficulty envisioning a better future for their country. They are uninformed </w:t>
      </w:r>
      <w:r w:rsidRPr="00932F39">
        <w:t>or misinformed</w:t>
      </w:r>
      <w:r w:rsidRPr="00932F39">
        <w:rPr>
          <w:rStyle w:val="StyleBoldUnderline"/>
        </w:rPr>
        <w:t xml:space="preserve"> about Cuba’s democracy movement, and they seem incapable of organizing a popular response to government oppression</w:t>
      </w:r>
      <w:r>
        <w:t xml:space="preserve">. </w:t>
      </w:r>
    </w:p>
    <w:p w:rsidR="00FF6D3B" w:rsidRPr="00004ED2" w:rsidRDefault="00FF6D3B" w:rsidP="00FF6D3B">
      <w:pPr>
        <w:rPr>
          <w:sz w:val="26"/>
          <w:u w:val="single"/>
        </w:rPr>
      </w:pPr>
      <w:r>
        <w:t xml:space="preserve">Even </w:t>
      </w:r>
      <w:r w:rsidRPr="00932F39">
        <w:rPr>
          <w:rStyle w:val="StyleBoldUnderline"/>
        </w:rPr>
        <w:t>younger Cubans express little if any interest in participating in a future transition</w:t>
      </w:r>
      <w:r>
        <w:t xml:space="preserve">. Many of the respondents in Freedom House’s surveys are so absorbed with day-to-day survival that they think it is a luxury to image what life might be like in a year or two, let alone whether they could be free. A 37-year-old doctor in Santiago, for example, said that all he could do was to “be resigned and try to live better. Two students, when asked what they thought about life in Cuba, responded sarcastically, “We have to like it. It’s our country and we can’t leave.” Moreover, while </w:t>
      </w:r>
      <w:r w:rsidRPr="00932F39">
        <w:rPr>
          <w:rStyle w:val="StyleBoldUnderline"/>
        </w:rPr>
        <w:t xml:space="preserve">Cubans see little prospect for change, even that prospect seems to give them more anxiety than hope. There is significant fear that political change will bring crime and insecurity to Cuba. </w:t>
      </w:r>
    </w:p>
    <w:p w:rsidR="00FF6D3B" w:rsidRDefault="00FF6D3B" w:rsidP="00FF6D3B">
      <w:r>
        <w:t xml:space="preserve">Some of the </w:t>
      </w:r>
      <w:r w:rsidRPr="00932F39">
        <w:rPr>
          <w:rStyle w:val="StyleBoldUnderline"/>
        </w:rPr>
        <w:t>respondents</w:t>
      </w:r>
      <w:r>
        <w:t xml:space="preserve"> to Freedom House’s surveys </w:t>
      </w:r>
      <w:r w:rsidRPr="00932F39">
        <w:rPr>
          <w:rStyle w:val="StyleBoldUnderline"/>
        </w:rPr>
        <w:t>expressed a desire for freedom</w:t>
      </w:r>
      <w:r>
        <w:t xml:space="preserve">. Among the three reforms </w:t>
      </w:r>
      <w:r w:rsidRPr="00932F39">
        <w:rPr>
          <w:rStyle w:val="StyleBoldUnderline"/>
        </w:rPr>
        <w:t>they specifically want to see is the freedom of movement</w:t>
      </w:r>
      <w:r>
        <w:t xml:space="preserve">. The bleak outlook of Cubans reported in Freedom House’s surveys has taken root over decades of government propaganda and intimidation. </w:t>
      </w:r>
      <w:r w:rsidRPr="00932F39">
        <w:rPr>
          <w:rStyle w:val="StyleBoldUnderline"/>
        </w:rPr>
        <w:t>Cubans are unlikely to gain hope for a better future unless they begin to see real alternatives to Communist-party rule and to hear first-hand about the benefits of free markets and open political systems</w:t>
      </w:r>
      <w:r>
        <w:t xml:space="preserve">. Such hope is critical to give Cuban citizens a sense of empowerment and to inspire them to assert their rights and demand freedom for Cuba. </w:t>
      </w:r>
    </w:p>
    <w:p w:rsidR="00FF6D3B" w:rsidRDefault="00FF6D3B" w:rsidP="00FF6D3B">
      <w:r w:rsidRPr="00932F39">
        <w:rPr>
          <w:rStyle w:val="StyleBoldUnderline"/>
        </w:rPr>
        <w:t>Removal of the U.S. ban on travel to Cuba offers the prospect of greatly expanding the flow of information to Cuban citizens about the outside world, particularly the values and experiences of democracy. American travelers can explain the benefits our vibrant civil society and our open system of government</w:t>
      </w:r>
      <w:r>
        <w:t xml:space="preserve">, </w:t>
      </w:r>
      <w:r w:rsidRPr="00932F39">
        <w:rPr>
          <w:rStyle w:val="StyleBoldUnderline"/>
        </w:rPr>
        <w:t>counteract</w:t>
      </w:r>
      <w:r>
        <w:t xml:space="preserve"> the </w:t>
      </w:r>
      <w:r w:rsidRPr="00932F39">
        <w:rPr>
          <w:rStyle w:val="StyleBoldUnderline"/>
        </w:rPr>
        <w:t>propaganda</w:t>
      </w:r>
      <w:r>
        <w:t xml:space="preserve"> that the Castro regime uses to make Cubans afraid of change, </w:t>
      </w:r>
      <w:r w:rsidRPr="00932F39">
        <w:rPr>
          <w:rStyle w:val="StyleBoldUnderline"/>
        </w:rPr>
        <w:t>and convey the promise</w:t>
      </w:r>
      <w:r>
        <w:t xml:space="preserve"> to Cuban citizens </w:t>
      </w:r>
      <w:r w:rsidRPr="00932F39">
        <w:rPr>
          <w:rStyle w:val="StyleBoldUnderline"/>
        </w:rPr>
        <w:t>of</w:t>
      </w:r>
      <w:r>
        <w:t xml:space="preserve"> political alternatives. </w:t>
      </w:r>
      <w:r w:rsidRPr="00932F39">
        <w:rPr>
          <w:rStyle w:val="StyleBoldUnderline"/>
        </w:rPr>
        <w:t>Lifting the travel ban is expected to lead to a huge increase in the number of American travelers to Cuba</w:t>
      </w:r>
      <w:r>
        <w:t xml:space="preserve">, which in turn will greatly complicate the Cuban government’s efforts to block interaction between U.S. and Cuban citizens and to keep Cubans isolated. </w:t>
      </w:r>
    </w:p>
    <w:p w:rsidR="00FF6D3B" w:rsidRDefault="00FF6D3B" w:rsidP="00FF6D3B"/>
    <w:p w:rsidR="00FF6D3B" w:rsidRDefault="00FF6D3B" w:rsidP="00FF6D3B">
      <w:pPr>
        <w:pStyle w:val="Heading4"/>
      </w:pPr>
      <w:r>
        <w:t>People to people contact key to impelling change in Cuba</w:t>
      </w:r>
    </w:p>
    <w:p w:rsidR="00FF6D3B" w:rsidRDefault="00FF6D3B" w:rsidP="00FF6D3B">
      <w:r>
        <w:rPr>
          <w:rStyle w:val="StyleStyleBold12pt"/>
        </w:rPr>
        <w:t>Huddleston 2007</w:t>
      </w:r>
      <w:r>
        <w:t>- Principal Officer at the United States Interest Section (USINT) Havana, Cuba, Masters from Johns Hopkins School Advanced Internationals Studies</w:t>
      </w:r>
    </w:p>
    <w:p w:rsidR="00FF6D3B" w:rsidRDefault="00FF6D3B" w:rsidP="00FF6D3B">
      <w:r>
        <w:t xml:space="preserve">(Vicki, “Post-Fidel Cuba” 2/6/7, </w:t>
      </w:r>
      <w:hyperlink r:id="rId122" w:history="1">
        <w:r>
          <w:rPr>
            <w:rStyle w:val="Hyperlink"/>
          </w:rPr>
          <w:t>http://www.brookings.edu/research/opinions/2007/02/06latinamerica-huddleston</w:t>
        </w:r>
      </w:hyperlink>
      <w:r>
        <w:t xml:space="preserve">, </w:t>
      </w:r>
      <w:proofErr w:type="gramStart"/>
      <w:r>
        <w:t>brookings</w:t>
      </w:r>
      <w:proofErr w:type="gramEnd"/>
      <w:r>
        <w:t xml:space="preserve"> institute)//KW</w:t>
      </w:r>
    </w:p>
    <w:p w:rsidR="00FF6D3B" w:rsidRDefault="00FF6D3B" w:rsidP="00FF6D3B"/>
    <w:p w:rsidR="00FF6D3B" w:rsidRDefault="00FF6D3B" w:rsidP="00FF6D3B">
      <w:r>
        <w:t>In the spring of 2002, I picked up a group of young Cubans along Quinta Avenida headed toward central Havana to hang out and treat themselves to ice cream and cakes. When they asked me where I got the beautiful black Crown Victoria sedan I was driving, I told them that I was the chief of the U.S. Interests Section, our diplomatic mission in Cuba. Delighted, they exclaimed, "Be our mother and take us to Miami!"</w:t>
      </w:r>
    </w:p>
    <w:p w:rsidR="00FF6D3B" w:rsidRDefault="00FF6D3B" w:rsidP="00FF6D3B">
      <w:r>
        <w:t xml:space="preserve">Forty-five years ago on Feb. 3, 1962, 10 months after the Bay of Pigs and eight months before the Cuban missile crisis, President Kennedy announced a total embargo on trade with Cuba. President Eisenhower, </w:t>
      </w:r>
      <w:r>
        <w:lastRenderedPageBreak/>
        <w:t xml:space="preserve">fearing Communists were gaining the upper hand, had already put in place sanctions in retaliation for the seizure of American properties shortly after Fidel Castro took power on Jan. 1, 1959. </w:t>
      </w:r>
    </w:p>
    <w:p w:rsidR="00FF6D3B" w:rsidRDefault="00FF6D3B" w:rsidP="00FF6D3B">
      <w:r>
        <w:t xml:space="preserve">Now, almost a half-century later, the long era of Mr. Castro is over. The brief era of his brother, Raul, who at 75 cannot rule Cuba for long, has begun. But very little change will take place in Cuba as long as the Cuban people are isolated from their loved ones and from the ideas and influences of the outside world. If we want to give those kids a chance to build a prosperous and democratic future in Havana -- not Miami -- we will have to change tactics. </w:t>
      </w:r>
    </w:p>
    <w:p w:rsidR="00FF6D3B" w:rsidRDefault="00FF6D3B" w:rsidP="00FF6D3B">
      <w:r>
        <w:t xml:space="preserve">To start </w:t>
      </w:r>
      <w:r w:rsidRPr="009C153F">
        <w:rPr>
          <w:rStyle w:val="StyleBoldUnderline"/>
        </w:rPr>
        <w:t>the</w:t>
      </w:r>
      <w:r>
        <w:t xml:space="preserve"> ball rolling, </w:t>
      </w:r>
      <w:r w:rsidRPr="009C153F">
        <w:rPr>
          <w:rStyle w:val="StyleBoldUnderline"/>
        </w:rPr>
        <w:t>President</w:t>
      </w:r>
      <w:r>
        <w:t xml:space="preserve"> Bush </w:t>
      </w:r>
      <w:r>
        <w:rPr>
          <w:rStyle w:val="StyleBoldUnderline"/>
        </w:rPr>
        <w:t>should reinstitute the "People-to-People" program and the annual Cuban American family</w:t>
      </w:r>
      <w:r>
        <w:t xml:space="preserve"> visits that were in place during the first two years of his administration. </w:t>
      </w:r>
      <w:r>
        <w:rPr>
          <w:rStyle w:val="StyleBoldUnderline"/>
        </w:rPr>
        <w:t>These policies were opening doors in Cuba</w:t>
      </w:r>
      <w:r>
        <w:t xml:space="preserve">. </w:t>
      </w:r>
    </w:p>
    <w:p w:rsidR="00FF6D3B" w:rsidRDefault="00FF6D3B" w:rsidP="00FF6D3B">
      <w:r>
        <w:rPr>
          <w:rStyle w:val="StyleBoldUnderline"/>
        </w:rPr>
        <w:t>Under the People-to-People program, licensed groups</w:t>
      </w:r>
      <w:r>
        <w:t xml:space="preserve"> from churches, universities and theaters throughout the United State</w:t>
      </w:r>
      <w:r>
        <w:rPr>
          <w:rStyle w:val="StyleBoldUnderline"/>
        </w:rPr>
        <w:t>s were carrying out their own brand of grass-roots diplomacy by connecting with Cuban doctors, teachers and religious leaders.</w:t>
      </w:r>
      <w:r>
        <w:t xml:space="preserve"> </w:t>
      </w:r>
      <w:r>
        <w:rPr>
          <w:rStyle w:val="StyleBoldUnderline"/>
        </w:rPr>
        <w:t>They were helping Cubans live better lives and</w:t>
      </w:r>
      <w:r>
        <w:t xml:space="preserve"> to begin </w:t>
      </w:r>
      <w:r>
        <w:rPr>
          <w:rStyle w:val="StyleBoldUnderline"/>
        </w:rPr>
        <w:t>preparing for a better future</w:t>
      </w:r>
      <w:r>
        <w:t xml:space="preserve">. Cuban Americans were visiting their families in Cuba, bringing much need medicines and giving their children a chance to hug their grandparents and learn firsthand about what happened in Cuba. </w:t>
      </w:r>
    </w:p>
    <w:p w:rsidR="00FF6D3B" w:rsidRDefault="00FF6D3B" w:rsidP="00FF6D3B">
      <w:r>
        <w:t xml:space="preserve">Cubans from Santiago de Cuba in the East to Pinar del Rio in the West were beginning to believe that freedom was not a distant dream. They were learning firsthand about life in our country by listening to AM-FM shortwave radios and reading books handed out by an intrepid band of diplomats assigned to the U.S. Interests Section in Havana. </w:t>
      </w:r>
    </w:p>
    <w:p w:rsidR="00FF6D3B" w:rsidRDefault="00FF6D3B" w:rsidP="00FF6D3B">
      <w:r>
        <w:t xml:space="preserve">Mr. Bush can make these changes now. </w:t>
      </w:r>
      <w:r>
        <w:rPr>
          <w:rStyle w:val="StyleBoldUnderline"/>
        </w:rPr>
        <w:t>No congressional action is needed</w:t>
      </w:r>
      <w:r>
        <w:t xml:space="preserve"> and they will make a difference as they did five years ago, when they helped create a "Cuban Spring." </w:t>
      </w:r>
    </w:p>
    <w:p w:rsidR="00FF6D3B" w:rsidRDefault="00FF6D3B" w:rsidP="00FF6D3B">
      <w:pPr>
        <w:rPr>
          <w:rStyle w:val="StyleBoldUnderline"/>
        </w:rPr>
      </w:pPr>
      <w:r>
        <w:t xml:space="preserve">But more needs to be </w:t>
      </w:r>
      <w:proofErr w:type="gramStart"/>
      <w:r>
        <w:t>done,</w:t>
      </w:r>
      <w:proofErr w:type="gramEnd"/>
      <w:r>
        <w:t xml:space="preserve"> it isn't all up to Mr. Bush. </w:t>
      </w:r>
      <w:r>
        <w:rPr>
          <w:rStyle w:val="StyleBoldUnderline"/>
        </w:rPr>
        <w:t>Congress will have to act if the president is to have the flexibility he needs</w:t>
      </w:r>
      <w:r>
        <w:t xml:space="preserve"> in the coming months and years </w:t>
      </w:r>
      <w:r>
        <w:rPr>
          <w:rStyle w:val="StyleBoldUnderline"/>
        </w:rPr>
        <w:t>to respond to the challenges and opportunities Fidel Castro's death and Raul Castro's succession will bring. Until</w:t>
      </w:r>
      <w:r>
        <w:t xml:space="preserve"> the Cuban Liberty and Democratic Solidarity legislation, known as </w:t>
      </w:r>
      <w:r>
        <w:rPr>
          <w:rStyle w:val="StyleBoldUnderline"/>
        </w:rPr>
        <w:t>Helms-Burton, is revised</w:t>
      </w:r>
      <w:r>
        <w:t xml:space="preserve"> or abrogated </w:t>
      </w:r>
      <w:r>
        <w:rPr>
          <w:rStyle w:val="StyleBoldUnderline"/>
        </w:rPr>
        <w:t xml:space="preserve">the president cannot lift the embargo unless both both Castros are out of power and a new Cuban government is well on its way toward a multiparty democracy. </w:t>
      </w:r>
    </w:p>
    <w:p w:rsidR="00FF6D3B" w:rsidRDefault="00FF6D3B" w:rsidP="00FF6D3B">
      <w:r>
        <w:rPr>
          <w:rStyle w:val="StyleBoldUnderline"/>
        </w:rPr>
        <w:t>Congressional action does not end the embargo.</w:t>
      </w:r>
      <w:r>
        <w:t xml:space="preserve"> The president </w:t>
      </w:r>
      <w:r>
        <w:rPr>
          <w:rStyle w:val="StyleBoldUnderline"/>
        </w:rPr>
        <w:t xml:space="preserve">by executive action can keep the embargo in place. </w:t>
      </w:r>
      <w:r>
        <w:t xml:space="preserve">But </w:t>
      </w:r>
      <w:r>
        <w:rPr>
          <w:rStyle w:val="StyleBoldUnderline"/>
        </w:rPr>
        <w:t>if Congress abrogates</w:t>
      </w:r>
      <w:r>
        <w:t xml:space="preserve"> or revises </w:t>
      </w:r>
      <w:r>
        <w:rPr>
          <w:rStyle w:val="StyleBoldUnderline"/>
        </w:rPr>
        <w:t>Helms-Burton, the president will have the opportunity to respond should Raul Castro begin to carry out reforms</w:t>
      </w:r>
      <w:r>
        <w:t xml:space="preserve">. For example, should Raul Castro allow Cubans to open their own businesses, in order to meet the pent up expectations of Cuba's youth for jobs and better pay, Mr. Bush could remove restrictions that block the sale of computers, televisions and radios, thereby enhancing the flow of information and ideas that would prompt more and faster political as well as economic reform. </w:t>
      </w:r>
    </w:p>
    <w:p w:rsidR="00FF6D3B" w:rsidRDefault="00FF6D3B" w:rsidP="00FF6D3B">
      <w:r>
        <w:t xml:space="preserve">Forty-five years later, </w:t>
      </w:r>
      <w:r>
        <w:rPr>
          <w:rStyle w:val="StyleBoldUnderline"/>
        </w:rPr>
        <w:t>isn't it time to clear the way for a new relationship?</w:t>
      </w:r>
    </w:p>
    <w:p w:rsidR="00FF6D3B" w:rsidRDefault="00FF6D3B" w:rsidP="00FF6D3B"/>
    <w:p w:rsidR="00FF6D3B" w:rsidRDefault="00FF6D3B" w:rsidP="00FF6D3B">
      <w:pPr>
        <w:pStyle w:val="Heading4"/>
        <w:rPr>
          <w:rStyle w:val="StyleStyleBold12pt"/>
        </w:rPr>
      </w:pPr>
      <w:r>
        <w:rPr>
          <w:rStyle w:val="StyleStyleBold12pt"/>
          <w:b/>
          <w:bCs/>
        </w:rPr>
        <w:t>US should remove travel restrictions- people to people contact key to reform</w:t>
      </w:r>
    </w:p>
    <w:p w:rsidR="00FF6D3B" w:rsidRDefault="00FF6D3B" w:rsidP="00FF6D3B">
      <w:pPr>
        <w:rPr>
          <w:rStyle w:val="StyleStyleBold12pt"/>
        </w:rPr>
      </w:pPr>
      <w:r>
        <w:rPr>
          <w:rStyle w:val="StyleStyleBold12pt"/>
        </w:rPr>
        <w:t xml:space="preserve">Pascual and Huddleston 2007- * </w:t>
      </w:r>
      <w:r>
        <w:t xml:space="preserve">M.P.P. from the Kennedy School of Government at Harvard University in 1982, </w:t>
      </w:r>
      <w:r>
        <w:rPr>
          <w:rStyle w:val="StyleStyleBold12pt"/>
        </w:rPr>
        <w:t>**</w:t>
      </w:r>
      <w:r>
        <w:t>Principal Officer at the United States Interest Section (USINT) Havana, Cuba, Masters from Johns Hopkins School Advanced Internationals Studies</w:t>
      </w:r>
    </w:p>
    <w:p w:rsidR="00FF6D3B" w:rsidRDefault="00FF6D3B" w:rsidP="00FF6D3B">
      <w:r>
        <w:t xml:space="preserve">(Carlos, Vicki, “Play a Part in Cuba's Future”, Miami Herald, 4/20/07, http://www.brookings.edu/research/opinions/2007/04/20latinamerica-pascual, </w:t>
      </w:r>
      <w:proofErr w:type="gramStart"/>
      <w:r>
        <w:t>brookings</w:t>
      </w:r>
      <w:proofErr w:type="gramEnd"/>
      <w:r>
        <w:t xml:space="preserve"> institute)//KW</w:t>
      </w:r>
    </w:p>
    <w:p w:rsidR="00FF6D3B" w:rsidRDefault="00FF6D3B" w:rsidP="00FF6D3B"/>
    <w:p w:rsidR="00FF6D3B" w:rsidRDefault="00FF6D3B" w:rsidP="00FF6D3B">
      <w:r>
        <w:lastRenderedPageBreak/>
        <w:t>Whether it's Fidel or Raúl Castro—or some combination of the two—</w:t>
      </w:r>
      <w:r>
        <w:rPr>
          <w:rStyle w:val="StyleBoldUnderline"/>
        </w:rPr>
        <w:t xml:space="preserve">time is running out on U.S. policy on Cuba. </w:t>
      </w:r>
      <w:r>
        <w:t xml:space="preserve">During the next five years, </w:t>
      </w:r>
      <w:r>
        <w:rPr>
          <w:rStyle w:val="StyleBoldUnderline"/>
        </w:rPr>
        <w:t>there will be an ongoing political transition in Cuba</w:t>
      </w:r>
      <w:r>
        <w:t xml:space="preserve">. Fidel may return to power, only to be followed once again by Raúl if Fidel's health again deteriorates. And, Raúl at </w:t>
      </w:r>
      <w:proofErr w:type="gramStart"/>
      <w:r>
        <w:t>75,</w:t>
      </w:r>
      <w:proofErr w:type="gramEnd"/>
      <w:r>
        <w:t xml:space="preserve"> is unlikely to rule long. As the inherently unstable situation continues, the United States can sit on the side lines, allowing the Revolution to regenerate and renew itself, or we can encourage reform by reducing Cuba's isolation. </w:t>
      </w:r>
    </w:p>
    <w:p w:rsidR="00FF6D3B" w:rsidRDefault="00FF6D3B" w:rsidP="00FF6D3B">
      <w:r>
        <w:t>Oil reserves</w:t>
      </w:r>
    </w:p>
    <w:p w:rsidR="00FF6D3B" w:rsidRDefault="00FF6D3B" w:rsidP="00FF6D3B">
      <w:pPr>
        <w:rPr>
          <w:rStyle w:val="StyleBoldUnderline"/>
        </w:rPr>
      </w:pPr>
      <w:r>
        <w:rPr>
          <w:rStyle w:val="StyleBoldUnderline"/>
        </w:rPr>
        <w:t>If we continue to</w:t>
      </w:r>
      <w:r>
        <w:t xml:space="preserve"> stubbornly </w:t>
      </w:r>
      <w:r>
        <w:rPr>
          <w:rStyle w:val="StyleBoldUnderline"/>
        </w:rPr>
        <w:t>insist that Cuba must</w:t>
      </w:r>
      <w:r>
        <w:t xml:space="preserve"> first </w:t>
      </w:r>
      <w:r>
        <w:rPr>
          <w:rStyle w:val="StyleBoldUnderline"/>
        </w:rPr>
        <w:t>magically transform itself into a</w:t>
      </w:r>
      <w:r>
        <w:t xml:space="preserve"> functioning </w:t>
      </w:r>
      <w:r>
        <w:rPr>
          <w:rStyle w:val="StyleBoldUnderline"/>
        </w:rPr>
        <w:t>democracy before we talk, we will be out of luck</w:t>
      </w:r>
      <w:r>
        <w:t xml:space="preserve">. The appeal of our aid, trade and investment will slip away. </w:t>
      </w:r>
      <w:r>
        <w:rPr>
          <w:rStyle w:val="StyleBoldUnderline"/>
        </w:rPr>
        <w:t>We will become irrelevant because</w:t>
      </w:r>
      <w:r>
        <w:t xml:space="preserve"> Cuban, Venezuelan and </w:t>
      </w:r>
      <w:r>
        <w:rPr>
          <w:rStyle w:val="StyleBoldUnderline"/>
        </w:rPr>
        <w:t>other foreign companies are now developing huge offshore oil reserves. When the oil begins to flow, the income</w:t>
      </w:r>
      <w:r>
        <w:t xml:space="preserve"> it </w:t>
      </w:r>
      <w:r>
        <w:rPr>
          <w:rStyle w:val="StyleBoldUnderline"/>
        </w:rPr>
        <w:t>generates will reinforce the ruling elite by creating jobs for</w:t>
      </w:r>
      <w:r>
        <w:t xml:space="preserve"> Cuba's restless </w:t>
      </w:r>
      <w:r>
        <w:rPr>
          <w:rStyle w:val="StyleBoldUnderline"/>
        </w:rPr>
        <w:t>youth and by improving lives</w:t>
      </w:r>
      <w:r>
        <w:t xml:space="preserve">. </w:t>
      </w:r>
      <w:r>
        <w:rPr>
          <w:rStyle w:val="StyleBoldUnderline"/>
        </w:rPr>
        <w:t>Cubans will</w:t>
      </w:r>
      <w:r>
        <w:t xml:space="preserve"> </w:t>
      </w:r>
      <w:r>
        <w:rPr>
          <w:rStyle w:val="StyleBoldUnderline"/>
        </w:rPr>
        <w:t>no longer need the investment and jobs that Americans</w:t>
      </w:r>
      <w:r>
        <w:t>—especially Cuban Americans—</w:t>
      </w:r>
      <w:r>
        <w:rPr>
          <w:rStyle w:val="StyleBoldUnderline"/>
        </w:rPr>
        <w:t xml:space="preserve">could provide. </w:t>
      </w:r>
    </w:p>
    <w:p w:rsidR="00FF6D3B" w:rsidRDefault="00FF6D3B" w:rsidP="00FF6D3B">
      <w:r>
        <w:t xml:space="preserve">Perhaps </w:t>
      </w:r>
      <w:r>
        <w:rPr>
          <w:rStyle w:val="StyleBoldUnderline"/>
        </w:rPr>
        <w:t>it is time for American oil companies to lead the way in opening up Cuba</w:t>
      </w:r>
      <w:r>
        <w:t xml:space="preserve">? After all, the expropriation of these companies led President Eisenhower to impose the first comprehensive sanctions. </w:t>
      </w:r>
    </w:p>
    <w:p w:rsidR="00FF6D3B" w:rsidRDefault="00FF6D3B" w:rsidP="00FF6D3B">
      <w:r>
        <w:t xml:space="preserve">It will take courage and vision to change course, but </w:t>
      </w:r>
      <w:r>
        <w:rPr>
          <w:rStyle w:val="StyleBoldUnderline"/>
        </w:rPr>
        <w:t>the alternative is that neither the United States nor Cuban Americans will play a part in Cuba's future.</w:t>
      </w:r>
      <w:r>
        <w:t xml:space="preserve"> In Poland, Hungry, Czechoslovakia and the Soviet Union before the fall of the Iron Curtain, our contacts spread the idea that there was an alternative way of life and helped reinforce internal discontent with communism's failure. The following actions, although modest, would allow the administration to seize the initiative after a half-century siesta: </w:t>
      </w:r>
    </w:p>
    <w:p w:rsidR="00FF6D3B" w:rsidRDefault="00FF6D3B" w:rsidP="00FF6D3B">
      <w:r>
        <w:rPr>
          <w:rStyle w:val="StyleBoldUnderline"/>
        </w:rPr>
        <w:t xml:space="preserve">Modify our isolationist policies—allow family and people-to-people visits—as </w:t>
      </w:r>
      <w:proofErr w:type="gramStart"/>
      <w:r>
        <w:rPr>
          <w:rStyle w:val="StyleBoldUnderline"/>
        </w:rPr>
        <w:t>their out-reach</w:t>
      </w:r>
      <w:proofErr w:type="gramEnd"/>
      <w:r>
        <w:rPr>
          <w:rStyle w:val="StyleBoldUnderline"/>
        </w:rPr>
        <w:t xml:space="preserve"> will reduce social tensions, allowing for </w:t>
      </w:r>
      <w:r>
        <w:t xml:space="preserve">some </w:t>
      </w:r>
      <w:r>
        <w:rPr>
          <w:rStyle w:val="StyleBoldUnderline"/>
        </w:rPr>
        <w:t>reforms</w:t>
      </w:r>
      <w:r>
        <w:t xml:space="preserve"> during the ongoing and uncertain transitional years.</w:t>
      </w:r>
    </w:p>
    <w:p w:rsidR="00FF6D3B" w:rsidRDefault="00FF6D3B" w:rsidP="00FF6D3B">
      <w:r>
        <w:rPr>
          <w:rStyle w:val="StyleBoldUnderline"/>
        </w:rPr>
        <w:t>Renew bilateral cooperation on anti-narcotics, crime, migration and preservation of the environment</w:t>
      </w:r>
      <w:r>
        <w:t xml:space="preserve">. These objectives are as much in our interest as they are in Cuba's. </w:t>
      </w:r>
    </w:p>
    <w:p w:rsidR="00FF6D3B" w:rsidRDefault="00FF6D3B" w:rsidP="00FF6D3B">
      <w:r>
        <w:t xml:space="preserve">Offer incentives for internal reform, such as permitting direct telecommunications links and the sale of communications equipment. </w:t>
      </w:r>
    </w:p>
    <w:p w:rsidR="00FF6D3B" w:rsidRDefault="00FF6D3B" w:rsidP="00FF6D3B">
      <w:r>
        <w:t xml:space="preserve">Encourage the Organization of American States to begin a dialogue with the Cuban government about the political and economic reforms that Cuba must undertake to again become an active member. </w:t>
      </w:r>
    </w:p>
    <w:p w:rsidR="00FF6D3B" w:rsidRDefault="00FF6D3B" w:rsidP="00FF6D3B">
      <w:pPr>
        <w:rPr>
          <w:rStyle w:val="StyleBoldUnderline"/>
        </w:rPr>
      </w:pPr>
      <w:r>
        <w:t xml:space="preserve">When Ronald Reagan challenged Mikhail Gorbachev to ''tear down that wall,'' he did so from a position of moral superiority. He believed that </w:t>
      </w:r>
      <w:r>
        <w:rPr>
          <w:rStyle w:val="StyleBoldUnderline"/>
        </w:rPr>
        <w:t xml:space="preserve">the values of democracy and a market economy would prevail over authoritarianism and communism </w:t>
      </w:r>
      <w:r>
        <w:t>when people had a chance to be exposed to both. If, as a nation, we still believe in these core values, the implication should be clear—</w:t>
      </w:r>
      <w:r>
        <w:rPr>
          <w:rStyle w:val="StyleBoldUnderline"/>
        </w:rPr>
        <w:t>we should seek contact with the Cuban people to empower them to take charge of their future.</w:t>
      </w:r>
    </w:p>
    <w:p w:rsidR="00FF6D3B" w:rsidRDefault="00FF6D3B" w:rsidP="00FF6D3B">
      <w:r>
        <w:rPr>
          <w:rStyle w:val="StyleBoldUnderline"/>
        </w:rPr>
        <w:t>The price of partisan politics will be to persist in a failed policy that will</w:t>
      </w:r>
      <w:r>
        <w:t xml:space="preserve"> continue to </w:t>
      </w:r>
      <w:r>
        <w:rPr>
          <w:rStyle w:val="StyleBoldUnderline"/>
        </w:rPr>
        <w:t>give life to Castro's legacy</w:t>
      </w:r>
      <w:r>
        <w:t xml:space="preserve">, thereby </w:t>
      </w:r>
      <w:r>
        <w:rPr>
          <w:rStyle w:val="StyleBoldUnderline"/>
        </w:rPr>
        <w:t xml:space="preserve">preventing the contacts that would empower the Cuban people to take charge of their future. </w:t>
      </w:r>
    </w:p>
    <w:p w:rsidR="00FF6D3B" w:rsidRDefault="00FF6D3B" w:rsidP="00FF6D3B"/>
    <w:p w:rsidR="00FF6D3B" w:rsidRDefault="00FF6D3B" w:rsidP="00FF6D3B">
      <w:pPr>
        <w:pStyle w:val="Heading3"/>
      </w:pPr>
      <w:r>
        <w:lastRenderedPageBreak/>
        <w:t>Solves US soft power</w:t>
      </w:r>
    </w:p>
    <w:p w:rsidR="00FF6D3B" w:rsidRDefault="00FF6D3B" w:rsidP="00FF6D3B"/>
    <w:p w:rsidR="00FF6D3B" w:rsidRDefault="00FF6D3B" w:rsidP="00FF6D3B">
      <w:pPr>
        <w:pStyle w:val="Heading4"/>
        <w:rPr>
          <w:szCs w:val="20"/>
        </w:rPr>
      </w:pPr>
      <w:r>
        <w:rPr>
          <w:szCs w:val="20"/>
        </w:rPr>
        <w:t>It expands US soft power</w:t>
      </w:r>
    </w:p>
    <w:p w:rsidR="00FF6D3B" w:rsidRPr="009C0B28" w:rsidRDefault="00FF6D3B" w:rsidP="00FF6D3B">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FF6D3B" w:rsidRPr="00CD06F0" w:rsidRDefault="00FF6D3B" w:rsidP="00FF6D3B">
      <w:pPr>
        <w:autoSpaceDE w:val="0"/>
        <w:autoSpaceDN w:val="0"/>
        <w:adjustRightInd w:val="0"/>
        <w:rPr>
          <w:szCs w:val="20"/>
        </w:rPr>
      </w:pPr>
      <w:r w:rsidRPr="00ED1E56">
        <w:rPr>
          <w:rStyle w:val="StyleBoldUnderline"/>
        </w:rPr>
        <w:t>Travel between the United States and Cuba is highly constrained</w:t>
      </w:r>
      <w:r w:rsidRPr="00CD06F0">
        <w:rPr>
          <w:szCs w:val="20"/>
        </w:rPr>
        <w:t xml:space="preserve"> by restrictions imposed and enforced by the governments of both countries. </w:t>
      </w:r>
      <w:r w:rsidRPr="00ED1E56">
        <w:rPr>
          <w:rStyle w:val="StyleBoldUnderline"/>
        </w:rPr>
        <w:t>With Cuba listed by the State</w:t>
      </w:r>
      <w:r w:rsidRPr="00CD06F0">
        <w:rPr>
          <w:szCs w:val="20"/>
        </w:rPr>
        <w:t xml:space="preserve"> Department </w:t>
      </w:r>
      <w:r w:rsidRPr="00ED1E56">
        <w:rPr>
          <w:rStyle w:val="StyleBoldUnderline"/>
        </w:rPr>
        <w:t>among</w:t>
      </w:r>
      <w:r w:rsidRPr="00CD06F0">
        <w:rPr>
          <w:szCs w:val="20"/>
        </w:rPr>
        <w:t xml:space="preserve"> a handful of countries considered international </w:t>
      </w:r>
      <w:r w:rsidRPr="00ED1E56">
        <w:rPr>
          <w:rStyle w:val="StyleBoldUnderline"/>
        </w:rPr>
        <w:t>sponsors of terrorism, its citizens face heightened scrutiny in obtaining travel visas</w:t>
      </w:r>
      <w:r w:rsidRPr="00CD06F0">
        <w:rPr>
          <w:szCs w:val="20"/>
        </w:rPr>
        <w:t xml:space="preserve"> to the United States.103</w:t>
      </w:r>
      <w:r w:rsidRPr="00ED1E56">
        <w:rPr>
          <w:rStyle w:val="StyleBoldUnderline"/>
        </w:rPr>
        <w:t xml:space="preserve"> Cuba</w:t>
      </w:r>
      <w:r w:rsidRPr="00CD06F0">
        <w:rPr>
          <w:szCs w:val="20"/>
        </w:rPr>
        <w:t xml:space="preserve">‟s policy is equally, if not more rigid in this regard. Its government </w:t>
      </w:r>
      <w:r w:rsidRPr="00ED1E56">
        <w:rPr>
          <w:rStyle w:val="StyleBoldUnderline"/>
        </w:rPr>
        <w:t>forbids citizens from traveling to the United States without “official authorization</w:t>
      </w:r>
      <w:r w:rsidRPr="00CD06F0">
        <w:rPr>
          <w:szCs w:val="20"/>
        </w:rPr>
        <w:t xml:space="preserve">” and exit permits are regularly denied.104 </w:t>
      </w:r>
      <w:proofErr w:type="gramStart"/>
      <w:r w:rsidRPr="00ED1E56">
        <w:rPr>
          <w:rStyle w:val="StyleBoldUnderline"/>
        </w:rPr>
        <w:t>Despite</w:t>
      </w:r>
      <w:proofErr w:type="gramEnd"/>
      <w:r w:rsidRPr="00CD06F0">
        <w:rPr>
          <w:szCs w:val="20"/>
        </w:rPr>
        <w:t xml:space="preserve"> these </w:t>
      </w:r>
      <w:r w:rsidRPr="00ED1E56">
        <w:rPr>
          <w:rStyle w:val="StyleBoldUnderline"/>
        </w:rPr>
        <w:t>current circumstances</w:t>
      </w:r>
      <w:r w:rsidRPr="00CD06F0">
        <w:rPr>
          <w:szCs w:val="20"/>
        </w:rPr>
        <w:t xml:space="preserve">, however, </w:t>
      </w:r>
      <w:r w:rsidRPr="00ED1E56">
        <w:rPr>
          <w:rStyle w:val="StyleBoldUnderline"/>
        </w:rPr>
        <w:t>there are strategies by which the U.S. may</w:t>
      </w:r>
      <w:r w:rsidRPr="00CD06F0">
        <w:rPr>
          <w:szCs w:val="20"/>
        </w:rPr>
        <w:t xml:space="preserve"> be able to </w:t>
      </w:r>
      <w:r w:rsidRPr="00ED1E56">
        <w:rPr>
          <w:rStyle w:val="StyleBoldUnderline"/>
        </w:rPr>
        <w:t>incite</w:t>
      </w:r>
      <w:r w:rsidRPr="00CD06F0">
        <w:rPr>
          <w:szCs w:val="20"/>
        </w:rPr>
        <w:t xml:space="preserve"> a more robust </w:t>
      </w:r>
      <w:r w:rsidRPr="00ED1E56">
        <w:rPr>
          <w:rStyle w:val="StyleBoldUnderline"/>
        </w:rPr>
        <w:t>exchange of travelers, an outcome that would hold great promise for enhancing American soft power in Cuba. Cuban visitors</w:t>
      </w:r>
      <w:r w:rsidRPr="00CD06F0">
        <w:rPr>
          <w:szCs w:val="20"/>
        </w:rPr>
        <w:t xml:space="preserve"> to the U.S. </w:t>
      </w:r>
      <w:r w:rsidRPr="00ED1E56">
        <w:rPr>
          <w:rStyle w:val="StyleBoldUnderline"/>
        </w:rPr>
        <w:t>would return home with a unique</w:t>
      </w:r>
      <w:r w:rsidRPr="00CD06F0">
        <w:rPr>
          <w:szCs w:val="20"/>
        </w:rPr>
        <w:t xml:space="preserve"> personal </w:t>
      </w:r>
      <w:r w:rsidRPr="00ED1E56">
        <w:rPr>
          <w:rStyle w:val="StyleBoldUnderline"/>
        </w:rPr>
        <w:t>perspective</w:t>
      </w:r>
      <w:r w:rsidRPr="00CD06F0">
        <w:rPr>
          <w:szCs w:val="20"/>
        </w:rPr>
        <w:t xml:space="preserve">, one </w:t>
      </w:r>
      <w:r w:rsidRPr="00ED1E56">
        <w:rPr>
          <w:rStyle w:val="StyleBoldUnderline"/>
        </w:rPr>
        <w:t>that might run counter to that which they have been taught</w:t>
      </w:r>
      <w:r w:rsidRPr="00CD06F0">
        <w:rPr>
          <w:szCs w:val="20"/>
        </w:rPr>
        <w:t xml:space="preserve"> in school, and </w:t>
      </w:r>
      <w:r w:rsidRPr="00ED1E56">
        <w:rPr>
          <w:rStyle w:val="StyleBoldUnderline"/>
        </w:rPr>
        <w:t>which they would</w:t>
      </w:r>
      <w:r w:rsidRPr="00CD06F0">
        <w:rPr>
          <w:szCs w:val="20"/>
        </w:rPr>
        <w:t xml:space="preserve"> be expected to </w:t>
      </w:r>
      <w:r w:rsidRPr="00ED1E56">
        <w:rPr>
          <w:rStyle w:val="StyleBoldUnderline"/>
        </w:rPr>
        <w:t>share</w:t>
      </w:r>
      <w:r w:rsidRPr="00CD06F0">
        <w:rPr>
          <w:szCs w:val="20"/>
        </w:rPr>
        <w:t xml:space="preserve"> with relatives, peers, and social networks. There is no guarantee of course that all Cuban travelers would be enchanted by all American cultural and social mores (in fact, they might be offended by some) but at least </w:t>
      </w:r>
      <w:r w:rsidRPr="00ED1E56">
        <w:rPr>
          <w:rStyle w:val="StyleBoldUnderline"/>
        </w:rPr>
        <w:t>they would have the opportunity to</w:t>
      </w:r>
      <w:r w:rsidRPr="00CD06F0">
        <w:rPr>
          <w:szCs w:val="20"/>
        </w:rPr>
        <w:t xml:space="preserve"> experience some of them first hand and to meet and perhaps converse with Americans, possibly for the first time in their lives, and thereby </w:t>
      </w:r>
      <w:r w:rsidRPr="00ED1E56">
        <w:rPr>
          <w:rStyle w:val="StyleBoldUnderline"/>
        </w:rPr>
        <w:t>form their own opinions about the U.S.</w:t>
      </w:r>
      <w:r w:rsidRPr="00CD06F0">
        <w:rPr>
          <w:szCs w:val="20"/>
        </w:rPr>
        <w:t xml:space="preserve"> </w:t>
      </w:r>
      <w:r w:rsidRPr="00ED1E56">
        <w:rPr>
          <w:rStyle w:val="StyleBoldUnderline"/>
        </w:rPr>
        <w:t>This alone would</w:t>
      </w:r>
      <w:r w:rsidRPr="00CD06F0">
        <w:rPr>
          <w:szCs w:val="20"/>
        </w:rPr>
        <w:t xml:space="preserve"> seem likely to </w:t>
      </w:r>
      <w:r w:rsidRPr="00ED1E56">
        <w:rPr>
          <w:rStyle w:val="StyleBoldUnderline"/>
        </w:rPr>
        <w:t>undermine</w:t>
      </w:r>
      <w:r w:rsidRPr="00CD06F0">
        <w:rPr>
          <w:szCs w:val="20"/>
        </w:rPr>
        <w:t xml:space="preserve"> the </w:t>
      </w:r>
      <w:r w:rsidRPr="00ED1E56">
        <w:rPr>
          <w:rStyle w:val="StyleBoldUnderline"/>
        </w:rPr>
        <w:t>impressions</w:t>
      </w:r>
      <w:r w:rsidRPr="00CD06F0">
        <w:rPr>
          <w:szCs w:val="20"/>
        </w:rPr>
        <w:t xml:space="preserve"> of America </w:t>
      </w:r>
      <w:r w:rsidRPr="00ED1E56">
        <w:rPr>
          <w:rStyle w:val="StyleBoldUnderline"/>
        </w:rPr>
        <w:t>that</w:t>
      </w:r>
      <w:r w:rsidRPr="00CD06F0">
        <w:rPr>
          <w:szCs w:val="20"/>
        </w:rPr>
        <w:t xml:space="preserve"> most </w:t>
      </w:r>
      <w:r w:rsidRPr="00ED1E56">
        <w:rPr>
          <w:rStyle w:val="StyleBoldUnderline"/>
        </w:rPr>
        <w:t>Cuban are prone to form</w:t>
      </w:r>
      <w:r w:rsidRPr="00CD06F0">
        <w:rPr>
          <w:szCs w:val="20"/>
        </w:rPr>
        <w:t xml:space="preserve"> if </w:t>
      </w:r>
      <w:r w:rsidRPr="00ED1E56">
        <w:rPr>
          <w:rStyle w:val="StyleBoldUnderline"/>
        </w:rPr>
        <w:t xml:space="preserve">exposed only to </w:t>
      </w:r>
      <w:r w:rsidRPr="00CD06F0">
        <w:rPr>
          <w:szCs w:val="20"/>
        </w:rPr>
        <w:t xml:space="preserve">official </w:t>
      </w:r>
      <w:r w:rsidRPr="00ED1E56">
        <w:rPr>
          <w:rStyle w:val="StyleBoldUnderline"/>
        </w:rPr>
        <w:t xml:space="preserve">government </w:t>
      </w:r>
      <w:r w:rsidRPr="00ED1E56">
        <w:t>information</w:t>
      </w:r>
      <w:r w:rsidRPr="00CD06F0">
        <w:rPr>
          <w:szCs w:val="20"/>
        </w:rPr>
        <w:t xml:space="preserve"> </w:t>
      </w:r>
      <w:r w:rsidRPr="00ED1E56">
        <w:rPr>
          <w:rStyle w:val="StyleBoldUnderline"/>
        </w:rPr>
        <w:t>sources</w:t>
      </w:r>
      <w:r w:rsidRPr="00CD06F0">
        <w:rPr>
          <w:szCs w:val="20"/>
        </w:rPr>
        <w:t xml:space="preserve">, </w:t>
      </w:r>
      <w:r w:rsidRPr="00ED1E56">
        <w:rPr>
          <w:rStyle w:val="StyleBoldUnderline"/>
        </w:rPr>
        <w:t>and could</w:t>
      </w:r>
      <w:r w:rsidRPr="00CD06F0">
        <w:rPr>
          <w:szCs w:val="20"/>
        </w:rPr>
        <w:t xml:space="preserve"> over time </w:t>
      </w:r>
      <w:r w:rsidRPr="00ED1E56">
        <w:rPr>
          <w:rStyle w:val="StyleBoldUnderline"/>
        </w:rPr>
        <w:t>help reformulate</w:t>
      </w:r>
      <w:r w:rsidRPr="00CD06F0">
        <w:rPr>
          <w:szCs w:val="20"/>
        </w:rPr>
        <w:t xml:space="preserve"> those </w:t>
      </w:r>
      <w:r w:rsidRPr="00ED1E56">
        <w:rPr>
          <w:rStyle w:val="StyleBoldUnderline"/>
        </w:rPr>
        <w:t>impressions in a way more sympathetic to the United States</w:t>
      </w:r>
      <w:r w:rsidRPr="00CD06F0">
        <w:rPr>
          <w:szCs w:val="20"/>
        </w:rPr>
        <w:t xml:space="preserve">, thereby </w:t>
      </w:r>
      <w:r w:rsidRPr="00ED1E56">
        <w:rPr>
          <w:rStyle w:val="StyleBoldUnderline"/>
        </w:rPr>
        <w:t>enhancing U.S. soft power</w:t>
      </w:r>
      <w:r w:rsidRPr="00CD06F0">
        <w:rPr>
          <w:szCs w:val="20"/>
        </w:rPr>
        <w:t xml:space="preserve"> on the island</w:t>
      </w:r>
    </w:p>
    <w:p w:rsidR="00FF6D3B" w:rsidRDefault="00FF6D3B" w:rsidP="00FF6D3B">
      <w:pPr>
        <w:autoSpaceDE w:val="0"/>
        <w:autoSpaceDN w:val="0"/>
        <w:adjustRightInd w:val="0"/>
        <w:rPr>
          <w:rStyle w:val="StyleBoldUnderline"/>
        </w:rPr>
      </w:pPr>
      <w:r w:rsidRPr="00ED1E56">
        <w:rPr>
          <w:rStyle w:val="StyleBoldUnderline"/>
        </w:rPr>
        <w:t>The challenge</w:t>
      </w:r>
      <w:r w:rsidRPr="00CD06F0">
        <w:rPr>
          <w:szCs w:val="20"/>
        </w:rPr>
        <w:t xml:space="preserve"> for U.S. policymakers, therefore, </w:t>
      </w:r>
      <w:r w:rsidRPr="00ED1E56">
        <w:rPr>
          <w:rStyle w:val="StyleBoldUnderline"/>
        </w:rPr>
        <w:t>is to entice</w:t>
      </w:r>
      <w:r w:rsidRPr="00CD06F0">
        <w:rPr>
          <w:szCs w:val="20"/>
        </w:rPr>
        <w:t xml:space="preserve"> the </w:t>
      </w:r>
      <w:r w:rsidRPr="00ED1E56">
        <w:rPr>
          <w:rStyle w:val="StyleBoldUnderline"/>
        </w:rPr>
        <w:t>Cuba</w:t>
      </w:r>
      <w:r w:rsidRPr="00CD06F0">
        <w:rPr>
          <w:szCs w:val="20"/>
        </w:rPr>
        <w:t xml:space="preserve">n government </w:t>
      </w:r>
      <w:r w:rsidRPr="00ED1E56">
        <w:rPr>
          <w:rStyle w:val="StyleBoldUnderline"/>
        </w:rPr>
        <w:t>to reassess its policies on travel</w:t>
      </w:r>
      <w:r w:rsidRPr="00CD06F0">
        <w:rPr>
          <w:szCs w:val="20"/>
        </w:rPr>
        <w:t xml:space="preserve"> abroad. A vast majority of </w:t>
      </w:r>
      <w:r w:rsidRPr="00ED1E56">
        <w:rPr>
          <w:rStyle w:val="StyleBoldUnderline"/>
        </w:rPr>
        <w:t xml:space="preserve">Cuban citizens favor lifting </w:t>
      </w:r>
      <w:r w:rsidRPr="00ED1E56">
        <w:t>the</w:t>
      </w:r>
      <w:r w:rsidRPr="00ED1E56">
        <w:rPr>
          <w:rStyle w:val="StyleBoldUnderline"/>
        </w:rPr>
        <w:t xml:space="preserve"> current restrictions</w:t>
      </w:r>
      <w:proofErr w:type="gramStart"/>
      <w:r w:rsidRPr="00CD06F0">
        <w:rPr>
          <w:szCs w:val="20"/>
        </w:rPr>
        <w:t>,105</w:t>
      </w:r>
      <w:proofErr w:type="gramEnd"/>
      <w:r w:rsidRPr="00CD06F0">
        <w:rPr>
          <w:szCs w:val="20"/>
        </w:rPr>
        <w:t xml:space="preserve"> but public sentiment has thus far not prodded Havana to act. One observer argues that “there are no laws or clearly written regulations [in Cuba] covering these [travel abroad] processes,”106 which only complicates the challenge for the United States. Yet </w:t>
      </w:r>
      <w:r w:rsidRPr="00ED1E56">
        <w:rPr>
          <w:rStyle w:val="StyleBoldUnderline"/>
        </w:rPr>
        <w:t>there are tremendous economic incentives for</w:t>
      </w:r>
      <w:r w:rsidRPr="00CD06F0">
        <w:rPr>
          <w:szCs w:val="20"/>
        </w:rPr>
        <w:t xml:space="preserve"> the Cubans to </w:t>
      </w:r>
      <w:r w:rsidRPr="00ED1E56">
        <w:rPr>
          <w:rStyle w:val="StyleBoldUnderline"/>
        </w:rPr>
        <w:t>open travel</w:t>
      </w:r>
      <w:r w:rsidRPr="00CD06F0">
        <w:rPr>
          <w:szCs w:val="20"/>
        </w:rPr>
        <w:t xml:space="preserve"> channels with the U.S. </w:t>
      </w:r>
      <w:r w:rsidRPr="00ED1E56">
        <w:t>and</w:t>
      </w:r>
      <w:r w:rsidRPr="00ED1E56">
        <w:rPr>
          <w:rStyle w:val="StyleBoldUnderline"/>
        </w:rPr>
        <w:t xml:space="preserve"> it would </w:t>
      </w:r>
      <w:r w:rsidRPr="00CD06F0">
        <w:rPr>
          <w:szCs w:val="20"/>
        </w:rPr>
        <w:t xml:space="preserve">therefore seem to </w:t>
      </w:r>
      <w:r w:rsidRPr="00ED1E56">
        <w:rPr>
          <w:rStyle w:val="StyleBoldUnderline"/>
        </w:rPr>
        <w:t>be in their best interest to do so</w:t>
      </w:r>
      <w:r w:rsidRPr="00CD06F0">
        <w:rPr>
          <w:szCs w:val="20"/>
        </w:rPr>
        <w:t xml:space="preserve">.107 </w:t>
      </w:r>
      <w:proofErr w:type="gramStart"/>
      <w:r w:rsidRPr="00ED1E56">
        <w:rPr>
          <w:rStyle w:val="StyleBoldUnderline"/>
        </w:rPr>
        <w:t>In</w:t>
      </w:r>
      <w:proofErr w:type="gramEnd"/>
      <w:r w:rsidRPr="00ED1E56">
        <w:rPr>
          <w:rStyle w:val="StyleBoldUnderline"/>
        </w:rPr>
        <w:t xml:space="preserve"> recent years, Cuba has lifted restrictions </w:t>
      </w:r>
      <w:r w:rsidRPr="00CD06F0">
        <w:rPr>
          <w:szCs w:val="20"/>
        </w:rPr>
        <w:t xml:space="preserve">limiting visitors </w:t>
      </w:r>
      <w:r w:rsidRPr="00ED1E56">
        <w:rPr>
          <w:rStyle w:val="StyleBoldUnderline"/>
        </w:rPr>
        <w:t>from</w:t>
      </w:r>
      <w:r w:rsidRPr="00CD06F0">
        <w:rPr>
          <w:szCs w:val="20"/>
        </w:rPr>
        <w:t xml:space="preserve"> many </w:t>
      </w:r>
      <w:r w:rsidRPr="00ED1E56">
        <w:rPr>
          <w:rStyle w:val="StyleBoldUnderline"/>
        </w:rPr>
        <w:t>other Western countries and may be inclined to continue that trend.</w:t>
      </w:r>
      <w:r w:rsidRPr="00CD06F0">
        <w:rPr>
          <w:szCs w:val="20"/>
        </w:rPr>
        <w:t xml:space="preserve"> </w:t>
      </w:r>
      <w:r w:rsidRPr="00ED1E56">
        <w:rPr>
          <w:rStyle w:val="StyleBoldUnderline"/>
        </w:rPr>
        <w:t>The United States would serve as a lucrative market for</w:t>
      </w:r>
      <w:r w:rsidRPr="00CD06F0">
        <w:rPr>
          <w:szCs w:val="20"/>
        </w:rPr>
        <w:t xml:space="preserve"> Cuba‟s burgeoning </w:t>
      </w:r>
      <w:r w:rsidRPr="00ED1E56">
        <w:rPr>
          <w:rStyle w:val="StyleBoldUnderline"/>
        </w:rPr>
        <w:t>tourism</w:t>
      </w:r>
      <w:r w:rsidRPr="00CD06F0">
        <w:rPr>
          <w:szCs w:val="20"/>
        </w:rPr>
        <w:t xml:space="preserve"> industry, considering its relative wealth and proximity to the island, so it is reasonable to assume that </w:t>
      </w:r>
      <w:r w:rsidRPr="00ED1E56">
        <w:rPr>
          <w:rStyle w:val="StyleBoldUnderline"/>
        </w:rPr>
        <w:t xml:space="preserve">the Cuban government will consider ways to tap into that market </w:t>
      </w:r>
      <w:r w:rsidRPr="00ED1E56">
        <w:t>as a means</w:t>
      </w:r>
      <w:r w:rsidRPr="00ED1E56">
        <w:rPr>
          <w:rStyle w:val="StyleBoldUnderline"/>
        </w:rPr>
        <w:t xml:space="preserve"> to bolster the economy</w:t>
      </w:r>
      <w:r w:rsidRPr="00CD06F0">
        <w:rPr>
          <w:szCs w:val="20"/>
        </w:rPr>
        <w:t xml:space="preserve">. For these reasons, lawmakers in </w:t>
      </w:r>
      <w:r w:rsidRPr="00ED1E56">
        <w:rPr>
          <w:rStyle w:val="StyleBoldUnderline"/>
        </w:rPr>
        <w:t>Havana might well be prone to liberalize their policies on travel abroad, particularly if the U.S. State Department were to signal its intention to reciprocate.</w:t>
      </w:r>
    </w:p>
    <w:p w:rsidR="00FF6D3B" w:rsidRDefault="00FF6D3B" w:rsidP="00FF6D3B">
      <w:pPr>
        <w:pStyle w:val="Heading4"/>
      </w:pPr>
      <w:r>
        <w:t>Increased exchange increases soft power</w:t>
      </w:r>
    </w:p>
    <w:p w:rsidR="00FF6D3B" w:rsidRPr="009C0B28" w:rsidRDefault="00FF6D3B" w:rsidP="00FF6D3B">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FF6D3B" w:rsidRDefault="00FF6D3B" w:rsidP="00FF6D3B">
      <w:pPr>
        <w:autoSpaceDE w:val="0"/>
        <w:autoSpaceDN w:val="0"/>
        <w:adjustRightInd w:val="0"/>
        <w:rPr>
          <w:sz w:val="12"/>
          <w:szCs w:val="20"/>
        </w:rPr>
      </w:pPr>
      <w:r>
        <w:rPr>
          <w:szCs w:val="20"/>
        </w:rPr>
        <w:t xml:space="preserve">Another means by which </w:t>
      </w:r>
      <w:r w:rsidRPr="000F16CC">
        <w:rPr>
          <w:rStyle w:val="StyleBoldUnderline"/>
          <w:highlight w:val="green"/>
        </w:rPr>
        <w:t>U.S. ideas could serve as</w:t>
      </w:r>
      <w:r w:rsidRPr="000F16CC">
        <w:rPr>
          <w:szCs w:val="20"/>
          <w:highlight w:val="green"/>
        </w:rPr>
        <w:t xml:space="preserve"> </w:t>
      </w:r>
      <w:r w:rsidRPr="000F16CC">
        <w:rPr>
          <w:rStyle w:val="StyleBoldUnderline"/>
          <w:highlight w:val="green"/>
        </w:rPr>
        <w:t>a valuable source of soft power in Cuba</w:t>
      </w:r>
      <w:r>
        <w:rPr>
          <w:szCs w:val="20"/>
        </w:rPr>
        <w:t xml:space="preserve"> is </w:t>
      </w:r>
      <w:r w:rsidRPr="000F16CC">
        <w:rPr>
          <w:rStyle w:val="StyleBoldUnderline"/>
          <w:highlight w:val="green"/>
        </w:rPr>
        <w:t>through</w:t>
      </w:r>
      <w:r>
        <w:rPr>
          <w:szCs w:val="20"/>
        </w:rPr>
        <w:t xml:space="preserve"> the </w:t>
      </w:r>
      <w:r w:rsidRPr="00FA75C6">
        <w:t>proliferation</w:t>
      </w:r>
      <w:r>
        <w:rPr>
          <w:szCs w:val="20"/>
        </w:rPr>
        <w:t xml:space="preserve"> of </w:t>
      </w:r>
      <w:r w:rsidRPr="000F16CC">
        <w:rPr>
          <w:rStyle w:val="StyleBoldUnderline"/>
          <w:highlight w:val="green"/>
        </w:rPr>
        <w:t>bilateral educational exchange programs</w:t>
      </w:r>
      <w:r>
        <w:rPr>
          <w:szCs w:val="20"/>
        </w:rPr>
        <w:t xml:space="preserve">. After all, </w:t>
      </w:r>
      <w:r w:rsidRPr="00FA75C6">
        <w:rPr>
          <w:rStyle w:val="StyleBoldUnderline"/>
        </w:rPr>
        <w:t>these programs serve as a conduit for the exchange of ideas</w:t>
      </w:r>
      <w:r>
        <w:rPr>
          <w:szCs w:val="20"/>
        </w:rPr>
        <w:t xml:space="preserve"> between academics</w:t>
      </w:r>
      <w:r w:rsidRPr="006C6644">
        <w:rPr>
          <w:sz w:val="12"/>
          <w:szCs w:val="20"/>
        </w:rPr>
        <w:t xml:space="preserve"> </w:t>
      </w:r>
      <w:r>
        <w:rPr>
          <w:szCs w:val="20"/>
        </w:rPr>
        <w:t xml:space="preserve">and scholars of both countries. </w:t>
      </w:r>
      <w:r w:rsidRPr="00FA75C6">
        <w:t xml:space="preserve">Currently there </w:t>
      </w:r>
      <w:r w:rsidRPr="00FA75C6">
        <w:lastRenderedPageBreak/>
        <w:t>are limited bilateral educational exchange programs</w:t>
      </w:r>
      <w:r>
        <w:rPr>
          <w:szCs w:val="20"/>
        </w:rPr>
        <w:t xml:space="preserve">, and therefore </w:t>
      </w:r>
      <w:r w:rsidRPr="000F16CC">
        <w:rPr>
          <w:rStyle w:val="StyleBoldUnderline"/>
          <w:highlight w:val="green"/>
        </w:rPr>
        <w:t>their capacity to influence Cuban opinion</w:t>
      </w:r>
      <w:r>
        <w:rPr>
          <w:szCs w:val="20"/>
        </w:rPr>
        <w:t xml:space="preserve"> about the U.S. </w:t>
      </w:r>
      <w:r w:rsidRPr="000F16CC">
        <w:rPr>
          <w:rStyle w:val="StyleBoldUnderline"/>
          <w:highlight w:val="green"/>
        </w:rPr>
        <w:t>is</w:t>
      </w:r>
      <w:r>
        <w:rPr>
          <w:szCs w:val="20"/>
        </w:rPr>
        <w:t xml:space="preserve"> quite</w:t>
      </w:r>
      <w:r w:rsidRPr="006C6644">
        <w:rPr>
          <w:sz w:val="12"/>
          <w:szCs w:val="20"/>
        </w:rPr>
        <w:t xml:space="preserve"> </w:t>
      </w:r>
      <w:r w:rsidRPr="000F16CC">
        <w:rPr>
          <w:rStyle w:val="StyleBoldUnderline"/>
          <w:highlight w:val="green"/>
        </w:rPr>
        <w:t>negligible</w:t>
      </w:r>
      <w:r>
        <w:rPr>
          <w:szCs w:val="20"/>
        </w:rPr>
        <w:t xml:space="preserve">. But </w:t>
      </w:r>
      <w:r w:rsidRPr="00FA75C6">
        <w:rPr>
          <w:rStyle w:val="StyleBoldUnderline"/>
        </w:rPr>
        <w:t>through</w:t>
      </w:r>
      <w:r>
        <w:rPr>
          <w:szCs w:val="20"/>
        </w:rPr>
        <w:t xml:space="preserve"> the </w:t>
      </w:r>
      <w:r w:rsidRPr="00FA75C6">
        <w:rPr>
          <w:rStyle w:val="StyleBoldUnderline"/>
        </w:rPr>
        <w:t>expansion of these programs</w:t>
      </w:r>
      <w:r w:rsidRPr="000F16CC">
        <w:rPr>
          <w:szCs w:val="20"/>
          <w:highlight w:val="green"/>
        </w:rPr>
        <w:t xml:space="preserve">, </w:t>
      </w:r>
      <w:r w:rsidRPr="000F16CC">
        <w:rPr>
          <w:rStyle w:val="StyleBoldUnderline"/>
          <w:highlight w:val="green"/>
        </w:rPr>
        <w:t>the U</w:t>
      </w:r>
      <w:r w:rsidRPr="00FA75C6">
        <w:rPr>
          <w:rStyle w:val="StyleBoldUnderline"/>
        </w:rPr>
        <w:t xml:space="preserve">nited </w:t>
      </w:r>
      <w:r w:rsidRPr="000F16CC">
        <w:rPr>
          <w:rStyle w:val="StyleBoldUnderline"/>
          <w:highlight w:val="green"/>
        </w:rPr>
        <w:t>S</w:t>
      </w:r>
      <w:r w:rsidRPr="00FA75C6">
        <w:rPr>
          <w:rStyle w:val="StyleBoldUnderline"/>
        </w:rPr>
        <w:t xml:space="preserve">tates </w:t>
      </w:r>
      <w:r w:rsidRPr="000F16CC">
        <w:rPr>
          <w:rStyle w:val="StyleBoldUnderline"/>
          <w:highlight w:val="green"/>
        </w:rPr>
        <w:t>could open new</w:t>
      </w:r>
      <w:r w:rsidRPr="00FA75C6">
        <w:rPr>
          <w:rStyle w:val="StyleBoldUnderline"/>
        </w:rPr>
        <w:t xml:space="preserve"> </w:t>
      </w:r>
      <w:r w:rsidRPr="00FA75C6">
        <w:t>avenues for</w:t>
      </w:r>
      <w:r w:rsidRPr="00FA75C6">
        <w:rPr>
          <w:rStyle w:val="StyleBoldUnderline"/>
        </w:rPr>
        <w:t xml:space="preserve"> </w:t>
      </w:r>
      <w:r>
        <w:rPr>
          <w:szCs w:val="20"/>
        </w:rPr>
        <w:t>significant academic collaboration, allowing scholars opportunities to</w:t>
      </w:r>
      <w:r w:rsidRPr="006C6644">
        <w:rPr>
          <w:sz w:val="12"/>
          <w:szCs w:val="20"/>
        </w:rPr>
        <w:t xml:space="preserve"> </w:t>
      </w:r>
      <w:r>
        <w:rPr>
          <w:szCs w:val="20"/>
        </w:rPr>
        <w:t>develop professional and personal relationships and networks, thereby forming</w:t>
      </w:r>
      <w:r w:rsidRPr="006C6644">
        <w:rPr>
          <w:sz w:val="12"/>
          <w:szCs w:val="20"/>
        </w:rPr>
        <w:t xml:space="preserve"> </w:t>
      </w:r>
      <w:r>
        <w:rPr>
          <w:szCs w:val="20"/>
        </w:rPr>
        <w:t xml:space="preserve">potentially highly constructive </w:t>
      </w:r>
      <w:r w:rsidRPr="000F16CC">
        <w:rPr>
          <w:rStyle w:val="StyleBoldUnderline"/>
          <w:highlight w:val="green"/>
        </w:rPr>
        <w:t>channels of communication</w:t>
      </w:r>
      <w:r w:rsidRPr="000F16CC">
        <w:rPr>
          <w:szCs w:val="20"/>
          <w:highlight w:val="green"/>
        </w:rPr>
        <w:t xml:space="preserve"> </w:t>
      </w:r>
      <w:r w:rsidRPr="000F16CC">
        <w:rPr>
          <w:rStyle w:val="StyleBoldUnderline"/>
          <w:highlight w:val="green"/>
        </w:rPr>
        <w:t>between</w:t>
      </w:r>
      <w:r>
        <w:rPr>
          <w:szCs w:val="20"/>
        </w:rPr>
        <w:t xml:space="preserve"> important and</w:t>
      </w:r>
      <w:r w:rsidRPr="006C6644">
        <w:rPr>
          <w:sz w:val="12"/>
          <w:szCs w:val="20"/>
        </w:rPr>
        <w:t xml:space="preserve"> </w:t>
      </w:r>
      <w:r w:rsidRPr="000F16CC">
        <w:rPr>
          <w:rStyle w:val="StyleBoldUnderline"/>
          <w:highlight w:val="green"/>
        </w:rPr>
        <w:t>influential citizens</w:t>
      </w:r>
      <w:r>
        <w:rPr>
          <w:szCs w:val="20"/>
        </w:rPr>
        <w:t xml:space="preserve"> of the two countries. </w:t>
      </w:r>
      <w:r w:rsidRPr="000F16CC">
        <w:rPr>
          <w:rStyle w:val="StyleBoldUnderline"/>
          <w:highlight w:val="green"/>
        </w:rPr>
        <w:t>Such a policy would</w:t>
      </w:r>
      <w:r w:rsidRPr="000F16CC">
        <w:rPr>
          <w:rStyle w:val="StyleBoldUnderline"/>
        </w:rPr>
        <w:t xml:space="preserve"> be</w:t>
      </w:r>
      <w:r>
        <w:rPr>
          <w:szCs w:val="20"/>
        </w:rPr>
        <w:t xml:space="preserve"> relatively </w:t>
      </w:r>
      <w:r w:rsidRPr="00FA75C6">
        <w:rPr>
          <w:rStyle w:val="StyleBoldUnderline"/>
        </w:rPr>
        <w:t xml:space="preserve">simple to implement and could </w:t>
      </w:r>
      <w:r w:rsidRPr="000F16CC">
        <w:rPr>
          <w:rStyle w:val="StyleBoldUnderline"/>
          <w:highlight w:val="green"/>
        </w:rPr>
        <w:t>provide tremendous diplomatic benefits</w:t>
      </w:r>
      <w:r>
        <w:rPr>
          <w:szCs w:val="20"/>
        </w:rPr>
        <w:t xml:space="preserve"> for the United States,</w:t>
      </w:r>
      <w:r w:rsidRPr="006C6644">
        <w:rPr>
          <w:sz w:val="12"/>
          <w:szCs w:val="20"/>
        </w:rPr>
        <w:t xml:space="preserve"> </w:t>
      </w:r>
      <w:r>
        <w:rPr>
          <w:szCs w:val="20"/>
        </w:rPr>
        <w:t>which has continued to strictly limit these types of exchanges since the early 1960s.</w:t>
      </w:r>
      <w:r w:rsidRPr="006C6644">
        <w:rPr>
          <w:sz w:val="12"/>
          <w:szCs w:val="20"/>
        </w:rPr>
        <w:t xml:space="preserve"> </w:t>
      </w:r>
    </w:p>
    <w:p w:rsidR="00FF6D3B" w:rsidRDefault="00FF6D3B" w:rsidP="00FF6D3B">
      <w:pPr>
        <w:pStyle w:val="Heading4"/>
      </w:pPr>
      <w:r>
        <w:t xml:space="preserve">Educational exchanges increase soft power, bilateral relations, and improve policymaking </w:t>
      </w:r>
    </w:p>
    <w:p w:rsidR="00FF6D3B" w:rsidRPr="00580DA8" w:rsidRDefault="00FF6D3B" w:rsidP="00FF6D3B">
      <w:r w:rsidRPr="007425FA">
        <w:rPr>
          <w:rStyle w:val="StyleStyleBold12pt"/>
        </w:rPr>
        <w:t>Gavel 10</w:t>
      </w:r>
      <w:r>
        <w:t xml:space="preserve"> - Associate Director for Media Relations &amp; Public Affairs at Harvard Kennedy School of Government (Douglas, “Changing Course: Using American Soft Power to Affect U.S.-Cuban Relations”, Harvard University UMI Dissertations Publishing, ProQuest)//ID</w:t>
      </w:r>
    </w:p>
    <w:p w:rsidR="00FF6D3B" w:rsidRDefault="00FF6D3B" w:rsidP="00FF6D3B">
      <w:r w:rsidRPr="00FA75C6">
        <w:rPr>
          <w:rStyle w:val="StyleBoldUnderline"/>
        </w:rPr>
        <w:t>This analysis</w:t>
      </w:r>
      <w:r>
        <w:t xml:space="preserve"> also </w:t>
      </w:r>
      <w:r w:rsidRPr="00FA75C6">
        <w:rPr>
          <w:rStyle w:val="StyleBoldUnderline"/>
        </w:rPr>
        <w:t xml:space="preserve">demonstrated </w:t>
      </w:r>
      <w:r w:rsidRPr="000F16CC">
        <w:rPr>
          <w:rStyle w:val="StyleBoldUnderline"/>
          <w:highlight w:val="green"/>
        </w:rPr>
        <w:t>the tremendous soft power value of educational exchange</w:t>
      </w:r>
      <w:r>
        <w:t xml:space="preserve"> programs. The evidence suggests that </w:t>
      </w:r>
      <w:r w:rsidRPr="00FA75C6">
        <w:rPr>
          <w:rStyle w:val="StyleBoldUnderline"/>
        </w:rPr>
        <w:t>the risks for such exchange</w:t>
      </w:r>
      <w:r w:rsidRPr="00FA75C6">
        <w:t xml:space="preserve"> </w:t>
      </w:r>
      <w:r w:rsidRPr="00FA75C6">
        <w:rPr>
          <w:rStyle w:val="StyleBoldUnderline"/>
        </w:rPr>
        <w:t>would be low and</w:t>
      </w:r>
      <w:r>
        <w:t xml:space="preserve"> the </w:t>
      </w:r>
      <w:r w:rsidRPr="00FA75C6">
        <w:rPr>
          <w:rStyle w:val="StyleBoldUnderline"/>
        </w:rPr>
        <w:t>potential</w:t>
      </w:r>
      <w:r>
        <w:t xml:space="preserve">ly </w:t>
      </w:r>
      <w:r w:rsidRPr="00FA75C6">
        <w:rPr>
          <w:rStyle w:val="StyleBoldUnderline"/>
        </w:rPr>
        <w:t>payoffs could be quite high</w:t>
      </w:r>
      <w:r>
        <w:t xml:space="preserve">. </w:t>
      </w:r>
      <w:r w:rsidRPr="000F16CC">
        <w:rPr>
          <w:rStyle w:val="StyleBoldUnderline"/>
          <w:highlight w:val="green"/>
        </w:rPr>
        <w:t>Universities and think tanks</w:t>
      </w:r>
      <w:r>
        <w:t xml:space="preserve"> in both</w:t>
      </w:r>
      <w:r w:rsidRPr="006F4F07">
        <w:rPr>
          <w:sz w:val="12"/>
        </w:rPr>
        <w:t xml:space="preserve"> </w:t>
      </w:r>
      <w:r>
        <w:t xml:space="preserve">nations </w:t>
      </w:r>
      <w:r w:rsidRPr="000F16CC">
        <w:rPr>
          <w:rStyle w:val="StyleBoldUnderline"/>
          <w:highlight w:val="green"/>
        </w:rPr>
        <w:t>would be inclined to participate</w:t>
      </w:r>
      <w:r>
        <w:t xml:space="preserve"> (or not) based on their own interests </w:t>
      </w:r>
      <w:r w:rsidRPr="000F16CC">
        <w:rPr>
          <w:rStyle w:val="StyleBoldUnderline"/>
          <w:highlight w:val="green"/>
        </w:rPr>
        <w:t>without</w:t>
      </w:r>
      <w:r w:rsidRPr="006F4F07">
        <w:rPr>
          <w:sz w:val="12"/>
        </w:rPr>
        <w:t xml:space="preserve"> </w:t>
      </w:r>
      <w:r>
        <w:t xml:space="preserve">requiring or necessarily </w:t>
      </w:r>
      <w:r w:rsidRPr="000F16CC">
        <w:rPr>
          <w:rStyle w:val="StyleBoldUnderline"/>
          <w:highlight w:val="green"/>
        </w:rPr>
        <w:t>prompting</w:t>
      </w:r>
      <w:r>
        <w:t xml:space="preserve"> the </w:t>
      </w:r>
      <w:r w:rsidRPr="000F16CC">
        <w:rPr>
          <w:rStyle w:val="StyleBoldUnderline"/>
          <w:highlight w:val="green"/>
        </w:rPr>
        <w:t>direct involvement of either government</w:t>
      </w:r>
      <w:r>
        <w:t>.</w:t>
      </w:r>
      <w:r w:rsidRPr="006F4F07">
        <w:rPr>
          <w:sz w:val="12"/>
        </w:rPr>
        <w:t xml:space="preserve"> </w:t>
      </w:r>
      <w:r>
        <w:t>(Academics would argue that government involvement would equate to interference and</w:t>
      </w:r>
      <w:r w:rsidRPr="006F4F07">
        <w:rPr>
          <w:sz w:val="12"/>
        </w:rPr>
        <w:t xml:space="preserve"> </w:t>
      </w:r>
      <w:r>
        <w:t>would therefore be inclined not to participate under such circumstances.) But the</w:t>
      </w:r>
      <w:r w:rsidRPr="006F4F07">
        <w:rPr>
          <w:sz w:val="12"/>
        </w:rPr>
        <w:t xml:space="preserve"> </w:t>
      </w:r>
      <w:r w:rsidRPr="000F16CC">
        <w:rPr>
          <w:rStyle w:val="StyleBoldUnderline"/>
          <w:highlight w:val="green"/>
        </w:rPr>
        <w:t>scholar-to-scholar academic dialogue</w:t>
      </w:r>
      <w:r>
        <w:t xml:space="preserve"> and interchange that would result from educational exchange and cooperation </w:t>
      </w:r>
      <w:r w:rsidRPr="000F16CC">
        <w:rPr>
          <w:rStyle w:val="StyleBoldUnderline"/>
          <w:highlight w:val="green"/>
        </w:rPr>
        <w:t>would</w:t>
      </w:r>
      <w:r>
        <w:t xml:space="preserve"> serve as a </w:t>
      </w:r>
      <w:r w:rsidRPr="000F16CC">
        <w:rPr>
          <w:rStyle w:val="StyleBoldUnderline"/>
          <w:highlight w:val="green"/>
        </w:rPr>
        <w:t>bridge</w:t>
      </w:r>
      <w:r>
        <w:t xml:space="preserve"> between the </w:t>
      </w:r>
      <w:r w:rsidRPr="000F16CC">
        <w:rPr>
          <w:rStyle w:val="StyleBoldUnderline"/>
          <w:highlight w:val="green"/>
        </w:rPr>
        <w:t>two cultures</w:t>
      </w:r>
      <w:r w:rsidRPr="000F16CC">
        <w:rPr>
          <w:highlight w:val="green"/>
        </w:rPr>
        <w:t xml:space="preserve"> </w:t>
      </w:r>
      <w:r w:rsidRPr="000F16CC">
        <w:rPr>
          <w:rStyle w:val="StyleBoldUnderline"/>
          <w:highlight w:val="green"/>
        </w:rPr>
        <w:t>and</w:t>
      </w:r>
      <w:r>
        <w:t xml:space="preserve"> could</w:t>
      </w:r>
      <w:r w:rsidRPr="006F4F07">
        <w:rPr>
          <w:sz w:val="12"/>
        </w:rPr>
        <w:t xml:space="preserve"> </w:t>
      </w:r>
      <w:r w:rsidRPr="000F16CC">
        <w:rPr>
          <w:rStyle w:val="StyleBoldUnderline"/>
          <w:highlight w:val="green"/>
        </w:rPr>
        <w:t>create</w:t>
      </w:r>
      <w:r>
        <w:t xml:space="preserve"> myriad </w:t>
      </w:r>
      <w:r w:rsidRPr="000F16CC">
        <w:rPr>
          <w:rStyle w:val="StyleBoldUnderline"/>
          <w:highlight w:val="green"/>
        </w:rPr>
        <w:t>opportunities for the development o</w:t>
      </w:r>
      <w:r w:rsidRPr="00CA7EFE">
        <w:rPr>
          <w:rStyle w:val="StyleBoldUnderline"/>
        </w:rPr>
        <w:t>f</w:t>
      </w:r>
      <w:r>
        <w:t xml:space="preserve"> important </w:t>
      </w:r>
      <w:r w:rsidRPr="000F16CC">
        <w:rPr>
          <w:rStyle w:val="StyleBoldUnderline"/>
          <w:highlight w:val="green"/>
        </w:rPr>
        <w:t>scholarship</w:t>
      </w:r>
      <w:r w:rsidRPr="000F16CC">
        <w:rPr>
          <w:highlight w:val="green"/>
        </w:rPr>
        <w:t xml:space="preserve"> </w:t>
      </w:r>
      <w:r w:rsidRPr="000F16CC">
        <w:rPr>
          <w:rStyle w:val="StyleBoldUnderline"/>
          <w:highlight w:val="green"/>
        </w:rPr>
        <w:t>of benefit to</w:t>
      </w:r>
      <w:r w:rsidRPr="006F4F07">
        <w:rPr>
          <w:sz w:val="12"/>
        </w:rPr>
        <w:t xml:space="preserve"> </w:t>
      </w:r>
      <w:r>
        <w:t xml:space="preserve">academics and students, issue advocates, and </w:t>
      </w:r>
      <w:r w:rsidRPr="000F16CC">
        <w:rPr>
          <w:rStyle w:val="StyleBoldUnderline"/>
          <w:highlight w:val="green"/>
        </w:rPr>
        <w:t>policymakers</w:t>
      </w:r>
      <w:r>
        <w:t xml:space="preserve">. The </w:t>
      </w:r>
      <w:r w:rsidRPr="000F16CC">
        <w:rPr>
          <w:rStyle w:val="StyleBoldUnderline"/>
          <w:highlight w:val="green"/>
        </w:rPr>
        <w:t>research produced</w:t>
      </w:r>
      <w:r>
        <w:t xml:space="preserve"> by</w:t>
      </w:r>
      <w:r w:rsidRPr="006F4F07">
        <w:rPr>
          <w:sz w:val="12"/>
        </w:rPr>
        <w:t xml:space="preserve"> </w:t>
      </w:r>
      <w:r>
        <w:t xml:space="preserve">these cooperative ventures </w:t>
      </w:r>
      <w:r w:rsidRPr="000F16CC">
        <w:rPr>
          <w:rStyle w:val="StyleBoldUnderline"/>
          <w:highlight w:val="green"/>
        </w:rPr>
        <w:t>would</w:t>
      </w:r>
      <w:r>
        <w:t xml:space="preserve"> likely serve to </w:t>
      </w:r>
      <w:r w:rsidRPr="000F16CC">
        <w:rPr>
          <w:rStyle w:val="StyleBoldUnderline"/>
          <w:highlight w:val="green"/>
        </w:rPr>
        <w:t>clarify</w:t>
      </w:r>
      <w:r>
        <w:t xml:space="preserve"> important </w:t>
      </w:r>
      <w:r w:rsidRPr="000F16CC">
        <w:rPr>
          <w:rStyle w:val="StyleBoldUnderline"/>
          <w:highlight w:val="green"/>
        </w:rPr>
        <w:t>policy issues of interest to both countries</w:t>
      </w:r>
      <w:r w:rsidRPr="000F16CC">
        <w:rPr>
          <w:highlight w:val="green"/>
        </w:rPr>
        <w:t xml:space="preserve">, </w:t>
      </w:r>
      <w:r w:rsidRPr="000F16CC">
        <w:rPr>
          <w:rStyle w:val="StyleBoldUnderline"/>
          <w:highlight w:val="green"/>
        </w:rPr>
        <w:t>furthering mutual understanding</w:t>
      </w:r>
      <w:r>
        <w:t xml:space="preserve">, thereby serving </w:t>
      </w:r>
      <w:r w:rsidRPr="000F16CC">
        <w:rPr>
          <w:rStyle w:val="StyleBoldUnderline"/>
          <w:highlight w:val="green"/>
        </w:rPr>
        <w:t>to enhance prospects for bilateral relations</w:t>
      </w:r>
      <w:r w:rsidRPr="000F16CC">
        <w:rPr>
          <w:highlight w:val="green"/>
        </w:rPr>
        <w:t>.</w:t>
      </w:r>
      <w:r>
        <w:t xml:space="preserve"> </w:t>
      </w:r>
      <w:r w:rsidRPr="00CA7EFE">
        <w:rPr>
          <w:rStyle w:val="StyleBoldUnderline"/>
        </w:rPr>
        <w:t>The analysis revealed no identifiable downsides</w:t>
      </w:r>
      <w:r>
        <w:t xml:space="preserve"> for U.S. foreign</w:t>
      </w:r>
      <w:r w:rsidRPr="006F4F07">
        <w:rPr>
          <w:sz w:val="12"/>
        </w:rPr>
        <w:t xml:space="preserve"> </w:t>
      </w:r>
      <w:r>
        <w:t>policy in the development of educational exchange; in fact, the evidence suggests that our</w:t>
      </w:r>
      <w:r w:rsidRPr="006F4F07">
        <w:rPr>
          <w:sz w:val="12"/>
        </w:rPr>
        <w:t xml:space="preserve"> </w:t>
      </w:r>
      <w:r>
        <w:t>policy objectives in the region can only be strengthened by greater understanding of those</w:t>
      </w:r>
      <w:r w:rsidRPr="006F4F07">
        <w:rPr>
          <w:sz w:val="12"/>
        </w:rPr>
        <w:t xml:space="preserve"> </w:t>
      </w:r>
      <w:r>
        <w:t>issues that jointly affect the U.S. and Cuba.</w:t>
      </w:r>
    </w:p>
    <w:p w:rsidR="00FF6D3B" w:rsidRPr="00FF6D3B" w:rsidRDefault="00FF6D3B" w:rsidP="00FF6D3B"/>
    <w:p w:rsidR="00FF6D3B" w:rsidRDefault="002741D3" w:rsidP="002741D3">
      <w:pPr>
        <w:pStyle w:val="Heading3"/>
      </w:pPr>
      <w:r>
        <w:lastRenderedPageBreak/>
        <w:t>Nongovernmental engagement solves</w:t>
      </w:r>
    </w:p>
    <w:p w:rsidR="002741D3" w:rsidRDefault="002741D3" w:rsidP="002741D3"/>
    <w:p w:rsidR="002741D3" w:rsidRDefault="002741D3" w:rsidP="002741D3">
      <w:pPr>
        <w:pStyle w:val="Heading4"/>
      </w:pPr>
      <w:r>
        <w:t>Nongovernmental engagement solves better – it raises living standards and decreases governmental legitimacy</w:t>
      </w:r>
    </w:p>
    <w:p w:rsidR="002741D3" w:rsidRDefault="002741D3" w:rsidP="002741D3">
      <w:r w:rsidRPr="00754B23">
        <w:rPr>
          <w:rStyle w:val="StyleStyleBold12pt"/>
        </w:rPr>
        <w:t>Purcell, 8</w:t>
      </w:r>
      <w:r w:rsidRPr="00754B23">
        <w:t xml:space="preserve"> </w:t>
      </w:r>
      <w:r>
        <w:t>– Ph.D. Director at</w:t>
      </w:r>
      <w:r w:rsidRPr="00754B23">
        <w:t xml:space="preserve"> Center for Hemispheric Policy University of Miami</w:t>
      </w:r>
      <w:r>
        <w:t xml:space="preserve"> (Susan, “</w:t>
      </w:r>
      <w:r w:rsidRPr="00754B23">
        <w:t>CUBA'S FUTURE</w:t>
      </w:r>
      <w:r>
        <w:t xml:space="preserve">”, Congressional Testimony, </w:t>
      </w:r>
      <w:r w:rsidRPr="00754B23">
        <w:t>March 5, 2008</w:t>
      </w:r>
      <w:r>
        <w:t>, lexis)//eek</w:t>
      </w:r>
    </w:p>
    <w:p w:rsidR="002741D3" w:rsidRDefault="002741D3" w:rsidP="002741D3"/>
    <w:p w:rsidR="002741D3" w:rsidRDefault="002741D3" w:rsidP="002741D3">
      <w:pPr>
        <w:rPr>
          <w:rStyle w:val="StyleBoldUnderline"/>
        </w:rPr>
      </w:pPr>
      <w:r>
        <w:t xml:space="preserve">If, on the other hand, the Raul Castro government were to begin to take significant steps in the direction of a political and economic opening, and the next U.S. president and/or Congress wanted to respond positively to such reforms by increasing U.S. engagement with Cuba, I believe that any increased engagement should be aimed toward leveling the playing field between the Cuban government and the Cuban people. Stated differently, </w:t>
      </w:r>
      <w:r w:rsidRPr="00E173BE">
        <w:rPr>
          <w:rStyle w:val="StyleBoldUnderline"/>
          <w:highlight w:val="green"/>
        </w:rPr>
        <w:t>whatever money might enter Cuba as a result of increased U.S. engagement should go overwhelmingly to the Cuban people rather than to the Cuban government</w:t>
      </w:r>
      <w:r>
        <w:t xml:space="preserve">. For example, </w:t>
      </w:r>
      <w:r w:rsidRPr="006310E4">
        <w:rPr>
          <w:rStyle w:val="StyleBoldUnderline"/>
        </w:rPr>
        <w:t>allowing increased U.S. tourism to Cuba would mainly benefit the Cuban government, and particularly the military, which controls the tourist industry</w:t>
      </w:r>
      <w:r>
        <w:t xml:space="preserve">, as opposed to the Cuban people. </w:t>
      </w:r>
      <w:r w:rsidRPr="00750093">
        <w:rPr>
          <w:rStyle w:val="StyleBoldUnderline"/>
        </w:rPr>
        <w:t>In contrast</w:t>
      </w:r>
      <w:r w:rsidRPr="00E173BE">
        <w:rPr>
          <w:rStyle w:val="StyleBoldUnderline"/>
          <w:highlight w:val="green"/>
        </w:rPr>
        <w:t>, engagement that allows Cuban-Americans to send more funds directly to their relatives in Cuba would not only improve their living standards bu</w:t>
      </w:r>
      <w:r w:rsidRPr="006310E4">
        <w:rPr>
          <w:rStyle w:val="StyleBoldUnderline"/>
        </w:rPr>
        <w:t>t</w:t>
      </w:r>
      <w:r>
        <w:t xml:space="preserve">, in the process, </w:t>
      </w:r>
      <w:r w:rsidRPr="00E173BE">
        <w:rPr>
          <w:rStyle w:val="StyleBoldUnderline"/>
          <w:highlight w:val="green"/>
        </w:rPr>
        <w:t>decrease their dependence on the Cuban government</w:t>
      </w:r>
      <w:r>
        <w:t xml:space="preserve">. Obviously, these </w:t>
      </w:r>
      <w:r w:rsidRPr="006310E4">
        <w:rPr>
          <w:rStyle w:val="StyleBoldUnderline"/>
        </w:rPr>
        <w:t>remittances</w:t>
      </w:r>
      <w:r>
        <w:t xml:space="preserve"> would ultimately find their way into government coffers, but at least they </w:t>
      </w:r>
      <w:r w:rsidRPr="006310E4">
        <w:rPr>
          <w:rStyle w:val="StyleBoldUnderline"/>
        </w:rPr>
        <w:t>would first improve the living standards of Cuban citizens and while making them less dependent on the government.</w:t>
      </w:r>
    </w:p>
    <w:p w:rsidR="002741D3" w:rsidRDefault="002741D3" w:rsidP="002741D3"/>
    <w:p w:rsidR="002741D3" w:rsidRDefault="002741D3" w:rsidP="002741D3">
      <w:pPr>
        <w:pStyle w:val="Heading4"/>
      </w:pPr>
      <w:r>
        <w:t>Allowing NGO’s and people to transfer money to Cuba solves democratization and the economy – it allows information and money to flow into Cuba</w:t>
      </w:r>
    </w:p>
    <w:p w:rsidR="002741D3" w:rsidRDefault="002741D3" w:rsidP="002741D3">
      <w:r w:rsidRPr="00C224BE">
        <w:rPr>
          <w:rStyle w:val="StyleStyleBold12pt"/>
        </w:rPr>
        <w:t>P</w:t>
      </w:r>
      <w:r w:rsidRPr="0055556E">
        <w:rPr>
          <w:rStyle w:val="StyleStyleBold12pt"/>
        </w:rPr>
        <w:t xml:space="preserve">ascual </w:t>
      </w:r>
      <w:proofErr w:type="gramStart"/>
      <w:r w:rsidRPr="0055556E">
        <w:rPr>
          <w:rStyle w:val="StyleStyleBold12pt"/>
        </w:rPr>
        <w:t>et</w:t>
      </w:r>
      <w:proofErr w:type="gramEnd"/>
      <w:r w:rsidRPr="0055556E">
        <w:rPr>
          <w:rStyle w:val="StyleStyleBold12pt"/>
        </w:rPr>
        <w:t>. Al. 9</w:t>
      </w:r>
      <w:r>
        <w:t xml:space="preserve"> –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rsidR="002741D3" w:rsidRDefault="002741D3" w:rsidP="002741D3"/>
    <w:p w:rsidR="002741D3" w:rsidRPr="0055556E" w:rsidRDefault="002741D3" w:rsidP="002741D3">
      <w:pPr>
        <w:rPr>
          <w:rStyle w:val="StyleBoldUnderline"/>
        </w:rPr>
      </w:pPr>
      <w:r w:rsidRPr="00E173BE">
        <w:rPr>
          <w:rStyle w:val="StyleBoldUnderline"/>
          <w:highlight w:val="green"/>
        </w:rPr>
        <w:t>The U.S. government should act to enhance the flow of resources to the Cuban people,</w:t>
      </w:r>
      <w:r w:rsidRPr="0055556E">
        <w:rPr>
          <w:rStyle w:val="StyleBoldUnderline"/>
        </w:rPr>
        <w:t xml:space="preserve"> </w:t>
      </w:r>
      <w:r w:rsidRPr="00E173BE">
        <w:rPr>
          <w:rStyle w:val="StyleBoldUnderline"/>
          <w:highlight w:val="green"/>
        </w:rPr>
        <w:t>it should license U.S. n</w:t>
      </w:r>
      <w:r w:rsidRPr="0055556E">
        <w:rPr>
          <w:rStyle w:val="StyleBoldUnderline"/>
        </w:rPr>
        <w:t>on-</w:t>
      </w:r>
      <w:r w:rsidRPr="00E173BE">
        <w:rPr>
          <w:rStyle w:val="StyleBoldUnderline"/>
          <w:highlight w:val="green"/>
        </w:rPr>
        <w:t>g</w:t>
      </w:r>
      <w:r w:rsidRPr="0055556E">
        <w:rPr>
          <w:rStyle w:val="StyleBoldUnderline"/>
        </w:rPr>
        <w:t xml:space="preserve">overnmental </w:t>
      </w:r>
      <w:r w:rsidRPr="00E173BE">
        <w:rPr>
          <w:rStyle w:val="StyleBoldUnderline"/>
          <w:highlight w:val="green"/>
        </w:rPr>
        <w:t>organizations and private individuals to transfer funds</w:t>
      </w:r>
      <w:r w:rsidRPr="0055556E">
        <w:rPr>
          <w:rStyle w:val="StyleBoldUnderline"/>
        </w:rPr>
        <w:t xml:space="preserve"> to individuals and civil society organizations in Cuba that work to foster a more open society. </w:t>
      </w:r>
      <w:r w:rsidRPr="00E173BE">
        <w:rPr>
          <w:rStyle w:val="StyleBoldUnderline"/>
          <w:highlight w:val="green"/>
        </w:rPr>
        <w:t>The U</w:t>
      </w:r>
      <w:r w:rsidRPr="0055556E">
        <w:rPr>
          <w:rStyle w:val="StyleBoldUnderline"/>
        </w:rPr>
        <w:t xml:space="preserve">nited </w:t>
      </w:r>
      <w:r w:rsidRPr="00E173BE">
        <w:rPr>
          <w:rStyle w:val="StyleBoldUnderline"/>
          <w:highlight w:val="green"/>
        </w:rPr>
        <w:t>S</w:t>
      </w:r>
      <w:r w:rsidRPr="0055556E">
        <w:rPr>
          <w:rStyle w:val="StyleBoldUnderline"/>
        </w:rPr>
        <w:t xml:space="preserve">tates </w:t>
      </w:r>
      <w:r w:rsidRPr="00E173BE">
        <w:rPr>
          <w:rStyle w:val="StyleBoldUnderline"/>
          <w:highlight w:val="green"/>
        </w:rPr>
        <w:t>should also encourage the creation of multilateral funds that promote the same objective</w:t>
      </w:r>
      <w:r w:rsidRPr="0055556E">
        <w:rPr>
          <w:rStyle w:val="StyleBoldUnderline"/>
        </w:rPr>
        <w:t>. Such assistance should not be subject to an ideological test but rather be available to Cuban civic entities in the form of microcredit for small businesses and for salaries</w:t>
      </w:r>
      <w:r>
        <w:t xml:space="preserve"> of persons engaged by civil society to provide community services, among others.  </w:t>
      </w:r>
      <w:r w:rsidRPr="0055556E">
        <w:rPr>
          <w:rStyle w:val="StyleBoldUnderline"/>
        </w:rPr>
        <w:t xml:space="preserve">Although </w:t>
      </w:r>
      <w:r w:rsidRPr="00E173BE">
        <w:rPr>
          <w:rStyle w:val="StyleBoldUnderline"/>
          <w:highlight w:val="green"/>
        </w:rPr>
        <w:t>the U.S. government currently</w:t>
      </w:r>
      <w:r w:rsidRPr="0055556E">
        <w:rPr>
          <w:rStyle w:val="StyleBoldUnderline"/>
        </w:rPr>
        <w:t xml:space="preserve"> manages an assistance program for Cuba, it is </w:t>
      </w:r>
      <w:r w:rsidRPr="00E173BE">
        <w:rPr>
          <w:rStyle w:val="StyleBoldUnderline"/>
          <w:highlight w:val="green"/>
        </w:rPr>
        <w:t xml:space="preserve">limited </w:t>
      </w:r>
      <w:proofErr w:type="gramStart"/>
      <w:r w:rsidRPr="00E173BE">
        <w:rPr>
          <w:rStyle w:val="StyleBoldUnderline"/>
          <w:highlight w:val="green"/>
        </w:rPr>
        <w:t>by  sanctions</w:t>
      </w:r>
      <w:proofErr w:type="gramEnd"/>
      <w:r w:rsidRPr="00E173BE">
        <w:rPr>
          <w:rStyle w:val="StyleBoldUnderline"/>
          <w:highlight w:val="green"/>
        </w:rPr>
        <w:t xml:space="preserve"> regulations and is narrowly focused.</w:t>
      </w:r>
      <w:r w:rsidRPr="00E173BE">
        <w:rPr>
          <w:highlight w:val="green"/>
        </w:rPr>
        <w:t xml:space="preserve">  </w:t>
      </w:r>
      <w:r w:rsidRPr="00E173BE">
        <w:rPr>
          <w:rStyle w:val="StyleBoldUnderline"/>
          <w:highlight w:val="green"/>
        </w:rPr>
        <w:t>Much of the assistance</w:t>
      </w:r>
      <w:r>
        <w:t xml:space="preserve">—amounting </w:t>
      </w:r>
      <w:proofErr w:type="gramStart"/>
      <w:r>
        <w:t>principally  to</w:t>
      </w:r>
      <w:proofErr w:type="gramEnd"/>
      <w:r>
        <w:t xml:space="preserve"> in-kind goods—</w:t>
      </w:r>
      <w:r w:rsidRPr="00E173BE">
        <w:rPr>
          <w:rStyle w:val="StyleBoldUnderline"/>
          <w:highlight w:val="green"/>
        </w:rPr>
        <w:t>is difficult to deliver due to the  opposition of the Cuban government</w:t>
      </w:r>
      <w:r>
        <w:t xml:space="preserve"> either to the  type of assistance or to the groups or individuals  receiving it. </w:t>
      </w:r>
      <w:proofErr w:type="gramStart"/>
      <w:r>
        <w:t>in</w:t>
      </w:r>
      <w:proofErr w:type="gramEnd"/>
      <w:r>
        <w:t xml:space="preserve"> order to better serve the needs of  civil society in Cuba, the U.S. government should  seek to obtain the approval of the Cuban government for an assistance program </w:t>
      </w:r>
      <w:r w:rsidRPr="0055556E">
        <w:rPr>
          <w:rStyle w:val="StyleBoldUnderline"/>
        </w:rPr>
        <w:t>that would provide financial and in-kind assistance for activities  that advance human rights and the rule of law,  encourage microenterprise, and promote educational, and professional exchanges.</w:t>
      </w:r>
    </w:p>
    <w:p w:rsidR="002741D3" w:rsidRDefault="002741D3" w:rsidP="002741D3"/>
    <w:p w:rsidR="002741D3" w:rsidRPr="002741D3" w:rsidRDefault="002741D3" w:rsidP="002741D3"/>
    <w:p w:rsidR="00FF6D3B" w:rsidRDefault="00FF6D3B" w:rsidP="00FF6D3B">
      <w:pPr>
        <w:pStyle w:val="Heading3"/>
      </w:pPr>
      <w:r>
        <w:lastRenderedPageBreak/>
        <w:t>AT: CP is the Squo / Obama reforms</w:t>
      </w:r>
    </w:p>
    <w:p w:rsidR="00FF6D3B" w:rsidRDefault="00FF6D3B" w:rsidP="00FF6D3B"/>
    <w:p w:rsidR="00FF6D3B" w:rsidRDefault="00FF6D3B" w:rsidP="00FF6D3B">
      <w:pPr>
        <w:pStyle w:val="Heading4"/>
      </w:pPr>
      <w:r>
        <w:t>Previous Obama travel reforms don’t go far enough</w:t>
      </w:r>
    </w:p>
    <w:p w:rsidR="00FF6D3B" w:rsidRDefault="00FF6D3B" w:rsidP="00FF6D3B">
      <w:r w:rsidRPr="00481C38">
        <w:rPr>
          <w:rStyle w:val="StyleStyleBold12pt"/>
        </w:rPr>
        <w:t>Burns, 9</w:t>
      </w:r>
      <w:r>
        <w:t xml:space="preserve"> – writer for the Associated Press (Robert, “</w:t>
      </w:r>
      <w:r w:rsidRPr="00481C38">
        <w:t>Obama L</w:t>
      </w:r>
      <w:r>
        <w:t xml:space="preserve">ifting Cuba Travel Restrictions”, Huffington Post, </w:t>
      </w:r>
      <w:r w:rsidRPr="00481C38">
        <w:t>04/13/09</w:t>
      </w:r>
      <w:r>
        <w:t xml:space="preserve">, </w:t>
      </w:r>
      <w:r w:rsidRPr="00481C38">
        <w:t>http://www.huffingtonpost.com/2009/04/13/some-cuba-travel-restrict_n_186197.html</w:t>
      </w:r>
      <w:r>
        <w:t>)//eek</w:t>
      </w:r>
    </w:p>
    <w:p w:rsidR="00FF6D3B" w:rsidRDefault="00FF6D3B" w:rsidP="00FF6D3B"/>
    <w:p w:rsidR="00FF6D3B" w:rsidRDefault="00FF6D3B" w:rsidP="00FF6D3B">
      <w:r>
        <w:t xml:space="preserve">WASHINGTON — </w:t>
      </w:r>
      <w:proofErr w:type="gramStart"/>
      <w:r>
        <w:t>In</w:t>
      </w:r>
      <w:proofErr w:type="gramEnd"/>
      <w:r>
        <w:t xml:space="preserve"> a measured break with a half-century of U.S. policy toward communist Cuba, the </w:t>
      </w:r>
      <w:r w:rsidRPr="00E676EC">
        <w:rPr>
          <w:rStyle w:val="StyleBoldUnderline"/>
        </w:rPr>
        <w:t>Obama administration lifted restrictions Monday on Cuban-Americans who want to travel</w:t>
      </w:r>
      <w:r>
        <w:t xml:space="preserve"> and send money to their island homeland.</w:t>
      </w:r>
    </w:p>
    <w:p w:rsidR="00FF6D3B" w:rsidRDefault="00FF6D3B" w:rsidP="00FF6D3B">
      <w:r>
        <w:t>In a further gesture of openness, U.S. telecommunications firms were freed to seek business there, too. But the broader U.S. trade embargo remained in place.</w:t>
      </w:r>
    </w:p>
    <w:p w:rsidR="00FF6D3B" w:rsidRDefault="00FF6D3B" w:rsidP="00FF6D3B">
      <w:r>
        <w:t>The White House portrayed its changes, which fulfilled one of President Barack Obama's campaign promises, as a path to promoting personal freedom in one of the few remaining communist nations. They also marked another major step away from the foreign policy priorities of the Bush administration.</w:t>
      </w:r>
    </w:p>
    <w:p w:rsidR="00FF6D3B" w:rsidRDefault="00FF6D3B" w:rsidP="00FF6D3B">
      <w:r>
        <w:t xml:space="preserve">But </w:t>
      </w:r>
      <w:r w:rsidRPr="00E676EC">
        <w:rPr>
          <w:rStyle w:val="StyleBoldUnderline"/>
        </w:rPr>
        <w:t>the moves fell far short of the more drastic policy adjustments that</w:t>
      </w:r>
      <w:r>
        <w:t xml:space="preserve"> some _ including Republican Sen. Richard Lugar _ have argued </w:t>
      </w:r>
      <w:r w:rsidRPr="00E676EC">
        <w:rPr>
          <w:rStyle w:val="StyleBoldUnderline"/>
        </w:rPr>
        <w:t>are required</w:t>
      </w:r>
      <w:r>
        <w:t xml:space="preserve"> to promote U.S. interests in Latin America and to bring about change in Cuba. </w:t>
      </w:r>
      <w:r w:rsidRPr="00E676EC">
        <w:rPr>
          <w:rStyle w:val="StyleBoldUnderline"/>
        </w:rPr>
        <w:t>For most Americans, Cuba remains the only country in the world their government prohibits them from visiting</w:t>
      </w:r>
      <w:r>
        <w:t xml:space="preserve"> _ a barrier to potential travelers as well as to the Cuban tourist industry that would like to see them.</w:t>
      </w:r>
    </w:p>
    <w:p w:rsidR="00FF6D3B" w:rsidRDefault="00FF6D3B" w:rsidP="00FF6D3B">
      <w:r>
        <w:t>Cubans welcomed the changes but said more should be done.</w:t>
      </w:r>
    </w:p>
    <w:p w:rsidR="00FF6D3B" w:rsidRDefault="00FF6D3B" w:rsidP="00FF6D3B">
      <w:r>
        <w:t>"</w:t>
      </w:r>
      <w:proofErr w:type="gramStart"/>
      <w:r>
        <w:t>It's</w:t>
      </w:r>
      <w:proofErr w:type="gramEnd"/>
      <w:r>
        <w:t xml:space="preserve"> help that the people really need," Fermina Gonzalez, a 46-year-old housewife in the leafy Havana neighborhood of Vedado, said of the ending of limits on money sent by Cuban-Americans. "Right now, we have to work lots of jobs just to make ends meet."</w:t>
      </w:r>
    </w:p>
    <w:p w:rsidR="00FF6D3B" w:rsidRPr="00E676EC" w:rsidRDefault="00FF6D3B" w:rsidP="00FF6D3B">
      <w:pPr>
        <w:rPr>
          <w:sz w:val="26"/>
          <w:u w:val="single"/>
        </w:rPr>
      </w:pPr>
      <w:r>
        <w:t xml:space="preserve">But </w:t>
      </w:r>
      <w:r w:rsidRPr="00E676EC">
        <w:rPr>
          <w:rStyle w:val="StyleBoldUnderline"/>
        </w:rPr>
        <w:t>few Cubans expect Obama to</w:t>
      </w:r>
      <w:r>
        <w:t xml:space="preserve"> end the trade embargo or </w:t>
      </w:r>
      <w:r w:rsidRPr="00E676EC">
        <w:rPr>
          <w:rStyle w:val="StyleBoldUnderline"/>
        </w:rPr>
        <w:t>allow American tourists to visit the island without limits.</w:t>
      </w:r>
    </w:p>
    <w:p w:rsidR="00FF6D3B" w:rsidRDefault="00FF6D3B" w:rsidP="00FF6D3B">
      <w:r w:rsidRPr="00E676EC">
        <w:rPr>
          <w:rStyle w:val="StyleBoldUnderline"/>
        </w:rPr>
        <w:t>"He should do more and lift travel restrictions for all Americans</w:t>
      </w:r>
      <w:r>
        <w:t>," said Alberto Sal, a 68-year-old retiree. "Until he does that, I don't think he's doing much."</w:t>
      </w:r>
    </w:p>
    <w:p w:rsidR="00FF6D3B" w:rsidRDefault="00FF6D3B" w:rsidP="00FF6D3B"/>
    <w:p w:rsidR="00E31CF8" w:rsidRDefault="00E31CF8" w:rsidP="00FF6D3B"/>
    <w:p w:rsidR="00E31CF8" w:rsidRDefault="00E31CF8" w:rsidP="00E31CF8">
      <w:pPr>
        <w:pStyle w:val="Heading2"/>
      </w:pPr>
      <w:r>
        <w:lastRenderedPageBreak/>
        <w:t>Unconditional CP</w:t>
      </w:r>
    </w:p>
    <w:p w:rsidR="00E31CF8" w:rsidRDefault="00E31CF8" w:rsidP="00E31CF8"/>
    <w:p w:rsidR="00E31CF8" w:rsidRDefault="00E31CF8" w:rsidP="00E31CF8">
      <w:pPr>
        <w:pStyle w:val="Heading3"/>
      </w:pPr>
      <w:r>
        <w:lastRenderedPageBreak/>
        <w:t>1nc – unconditional</w:t>
      </w:r>
    </w:p>
    <w:p w:rsidR="00E31CF8" w:rsidRDefault="00E31CF8" w:rsidP="00E31CF8"/>
    <w:p w:rsidR="00E31CF8" w:rsidRDefault="00E31CF8" w:rsidP="00E31CF8">
      <w:r>
        <w:t>The United States federal government should lift the Cuban embargo without conditions.</w:t>
      </w:r>
    </w:p>
    <w:p w:rsidR="00E31CF8" w:rsidRDefault="00E31CF8" w:rsidP="00E31CF8"/>
    <w:p w:rsidR="00E31CF8" w:rsidRPr="00111B3D" w:rsidRDefault="00E31CF8" w:rsidP="00E31CF8">
      <w:pPr>
        <w:pStyle w:val="Heading4"/>
      </w:pPr>
      <w:r>
        <w:t xml:space="preserve">Any step short of </w:t>
      </w:r>
      <w:r>
        <w:rPr>
          <w:u w:val="single"/>
        </w:rPr>
        <w:t>unconditional removal</w:t>
      </w:r>
      <w:r>
        <w:t xml:space="preserve"> means Cuba says no – the embargo empowers the regime and it has an incentive to reject conditional removal</w:t>
      </w:r>
    </w:p>
    <w:p w:rsidR="00E31CF8" w:rsidRDefault="00E31CF8" w:rsidP="00E31CF8">
      <w:r w:rsidRPr="002D28C5">
        <w:rPr>
          <w:rStyle w:val="Heading4Char"/>
        </w:rPr>
        <w:t>Vivanco 6</w:t>
      </w:r>
      <w:r>
        <w:t xml:space="preserve">- LLM from Harvard Law School, </w:t>
      </w:r>
      <w:proofErr w:type="gramStart"/>
      <w:r>
        <w:t>Americas</w:t>
      </w:r>
      <w:proofErr w:type="gramEnd"/>
      <w:r>
        <w:t xml:space="preserve"> director of Humans Rights Watch</w:t>
      </w:r>
    </w:p>
    <w:p w:rsidR="00E31CF8" w:rsidRDefault="00E31CF8" w:rsidP="00E31CF8">
      <w:r>
        <w:t xml:space="preserve">(Jose Miguel, “Restraint, not force, will bring change to Cuba”, humans rights watch, 12/22/06, </w:t>
      </w:r>
      <w:hyperlink r:id="rId123" w:history="1">
        <w:r w:rsidRPr="0031315C">
          <w:rPr>
            <w:rStyle w:val="Hyperlink"/>
          </w:rPr>
          <w:t>http://www.hrw.org/news/2006/12/21/restraint-not-force-will-bring-change-cuba</w:t>
        </w:r>
      </w:hyperlink>
      <w:proofErr w:type="gramStart"/>
      <w:r>
        <w:t>,  google</w:t>
      </w:r>
      <w:proofErr w:type="gramEnd"/>
      <w:r>
        <w:t xml:space="preserve"> scholar)//KW</w:t>
      </w:r>
    </w:p>
    <w:p w:rsidR="00E31CF8" w:rsidRDefault="00E31CF8" w:rsidP="00E31CF8"/>
    <w:p w:rsidR="00E31CF8" w:rsidRDefault="00E31CF8" w:rsidP="00E31CF8">
      <w:r>
        <w:t xml:space="preserve">This reluctance would be understandable but misguided. Most </w:t>
      </w:r>
      <w:r w:rsidRPr="002D28C5">
        <w:rPr>
          <w:rStyle w:val="StyleBoldUnderline"/>
        </w:rPr>
        <w:t>Cubans do want change</w:t>
      </w:r>
      <w:r>
        <w:t xml:space="preserve">. If they do not call for it after Mr Castro's death, it will be largely for the same reason they did not during his lifetime: </w:t>
      </w:r>
      <w:r w:rsidRPr="002D28C5">
        <w:rPr>
          <w:rStyle w:val="StyleBoldUnderline"/>
        </w:rPr>
        <w:t>the country's repressive machinery</w:t>
      </w:r>
      <w:r>
        <w:t xml:space="preserve">, which ruined countless lives, </w:t>
      </w:r>
      <w:r w:rsidRPr="002D28C5">
        <w:rPr>
          <w:rStyle w:val="StyleBoldUnderline"/>
        </w:rPr>
        <w:t>remains intact today.</w:t>
      </w:r>
    </w:p>
    <w:p w:rsidR="00E31CF8" w:rsidRDefault="00E31CF8" w:rsidP="00E31CF8">
      <w:r>
        <w:t xml:space="preserve">If the international community misreads this silence, it will miss a historic opportunity. Immediately </w:t>
      </w:r>
      <w:r w:rsidRPr="002D28C5">
        <w:rPr>
          <w:rStyle w:val="StyleBoldUnderline"/>
        </w:rPr>
        <w:t xml:space="preserve">after </w:t>
      </w:r>
      <w:r>
        <w:t xml:space="preserve">Mr </w:t>
      </w:r>
      <w:r w:rsidRPr="002D28C5">
        <w:rPr>
          <w:rStyle w:val="StyleBoldUnderline"/>
        </w:rPr>
        <w:t>Castro's death, the Cuban government will be more vulnerable to pressure for change</w:t>
      </w:r>
      <w:r>
        <w:t xml:space="preserve"> than ever before. Raúl Castro, who has already taken over the reigns of power, may wield the same old instruments of repression. But he will not enjoy his brother's revolutionary stature, which at times has been as vital as the repression for perpetuating the regime. This window of opportunity is unlikely to last. </w:t>
      </w:r>
      <w:r w:rsidRPr="002D28C5">
        <w:rPr>
          <w:rStyle w:val="StyleBoldUnderline"/>
        </w:rPr>
        <w:t>Raul Castro may never match his brother's</w:t>
      </w:r>
      <w:r>
        <w:t xml:space="preserve"> unique combination of personal </w:t>
      </w:r>
      <w:r w:rsidRPr="002D28C5">
        <w:rPr>
          <w:rStyle w:val="StyleBoldUnderline"/>
        </w:rPr>
        <w:t>charisma</w:t>
      </w:r>
      <w:r>
        <w:t xml:space="preserve"> and political cunning; </w:t>
      </w:r>
      <w:r w:rsidRPr="002D28C5">
        <w:rPr>
          <w:rStyle w:val="StyleBoldUnderline"/>
        </w:rPr>
        <w:t>yet, he could</w:t>
      </w:r>
      <w:r>
        <w:t xml:space="preserve"> easily </w:t>
      </w:r>
      <w:r w:rsidRPr="002D28C5">
        <w:rPr>
          <w:rStyle w:val="StyleBoldUnderline"/>
        </w:rPr>
        <w:t>acquire the</w:t>
      </w:r>
      <w:r>
        <w:t xml:space="preserve"> other </w:t>
      </w:r>
      <w:r w:rsidRPr="002D28C5">
        <w:rPr>
          <w:rStyle w:val="StyleBoldUnderline"/>
        </w:rPr>
        <w:t>trait t</w:t>
      </w:r>
      <w:r>
        <w:t xml:space="preserve">hat Fidel exploited so effectively: the heroic image </w:t>
      </w:r>
      <w:r w:rsidRPr="002D28C5">
        <w:rPr>
          <w:rStyle w:val="StyleBoldUnderline"/>
        </w:rPr>
        <w:t>of the Latin American David confronting the US Goliath</w:t>
      </w:r>
      <w:r>
        <w:t>.</w:t>
      </w:r>
    </w:p>
    <w:p w:rsidR="00E31CF8" w:rsidRPr="002D28C5" w:rsidRDefault="00E31CF8" w:rsidP="00E31CF8">
      <w:pPr>
        <w:rPr>
          <w:rStyle w:val="StyleBoldUnderline"/>
        </w:rPr>
      </w:pPr>
      <w:r w:rsidRPr="002D28C5">
        <w:rPr>
          <w:rStyle w:val="StyleBoldUnderline"/>
        </w:rPr>
        <w:t>Whether Raúl Castro can claim the "David" role will depend</w:t>
      </w:r>
      <w:r>
        <w:t xml:space="preserve"> largely </w:t>
      </w:r>
      <w:r w:rsidRPr="002D28C5">
        <w:rPr>
          <w:rStyle w:val="StyleBoldUnderline"/>
        </w:rPr>
        <w:t>on Washington</w:t>
      </w:r>
      <w:r>
        <w:t xml:space="preserve">. </w:t>
      </w:r>
      <w:r w:rsidRPr="002D28C5">
        <w:rPr>
          <w:rStyle w:val="StyleBoldUnderline"/>
        </w:rPr>
        <w:t xml:space="preserve">He will </w:t>
      </w:r>
      <w:r>
        <w:t xml:space="preserve">be virtually </w:t>
      </w:r>
      <w:r w:rsidRPr="002D28C5">
        <w:rPr>
          <w:rStyle w:val="StyleBoldUnderline"/>
        </w:rPr>
        <w:t xml:space="preserve">guaranteed the part if the </w:t>
      </w:r>
      <w:r w:rsidRPr="00111B3D">
        <w:t xml:space="preserve">Bush </w:t>
      </w:r>
      <w:r w:rsidRPr="002D28C5">
        <w:rPr>
          <w:rStyle w:val="StyleBoldUnderline"/>
        </w:rPr>
        <w:t>administration stays the 40–year course of unilateral embargo and unconditional ultimatum.</w:t>
      </w:r>
      <w:r>
        <w:t xml:space="preserve"> It is hard to think of a policy that has a longer track record of failure. Cuba is no more open now than when the embargo was first imposed four decades ago. If anything, the policy consolidated Mr Castro's hold by giving his government an excuse for its problems and a pretext for its abuses. Moreover, because </w:t>
      </w:r>
      <w:r w:rsidRPr="002D28C5">
        <w:rPr>
          <w:rStyle w:val="StyleBoldUnderline"/>
        </w:rPr>
        <w:t>the policy was imposed in such heavy–</w:t>
      </w:r>
      <w:r>
        <w:t xml:space="preserve">handed </w:t>
      </w:r>
      <w:r w:rsidRPr="002D28C5">
        <w:rPr>
          <w:rStyle w:val="StyleBoldUnderline"/>
        </w:rPr>
        <w:t xml:space="preserve">fashion, it enabled </w:t>
      </w:r>
      <w:r>
        <w:t xml:space="preserve">Mr </w:t>
      </w:r>
      <w:r w:rsidRPr="002D28C5">
        <w:rPr>
          <w:rStyle w:val="StyleBoldUnderline"/>
        </w:rPr>
        <w:t>Castro to garner sympathy abroad</w:t>
      </w:r>
      <w:r>
        <w:t xml:space="preserve">, neutralising international pressure rather than increasing it. While </w:t>
      </w:r>
      <w:r w:rsidRPr="002D28C5">
        <w:rPr>
          <w:rStyle w:val="StyleBoldUnderline"/>
        </w:rPr>
        <w:t>other governments may have been concerned about political repression in Cuba, they were unwilling to be seen as siding with a bully.</w:t>
      </w:r>
    </w:p>
    <w:p w:rsidR="00E31CF8" w:rsidRDefault="00E31CF8" w:rsidP="00E31CF8">
      <w:r>
        <w:t>To its credit, the Bush administration responded to news of Mr Castro's decline in August with surprising restraint, with President George W. Bush saying C</w:t>
      </w:r>
      <w:r w:rsidRPr="002D28C5">
        <w:rPr>
          <w:rStyle w:val="StyleBoldUnderline"/>
        </w:rPr>
        <w:t>uba's citizens should determine their future</w:t>
      </w:r>
      <w:r>
        <w:t xml:space="preserve">. But if Washington hopes for influence in </w:t>
      </w:r>
      <w:r w:rsidRPr="002D28C5">
        <w:rPr>
          <w:rStyle w:val="StyleBoldUnderline"/>
        </w:rPr>
        <w:t>Cuba, it must do</w:t>
      </w:r>
      <w:r>
        <w:t xml:space="preserve"> much </w:t>
      </w:r>
      <w:r w:rsidRPr="002D28C5">
        <w:rPr>
          <w:rStyle w:val="StyleBoldUnderline"/>
        </w:rPr>
        <w:t>more.</w:t>
      </w:r>
      <w:r>
        <w:t xml:space="preserve"> First, i</w:t>
      </w:r>
      <w:r w:rsidRPr="002D28C5">
        <w:rPr>
          <w:rStyle w:val="StyleBoldUnderline"/>
        </w:rPr>
        <w:t>t will need to lift the embargo.</w:t>
      </w:r>
      <w:r>
        <w:t xml:space="preserve"> </w:t>
      </w:r>
      <w:r w:rsidRPr="00111B3D">
        <w:rPr>
          <w:rStyle w:val="Emphasis"/>
        </w:rPr>
        <w:t>Nothing short of this will work</w:t>
      </w:r>
      <w:r w:rsidRPr="00111B3D">
        <w:rPr>
          <w:rStyle w:val="StyleBoldUnderline"/>
        </w:rPr>
        <w:t>, not even the "calibrated response" espoused by the Clinton administration, in which the US would ease the embargo in response to Cuban reforms</w:t>
      </w:r>
      <w:r>
        <w:t xml:space="preserve">. </w:t>
      </w:r>
      <w:r w:rsidRPr="00111B3D">
        <w:rPr>
          <w:rStyle w:val="StyleBoldUnderline"/>
        </w:rPr>
        <w:t>Why would the Cuban government make concessions when the embargo helps keep it in power</w:t>
      </w:r>
      <w:r>
        <w:t>?</w:t>
      </w:r>
    </w:p>
    <w:p w:rsidR="00E31CF8" w:rsidRPr="002D28C5" w:rsidRDefault="00E31CF8" w:rsidP="00E31CF8">
      <w:pPr>
        <w:rPr>
          <w:rStyle w:val="StyleBoldUnderline"/>
        </w:rPr>
      </w:pPr>
      <w:r w:rsidRPr="00111B3D">
        <w:t xml:space="preserve">Yet, it would be naïve to think the embargo's end would prompt the Cuban government to change its ways. Instead, a more measured and multilateral approach is needed, in which other governments in the region take the lead in pressing Cuba to respect political freedoms. Finding allies willing to assume this role will not be easy. But it may be the only hope for real change. By making the effort, the US could begin to reverse the dynamic that helped keep Mr Castro in power. </w:t>
      </w:r>
      <w:r w:rsidRPr="002D28C5">
        <w:rPr>
          <w:rStyle w:val="StyleBoldUnderline"/>
        </w:rPr>
        <w:t>Only when the US stops acting like Goliath will Cuba stop looking like David.</w:t>
      </w:r>
    </w:p>
    <w:p w:rsidR="00E31CF8" w:rsidRDefault="00E31CF8" w:rsidP="00E31CF8"/>
    <w:p w:rsidR="00E31CF8" w:rsidRDefault="00E31CF8" w:rsidP="00E31CF8"/>
    <w:p w:rsidR="00E31CF8" w:rsidRDefault="00E31CF8" w:rsidP="00E31CF8">
      <w:pPr>
        <w:pStyle w:val="Heading3"/>
      </w:pPr>
      <w:r>
        <w:lastRenderedPageBreak/>
        <w:t>2nc – conditions fail</w:t>
      </w:r>
    </w:p>
    <w:p w:rsidR="00E31CF8" w:rsidRPr="000B4308" w:rsidRDefault="00E31CF8" w:rsidP="00E31CF8">
      <w:pPr>
        <w:pStyle w:val="Heading4"/>
      </w:pPr>
      <w:r>
        <w:t>Conditions fail – Cuba says no because the embargo benefits the regime</w:t>
      </w:r>
    </w:p>
    <w:p w:rsidR="00E31CF8" w:rsidRDefault="00E31CF8" w:rsidP="00E31CF8">
      <w:pPr>
        <w:rPr>
          <w:rStyle w:val="Hyperlink"/>
        </w:rPr>
      </w:pPr>
      <w:r>
        <w:rPr>
          <w:b/>
        </w:rPr>
        <w:t>Reinsch, 3</w:t>
      </w:r>
      <w:r>
        <w:t xml:space="preserve">-President of the National Foreign Trade Council, A group of businesses advocating free trade and Co-Chairman of USA*Engage, a coalition of businesses against sanctions (William, “Statement of William A. Reinsch, President of the National Foreign Trade Council &amp; Co-Chairman of USA*Engage Before the Senate Committee on Finance”, USA*Engage, 9/4/03. </w:t>
      </w:r>
      <w:hyperlink r:id="rId124" w:history="1">
        <w:r w:rsidRPr="001B4627">
          <w:rPr>
            <w:rStyle w:val="Hyperlink"/>
          </w:rPr>
          <w:t>http://archives.usaengage.org/literature/2003/20030904%20testimony%20to%20Senate%20Finance.html)//TL</w:t>
        </w:r>
      </w:hyperlink>
    </w:p>
    <w:p w:rsidR="00E31CF8" w:rsidRPr="000B4308" w:rsidRDefault="00E31CF8" w:rsidP="00E31CF8">
      <w:pPr>
        <w:rPr>
          <w:u w:val="single"/>
        </w:rPr>
      </w:pPr>
    </w:p>
    <w:p w:rsidR="00E31CF8" w:rsidRPr="003E12BB" w:rsidRDefault="00E31CF8" w:rsidP="00E31CF8">
      <w:pPr>
        <w:rPr>
          <w:u w:val="single"/>
        </w:rPr>
      </w:pPr>
      <w:r w:rsidRPr="003E12BB">
        <w:t>Our basic position is simple. We believe</w:t>
      </w:r>
      <w:r w:rsidRPr="000B4308">
        <w:rPr>
          <w:u w:val="single"/>
        </w:rPr>
        <w:t xml:space="preserve"> the </w:t>
      </w:r>
      <w:r w:rsidRPr="003E12BB">
        <w:t>forty-year old U.S. economic</w:t>
      </w:r>
      <w:r w:rsidRPr="000B4308">
        <w:rPr>
          <w:u w:val="single"/>
        </w:rPr>
        <w:t xml:space="preserve"> embargo of Cuba is one of the most dramatic failures of modern U.S. foreign policy: the regime it intended to undermine is as solidly in power as ever; its leader rules with unchallenged arbitrary brutality; and its people remain economically deprived and politically dispossessed</w:t>
      </w:r>
    </w:p>
    <w:p w:rsidR="00E31CF8" w:rsidRDefault="00E31CF8" w:rsidP="00E31CF8">
      <w:r>
        <w:t xml:space="preserve">Instead, </w:t>
      </w:r>
      <w:r w:rsidRPr="000B4308">
        <w:rPr>
          <w:u w:val="single"/>
        </w:rPr>
        <w:t>the U</w:t>
      </w:r>
      <w:r w:rsidRPr="003E12BB">
        <w:t xml:space="preserve">nited </w:t>
      </w:r>
      <w:r w:rsidRPr="000B4308">
        <w:rPr>
          <w:u w:val="single"/>
        </w:rPr>
        <w:t>S</w:t>
      </w:r>
      <w:r w:rsidRPr="003E12BB">
        <w:t xml:space="preserve">tates </w:t>
      </w:r>
      <w:r w:rsidRPr="000B4308">
        <w:rPr>
          <w:u w:val="single"/>
        </w:rPr>
        <w:t xml:space="preserve">is far more likely to achieve its objectives in Cuba through a policy of engagement </w:t>
      </w:r>
      <w:r w:rsidRPr="003E12BB">
        <w:t>with Cuban society than continuing to isolate Cuba. People to people programs, educational and cultural exchanges, and commercial engagement all hold out the promise of influencing the f</w:t>
      </w:r>
      <w:r>
        <w:t>uture course of events in Cuba.</w:t>
      </w:r>
    </w:p>
    <w:p w:rsidR="00E31CF8" w:rsidRPr="00CD2773" w:rsidRDefault="00E31CF8" w:rsidP="00E31CF8">
      <w:pPr>
        <w:rPr>
          <w:u w:val="single"/>
        </w:rPr>
      </w:pPr>
      <w:r>
        <w:t xml:space="preserve">In contrast, </w:t>
      </w:r>
      <w:r w:rsidRPr="003E12BB">
        <w:t xml:space="preserve">the main achievement of our embargo has been to provide Fidel Castro with a blanket excuse for his government's failures. Having chosen not to engage Cuba, the U.S. has abdicated the possibility of influencing its development. This has resulted in a perverse dynamic that perpetuates and deepens the stalemate: </w:t>
      </w:r>
      <w:r w:rsidRPr="000B4308">
        <w:rPr>
          <w:u w:val="single"/>
        </w:rPr>
        <w:t xml:space="preserve">each time there is a prospect of improved relations, the Cuban government takes an action which </w:t>
      </w:r>
      <w:r w:rsidRPr="003E12BB">
        <w:rPr>
          <w:rStyle w:val="Emphasis"/>
        </w:rPr>
        <w:t>they know will prevent any change in U.S. policy</w:t>
      </w:r>
      <w:r>
        <w:t xml:space="preserve">, </w:t>
      </w:r>
      <w:r w:rsidRPr="003E12BB">
        <w:rPr>
          <w:rStyle w:val="StyleBoldUnderline"/>
        </w:rPr>
        <w:t>and each time</w:t>
      </w:r>
      <w:r>
        <w:t xml:space="preserve"> </w:t>
      </w:r>
      <w:r w:rsidRPr="000B4308">
        <w:rPr>
          <w:u w:val="single"/>
        </w:rPr>
        <w:t>we have reacted exactly as Castro wants by tightening the embargo or stopping movement toward engagement.</w:t>
      </w:r>
    </w:p>
    <w:p w:rsidR="00E31CF8" w:rsidRDefault="00E31CF8" w:rsidP="00E31CF8">
      <w:pPr>
        <w:pStyle w:val="Heading4"/>
      </w:pPr>
      <w:r>
        <w:t>The regime will say no if the counterplan is conditional– they’ll lose face and be less receptive to future changes</w:t>
      </w:r>
    </w:p>
    <w:p w:rsidR="00E31CF8" w:rsidRPr="00CE5BB7" w:rsidRDefault="00E31CF8" w:rsidP="00E31CF8">
      <w:r>
        <w:rPr>
          <w:b/>
        </w:rPr>
        <w:t xml:space="preserve">Holmes, 10– </w:t>
      </w:r>
      <w:r>
        <w:t xml:space="preserve">B.A. from Georgetown, Master’s Thesis (Michael G., June 21, 2010, “Seizing the Moment”, </w:t>
      </w:r>
      <w:hyperlink r:id="rId125" w:history="1">
        <w:r w:rsidRPr="00CE5BB7">
          <w:rPr>
            <w:color w:val="0000FF"/>
            <w:u w:val="single"/>
          </w:rPr>
          <w:t>https://repository.library.georgetown.edu/bitstream/handle/10822/553334/holmesMichael.pdf?sequence=1</w:t>
        </w:r>
      </w:hyperlink>
      <w:r>
        <w:t>, pg. 53-54)//NG</w:t>
      </w:r>
    </w:p>
    <w:p w:rsidR="00E31CF8" w:rsidRDefault="00E31CF8" w:rsidP="00E31CF8"/>
    <w:p w:rsidR="00E31CF8" w:rsidRPr="00CD2773" w:rsidRDefault="00E31CF8" w:rsidP="00E31CF8">
      <w:pPr>
        <w:rPr>
          <w:bCs/>
          <w:u w:val="single"/>
        </w:rPr>
      </w:pPr>
      <w:r>
        <w:t xml:space="preserve">However Raul doesn’t actually have to lobby for </w:t>
      </w:r>
      <w:proofErr w:type="gramStart"/>
      <w:r>
        <w:t xml:space="preserve">the </w:t>
      </w:r>
      <w:r w:rsidRPr="00602BC2">
        <w:rPr>
          <w:sz w:val="12"/>
        </w:rPr>
        <w:t xml:space="preserve"> </w:t>
      </w:r>
      <w:r>
        <w:t>removal</w:t>
      </w:r>
      <w:proofErr w:type="gramEnd"/>
      <w:r>
        <w:t xml:space="preserve"> of the embargo, he simply has to not provoke ire </w:t>
      </w:r>
      <w:r w:rsidRPr="00602BC2">
        <w:rPr>
          <w:sz w:val="12"/>
        </w:rPr>
        <w:t xml:space="preserve"> </w:t>
      </w:r>
      <w:r>
        <w:t xml:space="preserve">of the United States providing a reason for it to not </w:t>
      </w:r>
      <w:r w:rsidRPr="00602BC2">
        <w:rPr>
          <w:sz w:val="12"/>
        </w:rPr>
        <w:t xml:space="preserve"> </w:t>
      </w:r>
      <w:r>
        <w:t xml:space="preserve">remove the embargo. Raul Castro is aware that </w:t>
      </w:r>
      <w:r w:rsidRPr="00602BC2">
        <w:rPr>
          <w:rStyle w:val="StyleBoldUnderline"/>
        </w:rPr>
        <w:t xml:space="preserve">Cuba </w:t>
      </w:r>
      <w:proofErr w:type="gramStart"/>
      <w:r w:rsidRPr="00602BC2">
        <w:rPr>
          <w:rStyle w:val="StyleBoldUnderline"/>
        </w:rPr>
        <w:t xml:space="preserve">cannot </w:t>
      </w:r>
      <w:r w:rsidRPr="00602BC2">
        <w:rPr>
          <w:rStyle w:val="StyleBoldUnderline"/>
          <w:sz w:val="12"/>
        </w:rPr>
        <w:t xml:space="preserve"> </w:t>
      </w:r>
      <w:r w:rsidRPr="00602BC2">
        <w:rPr>
          <w:rStyle w:val="StyleBoldUnderline"/>
        </w:rPr>
        <w:t>continue</w:t>
      </w:r>
      <w:proofErr w:type="gramEnd"/>
      <w:r w:rsidRPr="00602BC2">
        <w:rPr>
          <w:rStyle w:val="StyleBoldUnderline"/>
        </w:rPr>
        <w:t xml:space="preserve"> down the road it is currently on.</w:t>
      </w:r>
      <w:r>
        <w:t xml:space="preserve"> </w:t>
      </w:r>
      <w:r w:rsidRPr="00602BC2">
        <w:rPr>
          <w:rStyle w:val="StyleBoldUnderline"/>
        </w:rPr>
        <w:t xml:space="preserve">The </w:t>
      </w:r>
      <w:proofErr w:type="gramStart"/>
      <w:r w:rsidRPr="00602BC2">
        <w:rPr>
          <w:rStyle w:val="StyleBoldUnderline"/>
        </w:rPr>
        <w:t xml:space="preserve">United </w:t>
      </w:r>
      <w:r w:rsidRPr="00602BC2">
        <w:rPr>
          <w:rStyle w:val="StyleBoldUnderline"/>
          <w:sz w:val="12"/>
        </w:rPr>
        <w:t xml:space="preserve"> </w:t>
      </w:r>
      <w:r w:rsidRPr="00602BC2">
        <w:rPr>
          <w:rStyle w:val="StyleBoldUnderline"/>
        </w:rPr>
        <w:t>States</w:t>
      </w:r>
      <w:proofErr w:type="gramEnd"/>
      <w:r w:rsidRPr="00602BC2">
        <w:rPr>
          <w:rStyle w:val="StyleBoldUnderline"/>
        </w:rPr>
        <w:t xml:space="preserve"> removing the embargo unilaterally gives Raul the </w:t>
      </w:r>
      <w:r w:rsidRPr="00602BC2">
        <w:rPr>
          <w:rStyle w:val="StyleBoldUnderline"/>
          <w:sz w:val="12"/>
        </w:rPr>
        <w:t xml:space="preserve"> </w:t>
      </w:r>
      <w:r w:rsidRPr="00602BC2">
        <w:rPr>
          <w:rStyle w:val="StyleBoldUnderline"/>
        </w:rPr>
        <w:t xml:space="preserve">freedom to reap the benefits of its removal without </w:t>
      </w:r>
      <w:r w:rsidRPr="00602BC2">
        <w:rPr>
          <w:rStyle w:val="StyleBoldUnderline"/>
          <w:sz w:val="12"/>
        </w:rPr>
        <w:t xml:space="preserve"> </w:t>
      </w:r>
      <w:r w:rsidRPr="00602BC2">
        <w:rPr>
          <w:rStyle w:val="StyleBoldUnderline"/>
        </w:rPr>
        <w:t>offering any type of reciprocal action,</w:t>
      </w:r>
      <w:r>
        <w:t xml:space="preserve"> </w:t>
      </w:r>
      <w:r w:rsidRPr="00602BC2">
        <w:rPr>
          <w:rStyle w:val="StyleBoldUnderline"/>
        </w:rPr>
        <w:t xml:space="preserve">allowing him and </w:t>
      </w:r>
      <w:r w:rsidRPr="00602BC2">
        <w:rPr>
          <w:rStyle w:val="StyleBoldUnderline"/>
          <w:sz w:val="12"/>
        </w:rPr>
        <w:t xml:space="preserve"> </w:t>
      </w:r>
      <w:r w:rsidRPr="00602BC2">
        <w:rPr>
          <w:rStyle w:val="StyleBoldUnderline"/>
        </w:rPr>
        <w:t xml:space="preserve">the regime to save face. </w:t>
      </w:r>
      <w:r>
        <w:t xml:space="preserve">The tense history between </w:t>
      </w:r>
      <w:proofErr w:type="gramStart"/>
      <w:r>
        <w:t xml:space="preserve">the </w:t>
      </w:r>
      <w:r w:rsidRPr="00602BC2">
        <w:rPr>
          <w:sz w:val="12"/>
        </w:rPr>
        <w:t xml:space="preserve"> </w:t>
      </w:r>
      <w:r>
        <w:t>United</w:t>
      </w:r>
      <w:proofErr w:type="gramEnd"/>
      <w:r>
        <w:t xml:space="preserve"> States and Cuba makes it necessary to provide a </w:t>
      </w:r>
      <w:r w:rsidRPr="00602BC2">
        <w:rPr>
          <w:sz w:val="12"/>
        </w:rPr>
        <w:t xml:space="preserve"> </w:t>
      </w:r>
      <w:r>
        <w:t xml:space="preserve">neutral means to initiate any change in policy. </w:t>
      </w:r>
      <w:proofErr w:type="gramStart"/>
      <w:r w:rsidRPr="00602BC2">
        <w:rPr>
          <w:rStyle w:val="StyleBoldUnderline"/>
        </w:rPr>
        <w:t xml:space="preserve">By </w:t>
      </w:r>
      <w:r w:rsidRPr="00602BC2">
        <w:rPr>
          <w:rStyle w:val="StyleBoldUnderline"/>
          <w:sz w:val="12"/>
        </w:rPr>
        <w:t xml:space="preserve"> </w:t>
      </w:r>
      <w:r w:rsidRPr="00602BC2">
        <w:rPr>
          <w:rStyle w:val="StyleBoldUnderline"/>
        </w:rPr>
        <w:t>allowing</w:t>
      </w:r>
      <w:proofErr w:type="gramEnd"/>
      <w:r w:rsidRPr="00602BC2">
        <w:rPr>
          <w:rStyle w:val="StyleBoldUnderline"/>
        </w:rPr>
        <w:t xml:space="preserve"> Cuba to save face the United States extends an </w:t>
      </w:r>
      <w:r w:rsidRPr="00602BC2">
        <w:rPr>
          <w:rStyle w:val="StyleBoldUnderline"/>
          <w:sz w:val="12"/>
        </w:rPr>
        <w:t xml:space="preserve"> </w:t>
      </w:r>
      <w:r w:rsidRPr="00602BC2">
        <w:rPr>
          <w:rStyle w:val="StyleBoldUnderline"/>
        </w:rPr>
        <w:t xml:space="preserve">olive branch to Cuba. This may make Cuba more </w:t>
      </w:r>
      <w:proofErr w:type="gramStart"/>
      <w:r w:rsidRPr="00602BC2">
        <w:rPr>
          <w:rStyle w:val="StyleBoldUnderline"/>
        </w:rPr>
        <w:t xml:space="preserve">receptive </w:t>
      </w:r>
      <w:r w:rsidRPr="00602BC2">
        <w:rPr>
          <w:rStyle w:val="StyleBoldUnderline"/>
          <w:sz w:val="12"/>
        </w:rPr>
        <w:t xml:space="preserve"> </w:t>
      </w:r>
      <w:r w:rsidRPr="00602BC2">
        <w:rPr>
          <w:rStyle w:val="StyleBoldUnderline"/>
        </w:rPr>
        <w:t>to</w:t>
      </w:r>
      <w:proofErr w:type="gramEnd"/>
      <w:r w:rsidRPr="00602BC2">
        <w:rPr>
          <w:rStyle w:val="StyleBoldUnderline"/>
        </w:rPr>
        <w:t xml:space="preserve"> future changes.</w:t>
      </w:r>
    </w:p>
    <w:p w:rsidR="00E31CF8" w:rsidRDefault="00E31CF8" w:rsidP="00E31CF8">
      <w:pPr>
        <w:pStyle w:val="Heading4"/>
      </w:pPr>
      <w:r>
        <w:t>Conditional offers allow the regime to refuse and maintain the embargo– unconditional repeal is crucial to restore American influence and foster regime change</w:t>
      </w:r>
    </w:p>
    <w:p w:rsidR="00E31CF8" w:rsidRPr="00CE5BB7" w:rsidRDefault="00E31CF8" w:rsidP="00E31CF8">
      <w:r>
        <w:rPr>
          <w:b/>
        </w:rPr>
        <w:t xml:space="preserve">Holmes, 10– </w:t>
      </w:r>
      <w:r>
        <w:t xml:space="preserve">B.A. from Georgetown, Master’s Thesis (Michael G., June 21, 2010, “Seizing the Moment”, </w:t>
      </w:r>
      <w:hyperlink r:id="rId126" w:history="1">
        <w:r w:rsidRPr="00CE5BB7">
          <w:rPr>
            <w:color w:val="0000FF"/>
            <w:u w:val="single"/>
          </w:rPr>
          <w:t>https://repository.library.georgetown.edu/bitstream/handle/10822/553334/holmesMichael.pdf?sequence=1</w:t>
        </w:r>
      </w:hyperlink>
      <w:r>
        <w:t>, pg. 60-63)//NG</w:t>
      </w:r>
    </w:p>
    <w:p w:rsidR="00E31CF8" w:rsidRDefault="00E31CF8" w:rsidP="00E31CF8"/>
    <w:p w:rsidR="00E31CF8" w:rsidRDefault="00E31CF8" w:rsidP="00E31CF8">
      <w:r>
        <w:lastRenderedPageBreak/>
        <w:t xml:space="preserve">Another area the war highlighted is the United </w:t>
      </w:r>
      <w:proofErr w:type="gramStart"/>
      <w:r>
        <w:t xml:space="preserve">States </w:t>
      </w:r>
      <w:r w:rsidRPr="00602BC2">
        <w:rPr>
          <w:sz w:val="12"/>
        </w:rPr>
        <w:t xml:space="preserve"> </w:t>
      </w:r>
      <w:r>
        <w:t>position</w:t>
      </w:r>
      <w:proofErr w:type="gramEnd"/>
      <w:r>
        <w:t xml:space="preserve"> as a diplomatic entity. </w:t>
      </w:r>
      <w:r w:rsidRPr="00CD4D1A">
        <w:rPr>
          <w:rStyle w:val="StyleBoldUnderline"/>
        </w:rPr>
        <w:t>There is a looming cloud  of skepticism and distrust of the United States shared by  many emerging nations and even some of its peer nations,</w:t>
      </w:r>
      <w:r>
        <w:t xml:space="preserve"> </w:t>
      </w:r>
      <w:r w:rsidRPr="00602BC2">
        <w:rPr>
          <w:sz w:val="12"/>
        </w:rPr>
        <w:t xml:space="preserve"> </w:t>
      </w:r>
      <w:r>
        <w:t xml:space="preserve">and rightfully so. </w:t>
      </w:r>
      <w:r w:rsidRPr="00CD4D1A">
        <w:rPr>
          <w:rStyle w:val="StyleBoldUnderline"/>
        </w:rPr>
        <w:t xml:space="preserve">What was sold to the world as </w:t>
      </w:r>
      <w:proofErr w:type="gramStart"/>
      <w:r w:rsidRPr="00CD4D1A">
        <w:rPr>
          <w:rStyle w:val="StyleBoldUnderline"/>
        </w:rPr>
        <w:t>a  mission</w:t>
      </w:r>
      <w:proofErr w:type="gramEnd"/>
      <w:r w:rsidRPr="00CD4D1A">
        <w:rPr>
          <w:rStyle w:val="StyleBoldUnderline"/>
        </w:rPr>
        <w:t xml:space="preserve"> to bring to justice</w:t>
      </w:r>
      <w:r>
        <w:t xml:space="preserve"> to the people responsible for </w:t>
      </w:r>
      <w:r w:rsidRPr="00602BC2">
        <w:rPr>
          <w:sz w:val="12"/>
        </w:rPr>
        <w:t xml:space="preserve"> </w:t>
      </w:r>
      <w:r>
        <w:t xml:space="preserve">killing thousands of innocent American citizens, </w:t>
      </w:r>
      <w:r w:rsidRPr="00CD4D1A">
        <w:rPr>
          <w:rStyle w:val="StyleBoldUnderline"/>
        </w:rPr>
        <w:t>has  evolved into an agenda that most U.S. officials and  politicians have a hard time articulating</w:t>
      </w:r>
      <w:r>
        <w:t xml:space="preserve">. In short </w:t>
      </w:r>
      <w:proofErr w:type="gramStart"/>
      <w:r w:rsidRPr="00CD4D1A">
        <w:rPr>
          <w:rStyle w:val="StyleBoldUnderline"/>
        </w:rPr>
        <w:t>the  United</w:t>
      </w:r>
      <w:proofErr w:type="gramEnd"/>
      <w:r w:rsidRPr="00CD4D1A">
        <w:rPr>
          <w:rStyle w:val="StyleBoldUnderline"/>
        </w:rPr>
        <w:t xml:space="preserve"> States’ reputation is tarnished.</w:t>
      </w:r>
      <w:r>
        <w:t xml:space="preserve"> </w:t>
      </w:r>
      <w:r w:rsidRPr="00CD4D1A">
        <w:rPr>
          <w:rStyle w:val="StyleBoldUnderline"/>
        </w:rPr>
        <w:t xml:space="preserve">If the United States is ever to regain the esteem it </w:t>
      </w:r>
      <w:proofErr w:type="gramStart"/>
      <w:r w:rsidRPr="00CD4D1A">
        <w:rPr>
          <w:rStyle w:val="StyleBoldUnderline"/>
        </w:rPr>
        <w:t>once  held</w:t>
      </w:r>
      <w:proofErr w:type="gramEnd"/>
      <w:r w:rsidRPr="00CD4D1A">
        <w:rPr>
          <w:rStyle w:val="StyleBoldUnderline"/>
        </w:rPr>
        <w:t>, it must address the state of its global image.</w:t>
      </w:r>
    </w:p>
    <w:p w:rsidR="00E31CF8" w:rsidRPr="00CD4D1A" w:rsidRDefault="00E31CF8" w:rsidP="00E31CF8">
      <w:pPr>
        <w:rPr>
          <w:rStyle w:val="StyleBoldUnderline"/>
        </w:rPr>
      </w:pPr>
      <w:r w:rsidRPr="00CD4D1A">
        <w:rPr>
          <w:rStyle w:val="StyleBoldUnderline"/>
        </w:rPr>
        <w:t>The United States has a unique opportunity to</w:t>
      </w:r>
      <w:r>
        <w:t xml:space="preserve"> </w:t>
      </w:r>
      <w:proofErr w:type="gramStart"/>
      <w:r>
        <w:t xml:space="preserve">address </w:t>
      </w:r>
      <w:r w:rsidRPr="00602BC2">
        <w:rPr>
          <w:sz w:val="12"/>
        </w:rPr>
        <w:t xml:space="preserve"> </w:t>
      </w:r>
      <w:r>
        <w:t>the</w:t>
      </w:r>
      <w:proofErr w:type="gramEnd"/>
      <w:r>
        <w:t xml:space="preserve"> issue of alternative fuel and </w:t>
      </w:r>
      <w:r w:rsidRPr="00CD4D1A">
        <w:rPr>
          <w:rStyle w:val="StyleBoldUnderline"/>
        </w:rPr>
        <w:t>repair its damaged image  by altering its current policies toward Cuba</w:t>
      </w:r>
      <w:r>
        <w:t xml:space="preserve">. Cuba, as </w:t>
      </w:r>
      <w:proofErr w:type="gramStart"/>
      <w:r>
        <w:t xml:space="preserve">a </w:t>
      </w:r>
      <w:r w:rsidRPr="00602BC2">
        <w:rPr>
          <w:sz w:val="12"/>
        </w:rPr>
        <w:t xml:space="preserve"> </w:t>
      </w:r>
      <w:r>
        <w:t>policy</w:t>
      </w:r>
      <w:proofErr w:type="gramEnd"/>
      <w:r>
        <w:t xml:space="preserve"> issue, has likely been off the foreign policy radar </w:t>
      </w:r>
      <w:r w:rsidRPr="00602BC2">
        <w:rPr>
          <w:sz w:val="12"/>
        </w:rPr>
        <w:t xml:space="preserve"> </w:t>
      </w:r>
      <w:r>
        <w:t xml:space="preserve">for quite sometime. However </w:t>
      </w:r>
      <w:r w:rsidRPr="00CD4D1A">
        <w:rPr>
          <w:rStyle w:val="StyleBoldUnderline"/>
        </w:rPr>
        <w:t xml:space="preserve">the history between Cuba </w:t>
      </w:r>
      <w:proofErr w:type="gramStart"/>
      <w:r w:rsidRPr="00CD4D1A">
        <w:rPr>
          <w:rStyle w:val="StyleBoldUnderline"/>
        </w:rPr>
        <w:t>and  the</w:t>
      </w:r>
      <w:proofErr w:type="gramEnd"/>
      <w:r w:rsidRPr="00CD4D1A">
        <w:rPr>
          <w:rStyle w:val="StyleBoldUnderline"/>
        </w:rPr>
        <w:t xml:space="preserve"> United States encompasses many of the issues affecting  foreign policy concerns today. </w:t>
      </w:r>
    </w:p>
    <w:p w:rsidR="00E31CF8" w:rsidRPr="00CD4D1A" w:rsidRDefault="00E31CF8" w:rsidP="00E31CF8">
      <w:pPr>
        <w:rPr>
          <w:rStyle w:val="StyleBoldUnderline"/>
        </w:rPr>
      </w:pPr>
      <w:r>
        <w:t xml:space="preserve">It goes without saying that </w:t>
      </w:r>
      <w:r w:rsidRPr="00CD4D1A">
        <w:rPr>
          <w:rStyle w:val="StyleBoldUnderline"/>
        </w:rPr>
        <w:t xml:space="preserve">the U.S. will have </w:t>
      </w:r>
      <w:proofErr w:type="gramStart"/>
      <w:r w:rsidRPr="00CD4D1A">
        <w:rPr>
          <w:rStyle w:val="StyleBoldUnderline"/>
        </w:rPr>
        <w:t>to  take</w:t>
      </w:r>
      <w:proofErr w:type="gramEnd"/>
      <w:r w:rsidRPr="00CD4D1A">
        <w:rPr>
          <w:rStyle w:val="StyleBoldUnderline"/>
        </w:rPr>
        <w:t xml:space="preserve"> the lead in order to accomplish this new movement.</w:t>
      </w:r>
      <w:r>
        <w:t xml:space="preserve"> </w:t>
      </w:r>
      <w:r w:rsidRPr="00602BC2">
        <w:rPr>
          <w:sz w:val="12"/>
        </w:rPr>
        <w:t xml:space="preserve"> </w:t>
      </w:r>
      <w:r>
        <w:t xml:space="preserve">The embargo and all of the successive legislation aimed </w:t>
      </w:r>
      <w:proofErr w:type="gramStart"/>
      <w:r>
        <w:t xml:space="preserve">at </w:t>
      </w:r>
      <w:r w:rsidRPr="00602BC2">
        <w:rPr>
          <w:sz w:val="12"/>
        </w:rPr>
        <w:t xml:space="preserve"> </w:t>
      </w:r>
      <w:r>
        <w:t>toppling</w:t>
      </w:r>
      <w:proofErr w:type="gramEnd"/>
      <w:r>
        <w:t xml:space="preserve"> the Castro regime, even if created out of </w:t>
      </w:r>
      <w:r w:rsidRPr="00602BC2">
        <w:rPr>
          <w:sz w:val="12"/>
        </w:rPr>
        <w:t xml:space="preserve"> </w:t>
      </w:r>
      <w:r>
        <w:t xml:space="preserve">provocation, has exacerbated the situation in Cuba. </w:t>
      </w:r>
      <w:proofErr w:type="gramStart"/>
      <w:r w:rsidRPr="00CD4D1A">
        <w:rPr>
          <w:rStyle w:val="StyleBoldUnderline"/>
        </w:rPr>
        <w:t>The  Castro</w:t>
      </w:r>
      <w:proofErr w:type="gramEnd"/>
      <w:r w:rsidRPr="00CD4D1A">
        <w:rPr>
          <w:rStyle w:val="StyleBoldUnderline"/>
        </w:rPr>
        <w:t xml:space="preserve"> regime has been able to exploit the existence of the embargo to legitimize the relevancy of its rule. </w:t>
      </w:r>
    </w:p>
    <w:p w:rsidR="00E31CF8" w:rsidRPr="00CD4D1A" w:rsidRDefault="00E31CF8" w:rsidP="00E31CF8">
      <w:pPr>
        <w:rPr>
          <w:rStyle w:val="StyleBoldUnderline"/>
        </w:rPr>
      </w:pPr>
      <w:r w:rsidRPr="00CD4D1A">
        <w:rPr>
          <w:rStyle w:val="StyleBoldUnderline"/>
        </w:rPr>
        <w:t>There is no incentive for Raul Castro to seek change.</w:t>
      </w:r>
      <w:r>
        <w:t xml:space="preserve"> </w:t>
      </w:r>
      <w:r w:rsidRPr="00602BC2">
        <w:rPr>
          <w:sz w:val="12"/>
        </w:rPr>
        <w:t xml:space="preserve"> </w:t>
      </w:r>
      <w:r>
        <w:t>Secretary of State Hilary Clinton recently acknowledged</w:t>
      </w:r>
      <w:r w:rsidRPr="00602BC2">
        <w:rPr>
          <w:sz w:val="12"/>
        </w:rPr>
        <w:t xml:space="preserve"> </w:t>
      </w:r>
      <w:r>
        <w:t xml:space="preserve">this fact. </w:t>
      </w:r>
      <w:r w:rsidRPr="00CD4D1A">
        <w:rPr>
          <w:rStyle w:val="StyleBoldUnderline"/>
        </w:rPr>
        <w:t xml:space="preserve">The Castro regime’s reluctance to relinquish its </w:t>
      </w:r>
      <w:proofErr w:type="gramStart"/>
      <w:r w:rsidRPr="00CD4D1A">
        <w:rPr>
          <w:rStyle w:val="StyleBoldUnderline"/>
        </w:rPr>
        <w:t>embrace  of</w:t>
      </w:r>
      <w:proofErr w:type="gramEnd"/>
      <w:r w:rsidRPr="00CD4D1A">
        <w:rPr>
          <w:rStyle w:val="StyleBoldUnderline"/>
        </w:rPr>
        <w:t xml:space="preserve"> the embargo has been highlighted in the numerous quid</w:t>
      </w:r>
      <w:r>
        <w:rPr>
          <w:rStyle w:val="StyleBoldUnderline"/>
        </w:rPr>
        <w:t>-</w:t>
      </w:r>
      <w:r w:rsidRPr="00CD4D1A">
        <w:rPr>
          <w:rStyle w:val="StyleBoldUnderline"/>
        </w:rPr>
        <w:t xml:space="preserve">pro-quo approaches that have failed in the past. </w:t>
      </w:r>
    </w:p>
    <w:p w:rsidR="00E31CF8" w:rsidRDefault="00E31CF8" w:rsidP="00E31CF8">
      <w:r>
        <w:t xml:space="preserve">President George W. Bush’s 2002 Initiative for a New </w:t>
      </w:r>
      <w:proofErr w:type="gramStart"/>
      <w:r>
        <w:t xml:space="preserve">Cuba </w:t>
      </w:r>
      <w:r w:rsidRPr="00602BC2">
        <w:rPr>
          <w:sz w:val="12"/>
        </w:rPr>
        <w:t xml:space="preserve"> </w:t>
      </w:r>
      <w:r>
        <w:t>is</w:t>
      </w:r>
      <w:proofErr w:type="gramEnd"/>
      <w:r>
        <w:t xml:space="preserve"> an example of the failure of this type approach. </w:t>
      </w:r>
      <w:proofErr w:type="gramStart"/>
      <w:r w:rsidRPr="00CD4D1A">
        <w:rPr>
          <w:rStyle w:val="StyleBoldUnderline"/>
        </w:rPr>
        <w:t>The  President</w:t>
      </w:r>
      <w:proofErr w:type="gramEnd"/>
      <w:r w:rsidRPr="00CD4D1A">
        <w:rPr>
          <w:rStyle w:val="StyleBoldUnderline"/>
        </w:rPr>
        <w:t xml:space="preserve"> proclaimed that the purpose of the initiative  was to “accelerate freedom’s progress in Cuba in everyway  possible</w:t>
      </w:r>
      <w:r>
        <w:t xml:space="preserve">.” In his speech given on the centennial </w:t>
      </w:r>
      <w:proofErr w:type="gramStart"/>
      <w:r>
        <w:t xml:space="preserve">of </w:t>
      </w:r>
      <w:r w:rsidRPr="00602BC2">
        <w:rPr>
          <w:sz w:val="12"/>
        </w:rPr>
        <w:t xml:space="preserve"> </w:t>
      </w:r>
      <w:r>
        <w:t>Cuba’s</w:t>
      </w:r>
      <w:proofErr w:type="gramEnd"/>
      <w:r>
        <w:t xml:space="preserve"> independence </w:t>
      </w:r>
      <w:r w:rsidRPr="00CD4D1A">
        <w:rPr>
          <w:rStyle w:val="StyleBoldUnderline"/>
        </w:rPr>
        <w:t>President Bush stated that all the  things Cuba and its people need;</w:t>
      </w:r>
      <w:r>
        <w:t xml:space="preserve"> good jobs, free trade, </w:t>
      </w:r>
      <w:r w:rsidRPr="00602BC2">
        <w:rPr>
          <w:sz w:val="12"/>
        </w:rPr>
        <w:t xml:space="preserve"> </w:t>
      </w:r>
      <w:r>
        <w:t>open investment, an improved standard of living, a stable currency and a plethora of other social remedies</w:t>
      </w:r>
      <w:r w:rsidRPr="00CD4D1A">
        <w:rPr>
          <w:rStyle w:val="StyleBoldUnderline"/>
        </w:rPr>
        <w:t>, could  all be obtained if the Castro regime would adhere to the  United States calls for democratic reforms</w:t>
      </w:r>
      <w:r>
        <w:t>.</w:t>
      </w:r>
      <w:r w:rsidRPr="006D2B74">
        <w:t xml:space="preserve"> </w:t>
      </w:r>
      <w:r w:rsidRPr="00CD4D1A">
        <w:rPr>
          <w:rStyle w:val="StyleBoldUnderline"/>
        </w:rPr>
        <w:t xml:space="preserve">Eight months later in January 2003, the Cuban </w:t>
      </w:r>
      <w:proofErr w:type="gramStart"/>
      <w:r w:rsidRPr="00CD4D1A">
        <w:rPr>
          <w:rStyle w:val="StyleBoldUnderline"/>
        </w:rPr>
        <w:t>National  Assembly</w:t>
      </w:r>
      <w:proofErr w:type="gramEnd"/>
      <w:r w:rsidRPr="00CD4D1A">
        <w:rPr>
          <w:rStyle w:val="StyleBoldUnderline"/>
        </w:rPr>
        <w:t xml:space="preserve"> essentially laughed in the face of President Bush  and the U.S. government by electing regime approved  candidates to each of the 609 available seats</w:t>
      </w:r>
      <w:r>
        <w:t>.3</w:t>
      </w:r>
      <w:r w:rsidRPr="006D2B74">
        <w:t xml:space="preserve"> </w:t>
      </w:r>
    </w:p>
    <w:p w:rsidR="00E31CF8" w:rsidRPr="000A4B6A" w:rsidRDefault="00E31CF8" w:rsidP="00E31CF8">
      <w:pPr>
        <w:rPr>
          <w:rStyle w:val="StyleBoldUnderline"/>
        </w:rPr>
      </w:pPr>
      <w:r>
        <w:t xml:space="preserve">As stated previously, the sanctions imposed by </w:t>
      </w:r>
      <w:proofErr w:type="gramStart"/>
      <w:r>
        <w:t xml:space="preserve">the </w:t>
      </w:r>
      <w:r w:rsidRPr="000A4B6A">
        <w:rPr>
          <w:sz w:val="12"/>
        </w:rPr>
        <w:t xml:space="preserve"> </w:t>
      </w:r>
      <w:r>
        <w:t>United</w:t>
      </w:r>
      <w:proofErr w:type="gramEnd"/>
      <w:r>
        <w:t xml:space="preserve"> States caused Cuba severe economic hardship. </w:t>
      </w:r>
      <w:proofErr w:type="gramStart"/>
      <w:r>
        <w:t xml:space="preserve">This </w:t>
      </w:r>
      <w:r w:rsidRPr="000A4B6A">
        <w:rPr>
          <w:sz w:val="12"/>
        </w:rPr>
        <w:t xml:space="preserve"> </w:t>
      </w:r>
      <w:r>
        <w:t>hardship</w:t>
      </w:r>
      <w:proofErr w:type="gramEnd"/>
      <w:r>
        <w:t xml:space="preserve"> was later exacerbated with the fall of the Soviet </w:t>
      </w:r>
      <w:r w:rsidRPr="000A4B6A">
        <w:rPr>
          <w:sz w:val="12"/>
        </w:rPr>
        <w:t xml:space="preserve"> </w:t>
      </w:r>
      <w:r>
        <w:t xml:space="preserve">Union, which had provided subsidies to the country after </w:t>
      </w:r>
      <w:r w:rsidRPr="000A4B6A">
        <w:rPr>
          <w:sz w:val="12"/>
        </w:rPr>
        <w:t xml:space="preserve"> </w:t>
      </w:r>
      <w:r>
        <w:t xml:space="preserve">the U.S. cut ties. </w:t>
      </w:r>
      <w:r w:rsidRPr="000A4B6A">
        <w:rPr>
          <w:rStyle w:val="StyleBoldUnderline"/>
        </w:rPr>
        <w:t xml:space="preserve">Any attempt to remedy Cuba's </w:t>
      </w:r>
      <w:proofErr w:type="gramStart"/>
      <w:r w:rsidRPr="000A4B6A">
        <w:rPr>
          <w:rStyle w:val="StyleBoldUnderline"/>
        </w:rPr>
        <w:t>economic  situation</w:t>
      </w:r>
      <w:proofErr w:type="gramEnd"/>
      <w:r w:rsidRPr="000A4B6A">
        <w:rPr>
          <w:rStyle w:val="StyleBoldUnderline"/>
        </w:rPr>
        <w:t xml:space="preserve"> can only perceived as a good faith effort.</w:t>
      </w:r>
      <w:r>
        <w:t xml:space="preserve"> </w:t>
      </w:r>
      <w:r w:rsidRPr="000A4B6A">
        <w:rPr>
          <w:sz w:val="12"/>
        </w:rPr>
        <w:t xml:space="preserve"> </w:t>
      </w:r>
      <w:r w:rsidRPr="000A4B6A">
        <w:rPr>
          <w:rStyle w:val="StyleBoldUnderline"/>
        </w:rPr>
        <w:t xml:space="preserve">Americans and the global public alike can only </w:t>
      </w:r>
      <w:proofErr w:type="gramStart"/>
      <w:r w:rsidRPr="000A4B6A">
        <w:rPr>
          <w:rStyle w:val="StyleBoldUnderline"/>
        </w:rPr>
        <w:t>interpret  removing</w:t>
      </w:r>
      <w:proofErr w:type="gramEnd"/>
      <w:r w:rsidRPr="000A4B6A">
        <w:rPr>
          <w:rStyle w:val="StyleBoldUnderline"/>
        </w:rPr>
        <w:t xml:space="preserve"> the embargo sans conditions, as the United States  government acting for the greater good.</w:t>
      </w:r>
    </w:p>
    <w:p w:rsidR="00E31CF8" w:rsidRDefault="00E31CF8" w:rsidP="00E31CF8"/>
    <w:p w:rsidR="00E31CF8" w:rsidRPr="00E31CF8" w:rsidRDefault="00E31CF8" w:rsidP="00E31CF8"/>
    <w:p w:rsidR="008F0F20" w:rsidRDefault="008F0F20" w:rsidP="000357AB">
      <w:pPr>
        <w:pStyle w:val="Heading2"/>
      </w:pPr>
      <w:r>
        <w:lastRenderedPageBreak/>
        <w:t xml:space="preserve">Condition </w:t>
      </w:r>
      <w:r w:rsidR="00A76A93">
        <w:t>CP mechanisms</w:t>
      </w:r>
    </w:p>
    <w:p w:rsidR="008F0F20" w:rsidRDefault="008F0F20" w:rsidP="008F0F20"/>
    <w:p w:rsidR="008F0F20" w:rsidRDefault="008F0F20" w:rsidP="008F0F20"/>
    <w:p w:rsidR="008F0F20" w:rsidRDefault="000357AB" w:rsidP="008F0F20">
      <w:pPr>
        <w:pStyle w:val="Heading3"/>
      </w:pPr>
      <w:r>
        <w:lastRenderedPageBreak/>
        <w:t>Condition</w:t>
      </w:r>
      <w:r w:rsidR="008F0F20">
        <w:t xml:space="preserve"> on renouncing terror</w:t>
      </w:r>
    </w:p>
    <w:p w:rsidR="008F0F20" w:rsidRDefault="008F0F20" w:rsidP="008F0F20"/>
    <w:p w:rsidR="008F0F20" w:rsidRDefault="008F0F20" w:rsidP="008F0F20">
      <w:pPr>
        <w:pStyle w:val="Heading4"/>
      </w:pPr>
      <w:r>
        <w:t>Removal from the terrorist list should be explicitly conditioned on Cuba renouncing support for terrorism – key to US credibility in the war on terror</w:t>
      </w:r>
    </w:p>
    <w:p w:rsidR="008F0F20" w:rsidRDefault="008F0F20" w:rsidP="008F0F20">
      <w:r>
        <w:rPr>
          <w:rStyle w:val="Heading4Char"/>
        </w:rPr>
        <w:t>Cárdenas 2013</w:t>
      </w:r>
      <w:r>
        <w:t>- senior professional staff member on the Senate Foreign Relations Committee, M.A. from Georgetown University</w:t>
      </w:r>
    </w:p>
    <w:p w:rsidR="008F0F20" w:rsidRDefault="008F0F20" w:rsidP="008F0F20">
      <w:r>
        <w:t>(José R</w:t>
      </w:r>
      <w:proofErr w:type="gramStart"/>
      <w:r>
        <w:t>. ,</w:t>
      </w:r>
      <w:proofErr w:type="gramEnd"/>
      <w:r>
        <w:t xml:space="preserve"> “The Cuba terrorism two-step”, foreign policy, 2/25/13, </w:t>
      </w:r>
      <w:hyperlink r:id="rId127" w:history="1">
        <w:r>
          <w:rPr>
            <w:rStyle w:val="Hyperlink"/>
          </w:rPr>
          <w:t>http://shadow.foreignpolicy.com/posts/2013/02/25/the_cuba_terrorism_two_step</w:t>
        </w:r>
      </w:hyperlink>
      <w:r>
        <w:t>)//KW</w:t>
      </w:r>
    </w:p>
    <w:p w:rsidR="008F0F20" w:rsidRDefault="008F0F20" w:rsidP="008F0F20"/>
    <w:p w:rsidR="008F0F20" w:rsidRPr="005D293A" w:rsidRDefault="008F0F20" w:rsidP="008F0F20">
      <w:r>
        <w:t xml:space="preserve">Floating policy trial balloons is longstanding Washington custom. Not so common is when that balloon gets blasted out of the sky by the "senior official" leaker's own administration. That's what happened last week when the Boston Globe reported that, </w:t>
      </w:r>
      <w:r w:rsidRPr="005D293A">
        <w:t xml:space="preserve">"High-level U.S. diplomats have concluded that Cuba should no longer be designated a state sponsor of terrorism." </w:t>
      </w:r>
    </w:p>
    <w:p w:rsidR="008F0F20" w:rsidRDefault="008F0F20" w:rsidP="008F0F20">
      <w:r>
        <w:t xml:space="preserve">Yet the ink was barely dry on that report before both the White House and State Department utterly repudiated (here and here) any notion that Cuba would soon be de-listed as a state sponsor of terrorism. </w:t>
      </w:r>
    </w:p>
    <w:p w:rsidR="008F0F20" w:rsidRDefault="008F0F20" w:rsidP="008F0F20">
      <w:r>
        <w:t xml:space="preserve">As I have written in this space before, </w:t>
      </w:r>
      <w:r>
        <w:rPr>
          <w:rStyle w:val="StyleBoldUnderline"/>
        </w:rPr>
        <w:t>de-listing Cuba has been a long-sought goal of a die-hard cadre of critics of the United States' Cuba policy</w:t>
      </w:r>
      <w:r>
        <w:t xml:space="preserve">. Why? Well, it seems that </w:t>
      </w:r>
      <w:r>
        <w:rPr>
          <w:rStyle w:val="StyleBoldUnderline"/>
        </w:rPr>
        <w:t>the Castro regime</w:t>
      </w:r>
      <w:r>
        <w:t xml:space="preserve">, which was </w:t>
      </w:r>
      <w:r>
        <w:rPr>
          <w:rStyle w:val="StyleBoldUnderline"/>
        </w:rPr>
        <w:t>born in terrorist violence, aided and abetted it</w:t>
      </w:r>
      <w:r>
        <w:t xml:space="preserve"> across four continents over three decades, and </w:t>
      </w:r>
      <w:r>
        <w:rPr>
          <w:rStyle w:val="StyleBoldUnderline"/>
        </w:rPr>
        <w:t>whose training camps produced</w:t>
      </w:r>
      <w:r>
        <w:t xml:space="preserve"> such international luminaries as </w:t>
      </w:r>
      <w:r>
        <w:rPr>
          <w:rStyle w:val="StyleBoldUnderline"/>
        </w:rPr>
        <w:t>Carlos the Jackal, is upset that it continues to be listed as a state-sponsor of terrorism.</w:t>
      </w:r>
      <w:r>
        <w:t xml:space="preserve"> And, what's more, Washington policymakers ought to be vexed by that, because </w:t>
      </w:r>
      <w:r>
        <w:rPr>
          <w:rStyle w:val="StyleBoldUnderline"/>
        </w:rPr>
        <w:t>it is an "obstacle" to normalized relations</w:t>
      </w:r>
      <w:r>
        <w:t>.</w:t>
      </w:r>
    </w:p>
    <w:p w:rsidR="008F0F20" w:rsidRDefault="008F0F20" w:rsidP="008F0F20">
      <w:r>
        <w:t xml:space="preserve">It turns out that the Globe report was simple mischief-making by some apparently inconsequential U.S. official, clearly meant to provide succor to the de-listing campaign. As was noted deeper in the story, "U.S. officials emphasized that there has not been a formal assessment concluding that Cuba should be removed from the terrorism list and said serious obstacles remain to a better relationship, especially the imprisonment of [development worker Alan] Gross." </w:t>
      </w:r>
    </w:p>
    <w:p w:rsidR="008F0F20" w:rsidRDefault="008F0F20" w:rsidP="008F0F20">
      <w:r>
        <w:t>Still, since the subject has been raised, it's worthwhile to examine just what it has taken for other countries to be removed from the state sponsors list. In 2007, Libya was de-listed after Muammar al-Qaddafi terminated his WMD program and renounced terrorism by severing ties with radical groups, closing training camps, and extraditing terrorism suspects. He also accepted responsibility for the Pan Am 103 bombing and paid compensation to the victims.</w:t>
      </w:r>
    </w:p>
    <w:p w:rsidR="008F0F20" w:rsidRDefault="008F0F20" w:rsidP="008F0F20">
      <w:r>
        <w:t xml:space="preserve">In 2008, in a controversial decision, the Bush administration de-listed North Korea for progress that was being made on ending the country's nuclear program. </w:t>
      </w:r>
    </w:p>
    <w:p w:rsidR="008F0F20" w:rsidRDefault="008F0F20" w:rsidP="008F0F20">
      <w:r>
        <w:t xml:space="preserve">Clearly, </w:t>
      </w:r>
      <w:r>
        <w:rPr>
          <w:rStyle w:val="StyleBoldUnderline"/>
        </w:rPr>
        <w:t>removal from the list</w:t>
      </w:r>
      <w:r>
        <w:t xml:space="preserve"> usually </w:t>
      </w:r>
      <w:r>
        <w:rPr>
          <w:rStyle w:val="StyleBoldUnderline"/>
        </w:rPr>
        <w:t>follows some pro-active, game-changing actions by a country.</w:t>
      </w:r>
      <w:r>
        <w:t xml:space="preserve">  </w:t>
      </w:r>
      <w:r>
        <w:rPr>
          <w:rStyle w:val="StyleBoldUnderline"/>
        </w:rPr>
        <w:t>What pro-active measures has Cuba ever adopted?</w:t>
      </w:r>
      <w:r>
        <w:t xml:space="preserve"> </w:t>
      </w:r>
      <w:r>
        <w:rPr>
          <w:rStyle w:val="StyleBoldUnderline"/>
        </w:rPr>
        <w:t>The answer is none</w:t>
      </w:r>
      <w:r>
        <w:t xml:space="preserve">. Just </w:t>
      </w:r>
      <w:r>
        <w:rPr>
          <w:rStyle w:val="StyleBoldUnderline"/>
        </w:rPr>
        <w:t>being too broke to support terrorism</w:t>
      </w:r>
      <w:r>
        <w:t xml:space="preserve"> anymore </w:t>
      </w:r>
      <w:r>
        <w:rPr>
          <w:rStyle w:val="StyleBoldUnderline"/>
        </w:rPr>
        <w:t xml:space="preserve">hardly merits any action </w:t>
      </w:r>
      <w:r w:rsidRPr="005D293A">
        <w:t>on the U.S. part.</w:t>
      </w:r>
    </w:p>
    <w:p w:rsidR="008F0F20" w:rsidRDefault="008F0F20" w:rsidP="008F0F20">
      <w:r>
        <w:t xml:space="preserve">Moreover, according to the law, </w:t>
      </w:r>
      <w:r w:rsidRPr="005D293A">
        <w:rPr>
          <w:rStyle w:val="StyleBoldUnderline"/>
        </w:rPr>
        <w:t>before de-listing, an administration must not only certify to Congress that a country has not provided any support for</w:t>
      </w:r>
      <w:r>
        <w:t xml:space="preserve"> international </w:t>
      </w:r>
      <w:r w:rsidRPr="005D293A">
        <w:rPr>
          <w:rStyle w:val="StyleBoldUnderline"/>
        </w:rPr>
        <w:t>terrorism</w:t>
      </w:r>
      <w:r>
        <w:t xml:space="preserve"> during the preceding six-month period, </w:t>
      </w:r>
      <w:r w:rsidRPr="005D293A">
        <w:rPr>
          <w:rStyle w:val="StyleBoldUnderline"/>
        </w:rPr>
        <w:t>but that it has provided assurances that it will not support</w:t>
      </w:r>
      <w:r>
        <w:t xml:space="preserve"> acts of international </w:t>
      </w:r>
      <w:r w:rsidRPr="005D293A">
        <w:rPr>
          <w:rStyle w:val="StyleBoldUnderline"/>
        </w:rPr>
        <w:t>terrorism</w:t>
      </w:r>
      <w:r>
        <w:t xml:space="preserve"> in the future. </w:t>
      </w:r>
    </w:p>
    <w:p w:rsidR="008F0F20" w:rsidRDefault="008F0F20" w:rsidP="008F0F20">
      <w:r>
        <w:t xml:space="preserve">In Cuba's case, </w:t>
      </w:r>
      <w:r>
        <w:rPr>
          <w:rStyle w:val="StyleBoldUnderline"/>
        </w:rPr>
        <w:t>even if</w:t>
      </w:r>
      <w:r>
        <w:t xml:space="preserve"> relevant </w:t>
      </w:r>
      <w:r>
        <w:rPr>
          <w:rStyle w:val="StyleBoldUnderline"/>
        </w:rPr>
        <w:t xml:space="preserve">U.S. agencies can conclude that the Castro regime has not provided </w:t>
      </w:r>
      <w:r>
        <w:t xml:space="preserve">material </w:t>
      </w:r>
      <w:r>
        <w:rPr>
          <w:rStyle w:val="StyleBoldUnderline"/>
        </w:rPr>
        <w:t>support for a terrorist act</w:t>
      </w:r>
      <w:r>
        <w:t xml:space="preserve"> in the last six months -- that is, </w:t>
      </w:r>
      <w:r w:rsidRPr="005D293A">
        <w:t>apart from its terrorizing of its own people,</w:t>
      </w:r>
      <w:r>
        <w:t xml:space="preserve"> which continues apace -- </w:t>
      </w:r>
      <w:r w:rsidRPr="005D293A">
        <w:rPr>
          <w:rStyle w:val="StyleBoldUnderline"/>
        </w:rPr>
        <w:t>where is</w:t>
      </w:r>
      <w:r>
        <w:t xml:space="preserve"> </w:t>
      </w:r>
      <w:r>
        <w:rPr>
          <w:rStyle w:val="StyleBoldUnderline"/>
        </w:rPr>
        <w:t>the regime's public renouncement of its past support for international terrorism and assurance that it will not support any acts in the future</w:t>
      </w:r>
      <w:r>
        <w:t>?</w:t>
      </w:r>
    </w:p>
    <w:p w:rsidR="008F0F20" w:rsidRDefault="008F0F20" w:rsidP="008F0F20">
      <w:pPr>
        <w:rPr>
          <w:rStyle w:val="StyleBoldUnderline"/>
        </w:rPr>
      </w:pPr>
      <w:r>
        <w:rPr>
          <w:rStyle w:val="StyleBoldUnderline"/>
        </w:rPr>
        <w:lastRenderedPageBreak/>
        <w:t>Is</w:t>
      </w:r>
      <w:r>
        <w:t xml:space="preserve"> even </w:t>
      </w:r>
      <w:r>
        <w:rPr>
          <w:rStyle w:val="StyleBoldUnderline"/>
        </w:rPr>
        <w:t>that too much to demand</w:t>
      </w:r>
      <w:r>
        <w:t xml:space="preserve">? </w:t>
      </w:r>
      <w:r>
        <w:rPr>
          <w:rStyle w:val="StyleBoldUnderline"/>
        </w:rPr>
        <w:t>Of course</w:t>
      </w:r>
      <w:r>
        <w:t xml:space="preserve">, it is. The </w:t>
      </w:r>
      <w:r>
        <w:rPr>
          <w:rStyle w:val="StyleBoldUnderline"/>
        </w:rPr>
        <w:t>Castro</w:t>
      </w:r>
      <w:r>
        <w:t xml:space="preserve"> regime </w:t>
      </w:r>
      <w:r>
        <w:rPr>
          <w:rStyle w:val="StyleBoldUnderline"/>
        </w:rPr>
        <w:t>will not issue any such statement because it doesn't believe it has done anything wrong</w:t>
      </w:r>
      <w:r>
        <w:t xml:space="preserve"> since 1959. </w:t>
      </w:r>
      <w:r>
        <w:rPr>
          <w:rStyle w:val="StyleBoldUnderline"/>
        </w:rPr>
        <w:t>They maintain that they are the victims of U.S. policy and are deserving of all the concessions, without any quid pro quo. The regime can no more renounce terrorism than renounce their totalitarian state</w:t>
      </w:r>
      <w:r>
        <w:t xml:space="preserve"> -- and </w:t>
      </w:r>
      <w:r>
        <w:rPr>
          <w:rStyle w:val="StyleBoldUnderline"/>
        </w:rPr>
        <w:t>that is why they belong on the terrorism list until they give the U.S. government a real reason to be taken off.</w:t>
      </w:r>
    </w:p>
    <w:p w:rsidR="008F0F20" w:rsidRDefault="008F0F20" w:rsidP="008F0F20"/>
    <w:p w:rsidR="00A76A93" w:rsidRDefault="000357AB" w:rsidP="00E31CF8">
      <w:pPr>
        <w:pStyle w:val="Heading3"/>
      </w:pPr>
      <w:r>
        <w:lastRenderedPageBreak/>
        <w:t>Condition</w:t>
      </w:r>
      <w:r w:rsidR="00A76A93">
        <w:t xml:space="preserve"> on compensation</w:t>
      </w:r>
    </w:p>
    <w:p w:rsidR="00E31CF8" w:rsidRDefault="00E31CF8" w:rsidP="00E31CF8">
      <w:pPr>
        <w:pStyle w:val="Heading4"/>
      </w:pPr>
      <w:r>
        <w:t>New trade should be conditioned on compensating victims of expropriation</w:t>
      </w:r>
    </w:p>
    <w:p w:rsidR="00E31CF8" w:rsidRDefault="00E31CF8" w:rsidP="00E31CF8">
      <w:r>
        <w:rPr>
          <w:b/>
        </w:rPr>
        <w:t xml:space="preserve">Perales, 10 – </w:t>
      </w:r>
      <w:r>
        <w:t>senior program associate at the Woodrow Wilson Center (Jose, “The United States and Cuba: Implications of an Economic Relationship”, August, http://www.wilsoncenter.org/sites/default/files/LAP_Cuba_Implications.pdf)</w:t>
      </w:r>
    </w:p>
    <w:p w:rsidR="00E31CF8" w:rsidRDefault="00E31CF8" w:rsidP="00E31CF8"/>
    <w:p w:rsidR="00E31CF8" w:rsidRPr="00BE6C81" w:rsidRDefault="00E31CF8" w:rsidP="00E31CF8">
      <w:pPr>
        <w:rPr>
          <w:rStyle w:val="StyleBoldUnderline"/>
        </w:rPr>
      </w:pPr>
      <w:r w:rsidRPr="00BE6C81">
        <w:rPr>
          <w:rStyle w:val="StyleBoldUnderline"/>
        </w:rPr>
        <w:t>The legal ramifications of doing business with Cuban firms can hamper a deepening of the U.S.-</w:t>
      </w:r>
    </w:p>
    <w:p w:rsidR="00E31CF8" w:rsidRPr="00BE6C81" w:rsidRDefault="00E31CF8" w:rsidP="00E31CF8">
      <w:pPr>
        <w:rPr>
          <w:bCs/>
          <w:u w:val="single"/>
        </w:rPr>
      </w:pPr>
      <w:r w:rsidRPr="00BE6C81">
        <w:rPr>
          <w:rStyle w:val="StyleBoldUnderline"/>
        </w:rPr>
        <w:t>Cuban economic relationship, not to mention all forms of foreign direct investment,</w:t>
      </w:r>
      <w:r>
        <w:t xml:space="preserve"> warned </w:t>
      </w:r>
    </w:p>
    <w:p w:rsidR="00E31CF8" w:rsidRPr="00BE6C81" w:rsidRDefault="00E31CF8" w:rsidP="00E31CF8">
      <w:pPr>
        <w:rPr>
          <w:rStyle w:val="StyleBoldUnderline"/>
        </w:rPr>
      </w:pPr>
      <w:r>
        <w:t xml:space="preserve">Ignacio Sánchez, a partner at DLA Piper. </w:t>
      </w:r>
      <w:r w:rsidRPr="00BE6C81">
        <w:rPr>
          <w:rStyle w:val="StyleBoldUnderline"/>
        </w:rPr>
        <w:t>Since the vast majority of the island’s current businesses were formed as the result of uncompensated confiscation</w:t>
      </w:r>
      <w:r>
        <w:t xml:space="preserve"> following the Cuban Revolution, </w:t>
      </w:r>
      <w:r w:rsidRPr="00BE6C81">
        <w:rPr>
          <w:rStyle w:val="StyleBoldUnderline"/>
        </w:rPr>
        <w:t>the victims of expropriation</w:t>
      </w:r>
      <w:r>
        <w:t>—most of whom are now U.S. citizens—</w:t>
      </w:r>
      <w:r w:rsidRPr="00BE6C81">
        <w:rPr>
          <w:rStyle w:val="StyleBoldUnderline"/>
        </w:rPr>
        <w:t>must be compensated before any advances in U.S. investment in the island</w:t>
      </w:r>
      <w:r>
        <w:t xml:space="preserve">. </w:t>
      </w:r>
      <w:r w:rsidRPr="00BE6C81">
        <w:rPr>
          <w:rStyle w:val="StyleBoldUnderline"/>
        </w:rPr>
        <w:t xml:space="preserve">Failure to do so while investing in </w:t>
      </w:r>
    </w:p>
    <w:p w:rsidR="00E31CF8" w:rsidRPr="00BE6C81" w:rsidRDefault="00E31CF8" w:rsidP="00E31CF8">
      <w:pPr>
        <w:rPr>
          <w:bCs/>
          <w:u w:val="single"/>
        </w:rPr>
      </w:pPr>
      <w:r w:rsidRPr="00BE6C81">
        <w:rPr>
          <w:rStyle w:val="StyleBoldUnderline"/>
        </w:rPr>
        <w:t xml:space="preserve">Cuban firms will result in adverse legal rulings; </w:t>
      </w:r>
      <w:r>
        <w:t xml:space="preserve">since World War II the legal concept of no confiscation without compensation has prevailed throughout the world. Sánchez explained that </w:t>
      </w:r>
      <w:r w:rsidRPr="00BE6C81">
        <w:rPr>
          <w:rStyle w:val="StyleBoldUnderline"/>
        </w:rPr>
        <w:t>although Cuba may not recognize these claims, the U.S. government does and this can result in protracted litigation</w:t>
      </w:r>
      <w:r>
        <w:t>, especially against any foreign entities involved with the confiscated properties.</w:t>
      </w:r>
    </w:p>
    <w:p w:rsidR="00E31CF8" w:rsidRDefault="00E31CF8" w:rsidP="00E31CF8">
      <w:r>
        <w:t xml:space="preserve">Such legal ramifications do not only stem from foreign direct investment. </w:t>
      </w:r>
      <w:r w:rsidRPr="00BE6C81">
        <w:rPr>
          <w:rStyle w:val="StyleBoldUnderline"/>
        </w:rPr>
        <w:t>If</w:t>
      </w:r>
      <w:r>
        <w:t xml:space="preserve"> and when </w:t>
      </w:r>
      <w:r w:rsidRPr="00BE6C81">
        <w:rPr>
          <w:rStyle w:val="StyleBoldUnderline"/>
        </w:rPr>
        <w:t>Cuban firms start exporting goods to the U</w:t>
      </w:r>
      <w:r>
        <w:t xml:space="preserve">nited </w:t>
      </w:r>
      <w:r w:rsidRPr="00BE6C81">
        <w:rPr>
          <w:rStyle w:val="StyleBoldUnderline"/>
        </w:rPr>
        <w:t>S</w:t>
      </w:r>
      <w:r>
        <w:t xml:space="preserve">tates, </w:t>
      </w:r>
      <w:r w:rsidRPr="00BE6C81">
        <w:rPr>
          <w:rStyle w:val="StyleBoldUnderline"/>
        </w:rPr>
        <w:t>the same issues will arise</w:t>
      </w:r>
      <w:r>
        <w:t>. For instance, where will proceeds of Cuban rum sales go, to Cuban rum firms or to the Bacardi or Arechabala families? The same goes for cigars and sugar. There are 5,911 U.S. citizens with claims totaling USD $1.8 billion (in 1960 dollars) resulting from property that was confiscated from them in 1960; it would be an understatement to say that the value of these claims has increased significantly in the ensuing 50 years. In Sánchez’s view, any discussion of post-transition Cuba needs to address these issues.</w:t>
      </w:r>
    </w:p>
    <w:p w:rsidR="00E4373D" w:rsidRDefault="00E4373D" w:rsidP="00A76A93"/>
    <w:p w:rsidR="00E4373D" w:rsidRDefault="00E4373D" w:rsidP="00A76A93"/>
    <w:p w:rsidR="00E4373D" w:rsidRDefault="00E4373D" w:rsidP="00E4373D">
      <w:pPr>
        <w:pStyle w:val="Heading3"/>
      </w:pPr>
      <w:r>
        <w:lastRenderedPageBreak/>
        <w:t>AT: Permutations</w:t>
      </w:r>
      <w:r w:rsidR="000357AB">
        <w:t xml:space="preserve"> for Conditions</w:t>
      </w:r>
    </w:p>
    <w:p w:rsidR="00E4373D" w:rsidRDefault="00E4373D" w:rsidP="00E4373D"/>
    <w:p w:rsidR="00E4373D" w:rsidRDefault="00E4373D" w:rsidP="00E4373D">
      <w:pPr>
        <w:pStyle w:val="Heading4"/>
      </w:pPr>
      <w:r>
        <w:t>The aff fails and gives away a key bargaining chip for Cuban democracy</w:t>
      </w:r>
    </w:p>
    <w:p w:rsidR="00E4373D" w:rsidRDefault="00E4373D" w:rsidP="00E4373D">
      <w:r>
        <w:rPr>
          <w:b/>
        </w:rPr>
        <w:t>Suchlicki, 7</w:t>
      </w:r>
      <w:r>
        <w:t xml:space="preserve">-Professor History and Director of the Institute for Cuban and Cuban-American Studies, at the University of Miami (Jaime, “Implications of Lifting the U.S. Embargo and Travel Ban of Cuba”, Institute for Cuban and Cuban-American Studies, 12/11/07, http://ctp.iccas.miami.edu/website_documents/SenateTestimony.pdf)//TL </w:t>
      </w:r>
    </w:p>
    <w:p w:rsidR="00E4373D" w:rsidRPr="005F0420" w:rsidRDefault="00E4373D" w:rsidP="00E4373D"/>
    <w:p w:rsidR="00E4373D" w:rsidRDefault="00E4373D" w:rsidP="00E4373D">
      <w:r>
        <w:t xml:space="preserve">Final considerations: </w:t>
      </w:r>
    </w:p>
    <w:p w:rsidR="00E4373D" w:rsidRDefault="00E4373D" w:rsidP="00E4373D">
      <w:r>
        <w:t xml:space="preserve">• </w:t>
      </w:r>
      <w:r w:rsidRPr="005F0420">
        <w:rPr>
          <w:u w:val="single"/>
        </w:rPr>
        <w:t>The embargo is not the cause of Cuba’s economic misery... A</w:t>
      </w:r>
      <w:r>
        <w:rPr>
          <w:u w:val="single"/>
        </w:rPr>
        <w:t xml:space="preserve"> </w:t>
      </w:r>
      <w:r w:rsidRPr="005F0420">
        <w:rPr>
          <w:u w:val="single"/>
        </w:rPr>
        <w:t>failed economic system</w:t>
      </w:r>
      <w:r>
        <w:t xml:space="preserve">, similar to what existed in Eastern Europe and the Soviet Union </w:t>
      </w:r>
      <w:r w:rsidRPr="005F0420">
        <w:rPr>
          <w:u w:val="single"/>
        </w:rPr>
        <w:t>and lack of productivity and</w:t>
      </w:r>
      <w:r>
        <w:rPr>
          <w:u w:val="single"/>
        </w:rPr>
        <w:t xml:space="preserve"> </w:t>
      </w:r>
      <w:r w:rsidRPr="005F0420">
        <w:rPr>
          <w:u w:val="single"/>
        </w:rPr>
        <w:t>incentives is what is stifling the Cuban economy</w:t>
      </w:r>
      <w:r>
        <w:t xml:space="preserve">. </w:t>
      </w:r>
    </w:p>
    <w:p w:rsidR="00E4373D" w:rsidRDefault="00E4373D" w:rsidP="00E4373D">
      <w:r>
        <w:t xml:space="preserve">• </w:t>
      </w:r>
      <w:r w:rsidRPr="005F0420">
        <w:rPr>
          <w:u w:val="single"/>
        </w:rPr>
        <w:t>American tourists will not bring democracy to Cuba. Over</w:t>
      </w:r>
      <w:r>
        <w:rPr>
          <w:u w:val="single"/>
        </w:rPr>
        <w:t xml:space="preserve"> </w:t>
      </w:r>
      <w:r w:rsidRPr="005F0420">
        <w:rPr>
          <w:u w:val="single"/>
        </w:rPr>
        <w:t>the past decades hundred of thousands of Canadian,</w:t>
      </w:r>
      <w:r>
        <w:rPr>
          <w:u w:val="single"/>
        </w:rPr>
        <w:t xml:space="preserve"> </w:t>
      </w:r>
      <w:r w:rsidRPr="005F0420">
        <w:rPr>
          <w:u w:val="single"/>
        </w:rPr>
        <w:t>European and Latin American tourists have visited the</w:t>
      </w:r>
      <w:r>
        <w:rPr>
          <w:u w:val="single"/>
        </w:rPr>
        <w:t xml:space="preserve"> </w:t>
      </w:r>
      <w:r w:rsidRPr="005F0420">
        <w:rPr>
          <w:u w:val="single"/>
        </w:rPr>
        <w:t xml:space="preserve">island. </w:t>
      </w:r>
      <w:r>
        <w:t xml:space="preserve">Cuba is not more democratic today. </w:t>
      </w:r>
      <w:r w:rsidRPr="005F0420">
        <w:rPr>
          <w:u w:val="single"/>
        </w:rPr>
        <w:t>If anything,</w:t>
      </w:r>
      <w:r>
        <w:rPr>
          <w:u w:val="single"/>
        </w:rPr>
        <w:t xml:space="preserve"> </w:t>
      </w:r>
      <w:r w:rsidRPr="005F0420">
        <w:rPr>
          <w:u w:val="single"/>
        </w:rPr>
        <w:t>Cuba is more totalitarian</w:t>
      </w:r>
      <w:r>
        <w:t xml:space="preserve">, with the state and its control apparatus having been strengthened as a result of the influx of tourist dollars. </w:t>
      </w:r>
    </w:p>
    <w:p w:rsidR="00E4373D" w:rsidRDefault="00E4373D" w:rsidP="00E4373D">
      <w:r>
        <w:t xml:space="preserve">• Cuba’s limited economic reforms were enacted in the early 1990s, when the island’s economic contraction was at its worst. </w:t>
      </w:r>
      <w:r w:rsidRPr="005F0420">
        <w:rPr>
          <w:u w:val="single"/>
        </w:rPr>
        <w:t>Once the economy began to stabilize</w:t>
      </w:r>
      <w:r>
        <w:t xml:space="preserve"> by 1996 as a result of foreign tourism and investments, and exile remittances, the earlier </w:t>
      </w:r>
      <w:r w:rsidRPr="005F0420">
        <w:rPr>
          <w:u w:val="single"/>
        </w:rPr>
        <w:t>reforms were halted by Castro</w:t>
      </w:r>
      <w:r>
        <w:t xml:space="preserve">. </w:t>
      </w:r>
    </w:p>
    <w:p w:rsidR="00E4373D" w:rsidRPr="005F0420" w:rsidRDefault="00E4373D" w:rsidP="00E4373D">
      <w:pPr>
        <w:rPr>
          <w:u w:val="single"/>
        </w:rPr>
      </w:pPr>
      <w:r>
        <w:t xml:space="preserve">• </w:t>
      </w:r>
      <w:r w:rsidRPr="005F0420">
        <w:rPr>
          <w:u w:val="single"/>
        </w:rPr>
        <w:t xml:space="preserve">The embargo and the travel ban should be </w:t>
      </w:r>
      <w:r w:rsidRPr="00B938D1">
        <w:rPr>
          <w:rStyle w:val="Emphasis"/>
        </w:rPr>
        <w:t>retained as a negotiating tool</w:t>
      </w:r>
      <w:r w:rsidRPr="005F0420">
        <w:rPr>
          <w:u w:val="single"/>
        </w:rPr>
        <w:t xml:space="preserve"> with a future regime to accelerate change in</w:t>
      </w:r>
      <w:r>
        <w:rPr>
          <w:u w:val="single"/>
        </w:rPr>
        <w:t xml:space="preserve"> </w:t>
      </w:r>
      <w:r w:rsidRPr="005F0420">
        <w:rPr>
          <w:u w:val="single"/>
        </w:rPr>
        <w:t>the island. If it’s given away</w:t>
      </w:r>
      <w:r>
        <w:t xml:space="preserve"> without meaningful concessions in return, </w:t>
      </w:r>
      <w:r w:rsidRPr="005F0420">
        <w:rPr>
          <w:u w:val="single"/>
        </w:rPr>
        <w:t>what is the U.S. left with to influence</w:t>
      </w:r>
      <w:r>
        <w:rPr>
          <w:u w:val="single"/>
        </w:rPr>
        <w:t xml:space="preserve"> </w:t>
      </w:r>
      <w:r w:rsidRPr="005F0420">
        <w:rPr>
          <w:u w:val="single"/>
        </w:rPr>
        <w:t xml:space="preserve">developments in </w:t>
      </w:r>
      <w:proofErr w:type="gramStart"/>
      <w:r w:rsidRPr="005F0420">
        <w:rPr>
          <w:u w:val="single"/>
        </w:rPr>
        <w:t>Cuba.</w:t>
      </w:r>
      <w:proofErr w:type="gramEnd"/>
      <w:r w:rsidRPr="005F0420">
        <w:rPr>
          <w:u w:val="single"/>
        </w:rPr>
        <w:t xml:space="preserve"> </w:t>
      </w:r>
    </w:p>
    <w:p w:rsidR="00E4373D" w:rsidRDefault="00E4373D" w:rsidP="00E4373D">
      <w:r>
        <w:t xml:space="preserve">• </w:t>
      </w:r>
      <w:r w:rsidRPr="005F0420">
        <w:rPr>
          <w:u w:val="single"/>
        </w:rPr>
        <w:t>The travel ban and the embargo should be retained until there</w:t>
      </w:r>
      <w:r>
        <w:rPr>
          <w:u w:val="single"/>
        </w:rPr>
        <w:t xml:space="preserve"> </w:t>
      </w:r>
      <w:r w:rsidRPr="005F0420">
        <w:rPr>
          <w:u w:val="single"/>
        </w:rPr>
        <w:t>is a regime in Cuba willing to provide irreversible</w:t>
      </w:r>
      <w:r>
        <w:rPr>
          <w:u w:val="single"/>
        </w:rPr>
        <w:t xml:space="preserve"> </w:t>
      </w:r>
      <w:r w:rsidRPr="005F0420">
        <w:rPr>
          <w:u w:val="single"/>
        </w:rPr>
        <w:t>concessions in the areas of human rights, democratization</w:t>
      </w:r>
      <w:r>
        <w:rPr>
          <w:u w:val="single"/>
        </w:rPr>
        <w:t xml:space="preserve"> </w:t>
      </w:r>
      <w:r w:rsidRPr="005F0420">
        <w:rPr>
          <w:u w:val="single"/>
        </w:rPr>
        <w:t>and market economics.</w:t>
      </w:r>
      <w:r>
        <w:t xml:space="preserve"> Providing the Castro brothers unilateral concessions without major changes in the island is a gift they don’t deserve and have not earned. </w:t>
      </w:r>
    </w:p>
    <w:p w:rsidR="00E4373D" w:rsidRDefault="00E4373D" w:rsidP="00E4373D"/>
    <w:p w:rsidR="002741D3" w:rsidRPr="00E84AF7" w:rsidRDefault="002741D3" w:rsidP="002741D3">
      <w:pPr>
        <w:pStyle w:val="Heading4"/>
      </w:pPr>
      <w:r>
        <w:t xml:space="preserve">Loosening the embargo will be </w:t>
      </w:r>
      <w:r>
        <w:rPr>
          <w:u w:val="single"/>
        </w:rPr>
        <w:t>effectively</w:t>
      </w:r>
      <w:r>
        <w:t xml:space="preserve"> irreversible – the permutation eliminates all U.S. leverage over Cuban economic reforms</w:t>
      </w:r>
    </w:p>
    <w:p w:rsidR="002741D3" w:rsidRDefault="002741D3" w:rsidP="002741D3">
      <w:r w:rsidRPr="00754B23">
        <w:rPr>
          <w:rStyle w:val="StyleStyleBold12pt"/>
        </w:rPr>
        <w:t>Purcell, 8</w:t>
      </w:r>
      <w:r w:rsidRPr="00754B23">
        <w:t xml:space="preserve"> </w:t>
      </w:r>
      <w:r>
        <w:t>– Ph.D. Director at</w:t>
      </w:r>
      <w:r w:rsidRPr="00754B23">
        <w:t xml:space="preserve"> Center for Hemispheric Policy University of Miami</w:t>
      </w:r>
      <w:r>
        <w:t xml:space="preserve"> (Susan, “</w:t>
      </w:r>
      <w:r w:rsidRPr="00754B23">
        <w:t>CUBA'S FUTURE</w:t>
      </w:r>
      <w:r>
        <w:t xml:space="preserve">”, Congressional Testimony, </w:t>
      </w:r>
      <w:r w:rsidRPr="00754B23">
        <w:t>March 5, 2008</w:t>
      </w:r>
      <w:r>
        <w:t>, lexis)//eek</w:t>
      </w:r>
    </w:p>
    <w:p w:rsidR="002741D3" w:rsidRDefault="002741D3" w:rsidP="002741D3"/>
    <w:p w:rsidR="002741D3" w:rsidRPr="006310E4" w:rsidRDefault="002741D3" w:rsidP="002741D3">
      <w:pPr>
        <w:rPr>
          <w:rStyle w:val="StyleBoldUnderline"/>
        </w:rPr>
      </w:pPr>
      <w:r w:rsidRPr="006310E4">
        <w:rPr>
          <w:rStyle w:val="StyleBoldUnderline"/>
        </w:rPr>
        <w:t xml:space="preserve">It </w:t>
      </w:r>
      <w:r w:rsidRPr="00E84AF7">
        <w:t xml:space="preserve">also </w:t>
      </w:r>
      <w:r w:rsidRPr="006310E4">
        <w:rPr>
          <w:rStyle w:val="StyleBoldUnderline"/>
        </w:rPr>
        <w:t>would be a mistake for the United States to lift the embargo unilaterally or as a first step in response to reforms that Cuba might make</w:t>
      </w:r>
      <w:r>
        <w:t xml:space="preserve"> in the direction of free and fair elections and a market economy. </w:t>
      </w:r>
      <w:r w:rsidRPr="006310E4">
        <w:rPr>
          <w:rStyle w:val="StyleBoldUnderline"/>
        </w:rPr>
        <w:t>Such Cuban reforms are reversible; a lifting of the embargo would not be.</w:t>
      </w:r>
      <w:r>
        <w:t xml:space="preserve"> Whether or not one supports </w:t>
      </w:r>
      <w:r w:rsidRPr="00750093">
        <w:rPr>
          <w:rStyle w:val="StyleBoldUnderline"/>
        </w:rPr>
        <w:t>the embargo</w:t>
      </w:r>
      <w:r>
        <w:t xml:space="preserve">, it </w:t>
      </w:r>
      <w:r w:rsidRPr="00750093">
        <w:rPr>
          <w:rStyle w:val="StyleBoldUnderline"/>
        </w:rPr>
        <w:t xml:space="preserve">can be a useful bargaining chip for promoting reform </w:t>
      </w:r>
      <w:r>
        <w:t xml:space="preserve">on the island. It is true that the United States is no longer the only or even the principal game in town. Venezuela provides about $2 billion in aid, particularly oil, </w:t>
      </w:r>
      <w:proofErr w:type="gramStart"/>
      <w:r>
        <w:t>each</w:t>
      </w:r>
      <w:proofErr w:type="gramEnd"/>
      <w:r>
        <w:t xml:space="preserve"> year to Cuba. The Chinese and Brazilians are providing significant credits. Mexico is also moving toward increased economic involvement with Cuba. Nevertheless, this does not mean that Cuba does not need or want access to the U.S. </w:t>
      </w:r>
      <w:proofErr w:type="gramStart"/>
      <w:r>
        <w:t>market,</w:t>
      </w:r>
      <w:proofErr w:type="gramEnd"/>
      <w:r>
        <w:t xml:space="preserve"> or to loans from international economic institutions where the U.S. has veto power. </w:t>
      </w:r>
      <w:r w:rsidRPr="006310E4">
        <w:rPr>
          <w:rStyle w:val="StyleBoldUnderline"/>
        </w:rPr>
        <w:t xml:space="preserve">Despite reduced U.S. economic leverage over Cuba, the benefits of refraining from a premature lifting of the embargo exceed the costs. The argument that the United States is "losing out" to other countries that are free to invest in, and trade </w:t>
      </w:r>
      <w:proofErr w:type="gramStart"/>
      <w:r w:rsidRPr="006310E4">
        <w:rPr>
          <w:rStyle w:val="StyleBoldUnderline"/>
        </w:rPr>
        <w:t>with,</w:t>
      </w:r>
      <w:proofErr w:type="gramEnd"/>
      <w:r w:rsidRPr="006310E4">
        <w:rPr>
          <w:rStyle w:val="StyleBoldUnderline"/>
        </w:rPr>
        <w:t xml:space="preserve"> Cuba is the same argument that was made in the initial phases of </w:t>
      </w:r>
      <w:r w:rsidRPr="006310E4">
        <w:rPr>
          <w:rStyle w:val="StyleBoldUnderline"/>
        </w:rPr>
        <w:lastRenderedPageBreak/>
        <w:t>Vietnam's economic opening</w:t>
      </w:r>
      <w:r>
        <w:t xml:space="preserve">. If Vietnam is any indication of what could happen in the Cuban case, </w:t>
      </w:r>
      <w:r w:rsidRPr="006310E4">
        <w:rPr>
          <w:rStyle w:val="StyleBoldUnderline"/>
        </w:rPr>
        <w:t>the absence of U.S. companies in the Cuban market in the early days of a Cuban economic opening would not greatly affect the ability of U.S. companies to gain market share quickly once Cuba significantly implemented market reforms.</w:t>
      </w:r>
    </w:p>
    <w:p w:rsidR="002C10DE" w:rsidRDefault="002C10DE" w:rsidP="00E4373D"/>
    <w:p w:rsidR="00F22EF6" w:rsidRDefault="00F22EF6" w:rsidP="00F22EF6">
      <w:pPr>
        <w:pStyle w:val="Heading4"/>
      </w:pPr>
      <w:r>
        <w:t>The embargo is key to foreign policy negotiation leverage</w:t>
      </w:r>
    </w:p>
    <w:p w:rsidR="00F22EF6" w:rsidRDefault="00F22EF6" w:rsidP="00F22EF6">
      <w:r w:rsidRPr="00502C32">
        <w:rPr>
          <w:rStyle w:val="StyleStyleBold12pt"/>
        </w:rPr>
        <w:t>Carbonell 9</w:t>
      </w:r>
      <w:r>
        <w:t xml:space="preserve"> – International public affairs consultant for Foreign Policy and author of And the Russians Stayed: The Sovietization of Cuba and Luces y Sombras de Cuba (Nestor, “Think Again: Engaging Cuba,” 4/10/9, http://www.foreignpolicy.com/articles/2009/04/09/think_again_engaging_cuba)//SJF</w:t>
      </w:r>
    </w:p>
    <w:p w:rsidR="00F22EF6" w:rsidRDefault="00F22EF6" w:rsidP="00F22EF6"/>
    <w:p w:rsidR="00F22EF6" w:rsidRPr="00A41067" w:rsidRDefault="00F22EF6" w:rsidP="00F22EF6">
      <w:pPr>
        <w:rPr>
          <w:rStyle w:val="StyleBoldUnderline"/>
        </w:rPr>
      </w:pPr>
      <w:proofErr w:type="gramStart"/>
      <w:r w:rsidRPr="00D618C8">
        <w:rPr>
          <w:sz w:val="16"/>
        </w:rPr>
        <w:t>Depends.</w:t>
      </w:r>
      <w:proofErr w:type="gramEnd"/>
      <w:r w:rsidRPr="00D618C8">
        <w:rPr>
          <w:sz w:val="16"/>
        </w:rPr>
        <w:t xml:space="preserve"> Some would say the embargo hasn't worked because Cuba's totalitarian regime remains in power. But it's also exhausted and weaker. </w:t>
      </w:r>
      <w:r w:rsidRPr="00A41067">
        <w:rPr>
          <w:rStyle w:val="StyleBoldUnderline"/>
        </w:rPr>
        <w:t>The regime today faces disgruntled apparatchiks, cracks within its system, a critical economic and financial situation, and growing restlessness and dissent among the population.</w:t>
      </w:r>
    </w:p>
    <w:p w:rsidR="00F22EF6" w:rsidRPr="00D618C8" w:rsidRDefault="00F22EF6" w:rsidP="00F22EF6">
      <w:pPr>
        <w:rPr>
          <w:sz w:val="16"/>
        </w:rPr>
      </w:pPr>
      <w:r w:rsidRPr="00A41067">
        <w:rPr>
          <w:rStyle w:val="StyleBoldUnderline"/>
        </w:rPr>
        <w:t>The embargo is the only leverage the United States has</w:t>
      </w:r>
      <w:r w:rsidRPr="00D618C8">
        <w:rPr>
          <w:sz w:val="16"/>
        </w:rPr>
        <w:t xml:space="preserve"> to ensure a democratic transition, if not under the Castro brothers, then with their successors. Why give up something for nothing? The European Union did that by unilaterally lifting its diplomatic sanctions against the Cuban regime, but Europe's hopes for human rights improvements have so far been in vain. Despite striking out yet again during his trip to Havana last month, European commissioner for development and humanitarian aid, Louis Michel, said that Cuba-EU relations may go very far. He also hailed the importance of boosting collaboration between both sides. </w:t>
      </w:r>
      <w:proofErr w:type="gramStart"/>
      <w:r w:rsidRPr="00D618C8">
        <w:rPr>
          <w:sz w:val="16"/>
        </w:rPr>
        <w:t>All this while more than 300 Cuban political prisoners remain behind bars under brutal conditions.</w:t>
      </w:r>
      <w:proofErr w:type="gramEnd"/>
    </w:p>
    <w:p w:rsidR="00F22EF6" w:rsidRPr="00D618C8" w:rsidRDefault="00F22EF6" w:rsidP="00F22EF6">
      <w:pPr>
        <w:rPr>
          <w:sz w:val="16"/>
        </w:rPr>
      </w:pPr>
      <w:r w:rsidRPr="00A41067">
        <w:rPr>
          <w:rStyle w:val="StyleBoldUnderline"/>
        </w:rPr>
        <w:t>Cuba today is virtually bankrupt, with a huge external debt it is unable to serve or repay.</w:t>
      </w:r>
      <w:r w:rsidRPr="00D618C8">
        <w:rPr>
          <w:sz w:val="16"/>
        </w:rPr>
        <w:t xml:space="preserve"> According to the Paris Club group of creditors, Cuba owes close to $30 billion to its trading partners -- the second-highest level of indebtedness reported by the group. Given the sharp decline in oil prices, it is unlikely that Venezuelan President Hugo Chvez will be able to maintain the current level of subsidies and other financial assistance granted to Cuba (to the tune of hundreds of millions of dollars annually).</w:t>
      </w:r>
    </w:p>
    <w:p w:rsidR="00F22EF6" w:rsidRDefault="00F22EF6" w:rsidP="00F22EF6">
      <w:pPr>
        <w:rPr>
          <w:rStyle w:val="StyleBoldUnderline"/>
        </w:rPr>
      </w:pPr>
      <w:r w:rsidRPr="00D618C8">
        <w:rPr>
          <w:sz w:val="16"/>
        </w:rPr>
        <w:t xml:space="preserve">Under these circumstances, </w:t>
      </w:r>
      <w:r w:rsidRPr="00A41067">
        <w:rPr>
          <w:rStyle w:val="StyleBoldUnderline"/>
        </w:rPr>
        <w:t>the Castro regime has embarked on a charm offensive with a single objective in mind: a U.S. bailout.</w:t>
      </w:r>
      <w:r w:rsidRPr="00D618C8">
        <w:rPr>
          <w:sz w:val="16"/>
        </w:rPr>
        <w:t xml:space="preserve"> The regime is looking to Uncle Sam for additional dollars via American tourists, plus commercial lines of credit and access to international banks and monetary funds for the renegotiation or cancellation of its external debt. </w:t>
      </w:r>
      <w:r w:rsidRPr="00A41067">
        <w:rPr>
          <w:rStyle w:val="StyleBoldUnderline"/>
        </w:rPr>
        <w:t>That is leverage the United States could guardedly use -- not to provide life support to a battered tyranny, but to secure meaningful changes that will hasten the democratization of Cuba.</w:t>
      </w:r>
    </w:p>
    <w:p w:rsidR="002C10DE" w:rsidRPr="00E4373D" w:rsidRDefault="002C10DE" w:rsidP="00E4373D"/>
    <w:sectPr w:rsidR="002C10DE" w:rsidRPr="00E4373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5964" w:rsidRDefault="00B75964" w:rsidP="005F5576">
      <w:r>
        <w:separator/>
      </w:r>
    </w:p>
  </w:endnote>
  <w:endnote w:type="continuationSeparator" w:id="0">
    <w:p w:rsidR="00B75964" w:rsidRDefault="00B7596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5964" w:rsidRDefault="00B75964" w:rsidP="005F5576">
      <w:r>
        <w:separator/>
      </w:r>
    </w:p>
  </w:footnote>
  <w:footnote w:type="continuationSeparator" w:id="0">
    <w:p w:rsidR="00B75964" w:rsidRDefault="00B7596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FB1577"/>
    <w:multiLevelType w:val="hybridMultilevel"/>
    <w:tmpl w:val="CF72E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2FE"/>
    <w:rsid w:val="000010D8"/>
    <w:rsid w:val="000022F2"/>
    <w:rsid w:val="0000459F"/>
    <w:rsid w:val="00004EB4"/>
    <w:rsid w:val="0002196C"/>
    <w:rsid w:val="00021F29"/>
    <w:rsid w:val="00025DB6"/>
    <w:rsid w:val="00027EED"/>
    <w:rsid w:val="0003041D"/>
    <w:rsid w:val="00033028"/>
    <w:rsid w:val="000357AB"/>
    <w:rsid w:val="000360A7"/>
    <w:rsid w:val="00052A1D"/>
    <w:rsid w:val="00055E12"/>
    <w:rsid w:val="00064A59"/>
    <w:rsid w:val="0007162E"/>
    <w:rsid w:val="00073B9A"/>
    <w:rsid w:val="00090287"/>
    <w:rsid w:val="00090BA2"/>
    <w:rsid w:val="000978A3"/>
    <w:rsid w:val="00097D7E"/>
    <w:rsid w:val="000A029B"/>
    <w:rsid w:val="000A0FE7"/>
    <w:rsid w:val="000A1D39"/>
    <w:rsid w:val="000A4FA5"/>
    <w:rsid w:val="000B61C8"/>
    <w:rsid w:val="000B6CBC"/>
    <w:rsid w:val="000B730F"/>
    <w:rsid w:val="000C075F"/>
    <w:rsid w:val="000C54FB"/>
    <w:rsid w:val="000C767D"/>
    <w:rsid w:val="000D0B76"/>
    <w:rsid w:val="000D2AE5"/>
    <w:rsid w:val="000D3A26"/>
    <w:rsid w:val="000D3D8D"/>
    <w:rsid w:val="000E41A3"/>
    <w:rsid w:val="000F16CC"/>
    <w:rsid w:val="000F37E7"/>
    <w:rsid w:val="001051BC"/>
    <w:rsid w:val="00105E14"/>
    <w:rsid w:val="00113C68"/>
    <w:rsid w:val="00114663"/>
    <w:rsid w:val="0012057B"/>
    <w:rsid w:val="00126D92"/>
    <w:rsid w:val="001301AC"/>
    <w:rsid w:val="001304DF"/>
    <w:rsid w:val="001342F9"/>
    <w:rsid w:val="00140397"/>
    <w:rsid w:val="0014072D"/>
    <w:rsid w:val="00141F7D"/>
    <w:rsid w:val="00141FBF"/>
    <w:rsid w:val="0016509D"/>
    <w:rsid w:val="0016711C"/>
    <w:rsid w:val="00167A9F"/>
    <w:rsid w:val="001711E1"/>
    <w:rsid w:val="00175018"/>
    <w:rsid w:val="00177828"/>
    <w:rsid w:val="00177A1E"/>
    <w:rsid w:val="00182D51"/>
    <w:rsid w:val="0018565A"/>
    <w:rsid w:val="00193EC7"/>
    <w:rsid w:val="0019587B"/>
    <w:rsid w:val="00197870"/>
    <w:rsid w:val="001A4F0E"/>
    <w:rsid w:val="001A5142"/>
    <w:rsid w:val="001A6F7C"/>
    <w:rsid w:val="001B0A04"/>
    <w:rsid w:val="001B2B59"/>
    <w:rsid w:val="001B3CEC"/>
    <w:rsid w:val="001C1D82"/>
    <w:rsid w:val="001C2147"/>
    <w:rsid w:val="001C587E"/>
    <w:rsid w:val="001C7C90"/>
    <w:rsid w:val="001D0D51"/>
    <w:rsid w:val="001F7572"/>
    <w:rsid w:val="0020006E"/>
    <w:rsid w:val="002009AE"/>
    <w:rsid w:val="0020123C"/>
    <w:rsid w:val="00206829"/>
    <w:rsid w:val="002101DA"/>
    <w:rsid w:val="00217499"/>
    <w:rsid w:val="002317EF"/>
    <w:rsid w:val="00232C3A"/>
    <w:rsid w:val="0024023F"/>
    <w:rsid w:val="00240C4E"/>
    <w:rsid w:val="00243DC0"/>
    <w:rsid w:val="00250E16"/>
    <w:rsid w:val="00257696"/>
    <w:rsid w:val="0026382E"/>
    <w:rsid w:val="00272786"/>
    <w:rsid w:val="002741D3"/>
    <w:rsid w:val="00287AB7"/>
    <w:rsid w:val="00294D00"/>
    <w:rsid w:val="00296317"/>
    <w:rsid w:val="002A213E"/>
    <w:rsid w:val="002A4D60"/>
    <w:rsid w:val="002A612B"/>
    <w:rsid w:val="002B68A4"/>
    <w:rsid w:val="002B6DB6"/>
    <w:rsid w:val="002C10DE"/>
    <w:rsid w:val="002C571D"/>
    <w:rsid w:val="002C5772"/>
    <w:rsid w:val="002D0374"/>
    <w:rsid w:val="002D2946"/>
    <w:rsid w:val="002D529E"/>
    <w:rsid w:val="002D6BD6"/>
    <w:rsid w:val="002E4DD9"/>
    <w:rsid w:val="002F0314"/>
    <w:rsid w:val="0031182D"/>
    <w:rsid w:val="00313E2B"/>
    <w:rsid w:val="00314B9D"/>
    <w:rsid w:val="00315CA2"/>
    <w:rsid w:val="00316FEB"/>
    <w:rsid w:val="00325BA1"/>
    <w:rsid w:val="00326EEB"/>
    <w:rsid w:val="0033078A"/>
    <w:rsid w:val="00331559"/>
    <w:rsid w:val="003362FE"/>
    <w:rsid w:val="00341D6C"/>
    <w:rsid w:val="00344E91"/>
    <w:rsid w:val="00347123"/>
    <w:rsid w:val="0034756E"/>
    <w:rsid w:val="00347E74"/>
    <w:rsid w:val="00351D97"/>
    <w:rsid w:val="00352C12"/>
    <w:rsid w:val="00354B5B"/>
    <w:rsid w:val="003641AA"/>
    <w:rsid w:val="00383E0A"/>
    <w:rsid w:val="003847C7"/>
    <w:rsid w:val="00385298"/>
    <w:rsid w:val="003852CE"/>
    <w:rsid w:val="0038636F"/>
    <w:rsid w:val="00392E92"/>
    <w:rsid w:val="00395C83"/>
    <w:rsid w:val="003A2A3B"/>
    <w:rsid w:val="003A440C"/>
    <w:rsid w:val="003B024E"/>
    <w:rsid w:val="003B0C84"/>
    <w:rsid w:val="003B183E"/>
    <w:rsid w:val="003B2F3E"/>
    <w:rsid w:val="003B55B7"/>
    <w:rsid w:val="003C0A54"/>
    <w:rsid w:val="003C756E"/>
    <w:rsid w:val="003D2C33"/>
    <w:rsid w:val="003E4831"/>
    <w:rsid w:val="003E48DE"/>
    <w:rsid w:val="003E7E8B"/>
    <w:rsid w:val="003F3030"/>
    <w:rsid w:val="003F47AE"/>
    <w:rsid w:val="00403971"/>
    <w:rsid w:val="00407386"/>
    <w:rsid w:val="00410C4D"/>
    <w:rsid w:val="00411032"/>
    <w:rsid w:val="004138EF"/>
    <w:rsid w:val="00426738"/>
    <w:rsid w:val="004319DE"/>
    <w:rsid w:val="00435232"/>
    <w:rsid w:val="004400EA"/>
    <w:rsid w:val="00443BC7"/>
    <w:rsid w:val="00450882"/>
    <w:rsid w:val="00451C20"/>
    <w:rsid w:val="00452001"/>
    <w:rsid w:val="0045442E"/>
    <w:rsid w:val="004564E2"/>
    <w:rsid w:val="00462418"/>
    <w:rsid w:val="00471A70"/>
    <w:rsid w:val="00473A79"/>
    <w:rsid w:val="00475E03"/>
    <w:rsid w:val="00476723"/>
    <w:rsid w:val="0047798D"/>
    <w:rsid w:val="004931DE"/>
    <w:rsid w:val="0049535F"/>
    <w:rsid w:val="004A6083"/>
    <w:rsid w:val="004A6E81"/>
    <w:rsid w:val="004A7806"/>
    <w:rsid w:val="004B0545"/>
    <w:rsid w:val="004B7E46"/>
    <w:rsid w:val="004C463F"/>
    <w:rsid w:val="004C4F28"/>
    <w:rsid w:val="004C7173"/>
    <w:rsid w:val="004D3745"/>
    <w:rsid w:val="004D3987"/>
    <w:rsid w:val="004E294C"/>
    <w:rsid w:val="004E3132"/>
    <w:rsid w:val="004E552E"/>
    <w:rsid w:val="004E656D"/>
    <w:rsid w:val="004F0849"/>
    <w:rsid w:val="004F173C"/>
    <w:rsid w:val="004F1B8C"/>
    <w:rsid w:val="004F33F3"/>
    <w:rsid w:val="004F45B0"/>
    <w:rsid w:val="005020C3"/>
    <w:rsid w:val="00502ACD"/>
    <w:rsid w:val="005111F8"/>
    <w:rsid w:val="00513FA2"/>
    <w:rsid w:val="00514387"/>
    <w:rsid w:val="00516459"/>
    <w:rsid w:val="00520153"/>
    <w:rsid w:val="00522AA0"/>
    <w:rsid w:val="00523682"/>
    <w:rsid w:val="005349E1"/>
    <w:rsid w:val="00537EF5"/>
    <w:rsid w:val="005420CC"/>
    <w:rsid w:val="00542E33"/>
    <w:rsid w:val="00543203"/>
    <w:rsid w:val="005434D0"/>
    <w:rsid w:val="0054437C"/>
    <w:rsid w:val="0054699A"/>
    <w:rsid w:val="00546D61"/>
    <w:rsid w:val="005579BF"/>
    <w:rsid w:val="00557AF1"/>
    <w:rsid w:val="00560C3E"/>
    <w:rsid w:val="00563468"/>
    <w:rsid w:val="00564EC2"/>
    <w:rsid w:val="00565EAE"/>
    <w:rsid w:val="00573677"/>
    <w:rsid w:val="00575F7D"/>
    <w:rsid w:val="00580383"/>
    <w:rsid w:val="00580B91"/>
    <w:rsid w:val="00580E40"/>
    <w:rsid w:val="00590731"/>
    <w:rsid w:val="005931F7"/>
    <w:rsid w:val="005A506B"/>
    <w:rsid w:val="005A701C"/>
    <w:rsid w:val="005B2444"/>
    <w:rsid w:val="005B2D14"/>
    <w:rsid w:val="005B3140"/>
    <w:rsid w:val="005B65B6"/>
    <w:rsid w:val="005C0B05"/>
    <w:rsid w:val="005D1156"/>
    <w:rsid w:val="005D2652"/>
    <w:rsid w:val="005D5C09"/>
    <w:rsid w:val="005E0681"/>
    <w:rsid w:val="005E3B08"/>
    <w:rsid w:val="005E3FE4"/>
    <w:rsid w:val="005E45B1"/>
    <w:rsid w:val="005E572E"/>
    <w:rsid w:val="005F5576"/>
    <w:rsid w:val="006014AB"/>
    <w:rsid w:val="0060314E"/>
    <w:rsid w:val="00605F20"/>
    <w:rsid w:val="006135F1"/>
    <w:rsid w:val="0061680A"/>
    <w:rsid w:val="00623B70"/>
    <w:rsid w:val="006240EC"/>
    <w:rsid w:val="0063578B"/>
    <w:rsid w:val="00636B3D"/>
    <w:rsid w:val="006375C9"/>
    <w:rsid w:val="00641025"/>
    <w:rsid w:val="006446F8"/>
    <w:rsid w:val="00650E98"/>
    <w:rsid w:val="00653C58"/>
    <w:rsid w:val="00656C61"/>
    <w:rsid w:val="00657AAC"/>
    <w:rsid w:val="00661490"/>
    <w:rsid w:val="006672D8"/>
    <w:rsid w:val="00667A80"/>
    <w:rsid w:val="00670D96"/>
    <w:rsid w:val="00672877"/>
    <w:rsid w:val="00683154"/>
    <w:rsid w:val="00686423"/>
    <w:rsid w:val="00690115"/>
    <w:rsid w:val="00690898"/>
    <w:rsid w:val="00693039"/>
    <w:rsid w:val="00693A5A"/>
    <w:rsid w:val="006B2B58"/>
    <w:rsid w:val="006B302F"/>
    <w:rsid w:val="006B3F29"/>
    <w:rsid w:val="006C64D4"/>
    <w:rsid w:val="006C7510"/>
    <w:rsid w:val="006D0E82"/>
    <w:rsid w:val="006E52AF"/>
    <w:rsid w:val="006E53F0"/>
    <w:rsid w:val="006F46C3"/>
    <w:rsid w:val="006F7CDF"/>
    <w:rsid w:val="00700BDB"/>
    <w:rsid w:val="0070121B"/>
    <w:rsid w:val="00701E73"/>
    <w:rsid w:val="00704117"/>
    <w:rsid w:val="00711FE2"/>
    <w:rsid w:val="00712649"/>
    <w:rsid w:val="00714A9C"/>
    <w:rsid w:val="00714BC9"/>
    <w:rsid w:val="00723F91"/>
    <w:rsid w:val="00725623"/>
    <w:rsid w:val="00726CD2"/>
    <w:rsid w:val="00743059"/>
    <w:rsid w:val="00744F58"/>
    <w:rsid w:val="00750CED"/>
    <w:rsid w:val="00760A29"/>
    <w:rsid w:val="00761C15"/>
    <w:rsid w:val="00770637"/>
    <w:rsid w:val="00771E18"/>
    <w:rsid w:val="007739F1"/>
    <w:rsid w:val="007745C6"/>
    <w:rsid w:val="007755F6"/>
    <w:rsid w:val="007761AD"/>
    <w:rsid w:val="00777387"/>
    <w:rsid w:val="00780595"/>
    <w:rsid w:val="007815E5"/>
    <w:rsid w:val="00782BCC"/>
    <w:rsid w:val="00787343"/>
    <w:rsid w:val="00790BFA"/>
    <w:rsid w:val="00791121"/>
    <w:rsid w:val="00791C88"/>
    <w:rsid w:val="00792C21"/>
    <w:rsid w:val="0079539A"/>
    <w:rsid w:val="00797B76"/>
    <w:rsid w:val="007A3D06"/>
    <w:rsid w:val="007A5AC3"/>
    <w:rsid w:val="007B383B"/>
    <w:rsid w:val="007C350D"/>
    <w:rsid w:val="007C3689"/>
    <w:rsid w:val="007C3C9B"/>
    <w:rsid w:val="007C7944"/>
    <w:rsid w:val="007D3012"/>
    <w:rsid w:val="007D65A7"/>
    <w:rsid w:val="007E3BC7"/>
    <w:rsid w:val="007E3F59"/>
    <w:rsid w:val="007E4218"/>
    <w:rsid w:val="007E5043"/>
    <w:rsid w:val="007E5183"/>
    <w:rsid w:val="007F3776"/>
    <w:rsid w:val="00803CAC"/>
    <w:rsid w:val="0081040B"/>
    <w:rsid w:val="00811543"/>
    <w:rsid w:val="008133F9"/>
    <w:rsid w:val="00823242"/>
    <w:rsid w:val="00823AAC"/>
    <w:rsid w:val="00840CEE"/>
    <w:rsid w:val="008448A8"/>
    <w:rsid w:val="00854C66"/>
    <w:rsid w:val="008553E1"/>
    <w:rsid w:val="00870E6E"/>
    <w:rsid w:val="00873FD4"/>
    <w:rsid w:val="0087643B"/>
    <w:rsid w:val="00877669"/>
    <w:rsid w:val="00881426"/>
    <w:rsid w:val="00897F92"/>
    <w:rsid w:val="008A64C9"/>
    <w:rsid w:val="008B11AC"/>
    <w:rsid w:val="008B180A"/>
    <w:rsid w:val="008B24B7"/>
    <w:rsid w:val="008C2CD8"/>
    <w:rsid w:val="008C5743"/>
    <w:rsid w:val="008C68EE"/>
    <w:rsid w:val="008C7F44"/>
    <w:rsid w:val="008D3033"/>
    <w:rsid w:val="008D4273"/>
    <w:rsid w:val="008D4EF3"/>
    <w:rsid w:val="008D710B"/>
    <w:rsid w:val="008E0E4F"/>
    <w:rsid w:val="008E1324"/>
    <w:rsid w:val="008E1FD5"/>
    <w:rsid w:val="008E4139"/>
    <w:rsid w:val="008E6505"/>
    <w:rsid w:val="008F0F20"/>
    <w:rsid w:val="008F322F"/>
    <w:rsid w:val="00907DFE"/>
    <w:rsid w:val="00914596"/>
    <w:rsid w:val="009146BF"/>
    <w:rsid w:val="00915AD4"/>
    <w:rsid w:val="00915EF1"/>
    <w:rsid w:val="0091772B"/>
    <w:rsid w:val="00924C08"/>
    <w:rsid w:val="00927D88"/>
    <w:rsid w:val="00930D1F"/>
    <w:rsid w:val="00935127"/>
    <w:rsid w:val="0094025E"/>
    <w:rsid w:val="0094256C"/>
    <w:rsid w:val="00953F11"/>
    <w:rsid w:val="00955D4A"/>
    <w:rsid w:val="009706C1"/>
    <w:rsid w:val="00976675"/>
    <w:rsid w:val="00976FBF"/>
    <w:rsid w:val="00984B38"/>
    <w:rsid w:val="00994FBA"/>
    <w:rsid w:val="00996BDB"/>
    <w:rsid w:val="009A0636"/>
    <w:rsid w:val="009A6FF5"/>
    <w:rsid w:val="009B2B47"/>
    <w:rsid w:val="009B35DB"/>
    <w:rsid w:val="009C4298"/>
    <w:rsid w:val="009D318C"/>
    <w:rsid w:val="009E3295"/>
    <w:rsid w:val="00A10B8B"/>
    <w:rsid w:val="00A130C7"/>
    <w:rsid w:val="00A16C17"/>
    <w:rsid w:val="00A20D78"/>
    <w:rsid w:val="00A2174A"/>
    <w:rsid w:val="00A24BC6"/>
    <w:rsid w:val="00A26733"/>
    <w:rsid w:val="00A34CBA"/>
    <w:rsid w:val="00A3595E"/>
    <w:rsid w:val="00A46C7F"/>
    <w:rsid w:val="00A64AC2"/>
    <w:rsid w:val="00A73245"/>
    <w:rsid w:val="00A76A93"/>
    <w:rsid w:val="00A77145"/>
    <w:rsid w:val="00A82989"/>
    <w:rsid w:val="00A904FE"/>
    <w:rsid w:val="00A9262C"/>
    <w:rsid w:val="00AA0218"/>
    <w:rsid w:val="00AB3B76"/>
    <w:rsid w:val="00AB61DD"/>
    <w:rsid w:val="00AB7B96"/>
    <w:rsid w:val="00AC222F"/>
    <w:rsid w:val="00AC2CC7"/>
    <w:rsid w:val="00AC7B3B"/>
    <w:rsid w:val="00AD3CE6"/>
    <w:rsid w:val="00AD5ED2"/>
    <w:rsid w:val="00AE1307"/>
    <w:rsid w:val="00AE7586"/>
    <w:rsid w:val="00AF7A65"/>
    <w:rsid w:val="00AF7ED3"/>
    <w:rsid w:val="00B06710"/>
    <w:rsid w:val="00B07EBF"/>
    <w:rsid w:val="00B10573"/>
    <w:rsid w:val="00B166CB"/>
    <w:rsid w:val="00B20BF2"/>
    <w:rsid w:val="00B22E53"/>
    <w:rsid w:val="00B235E1"/>
    <w:rsid w:val="00B272CF"/>
    <w:rsid w:val="00B3145D"/>
    <w:rsid w:val="00B357BA"/>
    <w:rsid w:val="00B4413A"/>
    <w:rsid w:val="00B50B29"/>
    <w:rsid w:val="00B564DB"/>
    <w:rsid w:val="00B62F70"/>
    <w:rsid w:val="00B75964"/>
    <w:rsid w:val="00B768B6"/>
    <w:rsid w:val="00B77401"/>
    <w:rsid w:val="00B776B0"/>
    <w:rsid w:val="00B816A3"/>
    <w:rsid w:val="00B908D1"/>
    <w:rsid w:val="00B940D1"/>
    <w:rsid w:val="00BB58BD"/>
    <w:rsid w:val="00BB6A26"/>
    <w:rsid w:val="00BB7405"/>
    <w:rsid w:val="00BC1034"/>
    <w:rsid w:val="00BD529D"/>
    <w:rsid w:val="00BE135F"/>
    <w:rsid w:val="00BE2408"/>
    <w:rsid w:val="00BE3EC6"/>
    <w:rsid w:val="00BE5BEB"/>
    <w:rsid w:val="00BE6528"/>
    <w:rsid w:val="00BF1093"/>
    <w:rsid w:val="00BF49CE"/>
    <w:rsid w:val="00BF6FDB"/>
    <w:rsid w:val="00C0087A"/>
    <w:rsid w:val="00C00F2F"/>
    <w:rsid w:val="00C05F9D"/>
    <w:rsid w:val="00C220DA"/>
    <w:rsid w:val="00C25866"/>
    <w:rsid w:val="00C27212"/>
    <w:rsid w:val="00C34185"/>
    <w:rsid w:val="00C425A0"/>
    <w:rsid w:val="00C42DD6"/>
    <w:rsid w:val="00C545E7"/>
    <w:rsid w:val="00C66858"/>
    <w:rsid w:val="00C72E69"/>
    <w:rsid w:val="00C7405B"/>
    <w:rsid w:val="00C7411E"/>
    <w:rsid w:val="00C77781"/>
    <w:rsid w:val="00C81BD0"/>
    <w:rsid w:val="00C84988"/>
    <w:rsid w:val="00CA06E2"/>
    <w:rsid w:val="00CA4AF6"/>
    <w:rsid w:val="00CA59CA"/>
    <w:rsid w:val="00CB2356"/>
    <w:rsid w:val="00CB381F"/>
    <w:rsid w:val="00CB4075"/>
    <w:rsid w:val="00CB4D1E"/>
    <w:rsid w:val="00CB4E6D"/>
    <w:rsid w:val="00CC23DE"/>
    <w:rsid w:val="00CC2724"/>
    <w:rsid w:val="00CD0DF2"/>
    <w:rsid w:val="00CD3E3A"/>
    <w:rsid w:val="00CD7459"/>
    <w:rsid w:val="00CE55A6"/>
    <w:rsid w:val="00CF0701"/>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058"/>
    <w:rsid w:val="00D2765B"/>
    <w:rsid w:val="00D31DF7"/>
    <w:rsid w:val="00D33B91"/>
    <w:rsid w:val="00D3464C"/>
    <w:rsid w:val="00D415C6"/>
    <w:rsid w:val="00D420EA"/>
    <w:rsid w:val="00D4639E"/>
    <w:rsid w:val="00D51ABF"/>
    <w:rsid w:val="00D5444B"/>
    <w:rsid w:val="00D55302"/>
    <w:rsid w:val="00D57CBF"/>
    <w:rsid w:val="00D66ABC"/>
    <w:rsid w:val="00D71CFC"/>
    <w:rsid w:val="00D86024"/>
    <w:rsid w:val="00D94CA3"/>
    <w:rsid w:val="00D95249"/>
    <w:rsid w:val="00D96595"/>
    <w:rsid w:val="00D967EE"/>
    <w:rsid w:val="00DA018C"/>
    <w:rsid w:val="00DA3C9D"/>
    <w:rsid w:val="00DB0F7E"/>
    <w:rsid w:val="00DB5489"/>
    <w:rsid w:val="00DB6C98"/>
    <w:rsid w:val="00DC4564"/>
    <w:rsid w:val="00DC701C"/>
    <w:rsid w:val="00DD7F91"/>
    <w:rsid w:val="00DF12B7"/>
    <w:rsid w:val="00DF67DB"/>
    <w:rsid w:val="00E00376"/>
    <w:rsid w:val="00E01016"/>
    <w:rsid w:val="00E043B1"/>
    <w:rsid w:val="00E04508"/>
    <w:rsid w:val="00E12BDA"/>
    <w:rsid w:val="00E14EBD"/>
    <w:rsid w:val="00E15BEA"/>
    <w:rsid w:val="00E16734"/>
    <w:rsid w:val="00E173BE"/>
    <w:rsid w:val="00E23260"/>
    <w:rsid w:val="00E2367A"/>
    <w:rsid w:val="00E238CB"/>
    <w:rsid w:val="00E27BC7"/>
    <w:rsid w:val="00E3092D"/>
    <w:rsid w:val="00E31CF8"/>
    <w:rsid w:val="00E3342A"/>
    <w:rsid w:val="00E35FC9"/>
    <w:rsid w:val="00E377A4"/>
    <w:rsid w:val="00E41346"/>
    <w:rsid w:val="00E420E9"/>
    <w:rsid w:val="00E4373D"/>
    <w:rsid w:val="00E44FEB"/>
    <w:rsid w:val="00E4635D"/>
    <w:rsid w:val="00E6028A"/>
    <w:rsid w:val="00E61D76"/>
    <w:rsid w:val="00E674DB"/>
    <w:rsid w:val="00E70912"/>
    <w:rsid w:val="00E75F28"/>
    <w:rsid w:val="00E7643A"/>
    <w:rsid w:val="00E76C7D"/>
    <w:rsid w:val="00E850DF"/>
    <w:rsid w:val="00E90AA6"/>
    <w:rsid w:val="00E95E25"/>
    <w:rsid w:val="00E96DF9"/>
    <w:rsid w:val="00E977B8"/>
    <w:rsid w:val="00E97AD1"/>
    <w:rsid w:val="00EA0405"/>
    <w:rsid w:val="00EA109B"/>
    <w:rsid w:val="00EA15A8"/>
    <w:rsid w:val="00EA2926"/>
    <w:rsid w:val="00EB08B4"/>
    <w:rsid w:val="00EB2CDE"/>
    <w:rsid w:val="00EC1A81"/>
    <w:rsid w:val="00EC5AD1"/>
    <w:rsid w:val="00EC7D79"/>
    <w:rsid w:val="00EC7E5C"/>
    <w:rsid w:val="00ED78F1"/>
    <w:rsid w:val="00EE4DCA"/>
    <w:rsid w:val="00EF0F62"/>
    <w:rsid w:val="00F007E1"/>
    <w:rsid w:val="00F0134E"/>
    <w:rsid w:val="00F057C6"/>
    <w:rsid w:val="00F17D96"/>
    <w:rsid w:val="00F22565"/>
    <w:rsid w:val="00F22EF6"/>
    <w:rsid w:val="00F3380E"/>
    <w:rsid w:val="00F40837"/>
    <w:rsid w:val="00F42F79"/>
    <w:rsid w:val="00F47773"/>
    <w:rsid w:val="00F5019D"/>
    <w:rsid w:val="00F51E7C"/>
    <w:rsid w:val="00F56308"/>
    <w:rsid w:val="00F634D6"/>
    <w:rsid w:val="00F64385"/>
    <w:rsid w:val="00F6473F"/>
    <w:rsid w:val="00F738D0"/>
    <w:rsid w:val="00F76366"/>
    <w:rsid w:val="00F76B15"/>
    <w:rsid w:val="00F805C0"/>
    <w:rsid w:val="00F82176"/>
    <w:rsid w:val="00F8383C"/>
    <w:rsid w:val="00FA4B4A"/>
    <w:rsid w:val="00FA52F0"/>
    <w:rsid w:val="00FB4261"/>
    <w:rsid w:val="00FB43B1"/>
    <w:rsid w:val="00FC0608"/>
    <w:rsid w:val="00FC2155"/>
    <w:rsid w:val="00FC41A7"/>
    <w:rsid w:val="00FD675B"/>
    <w:rsid w:val="00FD6E77"/>
    <w:rsid w:val="00FD7483"/>
    <w:rsid w:val="00FE352F"/>
    <w:rsid w:val="00FE380E"/>
    <w:rsid w:val="00FE4404"/>
    <w:rsid w:val="00FE50B4"/>
    <w:rsid w:val="00FF3D19"/>
    <w:rsid w:val="00FF4387"/>
    <w:rsid w:val="00FF6D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B730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B73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B730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B730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B730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B73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730F"/>
  </w:style>
  <w:style w:type="character" w:customStyle="1" w:styleId="Heading1Char">
    <w:name w:val="Heading 1 Char"/>
    <w:aliases w:val="Pocket Char"/>
    <w:basedOn w:val="DefaultParagraphFont"/>
    <w:link w:val="Heading1"/>
    <w:uiPriority w:val="1"/>
    <w:rsid w:val="000B730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B730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B730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B730F"/>
    <w:rPr>
      <w:b/>
      <w:bCs/>
    </w:rPr>
  </w:style>
  <w:style w:type="character" w:customStyle="1" w:styleId="Heading3Char">
    <w:name w:val="Heading 3 Char"/>
    <w:aliases w:val="Block Char"/>
    <w:basedOn w:val="DefaultParagraphFont"/>
    <w:link w:val="Heading3"/>
    <w:uiPriority w:val="3"/>
    <w:rsid w:val="000B730F"/>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0B730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B730F"/>
    <w:rPr>
      <w:b/>
      <w:bCs/>
      <w:sz w:val="26"/>
      <w:u w:val="none"/>
    </w:rPr>
  </w:style>
  <w:style w:type="paragraph" w:styleId="Header">
    <w:name w:val="header"/>
    <w:basedOn w:val="Normal"/>
    <w:link w:val="HeaderChar"/>
    <w:uiPriority w:val="99"/>
    <w:semiHidden/>
    <w:rsid w:val="000B730F"/>
    <w:pPr>
      <w:tabs>
        <w:tab w:val="center" w:pos="4680"/>
        <w:tab w:val="right" w:pos="9360"/>
      </w:tabs>
    </w:pPr>
  </w:style>
  <w:style w:type="character" w:customStyle="1" w:styleId="HeaderChar">
    <w:name w:val="Header Char"/>
    <w:basedOn w:val="DefaultParagraphFont"/>
    <w:link w:val="Header"/>
    <w:uiPriority w:val="99"/>
    <w:semiHidden/>
    <w:rsid w:val="000B730F"/>
    <w:rPr>
      <w:rFonts w:ascii="Calibri" w:hAnsi="Calibri" w:cs="Calibri"/>
    </w:rPr>
  </w:style>
  <w:style w:type="paragraph" w:styleId="Footer">
    <w:name w:val="footer"/>
    <w:basedOn w:val="Normal"/>
    <w:link w:val="FooterChar"/>
    <w:uiPriority w:val="99"/>
    <w:semiHidden/>
    <w:rsid w:val="000B730F"/>
    <w:pPr>
      <w:tabs>
        <w:tab w:val="center" w:pos="4680"/>
        <w:tab w:val="right" w:pos="9360"/>
      </w:tabs>
    </w:pPr>
  </w:style>
  <w:style w:type="character" w:customStyle="1" w:styleId="FooterChar">
    <w:name w:val="Footer Char"/>
    <w:basedOn w:val="DefaultParagraphFont"/>
    <w:link w:val="Footer"/>
    <w:uiPriority w:val="99"/>
    <w:semiHidden/>
    <w:rsid w:val="000B730F"/>
    <w:rPr>
      <w:rFonts w:ascii="Calibri" w:hAnsi="Calibri" w:cs="Calibri"/>
    </w:rPr>
  </w:style>
  <w:style w:type="character" w:styleId="Hyperlink">
    <w:name w:val="Hyperlink"/>
    <w:aliases w:val="heading 1 (block title),Important,Read,Internet Link,Card Text"/>
    <w:basedOn w:val="DefaultParagraphFont"/>
    <w:uiPriority w:val="99"/>
    <w:rsid w:val="000B730F"/>
    <w:rPr>
      <w:color w:val="auto"/>
      <w:u w:val="none"/>
    </w:rPr>
  </w:style>
  <w:style w:type="character" w:styleId="FollowedHyperlink">
    <w:name w:val="FollowedHyperlink"/>
    <w:basedOn w:val="DefaultParagraphFont"/>
    <w:uiPriority w:val="99"/>
    <w:semiHidden/>
    <w:rsid w:val="000B730F"/>
    <w:rPr>
      <w:color w:val="auto"/>
      <w:u w:val="none"/>
    </w:rPr>
  </w:style>
  <w:style w:type="character" w:customStyle="1" w:styleId="Heading4Char">
    <w:name w:val="Heading 4 Char"/>
    <w:aliases w:val="Tag Char"/>
    <w:basedOn w:val="DefaultParagraphFont"/>
    <w:link w:val="Heading4"/>
    <w:uiPriority w:val="4"/>
    <w:rsid w:val="000B730F"/>
    <w:rPr>
      <w:rFonts w:ascii="Calibri" w:eastAsiaTheme="majorEastAsia" w:hAnsi="Calibri" w:cstheme="majorBidi"/>
      <w:b/>
      <w:bCs/>
      <w:iCs/>
      <w:sz w:val="26"/>
    </w:rPr>
  </w:style>
  <w:style w:type="paragraph" w:styleId="ListParagraph">
    <w:name w:val="List Paragraph"/>
    <w:basedOn w:val="Normal"/>
    <w:uiPriority w:val="34"/>
    <w:semiHidden/>
    <w:rsid w:val="00F738D0"/>
    <w:pPr>
      <w:ind w:left="720"/>
      <w:contextualSpacing/>
    </w:pPr>
  </w:style>
  <w:style w:type="character" w:customStyle="1" w:styleId="UnderliningChar">
    <w:name w:val="Underlining Char"/>
    <w:rsid w:val="00C220DA"/>
    <w:rPr>
      <w:u w:val="single"/>
      <w:lang w:val="en-GB" w:eastAsia="en-US" w:bidi="ar-SA"/>
    </w:rPr>
  </w:style>
  <w:style w:type="paragraph" w:styleId="DocumentMap">
    <w:name w:val="Document Map"/>
    <w:basedOn w:val="Normal"/>
    <w:link w:val="DocumentMapChar"/>
    <w:uiPriority w:val="99"/>
    <w:semiHidden/>
    <w:rsid w:val="001342F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342F9"/>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B730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B73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B730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B730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B730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B73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730F"/>
  </w:style>
  <w:style w:type="character" w:customStyle="1" w:styleId="Heading1Char">
    <w:name w:val="Heading 1 Char"/>
    <w:aliases w:val="Pocket Char"/>
    <w:basedOn w:val="DefaultParagraphFont"/>
    <w:link w:val="Heading1"/>
    <w:uiPriority w:val="1"/>
    <w:rsid w:val="000B730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B730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B730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B730F"/>
    <w:rPr>
      <w:b/>
      <w:bCs/>
    </w:rPr>
  </w:style>
  <w:style w:type="character" w:customStyle="1" w:styleId="Heading3Char">
    <w:name w:val="Heading 3 Char"/>
    <w:aliases w:val="Block Char"/>
    <w:basedOn w:val="DefaultParagraphFont"/>
    <w:link w:val="Heading3"/>
    <w:uiPriority w:val="3"/>
    <w:rsid w:val="000B730F"/>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0B730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B730F"/>
    <w:rPr>
      <w:b/>
      <w:bCs/>
      <w:sz w:val="26"/>
      <w:u w:val="none"/>
    </w:rPr>
  </w:style>
  <w:style w:type="paragraph" w:styleId="Header">
    <w:name w:val="header"/>
    <w:basedOn w:val="Normal"/>
    <w:link w:val="HeaderChar"/>
    <w:uiPriority w:val="99"/>
    <w:semiHidden/>
    <w:rsid w:val="000B730F"/>
    <w:pPr>
      <w:tabs>
        <w:tab w:val="center" w:pos="4680"/>
        <w:tab w:val="right" w:pos="9360"/>
      </w:tabs>
    </w:pPr>
  </w:style>
  <w:style w:type="character" w:customStyle="1" w:styleId="HeaderChar">
    <w:name w:val="Header Char"/>
    <w:basedOn w:val="DefaultParagraphFont"/>
    <w:link w:val="Header"/>
    <w:uiPriority w:val="99"/>
    <w:semiHidden/>
    <w:rsid w:val="000B730F"/>
    <w:rPr>
      <w:rFonts w:ascii="Calibri" w:hAnsi="Calibri" w:cs="Calibri"/>
    </w:rPr>
  </w:style>
  <w:style w:type="paragraph" w:styleId="Footer">
    <w:name w:val="footer"/>
    <w:basedOn w:val="Normal"/>
    <w:link w:val="FooterChar"/>
    <w:uiPriority w:val="99"/>
    <w:semiHidden/>
    <w:rsid w:val="000B730F"/>
    <w:pPr>
      <w:tabs>
        <w:tab w:val="center" w:pos="4680"/>
        <w:tab w:val="right" w:pos="9360"/>
      </w:tabs>
    </w:pPr>
  </w:style>
  <w:style w:type="character" w:customStyle="1" w:styleId="FooterChar">
    <w:name w:val="Footer Char"/>
    <w:basedOn w:val="DefaultParagraphFont"/>
    <w:link w:val="Footer"/>
    <w:uiPriority w:val="99"/>
    <w:semiHidden/>
    <w:rsid w:val="000B730F"/>
    <w:rPr>
      <w:rFonts w:ascii="Calibri" w:hAnsi="Calibri" w:cs="Calibri"/>
    </w:rPr>
  </w:style>
  <w:style w:type="character" w:styleId="Hyperlink">
    <w:name w:val="Hyperlink"/>
    <w:aliases w:val="heading 1 (block title),Important,Read,Internet Link,Card Text"/>
    <w:basedOn w:val="DefaultParagraphFont"/>
    <w:uiPriority w:val="99"/>
    <w:rsid w:val="000B730F"/>
    <w:rPr>
      <w:color w:val="auto"/>
      <w:u w:val="none"/>
    </w:rPr>
  </w:style>
  <w:style w:type="character" w:styleId="FollowedHyperlink">
    <w:name w:val="FollowedHyperlink"/>
    <w:basedOn w:val="DefaultParagraphFont"/>
    <w:uiPriority w:val="99"/>
    <w:semiHidden/>
    <w:rsid w:val="000B730F"/>
    <w:rPr>
      <w:color w:val="auto"/>
      <w:u w:val="none"/>
    </w:rPr>
  </w:style>
  <w:style w:type="character" w:customStyle="1" w:styleId="Heading4Char">
    <w:name w:val="Heading 4 Char"/>
    <w:aliases w:val="Tag Char"/>
    <w:basedOn w:val="DefaultParagraphFont"/>
    <w:link w:val="Heading4"/>
    <w:uiPriority w:val="4"/>
    <w:rsid w:val="000B730F"/>
    <w:rPr>
      <w:rFonts w:ascii="Calibri" w:eastAsiaTheme="majorEastAsia" w:hAnsi="Calibri" w:cstheme="majorBidi"/>
      <w:b/>
      <w:bCs/>
      <w:iCs/>
      <w:sz w:val="26"/>
    </w:rPr>
  </w:style>
  <w:style w:type="paragraph" w:styleId="ListParagraph">
    <w:name w:val="List Paragraph"/>
    <w:basedOn w:val="Normal"/>
    <w:uiPriority w:val="34"/>
    <w:semiHidden/>
    <w:rsid w:val="00F738D0"/>
    <w:pPr>
      <w:ind w:left="720"/>
      <w:contextualSpacing/>
    </w:pPr>
  </w:style>
  <w:style w:type="character" w:customStyle="1" w:styleId="UnderliningChar">
    <w:name w:val="Underlining Char"/>
    <w:rsid w:val="00C220DA"/>
    <w:rPr>
      <w:u w:val="single"/>
      <w:lang w:val="en-GB" w:eastAsia="en-US" w:bidi="ar-SA"/>
    </w:rPr>
  </w:style>
  <w:style w:type="paragraph" w:styleId="DocumentMap">
    <w:name w:val="Document Map"/>
    <w:basedOn w:val="Normal"/>
    <w:link w:val="DocumentMapChar"/>
    <w:uiPriority w:val="99"/>
    <w:semiHidden/>
    <w:rsid w:val="001342F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342F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062121">
      <w:bodyDiv w:val="1"/>
      <w:marLeft w:val="0"/>
      <w:marRight w:val="0"/>
      <w:marTop w:val="0"/>
      <w:marBottom w:val="0"/>
      <w:divBdr>
        <w:top w:val="none" w:sz="0" w:space="0" w:color="auto"/>
        <w:left w:val="none" w:sz="0" w:space="0" w:color="auto"/>
        <w:bottom w:val="none" w:sz="0" w:space="0" w:color="auto"/>
        <w:right w:val="none" w:sz="0" w:space="0" w:color="auto"/>
      </w:divBdr>
    </w:div>
    <w:div w:id="1165785067">
      <w:bodyDiv w:val="1"/>
      <w:marLeft w:val="0"/>
      <w:marRight w:val="0"/>
      <w:marTop w:val="0"/>
      <w:marBottom w:val="0"/>
      <w:divBdr>
        <w:top w:val="none" w:sz="0" w:space="0" w:color="auto"/>
        <w:left w:val="none" w:sz="0" w:space="0" w:color="auto"/>
        <w:bottom w:val="none" w:sz="0" w:space="0" w:color="auto"/>
        <w:right w:val="none" w:sz="0" w:space="0" w:color="auto"/>
      </w:divBdr>
    </w:div>
    <w:div w:id="141099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coha.org/the-lure-of-cuban-energy-independence-one-twist-after-another/)//HA" TargetMode="External"/><Relationship Id="rId117" Type="http://schemas.openxmlformats.org/officeDocument/2006/relationships/hyperlink" Target="http://nationalinterest.org/commentary/inside-track-take-cuba-off-the-terrorist-list-1733" TargetMode="External"/><Relationship Id="rId21" Type="http://schemas.openxmlformats.org/officeDocument/2006/relationships/hyperlink" Target="http://www.worldpoliticsreview.com/articles/11979/conflict-resolution-in-the-americas-the-decline-of-the-oas" TargetMode="External"/><Relationship Id="rId42" Type="http://schemas.openxmlformats.org/officeDocument/2006/relationships/hyperlink" Target="http://www.worldpoliticsreview.com/articles/11979/conflict-resolution-in-the-americas-the-decline-of-the-oas" TargetMode="External"/><Relationship Id="rId47" Type="http://schemas.openxmlformats.org/officeDocument/2006/relationships/hyperlink" Target="http://www.foreignpolicy.com/articles/2012/05/11/getting_ready_for_life_after_castro?page=full)//TL" TargetMode="External"/><Relationship Id="rId63" Type="http://schemas.openxmlformats.org/officeDocument/2006/relationships/hyperlink" Target="http://www.reuters.com/article/2013/02/26/us-cuba-castro-diaz-canel-idUSBRE91P00W20130226)/EK" TargetMode="External"/><Relationship Id="rId68" Type="http://schemas.openxmlformats.org/officeDocument/2006/relationships/hyperlink" Target="http://www.coha.org/cuban-oil-demands-washingtons-attention/)//HA" TargetMode="External"/><Relationship Id="rId84" Type="http://schemas.openxmlformats.org/officeDocument/2006/relationships/hyperlink" Target="http://www.brookings.edu/research/papers/2013/01/opening-to-havana" TargetMode="External"/><Relationship Id="rId89" Type="http://schemas.openxmlformats.org/officeDocument/2006/relationships/hyperlink" Target="http://www.cubademocraciayvida.org/web/article.asp?artID=21053)//TL" TargetMode="External"/><Relationship Id="rId112" Type="http://schemas.openxmlformats.org/officeDocument/2006/relationships/hyperlink" Target="http://www.havanatimes.org/?p=54907)//HA" TargetMode="External"/><Relationship Id="rId16" Type="http://schemas.openxmlformats.org/officeDocument/2006/relationships/hyperlink" Target="http://www.as-coa.org/articles/us-latin-american-relations-here-where//cc" TargetMode="External"/><Relationship Id="rId107" Type="http://schemas.openxmlformats.org/officeDocument/2006/relationships/hyperlink" Target="http://www.nytimes.com/2013/03/08/opinion/after-chavez-hope-for-good-neighbors-in-latin-america.html?pagewanted=all)//TL" TargetMode="External"/><Relationship Id="rId11" Type="http://schemas.openxmlformats.org/officeDocument/2006/relationships/endnotes" Target="endnotes.xml"/><Relationship Id="rId32" Type="http://schemas.openxmlformats.org/officeDocument/2006/relationships/hyperlink" Target="http://environs.law.ucdavis.edu/issues/36/2/specht.pdf" TargetMode="External"/><Relationship Id="rId37" Type="http://schemas.openxmlformats.org/officeDocument/2006/relationships/hyperlink" Target="http://www.nature.com.proxy.lib.umich.edu/nclimate/journal/v1/n2/full/nclimate1102.html" TargetMode="External"/><Relationship Id="rId53" Type="http://schemas.openxmlformats.org/officeDocument/2006/relationships/hyperlink" Target="http://www.dtic.mil/cgi-bin/GetTRDoc?AD=ADA560408" TargetMode="External"/><Relationship Id="rId58" Type="http://schemas.openxmlformats.org/officeDocument/2006/relationships/hyperlink" Target="http://www.dallasnews.com/opinion/editorials/20130228-editorial-u.s.-should-reconsider-embargo-when-castros-reign-ends.ece)//TL" TargetMode="External"/><Relationship Id="rId74" Type="http://schemas.openxmlformats.org/officeDocument/2006/relationships/hyperlink" Target="http://www.brookings.edu/~/media/research/files/papers/2011/11/18%20cuba%20feinberg/1118_cuba_feinberg.pdf)//ID" TargetMode="External"/><Relationship Id="rId79" Type="http://schemas.openxmlformats.org/officeDocument/2006/relationships/hyperlink" Target="http://www.nytimes.com/2013/03/08/opinion/after-chavez-hope-for-good-neighbors-in-latin-america.html?pagewanted=all)//TL" TargetMode="External"/><Relationship Id="rId102" Type="http://schemas.openxmlformats.org/officeDocument/2006/relationships/hyperlink" Target="http://www.fee.org/the_freeman/detail/why-socialism-causes-pollution" TargetMode="External"/><Relationship Id="rId123" Type="http://schemas.openxmlformats.org/officeDocument/2006/relationships/hyperlink" Target="http://www.hrw.org/news/2006/12/21/restraint-not-force-will-bring-change-cuba"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links.org.au/node/3254" TargetMode="External"/><Relationship Id="rId95" Type="http://schemas.openxmlformats.org/officeDocument/2006/relationships/hyperlink" Target="http://www.internationalpolicydigest.org/2013/05/09/time-to-strengthen-the-cuban-embargo/)//TL" TargetMode="External"/><Relationship Id="rId19" Type="http://schemas.openxmlformats.org/officeDocument/2006/relationships/hyperlink" Target="http://blogs.cfr.org/oneil/2012/11/16/u-s-latin-america-economic-ties/" TargetMode="External"/><Relationship Id="rId14" Type="http://schemas.openxmlformats.org/officeDocument/2006/relationships/hyperlink" Target="http://www.worldpoliticsreview.com/articles/11867/the-realist-prism-to-reset-latin-america-policy-u-s-must-think-big" TargetMode="External"/><Relationship Id="rId22" Type="http://schemas.openxmlformats.org/officeDocument/2006/relationships/hyperlink" Target="http://response.restoration.noaa.gov/topic_subtopic_entry.php?RECORD_KEY(entry_subtopic_topic)=entry_id,subtopic_id,topic_id&amp;entry_id(entry_subtopic_topic)=325&amp;subtopic_id" TargetMode="External"/><Relationship Id="rId27" Type="http://schemas.openxmlformats.org/officeDocument/2006/relationships/hyperlink" Target="http://www.offshore-mag.com/articles/2012/11/another-cuban-oil.html" TargetMode="External"/><Relationship Id="rId30" Type="http://schemas.openxmlformats.org/officeDocument/2006/relationships/hyperlink" Target="http://www.chinadaily.com.cn/world/2012-01/14/content_14446371.htm)//SJF" TargetMode="External"/><Relationship Id="rId35" Type="http://schemas.openxmlformats.org/officeDocument/2006/relationships/hyperlink" Target="http://www.nature.com.proxy.lib.umich.edu/nclimate/journal/v1/n2/full/nclimate1102.html" TargetMode="External"/><Relationship Id="rId43" Type="http://schemas.openxmlformats.org/officeDocument/2006/relationships/hyperlink" Target="http://nationalinterest.org/commentary/inside-track-take-cuba-off-the-terrorist-list-1733" TargetMode="External"/><Relationship Id="rId48" Type="http://schemas.openxmlformats.org/officeDocument/2006/relationships/hyperlink" Target="http://www.wilsoncenter.org/sites/default/files/LAP_Cuba_Implications.pdf)//TL" TargetMode="External"/><Relationship Id="rId56" Type="http://schemas.openxmlformats.org/officeDocument/2006/relationships/hyperlink" Target="http://www.brookings.edu/research/opinions/2011/01/31-cuba-piccone" TargetMode="External"/><Relationship Id="rId64" Type="http://schemas.openxmlformats.org/officeDocument/2006/relationships/hyperlink" Target="http://semancha.com/2013/03/03/cuba-in-transition-united-states-stuck-in-yesterday/" TargetMode="External"/><Relationship Id="rId69" Type="http://schemas.openxmlformats.org/officeDocument/2006/relationships/hyperlink" Target="http://www.isn.ethz.ch/Digital-Library/Articles/Detail/?id=52231&amp;lng=en)//HA" TargetMode="External"/><Relationship Id="rId77" Type="http://schemas.openxmlformats.org/officeDocument/2006/relationships/hyperlink" Target="http://www.havanatimes.org/?p=54907)//HA" TargetMode="External"/><Relationship Id="rId100" Type="http://schemas.openxmlformats.org/officeDocument/2006/relationships/hyperlink" Target="http://www.thenewamerican.com/world-news/south-america/item/14396-communist-cuban-tyrant-raul-castro-takes-over-latin-american-bloc" TargetMode="External"/><Relationship Id="rId105" Type="http://schemas.openxmlformats.org/officeDocument/2006/relationships/hyperlink" Target="http://links.org.au/node/3254" TargetMode="External"/><Relationship Id="rId113" Type="http://schemas.openxmlformats.org/officeDocument/2006/relationships/hyperlink" Target="http://www.cfr.org/cuba/addressing-risk-cuban-oil-spill/p27515)//HA" TargetMode="External"/><Relationship Id="rId118" Type="http://schemas.openxmlformats.org/officeDocument/2006/relationships/hyperlink" Target="http://nationalinterest.org/commentary/inside-track-take-cuba-off-the-terrorist-list-1733" TargetMode="External"/><Relationship Id="rId126" Type="http://schemas.openxmlformats.org/officeDocument/2006/relationships/hyperlink" Target="https://repository.library.georgetown.edu/bitstream/handle/10822/553334/holmesMichael.pdf?sequence=1" TargetMode="External"/><Relationship Id="rId8" Type="http://schemas.openxmlformats.org/officeDocument/2006/relationships/settings" Target="settings.xml"/><Relationship Id="rId51" Type="http://schemas.openxmlformats.org/officeDocument/2006/relationships/hyperlink" Target="http://www.brookings.edu/~/media/research/files/papers/2011/11/18%20cuba%20feinberg/1118_cuba_feinberg.pdf" TargetMode="External"/><Relationship Id="rId72" Type="http://schemas.openxmlformats.org/officeDocument/2006/relationships/hyperlink" Target="http://www.havanatimes.org/?p=95091" TargetMode="External"/><Relationship Id="rId80" Type="http://schemas.openxmlformats.org/officeDocument/2006/relationships/hyperlink" Target="http://www.foreignpolicy.com/articles/2013/04/11/the_cuba_lobby_jay_z" TargetMode="External"/><Relationship Id="rId85" Type="http://schemas.openxmlformats.org/officeDocument/2006/relationships/hyperlink" Target="http://www.bloomberg.com/news/2013-02-20/obama-should-bend-cuba-embargo-to-buoy-free-markets-reports-say.html)//TL" TargetMode="External"/><Relationship Id="rId93" Type="http://schemas.openxmlformats.org/officeDocument/2006/relationships/hyperlink" Target="http://www.dtic.mil/cgi-bin/GetTRDoc?AD=ADA560408" TargetMode="External"/><Relationship Id="rId98" Type="http://schemas.openxmlformats.org/officeDocument/2006/relationships/hyperlink" Target="http://www.internationalpolicydigest.org/2013/05/09/time-to-strengthen-the-cuban-embargo/)//TL" TargetMode="External"/><Relationship Id="rId121" Type="http://schemas.openxmlformats.org/officeDocument/2006/relationships/hyperlink" Target="http://www.as-coa.org/articles/seven-steps-us-president-can-take-promote-change-cuba-adapting-embargo)//TL" TargetMode="External"/><Relationship Id="rId3" Type="http://schemas.openxmlformats.org/officeDocument/2006/relationships/customXml" Target="../customXml/item2.xml"/><Relationship Id="rId12" Type="http://schemas.openxmlformats.org/officeDocument/2006/relationships/hyperlink" Target="http://shadow.foreignpolicy.com/posts/2011/12/29/the_us_is_mia_in_latin_america" TargetMode="External"/><Relationship Id="rId17" Type="http://schemas.openxmlformats.org/officeDocument/2006/relationships/hyperlink" Target="http://lap.sagepub.com/content/38/4/14" TargetMode="External"/><Relationship Id="rId25" Type="http://schemas.openxmlformats.org/officeDocument/2006/relationships/hyperlink" Target="http://articles.sun-sentinel.com/2013-04-14/news/fl-cuban-oil-drilling-retreat-20130414_1_jorge-pi-north-coast-cuban-officials" TargetMode="External"/><Relationship Id="rId33" Type="http://schemas.openxmlformats.org/officeDocument/2006/relationships/hyperlink" Target="http://www.nature.com/nclimate/journal/v1/n2/full/nclimate1067.html" TargetMode="External"/><Relationship Id="rId38" Type="http://schemas.openxmlformats.org/officeDocument/2006/relationships/hyperlink" Target="http://www.nature.com.proxy.lib.umich.edu/nclimate/journal/v1/n2/full/nclimate1102.html" TargetMode="External"/><Relationship Id="rId46" Type="http://schemas.openxmlformats.org/officeDocument/2006/relationships/hyperlink" Target="http://www.insideofiran.org/en/component/content/article/25-important-news/7525-iranian-influence-in-latin-america-on-the-wane-state-department-report-says.html//cc" TargetMode="External"/><Relationship Id="rId59" Type="http://schemas.openxmlformats.org/officeDocument/2006/relationships/hyperlink" Target="http://www.brookings.edu/~/media/research/files/papers/2011/11/18%20cuba%20feinberg/1118_cuba_feinberg.pdf)//ID" TargetMode="External"/><Relationship Id="rId67" Type="http://schemas.openxmlformats.org/officeDocument/2006/relationships/hyperlink" Target="http://www.dtic.mil/cgi-bin/GetTRDoc?AD=ADA560408" TargetMode="External"/><Relationship Id="rId103" Type="http://schemas.openxmlformats.org/officeDocument/2006/relationships/hyperlink" Target="http://www.fee.org/the_freeman/detail/why-socialism-causes-pollution" TargetMode="External"/><Relationship Id="rId108" Type="http://schemas.openxmlformats.org/officeDocument/2006/relationships/hyperlink" Target="http://www.degruyter.com/view/j/gej.2010.10.1/gej.2010.10.1.1610/gej.2010.10.1.1610.xml?onlyResultQuery=IWP" TargetMode="External"/><Relationship Id="rId116" Type="http://schemas.openxmlformats.org/officeDocument/2006/relationships/hyperlink" Target="http://nationalinterest.org/commentary/inside-track-take-cuba-off-the-terrorist-list-1733" TargetMode="External"/><Relationship Id="rId124" Type="http://schemas.openxmlformats.org/officeDocument/2006/relationships/hyperlink" Target="http://archives.usaengage.org/literature/2003/20030904%20testimony%20to%20Senate%20Finance.html)//TL" TargetMode="External"/><Relationship Id="rId129" Type="http://schemas.openxmlformats.org/officeDocument/2006/relationships/theme" Target="theme/theme1.xml"/><Relationship Id="rId20" Type="http://schemas.openxmlformats.org/officeDocument/2006/relationships/hyperlink" Target="http://www.worldpoliticsreview.com/articles/11979/conflict-resolution-in-the-americas-the-decline-of-the-oas" TargetMode="External"/><Relationship Id="rId41" Type="http://schemas.openxmlformats.org/officeDocument/2006/relationships/hyperlink" Target="http://www.worldpoliticsreview.com/articles/12127/world-citizen-latin-america-the-worlds-democracy-lab" TargetMode="External"/><Relationship Id="rId54" Type="http://schemas.openxmlformats.org/officeDocument/2006/relationships/hyperlink" Target="http://www.dtic.mil/cgi-bin/GetTRDoc?AD=ADA560408" TargetMode="External"/><Relationship Id="rId62" Type="http://schemas.openxmlformats.org/officeDocument/2006/relationships/hyperlink" Target="http://beta.dawn.com/news/788938/a-post-castro-cuba" TargetMode="External"/><Relationship Id="rId70" Type="http://schemas.openxmlformats.org/officeDocument/2006/relationships/hyperlink" Target="http://www.worldpoliticsreview.com/articles/12840/the-danger-of-dependence-cubas-foreign-policy-after-chavez" TargetMode="External"/><Relationship Id="rId75" Type="http://schemas.openxmlformats.org/officeDocument/2006/relationships/hyperlink" Target="http://www.havanatimes.org/?p=58002)//HA" TargetMode="External"/><Relationship Id="rId83" Type="http://schemas.openxmlformats.org/officeDocument/2006/relationships/hyperlink" Target="http://www.hoover.org/publications/defining-ideas/article/139281" TargetMode="External"/><Relationship Id="rId88" Type="http://schemas.openxmlformats.org/officeDocument/2006/relationships/hyperlink" Target="http://www.wilsoncenter.org/sites/default/files/LAP_Cuba_Implications.pdf)//TL" TargetMode="External"/><Relationship Id="rId91" Type="http://schemas.openxmlformats.org/officeDocument/2006/relationships/hyperlink" Target="http://www.huffingtonpost.com/andras-simonyi/cubas-future-transition-t_b_2859520.html)//TL" TargetMode="External"/><Relationship Id="rId96" Type="http://schemas.openxmlformats.org/officeDocument/2006/relationships/hyperlink" Target="http://links.org.au/node/3254" TargetMode="External"/><Relationship Id="rId111" Type="http://schemas.openxmlformats.org/officeDocument/2006/relationships/hyperlink" Target="http://www.as-coa.org/articles/oil-spill-diplomacy-response-americas" TargetMode="External"/><Relationship Id="rId1" Type="http://schemas.microsoft.com/office/2006/relationships/keyMapCustomizations" Target="customizations.xml"/><Relationship Id="rId6" Type="http://schemas.openxmlformats.org/officeDocument/2006/relationships/styles" Target="styles.xml"/><Relationship Id="rId15" Type="http://schemas.openxmlformats.org/officeDocument/2006/relationships/hyperlink" Target="http://www.worldpoliticsreview.com/articles/11867/the-realist-prism-to-reset-latin-america-policy-u-s-must-think-big" TargetMode="External"/><Relationship Id="rId23" Type="http://schemas.openxmlformats.org/officeDocument/2006/relationships/hyperlink" Target="http://www.tvcamaguey.co.cu/english/index.php/science-and-technology/35-science/92-cuban-specialists-receive-training-on-safe-oil-drilling-.html" TargetMode="External"/><Relationship Id="rId28" Type="http://schemas.openxmlformats.org/officeDocument/2006/relationships/hyperlink" Target="http://www.cubanews.com/sections/third-dry-well-dashes-cubas-hopes-for-oil-independence/" TargetMode="External"/><Relationship Id="rId36" Type="http://schemas.openxmlformats.org/officeDocument/2006/relationships/hyperlink" Target="http://www.nature.com.proxy.lib.umich.edu/nclimate/journal/v1/n2/full/nclimate1102.html" TargetMode="External"/><Relationship Id="rId49" Type="http://schemas.openxmlformats.org/officeDocument/2006/relationships/hyperlink" Target="http://www.wilsoncenter.org/sites/default/files/LAP_Cuba_Implications.pdf)//TL" TargetMode="External"/><Relationship Id="rId57" Type="http://schemas.openxmlformats.org/officeDocument/2006/relationships/hyperlink" Target="http://www.wola.org/sites/default/files/downloadable/Cuba/past/Opting%20for%20Engagement.pdf)//SJF" TargetMode="External"/><Relationship Id="rId106" Type="http://schemas.openxmlformats.org/officeDocument/2006/relationships/hyperlink" Target="http://www.dtic.mil/cgi-bin/GetTRDoc?AD=ADA560408" TargetMode="External"/><Relationship Id="rId114" Type="http://schemas.openxmlformats.org/officeDocument/2006/relationships/hyperlink" Target="http://nationalinterest.org/commentary/getting-ready-post-castro-cuba-8316" TargetMode="External"/><Relationship Id="rId119" Type="http://schemas.openxmlformats.org/officeDocument/2006/relationships/hyperlink" Target="http://nationalinterest.org/commentary/inside-track-take-cuba-off-the-terrorist-list-1733" TargetMode="External"/><Relationship Id="rId127" Type="http://schemas.openxmlformats.org/officeDocument/2006/relationships/hyperlink" Target="http://shadow.foreignpolicy.com/posts/2013/02/25/the_cuba_terrorism_two_step" TargetMode="External"/><Relationship Id="rId10" Type="http://schemas.openxmlformats.org/officeDocument/2006/relationships/footnotes" Target="footnotes.xml"/><Relationship Id="rId31" Type="http://schemas.openxmlformats.org/officeDocument/2006/relationships/hyperlink" Target="http://environs.law.ucdavis.edu/issues/36/2/specht.pdf" TargetMode="External"/><Relationship Id="rId44" Type="http://schemas.openxmlformats.org/officeDocument/2006/relationships/hyperlink" Target="http://www.pbs.org/wnet/nature/episodes/cuba-the-accidental-eden/a-brief-environmental-history/5830/)//TL" TargetMode="External"/><Relationship Id="rId52" Type="http://schemas.openxmlformats.org/officeDocument/2006/relationships/hyperlink" Target="http://www.wilsoncenter.org/sites/default/files/LAP_Cuba_Implications.pdf)//TL" TargetMode="External"/><Relationship Id="rId60" Type="http://schemas.openxmlformats.org/officeDocument/2006/relationships/hyperlink" Target="http://www.brookings.edu/~/media/research/files/papers/2011/11/18%20cuba%20feinberg/1118_cuba_feinberg.pdf" TargetMode="External"/><Relationship Id="rId65" Type="http://schemas.openxmlformats.org/officeDocument/2006/relationships/hyperlink" Target="http://www.huffingtonpost.com/2013/02/25/miguel-diaz-canel-cuba-first-vice-president_n_2758824.html)/EX" TargetMode="External"/><Relationship Id="rId73" Type="http://schemas.openxmlformats.org/officeDocument/2006/relationships/hyperlink" Target="http://www.foreignpolicy.com/articles/2013/04/11/the_cuba_lobby_jay_z" TargetMode="External"/><Relationship Id="rId78" Type="http://schemas.openxmlformats.org/officeDocument/2006/relationships/hyperlink" Target="http://www.cfr.org/cuba/us-cuba-relations/p11113)//TL" TargetMode="External"/><Relationship Id="rId81" Type="http://schemas.openxmlformats.org/officeDocument/2006/relationships/hyperlink" Target="http://www.brookings.edu/research/opinions/2013/03/18-cuba-piccone" TargetMode="External"/><Relationship Id="rId86" Type="http://schemas.openxmlformats.org/officeDocument/2006/relationships/hyperlink" Target="http://www.heritage.org/research/commentary/2009/04/keep-the-embargo-o" TargetMode="External"/><Relationship Id="rId94" Type="http://schemas.openxmlformats.org/officeDocument/2006/relationships/hyperlink" Target="http://www.thestar.com/news/world/2013/03/01/cuba_and_us_still_at_odds_despite_havanas_reforms.html" TargetMode="External"/><Relationship Id="rId99" Type="http://schemas.openxmlformats.org/officeDocument/2006/relationships/hyperlink" Target="http://www.utm.utoronto.ca/~w3his390/A-Foran-Theorizing.the.Revolution.pdf" TargetMode="External"/><Relationship Id="rId101" Type="http://schemas.openxmlformats.org/officeDocument/2006/relationships/hyperlink" Target="http://www.cubademocraciayvida.org/web/article.asp?artID=21053)//TL" TargetMode="External"/><Relationship Id="rId122" Type="http://schemas.openxmlformats.org/officeDocument/2006/relationships/hyperlink" Target="http://www.brookings.edu/research/opinions/2007/02/06latinamerica-huddleston" TargetMode="External"/><Relationship Id="rId4" Type="http://schemas.openxmlformats.org/officeDocument/2006/relationships/customXml" Target="../customXml/item3.xml"/><Relationship Id="rId9" Type="http://schemas.openxmlformats.org/officeDocument/2006/relationships/webSettings" Target="webSettings.xml"/><Relationship Id="rId13" Type="http://schemas.openxmlformats.org/officeDocument/2006/relationships/hyperlink" Target="http://www.worldpoliticsreview.com/articles/11867/the-realist-prism-to-reset-latin-america-policy-u-s-must-think-big" TargetMode="External"/><Relationship Id="rId18" Type="http://schemas.openxmlformats.org/officeDocument/2006/relationships/hyperlink" Target="http://www.laht.com/article.asp?ArticleId=815509&amp;CategoryId=12394" TargetMode="External"/><Relationship Id="rId39" Type="http://schemas.openxmlformats.org/officeDocument/2006/relationships/hyperlink" Target="http://www.nature.com.proxy.lib.umich.edu/nclimate/journal/v1/n2/full/nclimate1102.html" TargetMode="External"/><Relationship Id="rId109" Type="http://schemas.openxmlformats.org/officeDocument/2006/relationships/hyperlink" Target="http://www.brookings.edu/~/media/research/files/papers/2011/11/18%20cuba%20feinberg/1118_cuba_feinberg.pdf)//ID" TargetMode="External"/><Relationship Id="rId34" Type="http://schemas.openxmlformats.org/officeDocument/2006/relationships/hyperlink" Target="http://www.nature.com.proxy.lib.umich.edu/nclimate/journal/v1/n2/full/nclimate1102.html" TargetMode="External"/><Relationship Id="rId50" Type="http://schemas.openxmlformats.org/officeDocument/2006/relationships/hyperlink" Target="http://www.foreignpolicy.com/articles/2012/05/11/getting_ready_for_life_after_castro?page=full)//TL" TargetMode="External"/><Relationship Id="rId55" Type="http://schemas.openxmlformats.org/officeDocument/2006/relationships/hyperlink" Target="http://gees.org/documentos/Documen-03412.pdf)//" TargetMode="External"/><Relationship Id="rId76" Type="http://schemas.openxmlformats.org/officeDocument/2006/relationships/hyperlink" Target="http://www.havanatimes.org/?p=54907)//HA" TargetMode="External"/><Relationship Id="rId97" Type="http://schemas.openxmlformats.org/officeDocument/2006/relationships/hyperlink" Target="http://www.berfrois.com/2012/01/john-beverley-latin-americas-pink-tide/" TargetMode="External"/><Relationship Id="rId104" Type="http://schemas.openxmlformats.org/officeDocument/2006/relationships/hyperlink" Target="http://www.fee.org/the_freeman/detail/why-socialism-causes-pollution" TargetMode="External"/><Relationship Id="rId120" Type="http://schemas.openxmlformats.org/officeDocument/2006/relationships/hyperlink" Target="http://www.wilsoncenter.org/sites/default/files/LAP_Cuba_Implications.pdf)//HA" TargetMode="External"/><Relationship Id="rId125" Type="http://schemas.openxmlformats.org/officeDocument/2006/relationships/hyperlink" Target="https://repository.library.georgetown.edu/bitstream/handle/10822/553334/holmesMichael.pdf?sequence=1" TargetMode="External"/><Relationship Id="rId7" Type="http://schemas.microsoft.com/office/2007/relationships/stylesWithEffects" Target="stylesWithEffects.xml"/><Relationship Id="rId71" Type="http://schemas.openxmlformats.org/officeDocument/2006/relationships/hyperlink" Target="http://www.brookings.edu/~/media/research/files/papers/2011/11/18%20cuba%20feinberg/1118_cuba_feinberg.pdf)//ID" TargetMode="External"/><Relationship Id="rId92" Type="http://schemas.openxmlformats.org/officeDocument/2006/relationships/hyperlink" Target="http://www.ned.org/about/board/meet-our-president/archived-presentations-and-articles/the-sharpening-crisis-in-cuba)//TL" TargetMode="External"/><Relationship Id="rId2" Type="http://schemas.openxmlformats.org/officeDocument/2006/relationships/customXml" Target="../customXml/item1.xml"/><Relationship Id="rId29" Type="http://schemas.openxmlformats.org/officeDocument/2006/relationships/hyperlink" Target="http://www.time.com/time/world/article/0,8599,1853252,00.html)//HA" TargetMode="External"/><Relationship Id="rId24" Type="http://schemas.openxmlformats.org/officeDocument/2006/relationships/hyperlink" Target="http://www.refworld.org/cgi-bin/texis/vtx/rwmain?docid=4f1ea6af2" TargetMode="External"/><Relationship Id="rId40" Type="http://schemas.openxmlformats.org/officeDocument/2006/relationships/hyperlink" Target="http://environs.law.ucdavis.edu/issues/36/2/specht.pdf" TargetMode="External"/><Relationship Id="rId45" Type="http://schemas.openxmlformats.org/officeDocument/2006/relationships/hyperlink" Target="http://www.isn.ethz.ch/Digital-Library/Articles/Detail/?id=90231&amp;lng=en" TargetMode="External"/><Relationship Id="rId66" Type="http://schemas.openxmlformats.org/officeDocument/2006/relationships/hyperlink" Target="http://worldnews.nbcnews.com/_news/2013/03/02/17133513-analysis-castro-brothers-successor-may-inherit-a-very-different-cuba?lite)//EX" TargetMode="External"/><Relationship Id="rId87" Type="http://schemas.openxmlformats.org/officeDocument/2006/relationships/hyperlink" Target="http://nationalinterest.org/commentary/cuba%27s-economic-desperation-7269" TargetMode="External"/><Relationship Id="rId110" Type="http://schemas.openxmlformats.org/officeDocument/2006/relationships/hyperlink" Target="http://www.internationalpolicydigest.org/2013/05/09/time-to-strengthen-the-cuban-embargo/)//TL" TargetMode="External"/><Relationship Id="rId115" Type="http://schemas.openxmlformats.org/officeDocument/2006/relationships/hyperlink" Target="http://nationalinterest.org/commentary/inside-track-take-cuba-off-the-terrorist-list-1733" TargetMode="External"/><Relationship Id="rId61" Type="http://schemas.openxmlformats.org/officeDocument/2006/relationships/hyperlink" Target="http://www.theatlanticwire.com/global/2013/02/can-you-imagine-cuba-without-castro/62461/)/EX" TargetMode="External"/><Relationship Id="rId82" Type="http://schemas.openxmlformats.org/officeDocument/2006/relationships/hyperlink" Target="http://www.foreignpolicy.com/articles/2013/04/11/the_cuba_lobby_jay_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nesm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799</TotalTime>
  <Pages>306</Pages>
  <Words>132122</Words>
  <Characters>753096</Characters>
  <Application>Microsoft Office Word</Application>
  <DocSecurity>0</DocSecurity>
  <Lines>6275</Lines>
  <Paragraphs>1766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883452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Heidt</dc:creator>
  <cp:lastModifiedBy>christinesmet</cp:lastModifiedBy>
  <cp:revision>4</cp:revision>
  <dcterms:created xsi:type="dcterms:W3CDTF">2013-07-04T14:27:00Z</dcterms:created>
  <dcterms:modified xsi:type="dcterms:W3CDTF">2013-08-02T19:33:00Z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