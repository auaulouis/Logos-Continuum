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5C5F" w:rsidRPr="00205C5F" w:rsidRDefault="00205C5F" w:rsidP="00205C5F">
      <w:pPr>
        <w:rPr>
          <w:rFonts w:ascii="Times New Roman" w:hAnsi="Times New Roman"/>
        </w:rPr>
      </w:pPr>
    </w:p>
    <w:p w:rsidR="00205C5F" w:rsidRPr="00205C5F" w:rsidRDefault="00205C5F" w:rsidP="00205C5F">
      <w:pPr>
        <w:rPr>
          <w:rFonts w:ascii="Times New Roman" w:hAnsi="Times New Roman"/>
        </w:rPr>
      </w:pPr>
    </w:p>
    <w:p w:rsidR="00205C5F" w:rsidRPr="00205C5F" w:rsidRDefault="00205C5F" w:rsidP="00205C5F">
      <w:pPr>
        <w:rPr>
          <w:rFonts w:ascii="Times New Roman" w:hAnsi="Times New Roman"/>
        </w:rPr>
      </w:pPr>
    </w:p>
    <w:p w:rsidR="00251B80" w:rsidRDefault="00251B80" w:rsidP="00251B80">
      <w:pPr>
        <w:pStyle w:val="Heading1"/>
      </w:pPr>
      <w:r>
        <w:lastRenderedPageBreak/>
        <w:t>***Dip Cap DA***</w:t>
      </w:r>
    </w:p>
    <w:p w:rsidR="00205C5F" w:rsidRPr="00696ADB" w:rsidRDefault="00205C5F" w:rsidP="00205C5F">
      <w:pPr>
        <w:pStyle w:val="Heading2"/>
        <w:rPr>
          <w:rFonts w:cs="Times New Roman"/>
        </w:rPr>
      </w:pPr>
      <w:r w:rsidRPr="00696ADB">
        <w:rPr>
          <w:rFonts w:cs="Times New Roman"/>
        </w:rPr>
        <w:lastRenderedPageBreak/>
        <w:t>***Syria Scenario***</w:t>
      </w:r>
    </w:p>
    <w:p w:rsidR="00205C5F" w:rsidRPr="00696ADB" w:rsidRDefault="00205C5F" w:rsidP="00205C5F">
      <w:pPr>
        <w:pStyle w:val="Heading3"/>
        <w:rPr>
          <w:rFonts w:cs="Times New Roman"/>
        </w:rPr>
      </w:pPr>
      <w:r w:rsidRPr="00696ADB">
        <w:rPr>
          <w:rFonts w:cs="Times New Roman"/>
        </w:rPr>
        <w:lastRenderedPageBreak/>
        <w:t xml:space="preserve">1NC – Syria </w:t>
      </w:r>
    </w:p>
    <w:p w:rsidR="00205C5F" w:rsidRPr="00696ADB" w:rsidRDefault="00205C5F" w:rsidP="00205C5F">
      <w:pPr>
        <w:pStyle w:val="Heading4"/>
        <w:rPr>
          <w:rFonts w:cs="Times New Roman"/>
        </w:rPr>
      </w:pPr>
      <w:r w:rsidRPr="00696ADB">
        <w:rPr>
          <w:rFonts w:cs="Times New Roman"/>
        </w:rPr>
        <w:t xml:space="preserve">Syria is the focus of Kerry’s agenda and recent trips – Diplomatic capital is key to effectiveness </w:t>
      </w:r>
    </w:p>
    <w:p w:rsidR="00205C5F" w:rsidRPr="00696ADB" w:rsidRDefault="00205C5F" w:rsidP="00205C5F">
      <w:pPr>
        <w:rPr>
          <w:rFonts w:ascii="Times New Roman" w:hAnsi="Times New Roman"/>
          <w:sz w:val="14"/>
        </w:rPr>
      </w:pPr>
      <w:r w:rsidRPr="00696ADB">
        <w:rPr>
          <w:rStyle w:val="StyleStyleBold12pt"/>
          <w:rFonts w:ascii="Times New Roman" w:hAnsi="Times New Roman"/>
        </w:rPr>
        <w:t xml:space="preserve">Stearns, </w:t>
      </w:r>
      <w:proofErr w:type="spellStart"/>
      <w:r w:rsidRPr="00696ADB">
        <w:rPr>
          <w:rStyle w:val="StyleStyleBold12pt"/>
          <w:rFonts w:ascii="Times New Roman" w:hAnsi="Times New Roman"/>
        </w:rPr>
        <w:t>DoS</w:t>
      </w:r>
      <w:proofErr w:type="spellEnd"/>
      <w:r w:rsidRPr="00696ADB">
        <w:rPr>
          <w:rStyle w:val="StyleStyleBold12pt"/>
          <w:rFonts w:ascii="Times New Roman" w:hAnsi="Times New Roman"/>
        </w:rPr>
        <w:t xml:space="preserve"> Correspondent, 7-2</w:t>
      </w:r>
      <w:r w:rsidRPr="00696ADB">
        <w:rPr>
          <w:rFonts w:ascii="Times New Roman" w:hAnsi="Times New Roman"/>
          <w:sz w:val="14"/>
        </w:rPr>
        <w:t xml:space="preserve">, (Scott Stearns, Voice of America, “Kerry Talks Syria </w:t>
      </w:r>
      <w:proofErr w:type="gramStart"/>
      <w:r w:rsidRPr="00696ADB">
        <w:rPr>
          <w:rFonts w:ascii="Times New Roman" w:hAnsi="Times New Roman"/>
          <w:sz w:val="14"/>
        </w:rPr>
        <w:t>With</w:t>
      </w:r>
      <w:proofErr w:type="gramEnd"/>
      <w:r w:rsidRPr="00696ADB">
        <w:rPr>
          <w:rFonts w:ascii="Times New Roman" w:hAnsi="Times New Roman"/>
          <w:sz w:val="14"/>
        </w:rPr>
        <w:t xml:space="preserve"> </w:t>
      </w:r>
      <w:proofErr w:type="spellStart"/>
      <w:r w:rsidRPr="00696ADB">
        <w:rPr>
          <w:rFonts w:ascii="Times New Roman" w:hAnsi="Times New Roman"/>
          <w:sz w:val="14"/>
        </w:rPr>
        <w:t>Davutoglu</w:t>
      </w:r>
      <w:proofErr w:type="spellEnd"/>
      <w:r w:rsidRPr="00696ADB">
        <w:rPr>
          <w:rFonts w:ascii="Times New Roman" w:hAnsi="Times New Roman"/>
          <w:sz w:val="14"/>
        </w:rPr>
        <w:t xml:space="preserve">, </w:t>
      </w:r>
      <w:proofErr w:type="spellStart"/>
      <w:r w:rsidRPr="00696ADB">
        <w:rPr>
          <w:rFonts w:ascii="Times New Roman" w:hAnsi="Times New Roman"/>
          <w:sz w:val="14"/>
        </w:rPr>
        <w:t>Lavrov</w:t>
      </w:r>
      <w:proofErr w:type="spellEnd"/>
      <w:r w:rsidRPr="00696ADB">
        <w:rPr>
          <w:rFonts w:ascii="Times New Roman" w:hAnsi="Times New Roman"/>
          <w:sz w:val="14"/>
        </w:rPr>
        <w:t>” July 02, 2013, &lt;http://www.voanews.com/content/kerry-talks-syria-with-davutoglu-lavrov/1693301.html&gt; Accessed: 7-13-2013, BK)</w:t>
      </w:r>
    </w:p>
    <w:p w:rsidR="00205C5F" w:rsidRPr="00696ADB" w:rsidRDefault="00205C5F" w:rsidP="00205C5F">
      <w:pPr>
        <w:rPr>
          <w:rFonts w:ascii="Times New Roman" w:hAnsi="Times New Roman"/>
          <w:sz w:val="14"/>
        </w:rPr>
      </w:pPr>
    </w:p>
    <w:p w:rsidR="00205C5F" w:rsidRPr="00696ADB" w:rsidRDefault="00205C5F" w:rsidP="00205C5F">
      <w:pPr>
        <w:rPr>
          <w:rFonts w:ascii="Times New Roman" w:hAnsi="Times New Roman"/>
          <w:sz w:val="14"/>
        </w:rPr>
      </w:pPr>
      <w:r w:rsidRPr="00696ADB">
        <w:rPr>
          <w:rFonts w:ascii="Times New Roman" w:hAnsi="Times New Roman"/>
          <w:sz w:val="14"/>
        </w:rPr>
        <w:t xml:space="preserve">BANDAR SERI BEGAWAN, BRUNEI — U.S. Secretary of State John </w:t>
      </w:r>
      <w:r w:rsidRPr="00696ADB">
        <w:rPr>
          <w:rStyle w:val="TitleChar"/>
          <w:rFonts w:ascii="Times New Roman" w:hAnsi="Times New Roman"/>
        </w:rPr>
        <w:t>Kerry met</w:t>
      </w:r>
      <w:r w:rsidRPr="00696ADB">
        <w:rPr>
          <w:rFonts w:ascii="Times New Roman" w:hAnsi="Times New Roman"/>
          <w:sz w:val="14"/>
        </w:rPr>
        <w:t xml:space="preserve"> separately </w:t>
      </w:r>
      <w:r w:rsidRPr="00696ADB">
        <w:rPr>
          <w:rStyle w:val="TitleChar"/>
          <w:rFonts w:ascii="Times New Roman" w:hAnsi="Times New Roman"/>
        </w:rPr>
        <w:t>with Turkish Foreign Minister</w:t>
      </w:r>
      <w:r w:rsidRPr="00696ADB">
        <w:rPr>
          <w:rFonts w:ascii="Times New Roman" w:hAnsi="Times New Roman"/>
          <w:sz w:val="14"/>
        </w:rPr>
        <w:t xml:space="preserve"> </w:t>
      </w:r>
      <w:proofErr w:type="spellStart"/>
      <w:r w:rsidRPr="00696ADB">
        <w:rPr>
          <w:rFonts w:ascii="Times New Roman" w:hAnsi="Times New Roman"/>
          <w:sz w:val="14"/>
        </w:rPr>
        <w:t>Ahmet</w:t>
      </w:r>
      <w:proofErr w:type="spellEnd"/>
      <w:r w:rsidRPr="00696ADB">
        <w:rPr>
          <w:rFonts w:ascii="Times New Roman" w:hAnsi="Times New Roman"/>
          <w:sz w:val="14"/>
        </w:rPr>
        <w:t xml:space="preserve"> </w:t>
      </w:r>
      <w:proofErr w:type="spellStart"/>
      <w:r w:rsidRPr="00696ADB">
        <w:rPr>
          <w:rStyle w:val="TitleChar"/>
          <w:rFonts w:ascii="Times New Roman" w:hAnsi="Times New Roman"/>
        </w:rPr>
        <w:t>Davutoglu</w:t>
      </w:r>
      <w:proofErr w:type="spellEnd"/>
      <w:r w:rsidRPr="00696ADB">
        <w:rPr>
          <w:rStyle w:val="TitleChar"/>
          <w:rFonts w:ascii="Times New Roman" w:hAnsi="Times New Roman"/>
        </w:rPr>
        <w:t xml:space="preserve"> and Russian Foreign Minister</w:t>
      </w:r>
      <w:r w:rsidRPr="00696ADB">
        <w:rPr>
          <w:rFonts w:ascii="Times New Roman" w:hAnsi="Times New Roman"/>
          <w:sz w:val="14"/>
        </w:rPr>
        <w:t xml:space="preserve"> Sergei </w:t>
      </w:r>
      <w:proofErr w:type="spellStart"/>
      <w:r w:rsidRPr="00696ADB">
        <w:rPr>
          <w:rStyle w:val="TitleChar"/>
          <w:rFonts w:ascii="Times New Roman" w:hAnsi="Times New Roman"/>
        </w:rPr>
        <w:t>Lavrov</w:t>
      </w:r>
      <w:proofErr w:type="spellEnd"/>
      <w:r w:rsidRPr="00696ADB">
        <w:rPr>
          <w:rStyle w:val="TitleChar"/>
          <w:rFonts w:ascii="Times New Roman" w:hAnsi="Times New Roman"/>
        </w:rPr>
        <w:t xml:space="preserve"> Tuesday for talks about Syria's civil war. </w:t>
      </w:r>
      <w:r w:rsidRPr="00696ADB">
        <w:rPr>
          <w:rFonts w:ascii="Times New Roman" w:hAnsi="Times New Roman"/>
          <w:sz w:val="14"/>
        </w:rPr>
        <w:t>The meetings came on the sidelines of a forum of South East Asian nations in Brunei.</w:t>
      </w:r>
      <w:r w:rsidRPr="00696ADB">
        <w:rPr>
          <w:rFonts w:ascii="Times New Roman" w:hAnsi="Times New Roman"/>
          <w:sz w:val="12"/>
        </w:rPr>
        <w:t>¶</w:t>
      </w:r>
      <w:r w:rsidRPr="00696ADB">
        <w:rPr>
          <w:rFonts w:ascii="Times New Roman" w:hAnsi="Times New Roman"/>
          <w:sz w:val="14"/>
        </w:rPr>
        <w:t xml:space="preserve"> </w:t>
      </w:r>
      <w:proofErr w:type="gramStart"/>
      <w:r w:rsidRPr="00696ADB">
        <w:rPr>
          <w:rFonts w:ascii="Times New Roman" w:hAnsi="Times New Roman"/>
          <w:sz w:val="14"/>
        </w:rPr>
        <w:t>A</w:t>
      </w:r>
      <w:proofErr w:type="gramEnd"/>
      <w:r w:rsidRPr="00696ADB">
        <w:rPr>
          <w:rFonts w:ascii="Times New Roman" w:hAnsi="Times New Roman"/>
          <w:sz w:val="14"/>
        </w:rPr>
        <w:t xml:space="preserve"> senior State Department official says </w:t>
      </w:r>
      <w:r w:rsidRPr="00696ADB">
        <w:rPr>
          <w:rStyle w:val="TitleChar"/>
          <w:rFonts w:ascii="Times New Roman" w:hAnsi="Times New Roman"/>
        </w:rPr>
        <w:t xml:space="preserve">Kerry and </w:t>
      </w:r>
      <w:proofErr w:type="spellStart"/>
      <w:r w:rsidRPr="00696ADB">
        <w:rPr>
          <w:rStyle w:val="TitleChar"/>
          <w:rFonts w:ascii="Times New Roman" w:hAnsi="Times New Roman"/>
        </w:rPr>
        <w:t>Davutoglu</w:t>
      </w:r>
      <w:proofErr w:type="spellEnd"/>
      <w:r w:rsidRPr="00696ADB">
        <w:rPr>
          <w:rStyle w:val="TitleChar"/>
          <w:rFonts w:ascii="Times New Roman" w:hAnsi="Times New Roman"/>
        </w:rPr>
        <w:t xml:space="preserve"> focused on ways to strengthen opponents of</w:t>
      </w:r>
      <w:r w:rsidRPr="00696ADB">
        <w:rPr>
          <w:rFonts w:ascii="Times New Roman" w:hAnsi="Times New Roman"/>
          <w:sz w:val="14"/>
        </w:rPr>
        <w:t xml:space="preserve"> Syrian President Bashar al-</w:t>
      </w:r>
      <w:r w:rsidRPr="00696ADB">
        <w:rPr>
          <w:rStyle w:val="TitleChar"/>
          <w:rFonts w:ascii="Times New Roman" w:hAnsi="Times New Roman"/>
        </w:rPr>
        <w:t>Assad and to expand humanitarian assistance for civilians displaced by the fighting. Both men expressed concern over attacks by Assad loyalists against civilians in the city of Homs and</w:t>
      </w:r>
      <w:r w:rsidRPr="00696ADB">
        <w:rPr>
          <w:rFonts w:ascii="Times New Roman" w:hAnsi="Times New Roman"/>
          <w:sz w:val="14"/>
        </w:rPr>
        <w:t xml:space="preserve"> over what a U.S. official called "</w:t>
      </w:r>
      <w:r w:rsidRPr="00696ADB">
        <w:rPr>
          <w:rStyle w:val="TitleChar"/>
          <w:rFonts w:ascii="Times New Roman" w:hAnsi="Times New Roman"/>
        </w:rPr>
        <w:t>Hezbollah's continued violent and destabilizing interference in Syria</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Turkey is a front-line ally among countries backing the rebellion</w:t>
      </w:r>
      <w:r w:rsidRPr="00696ADB">
        <w:rPr>
          <w:rFonts w:ascii="Times New Roman" w:hAnsi="Times New Roman"/>
          <w:sz w:val="14"/>
        </w:rPr>
        <w:t xml:space="preserve">, especially those, such as the United States, </w:t>
      </w:r>
      <w:r w:rsidRPr="00696ADB">
        <w:rPr>
          <w:rStyle w:val="TitleChar"/>
          <w:rFonts w:ascii="Times New Roman" w:hAnsi="Times New Roman"/>
        </w:rPr>
        <w:t>who now say they will help arm Assad opponents.</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Russia, on the other hand, is arming Assad</w:t>
      </w:r>
      <w:r w:rsidRPr="00696ADB">
        <w:rPr>
          <w:rFonts w:ascii="Times New Roman" w:hAnsi="Times New Roman"/>
          <w:sz w:val="14"/>
        </w:rPr>
        <w:t xml:space="preserve"> forces and says those who would give weapons to rebels risk having those weapons fall into the hands of terrorists. While backing opposing sides in this conflict, </w:t>
      </w:r>
      <w:r w:rsidRPr="00696ADB">
        <w:rPr>
          <w:rStyle w:val="TitleChar"/>
          <w:rFonts w:ascii="Times New Roman" w:hAnsi="Times New Roman"/>
        </w:rPr>
        <w:t xml:space="preserve">Kerry and </w:t>
      </w:r>
      <w:proofErr w:type="spellStart"/>
      <w:r w:rsidRPr="00696ADB">
        <w:rPr>
          <w:rStyle w:val="TitleChar"/>
          <w:rFonts w:ascii="Times New Roman" w:hAnsi="Times New Roman"/>
        </w:rPr>
        <w:t>Lavrov</w:t>
      </w:r>
      <w:proofErr w:type="spellEnd"/>
      <w:r w:rsidRPr="00696ADB">
        <w:rPr>
          <w:rStyle w:val="TitleChar"/>
          <w:rFonts w:ascii="Times New Roman" w:hAnsi="Times New Roman"/>
        </w:rPr>
        <w:t xml:space="preserve"> continue to work toward Syrian talks on a transitional authority to end the civil war. That was the focus of their meeting here in Brunei</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Kerry says he and </w:t>
      </w:r>
      <w:proofErr w:type="spellStart"/>
      <w:r w:rsidRPr="00696ADB">
        <w:rPr>
          <w:rFonts w:ascii="Times New Roman" w:hAnsi="Times New Roman"/>
          <w:sz w:val="14"/>
        </w:rPr>
        <w:t>Lavrov</w:t>
      </w:r>
      <w:proofErr w:type="spellEnd"/>
      <w:r w:rsidRPr="00696ADB">
        <w:rPr>
          <w:rFonts w:ascii="Times New Roman" w:hAnsi="Times New Roman"/>
          <w:sz w:val="14"/>
        </w:rPr>
        <w:t xml:space="preserve"> agree there </w:t>
      </w:r>
      <w:proofErr w:type="spellStart"/>
      <w:r w:rsidRPr="00696ADB">
        <w:rPr>
          <w:rFonts w:ascii="Times New Roman" w:hAnsi="Times New Roman"/>
          <w:sz w:val="14"/>
        </w:rPr>
        <w:t>can not</w:t>
      </w:r>
      <w:proofErr w:type="spellEnd"/>
      <w:r w:rsidRPr="00696ADB">
        <w:rPr>
          <w:rFonts w:ascii="Times New Roman" w:hAnsi="Times New Roman"/>
          <w:sz w:val="14"/>
        </w:rPr>
        <w:t xml:space="preserve"> be a military solution to the Syrian crisis. </w:t>
      </w:r>
      <w:r w:rsidRPr="00696ADB">
        <w:rPr>
          <w:rStyle w:val="TitleChar"/>
          <w:rFonts w:ascii="Times New Roman" w:hAnsi="Times New Roman"/>
        </w:rPr>
        <w:t>The secretary of state began this trip 12 days ago, meeting with Syrian opposition supporters in Doha, all of whom agreed to increase their support for the rebellion</w:t>
      </w:r>
      <w:r w:rsidRPr="00696ADB">
        <w:rPr>
          <w:rFonts w:ascii="Times New Roman" w:hAnsi="Times New Roman"/>
          <w:sz w:val="14"/>
        </w:rPr>
        <w:t>, nine of the eleven agreeing to provide weapons.</w:t>
      </w:r>
    </w:p>
    <w:p w:rsidR="00205C5F" w:rsidRPr="00696ADB" w:rsidRDefault="00205C5F" w:rsidP="00205C5F">
      <w:pPr>
        <w:pStyle w:val="Heading4"/>
        <w:rPr>
          <w:rFonts w:cs="Times New Roman"/>
        </w:rPr>
      </w:pPr>
      <w:r w:rsidRPr="00696ADB">
        <w:rPr>
          <w:rFonts w:cs="Times New Roman"/>
        </w:rPr>
        <w:t xml:space="preserve">Plan forces a trade-off </w:t>
      </w:r>
    </w:p>
    <w:p w:rsidR="00205C5F" w:rsidRPr="00696ADB" w:rsidRDefault="00205C5F" w:rsidP="00205C5F">
      <w:pPr>
        <w:rPr>
          <w:rStyle w:val="StyleStyleBold12pt"/>
          <w:rFonts w:ascii="Times New Roman" w:hAnsi="Times New Roman"/>
        </w:rPr>
      </w:pPr>
      <w:r w:rsidRPr="00696ADB">
        <w:rPr>
          <w:rStyle w:val="StyleStyleBold12pt"/>
          <w:rFonts w:ascii="Times New Roman" w:hAnsi="Times New Roman"/>
        </w:rPr>
        <w:t xml:space="preserve">Anderson &amp; </w:t>
      </w:r>
      <w:proofErr w:type="spellStart"/>
      <w:r w:rsidRPr="00696ADB">
        <w:rPr>
          <w:rStyle w:val="StyleStyleBold12pt"/>
          <w:rFonts w:ascii="Times New Roman" w:hAnsi="Times New Roman"/>
        </w:rPr>
        <w:t>Grewell</w:t>
      </w:r>
      <w:proofErr w:type="spellEnd"/>
      <w:r w:rsidRPr="00696ADB">
        <w:rPr>
          <w:rStyle w:val="StyleStyleBold12pt"/>
          <w:rFonts w:ascii="Times New Roman" w:hAnsi="Times New Roman"/>
        </w:rPr>
        <w:t xml:space="preserve">, Research Associate and Political Economy research Center and professor of economics at Montana State, 2002 </w:t>
      </w:r>
    </w:p>
    <w:p w:rsidR="00205C5F" w:rsidRPr="00696ADB" w:rsidRDefault="00205C5F" w:rsidP="00205C5F">
      <w:pPr>
        <w:rPr>
          <w:rFonts w:ascii="Times New Roman" w:hAnsi="Times New Roman"/>
        </w:rPr>
      </w:pPr>
      <w:r w:rsidRPr="00696ADB">
        <w:rPr>
          <w:rFonts w:ascii="Times New Roman" w:hAnsi="Times New Roman"/>
        </w:rPr>
        <w:t xml:space="preserve">[Terry and J. Bishop, The Greening of Foreign Policy, </w:t>
      </w:r>
      <w:hyperlink r:id="rId10" w:history="1">
        <w:r w:rsidRPr="00696ADB">
          <w:rPr>
            <w:rStyle w:val="Hyperlink"/>
            <w:rFonts w:ascii="Times New Roman" w:hAnsi="Times New Roman"/>
          </w:rPr>
          <w:t>http://www.perc.org/pdf/ps20.pdf 7/12/13</w:t>
        </w:r>
      </w:hyperlink>
      <w:r w:rsidRPr="00696ADB">
        <w:rPr>
          <w:rFonts w:ascii="Times New Roman" w:hAnsi="Times New Roman"/>
        </w:rPr>
        <w:t xml:space="preserve"> RC]</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6"/>
        </w:rPr>
      </w:pPr>
      <w:r w:rsidRPr="00696ADB">
        <w:rPr>
          <w:rFonts w:ascii="Times New Roman" w:hAnsi="Times New Roman"/>
          <w:sz w:val="16"/>
        </w:rPr>
        <w:t>Greater international environmental regulation can increase international tension</w:t>
      </w:r>
      <w:r w:rsidRPr="00696ADB">
        <w:rPr>
          <w:rStyle w:val="TitleChar"/>
          <w:rFonts w:ascii="Times New Roman" w:hAnsi="Times New Roman"/>
        </w:rPr>
        <w:t>. Foreign policy is a bag of goods that</w:t>
      </w:r>
      <w:r w:rsidR="00696ADB" w:rsidRPr="00696ADB">
        <w:rPr>
          <w:rStyle w:val="TitleChar"/>
          <w:rFonts w:ascii="Times New Roman" w:hAnsi="Times New Roman"/>
          <w:sz w:val="12"/>
          <w:u w:val="none"/>
        </w:rPr>
        <w:t>¶</w:t>
      </w:r>
      <w:r w:rsidRPr="00696ADB">
        <w:rPr>
          <w:rStyle w:val="TitleChar"/>
          <w:rFonts w:ascii="Times New Roman" w:hAnsi="Times New Roman"/>
        </w:rPr>
        <w:t xml:space="preserve"> includes issues from free trade to arms trading to human rights.</w:t>
      </w:r>
      <w:r w:rsidR="00696ADB" w:rsidRPr="00696ADB">
        <w:rPr>
          <w:rStyle w:val="TitleChar"/>
          <w:rFonts w:ascii="Times New Roman" w:hAnsi="Times New Roman"/>
          <w:sz w:val="12"/>
          <w:u w:val="none"/>
        </w:rPr>
        <w:t>¶</w:t>
      </w:r>
      <w:r w:rsidRPr="00696ADB">
        <w:rPr>
          <w:rStyle w:val="TitleChar"/>
          <w:rFonts w:ascii="Times New Roman" w:hAnsi="Times New Roman"/>
        </w:rPr>
        <w:t xml:space="preserve"> Each new issue in the bag weighs it down</w:t>
      </w:r>
      <w:r w:rsidRPr="00696ADB">
        <w:rPr>
          <w:rFonts w:ascii="Times New Roman" w:hAnsi="Times New Roman"/>
          <w:sz w:val="16"/>
        </w:rPr>
        <w:t>, lessening the focus on</w:t>
      </w:r>
      <w:r w:rsidR="00696ADB" w:rsidRPr="00696ADB">
        <w:rPr>
          <w:rFonts w:ascii="Times New Roman" w:hAnsi="Times New Roman"/>
          <w:sz w:val="12"/>
        </w:rPr>
        <w:t>¶</w:t>
      </w:r>
      <w:r w:rsidRPr="00696ADB">
        <w:rPr>
          <w:rFonts w:ascii="Times New Roman" w:hAnsi="Times New Roman"/>
          <w:sz w:val="16"/>
        </w:rPr>
        <w:t xml:space="preserve"> other issues and even </w:t>
      </w:r>
      <w:r w:rsidRPr="00696ADB">
        <w:rPr>
          <w:rStyle w:val="TitleChar"/>
          <w:rFonts w:ascii="Times New Roman" w:hAnsi="Times New Roman"/>
        </w:rPr>
        <w:t>creating conflicts</w:t>
      </w:r>
      <w:r w:rsidRPr="00696ADB">
        <w:rPr>
          <w:rFonts w:ascii="Times New Roman" w:hAnsi="Times New Roman"/>
          <w:sz w:val="16"/>
        </w:rPr>
        <w:t xml:space="preserve"> between issues.</w:t>
      </w:r>
      <w:r w:rsidR="00696ADB" w:rsidRPr="00696ADB">
        <w:rPr>
          <w:rFonts w:ascii="Times New Roman" w:hAnsi="Times New Roman"/>
          <w:sz w:val="12"/>
        </w:rPr>
        <w:t>¶</w:t>
      </w:r>
      <w:r w:rsidRPr="00696ADB">
        <w:rPr>
          <w:rFonts w:ascii="Times New Roman" w:hAnsi="Times New Roman"/>
          <w:sz w:val="16"/>
        </w:rPr>
        <w:t xml:space="preserve"> Increased environmental regulations could cause countries</w:t>
      </w:r>
      <w:r w:rsidR="00696ADB" w:rsidRPr="00696ADB">
        <w:rPr>
          <w:rFonts w:ascii="Times New Roman" w:hAnsi="Times New Roman"/>
          <w:sz w:val="12"/>
        </w:rPr>
        <w:t>¶</w:t>
      </w:r>
      <w:r w:rsidRPr="00696ADB">
        <w:rPr>
          <w:rFonts w:ascii="Times New Roman" w:hAnsi="Times New Roman"/>
          <w:sz w:val="16"/>
        </w:rPr>
        <w:t xml:space="preserve"> to lessen their focus on international threats of violence such as</w:t>
      </w:r>
      <w:r w:rsidR="00696ADB" w:rsidRPr="00696ADB">
        <w:rPr>
          <w:rFonts w:ascii="Times New Roman" w:hAnsi="Times New Roman"/>
          <w:sz w:val="12"/>
        </w:rPr>
        <w:t>¶</w:t>
      </w:r>
      <w:r w:rsidRPr="00696ADB">
        <w:rPr>
          <w:rFonts w:ascii="Times New Roman" w:hAnsi="Times New Roman"/>
          <w:sz w:val="16"/>
        </w:rPr>
        <w:t xml:space="preserve"> the sale of ballistic missiles or border conflicts between nations.</w:t>
      </w:r>
      <w:r w:rsidR="00696ADB"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As countries must watch over more and more issues arising in the</w:t>
      </w:r>
      <w:r w:rsidR="00696ADB" w:rsidRPr="00696ADB">
        <w:rPr>
          <w:rStyle w:val="TitleChar"/>
          <w:rFonts w:ascii="Times New Roman" w:hAnsi="Times New Roman"/>
          <w:sz w:val="12"/>
          <w:u w:val="none"/>
        </w:rPr>
        <w:t>¶</w:t>
      </w:r>
      <w:r w:rsidRPr="00696ADB">
        <w:rPr>
          <w:rStyle w:val="TitleChar"/>
          <w:rFonts w:ascii="Times New Roman" w:hAnsi="Times New Roman"/>
        </w:rPr>
        <w:t xml:space="preserve"> international policy arena, they will stretch the resources necessary to deal with traditional international issues</w:t>
      </w:r>
      <w:r w:rsidRPr="00696ADB">
        <w:rPr>
          <w:rFonts w:ascii="Times New Roman" w:hAnsi="Times New Roman"/>
          <w:sz w:val="16"/>
        </w:rPr>
        <w:t>. As Schaefer (2000</w:t>
      </w:r>
      <w:proofErr w:type="gramStart"/>
      <w:r w:rsidRPr="00696ADB">
        <w:rPr>
          <w:rFonts w:ascii="Times New Roman" w:hAnsi="Times New Roman"/>
          <w:sz w:val="16"/>
        </w:rPr>
        <w:t>,</w:t>
      </w:r>
      <w:r w:rsidR="00696ADB" w:rsidRPr="00696ADB">
        <w:rPr>
          <w:rFonts w:ascii="Times New Roman" w:hAnsi="Times New Roman"/>
          <w:sz w:val="12"/>
        </w:rPr>
        <w:t>¶</w:t>
      </w:r>
      <w:proofErr w:type="gramEnd"/>
      <w:r w:rsidRPr="00696ADB">
        <w:rPr>
          <w:rFonts w:ascii="Times New Roman" w:hAnsi="Times New Roman"/>
          <w:sz w:val="16"/>
        </w:rPr>
        <w:t xml:space="preserve"> 46) writes, “</w:t>
      </w:r>
      <w:r w:rsidRPr="00696ADB">
        <w:rPr>
          <w:rStyle w:val="TitleChar"/>
          <w:rFonts w:ascii="Times New Roman" w:hAnsi="Times New Roman"/>
        </w:rPr>
        <w:t>Because diplomatic currency is finite . . . it is critically important that the United States focus its diplomatic efforts</w:t>
      </w:r>
      <w:r w:rsidR="00696ADB" w:rsidRPr="00696ADB">
        <w:rPr>
          <w:rStyle w:val="TitleChar"/>
          <w:rFonts w:ascii="Times New Roman" w:hAnsi="Times New Roman"/>
          <w:sz w:val="12"/>
          <w:u w:val="none"/>
        </w:rPr>
        <w:t>¶</w:t>
      </w:r>
      <w:r w:rsidRPr="00696ADB">
        <w:rPr>
          <w:rStyle w:val="TitleChar"/>
          <w:rFonts w:ascii="Times New Roman" w:hAnsi="Times New Roman"/>
        </w:rPr>
        <w:t xml:space="preserve"> on issues of paramount importance to the nation</w:t>
      </w:r>
      <w:r w:rsidRPr="00696ADB">
        <w:rPr>
          <w:rFonts w:ascii="Times New Roman" w:hAnsi="Times New Roman"/>
          <w:sz w:val="16"/>
        </w:rPr>
        <w:t>. Traditionally</w:t>
      </w:r>
      <w:proofErr w:type="gramStart"/>
      <w:r w:rsidRPr="00696ADB">
        <w:rPr>
          <w:rFonts w:ascii="Times New Roman" w:hAnsi="Times New Roman"/>
          <w:sz w:val="16"/>
        </w:rPr>
        <w:t>,</w:t>
      </w:r>
      <w:r w:rsidR="00696ADB" w:rsidRPr="00696ADB">
        <w:rPr>
          <w:rFonts w:ascii="Times New Roman" w:hAnsi="Times New Roman"/>
          <w:sz w:val="12"/>
        </w:rPr>
        <w:t>¶</w:t>
      </w:r>
      <w:proofErr w:type="gramEnd"/>
      <w:r w:rsidRPr="00696ADB">
        <w:rPr>
          <w:rFonts w:ascii="Times New Roman" w:hAnsi="Times New Roman"/>
          <w:sz w:val="16"/>
        </w:rPr>
        <w:t xml:space="preserve"> these priorities have been opposing hostile domination of key geographic regions, supporting our allies, securing vital resources, and</w:t>
      </w:r>
      <w:r w:rsidR="00696ADB" w:rsidRPr="00696ADB">
        <w:rPr>
          <w:rFonts w:ascii="Times New Roman" w:hAnsi="Times New Roman"/>
          <w:sz w:val="12"/>
        </w:rPr>
        <w:t>¶</w:t>
      </w:r>
      <w:r w:rsidRPr="00696ADB">
        <w:rPr>
          <w:rFonts w:ascii="Times New Roman" w:hAnsi="Times New Roman"/>
          <w:sz w:val="16"/>
        </w:rPr>
        <w:t xml:space="preserve"> ensuring access to foreign economies.”</w:t>
      </w:r>
    </w:p>
    <w:p w:rsidR="00205C5F" w:rsidRPr="00696ADB" w:rsidRDefault="00205C5F" w:rsidP="00205C5F">
      <w:pPr>
        <w:pStyle w:val="Heading4"/>
        <w:rPr>
          <w:rFonts w:cs="Times New Roman"/>
        </w:rPr>
      </w:pPr>
      <w:r w:rsidRPr="00696ADB">
        <w:rPr>
          <w:rFonts w:cs="Times New Roman"/>
        </w:rPr>
        <w:t>Failure of diplomacy sends a signal of weakness – crushes US credibility</w:t>
      </w:r>
    </w:p>
    <w:p w:rsidR="00205C5F" w:rsidRPr="00696ADB" w:rsidRDefault="00205C5F" w:rsidP="00205C5F">
      <w:pPr>
        <w:rPr>
          <w:rFonts w:ascii="Times New Roman" w:hAnsi="Times New Roman"/>
        </w:rPr>
      </w:pPr>
      <w:r w:rsidRPr="00696ADB">
        <w:rPr>
          <w:rFonts w:ascii="Times New Roman" w:eastAsiaTheme="majorEastAsia" w:hAnsi="Times New Roman"/>
          <w:b/>
          <w:bCs/>
          <w:iCs/>
          <w:sz w:val="26"/>
        </w:rPr>
        <w:t>CSM 13, an international news organization, 13</w:t>
      </w:r>
      <w:r w:rsidRPr="00696ADB">
        <w:rPr>
          <w:rFonts w:ascii="Times New Roman" w:hAnsi="Times New Roman"/>
        </w:rPr>
        <w:t xml:space="preserve"> (Christian Science Monitor, May 28, 2013, “Why US must stop Russian missiles for Syria,” http://www.csmonitor.com/Commentary/the-monitors-view/2013/0528/Why-US-must-stop-Russian-missiles-for-Syria, //RM, 7/13/13, AR) </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Fonts w:ascii="Times New Roman" w:hAnsi="Times New Roman"/>
          <w:sz w:val="16"/>
        </w:rPr>
        <w:t xml:space="preserve">That’s far from the approach of </w:t>
      </w:r>
      <w:r w:rsidRPr="00696ADB">
        <w:rPr>
          <w:rStyle w:val="TitleChar"/>
          <w:rFonts w:ascii="Times New Roman" w:hAnsi="Times New Roman"/>
        </w:rPr>
        <w:t>Russia under Vladimir Putin</w:t>
      </w:r>
      <w:r w:rsidRPr="00696ADB">
        <w:rPr>
          <w:rFonts w:ascii="Times New Roman" w:hAnsi="Times New Roman"/>
          <w:sz w:val="16"/>
        </w:rPr>
        <w:t xml:space="preserve">. His decision this week to send sophisticated S-300 antiaircraft missiles to Syria’s embattled regime </w:t>
      </w:r>
      <w:r w:rsidRPr="00696ADB">
        <w:rPr>
          <w:rStyle w:val="TitleChar"/>
          <w:rFonts w:ascii="Times New Roman" w:hAnsi="Times New Roman"/>
        </w:rPr>
        <w:t>shows a moral indifference to human suffering and popular demands for democracy.</w:t>
      </w:r>
      <w:r w:rsidRPr="00696ADB">
        <w:rPr>
          <w:rFonts w:ascii="Times New Roman" w:hAnsi="Times New Roman"/>
          <w:sz w:val="16"/>
        </w:rPr>
        <w:t xml:space="preserve"> The </w:t>
      </w:r>
      <w:r w:rsidRPr="00696ADB">
        <w:rPr>
          <w:rStyle w:val="TitleChar"/>
          <w:rFonts w:ascii="Times New Roman" w:hAnsi="Times New Roman"/>
        </w:rPr>
        <w:t>surface-to-air missiles</w:t>
      </w:r>
      <w:r w:rsidRPr="00696ADB">
        <w:rPr>
          <w:rFonts w:ascii="Times New Roman" w:hAnsi="Times New Roman"/>
          <w:sz w:val="16"/>
        </w:rPr>
        <w:t xml:space="preserve"> not only </w:t>
      </w:r>
      <w:r w:rsidRPr="00696ADB">
        <w:rPr>
          <w:rStyle w:val="TitleChar"/>
          <w:rFonts w:ascii="Times New Roman" w:hAnsi="Times New Roman"/>
        </w:rPr>
        <w:t>prop up the ruthless regime</w:t>
      </w:r>
      <w:r w:rsidRPr="00696ADB">
        <w:rPr>
          <w:rFonts w:ascii="Times New Roman" w:hAnsi="Times New Roman"/>
          <w:sz w:val="16"/>
        </w:rPr>
        <w:t xml:space="preserve"> </w:t>
      </w:r>
      <w:r w:rsidRPr="00696ADB">
        <w:rPr>
          <w:rStyle w:val="TitleChar"/>
          <w:rFonts w:ascii="Times New Roman" w:hAnsi="Times New Roman"/>
        </w:rPr>
        <w:t>of Bashar al-Assad against the majority of Syrians who seek freedom</w:t>
      </w:r>
      <w:r w:rsidRPr="00696ADB">
        <w:rPr>
          <w:rFonts w:ascii="Times New Roman" w:hAnsi="Times New Roman"/>
          <w:sz w:val="16"/>
        </w:rPr>
        <w:t>, their 125-mile range also puts Israel’s civilian aircraft at risk.</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Mr. Putin’s foreign policy consists mainly of seeking practical interests for Russia. </w:t>
      </w:r>
      <w:r w:rsidRPr="00696ADB">
        <w:rPr>
          <w:rStyle w:val="TitleChar"/>
          <w:rFonts w:ascii="Times New Roman" w:hAnsi="Times New Roman"/>
        </w:rPr>
        <w:t>The S-300s will prevent “some hotheads” (namely, the West) from setting up a no-fly zone in Syria</w:t>
      </w:r>
      <w:r w:rsidRPr="00696ADB">
        <w:rPr>
          <w:rFonts w:ascii="Times New Roman" w:hAnsi="Times New Roman"/>
          <w:sz w:val="16"/>
        </w:rPr>
        <w:t xml:space="preserve">, as one Russian official put it. They will help maintain access for the Russian Navy to the Syrian port of </w:t>
      </w:r>
      <w:proofErr w:type="spellStart"/>
      <w:r w:rsidRPr="00696ADB">
        <w:rPr>
          <w:rFonts w:ascii="Times New Roman" w:hAnsi="Times New Roman"/>
          <w:sz w:val="16"/>
        </w:rPr>
        <w:t>Tartus</w:t>
      </w:r>
      <w:proofErr w:type="spellEnd"/>
      <w:r w:rsidRPr="00696ADB">
        <w:rPr>
          <w:rFonts w:ascii="Times New Roman" w:hAnsi="Times New Roman"/>
          <w:sz w:val="16"/>
        </w:rPr>
        <w:t xml:space="preserve"> on the Mediterranean.</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Most of all, </w:t>
      </w:r>
      <w:r w:rsidRPr="00696ADB">
        <w:rPr>
          <w:rStyle w:val="TitleChar"/>
          <w:rFonts w:ascii="Times New Roman" w:hAnsi="Times New Roman"/>
        </w:rPr>
        <w:t>if the Assad regime survives, that will help Iran in its desire for influence in the region and keep the United States tied down in solving Middle East problems</w:t>
      </w:r>
      <w:r w:rsidRPr="00696ADB">
        <w:rPr>
          <w:rFonts w:ascii="Times New Roman" w:hAnsi="Times New Roman"/>
          <w:sz w:val="16"/>
        </w:rPr>
        <w:t>. The US will then be less focused on Russia and its growing dictatorship and meddling with its neighbors.</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RELATED OPINION: Five things the international community must give Syria after Assad</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These kinds of amoral </w:t>
      </w:r>
      <w:r w:rsidRPr="00696ADB">
        <w:rPr>
          <w:rStyle w:val="TitleChar"/>
          <w:rFonts w:ascii="Times New Roman" w:hAnsi="Times New Roman"/>
        </w:rPr>
        <w:t>geopolitical moves by Putin come out of Russia’s historical feelings of vulnerability</w:t>
      </w:r>
      <w:r w:rsidRPr="00696ADB">
        <w:rPr>
          <w:rFonts w:ascii="Times New Roman" w:hAnsi="Times New Roman"/>
          <w:sz w:val="16"/>
        </w:rPr>
        <w:t xml:space="preserve"> as a large and exposed landmass</w:t>
      </w:r>
      <w:r w:rsidRPr="00696ADB">
        <w:rPr>
          <w:rStyle w:val="TitleChar"/>
          <w:rFonts w:ascii="Times New Roman" w:hAnsi="Times New Roman"/>
        </w:rPr>
        <w:t>. China, too, feels encircled by US forces</w:t>
      </w:r>
      <w:r w:rsidRPr="00696ADB">
        <w:rPr>
          <w:rFonts w:ascii="Times New Roman" w:hAnsi="Times New Roman"/>
          <w:sz w:val="16"/>
        </w:rPr>
        <w:t xml:space="preserve"> in Asia. </w:t>
      </w:r>
      <w:r w:rsidRPr="00696ADB">
        <w:rPr>
          <w:rStyle w:val="TitleChar"/>
          <w:rFonts w:ascii="Times New Roman" w:hAnsi="Times New Roman"/>
        </w:rPr>
        <w:t>It has supported Moscow’s policy toward Syria as one way to prevent the US from focusing more on China and its aggressive attempt to usurp American influence in Asia.</w:t>
      </w:r>
      <w:r w:rsidRPr="00696ADB">
        <w:rPr>
          <w:rStyle w:val="TitleChar"/>
          <w:rFonts w:ascii="Times New Roman" w:hAnsi="Times New Roman"/>
          <w:sz w:val="12"/>
          <w:u w:val="none"/>
        </w:rPr>
        <w:t>¶</w:t>
      </w:r>
      <w:r w:rsidRPr="00696ADB">
        <w:rPr>
          <w:rStyle w:val="TitleChar"/>
          <w:rFonts w:ascii="Times New Roman" w:hAnsi="Times New Roman"/>
          <w:sz w:val="12"/>
        </w:rPr>
        <w:t xml:space="preserve"> </w:t>
      </w:r>
      <w:r w:rsidRPr="00696ADB">
        <w:rPr>
          <w:rFonts w:ascii="Times New Roman" w:hAnsi="Times New Roman"/>
          <w:sz w:val="12"/>
        </w:rPr>
        <w:t>¶</w:t>
      </w:r>
      <w:r w:rsidRPr="00696ADB">
        <w:rPr>
          <w:rFonts w:ascii="Times New Roman" w:hAnsi="Times New Roman"/>
          <w:sz w:val="16"/>
        </w:rPr>
        <w:t xml:space="preserve"> Putin also knows that President </w:t>
      </w:r>
      <w:r w:rsidRPr="00696ADB">
        <w:rPr>
          <w:rStyle w:val="TitleChar"/>
          <w:rFonts w:ascii="Times New Roman" w:hAnsi="Times New Roman"/>
        </w:rPr>
        <w:t>Obama and the US public have little appetite for military intervention in Syria</w:t>
      </w:r>
      <w:r w:rsidRPr="00696ADB">
        <w:rPr>
          <w:rFonts w:ascii="Times New Roman" w:hAnsi="Times New Roman"/>
          <w:sz w:val="16"/>
        </w:rPr>
        <w:t>, despite any American outrage over a war that has taken more than 80,000 civilian lives and forced 1.5 million to flee. Only Britain and France show a strong interest in sending arms to anti-Assad rebels.</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The </w:t>
      </w:r>
      <w:r w:rsidRPr="00696ADB">
        <w:rPr>
          <w:rStyle w:val="TitleChar"/>
          <w:rFonts w:ascii="Times New Roman" w:hAnsi="Times New Roman"/>
        </w:rPr>
        <w:t>Russian decision to send the missiles could end up</w:t>
      </w:r>
      <w:r w:rsidRPr="00696ADB">
        <w:rPr>
          <w:rFonts w:ascii="Times New Roman" w:hAnsi="Times New Roman"/>
          <w:sz w:val="16"/>
        </w:rPr>
        <w:t xml:space="preserve"> being merely </w:t>
      </w:r>
      <w:r w:rsidRPr="00696ADB">
        <w:rPr>
          <w:rStyle w:val="TitleChar"/>
          <w:rFonts w:ascii="Times New Roman" w:hAnsi="Times New Roman"/>
        </w:rPr>
        <w:t>symbolic. Israeli war jets will likely take them out</w:t>
      </w:r>
      <w:r w:rsidRPr="00696ADB">
        <w:rPr>
          <w:rFonts w:ascii="Times New Roman" w:hAnsi="Times New Roman"/>
          <w:sz w:val="16"/>
        </w:rPr>
        <w:t xml:space="preserve"> before they become operational. Twice this year, Israel destroyed lesser-quality missiles in Syria as they were shipped from Iran to Hezbollah militants in Lebanon. And deployment of the S-300 missiles could take up to a year.</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MONITOR'S VIEW: Syria's war can't drift into holy war</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Putin could be seeking only a temporary diplomatic advantage in the run-up to talks being planned in Geneva aimed at a negotiated settlement for Syria. Nonetheless, his decision sets up a stark contrast </w:t>
      </w:r>
      <w:r w:rsidRPr="00696ADB">
        <w:rPr>
          <w:rFonts w:ascii="Times New Roman" w:hAnsi="Times New Roman"/>
          <w:sz w:val="16"/>
        </w:rPr>
        <w:lastRenderedPageBreak/>
        <w:t>between a moral approach toward ending Syria’s slaughter and the kind of amoral posturing by Russia for its basic interests.</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 xml:space="preserve">With the US now inclined to focus more on building up its economy, Russia and others see the US legacy of acting on humanitarian or idealist grounds as in decline </w:t>
      </w:r>
      <w:r w:rsidRPr="00696ADB">
        <w:rPr>
          <w:rFonts w:ascii="Times New Roman" w:hAnsi="Times New Roman"/>
          <w:sz w:val="16"/>
        </w:rPr>
        <w:t xml:space="preserve">– despite the 2011 military intervention in Libya. </w:t>
      </w:r>
      <w:r w:rsidRPr="00696ADB">
        <w:rPr>
          <w:rStyle w:val="TitleChar"/>
          <w:rFonts w:ascii="Times New Roman" w:hAnsi="Times New Roman"/>
        </w:rPr>
        <w:t>In the global maneuvering of big powers, “weakness is provocative,”</w:t>
      </w:r>
      <w:r w:rsidRPr="00696ADB">
        <w:rPr>
          <w:rFonts w:ascii="Times New Roman" w:hAnsi="Times New Roman"/>
          <w:sz w:val="16"/>
        </w:rPr>
        <w:t xml:space="preserve"> as former US Defense Secretary Donald Rumsfeld once warned.</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The US need not militarily intervene in Syria. But it cannot afford to create the impression of moral indifference toward the mass killing of Syrians</w:t>
      </w:r>
      <w:r w:rsidRPr="00696ADB">
        <w:rPr>
          <w:rFonts w:ascii="Times New Roman" w:hAnsi="Times New Roman"/>
          <w:sz w:val="16"/>
        </w:rPr>
        <w:t>. Indifference invites meddling by other powers. At the very least</w:t>
      </w:r>
      <w:r w:rsidRPr="00696ADB">
        <w:rPr>
          <w:rStyle w:val="TitleChar"/>
          <w:rFonts w:ascii="Times New Roman" w:hAnsi="Times New Roman"/>
        </w:rPr>
        <w:t>, the US must somehow convince Putin not to send the S-300 missiles. Then it must step up its diplomatic and economic pressure on Damascus.</w:t>
      </w:r>
    </w:p>
    <w:p w:rsidR="00205C5F" w:rsidRPr="00696ADB" w:rsidRDefault="00205C5F" w:rsidP="00205C5F">
      <w:pPr>
        <w:pStyle w:val="Heading4"/>
        <w:rPr>
          <w:rStyle w:val="TitleChar"/>
          <w:rFonts w:cs="Times New Roman"/>
          <w:b w:val="0"/>
          <w:sz w:val="26"/>
          <w:szCs w:val="26"/>
          <w:u w:val="none"/>
        </w:rPr>
      </w:pPr>
      <w:r w:rsidRPr="00696ADB">
        <w:rPr>
          <w:rStyle w:val="TitleChar"/>
          <w:rFonts w:cs="Times New Roman"/>
          <w:sz w:val="26"/>
          <w:szCs w:val="26"/>
          <w:u w:val="none"/>
        </w:rPr>
        <w:t xml:space="preserve">US credibility solves extinction </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Reiffel</w:t>
      </w:r>
      <w:proofErr w:type="spellEnd"/>
      <w:r w:rsidRPr="00696ADB">
        <w:rPr>
          <w:rFonts w:ascii="Times New Roman" w:hAnsi="Times New Roman"/>
        </w:rPr>
        <w:t xml:space="preserve">, Visiting Fellow at the Global Economy and Development Center of the Brookings Institution, </w:t>
      </w:r>
      <w:r w:rsidRPr="00696ADB">
        <w:rPr>
          <w:rStyle w:val="StyleStyleBold12pt"/>
          <w:rFonts w:ascii="Times New Roman" w:hAnsi="Times New Roman"/>
        </w:rPr>
        <w:t>‘5</w:t>
      </w:r>
      <w:r w:rsidRPr="00696ADB">
        <w:rPr>
          <w:rFonts w:ascii="Times New Roman" w:hAnsi="Times New Roman"/>
        </w:rPr>
        <w:t xml:space="preserve"> (</w:t>
      </w:r>
      <w:proofErr w:type="spellStart"/>
      <w:r w:rsidRPr="00696ADB">
        <w:rPr>
          <w:rFonts w:ascii="Times New Roman" w:hAnsi="Times New Roman"/>
        </w:rPr>
        <w:t>Reiffel</w:t>
      </w:r>
      <w:proofErr w:type="spellEnd"/>
      <w:r w:rsidRPr="00696ADB">
        <w:rPr>
          <w:rFonts w:ascii="Times New Roman" w:hAnsi="Times New Roman"/>
        </w:rPr>
        <w:t xml:space="preserve">, December 27, 2005, </w:t>
      </w:r>
      <w:proofErr w:type="spellStart"/>
      <w:r w:rsidRPr="00696ADB">
        <w:rPr>
          <w:rFonts w:ascii="Times New Roman" w:hAnsi="Times New Roman"/>
        </w:rPr>
        <w:t>Lex</w:t>
      </w:r>
      <w:proofErr w:type="spellEnd"/>
      <w:r w:rsidRPr="00696ADB">
        <w:rPr>
          <w:rFonts w:ascii="Times New Roman" w:hAnsi="Times New Roman"/>
        </w:rPr>
        <w:t xml:space="preserve">, “The Brookings Institution, Reaching Out: Americans Serving” Overseas, </w:t>
      </w:r>
      <w:hyperlink r:id="rId11" w:history="1">
        <w:r w:rsidRPr="00696ADB">
          <w:rPr>
            <w:rStyle w:val="Hyperlink"/>
            <w:rFonts w:ascii="Times New Roman" w:hAnsi="Times New Roman"/>
          </w:rPr>
          <w:t>www.brookings.edu/views/papers/20051207rieffel.pdf</w:t>
        </w:r>
      </w:hyperlink>
      <w:r w:rsidRPr="00696ADB">
        <w:rPr>
          <w:rFonts w:ascii="Times New Roman" w:hAnsi="Times New Roman"/>
        </w:rPr>
        <w:t>, 7/13/13, AR)</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rPr>
      </w:pPr>
      <w:r w:rsidRPr="00696ADB">
        <w:rPr>
          <w:rStyle w:val="TitleChar"/>
          <w:rFonts w:ascii="Times New Roman" w:hAnsi="Times New Roman"/>
        </w:rPr>
        <w:t xml:space="preserve">The United States is struggling to define a new role for itself </w:t>
      </w:r>
      <w:r w:rsidRPr="00696ADB">
        <w:rPr>
          <w:rStyle w:val="TitleChar"/>
          <w:rFonts w:ascii="Times New Roman" w:hAnsi="Times New Roman"/>
          <w:sz w:val="16"/>
          <w:u w:val="none"/>
        </w:rPr>
        <w:t xml:space="preserve">in the </w:t>
      </w:r>
      <w:r w:rsidRPr="00696ADB">
        <w:rPr>
          <w:rStyle w:val="TitleChar"/>
          <w:rFonts w:ascii="Times New Roman" w:hAnsi="Times New Roman"/>
        </w:rPr>
        <w:t>post-Cold War</w:t>
      </w:r>
      <w:r w:rsidRPr="00696ADB">
        <w:rPr>
          <w:rStyle w:val="TitleChar"/>
          <w:rFonts w:ascii="Times New Roman" w:hAnsi="Times New Roman"/>
          <w:sz w:val="16"/>
          <w:u w:val="none"/>
        </w:rPr>
        <w:t xml:space="preserve"> world that protects its vital </w:t>
      </w:r>
      <w:proofErr w:type="spellStart"/>
      <w:r w:rsidRPr="00696ADB">
        <w:rPr>
          <w:rStyle w:val="TitleChar"/>
          <w:rFonts w:ascii="Times New Roman" w:hAnsi="Times New Roman"/>
          <w:sz w:val="16"/>
          <w:u w:val="none"/>
        </w:rPr>
        <w:t>self interests</w:t>
      </w:r>
      <w:proofErr w:type="spellEnd"/>
      <w:r w:rsidRPr="00696ADB">
        <w:rPr>
          <w:rStyle w:val="TitleChar"/>
          <w:rFonts w:ascii="Times New Roman" w:hAnsi="Times New Roman"/>
          <w:sz w:val="16"/>
          <w:u w:val="none"/>
        </w:rPr>
        <w:t xml:space="preserve"> without making the rest of the world uncomfortable.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gramStart"/>
      <w:r w:rsidRPr="00696ADB">
        <w:rPr>
          <w:rStyle w:val="TitleChar"/>
          <w:rFonts w:ascii="Times New Roman" w:hAnsi="Times New Roman"/>
          <w:sz w:val="16"/>
          <w:u w:val="none"/>
        </w:rPr>
        <w:t>In</w:t>
      </w:r>
      <w:proofErr w:type="gramEnd"/>
      <w:r w:rsidRPr="00696ADB">
        <w:rPr>
          <w:rStyle w:val="TitleChar"/>
          <w:rFonts w:ascii="Times New Roman" w:hAnsi="Times New Roman"/>
          <w:sz w:val="16"/>
          <w:u w:val="none"/>
        </w:rPr>
        <w:t xml:space="preserve"> retrospect, </w:t>
      </w:r>
      <w:r w:rsidRPr="00696ADB">
        <w:rPr>
          <w:rStyle w:val="TitleChar"/>
          <w:rFonts w:ascii="Times New Roman" w:hAnsi="Times New Roman"/>
        </w:rPr>
        <w:t>the decade of the 1990s was a cakewalk</w:t>
      </w:r>
      <w:r w:rsidRPr="00696ADB">
        <w:rPr>
          <w:rStyle w:val="TitleChar"/>
          <w:rFonts w:ascii="Times New Roman" w:hAnsi="Times New Roman"/>
          <w:sz w:val="16"/>
          <w:u w:val="none"/>
        </w:rPr>
        <w:t>. Together with its Cold War allies Americans focused on helping the transition countries in Eastern and Central Europe and the former Soviet Union build functioning democratic political systems and growing market economies. The USA met this immense challenge successfully, by and large, and it gained friends in the process.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By contrast, the first five years of the new millennium have been mostly downhill for the USA.</w:t>
      </w:r>
      <w:r w:rsidRPr="00696ADB">
        <w:rPr>
          <w:rStyle w:val="TitleChar"/>
          <w:rFonts w:ascii="Times New Roman" w:hAnsi="Times New Roman"/>
          <w:sz w:val="16"/>
          <w:u w:val="none"/>
        </w:rPr>
        <w:t xml:space="preserve"> The terrorist attacks on 9/11/01 changed the national mood in a matter of hours from gloating to a level of fear unknown since the Depression of the 1930s. They also pushed sympathy for the USA among people in the rest of the world to new heights. </w:t>
      </w:r>
      <w:proofErr w:type="gramStart"/>
      <w:r w:rsidRPr="00696ADB">
        <w:rPr>
          <w:rStyle w:val="TitleChar"/>
          <w:rFonts w:ascii="Times New Roman" w:hAnsi="Times New Roman"/>
          <w:sz w:val="16"/>
          <w:u w:val="none"/>
        </w:rPr>
        <w:t xml:space="preserve">However, </w:t>
      </w:r>
      <w:r w:rsidRPr="00696ADB">
        <w:rPr>
          <w:rStyle w:val="TitleChar"/>
          <w:rFonts w:ascii="Times New Roman" w:hAnsi="Times New Roman"/>
        </w:rPr>
        <w:t>the feeling of global solidarity quickly dissipated after the military intervention in Iraq by a narrow US-led coalition</w:t>
      </w:r>
      <w:r w:rsidRPr="00696ADB">
        <w:rPr>
          <w:rStyle w:val="TitleChar"/>
          <w:rFonts w:ascii="Times New Roman" w:hAnsi="Times New Roman"/>
          <w:sz w:val="16"/>
          <w:u w:val="none"/>
        </w:rPr>
        <w:t>.</w:t>
      </w:r>
      <w:proofErr w:type="gramEnd"/>
      <w:r w:rsidRPr="00696ADB">
        <w:rPr>
          <w:rStyle w:val="TitleChar"/>
          <w:rFonts w:ascii="Times New Roman" w:hAnsi="Times New Roman"/>
          <w:sz w:val="16"/>
          <w:u w:val="none"/>
        </w:rPr>
        <w:t xml:space="preserve"> A major poll measuring the attitudes of foreigners toward the USA found a sharp shift in opinion in the negative direction between 2002 and 2003, which has only partially recovered since then.</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The devastation of New Orleans by Hurricane Katrina at the end of August 2005 was another blow to American self-confidence as well as to its image in the rest of the world. It cracked the veneer of the society reflected in the American movies and TV programs that flood the world. It exposed weaknesses in government institutions that had been promoted for decades as models for other countries.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 xml:space="preserve">Internal pressure to turn America's back on the rest of the world is likely to intensify as the country focuses attention on domestic problems </w:t>
      </w:r>
      <w:r w:rsidRPr="00696ADB">
        <w:rPr>
          <w:rFonts w:ascii="Times New Roman" w:hAnsi="Times New Roman"/>
          <w:sz w:val="16"/>
        </w:rPr>
        <w:t>such as the growing number of Americans without health</w:t>
      </w:r>
      <w:r w:rsidRPr="00696ADB">
        <w:rPr>
          <w:rStyle w:val="TitleChar"/>
          <w:rFonts w:ascii="Times New Roman" w:hAnsi="Times New Roman"/>
          <w:sz w:val="16"/>
          <w:u w:val="none"/>
        </w:rPr>
        <w:t xml:space="preserve"> insurance, educational performance that is declining relative to other countries, deteriorating infrastructure, and increased dependence on foreign supplies of oil and gas. A </w:t>
      </w:r>
      <w:r w:rsidRPr="00696ADB">
        <w:rPr>
          <w:rStyle w:val="TitleChar"/>
          <w:rFonts w:ascii="Times New Roman" w:hAnsi="Times New Roman"/>
        </w:rPr>
        <w:t>more isolationist sentiment would reduce the ability of the USA to use its overwhelming military power to promote peaceful change in the developing countries that hold two-thirds of the world's population and pose the gravest threats to global stability. Isolationism might heighten the sense of security in the short run, but it would put the USA at the mercy of external forces in the long run.</w:t>
      </w:r>
      <w:r w:rsidRPr="00696ADB">
        <w:rPr>
          <w:rStyle w:val="TitleChar"/>
          <w:rFonts w:ascii="Times New Roman" w:hAnsi="Times New Roman"/>
          <w:sz w:val="12"/>
          <w:u w:val="none"/>
        </w:rPr>
        <w:t>¶</w:t>
      </w:r>
      <w:r w:rsidRPr="00696ADB">
        <w:rPr>
          <w:rStyle w:val="TitleChar"/>
          <w:rFonts w:ascii="Times New Roman" w:hAnsi="Times New Roman"/>
          <w:sz w:val="12"/>
        </w:rPr>
        <w:t xml:space="preserve"> </w:t>
      </w:r>
      <w:r w:rsidRPr="00696ADB">
        <w:rPr>
          <w:rStyle w:val="TitleChar"/>
          <w:rFonts w:ascii="Times New Roman" w:hAnsi="Times New Roman"/>
          <w:sz w:val="16"/>
          <w:u w:val="none"/>
        </w:rPr>
        <w:t xml:space="preserve">Accordingly, </w:t>
      </w:r>
      <w:r w:rsidRPr="00696ADB">
        <w:rPr>
          <w:rStyle w:val="TitleChar"/>
          <w:rFonts w:ascii="Times New Roman" w:hAnsi="Times New Roman"/>
        </w:rPr>
        <w:t xml:space="preserve">one of the great challenges for the USA today is </w:t>
      </w:r>
      <w:r w:rsidRPr="00696ADB">
        <w:rPr>
          <w:rStyle w:val="TitleChar"/>
          <w:rFonts w:ascii="Times New Roman" w:hAnsi="Times New Roman"/>
          <w:sz w:val="16"/>
          <w:u w:val="none"/>
        </w:rPr>
        <w:t xml:space="preserve">to build a broad coalition of like-minded nations and a set of international institutions capable of maintaining order </w:t>
      </w:r>
      <w:r w:rsidRPr="00696ADB">
        <w:rPr>
          <w:rFonts w:ascii="Times New Roman" w:hAnsi="Times New Roman"/>
          <w:sz w:val="16"/>
        </w:rPr>
        <w:t>and</w:t>
      </w:r>
      <w:r w:rsidRPr="00696ADB">
        <w:rPr>
          <w:rStyle w:val="TitleChar"/>
          <w:rFonts w:ascii="Times New Roman" w:hAnsi="Times New Roman"/>
        </w:rPr>
        <w:t xml:space="preserve"> addressing global problems such as nuclear proliferation, epidemics like HIV/AIDS and avian flu, failed states like Somalia and Myanmar, and environmental degradation.</w:t>
      </w:r>
      <w:r w:rsidRPr="00696ADB">
        <w:rPr>
          <w:rStyle w:val="TitleChar"/>
          <w:rFonts w:ascii="Times New Roman" w:hAnsi="Times New Roman"/>
          <w:sz w:val="16"/>
          <w:u w:val="none"/>
        </w:rPr>
        <w:t xml:space="preserve"> The costs of acting alone or in small coalitions are now more clearly seen to be unsustainable. The limitations of "hard" instruments of foreign policy have been amply demonstrated in Iraq. </w:t>
      </w:r>
      <w:r w:rsidRPr="00696ADB">
        <w:rPr>
          <w:rStyle w:val="TitleChar"/>
          <w:rFonts w:ascii="Times New Roman" w:hAnsi="Times New Roman"/>
        </w:rPr>
        <w:t>Military power can dislodge a tyrant with great efficiency but cannot build stable and prosperous nations</w:t>
      </w:r>
      <w:r w:rsidRPr="00696ADB">
        <w:rPr>
          <w:rStyle w:val="TitleChar"/>
          <w:rFonts w:ascii="Times New Roman" w:hAnsi="Times New Roman"/>
          <w:sz w:val="16"/>
          <w:u w:val="none"/>
        </w:rPr>
        <w:t xml:space="preserve">. Appropriately, the appointment of Karen Hughes as Under Secretary of State for Public Diplomacy and Public Affairs suggests that the Bush </w:t>
      </w:r>
      <w:r w:rsidRPr="00696ADB">
        <w:rPr>
          <w:rStyle w:val="TitleChar"/>
          <w:rFonts w:ascii="Times New Roman" w:hAnsi="Times New Roman"/>
        </w:rPr>
        <w:t>Administration is gearing up to rely more on "soft" instruments.</w:t>
      </w:r>
    </w:p>
    <w:p w:rsidR="00205C5F" w:rsidRPr="00696ADB" w:rsidRDefault="00205C5F" w:rsidP="00205C5F">
      <w:pPr>
        <w:rPr>
          <w:rFonts w:ascii="Times New Roman" w:hAnsi="Times New Roman"/>
        </w:rPr>
      </w:pPr>
    </w:p>
    <w:p w:rsidR="00205C5F" w:rsidRPr="00696ADB" w:rsidRDefault="00205C5F" w:rsidP="00205C5F">
      <w:pPr>
        <w:pStyle w:val="Heading2"/>
        <w:rPr>
          <w:rFonts w:cs="Times New Roman"/>
        </w:rPr>
      </w:pPr>
      <w:r w:rsidRPr="00696ADB">
        <w:rPr>
          <w:rFonts w:cs="Times New Roman"/>
        </w:rPr>
        <w:lastRenderedPageBreak/>
        <w:t>***Syria UQ***</w:t>
      </w:r>
    </w:p>
    <w:p w:rsidR="00205C5F" w:rsidRPr="00696ADB" w:rsidRDefault="00205C5F" w:rsidP="00205C5F">
      <w:pPr>
        <w:pStyle w:val="Heading3"/>
        <w:rPr>
          <w:rFonts w:cs="Times New Roman"/>
        </w:rPr>
      </w:pPr>
      <w:r w:rsidRPr="00696ADB">
        <w:rPr>
          <w:rFonts w:cs="Times New Roman"/>
        </w:rPr>
        <w:lastRenderedPageBreak/>
        <w:t xml:space="preserve">2NC – UQ – Syria Focus Now </w:t>
      </w:r>
    </w:p>
    <w:p w:rsidR="00205C5F" w:rsidRPr="00696ADB" w:rsidRDefault="00205C5F" w:rsidP="00205C5F">
      <w:pPr>
        <w:pStyle w:val="Heading3"/>
        <w:rPr>
          <w:rFonts w:cs="Times New Roman"/>
        </w:rPr>
      </w:pPr>
      <w:r w:rsidRPr="00696ADB">
        <w:rPr>
          <w:rFonts w:cs="Times New Roman"/>
        </w:rPr>
        <w:lastRenderedPageBreak/>
        <w:t>2NC – Syria 1</w:t>
      </w:r>
      <w:r w:rsidRPr="00696ADB">
        <w:rPr>
          <w:rFonts w:cs="Times New Roman"/>
          <w:vertAlign w:val="superscript"/>
        </w:rPr>
        <w:t>st</w:t>
      </w:r>
    </w:p>
    <w:p w:rsidR="00205C5F" w:rsidRPr="00696ADB" w:rsidRDefault="00205C5F" w:rsidP="00205C5F">
      <w:pPr>
        <w:pStyle w:val="Heading4"/>
        <w:rPr>
          <w:rFonts w:cs="Times New Roman"/>
        </w:rPr>
      </w:pPr>
      <w:r w:rsidRPr="00696ADB">
        <w:rPr>
          <w:rFonts w:cs="Times New Roman"/>
        </w:rPr>
        <w:t>Kerry is stretched thin – diplomatic capital is key to success in Syria</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Klapper</w:t>
      </w:r>
      <w:proofErr w:type="spellEnd"/>
      <w:r w:rsidRPr="00696ADB">
        <w:rPr>
          <w:rStyle w:val="StyleStyleBold12pt"/>
          <w:rFonts w:ascii="Times New Roman" w:hAnsi="Times New Roman"/>
        </w:rPr>
        <w:t xml:space="preserve"> &amp; Lee, 6-22-13</w:t>
      </w:r>
      <w:r w:rsidRPr="00696ADB">
        <w:rPr>
          <w:rFonts w:ascii="Times New Roman" w:hAnsi="Times New Roman"/>
        </w:rPr>
        <w:t xml:space="preserve"> </w:t>
      </w:r>
      <w:r w:rsidRPr="00696ADB">
        <w:rPr>
          <w:rFonts w:ascii="Times New Roman" w:hAnsi="Times New Roman"/>
          <w:sz w:val="16"/>
          <w:szCs w:val="16"/>
        </w:rPr>
        <w:t xml:space="preserve">– (Bradley </w:t>
      </w:r>
      <w:proofErr w:type="spellStart"/>
      <w:r w:rsidRPr="00696ADB">
        <w:rPr>
          <w:rFonts w:ascii="Times New Roman" w:hAnsi="Times New Roman"/>
          <w:sz w:val="16"/>
          <w:szCs w:val="16"/>
        </w:rPr>
        <w:t>Klapper</w:t>
      </w:r>
      <w:proofErr w:type="spellEnd"/>
      <w:r w:rsidRPr="00696ADB">
        <w:rPr>
          <w:rFonts w:ascii="Times New Roman" w:hAnsi="Times New Roman"/>
          <w:sz w:val="16"/>
          <w:szCs w:val="16"/>
        </w:rPr>
        <w:t xml:space="preserve"> and Matthew Lee, “Top diplomat Kerry battles to deliver on big ideas,” Yahoo News via Associated Press, June 22</w:t>
      </w:r>
      <w:r w:rsidRPr="00696ADB">
        <w:rPr>
          <w:rFonts w:ascii="Times New Roman" w:hAnsi="Times New Roman"/>
          <w:sz w:val="16"/>
          <w:szCs w:val="16"/>
          <w:vertAlign w:val="superscript"/>
        </w:rPr>
        <w:t>nd</w:t>
      </w:r>
      <w:r w:rsidRPr="00696ADB">
        <w:rPr>
          <w:rFonts w:ascii="Times New Roman" w:hAnsi="Times New Roman"/>
          <w:sz w:val="16"/>
          <w:szCs w:val="16"/>
        </w:rPr>
        <w:t xml:space="preserve"> 2013, &lt;http://news.yahoo.com/top-diplomat-kerry-battles-deliver-big-ideas-134244552.html&gt; Accessed: 7-12-2013, BK)</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0"/>
        </w:rPr>
      </w:pPr>
      <w:r w:rsidRPr="00696ADB">
        <w:rPr>
          <w:rFonts w:ascii="Times New Roman" w:hAnsi="Times New Roman"/>
          <w:sz w:val="10"/>
        </w:rPr>
        <w:t xml:space="preserve">In four months as secretary of state, John </w:t>
      </w:r>
      <w:r w:rsidRPr="00696ADB">
        <w:rPr>
          <w:rStyle w:val="TitleChar"/>
          <w:rFonts w:ascii="Times New Roman" w:hAnsi="Times New Roman"/>
        </w:rPr>
        <w:t>Kerry</w:t>
      </w:r>
      <w:r w:rsidRPr="00696ADB">
        <w:rPr>
          <w:rFonts w:ascii="Times New Roman" w:hAnsi="Times New Roman"/>
          <w:sz w:val="10"/>
        </w:rPr>
        <w:t xml:space="preserve"> has certainly promised great things. Now he has to deliver.</w:t>
      </w:r>
      <w:r w:rsidRPr="00696ADB">
        <w:rPr>
          <w:rFonts w:ascii="Times New Roman" w:hAnsi="Times New Roman"/>
          <w:sz w:val="12"/>
        </w:rPr>
        <w:t>¶</w:t>
      </w:r>
      <w:r w:rsidRPr="00696ADB">
        <w:rPr>
          <w:rFonts w:ascii="Times New Roman" w:hAnsi="Times New Roman"/>
          <w:sz w:val="10"/>
        </w:rPr>
        <w:t xml:space="preserve"> </w:t>
      </w:r>
      <w:r w:rsidRPr="00696ADB">
        <w:rPr>
          <w:rStyle w:val="TitleChar"/>
          <w:rFonts w:ascii="Times New Roman" w:hAnsi="Times New Roman"/>
        </w:rPr>
        <w:t>In the Middle East</w:t>
      </w:r>
      <w:r w:rsidRPr="00696ADB">
        <w:rPr>
          <w:rFonts w:ascii="Times New Roman" w:hAnsi="Times New Roman"/>
          <w:sz w:val="10"/>
        </w:rPr>
        <w:t xml:space="preserve">, he </w:t>
      </w:r>
      <w:r w:rsidRPr="00696ADB">
        <w:rPr>
          <w:rStyle w:val="TitleChar"/>
          <w:rFonts w:ascii="Times New Roman" w:hAnsi="Times New Roman"/>
        </w:rPr>
        <w:t xml:space="preserve">has raised hopes his solo diplomatic effort can produce a historic breakthrough </w:t>
      </w:r>
      <w:r w:rsidRPr="00696ADB">
        <w:rPr>
          <w:rFonts w:ascii="Times New Roman" w:hAnsi="Times New Roman"/>
          <w:sz w:val="10"/>
        </w:rPr>
        <w:t>ending six decades of Arab-Israeli conflict.</w:t>
      </w:r>
      <w:r w:rsidRPr="00696ADB">
        <w:rPr>
          <w:rFonts w:ascii="Times New Roman" w:hAnsi="Times New Roman"/>
          <w:sz w:val="12"/>
        </w:rPr>
        <w:t>¶</w:t>
      </w:r>
      <w:r w:rsidRPr="00696ADB">
        <w:rPr>
          <w:rFonts w:ascii="Times New Roman" w:hAnsi="Times New Roman"/>
          <w:sz w:val="10"/>
        </w:rPr>
        <w:t xml:space="preserve"> </w:t>
      </w:r>
      <w:r w:rsidRPr="00696ADB">
        <w:rPr>
          <w:rStyle w:val="TitleChar"/>
          <w:rFonts w:ascii="Times New Roman" w:hAnsi="Times New Roman"/>
        </w:rPr>
        <w:t>He has pledged to bring Syrian President Bashar Assad's government to heel and to work with Russia to end Syria's civil war</w:t>
      </w:r>
      <w:r w:rsidRPr="00696ADB">
        <w:rPr>
          <w:rFonts w:ascii="Times New Roman" w:hAnsi="Times New Roman"/>
          <w:sz w:val="10"/>
        </w:rPr>
        <w:t xml:space="preserve">. He has suggested rolling back U.S. missile defense in the Pacific if China can help rid North Korea of nuclear weapons. He has hinted at possible one-on-one talks between the U.S. and the reclusive North Korean leader Kim Jong </w:t>
      </w:r>
      <w:proofErr w:type="gramStart"/>
      <w:r w:rsidRPr="00696ADB">
        <w:rPr>
          <w:rFonts w:ascii="Times New Roman" w:hAnsi="Times New Roman"/>
          <w:sz w:val="10"/>
        </w:rPr>
        <w:t>Un</w:t>
      </w:r>
      <w:proofErr w:type="gramEnd"/>
      <w:r w:rsidRPr="00696ADB">
        <w:rPr>
          <w:rFonts w:ascii="Times New Roman" w:hAnsi="Times New Roman"/>
          <w:sz w:val="10"/>
        </w:rPr>
        <w:t xml:space="preserve"> if it would help. Since succeeding Hillary Rodham Clinton as America's top diplomat, Kerry has issued several as yet undelivered — and perhaps undeliverable — pledges to allies and rivals alike, proving a source of concern for Obama's policy team. It is trying to rein in Kerry somewhat, according to officials, which is difficult considering Kerry has spent almost half his tenure so far in the air or on the road, from where his most dissonant policy statements have come. The White House quickly distanced itself from both Kerry's North Korea remarks and has now, </w:t>
      </w:r>
      <w:r w:rsidRPr="00696ADB">
        <w:rPr>
          <w:rStyle w:val="TitleChar"/>
          <w:rFonts w:ascii="Times New Roman" w:hAnsi="Times New Roman"/>
        </w:rPr>
        <w:t>since President</w:t>
      </w:r>
      <w:r w:rsidRPr="00696ADB">
        <w:rPr>
          <w:rFonts w:ascii="Times New Roman" w:hAnsi="Times New Roman"/>
          <w:sz w:val="10"/>
        </w:rPr>
        <w:t xml:space="preserve"> Barack </w:t>
      </w:r>
      <w:r w:rsidRPr="00696ADB">
        <w:rPr>
          <w:rStyle w:val="TitleChar"/>
          <w:rFonts w:ascii="Times New Roman" w:hAnsi="Times New Roman"/>
        </w:rPr>
        <w:t xml:space="preserve">Obama's meeting with Russian President Vladimir Putin </w:t>
      </w:r>
      <w:r w:rsidRPr="00696ADB">
        <w:rPr>
          <w:rFonts w:ascii="Times New Roman" w:hAnsi="Times New Roman"/>
          <w:sz w:val="10"/>
        </w:rPr>
        <w:t xml:space="preserve">in Northern Ireland this past week, </w:t>
      </w:r>
      <w:r w:rsidRPr="00696ADB">
        <w:rPr>
          <w:rStyle w:val="TitleChar"/>
          <w:rFonts w:ascii="Times New Roman" w:hAnsi="Times New Roman"/>
        </w:rPr>
        <w:t>seen up close the strength of Moscow's resistance to Kerry's Syria strategy</w:t>
      </w:r>
      <w:r w:rsidRPr="00696ADB">
        <w:rPr>
          <w:rFonts w:ascii="Times New Roman" w:hAnsi="Times New Roman"/>
          <w:sz w:val="10"/>
        </w:rPr>
        <w:t xml:space="preserve">. All the officials interviewed for this story spoke on condition of anonymity because they weren't authorized to evaluate Kerry's performance publicly. Reporting for work at the State Department in February, the former Democratic senator from Massachusetts quickly outlined his ambitions. Clinton still harbored thoughts of a second potential presidential run when she arrived at the department. But aides say </w:t>
      </w:r>
      <w:r w:rsidRPr="00696ADB">
        <w:rPr>
          <w:rStyle w:val="TitleChar"/>
          <w:rFonts w:ascii="Times New Roman" w:hAnsi="Times New Roman"/>
        </w:rPr>
        <w:t>Kerry</w:t>
      </w:r>
      <w:r w:rsidRPr="00696ADB">
        <w:rPr>
          <w:rFonts w:ascii="Times New Roman" w:hAnsi="Times New Roman"/>
          <w:sz w:val="10"/>
        </w:rPr>
        <w:t xml:space="preserve">, a 69-year-old Vietnam veteran, </w:t>
      </w:r>
      <w:r w:rsidRPr="00696ADB">
        <w:rPr>
          <w:rStyle w:val="TitleChar"/>
          <w:rFonts w:ascii="Times New Roman" w:hAnsi="Times New Roman"/>
        </w:rPr>
        <w:t>is giving himself completely to a job that</w:t>
      </w:r>
      <w:r w:rsidRPr="00696ADB">
        <w:rPr>
          <w:rFonts w:ascii="Times New Roman" w:hAnsi="Times New Roman"/>
          <w:sz w:val="10"/>
        </w:rPr>
        <w:t xml:space="preserve"> in many ways </w:t>
      </w:r>
      <w:r w:rsidRPr="00696ADB">
        <w:rPr>
          <w:rStyle w:val="TitleChar"/>
          <w:rFonts w:ascii="Times New Roman" w:hAnsi="Times New Roman"/>
        </w:rPr>
        <w:t>is the climax of his political career</w:t>
      </w:r>
      <w:r w:rsidRPr="00696ADB">
        <w:rPr>
          <w:rFonts w:ascii="Times New Roman" w:hAnsi="Times New Roman"/>
          <w:sz w:val="10"/>
        </w:rPr>
        <w:t xml:space="preserve"> and the realization of a lifelong dream after years as chairman of the Senate Foreign Relations Committee. Now he wants to tackle head-on the world's thorniest foreign policy conundrums. Kerry, State Department spokeswoman Jen </w:t>
      </w:r>
      <w:proofErr w:type="spellStart"/>
      <w:r w:rsidRPr="00696ADB">
        <w:rPr>
          <w:rFonts w:ascii="Times New Roman" w:hAnsi="Times New Roman"/>
          <w:sz w:val="10"/>
        </w:rPr>
        <w:t>Psaki</w:t>
      </w:r>
      <w:proofErr w:type="spellEnd"/>
      <w:r w:rsidRPr="00696ADB">
        <w:rPr>
          <w:rFonts w:ascii="Times New Roman" w:hAnsi="Times New Roman"/>
          <w:sz w:val="10"/>
        </w:rPr>
        <w:t xml:space="preserve"> said, "</w:t>
      </w:r>
      <w:proofErr w:type="gramStart"/>
      <w:r w:rsidRPr="00696ADB">
        <w:rPr>
          <w:rFonts w:ascii="Times New Roman" w:hAnsi="Times New Roman"/>
          <w:sz w:val="10"/>
        </w:rPr>
        <w:t>believes</w:t>
      </w:r>
      <w:proofErr w:type="gramEnd"/>
      <w:r w:rsidRPr="00696ADB">
        <w:rPr>
          <w:rFonts w:ascii="Times New Roman" w:hAnsi="Times New Roman"/>
          <w:sz w:val="10"/>
        </w:rPr>
        <w:t xml:space="preserve"> this difficult moment in the world requires a willingness to address complicated issues. He believes </w:t>
      </w:r>
      <w:r w:rsidRPr="00696ADB">
        <w:rPr>
          <w:rStyle w:val="TitleChar"/>
          <w:rFonts w:ascii="Times New Roman" w:hAnsi="Times New Roman"/>
        </w:rPr>
        <w:t xml:space="preserve">the risk of high-stakes, personal diplomacy are far less than the risk of leaving difficult situations to fester or spiral out of control. That's why he has invigorated our efforts in critical areas — such as </w:t>
      </w:r>
      <w:r w:rsidRPr="00696ADB">
        <w:rPr>
          <w:rFonts w:ascii="Times New Roman" w:hAnsi="Times New Roman"/>
          <w:sz w:val="10"/>
        </w:rPr>
        <w:t>North Korea,</w:t>
      </w:r>
      <w:r w:rsidRPr="00696ADB">
        <w:rPr>
          <w:rStyle w:val="TitleChar"/>
          <w:rFonts w:ascii="Times New Roman" w:hAnsi="Times New Roman"/>
        </w:rPr>
        <w:t xml:space="preserve"> Syria </w:t>
      </w:r>
      <w:r w:rsidRPr="00696ADB">
        <w:rPr>
          <w:rFonts w:ascii="Times New Roman" w:hAnsi="Times New Roman"/>
          <w:sz w:val="10"/>
        </w:rPr>
        <w:t xml:space="preserve">and the Middle East peace process — and has personally invested time and effort to move the ball forward." </w:t>
      </w:r>
      <w:r w:rsidRPr="00696ADB">
        <w:rPr>
          <w:rStyle w:val="TitleChar"/>
          <w:rFonts w:ascii="Times New Roman" w:hAnsi="Times New Roman"/>
        </w:rPr>
        <w:t>No challenge may now be bigger than Syria</w:t>
      </w:r>
      <w:r w:rsidRPr="00696ADB">
        <w:rPr>
          <w:rFonts w:ascii="Times New Roman" w:hAnsi="Times New Roman"/>
          <w:sz w:val="10"/>
        </w:rPr>
        <w:t xml:space="preserve">, where a two-year civil war has killed at least 93,000 people. Signaling a shift from the cautious approach of Obama's first term, </w:t>
      </w:r>
      <w:r w:rsidRPr="00696ADB">
        <w:rPr>
          <w:rStyle w:val="TitleChar"/>
          <w:rFonts w:ascii="Times New Roman" w:hAnsi="Times New Roman"/>
        </w:rPr>
        <w:t xml:space="preserve">Kerry announced his first trip abroad would focus on changing Assad's belief that he could prevail militarily and on pushing him into eventually relinquishing power. </w:t>
      </w:r>
      <w:r w:rsidRPr="00696ADB">
        <w:rPr>
          <w:rFonts w:ascii="Times New Roman" w:hAnsi="Times New Roman"/>
          <w:sz w:val="10"/>
        </w:rPr>
        <w:t xml:space="preserve">Since then, however, the fighting has only gotten worse. Thousands more have died as Assad firmed his grip over much of the country and the U.S. hasn't even delivered all the nonlethal aid Kerry promised Syria's rebels, let alone any of the weapons or ammunition that Obama recently authorized. Having failed to reshape the war, </w:t>
      </w:r>
      <w:r w:rsidRPr="00696ADB">
        <w:rPr>
          <w:rStyle w:val="TitleChar"/>
          <w:rFonts w:ascii="Times New Roman" w:hAnsi="Times New Roman"/>
        </w:rPr>
        <w:t>Kerry changed strategy by going to Moscow to re-launch a peace process for Syria</w:t>
      </w:r>
      <w:r w:rsidRPr="00696ADB">
        <w:rPr>
          <w:rFonts w:ascii="Times New Roman" w:hAnsi="Times New Roman"/>
          <w:sz w:val="10"/>
        </w:rPr>
        <w:t xml:space="preserve"> that Clinton engineered in June 2012 but had been all but forgotten in the months since. In Moscow, Kerry boasted that the former Cold War foes just accomplished "great things when the world needs it" by deciding to convene an international conference, perhaps by the end of May, that would include Syria's government and opposition. That conference has been delayed until at least July, and maybe August, and it might never come off at all given the opposition's refusal to negotiate while it is losing land to Assad and getting so little help from the United States and other Western powers. That failure falls directly on Kerry, who as part of the U.S.-Russian approach was tasked with delivering the opposition to the bargaining table. Russia may have lived up to its end of the bargain by guaranteeing the Assad government's attendance at any future peace conference. But </w:t>
      </w:r>
      <w:r w:rsidRPr="00696ADB">
        <w:rPr>
          <w:rStyle w:val="TitleChar"/>
          <w:rFonts w:ascii="Times New Roman" w:hAnsi="Times New Roman"/>
        </w:rPr>
        <w:t>Putin</w:t>
      </w:r>
      <w:r w:rsidRPr="00696ADB">
        <w:rPr>
          <w:rFonts w:ascii="Times New Roman" w:hAnsi="Times New Roman"/>
          <w:sz w:val="10"/>
        </w:rPr>
        <w:t xml:space="preserve"> and the Kremlin </w:t>
      </w:r>
      <w:r w:rsidRPr="00696ADB">
        <w:rPr>
          <w:rStyle w:val="TitleChar"/>
          <w:rFonts w:ascii="Times New Roman" w:hAnsi="Times New Roman"/>
        </w:rPr>
        <w:t>also have been undermining peace efforts by sending more weapons to help the Syrian government</w:t>
      </w:r>
      <w:r w:rsidRPr="00696ADB">
        <w:rPr>
          <w:rFonts w:ascii="Times New Roman" w:hAnsi="Times New Roman"/>
          <w:sz w:val="10"/>
        </w:rPr>
        <w:t xml:space="preserve">'s counteroffensive. Kerry's one-man diplomacy in Syria is in some ways emblematic of his tenure. Officials say he opted to revive the U.S.-Russian strategy for a Syrian transitional government during his walk in the backyard of a Moscow guesthouse with Foreign Minister Sergey </w:t>
      </w:r>
      <w:proofErr w:type="spellStart"/>
      <w:r w:rsidRPr="00696ADB">
        <w:rPr>
          <w:rFonts w:ascii="Times New Roman" w:hAnsi="Times New Roman"/>
          <w:sz w:val="10"/>
        </w:rPr>
        <w:t>Lavrov</w:t>
      </w:r>
      <w:proofErr w:type="spellEnd"/>
      <w:r w:rsidRPr="00696ADB">
        <w:rPr>
          <w:rFonts w:ascii="Times New Roman" w:hAnsi="Times New Roman"/>
          <w:sz w:val="10"/>
        </w:rPr>
        <w:t xml:space="preserve">, informing aides only after of his decision. Afterward, he insisted he wasn't simply rewinding the clock by a year because the U.S. and Russia were now going to find ways to put the plan in place. More than two months later, there has been no progress. On Middle East peace, too, </w:t>
      </w:r>
      <w:r w:rsidRPr="00696ADB">
        <w:rPr>
          <w:rStyle w:val="TitleChar"/>
          <w:rFonts w:ascii="Times New Roman" w:hAnsi="Times New Roman"/>
        </w:rPr>
        <w:t>Kerry has put his credibility on the line</w:t>
      </w:r>
      <w:r w:rsidRPr="00696ADB">
        <w:rPr>
          <w:rFonts w:ascii="Times New Roman" w:hAnsi="Times New Roman"/>
          <w:sz w:val="10"/>
        </w:rPr>
        <w:t xml:space="preserve">. Refusing to avoid one of the world's most difficult conflicts, as Obama and Clinton largely did over the second two years of the first administration, Kerry has made four trips to the region to meet with Israeli Prime Minister Benjamin Netanyahu, Palestinian President Mahmoud Abbas and senior government members from both sides. Kerry will visit the region again this coming week to try to push the two sides back into talks, despite little to show so far for his efforts. Kerry insists his quiet diplomacy is making headway, a claim that only he, Netanyahu and Abbas truly can substantiate because most of the discussions are one-on-one. Several senior Israeli and Palestinian officials have suggested otherwise in highly critical comments to local and international media. Few American officials, however, seem to know what is going on because they say Kerry rarely briefs even the most experienced U.S. negotiators in that part of the world on his talks. At times, the process has seemed ad hoc. In Jordan last month, Kerry announced a sketchy $4 billion economic revitalization strategy for the West Bank that would accompany his peace plan. No details were provided, and U.S. officials even sent reporters to aides of U.N. peace mediator Tony Blair for more information. Blair's staff wouldn't provide information or even confirm that the outline of an economic plan exists. Officials say Kerry's friend, investor Tim Collins, is handling the portfolio, though it's unclear if any money has been secured. On Mideast peace, Kerry is largely fighting the battle alone. Since Obama's visit to Israel in March, Kerry has gotten almost no public displays of support from the president, with the White House appearing reluctant to stake political capital in an endeavor that so often has proved a disappointment. Some U.S. officials have scoffed at the notion that Kerry is getting anywhere, though they allow that the White House has given him until roughly September to produce a resumption of negotiations. Ben Rhodes, Obama's deputy national security adviser, praised Kerry's efforts thus far. "None of these are issues that you can solve in a few months," Rhodes said. "The fact that he is taking these on with the energy he has is a great asset to the administration. These are the toughest challenges we have." </w:t>
      </w:r>
      <w:r w:rsidRPr="00696ADB">
        <w:rPr>
          <w:rStyle w:val="TitleChar"/>
          <w:rFonts w:ascii="Times New Roman" w:hAnsi="Times New Roman"/>
        </w:rPr>
        <w:t>Kerry's individualist approach to foreign policy is partly a matter of circumstances and partly intentional.</w:t>
      </w:r>
      <w:r w:rsidRPr="00696ADB">
        <w:rPr>
          <w:rFonts w:ascii="Times New Roman" w:hAnsi="Times New Roman"/>
          <w:sz w:val="10"/>
        </w:rPr>
        <w:t xml:space="preserve"> With few Senate-confirmed senior officials in place at the State Department, </w:t>
      </w:r>
      <w:r w:rsidRPr="00696ADB">
        <w:rPr>
          <w:rStyle w:val="TitleChar"/>
          <w:rFonts w:ascii="Times New Roman" w:hAnsi="Times New Roman"/>
        </w:rPr>
        <w:t xml:space="preserve">Kerry has been short of aides at the highest level </w:t>
      </w:r>
      <w:r w:rsidRPr="00696ADB">
        <w:rPr>
          <w:rFonts w:ascii="Times New Roman" w:hAnsi="Times New Roman"/>
          <w:sz w:val="10"/>
        </w:rPr>
        <w:t xml:space="preserve">who might act as envoys to drive forward his agenda in his absence. Among others, Clinton had George Mitchell to push Mideast peace and Richard Holbrooke in Afghanistan and Pakistan. </w:t>
      </w:r>
      <w:r w:rsidRPr="00696ADB">
        <w:rPr>
          <w:rStyle w:val="TitleChar"/>
          <w:rFonts w:ascii="Times New Roman" w:hAnsi="Times New Roman"/>
        </w:rPr>
        <w:t>Kerry lacks any</w:t>
      </w:r>
      <w:r w:rsidRPr="00696ADB">
        <w:rPr>
          <w:rFonts w:ascii="Times New Roman" w:hAnsi="Times New Roman"/>
          <w:sz w:val="10"/>
        </w:rPr>
        <w:t xml:space="preserve"> such </w:t>
      </w:r>
      <w:r w:rsidRPr="00696ADB">
        <w:rPr>
          <w:rStyle w:val="TitleChar"/>
          <w:rFonts w:ascii="Times New Roman" w:hAnsi="Times New Roman"/>
        </w:rPr>
        <w:t>high-profile figures at his side</w:t>
      </w:r>
      <w:r w:rsidRPr="00696ADB">
        <w:rPr>
          <w:rFonts w:ascii="Times New Roman" w:hAnsi="Times New Roman"/>
          <w:sz w:val="10"/>
        </w:rPr>
        <w:t>.</w:t>
      </w:r>
      <w:r w:rsidRPr="00696ADB">
        <w:rPr>
          <w:rFonts w:ascii="Times New Roman" w:hAnsi="Times New Roman"/>
          <w:sz w:val="12"/>
        </w:rPr>
        <w:t>¶</w:t>
      </w:r>
      <w:r w:rsidRPr="00696ADB">
        <w:rPr>
          <w:rFonts w:ascii="Times New Roman" w:hAnsi="Times New Roman"/>
          <w:sz w:val="10"/>
        </w:rPr>
        <w:t xml:space="preserve"> Those who've worked closely with Kerry say </w:t>
      </w:r>
      <w:r w:rsidRPr="00696ADB">
        <w:rPr>
          <w:rStyle w:val="TitleChar"/>
          <w:rFonts w:ascii="Times New Roman" w:hAnsi="Times New Roman"/>
        </w:rPr>
        <w:t>the approach also reflects the great stock he puts in his personal diplomacy</w:t>
      </w:r>
      <w:r w:rsidRPr="00696ADB">
        <w:rPr>
          <w:rFonts w:ascii="Times New Roman" w:hAnsi="Times New Roman"/>
          <w:sz w:val="10"/>
        </w:rPr>
        <w:t xml:space="preserve"> and the belief, perhaps more widely shared in the rarified air of the Senate, that leaning on his close relationships with foreign leaders and dignitaries can deliver more results than delegating authority to capable bureaucrats. </w:t>
      </w:r>
      <w:r w:rsidRPr="00696ADB">
        <w:rPr>
          <w:rStyle w:val="TitleChar"/>
          <w:rFonts w:ascii="Times New Roman" w:hAnsi="Times New Roman"/>
        </w:rPr>
        <w:t>That has left Kerry doing much of the work himself</w:t>
      </w:r>
      <w:r w:rsidRPr="00696ADB">
        <w:rPr>
          <w:rFonts w:ascii="Times New Roman" w:hAnsi="Times New Roman"/>
          <w:sz w:val="10"/>
        </w:rPr>
        <w:t>, from ordering up policy papers to envisioning new initiatives, while traveling the world or publicly regaling foreign ministers in Washington with stories of their past encounters or meals in exotic capitals.</w:t>
      </w:r>
    </w:p>
    <w:p w:rsidR="00205C5F" w:rsidRPr="00696ADB" w:rsidRDefault="00205C5F" w:rsidP="00205C5F">
      <w:pPr>
        <w:pStyle w:val="Heading4"/>
        <w:rPr>
          <w:rFonts w:cs="Times New Roman"/>
        </w:rPr>
      </w:pPr>
      <w:r w:rsidRPr="00696ADB">
        <w:rPr>
          <w:rFonts w:cs="Times New Roman"/>
        </w:rPr>
        <w:t xml:space="preserve">Syria is at the top of Kerry’s to-do list </w:t>
      </w:r>
    </w:p>
    <w:p w:rsidR="00205C5F" w:rsidRPr="00696ADB" w:rsidRDefault="00205C5F" w:rsidP="00205C5F">
      <w:pPr>
        <w:rPr>
          <w:rFonts w:ascii="Times New Roman" w:hAnsi="Times New Roman"/>
        </w:rPr>
      </w:pPr>
      <w:r w:rsidRPr="00696ADB">
        <w:rPr>
          <w:rStyle w:val="StyleStyleBold12pt"/>
          <w:rFonts w:ascii="Times New Roman" w:hAnsi="Times New Roman"/>
        </w:rPr>
        <w:t>The Independent 13</w:t>
      </w:r>
      <w:r w:rsidRPr="00696ADB">
        <w:rPr>
          <w:rFonts w:ascii="Times New Roman" w:hAnsi="Times New Roman"/>
        </w:rPr>
        <w:t xml:space="preserve"> </w:t>
      </w:r>
      <w:r w:rsidRPr="00696ADB">
        <w:rPr>
          <w:rFonts w:ascii="Times New Roman" w:hAnsi="Times New Roman"/>
          <w:sz w:val="16"/>
          <w:szCs w:val="16"/>
        </w:rPr>
        <w:t>(The Independent, News Source, “Editorial: John Kerry's priority must be Syria”, 2-21-13, &lt;</w:t>
      </w:r>
      <w:hyperlink r:id="rId12" w:history="1">
        <w:r w:rsidRPr="00696ADB">
          <w:rPr>
            <w:rStyle w:val="Hyperlink"/>
            <w:rFonts w:ascii="Times New Roman" w:hAnsi="Times New Roman"/>
            <w:sz w:val="16"/>
            <w:szCs w:val="16"/>
          </w:rPr>
          <w:t>http://www.independent.co.uk/voices/editorials/editorial-john-kerrys-priority-must-be-syria-8505689.html</w:t>
        </w:r>
      </w:hyperlink>
      <w:r w:rsidRPr="00696ADB">
        <w:rPr>
          <w:rFonts w:ascii="Times New Roman" w:hAnsi="Times New Roman"/>
          <w:sz w:val="16"/>
          <w:szCs w:val="16"/>
        </w:rPr>
        <w:t>&gt; Accessed: 7-12-2013, BK)</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4"/>
        </w:rPr>
      </w:pPr>
      <w:r w:rsidRPr="00696ADB">
        <w:rPr>
          <w:rStyle w:val="TitleChar"/>
          <w:rFonts w:ascii="Times New Roman" w:hAnsi="Times New Roman"/>
        </w:rPr>
        <w:t xml:space="preserve">The terrible car bombing in Damascus underlines the most immediate priority for John Kerry. </w:t>
      </w:r>
      <w:r w:rsidRPr="00696ADB">
        <w:rPr>
          <w:rFonts w:ascii="Times New Roman" w:hAnsi="Times New Roman"/>
          <w:sz w:val="14"/>
        </w:rPr>
        <w:t xml:space="preserve">The new US Secretary of State arrives in London on Monday at the start of his first foreign trip, one that will take him to nine countries across Europe and the Middle East. Whatever else, it will not be a “getting-to-know-you” affair – </w:t>
      </w:r>
      <w:proofErr w:type="spellStart"/>
      <w:r w:rsidRPr="00696ADB">
        <w:rPr>
          <w:rFonts w:ascii="Times New Roman" w:hAnsi="Times New Roman"/>
          <w:sz w:val="14"/>
        </w:rPr>
        <w:t>Mr</w:t>
      </w:r>
      <w:proofErr w:type="spellEnd"/>
      <w:r w:rsidRPr="00696ADB">
        <w:rPr>
          <w:rFonts w:ascii="Times New Roman" w:hAnsi="Times New Roman"/>
          <w:sz w:val="14"/>
        </w:rPr>
        <w:t xml:space="preserve"> Kerry knows most of his counterparts well already. And with little need for introductions, </w:t>
      </w:r>
      <w:r w:rsidRPr="00696ADB">
        <w:rPr>
          <w:rStyle w:val="TitleChar"/>
          <w:rFonts w:ascii="Times New Roman" w:hAnsi="Times New Roman"/>
        </w:rPr>
        <w:t>Syria will be top of the agenda</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w:t>
      </w:r>
      <w:proofErr w:type="gramStart"/>
      <w:r w:rsidRPr="00696ADB">
        <w:rPr>
          <w:rFonts w:ascii="Times New Roman" w:hAnsi="Times New Roman"/>
          <w:sz w:val="14"/>
        </w:rPr>
        <w:t>What</w:t>
      </w:r>
      <w:proofErr w:type="gramEnd"/>
      <w:r w:rsidRPr="00696ADB">
        <w:rPr>
          <w:rFonts w:ascii="Times New Roman" w:hAnsi="Times New Roman"/>
          <w:sz w:val="14"/>
        </w:rPr>
        <w:t xml:space="preserve"> to expect, then? With a CV that includes 28 years on the Senate Foreign Relations Committee, an unsuccessful presidential run, and discreet service to Barack Obama as a troubleshooter in Afghanistan, Pakistan and Sudan, </w:t>
      </w:r>
      <w:proofErr w:type="spellStart"/>
      <w:r w:rsidRPr="00696ADB">
        <w:rPr>
          <w:rStyle w:val="TitleChar"/>
          <w:rFonts w:ascii="Times New Roman" w:hAnsi="Times New Roman"/>
        </w:rPr>
        <w:t>Mr</w:t>
      </w:r>
      <w:proofErr w:type="spellEnd"/>
      <w:r w:rsidRPr="00696ADB">
        <w:rPr>
          <w:rStyle w:val="TitleChar"/>
          <w:rFonts w:ascii="Times New Roman" w:hAnsi="Times New Roman"/>
        </w:rPr>
        <w:t xml:space="preserve"> Kerry brings more direct experience to the job than almost all his predecessors. </w:t>
      </w:r>
      <w:r w:rsidRPr="00696ADB">
        <w:rPr>
          <w:rFonts w:ascii="Times New Roman" w:hAnsi="Times New Roman"/>
          <w:sz w:val="14"/>
        </w:rPr>
        <w:t>Secretary of State is the office he has long coveted, and one for which he is well suited.</w:t>
      </w:r>
      <w:r w:rsidRPr="00696ADB">
        <w:rPr>
          <w:rFonts w:ascii="Times New Roman" w:hAnsi="Times New Roman"/>
          <w:sz w:val="12"/>
        </w:rPr>
        <w:t>¶</w:t>
      </w:r>
      <w:r w:rsidRPr="00696ADB">
        <w:rPr>
          <w:rFonts w:ascii="Times New Roman" w:hAnsi="Times New Roman"/>
          <w:sz w:val="14"/>
        </w:rPr>
        <w:t xml:space="preserve"> </w:t>
      </w:r>
      <w:proofErr w:type="gramStart"/>
      <w:r w:rsidRPr="00696ADB">
        <w:rPr>
          <w:rFonts w:ascii="Times New Roman" w:hAnsi="Times New Roman"/>
          <w:sz w:val="14"/>
        </w:rPr>
        <w:t>Amid</w:t>
      </w:r>
      <w:proofErr w:type="gramEnd"/>
      <w:r w:rsidRPr="00696ADB">
        <w:rPr>
          <w:rFonts w:ascii="Times New Roman" w:hAnsi="Times New Roman"/>
          <w:sz w:val="14"/>
        </w:rPr>
        <w:t xml:space="preserve"> the speculation over the future of Hillary Clinton, </w:t>
      </w:r>
      <w:proofErr w:type="spellStart"/>
      <w:r w:rsidRPr="00696ADB">
        <w:rPr>
          <w:rFonts w:ascii="Times New Roman" w:hAnsi="Times New Roman"/>
          <w:sz w:val="14"/>
        </w:rPr>
        <w:t>Mr</w:t>
      </w:r>
      <w:proofErr w:type="spellEnd"/>
      <w:r w:rsidRPr="00696ADB">
        <w:rPr>
          <w:rFonts w:ascii="Times New Roman" w:hAnsi="Times New Roman"/>
          <w:sz w:val="14"/>
        </w:rPr>
        <w:t xml:space="preserve"> Kerry’s arrival has been low key. Only three weeks into his tenure did he deliver his first major speech, urging the importance of maintaining the US aid </w:t>
      </w:r>
      <w:proofErr w:type="spellStart"/>
      <w:r w:rsidRPr="00696ADB">
        <w:rPr>
          <w:rFonts w:ascii="Times New Roman" w:hAnsi="Times New Roman"/>
          <w:sz w:val="14"/>
        </w:rPr>
        <w:t>programme</w:t>
      </w:r>
      <w:proofErr w:type="spellEnd"/>
      <w:r w:rsidRPr="00696ADB">
        <w:rPr>
          <w:rFonts w:ascii="Times New Roman" w:hAnsi="Times New Roman"/>
          <w:sz w:val="14"/>
        </w:rPr>
        <w:t xml:space="preserve">, despite pressure to cut </w:t>
      </w:r>
      <w:proofErr w:type="gramStart"/>
      <w:r w:rsidRPr="00696ADB">
        <w:rPr>
          <w:rFonts w:ascii="Times New Roman" w:hAnsi="Times New Roman"/>
          <w:sz w:val="14"/>
        </w:rPr>
        <w:t>spending.</w:t>
      </w:r>
      <w:proofErr w:type="gramEnd"/>
      <w:r w:rsidRPr="00696ADB">
        <w:rPr>
          <w:rFonts w:ascii="Times New Roman" w:hAnsi="Times New Roman"/>
          <w:sz w:val="14"/>
        </w:rPr>
        <w:t xml:space="preserve"> These days, US foreign policy is ultimately shaped in the White House, and </w:t>
      </w:r>
      <w:proofErr w:type="spellStart"/>
      <w:r w:rsidRPr="00696ADB">
        <w:rPr>
          <w:rFonts w:ascii="Times New Roman" w:hAnsi="Times New Roman"/>
          <w:sz w:val="14"/>
        </w:rPr>
        <w:t>Mr</w:t>
      </w:r>
      <w:proofErr w:type="spellEnd"/>
      <w:r w:rsidRPr="00696ADB">
        <w:rPr>
          <w:rFonts w:ascii="Times New Roman" w:hAnsi="Times New Roman"/>
          <w:sz w:val="14"/>
        </w:rPr>
        <w:t xml:space="preserve"> Kerry may well – like </w:t>
      </w:r>
      <w:proofErr w:type="spellStart"/>
      <w:r w:rsidRPr="00696ADB">
        <w:rPr>
          <w:rFonts w:ascii="Times New Roman" w:hAnsi="Times New Roman"/>
          <w:sz w:val="14"/>
        </w:rPr>
        <w:t>Ms</w:t>
      </w:r>
      <w:proofErr w:type="spellEnd"/>
      <w:r w:rsidRPr="00696ADB">
        <w:rPr>
          <w:rFonts w:ascii="Times New Roman" w:hAnsi="Times New Roman"/>
          <w:sz w:val="14"/>
        </w:rPr>
        <w:t xml:space="preserve"> Clinton before him – be charged with selling decisions rather than taking them. Nonetheless, his choice of topic gives a clue where his inclinations lie, </w:t>
      </w:r>
      <w:proofErr w:type="spellStart"/>
      <w:r w:rsidRPr="00696ADB">
        <w:rPr>
          <w:rStyle w:val="TitleChar"/>
          <w:rFonts w:ascii="Times New Roman" w:hAnsi="Times New Roman"/>
        </w:rPr>
        <w:t>favouring</w:t>
      </w:r>
      <w:proofErr w:type="spellEnd"/>
      <w:r w:rsidRPr="00696ADB">
        <w:rPr>
          <w:rStyle w:val="TitleChar"/>
          <w:rFonts w:ascii="Times New Roman" w:hAnsi="Times New Roman"/>
        </w:rPr>
        <w:t xml:space="preserve"> negotiation and the use of “soft power” over force.</w:t>
      </w:r>
      <w:r w:rsidRPr="00696ADB">
        <w:rPr>
          <w:rFonts w:ascii="Times New Roman" w:hAnsi="Times New Roman"/>
          <w:sz w:val="12"/>
        </w:rPr>
        <w:t>¶</w:t>
      </w:r>
      <w:r w:rsidRPr="00696ADB">
        <w:rPr>
          <w:rFonts w:ascii="Times New Roman" w:hAnsi="Times New Roman"/>
          <w:sz w:val="14"/>
        </w:rPr>
        <w:t xml:space="preserve"> </w:t>
      </w:r>
      <w:proofErr w:type="gramStart"/>
      <w:r w:rsidRPr="00696ADB">
        <w:rPr>
          <w:rFonts w:ascii="Times New Roman" w:hAnsi="Times New Roman"/>
          <w:sz w:val="14"/>
        </w:rPr>
        <w:t>As</w:t>
      </w:r>
      <w:proofErr w:type="gramEnd"/>
      <w:r w:rsidRPr="00696ADB">
        <w:rPr>
          <w:rFonts w:ascii="Times New Roman" w:hAnsi="Times New Roman"/>
          <w:sz w:val="14"/>
        </w:rPr>
        <w:t xml:space="preserve"> a decorated Vietnam veteran, </w:t>
      </w:r>
      <w:proofErr w:type="spellStart"/>
      <w:r w:rsidRPr="00696ADB">
        <w:rPr>
          <w:rFonts w:ascii="Times New Roman" w:hAnsi="Times New Roman"/>
          <w:sz w:val="14"/>
        </w:rPr>
        <w:t>Mr</w:t>
      </w:r>
      <w:proofErr w:type="spellEnd"/>
      <w:r w:rsidRPr="00696ADB">
        <w:rPr>
          <w:rFonts w:ascii="Times New Roman" w:hAnsi="Times New Roman"/>
          <w:sz w:val="14"/>
        </w:rPr>
        <w:t xml:space="preserve"> Kerry has seen the horrors of war up close. Like </w:t>
      </w:r>
      <w:proofErr w:type="spellStart"/>
      <w:r w:rsidRPr="00696ADB">
        <w:rPr>
          <w:rFonts w:ascii="Times New Roman" w:hAnsi="Times New Roman"/>
          <w:sz w:val="14"/>
        </w:rPr>
        <w:t>Mr</w:t>
      </w:r>
      <w:proofErr w:type="spellEnd"/>
      <w:r w:rsidRPr="00696ADB">
        <w:rPr>
          <w:rFonts w:ascii="Times New Roman" w:hAnsi="Times New Roman"/>
          <w:sz w:val="14"/>
        </w:rPr>
        <w:t xml:space="preserve"> Obama, his instinct will be to keep the US out of the Syrian conflagration. </w:t>
      </w:r>
      <w:r w:rsidRPr="00696ADB">
        <w:rPr>
          <w:rStyle w:val="TitleChar"/>
          <w:rFonts w:ascii="Times New Roman" w:hAnsi="Times New Roman"/>
        </w:rPr>
        <w:t xml:space="preserve">During this trip, he will meet his Russian equivalent, </w:t>
      </w:r>
      <w:r w:rsidRPr="00696ADB">
        <w:rPr>
          <w:rFonts w:ascii="Times New Roman" w:hAnsi="Times New Roman"/>
          <w:sz w:val="14"/>
        </w:rPr>
        <w:t xml:space="preserve">Sergei </w:t>
      </w:r>
      <w:proofErr w:type="spellStart"/>
      <w:r w:rsidRPr="00696ADB">
        <w:rPr>
          <w:rFonts w:ascii="Times New Roman" w:hAnsi="Times New Roman"/>
          <w:sz w:val="14"/>
        </w:rPr>
        <w:t>Lavrov</w:t>
      </w:r>
      <w:proofErr w:type="spellEnd"/>
      <w:r w:rsidRPr="00696ADB">
        <w:rPr>
          <w:rFonts w:ascii="Times New Roman" w:hAnsi="Times New Roman"/>
          <w:sz w:val="14"/>
        </w:rPr>
        <w:t xml:space="preserve">, </w:t>
      </w:r>
      <w:r w:rsidRPr="00696ADB">
        <w:rPr>
          <w:rStyle w:val="TitleChar"/>
          <w:rFonts w:ascii="Times New Roman" w:hAnsi="Times New Roman"/>
        </w:rPr>
        <w:t>the Syrian opposition, as well as key Arab leaders in Egypt and the Gulf.</w:t>
      </w:r>
      <w:r w:rsidRPr="00696ADB">
        <w:rPr>
          <w:rFonts w:ascii="Times New Roman" w:hAnsi="Times New Roman"/>
          <w:sz w:val="14"/>
        </w:rPr>
        <w:t xml:space="preserve"> A few faint hopes have emerged of talks to end the crisis. Failing these, however, the decision for </w:t>
      </w:r>
      <w:proofErr w:type="spellStart"/>
      <w:r w:rsidRPr="00696ADB">
        <w:rPr>
          <w:rFonts w:ascii="Times New Roman" w:hAnsi="Times New Roman"/>
          <w:sz w:val="14"/>
        </w:rPr>
        <w:t>Mr</w:t>
      </w:r>
      <w:proofErr w:type="spellEnd"/>
      <w:r w:rsidRPr="00696ADB">
        <w:rPr>
          <w:rFonts w:ascii="Times New Roman" w:hAnsi="Times New Roman"/>
          <w:sz w:val="14"/>
        </w:rPr>
        <w:t xml:space="preserve"> Obama and his new Secretary of State will be whether to arm the rebels – and risk making an already bloody civil war even bloodier still.</w:t>
      </w:r>
    </w:p>
    <w:p w:rsidR="00205C5F" w:rsidRPr="00696ADB" w:rsidRDefault="00205C5F" w:rsidP="00205C5F">
      <w:pPr>
        <w:pStyle w:val="Heading4"/>
        <w:rPr>
          <w:rFonts w:cs="Times New Roman"/>
        </w:rPr>
      </w:pPr>
      <w:r w:rsidRPr="00696ADB">
        <w:rPr>
          <w:rFonts w:cs="Times New Roman"/>
        </w:rPr>
        <w:lastRenderedPageBreak/>
        <w:t>Kerry is diving head first into diplomacy in Syria without any help, he’s stretched extremely thin</w:t>
      </w:r>
    </w:p>
    <w:p w:rsidR="00205C5F" w:rsidRPr="00696ADB" w:rsidRDefault="00205C5F" w:rsidP="00205C5F">
      <w:pPr>
        <w:rPr>
          <w:rFonts w:ascii="Times New Roman" w:hAnsi="Times New Roman"/>
        </w:rPr>
      </w:pPr>
      <w:r w:rsidRPr="00696ADB">
        <w:rPr>
          <w:rStyle w:val="StyleStyleBold12pt"/>
          <w:rFonts w:ascii="Times New Roman" w:hAnsi="Times New Roman"/>
        </w:rPr>
        <w:t>Luce 5-19</w:t>
      </w:r>
      <w:r w:rsidRPr="00696ADB">
        <w:rPr>
          <w:rFonts w:ascii="Times New Roman" w:hAnsi="Times New Roman"/>
        </w:rPr>
        <w:t xml:space="preserve"> </w:t>
      </w:r>
      <w:r w:rsidRPr="00696ADB">
        <w:rPr>
          <w:rFonts w:ascii="Times New Roman" w:hAnsi="Times New Roman"/>
          <w:sz w:val="16"/>
          <w:szCs w:val="16"/>
        </w:rPr>
        <w:t>(Edward Luce, Journalist for the Financial Times, “John Kerry’s Vaulting Ambitions for US diplomacy”, 5-19-2013, &lt;http://www.ft.com/intl/cms/s/0/09986762-be1f-11e2-bb35-00144feab7de.html#axzz2XHfTkjzH&gt; Accessed: 7-12-2013, BK)</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Fonts w:ascii="Times New Roman" w:hAnsi="Times New Roman"/>
          <w:sz w:val="10"/>
        </w:rPr>
        <w:t xml:space="preserve">But from someone who in 2004 almost took the White House – and still believes he could have – such bold diplomatic initiatives should come as no surprise. As Joe Biden, the vice-president, recently joked to a European gathering, the new US secretary of state has an eye on the Nobel Peace Prize. He will have to get used to derision. </w:t>
      </w:r>
      <w:proofErr w:type="spellStart"/>
      <w:r w:rsidRPr="00696ADB">
        <w:rPr>
          <w:rFonts w:ascii="Times New Roman" w:hAnsi="Times New Roman"/>
          <w:sz w:val="10"/>
        </w:rPr>
        <w:t>Haaretz</w:t>
      </w:r>
      <w:proofErr w:type="spellEnd"/>
      <w:r w:rsidRPr="00696ADB">
        <w:rPr>
          <w:rFonts w:ascii="Times New Roman" w:hAnsi="Times New Roman"/>
          <w:sz w:val="10"/>
        </w:rPr>
        <w:t xml:space="preserve">, the Israeli newspaper, last week ran a story likening </w:t>
      </w:r>
      <w:proofErr w:type="spellStart"/>
      <w:r w:rsidRPr="00696ADB">
        <w:rPr>
          <w:rFonts w:ascii="Times New Roman" w:hAnsi="Times New Roman"/>
          <w:sz w:val="10"/>
        </w:rPr>
        <w:t>Mr</w:t>
      </w:r>
      <w:proofErr w:type="spellEnd"/>
      <w:r w:rsidRPr="00696ADB">
        <w:rPr>
          <w:rFonts w:ascii="Times New Roman" w:hAnsi="Times New Roman"/>
          <w:sz w:val="10"/>
        </w:rPr>
        <w:t xml:space="preserve"> Kerry’s efforts to a “bull in a china shop”. It also quoted a senior Israeli official calling him “messianic”. Yet </w:t>
      </w:r>
      <w:proofErr w:type="spellStart"/>
      <w:r w:rsidRPr="00696ADB">
        <w:rPr>
          <w:rStyle w:val="TitleChar"/>
          <w:rFonts w:ascii="Times New Roman" w:hAnsi="Times New Roman"/>
        </w:rPr>
        <w:t>Mr</w:t>
      </w:r>
      <w:proofErr w:type="spellEnd"/>
      <w:r w:rsidRPr="00696ADB">
        <w:rPr>
          <w:rStyle w:val="TitleChar"/>
          <w:rFonts w:ascii="Times New Roman" w:hAnsi="Times New Roman"/>
        </w:rPr>
        <w:t xml:space="preserve"> Kerry offers a welcome break from the passivity that had descended on US diplomacy in the Middle East and beyond.</w:t>
      </w:r>
      <w:r w:rsidRPr="00696ADB">
        <w:rPr>
          <w:rFonts w:ascii="Times New Roman" w:hAnsi="Times New Roman"/>
          <w:sz w:val="10"/>
        </w:rPr>
        <w:t xml:space="preserve"> For one reason or another – often because she was blocked by an instinctively cautious White House – Hillary Clinton took a back seat on the Muslim world’s big challenges, Syria and Afghanistan included. </w:t>
      </w:r>
      <w:proofErr w:type="spellStart"/>
      <w:r w:rsidRPr="00696ADB">
        <w:rPr>
          <w:rStyle w:val="TitleChar"/>
          <w:rFonts w:ascii="Times New Roman" w:hAnsi="Times New Roman"/>
        </w:rPr>
        <w:t>Mr</w:t>
      </w:r>
      <w:proofErr w:type="spellEnd"/>
      <w:r w:rsidRPr="00696ADB">
        <w:rPr>
          <w:rStyle w:val="TitleChar"/>
          <w:rFonts w:ascii="Times New Roman" w:hAnsi="Times New Roman"/>
        </w:rPr>
        <w:t xml:space="preserve"> Kerry is diving in headfirst.</w:t>
      </w:r>
      <w:r w:rsidRPr="00696ADB">
        <w:rPr>
          <w:rFonts w:ascii="Times New Roman" w:hAnsi="Times New Roman"/>
          <w:sz w:val="10"/>
        </w:rPr>
        <w:t xml:space="preserve"> Amid awareness of his steep odds, there is also encouragement. “Kerry has the makings of being a strategic secretary of state in contrast to Hillary Clinton, whom I would describe as more cause-oriented – global issues, human rights, gender, and so on,” says </w:t>
      </w:r>
      <w:proofErr w:type="spellStart"/>
      <w:r w:rsidRPr="00696ADB">
        <w:rPr>
          <w:rFonts w:ascii="Times New Roman" w:hAnsi="Times New Roman"/>
          <w:sz w:val="10"/>
        </w:rPr>
        <w:t>Zbigniew</w:t>
      </w:r>
      <w:proofErr w:type="spellEnd"/>
      <w:r w:rsidRPr="00696ADB">
        <w:rPr>
          <w:rFonts w:ascii="Times New Roman" w:hAnsi="Times New Roman"/>
          <w:sz w:val="10"/>
        </w:rPr>
        <w:t xml:space="preserve"> Brzezinski, who was national security adviser to President Jimmy Carter. “He is taking on the issues that shape the international system. This will make him a very serious player in my view.”</w:t>
      </w:r>
      <w:r w:rsidRPr="00696ADB">
        <w:rPr>
          <w:rFonts w:ascii="Times New Roman" w:hAnsi="Times New Roman"/>
          <w:sz w:val="12"/>
        </w:rPr>
        <w:t>¶</w:t>
      </w:r>
      <w:r w:rsidRPr="00696ADB">
        <w:rPr>
          <w:rFonts w:ascii="Times New Roman" w:hAnsi="Times New Roman"/>
          <w:sz w:val="10"/>
        </w:rPr>
        <w:t xml:space="preserve"> Even people close to Hillary Clinton agree that </w:t>
      </w:r>
      <w:proofErr w:type="spellStart"/>
      <w:r w:rsidRPr="00696ADB">
        <w:rPr>
          <w:rFonts w:ascii="Times New Roman" w:hAnsi="Times New Roman"/>
          <w:sz w:val="10"/>
        </w:rPr>
        <w:t>Mr</w:t>
      </w:r>
      <w:proofErr w:type="spellEnd"/>
      <w:r w:rsidRPr="00696ADB">
        <w:rPr>
          <w:rFonts w:ascii="Times New Roman" w:hAnsi="Times New Roman"/>
          <w:sz w:val="10"/>
        </w:rPr>
        <w:t xml:space="preserve"> Kerry is likely to be much less risk-averse. </w:t>
      </w:r>
      <w:proofErr w:type="spellStart"/>
      <w:r w:rsidRPr="00696ADB">
        <w:rPr>
          <w:rFonts w:ascii="Times New Roman" w:hAnsi="Times New Roman"/>
          <w:sz w:val="10"/>
        </w:rPr>
        <w:t>Mrs</w:t>
      </w:r>
      <w:proofErr w:type="spellEnd"/>
      <w:r w:rsidRPr="00696ADB">
        <w:rPr>
          <w:rFonts w:ascii="Times New Roman" w:hAnsi="Times New Roman"/>
          <w:sz w:val="10"/>
        </w:rPr>
        <w:t xml:space="preserve"> Clinton outsourced the “</w:t>
      </w:r>
      <w:proofErr w:type="spellStart"/>
      <w:r w:rsidRPr="00696ADB">
        <w:rPr>
          <w:rFonts w:ascii="Times New Roman" w:hAnsi="Times New Roman"/>
          <w:sz w:val="10"/>
        </w:rPr>
        <w:t>AfPak</w:t>
      </w:r>
      <w:proofErr w:type="spellEnd"/>
      <w:r w:rsidRPr="00696ADB">
        <w:rPr>
          <w:rFonts w:ascii="Times New Roman" w:hAnsi="Times New Roman"/>
          <w:sz w:val="10"/>
        </w:rPr>
        <w:t xml:space="preserve">” portfolio to the late Richard Holbrooke and passed on the ill-fated Arab-Israeli initiative to George Mitchell. </w:t>
      </w:r>
      <w:proofErr w:type="spellStart"/>
      <w:r w:rsidRPr="00696ADB">
        <w:rPr>
          <w:rFonts w:ascii="Times New Roman" w:hAnsi="Times New Roman"/>
          <w:sz w:val="10"/>
        </w:rPr>
        <w:t>Mr</w:t>
      </w:r>
      <w:proofErr w:type="spellEnd"/>
      <w:r w:rsidRPr="00696ADB">
        <w:rPr>
          <w:rFonts w:ascii="Times New Roman" w:hAnsi="Times New Roman"/>
          <w:sz w:val="10"/>
        </w:rPr>
        <w:t xml:space="preserve"> Kerry has not yet farmed out anything. This raises the chances that he will fall flat on his face. He seems to have decided the risks are worth it. “</w:t>
      </w:r>
      <w:r w:rsidRPr="00696ADB">
        <w:rPr>
          <w:rStyle w:val="TitleChar"/>
          <w:rFonts w:ascii="Times New Roman" w:hAnsi="Times New Roman"/>
        </w:rPr>
        <w:t>Kerry</w:t>
      </w:r>
      <w:r w:rsidRPr="00696ADB">
        <w:rPr>
          <w:rFonts w:ascii="Times New Roman" w:hAnsi="Times New Roman"/>
          <w:sz w:val="10"/>
        </w:rPr>
        <w:t xml:space="preserve"> has come to terms with the fact that he is a silver </w:t>
      </w:r>
      <w:proofErr w:type="spellStart"/>
      <w:r w:rsidRPr="00696ADB">
        <w:rPr>
          <w:rFonts w:ascii="Times New Roman" w:hAnsi="Times New Roman"/>
          <w:sz w:val="10"/>
        </w:rPr>
        <w:t>medallist</w:t>
      </w:r>
      <w:proofErr w:type="spellEnd"/>
      <w:r w:rsidRPr="00696ADB">
        <w:rPr>
          <w:rFonts w:ascii="Times New Roman" w:hAnsi="Times New Roman"/>
          <w:sz w:val="10"/>
        </w:rPr>
        <w:t xml:space="preserve"> – this is probably his last big job and he </w:t>
      </w:r>
      <w:r w:rsidRPr="00696ADB">
        <w:rPr>
          <w:rStyle w:val="TitleChar"/>
          <w:rFonts w:ascii="Times New Roman" w:hAnsi="Times New Roman"/>
        </w:rPr>
        <w:t>wants to make an impact</w:t>
      </w:r>
      <w:r w:rsidRPr="00696ADB">
        <w:rPr>
          <w:rFonts w:ascii="Times New Roman" w:hAnsi="Times New Roman"/>
          <w:sz w:val="10"/>
        </w:rPr>
        <w:t>,” says a former senior US diplomat. “For Hillary, there was always the sense that gold remained a possibility.”</w:t>
      </w:r>
      <w:r w:rsidRPr="00696ADB">
        <w:rPr>
          <w:rFonts w:ascii="Times New Roman" w:hAnsi="Times New Roman"/>
          <w:sz w:val="12"/>
        </w:rPr>
        <w:t>¶</w:t>
      </w:r>
      <w:r w:rsidRPr="00696ADB">
        <w:rPr>
          <w:rFonts w:ascii="Times New Roman" w:hAnsi="Times New Roman"/>
          <w:sz w:val="10"/>
        </w:rPr>
        <w:t xml:space="preserve"> </w:t>
      </w:r>
      <w:proofErr w:type="spellStart"/>
      <w:r w:rsidRPr="00696ADB">
        <w:rPr>
          <w:rStyle w:val="TitleChar"/>
          <w:rFonts w:ascii="Times New Roman" w:hAnsi="Times New Roman"/>
        </w:rPr>
        <w:t>Mr</w:t>
      </w:r>
      <w:proofErr w:type="spellEnd"/>
      <w:r w:rsidRPr="00696ADB">
        <w:rPr>
          <w:rStyle w:val="TitleChar"/>
          <w:rFonts w:ascii="Times New Roman" w:hAnsi="Times New Roman"/>
        </w:rPr>
        <w:t xml:space="preserve"> Kerry faces two immediate problems. The first is flying solo. Almost all the key players</w:t>
      </w:r>
      <w:r w:rsidRPr="00696ADB">
        <w:rPr>
          <w:rFonts w:ascii="Times New Roman" w:hAnsi="Times New Roman"/>
          <w:sz w:val="10"/>
        </w:rPr>
        <w:t xml:space="preserve"> in </w:t>
      </w:r>
      <w:proofErr w:type="spellStart"/>
      <w:r w:rsidRPr="00696ADB">
        <w:rPr>
          <w:rFonts w:ascii="Times New Roman" w:hAnsi="Times New Roman"/>
          <w:sz w:val="10"/>
        </w:rPr>
        <w:t>Mrs</w:t>
      </w:r>
      <w:proofErr w:type="spellEnd"/>
      <w:r w:rsidRPr="00696ADB">
        <w:rPr>
          <w:rFonts w:ascii="Times New Roman" w:hAnsi="Times New Roman"/>
          <w:sz w:val="10"/>
        </w:rPr>
        <w:t xml:space="preserve"> Clinton’s state department, including Jeffrey </w:t>
      </w:r>
      <w:proofErr w:type="spellStart"/>
      <w:r w:rsidRPr="00696ADB">
        <w:rPr>
          <w:rFonts w:ascii="Times New Roman" w:hAnsi="Times New Roman"/>
          <w:sz w:val="10"/>
        </w:rPr>
        <w:t>Feltman</w:t>
      </w:r>
      <w:proofErr w:type="spellEnd"/>
      <w:r w:rsidRPr="00696ADB">
        <w:rPr>
          <w:rFonts w:ascii="Times New Roman" w:hAnsi="Times New Roman"/>
          <w:sz w:val="10"/>
        </w:rPr>
        <w:t xml:space="preserve">, who was in charge of the Middle East division, Kurt Campbell, who headed Asia, and Philip Gordon, who managed Europe relations, </w:t>
      </w:r>
      <w:r w:rsidRPr="00696ADB">
        <w:rPr>
          <w:rStyle w:val="TitleChar"/>
          <w:rFonts w:ascii="Times New Roman" w:hAnsi="Times New Roman"/>
        </w:rPr>
        <w:t>have left and are yet to be replaced.</w:t>
      </w:r>
      <w:r w:rsidRPr="00696ADB">
        <w:rPr>
          <w:rFonts w:ascii="Times New Roman" w:hAnsi="Times New Roman"/>
          <w:sz w:val="10"/>
        </w:rPr>
        <w:t xml:space="preserve"> Others include Robert </w:t>
      </w:r>
      <w:proofErr w:type="spellStart"/>
      <w:r w:rsidRPr="00696ADB">
        <w:rPr>
          <w:rFonts w:ascii="Times New Roman" w:hAnsi="Times New Roman"/>
          <w:sz w:val="10"/>
        </w:rPr>
        <w:t>Hormats</w:t>
      </w:r>
      <w:proofErr w:type="spellEnd"/>
      <w:r w:rsidRPr="00696ADB">
        <w:rPr>
          <w:rFonts w:ascii="Times New Roman" w:hAnsi="Times New Roman"/>
          <w:sz w:val="10"/>
        </w:rPr>
        <w:t xml:space="preserve">, who was in charge of US economic diplomacy, and Robert </w:t>
      </w:r>
      <w:proofErr w:type="spellStart"/>
      <w:r w:rsidRPr="00696ADB">
        <w:rPr>
          <w:rFonts w:ascii="Times New Roman" w:hAnsi="Times New Roman"/>
          <w:sz w:val="10"/>
        </w:rPr>
        <w:t>Einhorn</w:t>
      </w:r>
      <w:proofErr w:type="spellEnd"/>
      <w:r w:rsidRPr="00696ADB">
        <w:rPr>
          <w:rFonts w:ascii="Times New Roman" w:hAnsi="Times New Roman"/>
          <w:sz w:val="10"/>
        </w:rPr>
        <w:t>, the point man on proliferation.</w:t>
      </w:r>
      <w:r w:rsidRPr="00696ADB">
        <w:rPr>
          <w:rFonts w:ascii="Times New Roman" w:hAnsi="Times New Roman"/>
          <w:sz w:val="12"/>
        </w:rPr>
        <w:t>¶</w:t>
      </w:r>
      <w:r w:rsidRPr="00696ADB">
        <w:rPr>
          <w:rFonts w:ascii="Times New Roman" w:hAnsi="Times New Roman"/>
          <w:sz w:val="10"/>
        </w:rPr>
        <w:t xml:space="preserve"> </w:t>
      </w:r>
      <w:proofErr w:type="gramStart"/>
      <w:r w:rsidRPr="00696ADB">
        <w:rPr>
          <w:rStyle w:val="TitleChar"/>
          <w:rFonts w:ascii="Times New Roman" w:hAnsi="Times New Roman"/>
        </w:rPr>
        <w:t>Replacing</w:t>
      </w:r>
      <w:proofErr w:type="gramEnd"/>
      <w:r w:rsidRPr="00696ADB">
        <w:rPr>
          <w:rStyle w:val="TitleChar"/>
          <w:rFonts w:ascii="Times New Roman" w:hAnsi="Times New Roman"/>
        </w:rPr>
        <w:t xml:space="preserve"> such a team will not be easy.</w:t>
      </w:r>
      <w:r w:rsidRPr="00696ADB">
        <w:rPr>
          <w:rFonts w:ascii="Times New Roman" w:hAnsi="Times New Roman"/>
          <w:sz w:val="10"/>
        </w:rPr>
        <w:t xml:space="preserve"> At the very least, </w:t>
      </w:r>
      <w:proofErr w:type="spellStart"/>
      <w:r w:rsidRPr="00696ADB">
        <w:rPr>
          <w:rFonts w:ascii="Times New Roman" w:hAnsi="Times New Roman"/>
          <w:sz w:val="10"/>
        </w:rPr>
        <w:t>Mr</w:t>
      </w:r>
      <w:proofErr w:type="spellEnd"/>
      <w:r w:rsidRPr="00696ADB">
        <w:rPr>
          <w:rFonts w:ascii="Times New Roman" w:hAnsi="Times New Roman"/>
          <w:sz w:val="10"/>
        </w:rPr>
        <w:t xml:space="preserve"> Kerry must prod a dilatory White House into submitting nominations. </w:t>
      </w:r>
      <w:r w:rsidRPr="00696ADB">
        <w:rPr>
          <w:rStyle w:val="TitleChar"/>
          <w:rFonts w:ascii="Times New Roman" w:hAnsi="Times New Roman"/>
        </w:rPr>
        <w:t>It is almost June yet the State Department remains half empty.</w:t>
      </w:r>
      <w:r w:rsidRPr="00696ADB">
        <w:rPr>
          <w:rFonts w:ascii="Times New Roman" w:hAnsi="Times New Roman"/>
          <w:sz w:val="10"/>
        </w:rPr>
        <w:t xml:space="preserve"> Having spent barely two weeks in the building since early February, </w:t>
      </w:r>
      <w:proofErr w:type="spellStart"/>
      <w:r w:rsidRPr="00696ADB">
        <w:rPr>
          <w:rFonts w:ascii="Times New Roman" w:hAnsi="Times New Roman"/>
          <w:sz w:val="10"/>
        </w:rPr>
        <w:t>Mr</w:t>
      </w:r>
      <w:proofErr w:type="spellEnd"/>
      <w:r w:rsidRPr="00696ADB">
        <w:rPr>
          <w:rFonts w:ascii="Times New Roman" w:hAnsi="Times New Roman"/>
          <w:sz w:val="10"/>
        </w:rPr>
        <w:t xml:space="preserve"> Kerry has yet to master things back in Washington.</w:t>
      </w:r>
      <w:r w:rsidRPr="00696ADB">
        <w:rPr>
          <w:rFonts w:ascii="Times New Roman" w:hAnsi="Times New Roman"/>
          <w:sz w:val="12"/>
        </w:rPr>
        <w:t>¶</w:t>
      </w:r>
      <w:r w:rsidRPr="00696ADB">
        <w:rPr>
          <w:rFonts w:ascii="Times New Roman" w:hAnsi="Times New Roman"/>
          <w:sz w:val="10"/>
        </w:rPr>
        <w:t xml:space="preserve"> Likewise he will need to figure out how to navigate an unusually White House-centric administration. He cannot rely indefinitely on the free rein he has been given by President Barack Obama. The White House has been distracted by rolling domestic crises all year. Once things are calmer, the president is likely to put tighter curbs on </w:t>
      </w:r>
      <w:proofErr w:type="spellStart"/>
      <w:r w:rsidRPr="00696ADB">
        <w:rPr>
          <w:rFonts w:ascii="Times New Roman" w:hAnsi="Times New Roman"/>
          <w:sz w:val="10"/>
        </w:rPr>
        <w:t>Mr</w:t>
      </w:r>
      <w:proofErr w:type="spellEnd"/>
      <w:r w:rsidRPr="00696ADB">
        <w:rPr>
          <w:rFonts w:ascii="Times New Roman" w:hAnsi="Times New Roman"/>
          <w:sz w:val="10"/>
        </w:rPr>
        <w:t xml:space="preserve"> Kerry’s freelancing. Friends of </w:t>
      </w:r>
      <w:proofErr w:type="spellStart"/>
      <w:r w:rsidRPr="00696ADB">
        <w:rPr>
          <w:rFonts w:ascii="Times New Roman" w:hAnsi="Times New Roman"/>
          <w:sz w:val="10"/>
        </w:rPr>
        <w:t>Mr</w:t>
      </w:r>
      <w:proofErr w:type="spellEnd"/>
      <w:r w:rsidRPr="00696ADB">
        <w:rPr>
          <w:rFonts w:ascii="Times New Roman" w:hAnsi="Times New Roman"/>
          <w:sz w:val="10"/>
        </w:rPr>
        <w:t xml:space="preserve"> Kerry also worry that he has no executive experience.</w:t>
      </w:r>
      <w:r w:rsidRPr="00696ADB">
        <w:rPr>
          <w:rFonts w:ascii="Times New Roman" w:hAnsi="Times New Roman"/>
          <w:sz w:val="12"/>
        </w:rPr>
        <w:t>¶</w:t>
      </w:r>
      <w:r w:rsidRPr="00696ADB">
        <w:rPr>
          <w:rFonts w:ascii="Times New Roman" w:hAnsi="Times New Roman"/>
          <w:sz w:val="10"/>
        </w:rPr>
        <w:t xml:space="preserve"> After 30 years on Capitol Hill, he is used to talking rather than doing. Each senator likes to play sun to their own solar system – and </w:t>
      </w:r>
      <w:proofErr w:type="spellStart"/>
      <w:r w:rsidRPr="00696ADB">
        <w:rPr>
          <w:rFonts w:ascii="Times New Roman" w:hAnsi="Times New Roman"/>
          <w:sz w:val="10"/>
        </w:rPr>
        <w:t>Mr</w:t>
      </w:r>
      <w:proofErr w:type="spellEnd"/>
      <w:r w:rsidRPr="00696ADB">
        <w:rPr>
          <w:rFonts w:ascii="Times New Roman" w:hAnsi="Times New Roman"/>
          <w:sz w:val="10"/>
        </w:rPr>
        <w:t xml:space="preserve"> Kerry chaired the Senate foreign policy committee. Now he must adjust to being a planet. “With Kerry there is always a danger he will get too far ahead of Obama,” says a senior European diplomat.</w:t>
      </w:r>
      <w:r w:rsidRPr="00696ADB">
        <w:rPr>
          <w:rFonts w:ascii="Times New Roman" w:hAnsi="Times New Roman"/>
          <w:sz w:val="12"/>
        </w:rPr>
        <w:t>¶</w:t>
      </w:r>
      <w:r w:rsidRPr="00696ADB">
        <w:rPr>
          <w:rFonts w:ascii="Times New Roman" w:hAnsi="Times New Roman"/>
          <w:sz w:val="10"/>
        </w:rPr>
        <w:t xml:space="preserve"> Most of all, the former senator’s allies hope that he does not get wrecked by the Middle East, as probability dictates. David </w:t>
      </w:r>
      <w:proofErr w:type="spellStart"/>
      <w:r w:rsidRPr="00696ADB">
        <w:rPr>
          <w:rFonts w:ascii="Times New Roman" w:hAnsi="Times New Roman"/>
          <w:sz w:val="10"/>
        </w:rPr>
        <w:t>Rothkopf</w:t>
      </w:r>
      <w:proofErr w:type="spellEnd"/>
      <w:r w:rsidRPr="00696ADB">
        <w:rPr>
          <w:rFonts w:ascii="Times New Roman" w:hAnsi="Times New Roman"/>
          <w:sz w:val="10"/>
        </w:rPr>
        <w:t xml:space="preserve">, chief executive of Foreign Policy and a former senior official under President Bill Clinton, likens </w:t>
      </w:r>
      <w:r w:rsidRPr="00696ADB">
        <w:rPr>
          <w:rStyle w:val="TitleChar"/>
          <w:rFonts w:ascii="Times New Roman" w:hAnsi="Times New Roman"/>
        </w:rPr>
        <w:t>the situation facing new US secretaries of state to being in a garden with an apple tree. They believe if they pluck the fruit of Middle East peace they will gain immortality.</w:t>
      </w:r>
      <w:r w:rsidRPr="00696ADB">
        <w:rPr>
          <w:rFonts w:ascii="Times New Roman" w:hAnsi="Times New Roman"/>
          <w:sz w:val="10"/>
        </w:rPr>
        <w:t xml:space="preserve"> Although they will be banished if they fail, few can resist trying. In contrast, </w:t>
      </w:r>
      <w:proofErr w:type="spellStart"/>
      <w:r w:rsidRPr="00696ADB">
        <w:rPr>
          <w:rFonts w:ascii="Times New Roman" w:hAnsi="Times New Roman"/>
          <w:sz w:val="10"/>
        </w:rPr>
        <w:t>Mrs</w:t>
      </w:r>
      <w:proofErr w:type="spellEnd"/>
      <w:r w:rsidRPr="00696ADB">
        <w:rPr>
          <w:rFonts w:ascii="Times New Roman" w:hAnsi="Times New Roman"/>
          <w:sz w:val="10"/>
        </w:rPr>
        <w:t xml:space="preserve"> Clinton’s focus was the pivot to Asia. “It would be an irony if we swapped Middle East wars for equally fruitless Middle East diplomacy at the expense of the bigger strategic challenges,” says </w:t>
      </w:r>
      <w:proofErr w:type="spellStart"/>
      <w:r w:rsidRPr="00696ADB">
        <w:rPr>
          <w:rFonts w:ascii="Times New Roman" w:hAnsi="Times New Roman"/>
          <w:sz w:val="10"/>
        </w:rPr>
        <w:t>Mr</w:t>
      </w:r>
      <w:proofErr w:type="spellEnd"/>
      <w:r w:rsidRPr="00696ADB">
        <w:rPr>
          <w:rFonts w:ascii="Times New Roman" w:hAnsi="Times New Roman"/>
          <w:sz w:val="10"/>
        </w:rPr>
        <w:t xml:space="preserve"> </w:t>
      </w:r>
      <w:proofErr w:type="spellStart"/>
      <w:r w:rsidRPr="00696ADB">
        <w:rPr>
          <w:rFonts w:ascii="Times New Roman" w:hAnsi="Times New Roman"/>
          <w:sz w:val="10"/>
        </w:rPr>
        <w:t>Rothkopf</w:t>
      </w:r>
      <w:proofErr w:type="spellEnd"/>
      <w:r w:rsidRPr="00696ADB">
        <w:rPr>
          <w:rFonts w:ascii="Times New Roman" w:hAnsi="Times New Roman"/>
          <w:sz w:val="10"/>
        </w:rPr>
        <w:t xml:space="preserve">. At the end of the day, he adds, </w:t>
      </w:r>
      <w:proofErr w:type="spellStart"/>
      <w:r w:rsidRPr="00696ADB">
        <w:rPr>
          <w:rStyle w:val="TitleChar"/>
          <w:rFonts w:ascii="Times New Roman" w:hAnsi="Times New Roman"/>
        </w:rPr>
        <w:t>Mr</w:t>
      </w:r>
      <w:proofErr w:type="spellEnd"/>
      <w:r w:rsidRPr="00696ADB">
        <w:rPr>
          <w:rStyle w:val="TitleChar"/>
          <w:rFonts w:ascii="Times New Roman" w:hAnsi="Times New Roman"/>
        </w:rPr>
        <w:t xml:space="preserve"> Kerry’s greatest weakness is also his biggest strength – an immense self-confidence.</w:t>
      </w:r>
      <w:r w:rsidRPr="00696ADB">
        <w:rPr>
          <w:rFonts w:ascii="Times New Roman" w:hAnsi="Times New Roman"/>
          <w:sz w:val="12"/>
        </w:rPr>
        <w:t>¶</w:t>
      </w:r>
      <w:r w:rsidRPr="00696ADB">
        <w:rPr>
          <w:rFonts w:ascii="Times New Roman" w:hAnsi="Times New Roman"/>
          <w:sz w:val="10"/>
        </w:rPr>
        <w:t xml:space="preserve"> </w:t>
      </w:r>
      <w:r w:rsidRPr="00696ADB">
        <w:rPr>
          <w:rStyle w:val="TitleChar"/>
          <w:rFonts w:ascii="Times New Roman" w:hAnsi="Times New Roman"/>
        </w:rPr>
        <w:t xml:space="preserve">Since February, there has been a new sense of purpose to US diplomacy. No one should be surprised that </w:t>
      </w:r>
      <w:proofErr w:type="spellStart"/>
      <w:r w:rsidRPr="00696ADB">
        <w:rPr>
          <w:rStyle w:val="TitleChar"/>
          <w:rFonts w:ascii="Times New Roman" w:hAnsi="Times New Roman"/>
        </w:rPr>
        <w:t>Mr</w:t>
      </w:r>
      <w:proofErr w:type="spellEnd"/>
      <w:r w:rsidRPr="00696ADB">
        <w:rPr>
          <w:rStyle w:val="TitleChar"/>
          <w:rFonts w:ascii="Times New Roman" w:hAnsi="Times New Roman"/>
        </w:rPr>
        <w:t xml:space="preserve"> Kerry is reaching for that apple.</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Kerry has invested all his efforts to Syria now</w:t>
      </w:r>
    </w:p>
    <w:p w:rsidR="00205C5F" w:rsidRPr="00696ADB" w:rsidRDefault="00205C5F" w:rsidP="00205C5F">
      <w:pPr>
        <w:rPr>
          <w:rFonts w:ascii="Times New Roman" w:hAnsi="Times New Roman"/>
          <w:sz w:val="16"/>
          <w:szCs w:val="16"/>
        </w:rPr>
      </w:pPr>
      <w:proofErr w:type="gramStart"/>
      <w:r w:rsidRPr="00696ADB">
        <w:rPr>
          <w:rStyle w:val="StyleStyleBold12pt"/>
          <w:rFonts w:ascii="Times New Roman" w:hAnsi="Times New Roman"/>
        </w:rPr>
        <w:t>DAWBER, correspondent for The Independent, 6-19</w:t>
      </w:r>
      <w:r w:rsidRPr="00696ADB">
        <w:rPr>
          <w:rFonts w:ascii="Times New Roman" w:hAnsi="Times New Roman"/>
        </w:rPr>
        <w:t xml:space="preserve"> </w:t>
      </w:r>
      <w:r w:rsidRPr="00696ADB">
        <w:rPr>
          <w:rFonts w:ascii="Times New Roman" w:hAnsi="Times New Roman"/>
          <w:sz w:val="16"/>
          <w:szCs w:val="16"/>
        </w:rPr>
        <w:t>(ALISTAIR DAWBER, Independent’s Jerusalem correspondent.</w:t>
      </w:r>
      <w:proofErr w:type="gramEnd"/>
      <w:r w:rsidRPr="00696ADB">
        <w:rPr>
          <w:rFonts w:ascii="Times New Roman" w:hAnsi="Times New Roman"/>
          <w:sz w:val="16"/>
          <w:szCs w:val="16"/>
        </w:rPr>
        <w:t xml:space="preserve"> The paper’s former foreign editor and deputy foreign editor, Alistair joined The Independent in 2008 as a business correspondent, 6-19-2013, “US Secretary of State John Kerry 'argued for air strikes on Syria chemical weapons'”, The Independent, &lt;http://www.independent.co.uk/news/world/politics/us-secretary-of-state-john-kerry-argued-for-air-strikes-on-syria-chemical-weapons-8665567.html&gt; Accessed: 7-12-2013, BK)</w:t>
      </w:r>
    </w:p>
    <w:p w:rsidR="00205C5F" w:rsidRPr="00696ADB" w:rsidRDefault="00205C5F" w:rsidP="00205C5F">
      <w:pPr>
        <w:rPr>
          <w:rFonts w:ascii="Times New Roman" w:hAnsi="Times New Roman"/>
          <w:sz w:val="16"/>
          <w:szCs w:val="16"/>
        </w:rPr>
      </w:pPr>
    </w:p>
    <w:p w:rsidR="00205C5F" w:rsidRPr="00696ADB" w:rsidRDefault="00205C5F" w:rsidP="00205C5F">
      <w:pPr>
        <w:rPr>
          <w:rStyle w:val="TitleChar"/>
          <w:rFonts w:ascii="Times New Roman" w:hAnsi="Times New Roman"/>
        </w:rPr>
      </w:pPr>
      <w:r w:rsidRPr="00696ADB">
        <w:rPr>
          <w:rStyle w:val="TitleChar"/>
          <w:rFonts w:ascii="Times New Roman" w:hAnsi="Times New Roman"/>
        </w:rPr>
        <w:t>John Kerry has argued for air strikes against Syria's chemical weapons stockpiles</w:t>
      </w:r>
      <w:r w:rsidRPr="00696ADB">
        <w:rPr>
          <w:rFonts w:ascii="Times New Roman" w:hAnsi="Times New Roman"/>
          <w:sz w:val="16"/>
        </w:rPr>
        <w:t xml:space="preserve"> it has emerged, but faces stiff opposition among America's leading military commanders.</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The new Secretary of State</w:t>
      </w:r>
      <w:r w:rsidRPr="00696ADB">
        <w:rPr>
          <w:rFonts w:ascii="Times New Roman" w:hAnsi="Times New Roman"/>
          <w:sz w:val="16"/>
        </w:rPr>
        <w:t xml:space="preserve">, who </w:t>
      </w:r>
      <w:r w:rsidRPr="00696ADB">
        <w:rPr>
          <w:rStyle w:val="TitleChar"/>
          <w:rFonts w:ascii="Times New Roman" w:hAnsi="Times New Roman"/>
        </w:rPr>
        <w:t>has immersed himself deeply in Middle Eastern matters</w:t>
      </w:r>
      <w:r w:rsidRPr="00696ADB">
        <w:rPr>
          <w:rFonts w:ascii="Times New Roman" w:hAnsi="Times New Roman"/>
          <w:sz w:val="16"/>
        </w:rPr>
        <w:t xml:space="preserve"> since coming into office earlier this year, argued in </w:t>
      </w:r>
      <w:proofErr w:type="spellStart"/>
      <w:r w:rsidRPr="00696ADB">
        <w:rPr>
          <w:rFonts w:ascii="Times New Roman" w:hAnsi="Times New Roman"/>
          <w:sz w:val="16"/>
        </w:rPr>
        <w:t>favour</w:t>
      </w:r>
      <w:proofErr w:type="spellEnd"/>
      <w:r w:rsidRPr="00696ADB">
        <w:rPr>
          <w:rFonts w:ascii="Times New Roman" w:hAnsi="Times New Roman"/>
          <w:sz w:val="16"/>
        </w:rPr>
        <w:t xml:space="preserve"> of air strikes during a meeting in the White House situation room last week, according to Jeffrey Goldberg, a columnist at Bloomberg News, who is known to have close links to senior members of the Obama administration.</w:t>
      </w:r>
      <w:r w:rsidRPr="00696ADB">
        <w:rPr>
          <w:rFonts w:ascii="Times New Roman" w:hAnsi="Times New Roman"/>
          <w:sz w:val="12"/>
        </w:rPr>
        <w:t>¶</w:t>
      </w:r>
      <w:r w:rsidRPr="00696ADB">
        <w:rPr>
          <w:rFonts w:ascii="Times New Roman" w:hAnsi="Times New Roman"/>
          <w:sz w:val="16"/>
        </w:rPr>
        <w:t xml:space="preserve"> </w:t>
      </w:r>
      <w:proofErr w:type="spellStart"/>
      <w:r w:rsidRPr="00696ADB">
        <w:rPr>
          <w:rFonts w:ascii="Times New Roman" w:hAnsi="Times New Roman"/>
          <w:sz w:val="16"/>
        </w:rPr>
        <w:t>Mr</w:t>
      </w:r>
      <w:proofErr w:type="spellEnd"/>
      <w:r w:rsidRPr="00696ADB">
        <w:rPr>
          <w:rFonts w:ascii="Times New Roman" w:hAnsi="Times New Roman"/>
          <w:sz w:val="16"/>
        </w:rPr>
        <w:t xml:space="preserve"> Kerry is understood to have proposed attacks on several sites held by the Syrian regime. However the Chairman of the US Joint Chiefs of Staff Martin Dempsey is understood to have scotched the proposals at the same meeting. General Dempsey is believed to have asked the US's leading diplomat how he expected to deal with the situation after any strike, and accused the State Department - and by implication, </w:t>
      </w:r>
      <w:proofErr w:type="spellStart"/>
      <w:r w:rsidRPr="00696ADB">
        <w:rPr>
          <w:rFonts w:ascii="Times New Roman" w:hAnsi="Times New Roman"/>
          <w:sz w:val="16"/>
        </w:rPr>
        <w:t>Mr</w:t>
      </w:r>
      <w:proofErr w:type="spellEnd"/>
      <w:r w:rsidRPr="00696ADB">
        <w:rPr>
          <w:rFonts w:ascii="Times New Roman" w:hAnsi="Times New Roman"/>
          <w:sz w:val="16"/>
        </w:rPr>
        <w:t xml:space="preserve"> Kerry - of not understanding the complexity of the situation.</w:t>
      </w:r>
      <w:r w:rsidRPr="00696ADB">
        <w:rPr>
          <w:rFonts w:ascii="Times New Roman" w:hAnsi="Times New Roman"/>
          <w:sz w:val="12"/>
        </w:rPr>
        <w:t>¶</w:t>
      </w:r>
      <w:r w:rsidRPr="00696ADB">
        <w:rPr>
          <w:rFonts w:ascii="Times New Roman" w:hAnsi="Times New Roman"/>
          <w:sz w:val="16"/>
        </w:rPr>
        <w:t xml:space="preserve"> The US, along with the UK and other Western allies, has got itself in a tangle over whether it intends to arm moderate rebel groups in Syria. There is evidence that the Syrian regime has used chemical weapons, a move that President Barack Obama said last year that he considers to be a "red line". However, the idea of arming rebel groups has come unstuck over how the West intends to arm only those groups it considers to have an acceptable ideology.</w:t>
      </w:r>
      <w:r w:rsidRPr="00696ADB">
        <w:rPr>
          <w:rFonts w:ascii="Times New Roman" w:hAnsi="Times New Roman"/>
          <w:sz w:val="12"/>
        </w:rPr>
        <w:t>¶</w:t>
      </w:r>
      <w:r w:rsidRPr="00696ADB">
        <w:rPr>
          <w:rFonts w:ascii="Times New Roman" w:hAnsi="Times New Roman"/>
          <w:sz w:val="16"/>
        </w:rPr>
        <w:t xml:space="preserve"> "Dempsey informed Kerry that the Air Force could not simply drop a few bombs, or fire a few missiles, at targets inside Syria: To be safe, the US would have to neutralize Syria's integrated air-</w:t>
      </w:r>
      <w:proofErr w:type="spellStart"/>
      <w:r w:rsidRPr="00696ADB">
        <w:rPr>
          <w:rFonts w:ascii="Times New Roman" w:hAnsi="Times New Roman"/>
          <w:sz w:val="16"/>
        </w:rPr>
        <w:t>defence</w:t>
      </w:r>
      <w:proofErr w:type="spellEnd"/>
      <w:r w:rsidRPr="00696ADB">
        <w:rPr>
          <w:rFonts w:ascii="Times New Roman" w:hAnsi="Times New Roman"/>
          <w:sz w:val="16"/>
        </w:rPr>
        <w:t xml:space="preserve"> system, an operation that would require 700 or more sorties," wrote </w:t>
      </w:r>
      <w:proofErr w:type="spellStart"/>
      <w:r w:rsidRPr="00696ADB">
        <w:rPr>
          <w:rFonts w:ascii="Times New Roman" w:hAnsi="Times New Roman"/>
          <w:sz w:val="16"/>
        </w:rPr>
        <w:t>Mr</w:t>
      </w:r>
      <w:proofErr w:type="spellEnd"/>
      <w:r w:rsidRPr="00696ADB">
        <w:rPr>
          <w:rFonts w:ascii="Times New Roman" w:hAnsi="Times New Roman"/>
          <w:sz w:val="16"/>
        </w:rPr>
        <w:t xml:space="preserve"> Goldberg.</w:t>
      </w:r>
      <w:r w:rsidRPr="00696ADB">
        <w:rPr>
          <w:rFonts w:ascii="Times New Roman" w:hAnsi="Times New Roman"/>
          <w:sz w:val="12"/>
        </w:rPr>
        <w:t>¶</w:t>
      </w:r>
      <w:r w:rsidRPr="00696ADB">
        <w:rPr>
          <w:rFonts w:ascii="Times New Roman" w:hAnsi="Times New Roman"/>
          <w:sz w:val="16"/>
        </w:rPr>
        <w:t xml:space="preserve"> </w:t>
      </w:r>
      <w:proofErr w:type="spellStart"/>
      <w:r w:rsidRPr="00696ADB">
        <w:rPr>
          <w:rFonts w:ascii="Times New Roman" w:hAnsi="Times New Roman"/>
          <w:sz w:val="16"/>
        </w:rPr>
        <w:t>Mr</w:t>
      </w:r>
      <w:proofErr w:type="spellEnd"/>
      <w:r w:rsidRPr="00696ADB">
        <w:rPr>
          <w:rFonts w:ascii="Times New Roman" w:hAnsi="Times New Roman"/>
          <w:sz w:val="16"/>
        </w:rPr>
        <w:t xml:space="preserve"> Kerry is credited with having had a distinguished career and a deep knowledge of foreign affairs. However, recent developments also suggest a certain naivety. </w:t>
      </w:r>
      <w:r w:rsidRPr="00696ADB">
        <w:rPr>
          <w:rStyle w:val="TitleChar"/>
          <w:rFonts w:ascii="Times New Roman" w:hAnsi="Times New Roman"/>
        </w:rPr>
        <w:t>His other project in the region is the ambitious attempt to restart the stalled peace process between the Israelis and Palestinians: while his efforts have not yet been concluded, they have also met derision in some quarters and few on either side of the conflict have much hope that his initiative will ultimately lead to a lasting peace deal.</w:t>
      </w: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pStyle w:val="Heading4"/>
        <w:rPr>
          <w:rFonts w:cs="Times New Roman"/>
        </w:rPr>
      </w:pPr>
      <w:r w:rsidRPr="00696ADB">
        <w:rPr>
          <w:rFonts w:cs="Times New Roman"/>
        </w:rPr>
        <w:t>Kerry is currently dominated by the Syrian issue.</w:t>
      </w:r>
    </w:p>
    <w:p w:rsidR="00205C5F" w:rsidRPr="00696ADB" w:rsidRDefault="00205C5F" w:rsidP="00205C5F">
      <w:pPr>
        <w:rPr>
          <w:rFonts w:ascii="Times New Roman" w:hAnsi="Times New Roman"/>
        </w:rPr>
      </w:pPr>
      <w:r w:rsidRPr="00696ADB">
        <w:rPr>
          <w:rStyle w:val="StyleStyleBold12pt"/>
          <w:rFonts w:ascii="Times New Roman" w:hAnsi="Times New Roman"/>
        </w:rPr>
        <w:t>Phillips, senior research fellow at the heritage foundation, 13</w:t>
      </w:r>
      <w:r w:rsidRPr="00696ADB">
        <w:rPr>
          <w:rFonts w:ascii="Times New Roman" w:hAnsi="Times New Roman"/>
        </w:rPr>
        <w:t xml:space="preserve"> </w:t>
      </w:r>
      <w:r w:rsidRPr="00696ADB">
        <w:rPr>
          <w:rFonts w:ascii="Times New Roman" w:hAnsi="Times New Roman"/>
          <w:sz w:val="16"/>
          <w:szCs w:val="16"/>
        </w:rPr>
        <w:t>(James Phillips – senior research fellow for middle eastern affairs @ the heritage foundation, New York Times, 3-27-13, “Focus on Syria and Iran Instead”, &lt;http://www.nytimes.com/roomfordebate/2013/03/27/what-can-obama-accomplish-in-the-middle-east/obama-should-focus-on-syria-and-iran-instead-of-israeli-palestinian-peace&gt;</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4"/>
        </w:rPr>
      </w:pPr>
      <w:r w:rsidRPr="00696ADB">
        <w:rPr>
          <w:rFonts w:ascii="Times New Roman" w:hAnsi="Times New Roman"/>
          <w:sz w:val="14"/>
        </w:rPr>
        <w:t xml:space="preserve">Although Secretary of State John Kerry reportedly wants to catalyze Israeli-Palestinian negotiations, he will find that urgent issues spawned by Iran and Syria will demand much of his focus. </w:t>
      </w:r>
      <w:r w:rsidRPr="00696ADB">
        <w:rPr>
          <w:rStyle w:val="TitleChar"/>
          <w:rFonts w:ascii="Times New Roman" w:hAnsi="Times New Roman"/>
        </w:rPr>
        <w:t>Kerry’s</w:t>
      </w:r>
      <w:r w:rsidRPr="00696ADB">
        <w:rPr>
          <w:rFonts w:ascii="Times New Roman" w:hAnsi="Times New Roman"/>
          <w:sz w:val="14"/>
        </w:rPr>
        <w:t xml:space="preserve"> first trip in his </w:t>
      </w:r>
      <w:r w:rsidRPr="00696ADB">
        <w:rPr>
          <w:rStyle w:val="TitleChar"/>
          <w:rFonts w:ascii="Times New Roman" w:hAnsi="Times New Roman"/>
        </w:rPr>
        <w:t>new job</w:t>
      </w:r>
      <w:r w:rsidRPr="00696ADB">
        <w:rPr>
          <w:rFonts w:ascii="Times New Roman" w:hAnsi="Times New Roman"/>
          <w:sz w:val="14"/>
        </w:rPr>
        <w:t xml:space="preserve"> was </w:t>
      </w:r>
      <w:r w:rsidRPr="00696ADB">
        <w:rPr>
          <w:rStyle w:val="TitleChar"/>
          <w:rFonts w:ascii="Times New Roman" w:hAnsi="Times New Roman"/>
        </w:rPr>
        <w:t>dominated by the Syrian issue.</w:t>
      </w:r>
      <w:r w:rsidRPr="00696ADB">
        <w:rPr>
          <w:rFonts w:ascii="Times New Roman" w:hAnsi="Times New Roman"/>
          <w:sz w:val="14"/>
        </w:rPr>
        <w:t xml:space="preserve"> The planned highlight of his tour, the “Friends of Syria” conference in Rome, was nearly disrupted by a threatened boycott by </w:t>
      </w:r>
      <w:r w:rsidRPr="00696ADB">
        <w:rPr>
          <w:rStyle w:val="TitleChar"/>
          <w:rFonts w:ascii="Times New Roman" w:hAnsi="Times New Roman"/>
        </w:rPr>
        <w:t>Syrian opposition leaders</w:t>
      </w:r>
      <w:r w:rsidRPr="00696ADB">
        <w:rPr>
          <w:rFonts w:ascii="Times New Roman" w:hAnsi="Times New Roman"/>
          <w:sz w:val="14"/>
        </w:rPr>
        <w:t xml:space="preserve">, who </w:t>
      </w:r>
      <w:r w:rsidRPr="00696ADB">
        <w:rPr>
          <w:rStyle w:val="TitleChar"/>
          <w:rFonts w:ascii="Times New Roman" w:hAnsi="Times New Roman"/>
        </w:rPr>
        <w:t>are disgruntled by a perceived lack of meaningful support from the United States.</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Kerry</w:t>
      </w:r>
      <w:r w:rsidRPr="00696ADB">
        <w:rPr>
          <w:rFonts w:ascii="Times New Roman" w:hAnsi="Times New Roman"/>
          <w:sz w:val="14"/>
        </w:rPr>
        <w:t xml:space="preserve"> averted the threatened boycott by </w:t>
      </w:r>
      <w:r w:rsidRPr="00696ADB">
        <w:rPr>
          <w:rStyle w:val="TitleChar"/>
          <w:rFonts w:ascii="Times New Roman" w:hAnsi="Times New Roman"/>
        </w:rPr>
        <w:t xml:space="preserve">promising to deliver enhanced nonlethal aid to opposition forces directly rather than through nongovernmental organizations, but this alone will not prevent a disastrous collapse of U.S. policy on Syria. Kerry, who has favored arms aid to the opposition, must convince President Obama that the risks of providing light </w:t>
      </w:r>
      <w:r w:rsidRPr="00696ADB">
        <w:rPr>
          <w:rStyle w:val="TitleChar"/>
          <w:rFonts w:ascii="Times New Roman" w:hAnsi="Times New Roman"/>
        </w:rPr>
        <w:lastRenderedPageBreak/>
        <w:t>weapons to vetted factions of the opposition have been eclipsed by the risks of remaining on the sidelines while the opposition falls under the growing influence of Islamist extremists</w:t>
      </w:r>
      <w:r w:rsidRPr="00696ADB">
        <w:rPr>
          <w:rFonts w:ascii="Times New Roman" w:hAnsi="Times New Roman"/>
          <w:sz w:val="14"/>
        </w:rPr>
        <w:t xml:space="preserve"> funded by Saudi Arabia and Qatar.</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Syria is the core issue Kerry is currently invested in</w:t>
      </w:r>
    </w:p>
    <w:p w:rsidR="00205C5F" w:rsidRPr="00696ADB" w:rsidRDefault="00205C5F" w:rsidP="00205C5F">
      <w:pPr>
        <w:rPr>
          <w:rFonts w:ascii="Times New Roman" w:hAnsi="Times New Roman"/>
        </w:rPr>
      </w:pPr>
      <w:r w:rsidRPr="00696ADB">
        <w:rPr>
          <w:rStyle w:val="StyleStyleBold12pt"/>
          <w:rFonts w:ascii="Times New Roman" w:hAnsi="Times New Roman"/>
        </w:rPr>
        <w:t>Gordon, Military correspondent for the NYT, 6-24</w:t>
      </w:r>
      <w:r w:rsidRPr="00696ADB">
        <w:rPr>
          <w:rFonts w:ascii="Times New Roman" w:hAnsi="Times New Roman"/>
        </w:rPr>
        <w:t xml:space="preserve"> </w:t>
      </w:r>
      <w:r w:rsidRPr="00696ADB">
        <w:rPr>
          <w:rFonts w:ascii="Times New Roman" w:hAnsi="Times New Roman"/>
          <w:sz w:val="12"/>
          <w:szCs w:val="12"/>
        </w:rPr>
        <w:t>(Michael R. Gordon is the chief military correspondent for The New York Times, June 24, 2013, “History with Obama gives secretary a foreign policy edge,” &lt;http://www.lexisnexis.com.proxy.lib.umich.edu/lnacui2api/results/docview/docview.do docLinkInd=true&amp;risb=21_T17684455887&amp;format=GNBFI&amp;sort=BOOLEAN&amp;startDocNo=1&amp;resultsUrlKey=29_T17684455840&amp;cisb=22_T17684455890&amp;treeMax=true&amp;treeWidth=0&amp;csi=8357&amp;docNo=1&gt; Accessed: 7-12-2013, BK)</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6"/>
        </w:rPr>
      </w:pPr>
      <w:r w:rsidRPr="00696ADB">
        <w:rPr>
          <w:rFonts w:ascii="Times New Roman" w:hAnsi="Times New Roman"/>
          <w:sz w:val="16"/>
        </w:rPr>
        <w:t xml:space="preserve">Undaunted, Mr. </w:t>
      </w:r>
      <w:r w:rsidRPr="00696ADB">
        <w:rPr>
          <w:rStyle w:val="TitleChar"/>
          <w:rFonts w:ascii="Times New Roman" w:hAnsi="Times New Roman"/>
        </w:rPr>
        <w:t>Kerry arrived in Qatar</w:t>
      </w:r>
      <w:r w:rsidRPr="00696ADB">
        <w:rPr>
          <w:rFonts w:ascii="Times New Roman" w:hAnsi="Times New Roman"/>
          <w:sz w:val="16"/>
        </w:rPr>
        <w:t xml:space="preserve"> on Saturday </w:t>
      </w:r>
      <w:r w:rsidRPr="00696ADB">
        <w:rPr>
          <w:rStyle w:val="TitleChar"/>
          <w:rFonts w:ascii="Times New Roman" w:hAnsi="Times New Roman"/>
        </w:rPr>
        <w:t xml:space="preserve">to </w:t>
      </w:r>
      <w:r w:rsidRPr="00696ADB">
        <w:rPr>
          <w:rFonts w:ascii="Times New Roman" w:hAnsi="Times New Roman"/>
          <w:sz w:val="16"/>
        </w:rPr>
        <w:t xml:space="preserve">meet with his European and Middle Eastern counterparts and </w:t>
      </w:r>
      <w:r w:rsidRPr="00696ADB">
        <w:rPr>
          <w:rStyle w:val="TitleChar"/>
          <w:rFonts w:ascii="Times New Roman" w:hAnsi="Times New Roman"/>
        </w:rPr>
        <w:t>try again to cobble together an effective strategy to bolster the opposition; prod the Syrian president, Bashar al-Assad, to yield power; and end the fighting, which has already killed more than 90,000 people. The whirlwind trip, Mr. Kerry's ninth as secretary of state</w:t>
      </w:r>
      <w:r w:rsidRPr="00696ADB">
        <w:rPr>
          <w:rFonts w:ascii="Times New Roman" w:hAnsi="Times New Roman"/>
          <w:sz w:val="16"/>
        </w:rPr>
        <w:t xml:space="preserve">, will also include stops in Israel, Jordan, Kuwait, Saudi Arabia and India and a meeting in Brunei. While his predecessor, Hillary Rodham Clinton, was a global celebrity and is possibly a future president, </w:t>
      </w:r>
      <w:r w:rsidRPr="00696ADB">
        <w:rPr>
          <w:rStyle w:val="TitleChar"/>
          <w:rFonts w:ascii="Times New Roman" w:hAnsi="Times New Roman"/>
        </w:rPr>
        <w:t>Mr. Kerry is striving to carve out a legacy</w:t>
      </w:r>
      <w:r w:rsidRPr="00696ADB">
        <w:rPr>
          <w:rFonts w:ascii="Times New Roman" w:hAnsi="Times New Roman"/>
          <w:sz w:val="16"/>
        </w:rPr>
        <w:t xml:space="preserve"> as one of the most influential secretaries of state in recent years </w:t>
      </w:r>
      <w:r w:rsidRPr="00696ADB">
        <w:rPr>
          <w:rStyle w:val="TitleChar"/>
          <w:rFonts w:ascii="Times New Roman" w:hAnsi="Times New Roman"/>
        </w:rPr>
        <w:t>by taking on some of the world's most intractable problems.</w:t>
      </w:r>
      <w:r w:rsidRPr="00696ADB">
        <w:rPr>
          <w:rFonts w:ascii="Times New Roman" w:hAnsi="Times New Roman"/>
          <w:sz w:val="16"/>
        </w:rPr>
        <w:t xml:space="preserve"> Unlike Mrs. Clinton, a defeated rival who was persuaded to take the job by President Barack Obama and for all her star power was often frustrated that policy was made in the White House, Mr. Kerry came into his administration with strong ties to Mr. Obama, whose presidential campaign he helped begin at the 2004 Democratic convention. Mr. Kerry, 69, a former chairman of the Senate Foreign Relations Committee and the son of a Foreign Service officer, had long aspired to be secretary of state. He arrived at a time when Mr. Obama has said the United States is at a ''crossroads'' in its relations with the world, with the Pentagon focused on ending the war in Afghanistan, the C.I.A. charged with refocusing its efforts against terrorism and the president calling for a new focus on diplomacy. But there are also some potential obstacles for Mr. Kerry. One is the centralization of foreign policy decision-making in a White House that has steadfastly maintained a tight grip on foreign policy - so much so that before taking the job, Mr. Kerry received an assurance that he would be consulted before major foreign policy decisions were made. And a major one is the </w:t>
      </w:r>
      <w:r w:rsidRPr="00696ADB">
        <w:rPr>
          <w:rStyle w:val="TitleChar"/>
          <w:rFonts w:ascii="Times New Roman" w:hAnsi="Times New Roman"/>
        </w:rPr>
        <w:t>priorities he has set for himself, particularly Syria.</w:t>
      </w:r>
      <w:r w:rsidRPr="00696ADB">
        <w:rPr>
          <w:rFonts w:ascii="Times New Roman" w:hAnsi="Times New Roman"/>
          <w:sz w:val="16"/>
        </w:rPr>
        <w:t xml:space="preserve"> ''I believe that </w:t>
      </w:r>
      <w:r w:rsidRPr="00696ADB">
        <w:rPr>
          <w:rStyle w:val="TitleChar"/>
          <w:rFonts w:ascii="Times New Roman" w:hAnsi="Times New Roman"/>
        </w:rPr>
        <w:t>the Syria issue will be the test of John Kerry</w:t>
      </w:r>
      <w:r w:rsidRPr="00696ADB">
        <w:rPr>
          <w:rFonts w:ascii="Times New Roman" w:hAnsi="Times New Roman"/>
          <w:sz w:val="16"/>
        </w:rPr>
        <w:t xml:space="preserve">,'' said Senator John McCain, Republican of Arizona, Mr. Kerry's friend and former colleague. His other priority, reviving the Mideast talks, has proved intractable for far longer. With the Palestinians warning that they may underscore their claim to statehood by seeking membership in the International Criminal Court and other international agencies and the possibility that the Israelis' informal settlement freeze may lapse, Mr. Kerry is in a race to begin negotiations over a two-state solution before the window he is struggling to crack open is slammed shut. Critics of the Obama administration see Mr. Kerry's focus on the Middle East as an implicit acknowledgment that the White House's widely advertised ''rebalancing'' to Asia is premature, and perhaps even a wishful evasion of unwelcome foreign policy realities. Supporters, though, insist that there is not a contradiction. ''If you are really going to pivot to Asia, you cannot leave the Middle East in flames,'' said Strobe </w:t>
      </w:r>
      <w:proofErr w:type="spellStart"/>
      <w:r w:rsidRPr="00696ADB">
        <w:rPr>
          <w:rFonts w:ascii="Times New Roman" w:hAnsi="Times New Roman"/>
          <w:sz w:val="16"/>
        </w:rPr>
        <w:t>Talbott</w:t>
      </w:r>
      <w:proofErr w:type="spellEnd"/>
      <w:r w:rsidRPr="00696ADB">
        <w:rPr>
          <w:rFonts w:ascii="Times New Roman" w:hAnsi="Times New Roman"/>
          <w:sz w:val="16"/>
        </w:rPr>
        <w:t xml:space="preserve">, the head of the Foreign Affairs Policy Board at the State Department and president of the Brookings Institution. ''With regard to Egypt, the Arab-Israel peace process, Syria, Iraq, Iran - all of that has to be manageable.'' Mr. Kerry has been tight-lipped about his strategy to jump-start direct talks between the Israelis and the Palestinians, but the main elements appear to include a way to address Israel's security concerns if new borders are agreed on, the lure of millions of dollars in investment if a Palestinian state is established and securing support from Arab nations for an eventual accord. One precept that </w:t>
      </w:r>
      <w:r w:rsidRPr="00696ADB">
        <w:rPr>
          <w:rStyle w:val="TitleChar"/>
          <w:rFonts w:ascii="Times New Roman" w:hAnsi="Times New Roman"/>
        </w:rPr>
        <w:t>he has carried over</w:t>
      </w:r>
      <w:r w:rsidRPr="00696ADB">
        <w:rPr>
          <w:rFonts w:ascii="Times New Roman" w:hAnsi="Times New Roman"/>
          <w:sz w:val="16"/>
        </w:rPr>
        <w:t xml:space="preserve"> from his years as a senator is </w:t>
      </w:r>
      <w:r w:rsidRPr="00696ADB">
        <w:rPr>
          <w:rStyle w:val="TitleChar"/>
          <w:rFonts w:ascii="Times New Roman" w:hAnsi="Times New Roman"/>
        </w:rPr>
        <w:t>that the best</w:t>
      </w:r>
      <w:r w:rsidRPr="00696ADB">
        <w:rPr>
          <w:rFonts w:ascii="Times New Roman" w:hAnsi="Times New Roman"/>
          <w:sz w:val="16"/>
        </w:rPr>
        <w:t xml:space="preserve"> and perhaps only </w:t>
      </w:r>
      <w:r w:rsidRPr="00696ADB">
        <w:rPr>
          <w:rStyle w:val="TitleChar"/>
          <w:rFonts w:ascii="Times New Roman" w:hAnsi="Times New Roman"/>
        </w:rPr>
        <w:t>way to achieve a breakthrough is to tackle core issues as quickly as possible</w:t>
      </w:r>
      <w:r w:rsidRPr="00696ADB">
        <w:rPr>
          <w:rFonts w:ascii="Times New Roman" w:hAnsi="Times New Roman"/>
          <w:sz w:val="16"/>
        </w:rPr>
        <w:t xml:space="preserve"> while avoiding getting bogged down in tangential debates over preconditions for talks. But the dominant view among Middle East experts is that the negotiations would be an uphill struggle at best, because of divisions among the Palestinians, the </w:t>
      </w:r>
      <w:proofErr w:type="spellStart"/>
      <w:r w:rsidRPr="00696ADB">
        <w:rPr>
          <w:rFonts w:ascii="Times New Roman" w:hAnsi="Times New Roman"/>
          <w:sz w:val="16"/>
        </w:rPr>
        <w:t>hard-line</w:t>
      </w:r>
      <w:proofErr w:type="spellEnd"/>
      <w:r w:rsidRPr="00696ADB">
        <w:rPr>
          <w:rFonts w:ascii="Times New Roman" w:hAnsi="Times New Roman"/>
          <w:sz w:val="16"/>
        </w:rPr>
        <w:t xml:space="preserve"> cast of the Israeli government and the deep skepticism each side harbors about the other's intentions. Robert M. </w:t>
      </w:r>
      <w:proofErr w:type="spellStart"/>
      <w:r w:rsidRPr="00696ADB">
        <w:rPr>
          <w:rFonts w:ascii="Times New Roman" w:hAnsi="Times New Roman"/>
          <w:sz w:val="16"/>
        </w:rPr>
        <w:t>Danin</w:t>
      </w:r>
      <w:proofErr w:type="spellEnd"/>
      <w:r w:rsidRPr="00696ADB">
        <w:rPr>
          <w:rFonts w:ascii="Times New Roman" w:hAnsi="Times New Roman"/>
          <w:sz w:val="16"/>
        </w:rPr>
        <w:t xml:space="preserve">, a senior fellow at the Council on Foreign Relations, said Mr. Kerry's diplomacy was based on the belief that ''the price of inaction is too high, but the parties don't seem to share that sense of urgency.'' To the issues he faces, Mr. </w:t>
      </w:r>
      <w:r w:rsidRPr="00696ADB">
        <w:rPr>
          <w:rStyle w:val="TitleChar"/>
          <w:rFonts w:ascii="Times New Roman" w:hAnsi="Times New Roman"/>
        </w:rPr>
        <w:t>Kerry brings</w:t>
      </w:r>
      <w:r w:rsidRPr="00696ADB">
        <w:rPr>
          <w:rFonts w:ascii="Times New Roman" w:hAnsi="Times New Roman"/>
          <w:sz w:val="16"/>
        </w:rPr>
        <w:t xml:space="preserve"> a worldwide list of contacts, </w:t>
      </w:r>
      <w:r w:rsidRPr="00696ADB">
        <w:rPr>
          <w:rStyle w:val="TitleChar"/>
          <w:rFonts w:ascii="Times New Roman" w:hAnsi="Times New Roman"/>
        </w:rPr>
        <w:t>a dogged belief in personal diplomacy and no small measure of self-confidence.</w:t>
      </w:r>
      <w:r w:rsidRPr="00696ADB">
        <w:rPr>
          <w:rFonts w:ascii="Times New Roman" w:hAnsi="Times New Roman"/>
          <w:sz w:val="16"/>
        </w:rPr>
        <w:t xml:space="preserve"> ''Kerry believes that the time for Middle East envoys is over, that by using his personal relationship with the key principals he can move the negotiating process out of the rut it has been in for four years,'' said Martin S. </w:t>
      </w:r>
      <w:proofErr w:type="spellStart"/>
      <w:r w:rsidRPr="00696ADB">
        <w:rPr>
          <w:rFonts w:ascii="Times New Roman" w:hAnsi="Times New Roman"/>
          <w:sz w:val="16"/>
        </w:rPr>
        <w:t>Indyk</w:t>
      </w:r>
      <w:proofErr w:type="spellEnd"/>
      <w:r w:rsidRPr="00696ADB">
        <w:rPr>
          <w:rFonts w:ascii="Times New Roman" w:hAnsi="Times New Roman"/>
          <w:sz w:val="16"/>
        </w:rPr>
        <w:t xml:space="preserve">, who served as ambassador to Israel during the Clinton administration. Mr. Kerry's hands-on approach was evident during a March visit to Turkey. After Prime Minister </w:t>
      </w:r>
      <w:proofErr w:type="spellStart"/>
      <w:r w:rsidRPr="00696ADB">
        <w:rPr>
          <w:rFonts w:ascii="Times New Roman" w:hAnsi="Times New Roman"/>
          <w:sz w:val="16"/>
        </w:rPr>
        <w:t>Recep</w:t>
      </w:r>
      <w:proofErr w:type="spellEnd"/>
      <w:r w:rsidRPr="00696ADB">
        <w:rPr>
          <w:rFonts w:ascii="Times New Roman" w:hAnsi="Times New Roman"/>
          <w:sz w:val="16"/>
        </w:rPr>
        <w:t xml:space="preserve"> </w:t>
      </w:r>
      <w:proofErr w:type="spellStart"/>
      <w:r w:rsidRPr="00696ADB">
        <w:rPr>
          <w:rFonts w:ascii="Times New Roman" w:hAnsi="Times New Roman"/>
          <w:sz w:val="16"/>
        </w:rPr>
        <w:t>Tayyip</w:t>
      </w:r>
      <w:proofErr w:type="spellEnd"/>
      <w:r w:rsidRPr="00696ADB">
        <w:rPr>
          <w:rFonts w:ascii="Times New Roman" w:hAnsi="Times New Roman"/>
          <w:sz w:val="16"/>
        </w:rPr>
        <w:t xml:space="preserve"> </w:t>
      </w:r>
      <w:proofErr w:type="spellStart"/>
      <w:r w:rsidRPr="00696ADB">
        <w:rPr>
          <w:rFonts w:ascii="Times New Roman" w:hAnsi="Times New Roman"/>
          <w:sz w:val="16"/>
        </w:rPr>
        <w:t>Erdogan</w:t>
      </w:r>
      <w:proofErr w:type="spellEnd"/>
      <w:r w:rsidRPr="00696ADB">
        <w:rPr>
          <w:rFonts w:ascii="Times New Roman" w:hAnsi="Times New Roman"/>
          <w:sz w:val="16"/>
        </w:rPr>
        <w:t xml:space="preserve"> appeared to undermine the prospects for an Israeli-Turkish entente by casting Zionism as a ''crime against humanity'' at a U.N. meeting, Mr. Kerry sought to defuse the controversy. To make the point that Zionism was a valid nationalist movement and avoid turning the dispute into a test of wills, Mr. Kerry, who has known Mr. </w:t>
      </w:r>
      <w:proofErr w:type="spellStart"/>
      <w:r w:rsidRPr="00696ADB">
        <w:rPr>
          <w:rFonts w:ascii="Times New Roman" w:hAnsi="Times New Roman"/>
          <w:sz w:val="16"/>
        </w:rPr>
        <w:t>Erdogan</w:t>
      </w:r>
      <w:proofErr w:type="spellEnd"/>
      <w:r w:rsidRPr="00696ADB">
        <w:rPr>
          <w:rFonts w:ascii="Times New Roman" w:hAnsi="Times New Roman"/>
          <w:sz w:val="16"/>
        </w:rPr>
        <w:t xml:space="preserve"> since he was the mayor of Istanbul in the 1990s, took out an </w:t>
      </w:r>
      <w:proofErr w:type="spellStart"/>
      <w:r w:rsidRPr="00696ADB">
        <w:rPr>
          <w:rFonts w:ascii="Times New Roman" w:hAnsi="Times New Roman"/>
          <w:sz w:val="16"/>
        </w:rPr>
        <w:t>iPad</w:t>
      </w:r>
      <w:proofErr w:type="spellEnd"/>
      <w:r w:rsidRPr="00696ADB">
        <w:rPr>
          <w:rFonts w:ascii="Times New Roman" w:hAnsi="Times New Roman"/>
          <w:sz w:val="16"/>
        </w:rPr>
        <w:t xml:space="preserve"> and ran a Web search on the term. For several minutes the two sides pored over the definition in Turkish and English, and the </w:t>
      </w:r>
      <w:proofErr w:type="spellStart"/>
      <w:r w:rsidRPr="00696ADB">
        <w:rPr>
          <w:rFonts w:ascii="Times New Roman" w:hAnsi="Times New Roman"/>
          <w:sz w:val="16"/>
        </w:rPr>
        <w:t>minicrisis</w:t>
      </w:r>
      <w:proofErr w:type="spellEnd"/>
      <w:r w:rsidRPr="00696ADB">
        <w:rPr>
          <w:rFonts w:ascii="Times New Roman" w:hAnsi="Times New Roman"/>
          <w:sz w:val="16"/>
        </w:rPr>
        <w:t xml:space="preserve"> was smoothed over. But </w:t>
      </w:r>
      <w:r w:rsidRPr="00696ADB">
        <w:rPr>
          <w:rStyle w:val="TitleChar"/>
          <w:rFonts w:ascii="Times New Roman" w:hAnsi="Times New Roman"/>
        </w:rPr>
        <w:t xml:space="preserve">it is Syria that may prove his most difficult test. </w:t>
      </w:r>
      <w:r w:rsidRPr="00696ADB">
        <w:rPr>
          <w:rFonts w:ascii="Times New Roman" w:hAnsi="Times New Roman"/>
          <w:sz w:val="16"/>
        </w:rPr>
        <w:t xml:space="preserve">With Mr. Kerry emphasizing the importance of changing Mr. Assad's ''calculation'' that he can keep power, the possibility of negotiating a transitional government has been critically dependent on the military pressure Syria's opposition can put on the government. </w:t>
      </w:r>
      <w:r w:rsidRPr="00696ADB">
        <w:rPr>
          <w:rStyle w:val="TitleChar"/>
          <w:rFonts w:ascii="Times New Roman" w:hAnsi="Times New Roman"/>
        </w:rPr>
        <w:t>That has been a vexing issue for</w:t>
      </w:r>
      <w:r w:rsidRPr="00696ADB">
        <w:rPr>
          <w:rFonts w:ascii="Times New Roman" w:hAnsi="Times New Roman"/>
          <w:sz w:val="16"/>
        </w:rPr>
        <w:t xml:space="preserve"> a </w:t>
      </w:r>
      <w:r w:rsidRPr="00696ADB">
        <w:rPr>
          <w:rStyle w:val="TitleChar"/>
          <w:rFonts w:ascii="Times New Roman" w:hAnsi="Times New Roman"/>
        </w:rPr>
        <w:t>White House</w:t>
      </w:r>
      <w:r w:rsidRPr="00696ADB">
        <w:rPr>
          <w:rFonts w:ascii="Times New Roman" w:hAnsi="Times New Roman"/>
          <w:sz w:val="16"/>
        </w:rPr>
        <w:t xml:space="preserve"> that has proclaimed that Mr. Assad's days are numbered even as it remains anxious to turn the page on military conflicts in the Middle East. In his meeting with Mr. Putin last month, Mr. Kerry argued that if Russia and the United States joined forces, there was no need for Syria to become another Iraq, invoking an analogy that seemed intended to appeal to the Russians, who have complained that the American intervention there led to a failed country.</w:t>
      </w:r>
    </w:p>
    <w:p w:rsidR="00205C5F" w:rsidRPr="00696ADB" w:rsidRDefault="00205C5F" w:rsidP="00205C5F">
      <w:pPr>
        <w:rPr>
          <w:rFonts w:ascii="Times New Roman" w:hAnsi="Times New Roman"/>
          <w:sz w:val="16"/>
        </w:rPr>
      </w:pP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Syria is the focus as of recent and will remain the top priority in the coming months, our evidence is predictive.</w:t>
      </w:r>
    </w:p>
    <w:p w:rsidR="00205C5F" w:rsidRPr="00696ADB" w:rsidRDefault="00205C5F" w:rsidP="00205C5F">
      <w:pPr>
        <w:rPr>
          <w:rFonts w:ascii="Times New Roman" w:hAnsi="Times New Roman"/>
        </w:rPr>
      </w:pPr>
      <w:r w:rsidRPr="00696ADB">
        <w:rPr>
          <w:rStyle w:val="StyleStyleBold12pt"/>
          <w:rFonts w:ascii="Times New Roman" w:hAnsi="Times New Roman"/>
        </w:rPr>
        <w:t>Reichmann, 7-2</w:t>
      </w:r>
      <w:r w:rsidRPr="00696ADB">
        <w:rPr>
          <w:rFonts w:ascii="Times New Roman" w:hAnsi="Times New Roman"/>
          <w:sz w:val="16"/>
          <w:szCs w:val="16"/>
        </w:rPr>
        <w:t>, (</w:t>
      </w:r>
      <w:proofErr w:type="spellStart"/>
      <w:r w:rsidRPr="00696ADB">
        <w:rPr>
          <w:rFonts w:ascii="Times New Roman" w:hAnsi="Times New Roman"/>
          <w:sz w:val="16"/>
          <w:szCs w:val="16"/>
        </w:rPr>
        <w:t>Debb</w:t>
      </w:r>
      <w:proofErr w:type="spellEnd"/>
      <w:r w:rsidRPr="00696ADB">
        <w:rPr>
          <w:rFonts w:ascii="Times New Roman" w:hAnsi="Times New Roman"/>
          <w:sz w:val="16"/>
          <w:szCs w:val="16"/>
        </w:rPr>
        <w:t xml:space="preserve"> Reichmann, Associated Press, “Kerry: US, Russia want transitional government set up for Syria 'sooner than later'” 7-2-2013, &lt;http://www.startribune.com/politics/national/213942471.html&gt; Accessed: 7-12-2013, BK)</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4"/>
        </w:rPr>
      </w:pPr>
      <w:r w:rsidRPr="00696ADB">
        <w:rPr>
          <w:rFonts w:ascii="Times New Roman" w:hAnsi="Times New Roman"/>
          <w:sz w:val="14"/>
        </w:rPr>
        <w:t xml:space="preserve">BANDAR SERI BEGAWAN, Brunei — U.S. Secretary of State John </w:t>
      </w:r>
      <w:r w:rsidRPr="00696ADB">
        <w:rPr>
          <w:rStyle w:val="TitleChar"/>
          <w:rFonts w:ascii="Times New Roman" w:hAnsi="Times New Roman"/>
        </w:rPr>
        <w:t>Kerry said</w:t>
      </w:r>
      <w:r w:rsidRPr="00696ADB">
        <w:rPr>
          <w:rFonts w:ascii="Times New Roman" w:hAnsi="Times New Roman"/>
          <w:sz w:val="14"/>
        </w:rPr>
        <w:t xml:space="preserve"> Tuesday </w:t>
      </w:r>
      <w:r w:rsidRPr="00696ADB">
        <w:rPr>
          <w:rStyle w:val="TitleChar"/>
          <w:rFonts w:ascii="Times New Roman" w:hAnsi="Times New Roman"/>
        </w:rPr>
        <w:t>that both the U.S. and Russia are seriously committed to having an international conference on Syria and setting up a transitional government</w:t>
      </w:r>
      <w:r w:rsidRPr="00696ADB">
        <w:rPr>
          <w:rFonts w:ascii="Times New Roman" w:hAnsi="Times New Roman"/>
          <w:sz w:val="14"/>
        </w:rPr>
        <w:t xml:space="preserve"> to end the bloodshed and "save the state of Syria."</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Kerry said the two countries both believe the meeting should take sooner rather than later</w:t>
      </w:r>
      <w:r w:rsidRPr="00696ADB">
        <w:rPr>
          <w:rFonts w:ascii="Times New Roman" w:hAnsi="Times New Roman"/>
          <w:sz w:val="14"/>
        </w:rPr>
        <w:t>, but acknowledged it might not be possible until August or later. Such an international meeting, which has been delayed several times before, is known as "Geneva II" because it follows a Syria meeting in the Swiss city in June 2012.</w:t>
      </w:r>
      <w:r w:rsidRPr="00696ADB">
        <w:rPr>
          <w:rFonts w:ascii="Times New Roman" w:hAnsi="Times New Roman"/>
          <w:sz w:val="12"/>
        </w:rPr>
        <w:t>¶</w:t>
      </w:r>
      <w:r w:rsidRPr="00696ADB">
        <w:rPr>
          <w:rFonts w:ascii="Times New Roman" w:hAnsi="Times New Roman"/>
          <w:sz w:val="14"/>
        </w:rPr>
        <w:t xml:space="preserve"> Kerry spoke outside the U.S. Embassy in Brunei after a 90-minute-plus meeting with Russian Foreign Minister Sergey </w:t>
      </w:r>
      <w:proofErr w:type="spellStart"/>
      <w:r w:rsidRPr="00696ADB">
        <w:rPr>
          <w:rFonts w:ascii="Times New Roman" w:hAnsi="Times New Roman"/>
          <w:sz w:val="14"/>
        </w:rPr>
        <w:t>Lavrov</w:t>
      </w:r>
      <w:proofErr w:type="spellEnd"/>
      <w:r w:rsidRPr="00696ADB">
        <w:rPr>
          <w:rFonts w:ascii="Times New Roman" w:hAnsi="Times New Roman"/>
          <w:sz w:val="14"/>
        </w:rPr>
        <w:t xml:space="preserve"> on the sidelines of an Asian security summit.</w:t>
      </w:r>
      <w:r w:rsidRPr="00696ADB">
        <w:rPr>
          <w:rFonts w:ascii="Times New Roman" w:hAnsi="Times New Roman"/>
          <w:sz w:val="12"/>
        </w:rPr>
        <w:t>¶</w:t>
      </w:r>
      <w:r w:rsidRPr="00696ADB">
        <w:rPr>
          <w:rFonts w:ascii="Times New Roman" w:hAnsi="Times New Roman"/>
          <w:sz w:val="14"/>
        </w:rPr>
        <w:t xml:space="preserve"> Russia has been a key backer of Syrian President Bashar Assad's regime in the two-year civil war that has claimed more than 93,000 lives. But Kerry said the U.S. and Russia agreed that they have an ability to make </w:t>
      </w:r>
      <w:r w:rsidRPr="00696ADB">
        <w:rPr>
          <w:rFonts w:ascii="Times New Roman" w:hAnsi="Times New Roman"/>
          <w:sz w:val="14"/>
        </w:rPr>
        <w:lastRenderedPageBreak/>
        <w:t>a difference if they can pull together.</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Our objective remains the same — that to recognize the notion that there really isn't a military victory, per se, for Syria that keeps Syria as a country,"</w:t>
      </w:r>
      <w:r w:rsidRPr="00696ADB">
        <w:rPr>
          <w:rFonts w:ascii="Times New Roman" w:hAnsi="Times New Roman"/>
          <w:sz w:val="14"/>
        </w:rPr>
        <w:t xml:space="preserve"> Kerry said. </w:t>
      </w:r>
      <w:proofErr w:type="gramStart"/>
      <w:r w:rsidRPr="00696ADB">
        <w:rPr>
          <w:rFonts w:ascii="Times New Roman" w:hAnsi="Times New Roman"/>
          <w:sz w:val="14"/>
        </w:rPr>
        <w:t>"</w:t>
      </w:r>
      <w:r w:rsidRPr="00696ADB">
        <w:rPr>
          <w:rStyle w:val="TitleChar"/>
          <w:rFonts w:ascii="Times New Roman" w:hAnsi="Times New Roman"/>
        </w:rPr>
        <w:t>And No. 2, that we have an obligation to try to work towards</w:t>
      </w:r>
      <w:r w:rsidRPr="00696ADB">
        <w:rPr>
          <w:rFonts w:ascii="Times New Roman" w:hAnsi="Times New Roman"/>
          <w:sz w:val="14"/>
        </w:rPr>
        <w:t xml:space="preserve"> a </w:t>
      </w:r>
      <w:r w:rsidRPr="00696ADB">
        <w:rPr>
          <w:rStyle w:val="TitleChar"/>
          <w:rFonts w:ascii="Times New Roman" w:hAnsi="Times New Roman"/>
        </w:rPr>
        <w:t>peace</w:t>
      </w:r>
      <w:r w:rsidRPr="00696ADB">
        <w:rPr>
          <w:rFonts w:ascii="Times New Roman" w:hAnsi="Times New Roman"/>
          <w:sz w:val="14"/>
        </w:rPr>
        <w:t>ful resolution because a peaceful settlement is the best way to save the state of Syria and to minimize destruction."</w:t>
      </w:r>
      <w:proofErr w:type="gramEnd"/>
      <w:r w:rsidRPr="00696ADB">
        <w:rPr>
          <w:rFonts w:ascii="Times New Roman" w:hAnsi="Times New Roman"/>
          <w:sz w:val="12"/>
        </w:rPr>
        <w:t>¶</w:t>
      </w:r>
      <w:r w:rsidRPr="00696ADB">
        <w:rPr>
          <w:rFonts w:ascii="Times New Roman" w:hAnsi="Times New Roman"/>
          <w:sz w:val="14"/>
        </w:rPr>
        <w:t xml:space="preserve"> He emphasized that the first international conference called for a transitional government for Syria "with a neutral environment by mutual consent to a full transfer of power."</w:t>
      </w:r>
      <w:r w:rsidRPr="00696ADB">
        <w:rPr>
          <w:rFonts w:ascii="Times New Roman" w:hAnsi="Times New Roman"/>
          <w:sz w:val="12"/>
        </w:rPr>
        <w:t>¶</w:t>
      </w:r>
      <w:r w:rsidRPr="00696ADB">
        <w:rPr>
          <w:rFonts w:ascii="Times New Roman" w:hAnsi="Times New Roman"/>
          <w:sz w:val="14"/>
        </w:rPr>
        <w:t xml:space="preserve"> Last month, </w:t>
      </w:r>
      <w:proofErr w:type="spellStart"/>
      <w:r w:rsidRPr="00696ADB">
        <w:rPr>
          <w:rFonts w:ascii="Times New Roman" w:hAnsi="Times New Roman"/>
          <w:sz w:val="14"/>
        </w:rPr>
        <w:t>Lavrov</w:t>
      </w:r>
      <w:proofErr w:type="spellEnd"/>
      <w:r w:rsidRPr="00696ADB">
        <w:rPr>
          <w:rFonts w:ascii="Times New Roman" w:hAnsi="Times New Roman"/>
          <w:sz w:val="14"/>
        </w:rPr>
        <w:t xml:space="preserve"> said the U.S. was sending conflicting signals to the rebels. While the U.S. said it favored a peace conference in Geneva, </w:t>
      </w:r>
      <w:proofErr w:type="spellStart"/>
      <w:r w:rsidRPr="00696ADB">
        <w:rPr>
          <w:rFonts w:ascii="Times New Roman" w:hAnsi="Times New Roman"/>
          <w:sz w:val="14"/>
        </w:rPr>
        <w:t>Lavrov</w:t>
      </w:r>
      <w:proofErr w:type="spellEnd"/>
      <w:r w:rsidRPr="00696ADB">
        <w:rPr>
          <w:rFonts w:ascii="Times New Roman" w:hAnsi="Times New Roman"/>
          <w:sz w:val="14"/>
        </w:rPr>
        <w:t xml:space="preserve"> said, talk about a possible no-fly zone encouraged the opposition to step up fighting instead of sitting down for talks.</w:t>
      </w:r>
      <w:r w:rsidRPr="00696ADB">
        <w:rPr>
          <w:rFonts w:ascii="Times New Roman" w:hAnsi="Times New Roman"/>
          <w:sz w:val="12"/>
        </w:rPr>
        <w:t>¶</w:t>
      </w:r>
      <w:r w:rsidRPr="00696ADB">
        <w:rPr>
          <w:rFonts w:ascii="Times New Roman" w:hAnsi="Times New Roman"/>
          <w:sz w:val="14"/>
        </w:rPr>
        <w:t xml:space="preserve"> "The message the opposition is getting: Guys, don't go to Geneva, don't say you are going to negotiate with the regime, soon things will change in your favor," </w:t>
      </w:r>
      <w:proofErr w:type="spellStart"/>
      <w:r w:rsidRPr="00696ADB">
        <w:rPr>
          <w:rFonts w:ascii="Times New Roman" w:hAnsi="Times New Roman"/>
          <w:sz w:val="14"/>
        </w:rPr>
        <w:t>Lavrov</w:t>
      </w:r>
      <w:proofErr w:type="spellEnd"/>
      <w:r w:rsidRPr="00696ADB">
        <w:rPr>
          <w:rFonts w:ascii="Times New Roman" w:hAnsi="Times New Roman"/>
          <w:sz w:val="14"/>
        </w:rPr>
        <w:t xml:space="preserve"> said then.</w:t>
      </w:r>
      <w:r w:rsidRPr="00696ADB">
        <w:rPr>
          <w:rFonts w:ascii="Times New Roman" w:hAnsi="Times New Roman"/>
          <w:sz w:val="12"/>
        </w:rPr>
        <w:t>¶</w:t>
      </w:r>
      <w:r w:rsidRPr="00696ADB">
        <w:rPr>
          <w:rFonts w:ascii="Times New Roman" w:hAnsi="Times New Roman"/>
          <w:sz w:val="14"/>
        </w:rPr>
        <w:t xml:space="preserve"> On Tuesday, </w:t>
      </w:r>
      <w:proofErr w:type="spellStart"/>
      <w:r w:rsidRPr="00696ADB">
        <w:rPr>
          <w:rFonts w:ascii="Times New Roman" w:hAnsi="Times New Roman"/>
          <w:sz w:val="14"/>
        </w:rPr>
        <w:t>Lavrov</w:t>
      </w:r>
      <w:proofErr w:type="spellEnd"/>
      <w:r w:rsidRPr="00696ADB">
        <w:rPr>
          <w:rFonts w:ascii="Times New Roman" w:hAnsi="Times New Roman"/>
          <w:sz w:val="14"/>
        </w:rPr>
        <w:t xml:space="preserve"> declined to sum up his meeting with Kerry, telling reporters only that their discussion was "excellent."</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Syria was also the focus of Kerry's discussion with Turkish Foreign Minister</w:t>
      </w:r>
      <w:r w:rsidRPr="00696ADB">
        <w:rPr>
          <w:rFonts w:ascii="Times New Roman" w:hAnsi="Times New Roman"/>
          <w:sz w:val="14"/>
        </w:rPr>
        <w:t xml:space="preserve"> </w:t>
      </w:r>
      <w:proofErr w:type="spellStart"/>
      <w:r w:rsidRPr="00696ADB">
        <w:rPr>
          <w:rFonts w:ascii="Times New Roman" w:hAnsi="Times New Roman"/>
          <w:sz w:val="14"/>
        </w:rPr>
        <w:t>Ahmet</w:t>
      </w:r>
      <w:proofErr w:type="spellEnd"/>
      <w:r w:rsidRPr="00696ADB">
        <w:rPr>
          <w:rFonts w:ascii="Times New Roman" w:hAnsi="Times New Roman"/>
          <w:sz w:val="14"/>
        </w:rPr>
        <w:t xml:space="preserve"> </w:t>
      </w:r>
      <w:proofErr w:type="spellStart"/>
      <w:r w:rsidRPr="00696ADB">
        <w:rPr>
          <w:rFonts w:ascii="Times New Roman" w:hAnsi="Times New Roman"/>
          <w:sz w:val="14"/>
        </w:rPr>
        <w:t>Davutoglu</w:t>
      </w:r>
      <w:proofErr w:type="spellEnd"/>
      <w:r w:rsidRPr="00696ADB">
        <w:rPr>
          <w:rFonts w:ascii="Times New Roman" w:hAnsi="Times New Roman"/>
          <w:sz w:val="14"/>
        </w:rPr>
        <w:t xml:space="preserve">. A senior State Department official said </w:t>
      </w:r>
      <w:r w:rsidRPr="00696ADB">
        <w:rPr>
          <w:rStyle w:val="TitleChar"/>
          <w:rFonts w:ascii="Times New Roman" w:hAnsi="Times New Roman"/>
        </w:rPr>
        <w:t>the two discussed ways to strengthen support to the opposition and step up plans for an international conference to resolve the crisis</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The official, who spoke on condition of anonymity to disclose details of the closed-door meeting, said Kerry and his Turkish counterpart also discussed how to expand the Syrian people's access to humanitarian aid. He said both men expressed concern over recent Assad regime attacks on civilians in the central province of Homs and the influx of fighters from the Lebanese militia Hezbollah.</w:t>
      </w:r>
    </w:p>
    <w:p w:rsidR="00205C5F" w:rsidRPr="00696ADB" w:rsidRDefault="00205C5F" w:rsidP="00205C5F">
      <w:pPr>
        <w:rPr>
          <w:rFonts w:ascii="Times New Roman" w:hAnsi="Times New Roman"/>
          <w:sz w:val="14"/>
        </w:rPr>
      </w:pPr>
    </w:p>
    <w:p w:rsidR="00205C5F" w:rsidRPr="00696ADB" w:rsidRDefault="00205C5F" w:rsidP="00205C5F">
      <w:pPr>
        <w:rPr>
          <w:rFonts w:ascii="Times New Roman" w:hAnsi="Times New Roman"/>
          <w:sz w:val="14"/>
        </w:rPr>
      </w:pPr>
    </w:p>
    <w:p w:rsidR="00205C5F" w:rsidRPr="00696ADB" w:rsidRDefault="00205C5F" w:rsidP="00205C5F">
      <w:pPr>
        <w:pStyle w:val="Heading4"/>
        <w:rPr>
          <w:rFonts w:cs="Times New Roman"/>
        </w:rPr>
      </w:pPr>
      <w:r w:rsidRPr="00696ADB">
        <w:rPr>
          <w:rFonts w:cs="Times New Roman"/>
        </w:rPr>
        <w:t>Ending the violence in Syria is Kerry’s top priority and will be in the future</w:t>
      </w:r>
    </w:p>
    <w:p w:rsidR="00205C5F" w:rsidRPr="00696ADB" w:rsidRDefault="00205C5F" w:rsidP="00205C5F">
      <w:pPr>
        <w:rPr>
          <w:rFonts w:ascii="Times New Roman" w:hAnsi="Times New Roman"/>
        </w:rPr>
      </w:pPr>
      <w:r w:rsidRPr="00696ADB">
        <w:rPr>
          <w:rStyle w:val="StyleStyleBold12pt"/>
          <w:rFonts w:ascii="Times New Roman" w:hAnsi="Times New Roman"/>
        </w:rPr>
        <w:t xml:space="preserve">Stearns, </w:t>
      </w:r>
      <w:proofErr w:type="spellStart"/>
      <w:r w:rsidRPr="00696ADB">
        <w:rPr>
          <w:rStyle w:val="StyleStyleBold12pt"/>
          <w:rFonts w:ascii="Times New Roman" w:hAnsi="Times New Roman"/>
        </w:rPr>
        <w:t>DoS</w:t>
      </w:r>
      <w:proofErr w:type="spellEnd"/>
      <w:r w:rsidRPr="00696ADB">
        <w:rPr>
          <w:rStyle w:val="StyleStyleBold12pt"/>
          <w:rFonts w:ascii="Times New Roman" w:hAnsi="Times New Roman"/>
        </w:rPr>
        <w:t xml:space="preserve"> Correspondent, 7-1,</w:t>
      </w:r>
      <w:r w:rsidRPr="00696ADB">
        <w:rPr>
          <w:rFonts w:ascii="Times New Roman" w:hAnsi="Times New Roman"/>
        </w:rPr>
        <w:t xml:space="preserve"> </w:t>
      </w:r>
      <w:r w:rsidRPr="00696ADB">
        <w:rPr>
          <w:rFonts w:ascii="Times New Roman" w:hAnsi="Times New Roman"/>
          <w:sz w:val="16"/>
          <w:szCs w:val="16"/>
        </w:rPr>
        <w:t xml:space="preserve">(Scott Stearns, VOA News, “Kerry to Meet </w:t>
      </w:r>
      <w:proofErr w:type="gramStart"/>
      <w:r w:rsidRPr="00696ADB">
        <w:rPr>
          <w:rFonts w:ascii="Times New Roman" w:hAnsi="Times New Roman"/>
          <w:sz w:val="16"/>
          <w:szCs w:val="16"/>
        </w:rPr>
        <w:t>With</w:t>
      </w:r>
      <w:proofErr w:type="gramEnd"/>
      <w:r w:rsidRPr="00696ADB">
        <w:rPr>
          <w:rFonts w:ascii="Times New Roman" w:hAnsi="Times New Roman"/>
          <w:sz w:val="16"/>
          <w:szCs w:val="16"/>
        </w:rPr>
        <w:t xml:space="preserve"> </w:t>
      </w:r>
      <w:proofErr w:type="spellStart"/>
      <w:r w:rsidRPr="00696ADB">
        <w:rPr>
          <w:rFonts w:ascii="Times New Roman" w:hAnsi="Times New Roman"/>
          <w:sz w:val="16"/>
          <w:szCs w:val="16"/>
        </w:rPr>
        <w:t>Davutoglu</w:t>
      </w:r>
      <w:proofErr w:type="spellEnd"/>
      <w:r w:rsidRPr="00696ADB">
        <w:rPr>
          <w:rFonts w:ascii="Times New Roman" w:hAnsi="Times New Roman"/>
          <w:sz w:val="16"/>
          <w:szCs w:val="16"/>
        </w:rPr>
        <w:t xml:space="preserve">, </w:t>
      </w:r>
      <w:proofErr w:type="spellStart"/>
      <w:r w:rsidRPr="00696ADB">
        <w:rPr>
          <w:rFonts w:ascii="Times New Roman" w:hAnsi="Times New Roman"/>
          <w:sz w:val="16"/>
          <w:szCs w:val="16"/>
        </w:rPr>
        <w:t>Lavrov</w:t>
      </w:r>
      <w:proofErr w:type="spellEnd"/>
      <w:r w:rsidRPr="00696ADB">
        <w:rPr>
          <w:rFonts w:ascii="Times New Roman" w:hAnsi="Times New Roman"/>
          <w:sz w:val="16"/>
          <w:szCs w:val="16"/>
        </w:rPr>
        <w:t xml:space="preserve"> on Syria” July 1</w:t>
      </w:r>
      <w:r w:rsidRPr="00696ADB">
        <w:rPr>
          <w:rFonts w:ascii="Times New Roman" w:hAnsi="Times New Roman"/>
          <w:sz w:val="16"/>
          <w:szCs w:val="16"/>
          <w:vertAlign w:val="superscript"/>
        </w:rPr>
        <w:t>st</w:t>
      </w:r>
      <w:r w:rsidRPr="00696ADB">
        <w:rPr>
          <w:rFonts w:ascii="Times New Roman" w:hAnsi="Times New Roman"/>
          <w:sz w:val="16"/>
          <w:szCs w:val="16"/>
        </w:rPr>
        <w:t xml:space="preserve"> 2013 &lt;http://www.voanews.com/content/kerry-to-meet-davutoglu-lavrov-on-syria/1692993.html&gt; Accessed: 7-12-2013, BK)</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4"/>
        </w:rPr>
      </w:pPr>
      <w:r w:rsidRPr="00696ADB">
        <w:rPr>
          <w:rFonts w:ascii="Times New Roman" w:hAnsi="Times New Roman"/>
          <w:sz w:val="14"/>
        </w:rPr>
        <w:t xml:space="preserve">BANDAR SERI BEGAWAN, BRUNEI — U.S. Secretary of State John </w:t>
      </w:r>
      <w:r w:rsidRPr="00696ADB">
        <w:rPr>
          <w:rStyle w:val="TitleChar"/>
          <w:rFonts w:ascii="Times New Roman" w:hAnsi="Times New Roman"/>
        </w:rPr>
        <w:t>Kerry meets</w:t>
      </w:r>
      <w:r w:rsidRPr="00696ADB">
        <w:rPr>
          <w:rFonts w:ascii="Times New Roman" w:hAnsi="Times New Roman"/>
          <w:sz w:val="14"/>
        </w:rPr>
        <w:t xml:space="preserve"> separately </w:t>
      </w:r>
      <w:r w:rsidRPr="00696ADB">
        <w:rPr>
          <w:rStyle w:val="TitleChar"/>
          <w:rFonts w:ascii="Times New Roman" w:hAnsi="Times New Roman"/>
        </w:rPr>
        <w:t>with Turkish Foreign Minister</w:t>
      </w:r>
      <w:r w:rsidRPr="00696ADB">
        <w:rPr>
          <w:rFonts w:ascii="Times New Roman" w:hAnsi="Times New Roman"/>
          <w:sz w:val="14"/>
        </w:rPr>
        <w:t xml:space="preserve"> </w:t>
      </w:r>
      <w:proofErr w:type="spellStart"/>
      <w:r w:rsidRPr="00696ADB">
        <w:rPr>
          <w:rFonts w:ascii="Times New Roman" w:hAnsi="Times New Roman"/>
          <w:sz w:val="14"/>
        </w:rPr>
        <w:t>Ahmet</w:t>
      </w:r>
      <w:proofErr w:type="spellEnd"/>
      <w:r w:rsidRPr="00696ADB">
        <w:rPr>
          <w:rFonts w:ascii="Times New Roman" w:hAnsi="Times New Roman"/>
          <w:sz w:val="14"/>
        </w:rPr>
        <w:t xml:space="preserve"> </w:t>
      </w:r>
      <w:proofErr w:type="spellStart"/>
      <w:r w:rsidRPr="00696ADB">
        <w:rPr>
          <w:rFonts w:ascii="Times New Roman" w:hAnsi="Times New Roman"/>
          <w:sz w:val="14"/>
        </w:rPr>
        <w:t>Davutoglu</w:t>
      </w:r>
      <w:proofErr w:type="spellEnd"/>
      <w:r w:rsidRPr="00696ADB">
        <w:rPr>
          <w:rFonts w:ascii="Times New Roman" w:hAnsi="Times New Roman"/>
          <w:sz w:val="14"/>
        </w:rPr>
        <w:t xml:space="preserve"> </w:t>
      </w:r>
      <w:r w:rsidRPr="00696ADB">
        <w:rPr>
          <w:rStyle w:val="TitleChar"/>
          <w:rFonts w:ascii="Times New Roman" w:hAnsi="Times New Roman"/>
        </w:rPr>
        <w:t>and Russian Foreign Minister</w:t>
      </w:r>
      <w:r w:rsidRPr="00696ADB">
        <w:rPr>
          <w:rFonts w:ascii="Times New Roman" w:hAnsi="Times New Roman"/>
          <w:sz w:val="14"/>
        </w:rPr>
        <w:t xml:space="preserve"> Sergei </w:t>
      </w:r>
      <w:proofErr w:type="spellStart"/>
      <w:r w:rsidRPr="00696ADB">
        <w:rPr>
          <w:rFonts w:ascii="Times New Roman" w:hAnsi="Times New Roman"/>
          <w:sz w:val="14"/>
        </w:rPr>
        <w:t>Lavrov</w:t>
      </w:r>
      <w:proofErr w:type="spellEnd"/>
      <w:r w:rsidRPr="00696ADB">
        <w:rPr>
          <w:rFonts w:ascii="Times New Roman" w:hAnsi="Times New Roman"/>
          <w:sz w:val="14"/>
        </w:rPr>
        <w:t xml:space="preserve"> Tuesday </w:t>
      </w:r>
      <w:r w:rsidRPr="00696ADB">
        <w:rPr>
          <w:rStyle w:val="TitleChar"/>
          <w:rFonts w:ascii="Times New Roman" w:hAnsi="Times New Roman"/>
        </w:rPr>
        <w:t>to discuss Syria</w:t>
      </w:r>
      <w:r w:rsidRPr="00696ADB">
        <w:rPr>
          <w:rFonts w:ascii="Times New Roman" w:hAnsi="Times New Roman"/>
          <w:sz w:val="14"/>
        </w:rPr>
        <w:t>'s civil war. The meetings come on the sidelines of a forum of Southeast Asian nations in Brunei.</w:t>
      </w:r>
      <w:r w:rsidRPr="00696ADB">
        <w:rPr>
          <w:rFonts w:ascii="Times New Roman" w:hAnsi="Times New Roman"/>
          <w:sz w:val="12"/>
        </w:rPr>
        <w:t>¶</w:t>
      </w:r>
      <w:r w:rsidRPr="00696ADB">
        <w:rPr>
          <w:rFonts w:ascii="Times New Roman" w:hAnsi="Times New Roman"/>
          <w:sz w:val="14"/>
        </w:rPr>
        <w:t xml:space="preserve"> In talks with </w:t>
      </w:r>
      <w:proofErr w:type="spellStart"/>
      <w:r w:rsidRPr="00696ADB">
        <w:rPr>
          <w:rFonts w:ascii="Times New Roman" w:hAnsi="Times New Roman"/>
          <w:sz w:val="14"/>
        </w:rPr>
        <w:t>Davutoglu</w:t>
      </w:r>
      <w:proofErr w:type="spellEnd"/>
      <w:r w:rsidRPr="00696ADB">
        <w:rPr>
          <w:rFonts w:ascii="Times New Roman" w:hAnsi="Times New Roman"/>
          <w:sz w:val="14"/>
        </w:rPr>
        <w:t xml:space="preserve">, </w:t>
      </w:r>
      <w:r w:rsidRPr="00696ADB">
        <w:rPr>
          <w:rStyle w:val="TitleChar"/>
          <w:rFonts w:ascii="Times New Roman" w:hAnsi="Times New Roman"/>
        </w:rPr>
        <w:t>Kerry says they will discuss "the key role that Turkey can continue to play" with respect to Syria.</w:t>
      </w:r>
      <w:r w:rsidRPr="00696ADB">
        <w:rPr>
          <w:rFonts w:ascii="Times New Roman" w:hAnsi="Times New Roman"/>
          <w:sz w:val="14"/>
        </w:rPr>
        <w:t xml:space="preserve"> </w:t>
      </w:r>
      <w:r w:rsidRPr="00696ADB">
        <w:rPr>
          <w:rStyle w:val="TitleChar"/>
          <w:rFonts w:ascii="Times New Roman" w:hAnsi="Times New Roman"/>
        </w:rPr>
        <w:t>Turkey is a front-line ally</w:t>
      </w:r>
      <w:r w:rsidRPr="00696ADB">
        <w:rPr>
          <w:rFonts w:ascii="Times New Roman" w:hAnsi="Times New Roman"/>
          <w:sz w:val="14"/>
        </w:rPr>
        <w:t xml:space="preserve"> among those </w:t>
      </w:r>
      <w:r w:rsidRPr="00696ADB">
        <w:rPr>
          <w:rStyle w:val="TitleChar"/>
          <w:rFonts w:ascii="Times New Roman" w:hAnsi="Times New Roman"/>
        </w:rPr>
        <w:t>backing opponents of</w:t>
      </w:r>
      <w:r w:rsidRPr="00696ADB">
        <w:rPr>
          <w:rFonts w:ascii="Times New Roman" w:hAnsi="Times New Roman"/>
          <w:sz w:val="14"/>
        </w:rPr>
        <w:t xml:space="preserve"> Syrian President Bashar al-</w:t>
      </w:r>
      <w:r w:rsidRPr="00696ADB">
        <w:rPr>
          <w:rStyle w:val="TitleChar"/>
          <w:rFonts w:ascii="Times New Roman" w:hAnsi="Times New Roman"/>
        </w:rPr>
        <w:t>Assad</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Russia, on the other hand, is selling arms to</w:t>
      </w:r>
      <w:r w:rsidRPr="00696ADB">
        <w:rPr>
          <w:rFonts w:ascii="Times New Roman" w:hAnsi="Times New Roman"/>
          <w:sz w:val="14"/>
        </w:rPr>
        <w:t xml:space="preserve"> President </w:t>
      </w:r>
      <w:r w:rsidRPr="00696ADB">
        <w:rPr>
          <w:rStyle w:val="TitleChar"/>
          <w:rFonts w:ascii="Times New Roman" w:hAnsi="Times New Roman"/>
        </w:rPr>
        <w:t>Assad</w:t>
      </w:r>
      <w:r w:rsidRPr="00696ADB">
        <w:rPr>
          <w:rFonts w:ascii="Times New Roman" w:hAnsi="Times New Roman"/>
          <w:sz w:val="14"/>
        </w:rPr>
        <w:t xml:space="preserve">'s forces </w:t>
      </w:r>
      <w:r w:rsidRPr="00696ADB">
        <w:rPr>
          <w:rStyle w:val="TitleChar"/>
          <w:rFonts w:ascii="Times New Roman" w:hAnsi="Times New Roman"/>
        </w:rPr>
        <w:t>and is critical of opposition supporters, such as the United States, that now say they intend to arm the rebellion</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But </w:t>
      </w:r>
      <w:proofErr w:type="spellStart"/>
      <w:r w:rsidRPr="00696ADB">
        <w:rPr>
          <w:rStyle w:val="TitleChar"/>
          <w:rFonts w:ascii="Times New Roman" w:hAnsi="Times New Roman"/>
        </w:rPr>
        <w:t>Lavrov</w:t>
      </w:r>
      <w:proofErr w:type="spellEnd"/>
      <w:r w:rsidRPr="00696ADB">
        <w:rPr>
          <w:rStyle w:val="TitleChar"/>
          <w:rFonts w:ascii="Times New Roman" w:hAnsi="Times New Roman"/>
        </w:rPr>
        <w:t xml:space="preserve"> and Kerry continue to work toward Syrian talks</w:t>
      </w:r>
      <w:r w:rsidRPr="00696ADB">
        <w:rPr>
          <w:rFonts w:ascii="Times New Roman" w:hAnsi="Times New Roman"/>
          <w:sz w:val="14"/>
        </w:rPr>
        <w:t xml:space="preserve"> on a transitional authority to end the civil war, and that, Kerry says, is the focus of their meeting here in Brunei.</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We remain committed</w:t>
      </w:r>
      <w:r w:rsidRPr="00696ADB">
        <w:rPr>
          <w:rFonts w:ascii="Times New Roman" w:hAnsi="Times New Roman"/>
          <w:sz w:val="14"/>
        </w:rPr>
        <w:t xml:space="preserve">, particularly given the increases in violence, </w:t>
      </w:r>
      <w:r w:rsidRPr="00696ADB">
        <w:rPr>
          <w:rStyle w:val="TitleChar"/>
          <w:rFonts w:ascii="Times New Roman" w:hAnsi="Times New Roman"/>
        </w:rPr>
        <w:t>to the</w:t>
      </w:r>
      <w:r w:rsidRPr="00696ADB">
        <w:rPr>
          <w:rFonts w:ascii="Times New Roman" w:hAnsi="Times New Roman"/>
          <w:sz w:val="14"/>
        </w:rPr>
        <w:t xml:space="preserve"> notion that there must be a </w:t>
      </w:r>
      <w:r w:rsidRPr="00696ADB">
        <w:rPr>
          <w:rStyle w:val="TitleChar"/>
          <w:rFonts w:ascii="Times New Roman" w:hAnsi="Times New Roman"/>
        </w:rPr>
        <w:t>negotiation.</w:t>
      </w:r>
      <w:r w:rsidRPr="00696ADB">
        <w:rPr>
          <w:rFonts w:ascii="Times New Roman" w:hAnsi="Times New Roman"/>
          <w:sz w:val="14"/>
        </w:rPr>
        <w:t xml:space="preserve"> And I’ll have that conversation in full with Foreign Minister </w:t>
      </w:r>
      <w:proofErr w:type="spellStart"/>
      <w:r w:rsidRPr="00696ADB">
        <w:rPr>
          <w:rFonts w:ascii="Times New Roman" w:hAnsi="Times New Roman"/>
          <w:sz w:val="14"/>
        </w:rPr>
        <w:t>Lavrov</w:t>
      </w:r>
      <w:proofErr w:type="spellEnd"/>
      <w:r w:rsidRPr="00696ADB">
        <w:rPr>
          <w:rFonts w:ascii="Times New Roman" w:hAnsi="Times New Roman"/>
          <w:sz w:val="14"/>
        </w:rPr>
        <w:t>, and hopefully together we might have something to be able to report to you after that conversation," said Kerry.</w:t>
      </w:r>
      <w:r w:rsidRPr="00696ADB">
        <w:rPr>
          <w:rFonts w:ascii="Times New Roman" w:hAnsi="Times New Roman"/>
          <w:sz w:val="12"/>
        </w:rPr>
        <w:t>¶</w:t>
      </w:r>
      <w:r w:rsidRPr="00696ADB">
        <w:rPr>
          <w:rFonts w:ascii="Times New Roman" w:hAnsi="Times New Roman"/>
          <w:sz w:val="14"/>
        </w:rPr>
        <w:t xml:space="preserve"> For Syrian rebels, </w:t>
      </w:r>
      <w:r w:rsidRPr="00696ADB">
        <w:rPr>
          <w:rStyle w:val="TitleChar"/>
          <w:rFonts w:ascii="Times New Roman" w:hAnsi="Times New Roman"/>
        </w:rPr>
        <w:t>progress toward a negotiated solution seems</w:t>
      </w:r>
      <w:r w:rsidRPr="00696ADB">
        <w:rPr>
          <w:rFonts w:ascii="Times New Roman" w:hAnsi="Times New Roman"/>
          <w:sz w:val="14"/>
        </w:rPr>
        <w:t xml:space="preserve"> especially </w:t>
      </w:r>
      <w:r w:rsidRPr="00696ADB">
        <w:rPr>
          <w:rStyle w:val="TitleChar"/>
          <w:rFonts w:ascii="Times New Roman" w:hAnsi="Times New Roman"/>
        </w:rPr>
        <w:t>important</w:t>
      </w:r>
      <w:r w:rsidRPr="00696ADB">
        <w:rPr>
          <w:rFonts w:ascii="Times New Roman" w:hAnsi="Times New Roman"/>
          <w:sz w:val="14"/>
        </w:rPr>
        <w:t xml:space="preserve"> following battlefield gains by Assad forces and a renewed fight for control of the city of Homs.</w:t>
      </w:r>
    </w:p>
    <w:p w:rsidR="00205C5F" w:rsidRPr="00696ADB" w:rsidRDefault="00205C5F" w:rsidP="00205C5F">
      <w:pPr>
        <w:rPr>
          <w:rFonts w:ascii="Times New Roman" w:hAnsi="Times New Roman"/>
        </w:rPr>
      </w:pPr>
      <w:r w:rsidRPr="00696ADB">
        <w:rPr>
          <w:rFonts w:ascii="Times New Roman" w:hAnsi="Times New Roman"/>
        </w:rPr>
        <w:br w:type="page"/>
      </w:r>
    </w:p>
    <w:p w:rsidR="00205C5F" w:rsidRPr="00696ADB" w:rsidRDefault="00205C5F" w:rsidP="00205C5F">
      <w:pPr>
        <w:pStyle w:val="Heading4"/>
        <w:rPr>
          <w:rFonts w:cs="Times New Roman"/>
        </w:rPr>
      </w:pPr>
      <w:r w:rsidRPr="00696ADB">
        <w:rPr>
          <w:rFonts w:cs="Times New Roman"/>
        </w:rPr>
        <w:lastRenderedPageBreak/>
        <w:t>The US and Russia plan on continuing to make Syria a top diplomatic priority.</w:t>
      </w:r>
    </w:p>
    <w:p w:rsidR="00205C5F" w:rsidRPr="00696ADB" w:rsidRDefault="00205C5F" w:rsidP="00205C5F">
      <w:pPr>
        <w:rPr>
          <w:rFonts w:ascii="Times New Roman" w:hAnsi="Times New Roman"/>
          <w:sz w:val="14"/>
        </w:rPr>
      </w:pPr>
      <w:r w:rsidRPr="00696ADB">
        <w:rPr>
          <w:rStyle w:val="StyleStyleBold12pt"/>
          <w:rFonts w:ascii="Times New Roman" w:hAnsi="Times New Roman"/>
        </w:rPr>
        <w:t>Larson 6-25</w:t>
      </w:r>
      <w:r w:rsidRPr="00696ADB">
        <w:rPr>
          <w:rFonts w:ascii="Times New Roman" w:hAnsi="Times New Roman"/>
          <w:sz w:val="14"/>
        </w:rPr>
        <w:t xml:space="preserve">, (Nina Larson, “Kerry, </w:t>
      </w:r>
      <w:proofErr w:type="spellStart"/>
      <w:r w:rsidRPr="00696ADB">
        <w:rPr>
          <w:rFonts w:ascii="Times New Roman" w:hAnsi="Times New Roman"/>
          <w:sz w:val="14"/>
        </w:rPr>
        <w:t>Lavrov</w:t>
      </w:r>
      <w:proofErr w:type="spellEnd"/>
      <w:r w:rsidRPr="00696ADB">
        <w:rPr>
          <w:rFonts w:ascii="Times New Roman" w:hAnsi="Times New Roman"/>
          <w:sz w:val="14"/>
        </w:rPr>
        <w:t xml:space="preserve"> to meet on Syria next week: UN” Fox News, 6-25-2013, &lt;http://www.foxnews.com/world/2013/06/25/kerry-lavrov-to-meet-on-syria-next-week-un/&gt; Accessed: 7-12-2013, BK)</w:t>
      </w:r>
    </w:p>
    <w:p w:rsidR="00205C5F" w:rsidRPr="00696ADB" w:rsidRDefault="00205C5F" w:rsidP="00205C5F">
      <w:pPr>
        <w:rPr>
          <w:rFonts w:ascii="Times New Roman" w:hAnsi="Times New Roman"/>
          <w:sz w:val="14"/>
        </w:rPr>
      </w:pPr>
    </w:p>
    <w:p w:rsidR="00205C5F" w:rsidRPr="00696ADB" w:rsidRDefault="00205C5F" w:rsidP="00205C5F">
      <w:pPr>
        <w:rPr>
          <w:rFonts w:ascii="Times New Roman" w:hAnsi="Times New Roman"/>
          <w:sz w:val="14"/>
        </w:rPr>
      </w:pPr>
      <w:r w:rsidRPr="00696ADB">
        <w:rPr>
          <w:rFonts w:ascii="Times New Roman" w:hAnsi="Times New Roman"/>
          <w:sz w:val="14"/>
        </w:rPr>
        <w:t xml:space="preserve">US Secretary of State John </w:t>
      </w:r>
      <w:r w:rsidRPr="00696ADB">
        <w:rPr>
          <w:rStyle w:val="TitleChar"/>
          <w:rFonts w:ascii="Times New Roman" w:hAnsi="Times New Roman"/>
        </w:rPr>
        <w:t>Kerry and Russian Foreign Minister</w:t>
      </w:r>
      <w:r w:rsidRPr="00696ADB">
        <w:rPr>
          <w:rFonts w:ascii="Times New Roman" w:hAnsi="Times New Roman"/>
          <w:sz w:val="14"/>
        </w:rPr>
        <w:t xml:space="preserve"> Sergei </w:t>
      </w:r>
      <w:proofErr w:type="spellStart"/>
      <w:r w:rsidRPr="00696ADB">
        <w:rPr>
          <w:rStyle w:val="TitleChar"/>
          <w:rFonts w:ascii="Times New Roman" w:hAnsi="Times New Roman"/>
        </w:rPr>
        <w:t>Lavrov</w:t>
      </w:r>
      <w:proofErr w:type="spellEnd"/>
      <w:r w:rsidRPr="00696ADB">
        <w:rPr>
          <w:rStyle w:val="TitleChar"/>
          <w:rFonts w:ascii="Times New Roman" w:hAnsi="Times New Roman"/>
        </w:rPr>
        <w:t xml:space="preserve"> will meet next week in Brunei to discuss how to move forward towards a new international peace conference for Syria</w:t>
      </w:r>
      <w:r w:rsidRPr="00696ADB">
        <w:rPr>
          <w:rFonts w:ascii="Times New Roman" w:hAnsi="Times New Roman"/>
          <w:sz w:val="14"/>
        </w:rPr>
        <w:t>, the UN and Russia said Tuesday.</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 xml:space="preserve">The meeting has been informed that Minister </w:t>
      </w:r>
      <w:proofErr w:type="spellStart"/>
      <w:r w:rsidRPr="00696ADB">
        <w:rPr>
          <w:rStyle w:val="TitleChar"/>
          <w:rFonts w:ascii="Times New Roman" w:hAnsi="Times New Roman"/>
        </w:rPr>
        <w:t>Lavrov</w:t>
      </w:r>
      <w:proofErr w:type="spellEnd"/>
      <w:r w:rsidRPr="00696ADB">
        <w:rPr>
          <w:rStyle w:val="TitleChar"/>
          <w:rFonts w:ascii="Times New Roman" w:hAnsi="Times New Roman"/>
        </w:rPr>
        <w:t xml:space="preserve"> and Secretary Kerry would be meeting next week,"</w:t>
      </w:r>
      <w:r w:rsidRPr="00696ADB">
        <w:rPr>
          <w:rFonts w:ascii="Times New Roman" w:hAnsi="Times New Roman"/>
          <w:sz w:val="14"/>
        </w:rPr>
        <w:t xml:space="preserve"> the UN said in a statement following talks in Geneva between senior US, Russian and UN diplomats aimed at paving the way for the Syria conference.</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The UN did not provide more details about the meeting, but</w:t>
      </w:r>
      <w:r w:rsidRPr="00696ADB">
        <w:rPr>
          <w:rFonts w:ascii="Times New Roman" w:hAnsi="Times New Roman"/>
          <w:sz w:val="14"/>
        </w:rPr>
        <w:t xml:space="preserve"> one of the participants in Geneva Tuesday, </w:t>
      </w:r>
      <w:r w:rsidRPr="00696ADB">
        <w:rPr>
          <w:rStyle w:val="TitleChar"/>
          <w:rFonts w:ascii="Times New Roman" w:hAnsi="Times New Roman"/>
        </w:rPr>
        <w:t>Russian Deputy Foreign Minister</w:t>
      </w:r>
      <w:r w:rsidRPr="00696ADB">
        <w:rPr>
          <w:rFonts w:ascii="Times New Roman" w:hAnsi="Times New Roman"/>
          <w:sz w:val="14"/>
        </w:rPr>
        <w:t xml:space="preserve"> Gennady </w:t>
      </w:r>
      <w:proofErr w:type="spellStart"/>
      <w:r w:rsidRPr="00696ADB">
        <w:rPr>
          <w:rFonts w:ascii="Times New Roman" w:hAnsi="Times New Roman"/>
          <w:sz w:val="14"/>
        </w:rPr>
        <w:t>Gatilov</w:t>
      </w:r>
      <w:proofErr w:type="spellEnd"/>
      <w:r w:rsidRPr="00696ADB">
        <w:rPr>
          <w:rFonts w:ascii="Times New Roman" w:hAnsi="Times New Roman"/>
          <w:sz w:val="14"/>
        </w:rPr>
        <w:t xml:space="preserve">, </w:t>
      </w:r>
      <w:r w:rsidRPr="00696ADB">
        <w:rPr>
          <w:rStyle w:val="TitleChar"/>
          <w:rFonts w:ascii="Times New Roman" w:hAnsi="Times New Roman"/>
        </w:rPr>
        <w:t xml:space="preserve">told reporters that Kerry and </w:t>
      </w:r>
      <w:proofErr w:type="spellStart"/>
      <w:r w:rsidRPr="00696ADB">
        <w:rPr>
          <w:rStyle w:val="TitleChar"/>
          <w:rFonts w:ascii="Times New Roman" w:hAnsi="Times New Roman"/>
        </w:rPr>
        <w:t>Lavrov</w:t>
      </w:r>
      <w:proofErr w:type="spellEnd"/>
      <w:r w:rsidRPr="00696ADB">
        <w:rPr>
          <w:rStyle w:val="TitleChar"/>
          <w:rFonts w:ascii="Times New Roman" w:hAnsi="Times New Roman"/>
        </w:rPr>
        <w:t xml:space="preserve"> would rub shoulders at</w:t>
      </w:r>
      <w:r w:rsidRPr="00696ADB">
        <w:rPr>
          <w:rFonts w:ascii="Times New Roman" w:hAnsi="Times New Roman"/>
          <w:sz w:val="14"/>
        </w:rPr>
        <w:t xml:space="preserve"> </w:t>
      </w:r>
      <w:r w:rsidRPr="00696ADB">
        <w:rPr>
          <w:rStyle w:val="TitleChar"/>
          <w:rFonts w:ascii="Times New Roman" w:hAnsi="Times New Roman"/>
        </w:rPr>
        <w:t>the Association of Southeast Asian Nations</w:t>
      </w:r>
      <w:r w:rsidRPr="00696ADB">
        <w:rPr>
          <w:rFonts w:ascii="Times New Roman" w:hAnsi="Times New Roman"/>
          <w:sz w:val="14"/>
        </w:rPr>
        <w:t xml:space="preserve"> (ASEAN) </w:t>
      </w:r>
      <w:r w:rsidRPr="00696ADB">
        <w:rPr>
          <w:rStyle w:val="TitleChar"/>
          <w:rFonts w:ascii="Times New Roman" w:hAnsi="Times New Roman"/>
        </w:rPr>
        <w:t>conference in Brunei</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"T</w:t>
      </w:r>
      <w:r w:rsidRPr="00696ADB">
        <w:rPr>
          <w:rStyle w:val="TitleChar"/>
          <w:rFonts w:ascii="Times New Roman" w:hAnsi="Times New Roman"/>
        </w:rPr>
        <w:t>here the discussion will be continued on further steps towards convening a conference on Syria,"</w:t>
      </w:r>
      <w:r w:rsidRPr="00696ADB">
        <w:rPr>
          <w:rFonts w:ascii="Times New Roman" w:hAnsi="Times New Roman"/>
          <w:sz w:val="14"/>
        </w:rPr>
        <w:t xml:space="preserve"> he said.</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The Geneva meeting was the second this month between UN peace envoy to Syria</w:t>
      </w:r>
      <w:r w:rsidRPr="00696ADB">
        <w:rPr>
          <w:rFonts w:ascii="Times New Roman" w:hAnsi="Times New Roman"/>
          <w:sz w:val="14"/>
        </w:rPr>
        <w:t xml:space="preserve"> </w:t>
      </w:r>
      <w:proofErr w:type="spellStart"/>
      <w:r w:rsidRPr="00696ADB">
        <w:rPr>
          <w:rFonts w:ascii="Times New Roman" w:hAnsi="Times New Roman"/>
          <w:sz w:val="14"/>
        </w:rPr>
        <w:t>Lakhdar</w:t>
      </w:r>
      <w:proofErr w:type="spellEnd"/>
      <w:r w:rsidRPr="00696ADB">
        <w:rPr>
          <w:rFonts w:ascii="Times New Roman" w:hAnsi="Times New Roman"/>
          <w:sz w:val="14"/>
        </w:rPr>
        <w:t xml:space="preserve"> </w:t>
      </w:r>
      <w:proofErr w:type="spellStart"/>
      <w:r w:rsidRPr="00696ADB">
        <w:rPr>
          <w:rFonts w:ascii="Times New Roman" w:hAnsi="Times New Roman"/>
          <w:sz w:val="14"/>
        </w:rPr>
        <w:t>Brahimi</w:t>
      </w:r>
      <w:proofErr w:type="spellEnd"/>
      <w:r w:rsidRPr="00696ADB">
        <w:rPr>
          <w:rFonts w:ascii="Times New Roman" w:hAnsi="Times New Roman"/>
          <w:sz w:val="14"/>
        </w:rPr>
        <w:t xml:space="preserve"> </w:t>
      </w:r>
      <w:r w:rsidRPr="00696ADB">
        <w:rPr>
          <w:rStyle w:val="TitleChar"/>
          <w:rFonts w:ascii="Times New Roman" w:hAnsi="Times New Roman"/>
        </w:rPr>
        <w:t>and top US and Russian officials</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The high-level diplomats have been trying to iron out an increasing number of obstacles towards the so-called Geneva 2 conference, which is meant to follow up on an initial meeting in the Swiss city last year that produced a never-implemented transition plan for Syria.</w:t>
      </w:r>
      <w:r w:rsidRPr="00696ADB">
        <w:rPr>
          <w:rFonts w:ascii="Times New Roman" w:hAnsi="Times New Roman"/>
          <w:sz w:val="12"/>
        </w:rPr>
        <w:t>¶</w:t>
      </w:r>
      <w:r w:rsidRPr="00696ADB">
        <w:rPr>
          <w:rFonts w:ascii="Times New Roman" w:hAnsi="Times New Roman"/>
          <w:sz w:val="14"/>
        </w:rPr>
        <w:t xml:space="preserve"> The conference had initially been </w:t>
      </w:r>
      <w:proofErr w:type="spellStart"/>
      <w:r w:rsidRPr="00696ADB">
        <w:rPr>
          <w:rFonts w:ascii="Times New Roman" w:hAnsi="Times New Roman"/>
          <w:sz w:val="14"/>
        </w:rPr>
        <w:t>pencilled</w:t>
      </w:r>
      <w:proofErr w:type="spellEnd"/>
      <w:r w:rsidRPr="00696ADB">
        <w:rPr>
          <w:rFonts w:ascii="Times New Roman" w:hAnsi="Times New Roman"/>
          <w:sz w:val="14"/>
        </w:rPr>
        <w:t xml:space="preserve"> in for this month, then July, but ahead of Tuesday's meeting </w:t>
      </w:r>
      <w:proofErr w:type="spellStart"/>
      <w:r w:rsidRPr="00696ADB">
        <w:rPr>
          <w:rFonts w:ascii="Times New Roman" w:hAnsi="Times New Roman"/>
          <w:sz w:val="14"/>
        </w:rPr>
        <w:t>Brahimi</w:t>
      </w:r>
      <w:proofErr w:type="spellEnd"/>
      <w:r w:rsidRPr="00696ADB">
        <w:rPr>
          <w:rFonts w:ascii="Times New Roman" w:hAnsi="Times New Roman"/>
          <w:sz w:val="14"/>
        </w:rPr>
        <w:t xml:space="preserve"> acknowledged to reporters that even the later date now looked unlikely.</w:t>
      </w:r>
      <w:r w:rsidRPr="00696ADB">
        <w:rPr>
          <w:rFonts w:ascii="Times New Roman" w:hAnsi="Times New Roman"/>
          <w:sz w:val="12"/>
        </w:rPr>
        <w:t>¶</w:t>
      </w:r>
      <w:r w:rsidRPr="00696ADB">
        <w:rPr>
          <w:rFonts w:ascii="Times New Roman" w:hAnsi="Times New Roman"/>
          <w:sz w:val="14"/>
        </w:rPr>
        <w:t xml:space="preserve"> "Frankly, I doubt that the conference will take place in July," he said, lamenting the deteriorating situation on the ground, where there "is still relentless destruction, killing, more suffering, more injustice, and more uncertainty for the future of the Syrian people."</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Tuesday's meeting again failed to set a date for Geneva 2 but the UN said nonetheless "the discussions were constructive, and focused on ways to ensure that the Geneva Conference on Syria can take place with the best chances of success</w:t>
      </w:r>
      <w:r w:rsidRPr="00696ADB">
        <w:rPr>
          <w:rFonts w:ascii="Times New Roman" w:hAnsi="Times New Roman"/>
          <w:sz w:val="14"/>
        </w:rPr>
        <w:t>."</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2NC – AT: Asia</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Kerry’s recent acts prove he’s moving away from Asia back to a more predominant foreign policy focus on Syria</w:t>
      </w:r>
    </w:p>
    <w:p w:rsidR="00205C5F" w:rsidRPr="00696ADB" w:rsidRDefault="00205C5F" w:rsidP="00205C5F">
      <w:pPr>
        <w:rPr>
          <w:rFonts w:ascii="Times New Roman" w:hAnsi="Times New Roman"/>
        </w:rPr>
      </w:pPr>
      <w:r w:rsidRPr="00696ADB">
        <w:rPr>
          <w:rStyle w:val="StyleStyleBold12pt"/>
          <w:rFonts w:ascii="Times New Roman" w:hAnsi="Times New Roman"/>
        </w:rPr>
        <w:t>Borger, editor for the Guardian, 13</w:t>
      </w:r>
      <w:r w:rsidRPr="00696ADB">
        <w:rPr>
          <w:rFonts w:ascii="Times New Roman" w:hAnsi="Times New Roman"/>
        </w:rPr>
        <w:t xml:space="preserve"> </w:t>
      </w:r>
      <w:r w:rsidRPr="00696ADB">
        <w:rPr>
          <w:rFonts w:ascii="Times New Roman" w:hAnsi="Times New Roman"/>
          <w:sz w:val="16"/>
          <w:szCs w:val="16"/>
        </w:rPr>
        <w:t>(Julian Borger, Diplomatic Editor for the Guardian, 2-25-13, “John Kerry looks to old allies as US foreign policy focus moves west”, &lt;http://www.guardian.co.uk/world/2013/feb/25/john-kerry-foreign-policy-focus&gt; Accessed: 7-12-2013, BK)</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Fonts w:ascii="Times New Roman" w:hAnsi="Times New Roman"/>
          <w:sz w:val="14"/>
        </w:rPr>
        <w:t xml:space="preserve">The arrival of </w:t>
      </w:r>
      <w:r w:rsidRPr="00696ADB">
        <w:rPr>
          <w:rStyle w:val="TitleChar"/>
          <w:rFonts w:ascii="Times New Roman" w:hAnsi="Times New Roman"/>
        </w:rPr>
        <w:t>John Kerry</w:t>
      </w:r>
      <w:r w:rsidRPr="00696ADB">
        <w:rPr>
          <w:rFonts w:ascii="Times New Roman" w:hAnsi="Times New Roman"/>
          <w:sz w:val="14"/>
        </w:rPr>
        <w:t xml:space="preserve"> in London on the first stop of his first foreign trip – followed by the ritual invocation of the 'special relationship' between the US and UK – and a </w:t>
      </w:r>
      <w:r w:rsidRPr="00696ADB">
        <w:rPr>
          <w:rStyle w:val="TitleChar"/>
          <w:rFonts w:ascii="Times New Roman" w:hAnsi="Times New Roman"/>
        </w:rPr>
        <w:t>joint declaration of intent on Middle East peace all point to a return to business as usual in American foreign policy-making</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Kerry's predecessor, Hillary Clinton, made her maiden voyage as secretary of state to Japan, Indonesia, South Korea, and China, underlining the Obama administration's intended "pivot to Asia", where America's greatest challenges and opportunities were widely believed to lie.</w:t>
      </w:r>
      <w:r w:rsidRPr="00696ADB">
        <w:rPr>
          <w:rFonts w:ascii="Times New Roman" w:hAnsi="Times New Roman"/>
          <w:sz w:val="12"/>
        </w:rPr>
        <w:t>¶</w:t>
      </w:r>
      <w:r w:rsidRPr="00696ADB">
        <w:rPr>
          <w:rFonts w:ascii="Times New Roman" w:hAnsi="Times New Roman"/>
          <w:sz w:val="14"/>
        </w:rPr>
        <w:t xml:space="preserve"> Events however have conspired to complicate this overarching global strategy, and the old </w:t>
      </w:r>
      <w:proofErr w:type="spellStart"/>
      <w:r w:rsidRPr="00696ADB">
        <w:rPr>
          <w:rFonts w:ascii="Times New Roman" w:hAnsi="Times New Roman"/>
          <w:sz w:val="14"/>
        </w:rPr>
        <w:t>neighbourhoods</w:t>
      </w:r>
      <w:proofErr w:type="spellEnd"/>
      <w:r w:rsidRPr="00696ADB">
        <w:rPr>
          <w:rFonts w:ascii="Times New Roman" w:hAnsi="Times New Roman"/>
          <w:sz w:val="14"/>
        </w:rPr>
        <w:t xml:space="preserve"> have proved hard to escape. </w:t>
      </w:r>
      <w:r w:rsidRPr="00696ADB">
        <w:rPr>
          <w:rStyle w:val="TitleChar"/>
          <w:rFonts w:ascii="Times New Roman" w:hAnsi="Times New Roman"/>
        </w:rPr>
        <w:t>In the face of the Arab spring, the continuing Syrian tragedy and the Iranian nuclear challenge, Washington has found it impossible to extricate itself from the Middle East</w:t>
      </w:r>
      <w:r w:rsidRPr="00696ADB">
        <w:rPr>
          <w:rFonts w:ascii="Times New Roman" w:hAnsi="Times New Roman"/>
          <w:sz w:val="14"/>
        </w:rPr>
        <w:t>, and that in turn has reminded Washington of its dependence on tradition allies, the UK foremost, in the bid to prevail on the world stage.</w:t>
      </w:r>
      <w:r w:rsidRPr="00696ADB">
        <w:rPr>
          <w:rFonts w:ascii="Times New Roman" w:hAnsi="Times New Roman"/>
          <w:sz w:val="12"/>
        </w:rPr>
        <w:t>¶</w:t>
      </w:r>
      <w:r w:rsidRPr="00696ADB">
        <w:rPr>
          <w:rFonts w:ascii="Times New Roman" w:hAnsi="Times New Roman"/>
          <w:sz w:val="14"/>
        </w:rPr>
        <w:t xml:space="preserve"> So </w:t>
      </w:r>
      <w:r w:rsidRPr="00696ADB">
        <w:rPr>
          <w:rStyle w:val="TitleChar"/>
          <w:rFonts w:ascii="Times New Roman" w:hAnsi="Times New Roman"/>
        </w:rPr>
        <w:t>Kerry, standing beside his British counterpart, William Hague</w:t>
      </w:r>
      <w:r w:rsidRPr="00696ADB">
        <w:rPr>
          <w:rFonts w:ascii="Times New Roman" w:hAnsi="Times New Roman"/>
          <w:sz w:val="14"/>
        </w:rPr>
        <w:t>, under the gilded ceiling of the Foreign and Commonwealth Office, reminisced fondly about boyhood visits to Britain – even getting lost, and then found, by a kindly stranger in London Zoo. He talked of the "common values and long-shared ties of family and friends" that constituted the special relationship.</w:t>
      </w:r>
      <w:r w:rsidRPr="00696ADB">
        <w:rPr>
          <w:rFonts w:ascii="Times New Roman" w:hAnsi="Times New Roman"/>
          <w:sz w:val="12"/>
        </w:rPr>
        <w:t>¶</w:t>
      </w:r>
      <w:r w:rsidRPr="00696ADB">
        <w:rPr>
          <w:rFonts w:ascii="Times New Roman" w:hAnsi="Times New Roman"/>
          <w:sz w:val="14"/>
        </w:rPr>
        <w:t xml:space="preserve"> The rest of Kerry 's itinerary also has a familiar 20th-century feel, reflecting the enduring hold of old alliances and areas of vital American interests. He will be in Berlin on Tuesday, then Paris and Rome and Ankara, before going on to Saudi Arabia and Qatar. </w:t>
      </w:r>
      <w:r w:rsidRPr="00696ADB">
        <w:rPr>
          <w:rStyle w:val="TitleChar"/>
          <w:rFonts w:ascii="Times New Roman" w:hAnsi="Times New Roman"/>
        </w:rPr>
        <w:t>The dominant themes will be Middle Eastern: Syria</w:t>
      </w:r>
      <w:r w:rsidRPr="00696ADB">
        <w:rPr>
          <w:rFonts w:ascii="Times New Roman" w:hAnsi="Times New Roman"/>
          <w:sz w:val="14"/>
        </w:rPr>
        <w:t>, Iran and the Israeli-Palestinian impasse, and the familiar challenge will be how to maintain solidarity between the west and its Gulf allies in that arena.</w:t>
      </w:r>
      <w:r w:rsidRPr="00696ADB">
        <w:rPr>
          <w:rFonts w:ascii="Times New Roman" w:hAnsi="Times New Roman"/>
          <w:sz w:val="12"/>
        </w:rPr>
        <w:t>¶</w:t>
      </w:r>
      <w:r w:rsidRPr="00696ADB">
        <w:rPr>
          <w:rFonts w:ascii="Times New Roman" w:hAnsi="Times New Roman"/>
          <w:sz w:val="14"/>
        </w:rPr>
        <w:t xml:space="preserve"> Hague meanwhile basked in Kerry's recollection of the fights for "freedom and survival" US and Britain have shared. For a British foreign secretary, there is no higher policy goal than staying close to Washington, and Hague had bet heavily on Kerry when the then-senator from Massachusetts visited the Foreign Office while still vying for the state department with the US ambassador to the UN, Susan Rice. The foreign secretary treated him as if he already had the job.</w:t>
      </w:r>
      <w:r w:rsidRPr="00696ADB">
        <w:rPr>
          <w:rFonts w:ascii="Times New Roman" w:hAnsi="Times New Roman"/>
          <w:sz w:val="12"/>
        </w:rPr>
        <w:t>¶</w:t>
      </w:r>
      <w:r w:rsidRPr="00696ADB">
        <w:rPr>
          <w:rFonts w:ascii="Times New Roman" w:hAnsi="Times New Roman"/>
          <w:sz w:val="14"/>
        </w:rPr>
        <w:t xml:space="preserve"> </w:t>
      </w:r>
      <w:proofErr w:type="gramStart"/>
      <w:r w:rsidRPr="00696ADB">
        <w:rPr>
          <w:rStyle w:val="TitleChar"/>
          <w:rFonts w:ascii="Times New Roman" w:hAnsi="Times New Roman"/>
        </w:rPr>
        <w:t>The</w:t>
      </w:r>
      <w:proofErr w:type="gramEnd"/>
      <w:r w:rsidRPr="00696ADB">
        <w:rPr>
          <w:rStyle w:val="TitleChar"/>
          <w:rFonts w:ascii="Times New Roman" w:hAnsi="Times New Roman"/>
        </w:rPr>
        <w:t xml:space="preserve"> two men now find common cause in seeking to persuade their governments to take a more activist stance on Syria</w:t>
      </w:r>
      <w:r w:rsidRPr="00696ADB">
        <w:rPr>
          <w:rFonts w:ascii="Times New Roman" w:hAnsi="Times New Roman"/>
          <w:sz w:val="14"/>
        </w:rPr>
        <w:t>, though both still balk for now at arming the rebels directly. Hague also sees in Kerry a potential ally in persuading Obama to take a hands-on role in the Israeli-Palestinian peace process. The new secretary of state did not go as far as Hague, who declared there was "no more urgent foreign policy priority in 2013", but he is committed to travelling with Obama to Israel and the West Bank next month.</w:t>
      </w:r>
      <w:r w:rsidRPr="00696ADB">
        <w:rPr>
          <w:rFonts w:ascii="Times New Roman" w:hAnsi="Times New Roman"/>
          <w:sz w:val="12"/>
        </w:rPr>
        <w:t>¶</w:t>
      </w:r>
      <w:r w:rsidRPr="00696ADB">
        <w:rPr>
          <w:rFonts w:ascii="Times New Roman" w:hAnsi="Times New Roman"/>
          <w:sz w:val="14"/>
        </w:rPr>
        <w:t xml:space="preserve"> It is no guarantee that Washington will stay involved in the normally thankless task of Middle Eastern peacemaking, and the logic of America's long-term interests in the Pacific is as strong as ever. </w:t>
      </w:r>
      <w:r w:rsidRPr="00696ADB">
        <w:rPr>
          <w:rStyle w:val="TitleChar"/>
          <w:rFonts w:ascii="Times New Roman" w:hAnsi="Times New Roman"/>
        </w:rPr>
        <w:t>But for the UK and Europe this first Kerry outing on the world stage marks a hopeful sign that the Obama administration is prepared to revisit familiar</w:t>
      </w:r>
      <w:r w:rsidRPr="00696ADB">
        <w:rPr>
          <w:rFonts w:ascii="Times New Roman" w:hAnsi="Times New Roman"/>
          <w:sz w:val="14"/>
        </w:rPr>
        <w:t xml:space="preserve">, if intractable, </w:t>
      </w:r>
      <w:r w:rsidRPr="00696ADB">
        <w:rPr>
          <w:rStyle w:val="TitleChar"/>
          <w:rFonts w:ascii="Times New Roman" w:hAnsi="Times New Roman"/>
        </w:rPr>
        <w:t>problems.</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2NC – AT: North Korea</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Despite comments, North Korea is still not a top priority and has produced little fruit</w:t>
      </w:r>
    </w:p>
    <w:p w:rsidR="00205C5F" w:rsidRPr="00696ADB" w:rsidRDefault="00205C5F" w:rsidP="00205C5F">
      <w:pPr>
        <w:rPr>
          <w:rFonts w:ascii="Times New Roman" w:hAnsi="Times New Roman"/>
          <w:sz w:val="16"/>
          <w:szCs w:val="16"/>
        </w:rPr>
      </w:pPr>
      <w:r w:rsidRPr="00696ADB">
        <w:rPr>
          <w:rStyle w:val="StyleStyleBold12pt"/>
          <w:rFonts w:ascii="Times New Roman" w:hAnsi="Times New Roman"/>
        </w:rPr>
        <w:t>NYT 13</w:t>
      </w:r>
      <w:r w:rsidRPr="00696ADB">
        <w:rPr>
          <w:rFonts w:ascii="Times New Roman" w:hAnsi="Times New Roman"/>
        </w:rPr>
        <w:t xml:space="preserve"> </w:t>
      </w:r>
      <w:r w:rsidRPr="00696ADB">
        <w:rPr>
          <w:rFonts w:ascii="Times New Roman" w:hAnsi="Times New Roman"/>
          <w:sz w:val="16"/>
          <w:szCs w:val="16"/>
        </w:rPr>
        <w:t>(Michael Gordon, New York Times, 4-14-13, “Kerry Says North Korea Talks Are Possible, but Hints at Conditions”, &lt;http://www.nytimes.com/2013/04/15/world/asia/kerry-says-any-talks-rely-on-steps-by-north-korea.html?_r=0#</w:t>
      </w:r>
      <w:proofErr w:type="gramStart"/>
      <w:r w:rsidRPr="00696ADB">
        <w:rPr>
          <w:rFonts w:ascii="Times New Roman" w:hAnsi="Times New Roman"/>
          <w:sz w:val="16"/>
          <w:szCs w:val="16"/>
        </w:rPr>
        <w:t>h[</w:t>
      </w:r>
      <w:proofErr w:type="gramEnd"/>
      <w:r w:rsidRPr="00696ADB">
        <w:rPr>
          <w:rFonts w:ascii="Times New Roman" w:hAnsi="Times New Roman"/>
          <w:sz w:val="16"/>
          <w:szCs w:val="16"/>
        </w:rPr>
        <w:t>]&gt; Accessed: 7-12-2013, BK)</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Fonts w:ascii="Times New Roman" w:hAnsi="Times New Roman"/>
          <w:sz w:val="14"/>
        </w:rPr>
        <w:t xml:space="preserve">Secretary of State John </w:t>
      </w:r>
      <w:r w:rsidRPr="00696ADB">
        <w:rPr>
          <w:rStyle w:val="TitleChar"/>
          <w:rFonts w:ascii="Times New Roman" w:hAnsi="Times New Roman"/>
        </w:rPr>
        <w:t>Kerry said</w:t>
      </w:r>
      <w:r w:rsidRPr="00696ADB">
        <w:rPr>
          <w:rFonts w:ascii="Times New Roman" w:hAnsi="Times New Roman"/>
          <w:sz w:val="14"/>
        </w:rPr>
        <w:t xml:space="preserve"> Sunday that </w:t>
      </w:r>
      <w:r w:rsidRPr="00696ADB">
        <w:rPr>
          <w:rStyle w:val="TitleChar"/>
          <w:rFonts w:ascii="Times New Roman" w:hAnsi="Times New Roman"/>
        </w:rPr>
        <w:t>the United States was prepared to reach out to Kim Jong-un</w:t>
      </w:r>
      <w:r w:rsidRPr="00696ADB">
        <w:rPr>
          <w:rFonts w:ascii="Times New Roman" w:hAnsi="Times New Roman"/>
          <w:sz w:val="14"/>
        </w:rPr>
        <w:t xml:space="preserve"> of North Korea </w:t>
      </w:r>
      <w:r w:rsidRPr="00696ADB">
        <w:rPr>
          <w:rStyle w:val="TitleChar"/>
          <w:rFonts w:ascii="Times New Roman" w:hAnsi="Times New Roman"/>
        </w:rPr>
        <w:t>if he made the first move to abandon his nuclear weapons</w:t>
      </w:r>
      <w:r w:rsidRPr="00696ADB">
        <w:rPr>
          <w:rFonts w:ascii="Times New Roman" w:hAnsi="Times New Roman"/>
          <w:sz w:val="14"/>
        </w:rPr>
        <w:t xml:space="preserve"> program. </w:t>
      </w:r>
      <w:r w:rsidRPr="00696ADB">
        <w:rPr>
          <w:rStyle w:val="TitleChar"/>
          <w:rFonts w:ascii="Times New Roman" w:hAnsi="Times New Roman"/>
        </w:rPr>
        <w:t>“We need the appropriate moment, appropriate circumstance,”</w:t>
      </w:r>
      <w:r w:rsidRPr="00696ADB">
        <w:rPr>
          <w:rFonts w:ascii="Times New Roman" w:hAnsi="Times New Roman"/>
          <w:sz w:val="14"/>
        </w:rPr>
        <w:t xml:space="preserve"> Mr. Kerry told reporters in Tokyo.</w:t>
      </w:r>
      <w:r w:rsidRPr="00696ADB">
        <w:rPr>
          <w:rFonts w:ascii="Times New Roman" w:hAnsi="Times New Roman"/>
          <w:sz w:val="12"/>
        </w:rPr>
        <w:t>¶</w:t>
      </w:r>
      <w:r w:rsidRPr="00696ADB">
        <w:rPr>
          <w:rFonts w:ascii="Times New Roman" w:hAnsi="Times New Roman"/>
          <w:sz w:val="14"/>
        </w:rPr>
        <w:t xml:space="preserve"> While he did not say specifically what </w:t>
      </w:r>
      <w:r w:rsidRPr="00696ADB">
        <w:rPr>
          <w:rStyle w:val="TitleChar"/>
          <w:rFonts w:ascii="Times New Roman" w:hAnsi="Times New Roman"/>
        </w:rPr>
        <w:t>steps would be needed</w:t>
      </w:r>
      <w:r w:rsidRPr="00696ADB">
        <w:rPr>
          <w:rFonts w:ascii="Times New Roman" w:hAnsi="Times New Roman"/>
          <w:sz w:val="14"/>
        </w:rPr>
        <w:t xml:space="preserve">, according to the long-standing United States position they might </w:t>
      </w:r>
      <w:r w:rsidRPr="00696ADB">
        <w:rPr>
          <w:rStyle w:val="TitleChar"/>
          <w:rFonts w:ascii="Times New Roman" w:hAnsi="Times New Roman"/>
        </w:rPr>
        <w:t>include a public commitment to denuclearization and such measures as halting the production of nuclear material, refraining from testing missiles and ceasing threats to attack its neighbors</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Over the past week, there has been considerable attention on the United States’ vows to militarily defend its Asian allies and its warning that North Korea should forgo a test firing a </w:t>
      </w:r>
      <w:proofErr w:type="spellStart"/>
      <w:r w:rsidRPr="00696ADB">
        <w:rPr>
          <w:rFonts w:ascii="Times New Roman" w:hAnsi="Times New Roman"/>
          <w:sz w:val="14"/>
        </w:rPr>
        <w:t>Musudan</w:t>
      </w:r>
      <w:proofErr w:type="spellEnd"/>
      <w:r w:rsidRPr="00696ADB">
        <w:rPr>
          <w:rFonts w:ascii="Times New Roman" w:hAnsi="Times New Roman"/>
          <w:sz w:val="14"/>
        </w:rPr>
        <w:t xml:space="preserve"> medium-range missile.</w:t>
      </w:r>
      <w:r w:rsidRPr="00696ADB">
        <w:rPr>
          <w:rFonts w:ascii="Times New Roman" w:hAnsi="Times New Roman"/>
          <w:sz w:val="12"/>
        </w:rPr>
        <w:t>¶</w:t>
      </w:r>
      <w:r w:rsidRPr="00696ADB">
        <w:rPr>
          <w:rFonts w:ascii="Times New Roman" w:hAnsi="Times New Roman"/>
          <w:sz w:val="14"/>
        </w:rPr>
        <w:t xml:space="preserve"> But the United States has also postponed tests of an intercontinental ballistic missile and toned down its statements in recent weeks to try to create an atmosphere in which talks with North Korea might begin, a theme that Mr. Kerry emphasized Sunday.</w:t>
      </w:r>
      <w:r w:rsidRPr="00696ADB">
        <w:rPr>
          <w:rFonts w:ascii="Times New Roman" w:hAnsi="Times New Roman"/>
          <w:sz w:val="12"/>
        </w:rPr>
        <w:t>¶</w:t>
      </w:r>
      <w:r w:rsidRPr="00696ADB">
        <w:rPr>
          <w:rFonts w:ascii="Times New Roman" w:hAnsi="Times New Roman"/>
          <w:sz w:val="14"/>
        </w:rPr>
        <w:t xml:space="preserve"> “What we really ought to be talking about is the possibility of peace,” he said in a joint news conference on Sunday with Fumio </w:t>
      </w:r>
      <w:proofErr w:type="spellStart"/>
      <w:r w:rsidRPr="00696ADB">
        <w:rPr>
          <w:rFonts w:ascii="Times New Roman" w:hAnsi="Times New Roman"/>
          <w:sz w:val="14"/>
        </w:rPr>
        <w:t>Kishida</w:t>
      </w:r>
      <w:proofErr w:type="spellEnd"/>
      <w:r w:rsidRPr="00696ADB">
        <w:rPr>
          <w:rFonts w:ascii="Times New Roman" w:hAnsi="Times New Roman"/>
          <w:sz w:val="14"/>
        </w:rPr>
        <w:t>, Japan’s foreign minister. “And I think there are those possibilities.”</w:t>
      </w:r>
      <w:r w:rsidRPr="00696ADB">
        <w:rPr>
          <w:rFonts w:ascii="Times New Roman" w:hAnsi="Times New Roman"/>
          <w:sz w:val="12"/>
        </w:rPr>
        <w:t>¶</w:t>
      </w:r>
      <w:r w:rsidRPr="00696ADB">
        <w:rPr>
          <w:rFonts w:ascii="Times New Roman" w:hAnsi="Times New Roman"/>
          <w:sz w:val="14"/>
        </w:rPr>
        <w:t xml:space="preserve"> Sketching out his approach in his meeting later in the day with reporters, </w:t>
      </w:r>
      <w:r w:rsidRPr="00696ADB">
        <w:rPr>
          <w:rStyle w:val="TitleChar"/>
          <w:rFonts w:ascii="Times New Roman" w:hAnsi="Times New Roman"/>
        </w:rPr>
        <w:t>Mr. Kerry said that before talks could begin, North Korea needed to take tangible steps to demonstrate that it was serious about denuclearization</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But it seemed unlikely that that precondition for talks would be met by North Korea, given the country’s announcements that it considers itself to be a nuclear state and its dedication to a “military-first” stance that channels resources to its armed forces.</w:t>
      </w:r>
      <w:r w:rsidRPr="00696ADB">
        <w:rPr>
          <w:rFonts w:ascii="Times New Roman" w:hAnsi="Times New Roman"/>
          <w:sz w:val="14"/>
        </w:rPr>
        <w:t xml:space="preserve"> </w:t>
      </w:r>
      <w:r w:rsidRPr="00696ADB">
        <w:rPr>
          <w:rStyle w:val="TitleChar"/>
          <w:rFonts w:ascii="Times New Roman" w:hAnsi="Times New Roman"/>
        </w:rPr>
        <w:t>The Obama administration has been willing to conduct direct talks with Iranian officials and sought early in Mr. Obama’s first term to forge a constructive relationship with President Bashar al-Assad of Syria. But the White House</w:t>
      </w:r>
      <w:r w:rsidRPr="00696ADB">
        <w:rPr>
          <w:rFonts w:ascii="Times New Roman" w:hAnsi="Times New Roman"/>
          <w:sz w:val="14"/>
        </w:rPr>
        <w:t xml:space="preserve">, in a policy that some have called strategic patience, has </w:t>
      </w:r>
      <w:r w:rsidRPr="00696ADB">
        <w:rPr>
          <w:rStyle w:val="TitleChar"/>
          <w:rFonts w:ascii="Times New Roman" w:hAnsi="Times New Roman"/>
        </w:rPr>
        <w:t>remained unwilling to meet openly with top North Korean officials unless they first committed to denuclearization</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Mr. Kerry indicated there were some circumstances in which he could imagine sending a representative to talk to North Korean leaders or engaging directly with the North Koreans through a diplomatic back channel.</w:t>
      </w:r>
      <w:r w:rsidRPr="00696ADB">
        <w:rPr>
          <w:rFonts w:ascii="Times New Roman" w:hAnsi="Times New Roman"/>
          <w:sz w:val="12"/>
        </w:rPr>
        <w:t>¶</w:t>
      </w:r>
      <w:r w:rsidRPr="00696ADB">
        <w:rPr>
          <w:rFonts w:ascii="Times New Roman" w:hAnsi="Times New Roman"/>
          <w:sz w:val="14"/>
        </w:rPr>
        <w:t xml:space="preserve"> “It may be that somebody will be asked to sit down,” he said.</w:t>
      </w:r>
      <w:r w:rsidRPr="00696ADB">
        <w:rPr>
          <w:rFonts w:ascii="Times New Roman" w:hAnsi="Times New Roman"/>
          <w:sz w:val="12"/>
        </w:rPr>
        <w:t>¶</w:t>
      </w:r>
      <w:r w:rsidRPr="00696ADB">
        <w:rPr>
          <w:rFonts w:ascii="Times New Roman" w:hAnsi="Times New Roman"/>
          <w:sz w:val="14"/>
        </w:rPr>
        <w:t xml:space="preserve"> “I am open personally to exploring other avenues; I particularly want to hear what the Chinese have to say,” Mr. Kerry said. “I am not going to be so stuck in the mud that an opportunity to actually get something done is flagrantly wasted.”</w:t>
      </w:r>
      <w:r w:rsidRPr="00696ADB">
        <w:rPr>
          <w:rFonts w:ascii="Times New Roman" w:hAnsi="Times New Roman"/>
          <w:sz w:val="12"/>
        </w:rPr>
        <w:t>¶</w:t>
      </w:r>
      <w:r w:rsidRPr="00696ADB">
        <w:rPr>
          <w:rFonts w:ascii="Times New Roman" w:hAnsi="Times New Roman"/>
          <w:sz w:val="14"/>
        </w:rPr>
        <w:t xml:space="preserve"> “But fundamentally the concept is they’re going to have to show some kind of good faith here so that we are not going around and around,” he said. “They have to indicate that seriousness of purpose to go toward the denuclearization, and there are ways that they can do that.”</w:t>
      </w:r>
      <w:r w:rsidRPr="00696ADB">
        <w:rPr>
          <w:rFonts w:ascii="Times New Roman" w:hAnsi="Times New Roman"/>
          <w:sz w:val="12"/>
        </w:rPr>
        <w:t>¶</w:t>
      </w:r>
      <w:r w:rsidRPr="00696ADB">
        <w:rPr>
          <w:rFonts w:ascii="Times New Roman" w:hAnsi="Times New Roman"/>
          <w:sz w:val="14"/>
        </w:rPr>
        <w:t xml:space="preserve"> Tokyo is the final stop on Mr. Kerry’s six-nation tour and his third destination in Asia. As part of its regional diplomacy, the United States has also been urging Japan and South Korea, its two main regional allies but who remain divided by history, to cooperate on North Korea.</w:t>
      </w:r>
      <w:r w:rsidRPr="00696ADB">
        <w:rPr>
          <w:rFonts w:ascii="Times New Roman" w:hAnsi="Times New Roman"/>
          <w:sz w:val="12"/>
        </w:rPr>
        <w:t>¶</w:t>
      </w:r>
      <w:r w:rsidRPr="00696ADB">
        <w:rPr>
          <w:rFonts w:ascii="Times New Roman" w:hAnsi="Times New Roman"/>
          <w:sz w:val="14"/>
        </w:rPr>
        <w:t xml:space="preserve"> In his news conference in Tokyo, Mr. Kerry expanded on his remarks on Saturday that the United States would be willing to withdraw some of the antimissile defenses it recently deployed if China were able to persuade North Korea to abandon its nuclear weapons program. Those remarks, made at a news conference in Beijing, were seen as a lure to elicit China’s cooperation.</w:t>
      </w:r>
      <w:r w:rsidRPr="00696ADB">
        <w:rPr>
          <w:rFonts w:ascii="Times New Roman" w:hAnsi="Times New Roman"/>
          <w:sz w:val="12"/>
        </w:rPr>
        <w:t>¶</w:t>
      </w:r>
      <w:r w:rsidRPr="00696ADB">
        <w:rPr>
          <w:rFonts w:ascii="Times New Roman" w:hAnsi="Times New Roman"/>
          <w:sz w:val="14"/>
        </w:rPr>
        <w:t xml:space="preserve"> “The president of the United States deployed some additional missile defense capacity precisely because of the threat of North Korea,” Mr. Kerry said. “And it is logical that if the threat of North Korea disappears because the peninsula denuclearizes, then obviously that threat no longer mandates that kind of posture.”</w:t>
      </w:r>
      <w:r w:rsidRPr="00696ADB">
        <w:rPr>
          <w:rFonts w:ascii="Times New Roman" w:hAnsi="Times New Roman"/>
          <w:sz w:val="12"/>
        </w:rPr>
        <w:t>¶</w:t>
      </w:r>
      <w:r w:rsidRPr="00696ADB">
        <w:rPr>
          <w:rFonts w:ascii="Times New Roman" w:hAnsi="Times New Roman"/>
          <w:sz w:val="14"/>
        </w:rPr>
        <w:t xml:space="preserve"> “But there have been no agreements, no discussions; there is nothing actually on the table with respect to that,” he added.</w:t>
      </w:r>
      <w:r w:rsidRPr="00696ADB">
        <w:rPr>
          <w:rFonts w:ascii="Times New Roman" w:hAnsi="Times New Roman"/>
          <w:sz w:val="12"/>
        </w:rPr>
        <w:t>¶</w:t>
      </w:r>
      <w:r w:rsidRPr="00696ADB">
        <w:rPr>
          <w:rFonts w:ascii="Times New Roman" w:hAnsi="Times New Roman"/>
          <w:sz w:val="14"/>
        </w:rPr>
        <w:t xml:space="preserve"> So far, </w:t>
      </w:r>
      <w:r w:rsidRPr="00696ADB">
        <w:rPr>
          <w:rStyle w:val="TitleChar"/>
          <w:rFonts w:ascii="Times New Roman" w:hAnsi="Times New Roman"/>
        </w:rPr>
        <w:t>Mr. Kerry’s comments and his</w:t>
      </w:r>
      <w:r w:rsidRPr="00696ADB">
        <w:rPr>
          <w:rFonts w:ascii="Times New Roman" w:hAnsi="Times New Roman"/>
          <w:sz w:val="14"/>
        </w:rPr>
        <w:t xml:space="preserve"> endorsement of South Korea’s e</w:t>
      </w:r>
      <w:r w:rsidRPr="00696ADB">
        <w:rPr>
          <w:rStyle w:val="TitleChar"/>
          <w:rFonts w:ascii="Times New Roman" w:hAnsi="Times New Roman"/>
        </w:rPr>
        <w:t>fforts to open a dialogue with the government of Kim Jong-un in the North have produced nothing but scorn from North Korea’s leaders</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On Sunday, North Korea rebuffed a South Korean proposal for dialogue, calling it “empty” and a “cunning trick.”</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Kerry has rejected North Korea’s first proposal for talks and it’s still not a top priority</w:t>
      </w:r>
    </w:p>
    <w:p w:rsidR="00205C5F" w:rsidRPr="00696ADB" w:rsidRDefault="00205C5F" w:rsidP="00205C5F">
      <w:pPr>
        <w:rPr>
          <w:rFonts w:ascii="Times New Roman" w:hAnsi="Times New Roman"/>
        </w:rPr>
      </w:pPr>
      <w:r w:rsidRPr="00696ADB">
        <w:rPr>
          <w:rStyle w:val="StyleStyleBold12pt"/>
          <w:rFonts w:ascii="Times New Roman" w:hAnsi="Times New Roman"/>
        </w:rPr>
        <w:t>Raw Story 13</w:t>
      </w:r>
      <w:r w:rsidRPr="00696ADB">
        <w:rPr>
          <w:rFonts w:ascii="Times New Roman" w:hAnsi="Times New Roman"/>
        </w:rPr>
        <w:t xml:space="preserve"> </w:t>
      </w:r>
      <w:r w:rsidRPr="00696ADB">
        <w:rPr>
          <w:rFonts w:ascii="Times New Roman" w:hAnsi="Times New Roman"/>
          <w:sz w:val="16"/>
          <w:szCs w:val="16"/>
        </w:rPr>
        <w:t>(</w:t>
      </w:r>
      <w:proofErr w:type="spellStart"/>
      <w:r w:rsidRPr="00696ADB">
        <w:rPr>
          <w:rFonts w:ascii="Times New Roman" w:hAnsi="Times New Roman"/>
          <w:sz w:val="16"/>
          <w:szCs w:val="16"/>
        </w:rPr>
        <w:t>Agence</w:t>
      </w:r>
      <w:proofErr w:type="spellEnd"/>
      <w:r w:rsidRPr="00696ADB">
        <w:rPr>
          <w:rFonts w:ascii="Times New Roman" w:hAnsi="Times New Roman"/>
          <w:sz w:val="16"/>
          <w:szCs w:val="16"/>
        </w:rPr>
        <w:t xml:space="preserve"> France-</w:t>
      </w:r>
      <w:proofErr w:type="spellStart"/>
      <w:r w:rsidRPr="00696ADB">
        <w:rPr>
          <w:rFonts w:ascii="Times New Roman" w:hAnsi="Times New Roman"/>
          <w:sz w:val="16"/>
          <w:szCs w:val="16"/>
        </w:rPr>
        <w:t>Presse</w:t>
      </w:r>
      <w:proofErr w:type="spellEnd"/>
      <w:r w:rsidRPr="00696ADB">
        <w:rPr>
          <w:rFonts w:ascii="Times New Roman" w:hAnsi="Times New Roman"/>
          <w:sz w:val="16"/>
          <w:szCs w:val="16"/>
        </w:rPr>
        <w:t>, The Raw Story, 4-18-13, “John Kerry says North Korea talks conditions ‘unacceptable”, &lt;</w:t>
      </w:r>
      <w:hyperlink r:id="rId13" w:history="1">
        <w:r w:rsidRPr="00696ADB">
          <w:rPr>
            <w:rStyle w:val="Hyperlink"/>
            <w:rFonts w:ascii="Times New Roman" w:hAnsi="Times New Roman"/>
            <w:sz w:val="16"/>
            <w:szCs w:val="16"/>
          </w:rPr>
          <w:t>http://www.rawstory.com/rs/2013/04/18/john-kerry-says-north-korea-talks-conditions-unacceptable/</w:t>
        </w:r>
      </w:hyperlink>
      <w:r w:rsidRPr="00696ADB">
        <w:rPr>
          <w:rFonts w:ascii="Times New Roman" w:hAnsi="Times New Roman"/>
          <w:sz w:val="16"/>
          <w:szCs w:val="16"/>
        </w:rPr>
        <w:t>&gt; Accessed: 7-12-2013, BK)</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6"/>
        </w:rPr>
      </w:pPr>
      <w:r w:rsidRPr="00696ADB">
        <w:rPr>
          <w:rStyle w:val="TitleChar"/>
          <w:rFonts w:ascii="Times New Roman" w:hAnsi="Times New Roman"/>
        </w:rPr>
        <w:t>US Secretary of State John Kerry Thursday dismissed a set of pre-conditions laid out by North Korea for talks as “unacceptable,”</w:t>
      </w:r>
      <w:r w:rsidRPr="00696ADB">
        <w:rPr>
          <w:rFonts w:ascii="Times New Roman" w:hAnsi="Times New Roman"/>
          <w:sz w:val="16"/>
        </w:rPr>
        <w:t xml:space="preserve"> calling them an opening “gambit” from Pyongyang.</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The isolated North on Thursday responded for the first time to an offer from Kerry during his weekend visit to the Korean peninsula to return to the negotiating table in a bid to defuse heightened nuclear tensions.</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The demands by the North’s main military body included the withdrawal of UN sanctions and a permanent end to South Korea-US joint military drills.</w:t>
      </w:r>
      <w:r w:rsidRPr="00696ADB">
        <w:rPr>
          <w:rFonts w:ascii="Times New Roman" w:hAnsi="Times New Roman"/>
          <w:sz w:val="16"/>
        </w:rPr>
        <w:t xml:space="preserve"> “That’s the first word of negotiation or thought of that we’ve heard from them since all of this has begun,” Kerry told US lawmakers.</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So I’m prepared to look at that as… at least a beginning gambit — not acceptable, obviously, and we have to go further.</w:t>
      </w:r>
      <w:r w:rsidRPr="00696ADB">
        <w:rPr>
          <w:rFonts w:ascii="Times New Roman" w:hAnsi="Times New Roman"/>
          <w:sz w:val="16"/>
        </w:rPr>
        <w:t>”</w:t>
      </w:r>
      <w:r w:rsidRPr="00696ADB">
        <w:rPr>
          <w:rFonts w:ascii="Times New Roman" w:hAnsi="Times New Roman"/>
          <w:sz w:val="12"/>
        </w:rPr>
        <w:t>¶</w:t>
      </w:r>
      <w:r w:rsidRPr="00696ADB">
        <w:rPr>
          <w:rFonts w:ascii="Times New Roman" w:hAnsi="Times New Roman"/>
          <w:sz w:val="16"/>
        </w:rPr>
        <w:t xml:space="preserve"> The North’s offer followed a month of increasingly hostile exchanges between Pyongyang, Seoul and Washington that have included threats of nuclear war and precision missile strikes.</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During a trip to Seoul, Beijing and Tokyo, Kerry repeatedly stressed Washington was ready to talk to Pyongyang provided it was serious about reining in its nuclear program.</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The US would not return to past cycles of “here’s a little food aid, here’s a little of this, then we’ll talk,”</w:t>
      </w:r>
      <w:r w:rsidRPr="00696ADB">
        <w:rPr>
          <w:rFonts w:ascii="Times New Roman" w:hAnsi="Times New Roman"/>
          <w:sz w:val="16"/>
        </w:rPr>
        <w:t xml:space="preserve"> Kerry told the Senate foreign relations committee, adding “we’ve got to make some fundamental determinations here.”</w:t>
      </w:r>
    </w:p>
    <w:p w:rsidR="00205C5F" w:rsidRPr="00696ADB" w:rsidRDefault="00205C5F" w:rsidP="00205C5F">
      <w:pPr>
        <w:rPr>
          <w:rFonts w:ascii="Times New Roman" w:hAnsi="Times New Roman"/>
          <w:sz w:val="16"/>
        </w:rPr>
      </w:pPr>
    </w:p>
    <w:p w:rsidR="00205C5F" w:rsidRPr="00696ADB" w:rsidRDefault="00205C5F" w:rsidP="00205C5F">
      <w:pPr>
        <w:pStyle w:val="Heading4"/>
        <w:rPr>
          <w:rFonts w:cs="Times New Roman"/>
        </w:rPr>
      </w:pPr>
      <w:r w:rsidRPr="00696ADB">
        <w:rPr>
          <w:rFonts w:cs="Times New Roman"/>
        </w:rPr>
        <w:t>The direction of Foreign policy is away from talks with Pyongyang right now, talks are just lip service.</w:t>
      </w:r>
    </w:p>
    <w:p w:rsidR="00205C5F" w:rsidRPr="00696ADB" w:rsidRDefault="00205C5F" w:rsidP="00205C5F">
      <w:pPr>
        <w:rPr>
          <w:rFonts w:ascii="Times New Roman" w:hAnsi="Times New Roman"/>
          <w:sz w:val="16"/>
          <w:szCs w:val="16"/>
        </w:rPr>
      </w:pPr>
      <w:proofErr w:type="spellStart"/>
      <w:r w:rsidRPr="00696ADB">
        <w:rPr>
          <w:rStyle w:val="StyleStyleBold12pt"/>
          <w:rFonts w:ascii="Times New Roman" w:hAnsi="Times New Roman"/>
        </w:rPr>
        <w:t>Whiton</w:t>
      </w:r>
      <w:proofErr w:type="spellEnd"/>
      <w:r w:rsidRPr="00696ADB">
        <w:rPr>
          <w:rStyle w:val="StyleStyleBold12pt"/>
          <w:rFonts w:ascii="Times New Roman" w:hAnsi="Times New Roman"/>
        </w:rPr>
        <w:t xml:space="preserve">, Former </w:t>
      </w:r>
      <w:proofErr w:type="spellStart"/>
      <w:r w:rsidRPr="00696ADB">
        <w:rPr>
          <w:rStyle w:val="StyleStyleBold12pt"/>
          <w:rFonts w:ascii="Times New Roman" w:hAnsi="Times New Roman"/>
        </w:rPr>
        <w:t>DoS</w:t>
      </w:r>
      <w:proofErr w:type="spellEnd"/>
      <w:r w:rsidRPr="00696ADB">
        <w:rPr>
          <w:rStyle w:val="StyleStyleBold12pt"/>
          <w:rFonts w:ascii="Times New Roman" w:hAnsi="Times New Roman"/>
        </w:rPr>
        <w:t xml:space="preserve"> adviser, 13</w:t>
      </w:r>
      <w:r w:rsidRPr="00696ADB">
        <w:rPr>
          <w:rFonts w:ascii="Times New Roman" w:hAnsi="Times New Roman"/>
        </w:rPr>
        <w:t xml:space="preserve"> </w:t>
      </w:r>
      <w:r w:rsidRPr="00696ADB">
        <w:rPr>
          <w:rFonts w:ascii="Times New Roman" w:hAnsi="Times New Roman"/>
          <w:sz w:val="16"/>
          <w:szCs w:val="16"/>
        </w:rPr>
        <w:t xml:space="preserve">(Christian </w:t>
      </w:r>
      <w:proofErr w:type="spellStart"/>
      <w:r w:rsidRPr="00696ADB">
        <w:rPr>
          <w:rFonts w:ascii="Times New Roman" w:hAnsi="Times New Roman"/>
          <w:sz w:val="16"/>
          <w:szCs w:val="16"/>
        </w:rPr>
        <w:t>Whiton</w:t>
      </w:r>
      <w:proofErr w:type="spellEnd"/>
      <w:r w:rsidRPr="00696ADB">
        <w:rPr>
          <w:rFonts w:ascii="Times New Roman" w:hAnsi="Times New Roman"/>
          <w:sz w:val="16"/>
          <w:szCs w:val="16"/>
        </w:rPr>
        <w:t xml:space="preserve"> - Former State Department adviser, Fox News, 2-6-13, “After New York blows up in North Korea video, will Obama, Kerry and Hagel take the bait?”, &lt;http://www.foxnews.com/opinion/2013/02/06/after-new-york-blows-up-in-north-korea-video-will-obama-kerry-and-hagel-take/&gt; Accessed: 7-12-2013, BK)</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Fonts w:ascii="Times New Roman" w:hAnsi="Times New Roman"/>
          <w:sz w:val="14"/>
        </w:rPr>
        <w:t xml:space="preserve">Furthermore, </w:t>
      </w:r>
      <w:r w:rsidRPr="00696ADB">
        <w:rPr>
          <w:rStyle w:val="TitleChar"/>
          <w:rFonts w:ascii="Times New Roman" w:hAnsi="Times New Roman"/>
        </w:rPr>
        <w:t>Pyongyang’s cooperation with U.S. adversaries on nuclear matters is not just a theory.</w:t>
      </w:r>
      <w:r w:rsidRPr="00696ADB">
        <w:rPr>
          <w:rFonts w:ascii="Times New Roman" w:hAnsi="Times New Roman"/>
          <w:sz w:val="14"/>
        </w:rPr>
        <w:t xml:space="preserve"> It helped Syria build a carbon copy of North Korea’s </w:t>
      </w:r>
      <w:proofErr w:type="spellStart"/>
      <w:r w:rsidRPr="00696ADB">
        <w:rPr>
          <w:rFonts w:ascii="Times New Roman" w:hAnsi="Times New Roman"/>
          <w:sz w:val="14"/>
        </w:rPr>
        <w:t>Yongbyon</w:t>
      </w:r>
      <w:proofErr w:type="spellEnd"/>
      <w:r w:rsidRPr="00696ADB">
        <w:rPr>
          <w:rFonts w:ascii="Times New Roman" w:hAnsi="Times New Roman"/>
          <w:sz w:val="14"/>
        </w:rPr>
        <w:t xml:space="preserve"> nuclear facility, before the Israelis thankfully blew it up in 2007. There are also media reports of North Korean scientists present at Iran’s nuclear-weapons-related facilities. One day, a bomb made with Pyongyang’s help could go off in an American or allied city, whether launched, or perhaps more likely, smuggled in.</w:t>
      </w:r>
      <w:r w:rsidRPr="00696ADB">
        <w:rPr>
          <w:rFonts w:ascii="Times New Roman" w:hAnsi="Times New Roman"/>
          <w:sz w:val="12"/>
        </w:rPr>
        <w:t>¶</w:t>
      </w:r>
      <w:r w:rsidRPr="00696ADB">
        <w:rPr>
          <w:rFonts w:ascii="Times New Roman" w:hAnsi="Times New Roman"/>
          <w:sz w:val="14"/>
        </w:rPr>
        <w:t xml:space="preserve"> </w:t>
      </w:r>
      <w:r w:rsidRPr="00696ADB">
        <w:rPr>
          <w:rStyle w:val="TitleChar"/>
          <w:rFonts w:ascii="Times New Roman" w:hAnsi="Times New Roman"/>
        </w:rPr>
        <w:t>While Washington pays lip service to this threat, it clearly is not prepared to do much about it—at least nothing serious. In the un-serious category, Washington is likely to try negotiations with North Korea again.</w:t>
      </w:r>
      <w:r w:rsidRPr="00696ADB">
        <w:rPr>
          <w:rFonts w:ascii="Times New Roman" w:hAnsi="Times New Roman"/>
          <w:sz w:val="12"/>
        </w:rPr>
        <w:t>¶</w:t>
      </w:r>
      <w:r w:rsidRPr="00696ADB">
        <w:rPr>
          <w:rFonts w:ascii="Times New Roman" w:hAnsi="Times New Roman"/>
          <w:sz w:val="14"/>
        </w:rPr>
        <w:t xml:space="preserve"> </w:t>
      </w:r>
      <w:proofErr w:type="gramStart"/>
      <w:r w:rsidRPr="00696ADB">
        <w:rPr>
          <w:rFonts w:ascii="Times New Roman" w:hAnsi="Times New Roman"/>
          <w:sz w:val="14"/>
        </w:rPr>
        <w:t>To</w:t>
      </w:r>
      <w:proofErr w:type="gramEnd"/>
      <w:r w:rsidRPr="00696ADB">
        <w:rPr>
          <w:rFonts w:ascii="Times New Roman" w:hAnsi="Times New Roman"/>
          <w:sz w:val="14"/>
        </w:rPr>
        <w:t xml:space="preserve"> her credit, </w:t>
      </w:r>
      <w:r w:rsidRPr="00696ADB">
        <w:rPr>
          <w:rStyle w:val="TitleChar"/>
          <w:rFonts w:ascii="Times New Roman" w:hAnsi="Times New Roman"/>
        </w:rPr>
        <w:t>Hillary Clinton never fell for this trap. Having seen the State Department suckered by North Korea during both her husband’s administration and the tenure of her predecessor</w:t>
      </w:r>
      <w:r w:rsidRPr="00696ADB">
        <w:rPr>
          <w:rFonts w:ascii="Times New Roman" w:hAnsi="Times New Roman"/>
          <w:sz w:val="14"/>
        </w:rPr>
        <w:t xml:space="preserve">, Condoleezza Rice, </w:t>
      </w:r>
      <w:r w:rsidRPr="00696ADB">
        <w:rPr>
          <w:rStyle w:val="TitleChar"/>
          <w:rFonts w:ascii="Times New Roman" w:hAnsi="Times New Roman"/>
        </w:rPr>
        <w:t>she refused to be drawn to the negotiating table at which North Korea is the master of trading fake promises for real cash.</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2NC – AT: Middle East Peace Process</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The complete focus is on Syria rather than the Middle East peace process</w:t>
      </w:r>
    </w:p>
    <w:p w:rsidR="00205C5F" w:rsidRPr="00696ADB" w:rsidRDefault="00205C5F" w:rsidP="00205C5F">
      <w:pPr>
        <w:rPr>
          <w:rFonts w:ascii="Times New Roman" w:hAnsi="Times New Roman"/>
        </w:rPr>
      </w:pPr>
      <w:r w:rsidRPr="00696ADB">
        <w:rPr>
          <w:rStyle w:val="StyleStyleBold12pt"/>
          <w:rFonts w:ascii="Times New Roman" w:hAnsi="Times New Roman"/>
        </w:rPr>
        <w:t>KUNA 13</w:t>
      </w:r>
      <w:r w:rsidRPr="00696ADB">
        <w:rPr>
          <w:rFonts w:ascii="Times New Roman" w:hAnsi="Times New Roman"/>
        </w:rPr>
        <w:t xml:space="preserve"> </w:t>
      </w:r>
      <w:r w:rsidRPr="00696ADB">
        <w:rPr>
          <w:rFonts w:ascii="Times New Roman" w:hAnsi="Times New Roman"/>
          <w:sz w:val="16"/>
          <w:szCs w:val="16"/>
        </w:rPr>
        <w:t>(Kuwait News Agency, 6-21-13, “Kerry to focus on Syria in Gulf talks, first Kuwait visit as Sec. of State”, &lt;http://www.kuna.net.kw/ArticleDetails.aspx?id=2318215&amp;language=en&gt; Accessed: 7-12-2013, BK)</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4"/>
        </w:rPr>
      </w:pPr>
      <w:r w:rsidRPr="00696ADB">
        <w:rPr>
          <w:rFonts w:ascii="Times New Roman" w:hAnsi="Times New Roman"/>
          <w:sz w:val="14"/>
        </w:rPr>
        <w:t xml:space="preserve">WASHINGTON, June 21 (KUNA) -- US Secretary of State John </w:t>
      </w:r>
      <w:r w:rsidRPr="00696ADB">
        <w:rPr>
          <w:rStyle w:val="TitleChar"/>
          <w:rFonts w:ascii="Times New Roman" w:hAnsi="Times New Roman"/>
        </w:rPr>
        <w:t>Kerry departed for Qatar on Friday to kick off an 11-day trip to the Gulf, Middle East and India, where the main focus of his talks</w:t>
      </w:r>
      <w:r w:rsidRPr="00696ADB">
        <w:rPr>
          <w:rFonts w:ascii="Times New Roman" w:hAnsi="Times New Roman"/>
          <w:sz w:val="14"/>
        </w:rPr>
        <w:t xml:space="preserve"> in the Gulf </w:t>
      </w:r>
      <w:r w:rsidRPr="00696ADB">
        <w:rPr>
          <w:rStyle w:val="TitleChar"/>
          <w:rFonts w:ascii="Times New Roman" w:hAnsi="Times New Roman"/>
        </w:rPr>
        <w:t>will be the situation in Syria and the humanitarian crisis in that country</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A State Department senior official told reporters during a briefing Friday via teleconference that in the first stop of his trip, </w:t>
      </w:r>
      <w:r w:rsidRPr="00696ADB">
        <w:rPr>
          <w:rStyle w:val="TitleChar"/>
          <w:rFonts w:ascii="Times New Roman" w:hAnsi="Times New Roman"/>
        </w:rPr>
        <w:t>Kerry is expected to meet with senior Qatari officials</w:t>
      </w:r>
      <w:r w:rsidRPr="00696ADB">
        <w:rPr>
          <w:rFonts w:ascii="Times New Roman" w:hAnsi="Times New Roman"/>
          <w:sz w:val="14"/>
        </w:rPr>
        <w:t xml:space="preserve">, as well as the Amir and Prime Minister, </w:t>
      </w:r>
      <w:r w:rsidRPr="00696ADB">
        <w:rPr>
          <w:rStyle w:val="TitleChar"/>
          <w:rFonts w:ascii="Times New Roman" w:hAnsi="Times New Roman"/>
        </w:rPr>
        <w:t>to focus on the ongoing Syrian conflict</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Doha will also be hosting the London 11 foreign ministers meeting, </w:t>
      </w:r>
      <w:r w:rsidRPr="00696ADB">
        <w:rPr>
          <w:rStyle w:val="TitleChar"/>
          <w:rFonts w:ascii="Times New Roman" w:hAnsi="Times New Roman"/>
        </w:rPr>
        <w:t xml:space="preserve">in which Kerry will participate to address how the international community can support the Syrian Opposition Coalition, and to what extent the rebels will be armed. </w:t>
      </w:r>
      <w:r w:rsidRPr="00696ADB">
        <w:rPr>
          <w:rFonts w:ascii="Times New Roman" w:hAnsi="Times New Roman"/>
          <w:sz w:val="14"/>
        </w:rPr>
        <w:t>Kerry will then head for New Delhi, India, where his talks with the government will involve economic and trade issues, clean energy, innovation and higher education. He is also expected to discuss "opportunities for progress" between India and Pakistan, as Islamabad's new government settles into office.</w:t>
      </w:r>
      <w:r w:rsidRPr="00696ADB">
        <w:rPr>
          <w:rFonts w:ascii="Times New Roman" w:hAnsi="Times New Roman"/>
          <w:sz w:val="12"/>
        </w:rPr>
        <w:t>¶</w:t>
      </w:r>
      <w:r w:rsidRPr="00696ADB">
        <w:rPr>
          <w:rFonts w:ascii="Times New Roman" w:hAnsi="Times New Roman"/>
          <w:sz w:val="14"/>
        </w:rPr>
        <w:t xml:space="preserve"> From India, </w:t>
      </w:r>
      <w:r w:rsidRPr="00696ADB">
        <w:rPr>
          <w:rStyle w:val="TitleChar"/>
          <w:rFonts w:ascii="Times New Roman" w:hAnsi="Times New Roman"/>
        </w:rPr>
        <w:t>Kerry will return to</w:t>
      </w:r>
      <w:r w:rsidRPr="00696ADB">
        <w:rPr>
          <w:rFonts w:ascii="Times New Roman" w:hAnsi="Times New Roman"/>
          <w:sz w:val="14"/>
        </w:rPr>
        <w:t xml:space="preserve"> the Middle East on his second visit as Secretary of State to </w:t>
      </w:r>
      <w:r w:rsidRPr="00696ADB">
        <w:rPr>
          <w:rStyle w:val="TitleChar"/>
          <w:rFonts w:ascii="Times New Roman" w:hAnsi="Times New Roman"/>
        </w:rPr>
        <w:t>Saudi Arabia.</w:t>
      </w:r>
      <w:r w:rsidRPr="00696ADB">
        <w:rPr>
          <w:rFonts w:ascii="Times New Roman" w:hAnsi="Times New Roman"/>
          <w:sz w:val="14"/>
        </w:rPr>
        <w:t xml:space="preserve"> He is expected to meet with senior Saudi officials </w:t>
      </w:r>
      <w:r w:rsidRPr="00696ADB">
        <w:rPr>
          <w:rStyle w:val="TitleChar"/>
          <w:rFonts w:ascii="Times New Roman" w:hAnsi="Times New Roman"/>
        </w:rPr>
        <w:t xml:space="preserve">for talks on </w:t>
      </w:r>
      <w:r w:rsidRPr="00696ADB">
        <w:rPr>
          <w:rFonts w:ascii="Times New Roman" w:hAnsi="Times New Roman"/>
          <w:sz w:val="14"/>
        </w:rPr>
        <w:t xml:space="preserve">regional challenges including </w:t>
      </w:r>
      <w:r w:rsidRPr="00696ADB">
        <w:rPr>
          <w:rStyle w:val="TitleChar"/>
          <w:rFonts w:ascii="Times New Roman" w:hAnsi="Times New Roman"/>
        </w:rPr>
        <w:t xml:space="preserve">Syria </w:t>
      </w:r>
      <w:r w:rsidRPr="00696ADB">
        <w:rPr>
          <w:rFonts w:ascii="Times New Roman" w:hAnsi="Times New Roman"/>
          <w:sz w:val="14"/>
        </w:rPr>
        <w:t xml:space="preserve">and Iran. Concerns about extremists in Syria and foreign fighters from Iran and Hezbollah </w:t>
      </w:r>
      <w:r w:rsidRPr="00696ADB">
        <w:rPr>
          <w:rStyle w:val="TitleChar"/>
          <w:rFonts w:ascii="Times New Roman" w:hAnsi="Times New Roman"/>
        </w:rPr>
        <w:t>will have a heavy focus</w:t>
      </w:r>
      <w:r w:rsidRPr="00696ADB">
        <w:rPr>
          <w:rFonts w:ascii="Times New Roman" w:hAnsi="Times New Roman"/>
          <w:sz w:val="14"/>
        </w:rPr>
        <w:t>, according to the official.</w:t>
      </w:r>
      <w:r w:rsidRPr="00696ADB">
        <w:rPr>
          <w:rFonts w:ascii="Times New Roman" w:hAnsi="Times New Roman"/>
          <w:sz w:val="12"/>
        </w:rPr>
        <w:t>¶</w:t>
      </w:r>
      <w:r w:rsidRPr="00696ADB">
        <w:rPr>
          <w:rFonts w:ascii="Times New Roman" w:hAnsi="Times New Roman"/>
          <w:sz w:val="14"/>
        </w:rPr>
        <w:t xml:space="preserve"> On June 26, Kerry will be visiting Kuwait, which is his first trip as Secretary of State.</w:t>
      </w:r>
      <w:r w:rsidRPr="00696ADB">
        <w:rPr>
          <w:rFonts w:ascii="Times New Roman" w:hAnsi="Times New Roman"/>
          <w:sz w:val="12"/>
        </w:rPr>
        <w:t>¶</w:t>
      </w:r>
      <w:r w:rsidRPr="00696ADB">
        <w:rPr>
          <w:rFonts w:ascii="Times New Roman" w:hAnsi="Times New Roman"/>
          <w:sz w:val="14"/>
        </w:rPr>
        <w:t xml:space="preserve"> </w:t>
      </w:r>
      <w:proofErr w:type="gramStart"/>
      <w:r w:rsidRPr="00696ADB">
        <w:rPr>
          <w:rStyle w:val="TitleChar"/>
          <w:rFonts w:ascii="Times New Roman" w:hAnsi="Times New Roman"/>
        </w:rPr>
        <w:t>In</w:t>
      </w:r>
      <w:proofErr w:type="gramEnd"/>
      <w:r w:rsidRPr="00696ADB">
        <w:rPr>
          <w:rStyle w:val="TitleChar"/>
          <w:rFonts w:ascii="Times New Roman" w:hAnsi="Times New Roman"/>
        </w:rPr>
        <w:t xml:space="preserve"> Kuwait, the focus is</w:t>
      </w:r>
      <w:r w:rsidRPr="00696ADB">
        <w:rPr>
          <w:rFonts w:ascii="Times New Roman" w:hAnsi="Times New Roman"/>
          <w:sz w:val="14"/>
        </w:rPr>
        <w:t xml:space="preserve"> "on reinforcing the strength of the US-Kuwaiti relationship." The official affirmed that Kuwait is "a strategic ally and partner in the Gulf," shedding light on </w:t>
      </w:r>
      <w:r w:rsidRPr="00696ADB">
        <w:rPr>
          <w:rStyle w:val="TitleChar"/>
          <w:rFonts w:ascii="Times New Roman" w:hAnsi="Times New Roman"/>
        </w:rPr>
        <w:t>the Syria donors conference</w:t>
      </w:r>
      <w:r w:rsidRPr="00696ADB">
        <w:rPr>
          <w:rFonts w:ascii="Times New Roman" w:hAnsi="Times New Roman"/>
          <w:sz w:val="14"/>
        </w:rPr>
        <w:t xml:space="preserve"> Kuwait hosted in January 30 during which it made USD 300 million contribution. "</w:t>
      </w:r>
      <w:r w:rsidRPr="00696ADB">
        <w:rPr>
          <w:rStyle w:val="TitleChar"/>
          <w:rFonts w:ascii="Times New Roman" w:hAnsi="Times New Roman"/>
        </w:rPr>
        <w:t>Throughout his stops</w:t>
      </w:r>
      <w:r w:rsidRPr="00696ADB">
        <w:rPr>
          <w:rFonts w:ascii="Times New Roman" w:hAnsi="Times New Roman"/>
          <w:sz w:val="14"/>
        </w:rPr>
        <w:t xml:space="preserve"> in the Gulf </w:t>
      </w:r>
      <w:r w:rsidRPr="00696ADB">
        <w:rPr>
          <w:rStyle w:val="TitleChar"/>
          <w:rFonts w:ascii="Times New Roman" w:hAnsi="Times New Roman"/>
        </w:rPr>
        <w:t>he will be talking with leaders about how to support the humanitarian crisis in Syria that is resulting from Syria as well</w:t>
      </w:r>
      <w:r w:rsidRPr="00696ADB">
        <w:rPr>
          <w:rFonts w:ascii="Times New Roman" w:hAnsi="Times New Roman"/>
          <w:sz w:val="14"/>
        </w:rPr>
        <w:t>," the official stressed.</w:t>
      </w:r>
      <w:r w:rsidRPr="00696ADB">
        <w:rPr>
          <w:rFonts w:ascii="Times New Roman" w:hAnsi="Times New Roman"/>
          <w:sz w:val="12"/>
        </w:rPr>
        <w:t>¶</w:t>
      </w:r>
      <w:r w:rsidRPr="00696ADB">
        <w:rPr>
          <w:rFonts w:ascii="Times New Roman" w:hAnsi="Times New Roman"/>
          <w:sz w:val="14"/>
        </w:rPr>
        <w:t xml:space="preserve"> Kerry will also address "how pleased he is that Kuwait and Iraq have resolved so many of the issues that are left over from the Iraq-Iran War of almost 30 years ago," where the official affirmed "</w:t>
      </w:r>
      <w:proofErr w:type="spellStart"/>
      <w:r w:rsidRPr="00696ADB">
        <w:rPr>
          <w:rFonts w:ascii="Times New Roman" w:hAnsi="Times New Roman"/>
          <w:sz w:val="14"/>
        </w:rPr>
        <w:t>theres</w:t>
      </w:r>
      <w:proofErr w:type="spellEnd"/>
      <w:r w:rsidRPr="00696ADB">
        <w:rPr>
          <w:rFonts w:ascii="Times New Roman" w:hAnsi="Times New Roman"/>
          <w:sz w:val="14"/>
        </w:rPr>
        <w:t xml:space="preserve"> been dramatic progress on that very recently, and they'll be talking about that." </w:t>
      </w:r>
      <w:r w:rsidRPr="00696ADB">
        <w:rPr>
          <w:rStyle w:val="TitleChar"/>
          <w:rFonts w:ascii="Times New Roman" w:hAnsi="Times New Roman"/>
        </w:rPr>
        <w:t>From Kuwait, Kerry will head to</w:t>
      </w:r>
      <w:r w:rsidRPr="00696ADB">
        <w:rPr>
          <w:rFonts w:ascii="Times New Roman" w:hAnsi="Times New Roman"/>
          <w:sz w:val="14"/>
        </w:rPr>
        <w:t xml:space="preserve"> Amman, </w:t>
      </w:r>
      <w:r w:rsidRPr="00696ADB">
        <w:rPr>
          <w:rStyle w:val="TitleChar"/>
          <w:rFonts w:ascii="Times New Roman" w:hAnsi="Times New Roman"/>
        </w:rPr>
        <w:t>Jordan, where his focus will again be on Syria</w:t>
      </w:r>
      <w:r w:rsidRPr="00696ADB">
        <w:rPr>
          <w:rFonts w:ascii="Times New Roman" w:hAnsi="Times New Roman"/>
          <w:sz w:val="14"/>
        </w:rPr>
        <w:t xml:space="preserve">, but particularly on </w:t>
      </w:r>
      <w:proofErr w:type="spellStart"/>
      <w:proofErr w:type="gramStart"/>
      <w:r w:rsidRPr="00696ADB">
        <w:rPr>
          <w:rFonts w:ascii="Times New Roman" w:hAnsi="Times New Roman"/>
          <w:sz w:val="14"/>
        </w:rPr>
        <w:t>Jordans</w:t>
      </w:r>
      <w:proofErr w:type="spellEnd"/>
      <w:proofErr w:type="gramEnd"/>
      <w:r w:rsidRPr="00696ADB">
        <w:rPr>
          <w:rFonts w:ascii="Times New Roman" w:hAnsi="Times New Roman"/>
          <w:sz w:val="14"/>
        </w:rPr>
        <w:t xml:space="preserve"> ability to manage the influx of Syrian refugees.</w:t>
      </w:r>
      <w:r w:rsidRPr="00696ADB">
        <w:rPr>
          <w:rFonts w:ascii="Times New Roman" w:hAnsi="Times New Roman"/>
          <w:sz w:val="12"/>
        </w:rPr>
        <w:t>¶</w:t>
      </w:r>
      <w:r w:rsidRPr="00696ADB">
        <w:rPr>
          <w:rFonts w:ascii="Times New Roman" w:hAnsi="Times New Roman"/>
          <w:sz w:val="14"/>
        </w:rPr>
        <w:t xml:space="preserve"> In addition, day trips from Amman to Jerusalem and Ramallah are expected, where Kerry will meet with Israeli Prime Minister Benjamin Netanyahu and senior officials from the Palestinian Authority.</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2NC – AT: Sanctions Killed DOS</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Sequestration didn’t hurt employment and cut less than half of what was originally anticipated.</w:t>
      </w:r>
    </w:p>
    <w:p w:rsidR="00205C5F" w:rsidRPr="00696ADB" w:rsidRDefault="00205C5F" w:rsidP="00205C5F">
      <w:pPr>
        <w:rPr>
          <w:rFonts w:ascii="Times New Roman" w:hAnsi="Times New Roman"/>
        </w:rPr>
      </w:pPr>
      <w:r w:rsidRPr="00696ADB">
        <w:rPr>
          <w:rStyle w:val="StyleStyleBold12pt"/>
          <w:rFonts w:ascii="Times New Roman" w:hAnsi="Times New Roman"/>
        </w:rPr>
        <w:t>Katz, Gov. Executive news, 5-6</w:t>
      </w:r>
      <w:r w:rsidRPr="00696ADB">
        <w:rPr>
          <w:rFonts w:ascii="Times New Roman" w:hAnsi="Times New Roman"/>
        </w:rPr>
        <w:t xml:space="preserve"> </w:t>
      </w:r>
      <w:r w:rsidRPr="00696ADB">
        <w:rPr>
          <w:rFonts w:ascii="Times New Roman" w:hAnsi="Times New Roman"/>
          <w:sz w:val="16"/>
          <w:szCs w:val="16"/>
        </w:rPr>
        <w:t>(Eric Katz, Government Executive News, “No Furloughs at State”, 5-6-2013, &lt;http://www.govexec.com/pay-benefits/2013/05/no-furloughs-state/62987/&gt; Accessed: 7-12-2013, BK)</w:t>
      </w:r>
    </w:p>
    <w:p w:rsidR="00205C5F" w:rsidRPr="00696ADB" w:rsidRDefault="00205C5F" w:rsidP="00205C5F">
      <w:pPr>
        <w:rPr>
          <w:rFonts w:ascii="Times New Roman" w:hAnsi="Times New Roman"/>
          <w:sz w:val="14"/>
        </w:rPr>
      </w:pPr>
    </w:p>
    <w:p w:rsidR="00205C5F" w:rsidRPr="00696ADB" w:rsidRDefault="00205C5F" w:rsidP="00205C5F">
      <w:pPr>
        <w:rPr>
          <w:rStyle w:val="TitleChar"/>
          <w:rFonts w:ascii="Times New Roman" w:hAnsi="Times New Roman"/>
        </w:rPr>
      </w:pPr>
      <w:r w:rsidRPr="00696ADB">
        <w:rPr>
          <w:rFonts w:ascii="Times New Roman" w:hAnsi="Times New Roman"/>
          <w:sz w:val="14"/>
        </w:rPr>
        <w:t xml:space="preserve">Add </w:t>
      </w:r>
      <w:r w:rsidRPr="00696ADB">
        <w:rPr>
          <w:rStyle w:val="TitleChar"/>
          <w:rFonts w:ascii="Times New Roman" w:hAnsi="Times New Roman"/>
        </w:rPr>
        <w:t>the State Department</w:t>
      </w:r>
      <w:r w:rsidRPr="00696ADB">
        <w:rPr>
          <w:rFonts w:ascii="Times New Roman" w:hAnsi="Times New Roman"/>
          <w:sz w:val="14"/>
        </w:rPr>
        <w:t xml:space="preserve"> to the growing list of federal agencies that </w:t>
      </w:r>
      <w:r w:rsidRPr="00696ADB">
        <w:rPr>
          <w:rStyle w:val="TitleChar"/>
          <w:rFonts w:ascii="Times New Roman" w:hAnsi="Times New Roman"/>
        </w:rPr>
        <w:t>will not furlough any employees</w:t>
      </w:r>
      <w:r w:rsidRPr="00696ADB">
        <w:rPr>
          <w:rFonts w:ascii="Times New Roman" w:hAnsi="Times New Roman"/>
          <w:sz w:val="14"/>
        </w:rPr>
        <w:t>.</w:t>
      </w:r>
      <w:r w:rsidRPr="00696ADB">
        <w:rPr>
          <w:rFonts w:ascii="Times New Roman" w:hAnsi="Times New Roman"/>
          <w:sz w:val="12"/>
        </w:rPr>
        <w:t>¶</w:t>
      </w:r>
      <w:r w:rsidRPr="00696ADB">
        <w:rPr>
          <w:rFonts w:ascii="Times New Roman" w:hAnsi="Times New Roman"/>
          <w:sz w:val="14"/>
        </w:rPr>
        <w:t xml:space="preserve"> State will not require its workforce to take unpaid leave in fiscal 2013, the Associated Press has reported. </w:t>
      </w:r>
      <w:r w:rsidRPr="00696ADB">
        <w:rPr>
          <w:rStyle w:val="TitleChar"/>
          <w:rFonts w:ascii="Times New Roman" w:hAnsi="Times New Roman"/>
        </w:rPr>
        <w:t>Sequestration’s impact on the agency is less than half of what was originally anticipated, having to cut just $400 million rather than initial estimates of $850 million.</w:t>
      </w:r>
    </w:p>
    <w:p w:rsidR="00205C5F" w:rsidRPr="00696ADB" w:rsidRDefault="00205C5F" w:rsidP="00205C5F">
      <w:pPr>
        <w:rPr>
          <w:rFonts w:ascii="Times New Roman" w:hAnsi="Times New Roman"/>
        </w:rPr>
      </w:pPr>
    </w:p>
    <w:p w:rsidR="00205C5F" w:rsidRPr="00696ADB" w:rsidRDefault="00205C5F" w:rsidP="00205C5F">
      <w:pPr>
        <w:pStyle w:val="Heading2"/>
        <w:rPr>
          <w:rFonts w:cs="Times New Roman"/>
        </w:rPr>
      </w:pPr>
      <w:r w:rsidRPr="00696ADB">
        <w:rPr>
          <w:rFonts w:cs="Times New Roman"/>
        </w:rPr>
        <w:lastRenderedPageBreak/>
        <w:t>***Syria Internals***</w:t>
      </w:r>
    </w:p>
    <w:p w:rsidR="00205C5F" w:rsidRPr="00696ADB" w:rsidRDefault="00205C5F" w:rsidP="00205C5F">
      <w:pPr>
        <w:pStyle w:val="Heading3"/>
        <w:rPr>
          <w:rFonts w:cs="Times New Roman"/>
        </w:rPr>
      </w:pPr>
      <w:r w:rsidRPr="00696ADB">
        <w:rPr>
          <w:rFonts w:cs="Times New Roman"/>
        </w:rPr>
        <w:lastRenderedPageBreak/>
        <w:t>2NC – Internals – Diplomacy solves conflict/arming the rebels</w:t>
      </w:r>
    </w:p>
    <w:p w:rsidR="00205C5F" w:rsidRPr="00696ADB" w:rsidRDefault="00205C5F" w:rsidP="00205C5F">
      <w:pPr>
        <w:pStyle w:val="Heading4"/>
        <w:rPr>
          <w:rFonts w:cs="Times New Roman"/>
        </w:rPr>
      </w:pPr>
      <w:r w:rsidRPr="00696ADB">
        <w:rPr>
          <w:rFonts w:cs="Times New Roman"/>
        </w:rPr>
        <w:t>Focus is vital—only diplomacy solves and the alternative is arming the rebels and expanding conflict</w:t>
      </w:r>
    </w:p>
    <w:p w:rsidR="00205C5F" w:rsidRPr="00696ADB" w:rsidRDefault="00205C5F" w:rsidP="00205C5F">
      <w:pPr>
        <w:rPr>
          <w:rFonts w:ascii="Times New Roman" w:hAnsi="Times New Roman"/>
        </w:rPr>
      </w:pPr>
      <w:r w:rsidRPr="00696ADB">
        <w:rPr>
          <w:rStyle w:val="StyleStyleBold12pt"/>
          <w:rFonts w:ascii="Times New Roman" w:hAnsi="Times New Roman"/>
        </w:rPr>
        <w:t xml:space="preserve">Shank and </w:t>
      </w:r>
      <w:proofErr w:type="spellStart"/>
      <w:r w:rsidRPr="00696ADB">
        <w:rPr>
          <w:rStyle w:val="StyleStyleBold12pt"/>
          <w:rFonts w:ascii="Times New Roman" w:hAnsi="Times New Roman"/>
        </w:rPr>
        <w:t>Zager</w:t>
      </w:r>
      <w:proofErr w:type="spellEnd"/>
      <w:r w:rsidRPr="00696ADB">
        <w:rPr>
          <w:rStyle w:val="StyleStyleBold12pt"/>
          <w:rFonts w:ascii="Times New Roman" w:hAnsi="Times New Roman"/>
        </w:rPr>
        <w:t xml:space="preserve"> 5/28</w:t>
      </w:r>
      <w:r w:rsidRPr="00696ADB">
        <w:rPr>
          <w:rFonts w:ascii="Times New Roman" w:hAnsi="Times New Roman"/>
        </w:rPr>
        <w:t xml:space="preserve"> (Michael and Kathy, Fox News, The Only Way Forward on Syria, 5/28/13, http://www.foxnews.com/opinion/2013/05/28/way-forward-on-syria, accessed 7/12/13, LLM)</w:t>
      </w:r>
    </w:p>
    <w:p w:rsidR="00205C5F" w:rsidRPr="00696ADB" w:rsidRDefault="00205C5F" w:rsidP="00205C5F">
      <w:pPr>
        <w:rPr>
          <w:rFonts w:ascii="Times New Roman" w:hAnsi="Times New Roman"/>
        </w:rPr>
      </w:pPr>
      <w:r w:rsidRPr="00696ADB">
        <w:rPr>
          <w:rFonts w:ascii="Times New Roman" w:hAnsi="Times New Roman"/>
        </w:rPr>
        <w:t xml:space="preserve">United States-Russia diplomacy is finally making headway on Syria. Monday, as U.S. Secretary of State John </w:t>
      </w:r>
      <w:r w:rsidRPr="00696ADB">
        <w:rPr>
          <w:rStyle w:val="TitleChar"/>
          <w:rFonts w:ascii="Times New Roman" w:hAnsi="Times New Roman"/>
        </w:rPr>
        <w:t>Kerry and Russian Foreign Minister</w:t>
      </w:r>
      <w:r w:rsidRPr="00696ADB">
        <w:rPr>
          <w:rFonts w:ascii="Times New Roman" w:hAnsi="Times New Roman"/>
        </w:rPr>
        <w:t xml:space="preserve"> Sergei </w:t>
      </w:r>
      <w:proofErr w:type="spellStart"/>
      <w:r w:rsidRPr="00696ADB">
        <w:rPr>
          <w:rFonts w:ascii="Times New Roman" w:hAnsi="Times New Roman"/>
        </w:rPr>
        <w:t>Lavrov</w:t>
      </w:r>
      <w:proofErr w:type="spellEnd"/>
      <w:r w:rsidRPr="00696ADB">
        <w:rPr>
          <w:rFonts w:ascii="Times New Roman" w:hAnsi="Times New Roman"/>
        </w:rPr>
        <w:t xml:space="preserve"> </w:t>
      </w:r>
      <w:r w:rsidRPr="00696ADB">
        <w:rPr>
          <w:rStyle w:val="TitleChar"/>
          <w:rFonts w:ascii="Times New Roman" w:hAnsi="Times New Roman"/>
        </w:rPr>
        <w:t>met in Paris to discuss their joint proposal for peace talks, they were encouraged by news over the weekend that Syrian President</w:t>
      </w:r>
      <w:r w:rsidRPr="00696ADB">
        <w:rPr>
          <w:rFonts w:ascii="Times New Roman" w:hAnsi="Times New Roman"/>
        </w:rPr>
        <w:t xml:space="preserve"> Bashar al-Assad </w:t>
      </w:r>
      <w:r w:rsidRPr="00696ADB">
        <w:rPr>
          <w:rStyle w:val="TitleChar"/>
          <w:rFonts w:ascii="Times New Roman" w:hAnsi="Times New Roman"/>
        </w:rPr>
        <w:t>will attend the talks</w:t>
      </w:r>
      <w:r w:rsidRPr="00696ADB">
        <w:rPr>
          <w:rFonts w:ascii="Times New Roman" w:hAnsi="Times New Roman"/>
        </w:rPr>
        <w:t xml:space="preserve">. </w:t>
      </w:r>
      <w:r w:rsidRPr="00696ADB">
        <w:rPr>
          <w:rFonts w:ascii="Times New Roman" w:hAnsi="Times New Roman"/>
          <w:sz w:val="12"/>
        </w:rPr>
        <w:t xml:space="preserve">¶ </w:t>
      </w:r>
      <w:proofErr w:type="gramStart"/>
      <w:r w:rsidRPr="00696ADB">
        <w:rPr>
          <w:rFonts w:ascii="Times New Roman" w:hAnsi="Times New Roman"/>
        </w:rPr>
        <w:t>If</w:t>
      </w:r>
      <w:proofErr w:type="gramEnd"/>
      <w:r w:rsidRPr="00696ADB">
        <w:rPr>
          <w:rFonts w:ascii="Times New Roman" w:hAnsi="Times New Roman"/>
        </w:rPr>
        <w:t xml:space="preserve"> all goes according to plan, </w:t>
      </w:r>
      <w:r w:rsidRPr="00696ADB">
        <w:rPr>
          <w:rStyle w:val="TitleChar"/>
          <w:rFonts w:ascii="Times New Roman" w:hAnsi="Times New Roman"/>
        </w:rPr>
        <w:t>next month's peace conference in Geneva will bring together the Syrian government and opposition leaders to broker a ceasefire and establish a transitional government.</w:t>
      </w:r>
      <w:r w:rsidRPr="00696ADB">
        <w:rPr>
          <w:rFonts w:ascii="Times New Roman" w:hAnsi="Times New Roman"/>
        </w:rPr>
        <w:t xml:space="preserve"> </w:t>
      </w:r>
      <w:r w:rsidRPr="00696ADB">
        <w:rPr>
          <w:rFonts w:ascii="Times New Roman" w:hAnsi="Times New Roman"/>
          <w:sz w:val="12"/>
        </w:rPr>
        <w:t xml:space="preserve">¶ </w:t>
      </w:r>
      <w:r w:rsidRPr="00696ADB">
        <w:rPr>
          <w:rFonts w:ascii="Times New Roman" w:hAnsi="Times New Roman"/>
        </w:rPr>
        <w:t xml:space="preserve">We are finally witnessing the kind of </w:t>
      </w:r>
      <w:r w:rsidRPr="00696ADB">
        <w:rPr>
          <w:rStyle w:val="TitleChar"/>
          <w:rFonts w:ascii="Times New Roman" w:hAnsi="Times New Roman"/>
        </w:rPr>
        <w:t>U.S. diplomatic engagement that is desperately needed in the region, irrespective of the Senate Foreign Relations Committee's vote last week to arm Syrian rebels, a decision which directly undermines diplomacy efforts.</w:t>
      </w:r>
      <w:r w:rsidRPr="00696ADB">
        <w:rPr>
          <w:rFonts w:ascii="Times New Roman" w:hAnsi="Times New Roman"/>
          <w:sz w:val="12"/>
        </w:rPr>
        <w:t xml:space="preserve">¶ </w:t>
      </w:r>
      <w:r w:rsidRPr="00696ADB">
        <w:rPr>
          <w:rStyle w:val="TitleChar"/>
          <w:rFonts w:ascii="Times New Roman" w:hAnsi="Times New Roman"/>
        </w:rPr>
        <w:t>For too long we have disengaged</w:t>
      </w:r>
      <w:r w:rsidRPr="00696ADB">
        <w:rPr>
          <w:rFonts w:ascii="Times New Roman" w:hAnsi="Times New Roman"/>
        </w:rPr>
        <w:t xml:space="preserve"> -- recalling our ambassadors from Damascus when we needed them most -- </w:t>
      </w:r>
      <w:r w:rsidRPr="00696ADB">
        <w:rPr>
          <w:rStyle w:val="TitleChar"/>
          <w:rFonts w:ascii="Times New Roman" w:hAnsi="Times New Roman"/>
        </w:rPr>
        <w:t>a strategy that has left the U.S.-Syria diplomatic relationship woefully weak, manifested little in terms of peaceful progress, and ultimately failed at preventing violent conflict</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 xml:space="preserve">Nevertheless, </w:t>
      </w:r>
      <w:r w:rsidRPr="00696ADB">
        <w:rPr>
          <w:rStyle w:val="TitleChar"/>
          <w:rFonts w:ascii="Times New Roman" w:hAnsi="Times New Roman"/>
        </w:rPr>
        <w:t>the solution to the Syrian crisis does not lie in a U.S. military intervention, despite what many in Congress are calling for.</w:t>
      </w:r>
      <w:r w:rsidRPr="00696ADB">
        <w:rPr>
          <w:rFonts w:ascii="Times New Roman" w:hAnsi="Times New Roman"/>
          <w:sz w:val="12"/>
        </w:rPr>
        <w:t xml:space="preserve">¶ </w:t>
      </w:r>
      <w:r w:rsidRPr="00696ADB">
        <w:rPr>
          <w:rFonts w:ascii="Times New Roman" w:hAnsi="Times New Roman"/>
        </w:rPr>
        <w:t xml:space="preserve">Instead, </w:t>
      </w:r>
      <w:r w:rsidRPr="00696ADB">
        <w:rPr>
          <w:rStyle w:val="TitleChar"/>
          <w:rFonts w:ascii="Times New Roman" w:hAnsi="Times New Roman"/>
        </w:rPr>
        <w:t>Congress should be backing the best possibility of peace presently on the table: a negotiated settlement among Syrian regime officials, internal factions and</w:t>
      </w:r>
      <w:r w:rsidRPr="00696ADB">
        <w:rPr>
          <w:rFonts w:ascii="Times New Roman" w:hAnsi="Times New Roman"/>
        </w:rPr>
        <w:t xml:space="preserve"> other </w:t>
      </w:r>
      <w:r w:rsidRPr="00696ADB">
        <w:rPr>
          <w:rStyle w:val="TitleChar"/>
          <w:rFonts w:ascii="Times New Roman" w:hAnsi="Times New Roman"/>
        </w:rPr>
        <w:t>regional actors in the conflict.</w:t>
      </w:r>
      <w:r w:rsidRPr="00696ADB">
        <w:rPr>
          <w:rFonts w:ascii="Times New Roman" w:hAnsi="Times New Roman"/>
        </w:rPr>
        <w:t xml:space="preserve"> </w:t>
      </w:r>
      <w:r w:rsidRPr="00696ADB">
        <w:rPr>
          <w:rFonts w:ascii="Times New Roman" w:hAnsi="Times New Roman"/>
          <w:sz w:val="12"/>
        </w:rPr>
        <w:t xml:space="preserve">¶ </w:t>
      </w:r>
      <w:proofErr w:type="gramStart"/>
      <w:r w:rsidRPr="00696ADB">
        <w:rPr>
          <w:rFonts w:ascii="Times New Roman" w:hAnsi="Times New Roman"/>
        </w:rPr>
        <w:t>The</w:t>
      </w:r>
      <w:proofErr w:type="gramEnd"/>
      <w:r w:rsidRPr="00696ADB">
        <w:rPr>
          <w:rFonts w:ascii="Times New Roman" w:hAnsi="Times New Roman"/>
        </w:rPr>
        <w:t xml:space="preserve"> goal of next month's conference in Geneva is a transitional government with members chosen by mutual consent. </w:t>
      </w:r>
      <w:r w:rsidRPr="00696ADB">
        <w:rPr>
          <w:rFonts w:ascii="Times New Roman" w:hAnsi="Times New Roman"/>
          <w:sz w:val="12"/>
        </w:rPr>
        <w:t xml:space="preserve">¶ </w:t>
      </w:r>
      <w:r w:rsidRPr="00696ADB">
        <w:rPr>
          <w:rStyle w:val="TitleChar"/>
          <w:rFonts w:ascii="Times New Roman" w:hAnsi="Times New Roman"/>
        </w:rPr>
        <w:t>Secretary Kerry should have a green light from the Obama administration to offer a comprehensive diplomatic settlement among all parties</w:t>
      </w:r>
      <w:r w:rsidRPr="00696ADB">
        <w:rPr>
          <w:rFonts w:ascii="Times New Roman" w:hAnsi="Times New Roman"/>
        </w:rPr>
        <w:t>, while continuing to offer generous humanitarian aid to millions in need.</w:t>
      </w:r>
      <w:r w:rsidRPr="00696ADB">
        <w:rPr>
          <w:rFonts w:ascii="Times New Roman" w:hAnsi="Times New Roman"/>
          <w:sz w:val="12"/>
        </w:rPr>
        <w:t xml:space="preserve">¶ </w:t>
      </w:r>
      <w:proofErr w:type="gramStart"/>
      <w:r w:rsidRPr="00696ADB">
        <w:rPr>
          <w:rStyle w:val="TitleChar"/>
          <w:rFonts w:ascii="Times New Roman" w:hAnsi="Times New Roman"/>
        </w:rPr>
        <w:t>This</w:t>
      </w:r>
      <w:proofErr w:type="gramEnd"/>
      <w:r w:rsidRPr="00696ADB">
        <w:rPr>
          <w:rStyle w:val="TitleChar"/>
          <w:rFonts w:ascii="Times New Roman" w:hAnsi="Times New Roman"/>
        </w:rPr>
        <w:t xml:space="preserve"> is how we make headway. And it is critical that these diplomatic efforts include sustained communication with all who are party to the conflict.</w:t>
      </w:r>
      <w:r w:rsidRPr="00696ADB">
        <w:rPr>
          <w:rFonts w:ascii="Times New Roman" w:hAnsi="Times New Roman"/>
        </w:rPr>
        <w:t xml:space="preserve"> That means </w:t>
      </w:r>
      <w:r w:rsidRPr="00696ADB">
        <w:rPr>
          <w:rStyle w:val="TitleChar"/>
          <w:rFonts w:ascii="Times New Roman" w:hAnsi="Times New Roman"/>
        </w:rPr>
        <w:t>we must engage every nation that has a stake in Syria</w:t>
      </w:r>
      <w:r w:rsidRPr="00696ADB">
        <w:rPr>
          <w:rFonts w:ascii="Times New Roman" w:hAnsi="Times New Roman"/>
        </w:rPr>
        <w:t xml:space="preserve">, whether it’s Iran, Israel, or Lebanon, not just Russia, Turkey and Iraq. </w:t>
      </w:r>
      <w:r w:rsidRPr="00696ADB">
        <w:rPr>
          <w:rFonts w:ascii="Times New Roman" w:hAnsi="Times New Roman"/>
          <w:sz w:val="12"/>
        </w:rPr>
        <w:t xml:space="preserve">¶ </w:t>
      </w:r>
      <w:r w:rsidRPr="00696ADB">
        <w:rPr>
          <w:rFonts w:ascii="Times New Roman" w:hAnsi="Times New Roman"/>
        </w:rPr>
        <w:t>Going forward, there are three particular avenues we must pursue</w:t>
      </w:r>
      <w:proofErr w:type="gramStart"/>
      <w:r w:rsidRPr="00696ADB">
        <w:rPr>
          <w:rFonts w:ascii="Times New Roman" w:hAnsi="Times New Roman"/>
        </w:rPr>
        <w:t>:</w:t>
      </w:r>
      <w:r w:rsidRPr="00696ADB">
        <w:rPr>
          <w:rFonts w:ascii="Times New Roman" w:hAnsi="Times New Roman"/>
          <w:sz w:val="12"/>
        </w:rPr>
        <w:t>¶</w:t>
      </w:r>
      <w:proofErr w:type="gramEnd"/>
      <w:r w:rsidRPr="00696ADB">
        <w:rPr>
          <w:rFonts w:ascii="Times New Roman" w:hAnsi="Times New Roman"/>
          <w:sz w:val="12"/>
        </w:rPr>
        <w:t xml:space="preserve"> </w:t>
      </w:r>
      <w:r w:rsidRPr="00696ADB">
        <w:rPr>
          <w:rStyle w:val="TitleChar"/>
          <w:rFonts w:ascii="Times New Roman" w:hAnsi="Times New Roman"/>
        </w:rPr>
        <w:t xml:space="preserve">First, the U.S. diplomatic agenda with Iran should be broadened beyond the nuclear issue to address the crisis in Syria. </w:t>
      </w:r>
      <w:r w:rsidRPr="00696ADB">
        <w:rPr>
          <w:rStyle w:val="TitleChar"/>
          <w:rFonts w:ascii="Times New Roman" w:hAnsi="Times New Roman"/>
          <w:sz w:val="12"/>
        </w:rPr>
        <w:t xml:space="preserve">¶ </w:t>
      </w:r>
      <w:r w:rsidRPr="00696ADB">
        <w:rPr>
          <w:rStyle w:val="TitleChar"/>
          <w:rFonts w:ascii="Times New Roman" w:hAnsi="Times New Roman"/>
        </w:rPr>
        <w:t>Iran has critical influence on the Syrian regime and could play a strong role in getting Bashar</w:t>
      </w:r>
      <w:r w:rsidRPr="00696ADB">
        <w:rPr>
          <w:rFonts w:ascii="Times New Roman" w:hAnsi="Times New Roman"/>
        </w:rPr>
        <w:t xml:space="preserve"> al-Assad and his government </w:t>
      </w:r>
      <w:r w:rsidRPr="00696ADB">
        <w:rPr>
          <w:rStyle w:val="TitleChar"/>
          <w:rFonts w:ascii="Times New Roman" w:hAnsi="Times New Roman"/>
        </w:rPr>
        <w:t>to accept a political transition</w:t>
      </w:r>
      <w:r w:rsidRPr="00696ADB">
        <w:rPr>
          <w:rFonts w:ascii="Times New Roman" w:hAnsi="Times New Roman"/>
        </w:rPr>
        <w:t xml:space="preserve">. We’ve rightly engaged Russia at the highest levels of statecraft. Now we must engage Iran similarly. </w:t>
      </w:r>
      <w:r w:rsidRPr="00696ADB">
        <w:rPr>
          <w:rStyle w:val="TitleChar"/>
          <w:rFonts w:ascii="Times New Roman" w:hAnsi="Times New Roman"/>
        </w:rPr>
        <w:t>Until all key actors are included at the negotiating table, the present political tensions will only escalate.</w:t>
      </w:r>
      <w:r w:rsidRPr="00696ADB">
        <w:rPr>
          <w:rFonts w:ascii="Times New Roman" w:hAnsi="Times New Roman"/>
          <w:sz w:val="12"/>
        </w:rPr>
        <w:t xml:space="preserve">¶ </w:t>
      </w:r>
      <w:proofErr w:type="gramStart"/>
      <w:r w:rsidRPr="00696ADB">
        <w:rPr>
          <w:rStyle w:val="TitleChar"/>
          <w:rFonts w:ascii="Times New Roman" w:hAnsi="Times New Roman"/>
        </w:rPr>
        <w:t>Second</w:t>
      </w:r>
      <w:proofErr w:type="gramEnd"/>
      <w:r w:rsidRPr="00696ADB">
        <w:rPr>
          <w:rStyle w:val="TitleChar"/>
          <w:rFonts w:ascii="Times New Roman" w:hAnsi="Times New Roman"/>
        </w:rPr>
        <w:t>,</w:t>
      </w:r>
      <w:r w:rsidRPr="00696ADB">
        <w:rPr>
          <w:rFonts w:ascii="Times New Roman" w:hAnsi="Times New Roman"/>
        </w:rPr>
        <w:t xml:space="preserve"> if the U.S. is serious about supporting diplomatic engagement, </w:t>
      </w:r>
      <w:r w:rsidRPr="00696ADB">
        <w:rPr>
          <w:rStyle w:val="TitleChar"/>
          <w:rFonts w:ascii="Times New Roman" w:hAnsi="Times New Roman"/>
        </w:rPr>
        <w:t>the U.S. should push for a rapid and seamless replacement of</w:t>
      </w:r>
      <w:r w:rsidRPr="00696ADB">
        <w:rPr>
          <w:rFonts w:ascii="Times New Roman" w:hAnsi="Times New Roman"/>
        </w:rPr>
        <w:t xml:space="preserve"> </w:t>
      </w:r>
      <w:proofErr w:type="spellStart"/>
      <w:r w:rsidRPr="00696ADB">
        <w:rPr>
          <w:rFonts w:ascii="Times New Roman" w:hAnsi="Times New Roman"/>
        </w:rPr>
        <w:t>Lakhdar</w:t>
      </w:r>
      <w:proofErr w:type="spellEnd"/>
      <w:r w:rsidRPr="00696ADB">
        <w:rPr>
          <w:rFonts w:ascii="Times New Roman" w:hAnsi="Times New Roman"/>
        </w:rPr>
        <w:t xml:space="preserve"> </w:t>
      </w:r>
      <w:proofErr w:type="spellStart"/>
      <w:r w:rsidRPr="00696ADB">
        <w:rPr>
          <w:rFonts w:ascii="Times New Roman" w:hAnsi="Times New Roman"/>
        </w:rPr>
        <w:t>Brahimi</w:t>
      </w:r>
      <w:proofErr w:type="spellEnd"/>
      <w:r w:rsidRPr="00696ADB">
        <w:rPr>
          <w:rFonts w:ascii="Times New Roman" w:hAnsi="Times New Roman"/>
        </w:rPr>
        <w:t xml:space="preserve">, </w:t>
      </w:r>
      <w:r w:rsidRPr="00696ADB">
        <w:rPr>
          <w:rStyle w:val="TitleChar"/>
          <w:rFonts w:ascii="Times New Roman" w:hAnsi="Times New Roman"/>
        </w:rPr>
        <w:t>the U.N.-Arab League envoy for Syria who has indicated he will resign from his position this month. To leave this post vacant will send the wrong message to Damascus about the U.S.’s commitment to diplomacy and would weaken the diplomatic effort.</w:t>
      </w:r>
      <w:r w:rsidRPr="00696ADB">
        <w:rPr>
          <w:rStyle w:val="TitleChar"/>
          <w:rFonts w:ascii="Times New Roman" w:hAnsi="Times New Roman"/>
          <w:sz w:val="12"/>
        </w:rPr>
        <w:t xml:space="preserve">¶ </w:t>
      </w:r>
      <w:r w:rsidRPr="00696ADB">
        <w:rPr>
          <w:rStyle w:val="TitleChar"/>
          <w:rFonts w:ascii="Times New Roman" w:hAnsi="Times New Roman"/>
        </w:rPr>
        <w:t>Third,</w:t>
      </w:r>
      <w:r w:rsidRPr="00696ADB">
        <w:rPr>
          <w:rFonts w:ascii="Times New Roman" w:hAnsi="Times New Roman"/>
        </w:rPr>
        <w:t xml:space="preserve"> the U.S. should offer generous humanitarian aid to </w:t>
      </w:r>
      <w:proofErr w:type="gramStart"/>
      <w:r w:rsidRPr="00696ADB">
        <w:rPr>
          <w:rFonts w:ascii="Times New Roman" w:hAnsi="Times New Roman"/>
        </w:rPr>
        <w:t>accountable</w:t>
      </w:r>
      <w:proofErr w:type="gramEnd"/>
      <w:r w:rsidRPr="00696ADB">
        <w:rPr>
          <w:rFonts w:ascii="Times New Roman" w:hAnsi="Times New Roman"/>
        </w:rPr>
        <w:t xml:space="preserve"> actors. </w:t>
      </w:r>
      <w:r w:rsidRPr="00696ADB">
        <w:rPr>
          <w:rStyle w:val="TitleChar"/>
          <w:rFonts w:ascii="Times New Roman" w:hAnsi="Times New Roman"/>
        </w:rPr>
        <w:t>Our priority in Syria should be to ease the suffering of Syrian civilians. At least 6.8 million are currently in need of humanitarian assistance</w:t>
      </w:r>
      <w:r w:rsidRPr="00696ADB">
        <w:rPr>
          <w:rFonts w:ascii="Times New Roman" w:hAnsi="Times New Roman"/>
        </w:rPr>
        <w:t xml:space="preserve">. </w:t>
      </w:r>
      <w:r w:rsidRPr="00696ADB">
        <w:rPr>
          <w:rFonts w:ascii="Times New Roman" w:hAnsi="Times New Roman"/>
          <w:sz w:val="12"/>
        </w:rPr>
        <w:t xml:space="preserve">¶ </w:t>
      </w:r>
      <w:r w:rsidRPr="00696ADB">
        <w:rPr>
          <w:rFonts w:ascii="Times New Roman" w:hAnsi="Times New Roman"/>
        </w:rPr>
        <w:t xml:space="preserve">Proposals from Senator John McCain and others to administer aid through the Syrian Opposition Coalition would be disastrous, however, as it politicizes the aid and further endangers civilians. </w:t>
      </w:r>
      <w:r w:rsidRPr="00696ADB">
        <w:rPr>
          <w:rFonts w:ascii="Times New Roman" w:hAnsi="Times New Roman"/>
          <w:sz w:val="12"/>
        </w:rPr>
        <w:t xml:space="preserve">¶ </w:t>
      </w:r>
      <w:proofErr w:type="gramStart"/>
      <w:r w:rsidRPr="00696ADB">
        <w:rPr>
          <w:rStyle w:val="TitleChar"/>
          <w:rFonts w:ascii="Times New Roman" w:hAnsi="Times New Roman"/>
        </w:rPr>
        <w:t>It</w:t>
      </w:r>
      <w:proofErr w:type="gramEnd"/>
      <w:r w:rsidRPr="00696ADB">
        <w:rPr>
          <w:rStyle w:val="TitleChar"/>
          <w:rFonts w:ascii="Times New Roman" w:hAnsi="Times New Roman"/>
        </w:rPr>
        <w:t xml:space="preserve"> is essential that humanitarian aid be politically neutral, and it must be delivered to impartial humanitarian organizations.</w:t>
      </w:r>
      <w:r w:rsidRPr="00696ADB">
        <w:rPr>
          <w:rStyle w:val="TitleChar"/>
          <w:rFonts w:ascii="Times New Roman" w:hAnsi="Times New Roman"/>
          <w:sz w:val="12"/>
        </w:rPr>
        <w:t xml:space="preserve">¶ </w:t>
      </w:r>
      <w:r w:rsidRPr="00696ADB">
        <w:rPr>
          <w:rFonts w:ascii="Times New Roman" w:hAnsi="Times New Roman"/>
        </w:rPr>
        <w:t>These three areas are where Washington should spend its energy and effort. And yet, the drumbeat for war proceeds apace, not unlike it did with Libya, with some in Congress calling for the same military aid and the same no-fly zone.</w:t>
      </w:r>
      <w:r w:rsidRPr="00696ADB">
        <w:rPr>
          <w:rFonts w:ascii="Times New Roman" w:hAnsi="Times New Roman"/>
          <w:sz w:val="12"/>
        </w:rPr>
        <w:t xml:space="preserve">¶ </w:t>
      </w:r>
      <w:r w:rsidRPr="00696ADB">
        <w:rPr>
          <w:rFonts w:ascii="Times New Roman" w:hAnsi="Times New Roman"/>
        </w:rPr>
        <w:t xml:space="preserve">Military intervention -- </w:t>
      </w:r>
      <w:r w:rsidRPr="00696ADB">
        <w:rPr>
          <w:rStyle w:val="TitleChar"/>
          <w:rFonts w:ascii="Times New Roman" w:hAnsi="Times New Roman"/>
        </w:rPr>
        <w:t>whether through a U.S.-enforced no-fly zone over Syria, U.S. troops on the ground, or arming of the opposition -- would undoubtedly escalate the bloodshed. Further militarizing the conflict would destabilize an already volatile region, and it would undermine the potential for successful diplomacy</w:t>
      </w:r>
      <w:r w:rsidRPr="00696ADB">
        <w:rPr>
          <w:rFonts w:ascii="Times New Roman" w:hAnsi="Times New Roman"/>
        </w:rPr>
        <w:t xml:space="preserve">. </w:t>
      </w:r>
      <w:r w:rsidRPr="00696ADB">
        <w:rPr>
          <w:rFonts w:ascii="Times New Roman" w:hAnsi="Times New Roman"/>
          <w:sz w:val="12"/>
        </w:rPr>
        <w:t xml:space="preserve">¶ </w:t>
      </w:r>
      <w:r w:rsidRPr="00696ADB">
        <w:rPr>
          <w:rFonts w:ascii="Times New Roman" w:hAnsi="Times New Roman"/>
        </w:rPr>
        <w:t xml:space="preserve">As former Secretary of Defense Robert Gates has pointed out, </w:t>
      </w:r>
      <w:r w:rsidRPr="00696ADB">
        <w:rPr>
          <w:rStyle w:val="TitleChar"/>
          <w:rFonts w:ascii="Times New Roman" w:hAnsi="Times New Roman"/>
        </w:rPr>
        <w:t>imposing a no-fly zone is technically and effectively an act of war</w:t>
      </w:r>
      <w:r w:rsidRPr="00696ADB">
        <w:rPr>
          <w:rFonts w:ascii="Times New Roman" w:hAnsi="Times New Roman"/>
        </w:rPr>
        <w:t xml:space="preserve">. </w:t>
      </w:r>
      <w:r w:rsidRPr="00696ADB">
        <w:rPr>
          <w:rFonts w:ascii="Times New Roman" w:hAnsi="Times New Roman"/>
          <w:sz w:val="12"/>
        </w:rPr>
        <w:t xml:space="preserve">¶ </w:t>
      </w:r>
      <w:proofErr w:type="gramStart"/>
      <w:r w:rsidRPr="00696ADB">
        <w:rPr>
          <w:rStyle w:val="TitleChar"/>
          <w:rFonts w:ascii="Times New Roman" w:hAnsi="Times New Roman"/>
        </w:rPr>
        <w:t>Establishing</w:t>
      </w:r>
      <w:proofErr w:type="gramEnd"/>
      <w:r w:rsidRPr="00696ADB">
        <w:rPr>
          <w:rStyle w:val="TitleChar"/>
          <w:rFonts w:ascii="Times New Roman" w:hAnsi="Times New Roman"/>
        </w:rPr>
        <w:t xml:space="preserve"> a no-fly zone would begin with the U.S. bombing Syria’s anti-aircraft system. Given the widespread presence of Syria’s anti-aircraft systems, this would severely endanger millions of already-vulnerable civilians.</w:t>
      </w:r>
      <w:r w:rsidRPr="00696ADB">
        <w:rPr>
          <w:rStyle w:val="TitleChar"/>
          <w:rFonts w:ascii="Times New Roman" w:hAnsi="Times New Roman"/>
          <w:sz w:val="12"/>
        </w:rPr>
        <w:t xml:space="preserve">¶ </w:t>
      </w:r>
      <w:proofErr w:type="gramStart"/>
      <w:r w:rsidRPr="00696ADB">
        <w:rPr>
          <w:rStyle w:val="TitleChar"/>
          <w:rFonts w:ascii="Times New Roman" w:hAnsi="Times New Roman"/>
        </w:rPr>
        <w:t>The</w:t>
      </w:r>
      <w:proofErr w:type="gramEnd"/>
      <w:r w:rsidRPr="00696ADB">
        <w:rPr>
          <w:rStyle w:val="TitleChar"/>
          <w:rFonts w:ascii="Times New Roman" w:hAnsi="Times New Roman"/>
        </w:rPr>
        <w:t xml:space="preserve"> only way forward at this point is through engagement of all of Syria’s neighbors including Iran, continuing high-level U.N. diplomacy post-</w:t>
      </w:r>
      <w:proofErr w:type="spellStart"/>
      <w:r w:rsidRPr="00696ADB">
        <w:rPr>
          <w:rStyle w:val="TitleChar"/>
          <w:rFonts w:ascii="Times New Roman" w:hAnsi="Times New Roman"/>
        </w:rPr>
        <w:t>Brahimi</w:t>
      </w:r>
      <w:proofErr w:type="spellEnd"/>
      <w:r w:rsidRPr="00696ADB">
        <w:rPr>
          <w:rStyle w:val="TitleChar"/>
          <w:rFonts w:ascii="Times New Roman" w:hAnsi="Times New Roman"/>
        </w:rPr>
        <w:t>, and assisting civilians with humanitarian aid, but only through trusted impartial international aid organizations. These are the next--and only--steps. Any other option comes with too much risk and too much additional bloodshed -- and would not leave behind a stable, strong, or safe Syria.</w:t>
      </w:r>
      <w:r w:rsidRPr="00696ADB">
        <w:rPr>
          <w:rStyle w:val="TitleChar"/>
          <w:rFonts w:ascii="Times New Roman" w:hAnsi="Times New Roman"/>
          <w:sz w:val="12"/>
        </w:rPr>
        <w:t xml:space="preserve">¶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Only diplomacy can solve Syrian civil war- military aid will just add fuel to the fire.</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Cortright</w:t>
      </w:r>
      <w:proofErr w:type="spellEnd"/>
      <w:r w:rsidRPr="00696ADB">
        <w:rPr>
          <w:rStyle w:val="StyleStyleBold12pt"/>
          <w:rFonts w:ascii="Times New Roman" w:hAnsi="Times New Roman"/>
        </w:rPr>
        <w:t xml:space="preserve"> 13</w:t>
      </w:r>
      <w:r w:rsidRPr="00696ADB">
        <w:rPr>
          <w:rFonts w:ascii="Times New Roman" w:hAnsi="Times New Roman"/>
        </w:rPr>
        <w:t xml:space="preserve"> (David, 6/11/13, director of policy studies at the University of Notre Dame’s Kroc Institute for International Peace Studies, “Best way for Obama to help Syria is with aid and diplomacy- not weapons”, The Christian Science Monitor, </w:t>
      </w:r>
      <w:r w:rsidRPr="00696ADB">
        <w:rPr>
          <w:rFonts w:ascii="Times New Roman" w:hAnsi="Times New Roman"/>
        </w:rPr>
        <w:lastRenderedPageBreak/>
        <w:t>http://www.csmonitor.com/Commentary/Opinion/2013/0611/Best-way-for-Obama-to-help-Syria-is-with-aid-and-diplomacy-not-weapons/(page)/2//, accessed 7/12/13, LLM)</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Style w:val="TitleChar"/>
          <w:rFonts w:ascii="Times New Roman" w:hAnsi="Times New Roman"/>
        </w:rPr>
        <w:t>Giving military aid to Syria's rebels</w:t>
      </w:r>
      <w:r w:rsidRPr="00696ADB">
        <w:rPr>
          <w:rFonts w:ascii="Times New Roman" w:hAnsi="Times New Roman"/>
        </w:rPr>
        <w:t xml:space="preserve"> – however just their cause – </w:t>
      </w:r>
      <w:r w:rsidRPr="00696ADB">
        <w:rPr>
          <w:rStyle w:val="TitleChar"/>
          <w:rFonts w:ascii="Times New Roman" w:hAnsi="Times New Roman"/>
        </w:rPr>
        <w:t>will only prolong the civil war and increase the risk of sectarian conflagration in the region. A better way to help the Syrian people is to pursue diplomatic efforts to end the conflict</w:t>
      </w:r>
      <w:r w:rsidRPr="00696ADB">
        <w:rPr>
          <w:rFonts w:ascii="Times New Roman" w:hAnsi="Times New Roman"/>
        </w:rPr>
        <w:t xml:space="preserve"> and provide more humanitarian aid. </w:t>
      </w:r>
      <w:r w:rsidRPr="00696ADB">
        <w:rPr>
          <w:rStyle w:val="TitleChar"/>
          <w:rFonts w:ascii="Times New Roman" w:hAnsi="Times New Roman"/>
        </w:rPr>
        <w:t>With US involvement growing and escalation likely, pressure would build for stronger action.</w:t>
      </w:r>
      <w:r w:rsidRPr="00696ADB">
        <w:rPr>
          <w:rFonts w:ascii="Times New Roman" w:hAnsi="Times New Roman"/>
        </w:rPr>
        <w:t xml:space="preserve"> </w:t>
      </w:r>
      <w:proofErr w:type="gramStart"/>
      <w:r w:rsidRPr="00696ADB">
        <w:rPr>
          <w:rFonts w:ascii="Times New Roman" w:hAnsi="Times New Roman"/>
        </w:rPr>
        <w:t>A no-fly zone?</w:t>
      </w:r>
      <w:proofErr w:type="gramEnd"/>
      <w:r w:rsidRPr="00696ADB">
        <w:rPr>
          <w:rFonts w:ascii="Times New Roman" w:hAnsi="Times New Roman"/>
        </w:rPr>
        <w:t xml:space="preserve"> Drone strikes against Syrian tanks and artillery? </w:t>
      </w:r>
      <w:proofErr w:type="gramStart"/>
      <w:r w:rsidRPr="00696ADB">
        <w:rPr>
          <w:rFonts w:ascii="Times New Roman" w:hAnsi="Times New Roman"/>
        </w:rPr>
        <w:t>Boots on the ground?</w:t>
      </w:r>
      <w:proofErr w:type="gramEnd"/>
      <w:r w:rsidRPr="00696ADB">
        <w:rPr>
          <w:rFonts w:ascii="Times New Roman" w:hAnsi="Times New Roman"/>
        </w:rPr>
        <w:t xml:space="preserve"> </w:t>
      </w:r>
      <w:r w:rsidRPr="00696ADB">
        <w:rPr>
          <w:rStyle w:val="TitleChar"/>
          <w:rFonts w:ascii="Times New Roman" w:hAnsi="Times New Roman"/>
        </w:rPr>
        <w:t>The US might find itself dragged into another even more dangerous Middle East war. Rather than pursuing uncertain and dangerous military solutions, the US should use its influence to continue to press for a diplomatic settlement.</w:t>
      </w:r>
      <w:r w:rsidRPr="00696ADB">
        <w:rPr>
          <w:rFonts w:ascii="Times New Roman" w:hAnsi="Times New Roman"/>
        </w:rPr>
        <w:t xml:space="preserve"> Secretary of State John </w:t>
      </w:r>
      <w:r w:rsidRPr="00696ADB">
        <w:rPr>
          <w:rStyle w:val="TitleChar"/>
          <w:rFonts w:ascii="Times New Roman" w:hAnsi="Times New Roman"/>
        </w:rPr>
        <w:t>Kerry and his Russian counterpart</w:t>
      </w:r>
      <w:r w:rsidRPr="00696ADB">
        <w:rPr>
          <w:rFonts w:ascii="Times New Roman" w:hAnsi="Times New Roman"/>
        </w:rPr>
        <w:t xml:space="preserve"> Sergei </w:t>
      </w:r>
      <w:proofErr w:type="spellStart"/>
      <w:r w:rsidRPr="00696ADB">
        <w:rPr>
          <w:rFonts w:ascii="Times New Roman" w:hAnsi="Times New Roman"/>
        </w:rPr>
        <w:t>Lavrov</w:t>
      </w:r>
      <w:proofErr w:type="spellEnd"/>
      <w:r w:rsidRPr="00696ADB">
        <w:rPr>
          <w:rFonts w:ascii="Times New Roman" w:hAnsi="Times New Roman"/>
        </w:rPr>
        <w:t xml:space="preserve"> </w:t>
      </w:r>
      <w:r w:rsidRPr="00696ADB">
        <w:rPr>
          <w:rStyle w:val="TitleChar"/>
          <w:rFonts w:ascii="Times New Roman" w:hAnsi="Times New Roman"/>
        </w:rPr>
        <w:t>announced</w:t>
      </w:r>
      <w:r w:rsidRPr="00696ADB">
        <w:rPr>
          <w:rFonts w:ascii="Times New Roman" w:hAnsi="Times New Roman"/>
        </w:rPr>
        <w:t xml:space="preserve"> recently in Moscow </w:t>
      </w:r>
      <w:r w:rsidRPr="00696ADB">
        <w:rPr>
          <w:rStyle w:val="TitleChar"/>
          <w:rFonts w:ascii="Times New Roman" w:hAnsi="Times New Roman"/>
        </w:rPr>
        <w:t>the convening of a conference in Geneva to end the fighting and begin negotiations for a transitional government</w:t>
      </w:r>
      <w:r w:rsidRPr="00696ADB">
        <w:rPr>
          <w:rFonts w:ascii="Times New Roman" w:hAnsi="Times New Roman"/>
        </w:rPr>
        <w:t xml:space="preserve">. </w:t>
      </w:r>
      <w:r w:rsidRPr="00696ADB">
        <w:rPr>
          <w:rStyle w:val="TitleChar"/>
          <w:rFonts w:ascii="Times New Roman" w:hAnsi="Times New Roman"/>
        </w:rPr>
        <w:t>UN-Arab League envoy</w:t>
      </w:r>
      <w:r w:rsidRPr="00696ADB">
        <w:rPr>
          <w:rFonts w:ascii="Times New Roman" w:hAnsi="Times New Roman"/>
        </w:rPr>
        <w:t xml:space="preserve"> </w:t>
      </w:r>
      <w:proofErr w:type="spellStart"/>
      <w:r w:rsidRPr="00696ADB">
        <w:rPr>
          <w:rFonts w:ascii="Times New Roman" w:hAnsi="Times New Roman"/>
        </w:rPr>
        <w:t>Lakhdar</w:t>
      </w:r>
      <w:proofErr w:type="spellEnd"/>
      <w:r w:rsidRPr="00696ADB">
        <w:rPr>
          <w:rFonts w:ascii="Times New Roman" w:hAnsi="Times New Roman"/>
        </w:rPr>
        <w:t xml:space="preserve"> </w:t>
      </w:r>
      <w:proofErr w:type="spellStart"/>
      <w:r w:rsidRPr="00696ADB">
        <w:rPr>
          <w:rFonts w:ascii="Times New Roman" w:hAnsi="Times New Roman"/>
        </w:rPr>
        <w:t>Brahimi</w:t>
      </w:r>
      <w:proofErr w:type="spellEnd"/>
      <w:r w:rsidRPr="00696ADB">
        <w:rPr>
          <w:rFonts w:ascii="Times New Roman" w:hAnsi="Times New Roman"/>
        </w:rPr>
        <w:t xml:space="preserve"> </w:t>
      </w:r>
      <w:r w:rsidRPr="00696ADB">
        <w:rPr>
          <w:rStyle w:val="TitleChar"/>
          <w:rFonts w:ascii="Times New Roman" w:hAnsi="Times New Roman"/>
        </w:rPr>
        <w:t>welcomed last week’s communiqué as “the first hopeful news concerning that unhappy country in a very long time</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The Syrian government has said it will attend</w:t>
      </w:r>
      <w:r w:rsidRPr="00696ADB">
        <w:rPr>
          <w:rFonts w:ascii="Times New Roman" w:hAnsi="Times New Roman"/>
        </w:rPr>
        <w:t xml:space="preserve"> the conference, </w:t>
      </w:r>
      <w:r w:rsidRPr="00696ADB">
        <w:rPr>
          <w:rStyle w:val="TitleChar"/>
          <w:rFonts w:ascii="Times New Roman" w:hAnsi="Times New Roman"/>
        </w:rPr>
        <w:t>but the now militarily weakened rebels</w:t>
      </w:r>
      <w:r w:rsidRPr="00696ADB">
        <w:rPr>
          <w:rFonts w:ascii="Times New Roman" w:hAnsi="Times New Roman"/>
        </w:rPr>
        <w:t xml:space="preserve"> are balking and </w:t>
      </w:r>
      <w:r w:rsidRPr="00696ADB">
        <w:rPr>
          <w:rStyle w:val="TitleChar"/>
          <w:rFonts w:ascii="Times New Roman" w:hAnsi="Times New Roman"/>
        </w:rPr>
        <w:t>say they will not participate without weapons and ammunition from the West.</w:t>
      </w:r>
      <w:r w:rsidRPr="00696ADB">
        <w:rPr>
          <w:rFonts w:ascii="Times New Roman" w:hAnsi="Times New Roman"/>
        </w:rPr>
        <w:t xml:space="preserve"> The Obama administration is using the prospect of military assistance for the rebels as leverage to gain Russian and Syrian government support for the talks, and as an inducement for the rebels to participate.</w:t>
      </w:r>
      <w:r w:rsidRPr="00696ADB">
        <w:rPr>
          <w:rFonts w:ascii="Times New Roman" w:hAnsi="Times New Roman"/>
          <w:sz w:val="12"/>
        </w:rPr>
        <w:t xml:space="preserve">¶ </w:t>
      </w:r>
      <w:r w:rsidRPr="00696ADB">
        <w:rPr>
          <w:rStyle w:val="TitleChar"/>
          <w:rFonts w:ascii="Times New Roman" w:hAnsi="Times New Roman"/>
        </w:rPr>
        <w:t>It’s a delicate balancing act that will require Mr. Kerry to pressure the Syrian government into allowing an open transition process and the rebels into pursuing their goals through political and diplomatic means rather than armed struggle.</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 xml:space="preserve">2NC – Internals – ME </w:t>
      </w:r>
      <w:proofErr w:type="spellStart"/>
      <w:r w:rsidRPr="00696ADB">
        <w:rPr>
          <w:rFonts w:cs="Times New Roman"/>
        </w:rPr>
        <w:t>Coaltion</w:t>
      </w:r>
      <w:proofErr w:type="spellEnd"/>
      <w:r w:rsidRPr="00696ADB">
        <w:rPr>
          <w:rFonts w:cs="Times New Roman"/>
        </w:rPr>
        <w:t xml:space="preserve"> </w:t>
      </w:r>
    </w:p>
    <w:p w:rsidR="00205C5F" w:rsidRPr="00696ADB" w:rsidRDefault="00205C5F" w:rsidP="00205C5F">
      <w:pPr>
        <w:pStyle w:val="Heading4"/>
        <w:rPr>
          <w:rFonts w:cs="Times New Roman"/>
        </w:rPr>
      </w:pPr>
      <w:r w:rsidRPr="00696ADB">
        <w:rPr>
          <w:rFonts w:cs="Times New Roman"/>
        </w:rPr>
        <w:t>US diplomacy is vital—it coordinates a diverse Middle East coalition for peace</w:t>
      </w:r>
    </w:p>
    <w:p w:rsidR="00205C5F" w:rsidRPr="00696ADB" w:rsidRDefault="00205C5F" w:rsidP="00205C5F">
      <w:pPr>
        <w:rPr>
          <w:rFonts w:ascii="Times New Roman" w:hAnsi="Times New Roman"/>
        </w:rPr>
      </w:pPr>
      <w:r w:rsidRPr="00696ADB">
        <w:rPr>
          <w:rStyle w:val="StyleStyleBold12pt"/>
          <w:rFonts w:ascii="Times New Roman" w:hAnsi="Times New Roman"/>
        </w:rPr>
        <w:t>Middle East Online, 6-25</w:t>
      </w:r>
      <w:r w:rsidRPr="00696ADB">
        <w:rPr>
          <w:rFonts w:ascii="Times New Roman" w:hAnsi="Times New Roman"/>
        </w:rPr>
        <w:t xml:space="preserve"> (Middle East Online, Middle Eastern News service, 6-25-13, “Kerry adds stop in UAE to his marathon tour on Syria war”, Middle East Online, http://www.middle-east-online.com/english/?id=59683, accessed 7/12/13, LLM)</w:t>
      </w:r>
    </w:p>
    <w:p w:rsidR="00205C5F" w:rsidRPr="00696ADB" w:rsidRDefault="00205C5F" w:rsidP="00205C5F">
      <w:pPr>
        <w:rPr>
          <w:rStyle w:val="TitleChar"/>
          <w:rFonts w:ascii="Times New Roman" w:hAnsi="Times New Roman"/>
        </w:rPr>
      </w:pPr>
      <w:r w:rsidRPr="00696ADB">
        <w:rPr>
          <w:rFonts w:ascii="Times New Roman" w:hAnsi="Times New Roman"/>
        </w:rPr>
        <w:t xml:space="preserve">KUWAIT CITY - US Secretary of State John </w:t>
      </w:r>
      <w:r w:rsidRPr="00696ADB">
        <w:rPr>
          <w:rStyle w:val="TitleChar"/>
          <w:rFonts w:ascii="Times New Roman" w:hAnsi="Times New Roman"/>
        </w:rPr>
        <w:t>Kerry will go to the United Arab Emirates on Saturday</w:t>
      </w:r>
      <w:r w:rsidRPr="00696ADB">
        <w:rPr>
          <w:rFonts w:ascii="Times New Roman" w:hAnsi="Times New Roman"/>
        </w:rPr>
        <w:t>, adding a stop to his marathon tour aimed at coordinating support for Syria's rebels, an official said.</w:t>
      </w:r>
      <w:r w:rsidRPr="00696ADB">
        <w:rPr>
          <w:rFonts w:ascii="Times New Roman" w:hAnsi="Times New Roman"/>
          <w:sz w:val="12"/>
        </w:rPr>
        <w:t xml:space="preserve">¶ </w:t>
      </w:r>
      <w:r w:rsidRPr="00696ADB">
        <w:rPr>
          <w:rStyle w:val="TitleChar"/>
          <w:rFonts w:ascii="Times New Roman" w:hAnsi="Times New Roman"/>
        </w:rPr>
        <w:t>Kerry</w:t>
      </w:r>
      <w:r w:rsidRPr="00696ADB">
        <w:rPr>
          <w:rFonts w:ascii="Times New Roman" w:hAnsi="Times New Roman"/>
        </w:rPr>
        <w:t xml:space="preserve">, who arrived in Kuwait on Tuesday evening after a lightning stop in Saudi Arabia, </w:t>
      </w:r>
      <w:r w:rsidRPr="00696ADB">
        <w:rPr>
          <w:rStyle w:val="TitleChar"/>
          <w:rFonts w:ascii="Times New Roman" w:hAnsi="Times New Roman"/>
        </w:rPr>
        <w:t xml:space="preserve">will visit Abu Dhabi to meet Crown Prince Mohammed bin </w:t>
      </w:r>
      <w:proofErr w:type="spellStart"/>
      <w:r w:rsidRPr="00696ADB">
        <w:rPr>
          <w:rStyle w:val="TitleChar"/>
          <w:rFonts w:ascii="Times New Roman" w:hAnsi="Times New Roman"/>
        </w:rPr>
        <w:t>Zayed</w:t>
      </w:r>
      <w:proofErr w:type="spellEnd"/>
      <w:r w:rsidRPr="00696ADB">
        <w:rPr>
          <w:rStyle w:val="TitleChar"/>
          <w:rFonts w:ascii="Times New Roman" w:hAnsi="Times New Roman"/>
        </w:rPr>
        <w:t xml:space="preserve"> Al-</w:t>
      </w:r>
      <w:proofErr w:type="spellStart"/>
      <w:r w:rsidRPr="00696ADB">
        <w:rPr>
          <w:rStyle w:val="TitleChar"/>
          <w:rFonts w:ascii="Times New Roman" w:hAnsi="Times New Roman"/>
        </w:rPr>
        <w:t>Nahayan</w:t>
      </w:r>
      <w:proofErr w:type="spellEnd"/>
      <w:r w:rsidRPr="00696ADB">
        <w:rPr>
          <w:rStyle w:val="TitleChar"/>
          <w:rFonts w:ascii="Times New Roman" w:hAnsi="Times New Roman"/>
        </w:rPr>
        <w:t xml:space="preserve">, State Department spokeswoman Jen </w:t>
      </w:r>
      <w:proofErr w:type="spellStart"/>
      <w:r w:rsidRPr="00696ADB">
        <w:rPr>
          <w:rStyle w:val="TitleChar"/>
          <w:rFonts w:ascii="Times New Roman" w:hAnsi="Times New Roman"/>
        </w:rPr>
        <w:t>Psaki</w:t>
      </w:r>
      <w:proofErr w:type="spellEnd"/>
      <w:r w:rsidRPr="00696ADB">
        <w:rPr>
          <w:rStyle w:val="TitleChar"/>
          <w:rFonts w:ascii="Times New Roman" w:hAnsi="Times New Roman"/>
        </w:rPr>
        <w:t xml:space="preserve"> said</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He has been touring Sunni Arab states, which are mostly opposed to Syrian President Bashar al-Assad, in the wake of</w:t>
      </w:r>
      <w:r w:rsidRPr="00696ADB">
        <w:rPr>
          <w:rFonts w:ascii="Times New Roman" w:hAnsi="Times New Roman"/>
        </w:rPr>
        <w:t xml:space="preserve"> President Barack </w:t>
      </w:r>
      <w:r w:rsidRPr="00696ADB">
        <w:rPr>
          <w:rStyle w:val="TitleChar"/>
          <w:rFonts w:ascii="Times New Roman" w:hAnsi="Times New Roman"/>
        </w:rPr>
        <w:t>Obama's decision to expand US support for the rebels.</w:t>
      </w:r>
      <w:r w:rsidRPr="00696ADB">
        <w:rPr>
          <w:rStyle w:val="TitleChar"/>
          <w:rFonts w:ascii="Times New Roman" w:hAnsi="Times New Roman"/>
          <w:sz w:val="12"/>
        </w:rPr>
        <w:t>¶</w:t>
      </w:r>
      <w:r w:rsidRPr="00696ADB">
        <w:rPr>
          <w:rFonts w:ascii="Times New Roman" w:hAnsi="Times New Roman"/>
          <w:sz w:val="12"/>
        </w:rPr>
        <w:t xml:space="preserve"> </w:t>
      </w:r>
      <w:r w:rsidRPr="00696ADB">
        <w:rPr>
          <w:rFonts w:ascii="Times New Roman" w:hAnsi="Times New Roman"/>
        </w:rPr>
        <w:t xml:space="preserve">The United States took the decision after concluding that Assad defied warnings and used chemical weapons, but </w:t>
      </w:r>
      <w:r w:rsidRPr="00696ADB">
        <w:rPr>
          <w:rStyle w:val="TitleChar"/>
          <w:rFonts w:ascii="Times New Roman" w:hAnsi="Times New Roman"/>
        </w:rPr>
        <w:t>Obama remains wary of a large US involvement in an increasingly sectarian conflict that has claimed nearly 100,000 lives.</w:t>
      </w:r>
      <w:r w:rsidRPr="00696ADB">
        <w:rPr>
          <w:rStyle w:val="TitleChar"/>
          <w:rFonts w:ascii="Times New Roman" w:hAnsi="Times New Roman"/>
          <w:sz w:val="12"/>
        </w:rPr>
        <w:t>¶</w:t>
      </w:r>
      <w:r w:rsidRPr="00696ADB">
        <w:rPr>
          <w:rFonts w:ascii="Times New Roman" w:hAnsi="Times New Roman"/>
          <w:sz w:val="12"/>
        </w:rPr>
        <w:t xml:space="preserve"> </w:t>
      </w:r>
      <w:r w:rsidRPr="00696ADB">
        <w:rPr>
          <w:rStyle w:val="TitleChar"/>
          <w:rFonts w:ascii="Times New Roman" w:hAnsi="Times New Roman"/>
        </w:rPr>
        <w:t>Kerry will stop in Abu Dhabi between visits to Jordan, where he will make his latest attempt to encourage the Middle East peace process</w:t>
      </w:r>
      <w:r w:rsidRPr="00696ADB">
        <w:rPr>
          <w:rFonts w:ascii="Times New Roman" w:hAnsi="Times New Roman"/>
        </w:rPr>
        <w:t>, and the Southeast Asian petro-state of Brunei, where he will attend an Asian conference.</w:t>
      </w:r>
      <w:r w:rsidRPr="00696ADB">
        <w:rPr>
          <w:rFonts w:ascii="Times New Roman" w:hAnsi="Times New Roman"/>
          <w:sz w:val="12"/>
        </w:rPr>
        <w:t xml:space="preserve">¶ </w:t>
      </w:r>
      <w:r w:rsidRPr="00696ADB">
        <w:rPr>
          <w:rStyle w:val="TitleChar"/>
          <w:rFonts w:ascii="Times New Roman" w:hAnsi="Times New Roman"/>
        </w:rPr>
        <w:t>He is likely to hold tense talks</w:t>
      </w:r>
      <w:r w:rsidRPr="00696ADB">
        <w:rPr>
          <w:rFonts w:ascii="Times New Roman" w:hAnsi="Times New Roman"/>
        </w:rPr>
        <w:t xml:space="preserve"> in Brunei </w:t>
      </w:r>
      <w:r w:rsidRPr="00696ADB">
        <w:rPr>
          <w:rStyle w:val="TitleChar"/>
          <w:rFonts w:ascii="Times New Roman" w:hAnsi="Times New Roman"/>
        </w:rPr>
        <w:t>with Russian Foreign Minister</w:t>
      </w:r>
      <w:r w:rsidRPr="00696ADB">
        <w:rPr>
          <w:rFonts w:ascii="Times New Roman" w:hAnsi="Times New Roman"/>
        </w:rPr>
        <w:t xml:space="preserve"> Sergei </w:t>
      </w:r>
      <w:proofErr w:type="spellStart"/>
      <w:r w:rsidRPr="00696ADB">
        <w:rPr>
          <w:rFonts w:ascii="Times New Roman" w:hAnsi="Times New Roman"/>
        </w:rPr>
        <w:t>Lavrov</w:t>
      </w:r>
      <w:proofErr w:type="spellEnd"/>
      <w:r w:rsidRPr="00696ADB">
        <w:rPr>
          <w:rFonts w:ascii="Times New Roman" w:hAnsi="Times New Roman"/>
        </w:rPr>
        <w:t xml:space="preserve">. </w:t>
      </w:r>
      <w:r w:rsidRPr="00696ADB">
        <w:rPr>
          <w:rStyle w:val="TitleChar"/>
          <w:rFonts w:ascii="Times New Roman" w:hAnsi="Times New Roman"/>
        </w:rPr>
        <w:t>Russia is a key supporter of Assad and has entered a new showdown with Washington after</w:t>
      </w:r>
      <w:r w:rsidRPr="00696ADB">
        <w:rPr>
          <w:rFonts w:ascii="Times New Roman" w:hAnsi="Times New Roman"/>
        </w:rPr>
        <w:t xml:space="preserve"> Edward </w:t>
      </w:r>
      <w:r w:rsidRPr="00696ADB">
        <w:rPr>
          <w:rStyle w:val="TitleChar"/>
          <w:rFonts w:ascii="Times New Roman" w:hAnsi="Times New Roman"/>
        </w:rPr>
        <w:t>Snowden</w:t>
      </w:r>
      <w:r w:rsidRPr="00696ADB">
        <w:rPr>
          <w:rFonts w:ascii="Times New Roman" w:hAnsi="Times New Roman"/>
        </w:rPr>
        <w:t>, a former contractor who leaked details of US surveillance, flew to Moscow in hopes of reaching asylum in Latin America.</w:t>
      </w:r>
      <w:r w:rsidRPr="00696ADB">
        <w:rPr>
          <w:rFonts w:ascii="Times New Roman" w:hAnsi="Times New Roman"/>
          <w:sz w:val="12"/>
        </w:rPr>
        <w:t xml:space="preserve">¶ </w:t>
      </w:r>
      <w:r w:rsidRPr="00696ADB">
        <w:rPr>
          <w:rFonts w:ascii="Times New Roman" w:hAnsi="Times New Roman"/>
        </w:rPr>
        <w:t xml:space="preserve">During his trip, </w:t>
      </w:r>
      <w:r w:rsidRPr="00696ADB">
        <w:rPr>
          <w:rStyle w:val="TitleChar"/>
          <w:rFonts w:ascii="Times New Roman" w:hAnsi="Times New Roman"/>
        </w:rPr>
        <w:t>Kerry also visited Qatar, a top supporter of the Syrian rebels, and India, where he pledged a new effort to build relations between the world's two largest democracies.</w:t>
      </w:r>
      <w:r w:rsidRPr="00696ADB">
        <w:rPr>
          <w:rStyle w:val="TitleChar"/>
          <w:rFonts w:ascii="Times New Roman" w:hAnsi="Times New Roman"/>
          <w:sz w:val="12"/>
        </w:rPr>
        <w:t>¶</w:t>
      </w:r>
      <w:r w:rsidRPr="00696ADB">
        <w:rPr>
          <w:rFonts w:ascii="Times New Roman" w:hAnsi="Times New Roman"/>
          <w:sz w:val="12"/>
        </w:rPr>
        <w:t xml:space="preserve"> </w:t>
      </w:r>
      <w:r w:rsidRPr="00696ADB">
        <w:rPr>
          <w:rFonts w:ascii="Times New Roman" w:hAnsi="Times New Roman"/>
        </w:rPr>
        <w:t>The Abu Dhabi crown prince visited Washington in April, where he spoke to Obama about the Syrian crisis.</w:t>
      </w:r>
      <w:r w:rsidRPr="00696ADB">
        <w:rPr>
          <w:rFonts w:ascii="Times New Roman" w:hAnsi="Times New Roman"/>
          <w:sz w:val="12"/>
        </w:rPr>
        <w:t xml:space="preserve">¶ </w:t>
      </w:r>
      <w:r w:rsidRPr="00696ADB">
        <w:rPr>
          <w:rStyle w:val="TitleChar"/>
          <w:rFonts w:ascii="Times New Roman" w:hAnsi="Times New Roman"/>
        </w:rPr>
        <w:t>Saudi Arabia on Tuesday pressed for global action to end Syrian President Bashar al-Assad's regime, telling US Secretary of State John Kerry that the civil war had turned into "genocide".</w:t>
      </w:r>
      <w:r w:rsidRPr="00696ADB">
        <w:rPr>
          <w:rStyle w:val="TitleChar"/>
          <w:rFonts w:ascii="Times New Roman" w:hAnsi="Times New Roman"/>
          <w:sz w:val="12"/>
        </w:rPr>
        <w:t>¶</w:t>
      </w:r>
      <w:r w:rsidRPr="00696ADB">
        <w:rPr>
          <w:rFonts w:ascii="Times New Roman" w:hAnsi="Times New Roman"/>
          <w:sz w:val="12"/>
        </w:rPr>
        <w:t xml:space="preserve"> </w:t>
      </w:r>
      <w:r w:rsidRPr="00696ADB">
        <w:rPr>
          <w:rFonts w:ascii="Times New Roman" w:hAnsi="Times New Roman"/>
        </w:rPr>
        <w:t xml:space="preserve">Saudi Foreign Minister Prince Saud al-Faisal told Kerry that Assad, a secular leader who belongs to the heterodox </w:t>
      </w:r>
      <w:proofErr w:type="spellStart"/>
      <w:r w:rsidRPr="00696ADB">
        <w:rPr>
          <w:rFonts w:ascii="Times New Roman" w:hAnsi="Times New Roman"/>
        </w:rPr>
        <w:t>Alawite</w:t>
      </w:r>
      <w:proofErr w:type="spellEnd"/>
      <w:r w:rsidRPr="00696ADB">
        <w:rPr>
          <w:rFonts w:ascii="Times New Roman" w:hAnsi="Times New Roman"/>
        </w:rPr>
        <w:t xml:space="preserve"> sect, has waged "unprecedented genocide" through the more than two-year conflict that has claimed nearly 100,000 lives.</w:t>
      </w:r>
      <w:r w:rsidRPr="00696ADB">
        <w:rPr>
          <w:rFonts w:ascii="Times New Roman" w:hAnsi="Times New Roman"/>
          <w:sz w:val="12"/>
        </w:rPr>
        <w:t xml:space="preserve">¶ </w:t>
      </w:r>
      <w:r w:rsidRPr="00696ADB">
        <w:rPr>
          <w:rStyle w:val="TitleChar"/>
          <w:rFonts w:ascii="Times New Roman" w:hAnsi="Times New Roman"/>
        </w:rPr>
        <w:t>"The kingdom demands a clear, unequivocal international resolution that bans any sort of weapons support for the Syrian regime and declares null and void the legitimacy of that regime</w:t>
      </w:r>
      <w:r w:rsidRPr="00696ADB">
        <w:rPr>
          <w:rFonts w:ascii="Times New Roman" w:hAnsi="Times New Roman"/>
        </w:rPr>
        <w:t>," Faisal said at a joint news conference.</w:t>
      </w:r>
      <w:r w:rsidRPr="00696ADB">
        <w:rPr>
          <w:rFonts w:ascii="Times New Roman" w:hAnsi="Times New Roman"/>
          <w:sz w:val="12"/>
        </w:rPr>
        <w:t xml:space="preserve">¶ </w:t>
      </w:r>
      <w:r w:rsidRPr="00696ADB">
        <w:rPr>
          <w:rFonts w:ascii="Times New Roman" w:hAnsi="Times New Roman"/>
        </w:rPr>
        <w:t>"The regime's illegitimacy eliminates any possibility of it being part of any arrangement or playing any role whatsoever in shaping the present and future," he said.</w:t>
      </w:r>
      <w:r w:rsidRPr="00696ADB">
        <w:rPr>
          <w:rFonts w:ascii="Times New Roman" w:hAnsi="Times New Roman"/>
          <w:sz w:val="12"/>
        </w:rPr>
        <w:t xml:space="preserve">¶ </w:t>
      </w:r>
      <w:r w:rsidRPr="00696ADB">
        <w:rPr>
          <w:rStyle w:val="TitleChar"/>
          <w:rFonts w:ascii="Times New Roman" w:hAnsi="Times New Roman"/>
        </w:rPr>
        <w:t>Faisal also voiced dismay at the role of Iran, which has poured assistance to Assad to save its main Arab ally. Hezbollah, the Lebanese Shiite Muslim backed by Iran, has increasingly fought alongside government forces in Syria.</w:t>
      </w:r>
      <w:r w:rsidRPr="00696ADB">
        <w:rPr>
          <w:rStyle w:val="TitleChar"/>
          <w:rFonts w:ascii="Times New Roman" w:hAnsi="Times New Roman"/>
          <w:sz w:val="12"/>
        </w:rPr>
        <w:t>¶</w:t>
      </w:r>
      <w:r w:rsidRPr="00696ADB">
        <w:rPr>
          <w:rFonts w:ascii="Times New Roman" w:hAnsi="Times New Roman"/>
          <w:sz w:val="12"/>
        </w:rPr>
        <w:t xml:space="preserve"> </w:t>
      </w:r>
      <w:r w:rsidRPr="00696ADB">
        <w:rPr>
          <w:rFonts w:ascii="Times New Roman" w:hAnsi="Times New Roman"/>
        </w:rPr>
        <w:t>"Along with the regime's genocide against its own people, this adds an even deadlier element in the form of an all-out foreign invasion," Faisal said of Iran's role.</w:t>
      </w:r>
      <w:r w:rsidRPr="00696ADB">
        <w:rPr>
          <w:rFonts w:ascii="Times New Roman" w:hAnsi="Times New Roman"/>
          <w:sz w:val="12"/>
        </w:rPr>
        <w:t xml:space="preserve">¶ </w:t>
      </w:r>
      <w:r w:rsidRPr="00696ADB">
        <w:rPr>
          <w:rStyle w:val="TitleChar"/>
          <w:rFonts w:ascii="Times New Roman" w:hAnsi="Times New Roman"/>
        </w:rPr>
        <w:t>Despite Faisal's stance, Kerry said that the United States supported an agreement last year in Geneva that would create a transitional government that includes both the rebels and regime, although not Assad himself.</w:t>
      </w:r>
      <w:r w:rsidRPr="00696ADB">
        <w:rPr>
          <w:rStyle w:val="TitleChar"/>
          <w:rFonts w:ascii="Times New Roman" w:hAnsi="Times New Roman"/>
          <w:sz w:val="12"/>
        </w:rPr>
        <w:t>¶</w:t>
      </w:r>
      <w:r w:rsidRPr="00696ADB">
        <w:rPr>
          <w:rFonts w:ascii="Times New Roman" w:hAnsi="Times New Roman"/>
          <w:sz w:val="12"/>
        </w:rPr>
        <w:t xml:space="preserve"> </w:t>
      </w:r>
      <w:r w:rsidRPr="00696ADB">
        <w:rPr>
          <w:rFonts w:ascii="Times New Roman" w:hAnsi="Times New Roman"/>
        </w:rPr>
        <w:t xml:space="preserve">"We believe that the </w:t>
      </w:r>
      <w:r w:rsidRPr="00696ADB">
        <w:rPr>
          <w:rStyle w:val="TitleChar"/>
          <w:rFonts w:ascii="Times New Roman" w:hAnsi="Times New Roman"/>
        </w:rPr>
        <w:t>best solution is a political solution in which the people of Syria have an opportunity to be able to make a choice about their future</w:t>
      </w:r>
      <w:r w:rsidRPr="00696ADB">
        <w:rPr>
          <w:rFonts w:ascii="Times New Roman" w:hAnsi="Times New Roman"/>
        </w:rPr>
        <w:t>," Kerry said.</w:t>
      </w:r>
      <w:r w:rsidRPr="00696ADB">
        <w:rPr>
          <w:rFonts w:ascii="Times New Roman" w:hAnsi="Times New Roman"/>
          <w:sz w:val="12"/>
        </w:rPr>
        <w:t xml:space="preserve">¶ </w:t>
      </w:r>
      <w:r w:rsidRPr="00696ADB">
        <w:rPr>
          <w:rFonts w:ascii="Times New Roman" w:hAnsi="Times New Roman"/>
        </w:rPr>
        <w:t xml:space="preserve">"We believe that </w:t>
      </w:r>
      <w:r w:rsidRPr="00696ADB">
        <w:rPr>
          <w:rStyle w:val="TitleChar"/>
          <w:rFonts w:ascii="Times New Roman" w:hAnsi="Times New Roman"/>
        </w:rPr>
        <w:t>every minority can be respected, there can be diversity and pluralism and that the people can do so in a climate of peace,"</w:t>
      </w:r>
      <w:r w:rsidRPr="00696ADB">
        <w:rPr>
          <w:rFonts w:ascii="Times New Roman" w:hAnsi="Times New Roman"/>
        </w:rPr>
        <w:t xml:space="preserve"> he said.</w:t>
      </w:r>
      <w:r w:rsidRPr="00696ADB">
        <w:rPr>
          <w:rFonts w:ascii="Times New Roman" w:hAnsi="Times New Roman"/>
          <w:sz w:val="12"/>
        </w:rPr>
        <w:t xml:space="preserve">¶ </w:t>
      </w:r>
      <w:r w:rsidRPr="00696ADB">
        <w:rPr>
          <w:rStyle w:val="TitleChar"/>
          <w:rFonts w:ascii="Times New Roman" w:hAnsi="Times New Roman"/>
        </w:rPr>
        <w:t>Saudi Arabia</w:t>
      </w:r>
      <w:r w:rsidRPr="00696ADB">
        <w:rPr>
          <w:rFonts w:ascii="Times New Roman" w:hAnsi="Times New Roman"/>
        </w:rPr>
        <w:t xml:space="preserve">, while a longstanding US ally, </w:t>
      </w:r>
      <w:r w:rsidRPr="00696ADB">
        <w:rPr>
          <w:rStyle w:val="TitleChar"/>
          <w:rFonts w:ascii="Times New Roman" w:hAnsi="Times New Roman"/>
        </w:rPr>
        <w:t>practices a puritanical form of Wahhabi Islam. US officials have in the past voiced concern about money from Gulf Arabs funding Sunni hardliners in Afghanistan, Pakistan and elsewhere.</w:t>
      </w:r>
      <w:r w:rsidRPr="00696ADB">
        <w:rPr>
          <w:rStyle w:val="TitleChar"/>
          <w:rFonts w:ascii="Times New Roman" w:hAnsi="Times New Roman"/>
          <w:sz w:val="12"/>
        </w:rPr>
        <w:t>¶</w:t>
      </w:r>
      <w:r w:rsidRPr="00696ADB">
        <w:rPr>
          <w:rFonts w:ascii="Times New Roman" w:hAnsi="Times New Roman"/>
          <w:sz w:val="12"/>
        </w:rPr>
        <w:t xml:space="preserve"> </w:t>
      </w:r>
      <w:r w:rsidRPr="00696ADB">
        <w:rPr>
          <w:rStyle w:val="TitleChar"/>
          <w:rFonts w:ascii="Times New Roman" w:hAnsi="Times New Roman"/>
        </w:rPr>
        <w:t xml:space="preserve">Kerry also paid his day trip to Jeddah to compare notes on the Middle East peace process -- one of his key priorities -- and on the chaotic politics of Egypt, where Saudi Arabia is considered to hold key influence.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That solves the conflict—international actors are driving Sunni/Shiite war</w:t>
      </w:r>
    </w:p>
    <w:p w:rsidR="00205C5F" w:rsidRPr="00696ADB" w:rsidRDefault="00205C5F" w:rsidP="00205C5F">
      <w:pPr>
        <w:rPr>
          <w:rFonts w:ascii="Times New Roman" w:hAnsi="Times New Roman"/>
        </w:rPr>
      </w:pPr>
      <w:r w:rsidRPr="00696ADB">
        <w:rPr>
          <w:rStyle w:val="StyleStyleBold12pt"/>
          <w:rFonts w:ascii="Times New Roman" w:hAnsi="Times New Roman"/>
        </w:rPr>
        <w:t>Fisk 6-16</w:t>
      </w:r>
      <w:r w:rsidRPr="00696ADB">
        <w:rPr>
          <w:rFonts w:ascii="Times New Roman" w:hAnsi="Times New Roman"/>
        </w:rPr>
        <w:t xml:space="preserve"> (Robert Fisk, Robert Fisk is a multiple award-winning journalist on the Middle East, based in Beirut., Iran to send 4,000 troops to aid President Assad forces in Syria, http://www.independent.co.uk/news/world/middle-east/iran-to-send-4000-troops-to-aid-president-assad-forces-in-syria-8660358.html//, accessed 7/12/13, LLM)</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Style w:val="TitleChar"/>
          <w:rFonts w:ascii="Times New Roman" w:hAnsi="Times New Roman"/>
        </w:rPr>
        <w:t>Washington’s decision to arm Syria’s Sunni Muslim rebels has plunged America into the great Sunni-Shia conflict of the Islamic Middle East</w:t>
      </w:r>
      <w:r w:rsidRPr="00696ADB">
        <w:rPr>
          <w:rFonts w:ascii="Times New Roman" w:hAnsi="Times New Roman"/>
        </w:rPr>
        <w:t>, entering a struggle that now dwarfs the Arab revolutions which overthrew dictatorships across the region.</w:t>
      </w:r>
      <w:r w:rsidRPr="00696ADB">
        <w:rPr>
          <w:rFonts w:ascii="Times New Roman" w:hAnsi="Times New Roman"/>
          <w:sz w:val="12"/>
        </w:rPr>
        <w:t xml:space="preserve">¶ </w:t>
      </w:r>
      <w:r w:rsidRPr="00696ADB">
        <w:rPr>
          <w:rFonts w:ascii="Times New Roman" w:hAnsi="Times New Roman"/>
        </w:rPr>
        <w:t xml:space="preserve">For the first time, </w:t>
      </w:r>
      <w:r w:rsidRPr="00696ADB">
        <w:rPr>
          <w:rStyle w:val="TitleChar"/>
          <w:rFonts w:ascii="Times New Roman" w:hAnsi="Times New Roman"/>
        </w:rPr>
        <w:t>all of America’s ‘friends’ in the region are Sunni Muslims and all of its enemies are Shiites. Breaking all President Barack Obama’s rules of disengagement, the US is now fully engaged on the side of armed groups</w:t>
      </w:r>
      <w:r w:rsidRPr="00696ADB">
        <w:rPr>
          <w:rFonts w:ascii="Times New Roman" w:hAnsi="Times New Roman"/>
        </w:rPr>
        <w:t xml:space="preserve"> which include the most extreme Sunni Islamist movements in the Middle East.</w:t>
      </w:r>
      <w:r w:rsidRPr="00696ADB">
        <w:rPr>
          <w:rFonts w:ascii="Times New Roman" w:hAnsi="Times New Roman"/>
          <w:sz w:val="12"/>
        </w:rPr>
        <w:t xml:space="preserve">¶ </w:t>
      </w:r>
      <w:r w:rsidRPr="00696ADB">
        <w:rPr>
          <w:rFonts w:ascii="Times New Roman" w:hAnsi="Times New Roman"/>
        </w:rPr>
        <w:t xml:space="preserve">The Independent on Sunday has learned that </w:t>
      </w:r>
      <w:r w:rsidRPr="00696ADB">
        <w:rPr>
          <w:rStyle w:val="TitleChar"/>
          <w:rFonts w:ascii="Times New Roman" w:hAnsi="Times New Roman"/>
        </w:rPr>
        <w:t>a military decision has been taken in Iran</w:t>
      </w:r>
      <w:r w:rsidRPr="00696ADB">
        <w:rPr>
          <w:rFonts w:ascii="Times New Roman" w:hAnsi="Times New Roman"/>
        </w:rPr>
        <w:t xml:space="preserve"> – even before last week’s presidential election – to </w:t>
      </w:r>
      <w:r w:rsidRPr="00696ADB">
        <w:rPr>
          <w:rStyle w:val="TitleChar"/>
          <w:rFonts w:ascii="Times New Roman" w:hAnsi="Times New Roman"/>
        </w:rPr>
        <w:t>send a first contingent of 4,000 Iranian Revolutionary Guards to Syria to support President Bashar al-Assad’s forces against the largely Sunni rebellion</w:t>
      </w:r>
      <w:r w:rsidRPr="00696ADB">
        <w:rPr>
          <w:rFonts w:ascii="Times New Roman" w:hAnsi="Times New Roman"/>
        </w:rPr>
        <w:t xml:space="preserve"> that has cost almost 100,000 lives in just over two years. </w:t>
      </w:r>
      <w:r w:rsidRPr="00696ADB">
        <w:rPr>
          <w:rStyle w:val="TitleChar"/>
          <w:rFonts w:ascii="Times New Roman" w:hAnsi="Times New Roman"/>
        </w:rPr>
        <w:t>Iran is now fully committed to preserving Assad’s regime</w:t>
      </w:r>
      <w:r w:rsidRPr="00696ADB">
        <w:rPr>
          <w:rFonts w:ascii="Times New Roman" w:hAnsi="Times New Roman"/>
        </w:rPr>
        <w:t xml:space="preserve">, according to pro-Iranian sources which have been deeply involved in the Islamic Republic’s security, </w:t>
      </w:r>
      <w:r w:rsidRPr="00696ADB">
        <w:rPr>
          <w:rStyle w:val="TitleChar"/>
          <w:rFonts w:ascii="Times New Roman" w:hAnsi="Times New Roman"/>
        </w:rPr>
        <w:t xml:space="preserve">even to the extent of proposing to open up a new ‘Syrian’ </w:t>
      </w:r>
      <w:r w:rsidRPr="00696ADB">
        <w:rPr>
          <w:rStyle w:val="TitleChar"/>
          <w:rFonts w:ascii="Times New Roman" w:hAnsi="Times New Roman"/>
        </w:rPr>
        <w:lastRenderedPageBreak/>
        <w:t>front on the Golan Heights against Israel.</w:t>
      </w:r>
      <w:r w:rsidRPr="00696ADB">
        <w:rPr>
          <w:rStyle w:val="TitleChar"/>
          <w:rFonts w:ascii="Times New Roman" w:hAnsi="Times New Roman"/>
          <w:sz w:val="12"/>
        </w:rPr>
        <w:t>¶</w:t>
      </w:r>
      <w:r w:rsidRPr="00696ADB">
        <w:rPr>
          <w:rFonts w:ascii="Times New Roman" w:hAnsi="Times New Roman"/>
          <w:sz w:val="12"/>
        </w:rPr>
        <w:t xml:space="preserve"> </w:t>
      </w:r>
      <w:r w:rsidRPr="00696ADB">
        <w:rPr>
          <w:rFonts w:ascii="Times New Roman" w:hAnsi="Times New Roman"/>
        </w:rPr>
        <w:t xml:space="preserve">In years to come, historians will ask how America – after its defeat in Iraq and its humiliating withdrawal from Afghanistan scheduled for 2014 – could have so blithely aligned itself with one side in a titanic Islamic struggle stretching back to the seventh century death of the Prophet Mohamed. </w:t>
      </w:r>
      <w:r w:rsidRPr="00696ADB">
        <w:rPr>
          <w:rStyle w:val="TitleChar"/>
          <w:rFonts w:ascii="Times New Roman" w:hAnsi="Times New Roman"/>
        </w:rPr>
        <w:t xml:space="preserve">The profound effects of this great schism, between Sunnis who believe that the father of Mohamed’s wife was the new caliph of the Muslim world and Shias who regard his son in law Ali as his rightful successor – a seventh century battle swamped in blood around the present-day Iraqi cities of Najaf and </w:t>
      </w:r>
      <w:proofErr w:type="spellStart"/>
      <w:r w:rsidRPr="00696ADB">
        <w:rPr>
          <w:rStyle w:val="TitleChar"/>
          <w:rFonts w:ascii="Times New Roman" w:hAnsi="Times New Roman"/>
        </w:rPr>
        <w:t>Kerbala</w:t>
      </w:r>
      <w:proofErr w:type="spellEnd"/>
      <w:r w:rsidRPr="00696ADB">
        <w:rPr>
          <w:rStyle w:val="TitleChar"/>
          <w:rFonts w:ascii="Times New Roman" w:hAnsi="Times New Roman"/>
        </w:rPr>
        <w:t xml:space="preserve"> – continue across the region to this day</w:t>
      </w:r>
      <w:r w:rsidRPr="00696ADB">
        <w:rPr>
          <w:rFonts w:ascii="Times New Roman" w:hAnsi="Times New Roman"/>
        </w:rPr>
        <w:t>. A 17th century Archbishop of Canterbury, George Abbott, compared this Muslim conflict to that between “Papists and Protestants”.</w:t>
      </w:r>
      <w:r w:rsidRPr="00696ADB">
        <w:rPr>
          <w:rFonts w:ascii="Times New Roman" w:hAnsi="Times New Roman"/>
          <w:sz w:val="12"/>
        </w:rPr>
        <w:t xml:space="preserve">¶ </w:t>
      </w:r>
      <w:r w:rsidRPr="00696ADB">
        <w:rPr>
          <w:rFonts w:ascii="Times New Roman" w:hAnsi="Times New Roman"/>
        </w:rPr>
        <w:t xml:space="preserve">America’s alliance now includes the wealthiest states of the Arab Gulf, the vast Sunni territories between Egypt and Morocco, as well as Turkey and the fragile British-created monarchy in Jordan. </w:t>
      </w:r>
      <w:r w:rsidRPr="00696ADB">
        <w:rPr>
          <w:rStyle w:val="TitleChar"/>
          <w:rFonts w:ascii="Times New Roman" w:hAnsi="Times New Roman"/>
        </w:rPr>
        <w:t>King</w:t>
      </w:r>
      <w:r w:rsidRPr="00696ADB">
        <w:rPr>
          <w:rFonts w:ascii="Times New Roman" w:hAnsi="Times New Roman"/>
        </w:rPr>
        <w:t xml:space="preserve"> Abdullah </w:t>
      </w:r>
      <w:r w:rsidRPr="00696ADB">
        <w:rPr>
          <w:rStyle w:val="TitleChar"/>
          <w:rFonts w:ascii="Times New Roman" w:hAnsi="Times New Roman"/>
        </w:rPr>
        <w:t xml:space="preserve">of Jordan – flooded, like so many </w:t>
      </w:r>
      <w:proofErr w:type="spellStart"/>
      <w:r w:rsidRPr="00696ADB">
        <w:rPr>
          <w:rStyle w:val="TitleChar"/>
          <w:rFonts w:ascii="Times New Roman" w:hAnsi="Times New Roman"/>
        </w:rPr>
        <w:t>neighbouring</w:t>
      </w:r>
      <w:proofErr w:type="spellEnd"/>
      <w:r w:rsidRPr="00696ADB">
        <w:rPr>
          <w:rStyle w:val="TitleChar"/>
          <w:rFonts w:ascii="Times New Roman" w:hAnsi="Times New Roman"/>
        </w:rPr>
        <w:t xml:space="preserve"> nations, by hundreds of thousands of Syrian refugees – may also now find himself at the fulcrum of the Syrian battle. Up to 3,000 American ‘advisers’ are now believed to be in Jordan, and the creation of a southern Syria ‘no-fly zone’ – opposed by Syrian-controlled anti-aircraft batteries – will turn a crisis into a ‘hot’ war. So much for America’s ‘friends’</w:t>
      </w:r>
      <w:r w:rsidRPr="00696ADB">
        <w:rPr>
          <w:rFonts w:ascii="Times New Roman" w:hAnsi="Times New Roman"/>
        </w:rPr>
        <w:t>.</w:t>
      </w:r>
      <w:r w:rsidRPr="00696ADB">
        <w:rPr>
          <w:rFonts w:ascii="Times New Roman" w:hAnsi="Times New Roman"/>
          <w:sz w:val="12"/>
        </w:rPr>
        <w:t xml:space="preserve">¶ </w:t>
      </w:r>
      <w:proofErr w:type="gramStart"/>
      <w:r w:rsidRPr="00696ADB">
        <w:rPr>
          <w:rStyle w:val="TitleChar"/>
          <w:rFonts w:ascii="Times New Roman" w:hAnsi="Times New Roman"/>
        </w:rPr>
        <w:t>Its</w:t>
      </w:r>
      <w:proofErr w:type="gramEnd"/>
      <w:r w:rsidRPr="00696ADB">
        <w:rPr>
          <w:rStyle w:val="TitleChar"/>
          <w:rFonts w:ascii="Times New Roman" w:hAnsi="Times New Roman"/>
        </w:rPr>
        <w:t xml:space="preserve"> enemies include</w:t>
      </w:r>
      <w:r w:rsidRPr="00696ADB">
        <w:rPr>
          <w:rFonts w:ascii="Times New Roman" w:hAnsi="Times New Roman"/>
        </w:rPr>
        <w:t xml:space="preserve"> the Lebanese </w:t>
      </w:r>
      <w:proofErr w:type="spellStart"/>
      <w:r w:rsidRPr="00696ADB">
        <w:rPr>
          <w:rStyle w:val="TitleChar"/>
          <w:rFonts w:ascii="Times New Roman" w:hAnsi="Times New Roman"/>
        </w:rPr>
        <w:t>Hizballah</w:t>
      </w:r>
      <w:proofErr w:type="spellEnd"/>
      <w:r w:rsidRPr="00696ADB">
        <w:rPr>
          <w:rStyle w:val="TitleChar"/>
          <w:rFonts w:ascii="Times New Roman" w:hAnsi="Times New Roman"/>
        </w:rPr>
        <w:t>,</w:t>
      </w:r>
      <w:r w:rsidRPr="00696ADB">
        <w:rPr>
          <w:rFonts w:ascii="Times New Roman" w:hAnsi="Times New Roman"/>
        </w:rPr>
        <w:t xml:space="preserve"> the </w:t>
      </w:r>
      <w:proofErr w:type="spellStart"/>
      <w:r w:rsidRPr="00696ADB">
        <w:rPr>
          <w:rFonts w:ascii="Times New Roman" w:hAnsi="Times New Roman"/>
        </w:rPr>
        <w:t>Alawite</w:t>
      </w:r>
      <w:proofErr w:type="spellEnd"/>
      <w:r w:rsidRPr="00696ADB">
        <w:rPr>
          <w:rFonts w:ascii="Times New Roman" w:hAnsi="Times New Roman"/>
        </w:rPr>
        <w:t xml:space="preserve"> </w:t>
      </w:r>
      <w:r w:rsidRPr="00696ADB">
        <w:rPr>
          <w:rStyle w:val="TitleChar"/>
          <w:rFonts w:ascii="Times New Roman" w:hAnsi="Times New Roman"/>
        </w:rPr>
        <w:t>Shiite regime</w:t>
      </w:r>
      <w:r w:rsidRPr="00696ADB">
        <w:rPr>
          <w:rFonts w:ascii="Times New Roman" w:hAnsi="Times New Roman"/>
        </w:rPr>
        <w:t xml:space="preserve"> in Damascus </w:t>
      </w:r>
      <w:r w:rsidRPr="00696ADB">
        <w:rPr>
          <w:rStyle w:val="TitleChar"/>
          <w:rFonts w:ascii="Times New Roman" w:hAnsi="Times New Roman"/>
        </w:rPr>
        <w:t>and</w:t>
      </w:r>
      <w:r w:rsidRPr="00696ADB">
        <w:rPr>
          <w:rFonts w:ascii="Times New Roman" w:hAnsi="Times New Roman"/>
        </w:rPr>
        <w:t xml:space="preserve">, of course, </w:t>
      </w:r>
      <w:r w:rsidRPr="00696ADB">
        <w:rPr>
          <w:rStyle w:val="TitleChar"/>
          <w:rFonts w:ascii="Times New Roman" w:hAnsi="Times New Roman"/>
        </w:rPr>
        <w:t>Iran</w:t>
      </w:r>
      <w:r w:rsidRPr="00696ADB">
        <w:rPr>
          <w:rFonts w:ascii="Times New Roman" w:hAnsi="Times New Roman"/>
        </w:rPr>
        <w:t xml:space="preserve">. </w:t>
      </w:r>
      <w:r w:rsidRPr="00696ADB">
        <w:rPr>
          <w:rStyle w:val="TitleChar"/>
          <w:rFonts w:ascii="Times New Roman" w:hAnsi="Times New Roman"/>
        </w:rPr>
        <w:t>And Iraq</w:t>
      </w:r>
      <w:r w:rsidRPr="00696ADB">
        <w:rPr>
          <w:rFonts w:ascii="Times New Roman" w:hAnsi="Times New Roman"/>
        </w:rPr>
        <w:t xml:space="preserve">, a largely Shiite nation which America ‘liberated’ from Saddam Hussein’s Sunni minority in the hope of balancing the Shiite power of Iran, has – against all US predictions – </w:t>
      </w:r>
      <w:r w:rsidRPr="00696ADB">
        <w:rPr>
          <w:rStyle w:val="TitleChar"/>
          <w:rFonts w:ascii="Times New Roman" w:hAnsi="Times New Roman"/>
        </w:rPr>
        <w:t xml:space="preserve">itself now largely fallen under Tehran’s influence and power. Iraqi Shiites as well as </w:t>
      </w:r>
      <w:proofErr w:type="spellStart"/>
      <w:r w:rsidRPr="00696ADB">
        <w:rPr>
          <w:rStyle w:val="TitleChar"/>
          <w:rFonts w:ascii="Times New Roman" w:hAnsi="Times New Roman"/>
        </w:rPr>
        <w:t>Hizballah</w:t>
      </w:r>
      <w:proofErr w:type="spellEnd"/>
      <w:r w:rsidRPr="00696ADB">
        <w:rPr>
          <w:rStyle w:val="TitleChar"/>
          <w:rFonts w:ascii="Times New Roman" w:hAnsi="Times New Roman"/>
        </w:rPr>
        <w:t xml:space="preserve"> members, have both fought alongside Assad’s forces.</w:t>
      </w:r>
      <w:r w:rsidRPr="00696ADB">
        <w:rPr>
          <w:rFonts w:ascii="Times New Roman" w:hAnsi="Times New Roman"/>
          <w:sz w:val="12"/>
        </w:rPr>
        <w:t xml:space="preserve">¶ </w:t>
      </w:r>
      <w:r w:rsidRPr="00696ADB">
        <w:rPr>
          <w:rStyle w:val="TitleChar"/>
          <w:rFonts w:ascii="Times New Roman" w:hAnsi="Times New Roman"/>
        </w:rPr>
        <w:t>Washington’s excuse for its new Middle East adventure</w:t>
      </w:r>
      <w:r w:rsidRPr="00696ADB">
        <w:rPr>
          <w:rFonts w:ascii="Times New Roman" w:hAnsi="Times New Roman"/>
        </w:rPr>
        <w:t xml:space="preserve"> – that it must arm Assad’s enemies because the Damascus regime has used </w:t>
      </w:r>
      <w:proofErr w:type="spellStart"/>
      <w:r w:rsidRPr="00696ADB">
        <w:rPr>
          <w:rFonts w:ascii="Times New Roman" w:hAnsi="Times New Roman"/>
        </w:rPr>
        <w:t>sarin</w:t>
      </w:r>
      <w:proofErr w:type="spellEnd"/>
      <w:r w:rsidRPr="00696ADB">
        <w:rPr>
          <w:rFonts w:ascii="Times New Roman" w:hAnsi="Times New Roman"/>
        </w:rPr>
        <w:t xml:space="preserve"> gas against them – </w:t>
      </w:r>
      <w:r w:rsidRPr="00696ADB">
        <w:rPr>
          <w:rStyle w:val="TitleChar"/>
          <w:rFonts w:ascii="Times New Roman" w:hAnsi="Times New Roman"/>
        </w:rPr>
        <w:t>convinces no-one in the Middle East. Final proof of the use of gas by either side in Syria remains almost as nebulous as President George W. Bush’s claim that Saddam’s Iraq possessed weapons of mass destruction.</w:t>
      </w:r>
      <w:r w:rsidRPr="00696ADB">
        <w:rPr>
          <w:rStyle w:val="TitleChar"/>
          <w:rFonts w:ascii="Times New Roman" w:hAnsi="Times New Roman"/>
          <w:sz w:val="12"/>
        </w:rPr>
        <w:t>¶</w:t>
      </w:r>
      <w:r w:rsidRPr="00696ADB">
        <w:rPr>
          <w:rFonts w:ascii="Times New Roman" w:hAnsi="Times New Roman"/>
          <w:sz w:val="12"/>
        </w:rPr>
        <w:t xml:space="preserve"> </w:t>
      </w:r>
      <w:proofErr w:type="gramStart"/>
      <w:r w:rsidRPr="00696ADB">
        <w:rPr>
          <w:rFonts w:ascii="Times New Roman" w:hAnsi="Times New Roman"/>
        </w:rPr>
        <w:t>For</w:t>
      </w:r>
      <w:proofErr w:type="gramEnd"/>
      <w:r w:rsidRPr="00696ADB">
        <w:rPr>
          <w:rFonts w:ascii="Times New Roman" w:hAnsi="Times New Roman"/>
        </w:rPr>
        <w:t xml:space="preserve"> </w:t>
      </w:r>
      <w:r w:rsidRPr="00696ADB">
        <w:rPr>
          <w:rStyle w:val="TitleChar"/>
          <w:rFonts w:ascii="Times New Roman" w:hAnsi="Times New Roman"/>
        </w:rPr>
        <w:t>the real reason why America has thrown its military power behind Syria’s Sunni rebels is because those same rebels are now losing their war against Assad.</w:t>
      </w:r>
      <w:r w:rsidRPr="00696ADB">
        <w:rPr>
          <w:rFonts w:ascii="Times New Roman" w:hAnsi="Times New Roman"/>
        </w:rPr>
        <w:t xml:space="preserve"> The Damascus regime’s victory this month in the central Syrian town of </w:t>
      </w:r>
      <w:proofErr w:type="spellStart"/>
      <w:r w:rsidRPr="00696ADB">
        <w:rPr>
          <w:rFonts w:ascii="Times New Roman" w:hAnsi="Times New Roman"/>
        </w:rPr>
        <w:t>Qusayr</w:t>
      </w:r>
      <w:proofErr w:type="spellEnd"/>
      <w:r w:rsidRPr="00696ADB">
        <w:rPr>
          <w:rFonts w:ascii="Times New Roman" w:hAnsi="Times New Roman"/>
        </w:rPr>
        <w:t xml:space="preserve">, at the cost of </w:t>
      </w:r>
      <w:proofErr w:type="spellStart"/>
      <w:r w:rsidRPr="00696ADB">
        <w:rPr>
          <w:rFonts w:ascii="Times New Roman" w:hAnsi="Times New Roman"/>
        </w:rPr>
        <w:t>Hizballah</w:t>
      </w:r>
      <w:proofErr w:type="spellEnd"/>
      <w:r w:rsidRPr="00696ADB">
        <w:rPr>
          <w:rFonts w:ascii="Times New Roman" w:hAnsi="Times New Roman"/>
        </w:rPr>
        <w:t xml:space="preserve"> lives as well as those of government forces, has thrown the Syrian revolution into turmoil, threatening to humiliate American and EU demands for Assad to abandon power. </w:t>
      </w:r>
      <w:r w:rsidRPr="00696ADB">
        <w:rPr>
          <w:rStyle w:val="TitleChar"/>
          <w:rFonts w:ascii="Times New Roman" w:hAnsi="Times New Roman"/>
        </w:rPr>
        <w:t>Arab dictators are supposed to be deposed</w:t>
      </w:r>
      <w:r w:rsidRPr="00696ADB">
        <w:rPr>
          <w:rFonts w:ascii="Times New Roman" w:hAnsi="Times New Roman"/>
        </w:rPr>
        <w:t xml:space="preserve"> – unless they are the friendly kings or emirs of the Gulf – </w:t>
      </w:r>
      <w:r w:rsidRPr="00696ADB">
        <w:rPr>
          <w:rStyle w:val="TitleChar"/>
          <w:rFonts w:ascii="Times New Roman" w:hAnsi="Times New Roman"/>
        </w:rPr>
        <w:t>not to be sustained</w:t>
      </w:r>
      <w:r w:rsidRPr="00696ADB">
        <w:rPr>
          <w:rFonts w:ascii="Times New Roman" w:hAnsi="Times New Roman"/>
        </w:rPr>
        <w:t>.</w:t>
      </w:r>
    </w:p>
    <w:p w:rsidR="00205C5F" w:rsidRPr="00696ADB" w:rsidRDefault="00205C5F" w:rsidP="00205C5F">
      <w:pPr>
        <w:pStyle w:val="Heading3"/>
        <w:rPr>
          <w:rFonts w:cs="Times New Roman"/>
        </w:rPr>
      </w:pPr>
      <w:r w:rsidRPr="00696ADB">
        <w:rPr>
          <w:rFonts w:cs="Times New Roman"/>
        </w:rPr>
        <w:lastRenderedPageBreak/>
        <w:t xml:space="preserve">2NC – Internals – US Key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US assistance would deter Assad from lethal weapons, create safe areas, and provide ground assistance</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Tabler</w:t>
      </w:r>
      <w:proofErr w:type="spellEnd"/>
      <w:r w:rsidRPr="00696ADB">
        <w:rPr>
          <w:rStyle w:val="StyleStyleBold12pt"/>
          <w:rFonts w:ascii="Times New Roman" w:hAnsi="Times New Roman"/>
        </w:rPr>
        <w:t xml:space="preserve"> </w:t>
      </w:r>
      <w:r w:rsidRPr="00696ADB">
        <w:rPr>
          <w:rFonts w:ascii="Times New Roman" w:hAnsi="Times New Roman"/>
        </w:rPr>
        <w:t xml:space="preserve">July/August </w:t>
      </w:r>
      <w:r w:rsidRPr="00696ADB">
        <w:rPr>
          <w:rStyle w:val="StyleStyleBold12pt"/>
          <w:rFonts w:ascii="Times New Roman" w:hAnsi="Times New Roman"/>
        </w:rPr>
        <w:t>2013</w:t>
      </w:r>
      <w:r w:rsidRPr="00696ADB">
        <w:rPr>
          <w:rFonts w:ascii="Times New Roman" w:hAnsi="Times New Roman"/>
        </w:rPr>
        <w:t xml:space="preserve"> (Andrew J. </w:t>
      </w:r>
      <w:proofErr w:type="spellStart"/>
      <w:r w:rsidRPr="00696ADB">
        <w:rPr>
          <w:rFonts w:ascii="Times New Roman" w:hAnsi="Times New Roman"/>
        </w:rPr>
        <w:t>Tabler</w:t>
      </w:r>
      <w:proofErr w:type="spellEnd"/>
      <w:r w:rsidRPr="00696ADB">
        <w:rPr>
          <w:rFonts w:ascii="Times New Roman" w:hAnsi="Times New Roman"/>
        </w:rPr>
        <w:t>, a Senior Fellow at the Washington Institute for Near East Policy and the author of In the Lion’s Den: An Eyewitness Account of Washington’s Battle With Syria, “Syria's Collapse And How Washington Can Stop It”, http://www.foreignaffairs.com/articles/139457/andrew-j-tabler/syrias-collapse#</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Style w:val="TitleChar"/>
          <w:rFonts w:ascii="Times New Roman" w:hAnsi="Times New Roman"/>
        </w:rPr>
        <w:t>Neither the war-weary American public nor the Syrian opposition wants to see a full-scale U.S. land invasion to topple Assad</w:t>
      </w:r>
      <w:r w:rsidRPr="00696ADB">
        <w:rPr>
          <w:rFonts w:ascii="Times New Roman" w:hAnsi="Times New Roman"/>
        </w:rPr>
        <w:t xml:space="preserve"> and install a U.S.-backed government; </w:t>
      </w:r>
      <w:r w:rsidRPr="00696ADB">
        <w:rPr>
          <w:rStyle w:val="TitleChar"/>
          <w:rFonts w:ascii="Times New Roman" w:hAnsi="Times New Roman"/>
        </w:rPr>
        <w:t>both fear that a massive intervention would mean a repeat of Iraq. But that doesn’t mean the United States lacks options. Washington should pursue a measured but assertive course</w:t>
      </w:r>
      <w:r w:rsidRPr="00696ADB">
        <w:rPr>
          <w:rFonts w:ascii="Times New Roman" w:hAnsi="Times New Roman"/>
        </w:rPr>
        <w:t xml:space="preserve">, one aimed at </w:t>
      </w:r>
      <w:r w:rsidRPr="00696ADB">
        <w:rPr>
          <w:rStyle w:val="TitleChar"/>
          <w:rFonts w:ascii="Times New Roman" w:hAnsi="Times New Roman"/>
        </w:rPr>
        <w:t>preventing Assad from freely using his most lethal weapons, establishing safe areas for civilians on Syria’s borders, and supporting vetted elements of the armed and civilian opposition with weapons, intelligence, humanitarian aid, and reconstruction assistance.</w:t>
      </w:r>
      <w:r w:rsidRPr="00696ADB">
        <w:rPr>
          <w:rFonts w:ascii="Times New Roman" w:hAnsi="Times New Roman"/>
        </w:rPr>
        <w:t xml:space="preserve"> The end goal (as opposed to the starting point, as the Obama administration now favors) should be negotiations, led by the UN or another party, that lead to the departure of Assad and his entourage and the reunification of the country. </w:t>
      </w:r>
      <w:r w:rsidRPr="00696ADB">
        <w:rPr>
          <w:rStyle w:val="TitleChar"/>
          <w:rFonts w:ascii="Times New Roman" w:hAnsi="Times New Roman"/>
        </w:rPr>
        <w:t>If the United States wants a Syria that is united, stable, and eventually more democratic -- and perhaps no longer allied with Iran -- this is the least bad way to get there.</w:t>
      </w:r>
      <w:r w:rsidRPr="00696ADB">
        <w:rPr>
          <w:rFonts w:ascii="Times New Roman" w:hAnsi="Times New Roman"/>
        </w:rPr>
        <w:t xml:space="preserve">¶ </w:t>
      </w:r>
      <w:r w:rsidRPr="00696ADB">
        <w:rPr>
          <w:rStyle w:val="TitleChar"/>
          <w:rFonts w:ascii="Times New Roman" w:hAnsi="Times New Roman"/>
        </w:rPr>
        <w:t>By tipping the balance on the ground toward the opposition, Washington can convince the regime -- or at least its patrons in Moscow -- that the conflict will not end by force alone.</w:t>
      </w:r>
      <w:r w:rsidRPr="00696ADB">
        <w:rPr>
          <w:rFonts w:ascii="Times New Roman" w:hAnsi="Times New Roman"/>
        </w:rPr>
        <w:t xml:space="preserve"> The United States should start by deterring the regime from using its most lethal tools, namely surface-to-surface missiles and chemical weapons. </w:t>
      </w:r>
      <w:r w:rsidRPr="00696ADB">
        <w:rPr>
          <w:rStyle w:val="TitleChar"/>
          <w:rFonts w:ascii="Times New Roman" w:hAnsi="Times New Roman"/>
        </w:rPr>
        <w:t xml:space="preserve">Such deterrence will require taking out the bombs filled with </w:t>
      </w:r>
      <w:proofErr w:type="spellStart"/>
      <w:r w:rsidRPr="00696ADB">
        <w:rPr>
          <w:rStyle w:val="TitleChar"/>
          <w:rFonts w:ascii="Times New Roman" w:hAnsi="Times New Roman"/>
        </w:rPr>
        <w:t>sarin</w:t>
      </w:r>
      <w:proofErr w:type="spellEnd"/>
      <w:r w:rsidRPr="00696ADB">
        <w:rPr>
          <w:rStyle w:val="TitleChar"/>
          <w:rFonts w:ascii="Times New Roman" w:hAnsi="Times New Roman"/>
        </w:rPr>
        <w:t xml:space="preserve"> gas</w:t>
      </w:r>
      <w:r w:rsidRPr="00696ADB">
        <w:rPr>
          <w:rFonts w:ascii="Times New Roman" w:hAnsi="Times New Roman"/>
        </w:rPr>
        <w:t xml:space="preserve"> that, according to The New York Times, were placed last year “near or on” Syrian air bases. </w:t>
      </w:r>
      <w:r w:rsidRPr="00696ADB">
        <w:rPr>
          <w:rStyle w:val="TitleChar"/>
          <w:rFonts w:ascii="Times New Roman" w:hAnsi="Times New Roman"/>
        </w:rPr>
        <w:t>Destroying those bombs would allow Washington to signal to Assad that preparing to use his advanced weapons will carry a cost. This would likely reduce the death toll and give Syrian civilians caught up in the fighting fewer reasons to flee their homes, thus helping stem the refugee crisis</w:t>
      </w:r>
      <w:r w:rsidRPr="00696ADB">
        <w:rPr>
          <w:rFonts w:ascii="Times New Roman" w:hAnsi="Times New Roman"/>
        </w:rPr>
        <w:t xml:space="preserve">. </w:t>
      </w:r>
      <w:r w:rsidRPr="00696ADB">
        <w:rPr>
          <w:rStyle w:val="TitleChar"/>
          <w:rFonts w:ascii="Times New Roman" w:hAnsi="Times New Roman"/>
        </w:rPr>
        <w:t>But a limited approach focused on border regions would be less perilous, since the regime’s planes and missiles could be shot down using Patriot missile batteries based in Jordan and Turkey or by aircraft flying there. And the safe areas would still allow civilians to take shelter from Assad’s onslaught, keep refugees from flooding into neighboring countries</w:t>
      </w:r>
      <w:r w:rsidRPr="00696ADB">
        <w:rPr>
          <w:rFonts w:ascii="Times New Roman" w:hAnsi="Times New Roman"/>
        </w:rPr>
        <w:t xml:space="preserve">, and enable the international community to funnel in humanitarian aid on a scale that local nongovernmental organizations cannot match.¶ </w:t>
      </w:r>
      <w:r w:rsidRPr="00696ADB">
        <w:rPr>
          <w:rStyle w:val="TitleChar"/>
          <w:rFonts w:ascii="Times New Roman" w:hAnsi="Times New Roman"/>
        </w:rPr>
        <w:t>Carving out these safe areas would also necessitate U.S. air or missile strikes on nearby artillery -- Assad’s tool of choice for killing civilians and a possible method of delivering chemical weapons -- and air defense systems</w:t>
      </w:r>
      <w:r w:rsidRPr="00696ADB">
        <w:rPr>
          <w:rFonts w:ascii="Times New Roman" w:hAnsi="Times New Roman"/>
        </w:rPr>
        <w:t xml:space="preserve">. But these, too, could be conducted from over the border. </w:t>
      </w:r>
      <w:r w:rsidRPr="00696ADB">
        <w:rPr>
          <w:rStyle w:val="TitleChar"/>
          <w:rFonts w:ascii="Times New Roman" w:hAnsi="Times New Roman"/>
        </w:rPr>
        <w:t>To be sure, the United States could not protect the safe areas from ground assaults by Assad’s forces. But by eliminating the threat of death from above, whether from missiles or aircraft, a remote no-fly zone could give the rebels in these areas a fighting chance and the space they needed to safeguard civilians on the ground.</w:t>
      </w:r>
      <w:r w:rsidRPr="00696ADB">
        <w:rPr>
          <w:rFonts w:ascii="Times New Roman" w:hAnsi="Times New Roman"/>
        </w:rPr>
        <w:t xml:space="preserve"> Similarly, this over-the-border approach would not be as effective in preventing civilian casualties as sending U.S. aircraft over Syria, but it would carry substantially fewer risks of U.S. planes being shot down by Syrian antiaircraft batteries. </w:t>
      </w:r>
      <w:r w:rsidRPr="00696ADB">
        <w:rPr>
          <w:rStyle w:val="TitleChar"/>
          <w:rFonts w:ascii="Times New Roman" w:hAnsi="Times New Roman"/>
        </w:rPr>
        <w:t>If the conflict markedly worsened or the regime began using its chemical weapons wholesale against the opposition, Washington would also be able to expand the safe areas toward the center of the country and create a larger no-fly zon</w:t>
      </w:r>
      <w:r w:rsidRPr="00696ADB">
        <w:rPr>
          <w:rFonts w:ascii="Times New Roman" w:hAnsi="Times New Roman"/>
        </w:rPr>
        <w:t xml:space="preserve">e. But both the limited, remote option and an expanded no-fly zone could be constrained by the introduction of sophisticated Russian S-300 antiaircraft missile systems, which reportedly could be operational in Syria as early as August -- another reminder of the costs of </w:t>
      </w:r>
      <w:proofErr w:type="spellStart"/>
      <w:r w:rsidRPr="00696ADB">
        <w:rPr>
          <w:rFonts w:ascii="Times New Roman" w:hAnsi="Times New Roman"/>
        </w:rPr>
        <w:t>waiting.Third</w:t>
      </w:r>
      <w:proofErr w:type="spellEnd"/>
      <w:r w:rsidRPr="00696ADB">
        <w:rPr>
          <w:rFonts w:ascii="Times New Roman" w:hAnsi="Times New Roman"/>
        </w:rPr>
        <w:t xml:space="preserve">, Washington needs to work directly with opposition forces on the ground in Syria (as opposed to just those outside it) to push back the government’s forces, deliver humanitarian assistance, and, most important, check the growing influence of Islamic extremists. This should include the provision of arms to vetted armed groups on a trial-and-error basis, with Washington monitoring how the battalions use the intelligence, supplies, and arms they receive. </w:t>
      </w:r>
      <w:r w:rsidRPr="00696ADB">
        <w:rPr>
          <w:rStyle w:val="TitleChar"/>
          <w:rFonts w:ascii="Times New Roman" w:hAnsi="Times New Roman"/>
        </w:rPr>
        <w:t>The initial aid should be funneled through non-</w:t>
      </w:r>
      <w:proofErr w:type="spellStart"/>
      <w:r w:rsidRPr="00696ADB">
        <w:rPr>
          <w:rStyle w:val="TitleChar"/>
          <w:rFonts w:ascii="Times New Roman" w:hAnsi="Times New Roman"/>
        </w:rPr>
        <w:t>Salafi</w:t>
      </w:r>
      <w:proofErr w:type="spellEnd"/>
      <w:r w:rsidRPr="00696ADB">
        <w:rPr>
          <w:rStyle w:val="TitleChar"/>
          <w:rFonts w:ascii="Times New Roman" w:hAnsi="Times New Roman"/>
        </w:rPr>
        <w:t xml:space="preserve"> figures in the Supreme Military Council, such as Colonel Abdul-Jabbar </w:t>
      </w:r>
      <w:proofErr w:type="spellStart"/>
      <w:r w:rsidRPr="00696ADB">
        <w:rPr>
          <w:rStyle w:val="TitleChar"/>
          <w:rFonts w:ascii="Times New Roman" w:hAnsi="Times New Roman"/>
        </w:rPr>
        <w:t>Akidi</w:t>
      </w:r>
      <w:proofErr w:type="spellEnd"/>
      <w:r w:rsidRPr="00696ADB">
        <w:rPr>
          <w:rStyle w:val="TitleChar"/>
          <w:rFonts w:ascii="Times New Roman" w:hAnsi="Times New Roman"/>
        </w:rPr>
        <w:t>, head of Aleppo’s Revolutionary Military Council and of the armaments committee of the Supreme Military Council’s Northern Front.</w:t>
      </w:r>
      <w:r w:rsidRPr="00696ADB">
        <w:rPr>
          <w:rFonts w:ascii="Times New Roman" w:hAnsi="Times New Roman"/>
        </w:rPr>
        <w:t xml:space="preserve"> (It was through </w:t>
      </w:r>
      <w:proofErr w:type="spellStart"/>
      <w:r w:rsidRPr="00696ADB">
        <w:rPr>
          <w:rFonts w:ascii="Times New Roman" w:hAnsi="Times New Roman"/>
        </w:rPr>
        <w:t>Akidi</w:t>
      </w:r>
      <w:proofErr w:type="spellEnd"/>
      <w:r w:rsidRPr="00696ADB">
        <w:rPr>
          <w:rFonts w:ascii="Times New Roman" w:hAnsi="Times New Roman"/>
        </w:rPr>
        <w:t xml:space="preserve"> that the United States recently channeled its nonlethal assistance, including the bulletproof vests.) At the same time, Washington should encourage members of the National Coalition to enter liberated areas and work together with the armed groups and local councils to build a new viable political leadership on the ground based on local elections. </w:t>
      </w:r>
      <w:r w:rsidRPr="00696ADB">
        <w:rPr>
          <w:rStyle w:val="TitleChar"/>
          <w:rFonts w:ascii="Times New Roman" w:hAnsi="Times New Roman"/>
        </w:rPr>
        <w:t>None of this work would require American boots on the ground in an offensive capacity, but it could involve Americans wearing other types of footwear</w:t>
      </w:r>
      <w:r w:rsidRPr="00696ADB">
        <w:rPr>
          <w:rFonts w:ascii="Times New Roman" w:hAnsi="Times New Roman"/>
        </w:rPr>
        <w:t xml:space="preserve">. The United States should immediately establish secure offices in southern Turkey and northern Jordan as centers devoted to working with the Syrian opposition, adding to the discussions that are currently taking place between Washington and some rebels via Skype and through periodic visits of U.S. officials to the border. </w:t>
      </w:r>
      <w:r w:rsidRPr="00696ADB">
        <w:rPr>
          <w:rStyle w:val="TitleChar"/>
          <w:rFonts w:ascii="Times New Roman" w:hAnsi="Times New Roman"/>
        </w:rPr>
        <w:t xml:space="preserve">As soon as their safety can be reasonably well assured, U.S. diplomats and intelligence officers </w:t>
      </w:r>
      <w:r w:rsidRPr="00696ADB">
        <w:rPr>
          <w:rStyle w:val="TitleChar"/>
          <w:rFonts w:ascii="Times New Roman" w:hAnsi="Times New Roman"/>
        </w:rPr>
        <w:lastRenderedPageBreak/>
        <w:t>should be sent into the safe areas that the United States has established in Syria,</w:t>
      </w:r>
      <w:r w:rsidRPr="00696ADB">
        <w:rPr>
          <w:rFonts w:ascii="Times New Roman" w:hAnsi="Times New Roman"/>
        </w:rPr>
        <w:t xml:space="preserve"> with protection, to meet directly with civilian and armed opposition members, activists, and relief workers. Esta</w:t>
      </w:r>
      <w:r w:rsidRPr="00696ADB">
        <w:rPr>
          <w:rStyle w:val="TitleChar"/>
          <w:rFonts w:ascii="Times New Roman" w:hAnsi="Times New Roman"/>
        </w:rPr>
        <w:t>blishing close relationships with players in Syria would free the United States from having to work through Qatar, Saudi Arabia, and Turkey</w:t>
      </w:r>
      <w:r w:rsidRPr="00696ADB">
        <w:rPr>
          <w:rFonts w:ascii="Times New Roman" w:hAnsi="Times New Roman"/>
        </w:rPr>
        <w:t xml:space="preserve">, which have in the past directed assistance into the wrong hands; Saudi-purchased Croatian arms, for example, were seen earlier this year in the possession of </w:t>
      </w:r>
      <w:proofErr w:type="spellStart"/>
      <w:r w:rsidRPr="00696ADB">
        <w:rPr>
          <w:rFonts w:ascii="Times New Roman" w:hAnsi="Times New Roman"/>
        </w:rPr>
        <w:t>Jabhat</w:t>
      </w:r>
      <w:proofErr w:type="spellEnd"/>
      <w:r w:rsidRPr="00696ADB">
        <w:rPr>
          <w:rFonts w:ascii="Times New Roman" w:hAnsi="Times New Roman"/>
        </w:rPr>
        <w:t xml:space="preserve"> al-</w:t>
      </w:r>
      <w:proofErr w:type="spellStart"/>
      <w:r w:rsidRPr="00696ADB">
        <w:rPr>
          <w:rFonts w:ascii="Times New Roman" w:hAnsi="Times New Roman"/>
        </w:rPr>
        <w:t>Nusra</w:t>
      </w:r>
      <w:proofErr w:type="spellEnd"/>
      <w:r w:rsidRPr="00696ADB">
        <w:rPr>
          <w:rFonts w:ascii="Times New Roman" w:hAnsi="Times New Roman"/>
        </w:rPr>
        <w:t xml:space="preserve">. A more direct approach would, admittedly, put some American lives at risk, so every possible security precaution would need to be taken to avoid an attack along the lines of the 2012 assault in Benghazi that killed Christopher Stevens, the U.S. ambassador to Libya. Still, establishing a presence on the ground would be worth the risks, allowing the United States to work directly with Syrian armed groups to contain the Assad regime and ultimately influence the character of the opposition. </w:t>
      </w:r>
      <w:r w:rsidRPr="00696ADB">
        <w:rPr>
          <w:rStyle w:val="TitleChar"/>
          <w:rFonts w:ascii="Times New Roman" w:hAnsi="Times New Roman"/>
        </w:rPr>
        <w:t>One way to exert such influence would be to condition assistance on the opposition groups’ political orientations and their respect for civilian leadership and human rights. The United States should also try to influence Syrian politics on the local level to prevent the total collapse of governance in rebel-held territories.</w:t>
      </w:r>
      <w:r w:rsidRPr="00696ADB">
        <w:rPr>
          <w:rFonts w:ascii="Times New Roman" w:hAnsi="Times New Roman"/>
        </w:rPr>
        <w:t xml:space="preserve"> Once the opposition fully liberates an area, Washington should require elections to select a civilian leadership. T</w:t>
      </w:r>
      <w:r w:rsidRPr="00696ADB">
        <w:rPr>
          <w:rStyle w:val="TitleChar"/>
          <w:rFonts w:ascii="Times New Roman" w:hAnsi="Times New Roman"/>
        </w:rPr>
        <w:t>his process would help avoid chaos as the regime crumbles and expose local attitudes and sympathies, allowing U.S. officials to assess the influence of various extremist groups. Those who oppose increasing U.S. aid to the opposition tend to point to its uglier elements, particularly to fighters affiliated with al Qaeda. But only by getting involved can the United States shape the opposition and support its moderate forces</w:t>
      </w:r>
      <w:r w:rsidRPr="00696ADB">
        <w:rPr>
          <w:rFonts w:ascii="Times New Roman" w:hAnsi="Times New Roman"/>
        </w:rPr>
        <w:t xml:space="preserve">. Although anti-Americanism is growing among the rebels, there is still time for a ground-up strategy to win back their trust. This could be achieved through backing the more liberal, secular, and nationalist battalions and isolating -- and possibly launching drone strikes against -- those extremist forces that refuse to accept civilian authority during the transition. </w:t>
      </w:r>
      <w:r w:rsidRPr="00696ADB">
        <w:rPr>
          <w:rStyle w:val="TitleChar"/>
          <w:rFonts w:ascii="Times New Roman" w:hAnsi="Times New Roman"/>
        </w:rPr>
        <w:t>With U.S. help, there are good reasons to believe that moderates within the opposition can prevail. At its core, the Syrian revolution is a nationalist one. Of the three main currents in the opposition -</w:t>
      </w:r>
      <w:r w:rsidRPr="00696ADB">
        <w:rPr>
          <w:rFonts w:ascii="Times New Roman" w:hAnsi="Times New Roman"/>
        </w:rPr>
        <w:t xml:space="preserve">- secularists, moderate Islamists (including those in the Muslim Brotherhood), and </w:t>
      </w:r>
      <w:proofErr w:type="spellStart"/>
      <w:r w:rsidRPr="00696ADB">
        <w:rPr>
          <w:rFonts w:ascii="Times New Roman" w:hAnsi="Times New Roman"/>
        </w:rPr>
        <w:t>Salafists</w:t>
      </w:r>
      <w:proofErr w:type="spellEnd"/>
      <w:r w:rsidRPr="00696ADB">
        <w:rPr>
          <w:rFonts w:ascii="Times New Roman" w:hAnsi="Times New Roman"/>
        </w:rPr>
        <w:t xml:space="preserve"> -- the first two are more nationalist in orientation; </w:t>
      </w:r>
      <w:r w:rsidRPr="00696ADB">
        <w:rPr>
          <w:rStyle w:val="TitleChar"/>
          <w:rFonts w:ascii="Times New Roman" w:hAnsi="Times New Roman"/>
        </w:rPr>
        <w:t>their goals are more political than religious, and their agendas do not extend beyond Syria</w:t>
      </w:r>
      <w:r w:rsidRPr="00696ADB">
        <w:rPr>
          <w:rFonts w:ascii="Times New Roman" w:hAnsi="Times New Roman"/>
        </w:rPr>
        <w:t xml:space="preserve">. Several </w:t>
      </w:r>
      <w:proofErr w:type="spellStart"/>
      <w:r w:rsidRPr="00696ADB">
        <w:rPr>
          <w:rFonts w:ascii="Times New Roman" w:hAnsi="Times New Roman"/>
        </w:rPr>
        <w:t>Salafi</w:t>
      </w:r>
      <w:proofErr w:type="spellEnd"/>
      <w:r w:rsidRPr="00696ADB">
        <w:rPr>
          <w:rFonts w:ascii="Times New Roman" w:hAnsi="Times New Roman"/>
        </w:rPr>
        <w:t xml:space="preserve"> and extremist groups, such as </w:t>
      </w:r>
      <w:proofErr w:type="spellStart"/>
      <w:r w:rsidRPr="00696ADB">
        <w:rPr>
          <w:rFonts w:ascii="Times New Roman" w:hAnsi="Times New Roman"/>
        </w:rPr>
        <w:t>Jabhat</w:t>
      </w:r>
      <w:proofErr w:type="spellEnd"/>
      <w:r w:rsidRPr="00696ADB">
        <w:rPr>
          <w:rFonts w:ascii="Times New Roman" w:hAnsi="Times New Roman"/>
        </w:rPr>
        <w:t xml:space="preserve"> al-</w:t>
      </w:r>
      <w:proofErr w:type="spellStart"/>
      <w:r w:rsidRPr="00696ADB">
        <w:rPr>
          <w:rFonts w:ascii="Times New Roman" w:hAnsi="Times New Roman"/>
        </w:rPr>
        <w:t>Nusra</w:t>
      </w:r>
      <w:proofErr w:type="spellEnd"/>
      <w:r w:rsidRPr="00696ADB">
        <w:rPr>
          <w:rFonts w:ascii="Times New Roman" w:hAnsi="Times New Roman"/>
        </w:rPr>
        <w:t xml:space="preserve">, have transnational goals, such as the creation of an Islamic state or caliphate beyond Syria’s current borders. </w:t>
      </w:r>
      <w:r w:rsidRPr="00696ADB">
        <w:rPr>
          <w:rStyle w:val="TitleChar"/>
          <w:rFonts w:ascii="Times New Roman" w:hAnsi="Times New Roman"/>
        </w:rPr>
        <w:t>The main reason such groups have come to play such a big role in the opposition is that the anti-Assad forces have had to turn to the Gulf states for weapons and money</w:t>
      </w:r>
      <w:r w:rsidRPr="00696ADB">
        <w:rPr>
          <w:rFonts w:ascii="Times New Roman" w:hAnsi="Times New Roman"/>
        </w:rPr>
        <w:t xml:space="preserve"> -- and the sources there have favored the </w:t>
      </w:r>
      <w:proofErr w:type="spellStart"/>
      <w:r w:rsidRPr="00696ADB">
        <w:rPr>
          <w:rFonts w:ascii="Times New Roman" w:hAnsi="Times New Roman"/>
        </w:rPr>
        <w:t>Salafists</w:t>
      </w:r>
      <w:proofErr w:type="spellEnd"/>
      <w:r w:rsidRPr="00696ADB">
        <w:rPr>
          <w:rFonts w:ascii="Times New Roman" w:hAnsi="Times New Roman"/>
        </w:rPr>
        <w:t xml:space="preserve">, which according to some estimates account for up to a quarter of all the opposition fighters. </w:t>
      </w:r>
      <w:r w:rsidRPr="00696ADB">
        <w:rPr>
          <w:rStyle w:val="TitleChar"/>
          <w:rFonts w:ascii="Times New Roman" w:hAnsi="Times New Roman"/>
        </w:rPr>
        <w:t>The United States could earn the influence it seeks by providing intelligence, military training, and weapons of its own. Another factor that will likely check the influence of radicals in the opposition is the diversity of Syria’s Sunni community and the country’s historic tolerance of minorities</w:t>
      </w:r>
      <w:r w:rsidRPr="00696ADB">
        <w:rPr>
          <w:rFonts w:ascii="Times New Roman" w:hAnsi="Times New Roman"/>
        </w:rPr>
        <w:t xml:space="preserve">. Syria’s Sunnis, who make up the majority of the opposition, have long identified with their region or tribe rather than their religion. Whereas </w:t>
      </w:r>
      <w:proofErr w:type="spellStart"/>
      <w:r w:rsidRPr="00696ADB">
        <w:rPr>
          <w:rFonts w:ascii="Times New Roman" w:hAnsi="Times New Roman"/>
        </w:rPr>
        <w:t>Salafists</w:t>
      </w:r>
      <w:proofErr w:type="spellEnd"/>
      <w:r w:rsidRPr="00696ADB">
        <w:rPr>
          <w:rFonts w:ascii="Times New Roman" w:hAnsi="Times New Roman"/>
        </w:rPr>
        <w:t xml:space="preserve"> have been able to win some support in the religiously conservative northwest, Damascene Sunnis are more moderate, in keeping with their city’s mercantile culture. In the south and the east, affiliations with large families and tribes, even those that stretch into Iraq, tend to matter the most. What this means is that religiously motivated atrocities against minorities throughout Syria are not inevitable and that the Sunnis will need to learn to work with one another as much as with non-Sunnis. To be sure, the prominent role of the </w:t>
      </w:r>
      <w:proofErr w:type="spellStart"/>
      <w:r w:rsidRPr="00696ADB">
        <w:rPr>
          <w:rFonts w:ascii="Times New Roman" w:hAnsi="Times New Roman"/>
        </w:rPr>
        <w:t>Alawites</w:t>
      </w:r>
      <w:proofErr w:type="spellEnd"/>
      <w:r w:rsidRPr="00696ADB">
        <w:rPr>
          <w:rFonts w:ascii="Times New Roman" w:hAnsi="Times New Roman"/>
        </w:rPr>
        <w:t xml:space="preserve"> in the regime’s campaign could lead to retribution in areas where Assad’s forces retreat. But so far, </w:t>
      </w:r>
      <w:r w:rsidRPr="00696ADB">
        <w:rPr>
          <w:rStyle w:val="TitleChar"/>
          <w:rFonts w:ascii="Times New Roman" w:hAnsi="Times New Roman"/>
        </w:rPr>
        <w:t xml:space="preserve">there have been remarkably few cases of opposition forces killing minority civilians en masse.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Only diplomatic resources and US involvement can solve Syria</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Tabler</w:t>
      </w:r>
      <w:proofErr w:type="spellEnd"/>
      <w:r w:rsidRPr="00696ADB">
        <w:rPr>
          <w:rStyle w:val="StyleStyleBold12pt"/>
          <w:rFonts w:ascii="Times New Roman" w:hAnsi="Times New Roman"/>
        </w:rPr>
        <w:t xml:space="preserve"> 13 </w:t>
      </w:r>
      <w:r w:rsidRPr="00696ADB">
        <w:rPr>
          <w:rFonts w:ascii="Times New Roman" w:hAnsi="Times New Roman"/>
        </w:rPr>
        <w:t xml:space="preserve">(Andrew J. </w:t>
      </w:r>
      <w:proofErr w:type="spellStart"/>
      <w:r w:rsidRPr="00696ADB">
        <w:rPr>
          <w:rFonts w:ascii="Times New Roman" w:hAnsi="Times New Roman"/>
        </w:rPr>
        <w:t>Tabler</w:t>
      </w:r>
      <w:proofErr w:type="spellEnd"/>
      <w:r w:rsidRPr="00696ADB">
        <w:rPr>
          <w:rFonts w:ascii="Times New Roman" w:hAnsi="Times New Roman"/>
        </w:rPr>
        <w:t>, a Senior Fellow at the Washington Institute for Near East Policy and the author of In the Lion’s Den: An Eyewitness Account of Washington’s Battle With Syria, “Syria's Collapse And How Washington Can Stop It”, July/August, http://www.foreignaffairs.com/articles/139457/andrew-j-tabler/syrias-collapse#</w:t>
      </w: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r w:rsidRPr="00696ADB">
        <w:rPr>
          <w:rStyle w:val="TitleChar"/>
          <w:rFonts w:ascii="Times New Roman" w:hAnsi="Times New Roman"/>
        </w:rPr>
        <w:t xml:space="preserve">A more active United States could help keep it this way, including by insisting that the opposition follow certain rules of conduct in order to receive U.S. assistance. Finally, after stepping up its involvement, Washington should seek talks between the regime and moderate opposition forces, sponsored by either the UN or, given the UN’s poor track record, another party, such as Switzerland or Norway. </w:t>
      </w:r>
      <w:r w:rsidRPr="00696ADB">
        <w:rPr>
          <w:rFonts w:ascii="Times New Roman" w:hAnsi="Times New Roman"/>
        </w:rPr>
        <w:t xml:space="preserve">The timing of such talks, which would need to come on the heels of a cease-fire, would largely be dependent on the course of the war and on when Russia and the United States could arrive at a common vision for the transition and an understanding of how to get to that point. </w:t>
      </w:r>
      <w:r w:rsidRPr="00696ADB">
        <w:rPr>
          <w:rStyle w:val="TitleChar"/>
          <w:rFonts w:ascii="Times New Roman" w:hAnsi="Times New Roman"/>
        </w:rPr>
        <w:t>Only by raising the costs of diplomatic intransigence for both the Syrian government and Russia, with a clear show of U.S. support for the opposition, is Washington likely to persuade the Kremlin to play a constructive role in the conflict’s endgame</w:t>
      </w:r>
      <w:r w:rsidRPr="00696ADB">
        <w:rPr>
          <w:rFonts w:ascii="Times New Roman" w:hAnsi="Times New Roman"/>
        </w:rPr>
        <w:t xml:space="preserve">. What is more, such </w:t>
      </w:r>
      <w:r w:rsidRPr="00696ADB">
        <w:rPr>
          <w:rStyle w:val="TitleChar"/>
          <w:rFonts w:ascii="Times New Roman" w:hAnsi="Times New Roman"/>
        </w:rPr>
        <w:t>increased U.S. support for the opposition would give the Americans more leverage to bring the rebels to the negotiating table.</w:t>
      </w:r>
      <w:r w:rsidRPr="00696ADB">
        <w:rPr>
          <w:rFonts w:ascii="Times New Roman" w:hAnsi="Times New Roman"/>
        </w:rPr>
        <w:t xml:space="preserve"> Only by getting involved can the United States shape the opposition and support its moderate forces. At first, any talks would have to focus on getting Assad, his security chiefs, and his top generals to step down and leave the country. </w:t>
      </w:r>
      <w:r w:rsidRPr="00696ADB">
        <w:rPr>
          <w:rStyle w:val="TitleChar"/>
          <w:rFonts w:ascii="Times New Roman" w:hAnsi="Times New Roman"/>
        </w:rPr>
        <w:t>The ultimate goal would be the reunification of the country within a democratic and decentralized structure that recognized regional differences</w:t>
      </w:r>
      <w:r w:rsidRPr="00696ADB">
        <w:rPr>
          <w:rFonts w:ascii="Times New Roman" w:hAnsi="Times New Roman"/>
        </w:rPr>
        <w:t xml:space="preserve">. Ideally, Syria’s current division into 14 provinces would be maintained. But in areas of the country that are less ethnically homogeneous, such as the province of Homs, the provinces might have to be split along the lines of </w:t>
      </w:r>
      <w:proofErr w:type="spellStart"/>
      <w:r w:rsidRPr="00696ADB">
        <w:rPr>
          <w:rFonts w:ascii="Times New Roman" w:hAnsi="Times New Roman"/>
        </w:rPr>
        <w:t>manatiq</w:t>
      </w:r>
      <w:proofErr w:type="spellEnd"/>
      <w:r w:rsidRPr="00696ADB">
        <w:rPr>
          <w:rFonts w:ascii="Times New Roman" w:hAnsi="Times New Roman"/>
        </w:rPr>
        <w:t xml:space="preserve"> (counties) or </w:t>
      </w:r>
      <w:proofErr w:type="spellStart"/>
      <w:r w:rsidRPr="00696ADB">
        <w:rPr>
          <w:rFonts w:ascii="Times New Roman" w:hAnsi="Times New Roman"/>
        </w:rPr>
        <w:t>nahawi</w:t>
      </w:r>
      <w:proofErr w:type="spellEnd"/>
      <w:r w:rsidRPr="00696ADB">
        <w:rPr>
          <w:rFonts w:ascii="Times New Roman" w:hAnsi="Times New Roman"/>
        </w:rPr>
        <w:t xml:space="preserve"> (townships). Despite such changes, maintaining the </w:t>
      </w:r>
      <w:r w:rsidRPr="00696ADB">
        <w:rPr>
          <w:rFonts w:ascii="Times New Roman" w:hAnsi="Times New Roman"/>
        </w:rPr>
        <w:lastRenderedPageBreak/>
        <w:t xml:space="preserve">provinces as the building blocks of a democratic system would emphasize regionalism over sectarian identities, encouraging all Syrians to work together toward regional and, eventually, national reconciliation. </w:t>
      </w:r>
      <w:r w:rsidRPr="00696ADB">
        <w:rPr>
          <w:rStyle w:val="TitleChar"/>
          <w:rFonts w:ascii="Times New Roman" w:hAnsi="Times New Roman"/>
        </w:rPr>
        <w:t>Solidifying this order would require Washington to get Qatar, Saudi Arabia, and Turkey to cut off support to their clients in Syria, such as the Muslim Brotherhood</w:t>
      </w:r>
      <w:r w:rsidRPr="00696ADB">
        <w:rPr>
          <w:rFonts w:ascii="Times New Roman" w:hAnsi="Times New Roman"/>
        </w:rPr>
        <w:t xml:space="preserve"> and </w:t>
      </w:r>
      <w:proofErr w:type="spellStart"/>
      <w:r w:rsidRPr="00696ADB">
        <w:rPr>
          <w:rFonts w:ascii="Times New Roman" w:hAnsi="Times New Roman"/>
        </w:rPr>
        <w:t>Salafi</w:t>
      </w:r>
      <w:proofErr w:type="spellEnd"/>
      <w:r w:rsidRPr="00696ADB">
        <w:rPr>
          <w:rFonts w:ascii="Times New Roman" w:hAnsi="Times New Roman"/>
        </w:rPr>
        <w:t xml:space="preserve"> groups, </w:t>
      </w:r>
      <w:r w:rsidRPr="00696ADB">
        <w:rPr>
          <w:rStyle w:val="TitleChar"/>
          <w:rFonts w:ascii="Times New Roman" w:hAnsi="Times New Roman"/>
        </w:rPr>
        <w:t xml:space="preserve">in favor of local and regional elected representatives. These countries will no doubt be tempted to continue backing their preferred political fronts in Syria, but Washington should push them to recognize that this approach has failed to bring about Assad’s downfall and has allowed for the proliferation of dangerous </w:t>
      </w:r>
      <w:proofErr w:type="spellStart"/>
      <w:r w:rsidRPr="00696ADB">
        <w:rPr>
          <w:rStyle w:val="TitleChar"/>
          <w:rFonts w:ascii="Times New Roman" w:hAnsi="Times New Roman"/>
        </w:rPr>
        <w:t>nonstate</w:t>
      </w:r>
      <w:proofErr w:type="spellEnd"/>
      <w:r w:rsidRPr="00696ADB">
        <w:rPr>
          <w:rStyle w:val="TitleChar"/>
          <w:rFonts w:ascii="Times New Roman" w:hAnsi="Times New Roman"/>
        </w:rPr>
        <w:t xml:space="preserve"> actors. The United States now has an opportunity to play the role that these countries have asked it to play from day one of the crisis: to lead a coalition to get rid of the Assad regime and take Syria out of Iran’s orbit. In return, Washington should make clear that it expects their cooperation.</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It’s try or die – US DOS aid is the only way to stop sectarian war spillover</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Chulov</w:t>
      </w:r>
      <w:proofErr w:type="spellEnd"/>
      <w:r w:rsidRPr="00696ADB">
        <w:rPr>
          <w:rStyle w:val="StyleStyleBold12pt"/>
          <w:rFonts w:ascii="Times New Roman" w:hAnsi="Times New Roman"/>
        </w:rPr>
        <w:t xml:space="preserve"> 6/15/13</w:t>
      </w:r>
      <w:r w:rsidRPr="00696ADB">
        <w:rPr>
          <w:rFonts w:ascii="Times New Roman" w:hAnsi="Times New Roman"/>
        </w:rPr>
        <w:t xml:space="preserve"> (Martin </w:t>
      </w:r>
      <w:proofErr w:type="spellStart"/>
      <w:r w:rsidRPr="00696ADB">
        <w:rPr>
          <w:rFonts w:ascii="Times New Roman" w:hAnsi="Times New Roman"/>
        </w:rPr>
        <w:t>Chulov</w:t>
      </w:r>
      <w:proofErr w:type="spellEnd"/>
      <w:r w:rsidRPr="00696ADB">
        <w:rPr>
          <w:rFonts w:ascii="Times New Roman" w:hAnsi="Times New Roman"/>
        </w:rPr>
        <w:t xml:space="preserve">, Martin </w:t>
      </w:r>
      <w:proofErr w:type="spellStart"/>
      <w:r w:rsidRPr="00696ADB">
        <w:rPr>
          <w:rFonts w:ascii="Times New Roman" w:hAnsi="Times New Roman"/>
        </w:rPr>
        <w:t>Chulov</w:t>
      </w:r>
      <w:proofErr w:type="spellEnd"/>
      <w:r w:rsidRPr="00696ADB">
        <w:rPr>
          <w:rFonts w:ascii="Times New Roman" w:hAnsi="Times New Roman"/>
        </w:rPr>
        <w:t xml:space="preserve"> covers the Middle East for the Guardian. He has reported from the region since 2005, “Threat of sectarian war grows in Syria as jihadists get anti-aircraft missiles”, http://www.guardian.co.uk/world/2013/jun/16/syrian-jihadists-anti-aircraft-missiles-video, accessed 7/12/13, LLM)</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Style w:val="TitleChar"/>
          <w:rFonts w:ascii="Times New Roman" w:hAnsi="Times New Roman"/>
        </w:rPr>
        <w:t>Sunni jihadist groups in northern Syria have secured a large supply of the type of anti-aircraft missiles</w:t>
      </w:r>
      <w:r w:rsidRPr="00696ADB">
        <w:rPr>
          <w:rFonts w:ascii="Times New Roman" w:hAnsi="Times New Roman"/>
        </w:rPr>
        <w:t xml:space="preserve"> that the Obama administration has urgently tried to keep away from rebel groups fighting the civil war, video footage shows.</w:t>
      </w:r>
      <w:r w:rsidRPr="00696ADB">
        <w:rPr>
          <w:rFonts w:ascii="Times New Roman" w:hAnsi="Times New Roman"/>
          <w:sz w:val="12"/>
        </w:rPr>
        <w:t xml:space="preserve">¶ </w:t>
      </w:r>
      <w:r w:rsidRPr="00696ADB">
        <w:rPr>
          <w:rStyle w:val="TitleChar"/>
          <w:rFonts w:ascii="Times New Roman" w:hAnsi="Times New Roman"/>
        </w:rPr>
        <w:t>The missiles</w:t>
      </w:r>
      <w:r w:rsidRPr="00696ADB">
        <w:rPr>
          <w:rFonts w:ascii="Times New Roman" w:hAnsi="Times New Roman"/>
        </w:rPr>
        <w:t xml:space="preserve">, believed to be shoulder- launched SA-16s, are displayed in a video allegedly made by a Chechen-dominated jihadist group of foreign fighters. They </w:t>
      </w:r>
      <w:r w:rsidRPr="00696ADB">
        <w:rPr>
          <w:rStyle w:val="TitleChar"/>
          <w:rFonts w:ascii="Times New Roman" w:hAnsi="Times New Roman"/>
        </w:rPr>
        <w:t>are known to pose a potent risk to most types of aircraft and have been urgently sought by all rebel groups as a means of breaking the dominance over Syrian skies enjoyed by President Bashar</w:t>
      </w:r>
      <w:r w:rsidRPr="00696ADB">
        <w:rPr>
          <w:rFonts w:ascii="Times New Roman" w:hAnsi="Times New Roman"/>
        </w:rPr>
        <w:t xml:space="preserve"> al-Assad's </w:t>
      </w:r>
      <w:r w:rsidRPr="00696ADB">
        <w:rPr>
          <w:rStyle w:val="TitleChar"/>
          <w:rFonts w:ascii="Times New Roman" w:hAnsi="Times New Roman"/>
        </w:rPr>
        <w:t>air force</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 xml:space="preserve">The English speaker on the jihadist video, who calls himself Abu </w:t>
      </w:r>
      <w:proofErr w:type="spellStart"/>
      <w:r w:rsidRPr="00696ADB">
        <w:rPr>
          <w:rFonts w:ascii="Times New Roman" w:hAnsi="Times New Roman"/>
        </w:rPr>
        <w:t>Musab</w:t>
      </w:r>
      <w:proofErr w:type="spellEnd"/>
      <w:r w:rsidRPr="00696ADB">
        <w:rPr>
          <w:rFonts w:ascii="Times New Roman" w:hAnsi="Times New Roman"/>
        </w:rPr>
        <w:t>, does not specify where the missiles came from, but it is believed they may have been seized during a raid on the Brigade 80 military base, on the outskirts of Aleppo airport, in February.</w:t>
      </w:r>
      <w:r w:rsidRPr="00696ADB">
        <w:rPr>
          <w:rFonts w:ascii="Times New Roman" w:hAnsi="Times New Roman"/>
          <w:sz w:val="12"/>
        </w:rPr>
        <w:t xml:space="preserve">¶ </w:t>
      </w:r>
      <w:r w:rsidRPr="00696ADB">
        <w:rPr>
          <w:rFonts w:ascii="Times New Roman" w:hAnsi="Times New Roman"/>
        </w:rPr>
        <w:t xml:space="preserve">Separate reports suggest </w:t>
      </w:r>
      <w:r w:rsidRPr="00696ADB">
        <w:rPr>
          <w:rStyle w:val="TitleChar"/>
          <w:rFonts w:ascii="Times New Roman" w:hAnsi="Times New Roman"/>
        </w:rPr>
        <w:t>some opposition groups may have found an alternative supply line from outside Syria. However, while some light weapons are allowed into Syria, the CIA has led intensive efforts to ensure anti-aircraft missiles</w:t>
      </w:r>
      <w:r w:rsidRPr="00696ADB">
        <w:rPr>
          <w:rFonts w:ascii="Times New Roman" w:hAnsi="Times New Roman"/>
        </w:rPr>
        <w:t xml:space="preserve">, such as the SA-16s, </w:t>
      </w:r>
      <w:r w:rsidRPr="00696ADB">
        <w:rPr>
          <w:rStyle w:val="TitleChar"/>
          <w:rFonts w:ascii="Times New Roman" w:hAnsi="Times New Roman"/>
        </w:rPr>
        <w:t>are not allowed across the Turkish or Jordanian borders</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 xml:space="preserve">The video emerged as Egypt's President Mohamed </w:t>
      </w:r>
      <w:proofErr w:type="spellStart"/>
      <w:r w:rsidRPr="00696ADB">
        <w:rPr>
          <w:rStyle w:val="TitleChar"/>
          <w:rFonts w:ascii="Times New Roman" w:hAnsi="Times New Roman"/>
        </w:rPr>
        <w:t>Morsi</w:t>
      </w:r>
      <w:proofErr w:type="spellEnd"/>
      <w:r w:rsidRPr="00696ADB">
        <w:rPr>
          <w:rStyle w:val="TitleChar"/>
          <w:rFonts w:ascii="Times New Roman" w:hAnsi="Times New Roman"/>
        </w:rPr>
        <w:t xml:space="preserve"> announced he had cut all diplomatic ties with Damascus. He also said he would back a no-fly zone over Syria, </w:t>
      </w:r>
      <w:proofErr w:type="gramStart"/>
      <w:r w:rsidRPr="00696ADB">
        <w:rPr>
          <w:rStyle w:val="TitleChar"/>
          <w:rFonts w:ascii="Times New Roman" w:hAnsi="Times New Roman"/>
        </w:rPr>
        <w:t>an intervention western diplomats</w:t>
      </w:r>
      <w:proofErr w:type="gramEnd"/>
      <w:r w:rsidRPr="00696ADB">
        <w:rPr>
          <w:rStyle w:val="TitleChar"/>
          <w:rFonts w:ascii="Times New Roman" w:hAnsi="Times New Roman"/>
        </w:rPr>
        <w:t xml:space="preserve"> say is being considered by Washington.</w:t>
      </w:r>
      <w:r w:rsidRPr="00696ADB">
        <w:rPr>
          <w:rStyle w:val="TitleChar"/>
          <w:rFonts w:ascii="Times New Roman" w:hAnsi="Times New Roman"/>
          <w:sz w:val="12"/>
        </w:rPr>
        <w:t>¶</w:t>
      </w:r>
      <w:r w:rsidRPr="00696ADB">
        <w:rPr>
          <w:rFonts w:ascii="Times New Roman" w:hAnsi="Times New Roman"/>
          <w:sz w:val="12"/>
        </w:rPr>
        <w:t xml:space="preserve"> </w:t>
      </w:r>
      <w:r w:rsidRPr="00696ADB">
        <w:rPr>
          <w:rStyle w:val="TitleChar"/>
          <w:rFonts w:ascii="Times New Roman" w:hAnsi="Times New Roman"/>
        </w:rPr>
        <w:t xml:space="preserve">The video underscores the increasing </w:t>
      </w:r>
      <w:proofErr w:type="spellStart"/>
      <w:r w:rsidRPr="00696ADB">
        <w:rPr>
          <w:rStyle w:val="TitleChar"/>
          <w:rFonts w:ascii="Times New Roman" w:hAnsi="Times New Roman"/>
        </w:rPr>
        <w:t>organisation</w:t>
      </w:r>
      <w:proofErr w:type="spellEnd"/>
      <w:r w:rsidRPr="00696ADB">
        <w:rPr>
          <w:rStyle w:val="TitleChar"/>
          <w:rFonts w:ascii="Times New Roman" w:hAnsi="Times New Roman"/>
        </w:rPr>
        <w:t xml:space="preserve"> of foreign jihadists in the north of the country and the prominent role they are playing in some areas of the conflict</w:t>
      </w:r>
      <w:r w:rsidRPr="00696ADB">
        <w:rPr>
          <w:rFonts w:ascii="Times New Roman" w:hAnsi="Times New Roman"/>
        </w:rPr>
        <w:t xml:space="preserve"> almost one year after they first arrived. </w:t>
      </w:r>
      <w:r w:rsidRPr="00696ADB">
        <w:rPr>
          <w:rStyle w:val="TitleChar"/>
          <w:rFonts w:ascii="Times New Roman" w:hAnsi="Times New Roman"/>
        </w:rPr>
        <w:t>The</w:t>
      </w:r>
      <w:r w:rsidRPr="00696ADB">
        <w:rPr>
          <w:rFonts w:ascii="Times New Roman" w:hAnsi="Times New Roman"/>
        </w:rPr>
        <w:t xml:space="preserve"> Chechen-dominated </w:t>
      </w:r>
      <w:r w:rsidRPr="00696ADB">
        <w:rPr>
          <w:rStyle w:val="TitleChar"/>
          <w:rFonts w:ascii="Times New Roman" w:hAnsi="Times New Roman"/>
        </w:rPr>
        <w:t>group is comprised solely of foreigners who see the civil war in Syria as an important theatre for global jihad — not a battle fought to change the leadership of a nation state.</w:t>
      </w:r>
      <w:r w:rsidRPr="00696ADB">
        <w:rPr>
          <w:rStyle w:val="TitleChar"/>
          <w:rFonts w:ascii="Times New Roman" w:hAnsi="Times New Roman"/>
          <w:sz w:val="12"/>
        </w:rPr>
        <w:t>¶</w:t>
      </w:r>
      <w:r w:rsidRPr="00696ADB">
        <w:rPr>
          <w:rFonts w:ascii="Times New Roman" w:hAnsi="Times New Roman"/>
          <w:sz w:val="12"/>
        </w:rPr>
        <w:t xml:space="preserve"> </w:t>
      </w:r>
      <w:r w:rsidRPr="00696ADB">
        <w:rPr>
          <w:rStyle w:val="TitleChar"/>
          <w:rFonts w:ascii="Times New Roman" w:hAnsi="Times New Roman"/>
        </w:rPr>
        <w:t>Their presence, along with homegrown Syrian jihadists, has been a key reason for the reluctance of US and other western states to support the military opposition in Syria, which remains outgunned by the regime and is struggling to hold on to parts of the country it seized during fighting over the past 12 months.</w:t>
      </w:r>
      <w:r w:rsidRPr="00696ADB">
        <w:rPr>
          <w:rStyle w:val="TitleChar"/>
          <w:rFonts w:ascii="Times New Roman" w:hAnsi="Times New Roman"/>
          <w:sz w:val="12"/>
        </w:rPr>
        <w:t>¶</w:t>
      </w:r>
      <w:r w:rsidRPr="00696ADB">
        <w:rPr>
          <w:rFonts w:ascii="Times New Roman" w:hAnsi="Times New Roman"/>
          <w:sz w:val="12"/>
        </w:rPr>
        <w:t xml:space="preserve"> </w:t>
      </w:r>
      <w:r w:rsidRPr="00696ADB">
        <w:rPr>
          <w:rFonts w:ascii="Times New Roman" w:hAnsi="Times New Roman"/>
        </w:rPr>
        <w:t xml:space="preserve">Peter </w:t>
      </w:r>
      <w:proofErr w:type="spellStart"/>
      <w:r w:rsidRPr="00696ADB">
        <w:rPr>
          <w:rFonts w:ascii="Times New Roman" w:hAnsi="Times New Roman"/>
        </w:rPr>
        <w:t>Bouckaert</w:t>
      </w:r>
      <w:proofErr w:type="spellEnd"/>
      <w:r w:rsidRPr="00696ADB">
        <w:rPr>
          <w:rFonts w:ascii="Times New Roman" w:hAnsi="Times New Roman"/>
        </w:rPr>
        <w:t xml:space="preserve">, the emergencies director for Human Rights Watch, said </w:t>
      </w:r>
      <w:r w:rsidRPr="00696ADB">
        <w:rPr>
          <w:rStyle w:val="TitleChar"/>
          <w:rFonts w:ascii="Times New Roman" w:hAnsi="Times New Roman"/>
        </w:rPr>
        <w:t xml:space="preserve">the foreign groups have become more </w:t>
      </w:r>
      <w:proofErr w:type="spellStart"/>
      <w:r w:rsidRPr="00696ADB">
        <w:rPr>
          <w:rStyle w:val="TitleChar"/>
          <w:rFonts w:ascii="Times New Roman" w:hAnsi="Times New Roman"/>
        </w:rPr>
        <w:t>organised</w:t>
      </w:r>
      <w:proofErr w:type="spellEnd"/>
      <w:r w:rsidRPr="00696ADB">
        <w:rPr>
          <w:rStyle w:val="TitleChar"/>
          <w:rFonts w:ascii="Times New Roman" w:hAnsi="Times New Roman"/>
        </w:rPr>
        <w:t xml:space="preserve"> in recent months. "There is increasing evidence that foreign fighters are gathering under a more unified umbrella in Syria, and that the umbrella </w:t>
      </w:r>
      <w:proofErr w:type="spellStart"/>
      <w:r w:rsidRPr="00696ADB">
        <w:rPr>
          <w:rStyle w:val="TitleChar"/>
          <w:rFonts w:ascii="Times New Roman" w:hAnsi="Times New Roman"/>
        </w:rPr>
        <w:t>organisation</w:t>
      </w:r>
      <w:proofErr w:type="spellEnd"/>
      <w:r w:rsidRPr="00696ADB">
        <w:rPr>
          <w:rStyle w:val="TitleChar"/>
          <w:rFonts w:ascii="Times New Roman" w:hAnsi="Times New Roman"/>
        </w:rPr>
        <w:t xml:space="preserve"> may have a strong Chechen leadership</w:t>
      </w:r>
      <w:r w:rsidRPr="00696ADB">
        <w:rPr>
          <w:rFonts w:ascii="Times New Roman" w:hAnsi="Times New Roman"/>
        </w:rPr>
        <w:t>," he added.</w:t>
      </w:r>
      <w:r w:rsidRPr="00696ADB">
        <w:rPr>
          <w:rFonts w:ascii="Times New Roman" w:hAnsi="Times New Roman"/>
          <w:sz w:val="12"/>
        </w:rPr>
        <w:t xml:space="preserve">¶ </w:t>
      </w:r>
      <w:proofErr w:type="gramStart"/>
      <w:r w:rsidRPr="00696ADB">
        <w:rPr>
          <w:rStyle w:val="TitleChar"/>
          <w:rFonts w:ascii="Times New Roman" w:hAnsi="Times New Roman"/>
        </w:rPr>
        <w:t>The</w:t>
      </w:r>
      <w:proofErr w:type="gramEnd"/>
      <w:r w:rsidRPr="00696ADB">
        <w:rPr>
          <w:rStyle w:val="TitleChar"/>
          <w:rFonts w:ascii="Times New Roman" w:hAnsi="Times New Roman"/>
        </w:rPr>
        <w:t xml:space="preserve"> foreign jihadists have a broadly similar worldview to</w:t>
      </w:r>
      <w:r w:rsidRPr="00696ADB">
        <w:rPr>
          <w:rFonts w:ascii="Times New Roman" w:hAnsi="Times New Roman"/>
        </w:rPr>
        <w:t xml:space="preserve"> the </w:t>
      </w:r>
      <w:r w:rsidRPr="00696ADB">
        <w:rPr>
          <w:rStyle w:val="TitleChar"/>
          <w:rFonts w:ascii="Times New Roman" w:hAnsi="Times New Roman"/>
        </w:rPr>
        <w:t>al-Qaida-aligned</w:t>
      </w:r>
      <w:r w:rsidRPr="00696ADB">
        <w:rPr>
          <w:rFonts w:ascii="Times New Roman" w:hAnsi="Times New Roman"/>
        </w:rPr>
        <w:t xml:space="preserve"> </w:t>
      </w:r>
      <w:proofErr w:type="spellStart"/>
      <w:r w:rsidRPr="00696ADB">
        <w:rPr>
          <w:rFonts w:ascii="Times New Roman" w:hAnsi="Times New Roman"/>
        </w:rPr>
        <w:t>Jabhat</w:t>
      </w:r>
      <w:proofErr w:type="spellEnd"/>
      <w:r w:rsidRPr="00696ADB">
        <w:rPr>
          <w:rFonts w:ascii="Times New Roman" w:hAnsi="Times New Roman"/>
        </w:rPr>
        <w:t xml:space="preserve"> al-</w:t>
      </w:r>
      <w:proofErr w:type="spellStart"/>
      <w:r w:rsidRPr="00696ADB">
        <w:rPr>
          <w:rFonts w:ascii="Times New Roman" w:hAnsi="Times New Roman"/>
        </w:rPr>
        <w:t>Nusra</w:t>
      </w:r>
      <w:proofErr w:type="spellEnd"/>
      <w:r w:rsidRPr="00696ADB">
        <w:rPr>
          <w:rFonts w:ascii="Times New Roman" w:hAnsi="Times New Roman"/>
        </w:rPr>
        <w:t xml:space="preserve">, but operate largely independently from the group. </w:t>
      </w:r>
      <w:r w:rsidRPr="00696ADB">
        <w:rPr>
          <w:rStyle w:val="TitleChar"/>
          <w:rFonts w:ascii="Times New Roman" w:hAnsi="Times New Roman"/>
        </w:rPr>
        <w:t xml:space="preserve">All groups, along with the more mainstream nationalistic </w:t>
      </w:r>
      <w:proofErr w:type="spellStart"/>
      <w:r w:rsidRPr="00696ADB">
        <w:rPr>
          <w:rStyle w:val="TitleChar"/>
          <w:rFonts w:ascii="Times New Roman" w:hAnsi="Times New Roman"/>
        </w:rPr>
        <w:t>organisations</w:t>
      </w:r>
      <w:proofErr w:type="spellEnd"/>
      <w:r w:rsidRPr="00696ADB">
        <w:rPr>
          <w:rStyle w:val="TitleChar"/>
          <w:rFonts w:ascii="Times New Roman" w:hAnsi="Times New Roman"/>
        </w:rPr>
        <w:t>, contest fiercely for power in northern Syrian society</w:t>
      </w:r>
      <w:r w:rsidRPr="00696ADB">
        <w:rPr>
          <w:rFonts w:ascii="Times New Roman" w:hAnsi="Times New Roman"/>
        </w:rPr>
        <w:t>.</w:t>
      </w:r>
      <w:r w:rsidRPr="00696ADB">
        <w:rPr>
          <w:rFonts w:ascii="Times New Roman" w:hAnsi="Times New Roman"/>
          <w:sz w:val="12"/>
        </w:rPr>
        <w:t xml:space="preserve">¶ </w:t>
      </w:r>
      <w:proofErr w:type="gramStart"/>
      <w:r w:rsidRPr="00696ADB">
        <w:rPr>
          <w:rFonts w:ascii="Times New Roman" w:hAnsi="Times New Roman"/>
        </w:rPr>
        <w:t>As</w:t>
      </w:r>
      <w:proofErr w:type="gramEnd"/>
      <w:r w:rsidRPr="00696ADB">
        <w:rPr>
          <w:rFonts w:ascii="Times New Roman" w:hAnsi="Times New Roman"/>
        </w:rPr>
        <w:t xml:space="preserve"> community structures have steadily decayed over the past year, battlefield results have become an important benchmark for those seeking influence. Both the foreigners and al-Qaida groups make no secret of their determination to install an Islamic state in Syria.</w:t>
      </w:r>
      <w:r w:rsidRPr="00696ADB">
        <w:rPr>
          <w:rFonts w:ascii="Times New Roman" w:hAnsi="Times New Roman"/>
          <w:sz w:val="12"/>
        </w:rPr>
        <w:t xml:space="preserve">¶ </w:t>
      </w:r>
      <w:r w:rsidRPr="00696ADB">
        <w:rPr>
          <w:rStyle w:val="TitleChar"/>
          <w:rFonts w:ascii="Times New Roman" w:hAnsi="Times New Roman"/>
        </w:rPr>
        <w:t>The White House's decision to send military support to vetted areas of the opposition comes at the same time as extremist groups on both sides of the conflict</w:t>
      </w:r>
      <w:r w:rsidRPr="00696ADB">
        <w:rPr>
          <w:rFonts w:ascii="Times New Roman" w:hAnsi="Times New Roman"/>
        </w:rPr>
        <w:t xml:space="preserve"> – al-Qaida and foreign Sunni jihadists on one side, Hezbollah and Shia militants from outside Syria on the other – </w:t>
      </w:r>
      <w:r w:rsidRPr="00696ADB">
        <w:rPr>
          <w:rStyle w:val="TitleChar"/>
          <w:rFonts w:ascii="Times New Roman" w:hAnsi="Times New Roman"/>
        </w:rPr>
        <w:t>are playing a sharply increasing role in the conflict.</w:t>
      </w:r>
      <w:r w:rsidRPr="00696ADB">
        <w:rPr>
          <w:rFonts w:ascii="Times New Roman" w:hAnsi="Times New Roman"/>
          <w:sz w:val="12"/>
        </w:rPr>
        <w:t xml:space="preserve">¶ </w:t>
      </w:r>
      <w:r w:rsidRPr="00696ADB">
        <w:rPr>
          <w:rStyle w:val="TitleChar"/>
          <w:rFonts w:ascii="Times New Roman" w:hAnsi="Times New Roman"/>
        </w:rPr>
        <w:t xml:space="preserve">Western officials in Beirut said the decision to arm some rebels, </w:t>
      </w:r>
      <w:r w:rsidRPr="00696ADB">
        <w:rPr>
          <w:rFonts w:ascii="Times New Roman" w:hAnsi="Times New Roman"/>
        </w:rPr>
        <w:t xml:space="preserve">after two years of refusal to do so, </w:t>
      </w:r>
      <w:r w:rsidRPr="00696ADB">
        <w:rPr>
          <w:rStyle w:val="TitleChar"/>
          <w:rFonts w:ascii="Times New Roman" w:hAnsi="Times New Roman"/>
        </w:rPr>
        <w:t>is designed largely to drive a wedge between both sides and stymie a slide into outright sectarian war that would spread beyond Syria's now fragile borders.</w:t>
      </w:r>
      <w:r w:rsidRPr="00696ADB">
        <w:rPr>
          <w:rStyle w:val="TitleChar"/>
          <w:rFonts w:ascii="Times New Roman" w:hAnsi="Times New Roman"/>
          <w:sz w:val="12"/>
        </w:rPr>
        <w:t xml:space="preserve">¶ </w:t>
      </w:r>
      <w:r w:rsidRPr="00696ADB">
        <w:rPr>
          <w:rStyle w:val="TitleChar"/>
          <w:rFonts w:ascii="Times New Roman" w:hAnsi="Times New Roman"/>
        </w:rPr>
        <w:t>"The US does not want Chechens or anyone else getting their hands on these missiles, or Hezbollah getting its hands on important parts of the country</w:t>
      </w:r>
      <w:r w:rsidRPr="00696ADB">
        <w:rPr>
          <w:rFonts w:ascii="Times New Roman" w:hAnsi="Times New Roman"/>
        </w:rPr>
        <w:t>," one official said.</w:t>
      </w:r>
    </w:p>
    <w:p w:rsidR="00205C5F" w:rsidRPr="00696ADB" w:rsidRDefault="00205C5F" w:rsidP="00205C5F">
      <w:pPr>
        <w:pStyle w:val="Heading4"/>
        <w:rPr>
          <w:rFonts w:cs="Times New Roman"/>
        </w:rPr>
      </w:pPr>
      <w:r w:rsidRPr="00696ADB">
        <w:rPr>
          <w:rFonts w:cs="Times New Roman"/>
        </w:rPr>
        <w:t>***-2NC IL—AT: No Solution***</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lastRenderedPageBreak/>
        <w:t>Kerry’s fully invested – the lack of public detail is PROOF he’s now fully invested and all in</w:t>
      </w:r>
    </w:p>
    <w:p w:rsidR="00205C5F" w:rsidRPr="00696ADB" w:rsidRDefault="00205C5F" w:rsidP="00205C5F">
      <w:pPr>
        <w:rPr>
          <w:rFonts w:ascii="Times New Roman" w:hAnsi="Times New Roman"/>
        </w:rPr>
      </w:pPr>
      <w:r w:rsidRPr="00696ADB">
        <w:rPr>
          <w:rStyle w:val="StyleStyleBold12pt"/>
          <w:rFonts w:ascii="Times New Roman" w:hAnsi="Times New Roman"/>
        </w:rPr>
        <w:t>Politico 6-22</w:t>
      </w:r>
      <w:r w:rsidRPr="00696ADB">
        <w:rPr>
          <w:rFonts w:ascii="Times New Roman" w:hAnsi="Times New Roman"/>
        </w:rPr>
        <w:t xml:space="preserve"> (Politico Associated Press, John Kerry: Syria urgently needs solution, </w:t>
      </w:r>
      <w:hyperlink r:id="rId14" w:history="1">
        <w:r w:rsidRPr="00696ADB">
          <w:rPr>
            <w:rStyle w:val="Hyperlink"/>
            <w:rFonts w:ascii="Times New Roman" w:hAnsi="Times New Roman"/>
          </w:rPr>
          <w:t>http://www.politico.com/story/2013/06/john-kerry-russia-must-help-on-syria-93187.html</w:t>
        </w:r>
      </w:hyperlink>
      <w:r w:rsidRPr="00696ADB">
        <w:rPr>
          <w:rFonts w:ascii="Times New Roman" w:hAnsi="Times New Roman"/>
        </w:rPr>
        <w:t>, accessed 7/12/13, LLM)</w:t>
      </w:r>
    </w:p>
    <w:p w:rsidR="00205C5F" w:rsidRPr="00696ADB" w:rsidRDefault="00205C5F" w:rsidP="00205C5F">
      <w:pPr>
        <w:rPr>
          <w:rStyle w:val="TitleChar"/>
          <w:rFonts w:ascii="Times New Roman" w:hAnsi="Times New Roman"/>
        </w:rPr>
      </w:pPr>
      <w:r w:rsidRPr="00696ADB">
        <w:rPr>
          <w:rStyle w:val="TitleChar"/>
          <w:rFonts w:ascii="Times New Roman" w:hAnsi="Times New Roman"/>
        </w:rPr>
        <w:t>Unless the bloodshed in Syria stops, the region could descend into a chaotic sectarian conflict</w:t>
      </w:r>
      <w:r w:rsidRPr="00696ADB">
        <w:rPr>
          <w:rFonts w:ascii="Times New Roman" w:hAnsi="Times New Roman"/>
        </w:rPr>
        <w:t xml:space="preserve">, Secretary of State John </w:t>
      </w:r>
      <w:r w:rsidRPr="00696ADB">
        <w:rPr>
          <w:rStyle w:val="TitleChar"/>
          <w:rFonts w:ascii="Times New Roman" w:hAnsi="Times New Roman"/>
        </w:rPr>
        <w:t>Kerry said</w:t>
      </w:r>
      <w:r w:rsidRPr="00696ADB">
        <w:rPr>
          <w:rFonts w:ascii="Times New Roman" w:hAnsi="Times New Roman"/>
        </w:rPr>
        <w:t xml:space="preserve"> Saturday,</w:t>
      </w:r>
      <w:r w:rsidRPr="00696ADB">
        <w:rPr>
          <w:rStyle w:val="TitleChar"/>
          <w:rFonts w:ascii="Times New Roman" w:hAnsi="Times New Roman"/>
        </w:rPr>
        <w:t xml:space="preserve"> as he called for an urgent political resolution to the war that has dragged on</w:t>
      </w:r>
      <w:r w:rsidRPr="00696ADB">
        <w:rPr>
          <w:rFonts w:ascii="Times New Roman" w:hAnsi="Times New Roman"/>
        </w:rPr>
        <w:t xml:space="preserve"> for two years and claimed 93,000 lives.</w:t>
      </w:r>
      <w:r w:rsidRPr="00696ADB">
        <w:rPr>
          <w:rFonts w:ascii="Times New Roman" w:hAnsi="Times New Roman"/>
          <w:sz w:val="12"/>
        </w:rPr>
        <w:t xml:space="preserve">¶ </w:t>
      </w:r>
      <w:r w:rsidRPr="00696ADB">
        <w:rPr>
          <w:rStyle w:val="TitleChar"/>
          <w:rFonts w:ascii="Times New Roman" w:hAnsi="Times New Roman"/>
        </w:rPr>
        <w:t>The top U.S. diplomat and his counterparts from 10 Arab and European nations agreed at a daylong meeting in Qatar to step up military and other assistance to the Syrian rebels. But Kerry would not disclose details of the aid, saying only that it would re-balance the fight between the rebels and President Bashar Assad’s better-equipped forces that are increasingly backed by Iranian and Hezbollah fighters.</w:t>
      </w:r>
      <w:r w:rsidRPr="00696ADB">
        <w:rPr>
          <w:rStyle w:val="TitleChar"/>
          <w:rFonts w:ascii="Times New Roman" w:hAnsi="Times New Roman"/>
          <w:sz w:val="12"/>
        </w:rPr>
        <w:t xml:space="preserve">¶ </w:t>
      </w:r>
      <w:r w:rsidRPr="00696ADB">
        <w:rPr>
          <w:rStyle w:val="TitleChar"/>
          <w:rFonts w:ascii="Times New Roman" w:hAnsi="Times New Roman"/>
        </w:rPr>
        <w:t xml:space="preserve"> “The continued bloodshed at the hands of the Assad regime and the increasing involvement of Iran and its proxy, Hezbollah, threaten the very prospects of a political settlement and of peace</w:t>
      </w:r>
      <w:r w:rsidRPr="00696ADB">
        <w:rPr>
          <w:rFonts w:ascii="Times New Roman" w:hAnsi="Times New Roman"/>
        </w:rPr>
        <w:t>,” Kerry said, adding that the U.S. and other nations are not backing the rebels to seek a military victory in Syria.</w:t>
      </w:r>
      <w:r w:rsidRPr="00696ADB">
        <w:rPr>
          <w:rFonts w:ascii="Times New Roman" w:hAnsi="Times New Roman"/>
          <w:sz w:val="12"/>
        </w:rPr>
        <w:t xml:space="preserve">¶ </w:t>
      </w:r>
      <w:r w:rsidRPr="00696ADB">
        <w:rPr>
          <w:rFonts w:ascii="Times New Roman" w:hAnsi="Times New Roman"/>
        </w:rPr>
        <w:t>(PHOTOS: John McCain visits Syria)</w:t>
      </w:r>
      <w:r w:rsidRPr="00696ADB">
        <w:rPr>
          <w:rFonts w:ascii="Times New Roman" w:hAnsi="Times New Roman"/>
          <w:sz w:val="12"/>
        </w:rPr>
        <w:t xml:space="preserve">¶ </w:t>
      </w:r>
      <w:r w:rsidRPr="00696ADB">
        <w:rPr>
          <w:rFonts w:ascii="Times New Roman" w:hAnsi="Times New Roman"/>
        </w:rPr>
        <w:t>“We do so to … find a political settlement,” he said. “</w:t>
      </w:r>
      <w:r w:rsidRPr="00696ADB">
        <w:rPr>
          <w:rStyle w:val="TitleChar"/>
          <w:rFonts w:ascii="Times New Roman" w:hAnsi="Times New Roman"/>
        </w:rPr>
        <w:t>Reliable civilian governance and a stronger and more effective armed opposition will better enable the opposition to be able to provide the counterweight to the initiative of Assad to reach out across borders … to bring Iranians and to bring Hezbollah – again, a terrorist organization – to the table.”</w:t>
      </w:r>
      <w:r w:rsidRPr="00696ADB">
        <w:rPr>
          <w:rStyle w:val="TitleChar"/>
          <w:rFonts w:ascii="Times New Roman" w:hAnsi="Times New Roman"/>
          <w:sz w:val="12"/>
        </w:rPr>
        <w:t xml:space="preserve">¶ </w:t>
      </w:r>
      <w:r w:rsidRPr="00696ADB">
        <w:rPr>
          <w:rStyle w:val="TitleChar"/>
          <w:rFonts w:ascii="Times New Roman" w:hAnsi="Times New Roman"/>
        </w:rPr>
        <w:t>Rebels say they have already received new weapons from allied countries</w:t>
      </w:r>
      <w:r w:rsidRPr="00696ADB">
        <w:rPr>
          <w:rFonts w:ascii="Times New Roman" w:hAnsi="Times New Roman"/>
        </w:rPr>
        <w:t xml:space="preserve"> – but not the U.S. – </w:t>
      </w:r>
      <w:r w:rsidRPr="00696ADB">
        <w:rPr>
          <w:rStyle w:val="TitleChar"/>
          <w:rFonts w:ascii="Times New Roman" w:hAnsi="Times New Roman"/>
        </w:rPr>
        <w:t>that</w:t>
      </w:r>
      <w:r w:rsidRPr="00696ADB">
        <w:rPr>
          <w:rFonts w:ascii="Times New Roman" w:hAnsi="Times New Roman"/>
        </w:rPr>
        <w:t xml:space="preserve"> they claim </w:t>
      </w:r>
      <w:r w:rsidRPr="00696ADB">
        <w:rPr>
          <w:rStyle w:val="TitleChar"/>
          <w:rFonts w:ascii="Times New Roman" w:hAnsi="Times New Roman"/>
        </w:rPr>
        <w:t>will help them to shift the balance of power on the ground</w:t>
      </w:r>
      <w:r w:rsidRPr="00696ADB">
        <w:rPr>
          <w:rFonts w:ascii="Times New Roman" w:hAnsi="Times New Roman"/>
        </w:rPr>
        <w:t xml:space="preserve"> where regime forces have scored recent military victories. Experts and activists said the new weapons include anti-tank missiles and small quantities of anti-aircraft missiles.</w:t>
      </w:r>
      <w:r w:rsidRPr="00696ADB">
        <w:rPr>
          <w:rFonts w:ascii="Times New Roman" w:hAnsi="Times New Roman"/>
          <w:sz w:val="12"/>
        </w:rPr>
        <w:t xml:space="preserve">¶ </w:t>
      </w:r>
      <w:r w:rsidRPr="00696ADB">
        <w:rPr>
          <w:rFonts w:ascii="Times New Roman" w:hAnsi="Times New Roman"/>
        </w:rPr>
        <w:t xml:space="preserve">“Our information from Doha says that five countries have decided to start arming us immediately, and four other countries will give us logistical and technical support and, at a later stage, arm the Free Syrian Army,” a spokesman for the opposition fighters, </w:t>
      </w:r>
      <w:proofErr w:type="spellStart"/>
      <w:r w:rsidRPr="00696ADB">
        <w:rPr>
          <w:rFonts w:ascii="Times New Roman" w:hAnsi="Times New Roman"/>
        </w:rPr>
        <w:t>Loay</w:t>
      </w:r>
      <w:proofErr w:type="spellEnd"/>
      <w:r w:rsidRPr="00696ADB">
        <w:rPr>
          <w:rFonts w:ascii="Times New Roman" w:hAnsi="Times New Roman"/>
        </w:rPr>
        <w:t xml:space="preserve"> </w:t>
      </w:r>
      <w:proofErr w:type="spellStart"/>
      <w:r w:rsidRPr="00696ADB">
        <w:rPr>
          <w:rFonts w:ascii="Times New Roman" w:hAnsi="Times New Roman"/>
        </w:rPr>
        <w:t>AlMikdad</w:t>
      </w:r>
      <w:proofErr w:type="spellEnd"/>
      <w:r w:rsidRPr="00696ADB">
        <w:rPr>
          <w:rFonts w:ascii="Times New Roman" w:hAnsi="Times New Roman"/>
        </w:rPr>
        <w:t>, said in an interview with Qatar’s Al-Jazeera TV. He said the nations were both Arab and non-Arab, but he would not elaborate.</w:t>
      </w:r>
      <w:r w:rsidRPr="00696ADB">
        <w:rPr>
          <w:rFonts w:ascii="Times New Roman" w:hAnsi="Times New Roman"/>
          <w:sz w:val="12"/>
        </w:rPr>
        <w:t xml:space="preserve">¶ </w:t>
      </w:r>
      <w:proofErr w:type="gramStart"/>
      <w:r w:rsidRPr="00696ADB">
        <w:rPr>
          <w:rStyle w:val="TitleChar"/>
          <w:rFonts w:ascii="Times New Roman" w:hAnsi="Times New Roman"/>
        </w:rPr>
        <w:t>It</w:t>
      </w:r>
      <w:proofErr w:type="gramEnd"/>
      <w:r w:rsidRPr="00696ADB">
        <w:rPr>
          <w:rStyle w:val="TitleChar"/>
          <w:rFonts w:ascii="Times New Roman" w:hAnsi="Times New Roman"/>
        </w:rPr>
        <w:t xml:space="preserve"> was Kerry’s first meeting with his counterparts about aid to the Syrian rebels since</w:t>
      </w:r>
      <w:r w:rsidRPr="00696ADB">
        <w:rPr>
          <w:rFonts w:ascii="Times New Roman" w:hAnsi="Times New Roman"/>
        </w:rPr>
        <w:t xml:space="preserve"> President Barack </w:t>
      </w:r>
      <w:r w:rsidRPr="00696ADB">
        <w:rPr>
          <w:rStyle w:val="TitleChar"/>
          <w:rFonts w:ascii="Times New Roman" w:hAnsi="Times New Roman"/>
        </w:rPr>
        <w:t>Obama announced that the U.S. would send lethal aid to the opposition despite concern that the weapons could fall into the hands of Islamic extremists in Syria</w:t>
      </w:r>
      <w:r w:rsidRPr="00696ADB">
        <w:rPr>
          <w:rFonts w:ascii="Times New Roman" w:hAnsi="Times New Roman"/>
        </w:rPr>
        <w:t>. That decision was partly based on a U.S. intelligence assessment that Assad had used chemical weapons, but Kerry expressed deeper concern about how Iran and Hezbollah fighters had joined the fight.</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That is a very, very dangerous development,” Kerry said. “Hezbollah is a proxy for Iran. … Hezbollah in addition to that is a terrorist organization.”</w:t>
      </w:r>
      <w:r w:rsidRPr="00696ADB">
        <w:rPr>
          <w:rStyle w:val="TitleChar"/>
          <w:rFonts w:ascii="Times New Roman" w:hAnsi="Times New Roman"/>
          <w:sz w:val="12"/>
        </w:rPr>
        <w:t xml:space="preserve">¶ </w:t>
      </w:r>
      <w:r w:rsidRPr="00696ADB">
        <w:rPr>
          <w:rFonts w:ascii="Times New Roman" w:hAnsi="Times New Roman"/>
          <w:sz w:val="12"/>
        </w:rPr>
        <w:t xml:space="preserve">¶ ¶ </w:t>
      </w:r>
      <w:r w:rsidRPr="00696ADB">
        <w:rPr>
          <w:rFonts w:ascii="Times New Roman" w:hAnsi="Times New Roman"/>
        </w:rPr>
        <w:t>Kerry blamed Hezbollah and Assad with undermining efforts to negotiate a settlement and set up a transitional government.</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We’re looking at a very dangerous situation,” that has transformed “into a much more volatile, potentially explosive situation that could involve the entire region</w:t>
      </w:r>
      <w:r w:rsidRPr="00696ADB">
        <w:rPr>
          <w:rFonts w:ascii="Times New Roman" w:hAnsi="Times New Roman"/>
        </w:rPr>
        <w:t>,” Kerry said.</w:t>
      </w:r>
      <w:r w:rsidRPr="00696ADB">
        <w:rPr>
          <w:rFonts w:ascii="Times New Roman" w:hAnsi="Times New Roman"/>
          <w:sz w:val="12"/>
        </w:rPr>
        <w:t xml:space="preserve">¶ ¶ </w:t>
      </w:r>
      <w:r w:rsidRPr="00696ADB">
        <w:rPr>
          <w:rStyle w:val="TitleChar"/>
          <w:rFonts w:ascii="Times New Roman" w:hAnsi="Times New Roman"/>
        </w:rPr>
        <w:t>The war already has spilled into neighboring countries and is increasingly being fought along sectarian lines,</w:t>
      </w:r>
      <w:r w:rsidRPr="00696ADB">
        <w:rPr>
          <w:rFonts w:ascii="Times New Roman" w:hAnsi="Times New Roman"/>
        </w:rPr>
        <w:t xml:space="preserve"> pitting Sunni against Shiite Muslims </w:t>
      </w:r>
      <w:r w:rsidRPr="00696ADB">
        <w:rPr>
          <w:rStyle w:val="TitleChar"/>
          <w:rFonts w:ascii="Times New Roman" w:hAnsi="Times New Roman"/>
        </w:rPr>
        <w:t>and threatening the stability of Syria’s neighbors.</w:t>
      </w:r>
      <w:r w:rsidRPr="00696ADB">
        <w:rPr>
          <w:rStyle w:val="TitleChar"/>
          <w:rFonts w:ascii="Times New Roman" w:hAnsi="Times New Roman"/>
          <w:sz w:val="12"/>
        </w:rPr>
        <w:t xml:space="preserve">¶ </w:t>
      </w:r>
      <w:r w:rsidRPr="00696ADB">
        <w:rPr>
          <w:rStyle w:val="TitleChar"/>
          <w:rFonts w:ascii="Times New Roman" w:hAnsi="Times New Roman"/>
        </w:rPr>
        <w:t>Kerry said top U.S. diplomats are ready to go to Geneva to meet with U.N.-Arab League envoy</w:t>
      </w:r>
      <w:r w:rsidRPr="00696ADB">
        <w:rPr>
          <w:rFonts w:ascii="Times New Roman" w:hAnsi="Times New Roman"/>
        </w:rPr>
        <w:t xml:space="preserve"> </w:t>
      </w:r>
      <w:proofErr w:type="spellStart"/>
      <w:r w:rsidRPr="00696ADB">
        <w:rPr>
          <w:rFonts w:ascii="Times New Roman" w:hAnsi="Times New Roman"/>
        </w:rPr>
        <w:t>Lakhdar</w:t>
      </w:r>
      <w:proofErr w:type="spellEnd"/>
      <w:r w:rsidRPr="00696ADB">
        <w:rPr>
          <w:rFonts w:ascii="Times New Roman" w:hAnsi="Times New Roman"/>
        </w:rPr>
        <w:t xml:space="preserve"> </w:t>
      </w:r>
      <w:proofErr w:type="spellStart"/>
      <w:r w:rsidRPr="00696ADB">
        <w:rPr>
          <w:rFonts w:ascii="Times New Roman" w:hAnsi="Times New Roman"/>
        </w:rPr>
        <w:t>Brahimi</w:t>
      </w:r>
      <w:proofErr w:type="spellEnd"/>
      <w:r w:rsidRPr="00696ADB">
        <w:rPr>
          <w:rFonts w:ascii="Times New Roman" w:hAnsi="Times New Roman"/>
        </w:rPr>
        <w:t xml:space="preserve"> </w:t>
      </w:r>
      <w:r w:rsidRPr="00696ADB">
        <w:rPr>
          <w:rStyle w:val="TitleChar"/>
          <w:rFonts w:ascii="Times New Roman" w:hAnsi="Times New Roman"/>
        </w:rPr>
        <w:t>and other officials next week to advance the political process.</w:t>
      </w:r>
      <w:r w:rsidRPr="00696ADB">
        <w:rPr>
          <w:rStyle w:val="TitleChar"/>
          <w:rFonts w:ascii="Times New Roman" w:hAnsi="Times New Roman"/>
          <w:sz w:val="12"/>
        </w:rPr>
        <w:t xml:space="preserve">¶ </w:t>
      </w:r>
      <w:r w:rsidRPr="00696ADB">
        <w:rPr>
          <w:rStyle w:val="TitleChar"/>
          <w:rFonts w:ascii="Times New Roman" w:hAnsi="Times New Roman"/>
        </w:rPr>
        <w:t xml:space="preserve">Doha was the first stop on Kerry’s two-week trip through the Mideast and Asia. He is to discuss a wide range of bilateral issues </w:t>
      </w:r>
      <w:r w:rsidRPr="00696ADB">
        <w:rPr>
          <w:rFonts w:ascii="Times New Roman" w:hAnsi="Times New Roman"/>
        </w:rPr>
        <w:t xml:space="preserve">on Sunday and Monday </w:t>
      </w:r>
      <w:r w:rsidRPr="00696ADB">
        <w:rPr>
          <w:rStyle w:val="TitleChar"/>
          <w:rFonts w:ascii="Times New Roman" w:hAnsi="Times New Roman"/>
        </w:rPr>
        <w:t>with Indian officials in New Delhi, just one stop on a seven-nation tour where he will tackle prickly U.S. foreign policy issues, from finding peace between the Israelis and Palestinians to trying to gain traction on U.S. talks with the Taliban to end the Afghanistan war.</w:t>
      </w:r>
      <w:r w:rsidRPr="00696ADB">
        <w:rPr>
          <w:rStyle w:val="TitleChar"/>
          <w:rFonts w:ascii="Times New Roman" w:hAnsi="Times New Roman"/>
          <w:sz w:val="12"/>
        </w:rPr>
        <w:t xml:space="preserve">¶ </w:t>
      </w:r>
      <w:r w:rsidRPr="00696ADB">
        <w:rPr>
          <w:rFonts w:ascii="Times New Roman" w:hAnsi="Times New Roman"/>
        </w:rPr>
        <w:t xml:space="preserve">James Dobbins, U.S. special envoy to Afghanistan and Pakistan, arrived in Doha on Saturday, but </w:t>
      </w:r>
      <w:r w:rsidRPr="00696ADB">
        <w:rPr>
          <w:rStyle w:val="TitleChar"/>
          <w:rFonts w:ascii="Times New Roman" w:hAnsi="Times New Roman"/>
        </w:rPr>
        <w:t>talks with the Taliban, which were supposed to take place in coming days, have not been scheduled. They are to be held at a controversial new political office the Taliban just opened in Doha.</w:t>
      </w:r>
      <w:r w:rsidRPr="00696ADB">
        <w:rPr>
          <w:rFonts w:ascii="Times New Roman" w:hAnsi="Times New Roman"/>
          <w:sz w:val="12"/>
        </w:rPr>
        <w:t xml:space="preserve">¶ </w:t>
      </w:r>
      <w:r w:rsidRPr="00696ADB">
        <w:rPr>
          <w:rStyle w:val="TitleChar"/>
          <w:rFonts w:ascii="Times New Roman" w:hAnsi="Times New Roman"/>
        </w:rPr>
        <w:t>Kerry said the Americans and Qataris were on board to help negotiate a political resolution to the war, but it was up to the Taliban to come to the table. “We are waiting to find out whether the Taliban will respond, Kerry said, lowering expectations about the prospects for negotiation.</w:t>
      </w:r>
      <w:r w:rsidRPr="00696ADB">
        <w:rPr>
          <w:rStyle w:val="TitleChar"/>
          <w:rFonts w:ascii="Times New Roman" w:hAnsi="Times New Roman"/>
          <w:sz w:val="12"/>
        </w:rPr>
        <w:t xml:space="preserve">¶ </w:t>
      </w:r>
      <w:r w:rsidRPr="00696ADB">
        <w:rPr>
          <w:rStyle w:val="TitleChar"/>
          <w:rFonts w:ascii="Times New Roman" w:hAnsi="Times New Roman"/>
        </w:rPr>
        <w:t>“We will see if we can get back on track. I don’t know whether that’s possible or not,” Kerry said. “If there is not a decision made by the Taliban to move forward in short order, then we may have to consider whether the office has to be closed.”</w:t>
      </w:r>
      <w:r w:rsidRPr="00696ADB">
        <w:rPr>
          <w:rStyle w:val="TitleChar"/>
          <w:rFonts w:ascii="Times New Roman" w:hAnsi="Times New Roman"/>
          <w:sz w:val="12"/>
        </w:rPr>
        <w:t xml:space="preserve">¶ </w:t>
      </w:r>
      <w:r w:rsidRPr="00696ADB">
        <w:rPr>
          <w:rStyle w:val="TitleChar"/>
          <w:rFonts w:ascii="Times New Roman" w:hAnsi="Times New Roman"/>
        </w:rPr>
        <w:t>At the close of the meeting, the 11 nations</w:t>
      </w:r>
      <w:r w:rsidRPr="00696ADB">
        <w:rPr>
          <w:rFonts w:ascii="Times New Roman" w:hAnsi="Times New Roman"/>
        </w:rPr>
        <w:t xml:space="preserve"> (the U.S., Qatar, Saudi Arabia, United Arab Emirates, Jordan, Egypt, Turkey, Britain, Germany, France and Italy</w:t>
      </w:r>
      <w:r w:rsidRPr="00696ADB">
        <w:rPr>
          <w:rStyle w:val="TitleChar"/>
          <w:rFonts w:ascii="Times New Roman" w:hAnsi="Times New Roman"/>
        </w:rPr>
        <w:t>) expressed concern about the growing sectarian nature of the Syrian conflict</w:t>
      </w:r>
      <w:r w:rsidRPr="00696ADB">
        <w:rPr>
          <w:rFonts w:ascii="Times New Roman" w:hAnsi="Times New Roman"/>
        </w:rPr>
        <w:t>, renewed their call on the regime to let U.N. investigators probe the reported use of chemical weapons and condemned the intervention of Hezbollah militias and fighters from Iran and Iraq.</w:t>
      </w:r>
      <w:r w:rsidRPr="00696ADB">
        <w:rPr>
          <w:rFonts w:ascii="Times New Roman" w:hAnsi="Times New Roman"/>
          <w:sz w:val="12"/>
        </w:rPr>
        <w:t xml:space="preserve">¶ </w:t>
      </w:r>
      <w:r w:rsidRPr="00696ADB">
        <w:rPr>
          <w:rFonts w:ascii="Times New Roman" w:hAnsi="Times New Roman"/>
        </w:rPr>
        <w:t xml:space="preserve">In a joint press conference in Tehran, Iran Foreign Minister Ali Akbar </w:t>
      </w:r>
      <w:proofErr w:type="spellStart"/>
      <w:r w:rsidRPr="00696ADB">
        <w:rPr>
          <w:rFonts w:ascii="Times New Roman" w:hAnsi="Times New Roman"/>
        </w:rPr>
        <w:t>Salehi</w:t>
      </w:r>
      <w:proofErr w:type="spellEnd"/>
      <w:r w:rsidRPr="00696ADB">
        <w:rPr>
          <w:rFonts w:ascii="Times New Roman" w:hAnsi="Times New Roman"/>
        </w:rPr>
        <w:t xml:space="preserve"> and his Lebanese counterpart Adnan Mansour lambasted Western powers that arm and support Syrian opposition fighters.</w:t>
      </w:r>
      <w:r w:rsidRPr="00696ADB">
        <w:rPr>
          <w:rFonts w:ascii="Times New Roman" w:hAnsi="Times New Roman"/>
          <w:sz w:val="12"/>
        </w:rPr>
        <w:t xml:space="preserve">¶ </w:t>
      </w:r>
      <w:r w:rsidRPr="00696ADB">
        <w:rPr>
          <w:rFonts w:ascii="Times New Roman" w:hAnsi="Times New Roman"/>
        </w:rPr>
        <w:t xml:space="preserve">“I am shocked to see how Western powers speak of human rights and act otherwise when it comes to Syria - where they arm cannibals who fought in Syria so that they [opposition fighters] continue their atrocities more than before,” </w:t>
      </w:r>
      <w:proofErr w:type="spellStart"/>
      <w:r w:rsidRPr="00696ADB">
        <w:rPr>
          <w:rFonts w:ascii="Times New Roman" w:hAnsi="Times New Roman"/>
        </w:rPr>
        <w:t>Salehi</w:t>
      </w:r>
      <w:proofErr w:type="spellEnd"/>
      <w:r w:rsidRPr="00696ADB">
        <w:rPr>
          <w:rFonts w:ascii="Times New Roman" w:hAnsi="Times New Roman"/>
        </w:rPr>
        <w:t xml:space="preserve"> said.</w:t>
      </w:r>
      <w:r w:rsidRPr="00696ADB">
        <w:rPr>
          <w:rFonts w:ascii="Times New Roman" w:hAnsi="Times New Roman"/>
          <w:sz w:val="12"/>
        </w:rPr>
        <w:t xml:space="preserve">¶ </w:t>
      </w:r>
      <w:r w:rsidRPr="00696ADB">
        <w:rPr>
          <w:rStyle w:val="TitleChar"/>
          <w:rFonts w:ascii="Times New Roman" w:hAnsi="Times New Roman"/>
        </w:rPr>
        <w:t>In their communique, the ministers expressed support for a transitional governing body that would take charge of military and other government institutions</w:t>
      </w:r>
      <w:r w:rsidRPr="00696ADB">
        <w:rPr>
          <w:rFonts w:ascii="Times New Roman" w:hAnsi="Times New Roman"/>
        </w:rPr>
        <w:t xml:space="preserve">. </w:t>
      </w:r>
      <w:r w:rsidRPr="00696ADB">
        <w:rPr>
          <w:rStyle w:val="TitleChar"/>
          <w:rFonts w:ascii="Times New Roman" w:hAnsi="Times New Roman"/>
        </w:rPr>
        <w:t>But they added that “Bashar Assad has no role in the transitional governing body or thereafter.”</w:t>
      </w:r>
      <w:r w:rsidRPr="00696ADB">
        <w:rPr>
          <w:rStyle w:val="TitleChar"/>
          <w:rFonts w:ascii="Times New Roman" w:hAnsi="Times New Roman"/>
          <w:sz w:val="12"/>
        </w:rPr>
        <w:t xml:space="preserve">¶ </w:t>
      </w:r>
      <w:r w:rsidRPr="00696ADB">
        <w:rPr>
          <w:rStyle w:val="TitleChar"/>
          <w:rFonts w:ascii="Times New Roman" w:hAnsi="Times New Roman"/>
        </w:rPr>
        <w:t>That is a sticking point with Russia</w:t>
      </w:r>
      <w:r w:rsidRPr="00696ADB">
        <w:rPr>
          <w:rFonts w:ascii="Times New Roman" w:hAnsi="Times New Roman"/>
        </w:rPr>
        <w:t>, a key Assad ally that has resisted calls for his removal.</w:t>
      </w:r>
      <w:r w:rsidRPr="00696ADB">
        <w:rPr>
          <w:rFonts w:ascii="Times New Roman" w:hAnsi="Times New Roman"/>
          <w:sz w:val="12"/>
        </w:rPr>
        <w:t xml:space="preserve">¶ </w:t>
      </w:r>
      <w:r w:rsidRPr="00696ADB">
        <w:rPr>
          <w:rFonts w:ascii="Times New Roman" w:hAnsi="Times New Roman"/>
        </w:rPr>
        <w:t xml:space="preserve">Russia may have worked to assure Assad government’s attendance at any future peace conference, but </w:t>
      </w:r>
      <w:r w:rsidRPr="00696ADB">
        <w:rPr>
          <w:rStyle w:val="TitleChar"/>
          <w:rFonts w:ascii="Times New Roman" w:hAnsi="Times New Roman"/>
        </w:rPr>
        <w:t>Moscow also has been undermining peace efforts by sending more weapons to help the Syrian government’s counteroffensive against the rebels</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lastRenderedPageBreak/>
        <w:t>Russian leaders warn that if Assad steps aside, the resulting power vacuum could be quickly filled by Al-Qaeda connected rebels, who are well-armed and aggressive.</w:t>
      </w:r>
    </w:p>
    <w:p w:rsidR="00205C5F" w:rsidRPr="00696ADB" w:rsidRDefault="00205C5F" w:rsidP="00205C5F">
      <w:pPr>
        <w:pStyle w:val="Heading2"/>
      </w:pPr>
      <w:r w:rsidRPr="00696ADB">
        <w:lastRenderedPageBreak/>
        <w:t>***Syria Impacts***</w:t>
      </w:r>
    </w:p>
    <w:p w:rsidR="00205C5F" w:rsidRPr="00696ADB" w:rsidRDefault="00205C5F" w:rsidP="00205C5F">
      <w:pPr>
        <w:pStyle w:val="Heading2"/>
        <w:rPr>
          <w:rFonts w:cs="Times New Roman"/>
        </w:rPr>
      </w:pPr>
      <w:r w:rsidRPr="00696ADB">
        <w:rPr>
          <w:rFonts w:cs="Times New Roman"/>
        </w:rPr>
        <w:lastRenderedPageBreak/>
        <w:t>***Intervention Scenario***</w:t>
      </w:r>
    </w:p>
    <w:p w:rsidR="00205C5F" w:rsidRPr="00696ADB" w:rsidRDefault="00205C5F" w:rsidP="00205C5F">
      <w:pPr>
        <w:pStyle w:val="Heading3"/>
        <w:rPr>
          <w:rFonts w:cs="Times New Roman"/>
        </w:rPr>
      </w:pPr>
      <w:r w:rsidRPr="00696ADB">
        <w:rPr>
          <w:rFonts w:cs="Times New Roman"/>
        </w:rPr>
        <w:lastRenderedPageBreak/>
        <w:t xml:space="preserve">2NC – Module </w:t>
      </w:r>
    </w:p>
    <w:p w:rsidR="00205C5F" w:rsidRPr="00696ADB" w:rsidRDefault="00205C5F" w:rsidP="00205C5F">
      <w:pPr>
        <w:pStyle w:val="Heading4"/>
        <w:rPr>
          <w:rFonts w:cs="Times New Roman"/>
        </w:rPr>
      </w:pPr>
      <w:r w:rsidRPr="00696ADB">
        <w:rPr>
          <w:rFonts w:cs="Times New Roman"/>
        </w:rPr>
        <w:t>Diplomacy in Syria reduces bloodshed and prevents US military Intervention.</w:t>
      </w:r>
    </w:p>
    <w:p w:rsidR="00205C5F" w:rsidRPr="00696ADB" w:rsidRDefault="00205C5F" w:rsidP="00205C5F">
      <w:pPr>
        <w:rPr>
          <w:rStyle w:val="StyleStyleBold12pt"/>
          <w:rFonts w:ascii="Times New Roman" w:hAnsi="Times New Roman"/>
        </w:rPr>
      </w:pPr>
      <w:proofErr w:type="spellStart"/>
      <w:r w:rsidRPr="00696ADB">
        <w:rPr>
          <w:rStyle w:val="StyleStyleBold12pt"/>
          <w:rFonts w:ascii="Times New Roman" w:hAnsi="Times New Roman"/>
        </w:rPr>
        <w:t>Parsi</w:t>
      </w:r>
      <w:proofErr w:type="spellEnd"/>
      <w:r w:rsidRPr="00696ADB">
        <w:rPr>
          <w:rStyle w:val="StyleStyleBold12pt"/>
          <w:rFonts w:ascii="Times New Roman" w:hAnsi="Times New Roman"/>
        </w:rPr>
        <w:t xml:space="preserve">, President of the National Iranian American Council and the 2010 Recipient of the </w:t>
      </w:r>
      <w:proofErr w:type="spellStart"/>
      <w:r w:rsidRPr="00696ADB">
        <w:rPr>
          <w:rStyle w:val="StyleStyleBold12pt"/>
          <w:rFonts w:ascii="Times New Roman" w:hAnsi="Times New Roman"/>
        </w:rPr>
        <w:t>Grawemeyer</w:t>
      </w:r>
      <w:proofErr w:type="spellEnd"/>
      <w:r w:rsidRPr="00696ADB">
        <w:rPr>
          <w:rStyle w:val="StyleStyleBold12pt"/>
          <w:rFonts w:ascii="Times New Roman" w:hAnsi="Times New Roman"/>
        </w:rPr>
        <w:t xml:space="preserve"> Award for Ideas Improving World Order, 2013 </w:t>
      </w:r>
    </w:p>
    <w:p w:rsidR="00205C5F" w:rsidRPr="00696ADB" w:rsidRDefault="00205C5F" w:rsidP="00205C5F">
      <w:pPr>
        <w:rPr>
          <w:rFonts w:ascii="Times New Roman" w:hAnsi="Times New Roman"/>
          <w:color w:val="000000"/>
          <w:sz w:val="24"/>
        </w:rPr>
      </w:pPr>
      <w:r w:rsidRPr="00696ADB">
        <w:rPr>
          <w:rFonts w:ascii="Times New Roman" w:hAnsi="Times New Roman"/>
          <w:color w:val="000000"/>
          <w:sz w:val="24"/>
        </w:rPr>
        <w:t>[</w:t>
      </w:r>
      <w:proofErr w:type="spellStart"/>
      <w:r w:rsidRPr="00696ADB">
        <w:rPr>
          <w:rFonts w:ascii="Times New Roman" w:hAnsi="Times New Roman"/>
          <w:color w:val="000000"/>
          <w:sz w:val="24"/>
        </w:rPr>
        <w:t>Trita</w:t>
      </w:r>
      <w:proofErr w:type="spellEnd"/>
      <w:r w:rsidRPr="00696ADB">
        <w:rPr>
          <w:rFonts w:ascii="Times New Roman" w:hAnsi="Times New Roman"/>
          <w:color w:val="000000"/>
          <w:sz w:val="24"/>
        </w:rPr>
        <w:t xml:space="preserve">, 5/16, The Daily Beast, “Why Now Is the Time </w:t>
      </w:r>
      <w:proofErr w:type="gramStart"/>
      <w:r w:rsidRPr="00696ADB">
        <w:rPr>
          <w:rFonts w:ascii="Times New Roman" w:hAnsi="Times New Roman"/>
          <w:color w:val="000000"/>
          <w:sz w:val="24"/>
        </w:rPr>
        <w:t>For</w:t>
      </w:r>
      <w:proofErr w:type="gramEnd"/>
      <w:r w:rsidRPr="00696ADB">
        <w:rPr>
          <w:rFonts w:ascii="Times New Roman" w:hAnsi="Times New Roman"/>
          <w:color w:val="000000"/>
          <w:sz w:val="24"/>
        </w:rPr>
        <w:t xml:space="preserve"> Syria Diplomacy,”</w:t>
      </w:r>
      <w:r w:rsidRPr="00696ADB">
        <w:rPr>
          <w:rFonts w:ascii="Times New Roman" w:hAnsi="Times New Roman"/>
        </w:rPr>
        <w:t xml:space="preserve"> </w:t>
      </w:r>
      <w:r w:rsidRPr="00696ADB">
        <w:rPr>
          <w:rFonts w:ascii="Times New Roman" w:hAnsi="Times New Roman"/>
          <w:color w:val="000000"/>
          <w:sz w:val="24"/>
        </w:rPr>
        <w:t>http://www.thedailybeast.com/articles/2013/05/16/why-now-is-the-time-for-diplomacy-in-syria.html, 7/13/13, JZ]</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6"/>
        </w:rPr>
      </w:pPr>
      <w:r w:rsidRPr="00696ADB">
        <w:rPr>
          <w:rStyle w:val="TitleChar"/>
          <w:rFonts w:ascii="Times New Roman" w:hAnsi="Times New Roman"/>
        </w:rPr>
        <w:t xml:space="preserve">A peaceful and sustainable resolution to the Syrian crisis is not within reach in the short-term. But a significant reduction in the violence and bloodshed can be achieved because the appetite for diplomacy is stronger now than at </w:t>
      </w:r>
      <w:proofErr w:type="spellStart"/>
      <w:r w:rsidRPr="00696ADB">
        <w:rPr>
          <w:rStyle w:val="TitleChar"/>
          <w:rFonts w:ascii="Times New Roman" w:hAnsi="Times New Roman"/>
        </w:rPr>
        <w:t>anytime</w:t>
      </w:r>
      <w:proofErr w:type="spellEnd"/>
      <w:r w:rsidRPr="00696ADB">
        <w:rPr>
          <w:rStyle w:val="TitleChar"/>
          <w:rFonts w:ascii="Times New Roman" w:hAnsi="Times New Roman"/>
        </w:rPr>
        <w:t xml:space="preserve"> in the past two years.</w:t>
      </w:r>
      <w:r w:rsidRPr="00696ADB">
        <w:rPr>
          <w:rFonts w:ascii="Times New Roman" w:hAnsi="Times New Roman"/>
          <w:sz w:val="16"/>
        </w:rPr>
        <w:t xml:space="preserve"> The peace summit prepared by the U.S. and Russia can achieve this if they bring all the parties to the table. What started as peaceful struggle for political reform in Syria has been hijacked by geopolitical rivalries at the regional and global levels. Today, it is above all a proxy war between Saudi Arabia, Turkey, Qatar and the U.S. and E.U. on the one hand, and Iran, Russia, Hezbollah and the Assad regime on the other. </w:t>
      </w:r>
      <w:r w:rsidRPr="00696ADB">
        <w:rPr>
          <w:rStyle w:val="TitleChar"/>
          <w:rFonts w:ascii="Times New Roman" w:hAnsi="Times New Roman"/>
        </w:rPr>
        <w:t xml:space="preserve">Several factors have led to a situation in which the desire for diplomacy among most of these parties is at a climax. First, despite expectations of imminent downfall, the Basher al-Assad regime has managed to survive and even regain military momentum. Whereas talks could have provided Assad with an undeserved lifeline in the past, there is a different perception of the regimes sustainability today which in turn has reduced the perceived risk of talking. </w:t>
      </w:r>
      <w:r w:rsidRPr="00696ADB">
        <w:rPr>
          <w:rFonts w:ascii="Times New Roman" w:hAnsi="Times New Roman"/>
          <w:sz w:val="16"/>
        </w:rPr>
        <w:t xml:space="preserve">Moreover, Assad’s military gains and the likelihood of it having used chemical weapons </w:t>
      </w:r>
      <w:proofErr w:type="gramStart"/>
      <w:r w:rsidRPr="00696ADB">
        <w:rPr>
          <w:rFonts w:ascii="Times New Roman" w:hAnsi="Times New Roman"/>
          <w:sz w:val="16"/>
        </w:rPr>
        <w:t>has</w:t>
      </w:r>
      <w:proofErr w:type="gramEnd"/>
      <w:r w:rsidRPr="00696ADB">
        <w:rPr>
          <w:rFonts w:ascii="Times New Roman" w:hAnsi="Times New Roman"/>
          <w:sz w:val="16"/>
        </w:rPr>
        <w:t xml:space="preserve"> strengthened the chorus of voices demanding U.S. military intervention at a time when the U.S. is dead set against such a move. </w:t>
      </w:r>
      <w:r w:rsidRPr="00696ADB">
        <w:rPr>
          <w:rStyle w:val="TitleChar"/>
          <w:rFonts w:ascii="Times New Roman" w:hAnsi="Times New Roman"/>
        </w:rPr>
        <w:t>Few factors would strengthen the President's ability to resist military intervention than a productive diplomatic process.</w:t>
      </w:r>
      <w:r w:rsidRPr="00696ADB">
        <w:rPr>
          <w:rFonts w:ascii="Times New Roman" w:hAnsi="Times New Roman"/>
          <w:sz w:val="16"/>
        </w:rPr>
        <w:t xml:space="preserve"> As the push for military action has increased, so has Obama's appetite for diplomacy. Similarly</w:t>
      </w:r>
      <w:r w:rsidRPr="00696ADB">
        <w:rPr>
          <w:rStyle w:val="TitleChar"/>
          <w:rFonts w:ascii="Times New Roman" w:hAnsi="Times New Roman"/>
        </w:rPr>
        <w:t>, Assad's side is realizing that while the Syrian regime can survive, it cannot prevail</w:t>
      </w:r>
      <w:r w:rsidRPr="00696ADB">
        <w:rPr>
          <w:rFonts w:ascii="Times New Roman" w:hAnsi="Times New Roman"/>
          <w:sz w:val="16"/>
        </w:rPr>
        <w:t xml:space="preserve">. At best, it can hold on to territory around Damascus, Homs and the areas bordering Lebanon. Indeed, it has focused on ethnically cleansing those areas of Sunnis to create an </w:t>
      </w:r>
      <w:proofErr w:type="spellStart"/>
      <w:r w:rsidRPr="00696ADB">
        <w:rPr>
          <w:rFonts w:ascii="Times New Roman" w:hAnsi="Times New Roman"/>
          <w:sz w:val="16"/>
        </w:rPr>
        <w:t>Alawite</w:t>
      </w:r>
      <w:proofErr w:type="spellEnd"/>
      <w:r w:rsidRPr="00696ADB">
        <w:rPr>
          <w:rFonts w:ascii="Times New Roman" w:hAnsi="Times New Roman"/>
          <w:sz w:val="16"/>
        </w:rPr>
        <w:t xml:space="preserve"> mini-state. Tehran’s interest, in turn, is not necessarily to hold onto all of Syria, but to secure Iran's link to Hezbollah in Lebanon. There are indications that Tehran is inclined to pursue a compromise precisely because it realizes that a complete Assad victory isn't in the cards. Moreover, the continuation of the conflict further </w:t>
      </w:r>
      <w:proofErr w:type="gramStart"/>
      <w:r w:rsidRPr="00696ADB">
        <w:rPr>
          <w:rFonts w:ascii="Times New Roman" w:hAnsi="Times New Roman"/>
          <w:sz w:val="16"/>
        </w:rPr>
        <w:t>adds</w:t>
      </w:r>
      <w:proofErr w:type="gramEnd"/>
      <w:r w:rsidRPr="00696ADB">
        <w:rPr>
          <w:rFonts w:ascii="Times New Roman" w:hAnsi="Times New Roman"/>
          <w:sz w:val="16"/>
        </w:rPr>
        <w:t xml:space="preserve"> to Tehran's massive soft power losses in the region and strengthens the Sunni-Shia narrative as the meta-frame for all regional conflicts. While Tehran and Assad currently enjoys a better negotiating hand due to recent military gains and the international community's Syria fatigue, they realize that this momentum can easily be lost. “</w:t>
      </w:r>
      <w:r w:rsidRPr="00696ADB">
        <w:rPr>
          <w:rStyle w:val="TitleChar"/>
          <w:rFonts w:ascii="Times New Roman" w:hAnsi="Times New Roman"/>
        </w:rPr>
        <w:t xml:space="preserve">We have called for talks between the Syrian government and the peaceful opposition to form a transitional government,” Iran’s Foreign Minister Ali Akbar </w:t>
      </w:r>
      <w:proofErr w:type="spellStart"/>
      <w:r w:rsidRPr="00696ADB">
        <w:rPr>
          <w:rStyle w:val="TitleChar"/>
          <w:rFonts w:ascii="Times New Roman" w:hAnsi="Times New Roman"/>
        </w:rPr>
        <w:t>Salehi</w:t>
      </w:r>
      <w:proofErr w:type="spellEnd"/>
      <w:r w:rsidRPr="00696ADB">
        <w:rPr>
          <w:rStyle w:val="TitleChar"/>
          <w:rFonts w:ascii="Times New Roman" w:hAnsi="Times New Roman"/>
        </w:rPr>
        <w:t xml:space="preserve"> said during a visit to Jordan on May 7. “We have advised the Syrian government to sit with the opposition but not with Al-</w:t>
      </w:r>
      <w:proofErr w:type="spellStart"/>
      <w:r w:rsidRPr="00696ADB">
        <w:rPr>
          <w:rStyle w:val="TitleChar"/>
          <w:rFonts w:ascii="Times New Roman" w:hAnsi="Times New Roman"/>
        </w:rPr>
        <w:t>Nusra</w:t>
      </w:r>
      <w:proofErr w:type="spellEnd"/>
      <w:r w:rsidRPr="00696ADB">
        <w:rPr>
          <w:rStyle w:val="TitleChar"/>
          <w:rFonts w:ascii="Times New Roman" w:hAnsi="Times New Roman"/>
        </w:rPr>
        <w:t>,” he added, referring to the Syrian offshoot of Al Qaida in Iraq.</w:t>
      </w:r>
      <w:r w:rsidRPr="00696ADB">
        <w:rPr>
          <w:rFonts w:ascii="Times New Roman" w:hAnsi="Times New Roman"/>
          <w:sz w:val="16"/>
        </w:rPr>
        <w:t xml:space="preserve"> Similarly, supporters of the rebels such as Turkey and Jordan recognize the increased risk of the conflict spreading into their own territories. Even if violence and radicalism don't cross the border, the cost of the refugee crisis is becoming unbearable for them. This leaves three elements with more questionable attraction to the idea of talks: the Free Syrian Army’s preference is to compel the West to intervene militarily; negotiations would be tantamount to succumbing to the idea that Assad can survive and that some form of temporary coexistence is unavoidable; the rebels correctly fear that once the violence has reduced, the likelihood of Western intervention will lower as well. The rebels are not ready to even tactically relinquish the objective of destroying the </w:t>
      </w:r>
      <w:proofErr w:type="spellStart"/>
      <w:r w:rsidRPr="00696ADB">
        <w:rPr>
          <w:rFonts w:ascii="Times New Roman" w:hAnsi="Times New Roman"/>
          <w:sz w:val="16"/>
        </w:rPr>
        <w:t>Alawite</w:t>
      </w:r>
      <w:proofErr w:type="spellEnd"/>
      <w:r w:rsidRPr="00696ADB">
        <w:rPr>
          <w:rFonts w:ascii="Times New Roman" w:hAnsi="Times New Roman"/>
          <w:sz w:val="16"/>
        </w:rPr>
        <w:t xml:space="preserve"> core of the Syrian state. Moreover, while negotiations may not affect the stream of support Al-</w:t>
      </w:r>
      <w:proofErr w:type="spellStart"/>
      <w:r w:rsidRPr="00696ADB">
        <w:rPr>
          <w:rFonts w:ascii="Times New Roman" w:hAnsi="Times New Roman"/>
          <w:sz w:val="16"/>
        </w:rPr>
        <w:t>Nusra</w:t>
      </w:r>
      <w:proofErr w:type="spellEnd"/>
      <w:r w:rsidRPr="00696ADB">
        <w:rPr>
          <w:rFonts w:ascii="Times New Roman" w:hAnsi="Times New Roman"/>
          <w:sz w:val="16"/>
        </w:rPr>
        <w:t xml:space="preserve"> receives from the Persian Gulf Arab states, potentially leaving the FSA weaker vis-à-vis foreign fighters. Saudi Arabia and some of the Persian Gulf states interests in Syria that arguably render the idea of negotiations unattractive. First, the bloody experience in Syria has served as deterrence against further uprisings challenging sitting dictators in the Arab world. After Syria, few populations are as eager to risk civil war for the sake of political change. Second, the uprising in Syria is bleeding the Iranians dry in every sense of the word. Tehran is </w:t>
      </w:r>
      <w:proofErr w:type="spellStart"/>
      <w:r w:rsidRPr="00696ADB">
        <w:rPr>
          <w:rFonts w:ascii="Times New Roman" w:hAnsi="Times New Roman"/>
          <w:sz w:val="16"/>
        </w:rPr>
        <w:t>loosing</w:t>
      </w:r>
      <w:proofErr w:type="spellEnd"/>
      <w:r w:rsidRPr="00696ADB">
        <w:rPr>
          <w:rFonts w:ascii="Times New Roman" w:hAnsi="Times New Roman"/>
          <w:sz w:val="16"/>
        </w:rPr>
        <w:t xml:space="preserve"> funds, arms and, perhaps most importantly, influence throughout the Muslim world due to its commitment the survival of the Assad government. No measure has been </w:t>
      </w:r>
      <w:proofErr w:type="gramStart"/>
      <w:r w:rsidRPr="00696ADB">
        <w:rPr>
          <w:rFonts w:ascii="Times New Roman" w:hAnsi="Times New Roman"/>
          <w:sz w:val="16"/>
        </w:rPr>
        <w:t>as successful in making the Shia-Sunni narrative stick at the popular level than</w:t>
      </w:r>
      <w:proofErr w:type="gramEnd"/>
      <w:r w:rsidRPr="00696ADB">
        <w:rPr>
          <w:rFonts w:ascii="Times New Roman" w:hAnsi="Times New Roman"/>
          <w:sz w:val="16"/>
        </w:rPr>
        <w:t xml:space="preserve"> the images of Tehran supporting Assad’s slaughter of Sunnis. The longer this goes on, the more Iran’s rivals in the Persian Gulf benefit. Finally, the spread of </w:t>
      </w:r>
      <w:proofErr w:type="spellStart"/>
      <w:r w:rsidRPr="00696ADB">
        <w:rPr>
          <w:rFonts w:ascii="Times New Roman" w:hAnsi="Times New Roman"/>
          <w:sz w:val="16"/>
        </w:rPr>
        <w:t>Salafi</w:t>
      </w:r>
      <w:proofErr w:type="spellEnd"/>
      <w:r w:rsidRPr="00696ADB">
        <w:rPr>
          <w:rFonts w:ascii="Times New Roman" w:hAnsi="Times New Roman"/>
          <w:sz w:val="16"/>
        </w:rPr>
        <w:t xml:space="preserve"> radicals is a problem for the region as a whole, including some of the Arab states that directly or indirectly fund them. In Saudi Arabia, reports have emerged that the state itself is killing two birds with one stone by actively encouraging radicals to join the fight in Syria. Whether the radicals get killed or kill Assad forces, the Saudi state wins. The Israelis also disfavor negotiations at this point, particularly if they include Iran. While the continuation of the fighting may carry with it a high price for Israel—since Al Qaeda strengthens its presence on Israel’s borders—the Jewish state is also opposed to any outcome that enables Tehran to salvage its bridge to Hezbollah. Including Iran in the solution to Syria will also reduce Washington’s commitment to confronting Iran on the nuclear issue, Israel fears. At the same time, there are significant limitations to what talks can achieve. Neither power-sharing nor a transitional government is realistic. </w:t>
      </w:r>
      <w:r w:rsidRPr="00696ADB">
        <w:rPr>
          <w:rStyle w:val="TitleChar"/>
          <w:rFonts w:ascii="Times New Roman" w:hAnsi="Times New Roman"/>
        </w:rPr>
        <w:t>At best, talks can help significantly reduce the bloodshed—which in and of itself is a worthy objective at a time where people are being slaughtered in the thousands simply to sustain an unsatisfactory stalemate.</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Intervention in Syria would worsen relations; diplomacy would increase regional influence.</w:t>
      </w:r>
    </w:p>
    <w:p w:rsidR="00205C5F" w:rsidRPr="00696ADB" w:rsidRDefault="00205C5F" w:rsidP="00205C5F">
      <w:pPr>
        <w:rPr>
          <w:rStyle w:val="StyleStyleBold12pt"/>
          <w:rFonts w:ascii="Times New Roman" w:hAnsi="Times New Roman"/>
        </w:rPr>
      </w:pPr>
      <w:r w:rsidRPr="00696ADB">
        <w:rPr>
          <w:rStyle w:val="StyleStyleBold12pt"/>
          <w:rFonts w:ascii="Times New Roman" w:hAnsi="Times New Roman"/>
        </w:rPr>
        <w:t xml:space="preserve"> Sylvia, Author for </w:t>
      </w:r>
      <w:proofErr w:type="spellStart"/>
      <w:r w:rsidRPr="00696ADB">
        <w:rPr>
          <w:rStyle w:val="StyleStyleBold12pt"/>
          <w:rFonts w:ascii="Times New Roman" w:hAnsi="Times New Roman"/>
        </w:rPr>
        <w:t>Policymic</w:t>
      </w:r>
      <w:proofErr w:type="spellEnd"/>
      <w:r w:rsidRPr="00696ADB">
        <w:rPr>
          <w:rStyle w:val="StyleStyleBold12pt"/>
          <w:rFonts w:ascii="Times New Roman" w:hAnsi="Times New Roman"/>
        </w:rPr>
        <w:t>, 2013</w:t>
      </w:r>
    </w:p>
    <w:p w:rsidR="00205C5F" w:rsidRPr="00696ADB" w:rsidRDefault="00205C5F" w:rsidP="00205C5F">
      <w:pPr>
        <w:rPr>
          <w:rFonts w:ascii="Times New Roman" w:hAnsi="Times New Roman"/>
        </w:rPr>
      </w:pPr>
      <w:r w:rsidRPr="00696ADB">
        <w:rPr>
          <w:rFonts w:ascii="Times New Roman" w:hAnsi="Times New Roman"/>
        </w:rPr>
        <w:t>[</w:t>
      </w:r>
      <w:proofErr w:type="spellStart"/>
      <w:r w:rsidRPr="00696ADB">
        <w:rPr>
          <w:rFonts w:ascii="Times New Roman" w:hAnsi="Times New Roman"/>
        </w:rPr>
        <w:t>Camaj</w:t>
      </w:r>
      <w:proofErr w:type="spellEnd"/>
      <w:r w:rsidRPr="00696ADB">
        <w:rPr>
          <w:rFonts w:ascii="Times New Roman" w:hAnsi="Times New Roman"/>
        </w:rPr>
        <w:t xml:space="preserve">, 2/13/13, </w:t>
      </w:r>
      <w:proofErr w:type="spellStart"/>
      <w:r w:rsidRPr="00696ADB">
        <w:rPr>
          <w:rFonts w:ascii="Times New Roman" w:hAnsi="Times New Roman"/>
        </w:rPr>
        <w:t>Policymic</w:t>
      </w:r>
      <w:proofErr w:type="spellEnd"/>
      <w:r w:rsidRPr="00696ADB">
        <w:rPr>
          <w:rFonts w:ascii="Times New Roman" w:hAnsi="Times New Roman"/>
        </w:rPr>
        <w:t xml:space="preserve">, “War </w:t>
      </w:r>
      <w:proofErr w:type="gramStart"/>
      <w:r w:rsidRPr="00696ADB">
        <w:rPr>
          <w:rFonts w:ascii="Times New Roman" w:hAnsi="Times New Roman"/>
        </w:rPr>
        <w:t>With Syria Would Be A</w:t>
      </w:r>
      <w:proofErr w:type="gramEnd"/>
      <w:r w:rsidRPr="00696ADB">
        <w:rPr>
          <w:rFonts w:ascii="Times New Roman" w:hAnsi="Times New Roman"/>
        </w:rPr>
        <w:t xml:space="preserve"> Disaster – Let's Seek A Diplomatic Solution,” http://www.policymic.com/articles/25320/war-with-syria-would-be-a-disaster-let-s-seek-a-diplomatic-solution, 7/7/13, JZ]</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6"/>
        </w:rPr>
      </w:pPr>
      <w:r w:rsidRPr="00696ADB">
        <w:rPr>
          <w:rStyle w:val="TitleChar"/>
          <w:rFonts w:ascii="Times New Roman" w:hAnsi="Times New Roman"/>
        </w:rPr>
        <w:t>A "Made in America" intervention in the Middle East is probably the last thing the U.S. needs now. Such a military intervention would only end up enflaming the already divided region. For now, the U.S. should continue to emphasize that other nations need to play a role in crafting a solution to the Syria problem</w:t>
      </w:r>
      <w:r w:rsidRPr="00696ADB">
        <w:rPr>
          <w:rFonts w:ascii="Times New Roman" w:hAnsi="Times New Roman"/>
          <w:sz w:val="16"/>
        </w:rPr>
        <w:t xml:space="preserve">, especially key strategic allies like Turkey and Iraq. Turkey is a </w:t>
      </w:r>
      <w:r w:rsidRPr="00696ADB">
        <w:rPr>
          <w:rFonts w:ascii="Times New Roman" w:hAnsi="Times New Roman"/>
          <w:sz w:val="16"/>
        </w:rPr>
        <w:lastRenderedPageBreak/>
        <w:t xml:space="preserve">NATO ally and is also able to potentially provide the best safe haven for Syrians fleeing the conflict zone. Iraq has strong economic ties to Syria and the U.S. could use its leverage with the Iraqi government to gain international support for isolating the Assad regime in Syria. </w:t>
      </w:r>
      <w:r w:rsidRPr="00696ADB">
        <w:rPr>
          <w:rStyle w:val="TitleChar"/>
          <w:rFonts w:ascii="Times New Roman" w:hAnsi="Times New Roman"/>
        </w:rPr>
        <w:t>Syria’s civil war poses the greatest risk to regional actors involved by threatening to draw them into a wider battle; therefore, key regional players need to take the leading role in the Syria conflict, with the U.S. acting as a guiding mentor. To be sure, the U.S. should remain engaged and prepared, but any military solution from Washington is unnecessary and unwise. Syria is surrounded by wealthy and well-armed neighbors, who, unlike the U.S., have a greater possibility of being directly affected by what’s unfolding in Damascus</w:t>
      </w:r>
      <w:r w:rsidRPr="00696ADB">
        <w:rPr>
          <w:rFonts w:ascii="Times New Roman" w:hAnsi="Times New Roman"/>
          <w:sz w:val="16"/>
        </w:rPr>
        <w:t>. The U.S. has less than 5% of the world’s population and the biggest debt burden—a weak position to be in when telling the other 95% of the people in the world how to behave.</w:t>
      </w:r>
    </w:p>
    <w:p w:rsidR="00205C5F" w:rsidRPr="00696ADB" w:rsidRDefault="00205C5F" w:rsidP="00205C5F">
      <w:pPr>
        <w:pStyle w:val="Heading2"/>
        <w:rPr>
          <w:rFonts w:cs="Times New Roman"/>
        </w:rPr>
      </w:pPr>
      <w:r w:rsidRPr="00696ADB">
        <w:rPr>
          <w:rFonts w:cs="Times New Roman"/>
        </w:rPr>
        <w:lastRenderedPageBreak/>
        <w:t>***Credibility Scenario***</w:t>
      </w:r>
    </w:p>
    <w:p w:rsidR="00205C5F" w:rsidRPr="00696ADB" w:rsidRDefault="00205C5F" w:rsidP="00205C5F">
      <w:pPr>
        <w:pStyle w:val="Heading3"/>
        <w:rPr>
          <w:rFonts w:cs="Times New Roman"/>
        </w:rPr>
      </w:pPr>
      <w:r w:rsidRPr="00696ADB">
        <w:rPr>
          <w:rFonts w:cs="Times New Roman"/>
        </w:rPr>
        <w:lastRenderedPageBreak/>
        <w:t>1NC Module</w:t>
      </w:r>
    </w:p>
    <w:p w:rsidR="00205C5F" w:rsidRPr="00696ADB" w:rsidRDefault="00205C5F" w:rsidP="00205C5F">
      <w:pPr>
        <w:pStyle w:val="Heading4"/>
        <w:rPr>
          <w:rFonts w:cs="Times New Roman"/>
        </w:rPr>
      </w:pPr>
      <w:r w:rsidRPr="00696ADB">
        <w:rPr>
          <w:rFonts w:cs="Times New Roman"/>
        </w:rPr>
        <w:t>Failure of diplomacy sends a signal of weakness, crushing US credibility</w:t>
      </w:r>
    </w:p>
    <w:p w:rsidR="00205C5F" w:rsidRPr="00696ADB" w:rsidRDefault="00205C5F" w:rsidP="00205C5F">
      <w:pPr>
        <w:rPr>
          <w:rFonts w:ascii="Times New Roman" w:hAnsi="Times New Roman"/>
        </w:rPr>
      </w:pPr>
      <w:r w:rsidRPr="00696ADB">
        <w:rPr>
          <w:rFonts w:ascii="Times New Roman" w:eastAsiaTheme="majorEastAsia" w:hAnsi="Times New Roman"/>
          <w:b/>
          <w:bCs/>
          <w:iCs/>
          <w:sz w:val="26"/>
        </w:rPr>
        <w:t>CSM 13, an international news organization, 13</w:t>
      </w:r>
      <w:r w:rsidRPr="00696ADB">
        <w:rPr>
          <w:rFonts w:ascii="Times New Roman" w:hAnsi="Times New Roman"/>
        </w:rPr>
        <w:t xml:space="preserve"> (Christian Science Monitor, May 28, 2013, “Why US must stop Russian missiles for Syria,” http://www.csmonitor.com/Commentary/the-monitors-view/2013/0528/Why-US-must-stop-Russian-missiles-for-Syria, //RM, 7/13/13, AR) </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Fonts w:ascii="Times New Roman" w:hAnsi="Times New Roman"/>
          <w:sz w:val="16"/>
        </w:rPr>
        <w:t xml:space="preserve">That’s far from the approach of </w:t>
      </w:r>
      <w:r w:rsidRPr="00696ADB">
        <w:rPr>
          <w:rStyle w:val="TitleChar"/>
          <w:rFonts w:ascii="Times New Roman" w:hAnsi="Times New Roman"/>
        </w:rPr>
        <w:t>Russia under Vladimir Putin</w:t>
      </w:r>
      <w:r w:rsidRPr="00696ADB">
        <w:rPr>
          <w:rFonts w:ascii="Times New Roman" w:hAnsi="Times New Roman"/>
          <w:sz w:val="16"/>
        </w:rPr>
        <w:t xml:space="preserve">. His decision this week to send sophisticated S-300 antiaircraft missiles to Syria’s embattled regime </w:t>
      </w:r>
      <w:r w:rsidRPr="00696ADB">
        <w:rPr>
          <w:rStyle w:val="TitleChar"/>
          <w:rFonts w:ascii="Times New Roman" w:hAnsi="Times New Roman"/>
        </w:rPr>
        <w:t>shows a moral indifference to human suffering and popular demands for democracy.</w:t>
      </w:r>
      <w:r w:rsidRPr="00696ADB">
        <w:rPr>
          <w:rFonts w:ascii="Times New Roman" w:hAnsi="Times New Roman"/>
          <w:sz w:val="16"/>
        </w:rPr>
        <w:t xml:space="preserve"> The </w:t>
      </w:r>
      <w:r w:rsidRPr="00696ADB">
        <w:rPr>
          <w:rStyle w:val="TitleChar"/>
          <w:rFonts w:ascii="Times New Roman" w:hAnsi="Times New Roman"/>
        </w:rPr>
        <w:t>surface-to-air missiles</w:t>
      </w:r>
      <w:r w:rsidRPr="00696ADB">
        <w:rPr>
          <w:rFonts w:ascii="Times New Roman" w:hAnsi="Times New Roman"/>
          <w:sz w:val="16"/>
        </w:rPr>
        <w:t xml:space="preserve"> not only </w:t>
      </w:r>
      <w:r w:rsidRPr="00696ADB">
        <w:rPr>
          <w:rStyle w:val="TitleChar"/>
          <w:rFonts w:ascii="Times New Roman" w:hAnsi="Times New Roman"/>
        </w:rPr>
        <w:t>prop up the ruthless regime</w:t>
      </w:r>
      <w:r w:rsidRPr="00696ADB">
        <w:rPr>
          <w:rFonts w:ascii="Times New Roman" w:hAnsi="Times New Roman"/>
          <w:sz w:val="16"/>
        </w:rPr>
        <w:t xml:space="preserve"> </w:t>
      </w:r>
      <w:r w:rsidRPr="00696ADB">
        <w:rPr>
          <w:rStyle w:val="TitleChar"/>
          <w:rFonts w:ascii="Times New Roman" w:hAnsi="Times New Roman"/>
        </w:rPr>
        <w:t>of Bashar al-Assad against the majority of Syrians who seek freedom</w:t>
      </w:r>
      <w:r w:rsidRPr="00696ADB">
        <w:rPr>
          <w:rFonts w:ascii="Times New Roman" w:hAnsi="Times New Roman"/>
          <w:sz w:val="16"/>
        </w:rPr>
        <w:t>, their 125-mile range also puts Israel’s civilian aircraft at risk.</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Mr. Putin’s foreign policy consists mainly of seeking practical interests for Russia. </w:t>
      </w:r>
      <w:r w:rsidRPr="00696ADB">
        <w:rPr>
          <w:rStyle w:val="TitleChar"/>
          <w:rFonts w:ascii="Times New Roman" w:hAnsi="Times New Roman"/>
        </w:rPr>
        <w:t>The S-300s will prevent “some hotheads” (namely, the West) from setting up a no-fly zone in Syria</w:t>
      </w:r>
      <w:r w:rsidRPr="00696ADB">
        <w:rPr>
          <w:rFonts w:ascii="Times New Roman" w:hAnsi="Times New Roman"/>
          <w:sz w:val="16"/>
        </w:rPr>
        <w:t xml:space="preserve">, as one Russian official put it. They will help maintain access for the Russian Navy to the Syrian port of </w:t>
      </w:r>
      <w:proofErr w:type="spellStart"/>
      <w:r w:rsidRPr="00696ADB">
        <w:rPr>
          <w:rFonts w:ascii="Times New Roman" w:hAnsi="Times New Roman"/>
          <w:sz w:val="16"/>
        </w:rPr>
        <w:t>Tartus</w:t>
      </w:r>
      <w:proofErr w:type="spellEnd"/>
      <w:r w:rsidRPr="00696ADB">
        <w:rPr>
          <w:rFonts w:ascii="Times New Roman" w:hAnsi="Times New Roman"/>
          <w:sz w:val="16"/>
        </w:rPr>
        <w:t xml:space="preserve"> on the Mediterranean.</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Most of all, </w:t>
      </w:r>
      <w:r w:rsidRPr="00696ADB">
        <w:rPr>
          <w:rStyle w:val="TitleChar"/>
          <w:rFonts w:ascii="Times New Roman" w:hAnsi="Times New Roman"/>
        </w:rPr>
        <w:t>if the Assad regime survives, that will help Iran in its desire for influence in the region and keep the United States tied down in solving Middle East problems</w:t>
      </w:r>
      <w:r w:rsidRPr="00696ADB">
        <w:rPr>
          <w:rFonts w:ascii="Times New Roman" w:hAnsi="Times New Roman"/>
          <w:sz w:val="16"/>
        </w:rPr>
        <w:t>. The US will then be less focused on Russia and its growing dictatorship and meddling with its neighbors.</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RELATED OPINION: Five things the international community must give Syria after Assad</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These kinds of amoral </w:t>
      </w:r>
      <w:r w:rsidRPr="00696ADB">
        <w:rPr>
          <w:rStyle w:val="TitleChar"/>
          <w:rFonts w:ascii="Times New Roman" w:hAnsi="Times New Roman"/>
        </w:rPr>
        <w:t>geopolitical moves by Putin come out of Russia’s historical feelings of vulnerability</w:t>
      </w:r>
      <w:r w:rsidRPr="00696ADB">
        <w:rPr>
          <w:rFonts w:ascii="Times New Roman" w:hAnsi="Times New Roman"/>
          <w:sz w:val="16"/>
        </w:rPr>
        <w:t xml:space="preserve"> as a large and exposed landmass</w:t>
      </w:r>
      <w:r w:rsidRPr="00696ADB">
        <w:rPr>
          <w:rStyle w:val="TitleChar"/>
          <w:rFonts w:ascii="Times New Roman" w:hAnsi="Times New Roman"/>
        </w:rPr>
        <w:t>. China, too, feels encircled by US forces</w:t>
      </w:r>
      <w:r w:rsidRPr="00696ADB">
        <w:rPr>
          <w:rFonts w:ascii="Times New Roman" w:hAnsi="Times New Roman"/>
          <w:sz w:val="16"/>
        </w:rPr>
        <w:t xml:space="preserve"> in Asia. </w:t>
      </w:r>
      <w:r w:rsidRPr="00696ADB">
        <w:rPr>
          <w:rStyle w:val="TitleChar"/>
          <w:rFonts w:ascii="Times New Roman" w:hAnsi="Times New Roman"/>
        </w:rPr>
        <w:t>It has supported Moscow’s policy toward Syria as one way to prevent the US from focusing more on China and its aggressive attempt to usurp American influence in Asia.</w:t>
      </w:r>
      <w:r w:rsidRPr="00696ADB">
        <w:rPr>
          <w:rStyle w:val="TitleChar"/>
          <w:rFonts w:ascii="Times New Roman" w:hAnsi="Times New Roman"/>
          <w:sz w:val="12"/>
          <w:u w:val="none"/>
        </w:rPr>
        <w:t>¶</w:t>
      </w:r>
      <w:r w:rsidRPr="00696ADB">
        <w:rPr>
          <w:rStyle w:val="TitleChar"/>
          <w:rFonts w:ascii="Times New Roman" w:hAnsi="Times New Roman"/>
          <w:sz w:val="12"/>
        </w:rPr>
        <w:t xml:space="preserve"> </w:t>
      </w:r>
      <w:r w:rsidRPr="00696ADB">
        <w:rPr>
          <w:rFonts w:ascii="Times New Roman" w:hAnsi="Times New Roman"/>
          <w:sz w:val="12"/>
        </w:rPr>
        <w:t>¶</w:t>
      </w:r>
      <w:r w:rsidRPr="00696ADB">
        <w:rPr>
          <w:rFonts w:ascii="Times New Roman" w:hAnsi="Times New Roman"/>
          <w:sz w:val="16"/>
        </w:rPr>
        <w:t xml:space="preserve"> Putin also knows that President </w:t>
      </w:r>
      <w:r w:rsidRPr="00696ADB">
        <w:rPr>
          <w:rStyle w:val="TitleChar"/>
          <w:rFonts w:ascii="Times New Roman" w:hAnsi="Times New Roman"/>
        </w:rPr>
        <w:t>Obama and the US public have little appetite for military intervention in Syria</w:t>
      </w:r>
      <w:r w:rsidRPr="00696ADB">
        <w:rPr>
          <w:rFonts w:ascii="Times New Roman" w:hAnsi="Times New Roman"/>
          <w:sz w:val="16"/>
        </w:rPr>
        <w:t>, despite any American outrage over a war that has taken more than 80,000 civilian lives and forced 1.5 million to flee. Only Britain and France show a strong interest in sending arms to anti-Assad rebels.</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The </w:t>
      </w:r>
      <w:r w:rsidRPr="00696ADB">
        <w:rPr>
          <w:rStyle w:val="TitleChar"/>
          <w:rFonts w:ascii="Times New Roman" w:hAnsi="Times New Roman"/>
        </w:rPr>
        <w:t>Russian decision to send the missiles could end up</w:t>
      </w:r>
      <w:r w:rsidRPr="00696ADB">
        <w:rPr>
          <w:rFonts w:ascii="Times New Roman" w:hAnsi="Times New Roman"/>
          <w:sz w:val="16"/>
        </w:rPr>
        <w:t xml:space="preserve"> being merely </w:t>
      </w:r>
      <w:r w:rsidRPr="00696ADB">
        <w:rPr>
          <w:rStyle w:val="TitleChar"/>
          <w:rFonts w:ascii="Times New Roman" w:hAnsi="Times New Roman"/>
        </w:rPr>
        <w:t>symbolic. Israeli war jets will likely take them out</w:t>
      </w:r>
      <w:r w:rsidRPr="00696ADB">
        <w:rPr>
          <w:rFonts w:ascii="Times New Roman" w:hAnsi="Times New Roman"/>
          <w:sz w:val="16"/>
        </w:rPr>
        <w:t xml:space="preserve"> before they become operational. Twice this year, Israel destroyed lesser-quality missiles in Syria as they were shipped from Iran to Hezbollah militants in Lebanon. And deployment of the S-300 missiles could take up to a year.</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MONITOR'S VIEW: Syria's war can't drift into holy war</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Putin could be seeking only a temporary diplomatic advantage in the run-up to talks being planned in Geneva aimed at a negotiated settlement for Syria. Nonetheless, his decision sets up a stark contrast between a moral approach toward ending Syria’s slaughter and the kind of amoral posturing by Russia for its basic interests.</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 xml:space="preserve">With the US now inclined to focus more on building up its economy, Russia and others see the US legacy of acting on humanitarian or idealist grounds as in decline </w:t>
      </w:r>
      <w:r w:rsidRPr="00696ADB">
        <w:rPr>
          <w:rFonts w:ascii="Times New Roman" w:hAnsi="Times New Roman"/>
          <w:sz w:val="16"/>
        </w:rPr>
        <w:t xml:space="preserve">– despite the 2011 military intervention in Libya. </w:t>
      </w:r>
      <w:r w:rsidRPr="00696ADB">
        <w:rPr>
          <w:rStyle w:val="TitleChar"/>
          <w:rFonts w:ascii="Times New Roman" w:hAnsi="Times New Roman"/>
        </w:rPr>
        <w:t>In the global maneuvering of big powers, “weakness is provocative,”</w:t>
      </w:r>
      <w:r w:rsidRPr="00696ADB">
        <w:rPr>
          <w:rFonts w:ascii="Times New Roman" w:hAnsi="Times New Roman"/>
          <w:sz w:val="16"/>
        </w:rPr>
        <w:t xml:space="preserve"> as former US Defense Secretary Donald Rumsfeld once warned.</w:t>
      </w:r>
      <w:r w:rsidRPr="00696ADB">
        <w:rPr>
          <w:rFonts w:ascii="Times New Roman" w:hAnsi="Times New Roman"/>
          <w:sz w:val="12"/>
        </w:rPr>
        <w:t>¶</w:t>
      </w:r>
      <w:r w:rsidRPr="00696ADB">
        <w:rPr>
          <w:rFonts w:ascii="Times New Roman" w:hAnsi="Times New Roman"/>
          <w:sz w:val="16"/>
        </w:rPr>
        <w:t xml:space="preserve"> </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The US need not militarily intervene in Syria. But it cannot afford to create the impression of moral indifference toward the mass killing of Syrians</w:t>
      </w:r>
      <w:r w:rsidRPr="00696ADB">
        <w:rPr>
          <w:rFonts w:ascii="Times New Roman" w:hAnsi="Times New Roman"/>
          <w:sz w:val="16"/>
        </w:rPr>
        <w:t>. Indifference invites meddling by other powers. At the very least</w:t>
      </w:r>
      <w:r w:rsidRPr="00696ADB">
        <w:rPr>
          <w:rStyle w:val="TitleChar"/>
          <w:rFonts w:ascii="Times New Roman" w:hAnsi="Times New Roman"/>
        </w:rPr>
        <w:t>, the US must somehow convince Putin not to send the S-300 missiles. Then it must step up its diplomatic and economic pressure on Damascus.</w:t>
      </w: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pStyle w:val="Heading4"/>
        <w:rPr>
          <w:rStyle w:val="TitleChar"/>
          <w:rFonts w:cs="Times New Roman"/>
          <w:b w:val="0"/>
          <w:sz w:val="26"/>
          <w:szCs w:val="26"/>
          <w:u w:val="none"/>
        </w:rPr>
      </w:pPr>
      <w:r w:rsidRPr="00696ADB">
        <w:rPr>
          <w:rStyle w:val="TitleChar"/>
          <w:rFonts w:cs="Times New Roman"/>
          <w:sz w:val="26"/>
          <w:szCs w:val="26"/>
          <w:u w:val="none"/>
        </w:rPr>
        <w:t>US credibility is key to check proliferation and extinction level impacts</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Reiffel</w:t>
      </w:r>
      <w:proofErr w:type="spellEnd"/>
      <w:r w:rsidRPr="00696ADB">
        <w:rPr>
          <w:rFonts w:ascii="Times New Roman" w:hAnsi="Times New Roman"/>
        </w:rPr>
        <w:t xml:space="preserve">, Visiting Fellow at the Global Economy and Development Center of the Brookings Institution, </w:t>
      </w:r>
      <w:r w:rsidRPr="00696ADB">
        <w:rPr>
          <w:rStyle w:val="StyleStyleBold12pt"/>
          <w:rFonts w:ascii="Times New Roman" w:hAnsi="Times New Roman"/>
        </w:rPr>
        <w:t>‘5</w:t>
      </w:r>
      <w:r w:rsidRPr="00696ADB">
        <w:rPr>
          <w:rFonts w:ascii="Times New Roman" w:hAnsi="Times New Roman"/>
        </w:rPr>
        <w:t xml:space="preserve"> (</w:t>
      </w:r>
      <w:proofErr w:type="spellStart"/>
      <w:r w:rsidRPr="00696ADB">
        <w:rPr>
          <w:rFonts w:ascii="Times New Roman" w:hAnsi="Times New Roman"/>
        </w:rPr>
        <w:t>Reiffel</w:t>
      </w:r>
      <w:proofErr w:type="spellEnd"/>
      <w:r w:rsidRPr="00696ADB">
        <w:rPr>
          <w:rFonts w:ascii="Times New Roman" w:hAnsi="Times New Roman"/>
        </w:rPr>
        <w:t xml:space="preserve">, December 27, 2005, </w:t>
      </w:r>
      <w:proofErr w:type="spellStart"/>
      <w:r w:rsidRPr="00696ADB">
        <w:rPr>
          <w:rFonts w:ascii="Times New Roman" w:hAnsi="Times New Roman"/>
        </w:rPr>
        <w:t>Lex</w:t>
      </w:r>
      <w:proofErr w:type="spellEnd"/>
      <w:r w:rsidRPr="00696ADB">
        <w:rPr>
          <w:rFonts w:ascii="Times New Roman" w:hAnsi="Times New Roman"/>
        </w:rPr>
        <w:t xml:space="preserve">, “The Brookings Institution, Reaching Out: Americans Serving” Overseas, </w:t>
      </w:r>
      <w:hyperlink r:id="rId15" w:history="1">
        <w:r w:rsidRPr="00696ADB">
          <w:rPr>
            <w:rStyle w:val="Hyperlink"/>
            <w:rFonts w:ascii="Times New Roman" w:hAnsi="Times New Roman"/>
          </w:rPr>
          <w:t>www.brookings.edu/views/papers/20051207rieffel.pdf</w:t>
        </w:r>
      </w:hyperlink>
      <w:r w:rsidRPr="00696ADB">
        <w:rPr>
          <w:rFonts w:ascii="Times New Roman" w:hAnsi="Times New Roman"/>
        </w:rPr>
        <w:t>, 7/13/13, AR)</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rPr>
      </w:pPr>
      <w:r w:rsidRPr="00696ADB">
        <w:rPr>
          <w:rStyle w:val="TitleChar"/>
          <w:rFonts w:ascii="Times New Roman" w:hAnsi="Times New Roman"/>
        </w:rPr>
        <w:t xml:space="preserve">The United States is struggling to define a new role for itself </w:t>
      </w:r>
      <w:r w:rsidRPr="00696ADB">
        <w:rPr>
          <w:rStyle w:val="TitleChar"/>
          <w:rFonts w:ascii="Times New Roman" w:hAnsi="Times New Roman"/>
          <w:sz w:val="16"/>
          <w:u w:val="none"/>
        </w:rPr>
        <w:t xml:space="preserve">in the </w:t>
      </w:r>
      <w:r w:rsidRPr="00696ADB">
        <w:rPr>
          <w:rStyle w:val="TitleChar"/>
          <w:rFonts w:ascii="Times New Roman" w:hAnsi="Times New Roman"/>
        </w:rPr>
        <w:t>post-Cold War</w:t>
      </w:r>
      <w:r w:rsidRPr="00696ADB">
        <w:rPr>
          <w:rStyle w:val="TitleChar"/>
          <w:rFonts w:ascii="Times New Roman" w:hAnsi="Times New Roman"/>
          <w:sz w:val="16"/>
          <w:u w:val="none"/>
        </w:rPr>
        <w:t xml:space="preserve"> world that protects its vital </w:t>
      </w:r>
      <w:proofErr w:type="spellStart"/>
      <w:r w:rsidRPr="00696ADB">
        <w:rPr>
          <w:rStyle w:val="TitleChar"/>
          <w:rFonts w:ascii="Times New Roman" w:hAnsi="Times New Roman"/>
          <w:sz w:val="16"/>
          <w:u w:val="none"/>
        </w:rPr>
        <w:t>self interests</w:t>
      </w:r>
      <w:proofErr w:type="spellEnd"/>
      <w:r w:rsidRPr="00696ADB">
        <w:rPr>
          <w:rStyle w:val="TitleChar"/>
          <w:rFonts w:ascii="Times New Roman" w:hAnsi="Times New Roman"/>
          <w:sz w:val="16"/>
          <w:u w:val="none"/>
        </w:rPr>
        <w:t xml:space="preserve"> without making the rest of the world uncomfortable.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gramStart"/>
      <w:r w:rsidRPr="00696ADB">
        <w:rPr>
          <w:rStyle w:val="TitleChar"/>
          <w:rFonts w:ascii="Times New Roman" w:hAnsi="Times New Roman"/>
          <w:sz w:val="16"/>
          <w:u w:val="none"/>
        </w:rPr>
        <w:t>In</w:t>
      </w:r>
      <w:proofErr w:type="gramEnd"/>
      <w:r w:rsidRPr="00696ADB">
        <w:rPr>
          <w:rStyle w:val="TitleChar"/>
          <w:rFonts w:ascii="Times New Roman" w:hAnsi="Times New Roman"/>
          <w:sz w:val="16"/>
          <w:u w:val="none"/>
        </w:rPr>
        <w:t xml:space="preserve"> retrospect, </w:t>
      </w:r>
      <w:r w:rsidRPr="00696ADB">
        <w:rPr>
          <w:rStyle w:val="TitleChar"/>
          <w:rFonts w:ascii="Times New Roman" w:hAnsi="Times New Roman"/>
        </w:rPr>
        <w:t>the decade of the 1990s was a cakewalk</w:t>
      </w:r>
      <w:r w:rsidRPr="00696ADB">
        <w:rPr>
          <w:rStyle w:val="TitleChar"/>
          <w:rFonts w:ascii="Times New Roman" w:hAnsi="Times New Roman"/>
          <w:sz w:val="16"/>
          <w:u w:val="none"/>
        </w:rPr>
        <w:t>. Together with its Cold War allies Americans focused on helping the transition countries in Eastern and Central Europe and the former Soviet Union build functioning democratic political systems and growing market economies. The USA met this immense challenge successfully, by and large, and it gained friends in the process.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By contrast, the first five years of the new millennium have been mostly downhill for the USA.</w:t>
      </w:r>
      <w:r w:rsidRPr="00696ADB">
        <w:rPr>
          <w:rStyle w:val="TitleChar"/>
          <w:rFonts w:ascii="Times New Roman" w:hAnsi="Times New Roman"/>
          <w:sz w:val="16"/>
          <w:u w:val="none"/>
        </w:rPr>
        <w:t xml:space="preserve"> The terrorist attacks on 9/11/01 changed the national mood in a matter of hours from gloating to a level of fear unknown since the Depression of the 1930s. They also pushed sympathy for the USA among people in the rest of the world to new heights. </w:t>
      </w:r>
      <w:proofErr w:type="gramStart"/>
      <w:r w:rsidRPr="00696ADB">
        <w:rPr>
          <w:rStyle w:val="TitleChar"/>
          <w:rFonts w:ascii="Times New Roman" w:hAnsi="Times New Roman"/>
          <w:sz w:val="16"/>
          <w:u w:val="none"/>
        </w:rPr>
        <w:t xml:space="preserve">However, </w:t>
      </w:r>
      <w:r w:rsidRPr="00696ADB">
        <w:rPr>
          <w:rStyle w:val="TitleChar"/>
          <w:rFonts w:ascii="Times New Roman" w:hAnsi="Times New Roman"/>
        </w:rPr>
        <w:t>the feeling of global solidarity quickly dissipated after the military intervention in Iraq by a narrow US-led coalition</w:t>
      </w:r>
      <w:r w:rsidRPr="00696ADB">
        <w:rPr>
          <w:rStyle w:val="TitleChar"/>
          <w:rFonts w:ascii="Times New Roman" w:hAnsi="Times New Roman"/>
          <w:sz w:val="16"/>
          <w:u w:val="none"/>
        </w:rPr>
        <w:t>.</w:t>
      </w:r>
      <w:proofErr w:type="gramEnd"/>
      <w:r w:rsidRPr="00696ADB">
        <w:rPr>
          <w:rStyle w:val="TitleChar"/>
          <w:rFonts w:ascii="Times New Roman" w:hAnsi="Times New Roman"/>
          <w:sz w:val="16"/>
          <w:u w:val="none"/>
        </w:rPr>
        <w:t xml:space="preserve"> A major poll measuring the attitudes of foreigners toward the USA found a sharp shift in opinion in the negative direction between 2002 and 2003, which has only partially recovered since then.</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The devastation of New Orleans by Hurricane Katrina at the end of August 2005 was another blow to American self-confidence as well as to its image in the rest of the world. It cracked the veneer of the society reflected in the American movies and TV programs that flood the world. It exposed weaknesses in government institutions that had been promoted for decades as models for other countries.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 xml:space="preserve">Internal pressure to turn America's back on the rest of the world is likely to intensify as the country focuses attention on domestic problems </w:t>
      </w:r>
      <w:r w:rsidRPr="00696ADB">
        <w:rPr>
          <w:rFonts w:ascii="Times New Roman" w:hAnsi="Times New Roman"/>
          <w:sz w:val="16"/>
        </w:rPr>
        <w:t>such as the growing number of Americans without health</w:t>
      </w:r>
      <w:r w:rsidRPr="00696ADB">
        <w:rPr>
          <w:rStyle w:val="TitleChar"/>
          <w:rFonts w:ascii="Times New Roman" w:hAnsi="Times New Roman"/>
          <w:sz w:val="16"/>
          <w:u w:val="none"/>
        </w:rPr>
        <w:t xml:space="preserve"> insurance, educational performance that is declining relative to other countries, deteriorating infrastructure, and increased dependence on foreign supplies of oil and gas. A </w:t>
      </w:r>
      <w:r w:rsidRPr="00696ADB">
        <w:rPr>
          <w:rStyle w:val="TitleChar"/>
          <w:rFonts w:ascii="Times New Roman" w:hAnsi="Times New Roman"/>
        </w:rPr>
        <w:t xml:space="preserve">more isolationist sentiment would reduce the ability of the USA to use its overwhelming military power to promote peaceful change in the developing countries that hold two-thirds of the world's population and pose the </w:t>
      </w:r>
      <w:r w:rsidRPr="00696ADB">
        <w:rPr>
          <w:rStyle w:val="TitleChar"/>
          <w:rFonts w:ascii="Times New Roman" w:hAnsi="Times New Roman"/>
        </w:rPr>
        <w:lastRenderedPageBreak/>
        <w:t>gravest threats to global stability. Isolationism might heighten the sense of security in the short run, but it would put the USA at the mercy of external forces in the long run.</w:t>
      </w:r>
      <w:r w:rsidRPr="00696ADB">
        <w:rPr>
          <w:rStyle w:val="TitleChar"/>
          <w:rFonts w:ascii="Times New Roman" w:hAnsi="Times New Roman"/>
          <w:sz w:val="12"/>
          <w:u w:val="none"/>
        </w:rPr>
        <w:t>¶</w:t>
      </w:r>
      <w:r w:rsidRPr="00696ADB">
        <w:rPr>
          <w:rStyle w:val="TitleChar"/>
          <w:rFonts w:ascii="Times New Roman" w:hAnsi="Times New Roman"/>
          <w:sz w:val="12"/>
        </w:rPr>
        <w:t xml:space="preserve"> </w:t>
      </w:r>
      <w:r w:rsidRPr="00696ADB">
        <w:rPr>
          <w:rStyle w:val="TitleChar"/>
          <w:rFonts w:ascii="Times New Roman" w:hAnsi="Times New Roman"/>
          <w:sz w:val="16"/>
          <w:u w:val="none"/>
        </w:rPr>
        <w:t xml:space="preserve">Accordingly, </w:t>
      </w:r>
      <w:r w:rsidRPr="00696ADB">
        <w:rPr>
          <w:rStyle w:val="TitleChar"/>
          <w:rFonts w:ascii="Times New Roman" w:hAnsi="Times New Roman"/>
        </w:rPr>
        <w:t xml:space="preserve">one of the great challenges for the USA today is </w:t>
      </w:r>
      <w:r w:rsidRPr="00696ADB">
        <w:rPr>
          <w:rStyle w:val="TitleChar"/>
          <w:rFonts w:ascii="Times New Roman" w:hAnsi="Times New Roman"/>
          <w:sz w:val="16"/>
          <w:u w:val="none"/>
        </w:rPr>
        <w:t xml:space="preserve">to build a broad coalition of like-minded nations and a set of international institutions capable of maintaining order </w:t>
      </w:r>
      <w:r w:rsidRPr="00696ADB">
        <w:rPr>
          <w:rFonts w:ascii="Times New Roman" w:hAnsi="Times New Roman"/>
          <w:sz w:val="16"/>
        </w:rPr>
        <w:t>and</w:t>
      </w:r>
      <w:r w:rsidRPr="00696ADB">
        <w:rPr>
          <w:rStyle w:val="TitleChar"/>
          <w:rFonts w:ascii="Times New Roman" w:hAnsi="Times New Roman"/>
        </w:rPr>
        <w:t xml:space="preserve"> addressing global problems such as nuclear proliferation, epidemics like HIV/AIDS and avian flu, failed states like Somalia and Myanmar, and environmental degradation.</w:t>
      </w:r>
      <w:r w:rsidRPr="00696ADB">
        <w:rPr>
          <w:rStyle w:val="TitleChar"/>
          <w:rFonts w:ascii="Times New Roman" w:hAnsi="Times New Roman"/>
          <w:sz w:val="16"/>
          <w:u w:val="none"/>
        </w:rPr>
        <w:t xml:space="preserve"> The costs of acting alone or in small coalitions are now more clearly seen to be unsustainable. The limitations of "hard" instruments of foreign policy have been amply demonstrated in Iraq. </w:t>
      </w:r>
      <w:r w:rsidRPr="00696ADB">
        <w:rPr>
          <w:rStyle w:val="TitleChar"/>
          <w:rFonts w:ascii="Times New Roman" w:hAnsi="Times New Roman"/>
        </w:rPr>
        <w:t>Military power can dislodge a tyrant with great efficiency but cannot build stable and prosperous nations</w:t>
      </w:r>
      <w:r w:rsidRPr="00696ADB">
        <w:rPr>
          <w:rStyle w:val="TitleChar"/>
          <w:rFonts w:ascii="Times New Roman" w:hAnsi="Times New Roman"/>
          <w:sz w:val="16"/>
          <w:u w:val="none"/>
        </w:rPr>
        <w:t xml:space="preserve">. Appropriately, the appointment of Karen Hughes as Under Secretary of State for Public Diplomacy and Public Affairs suggests that the Bush </w:t>
      </w:r>
      <w:r w:rsidRPr="00696ADB">
        <w:rPr>
          <w:rStyle w:val="TitleChar"/>
          <w:rFonts w:ascii="Times New Roman" w:hAnsi="Times New Roman"/>
        </w:rPr>
        <w:t>Administration is gearing up to rely more on "soft" instruments.</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b/>
          <w:u w:val="none"/>
        </w:rPr>
      </w:pP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2NC Wall</w:t>
      </w:r>
    </w:p>
    <w:p w:rsidR="00205C5F" w:rsidRPr="00696ADB" w:rsidRDefault="00205C5F" w:rsidP="00205C5F">
      <w:pPr>
        <w:pStyle w:val="Heading4"/>
        <w:rPr>
          <w:rFonts w:cs="Times New Roman"/>
        </w:rPr>
      </w:pPr>
      <w:r w:rsidRPr="00696ADB">
        <w:rPr>
          <w:rFonts w:cs="Times New Roman"/>
        </w:rPr>
        <w:t>Perception that the US is Vulnerable results in great power warfare</w:t>
      </w:r>
    </w:p>
    <w:p w:rsidR="00205C5F" w:rsidRPr="00696ADB" w:rsidRDefault="00205C5F" w:rsidP="00205C5F">
      <w:pPr>
        <w:rPr>
          <w:rStyle w:val="TitleChar"/>
          <w:rFonts w:ascii="Times New Roman" w:hAnsi="Times New Roman"/>
          <w:b/>
          <w:u w:val="none"/>
        </w:rPr>
      </w:pPr>
      <w:r w:rsidRPr="00696ADB">
        <w:rPr>
          <w:rFonts w:ascii="Times New Roman" w:eastAsiaTheme="majorEastAsia" w:hAnsi="Times New Roman"/>
          <w:b/>
          <w:bCs/>
          <w:iCs/>
          <w:sz w:val="26"/>
        </w:rPr>
        <w:t xml:space="preserve">Hanson, Senior Fellow in Residence in Classics and Military </w:t>
      </w:r>
      <w:proofErr w:type="gramStart"/>
      <w:r w:rsidRPr="00696ADB">
        <w:rPr>
          <w:rFonts w:ascii="Times New Roman" w:eastAsiaTheme="majorEastAsia" w:hAnsi="Times New Roman"/>
          <w:b/>
          <w:bCs/>
          <w:iCs/>
          <w:sz w:val="26"/>
        </w:rPr>
        <w:t>History ,</w:t>
      </w:r>
      <w:proofErr w:type="gramEnd"/>
      <w:r w:rsidRPr="00696ADB">
        <w:rPr>
          <w:rFonts w:ascii="Times New Roman" w:eastAsiaTheme="majorEastAsia" w:hAnsi="Times New Roman"/>
          <w:b/>
          <w:bCs/>
          <w:iCs/>
          <w:sz w:val="26"/>
        </w:rPr>
        <w:t xml:space="preserve"> ‘9 </w:t>
      </w:r>
      <w:r w:rsidRPr="00696ADB">
        <w:rPr>
          <w:rStyle w:val="TitleChar"/>
          <w:rFonts w:ascii="Times New Roman" w:hAnsi="Times New Roman"/>
          <w:u w:val="none"/>
        </w:rPr>
        <w:t xml:space="preserve">[ Hanson, December 7, 2009, “Change, Weakness, Disaster, Obama: Answers from Victor Davis Hanson,” </w:t>
      </w:r>
      <w:hyperlink r:id="rId16" w:history="1">
        <w:r w:rsidRPr="00696ADB">
          <w:rPr>
            <w:rStyle w:val="Hyperlink"/>
            <w:rFonts w:ascii="Times New Roman" w:hAnsi="Times New Roman"/>
          </w:rPr>
          <w:t>http://www.victorhanson.com/articles/hanson121609.html</w:t>
        </w:r>
      </w:hyperlink>
      <w:r w:rsidRPr="00696ADB">
        <w:rPr>
          <w:rStyle w:val="TitleChar"/>
          <w:rFonts w:ascii="Times New Roman" w:hAnsi="Times New Roman"/>
          <w:u w:val="none"/>
        </w:rPr>
        <w:t>, 7/13/13, AR]</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b/>
          <w:sz w:val="16"/>
          <w:u w:val="none"/>
        </w:rPr>
      </w:pPr>
      <w:r w:rsidRPr="00696ADB">
        <w:rPr>
          <w:rStyle w:val="TitleChar"/>
          <w:rFonts w:ascii="Times New Roman" w:hAnsi="Times New Roman"/>
          <w:sz w:val="16"/>
          <w:u w:val="none"/>
        </w:rPr>
        <w:t xml:space="preserve">VDH” are three letters that may appear random to the general public, but for conservatives they have definite meaning. They signify the person of Dr. Victor Davis Hanson. The scholar, professor, and political pundit </w:t>
      </w:r>
      <w:proofErr w:type="gramStart"/>
      <w:r w:rsidRPr="00696ADB">
        <w:rPr>
          <w:rStyle w:val="TitleChar"/>
          <w:rFonts w:ascii="Times New Roman" w:hAnsi="Times New Roman"/>
          <w:sz w:val="16"/>
          <w:u w:val="none"/>
        </w:rPr>
        <w:t>is</w:t>
      </w:r>
      <w:proofErr w:type="gramEnd"/>
      <w:r w:rsidRPr="00696ADB">
        <w:rPr>
          <w:rStyle w:val="TitleChar"/>
          <w:rFonts w:ascii="Times New Roman" w:hAnsi="Times New Roman"/>
          <w:sz w:val="16"/>
          <w:u w:val="none"/>
        </w:rPr>
        <w:t xml:space="preserve"> especially well known to readers of PJ Media. His blog consistently enriches the homepage and enlightens friend and foe. </w:t>
      </w:r>
      <w:r w:rsidRPr="00696ADB">
        <w:rPr>
          <w:rStyle w:val="TitleChar"/>
          <w:rFonts w:ascii="Times New Roman" w:hAnsi="Times New Roman"/>
        </w:rPr>
        <w:t>Dr. Hanson’s latest book, How the Obama Administration Threatens Our National Security, illustrates the peril that America’s leftist, superficial commander-in-chief has produced. Both President Obama’s ignorance and ideology now endanger the nation’s autonomy along with the world’s peace.</w:t>
      </w:r>
      <w:r w:rsidRPr="00696ADB">
        <w:rPr>
          <w:rStyle w:val="TitleChar"/>
          <w:rFonts w:ascii="Times New Roman" w:hAnsi="Times New Roman"/>
          <w:sz w:val="12"/>
          <w:u w:val="none"/>
        </w:rPr>
        <w:t>¶</w:t>
      </w:r>
      <w:r w:rsidRPr="00696ADB">
        <w:rPr>
          <w:rStyle w:val="TitleChar"/>
          <w:rFonts w:ascii="Times New Roman" w:hAnsi="Times New Roman"/>
          <w:sz w:val="12"/>
        </w:rPr>
        <w:t xml:space="preserve"> </w:t>
      </w:r>
      <w:r w:rsidRPr="00696ADB">
        <w:rPr>
          <w:rStyle w:val="TitleChar"/>
          <w:rFonts w:ascii="Times New Roman" w:hAnsi="Times New Roman"/>
          <w:sz w:val="16"/>
          <w:u w:val="none"/>
        </w:rPr>
        <w:t xml:space="preserve">BC: Dr. Hanson, first off, let me ask: do you think the president believes in the concept of American </w:t>
      </w:r>
      <w:proofErr w:type="spellStart"/>
      <w:r w:rsidRPr="00696ADB">
        <w:rPr>
          <w:rStyle w:val="TitleChar"/>
          <w:rFonts w:ascii="Times New Roman" w:hAnsi="Times New Roman"/>
          <w:sz w:val="16"/>
          <w:u w:val="none"/>
        </w:rPr>
        <w:t>exceptionalism</w:t>
      </w:r>
      <w:proofErr w:type="spellEnd"/>
      <w:proofErr w:type="gramStart"/>
      <w:r w:rsidRPr="00696ADB">
        <w:rPr>
          <w:rStyle w:val="TitleChar"/>
          <w:rFonts w:ascii="Times New Roman" w:hAnsi="Times New Roman"/>
          <w:sz w:val="16"/>
          <w:u w:val="none"/>
        </w:rPr>
        <w:t>?</w:t>
      </w:r>
      <w:r w:rsidRPr="00696ADB">
        <w:rPr>
          <w:rStyle w:val="TitleChar"/>
          <w:rFonts w:ascii="Times New Roman" w:hAnsi="Times New Roman"/>
          <w:sz w:val="12"/>
          <w:u w:val="none"/>
        </w:rPr>
        <w:t>¶</w:t>
      </w:r>
      <w:proofErr w:type="gramEnd"/>
      <w:r w:rsidRPr="00696ADB">
        <w:rPr>
          <w:rStyle w:val="TitleChar"/>
          <w:rFonts w:ascii="Times New Roman" w:hAnsi="Times New Roman"/>
          <w:sz w:val="16"/>
          <w:u w:val="none"/>
        </w:rPr>
        <w:t xml:space="preserve"> Dr. Hanson: Well, he answered that already: we Americans are exceptional only to the degree that every other country thinks it is exceptional: e.g., </w:t>
      </w:r>
      <w:r w:rsidRPr="00696ADB">
        <w:rPr>
          <w:rStyle w:val="TitleChar"/>
          <w:rFonts w:ascii="Times New Roman" w:hAnsi="Times New Roman"/>
        </w:rPr>
        <w:t>who can say whether Venezuelans, Iranians, or North Koreans are any different, better, or worse than Americans</w:t>
      </w:r>
      <w:r w:rsidRPr="00696ADB">
        <w:rPr>
          <w:rStyle w:val="TitleChar"/>
          <w:rFonts w:ascii="Times New Roman" w:hAnsi="Times New Roman"/>
          <w:sz w:val="16"/>
          <w:u w:val="none"/>
        </w:rPr>
        <w:t xml:space="preserve">? </w:t>
      </w:r>
      <w:r w:rsidRPr="00696ADB">
        <w:rPr>
          <w:rStyle w:val="TitleChar"/>
          <w:rFonts w:ascii="Times New Roman" w:hAnsi="Times New Roman"/>
        </w:rPr>
        <w:t>Not in Obama’s multicultural, morally equivalent, and utopian world.</w:t>
      </w:r>
      <w:r w:rsidRPr="00696ADB">
        <w:rPr>
          <w:rStyle w:val="TitleChar"/>
          <w:rFonts w:ascii="Times New Roman" w:hAnsi="Times New Roman"/>
          <w:sz w:val="16"/>
          <w:u w:val="none"/>
        </w:rPr>
        <w:t xml:space="preserve"> (Privately, of course, Obama assumes that the White House, the big Air Force One jet, the Chicago mansion, and all the Obamas’ perks, past and present, accrue to those who live in an exceptional place, which operates on principles that are a little different from those found in Nigeria, Peru, or Albania.)</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BC: Do you regard President Obama as an isolationist</w:t>
      </w:r>
      <w:proofErr w:type="gramStart"/>
      <w:r w:rsidRPr="00696ADB">
        <w:rPr>
          <w:rStyle w:val="TitleChar"/>
          <w:rFonts w:ascii="Times New Roman" w:hAnsi="Times New Roman"/>
          <w:sz w:val="16"/>
          <w:u w:val="none"/>
        </w:rPr>
        <w:t>?</w:t>
      </w:r>
      <w:r w:rsidRPr="00696ADB">
        <w:rPr>
          <w:rStyle w:val="TitleChar"/>
          <w:rFonts w:ascii="Times New Roman" w:hAnsi="Times New Roman"/>
          <w:sz w:val="12"/>
          <w:u w:val="none"/>
        </w:rPr>
        <w:t>¶</w:t>
      </w:r>
      <w:proofErr w:type="gramEnd"/>
      <w:r w:rsidRPr="00696ADB">
        <w:rPr>
          <w:rStyle w:val="TitleChar"/>
          <w:rFonts w:ascii="Times New Roman" w:hAnsi="Times New Roman"/>
          <w:sz w:val="16"/>
          <w:u w:val="none"/>
        </w:rPr>
        <w:t xml:space="preserve"> Dr. Hanson: Yes and no. He is a multicultural internationalist who yearns for the supremacy of the United Nations or its enlightened epigones, who would go around the world fining or arresting miscreant nations that leave too great a carbon footprint, are too profit-minded, or have committed an array of politically incorrect sins.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But </w:t>
      </w:r>
      <w:r w:rsidRPr="00696ADB">
        <w:rPr>
          <w:rStyle w:val="TitleChar"/>
          <w:rFonts w:ascii="Times New Roman" w:hAnsi="Times New Roman"/>
        </w:rPr>
        <w:t>in terms of America trying to maintain a global postwar order</w:t>
      </w:r>
      <w:r w:rsidRPr="00696ADB">
        <w:rPr>
          <w:rStyle w:val="TitleChar"/>
          <w:rFonts w:ascii="Times New Roman" w:hAnsi="Times New Roman"/>
          <w:sz w:val="16"/>
          <w:u w:val="none"/>
        </w:rPr>
        <w:t xml:space="preserve"> based on free commerce, consensual government, free markets, and personal freedom, well, yes, </w:t>
      </w:r>
      <w:r w:rsidRPr="00696ADB">
        <w:rPr>
          <w:rStyle w:val="TitleChar"/>
          <w:rFonts w:ascii="Times New Roman" w:hAnsi="Times New Roman"/>
        </w:rPr>
        <w:t>he’s opposed to that</w:t>
      </w:r>
      <w:r w:rsidRPr="00696ADB">
        <w:rPr>
          <w:rStyle w:val="TitleChar"/>
          <w:rFonts w:ascii="Times New Roman" w:hAnsi="Times New Roman"/>
          <w:sz w:val="16"/>
          <w:u w:val="none"/>
        </w:rPr>
        <w:t xml:space="preserve"> in theory, and in the concrete certainly would not have supported things like past intervention in Panama, Grenada, the Balkans, Iraq, or Afghanistan. </w:t>
      </w:r>
      <w:r w:rsidRPr="00696ADB">
        <w:rPr>
          <w:rStyle w:val="TitleChar"/>
          <w:rFonts w:ascii="Times New Roman" w:hAnsi="Times New Roman"/>
        </w:rPr>
        <w:t>Europe will soon at last get their wish of a truly multilateral America, where we are just one of many NATO partners which may or may not support them in the United Nations.</w:t>
      </w:r>
      <w:r w:rsidRPr="00696ADB">
        <w:rPr>
          <w:rStyle w:val="TitleChar"/>
          <w:rFonts w:ascii="Times New Roman" w:hAnsi="Times New Roman"/>
          <w:sz w:val="16"/>
          <w:u w:val="none"/>
        </w:rPr>
        <w:t xml:space="preserve"> And that should be interesting: they have not had an American president to the left of them since Franklin Roosevelt.</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BC</w:t>
      </w:r>
      <w:r w:rsidRPr="00696ADB">
        <w:rPr>
          <w:rStyle w:val="TitleChar"/>
          <w:rFonts w:ascii="Times New Roman" w:hAnsi="Times New Roman"/>
        </w:rPr>
        <w:t>: Are</w:t>
      </w:r>
      <w:r w:rsidRPr="00696ADB">
        <w:rPr>
          <w:rStyle w:val="TitleChar"/>
          <w:rFonts w:ascii="Times New Roman" w:hAnsi="Times New Roman"/>
          <w:sz w:val="16"/>
          <w:u w:val="none"/>
        </w:rPr>
        <w:t xml:space="preserve"> </w:t>
      </w:r>
      <w:r w:rsidRPr="00696ADB">
        <w:rPr>
          <w:rStyle w:val="TitleChar"/>
          <w:rFonts w:ascii="Times New Roman" w:hAnsi="Times New Roman"/>
        </w:rPr>
        <w:t>we</w:t>
      </w:r>
      <w:r w:rsidRPr="00696ADB">
        <w:rPr>
          <w:rStyle w:val="TitleChar"/>
          <w:rFonts w:ascii="Times New Roman" w:hAnsi="Times New Roman"/>
          <w:sz w:val="16"/>
          <w:u w:val="none"/>
        </w:rPr>
        <w:t xml:space="preserve"> </w:t>
      </w:r>
      <w:r w:rsidRPr="00696ADB">
        <w:rPr>
          <w:rStyle w:val="TitleChar"/>
          <w:rFonts w:ascii="Times New Roman" w:hAnsi="Times New Roman"/>
        </w:rPr>
        <w:t>currently</w:t>
      </w:r>
      <w:r w:rsidRPr="00696ADB">
        <w:rPr>
          <w:rStyle w:val="TitleChar"/>
          <w:rFonts w:ascii="Times New Roman" w:hAnsi="Times New Roman"/>
          <w:sz w:val="16"/>
          <w:u w:val="none"/>
        </w:rPr>
        <w:t xml:space="preserve"> </w:t>
      </w:r>
      <w:r w:rsidRPr="00696ADB">
        <w:rPr>
          <w:rStyle w:val="TitleChar"/>
          <w:rFonts w:ascii="Times New Roman" w:hAnsi="Times New Roman"/>
        </w:rPr>
        <w:t>sending a message of weakness</w:t>
      </w:r>
      <w:r w:rsidRPr="00696ADB">
        <w:rPr>
          <w:rFonts w:ascii="Times New Roman" w:hAnsi="Times New Roman"/>
          <w:sz w:val="16"/>
        </w:rPr>
        <w:t xml:space="preserve"> t</w:t>
      </w:r>
      <w:r w:rsidRPr="00696ADB">
        <w:rPr>
          <w:rStyle w:val="TitleChar"/>
          <w:rFonts w:ascii="Times New Roman" w:hAnsi="Times New Roman"/>
          <w:sz w:val="16"/>
          <w:u w:val="none"/>
        </w:rPr>
        <w:t>o our foes and allies? Can anything good result from President Obama’s marked submissiveness before the world</w:t>
      </w:r>
      <w:proofErr w:type="gramStart"/>
      <w:r w:rsidRPr="00696ADB">
        <w:rPr>
          <w:rStyle w:val="TitleChar"/>
          <w:rFonts w:ascii="Times New Roman" w:hAnsi="Times New Roman"/>
          <w:sz w:val="16"/>
          <w:u w:val="none"/>
        </w:rPr>
        <w:t>?</w:t>
      </w:r>
      <w:r w:rsidRPr="00696ADB">
        <w:rPr>
          <w:rStyle w:val="TitleChar"/>
          <w:rFonts w:ascii="Times New Roman" w:hAnsi="Times New Roman"/>
          <w:sz w:val="12"/>
          <w:u w:val="none"/>
        </w:rPr>
        <w:t>¶</w:t>
      </w:r>
      <w:proofErr w:type="gramEnd"/>
      <w:r w:rsidRPr="00696ADB">
        <w:rPr>
          <w:rStyle w:val="TitleChar"/>
          <w:rFonts w:ascii="Times New Roman" w:hAnsi="Times New Roman"/>
          <w:sz w:val="16"/>
          <w:u w:val="none"/>
        </w:rPr>
        <w:t xml:space="preserve"> Dr. Hanson: Obama is one bow and one apology away from a circus. The world can understand a kowtow gaffe to some Saudi royals, but not as part of a deliberate pattern. Ditto the mea </w:t>
      </w:r>
      <w:proofErr w:type="spellStart"/>
      <w:r w:rsidRPr="00696ADB">
        <w:rPr>
          <w:rStyle w:val="TitleChar"/>
          <w:rFonts w:ascii="Times New Roman" w:hAnsi="Times New Roman"/>
          <w:sz w:val="16"/>
          <w:u w:val="none"/>
        </w:rPr>
        <w:t>culpas</w:t>
      </w:r>
      <w:proofErr w:type="spellEnd"/>
      <w:r w:rsidRPr="00696ADB">
        <w:rPr>
          <w:rStyle w:val="TitleChar"/>
          <w:rFonts w:ascii="Times New Roman" w:hAnsi="Times New Roman"/>
          <w:sz w:val="16"/>
          <w:u w:val="none"/>
        </w:rPr>
        <w:t xml:space="preserve">. </w:t>
      </w:r>
      <w:r w:rsidRPr="00696ADB">
        <w:rPr>
          <w:rStyle w:val="TitleChar"/>
          <w:rFonts w:ascii="Times New Roman" w:hAnsi="Times New Roman"/>
        </w:rPr>
        <w:t>Much of diplomacy rests on public perceptions</w:t>
      </w:r>
      <w:r w:rsidRPr="00696ADB">
        <w:rPr>
          <w:rStyle w:val="TitleChar"/>
          <w:rFonts w:ascii="Times New Roman" w:hAnsi="Times New Roman"/>
          <w:sz w:val="16"/>
          <w:u w:val="none"/>
        </w:rPr>
        <w:t xml:space="preserve">, however trivial. </w:t>
      </w:r>
      <w:r w:rsidRPr="00696ADB">
        <w:rPr>
          <w:rStyle w:val="TitleChar"/>
          <w:rFonts w:ascii="Times New Roman" w:hAnsi="Times New Roman"/>
        </w:rPr>
        <w:t>We are now in a great waiting</w:t>
      </w:r>
      <w:r w:rsidRPr="00696ADB">
        <w:rPr>
          <w:rStyle w:val="TitleChar"/>
          <w:rFonts w:ascii="Times New Roman" w:hAnsi="Times New Roman"/>
          <w:sz w:val="16"/>
          <w:u w:val="none"/>
        </w:rPr>
        <w:t xml:space="preserve"> game, as regional hegemons, wishing to redraw the existing landscape — whether </w:t>
      </w:r>
      <w:r w:rsidRPr="00696ADB">
        <w:rPr>
          <w:rStyle w:val="TitleChar"/>
          <w:rFonts w:ascii="Times New Roman" w:hAnsi="Times New Roman"/>
        </w:rPr>
        <w:t>China, Venezuela, Iran, North Korea, Pakistan, Syria, etc. — are just waiting to see who’s going to be the first to try Obama</w:t>
      </w:r>
      <w:r w:rsidRPr="00696ADB">
        <w:rPr>
          <w:rStyle w:val="TitleChar"/>
          <w:rFonts w:ascii="Times New Roman" w:hAnsi="Times New Roman"/>
          <w:sz w:val="16"/>
          <w:u w:val="none"/>
        </w:rPr>
        <w:t xml:space="preserve"> — and whether Obama really will be as tenuous as they expect. If he slips once, it will be 1979 </w:t>
      </w:r>
      <w:proofErr w:type="spellStart"/>
      <w:r w:rsidRPr="00696ADB">
        <w:rPr>
          <w:rStyle w:val="TitleChar"/>
          <w:rFonts w:ascii="Times New Roman" w:hAnsi="Times New Roman"/>
          <w:sz w:val="16"/>
          <w:u w:val="none"/>
        </w:rPr>
        <w:t>redux</w:t>
      </w:r>
      <w:proofErr w:type="spellEnd"/>
      <w:r w:rsidRPr="00696ADB">
        <w:rPr>
          <w:rStyle w:val="TitleChar"/>
          <w:rFonts w:ascii="Times New Roman" w:hAnsi="Times New Roman"/>
          <w:sz w:val="16"/>
          <w:u w:val="none"/>
        </w:rPr>
        <w:t>, when we saw the rise of radical Islam, the Iranian hostage mess, the communist inroads in Central America, the Soviet invasion of Afghanistan, etc.</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BC: With what country then — </w:t>
      </w:r>
      <w:r w:rsidRPr="00696ADB">
        <w:rPr>
          <w:rStyle w:val="TitleChar"/>
          <w:rFonts w:ascii="Times New Roman" w:hAnsi="Times New Roman"/>
        </w:rPr>
        <w:t>Venezuela, Russia, Iran</w:t>
      </w:r>
      <w:r w:rsidRPr="00696ADB">
        <w:rPr>
          <w:rStyle w:val="TitleChar"/>
          <w:rFonts w:ascii="Times New Roman" w:hAnsi="Times New Roman"/>
          <w:sz w:val="16"/>
          <w:u w:val="none"/>
        </w:rPr>
        <w:t xml:space="preserve">, etc. — do you believe his global repositioning </w:t>
      </w:r>
      <w:r w:rsidRPr="00696ADB">
        <w:rPr>
          <w:rStyle w:val="TitleChar"/>
          <w:rFonts w:ascii="Times New Roman" w:hAnsi="Times New Roman"/>
        </w:rPr>
        <w:t xml:space="preserve">will cause </w:t>
      </w:r>
      <w:r w:rsidRPr="00696ADB">
        <w:rPr>
          <w:rStyle w:val="TitleChar"/>
          <w:rFonts w:ascii="Times New Roman" w:hAnsi="Times New Roman"/>
          <w:sz w:val="16"/>
          <w:u w:val="none"/>
        </w:rPr>
        <w:t xml:space="preserve">the most </w:t>
      </w:r>
      <w:r w:rsidRPr="00696ADB">
        <w:rPr>
          <w:rStyle w:val="TitleChar"/>
          <w:rFonts w:ascii="Times New Roman" w:hAnsi="Times New Roman"/>
        </w:rPr>
        <w:t>damage</w:t>
      </w:r>
      <w:r w:rsidRPr="00696ADB">
        <w:rPr>
          <w:rStyle w:val="TitleChar"/>
          <w:rFonts w:ascii="Times New Roman" w:hAnsi="Times New Roman"/>
          <w:sz w:val="16"/>
          <w:u w:val="none"/>
        </w:rPr>
        <w:t>?</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Dr. Hanson: I think all three. I would </w:t>
      </w:r>
      <w:r w:rsidRPr="00696ADB">
        <w:rPr>
          <w:rStyle w:val="TitleChar"/>
          <w:rFonts w:ascii="Times New Roman" w:hAnsi="Times New Roman"/>
        </w:rPr>
        <w:t xml:space="preserve">expect, in the next three years, Iran to get the bomb and begin to threaten ever so insidiously its Gulf neighborhood; Venezuela will probably cook up some scheme to do a punitive border raid into Colombia to apprise South America that U.S. friendship and values are liabilities; and Russia will continue its energy bullying of Eastern Europe, </w:t>
      </w:r>
      <w:r w:rsidRPr="00696ADB">
        <w:rPr>
          <w:rStyle w:val="TitleChar"/>
          <w:rFonts w:ascii="Times New Roman" w:hAnsi="Times New Roman"/>
          <w:sz w:val="16"/>
          <w:u w:val="none"/>
        </w:rPr>
        <w:t xml:space="preserve">while insidiously pressuring autonomous former republics to get back in line with some sort of new Russian autocratic commonwealth. There’s an outside shot that </w:t>
      </w:r>
      <w:r w:rsidRPr="00696ADB">
        <w:rPr>
          <w:rStyle w:val="TitleChar"/>
          <w:rFonts w:ascii="Times New Roman" w:hAnsi="Times New Roman"/>
        </w:rPr>
        <w:t>North Korea might do something really stupid</w:t>
      </w:r>
      <w:r w:rsidRPr="00696ADB">
        <w:rPr>
          <w:rStyle w:val="TitleChar"/>
          <w:rFonts w:ascii="Times New Roman" w:hAnsi="Times New Roman"/>
          <w:sz w:val="16"/>
          <w:u w:val="none"/>
        </w:rPr>
        <w:t xml:space="preserve"> near the 38th parallel </w:t>
      </w:r>
      <w:r w:rsidRPr="00696ADB">
        <w:rPr>
          <w:rStyle w:val="TitleChar"/>
          <w:rFonts w:ascii="Times New Roman" w:hAnsi="Times New Roman"/>
        </w:rPr>
        <w:t>and China will ratchet up the pressure on Taiwan</w:t>
      </w:r>
      <w:r w:rsidRPr="00696ADB">
        <w:rPr>
          <w:rStyle w:val="TitleChar"/>
          <w:rFonts w:ascii="Times New Roman" w:hAnsi="Times New Roman"/>
          <w:sz w:val="16"/>
          <w:u w:val="none"/>
        </w:rPr>
        <w:t>. India’s borders with both Pakistan and China will heat up. I think we got off the back of the tiger and now no one quite knows whom it will bite or when.</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b/>
          <w:u w:val="none"/>
        </w:rPr>
      </w:pPr>
    </w:p>
    <w:p w:rsidR="00205C5F" w:rsidRPr="00696ADB" w:rsidRDefault="00205C5F" w:rsidP="00205C5F">
      <w:pPr>
        <w:pStyle w:val="Heading4"/>
        <w:rPr>
          <w:rFonts w:cs="Times New Roman"/>
        </w:rPr>
      </w:pPr>
      <w:r w:rsidRPr="00696ADB">
        <w:rPr>
          <w:rFonts w:cs="Times New Roman"/>
        </w:rPr>
        <w:t>Image of weakness creates scenarios for extinction in Iraq, Pakistan, Iran, Saudi Arabia, and Russia</w:t>
      </w:r>
    </w:p>
    <w:p w:rsidR="00205C5F" w:rsidRPr="00696ADB" w:rsidRDefault="00205C5F" w:rsidP="00205C5F">
      <w:pPr>
        <w:rPr>
          <w:rFonts w:ascii="Times New Roman" w:hAnsi="Times New Roman"/>
        </w:rPr>
      </w:pPr>
      <w:proofErr w:type="gramStart"/>
      <w:r w:rsidRPr="00696ADB">
        <w:rPr>
          <w:rStyle w:val="StyleStyleBold12pt"/>
          <w:rFonts w:ascii="Times New Roman" w:hAnsi="Times New Roman"/>
        </w:rPr>
        <w:t>Peters</w:t>
      </w:r>
      <w:r w:rsidRPr="00696ADB">
        <w:rPr>
          <w:rFonts w:ascii="Times New Roman" w:hAnsi="Times New Roman"/>
        </w:rPr>
        <w:t xml:space="preserve">, Former Foreign Area Officer in the Office of the Deputy Chief of Staff for Intelligence, </w:t>
      </w:r>
      <w:r w:rsidRPr="00696ADB">
        <w:rPr>
          <w:rStyle w:val="StyleStyleBold12pt"/>
          <w:rFonts w:ascii="Times New Roman" w:hAnsi="Times New Roman"/>
        </w:rPr>
        <w:t>8</w:t>
      </w:r>
      <w:r w:rsidRPr="00696ADB">
        <w:rPr>
          <w:rFonts w:ascii="Times New Roman" w:hAnsi="Times New Roman"/>
        </w:rPr>
        <w:t xml:space="preserve"> –.</w:t>
      </w:r>
      <w:proofErr w:type="gramEnd"/>
      <w:r w:rsidRPr="00696ADB">
        <w:rPr>
          <w:rFonts w:ascii="Times New Roman" w:hAnsi="Times New Roman"/>
        </w:rPr>
        <w:t xml:space="preserve"> [Peters, October 20, 2008, New York Post, “AMERICA THE WEAK: US RISKS TURMOIL UNDER PREZ O,” </w:t>
      </w:r>
      <w:hyperlink r:id="rId17" w:history="1">
        <w:r w:rsidRPr="00696ADB">
          <w:rPr>
            <w:rStyle w:val="Hyperlink"/>
            <w:rFonts w:ascii="Times New Roman" w:hAnsi="Times New Roman"/>
          </w:rPr>
          <w:t>http://www.nypost.com/p/news/opinion/opedcolumnists/item_GS5vnNwCO6UjfBPf3uobyM</w:t>
        </w:r>
      </w:hyperlink>
      <w:r w:rsidRPr="00696ADB">
        <w:rPr>
          <w:rFonts w:ascii="Times New Roman" w:hAnsi="Times New Roman"/>
        </w:rPr>
        <w:t>. 7/13/13, AR]</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b/>
          <w:sz w:val="16"/>
          <w:u w:val="none"/>
        </w:rPr>
      </w:pPr>
      <w:r w:rsidRPr="00696ADB">
        <w:rPr>
          <w:rStyle w:val="TitleChar"/>
          <w:rFonts w:ascii="Times New Roman" w:hAnsi="Times New Roman"/>
          <w:sz w:val="16"/>
          <w:u w:val="none"/>
        </w:rPr>
        <w:t xml:space="preserve"> IF Sen. Barack </w:t>
      </w:r>
      <w:r w:rsidRPr="00696ADB">
        <w:rPr>
          <w:rStyle w:val="TitleChar"/>
          <w:rFonts w:ascii="Times New Roman" w:hAnsi="Times New Roman"/>
        </w:rPr>
        <w:t>Obama</w:t>
      </w:r>
      <w:r w:rsidRPr="00696ADB">
        <w:rPr>
          <w:rStyle w:val="TitleChar"/>
          <w:rFonts w:ascii="Times New Roman" w:hAnsi="Times New Roman"/>
          <w:sz w:val="16"/>
          <w:u w:val="none"/>
        </w:rPr>
        <w:t xml:space="preserve"> is elected president, our re public will survive, but our international strategy and some of our allies may not. His first year in </w:t>
      </w:r>
      <w:r w:rsidRPr="00696ADB">
        <w:rPr>
          <w:rStyle w:val="TitleChar"/>
          <w:rFonts w:ascii="Times New Roman" w:hAnsi="Times New Roman"/>
        </w:rPr>
        <w:t>office would conjure globe-spanning challenges as our enemies piled on to exploit his weakness.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Add in Sen. Joe Biden - with his track record of calling every major foreign-policy crisis wrong for 35 years - as vice president and de facto secretary of State, and we'd face a formula for strategic disaster.</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Where would the avalanche of confrontations come from</w:t>
      </w:r>
      <w:proofErr w:type="gramStart"/>
      <w:r w:rsidRPr="00696ADB">
        <w:rPr>
          <w:rStyle w:val="TitleChar"/>
          <w:rFonts w:ascii="Times New Roman" w:hAnsi="Times New Roman"/>
          <w:sz w:val="16"/>
          <w:u w:val="none"/>
        </w:rPr>
        <w:t>?</w:t>
      </w:r>
      <w:r w:rsidRPr="00696ADB">
        <w:rPr>
          <w:rStyle w:val="TitleChar"/>
          <w:rFonts w:ascii="Times New Roman" w:hAnsi="Times New Roman"/>
          <w:sz w:val="12"/>
          <w:u w:val="none"/>
        </w:rPr>
        <w:t>¶</w:t>
      </w:r>
      <w:proofErr w:type="gramEnd"/>
      <w:r w:rsidRPr="00696ADB">
        <w:rPr>
          <w:rStyle w:val="TitleChar"/>
          <w:rFonts w:ascii="Times New Roman" w:hAnsi="Times New Roman"/>
          <w:sz w:val="16"/>
          <w:u w:val="none"/>
        </w:rPr>
        <w:t xml:space="preserve"> * Al Qaeda. Pandering to his extreme base, </w:t>
      </w:r>
      <w:r w:rsidRPr="00696ADB">
        <w:rPr>
          <w:rStyle w:val="TitleChar"/>
          <w:rFonts w:ascii="Times New Roman" w:hAnsi="Times New Roman"/>
        </w:rPr>
        <w:t>Obama has projected an image of being soft on terror</w:t>
      </w:r>
      <w:r w:rsidRPr="00696ADB">
        <w:rPr>
          <w:rStyle w:val="TitleChar"/>
          <w:rFonts w:ascii="Times New Roman" w:hAnsi="Times New Roman"/>
          <w:sz w:val="16"/>
          <w:u w:val="none"/>
        </w:rPr>
        <w:t xml:space="preserve">. Toss in his promise to abandon Iraq, and you can be sure that </w:t>
      </w:r>
      <w:r w:rsidRPr="00696ADB">
        <w:rPr>
          <w:rStyle w:val="TitleChar"/>
          <w:rFonts w:ascii="Times New Roman" w:hAnsi="Times New Roman"/>
        </w:rPr>
        <w:t>al Qaeda will pull out all the stops to kill as many Americans as possible - in Iraq, Afghanistan and, if they can, here at home</w:t>
      </w:r>
      <w:r w:rsidRPr="00696ADB">
        <w:rPr>
          <w:rStyle w:val="TitleChar"/>
          <w:rFonts w:ascii="Times New Roman" w:hAnsi="Times New Roman"/>
          <w:sz w:val="16"/>
          <w:u w:val="none"/>
        </w:rPr>
        <w:t xml:space="preserve"> - hoping that America will throw away the victories our troops bought with their blood.</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 Pakistan. As this nuclear-armed country of 170 million anti-American Muslims grows more fragile by the day, the save-the-Taliban elements in the </w:t>
      </w:r>
      <w:r w:rsidRPr="00696ADB">
        <w:rPr>
          <w:rStyle w:val="TitleChar"/>
          <w:rFonts w:ascii="Times New Roman" w:hAnsi="Times New Roman"/>
        </w:rPr>
        <w:t>Pakistani intelligence services and body politic will avoid taking serious action against "their" terrorists</w:t>
      </w:r>
      <w:r w:rsidRPr="00696ADB">
        <w:rPr>
          <w:rStyle w:val="TitleChar"/>
          <w:rFonts w:ascii="Times New Roman" w:hAnsi="Times New Roman"/>
          <w:sz w:val="16"/>
          <w:u w:val="none"/>
        </w:rPr>
        <w:t xml:space="preserve"> (while theatrically annoying Taliban elements they can't control). The Pakistanis think Obama would lose Afghanistan - and they believe they can reap the subsequent whirlwind.</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 Iran. </w:t>
      </w:r>
      <w:r w:rsidRPr="00696ADB">
        <w:rPr>
          <w:rStyle w:val="TitleChar"/>
          <w:rFonts w:ascii="Times New Roman" w:hAnsi="Times New Roman"/>
          <w:sz w:val="16"/>
          <w:u w:val="none"/>
        </w:rPr>
        <w:lastRenderedPageBreak/>
        <w:t xml:space="preserve">Got nukes? If the </w:t>
      </w:r>
      <w:r w:rsidRPr="00696ADB">
        <w:rPr>
          <w:rFonts w:ascii="Times New Roman" w:hAnsi="Times New Roman"/>
          <w:sz w:val="16"/>
        </w:rPr>
        <w:t>Iranians</w:t>
      </w:r>
      <w:r w:rsidRPr="00696ADB">
        <w:rPr>
          <w:rStyle w:val="TitleChar"/>
          <w:rFonts w:ascii="Times New Roman" w:hAnsi="Times New Roman"/>
          <w:sz w:val="16"/>
          <w:u w:val="none"/>
        </w:rPr>
        <w:t xml:space="preserve"> are as far along with their nuclear program as some reports insist, </w:t>
      </w:r>
      <w:r w:rsidRPr="00696ADB">
        <w:rPr>
          <w:rStyle w:val="TitleChar"/>
          <w:rFonts w:ascii="Times New Roman" w:hAnsi="Times New Roman"/>
        </w:rPr>
        <w:t>expect a mushroom cloud above an Iranian test range next year</w:t>
      </w:r>
      <w:r w:rsidRPr="00696ADB">
        <w:rPr>
          <w:rStyle w:val="TitleChar"/>
          <w:rFonts w:ascii="Times New Roman" w:hAnsi="Times New Roman"/>
          <w:sz w:val="16"/>
          <w:u w:val="none"/>
        </w:rPr>
        <w:t xml:space="preserve">. Even without nukes, President Mahmoud </w:t>
      </w:r>
      <w:r w:rsidRPr="00696ADB">
        <w:rPr>
          <w:rStyle w:val="TitleChar"/>
          <w:rFonts w:ascii="Times New Roman" w:hAnsi="Times New Roman"/>
        </w:rPr>
        <w:t>Ahmadinejad would try the new administration's temper in Iraq, Afghanistan and the Persian Gulf.</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 Israel. </w:t>
      </w:r>
      <w:r w:rsidRPr="00696ADB">
        <w:rPr>
          <w:rStyle w:val="TitleChar"/>
          <w:rFonts w:ascii="Times New Roman" w:hAnsi="Times New Roman"/>
        </w:rPr>
        <w:t>In the Middle East, Obama's election would be read as the end of staunch US support for Israel. Backed by Syria and Iran, Hezbollah would provoke another, far-bloodier war with Israel. Lebanon would disintegrate.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 Saudi Arabia. Post-9/11 attention to poisonous Saudi proselytizing forced the kingdom to be more discreet in fomenting terrorism and religious hatred abroad. </w:t>
      </w:r>
      <w:r w:rsidRPr="00696ADB">
        <w:rPr>
          <w:rStyle w:val="TitleChar"/>
          <w:rFonts w:ascii="Times New Roman" w:hAnsi="Times New Roman"/>
        </w:rPr>
        <w:t>Convinced that Obama will be more "tolerant" toward militant Islam, the Saudis would redouble their funding of bigotry and butchery-for-Allah - in the US, too.</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 Russia. Got Ukraine? Not for long, </w:t>
      </w:r>
      <w:proofErr w:type="spellStart"/>
      <w:r w:rsidRPr="00696ADB">
        <w:rPr>
          <w:rStyle w:val="TitleChar"/>
          <w:rFonts w:ascii="Times New Roman" w:hAnsi="Times New Roman"/>
          <w:sz w:val="16"/>
          <w:u w:val="none"/>
        </w:rPr>
        <w:t>slabiye</w:t>
      </w:r>
      <w:proofErr w:type="spellEnd"/>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Amerikantsi</w:t>
      </w:r>
      <w:proofErr w:type="spellEnd"/>
      <w:r w:rsidRPr="00696ADB">
        <w:rPr>
          <w:rStyle w:val="TitleChar"/>
          <w:rFonts w:ascii="Times New Roman" w:hAnsi="Times New Roman"/>
          <w:sz w:val="16"/>
          <w:u w:val="none"/>
        </w:rPr>
        <w:t xml:space="preserve">. </w:t>
      </w:r>
      <w:r w:rsidRPr="00696ADB">
        <w:rPr>
          <w:rStyle w:val="TitleChar"/>
          <w:rFonts w:ascii="Times New Roman" w:hAnsi="Times New Roman"/>
        </w:rPr>
        <w:t>Russia's new czar, Vladimir Putin, intends to gobble Ukraine next year, assured that NATO will be divided and the US can be derided</w:t>
      </w:r>
      <w:r w:rsidRPr="00696ADB">
        <w:rPr>
          <w:rStyle w:val="TitleChar"/>
          <w:rFonts w:ascii="Times New Roman" w:hAnsi="Times New Roman"/>
          <w:sz w:val="16"/>
          <w:u w:val="none"/>
        </w:rPr>
        <w:t xml:space="preserve">. Aided by the treasonous Kiev politico </w:t>
      </w:r>
      <w:proofErr w:type="spellStart"/>
      <w:r w:rsidRPr="00696ADB">
        <w:rPr>
          <w:rStyle w:val="TitleChar"/>
          <w:rFonts w:ascii="Times New Roman" w:hAnsi="Times New Roman"/>
          <w:sz w:val="16"/>
          <w:u w:val="none"/>
        </w:rPr>
        <w:t>Yulia</w:t>
      </w:r>
      <w:proofErr w:type="spellEnd"/>
      <w:r w:rsidRPr="00696ADB">
        <w:rPr>
          <w:rStyle w:val="TitleChar"/>
          <w:rFonts w:ascii="Times New Roman" w:hAnsi="Times New Roman"/>
          <w:sz w:val="16"/>
          <w:u w:val="none"/>
        </w:rPr>
        <w:t xml:space="preserve"> Timoshenko - a patriot when it suited her ambition, but now a Russian collaborator - </w:t>
      </w:r>
      <w:r w:rsidRPr="00696ADB">
        <w:rPr>
          <w:rStyle w:val="TitleChar"/>
          <w:rFonts w:ascii="Times New Roman" w:hAnsi="Times New Roman"/>
        </w:rPr>
        <w:t>the Kremlin is set to reclaim the most important state it still regards as its property.</w:t>
      </w:r>
      <w:r w:rsidRPr="00696ADB">
        <w:rPr>
          <w:rStyle w:val="TitleChar"/>
          <w:rFonts w:ascii="Times New Roman" w:hAnsi="Times New Roman"/>
          <w:sz w:val="16"/>
          <w:u w:val="none"/>
        </w:rPr>
        <w:t xml:space="preserve"> Overall, 2009 may see the starkest repression of freedom since Stalin seized Eastern Europe.</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b/>
          <w:u w:val="none"/>
        </w:rPr>
      </w:pPr>
    </w:p>
    <w:p w:rsidR="00205C5F" w:rsidRPr="00696ADB" w:rsidRDefault="00205C5F" w:rsidP="00205C5F">
      <w:pPr>
        <w:pStyle w:val="Heading2"/>
        <w:rPr>
          <w:rStyle w:val="TitleChar"/>
          <w:rFonts w:cs="Times New Roman"/>
          <w:b w:val="0"/>
          <w:sz w:val="52"/>
          <w:szCs w:val="52"/>
        </w:rPr>
      </w:pPr>
      <w:r w:rsidRPr="00696ADB">
        <w:rPr>
          <w:rStyle w:val="TitleChar"/>
          <w:rFonts w:cs="Times New Roman"/>
          <w:sz w:val="52"/>
          <w:szCs w:val="52"/>
        </w:rPr>
        <w:lastRenderedPageBreak/>
        <w:t>***Chemical Weapons***</w:t>
      </w:r>
    </w:p>
    <w:p w:rsidR="00205C5F" w:rsidRPr="00696ADB" w:rsidRDefault="00205C5F" w:rsidP="00205C5F">
      <w:pPr>
        <w:pStyle w:val="Heading3"/>
        <w:rPr>
          <w:rFonts w:cs="Times New Roman"/>
        </w:rPr>
      </w:pPr>
      <w:r w:rsidRPr="00696ADB">
        <w:rPr>
          <w:rFonts w:cs="Times New Roman"/>
        </w:rPr>
        <w:lastRenderedPageBreak/>
        <w:t>1NC Module</w:t>
      </w:r>
    </w:p>
    <w:p w:rsidR="00205C5F" w:rsidRPr="00696ADB" w:rsidRDefault="00205C5F" w:rsidP="00205C5F">
      <w:pPr>
        <w:pStyle w:val="Heading4"/>
        <w:rPr>
          <w:rStyle w:val="TitleChar"/>
          <w:rFonts w:cs="Times New Roman"/>
          <w:b w:val="0"/>
          <w:sz w:val="26"/>
          <w:szCs w:val="26"/>
          <w:u w:val="none"/>
        </w:rPr>
      </w:pPr>
      <w:r w:rsidRPr="00696ADB">
        <w:rPr>
          <w:rStyle w:val="TitleChar"/>
          <w:rFonts w:cs="Times New Roman"/>
          <w:sz w:val="26"/>
          <w:szCs w:val="26"/>
          <w:u w:val="none"/>
        </w:rPr>
        <w:t>US Diplomacy is key to prevent widespread chemical weapons use</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Juul</w:t>
      </w:r>
      <w:proofErr w:type="spellEnd"/>
      <w:r w:rsidRPr="00696ADB">
        <w:rPr>
          <w:rFonts w:ascii="Times New Roman" w:hAnsi="Times New Roman"/>
        </w:rPr>
        <w:t xml:space="preserve">, Policy Analyst at the Center for American Progress Action Fund, </w:t>
      </w:r>
      <w:r w:rsidRPr="00696ADB">
        <w:rPr>
          <w:rStyle w:val="StyleStyleBold12pt"/>
          <w:rFonts w:ascii="Times New Roman" w:hAnsi="Times New Roman"/>
        </w:rPr>
        <w:t>13</w:t>
      </w:r>
      <w:r w:rsidRPr="00696ADB">
        <w:rPr>
          <w:rFonts w:ascii="Times New Roman" w:hAnsi="Times New Roman"/>
        </w:rPr>
        <w:t xml:space="preserve"> (</w:t>
      </w:r>
      <w:proofErr w:type="spellStart"/>
      <w:r w:rsidRPr="00696ADB">
        <w:rPr>
          <w:rFonts w:ascii="Times New Roman" w:hAnsi="Times New Roman"/>
        </w:rPr>
        <w:t>Juul</w:t>
      </w:r>
      <w:proofErr w:type="spellEnd"/>
      <w:r w:rsidRPr="00696ADB">
        <w:rPr>
          <w:rFonts w:ascii="Times New Roman" w:hAnsi="Times New Roman"/>
        </w:rPr>
        <w:t xml:space="preserve">, April 30, 2013, News Opinion, “U.S. Must Launch a Diplomatic Offensive in Syria,” </w:t>
      </w:r>
      <w:hyperlink r:id="rId18" w:history="1">
        <w:r w:rsidRPr="00696ADB">
          <w:rPr>
            <w:rStyle w:val="Hyperlink"/>
            <w:rFonts w:ascii="Times New Roman" w:hAnsi="Times New Roman"/>
          </w:rPr>
          <w:t>http://www.usnews.com/debate-club/should-the-obama-administration-do-more-in-syria/us-must-launch-a-diplomatic-offensive-in-syria//RM</w:t>
        </w:r>
      </w:hyperlink>
      <w:r w:rsidRPr="00696ADB">
        <w:rPr>
          <w:rFonts w:ascii="Times New Roman" w:hAnsi="Times New Roman"/>
        </w:rPr>
        <w:t>, 7/13/13, AR)</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b/>
          <w:sz w:val="16"/>
          <w:u w:val="none"/>
        </w:rPr>
      </w:pPr>
      <w:r w:rsidRPr="00696ADB">
        <w:rPr>
          <w:rStyle w:val="TitleChar"/>
          <w:rFonts w:ascii="Times New Roman" w:hAnsi="Times New Roman"/>
          <w:sz w:val="16"/>
          <w:u w:val="none"/>
        </w:rPr>
        <w:t xml:space="preserve">The news that the Assad regime in Syria has likely used </w:t>
      </w:r>
      <w:proofErr w:type="spellStart"/>
      <w:r w:rsidRPr="00696ADB">
        <w:rPr>
          <w:rStyle w:val="TitleChar"/>
          <w:rFonts w:ascii="Times New Roman" w:hAnsi="Times New Roman"/>
          <w:sz w:val="16"/>
          <w:u w:val="none"/>
        </w:rPr>
        <w:t>sarin</w:t>
      </w:r>
      <w:proofErr w:type="spellEnd"/>
      <w:r w:rsidRPr="00696ADB">
        <w:rPr>
          <w:rStyle w:val="TitleChar"/>
          <w:rFonts w:ascii="Times New Roman" w:hAnsi="Times New Roman"/>
          <w:sz w:val="16"/>
          <w:u w:val="none"/>
        </w:rPr>
        <w:t xml:space="preserve"> nerve agent on a small scale should change the Obama administration's policy calculus. While it is important, as the administration has argued, to get all the facts and get them right before declaring that the Assad regime has crossed President Obama's "red line," </w:t>
      </w:r>
      <w:r w:rsidRPr="00696ADB">
        <w:rPr>
          <w:rStyle w:val="TitleChar"/>
          <w:rFonts w:ascii="Times New Roman" w:hAnsi="Times New Roman"/>
        </w:rPr>
        <w:t>there are other significant steps the Obama administration can take to hold the Assad regime accountable for its actions and ameliorate the regional consequences of Syria's ongoing civil war.</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First,</w:t>
      </w:r>
      <w:r w:rsidRPr="00696ADB">
        <w:rPr>
          <w:rStyle w:val="TitleChar"/>
          <w:rFonts w:ascii="Times New Roman" w:hAnsi="Times New Roman"/>
          <w:sz w:val="16"/>
          <w:u w:val="none"/>
        </w:rPr>
        <w:t xml:space="preserve"> </w:t>
      </w:r>
      <w:r w:rsidRPr="00696ADB">
        <w:rPr>
          <w:rStyle w:val="TitleChar"/>
          <w:rFonts w:ascii="Times New Roman" w:hAnsi="Times New Roman"/>
        </w:rPr>
        <w:t>the United States can launch a diplomatic offensive</w:t>
      </w:r>
      <w:r w:rsidRPr="00696ADB">
        <w:rPr>
          <w:rStyle w:val="TitleChar"/>
          <w:rFonts w:ascii="Times New Roman" w:hAnsi="Times New Roman"/>
          <w:sz w:val="16"/>
          <w:u w:val="none"/>
        </w:rPr>
        <w:t xml:space="preserve"> </w:t>
      </w:r>
      <w:r w:rsidRPr="00696ADB">
        <w:rPr>
          <w:rStyle w:val="TitleChar"/>
          <w:rFonts w:ascii="Times New Roman" w:hAnsi="Times New Roman"/>
        </w:rPr>
        <w:t>in the U.N.</w:t>
      </w:r>
      <w:r w:rsidRPr="00696ADB">
        <w:rPr>
          <w:rStyle w:val="TitleChar"/>
          <w:rFonts w:ascii="Times New Roman" w:hAnsi="Times New Roman"/>
          <w:sz w:val="16"/>
          <w:u w:val="none"/>
        </w:rPr>
        <w:t xml:space="preserve"> Security Council</w:t>
      </w:r>
      <w:r w:rsidRPr="00696ADB">
        <w:rPr>
          <w:rStyle w:val="TitleChar"/>
          <w:rFonts w:ascii="Times New Roman" w:hAnsi="Times New Roman"/>
        </w:rPr>
        <w:t>. An already-assembled U.N. inspection team is idling in Cyprus, waiting Assad's permission to enter the country and investigate reports of chemical weapons use.</w:t>
      </w:r>
      <w:r w:rsidRPr="00696ADB">
        <w:rPr>
          <w:rStyle w:val="TitleChar"/>
          <w:rFonts w:ascii="Times New Roman" w:hAnsi="Times New Roman"/>
          <w:sz w:val="16"/>
          <w:u w:val="none"/>
        </w:rPr>
        <w:t xml:space="preserve"> The U.S. should call an emergency Security Council session to demand these inspectors be allowed unrestricted access to sites of possible </w:t>
      </w:r>
      <w:proofErr w:type="spellStart"/>
      <w:r w:rsidRPr="00696ADB">
        <w:rPr>
          <w:rStyle w:val="TitleChar"/>
          <w:rFonts w:ascii="Times New Roman" w:hAnsi="Times New Roman"/>
          <w:sz w:val="16"/>
          <w:u w:val="none"/>
        </w:rPr>
        <w:t>sarin</w:t>
      </w:r>
      <w:proofErr w:type="spellEnd"/>
      <w:r w:rsidRPr="00696ADB">
        <w:rPr>
          <w:rStyle w:val="TitleChar"/>
          <w:rFonts w:ascii="Times New Roman" w:hAnsi="Times New Roman"/>
          <w:sz w:val="16"/>
          <w:u w:val="none"/>
        </w:rPr>
        <w:t xml:space="preserve"> use, and force Russia to stop shielding the Assad </w:t>
      </w:r>
      <w:proofErr w:type="gramStart"/>
      <w:r w:rsidRPr="00696ADB">
        <w:rPr>
          <w:rStyle w:val="TitleChar"/>
          <w:rFonts w:ascii="Times New Roman" w:hAnsi="Times New Roman"/>
          <w:sz w:val="16"/>
          <w:u w:val="none"/>
        </w:rPr>
        <w:t>regime .</w:t>
      </w:r>
      <w:proofErr w:type="gramEnd"/>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Second, </w:t>
      </w:r>
      <w:r w:rsidRPr="00696ADB">
        <w:rPr>
          <w:rStyle w:val="TitleChar"/>
          <w:rFonts w:ascii="Times New Roman" w:hAnsi="Times New Roman"/>
        </w:rPr>
        <w:t>the United States should begin planning with NATO and regional partners to prepare a response in the event of further chemical weapons use by the Assad regime</w:t>
      </w:r>
      <w:r w:rsidRPr="00696ADB">
        <w:rPr>
          <w:rStyle w:val="TitleChar"/>
          <w:rFonts w:ascii="Times New Roman" w:hAnsi="Times New Roman"/>
          <w:sz w:val="16"/>
          <w:u w:val="none"/>
        </w:rPr>
        <w:t xml:space="preserve">. Planning should be accelerated if it is not already under way. Action will require precision planning, </w:t>
      </w:r>
      <w:r w:rsidRPr="00696ADB">
        <w:rPr>
          <w:rStyle w:val="TitleChar"/>
          <w:rFonts w:ascii="Times New Roman" w:hAnsi="Times New Roman"/>
        </w:rPr>
        <w:t>definitive American leadership and direction and the participation of a broad alliance prepared to preclude any further chemical-weapons use</w:t>
      </w:r>
      <w:r w:rsidRPr="00696ADB">
        <w:rPr>
          <w:rStyle w:val="TitleChar"/>
          <w:rFonts w:ascii="Times New Roman" w:hAnsi="Times New Roman"/>
          <w:sz w:val="16"/>
          <w:u w:val="none"/>
        </w:rPr>
        <w:t xml:space="preserve"> by destroying appropriate military targets, including delivery systems, logistics, and applicable command and control. </w:t>
      </w:r>
      <w:r w:rsidRPr="00696ADB">
        <w:rPr>
          <w:rStyle w:val="TitleChar"/>
          <w:rFonts w:ascii="Times New Roman" w:hAnsi="Times New Roman"/>
        </w:rPr>
        <w:t>The focus should remain on punishing or preventing chemical weapons use, and avoid involvement in Syria's civil war to the extent possible.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gramStart"/>
      <w:r w:rsidRPr="00696ADB">
        <w:rPr>
          <w:rStyle w:val="TitleChar"/>
          <w:rFonts w:ascii="Times New Roman" w:hAnsi="Times New Roman"/>
          <w:sz w:val="16"/>
          <w:u w:val="none"/>
        </w:rPr>
        <w:t>Finally</w:t>
      </w:r>
      <w:proofErr w:type="gramEnd"/>
      <w:r w:rsidRPr="00696ADB">
        <w:rPr>
          <w:rStyle w:val="TitleChar"/>
          <w:rFonts w:ascii="Times New Roman" w:hAnsi="Times New Roman"/>
          <w:sz w:val="16"/>
          <w:u w:val="none"/>
        </w:rPr>
        <w:t>, the United States should push for NATO to plan a major humanitarian relief mission for Syrian refugees in Jordan. That country is already starting to show the social and economic strains of hosting half a million Syrian refugees, and NATO should be ready to help relieve these strains with a major multinational military relief effort that would involve the alliance's airlift, ground transportation, medical assistance, and security capabilities.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The Assad regime's likely use of chemical weapons reinforces the fact that there are no good policy</w:t>
      </w:r>
      <w:r w:rsidRPr="00696ADB">
        <w:rPr>
          <w:rStyle w:val="TitleChar"/>
          <w:rFonts w:ascii="Times New Roman" w:hAnsi="Times New Roman"/>
          <w:sz w:val="16"/>
          <w:u w:val="none"/>
        </w:rPr>
        <w:t xml:space="preserve"> </w:t>
      </w:r>
      <w:r w:rsidRPr="00696ADB">
        <w:rPr>
          <w:rStyle w:val="TitleChar"/>
          <w:rFonts w:ascii="Times New Roman" w:hAnsi="Times New Roman"/>
        </w:rPr>
        <w:t>options in Syria</w:t>
      </w:r>
      <w:r w:rsidRPr="00696ADB">
        <w:rPr>
          <w:rStyle w:val="TitleChar"/>
          <w:rFonts w:ascii="Times New Roman" w:hAnsi="Times New Roman"/>
          <w:sz w:val="16"/>
          <w:u w:val="none"/>
        </w:rPr>
        <w:t xml:space="preserve">. </w:t>
      </w:r>
      <w:r w:rsidRPr="00696ADB">
        <w:rPr>
          <w:rStyle w:val="TitleChar"/>
          <w:rFonts w:ascii="Times New Roman" w:hAnsi="Times New Roman"/>
        </w:rPr>
        <w:t>However, the United States can take important steps forward by making an all-out diplomatic effort in the U.N. Security Council to further investigate the regime's likely chemical weapons</w:t>
      </w:r>
      <w:r w:rsidRPr="00696ADB">
        <w:rPr>
          <w:rStyle w:val="TitleChar"/>
          <w:rFonts w:ascii="Times New Roman" w:hAnsi="Times New Roman"/>
          <w:sz w:val="16"/>
          <w:u w:val="none"/>
        </w:rPr>
        <w:t xml:space="preserve"> use and solidifying and accelerating NATO planning on relevant issues.</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b/>
          <w:u w:val="none"/>
        </w:rPr>
      </w:pPr>
    </w:p>
    <w:p w:rsidR="00205C5F" w:rsidRPr="00696ADB" w:rsidRDefault="00205C5F" w:rsidP="00205C5F">
      <w:pPr>
        <w:pStyle w:val="Heading4"/>
        <w:rPr>
          <w:rStyle w:val="TitleChar"/>
          <w:rFonts w:cs="Times New Roman"/>
          <w:b w:val="0"/>
          <w:u w:val="none"/>
        </w:rPr>
      </w:pPr>
      <w:r w:rsidRPr="00696ADB">
        <w:rPr>
          <w:rStyle w:val="TitleChar"/>
          <w:rFonts w:cs="Times New Roman"/>
          <w:u w:val="none"/>
        </w:rPr>
        <w:t>Chemical warfare leads to extinction</w:t>
      </w:r>
    </w:p>
    <w:p w:rsidR="00205C5F" w:rsidRPr="00696ADB" w:rsidRDefault="00205C5F" w:rsidP="00205C5F">
      <w:pPr>
        <w:rPr>
          <w:rFonts w:ascii="Times New Roman" w:hAnsi="Times New Roman"/>
        </w:rPr>
      </w:pPr>
      <w:r w:rsidRPr="00696ADB">
        <w:rPr>
          <w:rStyle w:val="StyleStyleBold12pt"/>
          <w:rFonts w:ascii="Times New Roman" w:hAnsi="Times New Roman"/>
        </w:rPr>
        <w:t>DUJS</w:t>
      </w:r>
      <w:r w:rsidRPr="00696ADB">
        <w:rPr>
          <w:rFonts w:ascii="Times New Roman" w:hAnsi="Times New Roman"/>
        </w:rPr>
        <w:t xml:space="preserve">, Dartmouth forum for sharing undergraduate research and enriching scientific knowledge, </w:t>
      </w:r>
      <w:r w:rsidRPr="00696ADB">
        <w:rPr>
          <w:rStyle w:val="StyleStyleBold12pt"/>
          <w:rFonts w:ascii="Times New Roman" w:hAnsi="Times New Roman"/>
        </w:rPr>
        <w:t>09</w:t>
      </w:r>
      <w:r w:rsidRPr="00696ADB">
        <w:rPr>
          <w:rFonts w:ascii="Times New Roman" w:hAnsi="Times New Roman"/>
        </w:rPr>
        <w:t xml:space="preserve"> [Dartmouth Undergraduate of Science, May 22, 2009, “Human Extinction: The Uncertainty of Our Fate”, </w:t>
      </w:r>
      <w:hyperlink r:id="rId19" w:anchor=".UcyTn8pFUoy" w:history="1">
        <w:r w:rsidRPr="00696ADB">
          <w:rPr>
            <w:rStyle w:val="Hyperlink"/>
            <w:rFonts w:ascii="Times New Roman" w:hAnsi="Times New Roman"/>
          </w:rPr>
          <w:t>http://dujs.dartmouth.edu/spring-2009/human-extinction-the-uncertainty-of-our-fate#.UcyTn8pFUoy</w:t>
        </w:r>
      </w:hyperlink>
      <w:r w:rsidRPr="00696ADB">
        <w:rPr>
          <w:rFonts w:ascii="Times New Roman" w:hAnsi="Times New Roman"/>
        </w:rPr>
        <w:t>, 7/13/13, AR)</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rPr>
      </w:pPr>
      <w:r w:rsidRPr="00696ADB">
        <w:rPr>
          <w:rStyle w:val="TitleChar"/>
          <w:rFonts w:ascii="Times New Roman" w:hAnsi="Times New Roman"/>
        </w:rPr>
        <w:t>Man will destroy himself.</w:t>
      </w:r>
      <w:r w:rsidRPr="00696ADB">
        <w:rPr>
          <w:rStyle w:val="TitleChar"/>
          <w:rFonts w:ascii="Times New Roman" w:hAnsi="Times New Roman"/>
          <w:sz w:val="12"/>
          <w:u w:val="none"/>
        </w:rPr>
        <w:t>¶</w:t>
      </w:r>
      <w:r w:rsidRPr="00696ADB">
        <w:rPr>
          <w:rStyle w:val="TitleChar"/>
          <w:rFonts w:ascii="Times New Roman" w:hAnsi="Times New Roman"/>
          <w:sz w:val="10"/>
          <w:u w:val="none"/>
        </w:rPr>
        <w:t xml:space="preserve"> </w:t>
      </w:r>
      <w:proofErr w:type="gramStart"/>
      <w:r w:rsidRPr="00696ADB">
        <w:rPr>
          <w:rStyle w:val="TitleChar"/>
          <w:rFonts w:ascii="Times New Roman" w:hAnsi="Times New Roman"/>
        </w:rPr>
        <w:t>Another</w:t>
      </w:r>
      <w:proofErr w:type="gramEnd"/>
      <w:r w:rsidRPr="00696ADB">
        <w:rPr>
          <w:rStyle w:val="TitleChar"/>
          <w:rFonts w:ascii="Times New Roman" w:hAnsi="Times New Roman"/>
        </w:rPr>
        <w:t xml:space="preserve"> possibility is the death of mankind at the hands of its own weapons. One threat lies in the use of weapons of mass destruction, internationally referred to as CBRN (Chemical, Biological, Radiological, and Nuclear) warfare.</w:t>
      </w:r>
      <w:r w:rsidRPr="00696ADB">
        <w:rPr>
          <w:rStyle w:val="TitleChar"/>
          <w:rFonts w:ascii="Times New Roman" w:hAnsi="Times New Roman"/>
          <w:sz w:val="10"/>
          <w:u w:val="none"/>
        </w:rPr>
        <w:t xml:space="preserve"> </w:t>
      </w:r>
      <w:r w:rsidRPr="00696ADB">
        <w:rPr>
          <w:rStyle w:val="TitleChar"/>
          <w:rFonts w:ascii="Times New Roman" w:hAnsi="Times New Roman"/>
        </w:rPr>
        <w:t>Chemical warfare revolves around the use of toxic, non-living agents</w:t>
      </w:r>
      <w:r w:rsidRPr="00696ADB">
        <w:rPr>
          <w:rStyle w:val="TitleChar"/>
          <w:rFonts w:ascii="Times New Roman" w:hAnsi="Times New Roman"/>
          <w:sz w:val="10"/>
          <w:u w:val="none"/>
        </w:rPr>
        <w:t xml:space="preserve"> (mustard, cyanides), while biological warfare involves the use of living organisms and/or toxins that they produce (anthrax, </w:t>
      </w:r>
      <w:proofErr w:type="spellStart"/>
      <w:r w:rsidRPr="00696ADB">
        <w:rPr>
          <w:rStyle w:val="TitleChar"/>
          <w:rFonts w:ascii="Times New Roman" w:hAnsi="Times New Roman"/>
          <w:sz w:val="10"/>
          <w:u w:val="none"/>
        </w:rPr>
        <w:t>botulinum</w:t>
      </w:r>
      <w:proofErr w:type="spellEnd"/>
      <w:r w:rsidRPr="00696ADB">
        <w:rPr>
          <w:rStyle w:val="TitleChar"/>
          <w:rFonts w:ascii="Times New Roman" w:hAnsi="Times New Roman"/>
          <w:sz w:val="10"/>
          <w:u w:val="none"/>
        </w:rPr>
        <w:t xml:space="preserve"> toxin) (20). Though </w:t>
      </w:r>
      <w:r w:rsidRPr="00696ADB">
        <w:rPr>
          <w:rStyle w:val="TitleChar"/>
          <w:rFonts w:ascii="Times New Roman" w:hAnsi="Times New Roman"/>
        </w:rPr>
        <w:t>both could potentially bring about human extinction</w:t>
      </w:r>
      <w:r w:rsidRPr="00696ADB">
        <w:rPr>
          <w:rStyle w:val="TitleChar"/>
          <w:rFonts w:ascii="Times New Roman" w:hAnsi="Times New Roman"/>
          <w:sz w:val="10"/>
          <w:u w:val="none"/>
        </w:rPr>
        <w:t>, radiological and nuclear warfare have been referred to most often when considering a potential “Doomsday Machine/Device.”</w:t>
      </w:r>
      <w:r w:rsidRPr="00696ADB">
        <w:rPr>
          <w:rStyle w:val="TitleChar"/>
          <w:rFonts w:ascii="Times New Roman" w:hAnsi="Times New Roman"/>
          <w:sz w:val="12"/>
          <w:u w:val="none"/>
        </w:rPr>
        <w:t>¶</w:t>
      </w:r>
      <w:r w:rsidRPr="00696ADB">
        <w:rPr>
          <w:rStyle w:val="TitleChar"/>
          <w:rFonts w:ascii="Times New Roman" w:hAnsi="Times New Roman"/>
          <w:sz w:val="10"/>
          <w:u w:val="none"/>
        </w:rPr>
        <w:t xml:space="preserve"> </w:t>
      </w:r>
      <w:proofErr w:type="gramStart"/>
      <w:r w:rsidRPr="00696ADB">
        <w:rPr>
          <w:rStyle w:val="TitleChar"/>
          <w:rFonts w:ascii="Times New Roman" w:hAnsi="Times New Roman"/>
          <w:sz w:val="10"/>
          <w:u w:val="none"/>
        </w:rPr>
        <w:t>Two</w:t>
      </w:r>
      <w:proofErr w:type="gramEnd"/>
      <w:r w:rsidRPr="00696ADB">
        <w:rPr>
          <w:rStyle w:val="TitleChar"/>
          <w:rFonts w:ascii="Times New Roman" w:hAnsi="Times New Roman"/>
          <w:sz w:val="10"/>
          <w:u w:val="none"/>
        </w:rPr>
        <w:t xml:space="preserve"> prominent candidates for the Doomsday Machine have emerged over the last 60 years. First was the “dead hand,” a rumored underground Soviet monitoring system whose central computer </w:t>
      </w:r>
      <w:proofErr w:type="spellStart"/>
      <w:r w:rsidRPr="00696ADB">
        <w:rPr>
          <w:rStyle w:val="TitleChar"/>
          <w:rFonts w:ascii="Times New Roman" w:hAnsi="Times New Roman"/>
          <w:sz w:val="10"/>
          <w:u w:val="none"/>
        </w:rPr>
        <w:t>Perimetr</w:t>
      </w:r>
      <w:proofErr w:type="spellEnd"/>
      <w:r w:rsidRPr="00696ADB">
        <w:rPr>
          <w:rStyle w:val="TitleChar"/>
          <w:rFonts w:ascii="Times New Roman" w:hAnsi="Times New Roman"/>
          <w:sz w:val="10"/>
          <w:u w:val="none"/>
        </w:rPr>
        <w:t xml:space="preserve"> would have facilitated the automated detonation of an extensive nuclear weapons network, had the Soviet Union come under attack during the Cold War (21). Though constructed in the 1970s, dead hand is still armed and operational, according to a 2007 article in the New York Times, and has been declared a possible Doomsday Machine (22). </w:t>
      </w:r>
      <w:r w:rsidRPr="00696ADB">
        <w:rPr>
          <w:rStyle w:val="TitleChar"/>
          <w:rFonts w:ascii="Times New Roman" w:hAnsi="Times New Roman"/>
          <w:sz w:val="12"/>
          <w:u w:val="none"/>
        </w:rPr>
        <w:t>¶</w:t>
      </w:r>
      <w:r w:rsidRPr="00696ADB">
        <w:rPr>
          <w:rStyle w:val="TitleChar"/>
          <w:rFonts w:ascii="Times New Roman" w:hAnsi="Times New Roman"/>
          <w:sz w:val="10"/>
          <w:u w:val="none"/>
        </w:rPr>
        <w:t xml:space="preserve"> </w:t>
      </w:r>
      <w:proofErr w:type="gramStart"/>
      <w:r w:rsidRPr="00696ADB">
        <w:rPr>
          <w:rStyle w:val="TitleChar"/>
          <w:rFonts w:ascii="Times New Roman" w:hAnsi="Times New Roman"/>
          <w:sz w:val="10"/>
          <w:u w:val="none"/>
        </w:rPr>
        <w:t>The</w:t>
      </w:r>
      <w:proofErr w:type="gramEnd"/>
      <w:r w:rsidRPr="00696ADB">
        <w:rPr>
          <w:rStyle w:val="TitleChar"/>
          <w:rFonts w:ascii="Times New Roman" w:hAnsi="Times New Roman"/>
          <w:sz w:val="10"/>
          <w:u w:val="none"/>
        </w:rPr>
        <w:t xml:space="preserve"> other contender is the theoretical cobalt bomb. Essentially, the cobalt bomb is an atomic bomb covered in cobalt-59. When bombarded with neutrons, the outer shell of cobalt-59 is converted into the highly radioactive isotope cobalt-60. Cobalt-60, as opposed to other radioactive isotopes, has a relatively long half-life of 5.3 years that would cause the deleterious effects of a cobalt bomb’s radiation to be both long-lasting and global if properly dispersed – a surefire recipe for global extinction (23). </w:t>
      </w:r>
      <w:r w:rsidRPr="00696ADB">
        <w:rPr>
          <w:rStyle w:val="TitleChar"/>
          <w:rFonts w:ascii="Times New Roman" w:hAnsi="Times New Roman"/>
          <w:sz w:val="12"/>
          <w:u w:val="none"/>
        </w:rPr>
        <w:t>¶</w:t>
      </w:r>
      <w:r w:rsidRPr="00696ADB">
        <w:rPr>
          <w:rStyle w:val="TitleChar"/>
          <w:rFonts w:ascii="Times New Roman" w:hAnsi="Times New Roman"/>
          <w:sz w:val="10"/>
          <w:u w:val="none"/>
        </w:rPr>
        <w:t xml:space="preserve"> Thus, </w:t>
      </w:r>
      <w:r w:rsidRPr="00696ADB">
        <w:rPr>
          <w:rStyle w:val="TitleChar"/>
          <w:rFonts w:ascii="Times New Roman" w:hAnsi="Times New Roman"/>
        </w:rPr>
        <w:t xml:space="preserve">while the subject of a man-made human apocalypse seems like the stuff of science fiction, it may not be so farfetched. However, for obvious reasons, it is also fair to say that </w:t>
      </w:r>
      <w:proofErr w:type="gramStart"/>
      <w:r w:rsidRPr="00696ADB">
        <w:rPr>
          <w:rStyle w:val="TitleChar"/>
          <w:rFonts w:ascii="Times New Roman" w:hAnsi="Times New Roman"/>
        </w:rPr>
        <w:t>these</w:t>
      </w:r>
      <w:proofErr w:type="gramEnd"/>
      <w:r w:rsidRPr="00696ADB">
        <w:rPr>
          <w:rStyle w:val="TitleChar"/>
          <w:rFonts w:ascii="Times New Roman" w:hAnsi="Times New Roman"/>
        </w:rPr>
        <w:t xml:space="preserve"> potential planet-enders have yet to be successfully tested or implemented. </w:t>
      </w: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2NC Wall</w:t>
      </w:r>
    </w:p>
    <w:p w:rsidR="00205C5F" w:rsidRPr="00696ADB" w:rsidRDefault="00205C5F" w:rsidP="00205C5F">
      <w:pPr>
        <w:pStyle w:val="Heading4"/>
        <w:rPr>
          <w:rStyle w:val="TitleChar"/>
          <w:rFonts w:cs="Times New Roman"/>
          <w:b w:val="0"/>
          <w:sz w:val="26"/>
          <w:szCs w:val="26"/>
          <w:u w:val="none"/>
        </w:rPr>
      </w:pPr>
      <w:r w:rsidRPr="00696ADB">
        <w:rPr>
          <w:rStyle w:val="TitleChar"/>
          <w:rFonts w:cs="Times New Roman"/>
          <w:sz w:val="26"/>
          <w:szCs w:val="26"/>
          <w:u w:val="none"/>
        </w:rPr>
        <w:t>Chemical warfare causes Israel Retaliation and Middle East War</w:t>
      </w:r>
    </w:p>
    <w:p w:rsidR="00205C5F" w:rsidRPr="00696ADB" w:rsidRDefault="00205C5F" w:rsidP="00205C5F">
      <w:pPr>
        <w:rPr>
          <w:rFonts w:ascii="Times New Roman" w:hAnsi="Times New Roman"/>
        </w:rPr>
      </w:pPr>
      <w:r w:rsidRPr="00696ADB">
        <w:rPr>
          <w:rStyle w:val="StyleStyleBold12pt"/>
          <w:rFonts w:ascii="Times New Roman" w:hAnsi="Times New Roman"/>
        </w:rPr>
        <w:t>Lindsey</w:t>
      </w:r>
      <w:r w:rsidRPr="00696ADB">
        <w:rPr>
          <w:rFonts w:ascii="Times New Roman" w:hAnsi="Times New Roman"/>
        </w:rPr>
        <w:t xml:space="preserve">, renowned author and columnist for </w:t>
      </w:r>
      <w:proofErr w:type="spellStart"/>
      <w:r w:rsidRPr="00696ADB">
        <w:rPr>
          <w:rFonts w:ascii="Times New Roman" w:hAnsi="Times New Roman"/>
        </w:rPr>
        <w:t>WorldNetDaily</w:t>
      </w:r>
      <w:proofErr w:type="spellEnd"/>
      <w:r w:rsidRPr="00696ADB">
        <w:rPr>
          <w:rFonts w:ascii="Times New Roman" w:hAnsi="Times New Roman"/>
        </w:rPr>
        <w:t xml:space="preserve">, </w:t>
      </w:r>
      <w:r w:rsidRPr="00696ADB">
        <w:rPr>
          <w:rStyle w:val="StyleStyleBold12pt"/>
          <w:rFonts w:ascii="Times New Roman" w:hAnsi="Times New Roman"/>
        </w:rPr>
        <w:t>‘7</w:t>
      </w:r>
      <w:r w:rsidRPr="00696ADB">
        <w:rPr>
          <w:rFonts w:ascii="Times New Roman" w:hAnsi="Times New Roman"/>
        </w:rPr>
        <w:t xml:space="preserve"> [Lindsey, July 14, 2007, World Net Daily, “The Samson Option,” </w:t>
      </w:r>
      <w:hyperlink r:id="rId20" w:history="1">
        <w:r w:rsidRPr="00696ADB">
          <w:rPr>
            <w:rStyle w:val="Hyperlink"/>
            <w:rFonts w:ascii="Times New Roman" w:hAnsi="Times New Roman"/>
          </w:rPr>
          <w:t>http://www.worldnetdaily.com/news/article.asp?ARTICLE_ID=56663</w:t>
        </w:r>
      </w:hyperlink>
      <w:r w:rsidRPr="00696ADB">
        <w:rPr>
          <w:rFonts w:ascii="Times New Roman" w:hAnsi="Times New Roman"/>
        </w:rPr>
        <w:t>, 7/13/13, AR]</w:t>
      </w:r>
    </w:p>
    <w:p w:rsidR="00205C5F" w:rsidRPr="00696ADB" w:rsidRDefault="00205C5F" w:rsidP="00205C5F">
      <w:pPr>
        <w:rPr>
          <w:rStyle w:val="TitleChar"/>
          <w:rFonts w:ascii="Times New Roman" w:hAnsi="Times New Roman"/>
          <w:u w:val="none"/>
        </w:rPr>
      </w:pPr>
    </w:p>
    <w:p w:rsidR="00205C5F" w:rsidRPr="00696ADB" w:rsidRDefault="00205C5F" w:rsidP="00205C5F">
      <w:pPr>
        <w:rPr>
          <w:rStyle w:val="TitleChar"/>
          <w:rFonts w:ascii="Times New Roman" w:hAnsi="Times New Roman"/>
          <w:b/>
          <w:sz w:val="16"/>
          <w:u w:val="none"/>
        </w:rPr>
      </w:pPr>
      <w:r w:rsidRPr="00696ADB">
        <w:rPr>
          <w:rStyle w:val="TitleChar"/>
          <w:rFonts w:ascii="Times New Roman" w:hAnsi="Times New Roman"/>
          <w:sz w:val="16"/>
          <w:u w:val="none"/>
        </w:rPr>
        <w:t xml:space="preserve">Last week, </w:t>
      </w:r>
      <w:proofErr w:type="spellStart"/>
      <w:r w:rsidRPr="00696ADB">
        <w:rPr>
          <w:rStyle w:val="TitleChar"/>
          <w:rFonts w:ascii="Times New Roman" w:hAnsi="Times New Roman"/>
          <w:sz w:val="16"/>
          <w:u w:val="none"/>
        </w:rPr>
        <w:t>WorldNetDaily</w:t>
      </w:r>
      <w:proofErr w:type="spellEnd"/>
      <w:r w:rsidRPr="00696ADB">
        <w:rPr>
          <w:rStyle w:val="TitleChar"/>
          <w:rFonts w:ascii="Times New Roman" w:hAnsi="Times New Roman"/>
          <w:sz w:val="16"/>
          <w:u w:val="none"/>
        </w:rPr>
        <w:t xml:space="preserve"> reported a stunning admission from a Syrian official. He said that </w:t>
      </w:r>
      <w:r w:rsidRPr="00696ADB">
        <w:rPr>
          <w:rStyle w:val="TitleChar"/>
          <w:rFonts w:ascii="Times New Roman" w:hAnsi="Times New Roman"/>
        </w:rPr>
        <w:t>Syria had “learned from the Hezbollah experience last summer and</w:t>
      </w:r>
      <w:r w:rsidRPr="00696ADB">
        <w:rPr>
          <w:rFonts w:ascii="Times New Roman" w:hAnsi="Times New Roman"/>
          <w:sz w:val="16"/>
        </w:rPr>
        <w:t xml:space="preserve"> we</w:t>
      </w:r>
      <w:r w:rsidRPr="00696ADB">
        <w:rPr>
          <w:rStyle w:val="TitleChar"/>
          <w:rFonts w:ascii="Times New Roman" w:hAnsi="Times New Roman"/>
        </w:rPr>
        <w:t xml:space="preserve"> can have hundreds of missiles hitting Tel Aviv that will overwhelm Israel’s anti-missile batteries.”</w:t>
      </w:r>
      <w:r w:rsidRPr="00696ADB">
        <w:rPr>
          <w:rStyle w:val="TitleChar"/>
          <w:rFonts w:ascii="Times New Roman" w:hAnsi="Times New Roman"/>
          <w:sz w:val="12"/>
          <w:u w:val="none"/>
        </w:rPr>
        <w:t>¶</w:t>
      </w:r>
      <w:r w:rsidRPr="00696ADB">
        <w:rPr>
          <w:rStyle w:val="TitleChar"/>
          <w:rFonts w:ascii="Times New Roman" w:hAnsi="Times New Roman"/>
          <w:sz w:val="12"/>
        </w:rPr>
        <w:t xml:space="preserve"> </w:t>
      </w:r>
      <w:r w:rsidRPr="00696ADB">
        <w:rPr>
          <w:rStyle w:val="TitleChar"/>
          <w:rFonts w:ascii="Times New Roman" w:hAnsi="Times New Roman"/>
          <w:sz w:val="16"/>
          <w:u w:val="none"/>
        </w:rPr>
        <w:t xml:space="preserve">He claimed </w:t>
      </w:r>
      <w:r w:rsidRPr="00696ADB">
        <w:rPr>
          <w:rStyle w:val="TitleChar"/>
          <w:rFonts w:ascii="Times New Roman" w:hAnsi="Times New Roman"/>
        </w:rPr>
        <w:t>Syria has “proof” Israel is also readying for a war</w:t>
      </w:r>
      <w:r w:rsidRPr="00696ADB">
        <w:rPr>
          <w:rStyle w:val="TitleChar"/>
          <w:rFonts w:ascii="Times New Roman" w:hAnsi="Times New Roman"/>
          <w:sz w:val="16"/>
          <w:u w:val="none"/>
        </w:rPr>
        <w:t xml:space="preserve">. “We hear about special Israeli trainings to take Damascus. We see that </w:t>
      </w:r>
      <w:r w:rsidRPr="00696ADB">
        <w:rPr>
          <w:rStyle w:val="TitleChar"/>
          <w:rFonts w:ascii="Times New Roman" w:hAnsi="Times New Roman"/>
        </w:rPr>
        <w:t>Israel is re-establishing bases of the Israeli army in the Golan that are unusual and not needed except for war.</w:t>
      </w:r>
      <w:r w:rsidRPr="00696ADB">
        <w:rPr>
          <w:rStyle w:val="TitleChar"/>
          <w:rFonts w:ascii="Times New Roman" w:hAnsi="Times New Roman"/>
          <w:sz w:val="16"/>
          <w:u w:val="none"/>
        </w:rPr>
        <w:t xml:space="preserve"> We believe the Israeli government has an interest in confronting Syria to rehabilitate its image of losing to Hezbollah.”</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The </w:t>
      </w:r>
      <w:proofErr w:type="spellStart"/>
      <w:r w:rsidRPr="00696ADB">
        <w:rPr>
          <w:rStyle w:val="TitleChar"/>
          <w:rFonts w:ascii="Times New Roman" w:hAnsi="Times New Roman"/>
          <w:sz w:val="16"/>
          <w:u w:val="none"/>
        </w:rPr>
        <w:t>WorldNetDaily</w:t>
      </w:r>
      <w:proofErr w:type="spellEnd"/>
      <w:r w:rsidRPr="00696ADB">
        <w:rPr>
          <w:rStyle w:val="TitleChar"/>
          <w:rFonts w:ascii="Times New Roman" w:hAnsi="Times New Roman"/>
          <w:sz w:val="16"/>
          <w:u w:val="none"/>
        </w:rPr>
        <w:t xml:space="preserve"> report also says that </w:t>
      </w:r>
      <w:r w:rsidRPr="00696ADB">
        <w:rPr>
          <w:rStyle w:val="TitleChar"/>
          <w:rFonts w:ascii="Times New Roman" w:hAnsi="Times New Roman"/>
        </w:rPr>
        <w:t>Damascus believes newly-installed Israeli Defense Minister Ehud Barak, a former prime minister, “wants to prove he is a military expert</w:t>
      </w:r>
      <w:r w:rsidRPr="00696ADB">
        <w:rPr>
          <w:rStyle w:val="TitleChar"/>
          <w:rFonts w:ascii="Times New Roman" w:hAnsi="Times New Roman"/>
          <w:sz w:val="16"/>
          <w:u w:val="none"/>
        </w:rPr>
        <w:t xml:space="preserve">.” This information is perfectly in line with the official statements made by both Bashar Assad and </w:t>
      </w:r>
      <w:proofErr w:type="spellStart"/>
      <w:r w:rsidRPr="00696ADB">
        <w:rPr>
          <w:rStyle w:val="TitleChar"/>
          <w:rFonts w:ascii="Times New Roman" w:hAnsi="Times New Roman"/>
          <w:sz w:val="16"/>
          <w:u w:val="none"/>
        </w:rPr>
        <w:t>Mushen</w:t>
      </w:r>
      <w:proofErr w:type="spellEnd"/>
      <w:r w:rsidRPr="00696ADB">
        <w:rPr>
          <w:rStyle w:val="TitleChar"/>
          <w:rFonts w:ascii="Times New Roman" w:hAnsi="Times New Roman"/>
          <w:sz w:val="16"/>
          <w:u w:val="none"/>
        </w:rPr>
        <w:t xml:space="preserve"> Bilal to several major Arab newspapers.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Furthermore, London’s Daily Telegraph reported June 25 that </w:t>
      </w:r>
      <w:r w:rsidRPr="00696ADB">
        <w:rPr>
          <w:rStyle w:val="TitleChar"/>
          <w:rFonts w:ascii="Times New Roman" w:hAnsi="Times New Roman"/>
        </w:rPr>
        <w:t>Tehran was establishing a missile defense shield for Syria.</w:t>
      </w:r>
      <w:r w:rsidRPr="00696ADB">
        <w:rPr>
          <w:rStyle w:val="TitleChar"/>
          <w:rFonts w:ascii="Times New Roman" w:hAnsi="Times New Roman"/>
          <w:sz w:val="16"/>
          <w:u w:val="none"/>
        </w:rPr>
        <w:t xml:space="preserve"> Ir</w:t>
      </w:r>
      <w:r w:rsidRPr="00696ADB">
        <w:rPr>
          <w:rStyle w:val="TitleChar"/>
          <w:rFonts w:ascii="Times New Roman" w:hAnsi="Times New Roman"/>
        </w:rPr>
        <w:t>a</w:t>
      </w:r>
      <w:r w:rsidRPr="00696ADB">
        <w:rPr>
          <w:rStyle w:val="TitleChar"/>
          <w:rFonts w:ascii="Times New Roman" w:hAnsi="Times New Roman"/>
          <w:sz w:val="16"/>
          <w:u w:val="none"/>
        </w:rPr>
        <w:t>n is also preparing to ship sophisticated military hardware, including “dozens of medium-range Shahab-3 and Russian-made Scud-C missiles, together with Scud-B missiles.”</w:t>
      </w:r>
      <w:proofErr w:type="gramStart"/>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Syria recently test-fired two Scud-D surface-to-surface missiles that have a range of about 250 miles</w:t>
      </w:r>
      <w:r w:rsidRPr="00696ADB">
        <w:rPr>
          <w:rStyle w:val="TitleChar"/>
          <w:rFonts w:ascii="Times New Roman" w:hAnsi="Times New Roman"/>
          <w:sz w:val="16"/>
          <w:u w:val="none"/>
        </w:rPr>
        <w:t>.</w:t>
      </w:r>
      <w:proofErr w:type="gramEnd"/>
      <w:r w:rsidRPr="00696ADB">
        <w:rPr>
          <w:rStyle w:val="TitleChar"/>
          <w:rFonts w:ascii="Times New Roman" w:hAnsi="Times New Roman"/>
          <w:sz w:val="16"/>
          <w:u w:val="none"/>
        </w:rPr>
        <w:t xml:space="preserve"> This puts </w:t>
      </w:r>
      <w:r w:rsidRPr="00696ADB">
        <w:rPr>
          <w:rStyle w:val="TitleChar"/>
          <w:rFonts w:ascii="Times New Roman" w:hAnsi="Times New Roman"/>
        </w:rPr>
        <w:t>virtually all of Israel’s population centers</w:t>
      </w:r>
      <w:r w:rsidRPr="00696ADB">
        <w:rPr>
          <w:rStyle w:val="TitleChar"/>
          <w:rFonts w:ascii="Times New Roman" w:hAnsi="Times New Roman"/>
          <w:sz w:val="16"/>
          <w:u w:val="none"/>
        </w:rPr>
        <w:t xml:space="preserve"> within range. Analysts say the planned Iranian arms shipment to Syria may be coordinated with the delivery of advanced Russian fighter jets.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Syria is also known to be producing non-conventional warheads</w:t>
      </w:r>
      <w:r w:rsidRPr="00696ADB">
        <w:rPr>
          <w:rStyle w:val="TitleChar"/>
          <w:rFonts w:ascii="Times New Roman" w:hAnsi="Times New Roman"/>
          <w:sz w:val="16"/>
          <w:u w:val="none"/>
        </w:rPr>
        <w:t xml:space="preserve">, including those containing V-X gas for delivery via the new longer range and more accurate Scuds. </w:t>
      </w:r>
      <w:r w:rsidRPr="00696ADB">
        <w:rPr>
          <w:rStyle w:val="TitleChar"/>
          <w:rFonts w:ascii="Times New Roman" w:hAnsi="Times New Roman"/>
        </w:rPr>
        <w:t>All Israel’s cities are within range</w:t>
      </w:r>
      <w:r w:rsidRPr="00696ADB">
        <w:rPr>
          <w:rStyle w:val="TitleChar"/>
          <w:rFonts w:ascii="Times New Roman" w:hAnsi="Times New Roman"/>
          <w:sz w:val="16"/>
          <w:u w:val="none"/>
        </w:rPr>
        <w:t xml:space="preserve"> of these missiles. Most of them can be reached in less than three minutes. Syria is gambling that Israel’s performance in the Hezbollah war of June 2006 means that it has seen all Israel has to offer.</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gramStart"/>
      <w:r w:rsidRPr="00696ADB">
        <w:rPr>
          <w:rStyle w:val="TitleChar"/>
          <w:rFonts w:ascii="Times New Roman" w:hAnsi="Times New Roman"/>
          <w:sz w:val="16"/>
          <w:u w:val="none"/>
        </w:rPr>
        <w:t>Apparently,</w:t>
      </w:r>
      <w:proofErr w:type="gramEnd"/>
      <w:r w:rsidRPr="00696ADB">
        <w:rPr>
          <w:rStyle w:val="TitleChar"/>
          <w:rFonts w:ascii="Times New Roman" w:hAnsi="Times New Roman"/>
          <w:sz w:val="16"/>
          <w:u w:val="none"/>
        </w:rPr>
        <w:t xml:space="preserve"> Bashar Assad now believes Israel can be beaten. </w:t>
      </w:r>
      <w:r w:rsidRPr="00696ADB">
        <w:rPr>
          <w:rStyle w:val="TitleChar"/>
          <w:rFonts w:ascii="Times New Roman" w:hAnsi="Times New Roman"/>
        </w:rPr>
        <w:t>Assad is miscalculating. In the event Syria launches a gas attack on Israel,</w:t>
      </w:r>
      <w:r w:rsidRPr="00696ADB">
        <w:rPr>
          <w:rStyle w:val="TitleChar"/>
          <w:rFonts w:ascii="Times New Roman" w:hAnsi="Times New Roman"/>
          <w:sz w:val="16"/>
          <w:u w:val="none"/>
        </w:rPr>
        <w:t xml:space="preserve"> </w:t>
      </w:r>
      <w:r w:rsidRPr="00696ADB">
        <w:rPr>
          <w:rStyle w:val="TitleChar"/>
          <w:rFonts w:ascii="Times New Roman" w:hAnsi="Times New Roman"/>
        </w:rPr>
        <w:t>it’s a virtual certainty that Damascus would be instantly obliterated by Israeli nuclear weapons.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gramStart"/>
      <w:r w:rsidRPr="00696ADB">
        <w:rPr>
          <w:rStyle w:val="TitleChar"/>
          <w:rFonts w:ascii="Times New Roman" w:hAnsi="Times New Roman"/>
          <w:sz w:val="16"/>
          <w:u w:val="none"/>
        </w:rPr>
        <w:t>The</w:t>
      </w:r>
      <w:proofErr w:type="gramEnd"/>
      <w:r w:rsidRPr="00696ADB">
        <w:rPr>
          <w:rStyle w:val="TitleChar"/>
          <w:rFonts w:ascii="Times New Roman" w:hAnsi="Times New Roman"/>
          <w:sz w:val="16"/>
          <w:u w:val="none"/>
        </w:rPr>
        <w:t xml:space="preserve"> thought of being gassed evokes a visceral response among Israel’s Holocaust survivors and their descendants that Damascus wildly underestimates. </w:t>
      </w:r>
      <w:r w:rsidRPr="00696ADB">
        <w:rPr>
          <w:rStyle w:val="TitleChar"/>
          <w:rFonts w:ascii="Times New Roman" w:hAnsi="Times New Roman"/>
        </w:rPr>
        <w:t>Israel has more than 400 nuclear weapons</w:t>
      </w:r>
      <w:r w:rsidRPr="00696ADB">
        <w:rPr>
          <w:rStyle w:val="TitleChar"/>
          <w:rFonts w:ascii="Times New Roman" w:hAnsi="Times New Roman"/>
          <w:sz w:val="16"/>
          <w:u w:val="none"/>
        </w:rPr>
        <w:t xml:space="preserve"> in hidden silos in various places within its borders, as well as at least two submarines in the Mediterranean that are launch capable. And </w:t>
      </w:r>
      <w:r w:rsidRPr="00696ADB">
        <w:rPr>
          <w:rStyle w:val="TitleChar"/>
          <w:rFonts w:ascii="Times New Roman" w:hAnsi="Times New Roman"/>
        </w:rPr>
        <w:t>you can be certain that in the event of a massive WMD attack by the Syrians, Israel will respond in kind.</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gramStart"/>
      <w:r w:rsidRPr="00696ADB">
        <w:rPr>
          <w:rStyle w:val="TitleChar"/>
          <w:rFonts w:ascii="Times New Roman" w:hAnsi="Times New Roman"/>
          <w:sz w:val="16"/>
          <w:u w:val="none"/>
        </w:rPr>
        <w:t>There</w:t>
      </w:r>
      <w:proofErr w:type="gramEnd"/>
      <w:r w:rsidRPr="00696ADB">
        <w:rPr>
          <w:rStyle w:val="TitleChar"/>
          <w:rFonts w:ascii="Times New Roman" w:hAnsi="Times New Roman"/>
          <w:sz w:val="16"/>
          <w:u w:val="none"/>
        </w:rPr>
        <w:t xml:space="preserve"> are two particular codes used by Israeli Defense Forces when planning worst-case scenario responses. One is called the “Masada Option.” Masada was an ancient fortress taken by the Romans following a three-year siege. Just before they were overrun, the defending Jews committed suicide rather than be captured.</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gramStart"/>
      <w:r w:rsidRPr="00696ADB">
        <w:rPr>
          <w:rStyle w:val="TitleChar"/>
          <w:rFonts w:ascii="Times New Roman" w:hAnsi="Times New Roman"/>
          <w:sz w:val="16"/>
          <w:u w:val="none"/>
        </w:rPr>
        <w:t>The</w:t>
      </w:r>
      <w:proofErr w:type="gramEnd"/>
      <w:r w:rsidRPr="00696ADB">
        <w:rPr>
          <w:rStyle w:val="TitleChar"/>
          <w:rFonts w:ascii="Times New Roman" w:hAnsi="Times New Roman"/>
          <w:sz w:val="16"/>
          <w:u w:val="none"/>
        </w:rPr>
        <w:t xml:space="preserve"> other code term, “The Samson Option,” refers to Samson, who said just before he pulled down the house of the Philistines on himself – and them – “Let me die with the Philistines.” Judges 16:30 records it this way: “Then Samson said, ‘Let me die with the Philistines!’ And he pushed with all his </w:t>
      </w:r>
      <w:proofErr w:type="gramStart"/>
      <w:r w:rsidRPr="00696ADB">
        <w:rPr>
          <w:rStyle w:val="TitleChar"/>
          <w:rFonts w:ascii="Times New Roman" w:hAnsi="Times New Roman"/>
          <w:sz w:val="16"/>
          <w:u w:val="none"/>
        </w:rPr>
        <w:t>might,</w:t>
      </w:r>
      <w:proofErr w:type="gramEnd"/>
      <w:r w:rsidRPr="00696ADB">
        <w:rPr>
          <w:rStyle w:val="TitleChar"/>
          <w:rFonts w:ascii="Times New Roman" w:hAnsi="Times New Roman"/>
          <w:sz w:val="16"/>
          <w:u w:val="none"/>
        </w:rPr>
        <w:t xml:space="preserve"> and the temple fell on the lords and all the people who were in it. So the dead that he killed at his death were more than he had killed in his life.”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gramStart"/>
      <w:r w:rsidRPr="00696ADB">
        <w:rPr>
          <w:rStyle w:val="TitleChar"/>
          <w:rFonts w:ascii="Times New Roman" w:hAnsi="Times New Roman"/>
          <w:sz w:val="16"/>
          <w:u w:val="none"/>
        </w:rPr>
        <w:t>That’s</w:t>
      </w:r>
      <w:proofErr w:type="gramEnd"/>
      <w:r w:rsidRPr="00696ADB">
        <w:rPr>
          <w:rStyle w:val="TitleChar"/>
          <w:rFonts w:ascii="Times New Roman" w:hAnsi="Times New Roman"/>
          <w:sz w:val="16"/>
          <w:u w:val="none"/>
        </w:rPr>
        <w:t xml:space="preserve"> pretty clear imagery</w:t>
      </w:r>
      <w:r w:rsidRPr="00696ADB">
        <w:rPr>
          <w:rStyle w:val="TitleChar"/>
          <w:rFonts w:ascii="Times New Roman" w:hAnsi="Times New Roman"/>
        </w:rPr>
        <w:t xml:space="preserve">. Israel will not just meekly fade away into destruction. And it certainly won’t die </w:t>
      </w:r>
      <w:proofErr w:type="gramStart"/>
      <w:r w:rsidRPr="00696ADB">
        <w:rPr>
          <w:rStyle w:val="TitleChar"/>
          <w:rFonts w:ascii="Times New Roman" w:hAnsi="Times New Roman"/>
        </w:rPr>
        <w:t>alone,</w:t>
      </w:r>
      <w:proofErr w:type="gramEnd"/>
      <w:r w:rsidRPr="00696ADB">
        <w:rPr>
          <w:rStyle w:val="TitleChar"/>
          <w:rFonts w:ascii="Times New Roman" w:hAnsi="Times New Roman"/>
        </w:rPr>
        <w:t xml:space="preserve"> even if it has to destroy itself in the process of nuking the Middle East.</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I once encountered Ariel Sharon in the Knesset in the late 1970s. I asked him if Israel still had a Masada Option. He boldly announced, “No longer ‘Masada Option’ – now ‘Samson Option.’”</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Moshe Dayan and Golda Meir almost used that “Option” in the first days of the Yom Kippur War, when it appeared they were going to be overrun. Dayan gave the code for its use when he told Prime Minister Meir, “Arm the doomsday weapons, the Third Temple is about to fall.”</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 xml:space="preserve">War with Syria threatens to bring all nations of the Middle East into direct conflict with Israel – </w:t>
      </w:r>
      <w:r w:rsidRPr="00696ADB">
        <w:rPr>
          <w:rFonts w:ascii="Times New Roman" w:hAnsi="Times New Roman"/>
          <w:sz w:val="16"/>
        </w:rPr>
        <w:t>even the</w:t>
      </w:r>
      <w:r w:rsidRPr="00696ADB">
        <w:rPr>
          <w:rStyle w:val="TitleChar"/>
          <w:rFonts w:ascii="Times New Roman" w:hAnsi="Times New Roman"/>
          <w:sz w:val="16"/>
          <w:u w:val="none"/>
        </w:rPr>
        <w:t xml:space="preserve"> supposedly moderate state of Jordan. Jordan has never recovered from the defeats it suffered at the hands of the Israelis, particularly in 1967, in which it lost both the West Bank and East Jerusalem.</w:t>
      </w:r>
    </w:p>
    <w:p w:rsidR="00205C5F" w:rsidRPr="00696ADB" w:rsidRDefault="00205C5F" w:rsidP="00205C5F">
      <w:pPr>
        <w:rPr>
          <w:rStyle w:val="TitleChar"/>
          <w:rFonts w:ascii="Times New Roman" w:hAnsi="Times New Roman"/>
          <w:b/>
          <w:u w:val="none"/>
        </w:rPr>
      </w:pPr>
    </w:p>
    <w:p w:rsidR="00205C5F" w:rsidRPr="00696ADB" w:rsidRDefault="00205C5F" w:rsidP="00205C5F">
      <w:pPr>
        <w:pStyle w:val="Heading4"/>
        <w:rPr>
          <w:rStyle w:val="TitleChar"/>
          <w:rFonts w:cs="Times New Roman"/>
          <w:b w:val="0"/>
          <w:sz w:val="26"/>
          <w:szCs w:val="26"/>
          <w:u w:val="none"/>
        </w:rPr>
      </w:pPr>
      <w:r w:rsidRPr="00696ADB">
        <w:rPr>
          <w:rStyle w:val="TitleChar"/>
          <w:rFonts w:cs="Times New Roman"/>
          <w:sz w:val="26"/>
          <w:szCs w:val="26"/>
          <w:u w:val="none"/>
        </w:rPr>
        <w:t>Middle East War Causes Extinction</w:t>
      </w:r>
    </w:p>
    <w:p w:rsidR="00205C5F" w:rsidRPr="00696ADB" w:rsidRDefault="00205C5F" w:rsidP="00205C5F">
      <w:pPr>
        <w:rPr>
          <w:rFonts w:ascii="Times New Roman" w:hAnsi="Times New Roman"/>
        </w:rPr>
      </w:pPr>
      <w:r w:rsidRPr="00696ADB">
        <w:rPr>
          <w:rStyle w:val="StyleStyleBold12pt"/>
          <w:rFonts w:ascii="Times New Roman" w:hAnsi="Times New Roman"/>
        </w:rPr>
        <w:t>Hoffman</w:t>
      </w:r>
      <w:r w:rsidRPr="00696ADB">
        <w:rPr>
          <w:rFonts w:ascii="Times New Roman" w:hAnsi="Times New Roman"/>
        </w:rPr>
        <w:t xml:space="preserve">, Staff Writer for Oakland Tribune, ’06 [Hoffman, December 12, </w:t>
      </w:r>
      <w:r w:rsidRPr="00696ADB">
        <w:rPr>
          <w:rStyle w:val="StyleStyleBold12pt"/>
          <w:rFonts w:ascii="Times New Roman" w:hAnsi="Times New Roman"/>
        </w:rPr>
        <w:t>2006</w:t>
      </w:r>
      <w:r w:rsidRPr="00696ADB">
        <w:rPr>
          <w:rFonts w:ascii="Times New Roman" w:hAnsi="Times New Roman"/>
        </w:rPr>
        <w:t>, “Nuclear winter looms, experts say,”</w:t>
      </w:r>
    </w:p>
    <w:p w:rsidR="00205C5F" w:rsidRPr="00696ADB" w:rsidRDefault="00EE0EB8" w:rsidP="00205C5F">
      <w:pPr>
        <w:rPr>
          <w:rStyle w:val="TitleChar"/>
          <w:rFonts w:ascii="Times New Roman" w:hAnsi="Times New Roman"/>
          <w:u w:val="none"/>
        </w:rPr>
      </w:pPr>
      <w:hyperlink r:id="rId21" w:history="1">
        <w:r w:rsidR="00205C5F" w:rsidRPr="00696ADB">
          <w:rPr>
            <w:rStyle w:val="Hyperlink"/>
            <w:rFonts w:ascii="Times New Roman" w:hAnsi="Times New Roman"/>
          </w:rPr>
          <w:t>http://findarticles.com/p/articles/mi_qn4176/is_20061212/ai_n16906378</w:t>
        </w:r>
      </w:hyperlink>
      <w:r w:rsidR="00205C5F" w:rsidRPr="00696ADB">
        <w:rPr>
          <w:rStyle w:val="TitleChar"/>
          <w:rFonts w:ascii="Times New Roman" w:hAnsi="Times New Roman"/>
          <w:u w:val="none"/>
        </w:rPr>
        <w:t>, 7/13/13, AR]</w:t>
      </w:r>
    </w:p>
    <w:p w:rsidR="00205C5F" w:rsidRPr="00696ADB" w:rsidRDefault="00205C5F" w:rsidP="00205C5F">
      <w:pPr>
        <w:rPr>
          <w:rStyle w:val="TitleChar"/>
          <w:rFonts w:ascii="Times New Roman" w:hAnsi="Times New Roman"/>
          <w:b/>
          <w:u w:val="none"/>
        </w:rPr>
      </w:pPr>
    </w:p>
    <w:p w:rsidR="00205C5F" w:rsidRPr="00696ADB" w:rsidRDefault="00205C5F" w:rsidP="00205C5F">
      <w:pPr>
        <w:rPr>
          <w:rStyle w:val="TitleChar"/>
          <w:rFonts w:ascii="Times New Roman" w:hAnsi="Times New Roman"/>
        </w:rPr>
      </w:pPr>
      <w:r w:rsidRPr="00696ADB">
        <w:rPr>
          <w:rStyle w:val="TitleChar"/>
          <w:rFonts w:ascii="Times New Roman" w:hAnsi="Times New Roman"/>
          <w:sz w:val="16"/>
          <w:u w:val="none"/>
        </w:rPr>
        <w:t>Researchers at the American Geophysical Union's annual meeting warned Monday that</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even </w:t>
      </w:r>
      <w:r w:rsidRPr="00696ADB">
        <w:rPr>
          <w:rStyle w:val="TitleChar"/>
          <w:rFonts w:ascii="Times New Roman" w:hAnsi="Times New Roman"/>
        </w:rPr>
        <w:t>a small regional nuclear war could burn enough cities to shroud the globe in a black smoky shadow and usher in the manmade equivalent of the Little Ice Age</w:t>
      </w:r>
      <w:proofErr w:type="gramStart"/>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gramEnd"/>
      <w:r w:rsidRPr="00696ADB">
        <w:rPr>
          <w:rStyle w:val="TitleChar"/>
          <w:rFonts w:ascii="Times New Roman" w:hAnsi="Times New Roman"/>
          <w:sz w:val="16"/>
          <w:u w:val="none"/>
        </w:rPr>
        <w:t xml:space="preserve"> "</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Nuclear weapons represent the greatest single human threat to the planet, much more so than global warming</w:t>
      </w:r>
      <w:r w:rsidRPr="00696ADB">
        <w:rPr>
          <w:rStyle w:val="TitleChar"/>
          <w:rFonts w:ascii="Times New Roman" w:hAnsi="Times New Roman"/>
          <w:sz w:val="16"/>
          <w:u w:val="none"/>
        </w:rPr>
        <w:t xml:space="preserve"> ," said Rutgers University </w:t>
      </w:r>
      <w:proofErr w:type="spellStart"/>
      <w:r w:rsidRPr="00696ADB">
        <w:rPr>
          <w:rStyle w:val="TitleChar"/>
          <w:rFonts w:ascii="Times New Roman" w:hAnsi="Times New Roman"/>
          <w:sz w:val="16"/>
          <w:u w:val="none"/>
        </w:rPr>
        <w:t>atmo</w:t>
      </w:r>
      <w:proofErr w:type="spellEnd"/>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spheric</w:t>
      </w:r>
      <w:proofErr w:type="spellEnd"/>
      <w:r w:rsidRPr="00696ADB">
        <w:rPr>
          <w:rStyle w:val="TitleChar"/>
          <w:rFonts w:ascii="Times New Roman" w:hAnsi="Times New Roman"/>
          <w:sz w:val="16"/>
          <w:u w:val="none"/>
        </w:rPr>
        <w:t xml:space="preserve"> scientist Alan </w:t>
      </w:r>
      <w:proofErr w:type="spellStart"/>
      <w:r w:rsidRPr="00696ADB">
        <w:rPr>
          <w:rStyle w:val="TitleChar"/>
          <w:rFonts w:ascii="Times New Roman" w:hAnsi="Times New Roman"/>
          <w:sz w:val="16"/>
          <w:u w:val="none"/>
        </w:rPr>
        <w:t>Robock</w:t>
      </w:r>
      <w:proofErr w:type="spellEnd"/>
      <w:r w:rsidRPr="00696ADB">
        <w:rPr>
          <w:rStyle w:val="TitleChar"/>
          <w:rFonts w:ascii="Times New Roman" w:hAnsi="Times New Roman"/>
          <w:sz w:val="16"/>
          <w:u w:val="none"/>
        </w:rPr>
        <w:t>.</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By dropping imaginary </w:t>
      </w:r>
      <w:r w:rsidRPr="00696ADB">
        <w:rPr>
          <w:rStyle w:val="TitleChar"/>
          <w:rFonts w:ascii="Times New Roman" w:hAnsi="Times New Roman"/>
        </w:rPr>
        <w:t>Hiroshima-sized bombs</w:t>
      </w:r>
      <w:r w:rsidRPr="00696ADB">
        <w:rPr>
          <w:rStyle w:val="TitleChar"/>
          <w:rFonts w:ascii="Times New Roman" w:hAnsi="Times New Roman"/>
          <w:sz w:val="16"/>
          <w:u w:val="none"/>
        </w:rPr>
        <w:t xml:space="preserve"> into some of the world's biggest cities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 now swelled to tens of millions in </w:t>
      </w:r>
      <w:proofErr w:type="spellStart"/>
      <w:r w:rsidRPr="00696ADB">
        <w:rPr>
          <w:rStyle w:val="TitleChar"/>
          <w:rFonts w:ascii="Times New Roman" w:hAnsi="Times New Roman"/>
          <w:sz w:val="16"/>
          <w:u w:val="none"/>
        </w:rPr>
        <w:t>popula</w:t>
      </w:r>
      <w:proofErr w:type="spellEnd"/>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tion</w:t>
      </w:r>
      <w:proofErr w:type="spellEnd"/>
      <w:r w:rsidRPr="00696ADB">
        <w:rPr>
          <w:rStyle w:val="TitleChar"/>
          <w:rFonts w:ascii="Times New Roman" w:hAnsi="Times New Roman"/>
          <w:sz w:val="16"/>
          <w:u w:val="none"/>
        </w:rPr>
        <w:t>, University of Colorado researcher</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O. Brian </w:t>
      </w:r>
      <w:proofErr w:type="spellStart"/>
      <w:r w:rsidRPr="00696ADB">
        <w:rPr>
          <w:rStyle w:val="TitleChar"/>
          <w:rFonts w:ascii="Times New Roman" w:hAnsi="Times New Roman"/>
          <w:sz w:val="16"/>
          <w:u w:val="none"/>
        </w:rPr>
        <w:t>Toon</w:t>
      </w:r>
      <w:proofErr w:type="spellEnd"/>
      <w:r w:rsidRPr="00696ADB">
        <w:rPr>
          <w:rStyle w:val="TitleChar"/>
          <w:rFonts w:ascii="Times New Roman" w:hAnsi="Times New Roman"/>
          <w:sz w:val="16"/>
          <w:u w:val="none"/>
        </w:rPr>
        <w:t xml:space="preserve"> and colleagues found they </w:t>
      </w:r>
      <w:r w:rsidRPr="00696ADB">
        <w:rPr>
          <w:rStyle w:val="TitleChar"/>
          <w:rFonts w:ascii="Times New Roman" w:hAnsi="Times New Roman"/>
        </w:rPr>
        <w:t xml:space="preserve">could generate 100 times the fatalities and 100 times the climate-chilling smoke per </w:t>
      </w:r>
      <w:proofErr w:type="spellStart"/>
      <w:r w:rsidRPr="00696ADB">
        <w:rPr>
          <w:rStyle w:val="TitleChar"/>
          <w:rFonts w:ascii="Times New Roman" w:hAnsi="Times New Roman"/>
        </w:rPr>
        <w:t>ki</w:t>
      </w:r>
      <w:proofErr w:type="spellEnd"/>
      <w:r w:rsidRPr="00696ADB">
        <w:rPr>
          <w:rStyle w:val="TitleChar"/>
          <w:rFonts w:ascii="Times New Roman" w:hAnsi="Times New Roman"/>
          <w:sz w:val="12"/>
          <w:u w:val="none"/>
        </w:rPr>
        <w:t>¶</w:t>
      </w:r>
      <w:r w:rsidRPr="00696ADB">
        <w:rPr>
          <w:rStyle w:val="TitleChar"/>
          <w:rFonts w:ascii="Times New Roman" w:hAnsi="Times New Roman"/>
        </w:rPr>
        <w:t xml:space="preserve"> </w:t>
      </w:r>
      <w:proofErr w:type="spellStart"/>
      <w:r w:rsidRPr="00696ADB">
        <w:rPr>
          <w:rStyle w:val="TitleChar"/>
          <w:rFonts w:ascii="Times New Roman" w:hAnsi="Times New Roman"/>
        </w:rPr>
        <w:t>loton</w:t>
      </w:r>
      <w:proofErr w:type="spellEnd"/>
      <w:r w:rsidRPr="00696ADB">
        <w:rPr>
          <w:rStyle w:val="TitleChar"/>
          <w:rFonts w:ascii="Times New Roman" w:hAnsi="Times New Roman"/>
        </w:rPr>
        <w:t xml:space="preserve"> of explosive power as all-out nuclear war</w:t>
      </w:r>
      <w:r w:rsidRPr="00696ADB">
        <w:rPr>
          <w:rStyle w:val="TitleChar"/>
          <w:rFonts w:ascii="Times New Roman" w:hAnsi="Times New Roman"/>
          <w:sz w:val="16"/>
          <w:u w:val="none"/>
        </w:rPr>
        <w:t xml:space="preserve"> between the United States and former Soviet Union</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 For most modern nuclear-war scenarios, the global impact is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n't</w:t>
      </w:r>
      <w:proofErr w:type="spellEnd"/>
      <w:r w:rsidRPr="00696ADB">
        <w:rPr>
          <w:rStyle w:val="TitleChar"/>
          <w:rFonts w:ascii="Times New Roman" w:hAnsi="Times New Roman"/>
          <w:sz w:val="16"/>
          <w:u w:val="none"/>
        </w:rPr>
        <w:t xml:space="preserve"> nuclear winter, the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notion of smoke from incinerated cities </w:t>
      </w:r>
      <w:proofErr w:type="spellStart"/>
      <w:r w:rsidRPr="00696ADB">
        <w:rPr>
          <w:rStyle w:val="TitleChar"/>
          <w:rFonts w:ascii="Times New Roman" w:hAnsi="Times New Roman"/>
          <w:sz w:val="16"/>
          <w:u w:val="none"/>
        </w:rPr>
        <w:t>blo</w:t>
      </w:r>
      <w:proofErr w:type="spellEnd"/>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tting</w:t>
      </w:r>
      <w:proofErr w:type="spellEnd"/>
      <w:r w:rsidRPr="00696ADB">
        <w:rPr>
          <w:rStyle w:val="TitleChar"/>
          <w:rFonts w:ascii="Times New Roman" w:hAnsi="Times New Roman"/>
          <w:sz w:val="16"/>
          <w:u w:val="none"/>
        </w:rPr>
        <w:t xml:space="preserve"> out the sun for years and starving most</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of the Earth's people. It's not even n</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uclear</w:t>
      </w:r>
      <w:proofErr w:type="spellEnd"/>
      <w:r w:rsidRPr="00696ADB">
        <w:rPr>
          <w:rStyle w:val="TitleChar"/>
          <w:rFonts w:ascii="Times New Roman" w:hAnsi="Times New Roman"/>
          <w:sz w:val="16"/>
          <w:u w:val="none"/>
        </w:rPr>
        <w:t xml:space="preserve"> autumn, but rather</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an instant nuclear chill over most of the planet, accompanied by massive ozone loss and warming at the poles</w:t>
      </w:r>
      <w:r w:rsidRPr="00696ADB">
        <w:rPr>
          <w:rStyle w:val="TitleChar"/>
          <w:rFonts w:ascii="Times New Roman" w:hAnsi="Times New Roman"/>
          <w:sz w:val="16"/>
          <w:u w:val="none"/>
        </w:rPr>
        <w:t>.</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That's what scientists' computer simulations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suggest </w:t>
      </w:r>
      <w:r w:rsidRPr="00696ADB">
        <w:rPr>
          <w:rStyle w:val="TitleChar"/>
          <w:rFonts w:ascii="Times New Roman" w:hAnsi="Times New Roman"/>
        </w:rPr>
        <w:t>would happen if nuclear war broke out in a hot spot such as the Middle East,</w:t>
      </w:r>
      <w:r w:rsidRPr="00696ADB">
        <w:rPr>
          <w:rStyle w:val="TitleChar"/>
          <w:rFonts w:ascii="Times New Roman" w:hAnsi="Times New Roman"/>
          <w:sz w:val="16"/>
          <w:u w:val="none"/>
        </w:rPr>
        <w:t xml:space="preserve"> the North Korean peninsula or, the most </w:t>
      </w:r>
      <w:proofErr w:type="spellStart"/>
      <w:r w:rsidRPr="00696ADB">
        <w:rPr>
          <w:rStyle w:val="TitleChar"/>
          <w:rFonts w:ascii="Times New Roman" w:hAnsi="Times New Roman"/>
          <w:sz w:val="16"/>
          <w:u w:val="none"/>
        </w:rPr>
        <w:t>mo</w:t>
      </w:r>
      <w:proofErr w:type="spellEnd"/>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deled case, in Southeast Asia.</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Unlike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in the Cold War, when the United States and Russia mostly </w:t>
      </w:r>
      <w:proofErr w:type="spellStart"/>
      <w:r w:rsidRPr="00696ADB">
        <w:rPr>
          <w:rStyle w:val="TitleChar"/>
          <w:rFonts w:ascii="Times New Roman" w:hAnsi="Times New Roman"/>
          <w:sz w:val="16"/>
          <w:u w:val="none"/>
        </w:rPr>
        <w:t>targ</w:t>
      </w:r>
      <w:proofErr w:type="spellEnd"/>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eted</w:t>
      </w:r>
      <w:proofErr w:type="spellEnd"/>
      <w:r w:rsidRPr="00696ADB">
        <w:rPr>
          <w:rStyle w:val="TitleChar"/>
          <w:rFonts w:ascii="Times New Roman" w:hAnsi="Times New Roman"/>
          <w:sz w:val="16"/>
          <w:u w:val="none"/>
        </w:rPr>
        <w:t xml:space="preserve"> each other's nuclear, </w:t>
      </w:r>
      <w:proofErr w:type="spellStart"/>
      <w:r w:rsidRPr="00696ADB">
        <w:rPr>
          <w:rStyle w:val="TitleChar"/>
          <w:rFonts w:ascii="Times New Roman" w:hAnsi="Times New Roman"/>
          <w:sz w:val="16"/>
          <w:u w:val="none"/>
        </w:rPr>
        <w:t>milit</w:t>
      </w:r>
      <w:proofErr w:type="spellEnd"/>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ary</w:t>
      </w:r>
      <w:proofErr w:type="spellEnd"/>
      <w:r w:rsidRPr="00696ADB">
        <w:rPr>
          <w:rStyle w:val="TitleChar"/>
          <w:rFonts w:ascii="Times New Roman" w:hAnsi="Times New Roman"/>
          <w:sz w:val="16"/>
          <w:u w:val="none"/>
        </w:rPr>
        <w:t xml:space="preserve"> and strategic industrial site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s, young</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nuclear-armed nations have fewer weapons and </w:t>
      </w:r>
      <w:proofErr w:type="spellStart"/>
      <w:r w:rsidRPr="00696ADB">
        <w:rPr>
          <w:rStyle w:val="TitleChar"/>
          <w:rFonts w:ascii="Times New Roman" w:hAnsi="Times New Roman"/>
          <w:sz w:val="16"/>
          <w:u w:val="none"/>
        </w:rPr>
        <w:t>migh</w:t>
      </w:r>
      <w:proofErr w:type="spellEnd"/>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t</w:t>
      </w:r>
      <w:proofErr w:type="spellEnd"/>
      <w:r w:rsidRPr="00696ADB">
        <w:rPr>
          <w:rStyle w:val="TitleChar"/>
          <w:rFonts w:ascii="Times New Roman" w:hAnsi="Times New Roman"/>
          <w:sz w:val="16"/>
          <w:u w:val="none"/>
        </w:rPr>
        <w:t xml:space="preserve"> go for maximum effect by using them on cities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 as the United States did in 1945. "We're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at a perilous </w:t>
      </w:r>
      <w:proofErr w:type="spellStart"/>
      <w:r w:rsidRPr="00696ADB">
        <w:rPr>
          <w:rStyle w:val="TitleChar"/>
          <w:rFonts w:ascii="Times New Roman" w:hAnsi="Times New Roman"/>
          <w:sz w:val="16"/>
          <w:u w:val="none"/>
        </w:rPr>
        <w:t>cro</w:t>
      </w:r>
      <w:proofErr w:type="spellEnd"/>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ssroads</w:t>
      </w:r>
      <w:proofErr w:type="spellEnd"/>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Toon</w:t>
      </w:r>
      <w:proofErr w:type="spellEnd"/>
      <w:r w:rsidRPr="00696ADB">
        <w:rPr>
          <w:rStyle w:val="TitleChar"/>
          <w:rFonts w:ascii="Times New Roman" w:hAnsi="Times New Roman"/>
          <w:sz w:val="16"/>
          <w:u w:val="none"/>
        </w:rPr>
        <w:t xml:space="preserve"> said.</w:t>
      </w:r>
      <w:r w:rsidRPr="00696ADB">
        <w:rPr>
          <w:rFonts w:ascii="Times New Roman" w:hAnsi="Times New Roman"/>
          <w:sz w:val="12"/>
        </w:rPr>
        <w:t>¶</w:t>
      </w:r>
      <w:r w:rsidRPr="00696ADB">
        <w:rPr>
          <w:rStyle w:val="TitleChar"/>
          <w:rFonts w:ascii="Times New Roman" w:hAnsi="Times New Roman"/>
          <w:sz w:val="16"/>
          <w:u w:val="none"/>
        </w:rPr>
        <w:t xml:space="preserve"> </w:t>
      </w:r>
      <w:r w:rsidRPr="00696ADB">
        <w:rPr>
          <w:rStyle w:val="TitleChar"/>
          <w:rFonts w:ascii="Times New Roman" w:hAnsi="Times New Roman"/>
        </w:rPr>
        <w:t xml:space="preserve">The spread of nuclear weapons worldwide combined with global migration into dense megacities form what he called "perhaps the greatest </w:t>
      </w:r>
      <w:r w:rsidRPr="00696ADB">
        <w:rPr>
          <w:rStyle w:val="TitleChar"/>
          <w:rFonts w:ascii="Times New Roman" w:hAnsi="Times New Roman"/>
        </w:rPr>
        <w:lastRenderedPageBreak/>
        <w:t>danger to the stability of society since the dawn of humanity</w:t>
      </w:r>
      <w:r w:rsidRPr="00696ADB">
        <w:rPr>
          <w:rStyle w:val="TitleChar"/>
          <w:rFonts w:ascii="Times New Roman" w:hAnsi="Times New Roman"/>
          <w:sz w:val="16"/>
          <w:u w:val="none"/>
        </w:rPr>
        <w:t xml:space="preserve"> ." More than 20 years ago</w:t>
      </w:r>
      <w:proofErr w:type="gramStart"/>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gramEnd"/>
      <w:r w:rsidRPr="00696ADB">
        <w:rPr>
          <w:rStyle w:val="TitleChar"/>
          <w:rFonts w:ascii="Times New Roman" w:hAnsi="Times New Roman"/>
          <w:sz w:val="16"/>
          <w:u w:val="none"/>
        </w:rPr>
        <w:t xml:space="preserve"> researchers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imagined that a U.S.-S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proofErr w:type="spellStart"/>
      <w:r w:rsidRPr="00696ADB">
        <w:rPr>
          <w:rStyle w:val="TitleChar"/>
          <w:rFonts w:ascii="Times New Roman" w:hAnsi="Times New Roman"/>
          <w:sz w:val="16"/>
          <w:u w:val="none"/>
        </w:rPr>
        <w:t>oviet</w:t>
      </w:r>
      <w:proofErr w:type="spellEnd"/>
      <w:r w:rsidRPr="00696ADB">
        <w:rPr>
          <w:rStyle w:val="TitleChar"/>
          <w:rFonts w:ascii="Times New Roman" w:hAnsi="Times New Roman"/>
          <w:sz w:val="16"/>
          <w:u w:val="none"/>
        </w:rPr>
        <w:t xml:space="preserve"> nuclear holocaust would </w:t>
      </w:r>
      <w:proofErr w:type="spellStart"/>
      <w:r w:rsidRPr="00696ADB">
        <w:rPr>
          <w:rStyle w:val="TitleChar"/>
          <w:rFonts w:ascii="Times New Roman" w:hAnsi="Times New Roman"/>
          <w:sz w:val="16"/>
          <w:u w:val="none"/>
        </w:rPr>
        <w:t>wrea</w:t>
      </w:r>
      <w:proofErr w:type="spellEnd"/>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k havoc on the planet's climate.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Their calculations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showed the problem was potentially</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worse than they feared</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Fonts w:ascii="Times New Roman" w:hAnsi="Times New Roman"/>
          <w:sz w:val="16"/>
        </w:rPr>
        <w:t>: Massive urban fires would flush hundreds of millions of tons</w:t>
      </w:r>
      <w:r w:rsidRPr="00696ADB">
        <w:rPr>
          <w:rFonts w:ascii="Times New Roman" w:hAnsi="Times New Roman"/>
          <w:sz w:val="12"/>
        </w:rPr>
        <w:t>¶</w:t>
      </w:r>
      <w:r w:rsidRPr="00696ADB">
        <w:rPr>
          <w:rFonts w:ascii="Times New Roman" w:hAnsi="Times New Roman"/>
          <w:sz w:val="16"/>
        </w:rPr>
        <w:t xml:space="preserve"> of black soot skyward, </w:t>
      </w:r>
      <w:proofErr w:type="spellStart"/>
      <w:r w:rsidRPr="00696ADB">
        <w:rPr>
          <w:rFonts w:ascii="Times New Roman" w:hAnsi="Times New Roman"/>
          <w:sz w:val="16"/>
        </w:rPr>
        <w:t>wher</w:t>
      </w:r>
      <w:proofErr w:type="spellEnd"/>
      <w:r w:rsidRPr="00696ADB">
        <w:rPr>
          <w:rFonts w:ascii="Times New Roman" w:hAnsi="Times New Roman"/>
          <w:sz w:val="12"/>
        </w:rPr>
        <w:t>¶</w:t>
      </w:r>
      <w:r w:rsidRPr="00696ADB">
        <w:rPr>
          <w:rFonts w:ascii="Times New Roman" w:hAnsi="Times New Roman"/>
          <w:sz w:val="16"/>
        </w:rPr>
        <w:t xml:space="preserve"> e -- heated by sunlight -- it</w:t>
      </w:r>
      <w:r w:rsidRPr="00696ADB">
        <w:rPr>
          <w:rFonts w:ascii="Times New Roman" w:hAnsi="Times New Roman"/>
          <w:sz w:val="12"/>
        </w:rPr>
        <w:t>¶</w:t>
      </w:r>
      <w:r w:rsidRPr="00696ADB">
        <w:rPr>
          <w:rFonts w:ascii="Times New Roman" w:hAnsi="Times New Roman"/>
          <w:sz w:val="16"/>
        </w:rPr>
        <w:t xml:space="preserve"> would soar higher into the stratosphere and</w:t>
      </w:r>
      <w:r w:rsidRPr="00696ADB">
        <w:rPr>
          <w:rFonts w:ascii="Times New Roman" w:hAnsi="Times New Roman"/>
          <w:sz w:val="12"/>
        </w:rPr>
        <w:t>¶</w:t>
      </w:r>
      <w:r w:rsidRPr="00696ADB">
        <w:rPr>
          <w:rFonts w:ascii="Times New Roman" w:hAnsi="Times New Roman"/>
          <w:sz w:val="16"/>
        </w:rPr>
        <w:t xml:space="preserve"> begin cooking off the protective ozone layer</w:t>
      </w:r>
      <w:r w:rsidRPr="00696ADB">
        <w:rPr>
          <w:rFonts w:ascii="Times New Roman" w:hAnsi="Times New Roman"/>
          <w:sz w:val="12"/>
        </w:rPr>
        <w:t>¶</w:t>
      </w:r>
      <w:r w:rsidRPr="00696ADB">
        <w:rPr>
          <w:rFonts w:ascii="Times New Roman" w:hAnsi="Times New Roman"/>
          <w:sz w:val="16"/>
        </w:rPr>
        <w:t xml:space="preserve"> around the Earth.</w:t>
      </w:r>
      <w:r w:rsidRPr="00696ADB">
        <w:rPr>
          <w:rStyle w:val="TitleChar"/>
          <w:rFonts w:ascii="Times New Roman" w:hAnsi="Times New Roman"/>
        </w:rPr>
        <w:t xml:space="preserve"> Huge losses of ozone would open the planet and its inhabitants to damaging radiation, while the warm soot would spread a pall sufficient to plunge the Earth into freezing year-</w:t>
      </w:r>
      <w:proofErr w:type="gramStart"/>
      <w:r w:rsidRPr="00696ADB">
        <w:rPr>
          <w:rStyle w:val="TitleChar"/>
          <w:rFonts w:ascii="Times New Roman" w:hAnsi="Times New Roman"/>
        </w:rPr>
        <w:t>round .</w:t>
      </w:r>
      <w:proofErr w:type="gramEnd"/>
      <w:r w:rsidRPr="00696ADB">
        <w:rPr>
          <w:rStyle w:val="TitleChar"/>
          <w:rFonts w:ascii="Times New Roman" w:hAnsi="Times New Roman"/>
        </w:rPr>
        <w:t xml:space="preserve"> The hundreds of millions who would starve vastly exceeded those who would die in the initial blasts and radiation.</w:t>
      </w: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More Recent Cards</w:t>
      </w:r>
    </w:p>
    <w:p w:rsidR="00205C5F" w:rsidRPr="00696ADB" w:rsidRDefault="00205C5F" w:rsidP="00205C5F">
      <w:pPr>
        <w:pStyle w:val="Heading4"/>
        <w:rPr>
          <w:rFonts w:cs="Times New Roman"/>
        </w:rPr>
      </w:pPr>
      <w:r w:rsidRPr="00696ADB">
        <w:rPr>
          <w:rFonts w:cs="Times New Roman"/>
        </w:rPr>
        <w:t>Release of Syria’s Chemical Stockpile Causes Terrorism and Proliferation</w:t>
      </w:r>
    </w:p>
    <w:p w:rsidR="00205C5F" w:rsidRPr="00696ADB" w:rsidRDefault="00205C5F" w:rsidP="00205C5F">
      <w:pPr>
        <w:rPr>
          <w:rFonts w:ascii="Times New Roman" w:hAnsi="Times New Roman"/>
        </w:rPr>
      </w:pPr>
      <w:r w:rsidRPr="00696ADB">
        <w:rPr>
          <w:rFonts w:ascii="Times New Roman" w:eastAsiaTheme="majorEastAsia" w:hAnsi="Times New Roman"/>
          <w:b/>
          <w:bCs/>
          <w:iCs/>
          <w:sz w:val="26"/>
        </w:rPr>
        <w:t>The Daily Star, Newspaper, 13</w:t>
      </w:r>
      <w:r w:rsidRPr="00696ADB">
        <w:rPr>
          <w:rFonts w:ascii="Times New Roman" w:hAnsi="Times New Roman"/>
        </w:rPr>
        <w:t xml:space="preserve"> [The Daily Star, July 12, 2013, “Ouster of Assad risks chemical catastrophe,” </w:t>
      </w:r>
      <w:hyperlink r:id="rId22" w:history="1">
        <w:r w:rsidRPr="00696ADB">
          <w:rPr>
            <w:rStyle w:val="Hyperlink"/>
            <w:rFonts w:ascii="Times New Roman" w:hAnsi="Times New Roman"/>
          </w:rPr>
          <w:t>http://www.thedailystar.net/beta2/about/</w:t>
        </w:r>
      </w:hyperlink>
      <w:r w:rsidRPr="00696ADB">
        <w:rPr>
          <w:rFonts w:ascii="Times New Roman" w:hAnsi="Times New Roman"/>
        </w:rPr>
        <w:t>, 7/13/13, AR]</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b/>
          <w:sz w:val="16"/>
          <w:u w:val="none"/>
        </w:rPr>
      </w:pPr>
      <w:r w:rsidRPr="00696ADB">
        <w:rPr>
          <w:rStyle w:val="TitleChar"/>
          <w:rFonts w:ascii="Times New Roman" w:hAnsi="Times New Roman"/>
        </w:rPr>
        <w:t>Syria’s huge array of chemical weapons could fall into the hands of militants</w:t>
      </w:r>
      <w:r w:rsidRPr="00696ADB">
        <w:rPr>
          <w:rStyle w:val="TitleChar"/>
          <w:rFonts w:ascii="Times New Roman" w:hAnsi="Times New Roman"/>
          <w:sz w:val="16"/>
          <w:u w:val="none"/>
        </w:rPr>
        <w:t xml:space="preserve"> if President Bashar al-Assad was toppled</w:t>
      </w:r>
      <w:r w:rsidRPr="00696ADB">
        <w:rPr>
          <w:rStyle w:val="TitleChar"/>
          <w:rFonts w:ascii="Times New Roman" w:hAnsi="Times New Roman"/>
        </w:rPr>
        <w:t>, with “catastrophic” consequences</w:t>
      </w:r>
      <w:r w:rsidRPr="00696ADB">
        <w:rPr>
          <w:rStyle w:val="TitleChar"/>
          <w:rFonts w:ascii="Times New Roman" w:hAnsi="Times New Roman"/>
          <w:sz w:val="16"/>
          <w:u w:val="none"/>
        </w:rPr>
        <w:t>, according to a report by a committee published on Wednesday.</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Britain’s foreign </w:t>
      </w:r>
      <w:r w:rsidRPr="00696ADB">
        <w:rPr>
          <w:rStyle w:val="TitleChar"/>
          <w:rFonts w:ascii="Times New Roman" w:hAnsi="Times New Roman"/>
        </w:rPr>
        <w:t xml:space="preserve">intelligence services had no doubt Syria owned “vast stockpiles” of such weapons, including mustard gas, </w:t>
      </w:r>
      <w:proofErr w:type="spellStart"/>
      <w:r w:rsidRPr="00696ADB">
        <w:rPr>
          <w:rStyle w:val="TitleChar"/>
          <w:rFonts w:ascii="Times New Roman" w:hAnsi="Times New Roman"/>
        </w:rPr>
        <w:t>sarin</w:t>
      </w:r>
      <w:proofErr w:type="spellEnd"/>
      <w:r w:rsidRPr="00696ADB">
        <w:rPr>
          <w:rStyle w:val="TitleChar"/>
          <w:rFonts w:ascii="Times New Roman" w:hAnsi="Times New Roman"/>
        </w:rPr>
        <w:t xml:space="preserve">, ricin and VX, the deadliest nerve agent, parliament’s Intelligence and Security Committee (ISC) said </w:t>
      </w:r>
      <w:r w:rsidRPr="00696ADB">
        <w:rPr>
          <w:rFonts w:ascii="Times New Roman" w:hAnsi="Times New Roman"/>
          <w:sz w:val="16"/>
        </w:rPr>
        <w:t>in its report.</w:t>
      </w:r>
      <w:r w:rsidRPr="00696ADB">
        <w:rPr>
          <w:rStyle w:val="TitleChar"/>
          <w:rFonts w:ascii="Times New Roman" w:hAnsi="Times New Roman"/>
          <w:sz w:val="12"/>
          <w:u w:val="none"/>
        </w:rPr>
        <w:t>¶</w:t>
      </w:r>
      <w:r w:rsidRPr="00696ADB">
        <w:rPr>
          <w:rStyle w:val="TitleChar"/>
          <w:rFonts w:ascii="Times New Roman" w:hAnsi="Times New Roman"/>
          <w:sz w:val="12"/>
        </w:rPr>
        <w:t xml:space="preserve"> </w:t>
      </w:r>
      <w:r w:rsidRPr="00696ADB">
        <w:rPr>
          <w:rStyle w:val="TitleChar"/>
          <w:rFonts w:ascii="Times New Roman" w:hAnsi="Times New Roman"/>
          <w:sz w:val="16"/>
          <w:u w:val="none"/>
        </w:rPr>
        <w:t xml:space="preserve">“There has to be a significant risk that some of </w:t>
      </w:r>
      <w:r w:rsidRPr="00696ADB">
        <w:rPr>
          <w:rStyle w:val="TitleChar"/>
          <w:rFonts w:ascii="Times New Roman" w:hAnsi="Times New Roman"/>
        </w:rPr>
        <w:t>the country’s chemical weapons stockpile could fall into the hands of those with links to terrorism, in Syria or elsewhere in the region – if this happens, the consequences could be catastrophic</w:t>
      </w:r>
      <w:r w:rsidRPr="00696ADB">
        <w:rPr>
          <w:rStyle w:val="TitleChar"/>
          <w:rFonts w:ascii="Times New Roman" w:hAnsi="Times New Roman"/>
          <w:sz w:val="16"/>
          <w:u w:val="none"/>
        </w:rPr>
        <w:t>,” the committee said.</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The conflict in Syria has killed 100,000 people, driven a 1.7 million more abroad as refugees and left swathes of urban Syria in ruins, although neither the violence nor economic collapse has truly shaken Assad’s power base.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Nonetheless </w:t>
      </w:r>
      <w:r w:rsidRPr="00696ADB">
        <w:rPr>
          <w:rStyle w:val="TitleChar"/>
          <w:rFonts w:ascii="Times New Roman" w:hAnsi="Times New Roman"/>
        </w:rPr>
        <w:t>there was a risk of “a highly worrying proliferation around the time of regime fall”,</w:t>
      </w:r>
      <w:r w:rsidRPr="00696ADB">
        <w:rPr>
          <w:rStyle w:val="TitleChar"/>
          <w:rFonts w:ascii="Times New Roman" w:hAnsi="Times New Roman"/>
          <w:sz w:val="16"/>
          <w:u w:val="none"/>
        </w:rPr>
        <w:t xml:space="preserve"> the head of Britain’s Secret Intelligence Service told the committee.</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w:t>
      </w:r>
      <w:r w:rsidRPr="00696ADB">
        <w:rPr>
          <w:rStyle w:val="TitleChar"/>
          <w:rFonts w:ascii="Times New Roman" w:hAnsi="Times New Roman"/>
        </w:rPr>
        <w:t>Both forces loyal to Assad and rebels involved in the two-year uprising against the president have been accused of using chemical weapons during fierce fighting.</w:t>
      </w:r>
      <w:r w:rsidRPr="00696ADB">
        <w:rPr>
          <w:rStyle w:val="TitleChar"/>
          <w:rFonts w:ascii="Times New Roman" w:hAnsi="Times New Roman"/>
          <w:sz w:val="12"/>
          <w:u w:val="none"/>
        </w:rPr>
        <w:t>¶</w:t>
      </w:r>
      <w:r w:rsidRPr="00696ADB">
        <w:rPr>
          <w:rStyle w:val="TitleChar"/>
          <w:rFonts w:ascii="Times New Roman" w:hAnsi="Times New Roman"/>
          <w:sz w:val="12"/>
        </w:rPr>
        <w:t xml:space="preserve"> </w:t>
      </w:r>
      <w:r w:rsidRPr="00696ADB">
        <w:rPr>
          <w:rStyle w:val="TitleChar"/>
          <w:rFonts w:ascii="Times New Roman" w:hAnsi="Times New Roman"/>
        </w:rPr>
        <w:t>Syria is one of seven countries not to have joined a 1997 convention banning chemical weapons.</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Last month, the United States said Assad’s forces had used the nerve agent </w:t>
      </w:r>
      <w:proofErr w:type="spellStart"/>
      <w:r w:rsidRPr="00696ADB">
        <w:rPr>
          <w:rStyle w:val="TitleChar"/>
          <w:rFonts w:ascii="Times New Roman" w:hAnsi="Times New Roman"/>
          <w:sz w:val="16"/>
          <w:u w:val="none"/>
        </w:rPr>
        <w:t>sarin</w:t>
      </w:r>
      <w:proofErr w:type="spellEnd"/>
      <w:r w:rsidRPr="00696ADB">
        <w:rPr>
          <w:rStyle w:val="TitleChar"/>
          <w:rFonts w:ascii="Times New Roman" w:hAnsi="Times New Roman"/>
          <w:sz w:val="16"/>
          <w:u w:val="none"/>
        </w:rPr>
        <w:t xml:space="preserve"> on a small scale multiple times against opposition fighters, an assessment with which the British government said it agreed.</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On Tuesday, Russian’s UN envoy reported that Russian scientific analysis had indicated that Syrian rebels had also used </w:t>
      </w:r>
      <w:proofErr w:type="spellStart"/>
      <w:r w:rsidRPr="00696ADB">
        <w:rPr>
          <w:rStyle w:val="TitleChar"/>
          <w:rFonts w:ascii="Times New Roman" w:hAnsi="Times New Roman"/>
          <w:sz w:val="16"/>
          <w:u w:val="none"/>
        </w:rPr>
        <w:t>sarin</w:t>
      </w:r>
      <w:proofErr w:type="spellEnd"/>
      <w:r w:rsidRPr="00696ADB">
        <w:rPr>
          <w:rStyle w:val="TitleChar"/>
          <w:rFonts w:ascii="Times New Roman" w:hAnsi="Times New Roman"/>
          <w:sz w:val="16"/>
          <w:u w:val="none"/>
        </w:rPr>
        <w:t xml:space="preserve"> in an attack on the city of Aleppo in March.</w:t>
      </w:r>
      <w:r w:rsidRPr="00696ADB">
        <w:rPr>
          <w:rStyle w:val="TitleChar"/>
          <w:rFonts w:ascii="Times New Roman" w:hAnsi="Times New Roman"/>
          <w:sz w:val="12"/>
          <w:u w:val="none"/>
        </w:rPr>
        <w:t>¶</w:t>
      </w:r>
      <w:r w:rsidRPr="00696ADB">
        <w:rPr>
          <w:rStyle w:val="TitleChar"/>
          <w:rFonts w:ascii="Times New Roman" w:hAnsi="Times New Roman"/>
          <w:sz w:val="16"/>
          <w:u w:val="none"/>
        </w:rPr>
        <w:t xml:space="preserve"> The report said that Britain’s spy chiefs believed </w:t>
      </w:r>
      <w:r w:rsidRPr="00696ADB">
        <w:rPr>
          <w:rStyle w:val="TitleChar"/>
          <w:rFonts w:ascii="Times New Roman" w:hAnsi="Times New Roman"/>
        </w:rPr>
        <w:t>al-Qaeda groups and individual militants who have gained expertise and experience in Syria posed the biggest emerging threat to the West.</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696ADB"/>
    <w:p w:rsidR="00696ADB" w:rsidRDefault="00696ADB" w:rsidP="00696ADB">
      <w:pPr>
        <w:pStyle w:val="Heading1"/>
      </w:pPr>
      <w:r w:rsidRPr="00696ADB">
        <w:lastRenderedPageBreak/>
        <w:t>***</w:t>
      </w:r>
      <w:r>
        <w:t>Palestine-Israel Scenario</w:t>
      </w:r>
      <w:r w:rsidRPr="00696ADB">
        <w:t>***</w:t>
      </w:r>
    </w:p>
    <w:p w:rsidR="00696ADB" w:rsidRDefault="00696ADB" w:rsidP="00696ADB">
      <w:pPr>
        <w:pStyle w:val="Heading3"/>
      </w:pPr>
      <w:r>
        <w:lastRenderedPageBreak/>
        <w:t>1NC – Palestine-Israel</w:t>
      </w:r>
    </w:p>
    <w:p w:rsidR="00696ADB" w:rsidRPr="00696ADB" w:rsidRDefault="00696ADB" w:rsidP="00696ADB">
      <w:pPr>
        <w:pStyle w:val="Heading4"/>
      </w:pPr>
      <w:r w:rsidRPr="00696ADB">
        <w:t>Israel-Palestine relations is Kerry’s first priority – he could secure a breakthrough</w:t>
      </w:r>
    </w:p>
    <w:p w:rsidR="00696ADB" w:rsidRPr="00696ADB" w:rsidRDefault="00696ADB" w:rsidP="00696ADB">
      <w:pPr>
        <w:rPr>
          <w:rStyle w:val="StyleStyleBold12pt"/>
        </w:rPr>
      </w:pPr>
      <w:r w:rsidRPr="00696ADB">
        <w:rPr>
          <w:rStyle w:val="StyleStyleBold12pt"/>
        </w:rPr>
        <w:t xml:space="preserve">Lander and </w:t>
      </w:r>
      <w:proofErr w:type="spellStart"/>
      <w:r w:rsidRPr="00696ADB">
        <w:rPr>
          <w:rStyle w:val="StyleStyleBold12pt"/>
        </w:rPr>
        <w:t>Rudoren</w:t>
      </w:r>
      <w:proofErr w:type="spellEnd"/>
      <w:r w:rsidRPr="00696ADB">
        <w:rPr>
          <w:rStyle w:val="StyleStyleBold12pt"/>
        </w:rPr>
        <w:t>, 7-1</w:t>
      </w:r>
    </w:p>
    <w:p w:rsidR="00696ADB" w:rsidRPr="00696ADB" w:rsidRDefault="00696ADB" w:rsidP="00696ADB">
      <w:r w:rsidRPr="00696ADB">
        <w:t xml:space="preserve">(Mark and Jodi, 7-1-13, New York Times, “Chaos in Middle East Grows as the U.S. Focuses on Israel,” </w:t>
      </w:r>
      <w:hyperlink r:id="rId23" w:history="1">
        <w:r w:rsidRPr="00696ADB">
          <w:rPr>
            <w:rStyle w:val="Hyperlink"/>
          </w:rPr>
          <w:t>http://www.nytimes.com/2013/07/02/world/middleeast/mideast-chaos-grows-as-us-focuses-on-israel.html?pagewanted=all&amp;_r=0</w:t>
        </w:r>
      </w:hyperlink>
      <w:r w:rsidRPr="00696ADB">
        <w:t>, accessed 7-12-13, EB)</w:t>
      </w:r>
    </w:p>
    <w:p w:rsidR="00696ADB" w:rsidRDefault="00696ADB" w:rsidP="00696ADB">
      <w:pPr>
        <w:rPr>
          <w:sz w:val="16"/>
        </w:rPr>
      </w:pPr>
      <w:r w:rsidRPr="00696ADB">
        <w:rPr>
          <w:sz w:val="16"/>
        </w:rPr>
        <w:t xml:space="preserve">At the same time, in tranquil Tel Aviv, Secretary of State John </w:t>
      </w:r>
      <w:r w:rsidRPr="00696ADB">
        <w:rPr>
          <w:rStyle w:val="TitleChar"/>
        </w:rPr>
        <w:t>Kerry wrapped up a busy round of shuttle diplomacy</w:t>
      </w:r>
      <w:r w:rsidRPr="00696ADB">
        <w:rPr>
          <w:sz w:val="16"/>
        </w:rPr>
        <w:t xml:space="preserve">, laboring to revive a three-decade-old attempt at peace negotiations between </w:t>
      </w:r>
      <w:r w:rsidRPr="00696ADB">
        <w:rPr>
          <w:rStyle w:val="TitleChar"/>
        </w:rPr>
        <w:t>the Israelis and Palestinians</w:t>
      </w:r>
      <w:r w:rsidRPr="00696ADB">
        <w:rPr>
          <w:sz w:val="16"/>
        </w:rPr>
        <w:t xml:space="preserve">. He insisted on Sunday that he had made “real progress.” The new </w:t>
      </w:r>
      <w:proofErr w:type="gramStart"/>
      <w:r w:rsidRPr="00696ADB">
        <w:rPr>
          <w:sz w:val="16"/>
        </w:rPr>
        <w:t>secretary of state’s exertions — reminiscent of predecessors like Henry A. Kissinger and James A. Baker III — have</w:t>
      </w:r>
      <w:proofErr w:type="gramEnd"/>
      <w:r w:rsidRPr="00696ADB">
        <w:rPr>
          <w:sz w:val="16"/>
        </w:rPr>
        <w:t xml:space="preserve"> been met with the usual mix of hope and skepticism. But with so much of the Middle East still convulsing from the effects of the Arab Spring, Mr. Kerry’s efforts raise questions about the Obama administration’s priorities at a time of renewed regional unrest. The Israeli-Palestinian conflict, once a stark symbol and source of grievance in the Arab world, is now almost a sideshow in a Middle East consumed by sectarian strife, economic misery and, in Egypt, a democratically elected leader fighting for legitimacy with many of his people. “The moment for this kind of diplomacy has passed,” said Robert </w:t>
      </w:r>
      <w:proofErr w:type="spellStart"/>
      <w:r w:rsidRPr="00696ADB">
        <w:rPr>
          <w:sz w:val="16"/>
        </w:rPr>
        <w:t>Blecher</w:t>
      </w:r>
      <w:proofErr w:type="spellEnd"/>
      <w:r w:rsidRPr="00696ADB">
        <w:rPr>
          <w:sz w:val="16"/>
        </w:rPr>
        <w:t xml:space="preserve">, deputy director of the Middle East and North Africa Program of the International Crisis Group. “He’s working with actors who have acted in this movie before, and the script is built around the same elements. But the theater is new; the region is a completely different place today.” Administration officials no longer argue, as they did early in President Obama’s first term, that ending the Israeli occupation and creating a Palestinian state is the key to improving the standing of the United States in the Middle East. The Israeli-Palestinian conflict is now just one headache among a multitude. And yet Mr. </w:t>
      </w:r>
      <w:r w:rsidRPr="00696ADB">
        <w:rPr>
          <w:rStyle w:val="TitleChar"/>
        </w:rPr>
        <w:t xml:space="preserve">Kerry, backed by </w:t>
      </w:r>
      <w:r w:rsidRPr="00696ADB">
        <w:rPr>
          <w:sz w:val="16"/>
        </w:rPr>
        <w:t xml:space="preserve">Mr. </w:t>
      </w:r>
      <w:r w:rsidRPr="00696ADB">
        <w:rPr>
          <w:rStyle w:val="TitleChar"/>
        </w:rPr>
        <w:t>Obama,</w:t>
      </w:r>
      <w:r w:rsidRPr="00696ADB">
        <w:rPr>
          <w:sz w:val="16"/>
        </w:rPr>
        <w:t xml:space="preserve"> still </w:t>
      </w:r>
      <w:r w:rsidRPr="00696ADB">
        <w:rPr>
          <w:rStyle w:val="TitleChar"/>
        </w:rPr>
        <w:t>believes that</w:t>
      </w:r>
      <w:r w:rsidRPr="00696ADB">
        <w:rPr>
          <w:sz w:val="16"/>
        </w:rPr>
        <w:t xml:space="preserve"> tackling </w:t>
      </w:r>
      <w:r w:rsidRPr="00696ADB">
        <w:rPr>
          <w:rStyle w:val="TitleChar"/>
        </w:rPr>
        <w:t>the problem is worth</w:t>
      </w:r>
      <w:r w:rsidRPr="00696ADB">
        <w:rPr>
          <w:sz w:val="16"/>
        </w:rPr>
        <w:t xml:space="preserve"> the effort: </w:t>
      </w:r>
      <w:r w:rsidRPr="00696ADB">
        <w:rPr>
          <w:rStyle w:val="TitleChar"/>
        </w:rPr>
        <w:t xml:space="preserve">five visits </w:t>
      </w:r>
      <w:r w:rsidRPr="00696ADB">
        <w:rPr>
          <w:sz w:val="16"/>
        </w:rPr>
        <w:t xml:space="preserve">to the region </w:t>
      </w:r>
      <w:r w:rsidRPr="00696ADB">
        <w:rPr>
          <w:rStyle w:val="TitleChar"/>
        </w:rPr>
        <w:t>in</w:t>
      </w:r>
      <w:r w:rsidRPr="00696ADB">
        <w:rPr>
          <w:sz w:val="16"/>
        </w:rPr>
        <w:t xml:space="preserve"> the last </w:t>
      </w:r>
      <w:r w:rsidRPr="00696ADB">
        <w:rPr>
          <w:rStyle w:val="TitleChar"/>
        </w:rPr>
        <w:t>three months. The most recent trip involved</w:t>
      </w:r>
      <w:r w:rsidRPr="00696ADB">
        <w:rPr>
          <w:sz w:val="16"/>
        </w:rPr>
        <w:t xml:space="preserve"> nearly </w:t>
      </w:r>
      <w:r w:rsidRPr="00696ADB">
        <w:rPr>
          <w:rStyle w:val="TitleChar"/>
        </w:rPr>
        <w:t>20 hours of talks</w:t>
      </w:r>
      <w:r w:rsidRPr="00696ADB">
        <w:rPr>
          <w:sz w:val="16"/>
        </w:rPr>
        <w:t xml:space="preserve">, stretching almost until dawn, </w:t>
      </w:r>
      <w:r w:rsidRPr="00696ADB">
        <w:rPr>
          <w:rStyle w:val="TitleChar"/>
        </w:rPr>
        <w:t xml:space="preserve">with </w:t>
      </w:r>
      <w:r w:rsidRPr="00696ADB">
        <w:rPr>
          <w:sz w:val="16"/>
        </w:rPr>
        <w:t xml:space="preserve">Prime Minister Benjamin </w:t>
      </w:r>
      <w:r w:rsidRPr="00696ADB">
        <w:rPr>
          <w:rStyle w:val="TitleChar"/>
        </w:rPr>
        <w:t>Netanyahu</w:t>
      </w:r>
      <w:r w:rsidRPr="00696ADB">
        <w:rPr>
          <w:sz w:val="16"/>
        </w:rPr>
        <w:t xml:space="preserve"> of Israel </w:t>
      </w:r>
      <w:r w:rsidRPr="00696ADB">
        <w:rPr>
          <w:rStyle w:val="TitleChar"/>
        </w:rPr>
        <w:t>and</w:t>
      </w:r>
      <w:r w:rsidRPr="00696ADB">
        <w:rPr>
          <w:sz w:val="16"/>
        </w:rPr>
        <w:t xml:space="preserve"> Mahmoud </w:t>
      </w:r>
      <w:r w:rsidRPr="00696ADB">
        <w:rPr>
          <w:rStyle w:val="TitleChar"/>
        </w:rPr>
        <w:t>Abbas</w:t>
      </w:r>
      <w:r w:rsidRPr="00696ADB">
        <w:rPr>
          <w:sz w:val="16"/>
        </w:rPr>
        <w:t xml:space="preserve">, the president of the Palestinian Authority. Former administration officials defend that conviction. Mr. </w:t>
      </w:r>
      <w:r w:rsidRPr="00696ADB">
        <w:rPr>
          <w:rStyle w:val="TitleChar"/>
        </w:rPr>
        <w:t>Kerry’s focus</w:t>
      </w:r>
      <w:r w:rsidRPr="00696ADB">
        <w:rPr>
          <w:sz w:val="16"/>
        </w:rPr>
        <w:t xml:space="preserve">, they say, </w:t>
      </w:r>
      <w:r w:rsidRPr="00696ADB">
        <w:rPr>
          <w:rStyle w:val="TitleChar"/>
        </w:rPr>
        <w:t>makes sense</w:t>
      </w:r>
      <w:r w:rsidRPr="00696ADB">
        <w:rPr>
          <w:sz w:val="16"/>
        </w:rPr>
        <w:t xml:space="preserve"> precisely </w:t>
      </w:r>
      <w:r w:rsidRPr="00696ADB">
        <w:rPr>
          <w:rStyle w:val="TitleChar"/>
        </w:rPr>
        <w:t>because</w:t>
      </w:r>
      <w:r w:rsidRPr="00696ADB">
        <w:rPr>
          <w:sz w:val="16"/>
        </w:rPr>
        <w:t xml:space="preserve"> of the chaos elsewhere. With little leverage over Egypt and deep reluctance about intervening in Syria</w:t>
      </w:r>
      <w:r w:rsidRPr="00696ADB">
        <w:rPr>
          <w:rStyle w:val="TitleChar"/>
        </w:rPr>
        <w:t>, the Israeli-Palestinian conflict is one place that the United States can still exert influence, and</w:t>
      </w:r>
      <w:r w:rsidRPr="00696ADB">
        <w:rPr>
          <w:sz w:val="16"/>
        </w:rPr>
        <w:t xml:space="preserve"> perhaps even </w:t>
      </w:r>
      <w:r w:rsidRPr="00696ADB">
        <w:rPr>
          <w:rStyle w:val="TitleChar"/>
        </w:rPr>
        <w:t>produce a breakthrough.</w:t>
      </w:r>
      <w:r w:rsidRPr="00696ADB">
        <w:rPr>
          <w:sz w:val="16"/>
        </w:rPr>
        <w:t xml:space="preserve"> “You don’t have instability between the Israelis and Palestinians right now,” said Dennis B. Ross, a former senior adviser to Mr. Obama on the Middle East. “But </w:t>
      </w:r>
      <w:r w:rsidRPr="00696ADB">
        <w:rPr>
          <w:rStyle w:val="TitleChar"/>
        </w:rPr>
        <w:t>if you don’t act, there’s a risk that the Palestinian Authority will collapse</w:t>
      </w:r>
      <w:r w:rsidRPr="00696ADB">
        <w:rPr>
          <w:sz w:val="16"/>
        </w:rPr>
        <w:t>, leaving a vacuum. And if we know one thing about vacuums in the Middle East, they are never filled with good things.”</w:t>
      </w:r>
    </w:p>
    <w:p w:rsidR="00696ADB" w:rsidRPr="00696ADB" w:rsidRDefault="00696ADB" w:rsidP="00696ADB">
      <w:pPr>
        <w:pStyle w:val="Heading4"/>
        <w:rPr>
          <w:rFonts w:cs="Times New Roman"/>
        </w:rPr>
      </w:pPr>
      <w:r w:rsidRPr="00696ADB">
        <w:rPr>
          <w:rFonts w:cs="Times New Roman"/>
        </w:rPr>
        <w:t xml:space="preserve">Plan forces a trade-off </w:t>
      </w:r>
    </w:p>
    <w:p w:rsidR="00696ADB" w:rsidRPr="00696ADB" w:rsidRDefault="00696ADB" w:rsidP="00696ADB">
      <w:pPr>
        <w:rPr>
          <w:rStyle w:val="StyleStyleBold12pt"/>
          <w:rFonts w:ascii="Times New Roman" w:hAnsi="Times New Roman"/>
        </w:rPr>
      </w:pPr>
      <w:r w:rsidRPr="00696ADB">
        <w:rPr>
          <w:rStyle w:val="StyleStyleBold12pt"/>
          <w:rFonts w:ascii="Times New Roman" w:hAnsi="Times New Roman"/>
        </w:rPr>
        <w:t xml:space="preserve">Anderson &amp; </w:t>
      </w:r>
      <w:proofErr w:type="spellStart"/>
      <w:r w:rsidRPr="00696ADB">
        <w:rPr>
          <w:rStyle w:val="StyleStyleBold12pt"/>
          <w:rFonts w:ascii="Times New Roman" w:hAnsi="Times New Roman"/>
        </w:rPr>
        <w:t>Grewell</w:t>
      </w:r>
      <w:proofErr w:type="spellEnd"/>
      <w:r w:rsidRPr="00696ADB">
        <w:rPr>
          <w:rStyle w:val="StyleStyleBold12pt"/>
          <w:rFonts w:ascii="Times New Roman" w:hAnsi="Times New Roman"/>
        </w:rPr>
        <w:t xml:space="preserve">, Research Associate and Political Economy research Center and professor of economics at Montana State, 2002 </w:t>
      </w:r>
    </w:p>
    <w:p w:rsidR="00696ADB" w:rsidRPr="00696ADB" w:rsidRDefault="00696ADB" w:rsidP="00696ADB">
      <w:pPr>
        <w:rPr>
          <w:rFonts w:ascii="Times New Roman" w:hAnsi="Times New Roman"/>
        </w:rPr>
      </w:pPr>
      <w:r w:rsidRPr="00696ADB">
        <w:rPr>
          <w:rFonts w:ascii="Times New Roman" w:hAnsi="Times New Roman"/>
        </w:rPr>
        <w:t xml:space="preserve">[Terry and J. Bishop, The Greening of Foreign Policy, </w:t>
      </w:r>
      <w:hyperlink r:id="rId24" w:history="1">
        <w:r w:rsidRPr="00696ADB">
          <w:rPr>
            <w:rStyle w:val="Hyperlink"/>
            <w:rFonts w:ascii="Times New Roman" w:hAnsi="Times New Roman"/>
          </w:rPr>
          <w:t>http://www.perc.org/pdf/ps20.pdf 7/12/13</w:t>
        </w:r>
      </w:hyperlink>
      <w:r w:rsidRPr="00696ADB">
        <w:rPr>
          <w:rFonts w:ascii="Times New Roman" w:hAnsi="Times New Roman"/>
        </w:rPr>
        <w:t xml:space="preserve"> RC]</w:t>
      </w:r>
    </w:p>
    <w:p w:rsidR="00696ADB" w:rsidRPr="00696ADB" w:rsidRDefault="00696ADB" w:rsidP="00696ADB">
      <w:pPr>
        <w:rPr>
          <w:rFonts w:ascii="Times New Roman" w:hAnsi="Times New Roman"/>
        </w:rPr>
      </w:pPr>
    </w:p>
    <w:p w:rsidR="00696ADB" w:rsidRPr="00696ADB" w:rsidRDefault="00696ADB" w:rsidP="00696ADB">
      <w:pPr>
        <w:rPr>
          <w:rFonts w:ascii="Times New Roman" w:hAnsi="Times New Roman"/>
        </w:rPr>
      </w:pPr>
      <w:r w:rsidRPr="00696ADB">
        <w:rPr>
          <w:rFonts w:ascii="Times New Roman" w:hAnsi="Times New Roman"/>
        </w:rPr>
        <w:t>Greater international environmental regulation can increase international tension</w:t>
      </w:r>
      <w:r w:rsidRPr="00696ADB">
        <w:rPr>
          <w:rStyle w:val="TitleChar"/>
          <w:rFonts w:ascii="Times New Roman" w:hAnsi="Times New Roman"/>
        </w:rPr>
        <w:t>. Foreign policy is a bag of goods that¶ includes issues from free trade to arms trading to human rights.¶ Each new issue in the bag weighs it down</w:t>
      </w:r>
      <w:r w:rsidRPr="00696ADB">
        <w:rPr>
          <w:rFonts w:ascii="Times New Roman" w:hAnsi="Times New Roman"/>
        </w:rPr>
        <w:t>, lessening the focus on</w:t>
      </w:r>
      <w:r w:rsidRPr="00696ADB">
        <w:rPr>
          <w:rFonts w:ascii="Times New Roman" w:hAnsi="Times New Roman"/>
          <w:sz w:val="12"/>
        </w:rPr>
        <w:t xml:space="preserve">¶ </w:t>
      </w:r>
      <w:r w:rsidRPr="00696ADB">
        <w:rPr>
          <w:rFonts w:ascii="Times New Roman" w:hAnsi="Times New Roman"/>
        </w:rPr>
        <w:t xml:space="preserve">other issues and even </w:t>
      </w:r>
      <w:r w:rsidRPr="00696ADB">
        <w:rPr>
          <w:rStyle w:val="TitleChar"/>
          <w:rFonts w:ascii="Times New Roman" w:hAnsi="Times New Roman"/>
        </w:rPr>
        <w:t>creating conflicts</w:t>
      </w:r>
      <w:r w:rsidRPr="00696ADB">
        <w:rPr>
          <w:rFonts w:ascii="Times New Roman" w:hAnsi="Times New Roman"/>
        </w:rPr>
        <w:t xml:space="preserve"> between issues.</w:t>
      </w:r>
      <w:r w:rsidRPr="00696ADB">
        <w:rPr>
          <w:rFonts w:ascii="Times New Roman" w:hAnsi="Times New Roman"/>
          <w:sz w:val="12"/>
        </w:rPr>
        <w:t xml:space="preserve">¶ </w:t>
      </w:r>
      <w:r w:rsidRPr="00696ADB">
        <w:rPr>
          <w:rFonts w:ascii="Times New Roman" w:hAnsi="Times New Roman"/>
        </w:rPr>
        <w:t>Increased environmental regulations could cause countries</w:t>
      </w:r>
      <w:r w:rsidRPr="00696ADB">
        <w:rPr>
          <w:rFonts w:ascii="Times New Roman" w:hAnsi="Times New Roman"/>
          <w:sz w:val="12"/>
        </w:rPr>
        <w:t xml:space="preserve">¶ </w:t>
      </w:r>
      <w:r w:rsidRPr="00696ADB">
        <w:rPr>
          <w:rFonts w:ascii="Times New Roman" w:hAnsi="Times New Roman"/>
        </w:rPr>
        <w:t>to lessen their focus on international threats of violence such as</w:t>
      </w:r>
      <w:r w:rsidRPr="00696ADB">
        <w:rPr>
          <w:rFonts w:ascii="Times New Roman" w:hAnsi="Times New Roman"/>
          <w:sz w:val="12"/>
        </w:rPr>
        <w:t xml:space="preserve">¶ </w:t>
      </w:r>
      <w:r w:rsidRPr="00696ADB">
        <w:rPr>
          <w:rFonts w:ascii="Times New Roman" w:hAnsi="Times New Roman"/>
        </w:rPr>
        <w:t>the sale of ballistic missiles or border conflicts between nations.</w:t>
      </w:r>
      <w:r w:rsidRPr="00696ADB">
        <w:rPr>
          <w:rFonts w:ascii="Times New Roman" w:hAnsi="Times New Roman"/>
          <w:sz w:val="12"/>
        </w:rPr>
        <w:t xml:space="preserve">¶ </w:t>
      </w:r>
      <w:r w:rsidRPr="00696ADB">
        <w:rPr>
          <w:rStyle w:val="TitleChar"/>
          <w:rFonts w:ascii="Times New Roman" w:hAnsi="Times New Roman"/>
        </w:rPr>
        <w:t>As countries must watch over more and more issues arising in the¶ international policy arena, they will stretch the resources necessary to deal with traditional international issues</w:t>
      </w:r>
      <w:r w:rsidRPr="00696ADB">
        <w:rPr>
          <w:rFonts w:ascii="Times New Roman" w:hAnsi="Times New Roman"/>
        </w:rPr>
        <w:t>. As Schaefer (2000</w:t>
      </w:r>
      <w:proofErr w:type="gramStart"/>
      <w:r w:rsidRPr="00696ADB">
        <w:rPr>
          <w:rFonts w:ascii="Times New Roman" w:hAnsi="Times New Roman"/>
        </w:rPr>
        <w:t>,</w:t>
      </w:r>
      <w:r w:rsidRPr="00696ADB">
        <w:rPr>
          <w:rFonts w:ascii="Times New Roman" w:hAnsi="Times New Roman"/>
          <w:sz w:val="12"/>
        </w:rPr>
        <w:t>¶</w:t>
      </w:r>
      <w:proofErr w:type="gramEnd"/>
      <w:r w:rsidRPr="00696ADB">
        <w:rPr>
          <w:rFonts w:ascii="Times New Roman" w:hAnsi="Times New Roman"/>
          <w:sz w:val="12"/>
        </w:rPr>
        <w:t xml:space="preserve"> </w:t>
      </w:r>
      <w:r w:rsidRPr="00696ADB">
        <w:rPr>
          <w:rFonts w:ascii="Times New Roman" w:hAnsi="Times New Roman"/>
        </w:rPr>
        <w:t>46) writes, “</w:t>
      </w:r>
      <w:r w:rsidRPr="00696ADB">
        <w:rPr>
          <w:rStyle w:val="TitleChar"/>
          <w:rFonts w:ascii="Times New Roman" w:hAnsi="Times New Roman"/>
        </w:rPr>
        <w:t>Because diplomatic currency is finite . . . it is critically important that the United States focus its diplomatic efforts¶ on issues of paramount importance to the nation</w:t>
      </w:r>
      <w:r w:rsidRPr="00696ADB">
        <w:rPr>
          <w:rFonts w:ascii="Times New Roman" w:hAnsi="Times New Roman"/>
        </w:rPr>
        <w:t>. Traditionally</w:t>
      </w:r>
      <w:proofErr w:type="gramStart"/>
      <w:r w:rsidRPr="00696ADB">
        <w:rPr>
          <w:rFonts w:ascii="Times New Roman" w:hAnsi="Times New Roman"/>
        </w:rPr>
        <w:t>,</w:t>
      </w:r>
      <w:r w:rsidRPr="00696ADB">
        <w:rPr>
          <w:rFonts w:ascii="Times New Roman" w:hAnsi="Times New Roman"/>
          <w:sz w:val="12"/>
        </w:rPr>
        <w:t>¶</w:t>
      </w:r>
      <w:proofErr w:type="gramEnd"/>
      <w:r w:rsidRPr="00696ADB">
        <w:rPr>
          <w:rFonts w:ascii="Times New Roman" w:hAnsi="Times New Roman"/>
          <w:sz w:val="12"/>
        </w:rPr>
        <w:t xml:space="preserve"> </w:t>
      </w:r>
      <w:r w:rsidRPr="00696ADB">
        <w:rPr>
          <w:rFonts w:ascii="Times New Roman" w:hAnsi="Times New Roman"/>
        </w:rPr>
        <w:t>these priorities have been opposing hostile domination of key geographic regions, supporting our allies, securing vital resources, and</w:t>
      </w:r>
      <w:r w:rsidRPr="00696ADB">
        <w:rPr>
          <w:rFonts w:ascii="Times New Roman" w:hAnsi="Times New Roman"/>
          <w:sz w:val="12"/>
        </w:rPr>
        <w:t xml:space="preserve">¶ </w:t>
      </w:r>
      <w:r w:rsidRPr="00696ADB">
        <w:rPr>
          <w:rFonts w:ascii="Times New Roman" w:hAnsi="Times New Roman"/>
        </w:rPr>
        <w:t>ensuring access to foreign economies.”</w:t>
      </w:r>
    </w:p>
    <w:p w:rsidR="00696ADB" w:rsidRPr="00696ADB" w:rsidRDefault="00696ADB" w:rsidP="00696ADB">
      <w:pPr>
        <w:pStyle w:val="Heading4"/>
      </w:pPr>
      <w:r w:rsidRPr="00696ADB">
        <w:t>Kerry’s departure would signal the end of peace negotiations, which drives new members to Hamas</w:t>
      </w:r>
    </w:p>
    <w:p w:rsidR="00696ADB" w:rsidRPr="00696ADB" w:rsidRDefault="00696ADB" w:rsidP="00696ADB">
      <w:pPr>
        <w:rPr>
          <w:rStyle w:val="StyleStyleBold12pt"/>
        </w:rPr>
      </w:pPr>
      <w:proofErr w:type="spellStart"/>
      <w:r w:rsidRPr="00696ADB">
        <w:rPr>
          <w:rStyle w:val="StyleStyleBold12pt"/>
        </w:rPr>
        <w:t>JPost</w:t>
      </w:r>
      <w:proofErr w:type="spellEnd"/>
      <w:r w:rsidRPr="00696ADB">
        <w:rPr>
          <w:rStyle w:val="StyleStyleBold12pt"/>
        </w:rPr>
        <w:t>, 7-13</w:t>
      </w:r>
    </w:p>
    <w:p w:rsidR="00696ADB" w:rsidRPr="00696ADB" w:rsidRDefault="00696ADB" w:rsidP="00696ADB">
      <w:r w:rsidRPr="00696ADB">
        <w:t xml:space="preserve">(Jerusalem Post, 7-13, “Nablus mayor: If talks fail, Palestinians will take to streets,” </w:t>
      </w:r>
      <w:hyperlink r:id="rId25" w:history="1">
        <w:r w:rsidRPr="00696ADB">
          <w:rPr>
            <w:rStyle w:val="Hyperlink"/>
          </w:rPr>
          <w:t>http://www.jpost.com/Diplomacy-and-Politics/Nablus-mayor-If-Kerry-peace-bid-fails-Palestinians-will-take-to-streets-319695</w:t>
        </w:r>
      </w:hyperlink>
      <w:r w:rsidRPr="00696ADB">
        <w:t>, accessed 7-13-13, EB)</w:t>
      </w:r>
    </w:p>
    <w:p w:rsidR="00696ADB" w:rsidRPr="00696ADB" w:rsidRDefault="00696ADB" w:rsidP="00696ADB">
      <w:pPr>
        <w:rPr>
          <w:sz w:val="16"/>
        </w:rPr>
      </w:pPr>
      <w:r w:rsidRPr="00696ADB">
        <w:rPr>
          <w:rStyle w:val="TitleChar"/>
        </w:rPr>
        <w:t>Israel and the Palestinians are headed toward</w:t>
      </w:r>
      <w:r w:rsidRPr="00696ADB">
        <w:rPr>
          <w:sz w:val="16"/>
        </w:rPr>
        <w:t xml:space="preserve"> another round of street</w:t>
      </w:r>
      <w:r w:rsidRPr="00696ADB">
        <w:rPr>
          <w:rStyle w:val="TitleChar"/>
        </w:rPr>
        <w:t xml:space="preserve"> clashes if peace efforts spearheaded</w:t>
      </w:r>
      <w:r w:rsidRPr="00696ADB">
        <w:rPr>
          <w:sz w:val="16"/>
        </w:rPr>
        <w:t xml:space="preserve"> </w:t>
      </w:r>
      <w:r w:rsidRPr="00696ADB">
        <w:rPr>
          <w:rStyle w:val="TitleChar"/>
        </w:rPr>
        <w:t>by</w:t>
      </w:r>
      <w:r w:rsidRPr="00696ADB">
        <w:rPr>
          <w:sz w:val="16"/>
        </w:rPr>
        <w:t xml:space="preserve"> US Secretary of State John </w:t>
      </w:r>
      <w:r w:rsidRPr="00696ADB">
        <w:rPr>
          <w:rStyle w:val="TitleChar"/>
        </w:rPr>
        <w:t>Kerry fail</w:t>
      </w:r>
      <w:r w:rsidRPr="00696ADB">
        <w:rPr>
          <w:sz w:val="16"/>
        </w:rPr>
        <w:t xml:space="preserve">, the mayor of Nablus told Israel Radio on Saturday. </w:t>
      </w:r>
      <w:proofErr w:type="spellStart"/>
      <w:r w:rsidRPr="00696ADB">
        <w:rPr>
          <w:sz w:val="16"/>
        </w:rPr>
        <w:t>Ghassan</w:t>
      </w:r>
      <w:proofErr w:type="spellEnd"/>
      <w:r w:rsidRPr="00696ADB">
        <w:rPr>
          <w:sz w:val="16"/>
        </w:rPr>
        <w:t xml:space="preserve"> </w:t>
      </w:r>
      <w:proofErr w:type="spellStart"/>
      <w:r w:rsidRPr="00696ADB">
        <w:rPr>
          <w:sz w:val="16"/>
        </w:rPr>
        <w:t>Shaka'a</w:t>
      </w:r>
      <w:proofErr w:type="spellEnd"/>
      <w:r w:rsidRPr="00696ADB">
        <w:rPr>
          <w:sz w:val="16"/>
        </w:rPr>
        <w:t xml:space="preserve">, who has also served as a veteran functionary in the Palestine Liberation Organization, told Israel Radio that Palestinians in </w:t>
      </w:r>
      <w:r w:rsidRPr="00696ADB">
        <w:rPr>
          <w:rStyle w:val="TitleChar"/>
        </w:rPr>
        <w:t>the West Bank will take to the streets</w:t>
      </w:r>
      <w:r w:rsidRPr="00696ADB">
        <w:rPr>
          <w:sz w:val="16"/>
        </w:rPr>
        <w:t xml:space="preserve"> and demonstrate against Israel </w:t>
      </w:r>
      <w:r w:rsidRPr="00696ADB">
        <w:rPr>
          <w:rStyle w:val="TitleChar"/>
        </w:rPr>
        <w:t>if the</w:t>
      </w:r>
      <w:r w:rsidRPr="00696ADB">
        <w:rPr>
          <w:sz w:val="16"/>
        </w:rPr>
        <w:t xml:space="preserve"> peace </w:t>
      </w:r>
      <w:r w:rsidRPr="00696ADB">
        <w:rPr>
          <w:rStyle w:val="TitleChar"/>
        </w:rPr>
        <w:t>process remains stalled.</w:t>
      </w:r>
      <w:r w:rsidRPr="00696ADB">
        <w:rPr>
          <w:sz w:val="16"/>
        </w:rPr>
        <w:t xml:space="preserve"> "[Kerry] is a man for peace," the Nablus mayor said. "Give him the chance to succeed. By sticking to this course, we may end up losers, but we won't be the only losers." </w:t>
      </w:r>
      <w:proofErr w:type="spellStart"/>
      <w:r w:rsidRPr="00696ADB">
        <w:rPr>
          <w:sz w:val="16"/>
        </w:rPr>
        <w:t>Shaka'a</w:t>
      </w:r>
      <w:proofErr w:type="spellEnd"/>
      <w:r w:rsidRPr="00696ADB">
        <w:rPr>
          <w:sz w:val="16"/>
        </w:rPr>
        <w:t xml:space="preserve"> told Israel Radio that in the event street demonstrations do take place, the Palestinian Authority is likely to join in. He said that </w:t>
      </w:r>
      <w:r w:rsidRPr="00696ADB">
        <w:rPr>
          <w:rStyle w:val="TitleChar"/>
        </w:rPr>
        <w:t>the combination of a stalled diplomatic process and the</w:t>
      </w:r>
      <w:r w:rsidRPr="00696ADB">
        <w:rPr>
          <w:sz w:val="16"/>
        </w:rPr>
        <w:t xml:space="preserve"> slowdown in the </w:t>
      </w:r>
      <w:r w:rsidRPr="00696ADB">
        <w:rPr>
          <w:rStyle w:val="TitleChar"/>
        </w:rPr>
        <w:t>Palestinian economy will lead to confrontation.</w:t>
      </w:r>
      <w:r w:rsidRPr="00696ADB">
        <w:rPr>
          <w:sz w:val="16"/>
        </w:rPr>
        <w:t xml:space="preserve"> "We are </w:t>
      </w:r>
      <w:r w:rsidRPr="00696ADB">
        <w:rPr>
          <w:rStyle w:val="TitleChar"/>
        </w:rPr>
        <w:t>losing</w:t>
      </w:r>
      <w:r w:rsidRPr="00696ADB">
        <w:rPr>
          <w:sz w:val="16"/>
        </w:rPr>
        <w:t xml:space="preserve"> popularity," </w:t>
      </w:r>
      <w:proofErr w:type="spellStart"/>
      <w:r w:rsidRPr="00696ADB">
        <w:rPr>
          <w:sz w:val="16"/>
        </w:rPr>
        <w:t>Shaka'a</w:t>
      </w:r>
      <w:proofErr w:type="spellEnd"/>
      <w:r w:rsidRPr="00696ADB">
        <w:rPr>
          <w:sz w:val="16"/>
        </w:rPr>
        <w:t xml:space="preserve"> said. "We have always offered the people </w:t>
      </w:r>
      <w:r w:rsidRPr="00696ADB">
        <w:rPr>
          <w:rStyle w:val="TitleChar"/>
        </w:rPr>
        <w:t>a diplomatic horizon</w:t>
      </w:r>
      <w:r w:rsidRPr="00696ADB">
        <w:rPr>
          <w:sz w:val="16"/>
        </w:rPr>
        <w:t xml:space="preserve">, but now we are operating solely by dint of orders we receive from [Palestinian Authority President Mahmoud Abbas]." The Nablus mayor warned that the lack of progress on the peace front </w:t>
      </w:r>
      <w:r w:rsidRPr="00696ADB">
        <w:rPr>
          <w:rStyle w:val="TitleChar"/>
        </w:rPr>
        <w:t>is boosting Hamas' popularity in the West Bank.</w:t>
      </w:r>
      <w:r w:rsidRPr="00696ADB">
        <w:rPr>
          <w:sz w:val="16"/>
        </w:rPr>
        <w:t xml:space="preserve"> "</w:t>
      </w:r>
      <w:r w:rsidRPr="00696ADB">
        <w:rPr>
          <w:rStyle w:val="TitleChar"/>
        </w:rPr>
        <w:t xml:space="preserve">Their power </w:t>
      </w:r>
      <w:r w:rsidRPr="00696ADB">
        <w:rPr>
          <w:rStyle w:val="TitleChar"/>
        </w:rPr>
        <w:lastRenderedPageBreak/>
        <w:t>depends on</w:t>
      </w:r>
      <w:r w:rsidRPr="00696ADB">
        <w:rPr>
          <w:sz w:val="16"/>
        </w:rPr>
        <w:t xml:space="preserve"> the Israeli activities," the Nablus mayor told Israel Radio. "As long as the Israeli side says "no" to </w:t>
      </w:r>
      <w:r w:rsidRPr="00696ADB">
        <w:rPr>
          <w:rStyle w:val="TitleChar"/>
        </w:rPr>
        <w:t>peace negotiations</w:t>
      </w:r>
      <w:r w:rsidRPr="00696ADB">
        <w:rPr>
          <w:sz w:val="16"/>
        </w:rPr>
        <w:t>, then it is telling the moderate people, 'Go to [Hamas'] side'."</w:t>
      </w:r>
    </w:p>
    <w:p w:rsidR="00696ADB" w:rsidRPr="00696ADB" w:rsidRDefault="00696ADB" w:rsidP="00696ADB">
      <w:pPr>
        <w:pStyle w:val="Heading4"/>
      </w:pPr>
      <w:r w:rsidRPr="00696ADB">
        <w:t>Expansion of Hamas’ sphere of influence motivates Israel to counterstrike Iran</w:t>
      </w:r>
    </w:p>
    <w:p w:rsidR="00696ADB" w:rsidRPr="00696ADB" w:rsidRDefault="00696ADB" w:rsidP="00696ADB">
      <w:pPr>
        <w:rPr>
          <w:rStyle w:val="StyleStyleBold12pt"/>
        </w:rPr>
      </w:pPr>
      <w:r w:rsidRPr="00696ADB">
        <w:rPr>
          <w:rStyle w:val="StyleStyleBold12pt"/>
        </w:rPr>
        <w:t>Rubin, 2012</w:t>
      </w:r>
    </w:p>
    <w:p w:rsidR="00696ADB" w:rsidRPr="00696ADB" w:rsidRDefault="00696ADB" w:rsidP="00696ADB">
      <w:r w:rsidRPr="00696ADB">
        <w:t xml:space="preserve">(Michael, 11-19-12, Commentary Magazine, “Is this How the Israel-Iran War Begins?” </w:t>
      </w:r>
      <w:hyperlink r:id="rId26" w:history="1">
        <w:r w:rsidRPr="00696ADB">
          <w:rPr>
            <w:rStyle w:val="Hyperlink"/>
          </w:rPr>
          <w:t>http://www.commentarymagazine.com/2012/11/19/is-this-how-the-israel-iran-war-begins/</w:t>
        </w:r>
      </w:hyperlink>
      <w:r w:rsidRPr="00696ADB">
        <w:t>, accessed 7-12-13, EB)</w:t>
      </w:r>
    </w:p>
    <w:p w:rsidR="00696ADB" w:rsidRPr="00696ADB" w:rsidRDefault="00696ADB" w:rsidP="00696ADB">
      <w:pPr>
        <w:rPr>
          <w:sz w:val="16"/>
        </w:rPr>
      </w:pPr>
      <w:r w:rsidRPr="00696ADB">
        <w:rPr>
          <w:sz w:val="16"/>
        </w:rPr>
        <w:t xml:space="preserve">Experts and defense analysts agree that </w:t>
      </w:r>
      <w:r w:rsidRPr="00696ADB">
        <w:rPr>
          <w:rStyle w:val="TitleChar"/>
        </w:rPr>
        <w:t>Iran would respond to any Israeli strike</w:t>
      </w:r>
      <w:r w:rsidRPr="00696ADB">
        <w:rPr>
          <w:sz w:val="16"/>
        </w:rPr>
        <w:t xml:space="preserve"> on its nuclear facilities </w:t>
      </w:r>
      <w:r w:rsidRPr="00696ADB">
        <w:rPr>
          <w:rStyle w:val="TitleChar"/>
        </w:rPr>
        <w:t>by proxy, specifically by Hamas</w:t>
      </w:r>
      <w:r w:rsidRPr="00696ADB">
        <w:rPr>
          <w:sz w:val="16"/>
        </w:rPr>
        <w:t xml:space="preserve"> and Hezbollah rocketry launched at Israeli towns and cities. Indeed, this is one of the reasons beyond sheer ideological spite that the </w:t>
      </w:r>
      <w:r w:rsidRPr="00696ADB">
        <w:rPr>
          <w:rStyle w:val="TitleChar"/>
        </w:rPr>
        <w:t>Iranian leadership has gone to</w:t>
      </w:r>
      <w:r w:rsidRPr="00696ADB">
        <w:rPr>
          <w:sz w:val="16"/>
        </w:rPr>
        <w:t xml:space="preserve"> such </w:t>
      </w:r>
      <w:r w:rsidRPr="00696ADB">
        <w:rPr>
          <w:rStyle w:val="TitleChar"/>
        </w:rPr>
        <w:t>great lengths to arm</w:t>
      </w:r>
      <w:r w:rsidRPr="00696ADB">
        <w:rPr>
          <w:sz w:val="16"/>
        </w:rPr>
        <w:t xml:space="preserve"> both </w:t>
      </w:r>
      <w:r w:rsidRPr="00696ADB">
        <w:rPr>
          <w:rStyle w:val="TitleChar"/>
        </w:rPr>
        <w:t>Hamas</w:t>
      </w:r>
      <w:r w:rsidRPr="00696ADB">
        <w:rPr>
          <w:sz w:val="16"/>
        </w:rPr>
        <w:t xml:space="preserve"> and Hezbollah. </w:t>
      </w:r>
      <w:r w:rsidRPr="00696ADB">
        <w:rPr>
          <w:rStyle w:val="TitleChar"/>
        </w:rPr>
        <w:t>The Iranian leadership may be coming</w:t>
      </w:r>
      <w:r w:rsidRPr="00696ADB">
        <w:rPr>
          <w:sz w:val="16"/>
        </w:rPr>
        <w:t xml:space="preserve"> very </w:t>
      </w:r>
      <w:r w:rsidRPr="00696ADB">
        <w:rPr>
          <w:rStyle w:val="TitleChar"/>
        </w:rPr>
        <w:t xml:space="preserve">close to forcing Israel’s hand. </w:t>
      </w:r>
      <w:r w:rsidRPr="00696ADB">
        <w:rPr>
          <w:sz w:val="16"/>
        </w:rPr>
        <w:t xml:space="preserve">If Hezbollah seeks to open a second front against Israel, then Israel could find itself in a two-front war with terrorist entities. Make no mistake, </w:t>
      </w:r>
      <w:r w:rsidRPr="00696ADB">
        <w:rPr>
          <w:rStyle w:val="TitleChar"/>
        </w:rPr>
        <w:t>Israel would</w:t>
      </w:r>
      <w:r w:rsidRPr="00696ADB">
        <w:rPr>
          <w:sz w:val="16"/>
        </w:rPr>
        <w:t xml:space="preserve"> achieve its objective of </w:t>
      </w:r>
      <w:r w:rsidRPr="00696ADB">
        <w:rPr>
          <w:rStyle w:val="TitleChar"/>
        </w:rPr>
        <w:t>destroy</w:t>
      </w:r>
      <w:r w:rsidRPr="00696ADB">
        <w:rPr>
          <w:sz w:val="16"/>
        </w:rPr>
        <w:t xml:space="preserve">ing the majority of the longest-range and most lethal missiles supplied to </w:t>
      </w:r>
      <w:r w:rsidRPr="00696ADB">
        <w:rPr>
          <w:rStyle w:val="TitleChar"/>
        </w:rPr>
        <w:t xml:space="preserve">Hamas </w:t>
      </w:r>
      <w:r w:rsidRPr="00696ADB">
        <w:rPr>
          <w:sz w:val="16"/>
        </w:rPr>
        <w:t xml:space="preserve">and Hezbollah by Iran, Syria, and perhaps even North Korea. </w:t>
      </w:r>
      <w:r w:rsidRPr="00696ADB">
        <w:rPr>
          <w:rStyle w:val="TitleChar"/>
        </w:rPr>
        <w:t>This might reduce the costs to Israel of undertaking a strike on Iran’s nuclear facilities.</w:t>
      </w:r>
      <w:r w:rsidRPr="00696ADB">
        <w:rPr>
          <w:sz w:val="16"/>
        </w:rPr>
        <w:t xml:space="preserve"> After all, if Hamas and Hezbollah are temporarily neutered and </w:t>
      </w:r>
      <w:r w:rsidRPr="00696ADB">
        <w:rPr>
          <w:rStyle w:val="TitleChar"/>
        </w:rPr>
        <w:t>if the Israeli government concludes that the</w:t>
      </w:r>
      <w:r w:rsidRPr="00696ADB">
        <w:rPr>
          <w:sz w:val="16"/>
        </w:rPr>
        <w:t xml:space="preserve"> elements of the Islamic Revolutionary Guard Corps who would have command and control over any </w:t>
      </w:r>
      <w:r w:rsidRPr="00696ADB">
        <w:rPr>
          <w:rStyle w:val="TitleChar"/>
        </w:rPr>
        <w:t xml:space="preserve">Iranian nuclear arsenal would pose an existential threat, then the Israelis may decide that their window of opportunity would never be </w:t>
      </w:r>
      <w:proofErr w:type="gramStart"/>
      <w:r w:rsidRPr="00696ADB">
        <w:rPr>
          <w:rStyle w:val="TitleChar"/>
        </w:rPr>
        <w:t>so</w:t>
      </w:r>
      <w:proofErr w:type="gramEnd"/>
      <w:r w:rsidRPr="00696ADB">
        <w:rPr>
          <w:rStyle w:val="TitleChar"/>
        </w:rPr>
        <w:t xml:space="preserve"> favorable</w:t>
      </w:r>
      <w:r w:rsidRPr="00696ADB">
        <w:rPr>
          <w:sz w:val="16"/>
        </w:rPr>
        <w:t xml:space="preserve"> as the present. After all, Iran’s air defense is only going to get more sophisticated with time, and its missile program is advancing steadily, and so time is otherwise not on Israel’s side.</w:t>
      </w:r>
    </w:p>
    <w:p w:rsidR="00696ADB" w:rsidRPr="00696ADB" w:rsidRDefault="00696ADB" w:rsidP="00696ADB">
      <w:pPr>
        <w:pStyle w:val="Heading4"/>
      </w:pPr>
      <w:r w:rsidRPr="00696ADB">
        <w:t>That culminates in extinction</w:t>
      </w:r>
    </w:p>
    <w:p w:rsidR="00696ADB" w:rsidRPr="00696ADB" w:rsidRDefault="00696ADB" w:rsidP="00696ADB">
      <w:pPr>
        <w:rPr>
          <w:rStyle w:val="StyleStyleBold12pt"/>
        </w:rPr>
      </w:pPr>
      <w:proofErr w:type="spellStart"/>
      <w:r w:rsidRPr="00696ADB">
        <w:rPr>
          <w:rStyle w:val="StyleStyleBold12pt"/>
        </w:rPr>
        <w:t>Ivashov</w:t>
      </w:r>
      <w:proofErr w:type="spellEnd"/>
      <w:r w:rsidRPr="00696ADB">
        <w:rPr>
          <w:rStyle w:val="StyleStyleBold12pt"/>
        </w:rPr>
        <w:t>, analyst at the Strategic Culture Foundation, 2007</w:t>
      </w:r>
    </w:p>
    <w:p w:rsidR="00696ADB" w:rsidRPr="00696ADB" w:rsidRDefault="00696ADB" w:rsidP="00696ADB">
      <w:r w:rsidRPr="00696ADB">
        <w:t xml:space="preserve">(General Leonid, 4-9-7, Center for Research on Globalization, “Iran: the Threat of a Nuclear War,” </w:t>
      </w:r>
      <w:hyperlink r:id="rId27" w:history="1">
        <w:r w:rsidRPr="00696ADB">
          <w:rPr>
            <w:rStyle w:val="Hyperlink"/>
          </w:rPr>
          <w:t>http://www.globalresearch.ca/iran-the-threat-of-a-nuclear-war/5309</w:t>
        </w:r>
      </w:hyperlink>
      <w:r w:rsidRPr="00696ADB">
        <w:t>, accessed 7-12-13, EB)</w:t>
      </w:r>
    </w:p>
    <w:p w:rsidR="00696ADB" w:rsidRPr="00696ADB" w:rsidRDefault="00696ADB" w:rsidP="00696ADB">
      <w:pPr>
        <w:rPr>
          <w:sz w:val="16"/>
        </w:rPr>
      </w:pPr>
      <w:r w:rsidRPr="00696ADB">
        <w:rPr>
          <w:sz w:val="16"/>
        </w:rPr>
        <w:t xml:space="preserve">What might cause the force major event of the required scale? Everything seems to indicate that </w:t>
      </w:r>
      <w:r w:rsidRPr="00696ADB">
        <w:rPr>
          <w:rStyle w:val="TitleChar"/>
        </w:rPr>
        <w:t>Israel will be sacrificed. Its involvement in a war with Iran</w:t>
      </w:r>
      <w:r w:rsidRPr="00696ADB">
        <w:rPr>
          <w:sz w:val="16"/>
        </w:rPr>
        <w:t xml:space="preserve"> - especially in a nuclear war - </w:t>
      </w:r>
      <w:r w:rsidRPr="00696ADB">
        <w:rPr>
          <w:rStyle w:val="TitleChar"/>
        </w:rPr>
        <w:t>is bound to trigger a global catastrophe</w:t>
      </w:r>
      <w:r w:rsidRPr="00696ADB">
        <w:rPr>
          <w:sz w:val="16"/>
        </w:rPr>
        <w:t xml:space="preserve">. The statehoods of Israel and Iran are based on the countries' official religions. A </w:t>
      </w:r>
      <w:r w:rsidRPr="00696ADB">
        <w:rPr>
          <w:rStyle w:val="TitleChar"/>
        </w:rPr>
        <w:t xml:space="preserve">military conflict between Israel and Iran will immediately evolve into </w:t>
      </w:r>
      <w:proofErr w:type="spellStart"/>
      <w:proofErr w:type="gramStart"/>
      <w:r w:rsidRPr="00696ADB">
        <w:rPr>
          <w:rStyle w:val="TitleChar"/>
        </w:rPr>
        <w:t>a</w:t>
      </w:r>
      <w:proofErr w:type="spellEnd"/>
      <w:proofErr w:type="gramEnd"/>
      <w:r w:rsidRPr="00696ADB">
        <w:rPr>
          <w:rStyle w:val="TitleChar"/>
        </w:rPr>
        <w:t xml:space="preserve"> International one</w:t>
      </w:r>
      <w:r w:rsidRPr="00696ADB">
        <w:rPr>
          <w:sz w:val="16"/>
        </w:rPr>
        <w:t xml:space="preserve">, a conflict </w:t>
      </w:r>
      <w:r w:rsidRPr="00696ADB">
        <w:rPr>
          <w:rStyle w:val="TitleChar"/>
        </w:rPr>
        <w:t>between Judaism and Islam.</w:t>
      </w:r>
      <w:r w:rsidRPr="00696ADB">
        <w:rPr>
          <w:sz w:val="16"/>
        </w:rPr>
        <w:t xml:space="preserve"> Due to the presence of numerous Jewish and Muslim populations in the developed countries, </w:t>
      </w:r>
      <w:r w:rsidRPr="00696ADB">
        <w:rPr>
          <w:rStyle w:val="TitleChar"/>
        </w:rPr>
        <w:t>this would make a global bloodbath inevitable. All of the active forces</w:t>
      </w:r>
      <w:r w:rsidRPr="00696ADB">
        <w:rPr>
          <w:sz w:val="16"/>
        </w:rPr>
        <w:t xml:space="preserve"> of most of the countries of the world </w:t>
      </w:r>
      <w:r w:rsidRPr="00696ADB">
        <w:rPr>
          <w:rStyle w:val="TitleChar"/>
        </w:rPr>
        <w:t>would end up fighting</w:t>
      </w:r>
      <w:r w:rsidRPr="00696ADB">
        <w:rPr>
          <w:sz w:val="16"/>
        </w:rPr>
        <w:t xml:space="preserve">, with almost no room for neutrality left. Judging by the increasingly massive acquisitions of the residential housing for the Israeli citizens, especially in Russia and </w:t>
      </w:r>
      <w:proofErr w:type="gramStart"/>
      <w:r w:rsidRPr="00696ADB">
        <w:rPr>
          <w:sz w:val="16"/>
        </w:rPr>
        <w:t>Ukraine ,</w:t>
      </w:r>
      <w:proofErr w:type="gramEnd"/>
      <w:r w:rsidRPr="00696ADB">
        <w:rPr>
          <w:sz w:val="16"/>
        </w:rPr>
        <w:t xml:space="preserve"> a lot of people already have an idea of what the future holds. However, it is hard to imagine a quiet heaven where one might hide from the coming doom. Forecasts of the territorial distribution of the fighting, the quantities and the efficiency of the armaments involved, the profound character of the underlying roots of the conflict and the severity of </w:t>
      </w:r>
      <w:r w:rsidRPr="00696ADB">
        <w:rPr>
          <w:rStyle w:val="TitleChar"/>
        </w:rPr>
        <w:t>the International strife</w:t>
      </w:r>
      <w:r w:rsidRPr="00696ADB">
        <w:rPr>
          <w:sz w:val="16"/>
        </w:rPr>
        <w:t xml:space="preserve"> all leave no doubt that this clash </w:t>
      </w:r>
      <w:r w:rsidRPr="00696ADB">
        <w:rPr>
          <w:rStyle w:val="TitleChar"/>
        </w:rPr>
        <w:t>will be</w:t>
      </w:r>
      <w:r w:rsidRPr="00696ADB">
        <w:rPr>
          <w:sz w:val="16"/>
        </w:rPr>
        <w:t xml:space="preserve"> in all respects </w:t>
      </w:r>
      <w:r w:rsidRPr="00696ADB">
        <w:rPr>
          <w:rStyle w:val="TitleChar"/>
        </w:rPr>
        <w:t>much more nightmarish than WWII.</w:t>
      </w:r>
      <w:r w:rsidRPr="00696ADB">
        <w:rPr>
          <w:sz w:val="16"/>
        </w:rPr>
        <w:t xml:space="preserve"> </w:t>
      </w:r>
    </w:p>
    <w:p w:rsidR="00696ADB" w:rsidRPr="00696ADB" w:rsidRDefault="00696ADB" w:rsidP="00696ADB">
      <w:pPr>
        <w:rPr>
          <w:sz w:val="16"/>
        </w:rPr>
      </w:pPr>
    </w:p>
    <w:p w:rsidR="00696ADB" w:rsidRPr="00696ADB" w:rsidRDefault="00696ADB" w:rsidP="00696ADB">
      <w:r>
        <w:t xml:space="preserve"> </w:t>
      </w:r>
    </w:p>
    <w:p w:rsidR="00696ADB" w:rsidRPr="00696ADB" w:rsidRDefault="00696ADB" w:rsidP="00696ADB">
      <w:pPr>
        <w:pStyle w:val="Heading2"/>
      </w:pPr>
      <w:r w:rsidRPr="00696ADB">
        <w:lastRenderedPageBreak/>
        <w:t>***</w:t>
      </w:r>
      <w:r>
        <w:t>UQ***</w:t>
      </w:r>
    </w:p>
    <w:p w:rsidR="00696ADB" w:rsidRPr="00696ADB" w:rsidRDefault="00696ADB" w:rsidP="00696ADB">
      <w:pPr>
        <w:pStyle w:val="Heading3"/>
      </w:pPr>
      <w:r w:rsidRPr="00696ADB">
        <w:lastRenderedPageBreak/>
        <w:t>Generics</w:t>
      </w:r>
    </w:p>
    <w:p w:rsidR="00696ADB" w:rsidRPr="00696ADB" w:rsidRDefault="00696ADB" w:rsidP="00696ADB">
      <w:pPr>
        <w:pStyle w:val="Heading4"/>
      </w:pPr>
      <w:r w:rsidRPr="00696ADB">
        <w:t>Kerry has cancelled other diplomatic trips to focus on Palestine and Israel</w:t>
      </w:r>
    </w:p>
    <w:p w:rsidR="00696ADB" w:rsidRPr="00696ADB" w:rsidRDefault="00696ADB" w:rsidP="00696ADB">
      <w:pPr>
        <w:rPr>
          <w:rStyle w:val="StyleStyleBold12pt"/>
        </w:rPr>
      </w:pPr>
      <w:proofErr w:type="spellStart"/>
      <w:r w:rsidRPr="00696ADB">
        <w:rPr>
          <w:rStyle w:val="StyleStyleBold12pt"/>
        </w:rPr>
        <w:t>Riechmann</w:t>
      </w:r>
      <w:proofErr w:type="spellEnd"/>
      <w:r w:rsidRPr="00696ADB">
        <w:rPr>
          <w:rStyle w:val="StyleStyleBold12pt"/>
        </w:rPr>
        <w:t>, Associated Press, 6-29</w:t>
      </w:r>
    </w:p>
    <w:p w:rsidR="00696ADB" w:rsidRPr="00696ADB" w:rsidRDefault="00696ADB" w:rsidP="00696ADB">
      <w:r w:rsidRPr="00696ADB">
        <w:t xml:space="preserve">(Deb, 6-29-13, </w:t>
      </w:r>
      <w:proofErr w:type="spellStart"/>
      <w:r w:rsidRPr="00696ADB">
        <w:t>Newser</w:t>
      </w:r>
      <w:proofErr w:type="spellEnd"/>
      <w:r w:rsidRPr="00696ADB">
        <w:t xml:space="preserve">, “Kerry continues shuttle diplomacy to coax Israel, Palestinians back into peace talks,” </w:t>
      </w:r>
      <w:hyperlink r:id="rId28" w:history="1">
        <w:r w:rsidRPr="00696ADB">
          <w:rPr>
            <w:rStyle w:val="Hyperlink"/>
          </w:rPr>
          <w:t>http://www.newser.com/article/da77m1400/kerry-continues-shuttle-diplomacy-to-coax-israel-palestinians-back-into-peace-talks.html</w:t>
        </w:r>
      </w:hyperlink>
      <w:r w:rsidRPr="00696ADB">
        <w:t>, accessed 7-12-13, EB)</w:t>
      </w:r>
    </w:p>
    <w:p w:rsidR="00696ADB" w:rsidRPr="00696ADB" w:rsidRDefault="00696ADB" w:rsidP="00696ADB">
      <w:r w:rsidRPr="00696ADB">
        <w:t xml:space="preserve">U.S. Secretary of State John </w:t>
      </w:r>
      <w:r w:rsidRPr="00696ADB">
        <w:rPr>
          <w:rStyle w:val="TitleChar"/>
        </w:rPr>
        <w:t>Kerry kept up a frenetic pace of shuttle diplomacy</w:t>
      </w:r>
      <w:r w:rsidRPr="00696ADB">
        <w:t xml:space="preserve"> Saturday </w:t>
      </w:r>
      <w:r w:rsidRPr="00696ADB">
        <w:rPr>
          <w:rStyle w:val="TitleChar"/>
        </w:rPr>
        <w:t xml:space="preserve">to coax Israel and the Palestinians back into peace talks. </w:t>
      </w:r>
      <w:r w:rsidRPr="00696ADB">
        <w:t xml:space="preserve">America's top diplomat was prepared to meet a third time in as many days with Palestinian President Mahmoud Abbas even if it could delay Kerry's arrival at an Asian conference. U.S., Israeli and Palestinian officials have all declined to disclose details of the talks. "Working hard" is all Kerry would say when a reporter asked him at a photo-op whether progress was being made. Still, there are several clues that the meetings have been more than routine chats. Most of </w:t>
      </w:r>
      <w:r w:rsidRPr="00696ADB">
        <w:rPr>
          <w:rStyle w:val="TitleChar"/>
        </w:rPr>
        <w:t>Kerry's meetings have lasted</w:t>
      </w:r>
      <w:r w:rsidRPr="00696ADB">
        <w:t xml:space="preserve"> at least </w:t>
      </w:r>
      <w:r w:rsidRPr="00696ADB">
        <w:rPr>
          <w:rStyle w:val="TitleChar"/>
        </w:rPr>
        <w:t>two hours</w:t>
      </w:r>
      <w:r w:rsidRPr="00696ADB">
        <w:t xml:space="preserve"> - his initial dinner meeting Thursday night with Israeli Prime Minister Benjamin Netanyahu was clocked at four. Legal, military and other officials accompanied Netanyahu at his meeting with Kerry in a hotel suite Saturday night, perhaps </w:t>
      </w:r>
      <w:r w:rsidRPr="00696ADB">
        <w:rPr>
          <w:rStyle w:val="TitleChar"/>
        </w:rPr>
        <w:t>an indication that discussions had reached a more detailed level. Kerry canceled a visit to</w:t>
      </w:r>
      <w:r w:rsidRPr="00696ADB">
        <w:t xml:space="preserve"> Abu Dhabi on his two-week swing through </w:t>
      </w:r>
      <w:r w:rsidRPr="00696ADB">
        <w:rPr>
          <w:rStyle w:val="TitleChar"/>
        </w:rPr>
        <w:t>Asia</w:t>
      </w:r>
      <w:r w:rsidRPr="00696ADB">
        <w:t xml:space="preserve"> and the Mideast </w:t>
      </w:r>
      <w:r w:rsidRPr="00696ADB">
        <w:rPr>
          <w:rStyle w:val="TitleChar"/>
        </w:rPr>
        <w:t>because of his extended discussions on the Mideast peace process in Jerusalem</w:t>
      </w:r>
      <w:r w:rsidRPr="00696ADB">
        <w:t xml:space="preserve"> and Amman, Jordan. And just </w:t>
      </w:r>
      <w:r w:rsidRPr="00696ADB">
        <w:rPr>
          <w:rStyle w:val="TitleChar"/>
        </w:rPr>
        <w:t>the sheer number of meetings</w:t>
      </w:r>
      <w:r w:rsidRPr="00696ADB">
        <w:t xml:space="preserve"> Thursday, Friday and Saturday _ </w:t>
      </w:r>
      <w:r w:rsidRPr="00696ADB">
        <w:rPr>
          <w:rStyle w:val="TitleChar"/>
        </w:rPr>
        <w:t>three with Netanyahu and two with Abbas</w:t>
      </w:r>
      <w:r w:rsidRPr="00696ADB">
        <w:t xml:space="preserve"> _ </w:t>
      </w:r>
      <w:r w:rsidRPr="00696ADB">
        <w:rPr>
          <w:rStyle w:val="TitleChar"/>
        </w:rPr>
        <w:t>could indicate that the two sides are</w:t>
      </w:r>
      <w:r w:rsidRPr="00696ADB">
        <w:t xml:space="preserve"> at least interested in </w:t>
      </w:r>
      <w:r w:rsidRPr="00696ADB">
        <w:rPr>
          <w:rStyle w:val="TitleChar"/>
        </w:rPr>
        <w:t>trying to find a way back to the negotiating table.</w:t>
      </w:r>
    </w:p>
    <w:p w:rsidR="00696ADB" w:rsidRPr="00696ADB" w:rsidRDefault="00696ADB" w:rsidP="00696ADB">
      <w:pPr>
        <w:pStyle w:val="Heading4"/>
      </w:pPr>
      <w:r w:rsidRPr="00696ADB">
        <w:t>Kerry is focusing on Israel because it’s most open to change</w:t>
      </w:r>
    </w:p>
    <w:p w:rsidR="00696ADB" w:rsidRPr="00696ADB" w:rsidRDefault="00696ADB" w:rsidP="00696ADB">
      <w:pPr>
        <w:rPr>
          <w:rStyle w:val="StyleStyleBold12pt"/>
        </w:rPr>
      </w:pPr>
      <w:r w:rsidRPr="00696ADB">
        <w:rPr>
          <w:rStyle w:val="StyleStyleBold12pt"/>
        </w:rPr>
        <w:t>The Washington Post, 7-7</w:t>
      </w:r>
    </w:p>
    <w:p w:rsidR="00696ADB" w:rsidRPr="00696ADB" w:rsidRDefault="00696ADB" w:rsidP="00696ADB">
      <w:r w:rsidRPr="00696ADB">
        <w:t xml:space="preserve">(7-7-13, Washington Post, “John Kerry pursues a narrow peace,” </w:t>
      </w:r>
      <w:hyperlink r:id="rId29" w:history="1">
        <w:r w:rsidRPr="00696ADB">
          <w:rPr>
            <w:rStyle w:val="Hyperlink"/>
          </w:rPr>
          <w:t>http://articles.washingtonpost.com/2013-07-07/opinions/40427687_1_peace-deal-palestinian-president-mahmoud-abbas-state-john-f</w:t>
        </w:r>
      </w:hyperlink>
      <w:r w:rsidRPr="00696ADB">
        <w:t>, accessed 7-12-13, EB)</w:t>
      </w:r>
    </w:p>
    <w:p w:rsidR="00696ADB" w:rsidRPr="00696ADB" w:rsidRDefault="00696ADB" w:rsidP="00696ADB">
      <w:pPr>
        <w:rPr>
          <w:rStyle w:val="TitleChar"/>
        </w:rPr>
      </w:pPr>
      <w:r w:rsidRPr="00696ADB">
        <w:rPr>
          <w:rStyle w:val="TitleChar"/>
        </w:rPr>
        <w:t>The intense focus of</w:t>
      </w:r>
      <w:r w:rsidRPr="00696ADB">
        <w:t xml:space="preserve"> Secretary of State John </w:t>
      </w:r>
      <w:r w:rsidRPr="00696ADB">
        <w:rPr>
          <w:rStyle w:val="TitleChar"/>
        </w:rPr>
        <w:t>Kerry on</w:t>
      </w:r>
      <w:r w:rsidRPr="00696ADB">
        <w:t xml:space="preserve"> the long-moribund </w:t>
      </w:r>
      <w:r w:rsidRPr="00696ADB">
        <w:rPr>
          <w:rStyle w:val="TitleChar"/>
        </w:rPr>
        <w:t>Israeli-Palestinian peace process when</w:t>
      </w:r>
      <w:r w:rsidRPr="00696ADB">
        <w:t xml:space="preserve"> neighboring Egypt is collapsing into chaos and </w:t>
      </w:r>
      <w:r w:rsidRPr="00696ADB">
        <w:rPr>
          <w:rStyle w:val="TitleChar"/>
        </w:rPr>
        <w:t>Syria's civil war rages</w:t>
      </w:r>
      <w:r w:rsidRPr="00696ADB">
        <w:t xml:space="preserve"> unabated </w:t>
      </w:r>
      <w:r w:rsidRPr="00696ADB">
        <w:rPr>
          <w:rStyle w:val="TitleChar"/>
        </w:rPr>
        <w:t>provokes</w:t>
      </w:r>
      <w:r w:rsidRPr="00696ADB">
        <w:t xml:space="preserve"> more than a little </w:t>
      </w:r>
      <w:r w:rsidRPr="00696ADB">
        <w:rPr>
          <w:rStyle w:val="TitleChar"/>
        </w:rPr>
        <w:t>head-scratching among diplomats from the Middle East.</w:t>
      </w:r>
      <w:r w:rsidRPr="00696ADB">
        <w:t xml:space="preserve"> What, they ask us, could possibly possess Kerry to so intently pursue such an unpromising initiative, even as the United States refuses to exert leadership on crises of paramount importance to the region? To be generous to the secretary of state, </w:t>
      </w:r>
      <w:r w:rsidRPr="00696ADB">
        <w:rPr>
          <w:rStyle w:val="TitleChar"/>
        </w:rPr>
        <w:t>there is a logical</w:t>
      </w:r>
      <w:r w:rsidRPr="00696ADB">
        <w:t xml:space="preserve"> -- if narrow -- </w:t>
      </w:r>
      <w:r w:rsidRPr="00696ADB">
        <w:rPr>
          <w:rStyle w:val="TitleChar"/>
        </w:rPr>
        <w:t>answer</w:t>
      </w:r>
      <w:r w:rsidRPr="00696ADB">
        <w:t xml:space="preserve"> to that question. Kerry's attempt to fashion a more robust U.S. policy in Syria has been thwarted by President Obama's refusal to countenance anything beyond symbolic help for the rebels. In Egypt, what American influence still exists is best wielded via the Pentagon, which maintains close ties with the Egyptian military. That leaves </w:t>
      </w:r>
      <w:r w:rsidRPr="00696ADB">
        <w:rPr>
          <w:rStyle w:val="TitleChar"/>
        </w:rPr>
        <w:t>the Israelis and Palestinians</w:t>
      </w:r>
      <w:r w:rsidRPr="00696ADB">
        <w:t xml:space="preserve">, who still </w:t>
      </w:r>
      <w:r w:rsidRPr="00696ADB">
        <w:rPr>
          <w:rStyle w:val="TitleChar"/>
        </w:rPr>
        <w:t>are responsive to U.S. diplomacy and tend to be flattered by</w:t>
      </w:r>
      <w:r w:rsidRPr="00696ADB">
        <w:t xml:space="preserve"> the concerted </w:t>
      </w:r>
      <w:r w:rsidRPr="00696ADB">
        <w:rPr>
          <w:rStyle w:val="TitleChar"/>
        </w:rPr>
        <w:t>attentions of a figure such as Kerry. Kerry banks on</w:t>
      </w:r>
      <w:r w:rsidRPr="00696ADB">
        <w:t xml:space="preserve"> the support of Arab states, but two of Israel's Arab neighbors have no functioning government, while the other two -- Jordan and Lebanon -- have been all but overwhelmed by the spillover of refugees and fighting from Syria. Kerry has kept relatively quiet about his plans. We'd like to believe that he recognizes that a peace deal is not feasible now and is aiming at useful interim steps, such as the </w:t>
      </w:r>
      <w:r w:rsidRPr="00696ADB">
        <w:rPr>
          <w:rStyle w:val="TitleChar"/>
        </w:rPr>
        <w:t>economic development</w:t>
      </w:r>
      <w:r w:rsidRPr="00696ADB">
        <w:t xml:space="preserve"> plan </w:t>
      </w:r>
      <w:r w:rsidRPr="00696ADB">
        <w:rPr>
          <w:rStyle w:val="TitleChar"/>
        </w:rPr>
        <w:t>for the West Bank</w:t>
      </w:r>
      <w:r w:rsidRPr="00696ADB">
        <w:t xml:space="preserve"> he has suggested </w:t>
      </w:r>
      <w:r w:rsidRPr="00696ADB">
        <w:rPr>
          <w:rStyle w:val="TitleChar"/>
        </w:rPr>
        <w:t>or Israel scaling back settlement</w:t>
      </w:r>
      <w:r w:rsidRPr="00696ADB">
        <w:t xml:space="preserve"> construction and yielding control of more West Bank territory. Those would be </w:t>
      </w:r>
      <w:r w:rsidRPr="00696ADB">
        <w:rPr>
          <w:rStyle w:val="TitleChar"/>
        </w:rPr>
        <w:t>achievements worth an investment of time.</w:t>
      </w:r>
    </w:p>
    <w:p w:rsidR="00696ADB" w:rsidRPr="00696ADB" w:rsidRDefault="00696ADB" w:rsidP="00696ADB">
      <w:pPr>
        <w:pStyle w:val="Heading3"/>
      </w:pPr>
      <w:r w:rsidRPr="00696ADB">
        <w:lastRenderedPageBreak/>
        <w:t>Dip Cap High</w:t>
      </w:r>
    </w:p>
    <w:p w:rsidR="00696ADB" w:rsidRPr="00696ADB" w:rsidRDefault="00696ADB" w:rsidP="00696ADB">
      <w:pPr>
        <w:pStyle w:val="Heading4"/>
        <w:rPr>
          <w:rStyle w:val="StyleStyleBold12pt"/>
        </w:rPr>
      </w:pPr>
      <w:r w:rsidRPr="00696ADB">
        <w:t>Diplomatic capital is high—Clinton repaired the US image on the world stage</w:t>
      </w:r>
    </w:p>
    <w:p w:rsidR="00696ADB" w:rsidRPr="00696ADB" w:rsidRDefault="00696ADB" w:rsidP="00696ADB">
      <w:proofErr w:type="spellStart"/>
      <w:r w:rsidRPr="00696ADB">
        <w:rPr>
          <w:rStyle w:val="StyleStyleBold12pt"/>
        </w:rPr>
        <w:t>Hazelgrove</w:t>
      </w:r>
      <w:proofErr w:type="spellEnd"/>
      <w:r w:rsidRPr="00696ADB">
        <w:rPr>
          <w:rStyle w:val="StyleStyleBold12pt"/>
        </w:rPr>
        <w:t xml:space="preserve"> 13</w:t>
      </w:r>
      <w:r w:rsidRPr="00696ADB">
        <w:t xml:space="preserve"> (Sam, University Think Tank on International Affairs, 2-20-13, “The Senate confirms John Kerry as the new Secretary of State” Future Foreign Policy) http://blog.futureforeignpolicy.com/2013/02/20/the-senate-confirms-john-kerry-as-the-new-secretary-of-state/</w:t>
      </w:r>
    </w:p>
    <w:p w:rsidR="00696ADB" w:rsidRPr="00696ADB" w:rsidRDefault="00696ADB" w:rsidP="00696ADB">
      <w:pPr>
        <w:rPr>
          <w:b/>
          <w:bCs/>
          <w:u w:val="single"/>
        </w:rPr>
      </w:pPr>
      <w:r w:rsidRPr="00696ADB">
        <w:t xml:space="preserve">In many ways </w:t>
      </w:r>
      <w:r w:rsidRPr="00696ADB">
        <w:rPr>
          <w:rStyle w:val="TitleChar"/>
        </w:rPr>
        <w:t xml:space="preserve">the new Secretary of State has an even more immense task than his immediate predecessor, Ms. Clinton. </w:t>
      </w:r>
      <w:r w:rsidRPr="00696ADB">
        <w:t xml:space="preserve">Ms. </w:t>
      </w:r>
      <w:r w:rsidRPr="00696ADB">
        <w:rPr>
          <w:rStyle w:val="TitleChar"/>
        </w:rPr>
        <w:t>Clinton’s objectives were defined clearly in</w:t>
      </w:r>
      <w:r w:rsidRPr="00696ADB">
        <w:t xml:space="preserve"> President </w:t>
      </w:r>
      <w:r w:rsidRPr="00696ADB">
        <w:rPr>
          <w:rStyle w:val="TitleChar"/>
        </w:rPr>
        <w:t xml:space="preserve">Obama’s first term: she had to </w:t>
      </w:r>
      <w:proofErr w:type="spellStart"/>
      <w:r w:rsidRPr="00696ADB">
        <w:rPr>
          <w:rStyle w:val="TitleChar"/>
        </w:rPr>
        <w:t>revitalise</w:t>
      </w:r>
      <w:proofErr w:type="spellEnd"/>
      <w:r w:rsidRPr="00696ADB">
        <w:rPr>
          <w:rStyle w:val="TitleChar"/>
        </w:rPr>
        <w:t xml:space="preserve"> America’s image on the world stage, repair broken alliances, and give credence to America’s “soft power.” Now that Ms. Clinton has </w:t>
      </w:r>
      <w:r w:rsidRPr="00696ADB">
        <w:rPr>
          <w:rStyle w:val="Emphasis"/>
        </w:rPr>
        <w:t>significantly improved America’s diplomatic capital,</w:t>
      </w:r>
      <w:r w:rsidRPr="00696ADB">
        <w:rPr>
          <w:rStyle w:val="TitleChar"/>
        </w:rPr>
        <w:t xml:space="preserve"> it is up to</w:t>
      </w:r>
      <w:r w:rsidRPr="00696ADB">
        <w:t xml:space="preserve"> John </w:t>
      </w:r>
      <w:r w:rsidRPr="00696ADB">
        <w:rPr>
          <w:rStyle w:val="TitleChar"/>
        </w:rPr>
        <w:t>Kerry to use that capital and influence the global order.</w:t>
      </w:r>
    </w:p>
    <w:p w:rsidR="00696ADB" w:rsidRPr="00696ADB" w:rsidRDefault="00696ADB" w:rsidP="00696ADB">
      <w:pPr>
        <w:pStyle w:val="Heading3"/>
      </w:pPr>
      <w:r w:rsidRPr="00696ADB">
        <w:lastRenderedPageBreak/>
        <w:t xml:space="preserve">AT: NK Thumper </w:t>
      </w:r>
    </w:p>
    <w:p w:rsidR="00696ADB" w:rsidRPr="00696ADB" w:rsidRDefault="00696ADB" w:rsidP="00696ADB">
      <w:pPr>
        <w:pStyle w:val="Heading4"/>
      </w:pPr>
      <w:r w:rsidRPr="00696ADB">
        <w:t>Kerry will give up on North Korea as a result of their lack of cooperation in denuclearizing</w:t>
      </w:r>
    </w:p>
    <w:p w:rsidR="00696ADB" w:rsidRPr="00696ADB" w:rsidRDefault="00696ADB" w:rsidP="00696ADB">
      <w:pPr>
        <w:rPr>
          <w:rStyle w:val="StyleStyleBold12pt"/>
        </w:rPr>
      </w:pPr>
      <w:proofErr w:type="spellStart"/>
      <w:r w:rsidRPr="00696ADB">
        <w:rPr>
          <w:rStyle w:val="StyleStyleBold12pt"/>
        </w:rPr>
        <w:t>Presse</w:t>
      </w:r>
      <w:proofErr w:type="spellEnd"/>
      <w:r w:rsidRPr="00696ADB">
        <w:rPr>
          <w:rStyle w:val="StyleStyleBold12pt"/>
        </w:rPr>
        <w:t xml:space="preserve"> 13</w:t>
      </w:r>
    </w:p>
    <w:p w:rsidR="00696ADB" w:rsidRPr="00696ADB" w:rsidRDefault="00696ADB" w:rsidP="00696ADB">
      <w:r w:rsidRPr="00696ADB">
        <w:t>(</w:t>
      </w:r>
      <w:proofErr w:type="spellStart"/>
      <w:r w:rsidRPr="00696ADB">
        <w:t>Agence</w:t>
      </w:r>
      <w:proofErr w:type="spellEnd"/>
      <w:r w:rsidRPr="00696ADB">
        <w:t xml:space="preserve">, April 18, 2013, </w:t>
      </w:r>
      <w:proofErr w:type="spellStart"/>
      <w:r w:rsidRPr="00696ADB">
        <w:t>Rawstory</w:t>
      </w:r>
      <w:proofErr w:type="spellEnd"/>
      <w:r w:rsidRPr="00696ADB">
        <w:t xml:space="preserve">, “John Kerry says North Korea talks conditions ‘unacceptable’,” </w:t>
      </w:r>
    </w:p>
    <w:p w:rsidR="00696ADB" w:rsidRPr="00696ADB" w:rsidRDefault="00EE0EB8" w:rsidP="00696ADB">
      <w:hyperlink r:id="rId30" w:history="1">
        <w:r w:rsidR="00696ADB" w:rsidRPr="00696ADB">
          <w:rPr>
            <w:rStyle w:val="Hyperlink"/>
          </w:rPr>
          <w:t>http://www.rawstory.com/rs/2013/04/18/john-kerry-says-north-korea-talks-conditions-unacceptable/</w:t>
        </w:r>
      </w:hyperlink>
      <w:r w:rsidR="00696ADB" w:rsidRPr="00696ADB">
        <w:t>, July 13, 2013 LK)</w:t>
      </w:r>
    </w:p>
    <w:p w:rsidR="00696ADB" w:rsidRPr="00696ADB" w:rsidRDefault="00696ADB" w:rsidP="00696ADB">
      <w:pPr>
        <w:rPr>
          <w:rStyle w:val="TitleChar"/>
        </w:rPr>
      </w:pPr>
      <w:r w:rsidRPr="00696ADB">
        <w:rPr>
          <w:rStyle w:val="TitleChar"/>
        </w:rPr>
        <w:t>US Secretary of State John Kerry Thursday dismissed a set of pre-conditions laid out by North Korea for talks as “unacceptable,” calling them an opening “gambit” from Pyongyang.</w:t>
      </w:r>
    </w:p>
    <w:p w:rsidR="00696ADB" w:rsidRPr="00696ADB" w:rsidRDefault="00696ADB" w:rsidP="00696ADB">
      <w:r w:rsidRPr="00696ADB">
        <w:rPr>
          <w:rStyle w:val="TitleChar"/>
        </w:rPr>
        <w:t>The isolated North on Thursday responded for the first time to an offer from Kerry during his weekend visit to the Korean peninsula to return to the negotiating table in a bid to defuse heightened nuclear tensions</w:t>
      </w:r>
      <w:r w:rsidRPr="00696ADB">
        <w:t>. The demands by the North’s main military body included the withdrawal of UN sanctions and a permanent end to South Korea-US joint military drills.</w:t>
      </w:r>
    </w:p>
    <w:p w:rsidR="00696ADB" w:rsidRPr="00696ADB" w:rsidRDefault="00696ADB" w:rsidP="00696ADB">
      <w:r w:rsidRPr="00696ADB">
        <w:t>“That’s the first word of negotiation or thought of that we’ve heard from them since all of this has begun,” Kerry told US lawmakers. “So I’m prepared to look at that as… at least a beginning gambit — not acceptable, obviously, and we have to go further.” The North’s offer followed a month of increasingly hostile exchanges between Pyongyang, Seoul and Washington that have included threats of nuclear war and precision missile strikes.</w:t>
      </w:r>
    </w:p>
    <w:p w:rsidR="00696ADB" w:rsidRPr="00696ADB" w:rsidRDefault="00696ADB" w:rsidP="00696ADB">
      <w:r w:rsidRPr="00696ADB">
        <w:t>During a trip to Seoul, Beijing and Tokyo, Kerry repeatedly stressed Washington was ready to talk to Pyongyang provided it was serious about reining in its nuclear program.</w:t>
      </w:r>
    </w:p>
    <w:p w:rsidR="00696ADB" w:rsidRPr="00696ADB" w:rsidRDefault="00696ADB" w:rsidP="00696ADB">
      <w:r w:rsidRPr="00696ADB">
        <w:t>The US would not return to past cycles of “here’s a little food aid, here’s a little of this, then we’ll talk,” Kerry told the Senate foreign relations committee, adding “we’ve got to make some fundamental determinations here.” While in Beijing, Kerry sought to persuade China, North Korea’s main ally, to use its leverage to defuse the tensions.</w:t>
      </w:r>
    </w:p>
    <w:p w:rsidR="00696ADB" w:rsidRPr="00696ADB" w:rsidRDefault="00696ADB" w:rsidP="00696ADB">
      <w:r w:rsidRPr="00696ADB">
        <w:rPr>
          <w:rStyle w:val="TitleChar"/>
        </w:rPr>
        <w:t>“One of the calculations I know that has been in Kim Jong-</w:t>
      </w:r>
      <w:proofErr w:type="spellStart"/>
      <w:r w:rsidRPr="00696ADB">
        <w:rPr>
          <w:rStyle w:val="TitleChar"/>
        </w:rPr>
        <w:t>un’s</w:t>
      </w:r>
      <w:proofErr w:type="spellEnd"/>
      <w:r w:rsidRPr="00696ADB">
        <w:rPr>
          <w:rStyle w:val="TitleChar"/>
        </w:rPr>
        <w:t xml:space="preserve"> mind is that he can kind of do this and get away with it because he doesn’t believe China will crack down on him,” Kerry said. “So that’s a key consideration here and hopefully that in fact will be proven to be not true.”</w:t>
      </w:r>
      <w:r w:rsidRPr="00696ADB">
        <w:t xml:space="preserve"> White House spokesman Josh Earnest also stressed to reporters aboard Air Force One that North Korea had to show it was serious about returning to talks.</w:t>
      </w:r>
    </w:p>
    <w:p w:rsidR="00696ADB" w:rsidRPr="00696ADB" w:rsidRDefault="00696ADB" w:rsidP="00696ADB">
      <w:pPr>
        <w:rPr>
          <w:rStyle w:val="TitleChar"/>
        </w:rPr>
      </w:pPr>
      <w:r w:rsidRPr="00696ADB">
        <w:t xml:space="preserve">“We’re open to credible negotiations with the North Koreans, but we also need to see some clear evidence that the North Koreans themselves are willing to live up to their international obligations,” </w:t>
      </w:r>
      <w:r w:rsidRPr="00696ADB">
        <w:rPr>
          <w:rStyle w:val="TitleChar"/>
        </w:rPr>
        <w:t>he said. Pyongyang must “demonstrate their commitment to ending the nuclear program, something they’ve promised in the past. And we haven’t seen that thus far.”</w:t>
      </w:r>
    </w:p>
    <w:p w:rsidR="00696ADB" w:rsidRPr="00696ADB" w:rsidRDefault="00696ADB" w:rsidP="00696ADB">
      <w:pPr>
        <w:rPr>
          <w:rStyle w:val="TitleChar"/>
        </w:rPr>
      </w:pPr>
    </w:p>
    <w:p w:rsidR="00696ADB" w:rsidRPr="00696ADB" w:rsidRDefault="00696ADB" w:rsidP="00696ADB">
      <w:pPr>
        <w:pStyle w:val="Heading4"/>
      </w:pPr>
      <w:r w:rsidRPr="00696ADB">
        <w:t>North Korean Denuclearization is possible, but unlikely with Kerry’s frustrations</w:t>
      </w:r>
    </w:p>
    <w:p w:rsidR="00696ADB" w:rsidRPr="00696ADB" w:rsidRDefault="00696ADB" w:rsidP="00696ADB">
      <w:pPr>
        <w:rPr>
          <w:rStyle w:val="StyleStyleBold12pt"/>
        </w:rPr>
      </w:pPr>
      <w:r w:rsidRPr="00696ADB">
        <w:rPr>
          <w:rStyle w:val="StyleStyleBold12pt"/>
        </w:rPr>
        <w:t>Kim 13</w:t>
      </w:r>
    </w:p>
    <w:p w:rsidR="00696ADB" w:rsidRPr="00696ADB" w:rsidRDefault="00696ADB" w:rsidP="00696ADB">
      <w:r w:rsidRPr="00696ADB">
        <w:t>(</w:t>
      </w:r>
      <w:proofErr w:type="spellStart"/>
      <w:r w:rsidRPr="00696ADB">
        <w:t>Hyung</w:t>
      </w:r>
      <w:proofErr w:type="spellEnd"/>
      <w:r w:rsidRPr="00696ADB">
        <w:t xml:space="preserve">-Jin, July 1, 2013, “John Kerry Presses North Korea On Nuclear Disarmament, Insists China Committed To Ally's Denuclearization,” </w:t>
      </w:r>
      <w:hyperlink r:id="rId31" w:history="1">
        <w:r w:rsidRPr="00696ADB">
          <w:rPr>
            <w:rStyle w:val="Hyperlink"/>
          </w:rPr>
          <w:t>http://www.huffingtonpost.com/2013/07/01/john-kerry-north-korea-disarmament_n_3529576.html</w:t>
        </w:r>
      </w:hyperlink>
      <w:r w:rsidRPr="00696ADB">
        <w:t>, accessed 7-13-2013 LK)</w:t>
      </w:r>
    </w:p>
    <w:p w:rsidR="00696ADB" w:rsidRPr="00696ADB" w:rsidRDefault="00696ADB" w:rsidP="00696ADB">
      <w:r w:rsidRPr="00696ADB">
        <w:t xml:space="preserve">BANDAR SERI BEGAWAN, Brunei -- </w:t>
      </w:r>
      <w:r w:rsidRPr="00696ADB">
        <w:rPr>
          <w:rStyle w:val="TitleChar"/>
        </w:rPr>
        <w:t>U.S. Secretary of State John Kerry stepped up pressure Monday on North Korea to give up its atomic weapons program, saying key regional powers, including North Korean ally China, are all "absolutely united" in demanding nuclear disarmament.</w:t>
      </w:r>
      <w:r w:rsidRPr="00696ADB">
        <w:t xml:space="preserve"> Kerry made the comments on the eve of Asia's largest annual security conference, the 27-country Association of Southeast Asian Nations Regional Forum, which includes top diplomats from the U.S., North Korea and four other nations involved in long-dormant nuclear disarmament talks. </w:t>
      </w:r>
      <w:r w:rsidRPr="00696ADB">
        <w:rPr>
          <w:rStyle w:val="TitleChar"/>
        </w:rPr>
        <w:t>North Korea's nuclear ambitions are expected to dominate the security forum along with other issues such as South China Sea territorial disputes.</w:t>
      </w:r>
      <w:r w:rsidRPr="00696ADB">
        <w:t xml:space="preserve"> Tension on the Korean Peninsula spiked earlier this year after North Korea conducted its third nuclear test and issued a torrent of threats to attack the U.S. and South Korea in anger over toughened U.N. sanctions over the underground atomic blast. North Korea recently ratcheted down the rhetoric and offered to talk with its rivals but has repeatedly vowed to expand its nuclear arsenal in response to what it calls U.S. hostility. China, </w:t>
      </w:r>
      <w:r w:rsidRPr="00696ADB">
        <w:rPr>
          <w:rStyle w:val="Emphasis"/>
        </w:rPr>
        <w:t xml:space="preserve">North Korea's longstanding ally and main aid provider, has shown signs of frustration with its neighbor by supporting U.N. sanctions and cracking down on North Korean banking activity. </w:t>
      </w:r>
      <w:r w:rsidRPr="00696ADB">
        <w:t>After meeting with his counterparts from China, South Korea and Japan, Kerry told reporters Monday that "I want to emphasize ... all four of us are absolutely united and absolutely firm in our insistence that the future with respect to North Korea must include denuclearization." "China made clear to me they have made very firm statements and very firm steps that they have taken with respect to the implementation of that policy," he said</w:t>
      </w:r>
      <w:r w:rsidRPr="00696ADB">
        <w:rPr>
          <w:rStyle w:val="TitleChar"/>
        </w:rPr>
        <w:t xml:space="preserve">. "We confirmed that there is a better path open to North Korea," Kerry said. He said North Korea would have a </w:t>
      </w:r>
      <w:r w:rsidRPr="00696ADB">
        <w:rPr>
          <w:rStyle w:val="TitleChar"/>
        </w:rPr>
        <w:lastRenderedPageBreak/>
        <w:t xml:space="preserve">chance to have normal relations with other nations if it undertakes "a serious set of steps to denuclearize and serious negotiations that could accompany that." </w:t>
      </w:r>
      <w:r w:rsidRPr="00696ADB">
        <w:t xml:space="preserve">Earlier Monday, Chinese Foreign Minister Wang Yi said the six-nation disarmament talks need to be resumed to resolve the North Korean nuclear issue. "We hope the relevant parties can work together toward the goal and bring the denuclearization back to the track of dialogues," Wang told reporters after private talks with his North Korean counterpart, Pak </w:t>
      </w:r>
      <w:proofErr w:type="spellStart"/>
      <w:r w:rsidRPr="00696ADB">
        <w:t>Ui</w:t>
      </w:r>
      <w:proofErr w:type="spellEnd"/>
      <w:r w:rsidRPr="00696ADB">
        <w:t xml:space="preserve"> Chun. Russian Foreign Minister Sergey </w:t>
      </w:r>
      <w:proofErr w:type="spellStart"/>
      <w:r w:rsidRPr="00696ADB">
        <w:t>Lavrov</w:t>
      </w:r>
      <w:proofErr w:type="spellEnd"/>
      <w:r w:rsidRPr="00696ADB">
        <w:t xml:space="preserve"> also expressed his opposition to North Korea possessing nuclear weapons when he met his South Korean counterpart Yun </w:t>
      </w:r>
      <w:proofErr w:type="spellStart"/>
      <w:r w:rsidRPr="00696ADB">
        <w:t>Byung</w:t>
      </w:r>
      <w:proofErr w:type="spellEnd"/>
      <w:r w:rsidRPr="00696ADB">
        <w:t xml:space="preserve">-se on Monday, Yun's office said in a statement. The nuclear disarmament talks _which involve the two Koreas, the U.S., China, Japan and Russia – have been stalled since North Korea pulled out of the negotiations in 2009 to protest international condemnation over a rocket launch. </w:t>
      </w:r>
    </w:p>
    <w:p w:rsidR="00696ADB" w:rsidRPr="00696ADB" w:rsidRDefault="00696ADB" w:rsidP="00696ADB"/>
    <w:p w:rsidR="00696ADB" w:rsidRPr="00696ADB" w:rsidRDefault="00696ADB" w:rsidP="00696ADB">
      <w:pPr>
        <w:pStyle w:val="Heading4"/>
      </w:pPr>
      <w:r w:rsidRPr="00696ADB">
        <w:t>North Korea will refuse to denuclearize unilaterally, and will only choose to do so when every other country in the world does the same</w:t>
      </w:r>
    </w:p>
    <w:p w:rsidR="00696ADB" w:rsidRPr="00696ADB" w:rsidRDefault="00696ADB" w:rsidP="00696ADB">
      <w:pPr>
        <w:rPr>
          <w:rStyle w:val="StyleStyleBold12pt"/>
        </w:rPr>
      </w:pPr>
      <w:r w:rsidRPr="00696ADB">
        <w:rPr>
          <w:rStyle w:val="StyleStyleBold12pt"/>
        </w:rPr>
        <w:t>Kate and Yoon, 2013</w:t>
      </w:r>
    </w:p>
    <w:p w:rsidR="00696ADB" w:rsidRPr="00696ADB" w:rsidRDefault="00696ADB" w:rsidP="00696ADB">
      <w:pPr>
        <w:rPr>
          <w:rStyle w:val="StyleStyleBold12pt"/>
          <w:b w:val="0"/>
          <w:bCs w:val="0"/>
        </w:rPr>
      </w:pPr>
      <w:r w:rsidRPr="00696ADB">
        <w:t xml:space="preserve">(Daniel Ten and </w:t>
      </w:r>
      <w:proofErr w:type="spellStart"/>
      <w:r w:rsidRPr="00696ADB">
        <w:t>Sangwon</w:t>
      </w:r>
      <w:proofErr w:type="spellEnd"/>
      <w:r w:rsidRPr="00696ADB">
        <w:t xml:space="preserve">, July 1, 2013, Bloomberg, “Kerry Hails China in Urging North Korea to End Nuclear Programs,” </w:t>
      </w:r>
      <w:hyperlink r:id="rId32" w:history="1">
        <w:r w:rsidRPr="00696ADB">
          <w:rPr>
            <w:rStyle w:val="Hyperlink"/>
          </w:rPr>
          <w:t>http://www.bloomberg.com/news/2013-07-01/kerry-hails-china-moves-in-urging-north-korea-to-denuclearize.html</w:t>
        </w:r>
      </w:hyperlink>
      <w:r w:rsidRPr="00696ADB">
        <w:t>)</w:t>
      </w:r>
    </w:p>
    <w:p w:rsidR="00696ADB" w:rsidRPr="00696ADB" w:rsidRDefault="00696ADB" w:rsidP="00696ADB">
      <w:r w:rsidRPr="00696ADB">
        <w:t xml:space="preserve">U.S. Secretary of State John </w:t>
      </w:r>
      <w:r w:rsidRPr="00696ADB">
        <w:rPr>
          <w:rStyle w:val="TitleChar"/>
        </w:rPr>
        <w:t xml:space="preserve">Kerry hailed China’s efforts to push North Korea to abandon its nuclear weapons aspirations, saying such a move would help spur normal relations between Kim Jong </w:t>
      </w:r>
      <w:proofErr w:type="spellStart"/>
      <w:proofErr w:type="gramStart"/>
      <w:r w:rsidRPr="00696ADB">
        <w:rPr>
          <w:rStyle w:val="TitleChar"/>
        </w:rPr>
        <w:t>Un’s</w:t>
      </w:r>
      <w:proofErr w:type="spellEnd"/>
      <w:proofErr w:type="gramEnd"/>
      <w:r w:rsidRPr="00696ADB">
        <w:rPr>
          <w:rStyle w:val="TitleChar"/>
        </w:rPr>
        <w:t xml:space="preserve"> regime and the region. </w:t>
      </w:r>
      <w:r w:rsidRPr="00696ADB">
        <w:t xml:space="preserve">Kerry discussed North Korea’s nuclear program in separate meetings in Brunei yesterday with Chinese Foreign Minister Wang Yi and his counterparts from Japan and South Korea. North Korean Foreign Minister Pak </w:t>
      </w:r>
      <w:proofErr w:type="spellStart"/>
      <w:r w:rsidRPr="00696ADB">
        <w:t>Ui</w:t>
      </w:r>
      <w:proofErr w:type="spellEnd"/>
      <w:r w:rsidRPr="00696ADB">
        <w:t xml:space="preserve"> Chun is also attending the security forum hosted by the Association of Southeast Asian Nations. U.S. Secretary of State John Kerry said, “</w:t>
      </w:r>
      <w:r w:rsidRPr="00696ADB">
        <w:rPr>
          <w:rStyle w:val="TitleChar"/>
        </w:rPr>
        <w:t>All of us, all four of us, are absolutely united and absolutely firm in our insistence that the future with respect to North Korea must include denuclearization.</w:t>
      </w:r>
      <w:r w:rsidRPr="00696ADB">
        <w:t xml:space="preserve">” </w:t>
      </w:r>
    </w:p>
    <w:p w:rsidR="00696ADB" w:rsidRPr="00696ADB" w:rsidRDefault="00696ADB" w:rsidP="00696ADB">
      <w:r w:rsidRPr="00696ADB">
        <w:t>“All of us, all four of us, are absolutely united and absolutely firm in our insistence that the future with respect to North Korea must include denuclearization,” Kerry told reporters in Brunei. “We have major, major issues with respect to North Korea, and China is cooperating with us with respect to that, and China has helped to make a difference.”</w:t>
      </w:r>
    </w:p>
    <w:p w:rsidR="00696ADB" w:rsidRPr="00696ADB" w:rsidRDefault="00696ADB" w:rsidP="00696ADB">
      <w:r w:rsidRPr="00696ADB">
        <w:t>The U.S.-China cooperation on North Korea contrasted with differences over the fate of Edward Snowden, an American accused of revealing secret surveillance programs allowed by Hong Kong to leave the city for Russia, as well as how to resolve disputes over territory in the South China Sea. Kerry said cooperation among the region’s major powers is critical to peace and economic growth in Asia.</w:t>
      </w:r>
    </w:p>
    <w:p w:rsidR="00696ADB" w:rsidRPr="00696ADB" w:rsidRDefault="00696ADB" w:rsidP="00696ADB">
      <w:r w:rsidRPr="00696ADB">
        <w:t>“</w:t>
      </w:r>
      <w:r w:rsidRPr="00696ADB">
        <w:rPr>
          <w:rStyle w:val="TitleChar"/>
        </w:rPr>
        <w:t xml:space="preserve">We want North Korea to understand that the region will be better with denuclearization,” Kerry said. North Korea’s ability to have normal ties with the U.S. and other countries “lies at the end of engaging in a serious set of steps to denuclearize, and serious negotiations that could accompany that.” </w:t>
      </w:r>
      <w:r w:rsidRPr="00696ADB">
        <w:t xml:space="preserve">China Moves Tensions had escalated in February after North Korea conducted another nuclear test, and then eased again last month when the North proposed talks with South Korea and then the U.S. The turnaround has sparked a flurry of diplomatic activity even as North Korea’s adherence to its nuclear goals remains an impediment to negotiations </w:t>
      </w:r>
      <w:proofErr w:type="spellStart"/>
      <w:r w:rsidRPr="00696ADB">
        <w:t>resuming.After</w:t>
      </w:r>
      <w:proofErr w:type="spellEnd"/>
      <w:r w:rsidRPr="00696ADB">
        <w:t xml:space="preserve"> meeting Pak yesterday, </w:t>
      </w:r>
      <w:r w:rsidRPr="00696ADB">
        <w:rPr>
          <w:rStyle w:val="TitleChar"/>
        </w:rPr>
        <w:t>Wang reiterated China’s commitment to denuclearize North Korea and called for the resumption of six-party talks. China, the North’s main economic and diplomatic ally, in May tightened enforcement of United Nations sanctions targeting North Korea’s financial transactions</w:t>
      </w:r>
      <w:r w:rsidRPr="00696ADB">
        <w:t xml:space="preserve">. “The Chinese side will continue to encourage all the parties concerned to work together towards the common goal and create conditions for bringing the Korean nuclear issue back to the track of dialogue,” Wang, in his first </w:t>
      </w:r>
      <w:proofErr w:type="spellStart"/>
      <w:r w:rsidRPr="00696ADB">
        <w:t>Asean</w:t>
      </w:r>
      <w:proofErr w:type="spellEnd"/>
      <w:r w:rsidRPr="00696ADB">
        <w:t xml:space="preserve"> meeting as foreign minister since President Xi </w:t>
      </w:r>
      <w:proofErr w:type="spellStart"/>
      <w:r w:rsidRPr="00696ADB">
        <w:t>Jinping</w:t>
      </w:r>
      <w:proofErr w:type="spellEnd"/>
      <w:r w:rsidRPr="00696ADB">
        <w:t xml:space="preserve"> took office in March, said on the sidelines of the forum. North Korea North Korea will likely hold a press conference after the </w:t>
      </w:r>
      <w:proofErr w:type="spellStart"/>
      <w:r w:rsidRPr="00696ADB">
        <w:t>Asean</w:t>
      </w:r>
      <w:proofErr w:type="spellEnd"/>
      <w:r w:rsidRPr="00696ADB">
        <w:t xml:space="preserve"> meetings conclude, </w:t>
      </w:r>
      <w:proofErr w:type="spellStart"/>
      <w:r w:rsidRPr="00696ADB">
        <w:t>Yonhap</w:t>
      </w:r>
      <w:proofErr w:type="spellEnd"/>
      <w:r w:rsidRPr="00696ADB">
        <w:t xml:space="preserve"> News reported, citing </w:t>
      </w:r>
      <w:proofErr w:type="spellStart"/>
      <w:r w:rsidRPr="00696ADB">
        <w:t>Ri</w:t>
      </w:r>
      <w:proofErr w:type="spellEnd"/>
      <w:r w:rsidRPr="00696ADB">
        <w:t xml:space="preserve"> Hung </w:t>
      </w:r>
      <w:proofErr w:type="spellStart"/>
      <w:r w:rsidRPr="00696ADB">
        <w:t>Sik</w:t>
      </w:r>
      <w:proofErr w:type="spellEnd"/>
      <w:r w:rsidRPr="00696ADB">
        <w:t xml:space="preserve">, director of the Foreign Ministry’s department of international organization. North Korea on June 16 suggested high-level talks with the U.S. on a peace treaty to formally end the Korean War, less than a week after it scrapped a meeting it proposed with the South, citing a protocol dispute. Any talks between the North and the U.S. would be the first since February 2012, when the North fired a long-range rocket to break a deal for 240,000 metric tons of food in exchange for a moratorium on weapons testing. </w:t>
      </w:r>
    </w:p>
    <w:p w:rsidR="00696ADB" w:rsidRPr="00696ADB" w:rsidRDefault="00696ADB" w:rsidP="00696ADB">
      <w:r w:rsidRPr="00696ADB">
        <w:rPr>
          <w:rStyle w:val="Emphasis"/>
        </w:rPr>
        <w:t xml:space="preserve">Even so, North Korea will only denuclearize when the entire world, including the U.S., does the same, </w:t>
      </w:r>
      <w:r w:rsidRPr="00696ADB">
        <w:t>according to the regime’s top envoy to the United Nations, Sin Son Ho, who spoke at a rare press conference in New York on June 21.</w:t>
      </w:r>
    </w:p>
    <w:p w:rsidR="00696ADB" w:rsidRPr="00696ADB" w:rsidRDefault="00696ADB" w:rsidP="00696ADB">
      <w:r w:rsidRPr="00696ADB">
        <w:t>The six-party talks, which involve North and South Korea, Japan, the U.S., Russia and China, started in 2003 as a process chaired by China. They stalled in December 2008 with North Korea officially quitting the process in 2009 and revealing a new uranium enrichment facility a year later.</w:t>
      </w:r>
    </w:p>
    <w:p w:rsidR="00696ADB" w:rsidRPr="00696ADB" w:rsidRDefault="00696ADB" w:rsidP="00696ADB"/>
    <w:p w:rsidR="00696ADB" w:rsidRPr="00696ADB" w:rsidRDefault="00696ADB" w:rsidP="00696ADB">
      <w:pPr>
        <w:pStyle w:val="Heading3"/>
      </w:pPr>
      <w:r w:rsidRPr="00696ADB">
        <w:lastRenderedPageBreak/>
        <w:t>AT: Mideast</w:t>
      </w:r>
    </w:p>
    <w:p w:rsidR="00696ADB" w:rsidRPr="00696ADB" w:rsidRDefault="00696ADB" w:rsidP="00696ADB">
      <w:pPr>
        <w:pStyle w:val="Heading4"/>
      </w:pPr>
      <w:r w:rsidRPr="00696ADB">
        <w:t>Kerry is solely focused on Palestine, excluding other Middle East interests</w:t>
      </w:r>
    </w:p>
    <w:p w:rsidR="00696ADB" w:rsidRPr="00696ADB" w:rsidRDefault="00696ADB" w:rsidP="00696ADB">
      <w:pPr>
        <w:rPr>
          <w:rStyle w:val="StyleStyleBold12pt"/>
        </w:rPr>
      </w:pPr>
      <w:r w:rsidRPr="00696ADB">
        <w:rPr>
          <w:rStyle w:val="StyleStyleBold12pt"/>
        </w:rPr>
        <w:t>Weinstein, Senior editor, 7-1</w:t>
      </w:r>
    </w:p>
    <w:p w:rsidR="00696ADB" w:rsidRPr="00696ADB" w:rsidRDefault="00696ADB" w:rsidP="00696ADB">
      <w:r w:rsidRPr="00696ADB">
        <w:t xml:space="preserve">(Jamie, 7-1-13, Daily Caller, “WEINSTEIN: Kerry is the Middle East’s biggest fool,” </w:t>
      </w:r>
      <w:hyperlink r:id="rId33" w:history="1">
        <w:r w:rsidRPr="00696ADB">
          <w:rPr>
            <w:rStyle w:val="Hyperlink"/>
          </w:rPr>
          <w:t>http://dailycaller.com/2013/07/01/weinstein-kerry-is-the-middle-easts-biggest-fool/</w:t>
        </w:r>
      </w:hyperlink>
      <w:r w:rsidRPr="00696ADB">
        <w:t>, accessed 7-13-13, EB)</w:t>
      </w:r>
    </w:p>
    <w:p w:rsidR="00696ADB" w:rsidRPr="00696ADB" w:rsidRDefault="00696ADB" w:rsidP="00696ADB">
      <w:r w:rsidRPr="00696ADB">
        <w:t xml:space="preserve">John </w:t>
      </w:r>
      <w:r w:rsidRPr="00696ADB">
        <w:rPr>
          <w:rStyle w:val="TitleChar"/>
        </w:rPr>
        <w:t>Kerry</w:t>
      </w:r>
      <w:r w:rsidRPr="00696ADB">
        <w:t xml:space="preserve"> may be the only adult in America outside the bubble of academia who </w:t>
      </w:r>
      <w:r w:rsidRPr="00696ADB">
        <w:rPr>
          <w:rStyle w:val="TitleChar"/>
        </w:rPr>
        <w:t>thinks now is the right time to pursue peace between Israelis and Palestinians.</w:t>
      </w:r>
      <w:r w:rsidRPr="00696ADB">
        <w:t xml:space="preserve"> He is certainly the only one in the Middle East who believes that. Since assuming his role as America’s top diplomat, the former Massachusetts senator has seemingly made Israeli-Palestinian peace his number one priority. </w:t>
      </w:r>
      <w:r w:rsidRPr="00696ADB">
        <w:rPr>
          <w:rStyle w:val="TitleChar"/>
        </w:rPr>
        <w:t>He has visited the region five times</w:t>
      </w:r>
      <w:r w:rsidRPr="00696ADB">
        <w:t xml:space="preserve"> since February in order to achieve this herculean task, including a recent four day visit where he shuttled back and forth between Israeli, Palestinian and Jordanian leaders. Mel Gibson has a greater chance of being named the Jewish Federation’s person of the year than Kerry does of achieving his goal. As anyone not named John Kerry could tell you, the conditions on the ground aren’t exactly optimal for achieving a lasting peace. What’s more, Kerry is not only expending energy and the prestige of </w:t>
      </w:r>
      <w:proofErr w:type="gramStart"/>
      <w:r w:rsidRPr="00696ADB">
        <w:t>the of</w:t>
      </w:r>
      <w:proofErr w:type="gramEnd"/>
      <w:r w:rsidRPr="00696ADB">
        <w:t xml:space="preserve"> the United States on an adventure doomed for failure, he is doing so </w:t>
      </w:r>
      <w:r w:rsidRPr="00696ADB">
        <w:rPr>
          <w:rStyle w:val="TitleChar"/>
        </w:rPr>
        <w:t>at the expense of many other hotspots.</w:t>
      </w:r>
      <w:r w:rsidRPr="00696ADB">
        <w:t xml:space="preserve"> For example, there’s every other country in the Middle East. Kerry may not have noticed, but the region is on fire — in some cases literally. </w:t>
      </w:r>
      <w:r w:rsidRPr="00696ADB">
        <w:rPr>
          <w:rStyle w:val="TitleChar"/>
        </w:rPr>
        <w:t>In Egypt, millions</w:t>
      </w:r>
      <w:r w:rsidRPr="00696ADB">
        <w:t xml:space="preserve"> of Egyptians </w:t>
      </w:r>
      <w:r w:rsidRPr="00696ADB">
        <w:rPr>
          <w:rStyle w:val="TitleChar"/>
        </w:rPr>
        <w:t>flooded the streets</w:t>
      </w:r>
      <w:r w:rsidRPr="00696ADB">
        <w:t xml:space="preserve"> of cities all throughout the country Sunday </w:t>
      </w:r>
      <w:r w:rsidRPr="00696ADB">
        <w:rPr>
          <w:rStyle w:val="TitleChar"/>
        </w:rPr>
        <w:t>demanding</w:t>
      </w:r>
      <w:r w:rsidRPr="00696ADB">
        <w:t xml:space="preserve"> that their Islamist president, Mohamed </w:t>
      </w:r>
      <w:proofErr w:type="spellStart"/>
      <w:r w:rsidRPr="00696ADB">
        <w:rPr>
          <w:rStyle w:val="TitleChar"/>
        </w:rPr>
        <w:t>Morsi</w:t>
      </w:r>
      <w:proofErr w:type="spellEnd"/>
      <w:r w:rsidRPr="00696ADB">
        <w:rPr>
          <w:rStyle w:val="TitleChar"/>
        </w:rPr>
        <w:t>, resign.</w:t>
      </w:r>
      <w:r w:rsidRPr="00696ADB">
        <w:t xml:space="preserve"> After winning the presidency last year, </w:t>
      </w:r>
      <w:proofErr w:type="spellStart"/>
      <w:r w:rsidRPr="00696ADB">
        <w:t>Morsi</w:t>
      </w:r>
      <w:proofErr w:type="spellEnd"/>
      <w:r w:rsidRPr="00696ADB">
        <w:t xml:space="preserve"> consolidated power while allowing the Egyptian economy to crater. Turkish Prime Minister </w:t>
      </w:r>
      <w:proofErr w:type="spellStart"/>
      <w:r w:rsidRPr="00696ADB">
        <w:t>Tayyip</w:t>
      </w:r>
      <w:proofErr w:type="spellEnd"/>
      <w:r w:rsidRPr="00696ADB">
        <w:t xml:space="preserve"> </w:t>
      </w:r>
      <w:proofErr w:type="spellStart"/>
      <w:r w:rsidRPr="00696ADB">
        <w:t>Erdogan</w:t>
      </w:r>
      <w:proofErr w:type="spellEnd"/>
      <w:r w:rsidRPr="00696ADB">
        <w:t xml:space="preserve"> — President Obama’s best friend in the Middle East — is also facing mass protests for his increasing </w:t>
      </w:r>
      <w:proofErr w:type="spellStart"/>
      <w:r w:rsidRPr="00696ADB">
        <w:t>Islamization</w:t>
      </w:r>
      <w:proofErr w:type="spellEnd"/>
      <w:r w:rsidRPr="00696ADB">
        <w:t xml:space="preserve"> of the country, which threatens to permanently alter the secular nature of the state. In </w:t>
      </w:r>
      <w:r w:rsidRPr="00696ADB">
        <w:rPr>
          <w:rStyle w:val="TitleChar"/>
        </w:rPr>
        <w:t>Syria</w:t>
      </w:r>
      <w:r w:rsidRPr="00696ADB">
        <w:t xml:space="preserve">, a peaceful uprising against the dictatorial Assad regime </w:t>
      </w:r>
      <w:r w:rsidRPr="00696ADB">
        <w:rPr>
          <w:rStyle w:val="TitleChar"/>
        </w:rPr>
        <w:t>has turned into a brutal civil war with terrorist groups fighting on both sides.</w:t>
      </w:r>
      <w:r w:rsidRPr="00696ADB">
        <w:t xml:space="preserve"> It is estimated that 100,000 people have died so far in the over two-year long conflict. An estimated 1.5 million Syrians have fled the country as refugees. </w:t>
      </w:r>
      <w:r w:rsidRPr="00696ADB">
        <w:rPr>
          <w:rStyle w:val="TitleChar"/>
        </w:rPr>
        <w:t>In Jordan,</w:t>
      </w:r>
      <w:r w:rsidRPr="00696ADB">
        <w:t xml:space="preserve"> there is some fear that </w:t>
      </w:r>
      <w:r w:rsidRPr="00696ADB">
        <w:rPr>
          <w:rStyle w:val="TitleChar"/>
        </w:rPr>
        <w:t>the regime</w:t>
      </w:r>
      <w:r w:rsidRPr="00696ADB">
        <w:t xml:space="preserve"> of King Abdullah — a sensible and moderate American ally in a region where sense and moderation are in rare supply — </w:t>
      </w:r>
      <w:r w:rsidRPr="00696ADB">
        <w:rPr>
          <w:rStyle w:val="TitleChar"/>
        </w:rPr>
        <w:t>could be threatened by the turmoil engulfing the region.</w:t>
      </w:r>
      <w:r w:rsidRPr="00696ADB">
        <w:t xml:space="preserve"> Among other things, Jordan faces the burden of hosting hundreds of thousands of Syrian refugees. Lebanon has never really been a bastion of stability, but the tensions in Syria threaten to destabilize it further as the war spills over into the country. And lest it be forgotten, one of the country’s largest political parties and perhaps its most powerful armed force also happens to be a terrorist organization that has pledged fealty to Iran and its Islamic Revolution (i.e. Hezbollah). But wait, there’s more! </w:t>
      </w:r>
      <w:r w:rsidRPr="00696ADB">
        <w:rPr>
          <w:rStyle w:val="TitleChar"/>
        </w:rPr>
        <w:t>Yemen is a mess and is a base for Al-Qaida</w:t>
      </w:r>
      <w:r w:rsidRPr="00696ADB">
        <w:t xml:space="preserve"> in the Arabian Peninsula. </w:t>
      </w:r>
      <w:r w:rsidRPr="00696ADB">
        <w:rPr>
          <w:rStyle w:val="StyleStyleBold12pt"/>
        </w:rPr>
        <w:t>Violence in Iraq</w:t>
      </w:r>
      <w:r w:rsidRPr="00696ADB">
        <w:t xml:space="preserve"> is surging </w:t>
      </w:r>
      <w:r w:rsidRPr="00696ADB">
        <w:rPr>
          <w:rStyle w:val="TitleChar"/>
        </w:rPr>
        <w:t>and</w:t>
      </w:r>
      <w:r w:rsidRPr="00696ADB">
        <w:t xml:space="preserve"> there are fears that the country could relapse into sectarian war. Despite sanctions, </w:t>
      </w:r>
      <w:r w:rsidRPr="00696ADB">
        <w:rPr>
          <w:rStyle w:val="TitleChar"/>
        </w:rPr>
        <w:t>Iran continues its quest for nuclear weapons</w:t>
      </w:r>
      <w:r w:rsidRPr="00696ADB">
        <w:t xml:space="preserve">, a prospect that not only gravely threatens Israel and America’s Arab allies, but the U.S. itself. So, with all the problems facing just the Middle East, why is Kerry so focused on </w:t>
      </w:r>
      <w:r w:rsidRPr="00696ADB">
        <w:rPr>
          <w:rStyle w:val="TitleChar"/>
        </w:rPr>
        <w:t>Israeli-Palestinian peace</w:t>
      </w:r>
      <w:r w:rsidRPr="00696ADB">
        <w:t xml:space="preserve">? The reason, of course, </w:t>
      </w:r>
      <w:r w:rsidRPr="00696ADB">
        <w:rPr>
          <w:rStyle w:val="TitleChar"/>
        </w:rPr>
        <w:t>is</w:t>
      </w:r>
      <w:r w:rsidRPr="00696ADB">
        <w:t xml:space="preserve"> Kerry has apparently bought into the notions sold by many elite foreign policy hands that </w:t>
      </w:r>
      <w:r w:rsidRPr="00696ADB">
        <w:rPr>
          <w:rStyle w:val="TitleChar"/>
        </w:rPr>
        <w:t>the key to stability in the Middle East</w:t>
      </w:r>
      <w:r w:rsidRPr="00696ADB">
        <w:t xml:space="preserve"> is through Arab-Israeli peace </w:t>
      </w:r>
      <w:r w:rsidRPr="00696ADB">
        <w:rPr>
          <w:rStyle w:val="TitleChar"/>
        </w:rPr>
        <w:t>and</w:t>
      </w:r>
      <w:r w:rsidRPr="00696ADB">
        <w:t xml:space="preserve"> that </w:t>
      </w:r>
      <w:r w:rsidRPr="00696ADB">
        <w:rPr>
          <w:rStyle w:val="TitleChar"/>
        </w:rPr>
        <w:t>the opportunity for a two state solution is</w:t>
      </w:r>
      <w:r w:rsidRPr="00696ADB">
        <w:t xml:space="preserve"> rapidly </w:t>
      </w:r>
      <w:r w:rsidRPr="00696ADB">
        <w:rPr>
          <w:rStyle w:val="TitleChar"/>
        </w:rPr>
        <w:t>fading.</w:t>
      </w:r>
      <w:r w:rsidRPr="00696ADB">
        <w:t xml:space="preserve"> Most of the problems in the region (and sometimes outside the region), they argue, can be tied to the festering conflict, and if a two state solution is not achieved now, the situation on the ground may prevent it from ever being achieved. </w:t>
      </w:r>
    </w:p>
    <w:p w:rsidR="00696ADB" w:rsidRPr="00696ADB" w:rsidRDefault="00696ADB" w:rsidP="00696ADB"/>
    <w:p w:rsidR="00696ADB" w:rsidRPr="00696ADB" w:rsidRDefault="00696ADB" w:rsidP="00696ADB">
      <w:pPr>
        <w:pStyle w:val="Heading3"/>
      </w:pPr>
      <w:r w:rsidRPr="00696ADB">
        <w:lastRenderedPageBreak/>
        <w:t>AT: Syria</w:t>
      </w:r>
    </w:p>
    <w:p w:rsidR="00696ADB" w:rsidRPr="00696ADB" w:rsidRDefault="00696ADB" w:rsidP="00696ADB">
      <w:pPr>
        <w:pStyle w:val="Heading4"/>
      </w:pPr>
      <w:r w:rsidRPr="00696ADB">
        <w:t>Negotiation talks between Syria and Kerry are unlikely – other priorities</w:t>
      </w:r>
    </w:p>
    <w:p w:rsidR="00696ADB" w:rsidRPr="00696ADB" w:rsidRDefault="00696ADB" w:rsidP="00696ADB">
      <w:pPr>
        <w:rPr>
          <w:rStyle w:val="StyleStyleBold12pt"/>
        </w:rPr>
      </w:pPr>
      <w:proofErr w:type="spellStart"/>
      <w:r w:rsidRPr="00696ADB">
        <w:rPr>
          <w:rStyle w:val="StyleStyleBold12pt"/>
        </w:rPr>
        <w:t>DeYoung</w:t>
      </w:r>
      <w:proofErr w:type="spellEnd"/>
      <w:proofErr w:type="gramStart"/>
      <w:r w:rsidRPr="00696ADB">
        <w:rPr>
          <w:rStyle w:val="StyleStyleBold12pt"/>
        </w:rPr>
        <w:t>,  Pulitzer</w:t>
      </w:r>
      <w:proofErr w:type="gramEnd"/>
      <w:r w:rsidRPr="00696ADB">
        <w:rPr>
          <w:rStyle w:val="StyleStyleBold12pt"/>
        </w:rPr>
        <w:t xml:space="preserve"> Prize-winning American journalist, and is the associate editor for The Washington Post, July 3, 2013</w:t>
      </w:r>
    </w:p>
    <w:p w:rsidR="00696ADB" w:rsidRPr="00696ADB" w:rsidRDefault="00696ADB" w:rsidP="00696ADB">
      <w:r w:rsidRPr="00696ADB">
        <w:t xml:space="preserve">(Karen, Boston Globe, “Kerry says Syria peace talks not likely until September,” </w:t>
      </w:r>
      <w:hyperlink r:id="rId34" w:history="1">
        <w:r w:rsidRPr="00696ADB">
          <w:rPr>
            <w:rStyle w:val="Hyperlink"/>
          </w:rPr>
          <w:t>http://www.bostonglobe.com/news/world/2013/07/02/kerry-says-syria-peace-talks-unlikely-until-least-september/cwufdtmfO84V5fIqGZCHuJ/story.html</w:t>
        </w:r>
      </w:hyperlink>
      <w:r w:rsidRPr="00696ADB">
        <w:t>, accessed July 13 2013, LK)</w:t>
      </w:r>
    </w:p>
    <w:p w:rsidR="00696ADB" w:rsidRPr="00696ADB" w:rsidRDefault="00696ADB" w:rsidP="00696ADB">
      <w:pPr>
        <w:rPr>
          <w:rStyle w:val="TitleChar"/>
        </w:rPr>
      </w:pPr>
      <w:r w:rsidRPr="00696ADB">
        <w:t xml:space="preserve">A proposed peace conference on Syria will probably not happen until at least September, Secretary of State John Kerry said Tuesday after meeting here with Russian Foreign Minister Sergei </w:t>
      </w:r>
      <w:proofErr w:type="spellStart"/>
      <w:r w:rsidRPr="00696ADB">
        <w:t>Lavrov</w:t>
      </w:r>
      <w:proofErr w:type="spellEnd"/>
      <w:r w:rsidRPr="00696ADB">
        <w:t xml:space="preserve">. Kerry spoke privately with </w:t>
      </w:r>
      <w:proofErr w:type="spellStart"/>
      <w:r w:rsidRPr="00696ADB">
        <w:t>Lavrov</w:t>
      </w:r>
      <w:proofErr w:type="spellEnd"/>
      <w:r w:rsidRPr="00696ADB">
        <w:t xml:space="preserve"> for nearly two hours outside an Asian security meeting that both diplomats are attending. </w:t>
      </w:r>
      <w:r w:rsidRPr="00696ADB">
        <w:rPr>
          <w:rStyle w:val="TitleChar"/>
        </w:rPr>
        <w:t>He said in a statement that he concluded from the conversation that both the United States and Russia are ‘‘serious, more than serious, [and] committed’’ to ending the bloody civil conflict in Syria and working toward a negotiated peace. ‘‘We both agreed that our countries have an ability to make a difference if we can pull together in that effort</w:t>
      </w:r>
      <w:r w:rsidRPr="00696ADB">
        <w:t xml:space="preserve">,’’ Kerry said. </w:t>
      </w:r>
      <w:proofErr w:type="spellStart"/>
      <w:r w:rsidRPr="00696ADB">
        <w:t>Lavrov</w:t>
      </w:r>
      <w:proofErr w:type="spellEnd"/>
      <w:r w:rsidRPr="00696ADB">
        <w:t xml:space="preserve"> put a somewhat different spin on the meeting, telling the Russian media that Kerry had recognized that ‘‘consolidation’’ of the disparate Syrian opposition is the most important goal to achieve before peace talks can take place. </w:t>
      </w:r>
      <w:r w:rsidRPr="00696ADB">
        <w:rPr>
          <w:rStyle w:val="TitleChar"/>
        </w:rPr>
        <w:t>Under an agreement reached a year ago in Geneva and endorsed by international governments including Russia and the United States, Syria’s opposition has proposed a meeting of negotiating teams whose members were chosen ‘‘by mutual consent’’ to establish a transitional government. The United States, which has said no end to the Syrian war is possible unless President Bashar al-Assad cedes power, has since made clear the “mutual consent” clause ensured that Assad would not be involved</w:t>
      </w:r>
      <w:r w:rsidRPr="00696ADB">
        <w:t xml:space="preserve">. Russia, Assad’s main diplomatic and military backer, has said that barring the Syrian leader from negotiations is an unacceptable precondition. In a meeting in Moscow in May, Kerry and </w:t>
      </w:r>
      <w:proofErr w:type="spellStart"/>
      <w:r w:rsidRPr="00696ADB">
        <w:t>Lavrov</w:t>
      </w:r>
      <w:proofErr w:type="spellEnd"/>
      <w:r w:rsidRPr="00696ADB">
        <w:t xml:space="preserve"> brushed over that disagreement and proposed that a second Geneva meeting take place within weeks between opposition and government representatives. </w:t>
      </w:r>
      <w:r w:rsidRPr="00696ADB">
        <w:rPr>
          <w:rStyle w:val="TitleChar"/>
        </w:rPr>
        <w:t xml:space="preserve">The proposed meeting has been repeatedly postponed, not only over Assad’s attendance, but also because the opposition — driven by disagreements over its own leaders and attendance. </w:t>
      </w:r>
      <w:proofErr w:type="gramStart"/>
      <w:r w:rsidRPr="00696ADB">
        <w:rPr>
          <w:rStyle w:val="TitleChar"/>
        </w:rPr>
        <w:t>has</w:t>
      </w:r>
      <w:proofErr w:type="gramEnd"/>
      <w:r w:rsidRPr="00696ADB">
        <w:rPr>
          <w:rStyle w:val="TitleChar"/>
        </w:rPr>
        <w:t xml:space="preserve"> never chosen a negotiating team or agreed to be present</w:t>
      </w:r>
    </w:p>
    <w:p w:rsidR="00696ADB" w:rsidRPr="00696ADB" w:rsidRDefault="00696ADB" w:rsidP="00696ADB"/>
    <w:p w:rsidR="00696ADB" w:rsidRPr="00696ADB" w:rsidRDefault="00696ADB" w:rsidP="00696ADB"/>
    <w:p w:rsidR="00696ADB" w:rsidRPr="00696ADB" w:rsidRDefault="00696ADB" w:rsidP="00696ADB">
      <w:pPr>
        <w:pStyle w:val="Heading2"/>
      </w:pPr>
      <w:r w:rsidRPr="00696ADB">
        <w:lastRenderedPageBreak/>
        <w:t>***Palestine-</w:t>
      </w:r>
      <w:proofErr w:type="spellStart"/>
      <w:r w:rsidRPr="00696ADB">
        <w:t>Isreal</w:t>
      </w:r>
      <w:proofErr w:type="spellEnd"/>
      <w:r w:rsidRPr="00696ADB">
        <w:t xml:space="preserve"> Internals***</w:t>
      </w:r>
    </w:p>
    <w:p w:rsidR="00696ADB" w:rsidRPr="00696ADB" w:rsidRDefault="00696ADB" w:rsidP="00696ADB">
      <w:pPr>
        <w:pStyle w:val="Heading3"/>
      </w:pPr>
      <w:r w:rsidRPr="00696ADB">
        <w:lastRenderedPageBreak/>
        <w:t xml:space="preserve">Internals – Diplomatic Capital </w:t>
      </w:r>
    </w:p>
    <w:p w:rsidR="00696ADB" w:rsidRPr="00696ADB" w:rsidRDefault="00696ADB" w:rsidP="00696ADB">
      <w:pPr>
        <w:pStyle w:val="Heading4"/>
      </w:pPr>
      <w:r w:rsidRPr="00696ADB">
        <w:t>Diplomatic capital enables continued Israel-Palestine negotiations</w:t>
      </w:r>
    </w:p>
    <w:p w:rsidR="00696ADB" w:rsidRPr="00696ADB" w:rsidRDefault="00696ADB" w:rsidP="00696ADB">
      <w:pPr>
        <w:rPr>
          <w:rStyle w:val="StyleStyleBold12pt"/>
        </w:rPr>
      </w:pPr>
      <w:proofErr w:type="spellStart"/>
      <w:r w:rsidRPr="00696ADB">
        <w:rPr>
          <w:rStyle w:val="StyleStyleBold12pt"/>
        </w:rPr>
        <w:t>Freilich</w:t>
      </w:r>
      <w:proofErr w:type="spellEnd"/>
      <w:r w:rsidRPr="00696ADB">
        <w:rPr>
          <w:rStyle w:val="StyleStyleBold12pt"/>
        </w:rPr>
        <w:t>, senior fellow at Harvard's Kennedy School, deputy national security advisor in Israel, 2013</w:t>
      </w:r>
    </w:p>
    <w:p w:rsidR="00696ADB" w:rsidRPr="00696ADB" w:rsidRDefault="00696ADB" w:rsidP="00696ADB">
      <w:r w:rsidRPr="00696ADB">
        <w:t xml:space="preserve">(Chuck, 3-13-13, The American Interest, “Proceed </w:t>
      </w:r>
      <w:proofErr w:type="gramStart"/>
      <w:r w:rsidRPr="00696ADB">
        <w:t>With</w:t>
      </w:r>
      <w:proofErr w:type="gramEnd"/>
      <w:r w:rsidRPr="00696ADB">
        <w:t xml:space="preserve"> Caution: President Obama Needs to Step Lightly on Mideast Peace,” </w:t>
      </w:r>
      <w:hyperlink r:id="rId35" w:history="1">
        <w:r w:rsidRPr="00696ADB">
          <w:rPr>
            <w:rStyle w:val="Hyperlink"/>
          </w:rPr>
          <w:t>http://the-american-interest.com/article.cfm?piece=1395</w:t>
        </w:r>
      </w:hyperlink>
      <w:r w:rsidRPr="00696ADB">
        <w:t>, accessed 7-13-13, EB)</w:t>
      </w:r>
    </w:p>
    <w:p w:rsidR="00696ADB" w:rsidRPr="00696ADB" w:rsidRDefault="00696ADB" w:rsidP="00696ADB">
      <w:r w:rsidRPr="00696ADB">
        <w:t xml:space="preserve">This is not a pretty picture, but the Mideast has always been a tough neighborhood. The current no-peace, three-state reality is likely to be with us for a long time. In consequence, </w:t>
      </w:r>
      <w:r w:rsidRPr="00696ADB">
        <w:rPr>
          <w:rStyle w:val="TitleChar"/>
        </w:rPr>
        <w:t xml:space="preserve">we </w:t>
      </w:r>
      <w:r w:rsidRPr="00696ADB">
        <w:t xml:space="preserve">may </w:t>
      </w:r>
      <w:r w:rsidRPr="00696ADB">
        <w:rPr>
          <w:rStyle w:val="TitleChar"/>
        </w:rPr>
        <w:t>have to begin rethinking fundamental assumptions regarding the peace process and the nature of</w:t>
      </w:r>
      <w:r w:rsidRPr="00696ADB">
        <w:t xml:space="preserve"> a final agreement. Circumstances do not call for passivity, for doing nothing. They do call for sober consideration of </w:t>
      </w:r>
      <w:r w:rsidRPr="00696ADB">
        <w:rPr>
          <w:rStyle w:val="TitleChar"/>
        </w:rPr>
        <w:t>diplomatic reality</w:t>
      </w:r>
      <w:r w:rsidRPr="00696ADB">
        <w:t xml:space="preserve">; the peace process cannot afford another failure. </w:t>
      </w:r>
      <w:r w:rsidRPr="00696ADB">
        <w:rPr>
          <w:rStyle w:val="TitleChar"/>
        </w:rPr>
        <w:t>Israelis and Palestinians</w:t>
      </w:r>
      <w:r w:rsidRPr="00696ADB">
        <w:t xml:space="preserve"> have come to virtually </w:t>
      </w:r>
      <w:r w:rsidRPr="00696ADB">
        <w:rPr>
          <w:rStyle w:val="TitleChar"/>
        </w:rPr>
        <w:t>despair of</w:t>
      </w:r>
      <w:r w:rsidRPr="00696ADB">
        <w:t xml:space="preserve"> the prospects of ever </w:t>
      </w:r>
      <w:r w:rsidRPr="00696ADB">
        <w:rPr>
          <w:rStyle w:val="TitleChar"/>
        </w:rPr>
        <w:t>reaching agreement. Another failure will</w:t>
      </w:r>
      <w:r w:rsidRPr="00696ADB">
        <w:t xml:space="preserve"> merely dash whatever residual hopes and good will exist, </w:t>
      </w:r>
      <w:r w:rsidRPr="00696ADB">
        <w:rPr>
          <w:rStyle w:val="TitleChar"/>
        </w:rPr>
        <w:t>reinforce their deepest fears</w:t>
      </w:r>
      <w:r w:rsidRPr="00696ADB">
        <w:t xml:space="preserve">, </w:t>
      </w:r>
      <w:r w:rsidRPr="00696ADB">
        <w:rPr>
          <w:rStyle w:val="TitleChar"/>
        </w:rPr>
        <w:t>and make</w:t>
      </w:r>
      <w:r w:rsidRPr="00696ADB">
        <w:t xml:space="preserve"> the prospects of </w:t>
      </w:r>
      <w:r w:rsidRPr="00696ADB">
        <w:rPr>
          <w:rStyle w:val="TitleChar"/>
        </w:rPr>
        <w:t>a future breakthrough</w:t>
      </w:r>
      <w:r w:rsidRPr="00696ADB">
        <w:t xml:space="preserve">, if and when more propitious circumstances arise, that </w:t>
      </w:r>
      <w:r w:rsidRPr="00696ADB">
        <w:rPr>
          <w:rStyle w:val="TitleChar"/>
        </w:rPr>
        <w:t>much harder</w:t>
      </w:r>
      <w:r w:rsidRPr="00696ADB">
        <w:t xml:space="preserve"> to achieve. Moreover, </w:t>
      </w:r>
      <w:r w:rsidRPr="00696ADB">
        <w:rPr>
          <w:rStyle w:val="TitleChar"/>
        </w:rPr>
        <w:t>American diplomatic capital is a finite resource and should not be risked</w:t>
      </w:r>
      <w:r w:rsidRPr="00696ADB">
        <w:t xml:space="preserve"> unless the prospects of success are significant. The Obama Administration made a number of egregious errors in its initial handling of the peace process that it can now redress. The first was its naïve acceptance of the Palestinian narrative that the Israeli settlements and occupation are the heart of the conflict. They are certainly major issues to be resolved, but the true problem remains the nearly century-long Palestinian refusal to accept that a final settlement can only be based on a Palestinian state living alongside a Jewish Israel, not instead of it; that is, to finally come to terms with the concept of two states for two peoples. </w:t>
      </w:r>
      <w:r w:rsidRPr="00696ADB">
        <w:rPr>
          <w:rStyle w:val="TitleChar"/>
        </w:rPr>
        <w:t>Understanding</w:t>
      </w:r>
      <w:r w:rsidRPr="00696ADB">
        <w:t xml:space="preserve"> of </w:t>
      </w:r>
      <w:r w:rsidRPr="00696ADB">
        <w:rPr>
          <w:rStyle w:val="TitleChar"/>
        </w:rPr>
        <w:t>this reality requires that U.S. diplomacy make a concerted effort</w:t>
      </w:r>
      <w:r w:rsidRPr="00696ADB">
        <w:t xml:space="preserve"> to convince the Palestinians to finally recognize Israel for what it </w:t>
      </w:r>
      <w:proofErr w:type="gramStart"/>
      <w:r w:rsidRPr="00696ADB">
        <w:t>is,</w:t>
      </w:r>
      <w:proofErr w:type="gramEnd"/>
      <w:r w:rsidRPr="00696ADB">
        <w:t xml:space="preserve"> the nation-state of the Jewish people. The demand that they do so is not an Israeli negotiating ploy, but would mark a fundamental transformation of the conflict. Israel will only withdraw from territory and dismantle settlements when the Palestinians are ready for true reconciliation.</w:t>
      </w:r>
    </w:p>
    <w:p w:rsidR="00696ADB" w:rsidRPr="00696ADB" w:rsidRDefault="00696ADB" w:rsidP="00696ADB">
      <w:pPr>
        <w:pStyle w:val="Heading4"/>
      </w:pPr>
      <w:r w:rsidRPr="00696ADB">
        <w:t>Kerry must commit diplomatic capital to Israel to broker peace deal</w:t>
      </w:r>
    </w:p>
    <w:p w:rsidR="00696ADB" w:rsidRPr="00696ADB" w:rsidRDefault="00696ADB" w:rsidP="00696ADB">
      <w:pPr>
        <w:rPr>
          <w:rStyle w:val="StyleStyleBold12pt"/>
        </w:rPr>
      </w:pPr>
      <w:r w:rsidRPr="00696ADB">
        <w:rPr>
          <w:rStyle w:val="StyleStyleBold12pt"/>
        </w:rPr>
        <w:t>Washington Post, 2013</w:t>
      </w:r>
    </w:p>
    <w:p w:rsidR="00696ADB" w:rsidRPr="00696ADB" w:rsidRDefault="00696ADB" w:rsidP="00696ADB">
      <w:r w:rsidRPr="00696ADB">
        <w:t xml:space="preserve">(Editorial Board, 4-12-13, Washington Post, “John Kerry’s efforts in Middle East could lay groundwork for success”) </w:t>
      </w:r>
      <w:hyperlink r:id="rId36" w:history="1">
        <w:r w:rsidRPr="00696ADB">
          <w:rPr>
            <w:rStyle w:val="Hyperlink"/>
          </w:rPr>
          <w:t>http://articles.washingtonpost.com/2013-04-12/opinions/38492300_1_netanyahu-mr-settlement-freeze</w:t>
        </w:r>
      </w:hyperlink>
      <w:r w:rsidRPr="00696ADB">
        <w:t>, accessed 7-13-13, EB)</w:t>
      </w:r>
    </w:p>
    <w:p w:rsidR="00696ADB" w:rsidRPr="00696ADB" w:rsidRDefault="00696ADB" w:rsidP="00696ADB">
      <w:r w:rsidRPr="00696ADB">
        <w:t xml:space="preserve">Yet Mr. </w:t>
      </w:r>
      <w:r w:rsidRPr="00696ADB">
        <w:rPr>
          <w:rStyle w:val="TitleChar"/>
        </w:rPr>
        <w:t xml:space="preserve">Kerry dedicated himself this week to spending the next couple of months focusing intensively </w:t>
      </w:r>
      <w:proofErr w:type="gramStart"/>
      <w:r w:rsidRPr="00696ADB">
        <w:rPr>
          <w:rStyle w:val="TitleChar"/>
        </w:rPr>
        <w:t>on</w:t>
      </w:r>
      <w:r w:rsidRPr="00696ADB">
        <w:t xml:space="preserve"> .</w:t>
      </w:r>
      <w:proofErr w:type="gramEnd"/>
      <w:r w:rsidRPr="00696ADB">
        <w:t xml:space="preserve"> . . </w:t>
      </w:r>
      <w:r w:rsidRPr="00696ADB">
        <w:rPr>
          <w:rStyle w:val="TitleChar"/>
        </w:rPr>
        <w:t>the Israeli-Palestinian “peace process,”</w:t>
      </w:r>
      <w:r w:rsidRPr="00696ADB">
        <w:t xml:space="preserve"> which not only has proved resistant to the diplomacy of President Obama and numberless previous secretaries of state, but also is not, for now, the source of any of the fires raging across the region. What gives? Mr. </w:t>
      </w:r>
      <w:r w:rsidRPr="00696ADB">
        <w:rPr>
          <w:rStyle w:val="TitleChar"/>
        </w:rPr>
        <w:t>Kerry seems to have a number of reasons for investing scarce time and diplomatic capital in this</w:t>
      </w:r>
      <w:r w:rsidRPr="00696ADB">
        <w:t xml:space="preserve"> perpetually failing </w:t>
      </w:r>
      <w:r w:rsidRPr="00696ADB">
        <w:rPr>
          <w:rStyle w:val="TitleChar"/>
        </w:rPr>
        <w:t>venture.</w:t>
      </w:r>
      <w:r w:rsidRPr="00696ADB">
        <w:t xml:space="preserve"> Some are unpersuasive: He says “</w:t>
      </w:r>
      <w:r w:rsidRPr="00696ADB">
        <w:rPr>
          <w:rStyle w:val="TitleChar"/>
        </w:rPr>
        <w:t>time is running out</w:t>
      </w:r>
      <w:r w:rsidRPr="00696ADB">
        <w:t>” for a two-state solution, but diplomats and regional experts have been delivering that warning for at least 25 years. One is personal: A veteran of the Senate Foreign Relations Committee, Mr. Kerry has developed a passion for the issue and seems to believe he can avoid the mistakes made by Mr. Obama, whose attempt to force a settlement freeze on Israel led to a rancorous three-way impasse between him, Israeli Prime Minister Benjamin Netanyahu and Palestinian Authority President Mahmoud Abbas.</w:t>
      </w:r>
    </w:p>
    <w:p w:rsidR="00696ADB" w:rsidRPr="00696ADB" w:rsidRDefault="00696ADB" w:rsidP="00696ADB"/>
    <w:p w:rsidR="00696ADB" w:rsidRPr="00696ADB" w:rsidRDefault="00696ADB" w:rsidP="00696ADB">
      <w:pPr>
        <w:pStyle w:val="Heading4"/>
      </w:pPr>
      <w:r w:rsidRPr="00696ADB">
        <w:t>Diplomatic capital is finite and is drained by new issues</w:t>
      </w:r>
    </w:p>
    <w:p w:rsidR="00696ADB" w:rsidRPr="00696ADB" w:rsidRDefault="00696ADB" w:rsidP="00696ADB">
      <w:pPr>
        <w:rPr>
          <w:rStyle w:val="StyleStyleBold12pt"/>
        </w:rPr>
      </w:pPr>
      <w:r w:rsidRPr="00696ADB">
        <w:rPr>
          <w:rStyle w:val="StyleStyleBold12pt"/>
        </w:rPr>
        <w:t xml:space="preserve">Anderson and </w:t>
      </w:r>
      <w:proofErr w:type="spellStart"/>
      <w:r w:rsidRPr="00696ADB">
        <w:rPr>
          <w:rStyle w:val="StyleStyleBold12pt"/>
        </w:rPr>
        <w:t>Grewell</w:t>
      </w:r>
      <w:proofErr w:type="spellEnd"/>
      <w:r w:rsidRPr="00696ADB">
        <w:rPr>
          <w:rStyle w:val="StyleStyleBold12pt"/>
        </w:rPr>
        <w:t>, Senior Fellow at the Hoover Institution, 2000</w:t>
      </w:r>
    </w:p>
    <w:p w:rsidR="00696ADB" w:rsidRPr="00696ADB" w:rsidRDefault="00696ADB" w:rsidP="00696ADB">
      <w:r w:rsidRPr="00696ADB">
        <w:t xml:space="preserve">(Terry L. and J. Bishop, Property and Environment Research Center, “The Greening of Foreign Policy,” </w:t>
      </w:r>
      <w:hyperlink r:id="rId37" w:history="1">
        <w:r w:rsidRPr="00696ADB">
          <w:rPr>
            <w:rStyle w:val="Hyperlink"/>
          </w:rPr>
          <w:t>http://perc.org/sites/default/files/ps20.pdf</w:t>
        </w:r>
      </w:hyperlink>
      <w:r w:rsidRPr="00696ADB">
        <w:t>, accessed 7-13-13, EB)</w:t>
      </w:r>
    </w:p>
    <w:p w:rsidR="00696ADB" w:rsidRPr="00696ADB" w:rsidRDefault="00696ADB" w:rsidP="00696ADB">
      <w:r w:rsidRPr="00696ADB">
        <w:t xml:space="preserve">Greater international environmental regulation can increase international tension. </w:t>
      </w:r>
      <w:r w:rsidRPr="00696ADB">
        <w:rPr>
          <w:rStyle w:val="TitleChar"/>
        </w:rPr>
        <w:t>Foreign policy is a bag of goods that includes issues from free trade to arms trading to human rights. Each new issue in the bag weighs it down, lessening the focus on other issues and</w:t>
      </w:r>
      <w:r w:rsidRPr="00696ADB">
        <w:t xml:space="preserve"> even </w:t>
      </w:r>
      <w:r w:rsidRPr="00696ADB">
        <w:rPr>
          <w:rStyle w:val="TitleChar"/>
        </w:rPr>
        <w:t>creating conflicts</w:t>
      </w:r>
      <w:r w:rsidRPr="00696ADB">
        <w:t xml:space="preserve"> between issues. </w:t>
      </w:r>
      <w:r w:rsidRPr="00696ADB">
        <w:rPr>
          <w:rStyle w:val="TitleChar"/>
        </w:rPr>
        <w:t>Increased environmental regulations could</w:t>
      </w:r>
      <w:r w:rsidRPr="00696ADB">
        <w:t xml:space="preserve"> cause countries to </w:t>
      </w:r>
      <w:r w:rsidRPr="00696ADB">
        <w:rPr>
          <w:rStyle w:val="TitleChar"/>
        </w:rPr>
        <w:t>lessen</w:t>
      </w:r>
      <w:r w:rsidRPr="00696ADB">
        <w:t xml:space="preserve"> their </w:t>
      </w:r>
      <w:r w:rsidRPr="00696ADB">
        <w:rPr>
          <w:rStyle w:val="TitleChar"/>
        </w:rPr>
        <w:t>focus on international threats of violence such as</w:t>
      </w:r>
      <w:r w:rsidRPr="00696ADB">
        <w:t xml:space="preserve"> the sale of </w:t>
      </w:r>
      <w:r w:rsidRPr="00696ADB">
        <w:rPr>
          <w:rStyle w:val="TitleChar"/>
        </w:rPr>
        <w:t>ballistic missiles or border conflicts</w:t>
      </w:r>
      <w:r w:rsidRPr="00696ADB">
        <w:t xml:space="preserve"> between nations. </w:t>
      </w:r>
      <w:r w:rsidRPr="00696ADB">
        <w:rPr>
          <w:rStyle w:val="TitleChar"/>
        </w:rPr>
        <w:t>As countries</w:t>
      </w:r>
      <w:r w:rsidRPr="00696ADB">
        <w:t xml:space="preserve"> must </w:t>
      </w:r>
      <w:r w:rsidRPr="00696ADB">
        <w:rPr>
          <w:rStyle w:val="TitleChar"/>
        </w:rPr>
        <w:t>watch</w:t>
      </w:r>
      <w:r w:rsidRPr="00696ADB">
        <w:t xml:space="preserve"> over more and </w:t>
      </w:r>
      <w:r w:rsidRPr="00696ADB">
        <w:rPr>
          <w:rStyle w:val="TitleChar"/>
        </w:rPr>
        <w:t>more issues arising in the international policy arena, they will stretch the resources necessary to deal with</w:t>
      </w:r>
      <w:r w:rsidRPr="00696ADB">
        <w:t xml:space="preserve"> traditional </w:t>
      </w:r>
      <w:r w:rsidRPr="00696ADB">
        <w:rPr>
          <w:rStyle w:val="TitleChar"/>
        </w:rPr>
        <w:t>international issues.</w:t>
      </w:r>
      <w:r w:rsidRPr="00696ADB">
        <w:t xml:space="preserve"> As Schaefer (2000, 46) writes, “Because </w:t>
      </w:r>
      <w:r w:rsidRPr="00696ADB">
        <w:rPr>
          <w:rStyle w:val="TitleChar"/>
        </w:rPr>
        <w:t>diplomatic currency is finite . . . it is critically important that the United States focus its diplomatic efforts on issues of paramount importance</w:t>
      </w:r>
      <w:r w:rsidRPr="00696ADB">
        <w:t xml:space="preserve"> to the nation. Traditionally, these priorities have been opposing hostile domination of key geographic regions, supporting our allies, securing vital resources, and ensuring access to foreign economies.”</w:t>
      </w:r>
    </w:p>
    <w:p w:rsidR="00696ADB" w:rsidRPr="00696ADB" w:rsidRDefault="00696ADB" w:rsidP="00696ADB">
      <w:pPr>
        <w:pStyle w:val="Heading3"/>
      </w:pPr>
      <w:r w:rsidRPr="00696ADB">
        <w:lastRenderedPageBreak/>
        <w:t xml:space="preserve">Internals – Kerry Key </w:t>
      </w:r>
    </w:p>
    <w:p w:rsidR="00696ADB" w:rsidRPr="00696ADB" w:rsidRDefault="00696ADB" w:rsidP="00696ADB">
      <w:pPr>
        <w:pStyle w:val="Heading4"/>
      </w:pPr>
      <w:r w:rsidRPr="00696ADB">
        <w:t>Only Kerry can solve Israel relations</w:t>
      </w:r>
    </w:p>
    <w:p w:rsidR="00696ADB" w:rsidRPr="00696ADB" w:rsidRDefault="00696ADB" w:rsidP="00696ADB">
      <w:proofErr w:type="spellStart"/>
      <w:r w:rsidRPr="00696ADB">
        <w:rPr>
          <w:rStyle w:val="StyleStyleBold12pt"/>
        </w:rPr>
        <w:t>Debusmann</w:t>
      </w:r>
      <w:proofErr w:type="spellEnd"/>
      <w:r w:rsidRPr="00696ADB">
        <w:t xml:space="preserve">, former </w:t>
      </w:r>
      <w:proofErr w:type="gramStart"/>
      <w:r w:rsidRPr="00696ADB">
        <w:t>Reuters</w:t>
      </w:r>
      <w:proofErr w:type="gramEnd"/>
      <w:r w:rsidRPr="00696ADB">
        <w:t xml:space="preserve"> foreign affairs columnist, </w:t>
      </w:r>
      <w:r w:rsidRPr="00696ADB">
        <w:rPr>
          <w:rStyle w:val="StyleStyleBold12pt"/>
        </w:rPr>
        <w:t>13</w:t>
      </w:r>
    </w:p>
    <w:p w:rsidR="00696ADB" w:rsidRPr="00696ADB" w:rsidRDefault="00696ADB" w:rsidP="00696ADB">
      <w:r w:rsidRPr="00696ADB">
        <w:t xml:space="preserve">(Bernd 4-19-13, The Daily Star, “Kerry and the peace </w:t>
      </w:r>
      <w:proofErr w:type="gramStart"/>
      <w:r w:rsidRPr="00696ADB">
        <w:t>process ..</w:t>
      </w:r>
      <w:proofErr w:type="gramEnd"/>
      <w:r w:rsidRPr="00696ADB">
        <w:t xml:space="preserve"> Can he be the honest broker, </w:t>
      </w:r>
      <w:hyperlink r:id="rId38" w:history="1">
        <w:r w:rsidRPr="00696ADB">
          <w:rPr>
            <w:rStyle w:val="Hyperlink"/>
          </w:rPr>
          <w:t>http://www.nosratashraf.com/en/content/21806</w:t>
        </w:r>
      </w:hyperlink>
      <w:r w:rsidRPr="00696ADB">
        <w:t>, accessed 7-7-13, EB)</w:t>
      </w:r>
    </w:p>
    <w:p w:rsidR="00696ADB" w:rsidRPr="00696ADB" w:rsidRDefault="00696ADB" w:rsidP="00696ADB">
      <w:pPr>
        <w:rPr>
          <w:rStyle w:val="TitleChar"/>
        </w:rPr>
      </w:pPr>
      <w:r w:rsidRPr="00696ADB">
        <w:t xml:space="preserve">In theory, </w:t>
      </w:r>
      <w:r w:rsidRPr="00696ADB">
        <w:rPr>
          <w:rStyle w:val="TitleChar"/>
        </w:rPr>
        <w:t xml:space="preserve">Kerry is in a good position to introduce a measure of even-handedness into dealing with the long-festering problem. He is familiar with the region, having travelled there often as a member and later chairman of the Senate Foreign Relations Committee, on which he served for 28 years. In 2009, as chairman of the committee, he made a </w:t>
      </w:r>
      <w:r w:rsidRPr="00696ADB">
        <w:t xml:space="preserve">rare </w:t>
      </w:r>
      <w:r w:rsidRPr="00696ADB">
        <w:rPr>
          <w:rStyle w:val="TitleChar"/>
        </w:rPr>
        <w:t xml:space="preserve">visit to Gaza. Aides say he has a personal passion for this “most vexing” of conflicts. </w:t>
      </w:r>
      <w:r w:rsidRPr="00696ADB">
        <w:t xml:space="preserve">Perhaps </w:t>
      </w:r>
      <w:r w:rsidRPr="00696ADB">
        <w:rPr>
          <w:rStyle w:val="TitleChar"/>
        </w:rPr>
        <w:t>as importantly, Kerry is said to want to go down in history as one of America’s great secretaries of state. Helping settle the Israeli-Palestinian conflict would earn him a place in the pantheon of diplomacy and trump</w:t>
      </w:r>
      <w:r w:rsidRPr="00696ADB">
        <w:t xml:space="preserve"> the </w:t>
      </w:r>
      <w:r w:rsidRPr="00696ADB">
        <w:rPr>
          <w:rStyle w:val="TitleChar"/>
        </w:rPr>
        <w:t>achievements of</w:t>
      </w:r>
      <w:r w:rsidRPr="00696ADB">
        <w:t xml:space="preserve"> many of his </w:t>
      </w:r>
      <w:r w:rsidRPr="00696ADB">
        <w:rPr>
          <w:rStyle w:val="TitleChar"/>
        </w:rPr>
        <w:t>predecessors,</w:t>
      </w:r>
      <w:r w:rsidRPr="00696ADB">
        <w:t xml:space="preserve"> including Hillary Clinton. She left office as the most widely traveled top diplomat in U.S. history but did not score a diplomatic triumph worthy of the history books. </w:t>
      </w:r>
      <w:r w:rsidRPr="00696ADB">
        <w:rPr>
          <w:rStyle w:val="TitleChar"/>
        </w:rPr>
        <w:t>Unlike Clinton, Kerry appears to have no presidential ambitions for 2016, hence he is less constrained by domestic politics and the heated disputes</w:t>
      </w:r>
      <w:r w:rsidRPr="00696ADB">
        <w:t xml:space="preserve"> often </w:t>
      </w:r>
      <w:r w:rsidRPr="00696ADB">
        <w:rPr>
          <w:rStyle w:val="TitleChar"/>
        </w:rPr>
        <w:t>generated by the subject of Israel and the Palestinians.</w:t>
      </w:r>
    </w:p>
    <w:p w:rsidR="00696ADB" w:rsidRPr="00696ADB" w:rsidRDefault="00696ADB" w:rsidP="00696ADB"/>
    <w:p w:rsidR="00696ADB" w:rsidRPr="00696ADB" w:rsidRDefault="00696ADB" w:rsidP="00696ADB">
      <w:pPr>
        <w:pStyle w:val="Heading4"/>
      </w:pPr>
      <w:r w:rsidRPr="00696ADB">
        <w:t>If negotiation talks do not happen, then all-out war will be inevitable</w:t>
      </w:r>
    </w:p>
    <w:p w:rsidR="00696ADB" w:rsidRPr="00696ADB" w:rsidRDefault="00696ADB" w:rsidP="00696ADB">
      <w:pPr>
        <w:rPr>
          <w:rStyle w:val="StyleStyleBold12pt"/>
        </w:rPr>
      </w:pPr>
      <w:r w:rsidRPr="00696ADB">
        <w:rPr>
          <w:rStyle w:val="StyleStyleBold12pt"/>
        </w:rPr>
        <w:t>Forster 10</w:t>
      </w:r>
    </w:p>
    <w:p w:rsidR="00696ADB" w:rsidRPr="00696ADB" w:rsidRDefault="00696ADB" w:rsidP="00696ADB">
      <w:r w:rsidRPr="00696ADB">
        <w:t xml:space="preserve">(Len, Atlanta Foreign Policy Examiner, August 24, 2010, The Examiner, “Middle east peace talks can curtail or escalate world terrorism,” </w:t>
      </w:r>
      <w:hyperlink r:id="rId39" w:history="1">
        <w:r w:rsidRPr="00696ADB">
          <w:rPr>
            <w:rStyle w:val="Hyperlink"/>
          </w:rPr>
          <w:t>http://www.examiner.com/article/middle-east-peace-talks-can-curtail-or-escalate-world-terrorism</w:t>
        </w:r>
      </w:hyperlink>
      <w:r w:rsidRPr="00696ADB">
        <w:t>, accessed 7-13-2013 LK)</w:t>
      </w:r>
    </w:p>
    <w:p w:rsidR="00696ADB" w:rsidRPr="00696ADB" w:rsidRDefault="00696ADB" w:rsidP="00696ADB"/>
    <w:p w:rsidR="00696ADB" w:rsidRPr="00696ADB" w:rsidRDefault="00696ADB" w:rsidP="00696ADB">
      <w:pPr>
        <w:rPr>
          <w:rStyle w:val="Emphasis"/>
        </w:rPr>
      </w:pPr>
      <w:r w:rsidRPr="00696ADB">
        <w:rPr>
          <w:rStyle w:val="TitleChar"/>
        </w:rPr>
        <w:t>After a year and a half of negotiations on agreeing to negotiate, the Palestinian Authority and the Nation of Israel have finally agreed to attempt to negotiate a peace agreement between them.</w:t>
      </w:r>
      <w:r w:rsidRPr="00696ADB">
        <w:t xml:space="preserve">  Neither side trusts the other, the Palestinians, as always, have their list of conditions that Israel must meet before they will negotiate in seriousness, and the Israelis, propelled by the conservative insanity of a very small group of the population, don't want to concede anything. So, what will happen this time? What needs to happen this time? Should they negotiate a one state solution or a two state solution? Will there be peace, or will we see a return to more of the failed policies of the past, another intifada, or, no matter what, another deluge of rockets on Israel from the Hamas extremists in Gaza? It seems likely that the going will be very slow in the beginning. Abbas figures to play for time to see what the Israelis will do with respect to construction in occupied territories and east Jerusalem. Netanyahu will dig his heels in on any concessions Abbas wants before they get down to earnest negotiations. What will make this round of peace talks different, one </w:t>
      </w:r>
      <w:proofErr w:type="gramStart"/>
      <w:r w:rsidRPr="00696ADB">
        <w:t>hopes</w:t>
      </w:r>
      <w:proofErr w:type="gramEnd"/>
      <w:r w:rsidRPr="00696ADB">
        <w:t xml:space="preserve">, is that President Obama will be on top of both of them, pushing them to compromise here, give little there, and to gradually work toward a viable agreement. Many are saying that the idea of a two-state solution is dead. One thing is certain, though, and that is that the Israelis cannot afford for the two-state solution not to be on the table. A one state solution with a right of return for Palestinians would very quickly put the Israelis into a minority position within their own country. Even if Netanyahu didn't have the </w:t>
      </w:r>
      <w:proofErr w:type="spellStart"/>
      <w:r w:rsidRPr="00696ADB">
        <w:t>Haredim</w:t>
      </w:r>
      <w:proofErr w:type="spellEnd"/>
      <w:r w:rsidRPr="00696ADB">
        <w:t xml:space="preserve"> pushing him, he would never give in to something that would seem almost certain to doom the future of an Israeli nation-state. </w:t>
      </w:r>
      <w:r w:rsidRPr="00696ADB">
        <w:rPr>
          <w:rStyle w:val="TitleChar"/>
        </w:rPr>
        <w:t>It seems clear that the end result, if there is one, will be that there are two states, one Palestinian, one Israeli, with separate security forces, separate governments, and, presumably, with some means of allowing for open commerce between them without necessity for all of the security checkpoints</w:t>
      </w:r>
      <w:r w:rsidRPr="00696ADB">
        <w:t xml:space="preserve">. This last will be very difficult to accomplish, particularly unless and until the Palestinian Authority begins to make a </w:t>
      </w:r>
      <w:proofErr w:type="spellStart"/>
      <w:r w:rsidRPr="00696ADB">
        <w:t>bonafide</w:t>
      </w:r>
      <w:proofErr w:type="spellEnd"/>
      <w:r w:rsidRPr="00696ADB">
        <w:t xml:space="preserve"> effort to restrict the movements and activities of members of both Hezbollah and Hamas in the Palestinian territories of the West Bank. It </w:t>
      </w:r>
      <w:r w:rsidRPr="00696ADB">
        <w:rPr>
          <w:rStyle w:val="TitleChar"/>
        </w:rPr>
        <w:t>seems unlikely, at this point, that the territory of Gaza will be part of any peace deal, so the deal that is negotiated will, in all likelihood, be an interim deal pending a resolution of the control of Gaza or a concession on the part of Hamas that Israel has a right to exist. As unlikely as that may seem, it is possible.</w:t>
      </w:r>
      <w:r w:rsidRPr="00696ADB">
        <w:t xml:space="preserve"> </w:t>
      </w:r>
      <w:r w:rsidRPr="00696ADB">
        <w:rPr>
          <w:rStyle w:val="Emphasis"/>
        </w:rPr>
        <w:t xml:space="preserve">Probably, the most important aspect of these peace talks is that everybody </w:t>
      </w:r>
      <w:proofErr w:type="gramStart"/>
      <w:r w:rsidRPr="00696ADB">
        <w:rPr>
          <w:rStyle w:val="Emphasis"/>
        </w:rPr>
        <w:t>know</w:t>
      </w:r>
      <w:proofErr w:type="gramEnd"/>
      <w:r w:rsidRPr="00696ADB">
        <w:rPr>
          <w:rStyle w:val="Emphasis"/>
        </w:rPr>
        <w:t xml:space="preserve"> that this is it, this is the final opportunity to negotiate a peace agreement</w:t>
      </w:r>
      <w:r w:rsidRPr="00696ADB">
        <w:t xml:space="preserve">. </w:t>
      </w:r>
      <w:r w:rsidRPr="00696ADB">
        <w:rPr>
          <w:rStyle w:val="TitleChar"/>
        </w:rPr>
        <w:t>If an agreement is not reached that both sides can live by, we can expect to see renewed attacks on the Israelis by Hamas from Gaza, renewed attacks on the north of Israel by Hezbollah, and incursions by the IDF into both Gaza and Lebanon, in an effort to put an end to both of these Iranian financed militias.</w:t>
      </w:r>
    </w:p>
    <w:p w:rsidR="00696ADB" w:rsidRPr="00696ADB" w:rsidRDefault="00696ADB" w:rsidP="00696ADB">
      <w:pPr>
        <w:rPr>
          <w:rStyle w:val="Emphasis"/>
        </w:rPr>
      </w:pPr>
      <w:r w:rsidRPr="00696ADB">
        <w:rPr>
          <w:rStyle w:val="Emphasis"/>
        </w:rPr>
        <w:t xml:space="preserve">Without a peace agreement this time, war in the </w:t>
      </w:r>
      <w:proofErr w:type="gramStart"/>
      <w:r w:rsidRPr="00696ADB">
        <w:rPr>
          <w:rStyle w:val="Emphasis"/>
        </w:rPr>
        <w:t>middle east</w:t>
      </w:r>
      <w:proofErr w:type="gramEnd"/>
      <w:r w:rsidRPr="00696ADB">
        <w:rPr>
          <w:rStyle w:val="Emphasis"/>
        </w:rPr>
        <w:t xml:space="preserve"> will be a virtual certainty. </w:t>
      </w:r>
      <w:r w:rsidRPr="00696ADB">
        <w:rPr>
          <w:rStyle w:val="TitleChar"/>
        </w:rPr>
        <w:t xml:space="preserve">That result would do nothing more than to escalate the level of terrorism on the part of Al Qaeda against the U.S. </w:t>
      </w:r>
      <w:r w:rsidRPr="00696ADB">
        <w:rPr>
          <w:rStyle w:val="TitleChar"/>
        </w:rPr>
        <w:lastRenderedPageBreak/>
        <w:t xml:space="preserve">President Obama and the United States need to be seen to have worked hard and long on the peace agreement and to have achieved peace that all sides can live with. </w:t>
      </w:r>
      <w:r w:rsidRPr="00696ADB">
        <w:t xml:space="preserve">That's the only way that the influence of Al Qaeda is going to be minimized any time within the near future. No matter the outcome, these are perhaps the most important </w:t>
      </w:r>
      <w:proofErr w:type="gramStart"/>
      <w:r w:rsidRPr="00696ADB">
        <w:t>middle eastern</w:t>
      </w:r>
      <w:proofErr w:type="gramEnd"/>
      <w:r w:rsidRPr="00696ADB">
        <w:t xml:space="preserve"> peace talks in history, and a great deal hangs on a successful outcome.</w:t>
      </w:r>
    </w:p>
    <w:p w:rsidR="00696ADB" w:rsidRPr="00696ADB" w:rsidRDefault="00696ADB" w:rsidP="00696ADB"/>
    <w:p w:rsidR="00696ADB" w:rsidRPr="00696ADB" w:rsidRDefault="00696ADB" w:rsidP="00696ADB"/>
    <w:p w:rsidR="00696ADB" w:rsidRPr="00696ADB" w:rsidRDefault="00696ADB" w:rsidP="00696ADB">
      <w:pPr>
        <w:pStyle w:val="Heading2"/>
      </w:pPr>
      <w:r w:rsidRPr="00696ADB">
        <w:lastRenderedPageBreak/>
        <w:t xml:space="preserve">***ATs*** </w:t>
      </w:r>
    </w:p>
    <w:p w:rsidR="00696ADB" w:rsidRPr="00696ADB" w:rsidRDefault="00696ADB" w:rsidP="00696ADB">
      <w:pPr>
        <w:pStyle w:val="Heading3"/>
      </w:pPr>
      <w:r w:rsidRPr="00696ADB">
        <w:lastRenderedPageBreak/>
        <w:t>AT: Impossible</w:t>
      </w:r>
    </w:p>
    <w:p w:rsidR="00696ADB" w:rsidRPr="00696ADB" w:rsidRDefault="00696ADB" w:rsidP="00696ADB">
      <w:pPr>
        <w:pStyle w:val="Heading4"/>
      </w:pPr>
      <w:r w:rsidRPr="00696ADB">
        <w:t>Israeli-Palestinian peace is possible – 8 reasons</w:t>
      </w:r>
    </w:p>
    <w:p w:rsidR="00696ADB" w:rsidRPr="00696ADB" w:rsidRDefault="00696ADB" w:rsidP="00696ADB">
      <w:pPr>
        <w:rPr>
          <w:b/>
          <w:iCs/>
          <w:color w:val="000000"/>
          <w:szCs w:val="20"/>
          <w:shd w:val="clear" w:color="auto" w:fill="FFFFFF"/>
        </w:rPr>
      </w:pPr>
      <w:r w:rsidRPr="00696ADB">
        <w:rPr>
          <w:b/>
          <w:szCs w:val="20"/>
        </w:rPr>
        <w:t>Baskin</w:t>
      </w:r>
      <w:r w:rsidRPr="00696ADB">
        <w:rPr>
          <w:rStyle w:val="StyleStyleBold12pt"/>
        </w:rPr>
        <w:t>, founder of the Israel Palestine Center for Research and Information,</w:t>
      </w:r>
      <w:r w:rsidRPr="00696ADB">
        <w:rPr>
          <w:iCs/>
          <w:color w:val="000000"/>
          <w:szCs w:val="20"/>
          <w:shd w:val="clear" w:color="auto" w:fill="FFFFFF"/>
        </w:rPr>
        <w:t xml:space="preserve"> </w:t>
      </w:r>
      <w:r w:rsidRPr="00696ADB">
        <w:rPr>
          <w:b/>
          <w:iCs/>
          <w:color w:val="000000"/>
          <w:szCs w:val="20"/>
          <w:shd w:val="clear" w:color="auto" w:fill="FFFFFF"/>
        </w:rPr>
        <w:t>2013</w:t>
      </w:r>
    </w:p>
    <w:p w:rsidR="00696ADB" w:rsidRPr="00696ADB" w:rsidRDefault="00696ADB" w:rsidP="00696ADB">
      <w:pPr>
        <w:rPr>
          <w:szCs w:val="20"/>
        </w:rPr>
      </w:pPr>
      <w:r w:rsidRPr="00696ADB">
        <w:rPr>
          <w:iCs/>
          <w:color w:val="000000"/>
          <w:szCs w:val="20"/>
          <w:shd w:val="clear" w:color="auto" w:fill="FFFFFF"/>
        </w:rPr>
        <w:t>(</w:t>
      </w:r>
      <w:proofErr w:type="spellStart"/>
      <w:r w:rsidRPr="00696ADB">
        <w:rPr>
          <w:iCs/>
          <w:color w:val="000000"/>
          <w:szCs w:val="20"/>
          <w:shd w:val="clear" w:color="auto" w:fill="FFFFFF"/>
        </w:rPr>
        <w:t>Gershon</w:t>
      </w:r>
      <w:proofErr w:type="spellEnd"/>
      <w:r w:rsidRPr="00696ADB">
        <w:rPr>
          <w:iCs/>
          <w:color w:val="000000"/>
          <w:szCs w:val="20"/>
          <w:shd w:val="clear" w:color="auto" w:fill="FFFFFF"/>
        </w:rPr>
        <w:t>, 2-20-12, The Jerusalem Post,</w:t>
      </w:r>
      <w:r w:rsidRPr="00696ADB">
        <w:rPr>
          <w:iCs/>
          <w:szCs w:val="20"/>
          <w:shd w:val="clear" w:color="auto" w:fill="FFFFFF"/>
        </w:rPr>
        <w:t xml:space="preserve"> “Encountering Peace: Israeli-Palestinian Peace Possible” </w:t>
      </w:r>
      <w:hyperlink r:id="rId40" w:history="1">
        <w:r w:rsidRPr="00696ADB">
          <w:rPr>
            <w:szCs w:val="20"/>
          </w:rPr>
          <w:t>http://www.jpost.com/Opinion/Columnists/Encountering-Peace-Israeli-Palestinian-peace-is-achievable</w:t>
        </w:r>
      </w:hyperlink>
      <w:r w:rsidRPr="00696ADB">
        <w:rPr>
          <w:szCs w:val="20"/>
        </w:rPr>
        <w:t>, accessed 7/12/13, JY)</w:t>
      </w:r>
    </w:p>
    <w:p w:rsidR="00696ADB" w:rsidRPr="00696ADB" w:rsidRDefault="00696ADB" w:rsidP="00696ADB">
      <w:pPr>
        <w:rPr>
          <w:szCs w:val="20"/>
        </w:rPr>
      </w:pPr>
      <w:r w:rsidRPr="00696ADB">
        <w:rPr>
          <w:szCs w:val="20"/>
        </w:rPr>
        <w:t xml:space="preserve">This </w:t>
      </w:r>
      <w:r w:rsidRPr="00696ADB">
        <w:rPr>
          <w:b/>
          <w:szCs w:val="20"/>
          <w:u w:val="single"/>
        </w:rPr>
        <w:t>agreement is possible. The concessions</w:t>
      </w:r>
      <w:r w:rsidRPr="00696ADB">
        <w:rPr>
          <w:szCs w:val="20"/>
        </w:rPr>
        <w:t xml:space="preserve"> within </w:t>
      </w:r>
      <w:r w:rsidRPr="00696ADB">
        <w:rPr>
          <w:b/>
          <w:szCs w:val="20"/>
          <w:u w:val="single"/>
        </w:rPr>
        <w:t>are not losses but gains</w:t>
      </w:r>
      <w:r w:rsidRPr="00696ADB">
        <w:rPr>
          <w:szCs w:val="20"/>
        </w:rPr>
        <w:t xml:space="preserve"> and both sides will be able to stand tall and declare peace and victory.¶ Many of </w:t>
      </w:r>
      <w:r w:rsidRPr="00696ADB">
        <w:rPr>
          <w:b/>
          <w:szCs w:val="20"/>
          <w:u w:val="single"/>
        </w:rPr>
        <w:t>those who claim that a</w:t>
      </w:r>
      <w:r w:rsidRPr="00696ADB">
        <w:rPr>
          <w:szCs w:val="20"/>
        </w:rPr>
        <w:t xml:space="preserve"> comprehensive </w:t>
      </w:r>
      <w:r w:rsidRPr="00696ADB">
        <w:rPr>
          <w:b/>
          <w:szCs w:val="20"/>
          <w:u w:val="single"/>
        </w:rPr>
        <w:t>Israeli-Palestinian peace treaty</w:t>
      </w:r>
      <w:r w:rsidRPr="00696ADB">
        <w:t xml:space="preserve"> putting an end to the conflict </w:t>
      </w:r>
      <w:r w:rsidRPr="00696ADB">
        <w:rPr>
          <w:b/>
          <w:szCs w:val="20"/>
          <w:u w:val="single"/>
        </w:rPr>
        <w:t>is not possible are the</w:t>
      </w:r>
      <w:r w:rsidRPr="00696ADB">
        <w:rPr>
          <w:szCs w:val="20"/>
        </w:rPr>
        <w:t xml:space="preserve"> very </w:t>
      </w:r>
      <w:r w:rsidRPr="00696ADB">
        <w:rPr>
          <w:b/>
          <w:szCs w:val="20"/>
          <w:u w:val="single"/>
        </w:rPr>
        <w:t>people who do not want it to happen</w:t>
      </w:r>
      <w:r w:rsidRPr="00696ADB">
        <w:rPr>
          <w:szCs w:val="20"/>
        </w:rPr>
        <w:t xml:space="preserve">. This includes those who say it’s too late, there are too many Israelis living beyond the green line, or too many new settlement houses have been built, and those who say there is no Palestinian partner. </w:t>
      </w:r>
      <w:r w:rsidRPr="00696ADB">
        <w:rPr>
          <w:b/>
          <w:szCs w:val="20"/>
          <w:u w:val="single"/>
        </w:rPr>
        <w:t xml:space="preserve">Until now there has been no partner for peace </w:t>
      </w:r>
      <w:r w:rsidRPr="00696ADB">
        <w:rPr>
          <w:szCs w:val="20"/>
        </w:rPr>
        <w:t xml:space="preserve">because the negotiations, even after 20 years of negotiating have not yet produced an agreement that is acceptable to both parties and ends the claims on all of the eight core issues of the conflict. But </w:t>
      </w:r>
      <w:r w:rsidRPr="00696ADB">
        <w:rPr>
          <w:b/>
          <w:szCs w:val="20"/>
          <w:u w:val="single"/>
        </w:rPr>
        <w:t>agreement is conceivable</w:t>
      </w:r>
      <w:r w:rsidRPr="00696ADB">
        <w:rPr>
          <w:szCs w:val="20"/>
        </w:rPr>
        <w:t xml:space="preserve"> and after each side makes the concessions which must be made they will be able to stand up proudly before their people and declare “we got the best agreement possible and it is a victory for us!” Here it is in short: </w:t>
      </w:r>
      <w:r w:rsidRPr="00696ADB">
        <w:rPr>
          <w:b/>
          <w:szCs w:val="20"/>
          <w:u w:val="single"/>
        </w:rPr>
        <w:t>1. Palestinian statehood</w:t>
      </w:r>
      <w:r w:rsidRPr="00696ADB">
        <w:rPr>
          <w:szCs w:val="20"/>
        </w:rPr>
        <w:t xml:space="preserve"> – this is already a fait accompli, </w:t>
      </w:r>
      <w:r w:rsidRPr="00696ADB">
        <w:rPr>
          <w:b/>
          <w:szCs w:val="20"/>
          <w:u w:val="single"/>
        </w:rPr>
        <w:t>clearly in the interests of both sides – the territorial expression of</w:t>
      </w:r>
      <w:r w:rsidRPr="00696ADB">
        <w:rPr>
          <w:szCs w:val="20"/>
        </w:rPr>
        <w:t xml:space="preserve"> our </w:t>
      </w:r>
      <w:r w:rsidRPr="00696ADB">
        <w:rPr>
          <w:b/>
          <w:szCs w:val="20"/>
          <w:u w:val="single"/>
        </w:rPr>
        <w:t>national identity sealed by agreement</w:t>
      </w:r>
      <w:r w:rsidRPr="00696ADB">
        <w:rPr>
          <w:szCs w:val="20"/>
        </w:rPr>
        <w:t xml:space="preserve">, recognized by the international community, accepted by the United Nations and fulfilling the principle laid down in UN Resolution 181 from November 29, 1947 – the formal birth certificate of the two states – the establishment of two states – one Jewish and one Arab on the land known as Palestine/Israel. </w:t>
      </w:r>
      <w:r w:rsidRPr="00696ADB">
        <w:rPr>
          <w:b/>
          <w:szCs w:val="20"/>
          <w:u w:val="single"/>
        </w:rPr>
        <w:t xml:space="preserve">2. The delineation of borders between the two states </w:t>
      </w:r>
      <w:r w:rsidRPr="00696ADB">
        <w:rPr>
          <w:szCs w:val="20"/>
        </w:rPr>
        <w:t xml:space="preserve">– not based on the map of 1947 but on the armistice agreement of 1949, the border line between the two states will divide the land with Palestine on 22 percent and Israel on 78%. </w:t>
      </w:r>
      <w:r w:rsidRPr="00696ADB">
        <w:rPr>
          <w:b/>
          <w:szCs w:val="20"/>
          <w:u w:val="single"/>
        </w:rPr>
        <w:t xml:space="preserve">The line will allow Israel to annex about 4% of the West Bank enabling </w:t>
      </w:r>
      <w:r w:rsidRPr="00696ADB">
        <w:rPr>
          <w:szCs w:val="20"/>
        </w:rPr>
        <w:t>about 80% of the</w:t>
      </w:r>
      <w:r w:rsidRPr="00696ADB">
        <w:rPr>
          <w:b/>
          <w:szCs w:val="20"/>
          <w:u w:val="single"/>
        </w:rPr>
        <w:t xml:space="preserve"> Israeli citizens in </w:t>
      </w:r>
      <w:r w:rsidRPr="00696ADB">
        <w:rPr>
          <w:szCs w:val="20"/>
        </w:rPr>
        <w:t>settlement</w:t>
      </w:r>
      <w:r w:rsidRPr="00696ADB">
        <w:rPr>
          <w:b/>
          <w:szCs w:val="20"/>
          <w:u w:val="single"/>
        </w:rPr>
        <w:t xml:space="preserve"> blocs to remain where there are.</w:t>
      </w:r>
      <w:r w:rsidRPr="00696ADB">
        <w:rPr>
          <w:szCs w:val="20"/>
        </w:rPr>
        <w:t xml:space="preserve"> </w:t>
      </w:r>
      <w:r w:rsidRPr="00696ADB">
        <w:rPr>
          <w:b/>
          <w:szCs w:val="20"/>
          <w:u w:val="single"/>
        </w:rPr>
        <w:t>Palestinians will get</w:t>
      </w:r>
      <w:r w:rsidRPr="00696ADB">
        <w:rPr>
          <w:szCs w:val="20"/>
        </w:rPr>
        <w:t xml:space="preserve"> in exchange </w:t>
      </w:r>
      <w:r w:rsidRPr="00696ADB">
        <w:rPr>
          <w:b/>
          <w:szCs w:val="20"/>
          <w:u w:val="single"/>
        </w:rPr>
        <w:t>equal territory</w:t>
      </w:r>
      <w:r w:rsidRPr="00696ADB">
        <w:rPr>
          <w:szCs w:val="20"/>
        </w:rPr>
        <w:t xml:space="preserve"> from inside of Israel proper. They will be able to use those areas as development zones and as compensation for land taken by Israeli settlements. </w:t>
      </w:r>
      <w:r w:rsidRPr="00696ADB">
        <w:rPr>
          <w:b/>
          <w:szCs w:val="20"/>
          <w:u w:val="single"/>
        </w:rPr>
        <w:t xml:space="preserve">3. Jerusalem – Israel will have full sovereignty </w:t>
      </w:r>
      <w:r w:rsidRPr="00696ADB">
        <w:rPr>
          <w:szCs w:val="20"/>
        </w:rPr>
        <w:t xml:space="preserve">over all of the parts of Jerusalem </w:t>
      </w:r>
      <w:r w:rsidRPr="00696ADB">
        <w:rPr>
          <w:b/>
          <w:szCs w:val="20"/>
          <w:u w:val="single"/>
        </w:rPr>
        <w:t>where Israelis live</w:t>
      </w:r>
      <w:r w:rsidRPr="00696ADB">
        <w:rPr>
          <w:szCs w:val="20"/>
        </w:rPr>
        <w:t xml:space="preserve">. Jewish Jerusalem will be united </w:t>
      </w:r>
      <w:r w:rsidRPr="00696ADB">
        <w:rPr>
          <w:b/>
          <w:szCs w:val="20"/>
          <w:u w:val="single"/>
        </w:rPr>
        <w:t>and recognized</w:t>
      </w:r>
      <w:r w:rsidRPr="00696ADB">
        <w:rPr>
          <w:szCs w:val="20"/>
        </w:rPr>
        <w:t xml:space="preserve"> by the whole world </w:t>
      </w:r>
      <w:r w:rsidRPr="00696ADB">
        <w:rPr>
          <w:b/>
          <w:szCs w:val="20"/>
          <w:u w:val="single"/>
        </w:rPr>
        <w:t>as Israel’s capital.</w:t>
      </w:r>
      <w:r w:rsidRPr="00696ADB">
        <w:rPr>
          <w:szCs w:val="20"/>
        </w:rPr>
        <w:t xml:space="preserve"> </w:t>
      </w:r>
      <w:r w:rsidRPr="00696ADB">
        <w:rPr>
          <w:b/>
          <w:szCs w:val="20"/>
          <w:u w:val="single"/>
        </w:rPr>
        <w:t>Palestine will have</w:t>
      </w:r>
      <w:r w:rsidRPr="00696ADB">
        <w:rPr>
          <w:szCs w:val="20"/>
        </w:rPr>
        <w:t xml:space="preserve"> full </w:t>
      </w:r>
      <w:r w:rsidRPr="00696ADB">
        <w:rPr>
          <w:b/>
          <w:szCs w:val="20"/>
          <w:u w:val="single"/>
        </w:rPr>
        <w:t>sovereignty</w:t>
      </w:r>
      <w:r w:rsidRPr="00696ADB">
        <w:rPr>
          <w:szCs w:val="20"/>
        </w:rPr>
        <w:t xml:space="preserve"> over all of the parts of Jerusalem </w:t>
      </w:r>
      <w:r w:rsidRPr="00696ADB">
        <w:rPr>
          <w:b/>
          <w:szCs w:val="20"/>
          <w:u w:val="single"/>
        </w:rPr>
        <w:t>where Palestinians live</w:t>
      </w:r>
      <w:r w:rsidRPr="00696ADB">
        <w:rPr>
          <w:szCs w:val="20"/>
        </w:rPr>
        <w:t xml:space="preserve">. Palestinian Jerusalem will be united </w:t>
      </w:r>
      <w:r w:rsidRPr="00696ADB">
        <w:rPr>
          <w:b/>
          <w:szCs w:val="20"/>
          <w:u w:val="single"/>
        </w:rPr>
        <w:t>and recognized</w:t>
      </w:r>
      <w:r w:rsidRPr="00696ADB">
        <w:rPr>
          <w:szCs w:val="20"/>
        </w:rPr>
        <w:t xml:space="preserve"> by the whole word </w:t>
      </w:r>
      <w:r w:rsidRPr="00696ADB">
        <w:rPr>
          <w:b/>
          <w:szCs w:val="20"/>
          <w:u w:val="single"/>
        </w:rPr>
        <w:t>as Palestine’s capital.</w:t>
      </w:r>
      <w:r w:rsidRPr="00696ADB">
        <w:rPr>
          <w:szCs w:val="20"/>
        </w:rPr>
        <w:t xml:space="preserve"> Jerusalem will be like Siamese twins – connected at the most sensitive points and therefore will remain an open city with free movement throughout. Both parts of Jerusalem will share many aspects of infrastructure and most importantly, both sides will be responsible to work together to provide real security throughout the city. The Old City and holy places will either work on the same demographic principles or will be managed by agreement by others on behalf of both peoples. The Temple Mount/Haram al Sharif compound will see the transformation of current realities into agreements with the Muslim authorities in control on top of the Mount over the mosques there and Jewish authorities in control of the Western Wall. This arrangement can hold at least until the Messiah comes, who can make changes then if the reality allows for it. Hundreds of millions of Muslim pilgrims will be allowed to come to complete their Haj pilgrimage which brings them to Mecca and Medina and concludes in Al-Quds, Jerusalem. </w:t>
      </w:r>
      <w:r w:rsidRPr="00696ADB">
        <w:rPr>
          <w:b/>
          <w:szCs w:val="20"/>
          <w:u w:val="single"/>
        </w:rPr>
        <w:t>4. Refugees</w:t>
      </w:r>
      <w:r w:rsidRPr="00696ADB">
        <w:rPr>
          <w:szCs w:val="20"/>
        </w:rPr>
        <w:t xml:space="preserve"> – All </w:t>
      </w:r>
      <w:r w:rsidRPr="00696ADB">
        <w:rPr>
          <w:b/>
          <w:szCs w:val="20"/>
          <w:u w:val="single"/>
        </w:rPr>
        <w:t>Palestinians</w:t>
      </w:r>
      <w:r w:rsidRPr="00696ADB">
        <w:rPr>
          <w:szCs w:val="20"/>
        </w:rPr>
        <w:t xml:space="preserve">, always, </w:t>
      </w:r>
      <w:r w:rsidRPr="00696ADB">
        <w:rPr>
          <w:b/>
          <w:szCs w:val="20"/>
          <w:u w:val="single"/>
        </w:rPr>
        <w:t>wherever they are will be able to become citizens of their independent sovereign state.</w:t>
      </w:r>
      <w:r w:rsidRPr="00696ADB">
        <w:rPr>
          <w:szCs w:val="20"/>
        </w:rPr>
        <w:t xml:space="preserve"> Lands added to Palestine within the territorial swaps can be used for resettlement purposes enabling Palestine to say that there is a partial return to lands from before 1948. </w:t>
      </w:r>
      <w:r w:rsidRPr="00696ADB">
        <w:rPr>
          <w:b/>
          <w:szCs w:val="20"/>
          <w:u w:val="single"/>
        </w:rPr>
        <w:t>Israel, Palestine and the international community all have an interest to give refugees a new beginning</w:t>
      </w:r>
      <w:r w:rsidRPr="00696ADB">
        <w:rPr>
          <w:szCs w:val="20"/>
        </w:rPr>
        <w:t xml:space="preserve"> and therefore an international donor effort will be made with generous Israeli participation that will grant all refugees in need a chance for decent modern housing, education and work. New cities like </w:t>
      </w:r>
      <w:proofErr w:type="spellStart"/>
      <w:r w:rsidRPr="00696ADB">
        <w:rPr>
          <w:szCs w:val="20"/>
        </w:rPr>
        <w:t>Modi’in</w:t>
      </w:r>
      <w:proofErr w:type="spellEnd"/>
      <w:r w:rsidRPr="00696ADB">
        <w:rPr>
          <w:szCs w:val="20"/>
        </w:rPr>
        <w:t xml:space="preserve"> can be constructed in the West Bank. Palestinians with land deeds and businesses that were lost will be able to apply for compensation for their losses to an international commission and Israel will also generously participate in this fund. </w:t>
      </w:r>
      <w:r w:rsidRPr="00696ADB">
        <w:rPr>
          <w:b/>
          <w:szCs w:val="20"/>
          <w:u w:val="single"/>
        </w:rPr>
        <w:t>An agreed-to symbolic number of Palestinians will be able to apply for return to Israel proper</w:t>
      </w:r>
      <w:r w:rsidRPr="00696ADB">
        <w:rPr>
          <w:szCs w:val="20"/>
        </w:rPr>
        <w:t xml:space="preserve"> (somewhere around 50,000 people) noting that they will be then living in the State of Israel, under Israeli laws and sovereignty. Israel can call this a humanitarian gesture of family reunification and Palestine can call it the implementation of the right of return. Palestinian refugees will also have the possibility to apply for citizenship in other countries that may offer such a possibility always holding onto to the option of becoming a citizen of Palestine also and holding dual citizenship. </w:t>
      </w:r>
      <w:r w:rsidRPr="00696ADB">
        <w:rPr>
          <w:b/>
          <w:szCs w:val="20"/>
          <w:u w:val="single"/>
        </w:rPr>
        <w:t>5. The physical crossing between West Bank and Gaza</w:t>
      </w:r>
      <w:r w:rsidRPr="00696ADB">
        <w:rPr>
          <w:szCs w:val="20"/>
        </w:rPr>
        <w:t xml:space="preserve"> – a stretch of about 40 kilometers going through the sovereign State of Israel. The best option, I believe, is the rail link offering services to carry passengers, cars and cargo with one stop in Gaza and one in the West Bank. </w:t>
      </w:r>
      <w:r w:rsidRPr="00696ADB">
        <w:rPr>
          <w:b/>
          <w:szCs w:val="20"/>
          <w:u w:val="single"/>
        </w:rPr>
        <w:t>Other possibilities include a bridge, road, tunnel, sunken road or combinations</w:t>
      </w:r>
      <w:r w:rsidRPr="00696ADB">
        <w:rPr>
          <w:szCs w:val="20"/>
        </w:rPr>
        <w:t xml:space="preserve"> of the above. I propose beginning to build it now, as soon as possible from the West Bank towards Gaza and ending one kilometer short of Gaza. Gaza will be part of the full agreement, but it will only be implemented when the regime in Gaza agrees to all of the terms of the agreement. </w:t>
      </w:r>
      <w:r w:rsidRPr="00696ADB">
        <w:rPr>
          <w:b/>
          <w:szCs w:val="20"/>
          <w:u w:val="single"/>
        </w:rPr>
        <w:t>6. Economic relations</w:t>
      </w:r>
      <w:r w:rsidRPr="00696ADB">
        <w:rPr>
          <w:szCs w:val="20"/>
        </w:rPr>
        <w:t xml:space="preserve"> – I believe the best option for Palestine will be </w:t>
      </w:r>
      <w:r w:rsidRPr="00696ADB">
        <w:rPr>
          <w:b/>
          <w:szCs w:val="20"/>
          <w:u w:val="single"/>
        </w:rPr>
        <w:t>an improved customs union</w:t>
      </w:r>
      <w:r w:rsidRPr="00696ADB">
        <w:rPr>
          <w:szCs w:val="20"/>
        </w:rPr>
        <w:t xml:space="preserve"> which ends all of the leakages in the Paris protocol and </w:t>
      </w:r>
      <w:r w:rsidRPr="00696ADB">
        <w:rPr>
          <w:b/>
          <w:szCs w:val="20"/>
          <w:u w:val="single"/>
        </w:rPr>
        <w:t>enables Palestine to collect their own customs</w:t>
      </w:r>
      <w:r w:rsidRPr="00696ADB">
        <w:rPr>
          <w:szCs w:val="20"/>
        </w:rPr>
        <w:t xml:space="preserve"> because their state will have clear and defined borders. If they would like a different trade regime they should be able to propose whatever they want </w:t>
      </w:r>
      <w:r w:rsidRPr="00696ADB">
        <w:rPr>
          <w:szCs w:val="20"/>
        </w:rPr>
        <w:lastRenderedPageBreak/>
        <w:t xml:space="preserve">because the economic consequences for Israel are inconsequential. Israel should do everything possible to allow for a prosperous Palestine. </w:t>
      </w:r>
      <w:r w:rsidRPr="00696ADB">
        <w:rPr>
          <w:b/>
          <w:szCs w:val="20"/>
          <w:u w:val="single"/>
        </w:rPr>
        <w:t>7. Water</w:t>
      </w:r>
      <w:r w:rsidRPr="00696ADB">
        <w:rPr>
          <w:szCs w:val="20"/>
        </w:rPr>
        <w:t xml:space="preserve"> – </w:t>
      </w:r>
      <w:r w:rsidRPr="00696ADB">
        <w:rPr>
          <w:b/>
          <w:szCs w:val="20"/>
          <w:u w:val="single"/>
        </w:rPr>
        <w:t>with double</w:t>
      </w:r>
      <w:r w:rsidRPr="00696ADB">
        <w:rPr>
          <w:szCs w:val="20"/>
        </w:rPr>
        <w:t xml:space="preserve"> the amount of </w:t>
      </w:r>
      <w:r w:rsidRPr="00696ADB">
        <w:rPr>
          <w:b/>
          <w:szCs w:val="20"/>
          <w:u w:val="single"/>
        </w:rPr>
        <w:t>water available</w:t>
      </w:r>
      <w:r w:rsidRPr="00696ADB">
        <w:rPr>
          <w:szCs w:val="20"/>
        </w:rPr>
        <w:t xml:space="preserve"> today </w:t>
      </w:r>
      <w:r w:rsidRPr="00696ADB">
        <w:rPr>
          <w:b/>
          <w:szCs w:val="20"/>
          <w:u w:val="single"/>
        </w:rPr>
        <w:t xml:space="preserve">because of desalination and reuse </w:t>
      </w:r>
      <w:r w:rsidRPr="00696ADB">
        <w:rPr>
          <w:szCs w:val="20"/>
        </w:rPr>
        <w:t xml:space="preserve">of waste water </w:t>
      </w:r>
      <w:r w:rsidRPr="00696ADB">
        <w:rPr>
          <w:b/>
          <w:szCs w:val="20"/>
          <w:u w:val="single"/>
        </w:rPr>
        <w:t>there is no</w:t>
      </w:r>
      <w:r w:rsidRPr="00696ADB">
        <w:rPr>
          <w:szCs w:val="20"/>
        </w:rPr>
        <w:t xml:space="preserve"> real water </w:t>
      </w:r>
      <w:r w:rsidRPr="00696ADB">
        <w:rPr>
          <w:b/>
          <w:szCs w:val="20"/>
          <w:u w:val="single"/>
        </w:rPr>
        <w:t>conflict any more</w:t>
      </w:r>
      <w:r w:rsidRPr="00696ADB">
        <w:rPr>
          <w:szCs w:val="20"/>
        </w:rPr>
        <w:t xml:space="preserve">. Palestine will have to have an equitable share of all of the water available in the territory between the Jordan and the Sea and water has a wonderful characteristic enabling this – it moves. </w:t>
      </w:r>
      <w:r w:rsidRPr="00696ADB">
        <w:rPr>
          <w:b/>
          <w:szCs w:val="20"/>
          <w:u w:val="single"/>
        </w:rPr>
        <w:t>The two states will</w:t>
      </w:r>
      <w:r w:rsidRPr="00696ADB">
        <w:rPr>
          <w:szCs w:val="20"/>
        </w:rPr>
        <w:t xml:space="preserve"> probably </w:t>
      </w:r>
      <w:r w:rsidRPr="00696ADB">
        <w:rPr>
          <w:b/>
          <w:szCs w:val="20"/>
          <w:u w:val="single"/>
        </w:rPr>
        <w:t>arrive at a reallocation agreement</w:t>
      </w:r>
      <w:r w:rsidRPr="00696ADB">
        <w:rPr>
          <w:szCs w:val="20"/>
        </w:rPr>
        <w:t xml:space="preserve">, but I would propose, in the interest of real peace, a joint management model which states that all of the water is a shared resource, not only the water underneath the West Bank. Gaza will need a desalination plant of its own and should already be working on that today. </w:t>
      </w:r>
      <w:r w:rsidRPr="00696ADB">
        <w:rPr>
          <w:b/>
          <w:szCs w:val="20"/>
          <w:u w:val="single"/>
        </w:rPr>
        <w:t>8. Security arrangements</w:t>
      </w:r>
      <w:r w:rsidRPr="00696ADB">
        <w:rPr>
          <w:szCs w:val="20"/>
        </w:rPr>
        <w:t xml:space="preserve"> – without security there is no agreement on any of the above. Security </w:t>
      </w:r>
      <w:r w:rsidRPr="00696ADB">
        <w:rPr>
          <w:b/>
          <w:szCs w:val="20"/>
          <w:u w:val="single"/>
        </w:rPr>
        <w:t>arrangements need to provide real security for both peoples</w:t>
      </w:r>
      <w:r w:rsidRPr="00696ADB">
        <w:rPr>
          <w:szCs w:val="20"/>
        </w:rPr>
        <w:t xml:space="preserve">. Primary security responsibility is in the hands of each side within its own territory. Security cooperation between the two must be robust. A multi-national force (similar to Sinai) led by the US or by NATO with Israeli and Palestinian participation will hold </w:t>
      </w:r>
      <w:proofErr w:type="spellStart"/>
      <w:r w:rsidRPr="00696ADB">
        <w:rPr>
          <w:szCs w:val="20"/>
        </w:rPr>
        <w:t>longterm</w:t>
      </w:r>
      <w:proofErr w:type="spellEnd"/>
      <w:r w:rsidRPr="00696ADB">
        <w:rPr>
          <w:szCs w:val="20"/>
        </w:rPr>
        <w:t xml:space="preserve"> responsibilities along the Jordan. International monitors will be on the ground to ensure full compliance of security arrangements. More – there will be a Jewish minority in Palestine. The rights of the Jews in Palestine will be linked to the rights of the Arabs citizens of Israel. The borders between the two states should be as open as possible. Cooperation between the two states should be the goal of both sides in every field possible. An agreement is meant to enable a new relationship taking both sides beyond conflict toward truly peaceful relations. Our physical space is so small; we are both required to cooperate on all aspects concerning the environment and on many other issues that are cross-boundary concerns. The agreement must build bridges of cooperation and not walls of separation. </w:t>
      </w:r>
      <w:r w:rsidRPr="00696ADB">
        <w:rPr>
          <w:b/>
          <w:szCs w:val="20"/>
          <w:u w:val="single"/>
        </w:rPr>
        <w:t>Implementation of the agreement will be incremental, over time based on performance and upholding obligations</w:t>
      </w:r>
      <w:r w:rsidRPr="00696ADB">
        <w:rPr>
          <w:szCs w:val="20"/>
        </w:rPr>
        <w:t xml:space="preserve"> within the agreements. </w:t>
      </w:r>
      <w:r w:rsidRPr="00696ADB">
        <w:rPr>
          <w:b/>
          <w:szCs w:val="20"/>
          <w:u w:val="single"/>
        </w:rPr>
        <w:t>A third party</w:t>
      </w:r>
      <w:r w:rsidRPr="00696ADB">
        <w:rPr>
          <w:szCs w:val="20"/>
        </w:rPr>
        <w:t xml:space="preserve"> monitor/judge (</w:t>
      </w:r>
      <w:r w:rsidRPr="00696ADB">
        <w:rPr>
          <w:b/>
          <w:szCs w:val="20"/>
          <w:u w:val="single"/>
        </w:rPr>
        <w:t xml:space="preserve">likely the US) will be necessary for this purpose. </w:t>
      </w:r>
      <w:r w:rsidRPr="00696ADB">
        <w:rPr>
          <w:szCs w:val="20"/>
        </w:rPr>
        <w:t>This agreement is possible. The concessions within are not losses but gains and both sides will be able to stand tall and declare peace and victory.</w:t>
      </w:r>
    </w:p>
    <w:p w:rsidR="00696ADB" w:rsidRPr="00696ADB" w:rsidRDefault="00696ADB" w:rsidP="00696ADB">
      <w:pPr>
        <w:rPr>
          <w:szCs w:val="20"/>
        </w:rPr>
      </w:pPr>
    </w:p>
    <w:p w:rsidR="00696ADB" w:rsidRPr="00696ADB" w:rsidRDefault="00696ADB" w:rsidP="00696ADB">
      <w:pPr>
        <w:pStyle w:val="Heading4"/>
      </w:pPr>
      <w:r w:rsidRPr="00696ADB">
        <w:t>Israel and Palestine will negotiate on peace talks</w:t>
      </w:r>
    </w:p>
    <w:p w:rsidR="00696ADB" w:rsidRPr="00696ADB" w:rsidRDefault="00696ADB" w:rsidP="00696ADB">
      <w:r w:rsidRPr="00696ADB">
        <w:rPr>
          <w:rStyle w:val="StyleStyleBold12pt"/>
        </w:rPr>
        <w:t>Russia Today 12’</w:t>
      </w:r>
      <w:r w:rsidRPr="00696ADB">
        <w:t xml:space="preserve"> (international multilingual Russian-based television network, October 10, 2012, “Palestine ready to negotiate with Israel after UN vote – Abbas”, </w:t>
      </w:r>
      <w:hyperlink r:id="rId41" w:history="1">
        <w:r w:rsidRPr="00696ADB">
          <w:rPr>
            <w:rStyle w:val="Hyperlink"/>
          </w:rPr>
          <w:t>http://rt.com/news/palestine-israel-negotiations-un-vote-053/</w:t>
        </w:r>
      </w:hyperlink>
      <w:r w:rsidRPr="00696ADB">
        <w:t>, accessed 7/13/13, LLM)</w:t>
      </w:r>
    </w:p>
    <w:p w:rsidR="00696ADB" w:rsidRPr="00696ADB" w:rsidRDefault="00696ADB" w:rsidP="00696ADB">
      <w:pPr>
        <w:rPr>
          <w:rStyle w:val="TitleChar"/>
        </w:rPr>
      </w:pPr>
      <w:r w:rsidRPr="00696ADB">
        <w:rPr>
          <w:rStyle w:val="TitleChar"/>
        </w:rPr>
        <w:t>Palestinian President Mahmoud Abbas is showing readiness for renewed talks with Israel</w:t>
      </w:r>
      <w:r w:rsidRPr="00696ADB">
        <w:t>, granted the UN gives his country non-member state status. Abbas made no mention of Israel's illegal settlements on Palestinian territory.</w:t>
      </w:r>
      <w:r w:rsidRPr="00696ADB">
        <w:rPr>
          <w:sz w:val="12"/>
        </w:rPr>
        <w:t xml:space="preserve">¶ </w:t>
      </w:r>
      <w:r w:rsidRPr="00696ADB">
        <w:t>A vote in the UN on Palestine’s request for “nonmember state” status is expected in November.</w:t>
      </w:r>
      <w:r w:rsidRPr="00696ADB">
        <w:rPr>
          <w:sz w:val="12"/>
        </w:rPr>
        <w:t xml:space="preserve">¶ </w:t>
      </w:r>
      <w:r w:rsidRPr="00696ADB">
        <w:t xml:space="preserve">On behalf of Palestine, </w:t>
      </w:r>
      <w:r w:rsidRPr="00696ADB">
        <w:rPr>
          <w:rStyle w:val="TitleChar"/>
        </w:rPr>
        <w:t>Abbas expressed “appreciation” for statements made in the European Declaration on the Middle East Peace Process, which were accepted in 2010.</w:t>
      </w:r>
      <w:r w:rsidRPr="00696ADB">
        <w:rPr>
          <w:rStyle w:val="TitleChar"/>
          <w:sz w:val="12"/>
        </w:rPr>
        <w:t xml:space="preserve">¶ </w:t>
      </w:r>
      <w:r w:rsidRPr="00696ADB">
        <w:t>"</w:t>
      </w:r>
      <w:r w:rsidRPr="00696ADB">
        <w:rPr>
          <w:rStyle w:val="TitleChar"/>
        </w:rPr>
        <w:t>We will use them in the drafting of a Palestinian resolution, which will be presented to the General Assembly of the United Nations in order to obtain the status of a non-member state</w:t>
      </w:r>
      <w:r w:rsidRPr="00696ADB">
        <w:t xml:space="preserve">,” he said while meeting EU diplomats in Ramallah Tuesday. </w:t>
      </w:r>
      <w:r w:rsidRPr="00696ADB">
        <w:rPr>
          <w:sz w:val="12"/>
        </w:rPr>
        <w:t xml:space="preserve">¶ </w:t>
      </w:r>
      <w:r w:rsidRPr="00696ADB">
        <w:t>"</w:t>
      </w:r>
      <w:r w:rsidRPr="00696ADB">
        <w:rPr>
          <w:rStyle w:val="TitleChar"/>
        </w:rPr>
        <w:t>The statements of the European Union on our cause serve as the basis for a return to negotiations</w:t>
      </w:r>
      <w:r w:rsidRPr="00696ADB">
        <w:t>," he said.</w:t>
      </w:r>
      <w:r w:rsidRPr="00696ADB">
        <w:rPr>
          <w:sz w:val="12"/>
        </w:rPr>
        <w:t xml:space="preserve">¶ </w:t>
      </w:r>
      <w:r w:rsidRPr="00696ADB">
        <w:t>The Declaration, drafted in September 2010, reads, “</w:t>
      </w:r>
      <w:r w:rsidRPr="00696ADB">
        <w:rPr>
          <w:rStyle w:val="TitleChar"/>
        </w:rPr>
        <w:t>the European Union strongly welcomes the launch of direct negotiations between Israel and the Palestinian Authority</w:t>
      </w:r>
      <w:r w:rsidRPr="00696ADB">
        <w:t xml:space="preserve"> (PA)”. </w:t>
      </w:r>
      <w:r w:rsidRPr="00696ADB">
        <w:rPr>
          <w:sz w:val="12"/>
        </w:rPr>
        <w:t xml:space="preserve">¶ </w:t>
      </w:r>
      <w:r w:rsidRPr="00696ADB">
        <w:t>The EU insisted that “negot</w:t>
      </w:r>
      <w:r w:rsidRPr="00696ADB">
        <w:rPr>
          <w:rStyle w:val="TitleChar"/>
        </w:rPr>
        <w:t>iations on all final status issues should lead to a two-state solution” between “the State of Israel and an independent, democratic, contiguous and viable State of Palestine living side by side in peace and security</w:t>
      </w:r>
      <w:r w:rsidRPr="00696ADB">
        <w:t>.”</w:t>
      </w:r>
      <w:r w:rsidRPr="00696ADB">
        <w:rPr>
          <w:sz w:val="12"/>
        </w:rPr>
        <w:t xml:space="preserve">¶ </w:t>
      </w:r>
      <w:r w:rsidRPr="00696ADB">
        <w:t>The EU, meanwhile, “</w:t>
      </w:r>
      <w:r w:rsidRPr="00696ADB">
        <w:rPr>
          <w:rStyle w:val="TitleChar"/>
        </w:rPr>
        <w:t>continues to call for a complete stop to all violence, in particular rocket fire and terrorist attacks.”</w:t>
      </w:r>
    </w:p>
    <w:p w:rsidR="00696ADB" w:rsidRPr="00696ADB" w:rsidRDefault="00696ADB" w:rsidP="00696ADB">
      <w:pPr>
        <w:rPr>
          <w:rStyle w:val="TitleChar"/>
        </w:rPr>
      </w:pPr>
    </w:p>
    <w:p w:rsidR="00696ADB" w:rsidRPr="00696ADB" w:rsidRDefault="00696ADB" w:rsidP="00696ADB"/>
    <w:p w:rsidR="00696ADB" w:rsidRPr="00696ADB" w:rsidRDefault="00696ADB" w:rsidP="00696ADB">
      <w:pPr>
        <w:pStyle w:val="Heading4"/>
      </w:pPr>
      <w:r w:rsidRPr="00696ADB">
        <w:t>Current U.S. efforts bringing Israel and Palestine to the negotiating table</w:t>
      </w:r>
    </w:p>
    <w:p w:rsidR="00696ADB" w:rsidRPr="00696ADB" w:rsidRDefault="00696ADB" w:rsidP="00696ADB">
      <w:proofErr w:type="spellStart"/>
      <w:r w:rsidRPr="00696ADB">
        <w:rPr>
          <w:rStyle w:val="StyleStyleBold12pt"/>
        </w:rPr>
        <w:t>Deger</w:t>
      </w:r>
      <w:proofErr w:type="spellEnd"/>
      <w:r w:rsidRPr="00696ADB">
        <w:rPr>
          <w:rStyle w:val="StyleStyleBold12pt"/>
        </w:rPr>
        <w:t xml:space="preserve"> 6-18</w:t>
      </w:r>
      <w:r w:rsidRPr="00696ADB">
        <w:t xml:space="preserve">-13 (Allison, Assistant Editor of Mondoweiss.net, </w:t>
      </w:r>
      <w:proofErr w:type="spellStart"/>
      <w:r w:rsidRPr="00696ADB">
        <w:t>Mondoweiss</w:t>
      </w:r>
      <w:proofErr w:type="spellEnd"/>
      <w:r w:rsidRPr="00696ADB">
        <w:t xml:space="preserve">, “After Kerry visit, Israeli and Palestinian leaders quietly re-open economic negotiations”, </w:t>
      </w:r>
      <w:hyperlink r:id="rId42" w:history="1">
        <w:r w:rsidRPr="00696ADB">
          <w:rPr>
            <w:rStyle w:val="Hyperlink"/>
          </w:rPr>
          <w:t>http://mondoweiss.net/2013/06/palestinian-economic-negotiations.html</w:t>
        </w:r>
      </w:hyperlink>
      <w:r w:rsidRPr="00696ADB">
        <w:t>, accessed 7/13/13, LLM)</w:t>
      </w:r>
    </w:p>
    <w:p w:rsidR="00696ADB" w:rsidRPr="00696ADB" w:rsidRDefault="00696ADB" w:rsidP="00696ADB">
      <w:r w:rsidRPr="00696ADB">
        <w:t xml:space="preserve">Perhaps </w:t>
      </w:r>
      <w:r w:rsidRPr="00696ADB">
        <w:rPr>
          <w:rStyle w:val="TitleChar"/>
        </w:rPr>
        <w:t>the greatest achievement in neutralizing the Palestinian cause from its starting point</w:t>
      </w:r>
      <w:r w:rsidRPr="00696ADB">
        <w:t xml:space="preserve">, a liberation plight, </w:t>
      </w:r>
      <w:r w:rsidRPr="00696ADB">
        <w:rPr>
          <w:rStyle w:val="TitleChar"/>
        </w:rPr>
        <w:t>was nudging it into a humanitarian project</w:t>
      </w:r>
      <w:r w:rsidRPr="00696ADB">
        <w:t>. Over the past two decades political talks have been exchanged for economic ones.</w:t>
      </w:r>
      <w:r w:rsidRPr="00696ADB">
        <w:rPr>
          <w:sz w:val="12"/>
        </w:rPr>
        <w:t xml:space="preserve">¶ </w:t>
      </w:r>
      <w:proofErr w:type="gramStart"/>
      <w:r w:rsidRPr="00696ADB">
        <w:rPr>
          <w:rStyle w:val="TitleChar"/>
        </w:rPr>
        <w:t>The</w:t>
      </w:r>
      <w:proofErr w:type="gramEnd"/>
      <w:r w:rsidRPr="00696ADB">
        <w:rPr>
          <w:rStyle w:val="TitleChar"/>
        </w:rPr>
        <w:t xml:space="preserve"> subtle change is also reflected in U.S. policy, which became clear after Israeli and Palestinian leaders met in Jerusalem on Sunday to reopen economic collaboration that was unilaterally suspended by Israel last fall following the Palestinian bid for non-member observer status at the United Nations.</w:t>
      </w:r>
      <w:r w:rsidRPr="00696ADB">
        <w:t xml:space="preserve"> This was the first official discussion between finance ministers </w:t>
      </w:r>
      <w:proofErr w:type="spellStart"/>
      <w:r w:rsidRPr="00696ADB">
        <w:t>Yair</w:t>
      </w:r>
      <w:proofErr w:type="spellEnd"/>
      <w:r w:rsidRPr="00696ADB">
        <w:t xml:space="preserve"> </w:t>
      </w:r>
      <w:proofErr w:type="spellStart"/>
      <w:r w:rsidRPr="00696ADB">
        <w:t>Lapid</w:t>
      </w:r>
      <w:proofErr w:type="spellEnd"/>
      <w:r w:rsidRPr="00696ADB">
        <w:t xml:space="preserve"> and </w:t>
      </w:r>
      <w:proofErr w:type="spellStart"/>
      <w:r w:rsidRPr="00696ADB">
        <w:t>Shukri</w:t>
      </w:r>
      <w:proofErr w:type="spellEnd"/>
      <w:r w:rsidRPr="00696ADB">
        <w:t xml:space="preserve"> </w:t>
      </w:r>
      <w:proofErr w:type="spellStart"/>
      <w:r w:rsidRPr="00696ADB">
        <w:t>Bishara</w:t>
      </w:r>
      <w:proofErr w:type="spellEnd"/>
      <w:r w:rsidRPr="00696ADB">
        <w:t xml:space="preserve">, who took office last month under the also-newly-appointed Palestinian Prime Minister Rami </w:t>
      </w:r>
      <w:proofErr w:type="spellStart"/>
      <w:r w:rsidRPr="00696ADB">
        <w:t>Hamdallah</w:t>
      </w:r>
      <w:proofErr w:type="spellEnd"/>
      <w:r w:rsidRPr="00696ADB">
        <w:t>--and seemingly it occurred at the behest of a U.S. balloon aid payment.</w:t>
      </w:r>
      <w:r w:rsidRPr="00696ADB">
        <w:rPr>
          <w:sz w:val="12"/>
        </w:rPr>
        <w:t xml:space="preserve">¶ </w:t>
      </w:r>
      <w:r w:rsidRPr="00696ADB">
        <w:t xml:space="preserve">The meeting tailed Secretary of State John Kerry's announcement that the self-appointed broker for peace would infuse $4 billion into the Palestinian economy. </w:t>
      </w:r>
      <w:r w:rsidRPr="00696ADB">
        <w:rPr>
          <w:rStyle w:val="TitleChar"/>
        </w:rPr>
        <w:t>Unlike past endeavors, this aid</w:t>
      </w:r>
      <w:r w:rsidRPr="00696ADB">
        <w:t xml:space="preserve"> did not accompany a drive for political talks; there </w:t>
      </w:r>
      <w:r w:rsidRPr="00696ADB">
        <w:rPr>
          <w:rStyle w:val="TitleChar"/>
        </w:rPr>
        <w:t>was no demand for a Camp David</w:t>
      </w:r>
      <w:r w:rsidRPr="00696ADB">
        <w:t xml:space="preserve">, not </w:t>
      </w:r>
      <w:proofErr w:type="gramStart"/>
      <w:r w:rsidRPr="00696ADB">
        <w:t xml:space="preserve">even an Annapolis-style </w:t>
      </w:r>
      <w:r w:rsidRPr="00696ADB">
        <w:lastRenderedPageBreak/>
        <w:t xml:space="preserve">negotiation-- </w:t>
      </w:r>
      <w:r w:rsidRPr="00696ADB">
        <w:rPr>
          <w:rStyle w:val="TitleChar"/>
        </w:rPr>
        <w:t>talks</w:t>
      </w:r>
      <w:proofErr w:type="gramEnd"/>
      <w:r w:rsidRPr="00696ADB">
        <w:rPr>
          <w:rStyle w:val="TitleChar"/>
        </w:rPr>
        <w:t xml:space="preserve"> about having talks</w:t>
      </w:r>
      <w:r w:rsidRPr="00696ADB">
        <w:t xml:space="preserve">. </w:t>
      </w:r>
      <w:r w:rsidRPr="00696ADB">
        <w:rPr>
          <w:rStyle w:val="TitleChar"/>
        </w:rPr>
        <w:t>The aid was timed with Israeli and Palestinian leaders entering non-conditional direct economic negotiations in exchange for the funds. Or more cynically: land for money.</w:t>
      </w:r>
      <w:r w:rsidRPr="00696ADB">
        <w:rPr>
          <w:rStyle w:val="TitleChar"/>
          <w:sz w:val="12"/>
        </w:rPr>
        <w:t>¶</w:t>
      </w:r>
      <w:r w:rsidRPr="00696ADB">
        <w:rPr>
          <w:sz w:val="12"/>
        </w:rPr>
        <w:t xml:space="preserve"> </w:t>
      </w:r>
      <w:r w:rsidRPr="00696ADB">
        <w:t xml:space="preserve">In all practical sense, </w:t>
      </w:r>
      <w:r w:rsidRPr="00696ADB">
        <w:rPr>
          <w:rStyle w:val="TitleChar"/>
        </w:rPr>
        <w:t>the meeting marked the U.S</w:t>
      </w:r>
      <w:r w:rsidRPr="00696ADB">
        <w:t xml:space="preserve">. abandoning political goals through diplomacy for </w:t>
      </w:r>
      <w:r w:rsidRPr="00696ADB">
        <w:rPr>
          <w:rStyle w:val="TitleChar"/>
        </w:rPr>
        <w:t>regular meetings between Israelis, Palestinians and foreign lenders</w:t>
      </w:r>
      <w:r w:rsidRPr="00696ADB">
        <w:t xml:space="preserve"> on how to best develop the West Bank. The finance ministers concluded their Sunday talk by reconvening the Joint Economic Committee (JEC), an Oslo Accords-mandated arbitration body and its sub-groups. </w:t>
      </w:r>
      <w:r w:rsidRPr="00696ADB">
        <w:rPr>
          <w:rStyle w:val="TitleChar"/>
        </w:rPr>
        <w:t>It previously functioned as an intersection for Israeli and Palestinian leaders on industrial development programs outlined also in the Oslo-era.</w:t>
      </w:r>
      <w:r w:rsidRPr="00696ADB">
        <w:t xml:space="preserve"> These include all of the big infrastructure projects in the West Bank, from manufacturing zones, to roads, to sanitation facilities (a new dump is being built now by the PA with the help of Israel, the World Bank, and the German Development Bank on land confiscated from Palestinian villagers. Like every other major project it was planned through the JEC).</w:t>
      </w:r>
      <w:r w:rsidRPr="00696ADB">
        <w:rPr>
          <w:sz w:val="12"/>
        </w:rPr>
        <w:t xml:space="preserve">¶ </w:t>
      </w:r>
      <w:r w:rsidRPr="00696ADB">
        <w:t xml:space="preserve">Additionally, Palestinian </w:t>
      </w:r>
      <w:proofErr w:type="gramStart"/>
      <w:r w:rsidRPr="00696ADB">
        <w:t>labor in Israel and VAT taxes are</w:t>
      </w:r>
      <w:proofErr w:type="gramEnd"/>
      <w:r w:rsidRPr="00696ADB">
        <w:t xml:space="preserve"> under the purview of the JEC. </w:t>
      </w:r>
      <w:r w:rsidRPr="00696ADB">
        <w:rPr>
          <w:rStyle w:val="TitleChar"/>
        </w:rPr>
        <w:t>In short, it is a body for economic collaboration not political contention, ordained by peace talks but not under the same timetable.</w:t>
      </w:r>
      <w:r w:rsidRPr="00696ADB">
        <w:rPr>
          <w:rStyle w:val="TitleChar"/>
          <w:sz w:val="12"/>
        </w:rPr>
        <w:t>¶</w:t>
      </w:r>
      <w:r w:rsidRPr="00696ADB">
        <w:rPr>
          <w:sz w:val="12"/>
        </w:rPr>
        <w:t xml:space="preserve"> </w:t>
      </w:r>
      <w:r w:rsidRPr="00696ADB">
        <w:t>And what of the future, after the aid arrives?</w:t>
      </w:r>
      <w:r w:rsidRPr="00696ADB">
        <w:rPr>
          <w:sz w:val="12"/>
        </w:rPr>
        <w:t xml:space="preserve">¶ </w:t>
      </w:r>
      <w:r w:rsidRPr="00696ADB">
        <w:t xml:space="preserve">Without Israeli guarantees for the free flow of goods through checkpoints, doing business in Palestine will continue to be an unstable venture for foreign companies and lenders. Still </w:t>
      </w:r>
      <w:r w:rsidRPr="00696ADB">
        <w:rPr>
          <w:rStyle w:val="TitleChar"/>
        </w:rPr>
        <w:t xml:space="preserve">the JEC talks will likely ease international supporters who are weary that their investments will fund projects that will never be completed, like the Jericho </w:t>
      </w:r>
      <w:proofErr w:type="gramStart"/>
      <w:r w:rsidRPr="00696ADB">
        <w:rPr>
          <w:rStyle w:val="TitleChar"/>
        </w:rPr>
        <w:t>park</w:t>
      </w:r>
      <w:proofErr w:type="gramEnd"/>
      <w:r w:rsidRPr="00696ADB">
        <w:rPr>
          <w:rStyle w:val="TitleChar"/>
        </w:rPr>
        <w:t>. It is no coincidence then that these three major foreign-backed development zones in the West Bank all received Israeli blessings in the past and that the new $4 billion from the U.S. is preceded by re-started economic collaboration</w:t>
      </w:r>
      <w:r w:rsidRPr="00696ADB">
        <w:t xml:space="preserve">. </w:t>
      </w:r>
      <w:r w:rsidRPr="00696ADB">
        <w:rPr>
          <w:rStyle w:val="TitleChar"/>
        </w:rPr>
        <w:t>Together they mean the U.S. is doubling-down on a Kantian-style approach to international relations; foreign intervention is employing the prospect of industrialization and liberalization to usher in and end to the conflict.</w:t>
      </w:r>
      <w:r w:rsidRPr="00696ADB">
        <w:rPr>
          <w:rStyle w:val="TitleChar"/>
          <w:sz w:val="12"/>
        </w:rPr>
        <w:t xml:space="preserve">¶ </w:t>
      </w:r>
      <w:r w:rsidRPr="00696ADB">
        <w:rPr>
          <w:rStyle w:val="TitleChar"/>
        </w:rPr>
        <w:t>The Palestinians know what the price of that cash injection is: “A new international effort, led by the US, is taking place in order to resume final status negotiations</w:t>
      </w:r>
      <w:r w:rsidRPr="00696ADB">
        <w:t xml:space="preserve">,” the Palestinian Liberation Organization Negotiations Affairs Department announced right after Kerry committed the funds. But again, if history is a model, Israeli collaboration will do little for the Palestinian economy, even if the PA is desperate to lock in funds. </w:t>
      </w:r>
      <w:r w:rsidRPr="00696ADB">
        <w:rPr>
          <w:sz w:val="12"/>
        </w:rPr>
        <w:t xml:space="preserve">¶ </w:t>
      </w:r>
      <w:proofErr w:type="gramStart"/>
      <w:r w:rsidRPr="00696ADB">
        <w:t>The</w:t>
      </w:r>
      <w:proofErr w:type="gramEnd"/>
      <w:r w:rsidRPr="00696ADB">
        <w:t xml:space="preserve"> looming pitfall is that Palestinians leaders are making a major political concession that will harm prospects of autonomy in the future. While President Mahmoud Abbas has given in on lands swaps, he is firm that a settlement freeze is a precondition for negotiations. And the Israelis in turn, are against any preconditions. Still, </w:t>
      </w:r>
      <w:r w:rsidRPr="00696ADB">
        <w:rPr>
          <w:rStyle w:val="TitleChar"/>
        </w:rPr>
        <w:t>the JEC meeting would amount to re-kindling negotiations, without any political demands on a final status solution. It would seem that the economic talks are mere placeholders</w:t>
      </w:r>
      <w:r w:rsidRPr="00696ADB">
        <w:t xml:space="preserve">, intended to gain international aid to keep the PA afloat. And the cost is the larger political struggle. </w:t>
      </w:r>
    </w:p>
    <w:p w:rsidR="00696ADB" w:rsidRPr="00696ADB" w:rsidRDefault="00696ADB" w:rsidP="00696ADB"/>
    <w:p w:rsidR="00696ADB" w:rsidRPr="00696ADB" w:rsidRDefault="00696ADB" w:rsidP="00696ADB">
      <w:pPr>
        <w:pStyle w:val="Heading4"/>
      </w:pPr>
      <w:r w:rsidRPr="00696ADB">
        <w:t>Israel and Palestine will negotiate, land swaps are the current starting point</w:t>
      </w:r>
    </w:p>
    <w:p w:rsidR="00696ADB" w:rsidRPr="00696ADB" w:rsidRDefault="00696ADB" w:rsidP="00696ADB">
      <w:r w:rsidRPr="00696ADB">
        <w:rPr>
          <w:rStyle w:val="StyleStyleBold12pt"/>
        </w:rPr>
        <w:t>The New York Times 4-30-13</w:t>
      </w:r>
      <w:r w:rsidRPr="00696ADB">
        <w:t xml:space="preserve"> (New York Times, April 30th, 2013, Middle East, “Kerry Calls Arab League Plan to Revive Talks With Israel a ‘Big Step’”, </w:t>
      </w:r>
      <w:hyperlink r:id="rId43" w:history="1">
        <w:r w:rsidRPr="00696ADB">
          <w:rPr>
            <w:rStyle w:val="Hyperlink"/>
          </w:rPr>
          <w:t>http://www.nytimes.com/2013/05/01/world/middleeast/kerry-welcomes-arab-plan-for-israeli-palestinian-talks.html?_r=0</w:t>
        </w:r>
      </w:hyperlink>
      <w:r w:rsidRPr="00696ADB">
        <w:t>, accessed 7/13/13, LLM)</w:t>
      </w:r>
    </w:p>
    <w:p w:rsidR="00696ADB" w:rsidRPr="00696ADB" w:rsidRDefault="00696ADB" w:rsidP="00696ADB">
      <w:pPr>
        <w:rPr>
          <w:rStyle w:val="TitleChar"/>
        </w:rPr>
      </w:pPr>
      <w:r w:rsidRPr="00696ADB">
        <w:t xml:space="preserve">WASHINGTON — Secretary of State John </w:t>
      </w:r>
      <w:r w:rsidRPr="00696ADB">
        <w:rPr>
          <w:rStyle w:val="TitleChar"/>
        </w:rPr>
        <w:t>Kerry</w:t>
      </w:r>
      <w:r w:rsidRPr="00696ADB">
        <w:t xml:space="preserve"> on Tuesday </w:t>
      </w:r>
      <w:r w:rsidRPr="00696ADB">
        <w:rPr>
          <w:rStyle w:val="TitleChar"/>
        </w:rPr>
        <w:t>embraced a proposal by the Arab League to revive peace talks between Israel and the Palestinians as “a very big step forward</w:t>
      </w:r>
      <w:r w:rsidRPr="00696ADB">
        <w:t>,” but initial reactions suggested that the new initiative might have difficulty penetrating the years-long impasse.</w:t>
      </w:r>
      <w:r w:rsidRPr="00696ADB">
        <w:rPr>
          <w:sz w:val="12"/>
        </w:rPr>
        <w:t xml:space="preserve">¶ </w:t>
      </w:r>
      <w:r w:rsidRPr="00696ADB">
        <w:t>“We’re taking more steps,” Mr. Kerry said Tuesday, a day after a Qatar-led delegation of Arab states presented the initiative to him and Vice President Joseph R. Biden Jr. at a meeting near the White House. “</w:t>
      </w:r>
      <w:r w:rsidRPr="00696ADB">
        <w:rPr>
          <w:rStyle w:val="TitleChar"/>
        </w:rPr>
        <w:t>Yesterday was another step. And we’re going to continue to march forward and try to bring people to the table despite the difficulties and the disappointments of the past.”</w:t>
      </w:r>
      <w:r w:rsidRPr="00696ADB">
        <w:rPr>
          <w:sz w:val="12"/>
        </w:rPr>
        <w:t xml:space="preserve">¶ </w:t>
      </w:r>
      <w:r w:rsidRPr="00696ADB">
        <w:t xml:space="preserve">Qatar’s foreign minister had suggested the revival of the Arab Peace Initiative, introduced in 2002, and for the first time eased its demand that Israel return to its pre-1967 borders. Instead, </w:t>
      </w:r>
      <w:r w:rsidRPr="00696ADB">
        <w:rPr>
          <w:rStyle w:val="TitleChar"/>
        </w:rPr>
        <w:t>the minister accepted the possibility of tweaking those borders with a comparable and mutually agreed “minor swap of the land.”</w:t>
      </w:r>
      <w:r w:rsidRPr="00696ADB">
        <w:rPr>
          <w:rStyle w:val="TitleChar"/>
          <w:sz w:val="12"/>
        </w:rPr>
        <w:t>¶</w:t>
      </w:r>
      <w:r w:rsidRPr="00696ADB">
        <w:rPr>
          <w:sz w:val="12"/>
        </w:rPr>
        <w:t xml:space="preserve"> </w:t>
      </w:r>
      <w:r w:rsidRPr="00696ADB">
        <w:rPr>
          <w:rStyle w:val="TitleChar"/>
        </w:rPr>
        <w:t>The Palestinians’ chief negotiator said the Arab League’s proposal reflected their own position</w:t>
      </w:r>
      <w:r w:rsidRPr="00696ADB">
        <w:t>, but he reiterated longstanding conditions for resuming talks, which Israel has for the past several years rejected.</w:t>
      </w:r>
      <w:r w:rsidRPr="00696ADB">
        <w:rPr>
          <w:sz w:val="12"/>
        </w:rPr>
        <w:t xml:space="preserve">¶ </w:t>
      </w:r>
      <w:r w:rsidRPr="00696ADB">
        <w:rPr>
          <w:rStyle w:val="TitleChar"/>
        </w:rPr>
        <w:t>A senior Israeli official “welcomed the encouragement” from the Arab League</w:t>
      </w:r>
      <w:r w:rsidRPr="00696ADB">
        <w:t>, but suggested that the initiative’s framework was unlikely to be embraced as a starting point for talks.</w:t>
      </w:r>
      <w:r w:rsidRPr="00696ADB">
        <w:rPr>
          <w:sz w:val="12"/>
        </w:rPr>
        <w:t xml:space="preserve">¶ </w:t>
      </w:r>
      <w:r w:rsidRPr="00696ADB">
        <w:t>“</w:t>
      </w:r>
      <w:r w:rsidRPr="00696ADB">
        <w:rPr>
          <w:rStyle w:val="TitleChar"/>
        </w:rPr>
        <w:t>Israel is prepared to begin negotiations at any time, in any place and without any early conditions, and expects the Palestinian side to avoid making early conditions</w:t>
      </w:r>
      <w:r w:rsidRPr="00696ADB">
        <w:t>,” this official said in a statement, repeating Mr. Netanyahu’s standard line. “The sides will have the opportunity to introduce their positions when the negotiations begin.”</w:t>
      </w:r>
      <w:r w:rsidRPr="00696ADB">
        <w:rPr>
          <w:sz w:val="12"/>
        </w:rPr>
        <w:t xml:space="preserve">¶ </w:t>
      </w:r>
      <w:proofErr w:type="spellStart"/>
      <w:r w:rsidRPr="00696ADB">
        <w:t>Tzipi</w:t>
      </w:r>
      <w:proofErr w:type="spellEnd"/>
      <w:r w:rsidRPr="00696ADB">
        <w:t xml:space="preserve"> </w:t>
      </w:r>
      <w:proofErr w:type="spellStart"/>
      <w:r w:rsidRPr="00696ADB">
        <w:t>Livni</w:t>
      </w:r>
      <w:proofErr w:type="spellEnd"/>
      <w:r w:rsidRPr="00696ADB">
        <w:t xml:space="preserve">, </w:t>
      </w:r>
      <w:r w:rsidRPr="00696ADB">
        <w:rPr>
          <w:rStyle w:val="TitleChar"/>
        </w:rPr>
        <w:t>Israel’s new justice minister</w:t>
      </w:r>
      <w:r w:rsidRPr="00696ADB">
        <w:t xml:space="preserve">, who has a special portfolio dealing with the peace process, </w:t>
      </w:r>
      <w:r w:rsidRPr="00696ADB">
        <w:rPr>
          <w:rStyle w:val="TitleChar"/>
        </w:rPr>
        <w:t>sounded far more hopeful on Tuesday as she</w:t>
      </w:r>
      <w:r w:rsidRPr="00696ADB">
        <w:t xml:space="preserve">, too, </w:t>
      </w:r>
      <w:r w:rsidRPr="00696ADB">
        <w:rPr>
          <w:rStyle w:val="TitleChar"/>
        </w:rPr>
        <w:t>welcomed the Arab League’s proposal</w:t>
      </w:r>
      <w:r w:rsidRPr="00696ADB">
        <w:t>.</w:t>
      </w:r>
      <w:r w:rsidRPr="00696ADB">
        <w:rPr>
          <w:sz w:val="12"/>
        </w:rPr>
        <w:t xml:space="preserve">¶ </w:t>
      </w:r>
      <w:r w:rsidRPr="00696ADB">
        <w:t>“</w:t>
      </w:r>
      <w:r w:rsidRPr="00696ADB">
        <w:rPr>
          <w:rStyle w:val="TitleChar"/>
        </w:rPr>
        <w:t>It is important for the Palestinians to know that they have the support of the Arab world for a negotiated peace agreement that ends the conflict</w:t>
      </w:r>
      <w:r w:rsidRPr="00696ADB">
        <w:t xml:space="preserve">,” Ms. </w:t>
      </w:r>
      <w:proofErr w:type="spellStart"/>
      <w:r w:rsidRPr="00696ADB">
        <w:t>Livni</w:t>
      </w:r>
      <w:proofErr w:type="spellEnd"/>
      <w:r w:rsidRPr="00696ADB">
        <w:t>, a former foreign minister and veteran negotiator, said in a statement. “</w:t>
      </w:r>
      <w:r w:rsidRPr="00696ADB">
        <w:rPr>
          <w:rStyle w:val="TitleChar"/>
        </w:rPr>
        <w:t>It’s imperative for the Israeli public to know that peace with the Palestinians means peace with the entire Arab world.”</w:t>
      </w:r>
      <w:r w:rsidRPr="00696ADB">
        <w:rPr>
          <w:sz w:val="12"/>
        </w:rPr>
        <w:t xml:space="preserve">¶ </w:t>
      </w:r>
      <w:r w:rsidRPr="00696ADB">
        <w:rPr>
          <w:rStyle w:val="TitleChar"/>
        </w:rPr>
        <w:t>“A land swap plan is an encouraging and important step that has the ability to assist and restore the peace initiative,”</w:t>
      </w:r>
      <w:r w:rsidRPr="00696ADB">
        <w:t xml:space="preserve"> said the new </w:t>
      </w:r>
      <w:r w:rsidRPr="00696ADB">
        <w:lastRenderedPageBreak/>
        <w:t xml:space="preserve">minister of science, Yaakov </w:t>
      </w:r>
      <w:proofErr w:type="spellStart"/>
      <w:r w:rsidRPr="00696ADB">
        <w:t>Peri</w:t>
      </w:r>
      <w:proofErr w:type="spellEnd"/>
      <w:r w:rsidRPr="00696ADB">
        <w:t xml:space="preserve">, a former director of Israel’s internal security service and a strong advocate of a two-state solution, according to the Israeli news site </w:t>
      </w:r>
      <w:proofErr w:type="spellStart"/>
      <w:r w:rsidRPr="00696ADB">
        <w:t>Ynet</w:t>
      </w:r>
      <w:proofErr w:type="spellEnd"/>
      <w:r w:rsidRPr="00696ADB">
        <w:t>. “</w:t>
      </w:r>
      <w:r w:rsidRPr="00696ADB">
        <w:rPr>
          <w:rStyle w:val="TitleChar"/>
        </w:rPr>
        <w:t>Such an announcement gives Israel the chance to continue holding on to large settlement blocs.”</w:t>
      </w:r>
      <w:r w:rsidRPr="00696ADB">
        <w:rPr>
          <w:sz w:val="12"/>
        </w:rPr>
        <w:t xml:space="preserve">¶ </w:t>
      </w:r>
      <w:r w:rsidRPr="00696ADB">
        <w:rPr>
          <w:rStyle w:val="TitleChar"/>
        </w:rPr>
        <w:t>Qatar’s foreign minister</w:t>
      </w:r>
      <w:r w:rsidRPr="00696ADB">
        <w:t xml:space="preserve">, Sheik </w:t>
      </w:r>
      <w:proofErr w:type="spellStart"/>
      <w:r w:rsidRPr="00696ADB">
        <w:t>Hamad</w:t>
      </w:r>
      <w:proofErr w:type="spellEnd"/>
      <w:r w:rsidRPr="00696ADB">
        <w:t xml:space="preserve"> bin </w:t>
      </w:r>
      <w:proofErr w:type="spellStart"/>
      <w:r w:rsidRPr="00696ADB">
        <w:t>Jassem</w:t>
      </w:r>
      <w:proofErr w:type="spellEnd"/>
      <w:r w:rsidRPr="00696ADB">
        <w:t xml:space="preserve"> al-</w:t>
      </w:r>
      <w:proofErr w:type="spellStart"/>
      <w:r w:rsidRPr="00696ADB">
        <w:t>Thani</w:t>
      </w:r>
      <w:proofErr w:type="spellEnd"/>
      <w:r w:rsidRPr="00696ADB">
        <w:t xml:space="preserve">, </w:t>
      </w:r>
      <w:r w:rsidRPr="00696ADB">
        <w:rPr>
          <w:rStyle w:val="TitleChar"/>
        </w:rPr>
        <w:t>outlined the proposal on behalf of the Arab League on Monday evening after a meeting at Blair House. He emphasized that peace between the Palestinians and Israelis was “a strategic choice for the Arab states.”</w:t>
      </w:r>
    </w:p>
    <w:p w:rsidR="00696ADB" w:rsidRPr="00696ADB" w:rsidRDefault="00696ADB" w:rsidP="00696ADB">
      <w:pPr>
        <w:pStyle w:val="Heading3"/>
      </w:pPr>
      <w:r w:rsidRPr="00696ADB">
        <w:lastRenderedPageBreak/>
        <w:t>AT: Timeframe</w:t>
      </w:r>
    </w:p>
    <w:p w:rsidR="00696ADB" w:rsidRPr="00696ADB" w:rsidRDefault="00696ADB" w:rsidP="00696ADB">
      <w:pPr>
        <w:pStyle w:val="Heading4"/>
      </w:pPr>
      <w:r w:rsidRPr="00696ADB">
        <w:t>Peace is possible but now is key</w:t>
      </w:r>
    </w:p>
    <w:p w:rsidR="00696ADB" w:rsidRPr="00696ADB" w:rsidRDefault="00696ADB" w:rsidP="00696ADB">
      <w:pPr>
        <w:rPr>
          <w:rStyle w:val="StyleStyleBold12pt"/>
        </w:rPr>
      </w:pPr>
      <w:proofErr w:type="spellStart"/>
      <w:r w:rsidRPr="00696ADB">
        <w:rPr>
          <w:rStyle w:val="StyleStyleBold12pt"/>
        </w:rPr>
        <w:t>Ma’an</w:t>
      </w:r>
      <w:proofErr w:type="spellEnd"/>
      <w:r w:rsidRPr="00696ADB">
        <w:rPr>
          <w:rStyle w:val="StyleStyleBold12pt"/>
        </w:rPr>
        <w:t xml:space="preserve"> News, 6-28</w:t>
      </w:r>
    </w:p>
    <w:p w:rsidR="00696ADB" w:rsidRPr="00696ADB" w:rsidRDefault="00696ADB" w:rsidP="00696ADB">
      <w:r w:rsidRPr="00696ADB">
        <w:t>(</w:t>
      </w:r>
      <w:proofErr w:type="spellStart"/>
      <w:r w:rsidRPr="00696ADB">
        <w:t>Ma’an</w:t>
      </w:r>
      <w:proofErr w:type="spellEnd"/>
      <w:r w:rsidRPr="00696ADB">
        <w:t xml:space="preserve"> News Agency, 6-28-13, “Kerry wants end to Israel-Palestinian stalemate,” </w:t>
      </w:r>
      <w:hyperlink r:id="rId44" w:history="1">
        <w:r w:rsidRPr="00696ADB">
          <w:rPr>
            <w:rStyle w:val="Hyperlink"/>
          </w:rPr>
          <w:t>http://www.maannews.net/eng/ViewDetails.aspx?ID=608955</w:t>
        </w:r>
      </w:hyperlink>
      <w:r w:rsidRPr="00696ADB">
        <w:t>, accessed 7-13-13, EB)</w:t>
      </w:r>
    </w:p>
    <w:p w:rsidR="00696ADB" w:rsidRPr="00696ADB" w:rsidRDefault="00696ADB" w:rsidP="00696ADB">
      <w:r w:rsidRPr="00696ADB">
        <w:t xml:space="preserve">AMMAN (AFP) -- US Secretary of State John </w:t>
      </w:r>
      <w:r w:rsidRPr="00696ADB">
        <w:rPr>
          <w:rStyle w:val="TitleChar"/>
        </w:rPr>
        <w:t>Kerry</w:t>
      </w:r>
      <w:r w:rsidRPr="00696ADB">
        <w:t xml:space="preserve"> on Thursday </w:t>
      </w:r>
      <w:r w:rsidRPr="00696ADB">
        <w:rPr>
          <w:rStyle w:val="TitleChar"/>
        </w:rPr>
        <w:t>entered</w:t>
      </w:r>
      <w:r w:rsidRPr="00696ADB">
        <w:t xml:space="preserve"> two days of intense </w:t>
      </w:r>
      <w:r w:rsidRPr="00696ADB">
        <w:rPr>
          <w:rStyle w:val="TitleChar"/>
        </w:rPr>
        <w:t>talks with</w:t>
      </w:r>
      <w:r w:rsidRPr="00696ADB">
        <w:t xml:space="preserve"> Israeli and </w:t>
      </w:r>
      <w:r w:rsidRPr="00696ADB">
        <w:rPr>
          <w:rStyle w:val="TitleChar"/>
        </w:rPr>
        <w:t>Palestinian leaders, voicing hope that they want peace but warning they must show progress soon.</w:t>
      </w:r>
      <w:r w:rsidRPr="00696ADB">
        <w:t xml:space="preserve"> In his fifth visit in as many months, Kerry will have lunch with Jordan's King Abdullah II and then dinner in Jerusalem with Israeli Prime Minister Benjamin Netanyahu. He returns to Amman for lunch Friday with Palestinian president Mahmud Abbas. US officials have cautioned against any immediate breakthroughs and Kerry has promised to show patience. But he has also warned that </w:t>
      </w:r>
      <w:r w:rsidRPr="00696ADB">
        <w:rPr>
          <w:rStyle w:val="TitleChar"/>
        </w:rPr>
        <w:t xml:space="preserve">the long stalemate </w:t>
      </w:r>
      <w:r w:rsidRPr="00696ADB">
        <w:t xml:space="preserve">in one of the world's most intractable conflicts </w:t>
      </w:r>
      <w:r w:rsidRPr="00696ADB">
        <w:rPr>
          <w:rStyle w:val="TitleChar"/>
        </w:rPr>
        <w:t>is unsustainable.</w:t>
      </w:r>
      <w:r w:rsidRPr="00696ADB">
        <w:t xml:space="preserve"> "The time is getting near where we need to make some </w:t>
      </w:r>
      <w:proofErr w:type="spellStart"/>
      <w:r w:rsidRPr="00696ADB">
        <w:t>judgements</w:t>
      </w:r>
      <w:proofErr w:type="spellEnd"/>
      <w:r w:rsidRPr="00696ADB">
        <w:t xml:space="preserve">," Kerry said Wednesday in Kuwait City before flying to Jordan, calling for action "as soon as we can". While refusing to set a deadline, Kerry was acutely aware of risks </w:t>
      </w:r>
      <w:r w:rsidRPr="00696ADB">
        <w:rPr>
          <w:rStyle w:val="TitleChar"/>
        </w:rPr>
        <w:t>if there is no headway by September</w:t>
      </w:r>
      <w:r w:rsidRPr="00696ADB">
        <w:t xml:space="preserve"> -- the annual UN General Assembly where a frustrated </w:t>
      </w:r>
      <w:r w:rsidRPr="00696ADB">
        <w:rPr>
          <w:rStyle w:val="TitleChar"/>
        </w:rPr>
        <w:t>Abbas could rally international opinion against Israel.</w:t>
      </w:r>
      <w:r w:rsidRPr="00696ADB">
        <w:t xml:space="preserve"> "Long before September, we need to be showing some kind of progress in some way, because I don't think we have the luxury of that kind of time," Kerry said. "It is urgent because </w:t>
      </w:r>
      <w:r w:rsidRPr="00696ADB">
        <w:rPr>
          <w:rStyle w:val="TitleChar"/>
        </w:rPr>
        <w:t>time is the enemy of a peace process</w:t>
      </w:r>
      <w:r w:rsidRPr="00696ADB">
        <w:t>," Kerry said. "The passage of time allows a vacuum to be filled by people who don't want things to happen."</w:t>
      </w:r>
    </w:p>
    <w:p w:rsidR="00696ADB" w:rsidRPr="00696ADB" w:rsidRDefault="00696ADB" w:rsidP="00696ADB"/>
    <w:p w:rsidR="00696ADB" w:rsidRPr="00696ADB" w:rsidRDefault="00696ADB" w:rsidP="00696ADB">
      <w:pPr>
        <w:pStyle w:val="Heading2"/>
      </w:pPr>
      <w:r w:rsidRPr="00696ADB">
        <w:lastRenderedPageBreak/>
        <w:t>***Palestine-Israel Impacts***</w:t>
      </w:r>
    </w:p>
    <w:p w:rsidR="00696ADB" w:rsidRPr="00696ADB" w:rsidRDefault="00696ADB" w:rsidP="00696ADB">
      <w:pPr>
        <w:pStyle w:val="Heading2"/>
      </w:pPr>
      <w:r>
        <w:lastRenderedPageBreak/>
        <w:t>**</w:t>
      </w:r>
      <w:r w:rsidRPr="00696ADB">
        <w:t>*Hamas*</w:t>
      </w:r>
      <w:r>
        <w:t>**</w:t>
      </w:r>
    </w:p>
    <w:p w:rsidR="00696ADB" w:rsidRPr="00696ADB" w:rsidRDefault="00696ADB" w:rsidP="00696ADB">
      <w:pPr>
        <w:pStyle w:val="Heading3"/>
      </w:pPr>
      <w:r w:rsidRPr="00696ADB">
        <w:lastRenderedPageBreak/>
        <w:t>Iran 1NC</w:t>
      </w:r>
    </w:p>
    <w:p w:rsidR="00696ADB" w:rsidRPr="00696ADB" w:rsidRDefault="00696ADB" w:rsidP="00696ADB">
      <w:pPr>
        <w:pStyle w:val="Heading4"/>
      </w:pPr>
      <w:r w:rsidRPr="00696ADB">
        <w:t>Kerry’s departure would signal the end of peace negotiations, which drives new members to Hamas</w:t>
      </w:r>
    </w:p>
    <w:p w:rsidR="00696ADB" w:rsidRPr="00696ADB" w:rsidRDefault="00696ADB" w:rsidP="00696ADB">
      <w:pPr>
        <w:rPr>
          <w:rStyle w:val="StyleStyleBold12pt"/>
        </w:rPr>
      </w:pPr>
      <w:proofErr w:type="spellStart"/>
      <w:r w:rsidRPr="00696ADB">
        <w:rPr>
          <w:rStyle w:val="StyleStyleBold12pt"/>
        </w:rPr>
        <w:t>JPost</w:t>
      </w:r>
      <w:proofErr w:type="spellEnd"/>
      <w:r w:rsidRPr="00696ADB">
        <w:rPr>
          <w:rStyle w:val="StyleStyleBold12pt"/>
        </w:rPr>
        <w:t>, 7-13</w:t>
      </w:r>
    </w:p>
    <w:p w:rsidR="00696ADB" w:rsidRPr="00696ADB" w:rsidRDefault="00696ADB" w:rsidP="00696ADB">
      <w:r w:rsidRPr="00696ADB">
        <w:t xml:space="preserve">(Jerusalem Post, 7-13, “Nablus mayor: If talks fail, Palestinians will take to streets,” </w:t>
      </w:r>
      <w:hyperlink r:id="rId45" w:history="1">
        <w:r w:rsidRPr="00696ADB">
          <w:rPr>
            <w:rStyle w:val="Hyperlink"/>
          </w:rPr>
          <w:t>http://www.jpost.com/Diplomacy-and-Politics/Nablus-mayor-If-Kerry-peace-bid-fails-Palestinians-will-take-to-streets-319695</w:t>
        </w:r>
      </w:hyperlink>
      <w:r w:rsidRPr="00696ADB">
        <w:t>, accessed 7-13-13, EB)</w:t>
      </w:r>
    </w:p>
    <w:p w:rsidR="00696ADB" w:rsidRPr="00696ADB" w:rsidRDefault="00696ADB" w:rsidP="00696ADB">
      <w:r w:rsidRPr="00696ADB">
        <w:rPr>
          <w:rStyle w:val="TitleChar"/>
        </w:rPr>
        <w:t>Israel and the Palestinians are headed toward</w:t>
      </w:r>
      <w:r w:rsidRPr="00696ADB">
        <w:t xml:space="preserve"> another round of street</w:t>
      </w:r>
      <w:r w:rsidRPr="00696ADB">
        <w:rPr>
          <w:rStyle w:val="TitleChar"/>
        </w:rPr>
        <w:t xml:space="preserve"> clashes if peace efforts spearheaded</w:t>
      </w:r>
      <w:r w:rsidRPr="00696ADB">
        <w:t xml:space="preserve"> by US Secretary of State John </w:t>
      </w:r>
      <w:r w:rsidRPr="00696ADB">
        <w:rPr>
          <w:rStyle w:val="TitleChar"/>
        </w:rPr>
        <w:t>Kerry fail</w:t>
      </w:r>
      <w:r w:rsidRPr="00696ADB">
        <w:t xml:space="preserve">, the mayor of Nablus told Israel Radio on Saturday. </w:t>
      </w:r>
      <w:proofErr w:type="spellStart"/>
      <w:r w:rsidRPr="00696ADB">
        <w:t>Ghassan</w:t>
      </w:r>
      <w:proofErr w:type="spellEnd"/>
      <w:r w:rsidRPr="00696ADB">
        <w:t xml:space="preserve"> </w:t>
      </w:r>
      <w:proofErr w:type="spellStart"/>
      <w:r w:rsidRPr="00696ADB">
        <w:t>Shaka'a</w:t>
      </w:r>
      <w:proofErr w:type="spellEnd"/>
      <w:r w:rsidRPr="00696ADB">
        <w:t xml:space="preserve">, who has also served as a veteran functionary in the Palestine Liberation Organization, told Israel Radio that Palestinians in </w:t>
      </w:r>
      <w:r w:rsidRPr="00696ADB">
        <w:rPr>
          <w:rStyle w:val="TitleChar"/>
        </w:rPr>
        <w:t>the West Bank will take to the streets</w:t>
      </w:r>
      <w:r w:rsidRPr="00696ADB">
        <w:t xml:space="preserve"> and demonstrate against Israel </w:t>
      </w:r>
      <w:r w:rsidRPr="00696ADB">
        <w:rPr>
          <w:rStyle w:val="TitleChar"/>
        </w:rPr>
        <w:t>if the</w:t>
      </w:r>
      <w:r w:rsidRPr="00696ADB">
        <w:t xml:space="preserve"> peace </w:t>
      </w:r>
      <w:r w:rsidRPr="00696ADB">
        <w:rPr>
          <w:rStyle w:val="TitleChar"/>
        </w:rPr>
        <w:t>process remains stalled.</w:t>
      </w:r>
      <w:r w:rsidRPr="00696ADB">
        <w:t xml:space="preserve"> "[Kerry] is a man for peace," the Nablus mayor said. "Give him the chance to succeed. By sticking to this course, we may end up losers, but we won't be the only losers." </w:t>
      </w:r>
      <w:proofErr w:type="spellStart"/>
      <w:r w:rsidRPr="00696ADB">
        <w:t>Shaka'a</w:t>
      </w:r>
      <w:proofErr w:type="spellEnd"/>
      <w:r w:rsidRPr="00696ADB">
        <w:t xml:space="preserve"> told Israel Radio that in the event street demonstrations do take place, the Palestinian Authority is likely to join in. He said that </w:t>
      </w:r>
      <w:r w:rsidRPr="00696ADB">
        <w:rPr>
          <w:rStyle w:val="TitleChar"/>
        </w:rPr>
        <w:t>the combination of a stalled diplomatic process and the</w:t>
      </w:r>
      <w:r w:rsidRPr="00696ADB">
        <w:t xml:space="preserve"> slowdown in the </w:t>
      </w:r>
      <w:r w:rsidRPr="00696ADB">
        <w:rPr>
          <w:rStyle w:val="TitleChar"/>
        </w:rPr>
        <w:t>Palestinian economy will lead to confrontation.</w:t>
      </w:r>
      <w:r w:rsidRPr="00696ADB">
        <w:t xml:space="preserve"> "We are </w:t>
      </w:r>
      <w:r w:rsidRPr="00696ADB">
        <w:rPr>
          <w:rStyle w:val="TitleChar"/>
        </w:rPr>
        <w:t>losing</w:t>
      </w:r>
      <w:r w:rsidRPr="00696ADB">
        <w:t xml:space="preserve"> popularity," </w:t>
      </w:r>
      <w:proofErr w:type="spellStart"/>
      <w:r w:rsidRPr="00696ADB">
        <w:t>Shaka'a</w:t>
      </w:r>
      <w:proofErr w:type="spellEnd"/>
      <w:r w:rsidRPr="00696ADB">
        <w:t xml:space="preserve"> said. "We have always offered the people </w:t>
      </w:r>
      <w:r w:rsidRPr="00696ADB">
        <w:rPr>
          <w:rStyle w:val="TitleChar"/>
        </w:rPr>
        <w:t>a diplomatic horizon</w:t>
      </w:r>
      <w:r w:rsidRPr="00696ADB">
        <w:t xml:space="preserve">, but now we are operating solely by dint of orders we receive from [Palestinian Authority President Mahmoud Abbas]." The Nablus mayor warned that the lack of progress on the peace front </w:t>
      </w:r>
      <w:r w:rsidRPr="00696ADB">
        <w:rPr>
          <w:rStyle w:val="TitleChar"/>
        </w:rPr>
        <w:t>is boosting Hamas' popularity in the West Bank.</w:t>
      </w:r>
      <w:r w:rsidRPr="00696ADB">
        <w:t xml:space="preserve"> "</w:t>
      </w:r>
      <w:r w:rsidRPr="00696ADB">
        <w:rPr>
          <w:rStyle w:val="TitleChar"/>
        </w:rPr>
        <w:t>Their power depends on</w:t>
      </w:r>
      <w:r w:rsidRPr="00696ADB">
        <w:t xml:space="preserve"> the Israeli activities," the Nablus mayor told Israel Radio. "As long as the Israeli side says "no" to </w:t>
      </w:r>
      <w:r w:rsidRPr="00696ADB">
        <w:rPr>
          <w:rStyle w:val="TitleChar"/>
        </w:rPr>
        <w:t>peace negotiations</w:t>
      </w:r>
      <w:r w:rsidRPr="00696ADB">
        <w:t>, then it is telling the moderate people, 'Go to [Hamas'] side'."</w:t>
      </w:r>
    </w:p>
    <w:p w:rsidR="00696ADB" w:rsidRPr="00696ADB" w:rsidRDefault="00696ADB" w:rsidP="00696ADB">
      <w:pPr>
        <w:pStyle w:val="Heading4"/>
      </w:pPr>
      <w:r w:rsidRPr="00696ADB">
        <w:t>Expansion of Hamas’ sphere of influence motivates Israel to counterstrike Iran</w:t>
      </w:r>
    </w:p>
    <w:p w:rsidR="00696ADB" w:rsidRPr="00696ADB" w:rsidRDefault="00696ADB" w:rsidP="00696ADB">
      <w:pPr>
        <w:rPr>
          <w:rStyle w:val="StyleStyleBold12pt"/>
        </w:rPr>
      </w:pPr>
      <w:r w:rsidRPr="00696ADB">
        <w:rPr>
          <w:rStyle w:val="StyleStyleBold12pt"/>
        </w:rPr>
        <w:t>Rubin, 2012</w:t>
      </w:r>
    </w:p>
    <w:p w:rsidR="00696ADB" w:rsidRPr="00696ADB" w:rsidRDefault="00696ADB" w:rsidP="00696ADB">
      <w:r w:rsidRPr="00696ADB">
        <w:t xml:space="preserve">(Michael, 11-19-12, Commentary Magazine, “Is this How the Israel-Iran War Begins?” </w:t>
      </w:r>
      <w:hyperlink r:id="rId46" w:history="1">
        <w:r w:rsidRPr="00696ADB">
          <w:rPr>
            <w:rStyle w:val="Hyperlink"/>
          </w:rPr>
          <w:t>http://www.commentarymagazine.com/2012/11/19/is-this-how-the-israel-iran-war-begins/</w:t>
        </w:r>
      </w:hyperlink>
      <w:r w:rsidRPr="00696ADB">
        <w:t>, accessed 7-12-13, EB)</w:t>
      </w:r>
    </w:p>
    <w:p w:rsidR="00696ADB" w:rsidRPr="00696ADB" w:rsidRDefault="00696ADB" w:rsidP="00696ADB">
      <w:r w:rsidRPr="00696ADB">
        <w:t xml:space="preserve">Experts and defense analysts agree that </w:t>
      </w:r>
      <w:r w:rsidRPr="00696ADB">
        <w:rPr>
          <w:rStyle w:val="TitleChar"/>
        </w:rPr>
        <w:t>Iran would respond to any Israeli strike</w:t>
      </w:r>
      <w:r w:rsidRPr="00696ADB">
        <w:t xml:space="preserve"> on its nuclear facilities </w:t>
      </w:r>
      <w:r w:rsidRPr="00696ADB">
        <w:rPr>
          <w:rStyle w:val="TitleChar"/>
        </w:rPr>
        <w:t>by proxy, specifically by Hamas</w:t>
      </w:r>
      <w:r w:rsidRPr="00696ADB">
        <w:t xml:space="preserve"> and Hezbollah rocketry launched at Israeli towns and cities. Indeed, this is one of the reasons beyond sheer ideological spite that the </w:t>
      </w:r>
      <w:r w:rsidRPr="00696ADB">
        <w:rPr>
          <w:rStyle w:val="TitleChar"/>
        </w:rPr>
        <w:t>Iranian leadership has gone to</w:t>
      </w:r>
      <w:r w:rsidRPr="00696ADB">
        <w:t xml:space="preserve"> such </w:t>
      </w:r>
      <w:r w:rsidRPr="00696ADB">
        <w:rPr>
          <w:rStyle w:val="TitleChar"/>
        </w:rPr>
        <w:t>great lengths to arm</w:t>
      </w:r>
      <w:r w:rsidRPr="00696ADB">
        <w:t xml:space="preserve"> both </w:t>
      </w:r>
      <w:r w:rsidRPr="00696ADB">
        <w:rPr>
          <w:rStyle w:val="TitleChar"/>
        </w:rPr>
        <w:t>Hamas</w:t>
      </w:r>
      <w:r w:rsidRPr="00696ADB">
        <w:t xml:space="preserve"> and Hezbollah. </w:t>
      </w:r>
      <w:r w:rsidRPr="00696ADB">
        <w:rPr>
          <w:rStyle w:val="TitleChar"/>
        </w:rPr>
        <w:t>The Iranian leadership may be coming</w:t>
      </w:r>
      <w:r w:rsidRPr="00696ADB">
        <w:t xml:space="preserve"> very </w:t>
      </w:r>
      <w:r w:rsidRPr="00696ADB">
        <w:rPr>
          <w:rStyle w:val="TitleChar"/>
        </w:rPr>
        <w:t xml:space="preserve">close to forcing Israel’s hand. </w:t>
      </w:r>
      <w:r w:rsidRPr="00696ADB">
        <w:t xml:space="preserve">If Hezbollah seeks to open a second front against Israel, then Israel could find itself in a two-front war with terrorist entities. Make no mistake, </w:t>
      </w:r>
      <w:r w:rsidRPr="00696ADB">
        <w:rPr>
          <w:rStyle w:val="TitleChar"/>
        </w:rPr>
        <w:t>Israel would</w:t>
      </w:r>
      <w:r w:rsidRPr="00696ADB">
        <w:t xml:space="preserve"> achieve its objective of </w:t>
      </w:r>
      <w:r w:rsidRPr="00696ADB">
        <w:rPr>
          <w:rStyle w:val="TitleChar"/>
        </w:rPr>
        <w:t>destroy</w:t>
      </w:r>
      <w:r w:rsidRPr="00696ADB">
        <w:t xml:space="preserve">ing the majority of the longest-range and most lethal missiles supplied to </w:t>
      </w:r>
      <w:r w:rsidRPr="00696ADB">
        <w:rPr>
          <w:rStyle w:val="TitleChar"/>
        </w:rPr>
        <w:t xml:space="preserve">Hamas </w:t>
      </w:r>
      <w:r w:rsidRPr="00696ADB">
        <w:t xml:space="preserve">and Hezbollah by Iran, Syria, and perhaps even North Korea. </w:t>
      </w:r>
      <w:r w:rsidRPr="00696ADB">
        <w:rPr>
          <w:rStyle w:val="TitleChar"/>
        </w:rPr>
        <w:t>This might reduce the costs to Israel of undertaking a strike on Iran’s nuclear facilities.</w:t>
      </w:r>
      <w:r w:rsidRPr="00696ADB">
        <w:t xml:space="preserve"> After all, if Hamas and Hezbollah are temporarily neutered and </w:t>
      </w:r>
      <w:r w:rsidRPr="00696ADB">
        <w:rPr>
          <w:rStyle w:val="TitleChar"/>
        </w:rPr>
        <w:t>if the Israeli government concludes that the</w:t>
      </w:r>
      <w:r w:rsidRPr="00696ADB">
        <w:t xml:space="preserve"> elements of the Islamic Revolutionary Guard Corps who would have command and control over any </w:t>
      </w:r>
      <w:r w:rsidRPr="00696ADB">
        <w:rPr>
          <w:rStyle w:val="TitleChar"/>
        </w:rPr>
        <w:t xml:space="preserve">Iranian nuclear arsenal would pose an existential threat, then the Israelis may decide that their window of opportunity would never be </w:t>
      </w:r>
      <w:proofErr w:type="gramStart"/>
      <w:r w:rsidRPr="00696ADB">
        <w:rPr>
          <w:rStyle w:val="TitleChar"/>
        </w:rPr>
        <w:t>so</w:t>
      </w:r>
      <w:proofErr w:type="gramEnd"/>
      <w:r w:rsidRPr="00696ADB">
        <w:rPr>
          <w:rStyle w:val="TitleChar"/>
        </w:rPr>
        <w:t xml:space="preserve"> favorable</w:t>
      </w:r>
      <w:r w:rsidRPr="00696ADB">
        <w:t xml:space="preserve"> as the present. After all, Iran’s air defense is only going to get more sophisticated with time, and its missile program is advancing steadily, and so time is otherwise not on Israel’s side.</w:t>
      </w:r>
    </w:p>
    <w:p w:rsidR="00696ADB" w:rsidRPr="00696ADB" w:rsidRDefault="00696ADB" w:rsidP="00696ADB">
      <w:pPr>
        <w:pStyle w:val="Heading4"/>
      </w:pPr>
      <w:r w:rsidRPr="00696ADB">
        <w:t>That culminates in extinction</w:t>
      </w:r>
    </w:p>
    <w:p w:rsidR="00696ADB" w:rsidRPr="00696ADB" w:rsidRDefault="00696ADB" w:rsidP="00696ADB">
      <w:pPr>
        <w:rPr>
          <w:rStyle w:val="StyleStyleBold12pt"/>
        </w:rPr>
      </w:pPr>
      <w:proofErr w:type="spellStart"/>
      <w:r w:rsidRPr="00696ADB">
        <w:rPr>
          <w:rStyle w:val="StyleStyleBold12pt"/>
        </w:rPr>
        <w:t>Ivashov</w:t>
      </w:r>
      <w:proofErr w:type="spellEnd"/>
      <w:r w:rsidRPr="00696ADB">
        <w:rPr>
          <w:rStyle w:val="StyleStyleBold12pt"/>
        </w:rPr>
        <w:t>, analyst at the Strategic Culture Foundation, 2007</w:t>
      </w:r>
    </w:p>
    <w:p w:rsidR="00696ADB" w:rsidRPr="00696ADB" w:rsidRDefault="00696ADB" w:rsidP="00696ADB">
      <w:r w:rsidRPr="00696ADB">
        <w:t xml:space="preserve">(General Leonid, 4-9-7, Center for Research on Globalization, “Iran: the Threat of a Nuclear War,” </w:t>
      </w:r>
      <w:hyperlink r:id="rId47" w:history="1">
        <w:r w:rsidRPr="00696ADB">
          <w:rPr>
            <w:rStyle w:val="Hyperlink"/>
          </w:rPr>
          <w:t>http://www.globalresearch.ca/iran-the-threat-of-a-nuclear-war/5309</w:t>
        </w:r>
      </w:hyperlink>
      <w:r w:rsidRPr="00696ADB">
        <w:t>, accessed 7-12-13, EB)</w:t>
      </w:r>
    </w:p>
    <w:p w:rsidR="00696ADB" w:rsidRPr="00696ADB" w:rsidRDefault="00696ADB" w:rsidP="00696ADB">
      <w:r w:rsidRPr="00696ADB">
        <w:t xml:space="preserve">What might cause the force major event of the required scale? Everything seems to indicate that </w:t>
      </w:r>
      <w:r w:rsidRPr="00696ADB">
        <w:rPr>
          <w:rStyle w:val="TitleChar"/>
        </w:rPr>
        <w:t>Israel will be sacrificed. Its involvement in a war with Iran</w:t>
      </w:r>
      <w:r w:rsidRPr="00696ADB">
        <w:t xml:space="preserve"> - especially in a nuclear war - </w:t>
      </w:r>
      <w:r w:rsidRPr="00696ADB">
        <w:rPr>
          <w:rStyle w:val="TitleChar"/>
        </w:rPr>
        <w:t>is bound to trigger a global catastrophe</w:t>
      </w:r>
      <w:r w:rsidRPr="00696ADB">
        <w:t xml:space="preserve">. The statehoods of Israel and Iran are based on the countries' official religions. A </w:t>
      </w:r>
      <w:r w:rsidRPr="00696ADB">
        <w:rPr>
          <w:rStyle w:val="TitleChar"/>
        </w:rPr>
        <w:t xml:space="preserve">military conflict between Israel and Iran will immediately evolve into </w:t>
      </w:r>
      <w:proofErr w:type="spellStart"/>
      <w:proofErr w:type="gramStart"/>
      <w:r w:rsidRPr="00696ADB">
        <w:rPr>
          <w:rStyle w:val="TitleChar"/>
        </w:rPr>
        <w:t>a</w:t>
      </w:r>
      <w:proofErr w:type="spellEnd"/>
      <w:proofErr w:type="gramEnd"/>
      <w:r w:rsidRPr="00696ADB">
        <w:rPr>
          <w:rStyle w:val="TitleChar"/>
        </w:rPr>
        <w:t xml:space="preserve"> International one</w:t>
      </w:r>
      <w:r w:rsidRPr="00696ADB">
        <w:t xml:space="preserve">, a conflict </w:t>
      </w:r>
      <w:r w:rsidRPr="00696ADB">
        <w:rPr>
          <w:rStyle w:val="TitleChar"/>
        </w:rPr>
        <w:t>between Judaism and Islam.</w:t>
      </w:r>
      <w:r w:rsidRPr="00696ADB">
        <w:t xml:space="preserve"> Due to the presence of numerous Jewish and Muslim populations in the developed countries, </w:t>
      </w:r>
      <w:r w:rsidRPr="00696ADB">
        <w:rPr>
          <w:rStyle w:val="TitleChar"/>
        </w:rPr>
        <w:t>this would make a global bloodbath inevitable. All of the active forces</w:t>
      </w:r>
      <w:r w:rsidRPr="00696ADB">
        <w:t xml:space="preserve"> of most of the countries of the world </w:t>
      </w:r>
      <w:r w:rsidRPr="00696ADB">
        <w:rPr>
          <w:rStyle w:val="TitleChar"/>
        </w:rPr>
        <w:t>would end up fighting</w:t>
      </w:r>
      <w:r w:rsidRPr="00696ADB">
        <w:t xml:space="preserve">, with almost no room for neutrality left. Judging by the increasingly massive acquisitions of the residential housing for the Israeli citizens, especially in Russia and </w:t>
      </w:r>
      <w:proofErr w:type="gramStart"/>
      <w:r w:rsidRPr="00696ADB">
        <w:t>Ukraine ,</w:t>
      </w:r>
      <w:proofErr w:type="gramEnd"/>
      <w:r w:rsidRPr="00696ADB">
        <w:t xml:space="preserve"> a lot of people already have an idea of what the future holds. However, it is hard to imagine a quiet heaven where one might hide from the coming doom. Forecasts of the territorial distribution of the fighting, the quantities and the efficiency of the armaments involved, the profound character of the underlying roots of the conflict and the severity of </w:t>
      </w:r>
      <w:r w:rsidRPr="00696ADB">
        <w:rPr>
          <w:rStyle w:val="TitleChar"/>
        </w:rPr>
        <w:t>the International strife</w:t>
      </w:r>
      <w:r w:rsidRPr="00696ADB">
        <w:t xml:space="preserve"> all leave no doubt that this clash </w:t>
      </w:r>
      <w:r w:rsidRPr="00696ADB">
        <w:rPr>
          <w:rStyle w:val="TitleChar"/>
        </w:rPr>
        <w:t>will be</w:t>
      </w:r>
      <w:r w:rsidRPr="00696ADB">
        <w:t xml:space="preserve"> in all respects </w:t>
      </w:r>
      <w:r w:rsidRPr="00696ADB">
        <w:rPr>
          <w:rStyle w:val="TitleChar"/>
        </w:rPr>
        <w:t>much more nightmarish than WWII.</w:t>
      </w:r>
      <w:r w:rsidRPr="00696ADB">
        <w:t xml:space="preserve"> </w:t>
      </w:r>
    </w:p>
    <w:p w:rsidR="00696ADB" w:rsidRPr="00696ADB" w:rsidRDefault="00696ADB" w:rsidP="00696ADB"/>
    <w:p w:rsidR="00696ADB" w:rsidRPr="00696ADB" w:rsidRDefault="00696ADB" w:rsidP="00696ADB">
      <w:pPr>
        <w:pStyle w:val="Heading3"/>
      </w:pPr>
      <w:r w:rsidRPr="00696ADB">
        <w:lastRenderedPageBreak/>
        <w:t>Holy War 1NC</w:t>
      </w:r>
    </w:p>
    <w:p w:rsidR="00696ADB" w:rsidRPr="00696ADB" w:rsidRDefault="00696ADB" w:rsidP="00696ADB">
      <w:pPr>
        <w:pStyle w:val="Heading4"/>
      </w:pPr>
      <w:r w:rsidRPr="00696ADB">
        <w:t>Kerry’s departure would signal the end of peace negotiations, which drives new members to Hamas</w:t>
      </w:r>
    </w:p>
    <w:p w:rsidR="00696ADB" w:rsidRPr="00696ADB" w:rsidRDefault="00696ADB" w:rsidP="00696ADB">
      <w:pPr>
        <w:rPr>
          <w:rStyle w:val="StyleStyleBold12pt"/>
        </w:rPr>
      </w:pPr>
      <w:proofErr w:type="spellStart"/>
      <w:r w:rsidRPr="00696ADB">
        <w:rPr>
          <w:rStyle w:val="StyleStyleBold12pt"/>
        </w:rPr>
        <w:t>JPost</w:t>
      </w:r>
      <w:proofErr w:type="spellEnd"/>
      <w:r w:rsidRPr="00696ADB">
        <w:rPr>
          <w:rStyle w:val="StyleStyleBold12pt"/>
        </w:rPr>
        <w:t>, 7-13</w:t>
      </w:r>
    </w:p>
    <w:p w:rsidR="00696ADB" w:rsidRPr="00696ADB" w:rsidRDefault="00696ADB" w:rsidP="00696ADB">
      <w:r w:rsidRPr="00696ADB">
        <w:t xml:space="preserve">(Jerusalem Post, 7-13, “Nablus mayor: If talks fail, Palestinians will take to streets,” </w:t>
      </w:r>
      <w:hyperlink r:id="rId48" w:history="1">
        <w:r w:rsidRPr="00696ADB">
          <w:rPr>
            <w:rStyle w:val="Hyperlink"/>
          </w:rPr>
          <w:t>http://www.jpost.com/Diplomacy-and-Politics/Nablus-mayor-If-Kerry-peace-bid-fails-Palestinians-will-take-to-streets-319695</w:t>
        </w:r>
      </w:hyperlink>
      <w:r w:rsidRPr="00696ADB">
        <w:t>, accessed 7-13-13, EB)</w:t>
      </w:r>
    </w:p>
    <w:p w:rsidR="00696ADB" w:rsidRPr="00696ADB" w:rsidRDefault="00696ADB" w:rsidP="00696ADB">
      <w:r w:rsidRPr="00696ADB">
        <w:rPr>
          <w:rStyle w:val="TitleChar"/>
        </w:rPr>
        <w:t>Israel and the Palestinians are headed toward</w:t>
      </w:r>
      <w:r w:rsidRPr="00696ADB">
        <w:t xml:space="preserve"> another round of street</w:t>
      </w:r>
      <w:r w:rsidRPr="00696ADB">
        <w:rPr>
          <w:rStyle w:val="TitleChar"/>
        </w:rPr>
        <w:t xml:space="preserve"> clashes if peace efforts spearheaded</w:t>
      </w:r>
      <w:r w:rsidRPr="00696ADB">
        <w:t xml:space="preserve"> by US Secretary of State John </w:t>
      </w:r>
      <w:r w:rsidRPr="00696ADB">
        <w:rPr>
          <w:rStyle w:val="TitleChar"/>
        </w:rPr>
        <w:t>Kerry fail</w:t>
      </w:r>
      <w:r w:rsidRPr="00696ADB">
        <w:t xml:space="preserve">, the mayor of Nablus told Israel Radio on Saturday. </w:t>
      </w:r>
      <w:proofErr w:type="spellStart"/>
      <w:r w:rsidRPr="00696ADB">
        <w:t>Ghassan</w:t>
      </w:r>
      <w:proofErr w:type="spellEnd"/>
      <w:r w:rsidRPr="00696ADB">
        <w:t xml:space="preserve"> </w:t>
      </w:r>
      <w:proofErr w:type="spellStart"/>
      <w:r w:rsidRPr="00696ADB">
        <w:t>Shaka'a</w:t>
      </w:r>
      <w:proofErr w:type="spellEnd"/>
      <w:r w:rsidRPr="00696ADB">
        <w:t xml:space="preserve">, who has also served as a veteran functionary in the Palestine Liberation Organization, told Israel Radio that Palestinians in </w:t>
      </w:r>
      <w:r w:rsidRPr="00696ADB">
        <w:rPr>
          <w:rStyle w:val="TitleChar"/>
        </w:rPr>
        <w:t>the West Bank will take to the streets</w:t>
      </w:r>
      <w:r w:rsidRPr="00696ADB">
        <w:t xml:space="preserve"> and demonstrate against Israel </w:t>
      </w:r>
      <w:r w:rsidRPr="00696ADB">
        <w:rPr>
          <w:rStyle w:val="TitleChar"/>
        </w:rPr>
        <w:t>if the</w:t>
      </w:r>
      <w:r w:rsidRPr="00696ADB">
        <w:t xml:space="preserve"> peace </w:t>
      </w:r>
      <w:r w:rsidRPr="00696ADB">
        <w:rPr>
          <w:rStyle w:val="TitleChar"/>
        </w:rPr>
        <w:t>process remains stalled.</w:t>
      </w:r>
      <w:r w:rsidRPr="00696ADB">
        <w:t xml:space="preserve"> "[Kerry] is a man for peace," the Nablus mayor said. "Give him the chance to succeed. By sticking to this course, we may end up losers, but we won't be the only losers." </w:t>
      </w:r>
      <w:proofErr w:type="spellStart"/>
      <w:r w:rsidRPr="00696ADB">
        <w:t>Shaka'a</w:t>
      </w:r>
      <w:proofErr w:type="spellEnd"/>
      <w:r w:rsidRPr="00696ADB">
        <w:t xml:space="preserve"> told Israel Radio that in the event street demonstrations do take place, the Palestinian Authority is likely to join in. He said that </w:t>
      </w:r>
      <w:r w:rsidRPr="00696ADB">
        <w:rPr>
          <w:rStyle w:val="TitleChar"/>
        </w:rPr>
        <w:t>the combination of a stalled diplomatic process and the</w:t>
      </w:r>
      <w:r w:rsidRPr="00696ADB">
        <w:t xml:space="preserve"> slowdown in the </w:t>
      </w:r>
      <w:r w:rsidRPr="00696ADB">
        <w:rPr>
          <w:rStyle w:val="TitleChar"/>
        </w:rPr>
        <w:t>Palestinian economy will lead to confrontation.</w:t>
      </w:r>
      <w:r w:rsidRPr="00696ADB">
        <w:t xml:space="preserve"> "We are </w:t>
      </w:r>
      <w:r w:rsidRPr="00696ADB">
        <w:rPr>
          <w:rStyle w:val="TitleChar"/>
        </w:rPr>
        <w:t>losing</w:t>
      </w:r>
      <w:r w:rsidRPr="00696ADB">
        <w:t xml:space="preserve"> popularity," </w:t>
      </w:r>
      <w:proofErr w:type="spellStart"/>
      <w:r w:rsidRPr="00696ADB">
        <w:t>Shaka'a</w:t>
      </w:r>
      <w:proofErr w:type="spellEnd"/>
      <w:r w:rsidRPr="00696ADB">
        <w:t xml:space="preserve"> said. "We have always offered the people </w:t>
      </w:r>
      <w:r w:rsidRPr="00696ADB">
        <w:rPr>
          <w:rStyle w:val="TitleChar"/>
        </w:rPr>
        <w:t>a diplomatic horizon</w:t>
      </w:r>
      <w:r w:rsidRPr="00696ADB">
        <w:t xml:space="preserve">, but now we are operating solely by dint of orders we receive from [Palestinian Authority President Mahmoud Abbas]." The Nablus mayor warned that the lack of progress on the peace front </w:t>
      </w:r>
      <w:r w:rsidRPr="00696ADB">
        <w:rPr>
          <w:rStyle w:val="TitleChar"/>
        </w:rPr>
        <w:t>is boosting Hamas' popularity in the West Bank.</w:t>
      </w:r>
      <w:r w:rsidRPr="00696ADB">
        <w:t xml:space="preserve"> "</w:t>
      </w:r>
      <w:r w:rsidRPr="00696ADB">
        <w:rPr>
          <w:rStyle w:val="TitleChar"/>
        </w:rPr>
        <w:t>Their power depends on</w:t>
      </w:r>
      <w:r w:rsidRPr="00696ADB">
        <w:t xml:space="preserve"> the Israeli activities," the Nablus mayor told Israel Radio. "As long as the Israeli side says "no" to </w:t>
      </w:r>
      <w:r w:rsidRPr="00696ADB">
        <w:rPr>
          <w:rStyle w:val="TitleChar"/>
        </w:rPr>
        <w:t>peace negotiations</w:t>
      </w:r>
      <w:r w:rsidRPr="00696ADB">
        <w:t>, then it is telling the moderate people, 'Go to [Hamas'] side'."</w:t>
      </w:r>
    </w:p>
    <w:p w:rsidR="00696ADB" w:rsidRPr="00696ADB" w:rsidRDefault="00696ADB" w:rsidP="00696ADB">
      <w:pPr>
        <w:pStyle w:val="Heading4"/>
      </w:pPr>
      <w:r w:rsidRPr="00696ADB">
        <w:t>Hamas is a focal point of conflict with the Muslim world; the alternative is all-out Holy War</w:t>
      </w:r>
    </w:p>
    <w:p w:rsidR="00696ADB" w:rsidRPr="00696ADB" w:rsidRDefault="00696ADB" w:rsidP="00696ADB">
      <w:pPr>
        <w:rPr>
          <w:rStyle w:val="StyleStyleBold12pt"/>
        </w:rPr>
      </w:pPr>
      <w:proofErr w:type="spellStart"/>
      <w:r w:rsidRPr="00696ADB">
        <w:rPr>
          <w:rStyle w:val="StyleStyleBold12pt"/>
        </w:rPr>
        <w:t>Aysha</w:t>
      </w:r>
      <w:proofErr w:type="spellEnd"/>
      <w:r w:rsidRPr="00696ADB">
        <w:rPr>
          <w:rStyle w:val="StyleStyleBold12pt"/>
        </w:rPr>
        <w:t>, Professor at American University in Cairo, 2006</w:t>
      </w:r>
    </w:p>
    <w:p w:rsidR="00696ADB" w:rsidRPr="00696ADB" w:rsidRDefault="00696ADB" w:rsidP="00696ADB">
      <w:r w:rsidRPr="00696ADB">
        <w:t>(</w:t>
      </w:r>
      <w:proofErr w:type="spellStart"/>
      <w:r w:rsidRPr="00696ADB">
        <w:t>Emad</w:t>
      </w:r>
      <w:proofErr w:type="spellEnd"/>
      <w:r w:rsidRPr="00696ADB">
        <w:t xml:space="preserve"> El-Din, </w:t>
      </w:r>
      <w:proofErr w:type="gramStart"/>
      <w:r w:rsidRPr="00696ADB">
        <w:t>Summer</w:t>
      </w:r>
      <w:proofErr w:type="gramEnd"/>
      <w:r w:rsidRPr="00696ADB">
        <w:t xml:space="preserve">, “The Hamas Victory and the New Politics that May Come,” New Politics, Vol.: 11, </w:t>
      </w:r>
      <w:hyperlink r:id="rId49" w:history="1">
        <w:r w:rsidRPr="00696ADB">
          <w:rPr>
            <w:rStyle w:val="Hyperlink"/>
          </w:rPr>
          <w:t>http://newpol.org/content/hamas-victory-and-new-politics-may-come</w:t>
        </w:r>
      </w:hyperlink>
      <w:r w:rsidRPr="00696ADB">
        <w:t>, EB)</w:t>
      </w:r>
    </w:p>
    <w:p w:rsidR="00696ADB" w:rsidRPr="00696ADB" w:rsidRDefault="00696ADB" w:rsidP="00696ADB">
      <w:r w:rsidRPr="00696ADB">
        <w:rPr>
          <w:rStyle w:val="TitleChar"/>
        </w:rPr>
        <w:t>Hamas could</w:t>
      </w:r>
      <w:r w:rsidRPr="00696ADB">
        <w:t xml:space="preserve"> very well </w:t>
      </w:r>
      <w:r w:rsidRPr="00696ADB">
        <w:rPr>
          <w:rStyle w:val="TitleChar"/>
        </w:rPr>
        <w:t>become the rallying point for Mideast Islamist activity.</w:t>
      </w:r>
      <w:r w:rsidRPr="00696ADB">
        <w:t xml:space="preserve"> The Arab regimes by and large have reacted positively to the election results and seem adamant to hold Washington to task on its commitment to democracy in </w:t>
      </w:r>
      <w:r w:rsidRPr="00696ADB">
        <w:rPr>
          <w:rStyle w:val="TitleChar"/>
        </w:rPr>
        <w:t>the region</w:t>
      </w:r>
      <w:r w:rsidRPr="00696ADB">
        <w:t xml:space="preserve"> -- you made your bed, now you have to sleep in it. Much </w:t>
      </w:r>
      <w:r w:rsidRPr="00696ADB">
        <w:rPr>
          <w:rStyle w:val="TitleChar"/>
        </w:rPr>
        <w:t>has been made</w:t>
      </w:r>
      <w:r w:rsidRPr="00696ADB">
        <w:t xml:space="preserve"> of the U.S. and European decision, taken rather hastily, to punish the Palestinian people for exercising their democratic right. The message coming out of the (state-owned or supervised) mosques certainly has taken this latest development onboard as </w:t>
      </w:r>
      <w:r w:rsidRPr="00696ADB">
        <w:rPr>
          <w:rStyle w:val="TitleChar"/>
        </w:rPr>
        <w:t xml:space="preserve">part of their anti- American, anti-Western </w:t>
      </w:r>
      <w:r w:rsidRPr="00696ADB">
        <w:t xml:space="preserve">propaganda </w:t>
      </w:r>
      <w:r w:rsidRPr="00696ADB">
        <w:rPr>
          <w:rStyle w:val="TitleChar"/>
        </w:rPr>
        <w:t>campaign</w:t>
      </w:r>
      <w:r w:rsidRPr="00696ADB">
        <w:t xml:space="preserve"> -- where are the human rights of the Iraqis, Afghanis and Palestinians for you to call on us to respect human rights in our countries?    More than just this </w:t>
      </w:r>
      <w:r w:rsidRPr="00696ADB">
        <w:rPr>
          <w:rStyle w:val="TitleChar"/>
        </w:rPr>
        <w:t>the</w:t>
      </w:r>
      <w:r w:rsidRPr="00696ADB">
        <w:t xml:space="preserve"> very animating </w:t>
      </w:r>
      <w:r w:rsidRPr="00696ADB">
        <w:rPr>
          <w:rStyle w:val="TitleChar"/>
        </w:rPr>
        <w:t xml:space="preserve">concepts underlying the Arab-Israeli conflict may change, resulting in an </w:t>
      </w:r>
      <w:proofErr w:type="spellStart"/>
      <w:r w:rsidRPr="00696ADB">
        <w:rPr>
          <w:rStyle w:val="TitleChar"/>
        </w:rPr>
        <w:t>Islamicization</w:t>
      </w:r>
      <w:proofErr w:type="spellEnd"/>
      <w:r w:rsidRPr="00696ADB">
        <w:rPr>
          <w:rStyle w:val="TitleChar"/>
        </w:rPr>
        <w:t xml:space="preserve"> of the confrontation between Israel and the Arabs.</w:t>
      </w:r>
      <w:r w:rsidRPr="00696ADB">
        <w:t xml:space="preserve"> Helen Rizzo, a sociologist who specializes in political and social movements in the Middle East, is of this opinion, believing that what could also come about is a pragmatic awareness that religion is a factor that can be utilized in the Israeli-Palestinian conflict, much as the secularist Zionist movement itself employed religion. </w:t>
      </w:r>
      <w:r w:rsidRPr="00696ADB">
        <w:rPr>
          <w:rStyle w:val="TitleChar"/>
        </w:rPr>
        <w:t>Ideological and sectarian concerns</w:t>
      </w:r>
      <w:r w:rsidRPr="00696ADB">
        <w:t xml:space="preserve"> -- many of the Marxists who set up the Palestinian factions were Christians -- always </w:t>
      </w:r>
      <w:r w:rsidRPr="00696ADB">
        <w:rPr>
          <w:rStyle w:val="TitleChar"/>
        </w:rPr>
        <w:t>got</w:t>
      </w:r>
      <w:r w:rsidRPr="00696ADB">
        <w:t xml:space="preserve"> in the way in the past, gaining </w:t>
      </w:r>
      <w:r w:rsidRPr="00696ADB">
        <w:rPr>
          <w:rStyle w:val="TitleChar"/>
        </w:rPr>
        <w:t>sustenance from</w:t>
      </w:r>
      <w:r w:rsidRPr="00696ADB">
        <w:t xml:space="preserve"> the secularism of </w:t>
      </w:r>
      <w:proofErr w:type="spellStart"/>
      <w:r w:rsidRPr="00696ADB">
        <w:t>Nasserism</w:t>
      </w:r>
      <w:proofErr w:type="spellEnd"/>
      <w:r w:rsidRPr="00696ADB">
        <w:t xml:space="preserve">, </w:t>
      </w:r>
      <w:proofErr w:type="spellStart"/>
      <w:r w:rsidRPr="00696ADB">
        <w:t>Baathism</w:t>
      </w:r>
      <w:proofErr w:type="spellEnd"/>
      <w:r w:rsidRPr="00696ADB">
        <w:t xml:space="preserve">, and the whole Communist bloc. They forcefully de- </w:t>
      </w:r>
      <w:proofErr w:type="spellStart"/>
      <w:r w:rsidRPr="00696ADB">
        <w:t>Islamicized</w:t>
      </w:r>
      <w:proofErr w:type="spellEnd"/>
      <w:r w:rsidRPr="00696ADB">
        <w:t xml:space="preserve"> the original pan-Islamic nature of the </w:t>
      </w:r>
      <w:r w:rsidRPr="00696ADB">
        <w:rPr>
          <w:rStyle w:val="TitleChar"/>
        </w:rPr>
        <w:t>confrontation</w:t>
      </w:r>
      <w:r w:rsidRPr="00696ADB">
        <w:t xml:space="preserve"> at the time of the Palestinian Hajj Amin Al-</w:t>
      </w:r>
      <w:proofErr w:type="spellStart"/>
      <w:r w:rsidRPr="00696ADB">
        <w:t>Husayni</w:t>
      </w:r>
      <w:proofErr w:type="spellEnd"/>
      <w:r w:rsidRPr="00696ADB">
        <w:t>, Egyptian Hassan Al-</w:t>
      </w:r>
      <w:proofErr w:type="spellStart"/>
      <w:r w:rsidRPr="00696ADB">
        <w:t>Banna</w:t>
      </w:r>
      <w:proofErr w:type="spellEnd"/>
      <w:r w:rsidRPr="00696ADB">
        <w:t xml:space="preserve"> and Syrian Sheikh </w:t>
      </w:r>
      <w:proofErr w:type="spellStart"/>
      <w:r w:rsidRPr="00696ADB">
        <w:t>Abd</w:t>
      </w:r>
      <w:proofErr w:type="spellEnd"/>
      <w:r w:rsidRPr="00696ADB">
        <w:t xml:space="preserve"> Al-</w:t>
      </w:r>
      <w:proofErr w:type="spellStart"/>
      <w:r w:rsidRPr="00696ADB">
        <w:t>Karim</w:t>
      </w:r>
      <w:proofErr w:type="spellEnd"/>
      <w:r w:rsidRPr="00696ADB">
        <w:t xml:space="preserve"> </w:t>
      </w:r>
      <w:proofErr w:type="spellStart"/>
      <w:r w:rsidRPr="00696ADB">
        <w:t>Qassam</w:t>
      </w:r>
      <w:proofErr w:type="spellEnd"/>
      <w:r w:rsidRPr="00696ADB">
        <w:t xml:space="preserve">.[5]    The nationalist rhetoric that </w:t>
      </w:r>
      <w:r w:rsidRPr="00696ADB">
        <w:rPr>
          <w:rStyle w:val="TitleChar"/>
        </w:rPr>
        <w:t>this is a war for</w:t>
      </w:r>
      <w:r w:rsidRPr="00696ADB">
        <w:t xml:space="preserve"> national </w:t>
      </w:r>
      <w:r w:rsidRPr="00696ADB">
        <w:rPr>
          <w:rStyle w:val="TitleChar"/>
        </w:rPr>
        <w:t>independence</w:t>
      </w:r>
      <w:r w:rsidRPr="00696ADB">
        <w:t xml:space="preserve"> between </w:t>
      </w:r>
      <w:r w:rsidRPr="00696ADB">
        <w:rPr>
          <w:rStyle w:val="TitleChar"/>
        </w:rPr>
        <w:t>the colonial West</w:t>
      </w:r>
      <w:r w:rsidRPr="00696ADB">
        <w:t xml:space="preserve">, embodied in Israel, and the Third </w:t>
      </w:r>
      <w:proofErr w:type="spellStart"/>
      <w:r w:rsidRPr="00696ADB">
        <w:t>Worlders</w:t>
      </w:r>
      <w:proofErr w:type="spellEnd"/>
      <w:r w:rsidRPr="00696ADB">
        <w:t xml:space="preserve"> known as Arabs </w:t>
      </w:r>
      <w:r w:rsidRPr="00696ADB">
        <w:rPr>
          <w:rStyle w:val="TitleChar"/>
        </w:rPr>
        <w:t>will</w:t>
      </w:r>
      <w:r w:rsidRPr="00696ADB">
        <w:t xml:space="preserve"> increasingly </w:t>
      </w:r>
      <w:r w:rsidRPr="00696ADB">
        <w:rPr>
          <w:rStyle w:val="TitleChar"/>
        </w:rPr>
        <w:t>succumb to</w:t>
      </w:r>
      <w:r w:rsidRPr="00696ADB">
        <w:t xml:space="preserve"> the notion that there is </w:t>
      </w:r>
      <w:r w:rsidRPr="00696ADB">
        <w:rPr>
          <w:rStyle w:val="TitleChar"/>
        </w:rPr>
        <w:t>a religious war with a Zionist-Crusader West, to quote</w:t>
      </w:r>
      <w:r w:rsidRPr="00696ADB">
        <w:t xml:space="preserve"> a </w:t>
      </w:r>
      <w:r w:rsidRPr="00696ADB">
        <w:rPr>
          <w:rStyle w:val="TitleChar"/>
        </w:rPr>
        <w:t>bin Laden</w:t>
      </w:r>
      <w:r w:rsidRPr="00696ADB">
        <w:t xml:space="preserve"> characterization verbatim. I mean, haven't the </w:t>
      </w:r>
      <w:r w:rsidRPr="00696ADB">
        <w:rPr>
          <w:rStyle w:val="TitleChar"/>
        </w:rPr>
        <w:t>nationalists</w:t>
      </w:r>
      <w:r w:rsidRPr="00696ADB">
        <w:t xml:space="preserve"> tried and failed because they </w:t>
      </w:r>
      <w:r w:rsidRPr="00696ADB">
        <w:rPr>
          <w:rStyle w:val="TitleChar"/>
        </w:rPr>
        <w:t>were co-opted by the</w:t>
      </w:r>
      <w:r w:rsidRPr="00696ADB">
        <w:t xml:space="preserve"> very </w:t>
      </w:r>
      <w:r w:rsidRPr="00696ADB">
        <w:rPr>
          <w:rStyle w:val="TitleChar"/>
        </w:rPr>
        <w:t>Western imperialist enemy</w:t>
      </w:r>
      <w:r w:rsidRPr="00696ADB">
        <w:t xml:space="preserve"> they claimed to fight against? Isn't the Al-Aqsa mosque, the third most holy mosque in Islam, </w:t>
      </w:r>
      <w:r w:rsidRPr="00696ADB">
        <w:rPr>
          <w:rStyle w:val="TitleChar"/>
        </w:rPr>
        <w:t>under threat from Jewish extremists</w:t>
      </w:r>
      <w:r w:rsidRPr="00696ADB">
        <w:t xml:space="preserve">? Wasn't Palestine the focal point of the Vatican-launched Crusades? Arab nationalism has been in a nosedive since the 1967 war and in many ways Arafat himself was the last of that secularist, Palestine is above-any-particular-religion generation. Not to forget that we all have Samuel Huntington to thank for convincing a goodly portion of "the Rest" of the world that </w:t>
      </w:r>
      <w:r w:rsidRPr="00696ADB">
        <w:rPr>
          <w:rStyle w:val="TitleChar"/>
        </w:rPr>
        <w:t xml:space="preserve">"the West" is in a civilizational confrontation with it. </w:t>
      </w:r>
      <w:r w:rsidRPr="00696ADB">
        <w:t xml:space="preserve">   From this point </w:t>
      </w:r>
      <w:r w:rsidRPr="00696ADB">
        <w:rPr>
          <w:rStyle w:val="TitleChar"/>
        </w:rPr>
        <w:t>onward the trials and tribulations of Hamas and the Palestinian people will be</w:t>
      </w:r>
      <w:r w:rsidRPr="00696ADB">
        <w:t xml:space="preserve"> seen and </w:t>
      </w:r>
      <w:r w:rsidRPr="00696ADB">
        <w:rPr>
          <w:rStyle w:val="TitleChar"/>
        </w:rPr>
        <w:t>presented to the</w:t>
      </w:r>
      <w:r w:rsidRPr="00696ADB">
        <w:t xml:space="preserve"> Arab and </w:t>
      </w:r>
      <w:r w:rsidRPr="00696ADB">
        <w:rPr>
          <w:rStyle w:val="TitleChar"/>
        </w:rPr>
        <w:t>Muslim worlds in religious terms, with Islam triumphing</w:t>
      </w:r>
      <w:r w:rsidRPr="00696ADB">
        <w:t xml:space="preserve"> for divinely ordained reasons </w:t>
      </w:r>
      <w:r w:rsidRPr="00696ADB">
        <w:rPr>
          <w:rStyle w:val="TitleChar"/>
        </w:rPr>
        <w:t>whenever Hamas has a victory, while failures will be understood as</w:t>
      </w:r>
      <w:r w:rsidRPr="00696ADB">
        <w:t xml:space="preserve"> the result of an </w:t>
      </w:r>
      <w:r w:rsidRPr="00696ADB">
        <w:rPr>
          <w:rStyle w:val="TitleChar"/>
        </w:rPr>
        <w:t>anti- Islamic conspiracy.</w:t>
      </w:r>
      <w:r w:rsidRPr="00696ADB">
        <w:t xml:space="preserve"> This will also have a democratizing effect since the argument that democracy cannot be attained without achieving national sovereignty and autonomy first will no longer hold. Opposition parties and the attentive public will be on the move, </w:t>
      </w:r>
      <w:r w:rsidRPr="00696ADB">
        <w:rPr>
          <w:rStyle w:val="TitleChar"/>
        </w:rPr>
        <w:lastRenderedPageBreak/>
        <w:t>transforming large sectors of the Arab population</w:t>
      </w:r>
      <w:r w:rsidRPr="00696ADB">
        <w:t xml:space="preserve"> into readymade audiences. A propaganda war, then, is in the offing and the first rounds have already been fired and from the most unlikely corner.</w:t>
      </w:r>
    </w:p>
    <w:p w:rsidR="00696ADB" w:rsidRPr="00696ADB" w:rsidRDefault="00696ADB" w:rsidP="00696ADB">
      <w:pPr>
        <w:pStyle w:val="Heading4"/>
      </w:pPr>
      <w:r w:rsidRPr="00696ADB">
        <w:t>That results in extinction</w:t>
      </w:r>
    </w:p>
    <w:p w:rsidR="00696ADB" w:rsidRPr="00696ADB" w:rsidRDefault="00696ADB" w:rsidP="00696ADB">
      <w:pPr>
        <w:pStyle w:val="tag"/>
        <w:rPr>
          <w:sz w:val="20"/>
          <w:szCs w:val="20"/>
        </w:rPr>
      </w:pPr>
      <w:proofErr w:type="spellStart"/>
      <w:r w:rsidRPr="00696ADB">
        <w:rPr>
          <w:sz w:val="20"/>
          <w:szCs w:val="20"/>
        </w:rPr>
        <w:t>Nassar</w:t>
      </w:r>
      <w:proofErr w:type="spellEnd"/>
      <w:r w:rsidRPr="00696ADB">
        <w:rPr>
          <w:sz w:val="20"/>
          <w:szCs w:val="20"/>
        </w:rPr>
        <w:t>, at the Arab Coordinating Centre of Non-Governmental Organizations, 2002</w:t>
      </w:r>
    </w:p>
    <w:p w:rsidR="00696ADB" w:rsidRPr="00696ADB" w:rsidRDefault="00696ADB" w:rsidP="00696ADB">
      <w:r w:rsidRPr="00696ADB">
        <w:t>(</w:t>
      </w:r>
      <w:proofErr w:type="spellStart"/>
      <w:r w:rsidRPr="00696ADB">
        <w:t>Bahig</w:t>
      </w:r>
      <w:proofErr w:type="spellEnd"/>
      <w:r w:rsidRPr="00696ADB">
        <w:t xml:space="preserve">, 11-25-2, Appointment in Cordoba, “America versus the Middle East,” </w:t>
      </w:r>
      <w:hyperlink r:id="rId50" w:history="1">
        <w:r w:rsidRPr="00696ADB">
          <w:rPr>
            <w:rStyle w:val="Hyperlink"/>
          </w:rPr>
          <w:t>http://www.spokesmanbooks.com/Spokesman/PDF/77Nassar.pdf</w:t>
        </w:r>
      </w:hyperlink>
      <w:r w:rsidRPr="00696ADB">
        <w:t>, accessed 7-12-13, EB)</w:t>
      </w:r>
    </w:p>
    <w:p w:rsidR="00696ADB" w:rsidRPr="00696ADB" w:rsidRDefault="00696ADB" w:rsidP="00696ADB">
      <w:r w:rsidRPr="00696ADB">
        <w:t xml:space="preserve">It goes without saying that it is vitally important to achieve the inalienable national rights of the Palestinian people, and to prevent the war against the Iraqi people. But the </w:t>
      </w:r>
      <w:proofErr w:type="spellStart"/>
      <w:r w:rsidRPr="00696ADB">
        <w:t>fulfilment</w:t>
      </w:r>
      <w:proofErr w:type="spellEnd"/>
      <w:r w:rsidRPr="00696ADB">
        <w:t xml:space="preserve"> of these tasks goes beyond the limits of the national interests of both people. If these struggles were to be successful, a blow would be dealt to the plans of the United States to dominate the entire region. Consequently, this would hamper its global domination. Thus, </w:t>
      </w:r>
      <w:r w:rsidRPr="00696ADB">
        <w:rPr>
          <w:rStyle w:val="TitleChar"/>
        </w:rPr>
        <w:t>support for</w:t>
      </w:r>
      <w:r w:rsidRPr="00696ADB">
        <w:t xml:space="preserve"> the just causes of </w:t>
      </w:r>
      <w:r w:rsidRPr="00696ADB">
        <w:rPr>
          <w:rStyle w:val="TitleChar"/>
        </w:rPr>
        <w:t>the Palestinian</w:t>
      </w:r>
      <w:r w:rsidRPr="00696ADB">
        <w:t xml:space="preserve"> and Iraqi </w:t>
      </w:r>
      <w:r w:rsidRPr="00696ADB">
        <w:rPr>
          <w:rStyle w:val="TitleChar"/>
        </w:rPr>
        <w:t>peoples will strengthen</w:t>
      </w:r>
      <w:r w:rsidRPr="00696ADB">
        <w:t xml:space="preserve"> the struggle of all peace </w:t>
      </w:r>
      <w:r w:rsidRPr="00696ADB">
        <w:rPr>
          <w:rStyle w:val="TitleChar"/>
        </w:rPr>
        <w:t>movements</w:t>
      </w:r>
      <w:r w:rsidRPr="00696ADB">
        <w:t xml:space="preserve"> regionally and </w:t>
      </w:r>
      <w:proofErr w:type="spellStart"/>
      <w:r w:rsidRPr="00696ADB">
        <w:rPr>
          <w:rStyle w:val="TitleChar"/>
        </w:rPr>
        <w:t>world wide</w:t>
      </w:r>
      <w:proofErr w:type="spellEnd"/>
      <w:r w:rsidRPr="00696ADB">
        <w:rPr>
          <w:rStyle w:val="TitleChar"/>
        </w:rPr>
        <w:t>.</w:t>
      </w:r>
      <w:r w:rsidRPr="00696ADB">
        <w:t xml:space="preserve"> Even if the United States and its local allies temporarily impose </w:t>
      </w:r>
      <w:proofErr w:type="gramStart"/>
      <w:r w:rsidRPr="00696ADB">
        <w:t>their polices</w:t>
      </w:r>
      <w:proofErr w:type="gramEnd"/>
      <w:r w:rsidRPr="00696ADB">
        <w:t xml:space="preserve"> on the entire region, the people will continue to struggle to liberate their countries. Lesson No. II </w:t>
      </w:r>
      <w:r w:rsidRPr="00696ADB">
        <w:rPr>
          <w:rStyle w:val="TitleChar"/>
        </w:rPr>
        <w:t>Wars in the Middle East are of a new type.</w:t>
      </w:r>
      <w:r w:rsidRPr="00696ADB">
        <w:t xml:space="preserve"> Formerly, the possession of nuclear weapons by the United States and the Soviet Union had prevented them, under the balance of the nuclear terror, from launching war against each other. In the Middle East, </w:t>
      </w:r>
      <w:r w:rsidRPr="00696ADB">
        <w:rPr>
          <w:rStyle w:val="TitleChar"/>
        </w:rPr>
        <w:t>the possession of nuclear weapons</w:t>
      </w:r>
      <w:r w:rsidRPr="00696ADB">
        <w:t xml:space="preserve"> and other weapons of mass destruction </w:t>
      </w:r>
      <w:proofErr w:type="gramStart"/>
      <w:r w:rsidRPr="00696ADB">
        <w:rPr>
          <w:rStyle w:val="TitleChar"/>
        </w:rPr>
        <w:t>lead</w:t>
      </w:r>
      <w:r w:rsidRPr="00696ADB">
        <w:t>s</w:t>
      </w:r>
      <w:proofErr w:type="gramEnd"/>
      <w:r w:rsidRPr="00696ADB">
        <w:t xml:space="preserve"> </w:t>
      </w:r>
      <w:r w:rsidRPr="00696ADB">
        <w:rPr>
          <w:rStyle w:val="TitleChar"/>
        </w:rPr>
        <w:t>to military clashes and wars.</w:t>
      </w:r>
      <w:r w:rsidRPr="00696ADB">
        <w:t xml:space="preserve"> Instead of eliminating weapons of mass destruction, </w:t>
      </w:r>
      <w:r w:rsidRPr="00696ADB">
        <w:rPr>
          <w:rStyle w:val="TitleChar"/>
        </w:rPr>
        <w:t>the U</w:t>
      </w:r>
      <w:r w:rsidRPr="00696ADB">
        <w:t xml:space="preserve">nited </w:t>
      </w:r>
      <w:r w:rsidRPr="00696ADB">
        <w:rPr>
          <w:rStyle w:val="TitleChar"/>
        </w:rPr>
        <w:t>S</w:t>
      </w:r>
      <w:r w:rsidRPr="00696ADB">
        <w:t xml:space="preserve">tates </w:t>
      </w:r>
      <w:r w:rsidRPr="00696ADB">
        <w:rPr>
          <w:rStyle w:val="TitleChar"/>
        </w:rPr>
        <w:t xml:space="preserve">and Israel </w:t>
      </w:r>
      <w:r w:rsidRPr="00696ADB">
        <w:t xml:space="preserve">are using military force to </w:t>
      </w:r>
      <w:r w:rsidRPr="00696ADB">
        <w:rPr>
          <w:rStyle w:val="TitleChar"/>
        </w:rPr>
        <w:t>prevent others from acquiring them, while they insist on maintaining their own weapons to pose deadly threats</w:t>
      </w:r>
      <w:r w:rsidRPr="00696ADB">
        <w:t xml:space="preserve"> to other nations. But </w:t>
      </w:r>
      <w:r w:rsidRPr="00696ADB">
        <w:rPr>
          <w:rStyle w:val="TitleChar"/>
        </w:rPr>
        <w:t>the</w:t>
      </w:r>
      <w:r w:rsidRPr="00696ADB">
        <w:t xml:space="preserve"> production, proliferation and </w:t>
      </w:r>
      <w:r w:rsidRPr="00696ADB">
        <w:rPr>
          <w:rStyle w:val="TitleChar"/>
        </w:rPr>
        <w:t xml:space="preserve">threat </w:t>
      </w:r>
      <w:r w:rsidRPr="00696ADB">
        <w:t xml:space="preserve">or use </w:t>
      </w:r>
      <w:r w:rsidRPr="00696ADB">
        <w:rPr>
          <w:rStyle w:val="TitleChar"/>
        </w:rPr>
        <w:t>of weapons of mass destruction</w:t>
      </w:r>
      <w:r w:rsidRPr="00696ADB">
        <w:t xml:space="preserve"> (nuclear, chemical and biological) are among the major global problems which </w:t>
      </w:r>
      <w:r w:rsidRPr="00696ADB">
        <w:rPr>
          <w:rStyle w:val="TitleChar"/>
        </w:rPr>
        <w:t>could lead</w:t>
      </w:r>
      <w:r w:rsidRPr="00696ADB">
        <w:t xml:space="preserve">, if left unchecked, </w:t>
      </w:r>
      <w:r w:rsidRPr="00696ADB">
        <w:rPr>
          <w:rStyle w:val="TitleChar"/>
        </w:rPr>
        <w:t>to the extinction of life on earth.</w:t>
      </w:r>
      <w:r w:rsidRPr="00696ADB">
        <w:t xml:space="preserve"> Different from the limited character of former wars, the current wars in the Middle East manipulate global problems and escalate their dangers instead of solving them.</w:t>
      </w:r>
    </w:p>
    <w:p w:rsidR="00696ADB" w:rsidRPr="00696ADB" w:rsidRDefault="00696ADB" w:rsidP="00696ADB"/>
    <w:p w:rsidR="00696ADB" w:rsidRPr="00696ADB" w:rsidRDefault="00696ADB" w:rsidP="00696ADB">
      <w:pPr>
        <w:pStyle w:val="Heading3"/>
      </w:pPr>
      <w:r w:rsidRPr="00696ADB">
        <w:lastRenderedPageBreak/>
        <w:t>Links</w:t>
      </w:r>
    </w:p>
    <w:p w:rsidR="00696ADB" w:rsidRPr="00696ADB" w:rsidRDefault="00696ADB" w:rsidP="00696ADB">
      <w:pPr>
        <w:pStyle w:val="Heading4"/>
      </w:pPr>
      <w:r w:rsidRPr="00696ADB">
        <w:t>Stalled peace talks empower Hamas – Kerry’s presence is key</w:t>
      </w:r>
    </w:p>
    <w:p w:rsidR="00696ADB" w:rsidRPr="00696ADB" w:rsidRDefault="00696ADB" w:rsidP="00696ADB">
      <w:pPr>
        <w:rPr>
          <w:rStyle w:val="StyleStyleBold12pt"/>
        </w:rPr>
      </w:pPr>
      <w:proofErr w:type="spellStart"/>
      <w:r w:rsidRPr="00696ADB">
        <w:rPr>
          <w:rStyle w:val="StyleStyleBold12pt"/>
        </w:rPr>
        <w:t>Keinon</w:t>
      </w:r>
      <w:proofErr w:type="spellEnd"/>
      <w:r w:rsidRPr="00696ADB">
        <w:rPr>
          <w:rStyle w:val="StyleStyleBold12pt"/>
        </w:rPr>
        <w:t>, 7-12</w:t>
      </w:r>
    </w:p>
    <w:p w:rsidR="00696ADB" w:rsidRPr="00696ADB" w:rsidRDefault="00696ADB" w:rsidP="00696ADB">
      <w:r w:rsidRPr="00696ADB">
        <w:t xml:space="preserve">(Herb, 7-12-13, The Jerusalem Post, “'Palestinian Authority weakened due to stalled peace process,’” </w:t>
      </w:r>
      <w:hyperlink r:id="rId51" w:history="1">
        <w:r w:rsidRPr="00696ADB">
          <w:rPr>
            <w:rStyle w:val="Hyperlink"/>
          </w:rPr>
          <w:t>http://www.jpost.com/Diplomacy-and-Politics/Palestinian-moderates-in-West-Bank-weaker-due-to-stalled-peace-process-with-Israel-319643</w:t>
        </w:r>
      </w:hyperlink>
      <w:r w:rsidRPr="00696ADB">
        <w:t>, accessed 7-12-13, EB)</w:t>
      </w:r>
    </w:p>
    <w:p w:rsidR="00696ADB" w:rsidRPr="00696ADB" w:rsidRDefault="00696ADB" w:rsidP="00696ADB">
      <w:r w:rsidRPr="00696ADB">
        <w:t xml:space="preserve">Palestinian Authority President Mahmoud </w:t>
      </w:r>
      <w:r w:rsidRPr="00696ADB">
        <w:rPr>
          <w:rStyle w:val="TitleChar"/>
        </w:rPr>
        <w:t>Abbas' failure to reach</w:t>
      </w:r>
      <w:r w:rsidRPr="00696ADB">
        <w:t xml:space="preserve"> any </w:t>
      </w:r>
      <w:r w:rsidRPr="00696ADB">
        <w:rPr>
          <w:rStyle w:val="TitleChar"/>
        </w:rPr>
        <w:t>diplomatic achievements in the peace process with Israel is weakening</w:t>
      </w:r>
      <w:r w:rsidRPr="00696ADB">
        <w:t xml:space="preserve"> the </w:t>
      </w:r>
      <w:r w:rsidRPr="00696ADB">
        <w:rPr>
          <w:rStyle w:val="TitleChar"/>
        </w:rPr>
        <w:t>moderates in the West Bank</w:t>
      </w:r>
      <w:r w:rsidRPr="00696ADB">
        <w:t xml:space="preserve">, a PA security official told Israel Radio on Friday. In the past, </w:t>
      </w:r>
      <w:r w:rsidRPr="00696ADB">
        <w:rPr>
          <w:rStyle w:val="TitleChar"/>
        </w:rPr>
        <w:t>the peace process provided legitimacy to the PA, but</w:t>
      </w:r>
      <w:r w:rsidRPr="00696ADB">
        <w:t xml:space="preserve"> the </w:t>
      </w:r>
      <w:r w:rsidRPr="00696ADB">
        <w:rPr>
          <w:rStyle w:val="TitleChar"/>
        </w:rPr>
        <w:t>stagnation</w:t>
      </w:r>
      <w:r w:rsidRPr="00696ADB">
        <w:t xml:space="preserve"> in talks </w:t>
      </w:r>
      <w:r w:rsidRPr="00696ADB">
        <w:rPr>
          <w:rStyle w:val="TitleChar"/>
        </w:rPr>
        <w:t>causes mounting frustration</w:t>
      </w:r>
      <w:r w:rsidRPr="00696ADB">
        <w:t xml:space="preserve"> in the West Bank that </w:t>
      </w:r>
      <w:r w:rsidRPr="00696ADB">
        <w:rPr>
          <w:rStyle w:val="TitleChar"/>
        </w:rPr>
        <w:t>Hamas is taking advantage</w:t>
      </w:r>
      <w:r w:rsidRPr="00696ADB">
        <w:t xml:space="preserve"> of </w:t>
      </w:r>
      <w:r w:rsidRPr="00696ADB">
        <w:rPr>
          <w:rStyle w:val="TitleChar"/>
        </w:rPr>
        <w:t>to</w:t>
      </w:r>
      <w:r w:rsidRPr="00696ADB">
        <w:t xml:space="preserve"> try and </w:t>
      </w:r>
      <w:r w:rsidRPr="00696ADB">
        <w:rPr>
          <w:rStyle w:val="TitleChar"/>
        </w:rPr>
        <w:t>rebuild its infrastructure</w:t>
      </w:r>
      <w:r w:rsidRPr="00696ADB">
        <w:t xml:space="preserve"> there, the PA official said. </w:t>
      </w:r>
      <w:r w:rsidRPr="00696ADB">
        <w:rPr>
          <w:rStyle w:val="TitleChar"/>
        </w:rPr>
        <w:t>Hamas' success in regaining power</w:t>
      </w:r>
      <w:r w:rsidRPr="00696ADB">
        <w:t xml:space="preserve"> in the West Bank </w:t>
      </w:r>
      <w:r w:rsidRPr="00696ADB">
        <w:rPr>
          <w:rStyle w:val="TitleChar"/>
        </w:rPr>
        <w:t>is dependent on the security and diplomatic situations</w:t>
      </w:r>
      <w:r w:rsidRPr="00696ADB">
        <w:t xml:space="preserve">, he added. Israel Radio also cited a second Palestinian security source as saying that PA security forces have thwarted more than 10 terrorist attacks against Israel since the beginning of the year. US Secretary of State John </w:t>
      </w:r>
      <w:r w:rsidRPr="00696ADB">
        <w:rPr>
          <w:rStyle w:val="TitleChar"/>
        </w:rPr>
        <w:t>Kerry is expected to return to the region</w:t>
      </w:r>
      <w:r w:rsidRPr="00696ADB">
        <w:t xml:space="preserve"> sometime next week in his continued attempt </w:t>
      </w:r>
      <w:r w:rsidRPr="00696ADB">
        <w:rPr>
          <w:rStyle w:val="TitleChar"/>
        </w:rPr>
        <w:t>to restart Israeli-Palestinian negotiations</w:t>
      </w:r>
      <w:r w:rsidRPr="00696ADB">
        <w:t>, Israeli officials said Thursday.</w:t>
      </w:r>
    </w:p>
    <w:p w:rsidR="00696ADB" w:rsidRPr="00696ADB" w:rsidRDefault="00696ADB" w:rsidP="00696ADB">
      <w:pPr>
        <w:pStyle w:val="Heading3"/>
      </w:pPr>
      <w:r w:rsidRPr="00696ADB">
        <w:lastRenderedPageBreak/>
        <w:t>Impacts</w:t>
      </w:r>
    </w:p>
    <w:p w:rsidR="00696ADB" w:rsidRPr="00696ADB" w:rsidRDefault="00696ADB" w:rsidP="00696ADB">
      <w:pPr>
        <w:pStyle w:val="Heading4"/>
      </w:pPr>
      <w:r w:rsidRPr="00696ADB">
        <w:t>Iran-Israel war destabilizes the global sphere for decades – nothing solves back</w:t>
      </w:r>
    </w:p>
    <w:p w:rsidR="00696ADB" w:rsidRPr="00696ADB" w:rsidRDefault="00696ADB" w:rsidP="00696ADB">
      <w:pPr>
        <w:rPr>
          <w:rStyle w:val="StyleStyleBold12pt"/>
        </w:rPr>
      </w:pPr>
      <w:proofErr w:type="spellStart"/>
      <w:r w:rsidRPr="00696ADB">
        <w:rPr>
          <w:rStyle w:val="StyleStyleBold12pt"/>
        </w:rPr>
        <w:t>Turse</w:t>
      </w:r>
      <w:proofErr w:type="spellEnd"/>
      <w:r w:rsidRPr="00696ADB">
        <w:rPr>
          <w:rStyle w:val="StyleStyleBold12pt"/>
        </w:rPr>
        <w:t>, 2013</w:t>
      </w:r>
    </w:p>
    <w:p w:rsidR="00696ADB" w:rsidRPr="00696ADB" w:rsidRDefault="00696ADB" w:rsidP="00696ADB">
      <w:r w:rsidRPr="00696ADB">
        <w:t xml:space="preserve">(Nick, 5-12-13, AlterNet, “Unimaginable Destruction If Israel Did Attack Iran with Nuclear Weapons,” </w:t>
      </w:r>
      <w:hyperlink r:id="rId52" w:history="1">
        <w:r w:rsidRPr="00696ADB">
          <w:rPr>
            <w:rStyle w:val="Hyperlink"/>
          </w:rPr>
          <w:t>http://www.alternet.org/world/unimaginable-destruction-if-israel-did-attack-iran-nuclear-weapons</w:t>
        </w:r>
      </w:hyperlink>
      <w:r w:rsidRPr="00696ADB">
        <w:t>, accessed 7-12-13, EB)</w:t>
      </w:r>
    </w:p>
    <w:p w:rsidR="00696ADB" w:rsidRPr="00696ADB" w:rsidRDefault="00696ADB" w:rsidP="00696ADB">
      <w:r w:rsidRPr="00696ADB">
        <w:t xml:space="preserve">Cham Dallas sees the threat in even starker terms. “The </w:t>
      </w:r>
      <w:r w:rsidRPr="00696ADB">
        <w:rPr>
          <w:rStyle w:val="TitleChar"/>
        </w:rPr>
        <w:t>Iranians and</w:t>
      </w:r>
      <w:r w:rsidRPr="00696ADB">
        <w:t xml:space="preserve"> the </w:t>
      </w:r>
      <w:r w:rsidRPr="00696ADB">
        <w:rPr>
          <w:rStyle w:val="TitleChar"/>
        </w:rPr>
        <w:t>Israelis are</w:t>
      </w:r>
      <w:r w:rsidRPr="00696ADB">
        <w:t xml:space="preserve"> both </w:t>
      </w:r>
      <w:r w:rsidRPr="00696ADB">
        <w:rPr>
          <w:rStyle w:val="TitleChar"/>
        </w:rPr>
        <w:t>committed to conflict</w:t>
      </w:r>
      <w:r w:rsidRPr="00696ADB">
        <w:t>,” he told me. He isn’t alone in voicing concern. “What will we do if Israel threatens Tehran with nuclear obliteration</w:t>
      </w:r>
      <w:proofErr w:type="gramStart"/>
      <w:r w:rsidRPr="00696ADB">
        <w:t>?...</w:t>
      </w:r>
      <w:proofErr w:type="gramEnd"/>
      <w:r w:rsidRPr="00696ADB">
        <w:t xml:space="preserve"> </w:t>
      </w:r>
      <w:r w:rsidRPr="00696ADB">
        <w:rPr>
          <w:rStyle w:val="TitleChar"/>
        </w:rPr>
        <w:t xml:space="preserve">A nuclear battle in the Middle </w:t>
      </w:r>
      <w:proofErr w:type="gramStart"/>
      <w:r w:rsidRPr="00696ADB">
        <w:rPr>
          <w:rStyle w:val="TitleChar"/>
        </w:rPr>
        <w:t>East</w:t>
      </w:r>
      <w:proofErr w:type="gramEnd"/>
      <w:r w:rsidRPr="00696ADB">
        <w:t xml:space="preserve">, one-sided or not, </w:t>
      </w:r>
      <w:r w:rsidRPr="00696ADB">
        <w:rPr>
          <w:rStyle w:val="TitleChar"/>
        </w:rPr>
        <w:t>would be the most destabilizing military event since Pearl Harbor</w:t>
      </w:r>
      <w:r w:rsidRPr="00696ADB">
        <w:t xml:space="preserve">,” wrote Pulitzer Prize-winning national security reporter Tim Weiner in a recent op-ed for Bloomberg News. “Our military commanders know a thousand ways in which a war could start between Israel and Iran… No one has ever fought a nuclear war, however. No one knows how to end one.” </w:t>
      </w:r>
      <w:r w:rsidRPr="00696ADB">
        <w:rPr>
          <w:rStyle w:val="TitleChar"/>
        </w:rPr>
        <w:t>The Middle East is</w:t>
      </w:r>
      <w:r w:rsidRPr="00696ADB">
        <w:t xml:space="preserve"> hardly </w:t>
      </w:r>
      <w:r w:rsidRPr="00696ADB">
        <w:rPr>
          <w:rStyle w:val="TitleChar"/>
        </w:rPr>
        <w:t>the</w:t>
      </w:r>
      <w:r w:rsidRPr="00696ADB">
        <w:t xml:space="preserve"> only </w:t>
      </w:r>
      <w:r w:rsidRPr="00696ADB">
        <w:rPr>
          <w:rStyle w:val="TitleChar"/>
        </w:rPr>
        <w:t>site of potential nuclear catastrophe.</w:t>
      </w:r>
      <w:r w:rsidRPr="00696ADB">
        <w:t xml:space="preserve"> Today, according to the Ploughshares Fund, </w:t>
      </w:r>
      <w:r w:rsidRPr="00696ADB">
        <w:rPr>
          <w:rStyle w:val="TitleChar"/>
        </w:rPr>
        <w:t>there are</w:t>
      </w:r>
      <w:r w:rsidRPr="00696ADB">
        <w:t xml:space="preserve"> an estimated </w:t>
      </w:r>
      <w:r w:rsidRPr="00696ADB">
        <w:rPr>
          <w:rStyle w:val="TitleChar"/>
        </w:rPr>
        <w:t>17,300 nuclear weapons in the world.</w:t>
      </w:r>
      <w:r w:rsidRPr="00696ADB">
        <w:t xml:space="preserve"> Russia reportedly has the most with 8,500; North Korea, the fewest with less than 10. Donald Cook, the administrator for defense programs at the U.S. National Nuclear Security Administration, recently confirmed that the United States possesses around 4,700 nuclear warheads. Other nuclear powers include rivals </w:t>
      </w:r>
      <w:r w:rsidRPr="00696ADB">
        <w:rPr>
          <w:rStyle w:val="TitleChar"/>
        </w:rPr>
        <w:t>India and Pakistan</w:t>
      </w:r>
      <w:r w:rsidRPr="00696ADB">
        <w:t xml:space="preserve">, which stood on the brink of nuclear war in 2002. (Just this year, Indian government officials warned residents of Kashmir, the divided territory claimed by both nations, to </w:t>
      </w:r>
      <w:r w:rsidRPr="00696ADB">
        <w:rPr>
          <w:rStyle w:val="TitleChar"/>
        </w:rPr>
        <w:t>prepare for a possible nuclear war.</w:t>
      </w:r>
      <w:r w:rsidRPr="00696ADB">
        <w:t xml:space="preserve">) Recently, India and nuclear-armed neighbor China, which went to war with each other in the 1960s, again found themselves on the verge of a crisis due to a border dispute in a remote area of the Himalayas. </w:t>
      </w:r>
      <w:r w:rsidRPr="00696ADB">
        <w:rPr>
          <w:rStyle w:val="TitleChar"/>
        </w:rPr>
        <w:t>In a world awash in nuclear weapons</w:t>
      </w:r>
      <w:r w:rsidRPr="00696ADB">
        <w:t xml:space="preserve">, saber-rattling, brinkmanship, erratic behavior, </w:t>
      </w:r>
      <w:r w:rsidRPr="00696ADB">
        <w:rPr>
          <w:rStyle w:val="TitleChar"/>
        </w:rPr>
        <w:t>miscalculations</w:t>
      </w:r>
      <w:r w:rsidRPr="00696ADB">
        <w:t xml:space="preserve">, technological errors, or errors in judgment </w:t>
      </w:r>
      <w:r w:rsidRPr="00696ADB">
        <w:rPr>
          <w:rStyle w:val="TitleChar"/>
        </w:rPr>
        <w:t>could lead to a nuclear detonation and suffering on an almost unimaginable scale</w:t>
      </w:r>
      <w:r w:rsidRPr="00696ADB">
        <w:t xml:space="preserve">, perhaps nowhere more so than in Iran. “Not only would the immediate impacts be devastating, but </w:t>
      </w:r>
      <w:r w:rsidRPr="00696ADB">
        <w:rPr>
          <w:rStyle w:val="TitleChar"/>
        </w:rPr>
        <w:t>the lingering effects</w:t>
      </w:r>
      <w:r w:rsidRPr="00696ADB">
        <w:t xml:space="preserve"> and our ability to deal with them </w:t>
      </w:r>
      <w:r w:rsidRPr="00696ADB">
        <w:rPr>
          <w:rStyle w:val="TitleChar"/>
        </w:rPr>
        <w:t>would be</w:t>
      </w:r>
      <w:r w:rsidRPr="00696ADB">
        <w:t xml:space="preserve"> far </w:t>
      </w:r>
      <w:r w:rsidRPr="00696ADB">
        <w:rPr>
          <w:rStyle w:val="TitleChar"/>
        </w:rPr>
        <w:t>more difficult than</w:t>
      </w:r>
      <w:r w:rsidRPr="00696ADB">
        <w:t xml:space="preserve"> a </w:t>
      </w:r>
      <w:r w:rsidRPr="00696ADB">
        <w:rPr>
          <w:rStyle w:val="TitleChar"/>
        </w:rPr>
        <w:t>9/11</w:t>
      </w:r>
      <w:r w:rsidRPr="00696ADB">
        <w:t xml:space="preserve"> or earthquake/tsunami event,” notes Paul Carroll. Radiation could turn areas of a country into no-go zones; </w:t>
      </w:r>
      <w:r w:rsidRPr="00696ADB">
        <w:rPr>
          <w:rStyle w:val="TitleChar"/>
        </w:rPr>
        <w:t>healthcare infrastructure would be crippled</w:t>
      </w:r>
      <w:r w:rsidRPr="00696ADB">
        <w:t xml:space="preserve"> or totally destroyed; and depending on climatic conditions and the prevailing winds, </w:t>
      </w:r>
      <w:r w:rsidRPr="00696ADB">
        <w:rPr>
          <w:rStyle w:val="TitleChar"/>
        </w:rPr>
        <w:t>whole regions might have their agriculture poisoned</w:t>
      </w:r>
      <w:r w:rsidRPr="00696ADB">
        <w:t>. “</w:t>
      </w:r>
      <w:r w:rsidRPr="00696ADB">
        <w:rPr>
          <w:rStyle w:val="TitleChar"/>
        </w:rPr>
        <w:t>One</w:t>
      </w:r>
      <w:r w:rsidRPr="00696ADB">
        <w:t xml:space="preserve"> large </w:t>
      </w:r>
      <w:r w:rsidRPr="00696ADB">
        <w:rPr>
          <w:rStyle w:val="TitleChar"/>
        </w:rPr>
        <w:t>bomb could do this</w:t>
      </w:r>
      <w:r w:rsidRPr="00696ADB">
        <w:t xml:space="preserve">, let alone a handful, say, in a South Asian conflict,” he told me. </w:t>
      </w:r>
    </w:p>
    <w:p w:rsidR="00696ADB" w:rsidRPr="00696ADB" w:rsidRDefault="00696ADB" w:rsidP="00696ADB"/>
    <w:p w:rsidR="00696ADB" w:rsidRPr="00696ADB" w:rsidRDefault="00696ADB" w:rsidP="00696ADB">
      <w:pPr>
        <w:pStyle w:val="Heading2"/>
      </w:pPr>
      <w:r>
        <w:lastRenderedPageBreak/>
        <w:t>**</w:t>
      </w:r>
      <w:r w:rsidRPr="00696ADB">
        <w:t>*Resource Wars*</w:t>
      </w:r>
      <w:r>
        <w:t>**</w:t>
      </w:r>
    </w:p>
    <w:p w:rsidR="00696ADB" w:rsidRPr="00696ADB" w:rsidRDefault="00696ADB" w:rsidP="00696ADB">
      <w:pPr>
        <w:pStyle w:val="Heading3"/>
      </w:pPr>
      <w:r w:rsidRPr="00696ADB">
        <w:lastRenderedPageBreak/>
        <w:t>1NC</w:t>
      </w:r>
    </w:p>
    <w:p w:rsidR="00696ADB" w:rsidRPr="00696ADB" w:rsidRDefault="00696ADB" w:rsidP="00696ADB"/>
    <w:p w:rsidR="00696ADB" w:rsidRPr="00696ADB" w:rsidRDefault="00696ADB" w:rsidP="00696ADB">
      <w:pPr>
        <w:pStyle w:val="Heading4"/>
        <w:spacing w:before="0"/>
        <w:rPr>
          <w:szCs w:val="20"/>
        </w:rPr>
      </w:pPr>
      <w:r w:rsidRPr="00696ADB">
        <w:rPr>
          <w:szCs w:val="20"/>
        </w:rPr>
        <w:t>The Israeli-Palestinian conflict exacerbates water wars and drags in other countries</w:t>
      </w:r>
    </w:p>
    <w:p w:rsidR="00696ADB" w:rsidRPr="00696ADB" w:rsidRDefault="00696ADB" w:rsidP="00696ADB">
      <w:pPr>
        <w:rPr>
          <w:szCs w:val="20"/>
        </w:rPr>
      </w:pPr>
      <w:proofErr w:type="spellStart"/>
      <w:r w:rsidRPr="00696ADB">
        <w:rPr>
          <w:b/>
          <w:szCs w:val="20"/>
        </w:rPr>
        <w:t>Ferragina</w:t>
      </w:r>
      <w:proofErr w:type="spellEnd"/>
      <w:r w:rsidRPr="00696ADB">
        <w:rPr>
          <w:b/>
          <w:szCs w:val="20"/>
        </w:rPr>
        <w:t>,</w:t>
      </w:r>
      <w:r w:rsidRPr="00696ADB">
        <w:t xml:space="preserve"> Senior Researcher at the Institute of Studies on Mediterranean Society 2007 (Eugenia, “The Effects of the </w:t>
      </w:r>
      <w:proofErr w:type="spellStart"/>
      <w:r w:rsidRPr="00696ADB">
        <w:t>Irsaeli</w:t>
      </w:r>
      <w:proofErr w:type="spellEnd"/>
      <w:r w:rsidRPr="00696ADB">
        <w:t xml:space="preserve">-Palestinian Conflict on Water Resources in the Jordan River Basin”, </w:t>
      </w:r>
      <w:hyperlink r:id="rId53" w:history="1">
        <w:r w:rsidRPr="00696ADB">
          <w:rPr>
            <w:szCs w:val="20"/>
          </w:rPr>
          <w:t>http://www.globalenvironment.it/ferragina.pdf</w:t>
        </w:r>
      </w:hyperlink>
      <w:r w:rsidRPr="00696ADB">
        <w:rPr>
          <w:szCs w:val="20"/>
        </w:rPr>
        <w:t>, accessed 7/13, J.Y.)</w:t>
      </w:r>
    </w:p>
    <w:p w:rsidR="00696ADB" w:rsidRPr="00696ADB" w:rsidRDefault="00696ADB" w:rsidP="00696ADB">
      <w:pPr>
        <w:ind w:left="360"/>
        <w:rPr>
          <w:szCs w:val="20"/>
        </w:rPr>
      </w:pPr>
      <w:r w:rsidRPr="00696ADB">
        <w:rPr>
          <w:b/>
          <w:szCs w:val="20"/>
          <w:u w:val="single"/>
        </w:rPr>
        <w:t>An emblematic case</w:t>
      </w:r>
      <w:r w:rsidRPr="00696ADB">
        <w:rPr>
          <w:szCs w:val="20"/>
        </w:rPr>
        <w:t xml:space="preserve"> of the connection </w:t>
      </w:r>
      <w:r w:rsidRPr="00696ADB">
        <w:rPr>
          <w:b/>
          <w:szCs w:val="20"/>
          <w:u w:val="single"/>
        </w:rPr>
        <w:t>between security and the ¶ environment</w:t>
      </w:r>
      <w:r w:rsidRPr="00696ADB">
        <w:rPr>
          <w:szCs w:val="20"/>
        </w:rPr>
        <w:t xml:space="preserve"> in the Mediterranean </w:t>
      </w:r>
      <w:r w:rsidRPr="00696ADB">
        <w:rPr>
          <w:b/>
          <w:szCs w:val="20"/>
          <w:u w:val="single"/>
        </w:rPr>
        <w:t xml:space="preserve">is the Israeli-Palestinian conflict. </w:t>
      </w:r>
      <w:r w:rsidRPr="00696ADB">
        <w:rPr>
          <w:szCs w:val="20"/>
        </w:rPr>
        <w:t xml:space="preserve">Here we find both competition </w:t>
      </w:r>
      <w:r w:rsidRPr="00696ADB">
        <w:rPr>
          <w:b/>
          <w:szCs w:val="20"/>
          <w:u w:val="single"/>
        </w:rPr>
        <w:t>for land and water</w:t>
      </w:r>
      <w:r w:rsidRPr="00696ADB">
        <w:rPr>
          <w:szCs w:val="20"/>
        </w:rPr>
        <w:t xml:space="preserve"> – the one ¶ inseparable from the other – </w:t>
      </w:r>
      <w:r w:rsidRPr="00696ADB">
        <w:rPr>
          <w:b/>
          <w:szCs w:val="20"/>
          <w:u w:val="single"/>
        </w:rPr>
        <w:t>and the devastating effects of prolonged ¶ conflict on the environment and natural resources.</w:t>
      </w:r>
      <w:r w:rsidRPr="00696ADB">
        <w:rPr>
          <w:szCs w:val="20"/>
        </w:rPr>
        <w:t xml:space="preserve"> A historical ¶ reconstruction of the water dispute in the Middle East shows that ¶ a situation of prolonged political instability has led Israel to follow ¶ a politics of appropriation of the main surface and underground ¶ resources of the Jordan basin</w:t>
      </w:r>
      <w:r w:rsidRPr="00696ADB">
        <w:rPr>
          <w:b/>
          <w:szCs w:val="20"/>
          <w:u w:val="single"/>
        </w:rPr>
        <w:t xml:space="preserve">. This politics, aimed at guaranteeing ¶ the country’s hydraulic security in a hostile regional context, has ¶ legitimized a race for the exploitation of water resources </w:t>
      </w:r>
      <w:r w:rsidRPr="00696ADB">
        <w:rPr>
          <w:szCs w:val="20"/>
        </w:rPr>
        <w:t xml:space="preserve">among the ¶ other countries along the lower course of the Jordan (Jordan and the ¶ Palestinian Territories); a race that has shoved into the background ¶ the issue of saving and protecting water resources.¶ Today, the </w:t>
      </w:r>
      <w:r w:rsidRPr="00696ADB">
        <w:rPr>
          <w:b/>
          <w:szCs w:val="20"/>
          <w:u w:val="single"/>
        </w:rPr>
        <w:t>effects of</w:t>
      </w:r>
      <w:r w:rsidRPr="00696ADB">
        <w:rPr>
          <w:szCs w:val="20"/>
        </w:rPr>
        <w:t xml:space="preserve"> global problems such as </w:t>
      </w:r>
      <w:r w:rsidRPr="00696ADB">
        <w:rPr>
          <w:b/>
          <w:szCs w:val="20"/>
          <w:u w:val="single"/>
        </w:rPr>
        <w:t>climatic change tend ¶ to be amplified at the regional scale</w:t>
      </w:r>
      <w:r w:rsidRPr="00696ADB">
        <w:rPr>
          <w:szCs w:val="20"/>
        </w:rPr>
        <w:t xml:space="preserve">. This is because the ancient war ¶ for water now takes place within an environmental context subjected ¶ to strong anthropic pressure and gradual parching of the soil. </w:t>
      </w:r>
      <w:r w:rsidRPr="00696ADB">
        <w:rPr>
          <w:b/>
          <w:szCs w:val="20"/>
          <w:u w:val="single"/>
        </w:rPr>
        <w:t>Water</w:t>
      </w:r>
      <w:r w:rsidRPr="00696ADB">
        <w:rPr>
          <w:szCs w:val="20"/>
        </w:rPr>
        <w:t xml:space="preserve"> thus </w:t>
      </w:r>
      <w:r w:rsidRPr="00696ADB">
        <w:rPr>
          <w:b/>
          <w:szCs w:val="20"/>
          <w:u w:val="single"/>
        </w:rPr>
        <w:t>becomes a strategic bone of contention, capable of influencing ¶ peace and regional securities</w:t>
      </w:r>
      <w:r w:rsidRPr="00696ADB">
        <w:rPr>
          <w:szCs w:val="20"/>
        </w:rPr>
        <w:t xml:space="preserve">.¶ Thus, the connection between security and the environment is ¶ increasingly influenced by current global dynamics; a challenge that ¶ would call for an environmental management at the global scale that ¶ our weak international institutions are incapable of providing. We ¶ hear many declarations of principles, but there is no consensus on ¶ the strategies to be followed to face environmental crises and their ¶ political and economic effects.  The water of discord¶ </w:t>
      </w:r>
      <w:r w:rsidRPr="00696ADB">
        <w:rPr>
          <w:b/>
          <w:szCs w:val="20"/>
          <w:u w:val="single"/>
        </w:rPr>
        <w:t xml:space="preserve">The environmental context of the geopolitics of water in the ¶ Middle East – that is, the political rivalry between the countries of ¶ the Jordan basin as regards the parceling out of the river’s water </w:t>
      </w:r>
      <w:r w:rsidRPr="00696ADB">
        <w:rPr>
          <w:szCs w:val="20"/>
        </w:rPr>
        <w:t xml:space="preserve">and ¶ the exploitation of underground hydrogeological resources – </w:t>
      </w:r>
      <w:r w:rsidRPr="00696ADB">
        <w:rPr>
          <w:b/>
          <w:szCs w:val="20"/>
          <w:u w:val="single"/>
        </w:rPr>
        <w:t>is one ¶ of aridity and scarce precipitation</w:t>
      </w:r>
      <w:r w:rsidRPr="00696ADB">
        <w:rPr>
          <w:szCs w:val="20"/>
        </w:rPr>
        <w:t xml:space="preserve"> resulting in low-flow and highly ¶ saline watercourses.¶ The Jordan basin extends from Mount Hermon in the north to ¶ the Dead Sea in the south. It lies within the territories of five states: ¶ Syria, Israel, Palestine, Lebanon, and Jordan. I will mainly </w:t>
      </w:r>
      <w:proofErr w:type="gramStart"/>
      <w:r w:rsidRPr="00696ADB">
        <w:rPr>
          <w:szCs w:val="20"/>
        </w:rPr>
        <w:t>focus,</w:t>
      </w:r>
      <w:proofErr w:type="gramEnd"/>
      <w:r w:rsidRPr="00696ADB">
        <w:rPr>
          <w:szCs w:val="20"/>
        </w:rPr>
        <w:t xml:space="preserve"> ¶ however, on the countries along the lower course of the Jordan, viz., ¶ </w:t>
      </w:r>
      <w:r w:rsidRPr="00696ADB">
        <w:rPr>
          <w:b/>
          <w:szCs w:val="20"/>
          <w:u w:val="single"/>
        </w:rPr>
        <w:t xml:space="preserve">Israel, Jordan, and the Palestinian Territories </w:t>
      </w:r>
      <w:r w:rsidRPr="00696ADB">
        <w:rPr>
          <w:szCs w:val="20"/>
        </w:rPr>
        <w:t xml:space="preserve">of Gaza and West Bank, ¶ which </w:t>
      </w:r>
      <w:r w:rsidRPr="00696ADB">
        <w:rPr>
          <w:b/>
          <w:szCs w:val="20"/>
          <w:u w:val="single"/>
        </w:rPr>
        <w:t xml:space="preserve">appear to be more dependent on the water of the Jordan river </w:t>
      </w:r>
      <w:r w:rsidRPr="00696ADB">
        <w:rPr>
          <w:szCs w:val="20"/>
        </w:rPr>
        <w:t xml:space="preserve">¶ and more exposed to water scarcity.¶ The Jordan originates from the slopes of Mount Hermon. It ¶ receives three tributaries along its upper course: the </w:t>
      </w:r>
      <w:proofErr w:type="spellStart"/>
      <w:r w:rsidRPr="00696ADB">
        <w:rPr>
          <w:szCs w:val="20"/>
        </w:rPr>
        <w:t>Hasbani</w:t>
      </w:r>
      <w:proofErr w:type="spellEnd"/>
      <w:r w:rsidRPr="00696ADB">
        <w:rPr>
          <w:szCs w:val="20"/>
        </w:rPr>
        <w:t xml:space="preserve">, the ¶ Dan, and the </w:t>
      </w:r>
      <w:proofErr w:type="spellStart"/>
      <w:r w:rsidRPr="00696ADB">
        <w:rPr>
          <w:szCs w:val="20"/>
        </w:rPr>
        <w:t>Banyas</w:t>
      </w:r>
      <w:proofErr w:type="spellEnd"/>
      <w:r w:rsidRPr="00696ADB">
        <w:rPr>
          <w:szCs w:val="20"/>
        </w:rPr>
        <w:t xml:space="preserve">. The river then runs across northern Israel, ¶ through Lake </w:t>
      </w:r>
      <w:proofErr w:type="spellStart"/>
      <w:r w:rsidRPr="00696ADB">
        <w:rPr>
          <w:szCs w:val="20"/>
        </w:rPr>
        <w:t>Tiberias</w:t>
      </w:r>
      <w:proofErr w:type="spellEnd"/>
      <w:r w:rsidRPr="00696ADB">
        <w:rPr>
          <w:szCs w:val="20"/>
        </w:rPr>
        <w:t xml:space="preserve">, and then southward. About 6.5 kilometers ¶ from Lake </w:t>
      </w:r>
      <w:proofErr w:type="spellStart"/>
      <w:r w:rsidRPr="00696ADB">
        <w:rPr>
          <w:szCs w:val="20"/>
        </w:rPr>
        <w:t>Tiberias</w:t>
      </w:r>
      <w:proofErr w:type="spellEnd"/>
      <w:r w:rsidRPr="00696ADB">
        <w:rPr>
          <w:szCs w:val="20"/>
        </w:rPr>
        <w:t xml:space="preserve"> it receives its main tributary, the </w:t>
      </w:r>
      <w:proofErr w:type="spellStart"/>
      <w:r w:rsidRPr="00696ADB">
        <w:rPr>
          <w:szCs w:val="20"/>
        </w:rPr>
        <w:t>Yarmuk</w:t>
      </w:r>
      <w:proofErr w:type="spellEnd"/>
      <w:r w:rsidRPr="00696ADB">
        <w:rPr>
          <w:szCs w:val="20"/>
        </w:rPr>
        <w:t xml:space="preserve">, which ¶ marks the boundary between Syria and Jordan and then that between ¶ Israel and Jordan. Immediately after its confluence with the </w:t>
      </w:r>
      <w:proofErr w:type="spellStart"/>
      <w:r w:rsidRPr="00696ADB">
        <w:rPr>
          <w:szCs w:val="20"/>
        </w:rPr>
        <w:t>Yarmuk</w:t>
      </w:r>
      <w:proofErr w:type="spellEnd"/>
      <w:r w:rsidRPr="00696ADB">
        <w:rPr>
          <w:szCs w:val="20"/>
        </w:rPr>
        <w:t xml:space="preserve">, ¶ the Jordan runs in its homonymous valley for about 110 kilometers. ¶ </w:t>
      </w:r>
      <w:proofErr w:type="gramStart"/>
      <w:r w:rsidRPr="00696ADB">
        <w:rPr>
          <w:szCs w:val="20"/>
        </w:rPr>
        <w:t>This</w:t>
      </w:r>
      <w:proofErr w:type="gramEnd"/>
      <w:r w:rsidRPr="00696ADB">
        <w:rPr>
          <w:szCs w:val="20"/>
        </w:rPr>
        <w:t xml:space="preserve"> stretch marks the boundary between Jordan and Israel, and then ¶ that between Jordan and West Bank. The river finally flows into the ¶ Dead Sea, over 400 meters below sea level. The flow of the Jordan is subject to frequent seasonal and </w:t>
      </w:r>
      <w:proofErr w:type="spellStart"/>
      <w:r w:rsidRPr="00696ADB">
        <w:rPr>
          <w:szCs w:val="20"/>
        </w:rPr>
        <w:t>interannual</w:t>
      </w:r>
      <w:proofErr w:type="spellEnd"/>
      <w:r w:rsidRPr="00696ADB">
        <w:rPr>
          <w:szCs w:val="20"/>
        </w:rPr>
        <w:t xml:space="preserve"> variations. It is about ¶ 1500 millions of cubic meters per year, so a mere 2% of that of the ¶ Nile and 6% of that of the Euphrates (Fig. 1).¶ </w:t>
      </w:r>
      <w:r w:rsidRPr="00696ADB">
        <w:rPr>
          <w:b/>
          <w:szCs w:val="20"/>
          <w:u w:val="single"/>
        </w:rPr>
        <w:t>The dispute over the Jordan basin waters precedes the Arab Israel conflict, but it intensified in the years immediately following ¶ the birth of the state of Israel</w:t>
      </w:r>
      <w:r w:rsidRPr="00696ADB">
        <w:rPr>
          <w:szCs w:val="20"/>
        </w:rPr>
        <w:t xml:space="preserve">, especially since 1953, when Israel ¶ began the construction of the “National Water Carrier”. This great ¶ aqueduct, destined to convey the waters of the Jordan stored in Lake ¶ </w:t>
      </w:r>
      <w:proofErr w:type="spellStart"/>
      <w:r w:rsidRPr="00696ADB">
        <w:rPr>
          <w:szCs w:val="20"/>
        </w:rPr>
        <w:t>Tiberias</w:t>
      </w:r>
      <w:proofErr w:type="spellEnd"/>
      <w:r w:rsidRPr="00696ADB">
        <w:rPr>
          <w:szCs w:val="20"/>
        </w:rPr>
        <w:t xml:space="preserve"> along the Mediterranean coast all the way to the distant ¶ and arid Negev, diverts the course of the river outside of its basin, ¶ de facto snatching it from the control of the other countries of the ¶ basin (Lebanon, Syria, and Jordan).3</w:t>
      </w:r>
    </w:p>
    <w:p w:rsidR="00696ADB" w:rsidRPr="00696ADB" w:rsidRDefault="00696ADB" w:rsidP="00696ADB"/>
    <w:p w:rsidR="00696ADB" w:rsidRPr="00696ADB" w:rsidRDefault="00696ADB" w:rsidP="00696ADB">
      <w:pPr>
        <w:pStyle w:val="Heading4"/>
      </w:pPr>
      <w:r w:rsidRPr="00696ADB">
        <w:t>Collapsing global water supplies cause extinction.</w:t>
      </w:r>
    </w:p>
    <w:p w:rsidR="00696ADB" w:rsidRPr="00696ADB" w:rsidRDefault="00696ADB" w:rsidP="00696ADB">
      <w:pPr>
        <w:rPr>
          <w:szCs w:val="20"/>
        </w:rPr>
      </w:pPr>
      <w:r w:rsidRPr="00696ADB">
        <w:rPr>
          <w:b/>
          <w:szCs w:val="20"/>
        </w:rPr>
        <w:t xml:space="preserve">Marlow, </w:t>
      </w:r>
      <w:r w:rsidRPr="00696ADB">
        <w:rPr>
          <w:szCs w:val="20"/>
        </w:rPr>
        <w:t>National Chairperson of the Council of Canadians and IFG Committee on the Globalization of Water</w:t>
      </w:r>
      <w:r w:rsidRPr="00696ADB">
        <w:rPr>
          <w:b/>
          <w:szCs w:val="20"/>
        </w:rPr>
        <w:t xml:space="preserve"> 2001</w:t>
      </w:r>
      <w:r w:rsidRPr="00696ADB">
        <w:rPr>
          <w:szCs w:val="20"/>
        </w:rPr>
        <w:t xml:space="preserve"> (Maude, </w:t>
      </w:r>
      <w:proofErr w:type="gramStart"/>
      <w:r w:rsidRPr="00696ADB">
        <w:rPr>
          <w:szCs w:val="20"/>
        </w:rPr>
        <w:t>Spring</w:t>
      </w:r>
      <w:proofErr w:type="gramEnd"/>
      <w:r w:rsidRPr="00696ADB">
        <w:rPr>
          <w:szCs w:val="20"/>
        </w:rPr>
        <w:t>, “BLUE GOLD: The Global Water Crisis and the Commodification of the World's Water Supply,” http://www.ratical.org/co-globalize/BlueGold.pdf.</w:t>
      </w:r>
    </w:p>
    <w:p w:rsidR="00696ADB" w:rsidRPr="00696ADB" w:rsidRDefault="00696ADB" w:rsidP="00696ADB">
      <w:pPr>
        <w:ind w:left="360"/>
        <w:rPr>
          <w:szCs w:val="20"/>
        </w:rPr>
      </w:pPr>
      <w:r w:rsidRPr="00696ADB">
        <w:rPr>
          <w:szCs w:val="20"/>
        </w:rPr>
        <w:t>Perhaps the most devastating analysis of the global water crisis comes from hydrological engineer Michal</w:t>
      </w:r>
      <w:r w:rsidRPr="00696ADB">
        <w:rPr>
          <w:szCs w:val="20"/>
          <w:u w:val="single"/>
        </w:rPr>
        <w:t xml:space="preserve"> </w:t>
      </w:r>
      <w:proofErr w:type="spellStart"/>
      <w:r w:rsidRPr="00696ADB">
        <w:rPr>
          <w:szCs w:val="20"/>
        </w:rPr>
        <w:t>Kravèík</w:t>
      </w:r>
      <w:proofErr w:type="spellEnd"/>
      <w:r w:rsidRPr="00696ADB">
        <w:rPr>
          <w:szCs w:val="20"/>
        </w:rPr>
        <w:t xml:space="preserve"> and his team of scientists at the Slovakia non-governmental organization (NGO) People and Water. </w:t>
      </w:r>
      <w:proofErr w:type="spellStart"/>
      <w:r w:rsidRPr="00696ADB">
        <w:rPr>
          <w:szCs w:val="20"/>
        </w:rPr>
        <w:t>Kravèík</w:t>
      </w:r>
      <w:proofErr w:type="spellEnd"/>
      <w:r w:rsidRPr="00696ADB">
        <w:rPr>
          <w:szCs w:val="20"/>
        </w:rPr>
        <w:t xml:space="preserve">, who has a distinguished career with the Slovak Academy of Sciences, has studied the effect of urbanization, industrial agriculture, deforestation, dam construction, and infrastructure and paving on water systems in Slovakia and surrounding countries and has come up with an alarming finding. </w:t>
      </w:r>
      <w:r w:rsidRPr="00696ADB">
        <w:rPr>
          <w:b/>
          <w:szCs w:val="20"/>
          <w:u w:val="single"/>
        </w:rPr>
        <w:t>Destroying water's natural habitat not only creates a supply crisis for people and animals, it also dramatically diminishes the amount of available fresh water on the planet</w:t>
      </w:r>
      <w:r w:rsidRPr="00696ADB">
        <w:rPr>
          <w:b/>
          <w:szCs w:val="20"/>
        </w:rPr>
        <w:t>.</w:t>
      </w:r>
      <w:r w:rsidRPr="00696ADB">
        <w:rPr>
          <w:szCs w:val="20"/>
        </w:rPr>
        <w:t xml:space="preserve">  </w:t>
      </w:r>
      <w:proofErr w:type="spellStart"/>
      <w:r w:rsidRPr="00696ADB">
        <w:rPr>
          <w:szCs w:val="20"/>
        </w:rPr>
        <w:t>Kravèík</w:t>
      </w:r>
      <w:proofErr w:type="spellEnd"/>
      <w:r w:rsidRPr="00696ADB">
        <w:rPr>
          <w:szCs w:val="20"/>
        </w:rPr>
        <w:t xml:space="preserve"> describes the hydrologic cycle of a drop of water. It must first evaporate from a plant, earth surface, swamp, river, lake or the sea, </w:t>
      </w:r>
      <w:proofErr w:type="gramStart"/>
      <w:r w:rsidRPr="00696ADB">
        <w:rPr>
          <w:szCs w:val="20"/>
        </w:rPr>
        <w:t>then</w:t>
      </w:r>
      <w:proofErr w:type="gramEnd"/>
      <w:r w:rsidRPr="00696ADB">
        <w:rPr>
          <w:szCs w:val="20"/>
        </w:rPr>
        <w:t xml:space="preserve"> fall back down to earth as precipitation. If the drop of water </w:t>
      </w:r>
      <w:r w:rsidRPr="00696ADB">
        <w:rPr>
          <w:szCs w:val="20"/>
        </w:rPr>
        <w:lastRenderedPageBreak/>
        <w:t xml:space="preserve">falls back onto a forest, lake, blade of grass, meadow or field, it cooperates with nature to return to the hydrologic cycle. "Right of domicile of a drop is one of the basic rights, a more serious right than human rights," says </w:t>
      </w:r>
      <w:proofErr w:type="spellStart"/>
      <w:r w:rsidRPr="00696ADB">
        <w:rPr>
          <w:szCs w:val="20"/>
        </w:rPr>
        <w:t>Kravèík</w:t>
      </w:r>
      <w:proofErr w:type="spellEnd"/>
      <w:r w:rsidRPr="00696ADB">
        <w:rPr>
          <w:szCs w:val="20"/>
        </w:rPr>
        <w:t xml:space="preserve">.   However, if the earth's surface is paved over, denuded of forests and meadows, and drained of natural springs and creeks, the drop will not form part of river basins and continental watersheds, where it is needed by people and animals, but head out to sea, where it will be stored. It is like rain falling onto a huge roof, or umbrella; everything underneath stays dry and the water runs off to the perimeter. </w:t>
      </w:r>
      <w:r w:rsidRPr="00696ADB">
        <w:rPr>
          <w:b/>
          <w:szCs w:val="20"/>
          <w:u w:val="single"/>
        </w:rPr>
        <w:t>The consequent reduction in continental water basins results in reduced water evaporation from the earth's surface, and becomes a net loss, while the seas begin to rise</w:t>
      </w:r>
      <w:r w:rsidRPr="00696ADB">
        <w:rPr>
          <w:szCs w:val="20"/>
        </w:rPr>
        <w:t xml:space="preserve">. In Slovakia, the scientists found, for every 1 percent of roofing, paving, car parks and highways constructed, water supplies decrease in volume by more than 100 billion meters per year.  </w:t>
      </w:r>
      <w:proofErr w:type="spellStart"/>
      <w:r w:rsidRPr="00696ADB">
        <w:rPr>
          <w:szCs w:val="20"/>
        </w:rPr>
        <w:t>Kravèík</w:t>
      </w:r>
      <w:proofErr w:type="spellEnd"/>
      <w:r w:rsidRPr="00696ADB">
        <w:rPr>
          <w:szCs w:val="20"/>
        </w:rPr>
        <w:t xml:space="preserve"> issues a dire warning about</w:t>
      </w:r>
      <w:r w:rsidRPr="00696ADB">
        <w:rPr>
          <w:szCs w:val="20"/>
          <w:u w:val="single"/>
        </w:rPr>
        <w:t xml:space="preserve"> </w:t>
      </w:r>
      <w:r w:rsidRPr="00696ADB">
        <w:rPr>
          <w:b/>
          <w:szCs w:val="20"/>
          <w:u w:val="single"/>
        </w:rPr>
        <w:t>the growing number of what he calls the earth's "hot stains"—places already drained of water. The "drying out" of the earth will cause massive global warming, with the attendant extreme</w:t>
      </w:r>
      <w:r w:rsidRPr="00696ADB">
        <w:rPr>
          <w:szCs w:val="20"/>
          <w:u w:val="single"/>
        </w:rPr>
        <w:t>s</w:t>
      </w:r>
      <w:r w:rsidRPr="00696ADB">
        <w:rPr>
          <w:szCs w:val="20"/>
        </w:rPr>
        <w:t xml:space="preserve"> in weather: </w:t>
      </w:r>
      <w:r w:rsidRPr="00696ADB">
        <w:rPr>
          <w:b/>
          <w:szCs w:val="20"/>
          <w:u w:val="single"/>
        </w:rPr>
        <w:t>drought</w:t>
      </w:r>
      <w:r w:rsidRPr="00696ADB">
        <w:rPr>
          <w:b/>
          <w:szCs w:val="20"/>
        </w:rPr>
        <w:t xml:space="preserve">, </w:t>
      </w:r>
      <w:r w:rsidRPr="00696ADB">
        <w:rPr>
          <w:b/>
          <w:szCs w:val="20"/>
          <w:u w:val="single"/>
        </w:rPr>
        <w:t>decreased protection from the</w:t>
      </w:r>
      <w:r w:rsidRPr="00696ADB">
        <w:rPr>
          <w:szCs w:val="20"/>
          <w:u w:val="single"/>
        </w:rPr>
        <w:t xml:space="preserve"> atmosphere</w:t>
      </w:r>
      <w:r w:rsidRPr="00696ADB">
        <w:rPr>
          <w:szCs w:val="20"/>
        </w:rPr>
        <w:t xml:space="preserve">, increased solar radiation, </w:t>
      </w:r>
      <w:r w:rsidRPr="00696ADB">
        <w:rPr>
          <w:b/>
          <w:szCs w:val="20"/>
          <w:u w:val="single"/>
        </w:rPr>
        <w:t>decreased biodiversity, melting of the polar icecaps, submersion of vast territories, massive continental desertification and, eventually, "global collapse</w:t>
      </w:r>
      <w:r w:rsidRPr="00696ADB">
        <w:rPr>
          <w:b/>
          <w:szCs w:val="20"/>
        </w:rPr>
        <w:t>."</w:t>
      </w:r>
    </w:p>
    <w:p w:rsidR="00696ADB" w:rsidRPr="00696ADB" w:rsidRDefault="00696ADB" w:rsidP="00696ADB">
      <w:pPr>
        <w:ind w:right="287"/>
        <w:rPr>
          <w:szCs w:val="20"/>
        </w:rPr>
      </w:pPr>
    </w:p>
    <w:p w:rsidR="00696ADB" w:rsidRPr="00696ADB" w:rsidRDefault="00696ADB" w:rsidP="00696ADB">
      <w:pPr>
        <w:pStyle w:val="Heading3"/>
      </w:pPr>
      <w:r w:rsidRPr="00696ADB">
        <w:lastRenderedPageBreak/>
        <w:t>Impacts</w:t>
      </w:r>
    </w:p>
    <w:p w:rsidR="00696ADB" w:rsidRPr="00696ADB" w:rsidRDefault="00696ADB" w:rsidP="00696ADB">
      <w:pPr>
        <w:pStyle w:val="Heading4"/>
      </w:pPr>
      <w:r w:rsidRPr="00696ADB">
        <w:t>Water scarcity causes massive escalation of armed conflict into full-blown war</w:t>
      </w:r>
    </w:p>
    <w:p w:rsidR="00696ADB" w:rsidRPr="00696ADB" w:rsidRDefault="00696ADB" w:rsidP="00696ADB">
      <w:pPr>
        <w:rPr>
          <w:szCs w:val="20"/>
        </w:rPr>
      </w:pPr>
      <w:r w:rsidRPr="00696ADB">
        <w:rPr>
          <w:b/>
          <w:szCs w:val="20"/>
        </w:rPr>
        <w:t>Solomon</w:t>
      </w:r>
      <w:r w:rsidRPr="00696ADB">
        <w:rPr>
          <w:b/>
          <w:szCs w:val="20"/>
          <w:u w:val="single"/>
        </w:rPr>
        <w:t xml:space="preserve"> </w:t>
      </w:r>
      <w:r w:rsidRPr="00696ADB">
        <w:rPr>
          <w:szCs w:val="20"/>
        </w:rPr>
        <w:t>Research Manager at the African Centre for the Constructive Resolution of Disputes</w:t>
      </w:r>
      <w:r w:rsidRPr="00696ADB">
        <w:rPr>
          <w:b/>
          <w:szCs w:val="20"/>
          <w:u w:val="single"/>
        </w:rPr>
        <w:t xml:space="preserve"> </w:t>
      </w:r>
      <w:r w:rsidRPr="00696ADB">
        <w:rPr>
          <w:b/>
          <w:szCs w:val="20"/>
        </w:rPr>
        <w:t>1998</w:t>
      </w:r>
    </w:p>
    <w:p w:rsidR="00696ADB" w:rsidRPr="00696ADB" w:rsidRDefault="00696ADB" w:rsidP="00696ADB">
      <w:pPr>
        <w:rPr>
          <w:szCs w:val="20"/>
        </w:rPr>
      </w:pPr>
      <w:r w:rsidRPr="00696ADB">
        <w:rPr>
          <w:szCs w:val="20"/>
        </w:rPr>
        <w:t>[Hussein</w:t>
      </w:r>
      <w:proofErr w:type="gramStart"/>
      <w:r w:rsidRPr="00696ADB">
        <w:rPr>
          <w:szCs w:val="20"/>
        </w:rPr>
        <w:t>, ,</w:t>
      </w:r>
      <w:proofErr w:type="gramEnd"/>
      <w:r w:rsidRPr="00696ADB">
        <w:rPr>
          <w:szCs w:val="20"/>
        </w:rPr>
        <w:t xml:space="preserve"> From the Cold War to Water Wars: Some reflections of the changing global security agenda- A view from the South, http://www.wca-infonet.org/servlet/BinaryDownloaderServlet?filename=1070020014294_WAR.pdf&amp;refID=125884]</w:t>
      </w:r>
    </w:p>
    <w:p w:rsidR="00696ADB" w:rsidRPr="00696ADB" w:rsidRDefault="00696ADB" w:rsidP="00696ADB">
      <w:pPr>
        <w:pStyle w:val="Cards"/>
        <w:ind w:left="360"/>
        <w:rPr>
          <w:rFonts w:ascii="Times New Roman" w:hAnsi="Times New Roman"/>
          <w:sz w:val="20"/>
          <w:szCs w:val="20"/>
        </w:rPr>
      </w:pPr>
      <w:r w:rsidRPr="00696ADB">
        <w:rPr>
          <w:rFonts w:ascii="Times New Roman" w:hAnsi="Times New Roman"/>
          <w:sz w:val="20"/>
          <w:szCs w:val="20"/>
        </w:rPr>
        <w:t xml:space="preserve">The changes in the theoretical discourse, of course, reflected the tectonic shifts in the post-Cold War global security landscape. Freed from the straitjacket of global bipolarity, international politics is following a more turbulent trajectory. Nowhere is the saliency of this observation more clearly reflected than in the area of resource-based conflict. </w:t>
      </w:r>
      <w:r w:rsidRPr="00696ADB">
        <w:rPr>
          <w:rFonts w:ascii="Times New Roman" w:hAnsi="Times New Roman"/>
          <w:b/>
          <w:sz w:val="20"/>
          <w:szCs w:val="20"/>
          <w:u w:val="single"/>
        </w:rPr>
        <w:t>One</w:t>
      </w:r>
      <w:r w:rsidRPr="00696ADB">
        <w:rPr>
          <w:rFonts w:ascii="Times New Roman" w:hAnsi="Times New Roman"/>
          <w:sz w:val="20"/>
          <w:szCs w:val="20"/>
        </w:rPr>
        <w:t xml:space="preserve"> such potential</w:t>
      </w:r>
      <w:r w:rsidRPr="00696ADB">
        <w:rPr>
          <w:rFonts w:ascii="Times New Roman" w:hAnsi="Times New Roman"/>
          <w:sz w:val="20"/>
          <w:szCs w:val="20"/>
          <w:u w:val="single"/>
        </w:rPr>
        <w:t xml:space="preserve"> </w:t>
      </w:r>
      <w:r w:rsidRPr="00696ADB">
        <w:rPr>
          <w:rFonts w:ascii="Times New Roman" w:hAnsi="Times New Roman"/>
          <w:b/>
          <w:sz w:val="20"/>
          <w:szCs w:val="20"/>
          <w:u w:val="single"/>
        </w:rPr>
        <w:t>conflict area is scarce fresh water resources</w:t>
      </w:r>
      <w:r w:rsidRPr="00696ADB">
        <w:rPr>
          <w:rFonts w:ascii="Times New Roman" w:hAnsi="Times New Roman"/>
          <w:b/>
          <w:sz w:val="20"/>
          <w:szCs w:val="20"/>
        </w:rPr>
        <w:t>.</w:t>
      </w:r>
      <w:r w:rsidRPr="00696ADB">
        <w:rPr>
          <w:rFonts w:ascii="Times New Roman" w:hAnsi="Times New Roman"/>
          <w:sz w:val="20"/>
          <w:szCs w:val="20"/>
        </w:rPr>
        <w:t xml:space="preserve"> That this is so is hardly surprising. Within the context of the developing world, water availability determines the sustainability of economic development. According to Anthony </w:t>
      </w:r>
      <w:proofErr w:type="spellStart"/>
      <w:r w:rsidRPr="00696ADB">
        <w:rPr>
          <w:rFonts w:ascii="Times New Roman" w:hAnsi="Times New Roman"/>
          <w:sz w:val="20"/>
          <w:szCs w:val="20"/>
        </w:rPr>
        <w:t>Turton</w:t>
      </w:r>
      <w:proofErr w:type="spellEnd"/>
      <w:r w:rsidRPr="00696ADB">
        <w:rPr>
          <w:rFonts w:ascii="Times New Roman" w:hAnsi="Times New Roman"/>
          <w:sz w:val="20"/>
          <w:szCs w:val="20"/>
        </w:rPr>
        <w:t xml:space="preserve"> even in countries where the industrial sector is weak, water consumption in the agricultural sector can be as much as 80 percent. Thus within the context of the South,</w:t>
      </w:r>
      <w:r w:rsidRPr="00696ADB">
        <w:rPr>
          <w:rFonts w:ascii="Times New Roman" w:hAnsi="Times New Roman"/>
          <w:sz w:val="20"/>
          <w:szCs w:val="20"/>
          <w:u w:val="single"/>
        </w:rPr>
        <w:t xml:space="preserve"> </w:t>
      </w:r>
      <w:r w:rsidRPr="00696ADB">
        <w:rPr>
          <w:rFonts w:ascii="Times New Roman" w:hAnsi="Times New Roman"/>
          <w:b/>
          <w:sz w:val="20"/>
          <w:szCs w:val="20"/>
          <w:u w:val="single"/>
        </w:rPr>
        <w:t xml:space="preserve">water security does </w:t>
      </w:r>
      <w:r w:rsidRPr="00696ADB">
        <w:rPr>
          <w:rFonts w:ascii="Times New Roman" w:hAnsi="Times New Roman"/>
          <w:b/>
          <w:sz w:val="20"/>
          <w:szCs w:val="20"/>
          <w:u w:val="single"/>
          <w:lang w:eastAsia="en-US"/>
        </w:rPr>
        <w:t>not simply translate into economic development but also food security and the very survival of states and their citizens</w:t>
      </w:r>
      <w:r w:rsidRPr="00696ADB">
        <w:rPr>
          <w:rFonts w:ascii="Times New Roman" w:hAnsi="Times New Roman"/>
          <w:sz w:val="20"/>
          <w:szCs w:val="20"/>
          <w:lang w:eastAsia="en-US"/>
        </w:rPr>
        <w:t>. Under these circumstances, it is hardly surprising that the World Commission on the Environment and Development (WCED) has concluded that</w:t>
      </w:r>
      <w:r w:rsidRPr="00696ADB">
        <w:rPr>
          <w:rFonts w:ascii="Times New Roman" w:hAnsi="Times New Roman"/>
          <w:sz w:val="20"/>
          <w:szCs w:val="20"/>
          <w:u w:val="single"/>
          <w:lang w:eastAsia="en-US"/>
        </w:rPr>
        <w:t xml:space="preserve"> </w:t>
      </w:r>
      <w:r w:rsidRPr="00696ADB">
        <w:rPr>
          <w:rFonts w:ascii="Times New Roman" w:hAnsi="Times New Roman"/>
          <w:b/>
          <w:sz w:val="20"/>
          <w:szCs w:val="20"/>
          <w:u w:val="single"/>
          <w:lang w:eastAsia="en-US"/>
        </w:rPr>
        <w:t xml:space="preserve">such resource conflicts “… </w:t>
      </w:r>
      <w:r w:rsidRPr="00696ADB">
        <w:rPr>
          <w:rFonts w:ascii="Times New Roman" w:hAnsi="Times New Roman"/>
          <w:b/>
          <w:i/>
          <w:iCs/>
          <w:sz w:val="20"/>
          <w:szCs w:val="20"/>
          <w:u w:val="single"/>
          <w:lang w:eastAsia="en-US"/>
        </w:rPr>
        <w:t>are likely to increase as the resources become scarcer and competition over them increases</w:t>
      </w:r>
      <w:r w:rsidRPr="00696ADB">
        <w:rPr>
          <w:rFonts w:ascii="Times New Roman" w:hAnsi="Times New Roman"/>
          <w:sz w:val="20"/>
          <w:szCs w:val="20"/>
          <w:u w:val="single"/>
          <w:lang w:eastAsia="en-US"/>
        </w:rPr>
        <w:t>”</w:t>
      </w:r>
      <w:r w:rsidRPr="00696ADB">
        <w:rPr>
          <w:rFonts w:ascii="Times New Roman" w:hAnsi="Times New Roman"/>
          <w:sz w:val="20"/>
          <w:szCs w:val="20"/>
          <w:lang w:eastAsia="en-US"/>
        </w:rPr>
        <w:t xml:space="preserve">. It has been estimated that </w:t>
      </w:r>
      <w:r w:rsidRPr="00696ADB">
        <w:rPr>
          <w:rFonts w:ascii="Times New Roman" w:hAnsi="Times New Roman"/>
          <w:b/>
          <w:sz w:val="20"/>
          <w:szCs w:val="20"/>
          <w:u w:val="single"/>
          <w:lang w:eastAsia="en-US"/>
        </w:rPr>
        <w:t>over 1</w:t>
      </w:r>
      <w:proofErr w:type="gramStart"/>
      <w:r w:rsidRPr="00696ADB">
        <w:rPr>
          <w:rFonts w:ascii="Times New Roman" w:hAnsi="Times New Roman"/>
          <w:b/>
          <w:sz w:val="20"/>
          <w:szCs w:val="20"/>
          <w:u w:val="single"/>
          <w:lang w:eastAsia="en-US"/>
        </w:rPr>
        <w:t>,7</w:t>
      </w:r>
      <w:proofErr w:type="gramEnd"/>
      <w:r w:rsidRPr="00696ADB">
        <w:rPr>
          <w:rFonts w:ascii="Times New Roman" w:hAnsi="Times New Roman"/>
          <w:b/>
          <w:sz w:val="20"/>
          <w:szCs w:val="20"/>
          <w:u w:val="single"/>
          <w:lang w:eastAsia="en-US"/>
        </w:rPr>
        <w:t xml:space="preserve"> billion people spread over eighty countries are suffering water shortages. Available evidence also </w:t>
      </w:r>
      <w:proofErr w:type="gramStart"/>
      <w:r w:rsidRPr="00696ADB">
        <w:rPr>
          <w:rFonts w:ascii="Times New Roman" w:hAnsi="Times New Roman"/>
          <w:b/>
          <w:sz w:val="20"/>
          <w:szCs w:val="20"/>
          <w:u w:val="single"/>
          <w:lang w:eastAsia="en-US"/>
        </w:rPr>
        <w:t>suggest</w:t>
      </w:r>
      <w:proofErr w:type="gramEnd"/>
      <w:r w:rsidRPr="00696ADB">
        <w:rPr>
          <w:rFonts w:ascii="Times New Roman" w:hAnsi="Times New Roman"/>
          <w:b/>
          <w:sz w:val="20"/>
          <w:szCs w:val="20"/>
          <w:u w:val="single"/>
          <w:lang w:eastAsia="en-US"/>
        </w:rPr>
        <w:t xml:space="preserve"> that such water shortages, and conflicts over water, will intensify over the coming years</w:t>
      </w:r>
      <w:r w:rsidRPr="00696ADB">
        <w:rPr>
          <w:rFonts w:ascii="Times New Roman" w:hAnsi="Times New Roman"/>
          <w:b/>
          <w:sz w:val="20"/>
          <w:szCs w:val="20"/>
          <w:lang w:eastAsia="en-US"/>
        </w:rPr>
        <w:t>.</w:t>
      </w:r>
      <w:r w:rsidRPr="00696ADB">
        <w:rPr>
          <w:rFonts w:ascii="Times New Roman" w:hAnsi="Times New Roman"/>
          <w:sz w:val="20"/>
          <w:szCs w:val="20"/>
          <w:lang w:eastAsia="en-US"/>
        </w:rPr>
        <w:t xml:space="preserve"> Various reasons account for this. Firstly, </w:t>
      </w:r>
      <w:r w:rsidRPr="00696ADB">
        <w:rPr>
          <w:rFonts w:ascii="Times New Roman" w:hAnsi="Times New Roman"/>
          <w:b/>
          <w:sz w:val="20"/>
          <w:szCs w:val="20"/>
          <w:u w:val="single"/>
          <w:lang w:eastAsia="en-US"/>
        </w:rPr>
        <w:t xml:space="preserve">greater levels of pollution of our existing fresh water resources as a result of the intensification of </w:t>
      </w:r>
      <w:proofErr w:type="spellStart"/>
      <w:r w:rsidRPr="00696ADB">
        <w:rPr>
          <w:rFonts w:ascii="Times New Roman" w:hAnsi="Times New Roman"/>
          <w:b/>
          <w:sz w:val="20"/>
          <w:szCs w:val="20"/>
          <w:u w:val="single"/>
          <w:lang w:eastAsia="en-US"/>
        </w:rPr>
        <w:t>industrialisation</w:t>
      </w:r>
      <w:proofErr w:type="spellEnd"/>
      <w:r w:rsidRPr="00696ADB">
        <w:rPr>
          <w:rFonts w:ascii="Times New Roman" w:hAnsi="Times New Roman"/>
          <w:b/>
          <w:sz w:val="20"/>
          <w:szCs w:val="20"/>
          <w:u w:val="single"/>
          <w:lang w:eastAsia="en-US"/>
        </w:rPr>
        <w:t xml:space="preserve"> in the South where environmental standards tend to be weak or not implemented</w:t>
      </w:r>
      <w:r w:rsidRPr="00696ADB">
        <w:rPr>
          <w:rFonts w:ascii="Times New Roman" w:hAnsi="Times New Roman"/>
          <w:sz w:val="20"/>
          <w:szCs w:val="20"/>
          <w:lang w:eastAsia="en-US"/>
        </w:rPr>
        <w:t xml:space="preserve">. </w:t>
      </w:r>
      <w:proofErr w:type="gramStart"/>
      <w:r w:rsidRPr="00696ADB">
        <w:rPr>
          <w:rFonts w:ascii="Times New Roman" w:hAnsi="Times New Roman"/>
          <w:sz w:val="20"/>
          <w:szCs w:val="20"/>
          <w:lang w:eastAsia="en-US"/>
        </w:rPr>
        <w:t xml:space="preserve">Second, </w:t>
      </w:r>
      <w:r w:rsidRPr="00696ADB">
        <w:rPr>
          <w:rFonts w:ascii="Times New Roman" w:hAnsi="Times New Roman"/>
          <w:b/>
          <w:sz w:val="20"/>
          <w:szCs w:val="20"/>
          <w:u w:val="single"/>
          <w:lang w:eastAsia="en-US"/>
        </w:rPr>
        <w:t>as a result of population growth with its concomitant increase in demand for more water</w:t>
      </w:r>
      <w:r w:rsidRPr="00696ADB">
        <w:rPr>
          <w:rFonts w:ascii="Times New Roman" w:hAnsi="Times New Roman"/>
          <w:sz w:val="20"/>
          <w:szCs w:val="20"/>
          <w:lang w:eastAsia="en-US"/>
        </w:rPr>
        <w:t>.</w:t>
      </w:r>
      <w:proofErr w:type="gramEnd"/>
      <w:r w:rsidRPr="00696ADB">
        <w:rPr>
          <w:rFonts w:ascii="Times New Roman" w:hAnsi="Times New Roman"/>
          <w:sz w:val="20"/>
          <w:szCs w:val="20"/>
          <w:lang w:eastAsia="en-US"/>
        </w:rPr>
        <w:t xml:space="preserve"> Consider the following in this regard: The world’s population stood at 5,3 billion in 1990, is expected to pass the 6,2 billion mark this year and reach 8,5 billion by the year 2025. The twist in the tale lies in the fact that those population growth levels are fundamentally uneven. </w:t>
      </w:r>
      <w:r w:rsidRPr="00696ADB">
        <w:rPr>
          <w:rFonts w:ascii="Times New Roman" w:hAnsi="Times New Roman"/>
          <w:b/>
          <w:sz w:val="20"/>
          <w:szCs w:val="20"/>
          <w:lang w:eastAsia="en-US"/>
        </w:rPr>
        <w:t xml:space="preserve">Little </w:t>
      </w:r>
      <w:r w:rsidRPr="00696ADB">
        <w:rPr>
          <w:rFonts w:ascii="Times New Roman" w:hAnsi="Times New Roman"/>
          <w:b/>
          <w:sz w:val="20"/>
          <w:szCs w:val="20"/>
          <w:u w:val="single"/>
          <w:lang w:eastAsia="en-US"/>
        </w:rPr>
        <w:t>of the projected population growth will take place in the North</w:t>
      </w:r>
      <w:r w:rsidRPr="00696ADB">
        <w:rPr>
          <w:rFonts w:ascii="Times New Roman" w:hAnsi="Times New Roman"/>
          <w:sz w:val="20"/>
          <w:szCs w:val="20"/>
          <w:lang w:eastAsia="en-US"/>
        </w:rPr>
        <w:t xml:space="preserve">. The developed </w:t>
      </w:r>
      <w:proofErr w:type="spellStart"/>
      <w:r w:rsidRPr="00696ADB">
        <w:rPr>
          <w:rFonts w:ascii="Times New Roman" w:hAnsi="Times New Roman"/>
          <w:sz w:val="20"/>
          <w:szCs w:val="20"/>
          <w:lang w:eastAsia="en-US"/>
        </w:rPr>
        <w:t>industrialised</w:t>
      </w:r>
      <w:proofErr w:type="spellEnd"/>
      <w:r w:rsidRPr="00696ADB">
        <w:rPr>
          <w:rFonts w:ascii="Times New Roman" w:hAnsi="Times New Roman"/>
          <w:sz w:val="20"/>
          <w:szCs w:val="20"/>
          <w:lang w:eastAsia="en-US"/>
        </w:rPr>
        <w:t xml:space="preserve"> states’ share of the world’s population is decreasing dramatically. In 1950 it was 22 percent, 15 percent in 1985, and is projected to be a minuscule 5 percent by the year 2085. Conversely, much of the projected population growth will take place in the countries of the South. For instance, Ethiopia’s population is expected to increase from 47 million in 1990 to 112 million by 2025; Nigeria’s from 113 million to 301 million; Bangladesh’s from 116 million to 235 million; and India’s from 853 million to 1,446 million4. </w:t>
      </w:r>
      <w:r w:rsidRPr="00696ADB">
        <w:rPr>
          <w:rFonts w:ascii="Times New Roman" w:hAnsi="Times New Roman"/>
          <w:b/>
          <w:sz w:val="20"/>
          <w:szCs w:val="20"/>
          <w:u w:val="single"/>
          <w:lang w:eastAsia="en-US"/>
        </w:rPr>
        <w:t>The ramification of this is the further escalation of conflict potential over scarce water resources in the developing world</w:t>
      </w:r>
      <w:r w:rsidRPr="00696ADB">
        <w:rPr>
          <w:rFonts w:ascii="Times New Roman" w:hAnsi="Times New Roman"/>
          <w:b/>
          <w:sz w:val="20"/>
          <w:szCs w:val="20"/>
          <w:lang w:eastAsia="en-US"/>
        </w:rPr>
        <w:t>.</w:t>
      </w:r>
      <w:r w:rsidRPr="00696ADB">
        <w:rPr>
          <w:rFonts w:ascii="Times New Roman" w:hAnsi="Times New Roman"/>
          <w:sz w:val="20"/>
          <w:szCs w:val="20"/>
          <w:lang w:eastAsia="en-US"/>
        </w:rPr>
        <w:t xml:space="preserve"> A third and relatively recent factor contributing to water scarcity is </w:t>
      </w:r>
      <w:r w:rsidRPr="00696ADB">
        <w:rPr>
          <w:rFonts w:ascii="Times New Roman" w:hAnsi="Times New Roman"/>
          <w:b/>
          <w:sz w:val="20"/>
          <w:szCs w:val="20"/>
          <w:u w:val="single"/>
          <w:lang w:eastAsia="en-US"/>
        </w:rPr>
        <w:t>the impact of the El Nino/ Southern Oscillation weather phenomenon</w:t>
      </w:r>
      <w:r w:rsidRPr="00696ADB">
        <w:rPr>
          <w:rFonts w:ascii="Times New Roman" w:hAnsi="Times New Roman"/>
          <w:b/>
          <w:sz w:val="20"/>
          <w:szCs w:val="20"/>
          <w:lang w:eastAsia="en-US"/>
        </w:rPr>
        <w:t xml:space="preserve"> that </w:t>
      </w:r>
      <w:r w:rsidRPr="00696ADB">
        <w:rPr>
          <w:rFonts w:ascii="Times New Roman" w:hAnsi="Times New Roman"/>
          <w:b/>
          <w:sz w:val="20"/>
          <w:szCs w:val="20"/>
          <w:u w:val="single"/>
          <w:lang w:eastAsia="en-US"/>
        </w:rPr>
        <w:t>causes dry conditions, particularly in Sub-Saharan Africa</w:t>
      </w:r>
      <w:r w:rsidRPr="00696ADB">
        <w:rPr>
          <w:rFonts w:ascii="Times New Roman" w:hAnsi="Times New Roman"/>
          <w:sz w:val="20"/>
          <w:szCs w:val="20"/>
          <w:lang w:eastAsia="en-US"/>
        </w:rPr>
        <w:t xml:space="preserve">5. Under these circumstances, it is hardly surprising that a report of </w:t>
      </w:r>
      <w:r w:rsidRPr="00696ADB">
        <w:rPr>
          <w:rFonts w:ascii="Times New Roman" w:hAnsi="Times New Roman"/>
          <w:b/>
          <w:sz w:val="20"/>
          <w:szCs w:val="20"/>
          <w:u w:val="single"/>
          <w:lang w:eastAsia="en-US"/>
        </w:rPr>
        <w:t>the African Development Bank concluded as follows</w:t>
      </w:r>
      <w:r w:rsidRPr="00696ADB">
        <w:rPr>
          <w:rFonts w:ascii="Times New Roman" w:hAnsi="Times New Roman"/>
          <w:sz w:val="20"/>
          <w:szCs w:val="20"/>
          <w:lang w:eastAsia="en-US"/>
        </w:rPr>
        <w:t>: “</w:t>
      </w:r>
      <w:r w:rsidRPr="00696ADB">
        <w:rPr>
          <w:rFonts w:ascii="Times New Roman" w:hAnsi="Times New Roman"/>
          <w:i/>
          <w:iCs/>
          <w:sz w:val="20"/>
          <w:szCs w:val="20"/>
          <w:lang w:eastAsia="en-US"/>
        </w:rPr>
        <w:t xml:space="preserve">Current calculations are that by 2000, South Africa will suffer water stress, Malawi will have moved into absolute water scarcity and Kenya will be facing the prospect of living beyond the present water barrier. </w:t>
      </w:r>
      <w:r w:rsidRPr="00696ADB">
        <w:rPr>
          <w:rFonts w:ascii="Times New Roman" w:hAnsi="Times New Roman"/>
          <w:b/>
          <w:i/>
          <w:iCs/>
          <w:sz w:val="20"/>
          <w:szCs w:val="20"/>
          <w:u w:val="single"/>
          <w:lang w:eastAsia="en-US"/>
        </w:rPr>
        <w:t>By 2025, Mozambique, Tanzania and Zimbabwe will suffer water stress, Lesotho and South Africa will have moved into absolute water scarcity, and Malawi will have joined Kenya living beyond the present water barrier … Competition for scarce water resources will intensify</w:t>
      </w:r>
      <w:r w:rsidRPr="00696ADB">
        <w:rPr>
          <w:rFonts w:ascii="Times New Roman" w:hAnsi="Times New Roman"/>
          <w:sz w:val="20"/>
          <w:szCs w:val="20"/>
          <w:lang w:eastAsia="en-US"/>
        </w:rPr>
        <w:t xml:space="preserve">”. </w:t>
      </w:r>
      <w:r w:rsidRPr="00696ADB">
        <w:rPr>
          <w:rFonts w:ascii="Times New Roman" w:hAnsi="Times New Roman"/>
          <w:color w:val="000000"/>
          <w:sz w:val="20"/>
          <w:szCs w:val="20"/>
        </w:rPr>
        <w:t>This competition for scarce water resources takes on ominous proportions if one considers that of the 200 first-order river systems, 150 are shared by 2 nations; and 50 by 10 nations all in all supporting approximately 40 percent of the world’s population, two-thirds of whom are located in developing countries. Indeed,</w:t>
      </w:r>
      <w:r w:rsidRPr="00696ADB">
        <w:rPr>
          <w:rFonts w:ascii="Times New Roman" w:hAnsi="Times New Roman"/>
          <w:color w:val="000000"/>
          <w:sz w:val="20"/>
          <w:szCs w:val="20"/>
          <w:u w:val="single"/>
        </w:rPr>
        <w:t xml:space="preserve"> </w:t>
      </w:r>
      <w:r w:rsidRPr="00696ADB">
        <w:rPr>
          <w:rFonts w:ascii="Times New Roman" w:hAnsi="Times New Roman"/>
          <w:b/>
          <w:color w:val="000000"/>
          <w:sz w:val="20"/>
          <w:szCs w:val="20"/>
          <w:u w:val="single"/>
        </w:rPr>
        <w:t>conflicts over scarce fresh waters have already occurred</w:t>
      </w:r>
      <w:r w:rsidRPr="00696ADB">
        <w:rPr>
          <w:rFonts w:ascii="Times New Roman" w:hAnsi="Times New Roman"/>
          <w:b/>
          <w:color w:val="000000"/>
          <w:sz w:val="20"/>
          <w:szCs w:val="20"/>
        </w:rPr>
        <w:t>.</w:t>
      </w:r>
      <w:r w:rsidRPr="00696ADB">
        <w:rPr>
          <w:rFonts w:ascii="Times New Roman" w:hAnsi="Times New Roman"/>
          <w:color w:val="000000"/>
          <w:sz w:val="20"/>
          <w:szCs w:val="20"/>
        </w:rPr>
        <w:t xml:space="preserve"> </w:t>
      </w:r>
      <w:r w:rsidRPr="00696ADB">
        <w:rPr>
          <w:rFonts w:ascii="Times New Roman" w:hAnsi="Times New Roman"/>
          <w:b/>
          <w:color w:val="000000"/>
          <w:sz w:val="20"/>
          <w:szCs w:val="20"/>
          <w:u w:val="single"/>
        </w:rPr>
        <w:t>Consider</w:t>
      </w:r>
      <w:r w:rsidRPr="00696ADB">
        <w:rPr>
          <w:rFonts w:ascii="Times New Roman" w:hAnsi="Times New Roman"/>
          <w:color w:val="000000"/>
          <w:sz w:val="20"/>
          <w:szCs w:val="20"/>
        </w:rPr>
        <w:t xml:space="preserve"> here </w:t>
      </w:r>
      <w:r w:rsidRPr="00696ADB">
        <w:rPr>
          <w:rFonts w:ascii="Times New Roman" w:hAnsi="Times New Roman"/>
          <w:b/>
          <w:color w:val="000000"/>
          <w:sz w:val="20"/>
          <w:szCs w:val="20"/>
          <w:u w:val="single"/>
        </w:rPr>
        <w:t>those conflicts</w:t>
      </w:r>
      <w:r w:rsidRPr="00696ADB">
        <w:rPr>
          <w:rFonts w:ascii="Times New Roman" w:hAnsi="Times New Roman"/>
          <w:color w:val="000000"/>
          <w:sz w:val="20"/>
          <w:szCs w:val="20"/>
          <w:u w:val="single"/>
        </w:rPr>
        <w:t xml:space="preserve"> </w:t>
      </w:r>
      <w:r w:rsidRPr="00696ADB">
        <w:rPr>
          <w:rFonts w:ascii="Times New Roman" w:hAnsi="Times New Roman"/>
          <w:color w:val="000000"/>
          <w:sz w:val="20"/>
          <w:szCs w:val="20"/>
        </w:rPr>
        <w:t xml:space="preserve">between: • Turkey, Syria and Iraq around the waters of the Euphrates river; </w:t>
      </w:r>
      <w:r w:rsidRPr="00696ADB">
        <w:rPr>
          <w:rFonts w:ascii="Times New Roman" w:hAnsi="Times New Roman"/>
          <w:color w:val="000000"/>
          <w:sz w:val="20"/>
          <w:szCs w:val="20"/>
          <w:u w:val="single"/>
        </w:rPr>
        <w:t xml:space="preserve">• </w:t>
      </w:r>
      <w:r w:rsidRPr="00696ADB">
        <w:rPr>
          <w:rFonts w:ascii="Times New Roman" w:hAnsi="Times New Roman"/>
          <w:b/>
          <w:color w:val="000000"/>
          <w:sz w:val="20"/>
          <w:szCs w:val="20"/>
          <w:u w:val="single"/>
        </w:rPr>
        <w:t>The dispute between Egypt and Ethiopia over the waters of the Nile</w:t>
      </w:r>
      <w:r w:rsidRPr="00696ADB">
        <w:rPr>
          <w:rFonts w:ascii="Times New Roman" w:hAnsi="Times New Roman"/>
          <w:color w:val="000000"/>
          <w:sz w:val="20"/>
          <w:szCs w:val="20"/>
          <w:u w:val="single"/>
        </w:rPr>
        <w:t xml:space="preserve">; </w:t>
      </w:r>
      <w:r w:rsidRPr="00696ADB">
        <w:rPr>
          <w:rFonts w:ascii="Times New Roman" w:hAnsi="Times New Roman"/>
          <w:color w:val="000000"/>
          <w:sz w:val="20"/>
          <w:szCs w:val="20"/>
        </w:rPr>
        <w:t xml:space="preserve">• The tensions concerning the sharing of the waters of the Colorado river between the United States and Mexico; </w:t>
      </w:r>
      <w:proofErr w:type="gramStart"/>
      <w:r w:rsidRPr="00696ADB">
        <w:rPr>
          <w:rFonts w:ascii="Times New Roman" w:hAnsi="Times New Roman"/>
          <w:color w:val="000000"/>
          <w:sz w:val="20"/>
          <w:szCs w:val="20"/>
        </w:rPr>
        <w:t xml:space="preserve">and </w:t>
      </w:r>
      <w:r w:rsidRPr="00696ADB">
        <w:rPr>
          <w:rFonts w:ascii="Times New Roman" w:hAnsi="Times New Roman"/>
          <w:sz w:val="20"/>
          <w:szCs w:val="20"/>
          <w:lang w:eastAsia="en-US"/>
        </w:rPr>
        <w:t xml:space="preserve"> </w:t>
      </w:r>
      <w:r w:rsidRPr="00696ADB">
        <w:rPr>
          <w:rFonts w:ascii="Times New Roman" w:hAnsi="Times New Roman"/>
          <w:color w:val="000000"/>
          <w:sz w:val="20"/>
          <w:szCs w:val="20"/>
        </w:rPr>
        <w:t>•</w:t>
      </w:r>
      <w:proofErr w:type="gramEnd"/>
      <w:r w:rsidRPr="00696ADB">
        <w:rPr>
          <w:rFonts w:ascii="Times New Roman" w:hAnsi="Times New Roman"/>
          <w:color w:val="000000"/>
          <w:sz w:val="20"/>
          <w:szCs w:val="20"/>
          <w:u w:val="single"/>
        </w:rPr>
        <w:t xml:space="preserve"> </w:t>
      </w:r>
      <w:r w:rsidRPr="00696ADB">
        <w:rPr>
          <w:rFonts w:ascii="Times New Roman" w:hAnsi="Times New Roman"/>
          <w:b/>
          <w:color w:val="000000"/>
          <w:sz w:val="20"/>
          <w:szCs w:val="20"/>
          <w:u w:val="single"/>
        </w:rPr>
        <w:t>The dispute between Botswana and Namibia over the waters of the Okavango Delta. The above</w:t>
      </w:r>
      <w:r w:rsidRPr="00696ADB">
        <w:rPr>
          <w:rFonts w:ascii="Times New Roman" w:hAnsi="Times New Roman"/>
          <w:color w:val="000000"/>
          <w:sz w:val="20"/>
          <w:szCs w:val="20"/>
          <w:u w:val="single"/>
        </w:rPr>
        <w:t xml:space="preserve">, </w:t>
      </w:r>
      <w:r w:rsidRPr="00696ADB">
        <w:rPr>
          <w:rFonts w:ascii="Times New Roman" w:hAnsi="Times New Roman"/>
          <w:color w:val="000000"/>
          <w:sz w:val="20"/>
          <w:szCs w:val="20"/>
        </w:rPr>
        <w:t>of course,</w:t>
      </w:r>
      <w:r w:rsidRPr="00696ADB">
        <w:rPr>
          <w:rFonts w:ascii="Times New Roman" w:hAnsi="Times New Roman"/>
          <w:color w:val="000000"/>
          <w:sz w:val="20"/>
          <w:szCs w:val="20"/>
          <w:u w:val="single"/>
        </w:rPr>
        <w:t xml:space="preserve"> </w:t>
      </w:r>
      <w:r w:rsidRPr="00696ADB">
        <w:rPr>
          <w:rFonts w:ascii="Times New Roman" w:hAnsi="Times New Roman"/>
          <w:b/>
          <w:color w:val="000000"/>
          <w:sz w:val="20"/>
          <w:szCs w:val="20"/>
          <w:u w:val="single"/>
        </w:rPr>
        <w:t>should not lead one to the</w:t>
      </w:r>
      <w:r w:rsidRPr="00696ADB">
        <w:rPr>
          <w:rFonts w:ascii="Times New Roman" w:hAnsi="Times New Roman"/>
          <w:color w:val="000000"/>
          <w:sz w:val="20"/>
          <w:szCs w:val="20"/>
        </w:rPr>
        <w:t xml:space="preserve"> erroneous </w:t>
      </w:r>
      <w:r w:rsidRPr="00696ADB">
        <w:rPr>
          <w:rFonts w:ascii="Times New Roman" w:hAnsi="Times New Roman"/>
          <w:b/>
          <w:color w:val="000000"/>
          <w:sz w:val="20"/>
          <w:szCs w:val="20"/>
          <w:u w:val="single"/>
        </w:rPr>
        <w:t>conclusion that water scarcity equals armed conflict as if nothing can be done about the situation. Various measures can be implemented at</w:t>
      </w:r>
      <w:r w:rsidRPr="00696ADB">
        <w:rPr>
          <w:rFonts w:ascii="Times New Roman" w:hAnsi="Times New Roman"/>
          <w:color w:val="000000"/>
          <w:sz w:val="20"/>
          <w:szCs w:val="20"/>
        </w:rPr>
        <w:t xml:space="preserve"> various levels </w:t>
      </w:r>
      <w:r w:rsidRPr="00696ADB">
        <w:rPr>
          <w:rFonts w:ascii="Times New Roman" w:hAnsi="Times New Roman"/>
          <w:b/>
          <w:color w:val="000000"/>
          <w:sz w:val="20"/>
          <w:szCs w:val="20"/>
          <w:u w:val="single"/>
        </w:rPr>
        <w:t>to ameliorate tensions</w:t>
      </w:r>
      <w:r w:rsidRPr="00696ADB">
        <w:rPr>
          <w:rFonts w:ascii="Times New Roman" w:hAnsi="Times New Roman"/>
          <w:color w:val="000000"/>
          <w:sz w:val="20"/>
          <w:szCs w:val="20"/>
          <w:u w:val="single"/>
        </w:rPr>
        <w:t xml:space="preserve"> </w:t>
      </w:r>
      <w:r w:rsidRPr="00696ADB">
        <w:rPr>
          <w:rFonts w:ascii="Times New Roman" w:hAnsi="Times New Roman"/>
          <w:color w:val="000000"/>
          <w:sz w:val="20"/>
          <w:szCs w:val="20"/>
        </w:rPr>
        <w:t>arising from water scarcity.</w:t>
      </w:r>
      <w:r w:rsidRPr="00696ADB">
        <w:rPr>
          <w:rFonts w:ascii="Times New Roman" w:hAnsi="Times New Roman"/>
          <w:sz w:val="20"/>
          <w:szCs w:val="20"/>
        </w:rPr>
        <w:t xml:space="preserve"> </w:t>
      </w:r>
    </w:p>
    <w:p w:rsidR="00696ADB" w:rsidRPr="00696ADB" w:rsidRDefault="00696ADB" w:rsidP="00696ADB">
      <w:pPr>
        <w:pStyle w:val="Heading4"/>
      </w:pPr>
      <w:r w:rsidRPr="00696ADB">
        <w:t>Water Wars go Nuclear</w:t>
      </w:r>
    </w:p>
    <w:p w:rsidR="00696ADB" w:rsidRPr="00696ADB" w:rsidRDefault="00696ADB" w:rsidP="00696ADB">
      <w:pPr>
        <w:rPr>
          <w:szCs w:val="20"/>
        </w:rPr>
      </w:pPr>
      <w:r w:rsidRPr="00696ADB">
        <w:rPr>
          <w:b/>
          <w:bCs/>
          <w:szCs w:val="20"/>
        </w:rPr>
        <w:t>Weiner</w:t>
      </w:r>
      <w:r w:rsidRPr="00696ADB">
        <w:rPr>
          <w:szCs w:val="20"/>
        </w:rPr>
        <w:t>, Proffessor.at Princeton</w:t>
      </w:r>
      <w:r w:rsidRPr="00696ADB">
        <w:rPr>
          <w:b/>
          <w:szCs w:val="20"/>
        </w:rPr>
        <w:t xml:space="preserve">’s </w:t>
      </w:r>
      <w:r w:rsidRPr="00696ADB">
        <w:rPr>
          <w:szCs w:val="20"/>
        </w:rPr>
        <w:t xml:space="preserve">office of population </w:t>
      </w:r>
      <w:r w:rsidRPr="00696ADB">
        <w:rPr>
          <w:b/>
          <w:szCs w:val="20"/>
        </w:rPr>
        <w:t>1990</w:t>
      </w:r>
      <w:r w:rsidRPr="00696ADB">
        <w:rPr>
          <w:szCs w:val="20"/>
        </w:rPr>
        <w:t xml:space="preserve"> (The Next 100 Years p.270 accessed 7/13/2013, JY) </w:t>
      </w:r>
    </w:p>
    <w:p w:rsidR="00696ADB" w:rsidRPr="00696ADB" w:rsidRDefault="00696ADB" w:rsidP="00696ADB">
      <w:pPr>
        <w:ind w:left="360" w:right="287"/>
        <w:rPr>
          <w:szCs w:val="20"/>
        </w:rPr>
      </w:pPr>
      <w:r w:rsidRPr="00696ADB">
        <w:rPr>
          <w:szCs w:val="20"/>
        </w:rPr>
        <w:t>If we do not destroy ourselves with the A-bomb and the H-bomb, then we may destroy ourselves with the C-bomb, the Change Bomb. And</w:t>
      </w:r>
      <w:r w:rsidRPr="00696ADB">
        <w:rPr>
          <w:b/>
          <w:szCs w:val="20"/>
        </w:rPr>
        <w:t xml:space="preserve"> </w:t>
      </w:r>
      <w:r w:rsidRPr="00696ADB">
        <w:rPr>
          <w:b/>
          <w:szCs w:val="20"/>
          <w:u w:val="single"/>
        </w:rPr>
        <w:t>in a world as interlinked as ours, one explosion may lead to the other</w:t>
      </w:r>
      <w:r w:rsidRPr="00696ADB">
        <w:rPr>
          <w:b/>
          <w:szCs w:val="20"/>
        </w:rPr>
        <w:t>.</w:t>
      </w:r>
      <w:r w:rsidRPr="00696ADB">
        <w:rPr>
          <w:szCs w:val="20"/>
        </w:rPr>
        <w:t xml:space="preserve"> Already in the Middle East, tram North Africa to the Persian Gulf and from the Nile to the Euphrates, </w:t>
      </w:r>
      <w:r w:rsidRPr="00696ADB">
        <w:rPr>
          <w:b/>
          <w:szCs w:val="20"/>
          <w:u w:val="single"/>
        </w:rPr>
        <w:t>tensions over dwindling water supplies</w:t>
      </w:r>
      <w:r w:rsidRPr="00696ADB">
        <w:rPr>
          <w:szCs w:val="20"/>
          <w:u w:val="single"/>
        </w:rPr>
        <w:t xml:space="preserve"> </w:t>
      </w:r>
      <w:r w:rsidRPr="00696ADB">
        <w:rPr>
          <w:szCs w:val="20"/>
        </w:rPr>
        <w:t xml:space="preserve">and rising populations </w:t>
      </w:r>
      <w:r w:rsidRPr="00696ADB">
        <w:rPr>
          <w:b/>
          <w:szCs w:val="20"/>
          <w:u w:val="single"/>
        </w:rPr>
        <w:t>are reaching what many experts describe as a flashpoint A climate shift in that single battle-scarred nexus might trigger international tensions that will unleash</w:t>
      </w:r>
      <w:r w:rsidRPr="00696ADB">
        <w:rPr>
          <w:szCs w:val="20"/>
        </w:rPr>
        <w:t xml:space="preserve"> some at the</w:t>
      </w:r>
      <w:r w:rsidRPr="00696ADB">
        <w:rPr>
          <w:szCs w:val="20"/>
          <w:u w:val="single"/>
        </w:rPr>
        <w:t xml:space="preserve"> 60.</w:t>
      </w:r>
      <w:r w:rsidRPr="00696ADB">
        <w:rPr>
          <w:b/>
          <w:szCs w:val="20"/>
          <w:u w:val="single"/>
        </w:rPr>
        <w:t>000 nuclear warheads</w:t>
      </w:r>
      <w:r w:rsidRPr="00696ADB">
        <w:rPr>
          <w:szCs w:val="20"/>
        </w:rPr>
        <w:t xml:space="preserve"> the world has stockpiled since Trinity.</w:t>
      </w:r>
    </w:p>
    <w:p w:rsidR="00696ADB" w:rsidRPr="00696ADB" w:rsidRDefault="00696ADB" w:rsidP="00696ADB"/>
    <w:p w:rsidR="00696ADB" w:rsidRPr="00696ADB" w:rsidRDefault="00696ADB" w:rsidP="00696ADB">
      <w:pPr>
        <w:pStyle w:val="Heading2"/>
      </w:pPr>
      <w:r>
        <w:lastRenderedPageBreak/>
        <w:t>**</w:t>
      </w:r>
      <w:r w:rsidRPr="00696ADB">
        <w:t>*Terrorism*</w:t>
      </w:r>
      <w:r>
        <w:t>**</w:t>
      </w:r>
    </w:p>
    <w:p w:rsidR="00696ADB" w:rsidRPr="00696ADB" w:rsidRDefault="00696ADB" w:rsidP="00696ADB">
      <w:pPr>
        <w:pStyle w:val="Heading3"/>
      </w:pPr>
      <w:r w:rsidRPr="00696ADB">
        <w:lastRenderedPageBreak/>
        <w:t>1NC</w:t>
      </w:r>
    </w:p>
    <w:p w:rsidR="00696ADB" w:rsidRPr="00696ADB" w:rsidRDefault="00696ADB" w:rsidP="00696ADB">
      <w:pPr>
        <w:pStyle w:val="Heading4"/>
      </w:pPr>
      <w:r w:rsidRPr="00696ADB">
        <w:t>Collapsed peace process unleashes terrorism – renewed negotiations solve</w:t>
      </w:r>
    </w:p>
    <w:p w:rsidR="00696ADB" w:rsidRPr="00696ADB" w:rsidRDefault="00696ADB" w:rsidP="00696ADB">
      <w:pPr>
        <w:rPr>
          <w:rStyle w:val="StyleStyleBold12pt"/>
        </w:rPr>
      </w:pPr>
      <w:r w:rsidRPr="00696ADB">
        <w:rPr>
          <w:rStyle w:val="StyleStyleBold12pt"/>
        </w:rPr>
        <w:t>Slater, professor of political science at the State University of New York, 1999</w:t>
      </w:r>
    </w:p>
    <w:p w:rsidR="00696ADB" w:rsidRPr="00696ADB" w:rsidRDefault="00696ADB" w:rsidP="00696ADB">
      <w:pPr>
        <w:rPr>
          <w:rStyle w:val="TitleChar"/>
          <w:b/>
          <w:bCs w:val="0"/>
          <w:u w:val="none"/>
        </w:rPr>
      </w:pPr>
      <w:r w:rsidRPr="00696ADB">
        <w:t xml:space="preserve">(Jerome, </w:t>
      </w:r>
      <w:proofErr w:type="gramStart"/>
      <w:r w:rsidRPr="00696ADB">
        <w:t>Winter</w:t>
      </w:r>
      <w:proofErr w:type="gramEnd"/>
      <w:r w:rsidRPr="00696ADB">
        <w:t>, Political Science Quarterly, "Netanyahu, a Palestinian state, and Israeli security reassessed" Vol. 112, Issue 4, EB)</w:t>
      </w:r>
    </w:p>
    <w:p w:rsidR="00696ADB" w:rsidRPr="00696ADB" w:rsidRDefault="00696ADB" w:rsidP="00696ADB">
      <w:r w:rsidRPr="00696ADB">
        <w:rPr>
          <w:rStyle w:val="TitleChar"/>
        </w:rPr>
        <w:t>Israel has had to live with</w:t>
      </w:r>
      <w:r w:rsidRPr="00696ADB">
        <w:t xml:space="preserve"> what I shall call conventional </w:t>
      </w:r>
      <w:r w:rsidRPr="00696ADB">
        <w:rPr>
          <w:rStyle w:val="TitleChar"/>
        </w:rPr>
        <w:t>terrorism</w:t>
      </w:r>
      <w:r w:rsidRPr="00696ADB">
        <w:t xml:space="preserve"> since the early years of the Zionist enterprise in Palestine in the 1920s. Terrible as it has been, this kind of terrorism in no way threatens Israeli national security, as </w:t>
      </w:r>
      <w:r w:rsidRPr="00696ADB">
        <w:rPr>
          <w:rStyle w:val="TitleChar"/>
        </w:rPr>
        <w:t>distinct from</w:t>
      </w:r>
      <w:r w:rsidRPr="00696ADB">
        <w:t xml:space="preserve"> the personal security of the Israeli victims. Despite the carnage of the fundamentalist suicide bombings of 1994-1996, the odds of any individual Israeli becoming the victim of terrorism--as opposed, say, to dying in </w:t>
      </w:r>
      <w:r w:rsidRPr="00696ADB">
        <w:rPr>
          <w:rStyle w:val="TitleChar"/>
        </w:rPr>
        <w:t>Arab-Israeli wars</w:t>
      </w:r>
      <w:r w:rsidRPr="00696ADB">
        <w:t xml:space="preserve"> or even in traffic accidents--have been minute. This is not to minimize the horrors of terrorism, but rather to place them in perspective. But in any case, the crucial point is that </w:t>
      </w:r>
      <w:r w:rsidRPr="00696ADB">
        <w:rPr>
          <w:rStyle w:val="TitleChar"/>
        </w:rPr>
        <w:t>the establishment of a Palestinian state would greatly reduce the incentive for</w:t>
      </w:r>
      <w:r w:rsidRPr="00696ADB">
        <w:t xml:space="preserve"> continued </w:t>
      </w:r>
      <w:r w:rsidRPr="00696ADB">
        <w:rPr>
          <w:rStyle w:val="TitleChar"/>
        </w:rPr>
        <w:t>terrorism</w:t>
      </w:r>
      <w:r w:rsidRPr="00696ADB">
        <w:t xml:space="preserve">, most of which has been intended to force Israel out of the occupied territories. To be sure, the purpose of the </w:t>
      </w:r>
      <w:r w:rsidRPr="00696ADB">
        <w:rPr>
          <w:rStyle w:val="TitleChar"/>
        </w:rPr>
        <w:t>fundamentalist terrorism</w:t>
      </w:r>
      <w:r w:rsidRPr="00696ADB">
        <w:t xml:space="preserve"> since 1993 goes beyond that, for it </w:t>
      </w:r>
      <w:r w:rsidRPr="00696ADB">
        <w:rPr>
          <w:rStyle w:val="TitleChar"/>
        </w:rPr>
        <w:t>has been designed to destroy the peace process and ultimately Israel itself.</w:t>
      </w:r>
      <w:r w:rsidRPr="00696ADB">
        <w:t xml:space="preserve"> Faced with that kind of murderous fanaticism, Israel and its new-found allies in the PLO have no choice but to crush it. Following the suicide bombings of March 1996, the Palestinian Authority decided to closely cooperate with Israeli security forces to end the terrorism. The absence of any suicide bombings in the next year-until the Arafat-Netanyahu break in March 1997, following the Israeli government's decision to build new Jewish housing in East Jerusalem--demonstrates the crucial importance of such joint efforts. </w:t>
      </w:r>
      <w:r w:rsidRPr="00696ADB">
        <w:rPr>
          <w:rStyle w:val="TitleChar"/>
        </w:rPr>
        <w:t>A breakdown of the peace process is likely</w:t>
      </w:r>
      <w:r w:rsidRPr="00696ADB">
        <w:t xml:space="preserve"> both </w:t>
      </w:r>
      <w:r w:rsidRPr="00696ADB">
        <w:rPr>
          <w:rStyle w:val="TitleChar"/>
        </w:rPr>
        <w:t>to increase the support for the fundamentalists within overall Palestinian opinion and diminish the incentives of the Palestinian Authority to control them.</w:t>
      </w:r>
      <w:r w:rsidRPr="00696ADB">
        <w:t xml:space="preserve"> Even with a political settlement, however, it is unlikely that every suicidal fanatic can be indefinitely stopped, so Israel will probably have to continue to live with some level of conventional terrorism. What does threaten Israeli national security is the possibility that </w:t>
      </w:r>
      <w:r w:rsidRPr="00696ADB">
        <w:rPr>
          <w:rStyle w:val="TitleChar"/>
        </w:rPr>
        <w:t xml:space="preserve">terrorists may come into possession of nuclear, chemical, or biological weapons of mass destruction. </w:t>
      </w:r>
      <w:r w:rsidRPr="00696ADB">
        <w:t>This prospect is rarely publicly discussed in Israel, which is understandable but futile and even dangerous: minimizing the risk of catastrophe makes it improbable that the necessary steps will be taken to reduce its likelihood</w:t>
      </w:r>
      <w:proofErr w:type="gramStart"/>
      <w:r w:rsidRPr="00696ADB">
        <w:t>.[</w:t>
      </w:r>
      <w:proofErr w:type="gramEnd"/>
      <w:r w:rsidRPr="00696ADB">
        <w:t xml:space="preserve">8] </w:t>
      </w:r>
      <w:r w:rsidRPr="00696ADB">
        <w:rPr>
          <w:rStyle w:val="TitleChar"/>
        </w:rPr>
        <w:t>Given the increasing availability of weapons of mass destruction,</w:t>
      </w:r>
      <w:r w:rsidRPr="00696ADB">
        <w:t xml:space="preserve"> Israel has no rational choice but to assume that </w:t>
      </w:r>
      <w:r w:rsidRPr="00696ADB">
        <w:rPr>
          <w:rStyle w:val="TitleChar"/>
        </w:rPr>
        <w:t>it is only a matter of time</w:t>
      </w:r>
      <w:r w:rsidRPr="00696ADB">
        <w:t xml:space="preserve"> before its enemies acquire them. At that point, Israel's main hope of averting an unthinkable catastrophe will have to rest on deterrence--that is, the threat, explicit or simply existential, of retaliation in kind. But to whom will the deterrent threat be addressed? At present, deterrence is undercut by </w:t>
      </w:r>
      <w:r w:rsidRPr="00696ADB">
        <w:rPr>
          <w:rStyle w:val="TitleChar"/>
        </w:rPr>
        <w:t>the</w:t>
      </w:r>
      <w:r w:rsidRPr="00696ADB">
        <w:t xml:space="preserve"> very </w:t>
      </w:r>
      <w:r w:rsidRPr="00696ADB">
        <w:rPr>
          <w:rStyle w:val="TitleChar"/>
        </w:rPr>
        <w:t>homelessness of the Palestinian people</w:t>
      </w:r>
      <w:r w:rsidRPr="00696ADB">
        <w:t xml:space="preserve"> and the absence of a state that </w:t>
      </w:r>
      <w:r w:rsidRPr="00696ADB">
        <w:rPr>
          <w:rStyle w:val="TitleChar"/>
        </w:rPr>
        <w:t>may be held responsible for nuclear terrorism.</w:t>
      </w:r>
      <w:r w:rsidRPr="00696ADB">
        <w:t xml:space="preserve"> As a hostage to Israeli retaliation, however, </w:t>
      </w:r>
      <w:r w:rsidRPr="00696ADB">
        <w:rPr>
          <w:rStyle w:val="TitleChar"/>
        </w:rPr>
        <w:t>a Palestinian state would give the Palestinian people an overwhelming self-interest in eliminating the fanatics. Continued terrorism</w:t>
      </w:r>
      <w:r w:rsidRPr="00696ADB">
        <w:t xml:space="preserve">, if conventional, </w:t>
      </w:r>
      <w:r w:rsidRPr="00696ADB">
        <w:rPr>
          <w:rStyle w:val="TitleChar"/>
        </w:rPr>
        <w:t>would</w:t>
      </w:r>
      <w:r w:rsidRPr="00696ADB">
        <w:t xml:space="preserve"> ultimately </w:t>
      </w:r>
      <w:r w:rsidRPr="00696ADB">
        <w:rPr>
          <w:rStyle w:val="TitleChar"/>
        </w:rPr>
        <w:t>lead to Israeli reoccupation of the</w:t>
      </w:r>
      <w:r w:rsidRPr="00696ADB">
        <w:t xml:space="preserve"> West Bank and Gaza, putting an end to the </w:t>
      </w:r>
      <w:r w:rsidRPr="00696ADB">
        <w:rPr>
          <w:rStyle w:val="TitleChar"/>
        </w:rPr>
        <w:t>Palestinian state.</w:t>
      </w:r>
      <w:r w:rsidRPr="00696ADB">
        <w:t xml:space="preserve"> Nuclear or other forms of mass destruction </w:t>
      </w:r>
      <w:r w:rsidRPr="00696ADB">
        <w:rPr>
          <w:rStyle w:val="TitleChar"/>
        </w:rPr>
        <w:t>terrorism would invite</w:t>
      </w:r>
      <w:r w:rsidRPr="00696ADB">
        <w:t xml:space="preserve"> Israeli </w:t>
      </w:r>
      <w:r w:rsidRPr="00696ADB">
        <w:rPr>
          <w:rStyle w:val="TitleChar"/>
        </w:rPr>
        <w:t>retaliation</w:t>
      </w:r>
      <w:r w:rsidRPr="00696ADB">
        <w:t xml:space="preserve"> in kind; at the least, </w:t>
      </w:r>
      <w:r w:rsidRPr="00696ADB">
        <w:rPr>
          <w:rStyle w:val="TitleChar"/>
        </w:rPr>
        <w:t>the Palestinian government</w:t>
      </w:r>
      <w:r w:rsidRPr="00696ADB">
        <w:t xml:space="preserve"> would certainly have to make that assumption, and it </w:t>
      </w:r>
      <w:r w:rsidRPr="00696ADB">
        <w:rPr>
          <w:rStyle w:val="TitleChar"/>
        </w:rPr>
        <w:t>would therefore go to great lengths to avoid a catastrophe</w:t>
      </w:r>
      <w:r w:rsidRPr="00696ADB">
        <w:t xml:space="preserve"> that would put at risk not merely the state but the Palestinian people.</w:t>
      </w:r>
    </w:p>
    <w:p w:rsidR="00696ADB" w:rsidRPr="00696ADB" w:rsidRDefault="00696ADB" w:rsidP="00696ADB"/>
    <w:p w:rsidR="00696ADB" w:rsidRPr="00696ADB" w:rsidRDefault="00696ADB" w:rsidP="00696ADB">
      <w:pPr>
        <w:pStyle w:val="Heading4"/>
      </w:pPr>
      <w:r w:rsidRPr="00696ADB">
        <w:t>Terrorism escalates to global nuclear war</w:t>
      </w:r>
    </w:p>
    <w:p w:rsidR="00696ADB" w:rsidRPr="00696ADB" w:rsidRDefault="00696ADB" w:rsidP="00696ADB">
      <w:pPr>
        <w:rPr>
          <w:szCs w:val="20"/>
        </w:rPr>
      </w:pPr>
      <w:proofErr w:type="spellStart"/>
      <w:r w:rsidRPr="00696ADB">
        <w:rPr>
          <w:rStyle w:val="StyleStyleBold12pt"/>
          <w:szCs w:val="20"/>
        </w:rPr>
        <w:t>Ayson</w:t>
      </w:r>
      <w:proofErr w:type="spellEnd"/>
      <w:r w:rsidRPr="00696ADB">
        <w:rPr>
          <w:rStyle w:val="StyleStyleBold12pt"/>
          <w:szCs w:val="20"/>
        </w:rPr>
        <w:t xml:space="preserve"> </w:t>
      </w:r>
      <w:r w:rsidRPr="00696ADB">
        <w:rPr>
          <w:szCs w:val="20"/>
        </w:rPr>
        <w:t>Professor of Strategic Studies and Director of the Centre for Strategic Studies: New Zealand at the Victoria University of Wellington</w:t>
      </w:r>
      <w:r w:rsidRPr="00696ADB">
        <w:rPr>
          <w:rStyle w:val="StyleStyleBold12pt"/>
          <w:szCs w:val="20"/>
        </w:rPr>
        <w:t xml:space="preserve"> 2010</w:t>
      </w:r>
      <w:r w:rsidRPr="00696ADB">
        <w:rPr>
          <w:szCs w:val="20"/>
        </w:rPr>
        <w:t>(Robert</w:t>
      </w:r>
      <w:proofErr w:type="gramStart"/>
      <w:r w:rsidRPr="00696ADB">
        <w:rPr>
          <w:szCs w:val="20"/>
        </w:rPr>
        <w:t>, ,</w:t>
      </w:r>
      <w:proofErr w:type="gramEnd"/>
      <w:r w:rsidRPr="00696ADB">
        <w:rPr>
          <w:szCs w:val="20"/>
        </w:rPr>
        <w:t xml:space="preserve"> July, “After a Terrorist Nuclear Attack: Envisaging Catalytic Effects,” Studies in Conflict &amp; Terrorism, Volume 33, Issue 7, Available Online to Subscribing Institutions via </w:t>
      </w:r>
      <w:proofErr w:type="spellStart"/>
      <w:r w:rsidRPr="00696ADB">
        <w:rPr>
          <w:szCs w:val="20"/>
        </w:rPr>
        <w:t>InformaWorld</w:t>
      </w:r>
      <w:proofErr w:type="spellEnd"/>
      <w:r w:rsidRPr="00696ADB">
        <w:rPr>
          <w:szCs w:val="20"/>
        </w:rPr>
        <w:t>)</w:t>
      </w:r>
    </w:p>
    <w:p w:rsidR="00696ADB" w:rsidRPr="00696ADB" w:rsidRDefault="00696ADB" w:rsidP="00696ADB">
      <w:pPr>
        <w:rPr>
          <w:szCs w:val="20"/>
        </w:rPr>
      </w:pPr>
      <w:r w:rsidRPr="00696ADB">
        <w:rPr>
          <w:rStyle w:val="underline"/>
          <w:szCs w:val="20"/>
        </w:rPr>
        <w:t>A terrorist nuclear attack</w:t>
      </w:r>
      <w:r w:rsidRPr="00696ADB">
        <w:rPr>
          <w:szCs w:val="20"/>
        </w:rPr>
        <w:t xml:space="preserve">,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696ADB">
        <w:rPr>
          <w:rStyle w:val="underline"/>
          <w:szCs w:val="20"/>
        </w:rPr>
        <w:t>major nuclear weapons states have hundreds and even thousands of nuclear weapons at their disposal</w:t>
      </w:r>
      <w:r w:rsidRPr="00696ADB">
        <w:rPr>
          <w:szCs w:val="20"/>
        </w:rPr>
        <w:t xml:space="preserve">,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696ADB">
        <w:rPr>
          <w:rStyle w:val="underline"/>
          <w:szCs w:val="20"/>
        </w:rPr>
        <w:t xml:space="preserve">nuclear terrorism, could precipitate a chain of events leading to a massive exchange of nuclear weapons between two or more of the states that possess them. </w:t>
      </w:r>
      <w:r w:rsidRPr="00696ADB">
        <w:rPr>
          <w:szCs w:val="20"/>
        </w:rPr>
        <w:t xml:space="preserve">In this context, today’s and tomorrow’s terrorist groups might assume the place allotted during the early Cold War years to </w:t>
      </w:r>
      <w:r w:rsidRPr="00696ADB">
        <w:rPr>
          <w:szCs w:val="20"/>
        </w:rPr>
        <w:lastRenderedPageBreak/>
        <w:t xml:space="preserve">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proofErr w:type="gramStart"/>
      <w:r w:rsidRPr="00696ADB">
        <w:rPr>
          <w:szCs w:val="20"/>
        </w:rPr>
        <w:t>t</w:t>
      </w:r>
      <w:proofErr w:type="gramEnd"/>
      <w:r w:rsidRPr="00696ADB">
        <w:rPr>
          <w:szCs w:val="20"/>
        </w:rPr>
        <w:t xml:space="preserve">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696ADB">
        <w:rPr>
          <w:szCs w:val="20"/>
        </w:rPr>
        <w:t>,40</w:t>
      </w:r>
      <w:proofErr w:type="gramEnd"/>
      <w:r w:rsidRPr="00696ADB">
        <w:rPr>
          <w:szCs w:val="20"/>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696ADB">
        <w:rPr>
          <w:rStyle w:val="underline"/>
          <w:szCs w:val="20"/>
        </w:rPr>
        <w:t>if the act</w:t>
      </w:r>
      <w:r w:rsidRPr="00696ADB">
        <w:rPr>
          <w:szCs w:val="20"/>
        </w:rPr>
        <w:t xml:space="preserve"> of nuclear terrorism </w:t>
      </w:r>
      <w:r w:rsidRPr="00696ADB">
        <w:rPr>
          <w:rStyle w:val="underline"/>
          <w:szCs w:val="20"/>
        </w:rPr>
        <w:t>came as a</w:t>
      </w:r>
      <w:r w:rsidRPr="00696ADB">
        <w:rPr>
          <w:szCs w:val="20"/>
        </w:rPr>
        <w:t xml:space="preserve"> complete </w:t>
      </w:r>
      <w:r w:rsidRPr="00696ADB">
        <w:rPr>
          <w:rStyle w:val="underline"/>
          <w:szCs w:val="20"/>
        </w:rPr>
        <w:t>surprise</w:t>
      </w:r>
      <w:r w:rsidRPr="00696ADB">
        <w:rPr>
          <w:szCs w:val="20"/>
        </w:rPr>
        <w:t xml:space="preserve">, and </w:t>
      </w:r>
      <w:r w:rsidRPr="00696ADB">
        <w:rPr>
          <w:rStyle w:val="underline"/>
          <w:szCs w:val="20"/>
        </w:rPr>
        <w:t>American</w:t>
      </w:r>
      <w:r w:rsidRPr="00696ADB">
        <w:rPr>
          <w:szCs w:val="20"/>
        </w:rPr>
        <w:t xml:space="preserve"> officials refused to believe that a terrorist group was fully responsible (or responsible at all) </w:t>
      </w:r>
      <w:r w:rsidRPr="00696ADB">
        <w:rPr>
          <w:rStyle w:val="underline"/>
          <w:szCs w:val="20"/>
        </w:rPr>
        <w:t>suspicion would shift immediately to state possessors</w:t>
      </w:r>
      <w:r w:rsidRPr="00696ADB">
        <w:rPr>
          <w:szCs w:val="20"/>
        </w:rPr>
        <w:t xml:space="preserve">. Ruling out Western ally countries like the United Kingdom and France, and probably Israel and India as well, authorities in Washington would be left with a very short list </w:t>
      </w:r>
      <w:r w:rsidRPr="00696ADB">
        <w:rPr>
          <w:rStyle w:val="underline"/>
          <w:szCs w:val="20"/>
        </w:rPr>
        <w:t>consisting of North Korea,</w:t>
      </w:r>
      <w:r w:rsidRPr="00696ADB">
        <w:rPr>
          <w:szCs w:val="20"/>
        </w:rPr>
        <w:t xml:space="preserve"> perhaps </w:t>
      </w:r>
      <w:r w:rsidRPr="00696ADB">
        <w:rPr>
          <w:rStyle w:val="underline"/>
          <w:szCs w:val="20"/>
        </w:rPr>
        <w:t>Iran</w:t>
      </w:r>
      <w:r w:rsidRPr="00696ADB">
        <w:rPr>
          <w:szCs w:val="20"/>
        </w:rPr>
        <w:t xml:space="preserve"> if its program continues, and possibly </w:t>
      </w:r>
      <w:r w:rsidRPr="00696ADB">
        <w:rPr>
          <w:rStyle w:val="underline"/>
          <w:szCs w:val="20"/>
        </w:rPr>
        <w:t>Pakistan</w:t>
      </w:r>
      <w:r w:rsidRPr="00696ADB">
        <w:rPr>
          <w:szCs w:val="20"/>
        </w:rPr>
        <w:t xml:space="preserve">. But at what stage would </w:t>
      </w:r>
      <w:r w:rsidRPr="00696ADB">
        <w:rPr>
          <w:rStyle w:val="underline"/>
          <w:szCs w:val="20"/>
        </w:rPr>
        <w:t>Russia and China</w:t>
      </w:r>
      <w:r w:rsidRPr="00696ADB">
        <w:rPr>
          <w:szCs w:val="20"/>
        </w:rPr>
        <w:t xml:space="preserve"> be definitely ruled out in this high stakes game of nuclear </w:t>
      </w:r>
      <w:proofErr w:type="spellStart"/>
      <w:r w:rsidRPr="00696ADB">
        <w:rPr>
          <w:szCs w:val="20"/>
        </w:rPr>
        <w:t>Cluedo</w:t>
      </w:r>
      <w:proofErr w:type="spellEnd"/>
      <w:r w:rsidRPr="00696ADB">
        <w:rPr>
          <w:szCs w:val="20"/>
        </w:rPr>
        <w:t xml:space="preserve">?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RPr="00696ADB">
        <w:rPr>
          <w:rStyle w:val="underline"/>
          <w:szCs w:val="20"/>
        </w:rPr>
        <w:t>The reverse might well apply too</w:t>
      </w:r>
      <w:r w:rsidRPr="00696ADB">
        <w:rPr>
          <w:szCs w:val="20"/>
        </w:rPr>
        <w:t xml:space="preserve">: </w:t>
      </w:r>
      <w:r w:rsidRPr="00696ADB">
        <w:rPr>
          <w:rStyle w:val="underline"/>
          <w:szCs w:val="20"/>
        </w:rPr>
        <w:t>should a nuclear terrorist attack occur in Russia or China</w:t>
      </w:r>
      <w:r w:rsidRPr="00696ADB">
        <w:rPr>
          <w:szCs w:val="20"/>
        </w:rPr>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RPr="00696ADB">
        <w:rPr>
          <w:rStyle w:val="underline"/>
          <w:szCs w:val="20"/>
        </w:rPr>
        <w:t>Washington’s</w:t>
      </w:r>
      <w:r w:rsidRPr="00696ADB">
        <w:rPr>
          <w:szCs w:val="20"/>
        </w:rPr>
        <w:t xml:space="preserve"> early </w:t>
      </w:r>
      <w:r w:rsidRPr="00696ADB">
        <w:rPr>
          <w:rStyle w:val="underline"/>
          <w:szCs w:val="20"/>
        </w:rPr>
        <w:t>response</w:t>
      </w:r>
      <w:r w:rsidRPr="00696ADB">
        <w:rPr>
          <w:szCs w:val="20"/>
        </w:rPr>
        <w:t xml:space="preserve"> to a terrorist nuclear attack on its own soil might also </w:t>
      </w:r>
      <w:r w:rsidRPr="00696ADB">
        <w:rPr>
          <w:rStyle w:val="underline"/>
          <w:szCs w:val="20"/>
        </w:rPr>
        <w:t>raise the possibility of</w:t>
      </w:r>
      <w:r w:rsidRPr="00696ADB">
        <w:rPr>
          <w:szCs w:val="20"/>
        </w:rPr>
        <w:t xml:space="preserve"> an unwanted (and </w:t>
      </w:r>
      <w:r w:rsidRPr="00696ADB">
        <w:rPr>
          <w:rStyle w:val="underline"/>
          <w:szCs w:val="20"/>
        </w:rPr>
        <w:t>nuclear</w:t>
      </w:r>
      <w:r w:rsidRPr="00696ADB">
        <w:rPr>
          <w:szCs w:val="20"/>
        </w:rPr>
        <w:t xml:space="preserve"> aided) </w:t>
      </w:r>
      <w:r w:rsidRPr="00696ADB">
        <w:rPr>
          <w:rStyle w:val="underline"/>
          <w:szCs w:val="20"/>
        </w:rPr>
        <w:t>confrontation with Russia and/or China.</w:t>
      </w:r>
      <w:r w:rsidRPr="00696ADB">
        <w:rPr>
          <w:szCs w:val="20"/>
        </w:rPr>
        <w:t xml:space="preserve"> For example, </w:t>
      </w:r>
      <w:r w:rsidRPr="00696ADB">
        <w:rPr>
          <w:rStyle w:val="underline"/>
          <w:szCs w:val="20"/>
        </w:rPr>
        <w:t>in the noise and confusion during the immediate aftermath of the terrorist nuclear attack</w:t>
      </w:r>
      <w:r w:rsidRPr="00696ADB">
        <w:rPr>
          <w:szCs w:val="20"/>
        </w:rPr>
        <w:t>,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w:t>
      </w:r>
    </w:p>
    <w:p w:rsidR="00696ADB" w:rsidRPr="00696ADB" w:rsidRDefault="00696ADB" w:rsidP="00696ADB">
      <w:pPr>
        <w:pStyle w:val="Heading3"/>
      </w:pPr>
      <w:r w:rsidRPr="00696ADB">
        <w:lastRenderedPageBreak/>
        <w:t>Impacts</w:t>
      </w:r>
    </w:p>
    <w:p w:rsidR="00696ADB" w:rsidRPr="00696ADB" w:rsidRDefault="00696ADB" w:rsidP="00696ADB"/>
    <w:p w:rsidR="00696ADB" w:rsidRPr="00696ADB" w:rsidRDefault="00696ADB" w:rsidP="00696ADB">
      <w:pPr>
        <w:shd w:val="clear" w:color="auto" w:fill="FFFFFF"/>
        <w:outlineLvl w:val="3"/>
        <w:rPr>
          <w:rFonts w:eastAsia="Times New Roman"/>
          <w:b/>
          <w:bCs/>
          <w:szCs w:val="20"/>
        </w:rPr>
      </w:pPr>
      <w:r w:rsidRPr="00696ADB">
        <w:rPr>
          <w:rFonts w:eastAsia="Times New Roman"/>
          <w:b/>
          <w:bCs/>
          <w:szCs w:val="20"/>
        </w:rPr>
        <w:t xml:space="preserve">Biological terror causes extinction – outweighs nuclear war </w:t>
      </w:r>
    </w:p>
    <w:p w:rsidR="00696ADB" w:rsidRPr="00696ADB" w:rsidRDefault="00696ADB" w:rsidP="00696ADB">
      <w:pPr>
        <w:shd w:val="clear" w:color="auto" w:fill="FFFFFF"/>
        <w:rPr>
          <w:rFonts w:eastAsia="Times New Roman"/>
          <w:szCs w:val="20"/>
        </w:rPr>
      </w:pPr>
      <w:r w:rsidRPr="00696ADB">
        <w:rPr>
          <w:rFonts w:eastAsia="Times New Roman"/>
          <w:b/>
          <w:szCs w:val="20"/>
        </w:rPr>
        <w:t xml:space="preserve">Parson, </w:t>
      </w:r>
      <w:r w:rsidRPr="00696ADB">
        <w:rPr>
          <w:rFonts w:eastAsia="Times New Roman"/>
          <w:szCs w:val="20"/>
        </w:rPr>
        <w:t>Collegiate Professor of Law, Professor of Natural Resources &amp; Environment, and (by courtesy) Professor of Public Policy at the University of Michigan His research examines international environmental law and policy, the role of science and technology in public policy, and the political economy of regulation.,</w:t>
      </w:r>
      <w:r w:rsidRPr="00696ADB">
        <w:rPr>
          <w:rFonts w:eastAsia="Times New Roman"/>
          <w:b/>
          <w:szCs w:val="20"/>
        </w:rPr>
        <w:t xml:space="preserve"> 2006</w:t>
      </w:r>
      <w:r w:rsidRPr="00696ADB">
        <w:rPr>
          <w:rFonts w:eastAsia="Times New Roman"/>
          <w:szCs w:val="20"/>
        </w:rPr>
        <w:t xml:space="preserve">–(Ted Parson is Joseph L. Sax “The Big One: A Review of Richard Posner’s Catastrophe: Risk and Response,” </w:t>
      </w:r>
      <w:hyperlink r:id="rId54" w:tgtFrame="_blank" w:history="1">
        <w:r w:rsidRPr="00696ADB">
          <w:rPr>
            <w:rStyle w:val="Hyperlink"/>
            <w:rFonts w:eastAsia="Times New Roman"/>
            <w:szCs w:val="20"/>
          </w:rPr>
          <w:t>http://www-personal.umich.edu/~parson/website/pdf/parson-jel-45-posner-catastrophe-review.pdf</w:t>
        </w:r>
      </w:hyperlink>
      <w:r w:rsidRPr="00696ADB">
        <w:rPr>
          <w:rFonts w:eastAsia="Times New Roman"/>
          <w:szCs w:val="20"/>
        </w:rPr>
        <w:t>.)</w:t>
      </w:r>
    </w:p>
    <w:p w:rsidR="00696ADB" w:rsidRPr="00696ADB" w:rsidRDefault="00696ADB" w:rsidP="00696ADB">
      <w:pPr>
        <w:rPr>
          <w:b/>
          <w:szCs w:val="20"/>
          <w:u w:val="single"/>
        </w:rPr>
      </w:pPr>
      <w:r w:rsidRPr="00696ADB">
        <w:rPr>
          <w:szCs w:val="20"/>
        </w:rPr>
        <w:t xml:space="preserve"> For his fourth risk, in case you are not scared enough, Posner turns to bioterrorism. </w:t>
      </w:r>
      <w:r w:rsidRPr="00696ADB">
        <w:rPr>
          <w:b/>
          <w:szCs w:val="20"/>
          <w:u w:val="single"/>
        </w:rPr>
        <w:t xml:space="preserve">Biological weapons produced for terrorist purposes could be far more devastating than </w:t>
      </w:r>
      <w:r w:rsidRPr="00696ADB">
        <w:rPr>
          <w:szCs w:val="20"/>
        </w:rPr>
        <w:t xml:space="preserve">either chemical or </w:t>
      </w:r>
      <w:r w:rsidRPr="00696ADB">
        <w:rPr>
          <w:b/>
          <w:szCs w:val="20"/>
          <w:u w:val="single"/>
        </w:rPr>
        <w:t>nuclear weapons</w:t>
      </w:r>
      <w:r w:rsidRPr="00696ADB">
        <w:rPr>
          <w:szCs w:val="20"/>
        </w:rPr>
        <w:t>, or natural pathogens</w:t>
      </w:r>
      <w:r w:rsidRPr="00696ADB">
        <w:rPr>
          <w:b/>
          <w:szCs w:val="20"/>
          <w:u w:val="single"/>
        </w:rPr>
        <w:t>. A bacterium or virus</w:t>
      </w:r>
      <w:r w:rsidRPr="00696ADB">
        <w:rPr>
          <w:szCs w:val="20"/>
        </w:rPr>
        <w:t xml:space="preserve"> with ideal killing properties – a high mortality rate, a long infectious incubation period, and efficient airborne transmission – and for which there was no effective vaccine </w:t>
      </w:r>
      <w:proofErr w:type="spellStart"/>
      <w:r w:rsidRPr="00696ADB">
        <w:rPr>
          <w:szCs w:val="20"/>
        </w:rPr>
        <w:t>ortreatment</w:t>
      </w:r>
      <w:proofErr w:type="spellEnd"/>
      <w:r w:rsidRPr="00696ADB">
        <w:rPr>
          <w:szCs w:val="20"/>
        </w:rPr>
        <w:t xml:space="preserve">, </w:t>
      </w:r>
      <w:r w:rsidRPr="00696ADB">
        <w:rPr>
          <w:b/>
          <w:szCs w:val="20"/>
          <w:u w:val="single"/>
        </w:rPr>
        <w:t>could potentially kill most or all people on Earth</w:t>
      </w:r>
      <w:r w:rsidRPr="00696ADB">
        <w:rPr>
          <w:szCs w:val="20"/>
        </w:rPr>
        <w:t xml:space="preserve">. While naturally occurring organisms are unlikely to grow this lethal – if you are a bacterium, it is not advantageous to kill your entire host population – genetic manipulation of existing disease organisms (e.g., smallpox or other pox viruses, or the hemorrhagic viruses Marburg and Ebola) could in principle produce new bugs this bad. While the specific difficulties of creating an effective bioterrorist agent are not well known (at least publicly) and may be severe, </w:t>
      </w:r>
      <w:r w:rsidRPr="00696ADB">
        <w:rPr>
          <w:b/>
          <w:szCs w:val="20"/>
          <w:u w:val="single"/>
        </w:rPr>
        <w:t>general capabilities for the required types of genetic manipulation are widely dispersed. About ten countries are known or suspected to have bioweapons programs, and terrorist organizations have tried to develop them. Suitable lab facilities exist in dozens of countries.</w:t>
      </w:r>
    </w:p>
    <w:p w:rsidR="00696ADB" w:rsidRPr="00696ADB" w:rsidRDefault="00696ADB" w:rsidP="00696ADB"/>
    <w:p w:rsidR="00696ADB" w:rsidRPr="00696ADB" w:rsidRDefault="00696ADB" w:rsidP="00696ADB">
      <w:pPr>
        <w:pStyle w:val="Heading2"/>
      </w:pPr>
      <w:r>
        <w:lastRenderedPageBreak/>
        <w:t>**</w:t>
      </w:r>
      <w:r w:rsidRPr="00696ADB">
        <w:t>*Genocide*</w:t>
      </w:r>
      <w:r>
        <w:t>**</w:t>
      </w:r>
    </w:p>
    <w:p w:rsidR="00696ADB" w:rsidRPr="00696ADB" w:rsidRDefault="00696ADB" w:rsidP="00696ADB">
      <w:pPr>
        <w:pStyle w:val="Heading3"/>
      </w:pPr>
      <w:r w:rsidRPr="00696ADB">
        <w:lastRenderedPageBreak/>
        <w:t>1NC</w:t>
      </w:r>
    </w:p>
    <w:p w:rsidR="00696ADB" w:rsidRPr="00696ADB" w:rsidRDefault="00696ADB" w:rsidP="00696ADB">
      <w:pPr>
        <w:pStyle w:val="Heading4"/>
        <w:rPr>
          <w:rStyle w:val="TitleChar"/>
          <w:rFonts w:eastAsia="Times New Roman"/>
        </w:rPr>
      </w:pPr>
      <w:r w:rsidRPr="00696ADB">
        <w:rPr>
          <w:rFonts w:eastAsia="Times New Roman"/>
        </w:rPr>
        <w:t>Failure of the peace process makes ethnic cleansing of Palestinians inevitable</w:t>
      </w:r>
    </w:p>
    <w:p w:rsidR="00696ADB" w:rsidRPr="00696ADB" w:rsidRDefault="00696ADB" w:rsidP="00696ADB">
      <w:pPr>
        <w:rPr>
          <w:rStyle w:val="TitleChar"/>
          <w:b/>
          <w:bCs w:val="0"/>
          <w:u w:val="none"/>
        </w:rPr>
      </w:pPr>
      <w:proofErr w:type="spellStart"/>
      <w:r w:rsidRPr="00696ADB">
        <w:rPr>
          <w:rStyle w:val="StyleStyleBold12pt"/>
        </w:rPr>
        <w:t>Avnery</w:t>
      </w:r>
      <w:proofErr w:type="spellEnd"/>
      <w:r w:rsidRPr="00696ADB">
        <w:t xml:space="preserve"> 20</w:t>
      </w:r>
      <w:r w:rsidRPr="00696ADB">
        <w:rPr>
          <w:rStyle w:val="StyleStyleBold12pt"/>
        </w:rPr>
        <w:t>07</w:t>
      </w:r>
      <w:r w:rsidRPr="00696ADB">
        <w:t xml:space="preserve"> (Uri, Journalist and Member of Knesset-the legislature of Israel, “One State: Solution or Utopia?” </w:t>
      </w:r>
      <w:proofErr w:type="gramStart"/>
      <w:r w:rsidRPr="00696ADB">
        <w:t xml:space="preserve">Future Options, Palestine-Israel Journal of Politics, Economics, and Culture, </w:t>
      </w:r>
      <w:proofErr w:type="spellStart"/>
      <w:r w:rsidRPr="00696ADB">
        <w:t>Vol</w:t>
      </w:r>
      <w:proofErr w:type="spellEnd"/>
      <w:r w:rsidRPr="00696ADB">
        <w:t xml:space="preserve"> 14, No 12.</w:t>
      </w:r>
      <w:proofErr w:type="gramEnd"/>
      <w:r w:rsidRPr="00696ADB">
        <w:t xml:space="preserve"> http://www.pij.org/details.php?id=1065)</w:t>
      </w:r>
    </w:p>
    <w:p w:rsidR="00696ADB" w:rsidRPr="00696ADB" w:rsidRDefault="00696ADB" w:rsidP="00696ADB">
      <w:r w:rsidRPr="00696ADB">
        <w:rPr>
          <w:rStyle w:val="TitleChar"/>
        </w:rPr>
        <w:t>Is a One-State Solution Possible?</w:t>
      </w:r>
      <w:r w:rsidRPr="00696ADB">
        <w:t xml:space="preserve">  My absolutely unequivocal answer is</w:t>
      </w:r>
      <w:r w:rsidRPr="00696ADB">
        <w:rPr>
          <w:rStyle w:val="TitleChar"/>
        </w:rPr>
        <w:t>: No</w:t>
      </w:r>
      <w:r w:rsidRPr="00696ADB">
        <w:t xml:space="preserve">.  </w:t>
      </w:r>
      <w:r w:rsidRPr="00696ADB">
        <w:rPr>
          <w:rStyle w:val="TitleChar"/>
        </w:rPr>
        <w:t>Anyone connected with the Jewish Israeli public knows that the desire for a state with a Jewish majority, where the Jews are masters of their own fate, trumps all other aims</w:t>
      </w:r>
      <w:r w:rsidRPr="00696ADB">
        <w:t xml:space="preserve">, even the desire for a state in all of </w:t>
      </w:r>
      <w:proofErr w:type="spellStart"/>
      <w:r w:rsidRPr="00696ADB">
        <w:t>Eretz</w:t>
      </w:r>
      <w:proofErr w:type="spellEnd"/>
      <w:r w:rsidRPr="00696ADB">
        <w:t xml:space="preserve"> Israel. One can talk about one state from the Mediterranean Sea to the Jordan River, </w:t>
      </w:r>
      <w:r w:rsidRPr="00696ADB">
        <w:rPr>
          <w:rStyle w:val="TitleChar"/>
        </w:rPr>
        <w:t>a bi-national or non-national state; in practice it means the dismantling of the State of Israel.</w:t>
      </w:r>
      <w:r w:rsidRPr="00696ADB">
        <w:t xml:space="preserve"> That must be said clearly, and that’s what the public — certainly the Palestinian public, as well as the Jewish — quite rightly thinks it is.  We want to change many things about this state, its historical narrative, its definition as a “Jewish and democratic” state, the occupation outside and the discrimination inside. We want to create a new basis for the relationship between the state and its Arab Palestinian citizens. But it is impossible to ignore the basic ethos of the overwhelming majority of the citizens. There is an illusion that this can be changed through external pressure. Will outside pressure compel 99.9% of the Jewish public to give up the state? </w:t>
      </w:r>
      <w:r w:rsidRPr="00696ADB">
        <w:rPr>
          <w:rStyle w:val="TitleChar"/>
        </w:rPr>
        <w:t>No, nothing but a crushing military defeat will compel the Israelis to give up their state.  The majority of the Palestinian people, too, want their own state — to realize their most basic aspirations, to restore their national pride,</w:t>
      </w:r>
      <w:r w:rsidRPr="00696ADB">
        <w:t xml:space="preserve"> to heal their trauma. Even the leaders of Hamas, with whom we have talked, want it. Anyone who thinks otherwise is laboring under an illusion. There are Palestinians who talk about one state, but, for most, it is simply a code word for the dismantling of the State of Israel. They, too, know that it is utopian</w:t>
      </w:r>
      <w:r w:rsidRPr="00696ADB">
        <w:rPr>
          <w:rStyle w:val="TitleChar"/>
        </w:rPr>
        <w:t>. There are also some Palestinians who believe that the possibility of one state will frighten the Israelis into agreeing to the establishment of a Palestinian state. But the result of this Machiavellian thinking is quite the opposite: It pushes the Israelis into the arms of the right and raises the specter of ethnic cleansing</w:t>
      </w:r>
      <w:r w:rsidRPr="00696ADB">
        <w:t>.</w:t>
      </w:r>
    </w:p>
    <w:p w:rsidR="00696ADB" w:rsidRPr="00696ADB" w:rsidRDefault="00696ADB" w:rsidP="00696ADB">
      <w:pPr>
        <w:pStyle w:val="Heading4"/>
        <w:rPr>
          <w:rFonts w:eastAsia="Times New Roman"/>
        </w:rPr>
      </w:pPr>
      <w:r w:rsidRPr="00696ADB">
        <w:rPr>
          <w:rFonts w:eastAsia="Times New Roman"/>
        </w:rPr>
        <w:t>Genocide outweighs everything</w:t>
      </w:r>
    </w:p>
    <w:p w:rsidR="00696ADB" w:rsidRPr="00696ADB" w:rsidRDefault="00696ADB" w:rsidP="00696ADB">
      <w:r w:rsidRPr="00696ADB">
        <w:rPr>
          <w:rStyle w:val="StyleStyleBold12pt"/>
        </w:rPr>
        <w:t>LANG</w:t>
      </w:r>
      <w:r w:rsidRPr="00696ADB">
        <w:t xml:space="preserve">, Professor of Humanities @ Trinity </w:t>
      </w:r>
      <w:proofErr w:type="gramStart"/>
      <w:r w:rsidRPr="00696ADB">
        <w:t>college</w:t>
      </w:r>
      <w:proofErr w:type="gramEnd"/>
      <w:r w:rsidRPr="00696ADB">
        <w:t>, 19</w:t>
      </w:r>
      <w:r w:rsidRPr="00696ADB">
        <w:rPr>
          <w:rStyle w:val="StyleStyleBold12pt"/>
        </w:rPr>
        <w:t>90</w:t>
      </w:r>
      <w:r w:rsidRPr="00696ADB">
        <w:t xml:space="preserve"> Act and Idea in the Nazi Genocide, pg13</w:t>
      </w:r>
    </w:p>
    <w:p w:rsidR="00696ADB" w:rsidRPr="00696ADB" w:rsidRDefault="00696ADB" w:rsidP="00696ADB">
      <w:r w:rsidRPr="00696ADB">
        <w:t xml:space="preserve">When </w:t>
      </w:r>
      <w:r w:rsidRPr="00696ADB">
        <w:rPr>
          <w:rStyle w:val="TitleChar"/>
        </w:rPr>
        <w:t xml:space="preserve">the push of a </w:t>
      </w:r>
      <w:r w:rsidRPr="00696ADB">
        <w:t xml:space="preserve">single </w:t>
      </w:r>
      <w:r w:rsidRPr="00696ADB">
        <w:rPr>
          <w:rStyle w:val="TitleChar"/>
        </w:rPr>
        <w:t xml:space="preserve">button can produce </w:t>
      </w:r>
      <w:r w:rsidRPr="00696ADB">
        <w:t>cataclysmic effects, we discover an order of destruction – “</w:t>
      </w:r>
      <w:proofErr w:type="spellStart"/>
      <w:r w:rsidRPr="00696ADB">
        <w:rPr>
          <w:rStyle w:val="TitleChar"/>
        </w:rPr>
        <w:t>omnicide</w:t>
      </w:r>
      <w:proofErr w:type="spellEnd"/>
      <w:r w:rsidRPr="00696ADB">
        <w:t xml:space="preserve">” – even larger than genocide. </w:t>
      </w:r>
      <w:r w:rsidRPr="00696ADB">
        <w:rPr>
          <w:rStyle w:val="TitleChar"/>
        </w:rPr>
        <w:t xml:space="preserve">But the opprobrium attached to the term “Genocide” seems </w:t>
      </w:r>
      <w:r w:rsidRPr="00696ADB">
        <w:t xml:space="preserve">also </w:t>
      </w:r>
      <w:r w:rsidRPr="00696ADB">
        <w:rPr>
          <w:rStyle w:val="TitleChar"/>
        </w:rPr>
        <w:t>to have a connotation of corporate action – as if this act</w:t>
      </w:r>
      <w:r w:rsidRPr="00696ADB">
        <w:t xml:space="preserve"> or sequence of acts </w:t>
      </w:r>
      <w:r w:rsidRPr="00696ADB">
        <w:rPr>
          <w:rStyle w:val="TitleChar"/>
        </w:rPr>
        <w:t>would be a lesser fault</w:t>
      </w:r>
      <w:r w:rsidRPr="00696ADB">
        <w:t xml:space="preserve">, easier to understand </w:t>
      </w:r>
      <w:r w:rsidRPr="00696ADB">
        <w:rPr>
          <w:rStyle w:val="TitleChar"/>
        </w:rPr>
        <w:t>if not to excuse if one person rather than a group were responsible for it</w:t>
      </w:r>
      <w:r w:rsidRPr="00696ADB">
        <w:t xml:space="preserve">. A group (we suppose) would be bound by a public moral code; decisions made would have been reached collectively; and the culpability of individual intentions would be multiplied proportionately. Admittedly, corporate responsibility is sometimes invoked in order to diminish (or at least to obscure) individual responsibility; so, for example, the “quagmire” effect that was appealed to retrospectively by defenders of the United States’ role in Vietnam. But </w:t>
      </w:r>
      <w:r w:rsidRPr="00696ADB">
        <w:rPr>
          <w:rStyle w:val="TitleChar"/>
        </w:rPr>
        <w:t>for genocide</w:t>
      </w:r>
      <w:r w:rsidRPr="00696ADB">
        <w:t xml:space="preserve">, the likelihood of </w:t>
      </w:r>
      <w:r w:rsidRPr="00696ADB">
        <w:rPr>
          <w:rStyle w:val="TitleChar"/>
        </w:rPr>
        <w:t>its</w:t>
      </w:r>
      <w:r w:rsidRPr="00696ADB">
        <w:t xml:space="preserve"> corporate </w:t>
      </w:r>
      <w:r w:rsidRPr="00696ADB">
        <w:rPr>
          <w:rStyle w:val="TitleChar"/>
        </w:rPr>
        <w:t>origins</w:t>
      </w:r>
      <w:r w:rsidRPr="00696ADB">
        <w:t xml:space="preserve"> seems to </w:t>
      </w:r>
      <w:r w:rsidRPr="00696ADB">
        <w:rPr>
          <w:rStyle w:val="TitleChar"/>
        </w:rPr>
        <w:t>accentuate its moral enormity: a large number of individual, intentional acts would have to be committed and the connections among them also affirmed in order to produce the extensive act</w:t>
      </w:r>
      <w:r w:rsidRPr="00696ADB">
        <w:t xml:space="preserve">. Unlike other </w:t>
      </w:r>
      <w:proofErr w:type="spellStart"/>
      <w:r w:rsidRPr="00696ADB">
        <w:t>corperate</w:t>
      </w:r>
      <w:proofErr w:type="spellEnd"/>
      <w:r w:rsidRPr="00696ADB">
        <w:t xml:space="preserve"> acts that might only be decided on but carried out by a single person or small group of persons, </w:t>
      </w:r>
      <w:r w:rsidRPr="00696ADB">
        <w:rPr>
          <w:rStyle w:val="TitleChar"/>
        </w:rPr>
        <w:t>genocide in its scope seems necessarily to require collaboration by a relatively large number of agents acting both collectively and individually</w:t>
      </w:r>
      <w:r w:rsidRPr="00696ADB">
        <w:t xml:space="preserve">.  </w:t>
      </w:r>
    </w:p>
    <w:p w:rsidR="00696ADB" w:rsidRPr="00696ADB" w:rsidRDefault="00696ADB" w:rsidP="00696ADB">
      <w:pPr>
        <w:pStyle w:val="Heading2"/>
      </w:pPr>
      <w:r>
        <w:lastRenderedPageBreak/>
        <w:t>**</w:t>
      </w:r>
      <w:r w:rsidRPr="00696ADB">
        <w:t>*Democracy*</w:t>
      </w:r>
      <w:r>
        <w:t>**</w:t>
      </w:r>
    </w:p>
    <w:p w:rsidR="00696ADB" w:rsidRPr="00696ADB" w:rsidRDefault="00696ADB" w:rsidP="00696ADB">
      <w:pPr>
        <w:pStyle w:val="Heading3"/>
      </w:pPr>
      <w:r w:rsidRPr="00696ADB">
        <w:lastRenderedPageBreak/>
        <w:t>1NC</w:t>
      </w:r>
    </w:p>
    <w:p w:rsidR="00696ADB" w:rsidRPr="00696ADB" w:rsidRDefault="00696ADB" w:rsidP="00696ADB">
      <w:pPr>
        <w:pStyle w:val="Heading4"/>
        <w:rPr>
          <w:rFonts w:eastAsia="Times New Roman"/>
        </w:rPr>
      </w:pPr>
      <w:r w:rsidRPr="00696ADB">
        <w:rPr>
          <w:rFonts w:eastAsia="Times New Roman"/>
        </w:rPr>
        <w:t>The peace process is necessary to demonstrate a commitment to democracy in the region</w:t>
      </w:r>
    </w:p>
    <w:p w:rsidR="00696ADB" w:rsidRPr="00696ADB" w:rsidRDefault="00696ADB" w:rsidP="00696ADB">
      <w:pPr>
        <w:rPr>
          <w:rStyle w:val="StyleStyleBold12pt"/>
        </w:rPr>
      </w:pPr>
      <w:proofErr w:type="spellStart"/>
      <w:r w:rsidRPr="00696ADB">
        <w:rPr>
          <w:rStyle w:val="StyleStyleBold12pt"/>
        </w:rPr>
        <w:t>Asmus</w:t>
      </w:r>
      <w:proofErr w:type="spellEnd"/>
      <w:r w:rsidRPr="00696ADB">
        <w:rPr>
          <w:rStyle w:val="StyleStyleBold12pt"/>
        </w:rPr>
        <w:t xml:space="preserve"> </w:t>
      </w:r>
      <w:proofErr w:type="gramStart"/>
      <w:r w:rsidRPr="00696ADB">
        <w:rPr>
          <w:rStyle w:val="StyleStyleBold12pt"/>
        </w:rPr>
        <w:t>et</w:t>
      </w:r>
      <w:proofErr w:type="gramEnd"/>
      <w:r w:rsidRPr="00696ADB">
        <w:rPr>
          <w:rStyle w:val="StyleStyleBold12pt"/>
        </w:rPr>
        <w:t xml:space="preserve">. </w:t>
      </w:r>
      <w:proofErr w:type="gramStart"/>
      <w:r w:rsidRPr="00696ADB">
        <w:rPr>
          <w:rStyle w:val="StyleStyleBold12pt"/>
        </w:rPr>
        <w:t>al</w:t>
      </w:r>
      <w:proofErr w:type="gramEnd"/>
      <w:r w:rsidRPr="00696ADB">
        <w:rPr>
          <w:rStyle w:val="StyleStyleBold12pt"/>
        </w:rPr>
        <w:t xml:space="preserve"> 5</w:t>
      </w:r>
    </w:p>
    <w:p w:rsidR="00696ADB" w:rsidRPr="00696ADB" w:rsidRDefault="00696ADB" w:rsidP="00696ADB">
      <w:r w:rsidRPr="00696ADB">
        <w:t xml:space="preserve">Ronald D., Larry, Mark, and Michael, A </w:t>
      </w:r>
      <w:proofErr w:type="spellStart"/>
      <w:r w:rsidRPr="00696ADB">
        <w:t>Transatlatnic</w:t>
      </w:r>
      <w:proofErr w:type="spellEnd"/>
      <w:r w:rsidRPr="00696ADB">
        <w:t xml:space="preserve"> Strategy to Promote Democratic Development in the Broader Middle East, Washington Quarterly, http://www.twq.com/05spring/docs/05spring_asmus.pdf</w:t>
      </w:r>
    </w:p>
    <w:p w:rsidR="00696ADB" w:rsidRPr="00696ADB" w:rsidRDefault="00696ADB" w:rsidP="00696ADB">
      <w:r w:rsidRPr="00696ADB">
        <w:rPr>
          <w:rStyle w:val="TitleChar"/>
        </w:rPr>
        <w:t>A resolution of the Israeli-Palestinian conflict would</w:t>
      </w:r>
      <w:r w:rsidRPr="00696ADB">
        <w:t xml:space="preserve"> clearly </w:t>
      </w:r>
      <w:r w:rsidRPr="00696ADB">
        <w:rPr>
          <w:rStyle w:val="TitleChar"/>
        </w:rPr>
        <w:t>produce real benefits for democratic development in the region</w:t>
      </w:r>
      <w:r w:rsidRPr="00696ADB">
        <w:t xml:space="preserve">. </w:t>
      </w:r>
      <w:r w:rsidRPr="00696ADB">
        <w:rPr>
          <w:rStyle w:val="TitleChar"/>
        </w:rPr>
        <w:t>Ending the conflict would remove a painful issue that crowds the region’s political agenda and absorbs energies that otherwise could be devoted to internal reform</w:t>
      </w:r>
      <w:r w:rsidRPr="00696ADB">
        <w:t>. Autocratic Arab governments could no longer hide behind or use this conflict to deflect domestic pressures for change, and terrorists across the region could no longer exploit the situation for their recruitment efforts. The West would no longer require the cooperation of a dictatorial regime in Syria or be deterred from pushing for reform in autocratic allies such as Egypt because of their critical role in peace negotiations. Israel certainly has its own interest in the transformation of the region into a set of more democratic societies in which the forces of radicalism and terrorism are marginalized.</w:t>
      </w:r>
    </w:p>
    <w:p w:rsidR="00696ADB" w:rsidRPr="00696ADB" w:rsidRDefault="00696ADB" w:rsidP="00696ADB">
      <w:r w:rsidRPr="00696ADB">
        <w:rPr>
          <w:rStyle w:val="TitleChar"/>
        </w:rPr>
        <w:t>Many</w:t>
      </w:r>
      <w:r w:rsidRPr="00696ADB">
        <w:t xml:space="preserve"> today </w:t>
      </w:r>
      <w:r w:rsidRPr="00696ADB">
        <w:rPr>
          <w:rStyle w:val="TitleChar"/>
        </w:rPr>
        <w:t>in the Arab world see a</w:t>
      </w:r>
      <w:r w:rsidRPr="00696ADB">
        <w:t xml:space="preserve"> Western and especially a </w:t>
      </w:r>
      <w:r w:rsidRPr="00696ADB">
        <w:rPr>
          <w:rStyle w:val="TitleChar"/>
        </w:rPr>
        <w:t>U.S. commitment to the peace process as a litmus test of our intentions in the Arab world more broadly, including on democracy</w:t>
      </w:r>
      <w:r w:rsidRPr="00696ADB">
        <w:t xml:space="preserve">. </w:t>
      </w:r>
      <w:r w:rsidRPr="00696ADB">
        <w:rPr>
          <w:rStyle w:val="TitleChar"/>
        </w:rPr>
        <w:t>To them, our credibility</w:t>
      </w:r>
      <w:r w:rsidRPr="00696ADB">
        <w:t xml:space="preserve"> on questions of democracy </w:t>
      </w:r>
      <w:proofErr w:type="gramStart"/>
      <w:r w:rsidRPr="00696ADB">
        <w:rPr>
          <w:rStyle w:val="TitleChar"/>
        </w:rPr>
        <w:t>are</w:t>
      </w:r>
      <w:proofErr w:type="gramEnd"/>
      <w:r w:rsidRPr="00696ADB">
        <w:rPr>
          <w:rStyle w:val="TitleChar"/>
        </w:rPr>
        <w:t xml:space="preserve"> tied to support for Palestinian political self-determination</w:t>
      </w:r>
      <w:r w:rsidRPr="00696ADB">
        <w:t>.</w:t>
      </w:r>
    </w:p>
    <w:p w:rsidR="00696ADB" w:rsidRPr="00696ADB" w:rsidRDefault="00696ADB" w:rsidP="00696ADB">
      <w:pPr>
        <w:pStyle w:val="Heading4"/>
        <w:rPr>
          <w:rFonts w:eastAsia="Times New Roman"/>
        </w:rPr>
      </w:pPr>
      <w:r w:rsidRPr="00696ADB">
        <w:rPr>
          <w:rFonts w:eastAsia="Times New Roman"/>
        </w:rPr>
        <w:t>Democracy in Middle East prevents nuclear war</w:t>
      </w:r>
    </w:p>
    <w:p w:rsidR="00696ADB" w:rsidRPr="00696ADB" w:rsidRDefault="00696ADB" w:rsidP="00696ADB">
      <w:proofErr w:type="spellStart"/>
      <w:r w:rsidRPr="00696ADB">
        <w:rPr>
          <w:rStyle w:val="StyleStyleBold12pt"/>
        </w:rPr>
        <w:t>Muravchick</w:t>
      </w:r>
      <w:proofErr w:type="spellEnd"/>
      <w:r w:rsidRPr="00696ADB">
        <w:t>-resident scholar at ADI 2001(Joshua, Presented before the NPEC/IGCC Summer Faculty Seminar July 11-14, 20</w:t>
      </w:r>
      <w:r w:rsidRPr="00696ADB">
        <w:rPr>
          <w:rStyle w:val="StyleStyleBold12pt"/>
        </w:rPr>
        <w:t>01</w:t>
      </w:r>
      <w:r w:rsidRPr="00696ADB">
        <w:t>, University of California, San Diego)</w:t>
      </w:r>
    </w:p>
    <w:p w:rsidR="00696ADB" w:rsidRPr="00696ADB" w:rsidRDefault="00696ADB" w:rsidP="00696ADB">
      <w:r w:rsidRPr="00696ADB">
        <w:t xml:space="preserve">The fall of Communism not only ended the Cold War; it also ended the only </w:t>
      </w:r>
      <w:proofErr w:type="gramStart"/>
      <w:r w:rsidRPr="00696ADB">
        <w:t>universalist</w:t>
      </w:r>
      <w:proofErr w:type="gramEnd"/>
      <w:r w:rsidRPr="00696ADB">
        <w:t xml:space="preserve"> ideological challenge to democracy. </w:t>
      </w:r>
      <w:r w:rsidRPr="00696ADB">
        <w:rPr>
          <w:rStyle w:val="TitleChar"/>
        </w:rPr>
        <w:t>Radical Islam may still offer an alternative to democracy in parts of the world, but it appeals by definition only to Moslems and has not even won the assent of a majority of these</w:t>
      </w:r>
      <w:r w:rsidRPr="00696ADB">
        <w:t xml:space="preserve">. And Iranian President Khatami's second landslide election victory in 2001 suggests that even in the cradle of radical Islam the yearning for democracy is waxing. That Freedom House could count 120 freely elected governments by early 2001 (out of a total of 192 independent states) bespeaks a vast transformation in human governance 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Despite the backsliding, the number and proportion of democracies stands higher today than ever before. This progress offers a source of hope for enduring nuclear peace. The </w:t>
      </w:r>
      <w:r w:rsidRPr="00696ADB">
        <w:rPr>
          <w:rStyle w:val="TitleChar"/>
        </w:rPr>
        <w:t>danger of nuclear war was radically reduced almost overnight when Russia abandoned Communism and turned to democracy. For other ominous corners of the world, we may be in a kind of race between the emergence or growth of nuclear arsenals and the advent of democratization. If this is so, the greatest cause for worry may rest with the Moslem Middle East where nuclear arsenals do not yet exist but where the prospects for democracy may be still more remote.</w:t>
      </w:r>
      <w:r w:rsidRPr="00696ADB">
        <w:t xml:space="preserve"> </w:t>
      </w:r>
    </w:p>
    <w:p w:rsidR="00205C5F" w:rsidRPr="00696ADB" w:rsidRDefault="00205C5F" w:rsidP="00205C5F">
      <w:pPr>
        <w:pStyle w:val="Heading1"/>
        <w:rPr>
          <w:rFonts w:cs="Times New Roman"/>
        </w:rPr>
      </w:pPr>
      <w:r w:rsidRPr="00696ADB">
        <w:rPr>
          <w:rFonts w:cs="Times New Roman"/>
        </w:rPr>
        <w:lastRenderedPageBreak/>
        <w:t>***Link Debate***</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 xml:space="preserve">Generic Links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Resource crunch – diplomatic efforts are zero-sum – issue selection is vital</w:t>
      </w:r>
    </w:p>
    <w:p w:rsidR="00205C5F" w:rsidRPr="00696ADB" w:rsidRDefault="00205C5F" w:rsidP="00205C5F">
      <w:pPr>
        <w:rPr>
          <w:rFonts w:ascii="Times New Roman" w:hAnsi="Times New Roman"/>
        </w:rPr>
      </w:pPr>
      <w:proofErr w:type="spellStart"/>
      <w:r w:rsidRPr="00696ADB">
        <w:rPr>
          <w:rFonts w:ascii="Times New Roman" w:hAnsi="Times New Roman"/>
        </w:rPr>
        <w:t>Kelemen</w:t>
      </w:r>
      <w:proofErr w:type="spellEnd"/>
      <w:r w:rsidRPr="00696ADB">
        <w:rPr>
          <w:rFonts w:ascii="Times New Roman" w:hAnsi="Times New Roman"/>
        </w:rPr>
        <w:t xml:space="preserve">, Writer @ NPR ‘11 </w:t>
      </w:r>
    </w:p>
    <w:p w:rsidR="00205C5F" w:rsidRPr="00696ADB" w:rsidRDefault="00205C5F" w:rsidP="00205C5F">
      <w:pPr>
        <w:rPr>
          <w:rFonts w:ascii="Times New Roman" w:hAnsi="Times New Roman"/>
        </w:rPr>
      </w:pPr>
      <w:r w:rsidRPr="00696ADB">
        <w:rPr>
          <w:rFonts w:ascii="Times New Roman" w:hAnsi="Times New Roman"/>
        </w:rPr>
        <w:t>[Michelle, NPR, “Hillary Clinton: U.S. Diplomacy Is Stretched Thin,” 8-16</w:t>
      </w:r>
      <w:proofErr w:type="gramStart"/>
      <w:r w:rsidRPr="00696ADB">
        <w:rPr>
          <w:rFonts w:ascii="Times New Roman" w:hAnsi="Times New Roman"/>
        </w:rPr>
        <w:t>,http</w:t>
      </w:r>
      <w:proofErr w:type="gramEnd"/>
      <w:r w:rsidRPr="00696ADB">
        <w:rPr>
          <w:rFonts w:ascii="Times New Roman" w:hAnsi="Times New Roman"/>
        </w:rPr>
        <w:t>://www.npr.org/2011/08/16/139678323/hillary-clinton-u-s-diplomacy-is-stretched-thin. 7/12/13 RC]</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Secretary of State Hillary Clinton says the bruising budget battles in Washington are "casting a pall" over U.S. diplomacy abroad and may hurt America's ability to influence events at a crucial moment in the Middle East.</w:t>
      </w:r>
      <w:r w:rsidRPr="00696ADB">
        <w:rPr>
          <w:rFonts w:ascii="Times New Roman" w:hAnsi="Times New Roman"/>
          <w:sz w:val="12"/>
        </w:rPr>
        <w:t xml:space="preserve">¶ </w:t>
      </w:r>
      <w:r w:rsidRPr="00696ADB">
        <w:rPr>
          <w:rFonts w:ascii="Times New Roman" w:hAnsi="Times New Roman"/>
        </w:rPr>
        <w:t>Clinton joined Defense Secretary Leon Panetta at the National Defense University in Washington on Tuesday to appeal to Congress to come up with a budget deal that doesn't undercut U.S. national security interests.</w:t>
      </w:r>
      <w:r w:rsidRPr="00696ADB">
        <w:rPr>
          <w:rFonts w:ascii="Times New Roman" w:hAnsi="Times New Roman"/>
          <w:sz w:val="12"/>
        </w:rPr>
        <w:t xml:space="preserve">¶ </w:t>
      </w:r>
      <w:r w:rsidRPr="00696ADB">
        <w:rPr>
          <w:rFonts w:ascii="Times New Roman" w:hAnsi="Times New Roman"/>
        </w:rPr>
        <w:t>Speaking to a packed auditorium, Clinton said that one of her favorite predecessors as secretary of state was George Marshall. After World War II, he led the aid program to rebuild the countries America had defeated and promote stable democracies. Clinton said she would like to do the same today.</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We have an opportunity right now in the Middle East and North Africa that I'm not sure we are going to be able to meet, because we don't have the resources to invest in the new democracies</w:t>
      </w:r>
      <w:r w:rsidRPr="00696ADB">
        <w:rPr>
          <w:rFonts w:ascii="Times New Roman" w:hAnsi="Times New Roman"/>
        </w:rPr>
        <w:t xml:space="preserve"> in Egypt and Tunisia, to help the transition in Libya, to see what happens in Syria and so much else," she said.</w:t>
      </w:r>
      <w:r w:rsidRPr="00696ADB">
        <w:rPr>
          <w:rFonts w:ascii="Times New Roman" w:hAnsi="Times New Roman"/>
          <w:sz w:val="12"/>
        </w:rPr>
        <w:t xml:space="preserve">¶ </w:t>
      </w:r>
      <w:r w:rsidRPr="00696ADB">
        <w:rPr>
          <w:rFonts w:ascii="Times New Roman" w:hAnsi="Times New Roman"/>
        </w:rPr>
        <w:t>A lack of resources is just one of her problems. Clinton said the budget battles in Washington, or, as she put it, "the sausage making," has hurt America's global image.</w:t>
      </w:r>
      <w:r w:rsidRPr="00696ADB">
        <w:rPr>
          <w:rFonts w:ascii="Times New Roman" w:hAnsi="Times New Roman"/>
          <w:sz w:val="12"/>
        </w:rPr>
        <w:t xml:space="preserve">¶ </w:t>
      </w:r>
      <w:proofErr w:type="gramStart"/>
      <w:r w:rsidRPr="00696ADB">
        <w:rPr>
          <w:rFonts w:ascii="Times New Roman" w:hAnsi="Times New Roman"/>
        </w:rPr>
        <w:t>In</w:t>
      </w:r>
      <w:proofErr w:type="gramEnd"/>
      <w:r w:rsidRPr="00696ADB">
        <w:rPr>
          <w:rFonts w:ascii="Times New Roman" w:hAnsi="Times New Roman"/>
        </w:rPr>
        <w:t xml:space="preserve"> her remarks, Clinton also talked about the need to look holistically at national security spending. She and Panetta seemed in sync on many of these issues. That pleased one audience member, former Republican Sen. John Warner.</w:t>
      </w:r>
      <w:r w:rsidRPr="00696ADB">
        <w:rPr>
          <w:rFonts w:ascii="Times New Roman" w:hAnsi="Times New Roman"/>
          <w:sz w:val="12"/>
        </w:rPr>
        <w:t xml:space="preserve">¶ </w:t>
      </w:r>
      <w:r w:rsidRPr="00696ADB">
        <w:rPr>
          <w:rFonts w:ascii="Times New Roman" w:hAnsi="Times New Roman"/>
        </w:rPr>
        <w:t>"We are fortunate to have these two individuals," he said. "Historically, the secretaries of state and defense have boxed each other on many issues and have been contentious."</w:t>
      </w:r>
      <w:r w:rsidRPr="00696ADB">
        <w:rPr>
          <w:rFonts w:ascii="Times New Roman" w:hAnsi="Times New Roman"/>
          <w:sz w:val="12"/>
        </w:rPr>
        <w:t xml:space="preserve">¶ </w:t>
      </w:r>
      <w:proofErr w:type="gramStart"/>
      <w:r w:rsidRPr="00696ADB">
        <w:rPr>
          <w:rFonts w:ascii="Times New Roman" w:hAnsi="Times New Roman"/>
        </w:rPr>
        <w:t>For</w:t>
      </w:r>
      <w:proofErr w:type="gramEnd"/>
      <w:r w:rsidRPr="00696ADB">
        <w:rPr>
          <w:rFonts w:ascii="Times New Roman" w:hAnsi="Times New Roman"/>
        </w:rPr>
        <w:t xml:space="preserve"> his part, Panetta also warned that major budget cuts could inflict great damage on the military. The Pentagon is already facing one round of cuts that would amount to several hundred billion dollars over the next decade.</w:t>
      </w:r>
      <w:r w:rsidRPr="00696ADB">
        <w:rPr>
          <w:rFonts w:ascii="Times New Roman" w:hAnsi="Times New Roman"/>
          <w:sz w:val="12"/>
        </w:rPr>
        <w:t xml:space="preserve">¶ </w:t>
      </w:r>
      <w:r w:rsidRPr="00696ADB">
        <w:rPr>
          <w:rFonts w:ascii="Times New Roman" w:hAnsi="Times New Roman"/>
        </w:rPr>
        <w:t>"If they go beyond that ... that would have devastating effects on our national defense," Panetta said. The defense secretary added that such reductions would "terribly weaken our ability to respond to the threats in the world."</w:t>
      </w:r>
      <w:r w:rsidRPr="00696ADB">
        <w:rPr>
          <w:rFonts w:ascii="Times New Roman" w:hAnsi="Times New Roman"/>
          <w:sz w:val="12"/>
        </w:rPr>
        <w:t xml:space="preserve">¶ </w:t>
      </w:r>
      <w:r w:rsidRPr="00696ADB">
        <w:rPr>
          <w:rFonts w:ascii="Times New Roman" w:hAnsi="Times New Roman"/>
        </w:rPr>
        <w:t xml:space="preserve">Anne Marie Slaughter, </w:t>
      </w:r>
      <w:r w:rsidRPr="00696ADB">
        <w:rPr>
          <w:rStyle w:val="TitleChar"/>
          <w:rFonts w:ascii="Times New Roman" w:hAnsi="Times New Roman"/>
        </w:rPr>
        <w:t xml:space="preserve">Clinton's former policy planning director, said the U.S. was "not helping </w:t>
      </w:r>
      <w:proofErr w:type="gramStart"/>
      <w:r w:rsidRPr="00696ADB">
        <w:rPr>
          <w:rStyle w:val="TitleChar"/>
          <w:rFonts w:ascii="Times New Roman" w:hAnsi="Times New Roman"/>
        </w:rPr>
        <w:t>ourselves</w:t>
      </w:r>
      <w:proofErr w:type="gramEnd"/>
      <w:r w:rsidRPr="00696ADB">
        <w:rPr>
          <w:rStyle w:val="TitleChar"/>
          <w:rFonts w:ascii="Times New Roman" w:hAnsi="Times New Roman"/>
        </w:rPr>
        <w:t xml:space="preserve"> in the world at the moment</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"What's been on display is the dysfunction of our political system and that really hurts us at a time when the Arab world is calling for democracy," she said. "We should be advancing our values more strongly than before and instead you have the Chinese chiding us on our inability to get problems solved."</w:t>
      </w:r>
      <w:r w:rsidRPr="00696ADB">
        <w:rPr>
          <w:rFonts w:ascii="Times New Roman" w:hAnsi="Times New Roman"/>
          <w:sz w:val="12"/>
        </w:rPr>
        <w:t xml:space="preserve">¶ </w:t>
      </w:r>
      <w:r w:rsidRPr="00696ADB">
        <w:rPr>
          <w:rStyle w:val="TitleChar"/>
          <w:rFonts w:ascii="Times New Roman" w:hAnsi="Times New Roman"/>
        </w:rPr>
        <w:t>Slaughter</w:t>
      </w:r>
      <w:r w:rsidRPr="00696ADB">
        <w:rPr>
          <w:rFonts w:ascii="Times New Roman" w:hAnsi="Times New Roman"/>
        </w:rPr>
        <w:t xml:space="preserve">, now back at Princeton University, </w:t>
      </w:r>
      <w:r w:rsidRPr="00696ADB">
        <w:rPr>
          <w:rStyle w:val="TitleChar"/>
          <w:rFonts w:ascii="Times New Roman" w:hAnsi="Times New Roman"/>
        </w:rPr>
        <w:t>calls this a bumpy time for Clinton to be representing the United States. Some of the administration's signature aid programs are under threat and so is the effort to beef up America's diplomatic presence as troops withdraw from Iraq and Afghanistan.¶ "Peace programs," she said, "are so much cheaper than military programs, but politically it is very hard to sell</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Jane Harman, a former Democratic congresswoman who attended Tuesday's discussion, said she was concerned about the ability of Congress to resolve the budget battles without further hurting America's image abroad.</w:t>
      </w:r>
      <w:r w:rsidRPr="00696ADB">
        <w:rPr>
          <w:rFonts w:ascii="Times New Roman" w:hAnsi="Times New Roman"/>
          <w:sz w:val="12"/>
        </w:rPr>
        <w:t xml:space="preserve">¶ </w:t>
      </w:r>
      <w:r w:rsidRPr="00696ADB">
        <w:rPr>
          <w:rFonts w:ascii="Times New Roman" w:hAnsi="Times New Roman"/>
        </w:rPr>
        <w:t>"I think</w:t>
      </w:r>
      <w:r w:rsidRPr="00696ADB">
        <w:rPr>
          <w:rStyle w:val="TitleChar"/>
          <w:rFonts w:ascii="Times New Roman" w:hAnsi="Times New Roman"/>
        </w:rPr>
        <w:t xml:space="preserve"> we have to be very careful</w:t>
      </w:r>
      <w:r w:rsidRPr="00696ADB">
        <w:rPr>
          <w:rFonts w:ascii="Times New Roman" w:hAnsi="Times New Roman"/>
        </w:rPr>
        <w:t>," said Harman, who is now the president of the Woodrow Wilson International Center for Scholars. "</w:t>
      </w:r>
      <w:r w:rsidRPr="00696ADB">
        <w:rPr>
          <w:rStyle w:val="TitleChar"/>
          <w:rFonts w:ascii="Times New Roman" w:hAnsi="Times New Roman"/>
        </w:rPr>
        <w:t>We can't do everything. This is a zero sum game. We have a limited number of human resources, financial resources and brain cells and we are going to have to choose very wisely where we intervene and what we do.</w:t>
      </w: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pStyle w:val="Heading4"/>
        <w:rPr>
          <w:rFonts w:cs="Times New Roman"/>
        </w:rPr>
      </w:pPr>
      <w:r w:rsidRPr="00696ADB">
        <w:rPr>
          <w:rFonts w:cs="Times New Roman"/>
        </w:rPr>
        <w:t xml:space="preserve">Link is specifically true for Latin America </w:t>
      </w:r>
    </w:p>
    <w:p w:rsidR="00205C5F" w:rsidRPr="00696ADB" w:rsidRDefault="00205C5F" w:rsidP="00205C5F">
      <w:pPr>
        <w:rPr>
          <w:rFonts w:ascii="Times New Roman" w:hAnsi="Times New Roman"/>
        </w:rPr>
      </w:pPr>
      <w:r w:rsidRPr="00696ADB">
        <w:rPr>
          <w:rFonts w:ascii="Times New Roman" w:hAnsi="Times New Roman"/>
        </w:rPr>
        <w:t xml:space="preserve">Harper 13 </w:t>
      </w:r>
    </w:p>
    <w:p w:rsidR="00205C5F" w:rsidRPr="00696ADB" w:rsidRDefault="00205C5F" w:rsidP="00205C5F">
      <w:pPr>
        <w:rPr>
          <w:rFonts w:ascii="Times New Roman" w:hAnsi="Times New Roman"/>
        </w:rPr>
      </w:pPr>
      <w:r w:rsidRPr="00696ADB">
        <w:rPr>
          <w:rFonts w:ascii="Times New Roman" w:hAnsi="Times New Roman"/>
        </w:rPr>
        <w:t>(Liz, Americas Quarterly, What Secretary of State John Kerry Could Mean for Latin American Affairs, 2/1/13</w:t>
      </w:r>
      <w:proofErr w:type="gramStart"/>
      <w:r w:rsidRPr="00696ADB">
        <w:rPr>
          <w:rFonts w:ascii="Times New Roman" w:hAnsi="Times New Roman"/>
        </w:rPr>
        <w:t>,http</w:t>
      </w:r>
      <w:proofErr w:type="gramEnd"/>
      <w:r w:rsidRPr="00696ADB">
        <w:rPr>
          <w:rFonts w:ascii="Times New Roman" w:hAnsi="Times New Roman"/>
        </w:rPr>
        <w:t>://americasquarterly.org/content/what-secretary-state-john-kerry-could-mean-latin-american-affairs) 7/12/13 RC</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Style w:val="TitleChar"/>
          <w:rFonts w:ascii="Times New Roman" w:hAnsi="Times New Roman"/>
        </w:rPr>
        <w:t>John Kerry,</w:t>
      </w:r>
      <w:r w:rsidRPr="00696ADB">
        <w:rPr>
          <w:rFonts w:ascii="Times New Roman" w:hAnsi="Times New Roman"/>
        </w:rPr>
        <w:t xml:space="preserve"> the longtime Democratic U.S. senator representing Massachusetts from 1985 until this week, </w:t>
      </w:r>
      <w:r w:rsidRPr="00696ADB">
        <w:rPr>
          <w:rStyle w:val="TitleChar"/>
          <w:rFonts w:ascii="Times New Roman" w:hAnsi="Times New Roman"/>
        </w:rPr>
        <w:t>was confirmed on Tuesday as the next secretary of state</w:t>
      </w:r>
      <w:r w:rsidRPr="00696ADB">
        <w:rPr>
          <w:rFonts w:ascii="Times New Roman" w:hAnsi="Times New Roman"/>
        </w:rPr>
        <w:t xml:space="preserve">. He assumes the post today, and has some pretty big shoes, or heels, to fill after Hillary Rodham Clinton’s tenure. </w:t>
      </w:r>
      <w:r w:rsidRPr="00696ADB">
        <w:rPr>
          <w:rFonts w:ascii="Times New Roman" w:hAnsi="Times New Roman"/>
          <w:sz w:val="12"/>
        </w:rPr>
        <w:t xml:space="preserve">¶ </w:t>
      </w:r>
      <w:proofErr w:type="gramStart"/>
      <w:r w:rsidRPr="00696ADB">
        <w:rPr>
          <w:rStyle w:val="TitleChar"/>
          <w:rFonts w:ascii="Times New Roman" w:hAnsi="Times New Roman"/>
        </w:rPr>
        <w:t>What</w:t>
      </w:r>
      <w:proofErr w:type="gramEnd"/>
      <w:r w:rsidRPr="00696ADB">
        <w:rPr>
          <w:rStyle w:val="TitleChar"/>
          <w:rFonts w:ascii="Times New Roman" w:hAnsi="Times New Roman"/>
        </w:rPr>
        <w:t xml:space="preserve"> does this mean for Latin American affairs</w:t>
      </w:r>
      <w:r w:rsidRPr="00696ADB">
        <w:rPr>
          <w:rFonts w:ascii="Times New Roman" w:hAnsi="Times New Roman"/>
        </w:rPr>
        <w:t>? What change awaits U.S. foreign policy?</w:t>
      </w:r>
      <w:r w:rsidRPr="00696ADB">
        <w:rPr>
          <w:rFonts w:ascii="Times New Roman" w:hAnsi="Times New Roman"/>
          <w:sz w:val="12"/>
        </w:rPr>
        <w:t xml:space="preserve">¶ </w:t>
      </w:r>
      <w:r w:rsidRPr="00696ADB">
        <w:rPr>
          <w:rStyle w:val="TitleChar"/>
          <w:rFonts w:ascii="Times New Roman" w:hAnsi="Times New Roman"/>
        </w:rPr>
        <w:t>Not much</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Based on observations from well-placed State Department</w:t>
      </w:r>
      <w:r w:rsidRPr="00696ADB">
        <w:rPr>
          <w:rFonts w:ascii="Times New Roman" w:hAnsi="Times New Roman"/>
        </w:rPr>
        <w:t xml:space="preserve"> </w:t>
      </w:r>
      <w:r w:rsidRPr="00696ADB">
        <w:rPr>
          <w:rFonts w:ascii="Times New Roman" w:hAnsi="Times New Roman"/>
        </w:rPr>
        <w:lastRenderedPageBreak/>
        <w:t xml:space="preserve">sources and Kerry’s nearly four-hour confirmation hearing, however, there are a few hints of what’s to come. </w:t>
      </w:r>
      <w:r w:rsidRPr="00696ADB">
        <w:rPr>
          <w:rFonts w:ascii="Times New Roman" w:hAnsi="Times New Roman"/>
          <w:sz w:val="12"/>
        </w:rPr>
        <w:t xml:space="preserve">¶ </w:t>
      </w:r>
      <w:r w:rsidRPr="00696ADB">
        <w:rPr>
          <w:rFonts w:ascii="Times New Roman" w:hAnsi="Times New Roman"/>
        </w:rPr>
        <w:t>First, Assistant Secretary of State for Western Hemisphere Affairs Roberta Jacobson will stay on, according to my sources. This is good news, given her masterful dexterity in bureaucratic and congressional machinations and cross-agency management—notably regarding counternarcotic efforts—in addition to her regional expertise. However, her office could become savvier with using U.S. media to present policy positions to American audiences. Not only does the United States need to win the hearts and minds of those abroad, it needs to bolster support for policies at home.</w:t>
      </w:r>
      <w:r w:rsidRPr="00696ADB">
        <w:rPr>
          <w:rFonts w:ascii="Times New Roman" w:hAnsi="Times New Roman"/>
          <w:sz w:val="12"/>
        </w:rPr>
        <w:t xml:space="preserve">¶ </w:t>
      </w:r>
      <w:r w:rsidRPr="00696ADB">
        <w:rPr>
          <w:rFonts w:ascii="Times New Roman" w:hAnsi="Times New Roman"/>
        </w:rPr>
        <w:t xml:space="preserve">Beyond this, I’m not going to regurgitate the rumors of who’s staying, who may be going or already gone, but I will say that the State Department has lost a few good minds for greener pastures, while others are staying put for now. </w:t>
      </w:r>
      <w:r w:rsidRPr="00696ADB">
        <w:rPr>
          <w:rFonts w:ascii="Times New Roman" w:hAnsi="Times New Roman"/>
          <w:sz w:val="12"/>
        </w:rPr>
        <w:t xml:space="preserve">¶ </w:t>
      </w:r>
      <w:r w:rsidRPr="00696ADB">
        <w:rPr>
          <w:rFonts w:ascii="Times New Roman" w:hAnsi="Times New Roman"/>
        </w:rPr>
        <w:t xml:space="preserve">Second, </w:t>
      </w:r>
      <w:r w:rsidRPr="00696ADB">
        <w:rPr>
          <w:rStyle w:val="TitleChar"/>
          <w:rFonts w:ascii="Times New Roman" w:hAnsi="Times New Roman"/>
        </w:rPr>
        <w:t>the State Department may possibly see a more proactive stance on the “outlier” countries in Latin America, or a clarification of the U.S. position. It may just be my wishful thinking</w:t>
      </w:r>
      <w:r w:rsidRPr="00696ADB">
        <w:rPr>
          <w:rFonts w:ascii="Times New Roman" w:hAnsi="Times New Roman"/>
        </w:rPr>
        <w:t xml:space="preserve">, but during his confirmation hearing Kerry said, “Depending on what happens in Venezuela, there may really be an </w:t>
      </w:r>
      <w:r w:rsidRPr="00696ADB">
        <w:rPr>
          <w:rFonts w:ascii="Times New Roman" w:hAnsi="Times New Roman"/>
        </w:rPr>
        <w:lastRenderedPageBreak/>
        <w:t xml:space="preserve">opportunity for a transition there.” Of course, many would have preferred that our next secretary of state called out the government of Hugo Chávez for its ties to </w:t>
      </w:r>
      <w:proofErr w:type="spellStart"/>
      <w:r w:rsidRPr="00696ADB">
        <w:rPr>
          <w:rFonts w:ascii="Times New Roman" w:hAnsi="Times New Roman"/>
        </w:rPr>
        <w:t>narcoterrorists</w:t>
      </w:r>
      <w:proofErr w:type="spellEnd"/>
      <w:r w:rsidRPr="00696ADB">
        <w:rPr>
          <w:rFonts w:ascii="Times New Roman" w:hAnsi="Times New Roman"/>
        </w:rPr>
        <w:t xml:space="preserve">, its support for countries like Cuba, Iran and Syria, and its disregard for freedom of the press. Still, Kerry did diplomatically imply that a Chávez death would present the chance for a positive change. </w:t>
      </w:r>
      <w:r w:rsidRPr="00696ADB">
        <w:rPr>
          <w:rFonts w:ascii="Times New Roman" w:hAnsi="Times New Roman"/>
          <w:sz w:val="12"/>
        </w:rPr>
        <w:t xml:space="preserve">¶ </w:t>
      </w:r>
      <w:r w:rsidRPr="00696ADB">
        <w:rPr>
          <w:rFonts w:ascii="Times New Roman" w:hAnsi="Times New Roman"/>
        </w:rPr>
        <w:t>And, to draw a contrast to those “outlier” states, Kerry lauded former Colombian President Álvaro Uribe’s leadership as a model for transformative leadership for other countries in the region, noting that other Andean nations needed to make a “better set of choices.”</w:t>
      </w:r>
      <w:r w:rsidRPr="00696ADB">
        <w:rPr>
          <w:rFonts w:ascii="Times New Roman" w:hAnsi="Times New Roman"/>
          <w:sz w:val="12"/>
        </w:rPr>
        <w:t xml:space="preserve">¶ </w:t>
      </w:r>
      <w:r w:rsidRPr="00696ADB">
        <w:rPr>
          <w:rFonts w:ascii="Times New Roman" w:hAnsi="Times New Roman"/>
        </w:rPr>
        <w:t>As a notable aside, Kerry’s past record tempers much hope he’ll be more assertive with authoritarian strongmen</w:t>
      </w:r>
      <w:r w:rsidRPr="00696ADB">
        <w:rPr>
          <w:rStyle w:val="TitleChar"/>
          <w:rFonts w:ascii="Times New Roman" w:hAnsi="Times New Roman"/>
        </w:rPr>
        <w:t>,</w:t>
      </w:r>
      <w:r w:rsidRPr="00696ADB">
        <w:rPr>
          <w:rFonts w:ascii="Times New Roman" w:hAnsi="Times New Roman"/>
        </w:rPr>
        <w:t xml:space="preserve"> namely with his meeting with Nicaragua’s Daniel Ortega in 1985. In a recent article, the Wall Street Journal Mary Anastasia O’Grady provided background to Kerry’s 1985 meeting. </w:t>
      </w:r>
      <w:r w:rsidRPr="00696ADB">
        <w:rPr>
          <w:rFonts w:ascii="Times New Roman" w:hAnsi="Times New Roman"/>
          <w:sz w:val="12"/>
        </w:rPr>
        <w:t xml:space="preserve">¶ </w:t>
      </w:r>
      <w:r w:rsidRPr="00696ADB">
        <w:rPr>
          <w:rFonts w:ascii="Times New Roman" w:hAnsi="Times New Roman"/>
        </w:rPr>
        <w:t>Third, a Kerry State Department should see continued improvements on supporting the rights of women and girls in Latin America and elsewhere, namely to augment their roles “as peacemakers,” to use Kerry’s words.</w:t>
      </w:r>
      <w:r w:rsidRPr="00696ADB">
        <w:rPr>
          <w:rFonts w:ascii="Times New Roman" w:hAnsi="Times New Roman"/>
          <w:sz w:val="12"/>
        </w:rPr>
        <w:t xml:space="preserve">¶ </w:t>
      </w:r>
      <w:r w:rsidRPr="00696ADB">
        <w:rPr>
          <w:rFonts w:ascii="Times New Roman" w:hAnsi="Times New Roman"/>
        </w:rPr>
        <w:t xml:space="preserve">Finally, and most importantly, </w:t>
      </w:r>
      <w:r w:rsidRPr="00696ADB">
        <w:rPr>
          <w:rStyle w:val="TitleChar"/>
          <w:rFonts w:ascii="Times New Roman" w:hAnsi="Times New Roman"/>
        </w:rPr>
        <w:t>the U.S. should expect a robust pursuit of its economic interests in the hemisphere</w:t>
      </w:r>
      <w:r w:rsidRPr="00696ADB">
        <w:rPr>
          <w:rFonts w:ascii="Times New Roman" w:hAnsi="Times New Roman"/>
        </w:rPr>
        <w:t>. Kerry was quick to recognize that “[m]</w:t>
      </w:r>
      <w:proofErr w:type="spellStart"/>
      <w:r w:rsidRPr="00696ADB">
        <w:rPr>
          <w:rFonts w:ascii="Times New Roman" w:hAnsi="Times New Roman"/>
        </w:rPr>
        <w:t>ore</w:t>
      </w:r>
      <w:proofErr w:type="spellEnd"/>
      <w:r w:rsidRPr="00696ADB">
        <w:rPr>
          <w:rFonts w:ascii="Times New Roman" w:hAnsi="Times New Roman"/>
        </w:rPr>
        <w:t xml:space="preserve"> than ever, foreign policy is economic policy.” </w:t>
      </w:r>
      <w:r w:rsidRPr="00696ADB">
        <w:rPr>
          <w:rFonts w:ascii="Times New Roman" w:hAnsi="Times New Roman"/>
          <w:sz w:val="12"/>
        </w:rPr>
        <w:t xml:space="preserve">¶ </w:t>
      </w:r>
      <w:r w:rsidRPr="00696ADB">
        <w:rPr>
          <w:rFonts w:ascii="Times New Roman" w:hAnsi="Times New Roman"/>
        </w:rPr>
        <w:t xml:space="preserve">“I am especially cognizant of the fact that we can’t be strong in the world unless we are strong at home—and the first priority of business which will affect my credibility as a diplomat working to help other countries create order, is whether America at last puts its own fiscal house in order,” Kerry said in his prepared remarks. </w:t>
      </w:r>
      <w:r w:rsidRPr="00696ADB">
        <w:rPr>
          <w:rFonts w:ascii="Times New Roman" w:hAnsi="Times New Roman"/>
          <w:sz w:val="12"/>
        </w:rPr>
        <w:t xml:space="preserve">¶ </w:t>
      </w:r>
      <w:proofErr w:type="gramStart"/>
      <w:r w:rsidRPr="00696ADB">
        <w:rPr>
          <w:rFonts w:ascii="Times New Roman" w:hAnsi="Times New Roman"/>
        </w:rPr>
        <w:t>In</w:t>
      </w:r>
      <w:proofErr w:type="gramEnd"/>
      <w:r w:rsidRPr="00696ADB">
        <w:rPr>
          <w:rFonts w:ascii="Times New Roman" w:hAnsi="Times New Roman"/>
        </w:rPr>
        <w:t xml:space="preserve"> all, </w:t>
      </w:r>
      <w:r w:rsidRPr="00696ADB">
        <w:rPr>
          <w:rStyle w:val="TitleChar"/>
          <w:rFonts w:ascii="Times New Roman" w:hAnsi="Times New Roman"/>
        </w:rPr>
        <w:t>during Kerry’s confirmation hearing, Latin America was mentioned seven times, and Mexico specifically 12 times. In contrast, Afghanistan was mentioned 35 times and Iran 24, according to a useful word cloud in the Wall Street Journal. Given the security flare-ups in Iran, Afghanistan and Iraq, as well as the instability throughout North Africa, it’s reasonable that the Western Hemisphere remains on the backburner</w:t>
      </w:r>
      <w:r w:rsidRPr="00696ADB">
        <w:rPr>
          <w:rFonts w:ascii="Times New Roman" w:hAnsi="Times New Roman"/>
        </w:rPr>
        <w:t xml:space="preserve">. </w:t>
      </w:r>
      <w:r w:rsidRPr="00696ADB">
        <w:rPr>
          <w:rFonts w:ascii="Times New Roman" w:hAnsi="Times New Roman"/>
          <w:sz w:val="12"/>
        </w:rPr>
        <w:t xml:space="preserve">¶ </w:t>
      </w:r>
      <w:proofErr w:type="gramStart"/>
      <w:r w:rsidRPr="00696ADB">
        <w:rPr>
          <w:rFonts w:ascii="Times New Roman" w:hAnsi="Times New Roman"/>
        </w:rPr>
        <w:t>Yet</w:t>
      </w:r>
      <w:proofErr w:type="gramEnd"/>
      <w:r w:rsidRPr="00696ADB">
        <w:rPr>
          <w:rFonts w:ascii="Times New Roman" w:hAnsi="Times New Roman"/>
        </w:rPr>
        <w:t xml:space="preserve">, should the backburner justify a low expectation of “not much” development regarding Latin American affairs? </w:t>
      </w:r>
      <w:r w:rsidRPr="00696ADB">
        <w:rPr>
          <w:rFonts w:ascii="Times New Roman" w:hAnsi="Times New Roman"/>
          <w:sz w:val="12"/>
        </w:rPr>
        <w:t xml:space="preserve">¶ </w:t>
      </w:r>
      <w:proofErr w:type="gramStart"/>
      <w:r w:rsidRPr="00696ADB">
        <w:rPr>
          <w:rFonts w:ascii="Times New Roman" w:hAnsi="Times New Roman"/>
        </w:rPr>
        <w:t>That</w:t>
      </w:r>
      <w:proofErr w:type="gramEnd"/>
      <w:r w:rsidRPr="00696ADB">
        <w:rPr>
          <w:rFonts w:ascii="Times New Roman" w:hAnsi="Times New Roman"/>
        </w:rPr>
        <w:t xml:space="preserve"> would be unfortunate, given the potential of certain Latin American markets and the urgent imperative to get our “own fiscal house in order,” as Kerry said. </w:t>
      </w:r>
      <w:r w:rsidRPr="00696ADB">
        <w:rPr>
          <w:rFonts w:ascii="Times New Roman" w:hAnsi="Times New Roman"/>
          <w:sz w:val="12"/>
        </w:rPr>
        <w:t xml:space="preserve">¶ </w:t>
      </w:r>
      <w:r w:rsidRPr="00696ADB">
        <w:rPr>
          <w:rStyle w:val="TitleChar"/>
          <w:rFonts w:ascii="Times New Roman" w:hAnsi="Times New Roman"/>
        </w:rPr>
        <w:t xml:space="preserve">The U.S. can strengthen its economy by expanding on economic opportunities with fast-growing nations like Colombia, Brazil, Mexico, Peru, and Chile. America now faces a critical moment to seize upon today’s opportunities; otherwise the U.S. will cede them to other, less friendly nations.¶ </w:t>
      </w:r>
      <w:proofErr w:type="gramStart"/>
      <w:r w:rsidRPr="00696ADB">
        <w:rPr>
          <w:rStyle w:val="TitleChar"/>
          <w:rFonts w:ascii="Times New Roman" w:hAnsi="Times New Roman"/>
        </w:rPr>
        <w:t>We</w:t>
      </w:r>
      <w:proofErr w:type="gramEnd"/>
      <w:r w:rsidRPr="00696ADB">
        <w:rPr>
          <w:rStyle w:val="TitleChar"/>
          <w:rFonts w:ascii="Times New Roman" w:hAnsi="Times New Roman"/>
        </w:rPr>
        <w:t xml:space="preserve"> can do better than “not much.”</w:t>
      </w: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Latin America would consume massive amounts of Diplomatic Capital because the US has not interacted well in the region since the cold war</w:t>
      </w:r>
    </w:p>
    <w:p w:rsidR="00205C5F" w:rsidRPr="00696ADB" w:rsidRDefault="00205C5F" w:rsidP="00205C5F">
      <w:pPr>
        <w:rPr>
          <w:rStyle w:val="StyleStyleBold12pt"/>
          <w:rFonts w:ascii="Times New Roman" w:hAnsi="Times New Roman"/>
        </w:rPr>
      </w:pPr>
      <w:proofErr w:type="spellStart"/>
      <w:r w:rsidRPr="00696ADB">
        <w:rPr>
          <w:rStyle w:val="StyleStyleBold12pt"/>
          <w:rFonts w:ascii="Times New Roman" w:hAnsi="Times New Roman"/>
        </w:rPr>
        <w:t>Osava</w:t>
      </w:r>
      <w:proofErr w:type="spellEnd"/>
      <w:r w:rsidRPr="00696ADB">
        <w:rPr>
          <w:rStyle w:val="StyleStyleBold12pt"/>
          <w:rFonts w:ascii="Times New Roman" w:hAnsi="Times New Roman"/>
        </w:rPr>
        <w:t xml:space="preserve"> ’Inter-Service Journalist who reports on S. America 05</w:t>
      </w:r>
    </w:p>
    <w:p w:rsidR="00205C5F" w:rsidRPr="00696ADB" w:rsidRDefault="00205C5F" w:rsidP="00205C5F">
      <w:pPr>
        <w:rPr>
          <w:rFonts w:ascii="Times New Roman" w:hAnsi="Times New Roman"/>
        </w:rPr>
      </w:pPr>
      <w:r w:rsidRPr="00696ADB">
        <w:rPr>
          <w:rFonts w:ascii="Times New Roman" w:hAnsi="Times New Roman"/>
        </w:rPr>
        <w:t xml:space="preserve"> [Mario</w:t>
      </w:r>
      <w:proofErr w:type="gramStart"/>
      <w:r w:rsidRPr="00696ADB">
        <w:rPr>
          <w:rFonts w:ascii="Times New Roman" w:hAnsi="Times New Roman"/>
        </w:rPr>
        <w:t>, ,</w:t>
      </w:r>
      <w:proofErr w:type="gramEnd"/>
      <w:r w:rsidRPr="00696ADB">
        <w:rPr>
          <w:rFonts w:ascii="Times New Roman" w:hAnsi="Times New Roman"/>
        </w:rPr>
        <w:t xml:space="preserve"> June 11 2005, antiwar.com “The United States Doesn't Understand Latin America”, http://www.antiwar.com/ips/osava.php?articleid=6290 7/13/13 RC]</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Style w:val="TitleChar"/>
          <w:rFonts w:ascii="Times New Roman" w:hAnsi="Times New Roman"/>
        </w:rPr>
        <w:t>The U.S. government</w:t>
      </w:r>
      <w:r w:rsidRPr="00696ADB">
        <w:rPr>
          <w:rFonts w:ascii="Times New Roman" w:hAnsi="Times New Roman"/>
        </w:rPr>
        <w:t xml:space="preserve">, whose proposal was voted down this week in the Organization of American States (OAS), </w:t>
      </w:r>
      <w:r w:rsidRPr="00696ADB">
        <w:rPr>
          <w:rStyle w:val="TitleChar"/>
          <w:rFonts w:ascii="Times New Roman" w:hAnsi="Times New Roman"/>
        </w:rPr>
        <w:t xml:space="preserve">is piling up defeats in Latin America because of a vision of the region that is "distorted" by its "war on terrorism," </w:t>
      </w:r>
      <w:r w:rsidRPr="00696ADB">
        <w:rPr>
          <w:rFonts w:ascii="Times New Roman" w:hAnsi="Times New Roman"/>
        </w:rPr>
        <w:t>according to analysts.</w:t>
      </w:r>
      <w:r w:rsidRPr="00696ADB">
        <w:rPr>
          <w:rFonts w:ascii="Times New Roman" w:hAnsi="Times New Roman"/>
          <w:sz w:val="12"/>
        </w:rPr>
        <w:t xml:space="preserve">¶ </w:t>
      </w:r>
      <w:r w:rsidRPr="00696ADB">
        <w:rPr>
          <w:rStyle w:val="TitleChar"/>
          <w:rFonts w:ascii="Times New Roman" w:hAnsi="Times New Roman"/>
        </w:rPr>
        <w:t>Washington has an erroneous perception of Latin America</w:t>
      </w:r>
      <w:r w:rsidRPr="00696ADB">
        <w:rPr>
          <w:rFonts w:ascii="Times New Roman" w:hAnsi="Times New Roman"/>
        </w:rPr>
        <w:t xml:space="preserve"> not only </w:t>
      </w:r>
      <w:r w:rsidRPr="00696ADB">
        <w:rPr>
          <w:rStyle w:val="TitleChar"/>
          <w:rFonts w:ascii="Times New Roman" w:hAnsi="Times New Roman"/>
        </w:rPr>
        <w:t>because it is concentrating its attention on other regions</w:t>
      </w:r>
      <w:r w:rsidRPr="00696ADB">
        <w:rPr>
          <w:rFonts w:ascii="Times New Roman" w:hAnsi="Times New Roman"/>
        </w:rPr>
        <w:t xml:space="preserve">, like the Middle East – especially the war in Iraq – but also because it looks at this region "through the 'fight against terrorism' lens," Clovis </w:t>
      </w:r>
      <w:proofErr w:type="spellStart"/>
      <w:r w:rsidRPr="00696ADB">
        <w:rPr>
          <w:rFonts w:ascii="Times New Roman" w:hAnsi="Times New Roman"/>
        </w:rPr>
        <w:t>Brigagao</w:t>
      </w:r>
      <w:proofErr w:type="spellEnd"/>
      <w:r w:rsidRPr="00696ADB">
        <w:rPr>
          <w:rFonts w:ascii="Times New Roman" w:hAnsi="Times New Roman"/>
        </w:rPr>
        <w:t>, director of the Center of Studies on the Americas at the University of Rio de Janeiro, told IPS.</w:t>
      </w:r>
      <w:r w:rsidRPr="00696ADB">
        <w:rPr>
          <w:rFonts w:ascii="Times New Roman" w:hAnsi="Times New Roman"/>
          <w:sz w:val="12"/>
        </w:rPr>
        <w:t xml:space="preserve">¶ </w:t>
      </w:r>
      <w:r w:rsidRPr="00696ADB">
        <w:rPr>
          <w:rFonts w:ascii="Times New Roman" w:hAnsi="Times New Roman"/>
        </w:rPr>
        <w:t>The 35th OAS general assembly, which ended Tuesday in Fort Lauderdale, Florida, approved a declaration that discarded a U.S. proposal for the creation of a mechanism to evaluate and "oversee" democracies in the region.</w:t>
      </w:r>
      <w:r w:rsidRPr="00696ADB">
        <w:rPr>
          <w:rFonts w:ascii="Times New Roman" w:hAnsi="Times New Roman"/>
          <w:sz w:val="12"/>
        </w:rPr>
        <w:t xml:space="preserve">¶ </w:t>
      </w:r>
      <w:r w:rsidRPr="00696ADB">
        <w:rPr>
          <w:rFonts w:ascii="Times New Roman" w:hAnsi="Times New Roman"/>
        </w:rPr>
        <w:t>U.S. Secretary of State Condoleezza Rice has argued that it is not enough for governments to be democratically elected; they must also govern in a democratic manner.</w:t>
      </w:r>
      <w:r w:rsidRPr="00696ADB">
        <w:rPr>
          <w:rFonts w:ascii="Times New Roman" w:hAnsi="Times New Roman"/>
          <w:sz w:val="12"/>
        </w:rPr>
        <w:t xml:space="preserve">¶ </w:t>
      </w:r>
      <w:r w:rsidRPr="00696ADB">
        <w:rPr>
          <w:rFonts w:ascii="Times New Roman" w:hAnsi="Times New Roman"/>
        </w:rPr>
        <w:t xml:space="preserve">She also noted that several countries in the region are facing crises threatening the institutions </w:t>
      </w:r>
      <w:r w:rsidRPr="00696ADB">
        <w:rPr>
          <w:rFonts w:ascii="Times New Roman" w:hAnsi="Times New Roman"/>
        </w:rPr>
        <w:lastRenderedPageBreak/>
        <w:t>of democracy.</w:t>
      </w:r>
      <w:r w:rsidRPr="00696ADB">
        <w:rPr>
          <w:rFonts w:ascii="Times New Roman" w:hAnsi="Times New Roman"/>
          <w:sz w:val="12"/>
        </w:rPr>
        <w:t xml:space="preserve">¶ </w:t>
      </w:r>
      <w:r w:rsidRPr="00696ADB">
        <w:rPr>
          <w:rFonts w:ascii="Times New Roman" w:hAnsi="Times New Roman"/>
        </w:rPr>
        <w:t xml:space="preserve">The case of Ecuador (where then President </w:t>
      </w:r>
      <w:proofErr w:type="spellStart"/>
      <w:r w:rsidRPr="00696ADB">
        <w:rPr>
          <w:rFonts w:ascii="Times New Roman" w:hAnsi="Times New Roman"/>
        </w:rPr>
        <w:t>Lucio</w:t>
      </w:r>
      <w:proofErr w:type="spellEnd"/>
      <w:r w:rsidRPr="00696ADB">
        <w:rPr>
          <w:rFonts w:ascii="Times New Roman" w:hAnsi="Times New Roman"/>
        </w:rPr>
        <w:t xml:space="preserve"> Gutiérrez was removed in April after massive protests), and the current social upheaval in Bolivia (where President Carlos Mesa offered to resign Monday for the second time in less than three months) are concrete examples.</w:t>
      </w:r>
      <w:r w:rsidRPr="00696ADB">
        <w:rPr>
          <w:rFonts w:ascii="Times New Roman" w:hAnsi="Times New Roman"/>
          <w:sz w:val="12"/>
        </w:rPr>
        <w:t xml:space="preserve">¶ </w:t>
      </w:r>
      <w:r w:rsidRPr="00696ADB">
        <w:rPr>
          <w:rFonts w:ascii="Times New Roman" w:hAnsi="Times New Roman"/>
        </w:rPr>
        <w:t>But analysts agree that the true target of such statements by Washington is Venezuela, which is ruled by left-leaning President Hugo Chávez, an outspoken critic of many of the policies followed by the George W. Bush administration.</w:t>
      </w:r>
      <w:r w:rsidRPr="00696ADB">
        <w:rPr>
          <w:rFonts w:ascii="Times New Roman" w:hAnsi="Times New Roman"/>
          <w:sz w:val="12"/>
        </w:rPr>
        <w:t xml:space="preserve">¶ </w:t>
      </w:r>
      <w:r w:rsidRPr="00696ADB">
        <w:rPr>
          <w:rFonts w:ascii="Times New Roman" w:hAnsi="Times New Roman"/>
        </w:rPr>
        <w:t xml:space="preserve">The OAS has no mandate to evaluate democracies in the region, said Venezuelan Foreign Minister </w:t>
      </w:r>
      <w:proofErr w:type="spellStart"/>
      <w:r w:rsidRPr="00696ADB">
        <w:rPr>
          <w:rFonts w:ascii="Times New Roman" w:hAnsi="Times New Roman"/>
        </w:rPr>
        <w:t>Alí</w:t>
      </w:r>
      <w:proofErr w:type="spellEnd"/>
      <w:r w:rsidRPr="00696ADB">
        <w:rPr>
          <w:rFonts w:ascii="Times New Roman" w:hAnsi="Times New Roman"/>
        </w:rPr>
        <w:t xml:space="preserve"> Rodriguez.</w:t>
      </w:r>
      <w:r w:rsidRPr="00696ADB">
        <w:rPr>
          <w:rFonts w:ascii="Times New Roman" w:hAnsi="Times New Roman"/>
          <w:sz w:val="12"/>
        </w:rPr>
        <w:t xml:space="preserve">¶ </w:t>
      </w:r>
      <w:r w:rsidRPr="00696ADB">
        <w:rPr>
          <w:rFonts w:ascii="Times New Roman" w:hAnsi="Times New Roman"/>
        </w:rPr>
        <w:t xml:space="preserve">His Brazilian counterpart </w:t>
      </w:r>
      <w:proofErr w:type="spellStart"/>
      <w:r w:rsidRPr="00696ADB">
        <w:rPr>
          <w:rFonts w:ascii="Times New Roman" w:hAnsi="Times New Roman"/>
        </w:rPr>
        <w:t>Celso</w:t>
      </w:r>
      <w:proofErr w:type="spellEnd"/>
      <w:r w:rsidRPr="00696ADB">
        <w:rPr>
          <w:rFonts w:ascii="Times New Roman" w:hAnsi="Times New Roman"/>
        </w:rPr>
        <w:t xml:space="preserve"> </w:t>
      </w:r>
      <w:proofErr w:type="spellStart"/>
      <w:r w:rsidRPr="00696ADB">
        <w:rPr>
          <w:rFonts w:ascii="Times New Roman" w:hAnsi="Times New Roman"/>
        </w:rPr>
        <w:t>Amorim</w:t>
      </w:r>
      <w:proofErr w:type="spellEnd"/>
      <w:r w:rsidRPr="00696ADB">
        <w:rPr>
          <w:rFonts w:ascii="Times New Roman" w:hAnsi="Times New Roman"/>
        </w:rPr>
        <w:t>, meanwhile, said democracy "cannot be imposed, but is born of dialogue," reflecting the consensus reached in the Declaration of Florida, the final statement signed by the ministers meeting in Fort Lauderdale.</w:t>
      </w:r>
      <w:r w:rsidRPr="00696ADB">
        <w:rPr>
          <w:rFonts w:ascii="Times New Roman" w:hAnsi="Times New Roman"/>
          <w:sz w:val="12"/>
        </w:rPr>
        <w:t xml:space="preserve">¶ </w:t>
      </w:r>
      <w:r w:rsidRPr="00696ADB">
        <w:rPr>
          <w:rFonts w:ascii="Times New Roman" w:hAnsi="Times New Roman"/>
        </w:rPr>
        <w:t xml:space="preserve">But </w:t>
      </w:r>
      <w:r w:rsidRPr="00696ADB">
        <w:rPr>
          <w:rStyle w:val="TitleChar"/>
          <w:rFonts w:ascii="Times New Roman" w:hAnsi="Times New Roman"/>
        </w:rPr>
        <w:t>this was just the latest of a string of U.S. defeats suffered in the region since it failed to obtain Latin American support in the United Nations Security Council for its 2003 invasion of Iraq</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 xml:space="preserve">In April, </w:t>
      </w:r>
      <w:r w:rsidRPr="00696ADB">
        <w:rPr>
          <w:rStyle w:val="TitleChar"/>
          <w:rFonts w:ascii="Times New Roman" w:hAnsi="Times New Roman"/>
        </w:rPr>
        <w:t xml:space="preserve">Washington's first choice as candidate for secretary-general of the OAS, former Salvadoran president Francisco Flores, was forced to pull out of the race because of a lack of support from the rest of the hemisphere. The U.S. then shifted its backing to Mexican Foreign Minister Luis Ernesto </w:t>
      </w:r>
      <w:proofErr w:type="spellStart"/>
      <w:r w:rsidRPr="00696ADB">
        <w:rPr>
          <w:rStyle w:val="TitleChar"/>
          <w:rFonts w:ascii="Times New Roman" w:hAnsi="Times New Roman"/>
        </w:rPr>
        <w:t>Derbez</w:t>
      </w:r>
      <w:proofErr w:type="spellEnd"/>
      <w:r w:rsidRPr="00696ADB">
        <w:rPr>
          <w:rStyle w:val="TitleChar"/>
          <w:rFonts w:ascii="Times New Roman" w:hAnsi="Times New Roman"/>
        </w:rPr>
        <w:t>, who in the end was beat</w:t>
      </w:r>
      <w:r w:rsidRPr="00696ADB">
        <w:rPr>
          <w:rFonts w:ascii="Times New Roman" w:hAnsi="Times New Roman"/>
        </w:rPr>
        <w:t xml:space="preserve"> out by Chilean Interior Minister Jose Miguel </w:t>
      </w:r>
      <w:proofErr w:type="spellStart"/>
      <w:r w:rsidRPr="00696ADB">
        <w:rPr>
          <w:rFonts w:ascii="Times New Roman" w:hAnsi="Times New Roman"/>
        </w:rPr>
        <w:t>Insulza</w:t>
      </w:r>
      <w:proofErr w:type="spellEnd"/>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And back in November 2004, the main U.S. initiatives were voted down in the sixth conference of defense ministers of the Americas in Quito, Ecuador.</w:t>
      </w:r>
      <w:r w:rsidRPr="00696ADB">
        <w:rPr>
          <w:rFonts w:ascii="Times New Roman" w:hAnsi="Times New Roman"/>
          <w:sz w:val="12"/>
        </w:rPr>
        <w:t xml:space="preserve">¶ </w:t>
      </w:r>
      <w:r w:rsidRPr="00696ADB">
        <w:rPr>
          <w:rFonts w:ascii="Times New Roman" w:hAnsi="Times New Roman"/>
        </w:rPr>
        <w:t>Despite support from Central American nations, the proposal to make national sovereignty subordinate to the Inter-American Defense Board in security questions was not approved. Nor was the idea of concentrating resources on the fight against terrorism and drug trafficking.</w:t>
      </w:r>
      <w:r w:rsidRPr="00696ADB">
        <w:rPr>
          <w:rFonts w:ascii="Times New Roman" w:hAnsi="Times New Roman"/>
          <w:sz w:val="12"/>
        </w:rPr>
        <w:t xml:space="preserve">¶ </w:t>
      </w:r>
      <w:r w:rsidRPr="00696ADB">
        <w:rPr>
          <w:rFonts w:ascii="Times New Roman" w:hAnsi="Times New Roman"/>
        </w:rPr>
        <w:t>Another proposition that was not accepted was the idea of drawing up a list of terrorist organizations, whose members would be denied visas and subject to arrest.</w:t>
      </w:r>
      <w:r w:rsidRPr="00696ADB">
        <w:rPr>
          <w:rFonts w:ascii="Times New Roman" w:hAnsi="Times New Roman"/>
          <w:sz w:val="12"/>
        </w:rPr>
        <w:t xml:space="preserve">¶ </w:t>
      </w:r>
      <w:r w:rsidRPr="00696ADB">
        <w:rPr>
          <w:rStyle w:val="TitleChar"/>
          <w:rFonts w:ascii="Times New Roman" w:hAnsi="Times New Roman"/>
        </w:rPr>
        <w:t>Added to all of these lost battles was the suspension of negotiations for the creation of the Free Trade Area of the Americas (FTAA), because of the resistance of many countries, especially Brazil, to the terms set by the United States.¶ This series of failures is due to "waning interest," since "Latin America has become a lower priority for the United States</w:t>
      </w:r>
      <w:r w:rsidRPr="00696ADB">
        <w:rPr>
          <w:rFonts w:ascii="Times New Roman" w:hAnsi="Times New Roman"/>
        </w:rPr>
        <w:t xml:space="preserve">," </w:t>
      </w:r>
      <w:proofErr w:type="spellStart"/>
      <w:r w:rsidRPr="00696ADB">
        <w:rPr>
          <w:rFonts w:ascii="Times New Roman" w:hAnsi="Times New Roman"/>
        </w:rPr>
        <w:t>Rosendo</w:t>
      </w:r>
      <w:proofErr w:type="spellEnd"/>
      <w:r w:rsidRPr="00696ADB">
        <w:rPr>
          <w:rFonts w:ascii="Times New Roman" w:hAnsi="Times New Roman"/>
        </w:rPr>
        <w:t xml:space="preserve"> </w:t>
      </w:r>
      <w:proofErr w:type="spellStart"/>
      <w:r w:rsidRPr="00696ADB">
        <w:rPr>
          <w:rFonts w:ascii="Times New Roman" w:hAnsi="Times New Roman"/>
        </w:rPr>
        <w:t>Fraga</w:t>
      </w:r>
      <w:proofErr w:type="spellEnd"/>
      <w:r w:rsidRPr="00696ADB">
        <w:rPr>
          <w:rFonts w:ascii="Times New Roman" w:hAnsi="Times New Roman"/>
        </w:rPr>
        <w:t>, director of the New Majority Center think-tank in Argentina, commented to IPS.</w:t>
      </w:r>
      <w:r w:rsidRPr="00696ADB">
        <w:rPr>
          <w:rFonts w:ascii="Times New Roman" w:hAnsi="Times New Roman"/>
          <w:sz w:val="12"/>
        </w:rPr>
        <w:t xml:space="preserve">¶ </w:t>
      </w:r>
      <w:r w:rsidRPr="00696ADB">
        <w:rPr>
          <w:rFonts w:ascii="Times New Roman" w:hAnsi="Times New Roman"/>
        </w:rPr>
        <w:t>"Today a defeat in the OAS is not such a big deal for Washington as it was during the Cold War," he said.</w:t>
      </w:r>
      <w:r w:rsidRPr="00696ADB">
        <w:rPr>
          <w:rFonts w:ascii="Times New Roman" w:hAnsi="Times New Roman"/>
          <w:sz w:val="12"/>
        </w:rPr>
        <w:t xml:space="preserve">¶ </w:t>
      </w:r>
      <w:r w:rsidRPr="00696ADB">
        <w:rPr>
          <w:rFonts w:ascii="Times New Roman" w:hAnsi="Times New Roman"/>
        </w:rPr>
        <w:t xml:space="preserve">For Jorge </w:t>
      </w:r>
      <w:proofErr w:type="spellStart"/>
      <w:r w:rsidRPr="00696ADB">
        <w:rPr>
          <w:rFonts w:ascii="Times New Roman" w:hAnsi="Times New Roman"/>
        </w:rPr>
        <w:t>Chabat</w:t>
      </w:r>
      <w:proofErr w:type="spellEnd"/>
      <w:r w:rsidRPr="00696ADB">
        <w:rPr>
          <w:rFonts w:ascii="Times New Roman" w:hAnsi="Times New Roman"/>
        </w:rPr>
        <w:t>, professor of international studies at Mexico's Center for Economic Research and Teaching, "</w:t>
      </w:r>
      <w:r w:rsidRPr="00696ADB">
        <w:rPr>
          <w:rStyle w:val="TitleChar"/>
          <w:rFonts w:ascii="Times New Roman" w:hAnsi="Times New Roman"/>
        </w:rPr>
        <w:t>it is no longer so easy for the United States to set the agenda in Latin America,</w:t>
      </w:r>
      <w:r w:rsidRPr="00696ADB">
        <w:rPr>
          <w:rFonts w:ascii="Times New Roman" w:hAnsi="Times New Roman"/>
        </w:rPr>
        <w:t>" although it cannot be said that Washington no longer has influence and power in the region.</w:t>
      </w:r>
      <w:r w:rsidRPr="00696ADB">
        <w:rPr>
          <w:rFonts w:ascii="Times New Roman" w:hAnsi="Times New Roman"/>
          <w:sz w:val="12"/>
        </w:rPr>
        <w:t xml:space="preserve">¶ </w:t>
      </w:r>
      <w:r w:rsidRPr="00696ADB">
        <w:rPr>
          <w:rFonts w:ascii="Times New Roman" w:hAnsi="Times New Roman"/>
        </w:rPr>
        <w:t>"On some issues, Washington cannot make a move on its own, but seeks and needs support," because if it imposed its will, "as it did in the past, it would pay very high costs," he added.</w:t>
      </w:r>
      <w:r w:rsidRPr="00696ADB">
        <w:rPr>
          <w:rFonts w:ascii="Times New Roman" w:hAnsi="Times New Roman"/>
          <w:sz w:val="12"/>
        </w:rPr>
        <w:t xml:space="preserve">¶ </w:t>
      </w:r>
      <w:proofErr w:type="spellStart"/>
      <w:r w:rsidRPr="00696ADB">
        <w:rPr>
          <w:rFonts w:ascii="Times New Roman" w:hAnsi="Times New Roman"/>
        </w:rPr>
        <w:t>Chabat</w:t>
      </w:r>
      <w:proofErr w:type="spellEnd"/>
      <w:r w:rsidRPr="00696ADB">
        <w:rPr>
          <w:rFonts w:ascii="Times New Roman" w:hAnsi="Times New Roman"/>
        </w:rPr>
        <w:t xml:space="preserve"> also agrees that </w:t>
      </w:r>
      <w:r w:rsidRPr="00696ADB">
        <w:rPr>
          <w:rStyle w:val="TitleChar"/>
          <w:rFonts w:ascii="Times New Roman" w:hAnsi="Times New Roman"/>
        </w:rPr>
        <w:t>the region has lost importance for Washington, which is saving up on its diplomatic resources, and prefers "consensus and even an apparent defeat," because "it is not interested in spending on things that are not priorities, and Latin America no longer is</w:t>
      </w:r>
      <w:r w:rsidRPr="00696ADB">
        <w:rPr>
          <w:rFonts w:ascii="Times New Roman" w:hAnsi="Times New Roman"/>
        </w:rPr>
        <w:t>, for now."</w:t>
      </w:r>
      <w:r w:rsidRPr="00696ADB">
        <w:rPr>
          <w:rFonts w:ascii="Times New Roman" w:hAnsi="Times New Roman"/>
          <w:sz w:val="12"/>
        </w:rPr>
        <w:t xml:space="preserve">¶ </w:t>
      </w:r>
      <w:r w:rsidRPr="00696ADB">
        <w:rPr>
          <w:rFonts w:ascii="Times New Roman" w:hAnsi="Times New Roman"/>
        </w:rPr>
        <w:t xml:space="preserve">The loss of interest became very evident during George W. Bush's first term (2001-2005), when Latin America was free to "forge new alliances," like the Group of 20 developing nations in the World Trade Organization, or the Group of Three formed by Brazil, India and South Africa, said </w:t>
      </w:r>
      <w:proofErr w:type="spellStart"/>
      <w:r w:rsidRPr="00696ADB">
        <w:rPr>
          <w:rFonts w:ascii="Times New Roman" w:hAnsi="Times New Roman"/>
        </w:rPr>
        <w:t>Brigagao</w:t>
      </w:r>
      <w:proofErr w:type="spellEnd"/>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But there has been a change since Bush's reelection in 2004, as reflected by the Latin America tours made by Rice and U.S. Defense Secretary Donald Rumsfeld this year</w:t>
      </w:r>
      <w:r w:rsidRPr="00696ADB">
        <w:rPr>
          <w:rStyle w:val="TitleChar"/>
          <w:rFonts w:ascii="Times New Roman" w:hAnsi="Times New Roman"/>
        </w:rPr>
        <w:t>. The problem is that the Latin America policy of the current administration lacks directio</w:t>
      </w:r>
      <w:r w:rsidRPr="00696ADB">
        <w:rPr>
          <w:rFonts w:ascii="Times New Roman" w:hAnsi="Times New Roman"/>
        </w:rPr>
        <w:t>n, as it is subordinate to an "interventionist" fight against terrorism and drug trafficking, said the Brazilian analyst.</w:t>
      </w:r>
      <w:r w:rsidRPr="00696ADB">
        <w:rPr>
          <w:rFonts w:ascii="Times New Roman" w:hAnsi="Times New Roman"/>
          <w:sz w:val="12"/>
        </w:rPr>
        <w:t xml:space="preserve">¶ </w:t>
      </w:r>
      <w:r w:rsidRPr="00696ADB">
        <w:rPr>
          <w:rFonts w:ascii="Times New Roman" w:hAnsi="Times New Roman"/>
        </w:rPr>
        <w:t xml:space="preserve">Besides, </w:t>
      </w:r>
      <w:r w:rsidRPr="00696ADB">
        <w:rPr>
          <w:rStyle w:val="TitleChar"/>
          <w:rFonts w:ascii="Times New Roman" w:hAnsi="Times New Roman"/>
        </w:rPr>
        <w:t>"Latin America has matured," with "more balanced governments and greater confidence in democracy</w:t>
      </w:r>
      <w:r w:rsidRPr="00696ADB">
        <w:rPr>
          <w:rFonts w:ascii="Times New Roman" w:hAnsi="Times New Roman"/>
        </w:rPr>
        <w:t xml:space="preserve">," as reflected in the OAS Democratic Charter and other mechanisms like the democracy clauses in </w:t>
      </w:r>
      <w:proofErr w:type="spellStart"/>
      <w:r w:rsidRPr="00696ADB">
        <w:rPr>
          <w:rFonts w:ascii="Times New Roman" w:hAnsi="Times New Roman"/>
        </w:rPr>
        <w:t>subregional</w:t>
      </w:r>
      <w:proofErr w:type="spellEnd"/>
      <w:r w:rsidRPr="00696ADB">
        <w:rPr>
          <w:rFonts w:ascii="Times New Roman" w:hAnsi="Times New Roman"/>
        </w:rPr>
        <w:t xml:space="preserve"> trade blocs, including the Southern Common Market (</w:t>
      </w:r>
      <w:proofErr w:type="spellStart"/>
      <w:r w:rsidRPr="00696ADB">
        <w:rPr>
          <w:rFonts w:ascii="Times New Roman" w:hAnsi="Times New Roman"/>
        </w:rPr>
        <w:t>Mercosur</w:t>
      </w:r>
      <w:proofErr w:type="spellEnd"/>
      <w:r w:rsidRPr="00696ADB">
        <w:rPr>
          <w:rFonts w:ascii="Times New Roman" w:hAnsi="Times New Roman"/>
        </w:rPr>
        <w:t>) and the Andean Community, he added.</w:t>
      </w:r>
      <w:r w:rsidRPr="00696ADB">
        <w:rPr>
          <w:rFonts w:ascii="Times New Roman" w:hAnsi="Times New Roman"/>
          <w:sz w:val="12"/>
        </w:rPr>
        <w:t xml:space="preserve">¶ </w:t>
      </w:r>
      <w:r w:rsidRPr="00696ADB">
        <w:rPr>
          <w:rFonts w:ascii="Times New Roman" w:hAnsi="Times New Roman"/>
        </w:rPr>
        <w:t>Brazil is playing a key role in that process because it has economic interests and investments in many Latin American countries today and a significant level of foreign trade with the rest of the region.</w:t>
      </w:r>
      <w:r w:rsidRPr="00696ADB">
        <w:rPr>
          <w:rFonts w:ascii="Times New Roman" w:hAnsi="Times New Roman"/>
          <w:sz w:val="12"/>
        </w:rPr>
        <w:t xml:space="preserve">¶ </w:t>
      </w:r>
      <w:r w:rsidRPr="00696ADB">
        <w:rPr>
          <w:rFonts w:ascii="Times New Roman" w:hAnsi="Times New Roman"/>
        </w:rPr>
        <w:t xml:space="preserve">That gives it an interest in stability in those countries, and has led it to "occupy part of the space that was once filled by the United States," </w:t>
      </w:r>
      <w:proofErr w:type="spellStart"/>
      <w:r w:rsidRPr="00696ADB">
        <w:rPr>
          <w:rFonts w:ascii="Times New Roman" w:hAnsi="Times New Roman"/>
        </w:rPr>
        <w:t>Brigagao</w:t>
      </w:r>
      <w:proofErr w:type="spellEnd"/>
      <w:r w:rsidRPr="00696ADB">
        <w:rPr>
          <w:rFonts w:ascii="Times New Roman" w:hAnsi="Times New Roman"/>
        </w:rPr>
        <w:t xml:space="preserve"> noted.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 xml:space="preserve">Diplomatic capital is limited trades off between world regions </w:t>
      </w:r>
    </w:p>
    <w:p w:rsidR="00205C5F" w:rsidRPr="00696ADB" w:rsidRDefault="00205C5F" w:rsidP="00205C5F">
      <w:pPr>
        <w:rPr>
          <w:rStyle w:val="StyleStyleBold12pt"/>
          <w:rFonts w:ascii="Times New Roman" w:hAnsi="Times New Roman"/>
        </w:rPr>
      </w:pPr>
      <w:r w:rsidRPr="00696ADB">
        <w:rPr>
          <w:rStyle w:val="StyleStyleBold12pt"/>
          <w:rFonts w:ascii="Times New Roman" w:hAnsi="Times New Roman"/>
        </w:rPr>
        <w:t xml:space="preserve">Eaton Retired Army Journal ’06 </w:t>
      </w:r>
    </w:p>
    <w:p w:rsidR="00205C5F" w:rsidRPr="00696ADB" w:rsidRDefault="00205C5F" w:rsidP="00205C5F">
      <w:pPr>
        <w:rPr>
          <w:rFonts w:ascii="Times New Roman" w:hAnsi="Times New Roman"/>
        </w:rPr>
      </w:pPr>
      <w:r w:rsidRPr="00696ADB">
        <w:rPr>
          <w:rFonts w:ascii="Times New Roman" w:hAnsi="Times New Roman"/>
        </w:rPr>
        <w:t>[Paul, Retired Army Journal, HEARING OF THE DEMOCRATIC POLICY COMMITTEE, Sept 25, Lexis]</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Senator, there's a theory that there is X amount of political or diplomatic capital available on the planet. It's not my </w:t>
      </w:r>
      <w:proofErr w:type="gramStart"/>
      <w:r w:rsidRPr="00696ADB">
        <w:rPr>
          <w:rFonts w:ascii="Times New Roman" w:hAnsi="Times New Roman"/>
        </w:rPr>
        <w:t>theory,</w:t>
      </w:r>
      <w:proofErr w:type="gramEnd"/>
      <w:r w:rsidRPr="00696ADB">
        <w:rPr>
          <w:rFonts w:ascii="Times New Roman" w:hAnsi="Times New Roman"/>
        </w:rPr>
        <w:t xml:space="preserve"> it's just that </w:t>
      </w:r>
      <w:r w:rsidRPr="00696ADB">
        <w:rPr>
          <w:rStyle w:val="TitleChar"/>
          <w:rFonts w:ascii="Times New Roman" w:hAnsi="Times New Roman"/>
        </w:rPr>
        <w:t>as one nation surrenders diplomatic capital, it will go somewhere else</w:t>
      </w:r>
      <w:r w:rsidRPr="00696ADB">
        <w:rPr>
          <w:rFonts w:ascii="Times New Roman" w:hAnsi="Times New Roman"/>
        </w:rPr>
        <w:t xml:space="preserve">. Donald Rumsfeld began an isolation of the United States with his "old Europe" comment and his unwillingness to engage with allies to embark upon a mission that was held important to the United States and this administration. </w:t>
      </w:r>
      <w:r w:rsidRPr="00696ADB">
        <w:rPr>
          <w:rStyle w:val="TitleChar"/>
          <w:rFonts w:ascii="Times New Roman" w:hAnsi="Times New Roman"/>
        </w:rPr>
        <w:t xml:space="preserve">With that intentional </w:t>
      </w:r>
      <w:r w:rsidRPr="00696ADB">
        <w:rPr>
          <w:rStyle w:val="TitleChar"/>
          <w:rFonts w:ascii="Times New Roman" w:hAnsi="Times New Roman"/>
        </w:rPr>
        <w:lastRenderedPageBreak/>
        <w:t>displacement of potential allies, we shed and began to shed political and diplomatic capital that has found homes in other regions of the world.</w:t>
      </w:r>
      <w:r w:rsidRPr="00696ADB">
        <w:rPr>
          <w:rFonts w:ascii="Times New Roman" w:hAnsi="Times New Roman"/>
        </w:rPr>
        <w:t xml:space="preserve"> And you have seen it spike in the jihadist world, in these -- in the spawning of terror cells that -- </w:t>
      </w:r>
      <w:r w:rsidRPr="00696ADB">
        <w:rPr>
          <w:rStyle w:val="TitleChar"/>
          <w:rFonts w:ascii="Times New Roman" w:hAnsi="Times New Roman"/>
        </w:rPr>
        <w:t>and we've gone on to further exacerbate our problem by seeing it as a monolith. And it is not. It is a lot of cells. But this administration has declared that it is a monolithic problem, and it is not a monolithic problem.</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2"/>
        <w:rPr>
          <w:rFonts w:cs="Times New Roman"/>
        </w:rPr>
      </w:pPr>
      <w:r w:rsidRPr="00696ADB">
        <w:rPr>
          <w:rFonts w:cs="Times New Roman"/>
        </w:rPr>
        <w:lastRenderedPageBreak/>
        <w:t>***Cuba Links</w:t>
      </w:r>
    </w:p>
    <w:p w:rsidR="00205C5F" w:rsidRPr="00696ADB" w:rsidRDefault="00205C5F" w:rsidP="00205C5F">
      <w:pPr>
        <w:pStyle w:val="Heading3"/>
        <w:rPr>
          <w:rFonts w:cs="Times New Roman"/>
        </w:rPr>
      </w:pPr>
      <w:r w:rsidRPr="00696ADB">
        <w:rPr>
          <w:rFonts w:cs="Times New Roman"/>
        </w:rPr>
        <w:lastRenderedPageBreak/>
        <w:t xml:space="preserve">Cuba – General </w:t>
      </w:r>
    </w:p>
    <w:p w:rsidR="00205C5F" w:rsidRPr="00696ADB" w:rsidRDefault="00205C5F" w:rsidP="00205C5F">
      <w:pPr>
        <w:pStyle w:val="Heading4"/>
        <w:rPr>
          <w:rFonts w:cs="Times New Roman"/>
        </w:rPr>
      </w:pPr>
      <w:r w:rsidRPr="00696ADB">
        <w:rPr>
          <w:rFonts w:cs="Times New Roman"/>
        </w:rPr>
        <w:t>The focus is on the Middle East now – Cuba policy *specifically* trades off (change)</w:t>
      </w:r>
    </w:p>
    <w:p w:rsidR="00205C5F" w:rsidRPr="00696ADB" w:rsidRDefault="00205C5F" w:rsidP="00205C5F">
      <w:pPr>
        <w:rPr>
          <w:rFonts w:ascii="Times New Roman" w:hAnsi="Times New Roman"/>
        </w:rPr>
      </w:pPr>
      <w:proofErr w:type="spellStart"/>
      <w:r w:rsidRPr="00696ADB">
        <w:rPr>
          <w:rStyle w:val="Heading4Char"/>
          <w:rFonts w:cs="Times New Roman"/>
        </w:rPr>
        <w:t>Luxner</w:t>
      </w:r>
      <w:proofErr w:type="spellEnd"/>
      <w:r w:rsidRPr="00696ADB">
        <w:rPr>
          <w:rStyle w:val="Heading4Char"/>
          <w:rFonts w:cs="Times New Roman"/>
        </w:rPr>
        <w:t xml:space="preserve"> 12</w:t>
      </w:r>
      <w:r w:rsidRPr="00696ADB">
        <w:rPr>
          <w:rFonts w:ascii="Times New Roman" w:hAnsi="Times New Roman"/>
        </w:rPr>
        <w:t> (Larry is a news editor for The Washington Diplomat “Cuba Welcomes Pope, As U.S. Slams Door on Easing Embargo” 2/29/12 </w:t>
      </w:r>
      <w:hyperlink r:id="rId55" w:tgtFrame="_blank" w:history="1">
        <w:r w:rsidRPr="00696ADB">
          <w:rPr>
            <w:rStyle w:val="Hyperlink"/>
            <w:rFonts w:ascii="Times New Roman" w:hAnsi="Times New Roman"/>
          </w:rPr>
          <w:t>http://www.washdiplomat.com/index.php?option=com_content&amp;view=article&amp;id=8222:cuba-welcomes-pope-as-us-slams-door-on-easing-embargo&amp;catid=1484:march-2012&amp;Itemid=497)SC</w:t>
        </w:r>
      </w:hyperlink>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The problem today, he explained, is that </w:t>
      </w:r>
      <w:r w:rsidRPr="00696ADB">
        <w:rPr>
          <w:rStyle w:val="TitleChar"/>
          <w:rFonts w:ascii="Times New Roman" w:hAnsi="Times New Roman"/>
        </w:rPr>
        <w:t>Cuba policy isn't a priority for an administration consumed with the war in Afghanistan, Iran's nuclear aspirations and continuing economic strife</w:t>
      </w:r>
      <w:r w:rsidRPr="00696ADB">
        <w:rPr>
          <w:rFonts w:ascii="Times New Roman" w:hAnsi="Times New Roman"/>
        </w:rPr>
        <w:t>.¶ "</w:t>
      </w:r>
      <w:r w:rsidRPr="00696ADB">
        <w:rPr>
          <w:rStyle w:val="TitleChar"/>
          <w:rFonts w:ascii="Times New Roman" w:hAnsi="Times New Roman"/>
        </w:rPr>
        <w:t>People don't care about Cuba</w:t>
      </w:r>
      <w:r w:rsidRPr="00696ADB">
        <w:rPr>
          <w:rFonts w:ascii="Times New Roman" w:hAnsi="Times New Roman"/>
        </w:rPr>
        <w:t>, and you can't blame them," he said. "After all</w:t>
      </w:r>
      <w:r w:rsidRPr="00696ADB">
        <w:rPr>
          <w:rStyle w:val="TitleChar"/>
          <w:rFonts w:ascii="Times New Roman" w:hAnsi="Times New Roman"/>
        </w:rPr>
        <w:t>, we've got Iran, Iraq, Afghanistan and a financial situation in this country that I think is as profound as the Great Depression</w:t>
      </w:r>
      <w:r w:rsidRPr="00696ADB">
        <w:rPr>
          <w:rFonts w:ascii="Times New Roman" w:hAnsi="Times New Roman"/>
        </w:rPr>
        <w:t xml:space="preserve">. So </w:t>
      </w:r>
      <w:r w:rsidRPr="00696ADB">
        <w:rPr>
          <w:rStyle w:val="TitleChar"/>
          <w:rFonts w:ascii="Times New Roman" w:hAnsi="Times New Roman"/>
        </w:rPr>
        <w:t>it's very difficult to get Americans' attention about 11.5 million people living on an island 90 miles off the Florida Strait</w:t>
      </w:r>
      <w:r w:rsidRPr="00696ADB">
        <w:rPr>
          <w:rFonts w:ascii="Times New Roman" w:hAnsi="Times New Roman"/>
        </w:rPr>
        <w:t xml:space="preserve">."¶ </w:t>
      </w:r>
      <w:proofErr w:type="gramStart"/>
      <w:r w:rsidRPr="00696ADB">
        <w:rPr>
          <w:rFonts w:ascii="Times New Roman" w:hAnsi="Times New Roman"/>
        </w:rPr>
        <w:t>That’s</w:t>
      </w:r>
      <w:proofErr w:type="gramEnd"/>
      <w:r w:rsidRPr="00696ADB">
        <w:rPr>
          <w:rFonts w:ascii="Times New Roman" w:hAnsi="Times New Roman"/>
        </w:rPr>
        <w:t xml:space="preserve"> even more so in a presidential election year like 2012, said the retired colonel.¶ "Karl Rove once told Colin Powell, 'Don't touch Cuba because we want Florida's 27 electoral votes,'" he recalled. "Dick Cheney also knew our Cuba policy was idiotic, but even he knew that </w:t>
      </w:r>
      <w:r w:rsidRPr="00696ADB">
        <w:rPr>
          <w:rStyle w:val="TitleChar"/>
          <w:rFonts w:ascii="Times New Roman" w:hAnsi="Times New Roman"/>
        </w:rPr>
        <w:t>you don't touch Cuba policy.</w:t>
      </w:r>
      <w:r w:rsidRPr="00696ADB">
        <w:rPr>
          <w:rFonts w:ascii="Times New Roman" w:hAnsi="Times New Roman"/>
        </w:rPr>
        <w:t xml:space="preserve"> The Obama administration is the first to get into the White House without the </w:t>
      </w:r>
      <w:proofErr w:type="spellStart"/>
      <w:r w:rsidRPr="00696ADB">
        <w:rPr>
          <w:rFonts w:ascii="Times New Roman" w:hAnsi="Times New Roman"/>
        </w:rPr>
        <w:t>hard-line</w:t>
      </w:r>
      <w:proofErr w:type="spellEnd"/>
      <w:r w:rsidRPr="00696ADB">
        <w:rPr>
          <w:rFonts w:ascii="Times New Roman" w:hAnsi="Times New Roman"/>
        </w:rPr>
        <w:t xml:space="preserve"> Cuban vote in Florida, so they have a little more flexibility with regard to that reality. However</w:t>
      </w:r>
      <w:r w:rsidRPr="00696ADB">
        <w:rPr>
          <w:rStyle w:val="TitleChar"/>
          <w:rFonts w:ascii="Times New Roman" w:hAnsi="Times New Roman"/>
        </w:rPr>
        <w:t>, it's still a very difficult move for the Democrats to make</w:t>
      </w:r>
      <w:r w:rsidRPr="00696ADB">
        <w:rPr>
          <w:rFonts w:ascii="Times New Roman" w:hAnsi="Times New Roman"/>
        </w:rPr>
        <w:t>."</w:t>
      </w:r>
    </w:p>
    <w:p w:rsidR="00205C5F" w:rsidRPr="00696ADB" w:rsidRDefault="00205C5F" w:rsidP="00205C5F">
      <w:pPr>
        <w:pStyle w:val="Heading4"/>
        <w:rPr>
          <w:rFonts w:cs="Times New Roman"/>
          <w:sz w:val="20"/>
          <w:szCs w:val="20"/>
        </w:rPr>
      </w:pPr>
      <w:r w:rsidRPr="00696ADB">
        <w:rPr>
          <w:rFonts w:cs="Times New Roman"/>
        </w:rPr>
        <w:t>Cuban engagement is a huge diplomatic undertaking – it bumps other foreign priorities</w:t>
      </w:r>
    </w:p>
    <w:p w:rsidR="00205C5F" w:rsidRPr="00696ADB" w:rsidRDefault="00205C5F" w:rsidP="00205C5F">
      <w:pPr>
        <w:rPr>
          <w:rFonts w:ascii="Times New Roman" w:hAnsi="Times New Roman"/>
        </w:rPr>
      </w:pPr>
      <w:proofErr w:type="spellStart"/>
      <w:r w:rsidRPr="00696ADB">
        <w:rPr>
          <w:rStyle w:val="Heading4Char"/>
          <w:rFonts w:cs="Times New Roman"/>
        </w:rPr>
        <w:t>Leogrande</w:t>
      </w:r>
      <w:proofErr w:type="spellEnd"/>
      <w:r w:rsidRPr="00696ADB">
        <w:rPr>
          <w:rStyle w:val="Heading4Char"/>
          <w:rFonts w:cs="Times New Roman"/>
        </w:rPr>
        <w:t>, ’13</w:t>
      </w:r>
      <w:r w:rsidRPr="00696ADB">
        <w:rPr>
          <w:rFonts w:ascii="Times New Roman" w:hAnsi="Times New Roman"/>
        </w:rPr>
        <w:t> – Prof @ American U (William M., professor in the Department of Government, School of Public Affairs at American University in Washington, D.C., The Danger of Dependence: Cuba's Foreign Policy After Chavez, WPR – World Politics Review, April, </w:t>
      </w:r>
      <w:hyperlink r:id="rId56" w:tgtFrame="_blank" w:history="1">
        <w:r w:rsidRPr="00696ADB">
          <w:rPr>
            <w:rStyle w:val="Hyperlink"/>
            <w:rFonts w:ascii="Times New Roman" w:hAnsi="Times New Roman"/>
          </w:rPr>
          <w:t>http://www.worldpoliticsreview.com/articles/12840/the-danger-of-dependence-cubas-foreign-policy-after-chavez</w:t>
        </w:r>
      </w:hyperlink>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Fonts w:ascii="Times New Roman" w:hAnsi="Times New Roman"/>
        </w:rPr>
        <w:t>Obama took some early steps that augured well. In April 2009, he ended restrictions on Cuban-American remittances and family travel and subsequently eased regulations limiting cultural and academic exchange. At Washington's initiative, the United States and Cuba resumed bilateral talks on migration, suspended by President George W. Bush in 2004. The two governments also began discussions on other issues of mutual interest, such as Coast Guard cooperation and drug interdiction.¶ But</w:t>
      </w:r>
      <w:r w:rsidRPr="00696ADB">
        <w:rPr>
          <w:rStyle w:val="TitleChar"/>
          <w:rFonts w:ascii="Times New Roman" w:hAnsi="Times New Roman"/>
        </w:rPr>
        <w:t xml:space="preserve"> the momentum in Washington </w:t>
      </w:r>
      <w:r w:rsidRPr="00696ADB">
        <w:rPr>
          <w:rFonts w:ascii="Times New Roman" w:hAnsi="Times New Roman"/>
        </w:rPr>
        <w:t>soon</w:t>
      </w:r>
      <w:r w:rsidRPr="00696ADB">
        <w:rPr>
          <w:rStyle w:val="TitleChar"/>
          <w:rFonts w:ascii="Times New Roman" w:hAnsi="Times New Roman"/>
        </w:rPr>
        <w:t xml:space="preserve"> dissipated in the face of more pressing foreign policy priorities, opposition from Congress, even among some Democrats, and resistance from an inertial State Department bureaucracy more comfortable with the familiar policy of the past -- its failure notwithstanding -- than the risk of trying something new</w:t>
      </w:r>
      <w:r w:rsidRPr="00696ADB">
        <w:rPr>
          <w:rFonts w:ascii="Times New Roman" w:hAnsi="Times New Roman"/>
        </w:rPr>
        <w:t xml:space="preserve">. As a former senior State Department official explained, </w:t>
      </w:r>
      <w:r w:rsidRPr="00696ADB">
        <w:rPr>
          <w:rStyle w:val="TitleChar"/>
          <w:rFonts w:ascii="Times New Roman" w:hAnsi="Times New Roman"/>
        </w:rPr>
        <w:t>high-visibility foreign policy changes of this magnitude only happen if the president demands that they happen</w:t>
      </w:r>
      <w:r w:rsidRPr="00696ADB">
        <w:rPr>
          <w:rFonts w:ascii="Times New Roman" w:hAnsi="Times New Roman"/>
        </w:rPr>
        <w:t xml:space="preserve">, and </w:t>
      </w:r>
      <w:r w:rsidRPr="00696ADB">
        <w:rPr>
          <w:rStyle w:val="TitleChar"/>
          <w:rFonts w:ascii="Times New Roman" w:hAnsi="Times New Roman"/>
        </w:rPr>
        <w:t xml:space="preserve">Obama's attention was focused elsewhere. </w:t>
      </w:r>
      <w:r w:rsidRPr="00696ADB">
        <w:rPr>
          <w:rFonts w:ascii="Times New Roman" w:hAnsi="Times New Roman"/>
        </w:rPr>
        <w:t xml:space="preserve">In December 2009, Cuba's arrest of Alan Gross, a consultant for the U.S. Agency for International Development's "democracy promotion" programs, brought all progress to a halt. At the end of Obama's first term, </w:t>
      </w:r>
      <w:r w:rsidRPr="00696ADB">
        <w:rPr>
          <w:rStyle w:val="TitleChar"/>
          <w:rFonts w:ascii="Times New Roman" w:hAnsi="Times New Roman"/>
        </w:rPr>
        <w:t>relations with Cuba were not much better than at the start.</w:t>
      </w:r>
    </w:p>
    <w:p w:rsidR="00205C5F" w:rsidRPr="00696ADB" w:rsidRDefault="00205C5F" w:rsidP="00205C5F">
      <w:pPr>
        <w:pStyle w:val="Heading3"/>
        <w:rPr>
          <w:rFonts w:cs="Times New Roman"/>
        </w:rPr>
      </w:pPr>
      <w:r w:rsidRPr="00696ADB">
        <w:rPr>
          <w:rFonts w:cs="Times New Roman"/>
        </w:rPr>
        <w:lastRenderedPageBreak/>
        <w:t xml:space="preserve">Cuba – Link UQ </w:t>
      </w:r>
    </w:p>
    <w:p w:rsidR="00205C5F" w:rsidRPr="00696ADB" w:rsidRDefault="00205C5F" w:rsidP="00205C5F">
      <w:pPr>
        <w:rPr>
          <w:rStyle w:val="TitleChar"/>
          <w:rFonts w:ascii="Times New Roman" w:hAnsi="Times New Roman"/>
        </w:rPr>
      </w:pPr>
    </w:p>
    <w:p w:rsidR="00205C5F" w:rsidRPr="00696ADB" w:rsidRDefault="00205C5F" w:rsidP="00205C5F">
      <w:pPr>
        <w:pStyle w:val="Heading4"/>
        <w:rPr>
          <w:rFonts w:cs="Times New Roman"/>
        </w:rPr>
      </w:pPr>
      <w:r w:rsidRPr="00696ADB">
        <w:rPr>
          <w:rFonts w:cs="Times New Roman"/>
        </w:rPr>
        <w:t>We control link uniqueness – Obama is putting Cuba on the back-burner to focus on other challenges because resources are limited</w:t>
      </w:r>
    </w:p>
    <w:p w:rsidR="00205C5F" w:rsidRPr="00696ADB" w:rsidRDefault="00205C5F" w:rsidP="00205C5F">
      <w:pPr>
        <w:rPr>
          <w:rFonts w:ascii="Times New Roman" w:hAnsi="Times New Roman"/>
        </w:rPr>
      </w:pPr>
      <w:proofErr w:type="spellStart"/>
      <w:r w:rsidRPr="00696ADB">
        <w:rPr>
          <w:rStyle w:val="Heading4Char"/>
          <w:rFonts w:cs="Times New Roman"/>
        </w:rPr>
        <w:t>Grogg</w:t>
      </w:r>
      <w:proofErr w:type="spellEnd"/>
      <w:r w:rsidRPr="00696ADB">
        <w:rPr>
          <w:rStyle w:val="Heading4Char"/>
          <w:rFonts w:cs="Times New Roman"/>
        </w:rPr>
        <w:t xml:space="preserve"> 13</w:t>
      </w:r>
      <w:r w:rsidRPr="00696ADB">
        <w:rPr>
          <w:rFonts w:ascii="Times New Roman" w:hAnsi="Times New Roman"/>
        </w:rPr>
        <w:t xml:space="preserve"> (Patricia, 1/29/13, </w:t>
      </w:r>
      <w:proofErr w:type="spellStart"/>
      <w:r w:rsidRPr="00696ADB">
        <w:rPr>
          <w:rFonts w:ascii="Times New Roman" w:hAnsi="Times New Roman"/>
        </w:rPr>
        <w:t>Grogg</w:t>
      </w:r>
      <w:proofErr w:type="spellEnd"/>
      <w:r w:rsidRPr="00696ADB">
        <w:rPr>
          <w:rFonts w:ascii="Times New Roman" w:hAnsi="Times New Roman"/>
        </w:rPr>
        <w:t xml:space="preserve"> worked as a Correspondent and contributor for the Mexican newspapers El </w:t>
      </w:r>
      <w:proofErr w:type="spellStart"/>
      <w:r w:rsidRPr="00696ADB">
        <w:rPr>
          <w:rFonts w:ascii="Times New Roman" w:hAnsi="Times New Roman"/>
        </w:rPr>
        <w:t>Día</w:t>
      </w:r>
      <w:proofErr w:type="spellEnd"/>
      <w:r w:rsidRPr="00696ADB">
        <w:rPr>
          <w:rFonts w:ascii="Times New Roman" w:hAnsi="Times New Roman"/>
        </w:rPr>
        <w:t xml:space="preserve"> and </w:t>
      </w:r>
      <w:proofErr w:type="spellStart"/>
      <w:r w:rsidRPr="00696ADB">
        <w:rPr>
          <w:rFonts w:ascii="Times New Roman" w:hAnsi="Times New Roman"/>
        </w:rPr>
        <w:t>Día</w:t>
      </w:r>
      <w:proofErr w:type="spellEnd"/>
      <w:r w:rsidRPr="00696ADB">
        <w:rPr>
          <w:rFonts w:ascii="Times New Roman" w:hAnsi="Times New Roman"/>
        </w:rPr>
        <w:t xml:space="preserve"> </w:t>
      </w:r>
      <w:proofErr w:type="spellStart"/>
      <w:r w:rsidRPr="00696ADB">
        <w:rPr>
          <w:rFonts w:ascii="Times New Roman" w:hAnsi="Times New Roman"/>
        </w:rPr>
        <w:t>Latinoamericano</w:t>
      </w:r>
      <w:proofErr w:type="spellEnd"/>
      <w:r w:rsidRPr="00696ADB">
        <w:rPr>
          <w:rFonts w:ascii="Times New Roman" w:hAnsi="Times New Roman"/>
        </w:rPr>
        <w:t xml:space="preserve">, among others, and as a Reporter, Editor and Assignment Editor for the Cuban agency </w:t>
      </w:r>
      <w:proofErr w:type="spellStart"/>
      <w:r w:rsidRPr="00696ADB">
        <w:rPr>
          <w:rFonts w:ascii="Times New Roman" w:hAnsi="Times New Roman"/>
        </w:rPr>
        <w:t>Prensa</w:t>
      </w:r>
      <w:proofErr w:type="spellEnd"/>
      <w:r w:rsidRPr="00696ADB">
        <w:rPr>
          <w:rFonts w:ascii="Times New Roman" w:hAnsi="Times New Roman"/>
        </w:rPr>
        <w:t xml:space="preserve"> Latina. She also worked as a journalist for the magazine Cuba </w:t>
      </w:r>
      <w:proofErr w:type="spellStart"/>
      <w:r w:rsidRPr="00696ADB">
        <w:rPr>
          <w:rFonts w:ascii="Times New Roman" w:hAnsi="Times New Roman"/>
        </w:rPr>
        <w:t>Internacional</w:t>
      </w:r>
      <w:proofErr w:type="spellEnd"/>
      <w:r w:rsidRPr="00696ADB">
        <w:rPr>
          <w:rFonts w:ascii="Times New Roman" w:hAnsi="Times New Roman"/>
        </w:rPr>
        <w:t xml:space="preserve">. In 1994 and 1995 </w:t>
      </w:r>
      <w:proofErr w:type="spellStart"/>
      <w:r w:rsidRPr="00696ADB">
        <w:rPr>
          <w:rFonts w:ascii="Times New Roman" w:hAnsi="Times New Roman"/>
        </w:rPr>
        <w:t>Grogg</w:t>
      </w:r>
      <w:proofErr w:type="spellEnd"/>
      <w:r w:rsidRPr="00696ADB">
        <w:rPr>
          <w:rFonts w:ascii="Times New Roman" w:hAnsi="Times New Roman"/>
        </w:rPr>
        <w:t xml:space="preserve"> was the News Director of the South American regional office of the Mexican agency </w:t>
      </w:r>
      <w:proofErr w:type="spellStart"/>
      <w:r w:rsidRPr="00696ADB">
        <w:rPr>
          <w:rFonts w:ascii="Times New Roman" w:hAnsi="Times New Roman"/>
        </w:rPr>
        <w:t>Notimex</w:t>
      </w:r>
      <w:proofErr w:type="spellEnd"/>
      <w:r w:rsidRPr="00696ADB">
        <w:rPr>
          <w:rFonts w:ascii="Times New Roman" w:hAnsi="Times New Roman"/>
        </w:rPr>
        <w:t xml:space="preserve"> in Santiago, Chile. Since 1997, she has worked as a Correspondent for the Chilean newspaper El </w:t>
      </w:r>
      <w:proofErr w:type="spellStart"/>
      <w:r w:rsidRPr="00696ADB">
        <w:rPr>
          <w:rFonts w:ascii="Times New Roman" w:hAnsi="Times New Roman"/>
        </w:rPr>
        <w:t>Mercurio</w:t>
      </w:r>
      <w:proofErr w:type="spellEnd"/>
      <w:r w:rsidRPr="00696ADB">
        <w:rPr>
          <w:rFonts w:ascii="Times New Roman" w:hAnsi="Times New Roman"/>
        </w:rPr>
        <w:t>. She studied Spanish Literature at the University of Chile and Journalism at the University of Havana, “Cuban Diplomacy Bypasses US via CELAC”, International Press Service News Agency,</w:t>
      </w:r>
      <w:hyperlink r:id="rId57" w:tgtFrame="_blank" w:history="1">
        <w:r w:rsidRPr="00696ADB">
          <w:rPr>
            <w:rStyle w:val="Hyperlink"/>
            <w:rFonts w:ascii="Times New Roman" w:hAnsi="Times New Roman"/>
          </w:rPr>
          <w:t>http://www.ipsnews.net/2013/01/cuban-diplomacy-bypasses-u-s-via-celac/</w:t>
        </w:r>
      </w:hyperlink>
      <w:r w:rsidRPr="00696ADB">
        <w:rPr>
          <w:rFonts w:ascii="Times New Roman" w:hAnsi="Times New Roman"/>
        </w:rPr>
        <w:t>//SJ</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While </w:t>
      </w:r>
      <w:r w:rsidRPr="00696ADB">
        <w:rPr>
          <w:rStyle w:val="TitleChar"/>
          <w:rFonts w:ascii="Times New Roman" w:hAnsi="Times New Roman"/>
        </w:rPr>
        <w:t>Cuba strengthens its regional environment, expectations that its relations with the United States will improve</w:t>
      </w:r>
      <w:r w:rsidRPr="00696ADB">
        <w:rPr>
          <w:rFonts w:ascii="Times New Roman" w:hAnsi="Times New Roman"/>
        </w:rPr>
        <w:t xml:space="preserve"> with the second administration of Democrat Barack Obama </w:t>
      </w:r>
      <w:r w:rsidRPr="00696ADB">
        <w:rPr>
          <w:rStyle w:val="TitleChar"/>
          <w:rFonts w:ascii="Times New Roman" w:hAnsi="Times New Roman"/>
        </w:rPr>
        <w:t>are low</w:t>
      </w:r>
      <w:r w:rsidRPr="00696ADB">
        <w:rPr>
          <w:rFonts w:ascii="Times New Roman" w:hAnsi="Times New Roman"/>
        </w:rPr>
        <w:t xml:space="preserve">. Several commentators in the interactive Café 108 feature of the IPS Cuba website agreed that </w:t>
      </w:r>
      <w:r w:rsidRPr="00696ADB">
        <w:rPr>
          <w:rStyle w:val="TitleChar"/>
          <w:rFonts w:ascii="Times New Roman" w:hAnsi="Times New Roman"/>
        </w:rPr>
        <w:t>there is little chance that the U.S. will reconsider its relations with Cuba</w:t>
      </w:r>
      <w:r w:rsidRPr="00696ADB">
        <w:rPr>
          <w:rFonts w:ascii="Times New Roman" w:hAnsi="Times New Roman"/>
        </w:rPr>
        <w:t xml:space="preserve">.¶ In the opinion of political scientist Esteban Morales, </w:t>
      </w:r>
      <w:r w:rsidRPr="00696ADB">
        <w:rPr>
          <w:rStyle w:val="TitleChar"/>
          <w:rFonts w:ascii="Times New Roman" w:hAnsi="Times New Roman"/>
        </w:rPr>
        <w:t xml:space="preserve">the United States is facing a difficult time, both on the domestic and on the international front, and in that context a change in attitude towards its socialist </w:t>
      </w:r>
      <w:proofErr w:type="spellStart"/>
      <w:r w:rsidRPr="00696ADB">
        <w:rPr>
          <w:rStyle w:val="TitleChar"/>
          <w:rFonts w:ascii="Times New Roman" w:hAnsi="Times New Roman"/>
        </w:rPr>
        <w:t>neighbour</w:t>
      </w:r>
      <w:proofErr w:type="spellEnd"/>
      <w:r w:rsidRPr="00696ADB">
        <w:rPr>
          <w:rStyle w:val="TitleChar"/>
          <w:rFonts w:ascii="Times New Roman" w:hAnsi="Times New Roman"/>
        </w:rPr>
        <w:t xml:space="preserve"> is highly unlikely</w:t>
      </w:r>
      <w:r w:rsidRPr="00696ADB">
        <w:rPr>
          <w:rFonts w:ascii="Times New Roman" w:hAnsi="Times New Roman"/>
        </w:rPr>
        <w:t>. Morales, however</w:t>
      </w:r>
      <w:r w:rsidRPr="00696ADB">
        <w:rPr>
          <w:rStyle w:val="TitleChar"/>
          <w:rFonts w:ascii="Times New Roman" w:hAnsi="Times New Roman"/>
        </w:rPr>
        <w:t>, does not rule out the possibility of an indirect route, opened up as a result of the “changes (in U.S. relations) with Latin America and the Caribbean”</w:t>
      </w:r>
      <w:r w:rsidRPr="00696ADB">
        <w:rPr>
          <w:rFonts w:ascii="Times New Roman" w:hAnsi="Times New Roman"/>
        </w:rPr>
        <w:t xml:space="preserve">.¶ “The last two years (of the Obama administration) may hold the greatest possibilities in this sense, depending on how well Obama does now,” Morales added.¶ Journalist Roberto Molina, for his part, does not expect to see any change “in the suspended state of relations between the two </w:t>
      </w:r>
      <w:proofErr w:type="spellStart"/>
      <w:r w:rsidRPr="00696ADB">
        <w:rPr>
          <w:rFonts w:ascii="Times New Roman" w:hAnsi="Times New Roman"/>
        </w:rPr>
        <w:t>neighbouring</w:t>
      </w:r>
      <w:proofErr w:type="spellEnd"/>
      <w:r w:rsidRPr="00696ADB">
        <w:rPr>
          <w:rFonts w:ascii="Times New Roman" w:hAnsi="Times New Roman"/>
        </w:rPr>
        <w:t xml:space="preserve"> nations, which have been enemies since the early 1960s.”¶ “</w:t>
      </w:r>
      <w:r w:rsidRPr="00696ADB">
        <w:rPr>
          <w:rStyle w:val="TitleChar"/>
          <w:rFonts w:ascii="Times New Roman" w:hAnsi="Times New Roman"/>
        </w:rPr>
        <w:t>Obama has too many pending issues to address – immigration, fiscal reform, a war and other potential conflicts, and a shaky economy – to be thinking of Cuba as a foreign policy priority</w:t>
      </w:r>
      <w:r w:rsidRPr="00696ADB">
        <w:rPr>
          <w:rFonts w:ascii="Times New Roman" w:hAnsi="Times New Roman"/>
        </w:rPr>
        <w:t>,” Boris Caro, a Cuban journalist living in Canada, said.¶ In his last speech of 2012, Castro announced that he will put all his efforts and energy into his role as CELAC president, but he did not forget to remind “the U.S. government once again that Cuba is willing to sit down (with the U.S.) and find a solution to all their bilateral problems in a dialogue based on mutual respect and sovereign equality.”</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Comparative</w:t>
      </w:r>
      <w:r w:rsidRPr="00696ADB">
        <w:rPr>
          <w:rStyle w:val="apple-converted-space"/>
          <w:rFonts w:cs="Times New Roman"/>
          <w:color w:val="222222"/>
          <w:sz w:val="20"/>
          <w:szCs w:val="20"/>
        </w:rPr>
        <w:t> </w:t>
      </w:r>
      <w:proofErr w:type="spellStart"/>
      <w:proofErr w:type="gramStart"/>
      <w:r w:rsidRPr="00696ADB">
        <w:rPr>
          <w:rFonts w:cs="Times New Roman"/>
        </w:rPr>
        <w:t>ev</w:t>
      </w:r>
      <w:proofErr w:type="spellEnd"/>
      <w:proofErr w:type="gramEnd"/>
      <w:r w:rsidRPr="00696ADB">
        <w:rPr>
          <w:rFonts w:cs="Times New Roman"/>
        </w:rPr>
        <w:t xml:space="preserve"> that Cuba is at the bottom of the list of diplomatic priorities</w:t>
      </w:r>
    </w:p>
    <w:p w:rsidR="00205C5F" w:rsidRPr="00696ADB" w:rsidRDefault="00205C5F" w:rsidP="00205C5F">
      <w:pPr>
        <w:rPr>
          <w:rFonts w:ascii="Times New Roman" w:hAnsi="Times New Roman"/>
        </w:rPr>
      </w:pPr>
      <w:proofErr w:type="spellStart"/>
      <w:r w:rsidRPr="00696ADB">
        <w:rPr>
          <w:rStyle w:val="Heading4Char"/>
          <w:rFonts w:cs="Times New Roman"/>
        </w:rPr>
        <w:t>Luxner</w:t>
      </w:r>
      <w:proofErr w:type="spellEnd"/>
      <w:r w:rsidRPr="00696ADB">
        <w:rPr>
          <w:rStyle w:val="Heading4Char"/>
          <w:rFonts w:cs="Times New Roman"/>
        </w:rPr>
        <w:t xml:space="preserve"> 12</w:t>
      </w:r>
      <w:r w:rsidRPr="00696ADB">
        <w:rPr>
          <w:rFonts w:ascii="Times New Roman" w:hAnsi="Times New Roman"/>
        </w:rPr>
        <w:t> (Larry is a news editor for The Washington Diplomat “Cuba Welcomes Pope, As U.S. Slams Door on Easing Embargo” 2/29/12 </w:t>
      </w:r>
      <w:hyperlink r:id="rId58" w:tgtFrame="_blank" w:history="1">
        <w:r w:rsidRPr="00696ADB">
          <w:rPr>
            <w:rStyle w:val="Hyperlink"/>
            <w:rFonts w:ascii="Times New Roman" w:hAnsi="Times New Roman"/>
          </w:rPr>
          <w:t>http://www.washdiplomat.com/index.php?option=com_content&amp;view=article&amp;id=8222:cuba-welcomes-pope-as-us-slams-door-on-easing-embargo&amp;catid=1484:march-2012&amp;Itemid=497)SC</w:t>
        </w:r>
      </w:hyperlink>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The problem today, he explained, is that </w:t>
      </w:r>
      <w:r w:rsidRPr="00696ADB">
        <w:rPr>
          <w:rStyle w:val="TitleChar"/>
          <w:rFonts w:ascii="Times New Roman" w:hAnsi="Times New Roman"/>
        </w:rPr>
        <w:t>Cuba policy isn't a priority</w:t>
      </w:r>
      <w:r w:rsidRPr="00696ADB">
        <w:rPr>
          <w:rFonts w:ascii="Times New Roman" w:hAnsi="Times New Roman"/>
        </w:rPr>
        <w:t xml:space="preserve"> for an administration </w:t>
      </w:r>
      <w:r w:rsidRPr="00696ADB">
        <w:rPr>
          <w:rStyle w:val="TitleChar"/>
          <w:rFonts w:ascii="Times New Roman" w:hAnsi="Times New Roman"/>
        </w:rPr>
        <w:t>consumed with the war in Afghanistan, Iran's nuclear aspirations and continuing economic strife</w:t>
      </w:r>
      <w:r w:rsidRPr="00696ADB">
        <w:rPr>
          <w:rFonts w:ascii="Times New Roman" w:hAnsi="Times New Roman"/>
        </w:rPr>
        <w:t>.¶ "</w:t>
      </w:r>
      <w:r w:rsidRPr="00696ADB">
        <w:rPr>
          <w:rStyle w:val="TitleChar"/>
          <w:rFonts w:ascii="Times New Roman" w:hAnsi="Times New Roman"/>
        </w:rPr>
        <w:t>People don't care about Cuba, and you can't blame them</w:t>
      </w:r>
      <w:r w:rsidRPr="00696ADB">
        <w:rPr>
          <w:rFonts w:ascii="Times New Roman" w:hAnsi="Times New Roman"/>
        </w:rPr>
        <w:t>," he said. "After all</w:t>
      </w:r>
      <w:r w:rsidRPr="00696ADB">
        <w:rPr>
          <w:rStyle w:val="TitleChar"/>
          <w:rFonts w:ascii="Times New Roman" w:hAnsi="Times New Roman"/>
        </w:rPr>
        <w:t>, we've got Iran, Iraq, Afghanistan and a financial situation in this country that I think is as profound as the Great Depression</w:t>
      </w:r>
      <w:r w:rsidRPr="00696ADB">
        <w:rPr>
          <w:rFonts w:ascii="Times New Roman" w:hAnsi="Times New Roman"/>
        </w:rPr>
        <w:t xml:space="preserve">. So </w:t>
      </w:r>
      <w:r w:rsidRPr="00696ADB">
        <w:rPr>
          <w:rStyle w:val="TitleChar"/>
          <w:rFonts w:ascii="Times New Roman" w:hAnsi="Times New Roman"/>
        </w:rPr>
        <w:t>it's very difficult to get Americans' attention about 11.5 million people living on an island 90 miles off the Florida Strait</w:t>
      </w:r>
      <w:r w:rsidRPr="00696ADB">
        <w:rPr>
          <w:rFonts w:ascii="Times New Roman" w:hAnsi="Times New Roman"/>
        </w:rPr>
        <w:t xml:space="preserve">."¶ </w:t>
      </w:r>
      <w:proofErr w:type="gramStart"/>
      <w:r w:rsidRPr="00696ADB">
        <w:rPr>
          <w:rFonts w:ascii="Times New Roman" w:hAnsi="Times New Roman"/>
        </w:rPr>
        <w:t>That’s</w:t>
      </w:r>
      <w:proofErr w:type="gramEnd"/>
      <w:r w:rsidRPr="00696ADB">
        <w:rPr>
          <w:rFonts w:ascii="Times New Roman" w:hAnsi="Times New Roman"/>
        </w:rPr>
        <w:t xml:space="preserve"> even more so in a presidential election year like 2012, said the retired colonel.¶ "Karl Rove once told Colin Powell, </w:t>
      </w:r>
      <w:r w:rsidRPr="00696ADB">
        <w:rPr>
          <w:rStyle w:val="TitleChar"/>
          <w:rFonts w:ascii="Times New Roman" w:hAnsi="Times New Roman"/>
        </w:rPr>
        <w:t>'Don't touch Cuba</w:t>
      </w:r>
      <w:r w:rsidRPr="00696ADB">
        <w:rPr>
          <w:rFonts w:ascii="Times New Roman" w:hAnsi="Times New Roman"/>
        </w:rPr>
        <w:t xml:space="preserve"> because we want Florida's 27 electoral votes,'" he recalled. "Dick Cheney also knew our Cuba policy was idiotic, but even he knew that you don't touch Cuba policy. The Obama administration is the first to get into the White House without the </w:t>
      </w:r>
      <w:proofErr w:type="spellStart"/>
      <w:r w:rsidRPr="00696ADB">
        <w:rPr>
          <w:rFonts w:ascii="Times New Roman" w:hAnsi="Times New Roman"/>
        </w:rPr>
        <w:t>hard-line</w:t>
      </w:r>
      <w:proofErr w:type="spellEnd"/>
      <w:r w:rsidRPr="00696ADB">
        <w:rPr>
          <w:rFonts w:ascii="Times New Roman" w:hAnsi="Times New Roman"/>
        </w:rPr>
        <w:t xml:space="preserve"> Cuban vote in Florida, so they have a little more flexibility with regard to that reality. However, </w:t>
      </w:r>
      <w:r w:rsidRPr="00696ADB">
        <w:rPr>
          <w:rStyle w:val="TitleChar"/>
          <w:rFonts w:ascii="Times New Roman" w:hAnsi="Times New Roman"/>
        </w:rPr>
        <w:t>it's still a very difficult move for the Democrats to make</w:t>
      </w:r>
      <w:r w:rsidRPr="00696ADB">
        <w:rPr>
          <w:rFonts w:ascii="Times New Roman" w:hAnsi="Times New Roman"/>
        </w:rPr>
        <w:t>."</w:t>
      </w: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 xml:space="preserve">Cuba – Link Wall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a. Baggage – Cuba will try to add other issues that are highly controversial and time-consuming</w:t>
      </w:r>
    </w:p>
    <w:p w:rsidR="00205C5F" w:rsidRPr="00696ADB" w:rsidRDefault="00205C5F" w:rsidP="00205C5F">
      <w:pPr>
        <w:rPr>
          <w:rFonts w:ascii="Times New Roman" w:hAnsi="Times New Roman"/>
        </w:rPr>
      </w:pPr>
      <w:r w:rsidRPr="00696ADB">
        <w:rPr>
          <w:rStyle w:val="Heading4Char"/>
          <w:rFonts w:cs="Times New Roman"/>
        </w:rPr>
        <w:t>Hanson and Lee 13</w:t>
      </w:r>
      <w:r w:rsidRPr="00696ADB">
        <w:rPr>
          <w:rFonts w:ascii="Times New Roman" w:hAnsi="Times New Roman"/>
        </w:rPr>
        <w:t xml:space="preserve"> (Brianna Lee and Stephanie Hanson, Senior Production Editors at the Council on Foreign </w:t>
      </w:r>
      <w:proofErr w:type="spellStart"/>
      <w:r w:rsidRPr="00696ADB">
        <w:rPr>
          <w:rFonts w:ascii="Times New Roman" w:hAnsi="Times New Roman"/>
        </w:rPr>
        <w:t>Relations</w:t>
      </w:r>
      <w:proofErr w:type="gramStart"/>
      <w:r w:rsidRPr="00696ADB">
        <w:rPr>
          <w:rFonts w:ascii="Times New Roman" w:hAnsi="Times New Roman"/>
        </w:rPr>
        <w:t>,</w:t>
      </w:r>
      <w:proofErr w:type="gramEnd"/>
      <w:r w:rsidR="00EE0EB8">
        <w:fldChar w:fldCharType="begin"/>
      </w:r>
      <w:r w:rsidR="00EE0EB8">
        <w:instrText xml:space="preserve"> HYPERLINK "http://www.cfr.org/cuba/us-cuba-relations/p11113" \t "_blank" </w:instrText>
      </w:r>
      <w:r w:rsidR="00EE0EB8">
        <w:fldChar w:fldCharType="separate"/>
      </w:r>
      <w:r w:rsidRPr="00696ADB">
        <w:rPr>
          <w:rStyle w:val="Hyperlink"/>
          <w:rFonts w:ascii="Times New Roman" w:hAnsi="Times New Roman"/>
        </w:rPr>
        <w:t>http</w:t>
      </w:r>
      <w:proofErr w:type="spellEnd"/>
      <w:r w:rsidRPr="00696ADB">
        <w:rPr>
          <w:rStyle w:val="Hyperlink"/>
          <w:rFonts w:ascii="Times New Roman" w:hAnsi="Times New Roman"/>
        </w:rPr>
        <w:t>://www.cfr.org/cuba/us-cuba-relations/p11113</w:t>
      </w:r>
      <w:r w:rsidR="00EE0EB8">
        <w:rPr>
          <w:rStyle w:val="Hyperlink"/>
          <w:rFonts w:ascii="Times New Roman" w:hAnsi="Times New Roman"/>
        </w:rPr>
        <w:fldChar w:fldCharType="end"/>
      </w:r>
      <w:r w:rsidRPr="00696ADB">
        <w:rPr>
          <w:rFonts w:ascii="Times New Roman" w:hAnsi="Times New Roman"/>
        </w:rPr>
        <w:t>, “US-Cuba relations” // OP)</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Given the range of issues dividing the two countries,</w:t>
      </w:r>
      <w:r w:rsidRPr="00696ADB">
        <w:rPr>
          <w:rStyle w:val="TitleChar"/>
          <w:rFonts w:ascii="Times New Roman" w:hAnsi="Times New Roman"/>
        </w:rPr>
        <w:t xml:space="preserve"> experts say a long process would precede resumption of diplomatic relations.</w:t>
      </w:r>
      <w:r w:rsidRPr="00696ADB">
        <w:rPr>
          <w:rFonts w:ascii="Times New Roman" w:hAnsi="Times New Roman"/>
        </w:rPr>
        <w:t xml:space="preserve"> Daniel P. Erikson of the Inter-American Dialogue says that though "you could have the </w:t>
      </w:r>
      <w:r w:rsidRPr="00696ADB">
        <w:rPr>
          <w:rStyle w:val="TitleChar"/>
          <w:rFonts w:ascii="Times New Roman" w:hAnsi="Times New Roman"/>
        </w:rPr>
        <w:t xml:space="preserve">resumption of bilateral talks on issues related to </w:t>
      </w:r>
      <w:proofErr w:type="spellStart"/>
      <w:r w:rsidRPr="00696ADB">
        <w:rPr>
          <w:rStyle w:val="TitleChar"/>
          <w:rFonts w:ascii="Times New Roman" w:hAnsi="Times New Roman"/>
        </w:rPr>
        <w:t>counternarcotics</w:t>
      </w:r>
      <w:proofErr w:type="spellEnd"/>
      <w:r w:rsidRPr="00696ADB">
        <w:rPr>
          <w:rStyle w:val="TitleChar"/>
          <w:rFonts w:ascii="Times New Roman" w:hAnsi="Times New Roman"/>
        </w:rPr>
        <w:t xml:space="preserve"> or immigration, or a period of détente, you are probably not going to see the full restoration of diplomatic relations</w:t>
      </w:r>
      <w:r w:rsidRPr="00696ADB">
        <w:rPr>
          <w:rFonts w:ascii="Times New Roman" w:hAnsi="Times New Roman"/>
        </w:rPr>
        <w:t>" in the near term.</w:t>
      </w:r>
      <w:r w:rsidRPr="00696ADB">
        <w:rPr>
          <w:rFonts w:ascii="Times New Roman" w:hAnsi="Times New Roman"/>
          <w:sz w:val="12"/>
        </w:rPr>
        <w:t xml:space="preserve">¶ </w:t>
      </w:r>
      <w:r w:rsidRPr="00696ADB">
        <w:rPr>
          <w:rFonts w:ascii="Times New Roman" w:hAnsi="Times New Roman"/>
        </w:rPr>
        <w:t xml:space="preserve">Many recent policy reports have recommended that the </w:t>
      </w:r>
      <w:r w:rsidRPr="00696ADB">
        <w:rPr>
          <w:rStyle w:val="TitleChar"/>
          <w:rFonts w:ascii="Times New Roman" w:hAnsi="Times New Roman"/>
        </w:rPr>
        <w:t>United States take some unilateral steps to roll back sanctions on Cuba</w:t>
      </w:r>
      <w:r w:rsidRPr="00696ADB">
        <w:rPr>
          <w:rFonts w:ascii="Times New Roman" w:hAnsi="Times New Roman"/>
        </w:rPr>
        <w:t xml:space="preserve">. The removal of sanctions, however, </w:t>
      </w:r>
      <w:r w:rsidRPr="00696ADB">
        <w:rPr>
          <w:rStyle w:val="TitleChar"/>
          <w:rFonts w:ascii="Times New Roman" w:hAnsi="Times New Roman"/>
        </w:rPr>
        <w:t>would be just one step in the process of normalizing relations</w:t>
      </w:r>
      <w:r w:rsidRPr="00696ADB">
        <w:rPr>
          <w:rFonts w:ascii="Times New Roman" w:hAnsi="Times New Roman"/>
        </w:rPr>
        <w:t xml:space="preserve">. </w:t>
      </w:r>
      <w:r w:rsidRPr="00696ADB">
        <w:rPr>
          <w:rStyle w:val="TitleChar"/>
          <w:rFonts w:ascii="Times New Roman" w:hAnsi="Times New Roman"/>
        </w:rPr>
        <w:t>Such a process is sure to be controversial, as indicated by the heated congressional debate</w:t>
      </w:r>
      <w:r w:rsidRPr="00696ADB">
        <w:rPr>
          <w:rFonts w:ascii="Times New Roman" w:hAnsi="Times New Roman"/>
        </w:rPr>
        <w:t xml:space="preserve"> spurred in March 2009 by attempts to ease travel and trade restrictions in a large appropriations bill. "Whatever we call it--normalization, détente, </w:t>
      </w:r>
      <w:proofErr w:type="spellStart"/>
      <w:r w:rsidRPr="00696ADB">
        <w:rPr>
          <w:rFonts w:ascii="Times New Roman" w:hAnsi="Times New Roman"/>
        </w:rPr>
        <w:t>rapproachement</w:t>
      </w:r>
      <w:proofErr w:type="spellEnd"/>
      <w:r w:rsidRPr="00696ADB">
        <w:rPr>
          <w:rFonts w:ascii="Times New Roman" w:hAnsi="Times New Roman"/>
        </w:rPr>
        <w:t>--</w:t>
      </w:r>
      <w:r w:rsidRPr="00696ADB">
        <w:rPr>
          <w:rStyle w:val="TitleChar"/>
          <w:rFonts w:ascii="Times New Roman" w:hAnsi="Times New Roman"/>
        </w:rPr>
        <w:t>it is clear that the policy process risks falling victim to the politics of the issue</w:t>
      </w:r>
      <w:r w:rsidRPr="00696ADB">
        <w:rPr>
          <w:rFonts w:ascii="Times New Roman" w:hAnsi="Times New Roman"/>
        </w:rPr>
        <w:t xml:space="preserve">," says </w:t>
      </w:r>
      <w:proofErr w:type="spellStart"/>
      <w:r w:rsidRPr="00696ADB">
        <w:rPr>
          <w:rFonts w:ascii="Times New Roman" w:hAnsi="Times New Roman"/>
        </w:rPr>
        <w:t>Sweig</w:t>
      </w:r>
      <w:proofErr w:type="spellEnd"/>
      <w:r w:rsidRPr="00696ADB">
        <w:rPr>
          <w:rFonts w:ascii="Times New Roman" w:hAnsi="Times New Roman"/>
        </w:rPr>
        <w:t>.</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b. Cuba will initially balk at the offer to save face – that creates a long, protracted diplomatic game</w:t>
      </w:r>
    </w:p>
    <w:p w:rsidR="00205C5F" w:rsidRPr="00696ADB" w:rsidRDefault="00205C5F" w:rsidP="00205C5F">
      <w:pPr>
        <w:rPr>
          <w:rFonts w:ascii="Times New Roman" w:hAnsi="Times New Roman"/>
        </w:rPr>
      </w:pPr>
      <w:proofErr w:type="spellStart"/>
      <w:r w:rsidRPr="00696ADB">
        <w:rPr>
          <w:rStyle w:val="Heading4Char"/>
          <w:rFonts w:cs="Times New Roman"/>
        </w:rPr>
        <w:t>Planas</w:t>
      </w:r>
      <w:proofErr w:type="spellEnd"/>
      <w:r w:rsidRPr="00696ADB">
        <w:rPr>
          <w:rStyle w:val="Heading4Char"/>
          <w:rFonts w:cs="Times New Roman"/>
        </w:rPr>
        <w:t xml:space="preserve"> 12</w:t>
      </w:r>
      <w:r w:rsidRPr="00696ADB">
        <w:rPr>
          <w:rFonts w:ascii="Times New Roman" w:hAnsi="Times New Roman"/>
        </w:rPr>
        <w:t> (</w:t>
      </w:r>
      <w:proofErr w:type="spellStart"/>
      <w:r w:rsidRPr="00696ADB">
        <w:rPr>
          <w:rFonts w:ascii="Times New Roman" w:hAnsi="Times New Roman"/>
        </w:rPr>
        <w:t>Roque</w:t>
      </w:r>
      <w:proofErr w:type="spellEnd"/>
      <w:r w:rsidRPr="00696ADB">
        <w:rPr>
          <w:rFonts w:ascii="Times New Roman" w:hAnsi="Times New Roman"/>
        </w:rPr>
        <w:t xml:space="preserve"> </w:t>
      </w:r>
      <w:proofErr w:type="spellStart"/>
      <w:r w:rsidRPr="00696ADB">
        <w:rPr>
          <w:rFonts w:ascii="Times New Roman" w:hAnsi="Times New Roman"/>
        </w:rPr>
        <w:t>Planas</w:t>
      </w:r>
      <w:proofErr w:type="spellEnd"/>
      <w:r w:rsidRPr="00696ADB">
        <w:rPr>
          <w:rFonts w:ascii="Times New Roman" w:hAnsi="Times New Roman"/>
        </w:rPr>
        <w:t xml:space="preserve">, Associate Editor for </w:t>
      </w:r>
      <w:proofErr w:type="spellStart"/>
      <w:r w:rsidRPr="00696ADB">
        <w:rPr>
          <w:rFonts w:ascii="Times New Roman" w:hAnsi="Times New Roman"/>
        </w:rPr>
        <w:t>HuffPost</w:t>
      </w:r>
      <w:proofErr w:type="spellEnd"/>
      <w:r w:rsidRPr="00696ADB">
        <w:rPr>
          <w:rFonts w:ascii="Times New Roman" w:hAnsi="Times New Roman"/>
        </w:rPr>
        <w:t xml:space="preserve"> and Fox News, </w:t>
      </w:r>
      <w:hyperlink r:id="rId59" w:tgtFrame="_blank" w:history="1">
        <w:r w:rsidRPr="00696ADB">
          <w:rPr>
            <w:rStyle w:val="Hyperlink"/>
            <w:rFonts w:ascii="Times New Roman" w:hAnsi="Times New Roman"/>
          </w:rPr>
          <w:t>http://latino.foxnews.com/latino/news/2012/02/07/us-embargo-on-cuba-turns-50/</w:t>
        </w:r>
      </w:hyperlink>
      <w:r w:rsidRPr="00696ADB">
        <w:rPr>
          <w:rFonts w:ascii="Times New Roman" w:hAnsi="Times New Roman"/>
        </w:rPr>
        <w:t> “US Embargo on Cuba Turns 50” // OP)</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roofErr w:type="spellStart"/>
      <w:r w:rsidRPr="00696ADB">
        <w:rPr>
          <w:rFonts w:ascii="Times New Roman" w:hAnsi="Times New Roman"/>
        </w:rPr>
        <w:t>Sweig</w:t>
      </w:r>
      <w:proofErr w:type="spellEnd"/>
      <w:r w:rsidRPr="00696ADB">
        <w:rPr>
          <w:rFonts w:ascii="Times New Roman" w:hAnsi="Times New Roman"/>
        </w:rPr>
        <w:t xml:space="preserve"> said the </w:t>
      </w:r>
      <w:r w:rsidRPr="00696ADB">
        <w:rPr>
          <w:rStyle w:val="TitleChar"/>
          <w:rFonts w:ascii="Times New Roman" w:hAnsi="Times New Roman"/>
        </w:rPr>
        <w:t>Castro</w:t>
      </w:r>
      <w:r w:rsidRPr="00696ADB">
        <w:rPr>
          <w:rFonts w:ascii="Times New Roman" w:hAnsi="Times New Roman"/>
        </w:rPr>
        <w:t xml:space="preserve"> government probably </w:t>
      </w:r>
      <w:r w:rsidRPr="00696ADB">
        <w:rPr>
          <w:rStyle w:val="TitleChar"/>
          <w:rFonts w:ascii="Times New Roman" w:hAnsi="Times New Roman"/>
        </w:rPr>
        <w:t>never thought Obama intended to lift the embargo</w:t>
      </w:r>
      <w:r w:rsidRPr="00696ADB">
        <w:rPr>
          <w:rFonts w:ascii="Times New Roman" w:hAnsi="Times New Roman"/>
        </w:rPr>
        <w:t xml:space="preserve">. Instead, </w:t>
      </w:r>
      <w:r w:rsidRPr="00696ADB">
        <w:rPr>
          <w:rStyle w:val="TitleChar"/>
          <w:rFonts w:ascii="Times New Roman" w:hAnsi="Times New Roman"/>
        </w:rPr>
        <w:t>Cuban officials likely arrested Gross in order to bring attention to U.S. funding of pro-democracy programs that are prohibited</w:t>
      </w:r>
      <w:r w:rsidRPr="00696ADB">
        <w:rPr>
          <w:rFonts w:ascii="Times New Roman" w:hAnsi="Times New Roman"/>
        </w:rPr>
        <w:t xml:space="preserve"> on the island, she said.</w:t>
      </w:r>
      <w:r w:rsidRPr="00696ADB">
        <w:rPr>
          <w:rFonts w:ascii="Times New Roman" w:hAnsi="Times New Roman"/>
          <w:sz w:val="12"/>
        </w:rPr>
        <w:t xml:space="preserve">¶ </w:t>
      </w:r>
      <w:proofErr w:type="spellStart"/>
      <w:r w:rsidRPr="00696ADB">
        <w:rPr>
          <w:rFonts w:ascii="Times New Roman" w:hAnsi="Times New Roman"/>
        </w:rPr>
        <w:t>Sweig</w:t>
      </w:r>
      <w:proofErr w:type="spellEnd"/>
      <w:r w:rsidRPr="00696ADB">
        <w:rPr>
          <w:rFonts w:ascii="Times New Roman" w:hAnsi="Times New Roman"/>
        </w:rPr>
        <w:t xml:space="preserve"> did not think the Gross decision indicated </w:t>
      </w:r>
      <w:r w:rsidRPr="00696ADB">
        <w:rPr>
          <w:rStyle w:val="TitleChar"/>
          <w:rFonts w:ascii="Times New Roman" w:hAnsi="Times New Roman"/>
        </w:rPr>
        <w:t>Cuban disinterest in normalizing trade relations</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If we were to put on the table a major framework for political dialogue, the Cubans would be at the table tomorrow</w:t>
      </w:r>
      <w:r w:rsidRPr="00696ADB">
        <w:rPr>
          <w:rFonts w:ascii="Times New Roman" w:hAnsi="Times New Roman"/>
        </w:rPr>
        <w:t xml:space="preserve">,” </w:t>
      </w:r>
      <w:proofErr w:type="spellStart"/>
      <w:r w:rsidRPr="00696ADB">
        <w:rPr>
          <w:rFonts w:ascii="Times New Roman" w:hAnsi="Times New Roman"/>
        </w:rPr>
        <w:t>Sweig</w:t>
      </w:r>
      <w:proofErr w:type="spellEnd"/>
      <w:r w:rsidRPr="00696ADB">
        <w:rPr>
          <w:rFonts w:ascii="Times New Roman" w:hAnsi="Times New Roman"/>
        </w:rPr>
        <w:t xml:space="preserve"> said. “We haven’t done that yet.”</w:t>
      </w:r>
      <w:proofErr w:type="gramStart"/>
      <w:r w:rsidRPr="00696ADB">
        <w:rPr>
          <w:rFonts w:ascii="Times New Roman" w:hAnsi="Times New Roman"/>
          <w:sz w:val="12"/>
        </w:rPr>
        <w:t xml:space="preserve">¶ </w:t>
      </w:r>
      <w:r w:rsidRPr="00696ADB">
        <w:rPr>
          <w:rFonts w:ascii="Times New Roman" w:hAnsi="Times New Roman"/>
        </w:rPr>
        <w:t xml:space="preserve">But the Gross episode left others thinking that </w:t>
      </w:r>
      <w:r w:rsidRPr="00696ADB">
        <w:rPr>
          <w:rStyle w:val="TitleChar"/>
          <w:rFonts w:ascii="Times New Roman" w:hAnsi="Times New Roman"/>
        </w:rPr>
        <w:t>Cuban officials may not want to end the embargo—at least not all at once</w:t>
      </w:r>
      <w:r w:rsidRPr="00696ADB">
        <w:rPr>
          <w:rFonts w:ascii="Times New Roman" w:hAnsi="Times New Roman"/>
        </w:rPr>
        <w:t>.</w:t>
      </w:r>
      <w:proofErr w:type="gramEnd"/>
      <w:r w:rsidRPr="00696ADB">
        <w:rPr>
          <w:rFonts w:ascii="Times New Roman" w:hAnsi="Times New Roman"/>
        </w:rPr>
        <w:t xml:space="preserve"> </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The ball is really in the Cuban court right now and they may not want to play it</w:t>
      </w:r>
      <w:r w:rsidRPr="00696ADB">
        <w:rPr>
          <w:rFonts w:ascii="Times New Roman" w:hAnsi="Times New Roman"/>
        </w:rPr>
        <w:t xml:space="preserve">,” Sabatini said, noting that </w:t>
      </w:r>
      <w:r w:rsidRPr="00696ADB">
        <w:rPr>
          <w:rStyle w:val="TitleChar"/>
          <w:rFonts w:ascii="Times New Roman" w:hAnsi="Times New Roman"/>
        </w:rPr>
        <w:t>an end to the sanctions would suddenly inundate the long isolated island with U.S. tourists and investment dollars that Cuban officials may find disruptive</w:t>
      </w:r>
      <w:r w:rsidRPr="00696ADB">
        <w:rPr>
          <w:rFonts w:ascii="Times New Roman" w:hAnsi="Times New Roman"/>
        </w:rPr>
        <w:t>.</w:t>
      </w:r>
    </w:p>
    <w:p w:rsidR="00205C5F" w:rsidRPr="00696ADB" w:rsidRDefault="00205C5F" w:rsidP="00205C5F">
      <w:pPr>
        <w:rPr>
          <w:rFonts w:ascii="Times New Roman" w:hAnsi="Times New Roman"/>
          <w:color w:val="000000"/>
          <w:sz w:val="18"/>
          <w:szCs w:val="18"/>
          <w:bdr w:val="none" w:sz="0" w:space="0" w:color="auto" w:frame="1"/>
        </w:rPr>
      </w:pPr>
      <w:r w:rsidRPr="00696ADB">
        <w:rPr>
          <w:rFonts w:ascii="Times New Roman" w:hAnsi="Times New Roman"/>
          <w:color w:val="000000"/>
          <w:sz w:val="18"/>
          <w:szCs w:val="18"/>
          <w:bdr w:val="none" w:sz="0" w:space="0" w:color="auto" w:frame="1"/>
        </w:rPr>
        <w:br/>
      </w:r>
    </w:p>
    <w:p w:rsidR="00205C5F" w:rsidRPr="00696ADB" w:rsidRDefault="00205C5F" w:rsidP="00205C5F">
      <w:pPr>
        <w:rPr>
          <w:rFonts w:ascii="Times New Roman" w:hAnsi="Times New Roman"/>
          <w:color w:val="000000"/>
          <w:sz w:val="18"/>
          <w:szCs w:val="18"/>
          <w:bdr w:val="none" w:sz="0" w:space="0" w:color="auto" w:frame="1"/>
        </w:rPr>
      </w:pPr>
    </w:p>
    <w:p w:rsidR="00205C5F" w:rsidRPr="00696ADB" w:rsidRDefault="00205C5F" w:rsidP="00205C5F">
      <w:pPr>
        <w:rPr>
          <w:rFonts w:ascii="Times New Roman" w:hAnsi="Times New Roman"/>
          <w:color w:val="000000"/>
          <w:sz w:val="18"/>
          <w:szCs w:val="18"/>
          <w:bdr w:val="none" w:sz="0" w:space="0" w:color="auto" w:frame="1"/>
        </w:rPr>
      </w:pPr>
    </w:p>
    <w:p w:rsidR="00205C5F" w:rsidRPr="00696ADB" w:rsidRDefault="00205C5F" w:rsidP="00205C5F">
      <w:pPr>
        <w:pStyle w:val="Heading4"/>
        <w:rPr>
          <w:rFonts w:cs="Times New Roman"/>
        </w:rPr>
      </w:pPr>
      <w:r w:rsidRPr="00696ADB">
        <w:rPr>
          <w:rFonts w:cs="Times New Roman"/>
        </w:rPr>
        <w:t>Cuba-US engagement is slow moving and exhaustive</w:t>
      </w:r>
    </w:p>
    <w:p w:rsidR="00205C5F" w:rsidRPr="00696ADB" w:rsidRDefault="00205C5F" w:rsidP="00205C5F">
      <w:pPr>
        <w:rPr>
          <w:rFonts w:ascii="Times New Roman" w:hAnsi="Times New Roman"/>
        </w:rPr>
      </w:pPr>
      <w:r w:rsidRPr="00696ADB">
        <w:rPr>
          <w:rStyle w:val="Heading4Char"/>
          <w:rFonts w:cs="Times New Roman"/>
        </w:rPr>
        <w:t>Haven 13</w:t>
      </w:r>
      <w:r w:rsidRPr="00696ADB">
        <w:rPr>
          <w:rFonts w:ascii="Times New Roman" w:hAnsi="Times New Roman"/>
        </w:rPr>
        <w:t xml:space="preserve"> (Paul is a writer for WPTV. “Cuba, US try talking, but face many obstacles” 6/21/13 </w:t>
      </w:r>
      <w:hyperlink r:id="rId60" w:tgtFrame="_blank" w:history="1">
        <w:r w:rsidRPr="00696ADB">
          <w:rPr>
            <w:rStyle w:val="Hyperlink"/>
            <w:rFonts w:ascii="Times New Roman" w:hAnsi="Times New Roman"/>
          </w:rPr>
          <w:t>http://www.wptv.com/dpp/news/national/Cuba-US-try-talking-but-face-many-obstacles-</w:t>
        </w:r>
      </w:hyperlink>
      <w:r w:rsidRPr="00696ADB">
        <w:rPr>
          <w:rFonts w:ascii="Times New Roman" w:hAnsi="Times New Roman"/>
        </w:rPr>
        <w:t>)</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They've hardly become allies, but </w:t>
      </w:r>
      <w:r w:rsidRPr="00696ADB">
        <w:rPr>
          <w:rStyle w:val="TitleChar"/>
          <w:rFonts w:ascii="Times New Roman" w:hAnsi="Times New Roman"/>
        </w:rPr>
        <w:t>Cuba and the U.S. have taken some baby steps toward rapprochement</w:t>
      </w:r>
      <w:r w:rsidRPr="00696ADB">
        <w:rPr>
          <w:rFonts w:ascii="Times New Roman" w:hAnsi="Times New Roman"/>
        </w:rPr>
        <w:t xml:space="preserve"> in recent weeks that have people on this island and in Washington wondering if a breakthrough in relations could be just over the horizon.</w:t>
      </w:r>
      <w:r w:rsidRPr="00696ADB">
        <w:rPr>
          <w:rFonts w:ascii="Times New Roman" w:hAnsi="Times New Roman"/>
          <w:sz w:val="12"/>
        </w:rPr>
        <w:t xml:space="preserve">¶ </w:t>
      </w:r>
      <w:r w:rsidRPr="00696ADB">
        <w:rPr>
          <w:rStyle w:val="TitleChar"/>
          <w:rFonts w:ascii="Times New Roman" w:hAnsi="Times New Roman"/>
        </w:rPr>
        <w:t>Skeptics caution that the Cold War enemies have been here many times before</w:t>
      </w:r>
      <w:r w:rsidRPr="00696ADB">
        <w:rPr>
          <w:rFonts w:ascii="Times New Roman" w:hAnsi="Times New Roman"/>
        </w:rPr>
        <w:t xml:space="preserve">, </w:t>
      </w:r>
      <w:r w:rsidRPr="00696ADB">
        <w:rPr>
          <w:rStyle w:val="TitleChar"/>
          <w:rFonts w:ascii="Times New Roman" w:hAnsi="Times New Roman"/>
        </w:rPr>
        <w:t>only to fall back into old recriminations</w:t>
      </w:r>
      <w:r w:rsidRPr="00696ADB">
        <w:rPr>
          <w:rFonts w:ascii="Times New Roman" w:hAnsi="Times New Roman"/>
        </w:rPr>
        <w:t>. But there are signs that views might be shifting on both sides of the Florida Straits.</w:t>
      </w:r>
      <w:r w:rsidRPr="00696ADB">
        <w:rPr>
          <w:rFonts w:ascii="Times New Roman" w:hAnsi="Times New Roman"/>
          <w:sz w:val="12"/>
        </w:rPr>
        <w:t xml:space="preserve">¶ </w:t>
      </w:r>
      <w:r w:rsidRPr="00696ADB">
        <w:rPr>
          <w:rFonts w:ascii="Times New Roman" w:hAnsi="Times New Roman"/>
        </w:rPr>
        <w:t xml:space="preserve">In the past week, the two countries have </w:t>
      </w:r>
      <w:r w:rsidRPr="00696ADB">
        <w:rPr>
          <w:rStyle w:val="TitleChar"/>
          <w:rFonts w:ascii="Times New Roman" w:hAnsi="Times New Roman"/>
        </w:rPr>
        <w:t>held talks on resuming direct mail service</w:t>
      </w:r>
      <w:r w:rsidRPr="00696ADB">
        <w:rPr>
          <w:rFonts w:ascii="Times New Roman" w:hAnsi="Times New Roman"/>
        </w:rPr>
        <w:t xml:space="preserve">, and announced a July 17 </w:t>
      </w:r>
      <w:r w:rsidRPr="00696ADB">
        <w:rPr>
          <w:rStyle w:val="TitleChar"/>
          <w:rFonts w:ascii="Times New Roman" w:hAnsi="Times New Roman"/>
        </w:rPr>
        <w:t>sit-down on migration issues</w:t>
      </w:r>
      <w:r w:rsidRPr="00696ADB">
        <w:rPr>
          <w:rFonts w:ascii="Times New Roman" w:hAnsi="Times New Roman"/>
        </w:rPr>
        <w:t xml:space="preserve">. In May, a U.S. federal judge allowed a </w:t>
      </w:r>
      <w:r w:rsidRPr="00696ADB">
        <w:rPr>
          <w:rStyle w:val="TitleChar"/>
          <w:rFonts w:ascii="Times New Roman" w:hAnsi="Times New Roman"/>
        </w:rPr>
        <w:t xml:space="preserve">convicted Cuban intelligence </w:t>
      </w:r>
      <w:r w:rsidRPr="00696ADB">
        <w:rPr>
          <w:rStyle w:val="TitleChar"/>
          <w:rFonts w:ascii="Times New Roman" w:hAnsi="Times New Roman"/>
        </w:rPr>
        <w:lastRenderedPageBreak/>
        <w:t>agent to return to the island.</w:t>
      </w:r>
      <w:r w:rsidRPr="00696ADB">
        <w:rPr>
          <w:rFonts w:ascii="Times New Roman" w:hAnsi="Times New Roman"/>
        </w:rPr>
        <w:t xml:space="preserve"> This month, Cuba informed the family of jailed U.S. government subcontractor Alan Gross that it would let an American doctor examine him, though the visit has apparently not yet happened. President Raul Castro has also ushered in </w:t>
      </w:r>
      <w:r w:rsidRPr="00696ADB">
        <w:rPr>
          <w:rStyle w:val="TitleChar"/>
          <w:rFonts w:ascii="Times New Roman" w:hAnsi="Times New Roman"/>
        </w:rPr>
        <w:t>a series of economic and social changes</w:t>
      </w:r>
      <w:r w:rsidRPr="00696ADB">
        <w:rPr>
          <w:rFonts w:ascii="Times New Roman" w:hAnsi="Times New Roman"/>
        </w:rPr>
        <w:t>, including making it easier for Cubans to travel off the island.</w:t>
      </w:r>
      <w:r w:rsidRPr="00696ADB">
        <w:rPr>
          <w:rFonts w:ascii="Times New Roman" w:hAnsi="Times New Roman"/>
          <w:sz w:val="12"/>
        </w:rPr>
        <w:t xml:space="preserve">¶ </w:t>
      </w:r>
      <w:r w:rsidRPr="00696ADB">
        <w:rPr>
          <w:rFonts w:ascii="Times New Roman" w:hAnsi="Times New Roman"/>
        </w:rPr>
        <w:t xml:space="preserve">Under the radar, </w:t>
      </w:r>
      <w:r w:rsidRPr="00696ADB">
        <w:rPr>
          <w:rStyle w:val="TitleChar"/>
          <w:rFonts w:ascii="Times New Roman" w:hAnsi="Times New Roman"/>
        </w:rPr>
        <w:t>diplomats on both sides describe a sea change in the tone of their dealings</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Only last year, Cuban state television was broadcasting grainy footage of American diplomats meeting with dissidents on Havana streets and publically accusing them of being CIA front-men. Today, U.S. diplomats in Havana and Cuban Foreign Ministry officials have easy contact, even sharing home phone numbers.</w:t>
      </w:r>
      <w:r w:rsidRPr="00696ADB">
        <w:rPr>
          <w:rFonts w:ascii="Times New Roman" w:hAnsi="Times New Roman"/>
          <w:sz w:val="12"/>
        </w:rPr>
        <w:t xml:space="preserve">¶ </w:t>
      </w:r>
      <w:r w:rsidRPr="00696ADB">
        <w:rPr>
          <w:rFonts w:ascii="Times New Roman" w:hAnsi="Times New Roman"/>
        </w:rPr>
        <w:t xml:space="preserve">Josefina Vidal, Cuba's top diplomat for North American affairs, recently traveled to Washington and met twice with State Department officials - a visit that came right before the </w:t>
      </w:r>
      <w:r w:rsidRPr="00696ADB">
        <w:rPr>
          <w:rStyle w:val="TitleChar"/>
          <w:rFonts w:ascii="Times New Roman" w:hAnsi="Times New Roman"/>
        </w:rPr>
        <w:t>announcements of resumptions in the two sets of bilateral talks</w:t>
      </w:r>
      <w:r w:rsidRPr="00696ADB">
        <w:rPr>
          <w:rFonts w:ascii="Times New Roman" w:hAnsi="Times New Roman"/>
        </w:rPr>
        <w:t xml:space="preserve"> that had been suspended for more than two years. </w:t>
      </w:r>
      <w:r w:rsidRPr="00696ADB">
        <w:rPr>
          <w:rStyle w:val="TitleChar"/>
          <w:rFonts w:ascii="Times New Roman" w:hAnsi="Times New Roman"/>
        </w:rPr>
        <w:t>Washington has also granted visas to prominent Cuban officials</w:t>
      </w:r>
      <w:r w:rsidRPr="00696ADB">
        <w:rPr>
          <w:rFonts w:ascii="Times New Roman" w:hAnsi="Times New Roman"/>
        </w:rPr>
        <w:t>, including the daughter of Cuba's president.</w:t>
      </w:r>
      <w:r w:rsidRPr="00696ADB">
        <w:rPr>
          <w:rFonts w:ascii="Times New Roman" w:hAnsi="Times New Roman"/>
          <w:sz w:val="12"/>
        </w:rPr>
        <w:t xml:space="preserve">¶ </w:t>
      </w:r>
      <w:r w:rsidRPr="00696ADB">
        <w:rPr>
          <w:rStyle w:val="TitleChar"/>
          <w:rFonts w:ascii="Times New Roman" w:hAnsi="Times New Roman"/>
        </w:rPr>
        <w:t xml:space="preserve">"These recent steps indicate a desire on both sides to try to move forward, but also </w:t>
      </w:r>
      <w:r w:rsidRPr="00696ADB">
        <w:rPr>
          <w:rStyle w:val="Emphasis"/>
        </w:rPr>
        <w:t>a recognition on both sides of just how difficult it is to make real progress</w:t>
      </w:r>
      <w:r w:rsidRPr="00696ADB">
        <w:rPr>
          <w:rFonts w:ascii="Times New Roman" w:hAnsi="Times New Roman"/>
        </w:rPr>
        <w:t>," said Robert Pastor, a professor of international relations at American University and former national security adviser on Latin America during the Carter administration. "</w:t>
      </w:r>
      <w:r w:rsidRPr="00696ADB">
        <w:rPr>
          <w:rStyle w:val="TitleChar"/>
          <w:rFonts w:ascii="Times New Roman" w:hAnsi="Times New Roman"/>
        </w:rPr>
        <w:t xml:space="preserve">These are tiny, incremental gains, and the </w:t>
      </w:r>
      <w:r w:rsidRPr="00696ADB">
        <w:rPr>
          <w:rStyle w:val="Emphasis"/>
        </w:rPr>
        <w:t>prospects of going backwards are equally high</w:t>
      </w:r>
      <w:r w:rsidRPr="00696ADB">
        <w:rPr>
          <w:rStyle w:val="TitleChar"/>
          <w:rFonts w:ascii="Times New Roman" w:hAnsi="Times New Roman"/>
        </w:rPr>
        <w:t>.</w:t>
      </w:r>
      <w:r w:rsidRPr="00696ADB">
        <w:rPr>
          <w:rFonts w:ascii="Times New Roman" w:hAnsi="Times New Roman"/>
        </w:rPr>
        <w:t>"</w:t>
      </w:r>
    </w:p>
    <w:p w:rsidR="00205C5F" w:rsidRPr="00696ADB" w:rsidRDefault="00205C5F" w:rsidP="00205C5F">
      <w:pPr>
        <w:rPr>
          <w:rFonts w:ascii="Times New Roman" w:hAnsi="Times New Roman"/>
        </w:rPr>
      </w:pPr>
      <w:r w:rsidRPr="00696ADB">
        <w:rPr>
          <w:rFonts w:ascii="Times New Roman" w:hAnsi="Times New Roman"/>
          <w:color w:val="000000"/>
        </w:rPr>
        <w:br/>
      </w:r>
    </w:p>
    <w:p w:rsidR="00205C5F" w:rsidRPr="00696ADB" w:rsidRDefault="00205C5F" w:rsidP="00205C5F">
      <w:pPr>
        <w:pStyle w:val="Heading4"/>
        <w:rPr>
          <w:rFonts w:cs="Times New Roman"/>
        </w:rPr>
      </w:pPr>
      <w:r w:rsidRPr="00696ADB">
        <w:rPr>
          <w:rFonts w:cs="Times New Roman"/>
        </w:rPr>
        <w:t xml:space="preserve">Cuban engagement is time-consuming and, even if the plan is small, Cuba will demand follow-up on a full list of grievances </w:t>
      </w:r>
    </w:p>
    <w:p w:rsidR="00205C5F" w:rsidRPr="00696ADB" w:rsidRDefault="00205C5F" w:rsidP="00205C5F">
      <w:pPr>
        <w:rPr>
          <w:rFonts w:ascii="Times New Roman" w:hAnsi="Times New Roman"/>
        </w:rPr>
      </w:pPr>
      <w:r w:rsidRPr="00696ADB">
        <w:rPr>
          <w:rStyle w:val="Heading4Char"/>
          <w:rFonts w:cs="Times New Roman"/>
        </w:rPr>
        <w:t>AP 13</w:t>
      </w:r>
      <w:r w:rsidRPr="00696ADB">
        <w:rPr>
          <w:rFonts w:ascii="Times New Roman" w:hAnsi="Times New Roman"/>
        </w:rPr>
        <w:t> (Associated Press, 6/21/13, “Cuba, US try talking, but face many obstacles”, </w:t>
      </w:r>
      <w:hyperlink r:id="rId61" w:tgtFrame="_blank" w:history="1">
        <w:r w:rsidRPr="00696ADB">
          <w:rPr>
            <w:rStyle w:val="Hyperlink"/>
            <w:rFonts w:ascii="Times New Roman" w:hAnsi="Times New Roman"/>
          </w:rPr>
          <w:t>npr.org</w:t>
        </w:r>
      </w:hyperlink>
      <w:r w:rsidRPr="00696ADB">
        <w:rPr>
          <w:rFonts w:ascii="Times New Roman" w:hAnsi="Times New Roman"/>
        </w:rPr>
        <w:t>, </w:t>
      </w:r>
      <w:hyperlink r:id="rId62" w:tgtFrame="_blank" w:history="1">
        <w:r w:rsidRPr="00696ADB">
          <w:rPr>
            <w:rStyle w:val="Hyperlink"/>
            <w:rFonts w:ascii="Times New Roman" w:hAnsi="Times New Roman"/>
          </w:rPr>
          <w:t>http://www.npr.org/templates/story/story.php?storyId=194196059</w:t>
        </w:r>
      </w:hyperlink>
      <w:r w:rsidRPr="00696ADB">
        <w:rPr>
          <w:rFonts w:ascii="Times New Roman" w:hAnsi="Times New Roman"/>
        </w:rPr>
        <w:t>//SJ)</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Washington has also granted visas to prominent Cuban officials, including the daughter of Cuba's president.</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These recent steps indicate a desire on both sides to try to move forward, but also a recognition on both sides of just how difficult it is to make real progress</w:t>
      </w:r>
      <w:r w:rsidRPr="00696ADB">
        <w:rPr>
          <w:rFonts w:ascii="Times New Roman" w:hAnsi="Times New Roman"/>
        </w:rPr>
        <w:t>," said Robert Pastor, a professor of international relations at American University and former national security adviser on Latin America during the Carter administration. "</w:t>
      </w:r>
      <w:r w:rsidRPr="00696ADB">
        <w:rPr>
          <w:rStyle w:val="TitleChar"/>
          <w:rFonts w:ascii="Times New Roman" w:hAnsi="Times New Roman"/>
        </w:rPr>
        <w:t>These are tiny, incremental gains, and the prospects of going backwards are equally high</w:t>
      </w:r>
      <w:r w:rsidRPr="00696ADB">
        <w:rPr>
          <w:rFonts w:ascii="Times New Roman" w:hAnsi="Times New Roman"/>
        </w:rPr>
        <w:t>."</w:t>
      </w:r>
      <w:r w:rsidRPr="00696ADB">
        <w:rPr>
          <w:rFonts w:ascii="Times New Roman" w:hAnsi="Times New Roman"/>
          <w:sz w:val="12"/>
        </w:rPr>
        <w:t xml:space="preserve">¶ </w:t>
      </w:r>
      <w:proofErr w:type="gramStart"/>
      <w:r w:rsidRPr="00696ADB">
        <w:rPr>
          <w:rFonts w:ascii="Times New Roman" w:hAnsi="Times New Roman"/>
        </w:rPr>
        <w:t>Among</w:t>
      </w:r>
      <w:proofErr w:type="gramEnd"/>
      <w:r w:rsidRPr="00696ADB">
        <w:rPr>
          <w:rFonts w:ascii="Times New Roman" w:hAnsi="Times New Roman"/>
        </w:rPr>
        <w:t xml:space="preserve">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there are also indications of a warming attitude to negotiating with Cuba.</w:t>
      </w:r>
      <w:r w:rsidRPr="00696ADB">
        <w:rPr>
          <w:rFonts w:ascii="Times New Roman" w:hAnsi="Times New Roman"/>
          <w:sz w:val="12"/>
        </w:rPr>
        <w:t xml:space="preserve">¶ </w:t>
      </w:r>
      <w:r w:rsidRPr="00696ADB">
        <w:rPr>
          <w:rStyle w:val="TitleChar"/>
          <w:rFonts w:ascii="Times New Roman" w:hAnsi="Times New Roman"/>
        </w:rPr>
        <w:t>Castro, meanwhile, is striving to overhaul the island's Marxist economy with a dose of limited free-market capitalism and may feel a need for more open relations with the U.S</w:t>
      </w:r>
      <w:r w:rsidRPr="00696ADB">
        <w:rPr>
          <w:rFonts w:ascii="Times New Roman" w:hAnsi="Times New Roman"/>
        </w:rPr>
        <w:t xml:space="preserve">. While direct </w:t>
      </w:r>
      <w:r w:rsidRPr="00696ADB">
        <w:rPr>
          <w:rStyle w:val="TitleChar"/>
          <w:rFonts w:ascii="Times New Roman" w:hAnsi="Times New Roman"/>
        </w:rPr>
        <w:t>American investment is still barred on the island</w:t>
      </w:r>
      <w:r w:rsidRPr="00696ADB">
        <w:rPr>
          <w:rFonts w:ascii="Times New Roman" w:hAnsi="Times New Roman"/>
        </w:rPr>
        <w:t>,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w:t>
      </w:r>
      <w:r w:rsidRPr="00696ADB">
        <w:rPr>
          <w:rFonts w:ascii="Times New Roman" w:hAnsi="Times New Roman"/>
          <w:sz w:val="12"/>
        </w:rPr>
        <w:t xml:space="preserve">¶ </w:t>
      </w:r>
      <w:proofErr w:type="gramStart"/>
      <w:r w:rsidRPr="00696ADB">
        <w:rPr>
          <w:rFonts w:ascii="Times New Roman" w:hAnsi="Times New Roman"/>
        </w:rPr>
        <w:t>Several</w:t>
      </w:r>
      <w:proofErr w:type="gramEnd"/>
      <w:r w:rsidRPr="00696ADB">
        <w:rPr>
          <w:rFonts w:ascii="Times New Roman" w:hAnsi="Times New Roman"/>
        </w:rPr>
        <w:t xml:space="preserve"> prominent Cuban dissidents have been allowed to travel recently due to Castro's changes. The trips have been applauded by Washington, and also may have lessened Havana's worries about the threat posed by dissidents.</w:t>
      </w:r>
      <w:r w:rsidRPr="00696ADB">
        <w:rPr>
          <w:rFonts w:ascii="Times New Roman" w:hAnsi="Times New Roman"/>
          <w:sz w:val="12"/>
        </w:rPr>
        <w:t xml:space="preserve">¶ </w:t>
      </w:r>
      <w:r w:rsidRPr="00696ADB">
        <w:rPr>
          <w:rFonts w:ascii="Times New Roman" w:hAnsi="Times New Roman"/>
        </w:rPr>
        <w:t>Likewise, a U.S. federal judge's decision to allow Cuban spy Rene Gonzalez to return home was met with only muted criticism inside the United States, perhaps emboldening U.S. diplomats to seek further openings with Cuba.</w:t>
      </w:r>
      <w:r w:rsidRPr="00696ADB">
        <w:rPr>
          <w:rFonts w:ascii="Times New Roman" w:hAnsi="Times New Roman"/>
          <w:sz w:val="12"/>
        </w:rPr>
        <w:t xml:space="preserve">¶ </w:t>
      </w:r>
      <w:r w:rsidRPr="00696ADB">
        <w:rPr>
          <w:rFonts w:ascii="Times New Roman" w:hAnsi="Times New Roman"/>
        </w:rPr>
        <w:t xml:space="preserve">To be sure, </w:t>
      </w:r>
      <w:r w:rsidRPr="00696ADB">
        <w:rPr>
          <w:rStyle w:val="TitleChar"/>
          <w:rFonts w:ascii="Times New Roman" w:hAnsi="Times New Roman"/>
        </w:rPr>
        <w:t>there is still far more that separates the long-time antagonists than unites them</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The State Department has kept Cuba on a list of state sponsors of terrorism and another that calls into question Havana's commitment to fighting human trafficking. The Obama administration continues to demand democratic change on an island ruled for more than a half century by Castro and his brother Fidel.</w:t>
      </w:r>
      <w:r w:rsidRPr="00696ADB">
        <w:rPr>
          <w:rFonts w:ascii="Times New Roman" w:hAnsi="Times New Roman"/>
          <w:sz w:val="12"/>
        </w:rPr>
        <w:t xml:space="preserve">¶ </w:t>
      </w:r>
      <w:r w:rsidRPr="00696ADB">
        <w:rPr>
          <w:rFonts w:ascii="Times New Roman" w:hAnsi="Times New Roman"/>
        </w:rPr>
        <w:t>For its part, Cuba continues to denounce Washington's 51-year-old economic embargo.</w:t>
      </w:r>
      <w:r w:rsidRPr="00696ADB">
        <w:rPr>
          <w:rFonts w:ascii="Times New Roman" w:hAnsi="Times New Roman"/>
          <w:sz w:val="12"/>
        </w:rPr>
        <w:t xml:space="preserve">¶ </w:t>
      </w:r>
      <w:r w:rsidRPr="00696ADB">
        <w:rPr>
          <w:rFonts w:ascii="Times New Roman" w:hAnsi="Times New Roman"/>
        </w:rPr>
        <w:t xml:space="preserve">And then there is Gross, the 64-year-old Maryland native who was arrested in 2009 and is serving a 15-year jail sentence for bringing communications equipment to the island illegally. His case has </w:t>
      </w:r>
      <w:r w:rsidRPr="00696ADB">
        <w:rPr>
          <w:rStyle w:val="TitleChar"/>
          <w:rFonts w:ascii="Times New Roman" w:hAnsi="Times New Roman"/>
        </w:rPr>
        <w:t>scuttled efforts at engagement in the past, and could do so again</w:t>
      </w:r>
      <w:r w:rsidRPr="00696ADB">
        <w:rPr>
          <w:rFonts w:ascii="Times New Roman" w:hAnsi="Times New Roman"/>
        </w:rPr>
        <w:t xml:space="preserve">, U.S. officials say privately. </w:t>
      </w:r>
      <w:r w:rsidRPr="00696ADB">
        <w:rPr>
          <w:rStyle w:val="TitleChar"/>
          <w:rFonts w:ascii="Times New Roman" w:hAnsi="Times New Roman"/>
        </w:rPr>
        <w:t>Cuba has indicated it wants to trade Gross for four Cuban agents serving long jail terms in the United States</w:t>
      </w:r>
      <w:r w:rsidRPr="00696ADB">
        <w:rPr>
          <w:rFonts w:ascii="Times New Roman" w:hAnsi="Times New Roman"/>
        </w:rPr>
        <w:t>, something Washington has said it won't consider.</w:t>
      </w:r>
      <w:r w:rsidRPr="00696ADB">
        <w:rPr>
          <w:rFonts w:ascii="Times New Roman" w:hAnsi="Times New Roman"/>
          <w:sz w:val="12"/>
        </w:rPr>
        <w:t xml:space="preserve">¶ </w:t>
      </w:r>
      <w:r w:rsidRPr="00696ADB">
        <w:rPr>
          <w:rFonts w:ascii="Times New Roman" w:hAnsi="Times New Roman"/>
        </w:rPr>
        <w:t xml:space="preserve">Ted </w:t>
      </w:r>
      <w:proofErr w:type="spellStart"/>
      <w:r w:rsidRPr="00696ADB">
        <w:rPr>
          <w:rFonts w:ascii="Times New Roman" w:hAnsi="Times New Roman"/>
        </w:rPr>
        <w:t>Henken</w:t>
      </w:r>
      <w:proofErr w:type="spellEnd"/>
      <w:r w:rsidRPr="00696ADB">
        <w:rPr>
          <w:rFonts w:ascii="Times New Roman" w:hAnsi="Times New Roman"/>
        </w:rPr>
        <w:t xml:space="preserve">, a professor of Latin American studies at Baruch College in New York who helped organize a recent U.S. tour by Cuban dissident blogger </w:t>
      </w:r>
      <w:proofErr w:type="spellStart"/>
      <w:r w:rsidRPr="00696ADB">
        <w:rPr>
          <w:rFonts w:ascii="Times New Roman" w:hAnsi="Times New Roman"/>
        </w:rPr>
        <w:t>Yoani</w:t>
      </w:r>
      <w:proofErr w:type="spellEnd"/>
      <w:r w:rsidRPr="00696ADB">
        <w:rPr>
          <w:rFonts w:ascii="Times New Roman" w:hAnsi="Times New Roman"/>
        </w:rPr>
        <w:t xml:space="preserve"> Sanchez, said the Obama administration is too concerned with upsetting Cuban-American politicians and has missed opportunities to engage with Cuba at a crucial time in its history.</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 xml:space="preserve">I think that a lot </w:t>
      </w:r>
      <w:r w:rsidRPr="00696ADB">
        <w:rPr>
          <w:rStyle w:val="TitleChar"/>
          <w:rFonts w:ascii="Times New Roman" w:hAnsi="Times New Roman"/>
        </w:rPr>
        <w:lastRenderedPageBreak/>
        <w:t>more would have to happen for this to amount to momentum leading to any kind of major diplomatic breakthrough</w:t>
      </w:r>
      <w:r w:rsidRPr="00696ADB">
        <w:rPr>
          <w:rFonts w:ascii="Times New Roman" w:hAnsi="Times New Roman"/>
        </w:rPr>
        <w:t>," he said.</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Immense effort required to engage Cuba diplomatically</w:t>
      </w:r>
    </w:p>
    <w:p w:rsidR="00205C5F" w:rsidRPr="00696ADB" w:rsidRDefault="00205C5F" w:rsidP="00205C5F">
      <w:pPr>
        <w:rPr>
          <w:rFonts w:ascii="Times New Roman" w:hAnsi="Times New Roman"/>
        </w:rPr>
      </w:pPr>
      <w:r w:rsidRPr="00696ADB">
        <w:rPr>
          <w:rStyle w:val="Heading4Char"/>
          <w:rFonts w:cs="Times New Roman"/>
        </w:rPr>
        <w:t>Hare 10</w:t>
      </w:r>
      <w:r w:rsidRPr="00696ADB">
        <w:rPr>
          <w:rFonts w:ascii="Times New Roman" w:hAnsi="Times New Roman"/>
        </w:rPr>
        <w:t> (Paul, Brookings Institution, U.S. Public Diplomacy for Cuba: Why It’s Needed and How to Do It?</w:t>
      </w:r>
      <w:proofErr w:type="gramStart"/>
      <w:r w:rsidRPr="00696ADB">
        <w:rPr>
          <w:rFonts w:ascii="Times New Roman" w:hAnsi="Times New Roman"/>
        </w:rPr>
        <w:t>,</w:t>
      </w:r>
      <w:proofErr w:type="gramEnd"/>
      <w:r w:rsidR="00EE0EB8">
        <w:fldChar w:fldCharType="begin"/>
      </w:r>
      <w:r w:rsidR="00EE0EB8">
        <w:instrText xml:space="preserve"> HYPERLINK "http://www.brookings.edu/~/media/research/files/papers/2010/3/us%20cuba%20diplomacy%20hare/201003_us_cuba_diplomacy_hare.pd</w:instrText>
      </w:r>
      <w:r w:rsidR="00EE0EB8">
        <w:instrText xml:space="preserve">f)/LA" \t "_blank" </w:instrText>
      </w:r>
      <w:r w:rsidR="00EE0EB8">
        <w:fldChar w:fldCharType="separate"/>
      </w:r>
      <w:r w:rsidRPr="00696ADB">
        <w:rPr>
          <w:rStyle w:val="Hyperlink"/>
          <w:rFonts w:ascii="Times New Roman" w:hAnsi="Times New Roman"/>
        </w:rPr>
        <w:t>http://www.brookings.edu/~/media/research/files/papers/2010/3/us%20cuba%20diplomacy%20hare/201003_us_cuba_diplomacy_hare.pdf)//LA</w:t>
      </w:r>
      <w:r w:rsidR="00EE0EB8">
        <w:rPr>
          <w:rStyle w:val="Hyperlink"/>
          <w:rFonts w:ascii="Times New Roman" w:hAnsi="Times New Roman"/>
        </w:rPr>
        <w:fldChar w:fldCharType="end"/>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Style w:val="TitleChar"/>
          <w:rFonts w:ascii="Times New Roman" w:hAnsi="Times New Roman"/>
        </w:rPr>
        <w:t>U.S. PUBILC DIPLOMACY WITH CUBA</w:t>
      </w:r>
      <w:r w:rsidRPr="00696ADB">
        <w:rPr>
          <w:rFonts w:ascii="Times New Roman" w:hAnsi="Times New Roman"/>
        </w:rPr>
        <w:t xml:space="preserve"> —</w:t>
      </w:r>
      <w:r w:rsidRPr="00696ADB">
        <w:rPr>
          <w:rFonts w:ascii="Times New Roman" w:hAnsi="Times New Roman"/>
          <w:sz w:val="12"/>
        </w:rPr>
        <w:t xml:space="preserve">¶ </w:t>
      </w:r>
      <w:r w:rsidRPr="00696ADB">
        <w:rPr>
          <w:rFonts w:ascii="Times New Roman" w:hAnsi="Times New Roman"/>
        </w:rPr>
        <w:t xml:space="preserve">or the United States engaging with </w:t>
      </w:r>
      <w:proofErr w:type="spellStart"/>
      <w:proofErr w:type="gramStart"/>
      <w:r w:rsidRPr="00696ADB">
        <w:rPr>
          <w:rFonts w:ascii="Times New Roman" w:hAnsi="Times New Roman"/>
        </w:rPr>
        <w:t>cuban</w:t>
      </w:r>
      <w:proofErr w:type="spellEnd"/>
      <w:proofErr w:type="gramEnd"/>
      <w:r w:rsidRPr="00696ADB">
        <w:rPr>
          <w:rFonts w:ascii="Times New Roman" w:hAnsi="Times New Roman"/>
        </w:rPr>
        <w:t xml:space="preserve"> public </w:t>
      </w:r>
      <w:r w:rsidRPr="00696ADB">
        <w:rPr>
          <w:rFonts w:ascii="Times New Roman" w:hAnsi="Times New Roman"/>
          <w:sz w:val="12"/>
        </w:rPr>
        <w:t xml:space="preserve">¶ </w:t>
      </w:r>
      <w:r w:rsidRPr="00696ADB">
        <w:rPr>
          <w:rFonts w:ascii="Times New Roman" w:hAnsi="Times New Roman"/>
        </w:rPr>
        <w:t xml:space="preserve">opinion—is an intriguing subject. The principal </w:t>
      </w:r>
      <w:r w:rsidRPr="00696ADB">
        <w:rPr>
          <w:rFonts w:ascii="Times New Roman" w:hAnsi="Times New Roman"/>
          <w:sz w:val="12"/>
        </w:rPr>
        <w:t xml:space="preserve">¶ </w:t>
      </w:r>
      <w:r w:rsidRPr="00696ADB">
        <w:rPr>
          <w:rFonts w:ascii="Times New Roman" w:hAnsi="Times New Roman"/>
        </w:rPr>
        <w:t xml:space="preserve">reason for this is because it </w:t>
      </w:r>
      <w:r w:rsidRPr="00696ADB">
        <w:rPr>
          <w:rStyle w:val="TitleChar"/>
          <w:rFonts w:ascii="Times New Roman" w:hAnsi="Times New Roman"/>
        </w:rPr>
        <w:t>has never been tried</w:t>
      </w:r>
      <w:r w:rsidRPr="00696ADB">
        <w:rPr>
          <w:rFonts w:ascii="Times New Roman" w:hAnsi="Times New Roman"/>
        </w:rPr>
        <w:t xml:space="preserve">. There </w:t>
      </w:r>
      <w:r w:rsidRPr="00696ADB">
        <w:rPr>
          <w:rFonts w:ascii="Times New Roman" w:hAnsi="Times New Roman"/>
          <w:sz w:val="12"/>
        </w:rPr>
        <w:t xml:space="preserve">¶ </w:t>
      </w:r>
      <w:r w:rsidRPr="00696ADB">
        <w:rPr>
          <w:rFonts w:ascii="Times New Roman" w:hAnsi="Times New Roman"/>
        </w:rPr>
        <w:t xml:space="preserve">was no attempt before the 1959 Revolution because </w:t>
      </w:r>
      <w:r w:rsidRPr="00696ADB">
        <w:rPr>
          <w:rFonts w:ascii="Times New Roman" w:hAnsi="Times New Roman"/>
          <w:sz w:val="12"/>
        </w:rPr>
        <w:t xml:space="preserve">¶ </w:t>
      </w:r>
      <w:r w:rsidRPr="00696ADB">
        <w:rPr>
          <w:rFonts w:ascii="Times New Roman" w:hAnsi="Times New Roman"/>
        </w:rPr>
        <w:t xml:space="preserve">the United States had no need to convince the </w:t>
      </w:r>
      <w:proofErr w:type="spellStart"/>
      <w:r w:rsidRPr="00696ADB">
        <w:rPr>
          <w:rFonts w:ascii="Times New Roman" w:hAnsi="Times New Roman"/>
        </w:rPr>
        <w:t>cuban</w:t>
      </w:r>
      <w:proofErr w:type="spellEnd"/>
      <w:r w:rsidRPr="00696ADB">
        <w:rPr>
          <w:rFonts w:ascii="Times New Roman" w:hAnsi="Times New Roman"/>
        </w:rPr>
        <w:t xml:space="preserve"> </w:t>
      </w:r>
      <w:r w:rsidRPr="00696ADB">
        <w:rPr>
          <w:rFonts w:ascii="Times New Roman" w:hAnsi="Times New Roman"/>
          <w:sz w:val="12"/>
        </w:rPr>
        <w:t xml:space="preserve">¶ </w:t>
      </w:r>
      <w:r w:rsidRPr="00696ADB">
        <w:rPr>
          <w:rFonts w:ascii="Times New Roman" w:hAnsi="Times New Roman"/>
        </w:rPr>
        <w:t xml:space="preserve">government and people of why the United States </w:t>
      </w:r>
      <w:r w:rsidRPr="00696ADB">
        <w:rPr>
          <w:rFonts w:ascii="Times New Roman" w:hAnsi="Times New Roman"/>
          <w:sz w:val="12"/>
        </w:rPr>
        <w:t xml:space="preserve">¶ </w:t>
      </w:r>
      <w:r w:rsidRPr="00696ADB">
        <w:rPr>
          <w:rFonts w:ascii="Times New Roman" w:hAnsi="Times New Roman"/>
        </w:rPr>
        <w:t xml:space="preserve">mattered to them. In almost every aspect of life it was </w:t>
      </w:r>
      <w:r w:rsidRPr="00696ADB">
        <w:rPr>
          <w:rFonts w:ascii="Times New Roman" w:hAnsi="Times New Roman"/>
          <w:sz w:val="12"/>
        </w:rPr>
        <w:t xml:space="preserve">¶ </w:t>
      </w:r>
      <w:r w:rsidRPr="00696ADB">
        <w:rPr>
          <w:rFonts w:ascii="Times New Roman" w:hAnsi="Times New Roman"/>
        </w:rPr>
        <w:t xml:space="preserve">impossible to conceive of </w:t>
      </w:r>
      <w:proofErr w:type="spellStart"/>
      <w:proofErr w:type="gramStart"/>
      <w:r w:rsidRPr="00696ADB">
        <w:rPr>
          <w:rFonts w:ascii="Times New Roman" w:hAnsi="Times New Roman"/>
        </w:rPr>
        <w:t>cuba</w:t>
      </w:r>
      <w:proofErr w:type="spellEnd"/>
      <w:proofErr w:type="gramEnd"/>
      <w:r w:rsidRPr="00696ADB">
        <w:rPr>
          <w:rFonts w:ascii="Times New Roman" w:hAnsi="Times New Roman"/>
        </w:rPr>
        <w:t xml:space="preserve"> without the United </w:t>
      </w:r>
      <w:r w:rsidRPr="00696ADB">
        <w:rPr>
          <w:rFonts w:ascii="Times New Roman" w:hAnsi="Times New Roman"/>
          <w:sz w:val="12"/>
        </w:rPr>
        <w:t xml:space="preserve">¶ </w:t>
      </w:r>
      <w:r w:rsidRPr="00696ADB">
        <w:rPr>
          <w:rFonts w:ascii="Times New Roman" w:hAnsi="Times New Roman"/>
        </w:rPr>
        <w:t xml:space="preserve">States. Fidel </w:t>
      </w:r>
      <w:proofErr w:type="spellStart"/>
      <w:proofErr w:type="gramStart"/>
      <w:r w:rsidRPr="00696ADB">
        <w:rPr>
          <w:rFonts w:ascii="Times New Roman" w:hAnsi="Times New Roman"/>
        </w:rPr>
        <w:t>castro’s</w:t>
      </w:r>
      <w:proofErr w:type="spellEnd"/>
      <w:proofErr w:type="gramEnd"/>
      <w:r w:rsidRPr="00696ADB">
        <w:rPr>
          <w:rFonts w:ascii="Times New Roman" w:hAnsi="Times New Roman"/>
        </w:rPr>
        <w:t xml:space="preserve"> Revolution changed that. </w:t>
      </w:r>
      <w:proofErr w:type="gramStart"/>
      <w:r w:rsidRPr="00696ADB">
        <w:rPr>
          <w:rFonts w:ascii="Times New Roman" w:hAnsi="Times New Roman"/>
        </w:rPr>
        <w:t>and</w:t>
      </w:r>
      <w:proofErr w:type="gramEnd"/>
      <w:r w:rsidRPr="00696ADB">
        <w:rPr>
          <w:rFonts w:ascii="Times New Roman" w:hAnsi="Times New Roman"/>
        </w:rPr>
        <w:t xml:space="preserve"> </w:t>
      </w:r>
      <w:r w:rsidRPr="00696ADB">
        <w:rPr>
          <w:rFonts w:ascii="Times New Roman" w:hAnsi="Times New Roman"/>
          <w:sz w:val="12"/>
        </w:rPr>
        <w:t xml:space="preserve">¶ </w:t>
      </w:r>
      <w:r w:rsidRPr="00696ADB">
        <w:rPr>
          <w:rFonts w:ascii="Times New Roman" w:hAnsi="Times New Roman"/>
        </w:rPr>
        <w:t xml:space="preserve">since the Revolution, the </w:t>
      </w:r>
      <w:proofErr w:type="spellStart"/>
      <w:r w:rsidRPr="00696ADB">
        <w:rPr>
          <w:rFonts w:ascii="Times New Roman" w:hAnsi="Times New Roman"/>
        </w:rPr>
        <w:t>castro</w:t>
      </w:r>
      <w:proofErr w:type="spellEnd"/>
      <w:r w:rsidRPr="00696ADB">
        <w:rPr>
          <w:rFonts w:ascii="Times New Roman" w:hAnsi="Times New Roman"/>
        </w:rPr>
        <w:t xml:space="preserve"> regime has carefully </w:t>
      </w:r>
      <w:r w:rsidRPr="00696ADB">
        <w:rPr>
          <w:rFonts w:ascii="Times New Roman" w:hAnsi="Times New Roman"/>
          <w:sz w:val="12"/>
        </w:rPr>
        <w:t xml:space="preserve">¶ </w:t>
      </w:r>
      <w:r w:rsidRPr="00696ADB">
        <w:rPr>
          <w:rFonts w:ascii="Times New Roman" w:hAnsi="Times New Roman"/>
        </w:rPr>
        <w:t xml:space="preserve">molded </w:t>
      </w:r>
      <w:r w:rsidRPr="00696ADB">
        <w:rPr>
          <w:rStyle w:val="TitleChar"/>
          <w:rFonts w:ascii="Times New Roman" w:hAnsi="Times New Roman"/>
        </w:rPr>
        <w:t xml:space="preserve">the United States as the arch enemy of the ¶ </w:t>
      </w:r>
      <w:proofErr w:type="spellStart"/>
      <w:r w:rsidRPr="00696ADB">
        <w:rPr>
          <w:rStyle w:val="TitleChar"/>
          <w:rFonts w:ascii="Times New Roman" w:hAnsi="Times New Roman"/>
        </w:rPr>
        <w:t>cuban</w:t>
      </w:r>
      <w:proofErr w:type="spellEnd"/>
      <w:r w:rsidRPr="00696ADB">
        <w:rPr>
          <w:rStyle w:val="TitleChar"/>
          <w:rFonts w:ascii="Times New Roman" w:hAnsi="Times New Roman"/>
        </w:rPr>
        <w:t xml:space="preserve"> people</w:t>
      </w:r>
      <w:r w:rsidRPr="00696ADB">
        <w:rPr>
          <w:rFonts w:ascii="Times New Roman" w:hAnsi="Times New Roman"/>
        </w:rPr>
        <w:t xml:space="preserve">. Successive </w:t>
      </w:r>
      <w:r w:rsidRPr="00696ADB">
        <w:rPr>
          <w:rStyle w:val="TitleChar"/>
          <w:rFonts w:ascii="Times New Roman" w:hAnsi="Times New Roman"/>
        </w:rPr>
        <w:t>U.S.</w:t>
      </w:r>
      <w:r w:rsidRPr="00696ADB">
        <w:rPr>
          <w:rFonts w:ascii="Times New Roman" w:hAnsi="Times New Roman"/>
        </w:rPr>
        <w:t xml:space="preserve"> </w:t>
      </w:r>
      <w:r w:rsidRPr="00696ADB">
        <w:rPr>
          <w:rStyle w:val="TitleChar"/>
          <w:rFonts w:ascii="Times New Roman" w:hAnsi="Times New Roman"/>
        </w:rPr>
        <w:t xml:space="preserve">administrations have ¶ made little effort to banish that impression </w:t>
      </w:r>
      <w:r w:rsidRPr="00696ADB">
        <w:rPr>
          <w:rFonts w:ascii="Times New Roman" w:hAnsi="Times New Roman"/>
        </w:rPr>
        <w:t xml:space="preserve">while </w:t>
      </w:r>
      <w:r w:rsidRPr="00696ADB">
        <w:rPr>
          <w:rFonts w:ascii="Times New Roman" w:hAnsi="Times New Roman"/>
          <w:sz w:val="12"/>
        </w:rPr>
        <w:t xml:space="preserve">¶ </w:t>
      </w:r>
      <w:r w:rsidRPr="00696ADB">
        <w:rPr>
          <w:rFonts w:ascii="Times New Roman" w:hAnsi="Times New Roman"/>
        </w:rPr>
        <w:t xml:space="preserve">U.S. public diplomacy has been largely aimed at the </w:t>
      </w:r>
      <w:r w:rsidRPr="00696ADB">
        <w:rPr>
          <w:rFonts w:ascii="Times New Roman" w:hAnsi="Times New Roman"/>
          <w:sz w:val="12"/>
        </w:rPr>
        <w:t xml:space="preserve">¶ </w:t>
      </w:r>
      <w:proofErr w:type="spellStart"/>
      <w:r w:rsidRPr="00696ADB">
        <w:rPr>
          <w:rFonts w:ascii="Times New Roman" w:hAnsi="Times New Roman"/>
        </w:rPr>
        <w:t>cuban-american</w:t>
      </w:r>
      <w:proofErr w:type="spellEnd"/>
      <w:r w:rsidRPr="00696ADB">
        <w:rPr>
          <w:rFonts w:ascii="Times New Roman" w:hAnsi="Times New Roman"/>
        </w:rPr>
        <w:t xml:space="preserve"> exile community.</w:t>
      </w:r>
      <w:r w:rsidRPr="00696ADB">
        <w:rPr>
          <w:rFonts w:ascii="Times New Roman" w:hAnsi="Times New Roman"/>
          <w:sz w:val="12"/>
        </w:rPr>
        <w:t xml:space="preserve">¶ </w:t>
      </w:r>
      <w:proofErr w:type="gramStart"/>
      <w:r w:rsidRPr="00696ADB">
        <w:rPr>
          <w:rFonts w:ascii="Times New Roman" w:hAnsi="Times New Roman"/>
        </w:rPr>
        <w:t>The</w:t>
      </w:r>
      <w:proofErr w:type="gramEnd"/>
      <w:r w:rsidRPr="00696ADB">
        <w:rPr>
          <w:rFonts w:ascii="Times New Roman" w:hAnsi="Times New Roman"/>
        </w:rPr>
        <w:t xml:space="preserve"> public diplomacy challenge for the United </w:t>
      </w:r>
      <w:r w:rsidRPr="00696ADB">
        <w:rPr>
          <w:rFonts w:ascii="Times New Roman" w:hAnsi="Times New Roman"/>
          <w:sz w:val="12"/>
        </w:rPr>
        <w:t xml:space="preserve">¶ </w:t>
      </w:r>
      <w:r w:rsidRPr="00696ADB">
        <w:rPr>
          <w:rFonts w:ascii="Times New Roman" w:hAnsi="Times New Roman"/>
        </w:rPr>
        <w:t xml:space="preserve">States with </w:t>
      </w:r>
      <w:proofErr w:type="spellStart"/>
      <w:r w:rsidRPr="00696ADB">
        <w:rPr>
          <w:rFonts w:ascii="Times New Roman" w:hAnsi="Times New Roman"/>
        </w:rPr>
        <w:t>cuba</w:t>
      </w:r>
      <w:proofErr w:type="spellEnd"/>
      <w:r w:rsidRPr="00696ADB">
        <w:rPr>
          <w:rFonts w:ascii="Times New Roman" w:hAnsi="Times New Roman"/>
        </w:rPr>
        <w:t xml:space="preserve"> is exciting but also formidable. </w:t>
      </w:r>
      <w:r w:rsidRPr="00696ADB">
        <w:rPr>
          <w:rFonts w:ascii="Times New Roman" w:hAnsi="Times New Roman"/>
          <w:sz w:val="12"/>
        </w:rPr>
        <w:t xml:space="preserve">¶ </w:t>
      </w:r>
      <w:proofErr w:type="gramStart"/>
      <w:r w:rsidRPr="00696ADB">
        <w:rPr>
          <w:rFonts w:ascii="Times New Roman" w:hAnsi="Times New Roman"/>
        </w:rPr>
        <w:t>The</w:t>
      </w:r>
      <w:proofErr w:type="gramEnd"/>
      <w:r w:rsidRPr="00696ADB">
        <w:rPr>
          <w:rFonts w:ascii="Times New Roman" w:hAnsi="Times New Roman"/>
        </w:rPr>
        <w:t xml:space="preserve"> </w:t>
      </w:r>
      <w:proofErr w:type="spellStart"/>
      <w:r w:rsidRPr="00696ADB">
        <w:rPr>
          <w:rStyle w:val="TitleChar"/>
          <w:rFonts w:ascii="Times New Roman" w:hAnsi="Times New Roman"/>
        </w:rPr>
        <w:t>cuban</w:t>
      </w:r>
      <w:proofErr w:type="spellEnd"/>
      <w:r w:rsidRPr="00696ADB">
        <w:rPr>
          <w:rStyle w:val="TitleChar"/>
          <w:rFonts w:ascii="Times New Roman" w:hAnsi="Times New Roman"/>
        </w:rPr>
        <w:t xml:space="preserve"> Government has had many years ¶ experience of controlling access to information ¶ and shackling freedom of expression.</w:t>
      </w:r>
      <w:r w:rsidRPr="00696ADB">
        <w:rPr>
          <w:rFonts w:ascii="Times New Roman" w:hAnsi="Times New Roman"/>
        </w:rPr>
        <w:t xml:space="preserve"> </w:t>
      </w:r>
      <w:r w:rsidRPr="00696ADB">
        <w:rPr>
          <w:rStyle w:val="TitleChar"/>
          <w:rFonts w:ascii="Times New Roman" w:hAnsi="Times New Roman"/>
        </w:rPr>
        <w:t>The public ¶ diplomacy messages that the United States will ¶ send will be distorted and blocked.</w:t>
      </w:r>
      <w:r w:rsidRPr="00696ADB">
        <w:rPr>
          <w:rFonts w:ascii="Times New Roman" w:hAnsi="Times New Roman"/>
        </w:rPr>
        <w:t xml:space="preserve"> Nevertheless </w:t>
      </w:r>
      <w:r w:rsidRPr="00696ADB">
        <w:rPr>
          <w:rFonts w:ascii="Times New Roman" w:hAnsi="Times New Roman"/>
          <w:sz w:val="12"/>
        </w:rPr>
        <w:t xml:space="preserve">¶ </w:t>
      </w:r>
      <w:r w:rsidRPr="00696ADB">
        <w:rPr>
          <w:rFonts w:ascii="Times New Roman" w:hAnsi="Times New Roman"/>
        </w:rPr>
        <w:t xml:space="preserve">there are growing signs that </w:t>
      </w:r>
      <w:proofErr w:type="spellStart"/>
      <w:proofErr w:type="gramStart"/>
      <w:r w:rsidRPr="00696ADB">
        <w:rPr>
          <w:rFonts w:ascii="Times New Roman" w:hAnsi="Times New Roman"/>
        </w:rPr>
        <w:t>cubans</w:t>
      </w:r>
      <w:proofErr w:type="spellEnd"/>
      <w:proofErr w:type="gramEnd"/>
      <w:r w:rsidRPr="00696ADB">
        <w:rPr>
          <w:rFonts w:ascii="Times New Roman" w:hAnsi="Times New Roman"/>
        </w:rPr>
        <w:t xml:space="preserve"> on the island </w:t>
      </w:r>
      <w:r w:rsidRPr="00696ADB">
        <w:rPr>
          <w:rFonts w:ascii="Times New Roman" w:hAnsi="Times New Roman"/>
          <w:sz w:val="12"/>
        </w:rPr>
        <w:t xml:space="preserve">¶ </w:t>
      </w:r>
      <w:r w:rsidRPr="00696ADB">
        <w:rPr>
          <w:rFonts w:ascii="Times New Roman" w:hAnsi="Times New Roman"/>
        </w:rPr>
        <w:t xml:space="preserve">are accessing new technologies so information does </w:t>
      </w:r>
      <w:r w:rsidRPr="00696ADB">
        <w:rPr>
          <w:rFonts w:ascii="Times New Roman" w:hAnsi="Times New Roman"/>
          <w:sz w:val="12"/>
        </w:rPr>
        <w:t xml:space="preserve">¶ </w:t>
      </w:r>
      <w:r w:rsidRPr="00696ADB">
        <w:rPr>
          <w:rFonts w:ascii="Times New Roman" w:hAnsi="Times New Roman"/>
        </w:rPr>
        <w:t xml:space="preserve">get through, particularly to residents of the major </w:t>
      </w:r>
      <w:r w:rsidRPr="00696ADB">
        <w:rPr>
          <w:rFonts w:ascii="Times New Roman" w:hAnsi="Times New Roman"/>
          <w:sz w:val="12"/>
        </w:rPr>
        <w:t xml:space="preserve">¶ </w:t>
      </w:r>
      <w:r w:rsidRPr="00696ADB">
        <w:rPr>
          <w:rFonts w:ascii="Times New Roman" w:hAnsi="Times New Roman"/>
        </w:rPr>
        <w:t xml:space="preserve">cities. Expansion of people-to-people exchanges and </w:t>
      </w:r>
      <w:r w:rsidRPr="00696ADB">
        <w:rPr>
          <w:rFonts w:ascii="Times New Roman" w:hAnsi="Times New Roman"/>
          <w:sz w:val="12"/>
        </w:rPr>
        <w:t xml:space="preserve">¶ </w:t>
      </w:r>
      <w:r w:rsidRPr="00696ADB">
        <w:rPr>
          <w:rFonts w:ascii="Times New Roman" w:hAnsi="Times New Roman"/>
        </w:rPr>
        <w:t xml:space="preserve">a lifting of the travel ban on ordinary </w:t>
      </w:r>
      <w:proofErr w:type="spellStart"/>
      <w:proofErr w:type="gramStart"/>
      <w:r w:rsidRPr="00696ADB">
        <w:rPr>
          <w:rFonts w:ascii="Times New Roman" w:hAnsi="Times New Roman"/>
        </w:rPr>
        <w:t>americans</w:t>
      </w:r>
      <w:proofErr w:type="spellEnd"/>
      <w:proofErr w:type="gramEnd"/>
      <w:r w:rsidRPr="00696ADB">
        <w:rPr>
          <w:rFonts w:ascii="Times New Roman" w:hAnsi="Times New Roman"/>
        </w:rPr>
        <w:t xml:space="preserve"> </w:t>
      </w:r>
      <w:r w:rsidRPr="00696ADB">
        <w:rPr>
          <w:rFonts w:ascii="Times New Roman" w:hAnsi="Times New Roman"/>
          <w:sz w:val="12"/>
        </w:rPr>
        <w:t xml:space="preserve">¶ </w:t>
      </w:r>
      <w:r w:rsidRPr="00696ADB">
        <w:rPr>
          <w:rFonts w:ascii="Times New Roman" w:hAnsi="Times New Roman"/>
        </w:rPr>
        <w:t xml:space="preserve">would greatly assist any public diplomacy campaign. </w:t>
      </w:r>
      <w:r w:rsidRPr="00696ADB">
        <w:rPr>
          <w:rFonts w:ascii="Times New Roman" w:hAnsi="Times New Roman"/>
          <w:sz w:val="12"/>
        </w:rPr>
        <w:t xml:space="preserve">¶ </w:t>
      </w:r>
      <w:proofErr w:type="gramStart"/>
      <w:r w:rsidRPr="00696ADB">
        <w:rPr>
          <w:rFonts w:ascii="Times New Roman" w:hAnsi="Times New Roman"/>
        </w:rPr>
        <w:t>but</w:t>
      </w:r>
      <w:proofErr w:type="gramEnd"/>
      <w:r w:rsidRPr="00696ADB">
        <w:rPr>
          <w:rFonts w:ascii="Times New Roman" w:hAnsi="Times New Roman"/>
        </w:rPr>
        <w:t xml:space="preserve"> public diplomacy can start without this and the </w:t>
      </w:r>
      <w:r w:rsidRPr="00696ADB">
        <w:rPr>
          <w:rFonts w:ascii="Times New Roman" w:hAnsi="Times New Roman"/>
          <w:sz w:val="12"/>
        </w:rPr>
        <w:t xml:space="preserve">¶ </w:t>
      </w:r>
      <w:proofErr w:type="spellStart"/>
      <w:r w:rsidRPr="00696ADB">
        <w:rPr>
          <w:rFonts w:ascii="Times New Roman" w:hAnsi="Times New Roman"/>
        </w:rPr>
        <w:t>cuban</w:t>
      </w:r>
      <w:proofErr w:type="spellEnd"/>
      <w:r w:rsidRPr="00696ADB">
        <w:rPr>
          <w:rFonts w:ascii="Times New Roman" w:hAnsi="Times New Roman"/>
        </w:rPr>
        <w:t xml:space="preserve"> government’s capacity to block messages is </w:t>
      </w:r>
      <w:r w:rsidRPr="00696ADB">
        <w:rPr>
          <w:rFonts w:ascii="Times New Roman" w:hAnsi="Times New Roman"/>
          <w:sz w:val="12"/>
        </w:rPr>
        <w:t xml:space="preserve">¶ </w:t>
      </w:r>
      <w:r w:rsidRPr="00696ADB">
        <w:rPr>
          <w:rFonts w:ascii="Times New Roman" w:hAnsi="Times New Roman"/>
        </w:rPr>
        <w:t xml:space="preserve">no argument for not transmitting them. </w:t>
      </w:r>
      <w:r w:rsidRPr="00696ADB">
        <w:rPr>
          <w:rStyle w:val="TitleChar"/>
          <w:rFonts w:ascii="Times New Roman" w:hAnsi="Times New Roman"/>
        </w:rPr>
        <w:t xml:space="preserve">The concept of modern public diplomacy goes ¶ well beyond branding the achievements of your ¶ own country and transmitting them to another. It ¶ needs a tailored strategy taking into account image ¶ deficits, the target sectors and should draw on ¶ consistent and complementary themes. There is no ¶ ‘one size fits all’ approach for every country. Public ¶ diplomacy involves listening to what the foreign ¶ audience is saying about you and crafting simple ¶ messages backed up by actions. </w:t>
      </w:r>
      <w:proofErr w:type="gramStart"/>
      <w:r w:rsidRPr="00696ADB">
        <w:rPr>
          <w:rStyle w:val="TitleChar"/>
          <w:rFonts w:ascii="Times New Roman" w:hAnsi="Times New Roman"/>
        </w:rPr>
        <w:t>an</w:t>
      </w:r>
      <w:proofErr w:type="gramEnd"/>
      <w:r w:rsidRPr="00696ADB">
        <w:rPr>
          <w:rStyle w:val="TitleChar"/>
          <w:rFonts w:ascii="Times New Roman" w:hAnsi="Times New Roman"/>
        </w:rPr>
        <w:t xml:space="preserve"> effective public ¶ diplomacy campaign succeeds in engaging with an ¶ overseas public. It implies neither an endorsement ¶ of actions of the overseas government nor any wish ¶ to micromanage developments in that country.</w:t>
      </w:r>
    </w:p>
    <w:p w:rsidR="00205C5F" w:rsidRPr="00696ADB" w:rsidRDefault="00205C5F" w:rsidP="00205C5F">
      <w:pPr>
        <w:rPr>
          <w:rFonts w:ascii="Times New Roman" w:hAnsi="Times New Roman"/>
        </w:rPr>
      </w:pPr>
    </w:p>
    <w:p w:rsidR="00205C5F" w:rsidRPr="00696ADB" w:rsidRDefault="00205C5F" w:rsidP="00205C5F">
      <w:pPr>
        <w:pStyle w:val="Heading2"/>
        <w:rPr>
          <w:rFonts w:cs="Times New Roman"/>
        </w:rPr>
      </w:pPr>
      <w:r w:rsidRPr="00696ADB">
        <w:rPr>
          <w:rFonts w:cs="Times New Roman"/>
        </w:rPr>
        <w:lastRenderedPageBreak/>
        <w:t>***Mexico Links</w:t>
      </w:r>
    </w:p>
    <w:p w:rsidR="00205C5F" w:rsidRPr="00696ADB" w:rsidRDefault="00205C5F" w:rsidP="00205C5F">
      <w:pPr>
        <w:pStyle w:val="Heading3"/>
        <w:rPr>
          <w:rFonts w:cs="Times New Roman"/>
        </w:rPr>
      </w:pPr>
      <w:r w:rsidRPr="00696ADB">
        <w:rPr>
          <w:rFonts w:cs="Times New Roman"/>
        </w:rPr>
        <w:lastRenderedPageBreak/>
        <w:t>Mexico – General</w:t>
      </w:r>
    </w:p>
    <w:p w:rsidR="00205C5F" w:rsidRPr="00696ADB" w:rsidRDefault="00205C5F" w:rsidP="00205C5F">
      <w:pPr>
        <w:shd w:val="clear" w:color="auto" w:fill="FFFFFF"/>
        <w:spacing w:before="100" w:beforeAutospacing="1" w:after="100" w:afterAutospacing="1"/>
        <w:rPr>
          <w:rFonts w:ascii="Times New Roman" w:eastAsia="Times New Roman" w:hAnsi="Times New Roman"/>
          <w:color w:val="222222"/>
          <w:szCs w:val="20"/>
        </w:rPr>
      </w:pPr>
      <w:r w:rsidRPr="00696ADB">
        <w:rPr>
          <w:rFonts w:ascii="Times New Roman" w:eastAsia="Times New Roman" w:hAnsi="Times New Roman"/>
          <w:color w:val="222222"/>
          <w:szCs w:val="20"/>
        </w:rPr>
        <w:t> </w:t>
      </w:r>
    </w:p>
    <w:p w:rsidR="00205C5F" w:rsidRPr="00696ADB" w:rsidRDefault="00205C5F" w:rsidP="00205C5F">
      <w:pPr>
        <w:pStyle w:val="Heading4"/>
        <w:rPr>
          <w:rFonts w:cs="Times New Roman"/>
        </w:rPr>
      </w:pPr>
      <w:r w:rsidRPr="00696ADB">
        <w:rPr>
          <w:rFonts w:cs="Times New Roman"/>
        </w:rPr>
        <w:t xml:space="preserve">Engagement with Mexico is empirically zero-sum with other priorities – status quo talks focus on drug-trafficking and not relation-building like the </w:t>
      </w:r>
      <w:proofErr w:type="spellStart"/>
      <w:r w:rsidRPr="00696ADB">
        <w:rPr>
          <w:rFonts w:cs="Times New Roman"/>
        </w:rPr>
        <w:t>Aff</w:t>
      </w:r>
      <w:proofErr w:type="spellEnd"/>
    </w:p>
    <w:p w:rsidR="00205C5F" w:rsidRPr="00696ADB" w:rsidRDefault="00205C5F" w:rsidP="00205C5F">
      <w:pPr>
        <w:rPr>
          <w:rFonts w:ascii="Times New Roman" w:hAnsi="Times New Roman"/>
        </w:rPr>
      </w:pPr>
      <w:r w:rsidRPr="00696ADB">
        <w:rPr>
          <w:rStyle w:val="StyleStyleBold12pt"/>
          <w:rFonts w:ascii="Times New Roman" w:hAnsi="Times New Roman"/>
        </w:rPr>
        <w:t>Lanham, ’10</w:t>
      </w:r>
      <w:r w:rsidRPr="00696ADB">
        <w:rPr>
          <w:rFonts w:ascii="Times New Roman" w:eastAsia="Times New Roman" w:hAnsi="Times New Roman"/>
          <w:color w:val="222222"/>
          <w:szCs w:val="20"/>
        </w:rPr>
        <w:t xml:space="preserve"> (</w:t>
      </w:r>
      <w:proofErr w:type="spellStart"/>
      <w:r w:rsidRPr="00696ADB">
        <w:rPr>
          <w:rFonts w:ascii="Times New Roman" w:hAnsi="Times New Roman"/>
        </w:rPr>
        <w:t>Kipp</w:t>
      </w:r>
      <w:proofErr w:type="spellEnd"/>
      <w:r w:rsidRPr="00696ADB">
        <w:rPr>
          <w:rFonts w:ascii="Times New Roman" w:hAnsi="Times New Roman"/>
        </w:rPr>
        <w:t xml:space="preserve"> Lanham is a political communications strategist who has worked on Capitol Hill and K Street as an intern and communications professional. </w:t>
      </w:r>
      <w:proofErr w:type="spellStart"/>
      <w:r w:rsidRPr="00696ADB">
        <w:rPr>
          <w:rFonts w:ascii="Times New Roman" w:hAnsi="Times New Roman"/>
        </w:rPr>
        <w:t>Kipp</w:t>
      </w:r>
      <w:proofErr w:type="spellEnd"/>
      <w:r w:rsidRPr="00696ADB">
        <w:rPr>
          <w:rFonts w:ascii="Times New Roman" w:hAnsi="Times New Roman"/>
        </w:rPr>
        <w:t xml:space="preserve"> has been published in The Washington Post, The Washington Times, and The Hill.  “U.S.-Mexico relations: No spring break,” The Daily Caller, 3-23, </w:t>
      </w:r>
      <w:hyperlink r:id="rId63" w:tgtFrame="_blank" w:history="1">
        <w:r w:rsidRPr="00696ADB">
          <w:rPr>
            <w:rStyle w:val="Hyperlink"/>
            <w:rFonts w:ascii="Times New Roman" w:hAnsi="Times New Roman"/>
          </w:rPr>
          <w:t>http://dailycaller.com/2010/03/23/u-s-mexico-relations-no-spring-break/</w:t>
        </w:r>
      </w:hyperlink>
      <w:r w:rsidRPr="00696ADB">
        <w:rPr>
          <w:rFonts w:ascii="Times New Roman" w:hAnsi="Times New Roman"/>
        </w:rPr>
        <w:t>, accessed 7/12/13, LLM)</w:t>
      </w:r>
    </w:p>
    <w:p w:rsidR="00205C5F" w:rsidRPr="00696ADB" w:rsidRDefault="00205C5F" w:rsidP="00205C5F">
      <w:pPr>
        <w:rPr>
          <w:rFonts w:ascii="Times New Roman" w:eastAsia="Times New Roman" w:hAnsi="Times New Roman"/>
          <w:color w:val="222222"/>
          <w:szCs w:val="20"/>
        </w:rPr>
      </w:pPr>
    </w:p>
    <w:p w:rsidR="00205C5F" w:rsidRPr="00696ADB" w:rsidRDefault="00205C5F" w:rsidP="00205C5F">
      <w:pPr>
        <w:rPr>
          <w:rFonts w:ascii="Times New Roman" w:hAnsi="Times New Roman"/>
        </w:rPr>
      </w:pPr>
      <w:r w:rsidRPr="00696ADB">
        <w:rPr>
          <w:rStyle w:val="TitleChar"/>
          <w:rFonts w:ascii="Times New Roman" w:hAnsi="Times New Roman"/>
        </w:rPr>
        <w:t xml:space="preserve">The timing of the meeting in Merida comes at a tenuous time for foreign policy in the United States. </w:t>
      </w:r>
      <w:r w:rsidRPr="00696ADB">
        <w:rPr>
          <w:rFonts w:ascii="Times New Roman" w:hAnsi="Times New Roman"/>
        </w:rPr>
        <w:t xml:space="preserve">Relations with </w:t>
      </w:r>
      <w:r w:rsidRPr="00696ADB">
        <w:rPr>
          <w:rStyle w:val="TitleChar"/>
          <w:rFonts w:ascii="Times New Roman" w:hAnsi="Times New Roman"/>
        </w:rPr>
        <w:t>Israel and Russia have been rough</w:t>
      </w:r>
      <w:r w:rsidRPr="00696ADB">
        <w:rPr>
          <w:rFonts w:ascii="Times New Roman" w:hAnsi="Times New Roman"/>
        </w:rPr>
        <w:t xml:space="preserve"> due to settlement and nuclear issues. President Barack </w:t>
      </w:r>
      <w:r w:rsidRPr="00696ADB">
        <w:rPr>
          <w:rStyle w:val="TitleChar"/>
          <w:rFonts w:ascii="Times New Roman" w:hAnsi="Times New Roman"/>
        </w:rPr>
        <w:t>Obama had to delay his trip to Indonesia and Australia due to health care legislation</w:t>
      </w:r>
      <w:r w:rsidRPr="00696ADB">
        <w:rPr>
          <w:rFonts w:ascii="Times New Roman" w:hAnsi="Times New Roman"/>
        </w:rPr>
        <w:t xml:space="preserve"> on the verge of potential passage in Congress. The State Department emphasized in a press release that the meeting had been previously planned over many months. </w:t>
      </w:r>
      <w:r w:rsidRPr="00696ADB">
        <w:rPr>
          <w:rStyle w:val="TitleChar"/>
          <w:rFonts w:ascii="Times New Roman" w:hAnsi="Times New Roman"/>
        </w:rPr>
        <w:t>Relations with Mexico only add to the difficulties as both sides try to overcome the shadow cast from the violence in</w:t>
      </w:r>
      <w:r w:rsidRPr="00696ADB">
        <w:rPr>
          <w:rFonts w:ascii="Times New Roman" w:hAnsi="Times New Roman"/>
        </w:rPr>
        <w:t xml:space="preserve"> Ciudad </w:t>
      </w:r>
      <w:r w:rsidRPr="00696ADB">
        <w:rPr>
          <w:rStyle w:val="TitleChar"/>
          <w:rFonts w:ascii="Times New Roman" w:hAnsi="Times New Roman"/>
        </w:rPr>
        <w:t>Juarez</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Espinosa and Clinton plan to discuss the “shared goals of breaking the power of drug trafficking organizations; strengthening the rule of law, democratic institutions and respect for human rights; creating a 21st century border; and building strong and resilient communities</w:t>
      </w:r>
      <w:r w:rsidRPr="00696ADB">
        <w:rPr>
          <w:rFonts w:ascii="Times New Roman" w:hAnsi="Times New Roman"/>
        </w:rPr>
        <w:t xml:space="preserve">.” </w:t>
      </w:r>
      <w:r w:rsidRPr="00696ADB">
        <w:rPr>
          <w:rStyle w:val="TitleChar"/>
          <w:rFonts w:ascii="Times New Roman" w:hAnsi="Times New Roman"/>
        </w:rPr>
        <w:t xml:space="preserve">Excluded from these shared goals is resumption of the Cross-Border Trucking Services Demonstration Program as part of </w:t>
      </w:r>
      <w:r w:rsidRPr="00696ADB">
        <w:rPr>
          <w:rFonts w:ascii="Times New Roman" w:hAnsi="Times New Roman"/>
        </w:rPr>
        <w:t>the North American Free Trade Agreement (</w:t>
      </w:r>
      <w:r w:rsidRPr="00696ADB">
        <w:rPr>
          <w:rStyle w:val="TitleChar"/>
          <w:rFonts w:ascii="Times New Roman" w:hAnsi="Times New Roman"/>
        </w:rPr>
        <w:t>NAFTA</w:t>
      </w:r>
      <w:r w:rsidRPr="00696ADB">
        <w:rPr>
          <w:rFonts w:ascii="Times New Roman" w:hAnsi="Times New Roman"/>
        </w:rPr>
        <w:t>). Last year, the</w:t>
      </w:r>
      <w:r w:rsidRPr="00696ADB">
        <w:rPr>
          <w:rStyle w:val="TitleChar"/>
          <w:rFonts w:ascii="Times New Roman" w:hAnsi="Times New Roman"/>
        </w:rPr>
        <w:t xml:space="preserve"> U.S. suspended this program unilaterally. In response, Mexico suspended trade benefits for a number of U.S. products. Mexico seeks that the U.S. comply with NAFTA and resume the Cross-Border Trucking Services Demonstration Program.</w:t>
      </w:r>
      <w:r w:rsidRPr="00696ADB">
        <w:rPr>
          <w:rStyle w:val="TitleChar"/>
          <w:rFonts w:ascii="Times New Roman" w:hAnsi="Times New Roman"/>
          <w:sz w:val="12"/>
        </w:rPr>
        <w:t>¶</w:t>
      </w:r>
      <w:r w:rsidRPr="00696ADB">
        <w:rPr>
          <w:rFonts w:ascii="Times New Roman" w:hAnsi="Times New Roman"/>
          <w:sz w:val="12"/>
        </w:rPr>
        <w:t xml:space="preserve"> </w:t>
      </w:r>
      <w:r w:rsidRPr="00696ADB">
        <w:rPr>
          <w:rStyle w:val="TitleChar"/>
          <w:rFonts w:ascii="Times New Roman" w:hAnsi="Times New Roman"/>
        </w:rPr>
        <w:t>The focus of the meeting will most likely be on stopping the violence and drug trafficking rather than resetting trade relations</w:t>
      </w:r>
      <w:r w:rsidRPr="00696ADB">
        <w:rPr>
          <w:rFonts w:ascii="Times New Roman" w:hAnsi="Times New Roman"/>
        </w:rPr>
        <w:t xml:space="preserve">. President </w:t>
      </w:r>
      <w:r w:rsidRPr="00696ADB">
        <w:rPr>
          <w:rStyle w:val="TitleChar"/>
          <w:rFonts w:ascii="Times New Roman" w:hAnsi="Times New Roman"/>
        </w:rPr>
        <w:t>Obama already appears confident in</w:t>
      </w:r>
      <w:r w:rsidRPr="00696ADB">
        <w:rPr>
          <w:rFonts w:ascii="Times New Roman" w:hAnsi="Times New Roman"/>
        </w:rPr>
        <w:t xml:space="preserve"> Mexican President Felipe </w:t>
      </w:r>
      <w:proofErr w:type="spellStart"/>
      <w:r w:rsidRPr="00696ADB">
        <w:rPr>
          <w:rFonts w:ascii="Times New Roman" w:hAnsi="Times New Roman"/>
        </w:rPr>
        <w:t>Calderón’s</w:t>
      </w:r>
      <w:proofErr w:type="spellEnd"/>
      <w:r w:rsidRPr="00696ADB">
        <w:rPr>
          <w:rFonts w:ascii="Times New Roman" w:hAnsi="Times New Roman"/>
        </w:rPr>
        <w:t xml:space="preserve"> </w:t>
      </w:r>
      <w:r w:rsidRPr="00696ADB">
        <w:rPr>
          <w:rStyle w:val="TitleChar"/>
          <w:rFonts w:ascii="Times New Roman" w:hAnsi="Times New Roman"/>
        </w:rPr>
        <w:t>efforts as he has been invited to a state dinner in May</w:t>
      </w:r>
      <w:r w:rsidRPr="00696ADB">
        <w:rPr>
          <w:rFonts w:ascii="Times New Roman" w:hAnsi="Times New Roman"/>
        </w:rPr>
        <w:t xml:space="preserve">. Meanwhile, </w:t>
      </w:r>
      <w:r w:rsidRPr="00696ADB">
        <w:rPr>
          <w:rStyle w:val="TitleChar"/>
          <w:rFonts w:ascii="Times New Roman" w:hAnsi="Times New Roman"/>
        </w:rPr>
        <w:t>Congressmen from near the Texas-Mexico border have already been involved in talks with Mexico as they met with</w:t>
      </w:r>
      <w:r w:rsidRPr="00696ADB">
        <w:rPr>
          <w:rFonts w:ascii="Times New Roman" w:hAnsi="Times New Roman"/>
        </w:rPr>
        <w:t xml:space="preserve"> Arturo </w:t>
      </w:r>
      <w:proofErr w:type="spellStart"/>
      <w:r w:rsidRPr="00696ADB">
        <w:rPr>
          <w:rFonts w:ascii="Times New Roman" w:hAnsi="Times New Roman"/>
        </w:rPr>
        <w:t>Sarukhan</w:t>
      </w:r>
      <w:proofErr w:type="spellEnd"/>
      <w:r w:rsidRPr="00696ADB">
        <w:rPr>
          <w:rFonts w:ascii="Times New Roman" w:hAnsi="Times New Roman"/>
        </w:rPr>
        <w:t xml:space="preserve">, </w:t>
      </w:r>
      <w:r w:rsidRPr="00696ADB">
        <w:rPr>
          <w:rStyle w:val="TitleChar"/>
          <w:rFonts w:ascii="Times New Roman" w:hAnsi="Times New Roman"/>
        </w:rPr>
        <w:t>Mexican Ambassador to</w:t>
      </w:r>
      <w:r w:rsidRPr="00696ADB">
        <w:rPr>
          <w:rFonts w:ascii="Times New Roman" w:hAnsi="Times New Roman"/>
        </w:rPr>
        <w:t xml:space="preserve"> the </w:t>
      </w:r>
      <w:r w:rsidRPr="00696ADB">
        <w:rPr>
          <w:rStyle w:val="TitleChar"/>
          <w:rFonts w:ascii="Times New Roman" w:hAnsi="Times New Roman"/>
        </w:rPr>
        <w:t>U.S. Congressman including</w:t>
      </w:r>
      <w:r w:rsidRPr="00696ADB">
        <w:rPr>
          <w:rFonts w:ascii="Times New Roman" w:hAnsi="Times New Roman"/>
        </w:rPr>
        <w:t xml:space="preserve"> Solomon P. </w:t>
      </w:r>
      <w:r w:rsidRPr="00696ADB">
        <w:rPr>
          <w:rStyle w:val="TitleChar"/>
          <w:rFonts w:ascii="Times New Roman" w:hAnsi="Times New Roman"/>
        </w:rPr>
        <w:t>Ortiz</w:t>
      </w:r>
      <w:r w:rsidRPr="00696ADB">
        <w:rPr>
          <w:rFonts w:ascii="Times New Roman" w:hAnsi="Times New Roman"/>
        </w:rPr>
        <w:t xml:space="preserve">, Harry Teague, Silvestre </w:t>
      </w:r>
      <w:r w:rsidRPr="00696ADB">
        <w:rPr>
          <w:rStyle w:val="TitleChar"/>
          <w:rFonts w:ascii="Times New Roman" w:hAnsi="Times New Roman"/>
        </w:rPr>
        <w:t>Reyes</w:t>
      </w:r>
      <w:r w:rsidRPr="00696ADB">
        <w:rPr>
          <w:rFonts w:ascii="Times New Roman" w:hAnsi="Times New Roman"/>
        </w:rPr>
        <w:t xml:space="preserve">, </w:t>
      </w:r>
      <w:proofErr w:type="spellStart"/>
      <w:r w:rsidRPr="00696ADB">
        <w:rPr>
          <w:rFonts w:ascii="Times New Roman" w:hAnsi="Times New Roman"/>
        </w:rPr>
        <w:t>Ciro</w:t>
      </w:r>
      <w:proofErr w:type="spellEnd"/>
      <w:r w:rsidRPr="00696ADB">
        <w:rPr>
          <w:rFonts w:ascii="Times New Roman" w:hAnsi="Times New Roman"/>
        </w:rPr>
        <w:t xml:space="preserve"> Rodriguez, Henry Cuellar and Ruben </w:t>
      </w:r>
      <w:r w:rsidRPr="00696ADB">
        <w:rPr>
          <w:rStyle w:val="TitleChar"/>
          <w:rFonts w:ascii="Times New Roman" w:hAnsi="Times New Roman"/>
        </w:rPr>
        <w:t>Hinojosa</w:t>
      </w:r>
      <w:r w:rsidRPr="00696ADB">
        <w:rPr>
          <w:rFonts w:ascii="Times New Roman" w:hAnsi="Times New Roman"/>
        </w:rPr>
        <w:t xml:space="preserve"> </w:t>
      </w:r>
      <w:r w:rsidRPr="00696ADB">
        <w:rPr>
          <w:rStyle w:val="TitleChar"/>
          <w:rFonts w:ascii="Times New Roman" w:hAnsi="Times New Roman"/>
        </w:rPr>
        <w:t>expressed their commitment to assisting Mexico with drug-related violence on the U.S.-Mexico border. The U.S. has also pledged around $1.4 billion in aid to Mexico to fight drug trafficking.</w:t>
      </w:r>
    </w:p>
    <w:p w:rsidR="00205C5F" w:rsidRPr="00696ADB" w:rsidRDefault="00205C5F" w:rsidP="00205C5F">
      <w:pPr>
        <w:rPr>
          <w:rFonts w:ascii="Times New Roman" w:eastAsia="Times New Roman" w:hAnsi="Times New Roman"/>
          <w:color w:val="222222"/>
          <w:szCs w:val="20"/>
        </w:rPr>
      </w:pPr>
    </w:p>
    <w:p w:rsidR="00205C5F" w:rsidRPr="00696ADB" w:rsidRDefault="00205C5F" w:rsidP="00205C5F">
      <w:pPr>
        <w:pStyle w:val="Heading3"/>
        <w:rPr>
          <w:rFonts w:cs="Times New Roman"/>
        </w:rPr>
      </w:pPr>
      <w:r w:rsidRPr="00696ADB">
        <w:rPr>
          <w:rFonts w:cs="Times New Roman"/>
        </w:rPr>
        <w:lastRenderedPageBreak/>
        <w:t>Mexico – Energy</w:t>
      </w:r>
    </w:p>
    <w:p w:rsidR="00205C5F" w:rsidRPr="00696ADB" w:rsidRDefault="00205C5F" w:rsidP="00205C5F">
      <w:pPr>
        <w:pStyle w:val="NormalWeb"/>
        <w:shd w:val="clear" w:color="auto" w:fill="FFFFFF"/>
        <w:rPr>
          <w:color w:val="222222"/>
          <w:sz w:val="20"/>
          <w:szCs w:val="20"/>
        </w:rPr>
      </w:pPr>
      <w:r w:rsidRPr="00696ADB">
        <w:rPr>
          <w:color w:val="222222"/>
          <w:sz w:val="20"/>
          <w:szCs w:val="20"/>
        </w:rPr>
        <w:t> </w:t>
      </w:r>
    </w:p>
    <w:p w:rsidR="00205C5F" w:rsidRPr="00696ADB" w:rsidRDefault="00205C5F" w:rsidP="00205C5F">
      <w:pPr>
        <w:pStyle w:val="Heading4"/>
        <w:rPr>
          <w:rFonts w:cs="Times New Roman"/>
        </w:rPr>
      </w:pPr>
      <w:r w:rsidRPr="00696ADB">
        <w:rPr>
          <w:rFonts w:cs="Times New Roman"/>
        </w:rPr>
        <w:t>Energy reform in Mexico requires DOS effort—understaffing triggers tradeoffs</w:t>
      </w:r>
    </w:p>
    <w:p w:rsidR="00205C5F" w:rsidRPr="00696ADB" w:rsidRDefault="00205C5F" w:rsidP="00205C5F">
      <w:pPr>
        <w:rPr>
          <w:rFonts w:ascii="Times New Roman" w:hAnsi="Times New Roman"/>
        </w:rPr>
      </w:pPr>
      <w:r w:rsidRPr="00696ADB">
        <w:rPr>
          <w:rStyle w:val="StyleStyleBold12pt"/>
          <w:rFonts w:ascii="Times New Roman" w:hAnsi="Times New Roman"/>
        </w:rPr>
        <w:t>Goldwyn 4/11</w:t>
      </w:r>
      <w:r w:rsidRPr="00696ADB">
        <w:rPr>
          <w:rFonts w:ascii="Times New Roman" w:hAnsi="Times New Roman"/>
        </w:rPr>
        <w:t> (David L., President of Goldwyn Global Strategies, April 11, 2013,  “The Impact of the Tight Oil and Gas Boom on Latin America and the Caribbean: Opportunities for Cooperation”, Presented to the House Committee on Foreign Affairs; Subcommittee on the Western Hemisphere, 4/11/13, </w:t>
      </w:r>
      <w:hyperlink r:id="rId64" w:history="1">
        <w:r w:rsidRPr="00696ADB">
          <w:rPr>
            <w:rStyle w:val="Hyperlink"/>
            <w:rFonts w:ascii="Times New Roman" w:hAnsi="Times New Roman"/>
          </w:rPr>
          <w:t>http://docs.house.gov/meetings/FA/FA07/20130411/100622/HHRG-113-FA07-Wstate-GoldwynD-20130411.pdf</w:t>
        </w:r>
      </w:hyperlink>
      <w:r w:rsidRPr="00696ADB">
        <w:rPr>
          <w:rFonts w:ascii="Times New Roman" w:hAnsi="Times New Roman"/>
        </w:rPr>
        <w:t>, accessed 7/12/13, LLM)</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Style w:val="TitleChar"/>
          <w:rFonts w:ascii="Times New Roman" w:hAnsi="Times New Roman"/>
        </w:rPr>
        <w:t xml:space="preserve">The </w:t>
      </w:r>
      <w:r w:rsidRPr="00696ADB">
        <w:rPr>
          <w:rStyle w:val="Emphasis"/>
        </w:rPr>
        <w:t>D</w:t>
      </w:r>
      <w:r w:rsidRPr="00696ADB">
        <w:rPr>
          <w:rFonts w:ascii="Times New Roman" w:hAnsi="Times New Roman"/>
        </w:rPr>
        <w:t xml:space="preserve">epartment </w:t>
      </w:r>
      <w:r w:rsidRPr="00696ADB">
        <w:rPr>
          <w:rStyle w:val="Emphasis"/>
        </w:rPr>
        <w:t>o</w:t>
      </w:r>
      <w:r w:rsidRPr="00696ADB">
        <w:rPr>
          <w:rFonts w:ascii="Times New Roman" w:hAnsi="Times New Roman"/>
        </w:rPr>
        <w:t xml:space="preserve">f </w:t>
      </w:r>
      <w:r w:rsidRPr="00696ADB">
        <w:rPr>
          <w:rStyle w:val="Emphasis"/>
        </w:rPr>
        <w:t>S</w:t>
      </w:r>
      <w:r w:rsidRPr="00696ADB">
        <w:rPr>
          <w:rFonts w:ascii="Times New Roman" w:hAnsi="Times New Roman"/>
        </w:rPr>
        <w:t xml:space="preserve">tate </w:t>
      </w:r>
      <w:r w:rsidRPr="00696ADB">
        <w:rPr>
          <w:rStyle w:val="TitleChar"/>
          <w:rFonts w:ascii="Times New Roman" w:hAnsi="Times New Roman"/>
        </w:rPr>
        <w:t xml:space="preserve">has significantly increased its capabilities to conduct energy diplomacy ¶ through the establishment of the </w:t>
      </w:r>
      <w:r w:rsidRPr="00696ADB">
        <w:rPr>
          <w:rStyle w:val="Emphasis"/>
        </w:rPr>
        <w:t>E</w:t>
      </w:r>
      <w:r w:rsidRPr="00696ADB">
        <w:rPr>
          <w:rFonts w:ascii="Times New Roman" w:hAnsi="Times New Roman"/>
        </w:rPr>
        <w:t xml:space="preserve">nergy and </w:t>
      </w:r>
      <w:r w:rsidRPr="00696ADB">
        <w:rPr>
          <w:rStyle w:val="Emphasis"/>
        </w:rPr>
        <w:t>N</w:t>
      </w:r>
      <w:r w:rsidRPr="00696ADB">
        <w:rPr>
          <w:rFonts w:ascii="Times New Roman" w:hAnsi="Times New Roman"/>
        </w:rPr>
        <w:t xml:space="preserve">atural </w:t>
      </w:r>
      <w:r w:rsidRPr="00696ADB">
        <w:rPr>
          <w:rStyle w:val="Emphasis"/>
        </w:rPr>
        <w:t>R</w:t>
      </w:r>
      <w:r w:rsidRPr="00696ADB">
        <w:rPr>
          <w:rFonts w:ascii="Times New Roman" w:hAnsi="Times New Roman"/>
        </w:rPr>
        <w:t xml:space="preserve">esources </w:t>
      </w:r>
      <w:r w:rsidRPr="00696ADB">
        <w:rPr>
          <w:rStyle w:val="Emphasis"/>
        </w:rPr>
        <w:t>B</w:t>
      </w:r>
      <w:r w:rsidRPr="00696ADB">
        <w:rPr>
          <w:rFonts w:ascii="Times New Roman" w:hAnsi="Times New Roman"/>
        </w:rPr>
        <w:t xml:space="preserve">ureau, led by Ambassador </w:t>
      </w:r>
      <w:r w:rsidRPr="00696ADB">
        <w:rPr>
          <w:rFonts w:ascii="Times New Roman" w:hAnsi="Times New Roman"/>
          <w:sz w:val="12"/>
        </w:rPr>
        <w:t xml:space="preserve">¶ </w:t>
      </w:r>
      <w:r w:rsidRPr="00696ADB">
        <w:rPr>
          <w:rFonts w:ascii="Times New Roman" w:hAnsi="Times New Roman"/>
        </w:rPr>
        <w:t xml:space="preserve">Carlos </w:t>
      </w:r>
      <w:proofErr w:type="spellStart"/>
      <w:r w:rsidRPr="00696ADB">
        <w:rPr>
          <w:rFonts w:ascii="Times New Roman" w:hAnsi="Times New Roman"/>
        </w:rPr>
        <w:t>Pascual</w:t>
      </w:r>
      <w:proofErr w:type="spellEnd"/>
      <w:r w:rsidRPr="00696ADB">
        <w:rPr>
          <w:rStyle w:val="TitleChar"/>
          <w:rFonts w:ascii="Times New Roman" w:hAnsi="Times New Roman"/>
        </w:rPr>
        <w:t>. Its programs should be robustly funded</w:t>
      </w:r>
      <w:r w:rsidRPr="00696ADB">
        <w:rPr>
          <w:rFonts w:ascii="Times New Roman" w:hAnsi="Times New Roman"/>
        </w:rPr>
        <w:t xml:space="preserve">. </w:t>
      </w:r>
      <w:r w:rsidRPr="00696ADB">
        <w:rPr>
          <w:rStyle w:val="TitleChar"/>
          <w:rFonts w:ascii="Times New Roman" w:hAnsi="Times New Roman"/>
        </w:rPr>
        <w:t>We should also deepen the international ¶ energy diplomacy capacity of the Department of Energy</w:t>
      </w:r>
      <w:r w:rsidRPr="00696ADB">
        <w:rPr>
          <w:rFonts w:ascii="Times New Roman" w:hAnsi="Times New Roman"/>
        </w:rPr>
        <w:t>. The Department of Energy’s</w:t>
      </w:r>
      <w:r w:rsidRPr="00696ADB">
        <w:rPr>
          <w:rFonts w:ascii="Times New Roman" w:hAnsi="Times New Roman"/>
          <w:sz w:val="12"/>
        </w:rPr>
        <w:t xml:space="preserve">¶ </w:t>
      </w:r>
      <w:r w:rsidRPr="00696ADB">
        <w:rPr>
          <w:rFonts w:ascii="Times New Roman" w:hAnsi="Times New Roman"/>
        </w:rPr>
        <w:t xml:space="preserve">relationships with civil servants in ministries across the globe provide a bridge across changes in </w:t>
      </w:r>
      <w:r w:rsidRPr="00696ADB">
        <w:rPr>
          <w:rFonts w:ascii="Times New Roman" w:hAnsi="Times New Roman"/>
          <w:sz w:val="12"/>
        </w:rPr>
        <w:t xml:space="preserve">¶ </w:t>
      </w:r>
      <w:r w:rsidRPr="00696ADB">
        <w:rPr>
          <w:rFonts w:ascii="Times New Roman" w:hAnsi="Times New Roman"/>
        </w:rPr>
        <w:t xml:space="preserve">government here and there. They can talk when the politics of non-energy issues obstruct </w:t>
      </w:r>
      <w:r w:rsidRPr="00696ADB">
        <w:rPr>
          <w:rFonts w:ascii="Times New Roman" w:hAnsi="Times New Roman"/>
          <w:sz w:val="12"/>
        </w:rPr>
        <w:t xml:space="preserve">¶ </w:t>
      </w:r>
      <w:r w:rsidRPr="00696ADB">
        <w:rPr>
          <w:rFonts w:ascii="Times New Roman" w:hAnsi="Times New Roman"/>
        </w:rPr>
        <w:t xml:space="preserve">dialogue among the foreign ministries. </w:t>
      </w:r>
      <w:r w:rsidRPr="00696ADB">
        <w:rPr>
          <w:rStyle w:val="TitleChar"/>
          <w:rFonts w:ascii="Times New Roman" w:hAnsi="Times New Roman"/>
        </w:rPr>
        <w:t>It is easier to get Energy Ministers together for regular ¶ meetings than Secretaries of State</w:t>
      </w:r>
      <w:r w:rsidRPr="00696ADB">
        <w:rPr>
          <w:rFonts w:ascii="Times New Roman" w:hAnsi="Times New Roman"/>
        </w:rPr>
        <w:t xml:space="preserve">. </w:t>
      </w:r>
      <w:r w:rsidRPr="00696ADB">
        <w:rPr>
          <w:rStyle w:val="TitleChar"/>
          <w:rFonts w:ascii="Times New Roman" w:hAnsi="Times New Roman"/>
        </w:rPr>
        <w:t>Their staff should be expanded and serious program budget ¶ established</w:t>
      </w:r>
      <w:r w:rsidRPr="00696ADB">
        <w:rPr>
          <w:rFonts w:ascii="Times New Roman" w:hAnsi="Times New Roman"/>
        </w:rPr>
        <w:t xml:space="preserve"> to make our cooperation more than rhetorical. For true reform to be achieved, </w:t>
      </w:r>
      <w:r w:rsidRPr="00696ADB">
        <w:rPr>
          <w:rStyle w:val="TitleChar"/>
          <w:rFonts w:ascii="Times New Roman" w:hAnsi="Times New Roman"/>
        </w:rPr>
        <w:t>foreign ¶ ministers and heads of government will have to be involved, as this will be the key to integrating ¶ energy security into foreign policy</w:t>
      </w:r>
      <w:r w:rsidRPr="00696ADB">
        <w:rPr>
          <w:rFonts w:ascii="Times New Roman" w:hAnsi="Times New Roman"/>
        </w:rPr>
        <w:t xml:space="preserve">. </w:t>
      </w:r>
      <w:r w:rsidRPr="00696ADB">
        <w:rPr>
          <w:rFonts w:ascii="Times New Roman" w:hAnsi="Times New Roman"/>
          <w:sz w:val="12"/>
        </w:rPr>
        <w:t xml:space="preserve">¶ </w:t>
      </w:r>
      <w:proofErr w:type="gramStart"/>
      <w:r w:rsidRPr="00696ADB">
        <w:rPr>
          <w:rStyle w:val="TitleChar"/>
          <w:rFonts w:ascii="Times New Roman" w:hAnsi="Times New Roman"/>
        </w:rPr>
        <w:t>The</w:t>
      </w:r>
      <w:proofErr w:type="gramEnd"/>
      <w:r w:rsidRPr="00696ADB">
        <w:rPr>
          <w:rStyle w:val="TitleChar"/>
          <w:rFonts w:ascii="Times New Roman" w:hAnsi="Times New Roman"/>
        </w:rPr>
        <w:t xml:space="preserve"> three countries that need robust attention at this time are Mexico</w:t>
      </w:r>
      <w:r w:rsidRPr="00696ADB">
        <w:rPr>
          <w:rFonts w:ascii="Times New Roman" w:hAnsi="Times New Roman"/>
        </w:rPr>
        <w:t xml:space="preserve">, Brazil and Venezuela. </w:t>
      </w:r>
      <w:r w:rsidRPr="00696ADB">
        <w:rPr>
          <w:rFonts w:ascii="Times New Roman" w:hAnsi="Times New Roman"/>
          <w:sz w:val="12"/>
        </w:rPr>
        <w:t xml:space="preserve">¶ </w:t>
      </w:r>
      <w:r w:rsidRPr="00696ADB">
        <w:rPr>
          <w:rStyle w:val="TitleChar"/>
          <w:rFonts w:ascii="Times New Roman" w:hAnsi="Times New Roman"/>
        </w:rPr>
        <w:t xml:space="preserve">Mexico is considering major reforms and we have much we can share at a technical level on gas markets, unconventional oil and gas technology, safe regulation of the </w:t>
      </w:r>
      <w:proofErr w:type="spellStart"/>
      <w:r w:rsidRPr="00696ADB">
        <w:rPr>
          <w:rStyle w:val="TitleChar"/>
          <w:rFonts w:ascii="Times New Roman" w:hAnsi="Times New Roman"/>
        </w:rPr>
        <w:t>deepwater</w:t>
      </w:r>
      <w:proofErr w:type="spellEnd"/>
      <w:r w:rsidRPr="00696ADB">
        <w:rPr>
          <w:rStyle w:val="TitleChar"/>
          <w:rFonts w:ascii="Times New Roman" w:hAnsi="Times New Roman"/>
        </w:rPr>
        <w:t>, and energy ¶ efficiency</w:t>
      </w:r>
      <w:r w:rsidRPr="00696ADB">
        <w:rPr>
          <w:rFonts w:ascii="Times New Roman" w:hAnsi="Times New Roman"/>
        </w:rPr>
        <w:t xml:space="preserve">. </w:t>
      </w:r>
      <w:r w:rsidRPr="00696ADB">
        <w:rPr>
          <w:rStyle w:val="TitleChar"/>
          <w:rFonts w:ascii="Times New Roman" w:hAnsi="Times New Roman"/>
        </w:rPr>
        <w:t>We should create a quiet bilateral mechanism for sharing this information with ¶ Mexican ministries, its nascent regulator and PEMEX</w:t>
      </w:r>
      <w:r w:rsidRPr="00696ADB">
        <w:rPr>
          <w:rFonts w:ascii="Times New Roman" w:hAnsi="Times New Roman"/>
        </w:rPr>
        <w:t xml:space="preserve">. </w:t>
      </w:r>
      <w:r w:rsidRPr="00696ADB">
        <w:rPr>
          <w:rStyle w:val="TitleChar"/>
          <w:rFonts w:ascii="Times New Roman" w:hAnsi="Times New Roman"/>
        </w:rPr>
        <w:t>Changing global markets also impact ¶ Brazil, and we should ensure that the Strategic Energy Dialogue is reactivated as soon as new ¶ officials are on board at the Department of Energy.</w:t>
      </w:r>
      <w:r w:rsidRPr="00696ADB">
        <w:rPr>
          <w:rFonts w:ascii="Times New Roman" w:hAnsi="Times New Roman"/>
        </w:rPr>
        <w:t xml:space="preserve"> </w:t>
      </w:r>
      <w:r w:rsidRPr="00696ADB">
        <w:rPr>
          <w:rStyle w:val="TitleChar"/>
          <w:rFonts w:ascii="Times New Roman" w:hAnsi="Times New Roman"/>
        </w:rPr>
        <w:t>Venezuela is trickier because it is in political ¶ transition and there is a great deal of rhetorical hostility</w:t>
      </w:r>
      <w:r w:rsidRPr="00696ADB">
        <w:rPr>
          <w:rFonts w:ascii="Times New Roman" w:hAnsi="Times New Roman"/>
        </w:rPr>
        <w:t xml:space="preserve">. But the US had a technical dialogue with </w:t>
      </w:r>
      <w:r w:rsidRPr="00696ADB">
        <w:rPr>
          <w:rFonts w:ascii="Times New Roman" w:hAnsi="Times New Roman"/>
          <w:sz w:val="12"/>
        </w:rPr>
        <w:t xml:space="preserve">¶ </w:t>
      </w:r>
      <w:r w:rsidRPr="00696ADB">
        <w:rPr>
          <w:rFonts w:ascii="Times New Roman" w:hAnsi="Times New Roman"/>
        </w:rPr>
        <w:t xml:space="preserve">Venezuela that lasted over 30 years. We need to know the new officials at the Ministry and </w:t>
      </w:r>
      <w:r w:rsidRPr="00696ADB">
        <w:rPr>
          <w:rFonts w:ascii="Times New Roman" w:hAnsi="Times New Roman"/>
          <w:sz w:val="12"/>
        </w:rPr>
        <w:t xml:space="preserve">¶ </w:t>
      </w:r>
      <w:proofErr w:type="spellStart"/>
      <w:r w:rsidRPr="00696ADB">
        <w:rPr>
          <w:rFonts w:ascii="Times New Roman" w:hAnsi="Times New Roman"/>
        </w:rPr>
        <w:t>PdVSA</w:t>
      </w:r>
      <w:proofErr w:type="spellEnd"/>
      <w:r w:rsidRPr="00696ADB">
        <w:rPr>
          <w:rFonts w:ascii="Times New Roman" w:hAnsi="Times New Roman"/>
        </w:rPr>
        <w:t xml:space="preserve"> and to share our view of market realities, even if we may not agree on them. Sometime in </w:t>
      </w:r>
      <w:r w:rsidRPr="00696ADB">
        <w:rPr>
          <w:rFonts w:ascii="Times New Roman" w:hAnsi="Times New Roman"/>
          <w:sz w:val="12"/>
        </w:rPr>
        <w:t xml:space="preserve">¶ </w:t>
      </w:r>
      <w:r w:rsidRPr="00696ADB">
        <w:rPr>
          <w:rFonts w:ascii="Times New Roman" w:hAnsi="Times New Roman"/>
        </w:rPr>
        <w:t xml:space="preserve">2013, </w:t>
      </w:r>
      <w:r w:rsidRPr="00696ADB">
        <w:rPr>
          <w:rStyle w:val="TitleChar"/>
          <w:rFonts w:ascii="Times New Roman" w:hAnsi="Times New Roman"/>
        </w:rPr>
        <w:t xml:space="preserve">after the Venezuelan elections, this technical dialogue should be revived, perhaps at the ¶ Assistant Secretary, or Deputy Assistant Secretary </w:t>
      </w:r>
      <w:proofErr w:type="gramStart"/>
      <w:r w:rsidRPr="00696ADB">
        <w:rPr>
          <w:rStyle w:val="TitleChar"/>
          <w:rFonts w:ascii="Times New Roman" w:hAnsi="Times New Roman"/>
        </w:rPr>
        <w:t>level</w:t>
      </w:r>
      <w:proofErr w:type="gramEnd"/>
      <w:r w:rsidRPr="00696ADB">
        <w:rPr>
          <w:rStyle w:val="TitleChar"/>
          <w:rFonts w:ascii="Times New Roman" w:hAnsi="Times New Roman"/>
        </w:rPr>
        <w:t>.</w:t>
      </w:r>
    </w:p>
    <w:p w:rsidR="00205C5F" w:rsidRPr="00696ADB" w:rsidRDefault="00205C5F" w:rsidP="00205C5F">
      <w:pPr>
        <w:pStyle w:val="Heading3"/>
        <w:rPr>
          <w:rFonts w:cs="Times New Roman"/>
        </w:rPr>
      </w:pPr>
      <w:r w:rsidRPr="00696ADB">
        <w:rPr>
          <w:rFonts w:cs="Times New Roman"/>
        </w:rPr>
        <w:lastRenderedPageBreak/>
        <w:t>Mexico – LNG</w:t>
      </w:r>
    </w:p>
    <w:p w:rsidR="00205C5F" w:rsidRPr="00696ADB" w:rsidRDefault="00205C5F" w:rsidP="00205C5F">
      <w:pPr>
        <w:pStyle w:val="NormalWeb"/>
        <w:shd w:val="clear" w:color="auto" w:fill="FFFFFF"/>
        <w:rPr>
          <w:color w:val="222222"/>
          <w:sz w:val="20"/>
          <w:szCs w:val="20"/>
        </w:rPr>
      </w:pPr>
      <w:r w:rsidRPr="00696ADB">
        <w:rPr>
          <w:color w:val="222222"/>
          <w:sz w:val="20"/>
          <w:szCs w:val="20"/>
        </w:rPr>
        <w:t> </w:t>
      </w:r>
    </w:p>
    <w:p w:rsidR="00205C5F" w:rsidRPr="00696ADB" w:rsidRDefault="00205C5F" w:rsidP="00205C5F">
      <w:pPr>
        <w:pStyle w:val="Heading4"/>
        <w:rPr>
          <w:rFonts w:cs="Times New Roman"/>
        </w:rPr>
      </w:pPr>
      <w:r w:rsidRPr="00696ADB">
        <w:rPr>
          <w:rFonts w:cs="Times New Roman"/>
        </w:rPr>
        <w:t>Empirics prove the DOS would be involved in natural gas interactions—prefer our evidence it’s from a DOS insider</w:t>
      </w:r>
    </w:p>
    <w:p w:rsidR="00205C5F" w:rsidRPr="00696ADB" w:rsidRDefault="00205C5F" w:rsidP="00205C5F">
      <w:pPr>
        <w:rPr>
          <w:rFonts w:ascii="Times New Roman" w:hAnsi="Times New Roman"/>
        </w:rPr>
      </w:pPr>
      <w:r w:rsidRPr="00696ADB">
        <w:rPr>
          <w:rStyle w:val="StyleStyleBold12pt"/>
          <w:rFonts w:ascii="Times New Roman" w:hAnsi="Times New Roman"/>
        </w:rPr>
        <w:t>Sullivan ‘7</w:t>
      </w:r>
      <w:r w:rsidRPr="00696ADB">
        <w:rPr>
          <w:rFonts w:ascii="Times New Roman" w:hAnsi="Times New Roman"/>
        </w:rPr>
        <w:t> (Daniel S., Former Assistant Secretary for Economic, Energy, and Business Affairs, Energy and U.S. Foreign Policy: Security Through Diplomacy, Speech @ Energy Council's Federal Energy &amp; Environmental Matters Conference Meeting Jointly with Interstate Oil and Gas Compact Commission (IOGCC) and Leadership of Pacific Northwest Economic Region (PNWER), 3/9/7, </w:t>
      </w:r>
      <w:hyperlink r:id="rId65" w:history="1">
        <w:r w:rsidRPr="00696ADB">
          <w:rPr>
            <w:rStyle w:val="Hyperlink"/>
            <w:rFonts w:ascii="Times New Roman" w:hAnsi="Times New Roman"/>
          </w:rPr>
          <w:t>http://2001-2009.state.gov/e/eeb/rls/rm/2007/82171.htm,</w:t>
        </w:r>
      </w:hyperlink>
      <w:r w:rsidRPr="00696ADB">
        <w:rPr>
          <w:rFonts w:ascii="Times New Roman" w:hAnsi="Times New Roman"/>
        </w:rPr>
        <w:t xml:space="preserve"> accessed 7/12/13, LLM) </w:t>
      </w:r>
    </w:p>
    <w:p w:rsidR="00205C5F" w:rsidRPr="00696ADB" w:rsidRDefault="00205C5F" w:rsidP="00205C5F">
      <w:pPr>
        <w:rPr>
          <w:rFonts w:ascii="Times New Roman" w:hAnsi="Times New Roman"/>
        </w:rPr>
      </w:pPr>
      <w:r w:rsidRPr="00696ADB">
        <w:rPr>
          <w:rFonts w:ascii="Times New Roman" w:hAnsi="Times New Roman"/>
        </w:rPr>
        <w:t xml:space="preserve">On natural gas </w:t>
      </w:r>
      <w:r w:rsidRPr="00696ADB">
        <w:rPr>
          <w:rStyle w:val="TitleChar"/>
          <w:rFonts w:ascii="Times New Roman" w:hAnsi="Times New Roman"/>
        </w:rPr>
        <w:t>there are several proposed LNG terminals in the U.S. and some in</w:t>
      </w:r>
      <w:r w:rsidRPr="00696ADB">
        <w:rPr>
          <w:rFonts w:ascii="Times New Roman" w:hAnsi="Times New Roman"/>
        </w:rPr>
        <w:t xml:space="preserve"> Canada and </w:t>
      </w:r>
      <w:r w:rsidRPr="00696ADB">
        <w:rPr>
          <w:rStyle w:val="TitleChar"/>
          <w:rFonts w:ascii="Times New Roman" w:hAnsi="Times New Roman"/>
        </w:rPr>
        <w:t>Mexico designed to serve the U.S. market.</w:t>
      </w:r>
      <w:r w:rsidRPr="00696ADB">
        <w:rPr>
          <w:rFonts w:ascii="Times New Roman" w:hAnsi="Times New Roman"/>
        </w:rPr>
        <w:t xml:space="preserve"> Of course we do have significant reserves of natural gas in the U.S. particularly in Alaska. </w:t>
      </w:r>
      <w:r w:rsidRPr="00696ADB">
        <w:rPr>
          <w:rStyle w:val="TitleChar"/>
          <w:rFonts w:ascii="Times New Roman" w:hAnsi="Times New Roman"/>
        </w:rPr>
        <w:t xml:space="preserve">The Department of State will play a role in bringing North Slope gas to the lower </w:t>
      </w:r>
      <w:r w:rsidRPr="00696ADB">
        <w:rPr>
          <w:rFonts w:ascii="Times New Roman" w:hAnsi="Times New Roman"/>
        </w:rPr>
        <w:t xml:space="preserve">48 </w:t>
      </w:r>
      <w:r w:rsidRPr="00696ADB">
        <w:rPr>
          <w:rStyle w:val="TitleChar"/>
          <w:rFonts w:ascii="Times New Roman" w:hAnsi="Times New Roman"/>
        </w:rPr>
        <w:t>markets</w:t>
      </w:r>
      <w:r w:rsidRPr="00696ADB">
        <w:rPr>
          <w:rFonts w:ascii="Times New Roman" w:hAnsi="Times New Roman"/>
        </w:rPr>
        <w:t xml:space="preserve">. </w:t>
      </w:r>
      <w:r w:rsidRPr="00696ADB">
        <w:rPr>
          <w:rStyle w:val="TitleChar"/>
          <w:rFonts w:ascii="Times New Roman" w:hAnsi="Times New Roman"/>
        </w:rPr>
        <w:t>In February of last year, we in concert with other federal agencies worked out an M.O.U. that establishes a framework for cooperation</w:t>
      </w:r>
      <w:r w:rsidRPr="00696ADB">
        <w:rPr>
          <w:rFonts w:ascii="Times New Roman" w:hAnsi="Times New Roman"/>
        </w:rPr>
        <w:t xml:space="preserve"> among participating federal agencies </w:t>
      </w:r>
      <w:r w:rsidRPr="00696ADB">
        <w:rPr>
          <w:rStyle w:val="TitleChar"/>
          <w:rFonts w:ascii="Times New Roman" w:hAnsi="Times New Roman"/>
        </w:rPr>
        <w:t xml:space="preserve">with responsibilities related to the approval of an Alaska natural gas transportation project. </w:t>
      </w:r>
      <w:r w:rsidRPr="00696ADB">
        <w:rPr>
          <w:rStyle w:val="Emphasis"/>
        </w:rPr>
        <w:t>It requires each agency to prepare</w:t>
      </w:r>
      <w:r w:rsidRPr="00696ADB">
        <w:rPr>
          <w:rStyle w:val="TitleChar"/>
          <w:rFonts w:ascii="Times New Roman" w:hAnsi="Times New Roman"/>
        </w:rPr>
        <w:t xml:space="preserve"> and to submit an implementation plan, to coordinate with FERC, to share data and to maintain coordination with other agencies in connection with the project</w:t>
      </w:r>
      <w:r w:rsidRPr="00696ADB">
        <w:rPr>
          <w:rFonts w:ascii="Times New Roman" w:hAnsi="Times New Roman"/>
        </w:rPr>
        <w:t xml:space="preserve">. </w:t>
      </w:r>
      <w:r w:rsidRPr="00696ADB">
        <w:rPr>
          <w:rStyle w:val="TitleChar"/>
          <w:rFonts w:ascii="Times New Roman" w:hAnsi="Times New Roman"/>
        </w:rPr>
        <w:t>The Department would negotiate any side letters/agreements</w:t>
      </w:r>
      <w:r w:rsidRPr="00696ADB">
        <w:rPr>
          <w:rFonts w:ascii="Times New Roman" w:hAnsi="Times New Roman"/>
        </w:rPr>
        <w:t xml:space="preserve"> with the Government of Canada </w:t>
      </w:r>
      <w:r w:rsidRPr="00696ADB">
        <w:rPr>
          <w:rStyle w:val="TitleChar"/>
          <w:rFonts w:ascii="Times New Roman" w:hAnsi="Times New Roman"/>
        </w:rPr>
        <w:t>concerning</w:t>
      </w:r>
      <w:r w:rsidRPr="00696ADB">
        <w:rPr>
          <w:rFonts w:ascii="Times New Roman" w:hAnsi="Times New Roman"/>
        </w:rPr>
        <w:t xml:space="preserve"> Alaska </w:t>
      </w:r>
      <w:r w:rsidRPr="00696ADB">
        <w:rPr>
          <w:rStyle w:val="TitleChar"/>
          <w:rFonts w:ascii="Times New Roman" w:hAnsi="Times New Roman"/>
        </w:rPr>
        <w:t>natural gas transportation projects, including the negotiation of new agreements or any modifications to existing agreements</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This effort is in keeping with our larger work to actively promote greater energy integration</w:t>
      </w:r>
      <w:r w:rsidRPr="00696ADB">
        <w:rPr>
          <w:rFonts w:ascii="Times New Roman" w:hAnsi="Times New Roman"/>
        </w:rPr>
        <w:t xml:space="preserve"> </w:t>
      </w:r>
      <w:r w:rsidRPr="00696ADB">
        <w:rPr>
          <w:rStyle w:val="TitleChar"/>
          <w:rFonts w:ascii="Times New Roman" w:hAnsi="Times New Roman"/>
        </w:rPr>
        <w:t>and facilitate cross border energy trade with</w:t>
      </w:r>
      <w:r w:rsidRPr="00696ADB">
        <w:rPr>
          <w:rFonts w:ascii="Times New Roman" w:hAnsi="Times New Roman"/>
        </w:rPr>
        <w:t xml:space="preserve"> two of our four largest oil suppliers, Canada and </w:t>
      </w:r>
      <w:r w:rsidRPr="00696ADB">
        <w:rPr>
          <w:rStyle w:val="TitleChar"/>
          <w:rFonts w:ascii="Times New Roman" w:hAnsi="Times New Roman"/>
        </w:rPr>
        <w:t>Mexico</w:t>
      </w:r>
      <w:r w:rsidRPr="00696ADB">
        <w:rPr>
          <w:rFonts w:ascii="Times New Roman" w:hAnsi="Times New Roman"/>
        </w:rPr>
        <w:t xml:space="preserve">. We are also doing so trilaterally through the North American Energy Working Group, which is part of our broader Security and Prosperity Partnership we have with Canada and Mexico. </w:t>
      </w:r>
      <w:r w:rsidRPr="00696ADB">
        <w:rPr>
          <w:rStyle w:val="TitleChar"/>
          <w:rFonts w:ascii="Times New Roman" w:hAnsi="Times New Roman"/>
        </w:rPr>
        <w:t>We also have an annual strategic dialogue bilaterally with Canada called the Energy Consultative Mechanism</w:t>
      </w:r>
      <w:r w:rsidRPr="00696ADB">
        <w:rPr>
          <w:rFonts w:ascii="Times New Roman" w:hAnsi="Times New Roman"/>
        </w:rPr>
        <w:t xml:space="preserve">. Its purpose is </w:t>
      </w:r>
      <w:r w:rsidRPr="00696ADB">
        <w:rPr>
          <w:rStyle w:val="TitleChar"/>
          <w:rFonts w:ascii="Times New Roman" w:hAnsi="Times New Roman"/>
        </w:rPr>
        <w:t>to explore how our</w:t>
      </w:r>
      <w:r w:rsidRPr="00696ADB">
        <w:rPr>
          <w:rFonts w:ascii="Times New Roman" w:hAnsi="Times New Roman"/>
        </w:rPr>
        <w:t xml:space="preserve"> two </w:t>
      </w:r>
      <w:r w:rsidRPr="00696ADB">
        <w:rPr>
          <w:rStyle w:val="TitleChar"/>
          <w:rFonts w:ascii="Times New Roman" w:hAnsi="Times New Roman"/>
        </w:rPr>
        <w:t>governments can enhance and facilitate the largest cross border energy relationship in the world</w:t>
      </w:r>
      <w:r w:rsidRPr="00696ADB">
        <w:rPr>
          <w:rFonts w:ascii="Times New Roman" w:hAnsi="Times New Roman"/>
        </w:rPr>
        <w:t>.</w:t>
      </w:r>
    </w:p>
    <w:p w:rsidR="00205C5F" w:rsidRPr="00696ADB" w:rsidRDefault="00205C5F" w:rsidP="00205C5F">
      <w:pPr>
        <w:pStyle w:val="Heading3"/>
        <w:rPr>
          <w:rFonts w:cs="Times New Roman"/>
        </w:rPr>
      </w:pPr>
      <w:r w:rsidRPr="00696ADB">
        <w:rPr>
          <w:rFonts w:cs="Times New Roman"/>
        </w:rPr>
        <w:lastRenderedPageBreak/>
        <w:t>Mexico – Renewables</w:t>
      </w:r>
    </w:p>
    <w:p w:rsidR="00205C5F" w:rsidRPr="00696ADB" w:rsidRDefault="00205C5F" w:rsidP="00205C5F">
      <w:pPr>
        <w:pStyle w:val="NormalWeb"/>
        <w:shd w:val="clear" w:color="auto" w:fill="FFFFFF"/>
        <w:rPr>
          <w:color w:val="222222"/>
          <w:sz w:val="20"/>
          <w:szCs w:val="20"/>
        </w:rPr>
      </w:pPr>
      <w:r w:rsidRPr="00696ADB">
        <w:rPr>
          <w:color w:val="222222"/>
          <w:sz w:val="20"/>
          <w:szCs w:val="20"/>
        </w:rPr>
        <w:t> </w:t>
      </w:r>
    </w:p>
    <w:p w:rsidR="00205C5F" w:rsidRPr="00696ADB" w:rsidRDefault="00205C5F" w:rsidP="00205C5F">
      <w:pPr>
        <w:pStyle w:val="Heading4"/>
        <w:rPr>
          <w:rFonts w:cs="Times New Roman"/>
        </w:rPr>
      </w:pPr>
      <w:r w:rsidRPr="00696ADB">
        <w:rPr>
          <w:rFonts w:cs="Times New Roman"/>
        </w:rPr>
        <w:t xml:space="preserve">Energy transformation and poverty initiatives require immense diplomatic capital—empirics. Also, prefer our </w:t>
      </w:r>
      <w:proofErr w:type="spellStart"/>
      <w:proofErr w:type="gramStart"/>
      <w:r w:rsidRPr="00696ADB">
        <w:rPr>
          <w:rFonts w:cs="Times New Roman"/>
        </w:rPr>
        <w:t>ev</w:t>
      </w:r>
      <w:proofErr w:type="spellEnd"/>
      <w:proofErr w:type="gramEnd"/>
      <w:r w:rsidRPr="00696ADB">
        <w:rPr>
          <w:rFonts w:cs="Times New Roman"/>
        </w:rPr>
        <w:t>, it’s from Hillary</w:t>
      </w:r>
    </w:p>
    <w:p w:rsidR="00205C5F" w:rsidRPr="00696ADB" w:rsidRDefault="00205C5F" w:rsidP="00205C5F">
      <w:pPr>
        <w:rPr>
          <w:rFonts w:ascii="Times New Roman" w:hAnsi="Times New Roman"/>
        </w:rPr>
      </w:pPr>
      <w:r w:rsidRPr="00696ADB">
        <w:rPr>
          <w:rStyle w:val="StyleStyleBold12pt"/>
          <w:rFonts w:ascii="Times New Roman" w:hAnsi="Times New Roman"/>
        </w:rPr>
        <w:t>Clinton 12</w:t>
      </w:r>
      <w:r w:rsidRPr="00696ADB">
        <w:rPr>
          <w:rStyle w:val="apple-converted-space"/>
          <w:rFonts w:ascii="Times New Roman" w:hAnsi="Times New Roman"/>
          <w:color w:val="222222"/>
          <w:szCs w:val="20"/>
        </w:rPr>
        <w:t> </w:t>
      </w:r>
      <w:r w:rsidRPr="00696ADB">
        <w:rPr>
          <w:rFonts w:ascii="Times New Roman" w:hAnsi="Times New Roman"/>
        </w:rPr>
        <w:t>(Hillary Rodham, Former US Secretary of State and Future President of the USA swag, Energy Diplomacy in  the 21st Century, Speech Delivered at Georgetown University 10/18/12, </w:t>
      </w:r>
      <w:hyperlink r:id="rId66" w:history="1">
        <w:r w:rsidRPr="00696ADB">
          <w:rPr>
            <w:rStyle w:val="Hyperlink"/>
            <w:rFonts w:ascii="Times New Roman" w:hAnsi="Times New Roman"/>
          </w:rPr>
          <w:t>http://www.state.gov/secretary/rm/2012/10/199330.htm,</w:t>
        </w:r>
      </w:hyperlink>
      <w:r w:rsidRPr="00696ADB">
        <w:rPr>
          <w:rFonts w:ascii="Times New Roman" w:hAnsi="Times New Roman"/>
        </w:rPr>
        <w:t xml:space="preserve"> accessed 7/12/13, LLM)</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Fonts w:ascii="Times New Roman" w:hAnsi="Times New Roman"/>
        </w:rPr>
        <w:t xml:space="preserve">Now, in addition to these examples of energy diplomacy, </w:t>
      </w:r>
      <w:r w:rsidRPr="00696ADB">
        <w:rPr>
          <w:rStyle w:val="TitleChar"/>
          <w:rFonts w:ascii="Times New Roman" w:hAnsi="Times New Roman"/>
        </w:rPr>
        <w:t>we’re also focused on</w:t>
      </w:r>
      <w:r w:rsidRPr="00696ADB">
        <w:rPr>
          <w:rFonts w:ascii="Times New Roman" w:hAnsi="Times New Roman"/>
        </w:rPr>
        <w:t xml:space="preserve"> our second area of engagement: </w:t>
      </w:r>
      <w:r w:rsidRPr="00696ADB">
        <w:rPr>
          <w:rStyle w:val="TitleChar"/>
          <w:rFonts w:ascii="Times New Roman" w:hAnsi="Times New Roman"/>
        </w:rPr>
        <w:t>energy transformation</w:t>
      </w:r>
      <w:r w:rsidRPr="00696ADB">
        <w:rPr>
          <w:rFonts w:ascii="Times New Roman" w:hAnsi="Times New Roman"/>
        </w:rPr>
        <w:t xml:space="preserve"> – </w:t>
      </w:r>
      <w:r w:rsidRPr="00696ADB">
        <w:rPr>
          <w:rStyle w:val="TitleChar"/>
          <w:rFonts w:ascii="Times New Roman" w:hAnsi="Times New Roman"/>
        </w:rPr>
        <w:t xml:space="preserve">helping to promote new energy solutions, including renewables and energy efficiency, to meet rising demand, diversify the global energy supply, and address climate change. </w:t>
      </w:r>
      <w:r w:rsidRPr="00696ADB">
        <w:rPr>
          <w:rFonts w:ascii="Times New Roman" w:hAnsi="Times New Roman"/>
        </w:rPr>
        <w:t>The transformation to cleaner energy is central to reducing the world’s carbon emissions and it is the core of a strong 21st century global economy.</w:t>
      </w:r>
      <w:r w:rsidRPr="00696ADB">
        <w:rPr>
          <w:rFonts w:ascii="Times New Roman" w:hAnsi="Times New Roman"/>
          <w:sz w:val="12"/>
        </w:rPr>
        <w:t xml:space="preserve">¶ </w:t>
      </w:r>
      <w:proofErr w:type="gramStart"/>
      <w:r w:rsidRPr="00696ADB">
        <w:rPr>
          <w:rFonts w:ascii="Times New Roman" w:hAnsi="Times New Roman"/>
        </w:rPr>
        <w:t>But</w:t>
      </w:r>
      <w:proofErr w:type="gramEnd"/>
      <w:r w:rsidRPr="00696ADB">
        <w:rPr>
          <w:rFonts w:ascii="Times New Roman" w:hAnsi="Times New Roman"/>
        </w:rPr>
        <w:t xml:space="preserve"> we know very well that </w:t>
      </w:r>
      <w:r w:rsidRPr="00696ADB">
        <w:rPr>
          <w:rStyle w:val="TitleChar"/>
          <w:rFonts w:ascii="Times New Roman" w:hAnsi="Times New Roman"/>
        </w:rPr>
        <w:t>energy transformation cannot be accomplished by governments alone</w:t>
      </w:r>
      <w:r w:rsidRPr="00696ADB">
        <w:rPr>
          <w:rFonts w:ascii="Times New Roman" w:hAnsi="Times New Roman"/>
        </w:rPr>
        <w:t xml:space="preserve">. In the next 25 years, the world is going to need up to $15 trillion in investment to generate and transmit electricity. Governments can and will provide some of it, but most will come from the private sector. Now, </w:t>
      </w:r>
      <w:r w:rsidRPr="00696ADB">
        <w:rPr>
          <w:rStyle w:val="TitleChar"/>
          <w:rFonts w:ascii="Times New Roman" w:hAnsi="Times New Roman"/>
        </w:rPr>
        <w:t>that’s</w:t>
      </w:r>
      <w:r w:rsidRPr="00696ADB">
        <w:rPr>
          <w:rFonts w:ascii="Times New Roman" w:hAnsi="Times New Roman"/>
        </w:rPr>
        <w:t xml:space="preserve"> not only </w:t>
      </w:r>
      <w:r w:rsidRPr="00696ADB">
        <w:rPr>
          <w:rStyle w:val="TitleChar"/>
          <w:rFonts w:ascii="Times New Roman" w:hAnsi="Times New Roman"/>
        </w:rPr>
        <w:t>a huge challenge</w:t>
      </w:r>
      <w:r w:rsidRPr="00696ADB">
        <w:rPr>
          <w:rFonts w:ascii="Times New Roman" w:hAnsi="Times New Roman"/>
        </w:rPr>
        <w:t xml:space="preserve">, but a huge opportunity. </w:t>
      </w:r>
      <w:r w:rsidRPr="00696ADB">
        <w:rPr>
          <w:rStyle w:val="TitleChar"/>
          <w:rFonts w:ascii="Times New Roman" w:hAnsi="Times New Roman"/>
        </w:rPr>
        <w:t>And I want to make sure that American companies and American workers are competing for those kinds of projects</w:t>
      </w:r>
      <w:r w:rsidRPr="00696ADB">
        <w:rPr>
          <w:rFonts w:ascii="Times New Roman" w:hAnsi="Times New Roman"/>
        </w:rPr>
        <w:t>. After all, American companies are leaders across the field of energy – leaders in renewables, high-tech, smart-grid energy infrastructure, bioenergy, energy efficiency. And in the coming decades, American companies should have the chance to do much more business worldwide, and by doing so, they will help to create American jobs.</w:t>
      </w:r>
      <w:r w:rsidRPr="00696ADB">
        <w:rPr>
          <w:rFonts w:ascii="Times New Roman" w:hAnsi="Times New Roman"/>
          <w:sz w:val="12"/>
        </w:rPr>
        <w:t xml:space="preserve">¶ </w:t>
      </w:r>
      <w:proofErr w:type="gramStart"/>
      <w:r w:rsidRPr="00696ADB">
        <w:rPr>
          <w:rStyle w:val="TitleChar"/>
          <w:rFonts w:ascii="Times New Roman" w:hAnsi="Times New Roman"/>
        </w:rPr>
        <w:t>At</w:t>
      </w:r>
      <w:proofErr w:type="gramEnd"/>
      <w:r w:rsidRPr="00696ADB">
        <w:rPr>
          <w:rStyle w:val="TitleChar"/>
          <w:rFonts w:ascii="Times New Roman" w:hAnsi="Times New Roman"/>
        </w:rPr>
        <w:t xml:space="preserve"> the same time that we’re pursuing energy transformation, however, we have to take on the issue of energy poverty. And that’s the third area of engagement I will mention</w:t>
      </w:r>
      <w:r w:rsidRPr="00696ADB">
        <w:rPr>
          <w:rFonts w:ascii="Times New Roman" w:hAnsi="Times New Roman"/>
        </w:rPr>
        <w:t xml:space="preserve">. Because </w:t>
      </w:r>
      <w:r w:rsidRPr="00696ADB">
        <w:rPr>
          <w:rStyle w:val="TitleChar"/>
          <w:rFonts w:ascii="Times New Roman" w:hAnsi="Times New Roman"/>
        </w:rPr>
        <w:t>for those</w:t>
      </w:r>
      <w:r w:rsidRPr="00696ADB">
        <w:rPr>
          <w:rFonts w:ascii="Times New Roman" w:hAnsi="Times New Roman"/>
        </w:rPr>
        <w:t xml:space="preserve"> 1.3 billion </w:t>
      </w:r>
      <w:r w:rsidRPr="00696ADB">
        <w:rPr>
          <w:rStyle w:val="TitleChar"/>
          <w:rFonts w:ascii="Times New Roman" w:hAnsi="Times New Roman"/>
        </w:rPr>
        <w:t>people worldwide who do not have access to a reliable, sustainable supply of energy, it is a daily challenge and struggle. It also runs counter to energy transformation, because these people are burning firewood, coal, dung, charcoal, whatever they can get their hands on. They’re using diesel generators</w:t>
      </w:r>
      <w:r w:rsidRPr="00696ADB">
        <w:rPr>
          <w:rFonts w:ascii="Times New Roman" w:hAnsi="Times New Roman"/>
        </w:rPr>
        <w:t xml:space="preserve">, and no electricity is more expensive than that. And besides, </w:t>
      </w:r>
      <w:r w:rsidRPr="00696ADB">
        <w:rPr>
          <w:rStyle w:val="TitleChar"/>
          <w:rFonts w:ascii="Times New Roman" w:hAnsi="Times New Roman"/>
        </w:rPr>
        <w:t>these are dirty forms of energy – bad for people’s health, bad for the environment</w:t>
      </w:r>
      <w:r w:rsidRPr="00696ADB">
        <w:rPr>
          <w:rFonts w:ascii="Times New Roman" w:hAnsi="Times New Roman"/>
        </w:rPr>
        <w:t xml:space="preserve">. But it doesn’t have to be that way. </w:t>
      </w:r>
      <w:r w:rsidRPr="00696ADB">
        <w:rPr>
          <w:rStyle w:val="TitleChar"/>
          <w:rFonts w:ascii="Times New Roman" w:hAnsi="Times New Roman"/>
        </w:rPr>
        <w:t xml:space="preserve">We have the technology and know-how that can help people leapfrog to energy that is not only reliable and affordable, but clean and efficient. </w:t>
      </w:r>
      <w:proofErr w:type="gramStart"/>
      <w:r w:rsidRPr="00696ADB">
        <w:rPr>
          <w:rStyle w:val="TitleChar"/>
          <w:rFonts w:ascii="Times New Roman" w:hAnsi="Times New Roman"/>
        </w:rPr>
        <w:t>So energy transformation and ending energy poverty really do go hand in hand.</w:t>
      </w:r>
      <w:proofErr w:type="gramEnd"/>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 xml:space="preserve">Mexico – </w:t>
      </w:r>
      <w:proofErr w:type="spellStart"/>
      <w:r w:rsidRPr="00696ADB">
        <w:rPr>
          <w:rFonts w:cs="Times New Roman"/>
        </w:rPr>
        <w:t>Transboundary</w:t>
      </w:r>
      <w:proofErr w:type="spellEnd"/>
    </w:p>
    <w:p w:rsidR="00205C5F" w:rsidRPr="00696ADB" w:rsidRDefault="00205C5F" w:rsidP="00205C5F">
      <w:pPr>
        <w:pStyle w:val="NormalWeb"/>
        <w:shd w:val="clear" w:color="auto" w:fill="FFFFFF"/>
        <w:rPr>
          <w:color w:val="222222"/>
          <w:sz w:val="20"/>
          <w:szCs w:val="20"/>
        </w:rPr>
      </w:pPr>
      <w:r w:rsidRPr="00696ADB">
        <w:rPr>
          <w:color w:val="222222"/>
          <w:sz w:val="20"/>
          <w:szCs w:val="20"/>
        </w:rPr>
        <w:t> </w:t>
      </w:r>
    </w:p>
    <w:p w:rsidR="00205C5F" w:rsidRPr="00696ADB" w:rsidRDefault="00205C5F" w:rsidP="00205C5F">
      <w:pPr>
        <w:pStyle w:val="Heading4"/>
        <w:rPr>
          <w:rFonts w:cs="Times New Roman"/>
        </w:rPr>
      </w:pPr>
      <w:r w:rsidRPr="00696ADB">
        <w:rPr>
          <w:rFonts w:cs="Times New Roman"/>
        </w:rPr>
        <w:t xml:space="preserve">Empirics prove </w:t>
      </w:r>
      <w:proofErr w:type="spellStart"/>
      <w:r w:rsidRPr="00696ADB">
        <w:rPr>
          <w:rFonts w:cs="Times New Roman"/>
        </w:rPr>
        <w:t>transboundary</w:t>
      </w:r>
      <w:proofErr w:type="spellEnd"/>
      <w:r w:rsidRPr="00696ADB">
        <w:rPr>
          <w:rFonts w:cs="Times New Roman"/>
        </w:rPr>
        <w:t xml:space="preserve"> agreements require massive diplomatic effort – prefer our </w:t>
      </w:r>
      <w:proofErr w:type="spellStart"/>
      <w:proofErr w:type="gramStart"/>
      <w:r w:rsidRPr="00696ADB">
        <w:rPr>
          <w:rFonts w:cs="Times New Roman"/>
        </w:rPr>
        <w:t>ev</w:t>
      </w:r>
      <w:proofErr w:type="spellEnd"/>
      <w:proofErr w:type="gramEnd"/>
      <w:r w:rsidRPr="00696ADB">
        <w:rPr>
          <w:rFonts w:cs="Times New Roman"/>
        </w:rPr>
        <w:t>, it’s from Hillary</w:t>
      </w:r>
    </w:p>
    <w:p w:rsidR="00205C5F" w:rsidRPr="00696ADB" w:rsidRDefault="00205C5F" w:rsidP="00205C5F">
      <w:pPr>
        <w:rPr>
          <w:rFonts w:ascii="Times New Roman" w:hAnsi="Times New Roman"/>
        </w:rPr>
      </w:pPr>
      <w:r w:rsidRPr="00696ADB">
        <w:rPr>
          <w:rStyle w:val="StyleStyleBold12pt"/>
          <w:rFonts w:ascii="Times New Roman" w:hAnsi="Times New Roman"/>
        </w:rPr>
        <w:t>Clinton 12</w:t>
      </w:r>
      <w:r w:rsidRPr="00696ADB">
        <w:rPr>
          <w:rFonts w:ascii="Times New Roman" w:hAnsi="Times New Roman"/>
          <w:color w:val="222222"/>
          <w:szCs w:val="20"/>
        </w:rPr>
        <w:t xml:space="preserve"> </w:t>
      </w:r>
      <w:r w:rsidRPr="00696ADB">
        <w:rPr>
          <w:rFonts w:ascii="Times New Roman" w:hAnsi="Times New Roman"/>
        </w:rPr>
        <w:t>(Hillary Rodham, Former US Secretary of State and Future President of the USA swag, Energy Diplomacy in  the 21st Century, Speech Delivered at Georgetown University 10/18/12, </w:t>
      </w:r>
      <w:hyperlink r:id="rId67" w:history="1">
        <w:r w:rsidRPr="00696ADB">
          <w:rPr>
            <w:rStyle w:val="Hyperlink"/>
            <w:rFonts w:ascii="Times New Roman" w:hAnsi="Times New Roman"/>
          </w:rPr>
          <w:t>http://www.state.gov/secretary/rm/2012/10/199330.htm,</w:t>
        </w:r>
      </w:hyperlink>
      <w:r w:rsidRPr="00696ADB">
        <w:rPr>
          <w:rFonts w:ascii="Times New Roman" w:hAnsi="Times New Roman"/>
        </w:rPr>
        <w:t xml:space="preserve"> accessed 7/12/13, LLM)</w:t>
      </w:r>
    </w:p>
    <w:p w:rsidR="00205C5F" w:rsidRPr="00696ADB" w:rsidRDefault="00205C5F" w:rsidP="00205C5F">
      <w:pPr>
        <w:rPr>
          <w:rFonts w:ascii="Times New Roman" w:hAnsi="Times New Roman"/>
        </w:rPr>
      </w:pPr>
      <w:r w:rsidRPr="00696ADB">
        <w:rPr>
          <w:rFonts w:ascii="Times New Roman" w:hAnsi="Times New Roman"/>
        </w:rPr>
        <w:t xml:space="preserve">I want to mention </w:t>
      </w:r>
      <w:r w:rsidRPr="00696ADB">
        <w:rPr>
          <w:rStyle w:val="TitleChar"/>
          <w:rFonts w:ascii="Times New Roman" w:hAnsi="Times New Roman"/>
        </w:rPr>
        <w:t>one</w:t>
      </w:r>
      <w:r w:rsidRPr="00696ADB">
        <w:rPr>
          <w:rFonts w:ascii="Times New Roman" w:hAnsi="Times New Roman"/>
        </w:rPr>
        <w:t xml:space="preserve"> additional </w:t>
      </w:r>
      <w:r w:rsidRPr="00696ADB">
        <w:rPr>
          <w:rStyle w:val="TitleChar"/>
          <w:rFonts w:ascii="Times New Roman" w:hAnsi="Times New Roman"/>
        </w:rPr>
        <w:t>diplomatic challenge we’re focused on: how to manage resources that cross national boundaries. Boundaries are not always clearly delineated, especially at sea. If oil or gas is discovered in an area two countries share or where boundaries are inexact, how will they develop it?</w:t>
      </w:r>
      <w:r w:rsidRPr="00696ADB">
        <w:rPr>
          <w:rFonts w:ascii="Times New Roman" w:hAnsi="Times New Roman"/>
        </w:rPr>
        <w:t xml:space="preserve"> Earlier this year, </w:t>
      </w:r>
      <w:r w:rsidRPr="00696ADB">
        <w:rPr>
          <w:rStyle w:val="TitleChar"/>
          <w:rFonts w:ascii="Times New Roman" w:hAnsi="Times New Roman"/>
        </w:rPr>
        <w:t>after a long negotiation led by the State Department, the United States and Mexico reached a groundbreaking agreement on oil and gas resources in the Gulf of Mexico</w:t>
      </w:r>
      <w:r w:rsidRPr="00696ADB">
        <w:rPr>
          <w:rFonts w:ascii="Times New Roman" w:hAnsi="Times New Roman"/>
        </w:rPr>
        <w:t xml:space="preserve">, and we will be sending it to Congress for action soon. </w:t>
      </w:r>
      <w:r w:rsidRPr="00696ADB">
        <w:rPr>
          <w:rStyle w:val="TitleChar"/>
          <w:rFonts w:ascii="Times New Roman" w:hAnsi="Times New Roman"/>
        </w:rPr>
        <w:t>The agreement clearly lays out how the United States and Mexico will manage the resources that transcend our maritime boundary.</w:t>
      </w:r>
    </w:p>
    <w:p w:rsidR="00205C5F" w:rsidRPr="00696ADB" w:rsidRDefault="00205C5F" w:rsidP="00205C5F">
      <w:pPr>
        <w:pStyle w:val="Heading3"/>
        <w:rPr>
          <w:rFonts w:cs="Times New Roman"/>
        </w:rPr>
      </w:pPr>
      <w:r w:rsidRPr="00696ADB">
        <w:rPr>
          <w:rFonts w:cs="Times New Roman"/>
        </w:rPr>
        <w:lastRenderedPageBreak/>
        <w:t xml:space="preserve">Mexico – AT: State </w:t>
      </w:r>
      <w:proofErr w:type="spellStart"/>
      <w:proofErr w:type="gramStart"/>
      <w:r w:rsidRPr="00696ADB">
        <w:rPr>
          <w:rFonts w:cs="Times New Roman"/>
        </w:rPr>
        <w:t>Dpt</w:t>
      </w:r>
      <w:proofErr w:type="spellEnd"/>
      <w:proofErr w:type="gramEnd"/>
      <w:r w:rsidRPr="00696ADB">
        <w:rPr>
          <w:rFonts w:cs="Times New Roman"/>
        </w:rPr>
        <w:t xml:space="preserve"> Doesn’t do </w:t>
      </w:r>
      <w:proofErr w:type="spellStart"/>
      <w:r w:rsidRPr="00696ADB">
        <w:rPr>
          <w:rFonts w:cs="Times New Roman"/>
        </w:rPr>
        <w:t>Transboundary</w:t>
      </w:r>
      <w:proofErr w:type="spellEnd"/>
    </w:p>
    <w:p w:rsidR="00205C5F" w:rsidRPr="00696ADB" w:rsidRDefault="00205C5F" w:rsidP="00205C5F">
      <w:pPr>
        <w:pStyle w:val="NormalWeb"/>
        <w:shd w:val="clear" w:color="auto" w:fill="FFFFFF"/>
        <w:rPr>
          <w:color w:val="222222"/>
          <w:sz w:val="20"/>
          <w:szCs w:val="20"/>
        </w:rPr>
      </w:pPr>
      <w:r w:rsidRPr="00696ADB">
        <w:rPr>
          <w:color w:val="222222"/>
          <w:sz w:val="20"/>
          <w:szCs w:val="20"/>
        </w:rPr>
        <w:t> </w:t>
      </w:r>
    </w:p>
    <w:p w:rsidR="00205C5F" w:rsidRPr="00696ADB" w:rsidRDefault="00205C5F" w:rsidP="00205C5F">
      <w:pPr>
        <w:pStyle w:val="Heading4"/>
        <w:rPr>
          <w:rFonts w:cs="Times New Roman"/>
        </w:rPr>
      </w:pPr>
      <w:r w:rsidRPr="00696ADB">
        <w:rPr>
          <w:rFonts w:cs="Times New Roman"/>
        </w:rPr>
        <w:t>The State Department would be involved—normal means</w:t>
      </w:r>
    </w:p>
    <w:p w:rsidR="00205C5F" w:rsidRPr="00696ADB" w:rsidRDefault="00205C5F" w:rsidP="00205C5F">
      <w:pPr>
        <w:rPr>
          <w:rFonts w:ascii="Times New Roman" w:hAnsi="Times New Roman"/>
        </w:rPr>
      </w:pPr>
      <w:r w:rsidRPr="00696ADB">
        <w:rPr>
          <w:rStyle w:val="StyleStyleBold12pt"/>
          <w:rFonts w:ascii="Times New Roman" w:hAnsi="Times New Roman"/>
        </w:rPr>
        <w:t>US DOS No Date</w:t>
      </w:r>
      <w:r w:rsidRPr="00696ADB">
        <w:rPr>
          <w:rStyle w:val="apple-converted-space"/>
          <w:rFonts w:ascii="Times New Roman" w:hAnsi="Times New Roman"/>
          <w:color w:val="222222"/>
          <w:szCs w:val="20"/>
        </w:rPr>
        <w:t> </w:t>
      </w:r>
      <w:r w:rsidRPr="00696ADB">
        <w:rPr>
          <w:rFonts w:ascii="Times New Roman" w:hAnsi="Times New Roman"/>
        </w:rPr>
        <w:t xml:space="preserve">(The Department of State Website, Presidential Permits for Border </w:t>
      </w:r>
      <w:proofErr w:type="spellStart"/>
      <w:r w:rsidRPr="00696ADB">
        <w:rPr>
          <w:rFonts w:ascii="Times New Roman" w:hAnsi="Times New Roman"/>
        </w:rPr>
        <w:t>Crossings</w:t>
      </w:r>
      <w:proofErr w:type="gramStart"/>
      <w:r w:rsidRPr="00696ADB">
        <w:rPr>
          <w:rFonts w:ascii="Times New Roman" w:hAnsi="Times New Roman"/>
        </w:rPr>
        <w:t>,</w:t>
      </w:r>
      <w:proofErr w:type="gramEnd"/>
      <w:r w:rsidR="00EE0EB8">
        <w:fldChar w:fldCharType="begin"/>
      </w:r>
      <w:r w:rsidR="00EE0EB8">
        <w:instrText xml:space="preserve"> HYPERLINK "http://www.state.gov/p/wha/rt/permit/," </w:instrText>
      </w:r>
      <w:r w:rsidR="00EE0EB8">
        <w:fldChar w:fldCharType="separate"/>
      </w:r>
      <w:r w:rsidRPr="00696ADB">
        <w:rPr>
          <w:rStyle w:val="Hyperlink"/>
          <w:rFonts w:ascii="Times New Roman" w:hAnsi="Times New Roman"/>
        </w:rPr>
        <w:t>http</w:t>
      </w:r>
      <w:proofErr w:type="spellEnd"/>
      <w:r w:rsidRPr="00696ADB">
        <w:rPr>
          <w:rStyle w:val="Hyperlink"/>
          <w:rFonts w:ascii="Times New Roman" w:hAnsi="Times New Roman"/>
        </w:rPr>
        <w:t>://www.state.gov/p/wha/rt/permit/,</w:t>
      </w:r>
      <w:r w:rsidR="00EE0EB8">
        <w:rPr>
          <w:rStyle w:val="Hyperlink"/>
          <w:rFonts w:ascii="Times New Roman" w:hAnsi="Times New Roman"/>
        </w:rPr>
        <w:fldChar w:fldCharType="end"/>
      </w:r>
      <w:r w:rsidRPr="00696ADB">
        <w:rPr>
          <w:rFonts w:ascii="Times New Roman" w:hAnsi="Times New Roman"/>
        </w:rPr>
        <w:t xml:space="preserve"> accessed 7/12/13, LLM)</w:t>
      </w:r>
    </w:p>
    <w:p w:rsidR="00205C5F" w:rsidRPr="00696ADB" w:rsidRDefault="00205C5F" w:rsidP="00205C5F">
      <w:pPr>
        <w:rPr>
          <w:rFonts w:ascii="Times New Roman" w:hAnsi="Times New Roman"/>
        </w:rPr>
      </w:pPr>
      <w:r w:rsidRPr="00696ADB">
        <w:rPr>
          <w:rStyle w:val="TitleChar"/>
          <w:rFonts w:ascii="Times New Roman" w:hAnsi="Times New Roman"/>
        </w:rPr>
        <w:t>Under Executive Order 11423</w:t>
      </w:r>
      <w:r w:rsidRPr="00696ADB">
        <w:rPr>
          <w:rFonts w:ascii="Times New Roman" w:hAnsi="Times New Roman"/>
        </w:rPr>
        <w:t xml:space="preserve">, as amended, </w:t>
      </w:r>
      <w:r w:rsidRPr="00696ADB">
        <w:rPr>
          <w:rStyle w:val="TitleChar"/>
          <w:rFonts w:ascii="Times New Roman" w:hAnsi="Times New Roman"/>
        </w:rPr>
        <w:t>the Secretary of State has the authority to receive applications for and to issue Presidential permits for the construction, connection, operation, or maintenance of certain facilities at the borders of the United States with</w:t>
      </w:r>
      <w:r w:rsidRPr="00696ADB">
        <w:rPr>
          <w:rFonts w:ascii="Times New Roman" w:hAnsi="Times New Roman"/>
        </w:rPr>
        <w:t xml:space="preserve"> Canada and </w:t>
      </w:r>
      <w:r w:rsidRPr="00696ADB">
        <w:rPr>
          <w:rStyle w:val="TitleChar"/>
          <w:rFonts w:ascii="Times New Roman" w:hAnsi="Times New Roman"/>
        </w:rPr>
        <w:t>Mexico</w:t>
      </w:r>
      <w:r w:rsidRPr="00696ADB">
        <w:rPr>
          <w:rFonts w:ascii="Times New Roman" w:hAnsi="Times New Roman"/>
        </w:rPr>
        <w:t xml:space="preserve">. </w:t>
      </w:r>
      <w:r w:rsidRPr="00696ADB">
        <w:rPr>
          <w:rStyle w:val="TitleChar"/>
          <w:rFonts w:ascii="Times New Roman" w:hAnsi="Times New Roman"/>
        </w:rPr>
        <w:t>Permits are required for the full range of facilities at the border</w:t>
      </w:r>
      <w:r w:rsidRPr="00696ADB">
        <w:rPr>
          <w:rFonts w:ascii="Times New Roman" w:hAnsi="Times New Roman"/>
        </w:rPr>
        <w:t xml:space="preserve">, including land crossings, bridges, pipelines, tunnels, conveyor belts, and tramways. </w:t>
      </w:r>
      <w:r w:rsidRPr="00696ADB">
        <w:rPr>
          <w:rStyle w:val="TitleChar"/>
          <w:rFonts w:ascii="Times New Roman" w:hAnsi="Times New Roman"/>
        </w:rPr>
        <w:t>This authority applies to all new border crossings and to all substantial modifications of existing crossings at the international border</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Working with federal agencies</w:t>
      </w:r>
      <w:r w:rsidRPr="00696ADB">
        <w:rPr>
          <w:rFonts w:ascii="Times New Roman" w:hAnsi="Times New Roman"/>
        </w:rPr>
        <w:t xml:space="preserve"> such as the Department of Transportation, the General Services Administration, the Department of Homeland Security's Bureau of Customs and Border Protection, and the Environmental Protection Agency, </w:t>
      </w:r>
      <w:r w:rsidRPr="00696ADB">
        <w:rPr>
          <w:rStyle w:val="TitleChar"/>
          <w:rFonts w:ascii="Times New Roman" w:hAnsi="Times New Roman"/>
        </w:rPr>
        <w:t>the Department of State determines whether a proposed border-crossing project is in the U.S. national interest. The Department coordinates closely with concerned state and local agencies, and invites public comment in arriving at this determination. Within the context of appropriate border security, safety, health, and environmental requirements, the Department believes that it is generally in the national interest to facilitate the efficient movement of legitimate goods and travelers across U.S. borders.</w:t>
      </w:r>
      <w:r w:rsidRPr="00696ADB">
        <w:rPr>
          <w:rStyle w:val="TitleChar"/>
          <w:rFonts w:ascii="Times New Roman" w:hAnsi="Times New Roman"/>
          <w:sz w:val="12"/>
        </w:rPr>
        <w:t>¶</w:t>
      </w:r>
      <w:r w:rsidRPr="00696ADB">
        <w:rPr>
          <w:rFonts w:ascii="Times New Roman" w:hAnsi="Times New Roman"/>
          <w:sz w:val="12"/>
        </w:rPr>
        <w:t xml:space="preserve"> </w:t>
      </w:r>
      <w:r w:rsidRPr="00696ADB">
        <w:rPr>
          <w:rStyle w:val="TitleChar"/>
          <w:rFonts w:ascii="Times New Roman" w:hAnsi="Times New Roman"/>
        </w:rPr>
        <w:t>The Bureau of Western Hemisphere Affairs receives permit applications for most facilities at the Canadian and Mexican borders,</w:t>
      </w:r>
      <w:r w:rsidRPr="00696ADB">
        <w:rPr>
          <w:rFonts w:ascii="Times New Roman" w:hAnsi="Times New Roman"/>
        </w:rPr>
        <w:t xml:space="preserve"> except: the Department of State's Office of International Energy and Commodity Policy for liquid pipelines,¶ the Department of Energy for electrical transmission lines,¶ the Federal Energy Regulatory Commission for natural gas pipelines.</w:t>
      </w: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rPr>
          <w:rStyle w:val="TitleCha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 xml:space="preserve">Mexico – Link Wall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Mexico is NOT a top diplomatic priority now, we indict your evidence.</w:t>
      </w:r>
    </w:p>
    <w:p w:rsidR="00205C5F" w:rsidRPr="00696ADB" w:rsidRDefault="00205C5F" w:rsidP="00205C5F">
      <w:pPr>
        <w:rPr>
          <w:rFonts w:ascii="Times New Roman" w:hAnsi="Times New Roman"/>
        </w:rPr>
      </w:pPr>
      <w:r w:rsidRPr="00696ADB">
        <w:rPr>
          <w:rStyle w:val="StyleStyleBold12pt"/>
          <w:rFonts w:ascii="Times New Roman" w:hAnsi="Times New Roman"/>
        </w:rPr>
        <w:t xml:space="preserve">Roberts and </w:t>
      </w:r>
      <w:proofErr w:type="spellStart"/>
      <w:r w:rsidRPr="00696ADB">
        <w:rPr>
          <w:rStyle w:val="StyleStyleBold12pt"/>
          <w:rFonts w:ascii="Times New Roman" w:hAnsi="Times New Roman"/>
        </w:rPr>
        <w:t>Walser</w:t>
      </w:r>
      <w:proofErr w:type="spellEnd"/>
      <w:r w:rsidRPr="00696ADB">
        <w:rPr>
          <w:rStyle w:val="StyleStyleBold12pt"/>
          <w:rFonts w:ascii="Times New Roman" w:hAnsi="Times New Roman"/>
        </w:rPr>
        <w:t>, research fellow and senior policy analyst 13</w:t>
      </w:r>
      <w:r w:rsidRPr="00696ADB">
        <w:rPr>
          <w:rFonts w:ascii="Times New Roman" w:hAnsi="Times New Roman"/>
          <w:sz w:val="12"/>
          <w:szCs w:val="12"/>
        </w:rPr>
        <w:t xml:space="preserve"> (James Roberts and Ray </w:t>
      </w:r>
      <w:proofErr w:type="spellStart"/>
      <w:r w:rsidRPr="00696ADB">
        <w:rPr>
          <w:rFonts w:ascii="Times New Roman" w:hAnsi="Times New Roman"/>
          <w:sz w:val="12"/>
          <w:szCs w:val="12"/>
        </w:rPr>
        <w:t>Walser</w:t>
      </w:r>
      <w:proofErr w:type="spellEnd"/>
      <w:r w:rsidRPr="00696ADB">
        <w:rPr>
          <w:rFonts w:ascii="Times New Roman" w:hAnsi="Times New Roman"/>
          <w:sz w:val="12"/>
          <w:szCs w:val="12"/>
        </w:rPr>
        <w:t xml:space="preserve">, Research Fellow </w:t>
      </w:r>
      <w:proofErr w:type="gramStart"/>
      <w:r w:rsidRPr="00696ADB">
        <w:rPr>
          <w:rFonts w:ascii="Times New Roman" w:hAnsi="Times New Roman"/>
          <w:sz w:val="12"/>
          <w:szCs w:val="12"/>
        </w:rPr>
        <w:t>For</w:t>
      </w:r>
      <w:proofErr w:type="gramEnd"/>
      <w:r w:rsidRPr="00696ADB">
        <w:rPr>
          <w:rFonts w:ascii="Times New Roman" w:hAnsi="Times New Roman"/>
          <w:sz w:val="12"/>
          <w:szCs w:val="12"/>
        </w:rPr>
        <w:t xml:space="preserve"> Economic Freedom and Growth Center for International Trade and Economics (CITE) and Senior Policy Analyst at the Heritage Foundation, 1-7-13, “Latin America and the Caribbean: A Wish List for 2013”, &lt;http://www.heritage.org/research/reports/2013/01/us-foreign-policy-wish-list-for-latin-america-and-the-caribbean-in-2013&gt; Accessed: 7-12-2013, BK)</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sz w:val="14"/>
        </w:rPr>
      </w:pPr>
      <w:r w:rsidRPr="00696ADB">
        <w:rPr>
          <w:rStyle w:val="TitleChar"/>
          <w:rFonts w:ascii="Times New Roman" w:hAnsi="Times New Roman"/>
        </w:rPr>
        <w:t>Mexico’s ongoing fight against organized crime has cast a doleful shadow over U.S.–Mexican relations.</w:t>
      </w:r>
      <w:r w:rsidRPr="00696ADB">
        <w:rPr>
          <w:rFonts w:ascii="Times New Roman" w:hAnsi="Times New Roman"/>
          <w:sz w:val="14"/>
        </w:rPr>
        <w:t xml:space="preserve"> New Mexican President Enrique </w:t>
      </w:r>
      <w:proofErr w:type="spellStart"/>
      <w:r w:rsidRPr="00696ADB">
        <w:rPr>
          <w:rFonts w:ascii="Times New Roman" w:hAnsi="Times New Roman"/>
          <w:sz w:val="14"/>
        </w:rPr>
        <w:t>Pe&amp;ntilde</w:t>
      </w:r>
      <w:proofErr w:type="gramStart"/>
      <w:r w:rsidRPr="00696ADB">
        <w:rPr>
          <w:rFonts w:ascii="Times New Roman" w:hAnsi="Times New Roman"/>
          <w:sz w:val="14"/>
        </w:rPr>
        <w:t>;a</w:t>
      </w:r>
      <w:proofErr w:type="spellEnd"/>
      <w:proofErr w:type="gramEnd"/>
      <w:r w:rsidRPr="00696ADB">
        <w:rPr>
          <w:rFonts w:ascii="Times New Roman" w:hAnsi="Times New Roman"/>
          <w:sz w:val="14"/>
        </w:rPr>
        <w:t xml:space="preserve"> Nieto promises to restore citizen security and continue overhauling Mexico’s police and judiciary. </w:t>
      </w:r>
      <w:r w:rsidRPr="00696ADB">
        <w:rPr>
          <w:rStyle w:val="TitleChar"/>
          <w:rFonts w:ascii="Times New Roman" w:hAnsi="Times New Roman"/>
        </w:rPr>
        <w:t>Often overlooked in the U.S. is Mexico’s emerging economic status</w:t>
      </w:r>
      <w:r w:rsidRPr="00696ADB">
        <w:rPr>
          <w:rFonts w:ascii="Times New Roman" w:hAnsi="Times New Roman"/>
          <w:sz w:val="14"/>
        </w:rPr>
        <w:t xml:space="preserve">—the world’s 11th largest and gathering steam. Serious energy reforms could reverse an alarming decline in oil production and tap massive shale gas deposits. </w:t>
      </w:r>
      <w:r w:rsidRPr="00696ADB">
        <w:rPr>
          <w:rStyle w:val="TitleChar"/>
          <w:rFonts w:ascii="Times New Roman" w:hAnsi="Times New Roman"/>
        </w:rPr>
        <w:t>In short, the bilateral relationship is strong but not entirely healthy. President Obama should make ties with Mexico a serious priority</w:t>
      </w:r>
      <w:r w:rsidRPr="00696ADB">
        <w:rPr>
          <w:rFonts w:ascii="Times New Roman" w:hAnsi="Times New Roman"/>
          <w:sz w:val="14"/>
        </w:rPr>
        <w:t xml:space="preserve"> by helping Mexico fight organized crime through the Merida Initiative, enhance military-to-military ties, and act jointly in troubled Central America. The President needs to assume White House ownership of the ambivalent muddle over marijuana legalization and U.S. drug consumption. Real border security cooperation and immigration reform with a viable temporary work visa program are other prescriptions for a healthier relationship.</w:t>
      </w:r>
    </w:p>
    <w:p w:rsidR="00205C5F" w:rsidRPr="00696ADB" w:rsidRDefault="00205C5F" w:rsidP="00205C5F">
      <w:pPr>
        <w:rPr>
          <w:rFonts w:ascii="Times New Roman" w:hAnsi="Times New Roman"/>
        </w:rPr>
      </w:pPr>
    </w:p>
    <w:p w:rsidR="00205C5F" w:rsidRPr="00696ADB" w:rsidRDefault="00205C5F" w:rsidP="00205C5F">
      <w:pPr>
        <w:pStyle w:val="Heading2"/>
        <w:rPr>
          <w:rFonts w:cs="Times New Roman"/>
        </w:rPr>
      </w:pPr>
      <w:r w:rsidRPr="00696ADB">
        <w:rPr>
          <w:rFonts w:cs="Times New Roman"/>
        </w:rPr>
        <w:lastRenderedPageBreak/>
        <w:t>***Venezuela Links</w:t>
      </w:r>
    </w:p>
    <w:p w:rsidR="00205C5F" w:rsidRPr="00696ADB" w:rsidRDefault="00205C5F" w:rsidP="00205C5F">
      <w:pPr>
        <w:pStyle w:val="Heading3"/>
        <w:rPr>
          <w:rFonts w:cs="Times New Roman"/>
        </w:rPr>
      </w:pPr>
      <w:r w:rsidRPr="00696ADB">
        <w:rPr>
          <w:rFonts w:cs="Times New Roman"/>
        </w:rPr>
        <w:lastRenderedPageBreak/>
        <w:t xml:space="preserve">Venezuela – General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Diplomatic row proves Venezuela engagement gets heated quickly – we control empirics</w:t>
      </w:r>
    </w:p>
    <w:p w:rsidR="00205C5F" w:rsidRPr="00696ADB" w:rsidRDefault="00205C5F" w:rsidP="00205C5F">
      <w:pPr>
        <w:rPr>
          <w:rFonts w:ascii="Times New Roman" w:hAnsi="Times New Roman"/>
        </w:rPr>
      </w:pPr>
      <w:r w:rsidRPr="00696ADB">
        <w:rPr>
          <w:rStyle w:val="StyleStyleBold12pt"/>
          <w:rFonts w:ascii="Times New Roman" w:hAnsi="Times New Roman"/>
        </w:rPr>
        <w:t>Lopez 13</w:t>
      </w:r>
      <w:r w:rsidRPr="00696ADB">
        <w:rPr>
          <w:rFonts w:ascii="Times New Roman" w:hAnsi="Times New Roman"/>
        </w:rPr>
        <w:t xml:space="preserve"> (Juan Carlos, Catherine E </w:t>
      </w:r>
      <w:proofErr w:type="spellStart"/>
      <w:r w:rsidRPr="00696ADB">
        <w:rPr>
          <w:rFonts w:ascii="Times New Roman" w:hAnsi="Times New Roman"/>
        </w:rPr>
        <w:t>Shoichet</w:t>
      </w:r>
      <w:proofErr w:type="spellEnd"/>
      <w:r w:rsidRPr="00696ADB">
        <w:rPr>
          <w:rFonts w:ascii="Times New Roman" w:hAnsi="Times New Roman"/>
        </w:rPr>
        <w:t>, CNN correspondents in Latin America, “US expels 2 Venezuelan diplomats”, CNN, 3/11/13, http://www.cnn.com/2013/03/11/us/venezuela-diplomats-expelled//, accessed 7/12/13, LLM)</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Washington (CNN) -- </w:t>
      </w:r>
      <w:r w:rsidRPr="00696ADB">
        <w:rPr>
          <w:rStyle w:val="TitleChar"/>
          <w:rFonts w:ascii="Times New Roman" w:hAnsi="Times New Roman"/>
        </w:rPr>
        <w:t>Diplomatic tensions between the United States and Venezuela showed no signs of slowing Monday as the State Department announced that two Venezuelan diplomats had been expelled.</w:t>
      </w:r>
      <w:r w:rsidRPr="00696ADB">
        <w:rPr>
          <w:rStyle w:val="TitleChar"/>
          <w:rFonts w:ascii="Times New Roman" w:hAnsi="Times New Roman"/>
          <w:sz w:val="12"/>
        </w:rPr>
        <w:t xml:space="preserve">¶ </w:t>
      </w:r>
      <w:r w:rsidRPr="00696ADB">
        <w:rPr>
          <w:rFonts w:ascii="Times New Roman" w:hAnsi="Times New Roman"/>
        </w:rPr>
        <w:t xml:space="preserve">Orlando Jose Montanez </w:t>
      </w:r>
      <w:r w:rsidRPr="00696ADB">
        <w:rPr>
          <w:rStyle w:val="TitleChar"/>
          <w:rFonts w:ascii="Times New Roman" w:hAnsi="Times New Roman"/>
        </w:rPr>
        <w:t>Olivares and</w:t>
      </w:r>
      <w:r w:rsidRPr="00696ADB">
        <w:rPr>
          <w:rFonts w:ascii="Times New Roman" w:hAnsi="Times New Roman"/>
        </w:rPr>
        <w:t xml:space="preserve"> Victor </w:t>
      </w:r>
      <w:proofErr w:type="spellStart"/>
      <w:r w:rsidRPr="00696ADB">
        <w:rPr>
          <w:rFonts w:ascii="Times New Roman" w:hAnsi="Times New Roman"/>
        </w:rPr>
        <w:t>Camacaro</w:t>
      </w:r>
      <w:proofErr w:type="spellEnd"/>
      <w:r w:rsidRPr="00696ADB">
        <w:rPr>
          <w:rFonts w:ascii="Times New Roman" w:hAnsi="Times New Roman"/>
        </w:rPr>
        <w:t xml:space="preserve"> </w:t>
      </w:r>
      <w:r w:rsidRPr="00696ADB">
        <w:rPr>
          <w:rStyle w:val="TitleChar"/>
          <w:rFonts w:ascii="Times New Roman" w:hAnsi="Times New Roman"/>
        </w:rPr>
        <w:t>Mata were</w:t>
      </w:r>
      <w:r w:rsidRPr="00696ADB">
        <w:rPr>
          <w:rFonts w:ascii="Times New Roman" w:hAnsi="Times New Roman"/>
        </w:rPr>
        <w:t xml:space="preserve"> declared personae non </w:t>
      </w:r>
      <w:proofErr w:type="spellStart"/>
      <w:r w:rsidRPr="00696ADB">
        <w:rPr>
          <w:rFonts w:ascii="Times New Roman" w:hAnsi="Times New Roman"/>
        </w:rPr>
        <w:t>gratae</w:t>
      </w:r>
      <w:proofErr w:type="spellEnd"/>
      <w:r w:rsidRPr="00696ADB">
        <w:rPr>
          <w:rFonts w:ascii="Times New Roman" w:hAnsi="Times New Roman"/>
        </w:rPr>
        <w:t xml:space="preserve"> and </w:t>
      </w:r>
      <w:r w:rsidRPr="00696ADB">
        <w:rPr>
          <w:rStyle w:val="TitleChar"/>
          <w:rFonts w:ascii="Times New Roman" w:hAnsi="Times New Roman"/>
        </w:rPr>
        <w:t>ordered to leave the country in response to the South American nation's decision to kick out two U.S. officials last week</w:t>
      </w:r>
      <w:r w:rsidRPr="00696ADB">
        <w:rPr>
          <w:rFonts w:ascii="Times New Roman" w:hAnsi="Times New Roman"/>
        </w:rPr>
        <w:t xml:space="preserve">, State Department spokeswoman Victoria </w:t>
      </w:r>
      <w:proofErr w:type="spellStart"/>
      <w:r w:rsidRPr="00696ADB">
        <w:rPr>
          <w:rFonts w:ascii="Times New Roman" w:hAnsi="Times New Roman"/>
        </w:rPr>
        <w:t>Nuland</w:t>
      </w:r>
      <w:proofErr w:type="spellEnd"/>
      <w:r w:rsidRPr="00696ADB">
        <w:rPr>
          <w:rFonts w:ascii="Times New Roman" w:hAnsi="Times New Roman"/>
        </w:rPr>
        <w:t xml:space="preserve"> told reporters.</w:t>
      </w:r>
      <w:r w:rsidRPr="00696ADB">
        <w:rPr>
          <w:rFonts w:ascii="Times New Roman" w:hAnsi="Times New Roman"/>
          <w:sz w:val="12"/>
        </w:rPr>
        <w:t xml:space="preserve">¶ </w:t>
      </w:r>
      <w:r w:rsidRPr="00696ADB">
        <w:rPr>
          <w:rFonts w:ascii="Times New Roman" w:hAnsi="Times New Roman"/>
        </w:rPr>
        <w:t xml:space="preserve">"Around the world, </w:t>
      </w:r>
      <w:r w:rsidRPr="00696ADB">
        <w:rPr>
          <w:rStyle w:val="TitleChar"/>
          <w:rFonts w:ascii="Times New Roman" w:hAnsi="Times New Roman"/>
        </w:rPr>
        <w:t>when our people are thrown out unjustly, we're going to take reciprocal action</w:t>
      </w:r>
      <w:r w:rsidRPr="00696ADB">
        <w:rPr>
          <w:rFonts w:ascii="Times New Roman" w:hAnsi="Times New Roman"/>
        </w:rPr>
        <w:t>," she said. "We need to do that to protect our own people."</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In the day or days that followed there was some pretty heated rhetoric coming in our direction</w:t>
      </w:r>
      <w:r w:rsidRPr="00696ADB">
        <w:rPr>
          <w:rFonts w:ascii="Times New Roman" w:hAnsi="Times New Roman"/>
        </w:rPr>
        <w:t xml:space="preserve">," </w:t>
      </w:r>
      <w:proofErr w:type="spellStart"/>
      <w:r w:rsidRPr="00696ADB">
        <w:rPr>
          <w:rFonts w:ascii="Times New Roman" w:hAnsi="Times New Roman"/>
        </w:rPr>
        <w:t>Nuland</w:t>
      </w:r>
      <w:proofErr w:type="spellEnd"/>
      <w:r w:rsidRPr="00696ADB">
        <w:rPr>
          <w:rFonts w:ascii="Times New Roman" w:hAnsi="Times New Roman"/>
        </w:rPr>
        <w:t xml:space="preserve"> said Monday. </w:t>
      </w:r>
      <w:r w:rsidRPr="00696ADB">
        <w:rPr>
          <w:rStyle w:val="TitleChar"/>
          <w:rFonts w:ascii="Times New Roman" w:hAnsi="Times New Roman"/>
        </w:rPr>
        <w:t>"I think I called it at one point a page from the old '</w:t>
      </w:r>
      <w:proofErr w:type="spellStart"/>
      <w:r w:rsidRPr="00696ADB">
        <w:rPr>
          <w:rStyle w:val="TitleChar"/>
          <w:rFonts w:ascii="Times New Roman" w:hAnsi="Times New Roman"/>
        </w:rPr>
        <w:t>Chavista</w:t>
      </w:r>
      <w:proofErr w:type="spellEnd"/>
      <w:r w:rsidRPr="00696ADB">
        <w:rPr>
          <w:rStyle w:val="TitleChar"/>
          <w:rFonts w:ascii="Times New Roman" w:hAnsi="Times New Roman"/>
        </w:rPr>
        <w:t>' playbook that we were hoping was going to change</w:t>
      </w:r>
      <w:r w:rsidRPr="00696ADB">
        <w:rPr>
          <w:rFonts w:ascii="Times New Roman" w:hAnsi="Times New Roman"/>
        </w:rPr>
        <w:t xml:space="preserve">. ... </w:t>
      </w:r>
      <w:r w:rsidRPr="00696ADB">
        <w:rPr>
          <w:rStyle w:val="TitleChar"/>
          <w:rFonts w:ascii="Times New Roman" w:hAnsi="Times New Roman"/>
        </w:rPr>
        <w:t>There is work that we would like to do together</w:t>
      </w:r>
      <w:r w:rsidRPr="00696ADB">
        <w:rPr>
          <w:rFonts w:ascii="Times New Roman" w:hAnsi="Times New Roman"/>
        </w:rPr>
        <w:t xml:space="preserve">, particularly in the areas of counter-terrorism, counter narcotics, economics and energy relations, </w:t>
      </w:r>
      <w:r w:rsidRPr="00696ADB">
        <w:rPr>
          <w:rStyle w:val="TitleChar"/>
          <w:rFonts w:ascii="Times New Roman" w:hAnsi="Times New Roman"/>
        </w:rPr>
        <w:t>but it's going to take a change of tone from Caracas</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The expelled U.S. officials</w:t>
      </w:r>
      <w:r w:rsidRPr="00696ADB">
        <w:rPr>
          <w:rFonts w:ascii="Times New Roman" w:hAnsi="Times New Roman"/>
        </w:rPr>
        <w:t xml:space="preserve">, both air attaches at the U.S. Embassy in Caracas, </w:t>
      </w:r>
      <w:r w:rsidRPr="00696ADB">
        <w:rPr>
          <w:rStyle w:val="TitleChar"/>
          <w:rFonts w:ascii="Times New Roman" w:hAnsi="Times New Roman"/>
        </w:rPr>
        <w:t>were accused of having meetings with members of the Venezuelan military and encouraging them to pursue "destabilizing projects,"</w:t>
      </w:r>
      <w:r w:rsidRPr="00696ADB">
        <w:rPr>
          <w:rFonts w:ascii="Times New Roman" w:hAnsi="Times New Roman"/>
        </w:rPr>
        <w:t xml:space="preserve"> Venezuelan Foreign Minister Elias </w:t>
      </w:r>
      <w:proofErr w:type="spellStart"/>
      <w:r w:rsidRPr="00696ADB">
        <w:rPr>
          <w:rFonts w:ascii="Times New Roman" w:hAnsi="Times New Roman"/>
        </w:rPr>
        <w:t>Jaua</w:t>
      </w:r>
      <w:proofErr w:type="spellEnd"/>
      <w:r w:rsidRPr="00696ADB">
        <w:rPr>
          <w:rFonts w:ascii="Times New Roman" w:hAnsi="Times New Roman"/>
        </w:rPr>
        <w:t xml:space="preserve"> said.</w:t>
      </w:r>
      <w:r w:rsidRPr="00696ADB">
        <w:rPr>
          <w:rFonts w:ascii="Times New Roman" w:hAnsi="Times New Roman"/>
          <w:sz w:val="12"/>
        </w:rPr>
        <w:t xml:space="preserve">¶ </w:t>
      </w:r>
      <w:r w:rsidRPr="00696ADB">
        <w:rPr>
          <w:rFonts w:ascii="Times New Roman" w:hAnsi="Times New Roman"/>
        </w:rPr>
        <w:t xml:space="preserve">"We will not allow any foreign interference in our country," </w:t>
      </w:r>
      <w:proofErr w:type="spellStart"/>
      <w:r w:rsidRPr="00696ADB">
        <w:rPr>
          <w:rFonts w:ascii="Times New Roman" w:hAnsi="Times New Roman"/>
        </w:rPr>
        <w:t>Jaua</w:t>
      </w:r>
      <w:proofErr w:type="spellEnd"/>
      <w:r w:rsidRPr="00696ADB">
        <w:rPr>
          <w:rFonts w:ascii="Times New Roman" w:hAnsi="Times New Roman"/>
        </w:rPr>
        <w:t xml:space="preserve"> said last week.</w:t>
      </w:r>
      <w:r w:rsidRPr="00696ADB">
        <w:rPr>
          <w:rFonts w:ascii="Times New Roman" w:hAnsi="Times New Roman"/>
          <w:sz w:val="12"/>
        </w:rPr>
        <w:t xml:space="preserve">¶ </w:t>
      </w:r>
      <w:r w:rsidRPr="00696ADB">
        <w:rPr>
          <w:rFonts w:ascii="Times New Roman" w:hAnsi="Times New Roman"/>
        </w:rPr>
        <w:t xml:space="preserve">Nicolas </w:t>
      </w:r>
      <w:proofErr w:type="spellStart"/>
      <w:r w:rsidRPr="00696ADB">
        <w:rPr>
          <w:rStyle w:val="TitleChar"/>
          <w:rFonts w:ascii="Times New Roman" w:hAnsi="Times New Roman"/>
        </w:rPr>
        <w:t>Maduro</w:t>
      </w:r>
      <w:proofErr w:type="spellEnd"/>
      <w:r w:rsidRPr="00696ADB">
        <w:rPr>
          <w:rFonts w:ascii="Times New Roman" w:hAnsi="Times New Roman"/>
        </w:rPr>
        <w:t xml:space="preserve">, then vice president and now Venezuela's interim leader, </w:t>
      </w:r>
      <w:r w:rsidRPr="00696ADB">
        <w:rPr>
          <w:rStyle w:val="TitleChar"/>
          <w:rFonts w:ascii="Times New Roman" w:hAnsi="Times New Roman"/>
        </w:rPr>
        <w:t>also suggested</w:t>
      </w:r>
      <w:r w:rsidRPr="00696ADB">
        <w:rPr>
          <w:rFonts w:ascii="Times New Roman" w:hAnsi="Times New Roman"/>
        </w:rPr>
        <w:t xml:space="preserve"> as he criticized the U.S. Embassy officials last week </w:t>
      </w:r>
      <w:r w:rsidRPr="00696ADB">
        <w:rPr>
          <w:rStyle w:val="TitleChar"/>
          <w:rFonts w:ascii="Times New Roman" w:hAnsi="Times New Roman"/>
        </w:rPr>
        <w:t>that someone had deliberately infected Chavez with cancer</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 xml:space="preserve">State Department spokesman Patrick </w:t>
      </w:r>
      <w:proofErr w:type="spellStart"/>
      <w:r w:rsidRPr="00696ADB">
        <w:rPr>
          <w:rFonts w:ascii="Times New Roman" w:hAnsi="Times New Roman"/>
        </w:rPr>
        <w:t>Ventrell</w:t>
      </w:r>
      <w:proofErr w:type="spellEnd"/>
      <w:r w:rsidRPr="00696ADB">
        <w:rPr>
          <w:rFonts w:ascii="Times New Roman" w:hAnsi="Times New Roman"/>
        </w:rPr>
        <w:t xml:space="preserve"> denied the accusations.</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This fallacious assertion of inappropriate U.S. action leads us to conclude that, unfortunately, the current Venezuelan government is not interested an improved relationship</w:t>
      </w:r>
      <w:r w:rsidRPr="00696ADB">
        <w:rPr>
          <w:rFonts w:ascii="Times New Roman" w:hAnsi="Times New Roman"/>
        </w:rPr>
        <w:t>," he said.</w:t>
      </w:r>
      <w:r w:rsidRPr="00696ADB">
        <w:rPr>
          <w:rFonts w:ascii="Times New Roman" w:hAnsi="Times New Roman"/>
          <w:sz w:val="12"/>
        </w:rPr>
        <w:t xml:space="preserve">¶ </w:t>
      </w:r>
      <w:r w:rsidRPr="00696ADB">
        <w:rPr>
          <w:rStyle w:val="TitleChar"/>
          <w:rFonts w:ascii="Times New Roman" w:hAnsi="Times New Roman"/>
        </w:rPr>
        <w:t>It isn't the first time that diplomatic tensions have surged between the two countries.</w:t>
      </w:r>
      <w:r w:rsidRPr="00696ADB">
        <w:rPr>
          <w:rStyle w:val="TitleChar"/>
          <w:rFonts w:ascii="Times New Roman" w:hAnsi="Times New Roman"/>
          <w:sz w:val="12"/>
        </w:rPr>
        <w:t xml:space="preserve">¶ </w:t>
      </w:r>
      <w:r w:rsidRPr="00696ADB">
        <w:rPr>
          <w:rStyle w:val="TitleChar"/>
          <w:rFonts w:ascii="Times New Roman" w:hAnsi="Times New Roman"/>
        </w:rPr>
        <w:t>Last year the State Department declared Venezuela's consul general in Miami persona non grata -- Latin for unwelcome or unacceptable person -- and expelled her from the United State</w:t>
      </w:r>
      <w:r w:rsidRPr="00696ADB">
        <w:rPr>
          <w:rFonts w:ascii="Times New Roman" w:hAnsi="Times New Roman"/>
        </w:rPr>
        <w:t xml:space="preserve">s. In 2008, Venezuela expelled the U.S. ambassador to the South American country. A day later, the United States said it was expelling the Venezuelan ambassador. </w:t>
      </w:r>
      <w:r w:rsidRPr="00696ADB">
        <w:rPr>
          <w:rFonts w:ascii="Times New Roman" w:hAnsi="Times New Roman"/>
          <w:sz w:val="12"/>
        </w:rPr>
        <w:t xml:space="preserve">¶ </w:t>
      </w:r>
    </w:p>
    <w:p w:rsidR="00205C5F" w:rsidRPr="00696ADB" w:rsidRDefault="00205C5F" w:rsidP="00205C5F">
      <w:pPr>
        <w:pStyle w:val="Heading3"/>
        <w:rPr>
          <w:rFonts w:cs="Times New Roman"/>
        </w:rPr>
      </w:pPr>
      <w:r w:rsidRPr="00696ADB">
        <w:rPr>
          <w:rFonts w:cs="Times New Roman"/>
        </w:rPr>
        <w:lastRenderedPageBreak/>
        <w:t xml:space="preserve">Venezuela – Energy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pStyle w:val="Heading4"/>
        <w:rPr>
          <w:rFonts w:cs="Times New Roman"/>
        </w:rPr>
      </w:pPr>
      <w:r w:rsidRPr="00696ADB">
        <w:rPr>
          <w:rFonts w:cs="Times New Roman"/>
        </w:rPr>
        <w:t>Energy reform in Venezuela required DOS effort—understaffing triggers tradeoffs</w:t>
      </w:r>
    </w:p>
    <w:p w:rsidR="00205C5F" w:rsidRPr="00696ADB" w:rsidRDefault="00205C5F" w:rsidP="00205C5F">
      <w:pPr>
        <w:rPr>
          <w:rFonts w:ascii="Times New Roman" w:hAnsi="Times New Roman"/>
        </w:rPr>
      </w:pPr>
      <w:r w:rsidRPr="00696ADB">
        <w:rPr>
          <w:rStyle w:val="StyleStyleBold12pt"/>
          <w:rFonts w:ascii="Times New Roman" w:hAnsi="Times New Roman"/>
        </w:rPr>
        <w:t>Goldwyn 4/11</w:t>
      </w:r>
      <w:r w:rsidRPr="00696ADB">
        <w:rPr>
          <w:rFonts w:ascii="Times New Roman" w:hAnsi="Times New Roman"/>
        </w:rPr>
        <w:t> (David L., President of Goldwyn Global Strategies, April 11, 2013,  “The Impact of the Tight Oil and Gas Boom on Latin America and the Caribbean: Opportunities for Cooperation”, Presented to the House Committee on Foreign Affairs; Subcommittee on the Western Hemisphere, 4/11/13, </w:t>
      </w:r>
      <w:hyperlink r:id="rId68" w:history="1">
        <w:r w:rsidRPr="00696ADB">
          <w:rPr>
            <w:rStyle w:val="Hyperlink"/>
            <w:rFonts w:ascii="Times New Roman" w:hAnsi="Times New Roman"/>
          </w:rPr>
          <w:t>http://docs.house.gov/meetings/FA/FA07/20130411/100622/HHRG-113-FA07-Wstate-GoldwynD-20130411.pdf</w:t>
        </w:r>
      </w:hyperlink>
      <w:r w:rsidRPr="00696ADB">
        <w:rPr>
          <w:rFonts w:ascii="Times New Roman" w:hAnsi="Times New Roman"/>
        </w:rPr>
        <w:t>, accessed 7/12/13, LLM)</w:t>
      </w:r>
    </w:p>
    <w:p w:rsidR="00205C5F" w:rsidRPr="00696ADB" w:rsidRDefault="00205C5F" w:rsidP="00205C5F">
      <w:pPr>
        <w:rPr>
          <w:rFonts w:ascii="Times New Roman" w:hAnsi="Times New Roman"/>
        </w:rPr>
      </w:pPr>
      <w:r w:rsidRPr="00696ADB">
        <w:rPr>
          <w:rStyle w:val="TitleChar"/>
          <w:rFonts w:ascii="Times New Roman" w:hAnsi="Times New Roman"/>
        </w:rPr>
        <w:t xml:space="preserve">The </w:t>
      </w:r>
      <w:r w:rsidRPr="00696ADB">
        <w:rPr>
          <w:rStyle w:val="Emphasis"/>
        </w:rPr>
        <w:t>D</w:t>
      </w:r>
      <w:r w:rsidRPr="00696ADB">
        <w:rPr>
          <w:rFonts w:ascii="Times New Roman" w:hAnsi="Times New Roman"/>
        </w:rPr>
        <w:t xml:space="preserve">epartment </w:t>
      </w:r>
      <w:r w:rsidRPr="00696ADB">
        <w:rPr>
          <w:rStyle w:val="Emphasis"/>
        </w:rPr>
        <w:t>o</w:t>
      </w:r>
      <w:r w:rsidRPr="00696ADB">
        <w:rPr>
          <w:rFonts w:ascii="Times New Roman" w:hAnsi="Times New Roman"/>
        </w:rPr>
        <w:t xml:space="preserve">f </w:t>
      </w:r>
      <w:r w:rsidRPr="00696ADB">
        <w:rPr>
          <w:rStyle w:val="Emphasis"/>
        </w:rPr>
        <w:t>S</w:t>
      </w:r>
      <w:r w:rsidRPr="00696ADB">
        <w:rPr>
          <w:rFonts w:ascii="Times New Roman" w:hAnsi="Times New Roman"/>
        </w:rPr>
        <w:t xml:space="preserve">tate </w:t>
      </w:r>
      <w:r w:rsidRPr="00696ADB">
        <w:rPr>
          <w:rStyle w:val="TitleChar"/>
          <w:rFonts w:ascii="Times New Roman" w:hAnsi="Times New Roman"/>
        </w:rPr>
        <w:t xml:space="preserve">has significantly increased its capabilities to conduct energy diplomacy ¶ through the establishment of the </w:t>
      </w:r>
      <w:r w:rsidRPr="00696ADB">
        <w:rPr>
          <w:rStyle w:val="Emphasis"/>
        </w:rPr>
        <w:t>E</w:t>
      </w:r>
      <w:r w:rsidRPr="00696ADB">
        <w:rPr>
          <w:rFonts w:ascii="Times New Roman" w:hAnsi="Times New Roman"/>
        </w:rPr>
        <w:t xml:space="preserve">nergy and </w:t>
      </w:r>
      <w:r w:rsidRPr="00696ADB">
        <w:rPr>
          <w:rStyle w:val="Emphasis"/>
        </w:rPr>
        <w:t>N</w:t>
      </w:r>
      <w:r w:rsidRPr="00696ADB">
        <w:rPr>
          <w:rFonts w:ascii="Times New Roman" w:hAnsi="Times New Roman"/>
        </w:rPr>
        <w:t xml:space="preserve">atural </w:t>
      </w:r>
      <w:r w:rsidRPr="00696ADB">
        <w:rPr>
          <w:rStyle w:val="Emphasis"/>
        </w:rPr>
        <w:t>R</w:t>
      </w:r>
      <w:r w:rsidRPr="00696ADB">
        <w:rPr>
          <w:rFonts w:ascii="Times New Roman" w:hAnsi="Times New Roman"/>
        </w:rPr>
        <w:t xml:space="preserve">esources </w:t>
      </w:r>
      <w:r w:rsidRPr="00696ADB">
        <w:rPr>
          <w:rStyle w:val="Emphasis"/>
        </w:rPr>
        <w:t>B</w:t>
      </w:r>
      <w:r w:rsidRPr="00696ADB">
        <w:rPr>
          <w:rFonts w:ascii="Times New Roman" w:hAnsi="Times New Roman"/>
        </w:rPr>
        <w:t xml:space="preserve">ureau, led by Ambassador </w:t>
      </w:r>
      <w:r w:rsidRPr="00696ADB">
        <w:rPr>
          <w:rFonts w:ascii="Times New Roman" w:hAnsi="Times New Roman"/>
          <w:sz w:val="12"/>
        </w:rPr>
        <w:t xml:space="preserve">¶ </w:t>
      </w:r>
      <w:r w:rsidRPr="00696ADB">
        <w:rPr>
          <w:rFonts w:ascii="Times New Roman" w:hAnsi="Times New Roman"/>
        </w:rPr>
        <w:t xml:space="preserve">Carlos </w:t>
      </w:r>
      <w:proofErr w:type="spellStart"/>
      <w:r w:rsidRPr="00696ADB">
        <w:rPr>
          <w:rFonts w:ascii="Times New Roman" w:hAnsi="Times New Roman"/>
        </w:rPr>
        <w:t>Pascual</w:t>
      </w:r>
      <w:proofErr w:type="spellEnd"/>
      <w:r w:rsidRPr="00696ADB">
        <w:rPr>
          <w:rStyle w:val="TitleChar"/>
          <w:rFonts w:ascii="Times New Roman" w:hAnsi="Times New Roman"/>
        </w:rPr>
        <w:t>. Its programs should be robustly funded</w:t>
      </w:r>
      <w:r w:rsidRPr="00696ADB">
        <w:rPr>
          <w:rFonts w:ascii="Times New Roman" w:hAnsi="Times New Roman"/>
        </w:rPr>
        <w:t xml:space="preserve">. </w:t>
      </w:r>
      <w:r w:rsidRPr="00696ADB">
        <w:rPr>
          <w:rStyle w:val="TitleChar"/>
          <w:rFonts w:ascii="Times New Roman" w:hAnsi="Times New Roman"/>
        </w:rPr>
        <w:t>We should also deepen the international ¶ energy diplomacy capacity of the Department of Energy</w:t>
      </w:r>
      <w:r w:rsidRPr="00696ADB">
        <w:rPr>
          <w:rFonts w:ascii="Times New Roman" w:hAnsi="Times New Roman"/>
        </w:rPr>
        <w:t>. The Department of Energy’s</w:t>
      </w:r>
      <w:r w:rsidRPr="00696ADB">
        <w:rPr>
          <w:rFonts w:ascii="Times New Roman" w:hAnsi="Times New Roman"/>
          <w:sz w:val="12"/>
        </w:rPr>
        <w:t xml:space="preserve">¶ </w:t>
      </w:r>
      <w:r w:rsidRPr="00696ADB">
        <w:rPr>
          <w:rFonts w:ascii="Times New Roman" w:hAnsi="Times New Roman"/>
        </w:rPr>
        <w:t xml:space="preserve">relationships with civil servants in ministries across the globe provide a bridge across changes in </w:t>
      </w:r>
      <w:r w:rsidRPr="00696ADB">
        <w:rPr>
          <w:rFonts w:ascii="Times New Roman" w:hAnsi="Times New Roman"/>
          <w:sz w:val="12"/>
        </w:rPr>
        <w:t xml:space="preserve">¶ </w:t>
      </w:r>
      <w:r w:rsidRPr="00696ADB">
        <w:rPr>
          <w:rFonts w:ascii="Times New Roman" w:hAnsi="Times New Roman"/>
        </w:rPr>
        <w:t xml:space="preserve">government here and there. They can talk when the politics of non-energy issues obstruct </w:t>
      </w:r>
      <w:r w:rsidRPr="00696ADB">
        <w:rPr>
          <w:rFonts w:ascii="Times New Roman" w:hAnsi="Times New Roman"/>
          <w:sz w:val="12"/>
        </w:rPr>
        <w:t xml:space="preserve">¶ </w:t>
      </w:r>
      <w:r w:rsidRPr="00696ADB">
        <w:rPr>
          <w:rFonts w:ascii="Times New Roman" w:hAnsi="Times New Roman"/>
        </w:rPr>
        <w:t xml:space="preserve">dialogue among the foreign ministries. </w:t>
      </w:r>
      <w:r w:rsidRPr="00696ADB">
        <w:rPr>
          <w:rStyle w:val="TitleChar"/>
          <w:rFonts w:ascii="Times New Roman" w:hAnsi="Times New Roman"/>
        </w:rPr>
        <w:t>It is easier to get Energy Ministers together for regular ¶ meetings than Secretaries of State</w:t>
      </w:r>
      <w:r w:rsidRPr="00696ADB">
        <w:rPr>
          <w:rFonts w:ascii="Times New Roman" w:hAnsi="Times New Roman"/>
        </w:rPr>
        <w:t xml:space="preserve">. </w:t>
      </w:r>
      <w:r w:rsidRPr="00696ADB">
        <w:rPr>
          <w:rStyle w:val="TitleChar"/>
          <w:rFonts w:ascii="Times New Roman" w:hAnsi="Times New Roman"/>
        </w:rPr>
        <w:t>Their staff should be expanded and serious program budget ¶ established</w:t>
      </w:r>
      <w:r w:rsidRPr="00696ADB">
        <w:rPr>
          <w:rFonts w:ascii="Times New Roman" w:hAnsi="Times New Roman"/>
        </w:rPr>
        <w:t xml:space="preserve"> to make our cooperation more than rhetorical. For true reform to be achieved, </w:t>
      </w:r>
      <w:r w:rsidRPr="00696ADB">
        <w:rPr>
          <w:rStyle w:val="TitleChar"/>
          <w:rFonts w:ascii="Times New Roman" w:hAnsi="Times New Roman"/>
        </w:rPr>
        <w:t>foreign ¶ ministers and heads of government will have to be involved, as this will be the key to integrating ¶ energy security into foreign policy</w:t>
      </w:r>
      <w:r w:rsidRPr="00696ADB">
        <w:rPr>
          <w:rFonts w:ascii="Times New Roman" w:hAnsi="Times New Roman"/>
        </w:rPr>
        <w:t xml:space="preserve">. </w:t>
      </w:r>
      <w:r w:rsidRPr="00696ADB">
        <w:rPr>
          <w:rFonts w:ascii="Times New Roman" w:hAnsi="Times New Roman"/>
          <w:sz w:val="12"/>
        </w:rPr>
        <w:t xml:space="preserve">¶ </w:t>
      </w:r>
      <w:proofErr w:type="gramStart"/>
      <w:r w:rsidRPr="00696ADB">
        <w:rPr>
          <w:rStyle w:val="TitleChar"/>
          <w:rFonts w:ascii="Times New Roman" w:hAnsi="Times New Roman"/>
        </w:rPr>
        <w:t>The</w:t>
      </w:r>
      <w:proofErr w:type="gramEnd"/>
      <w:r w:rsidRPr="00696ADB">
        <w:rPr>
          <w:rStyle w:val="TitleChar"/>
          <w:rFonts w:ascii="Times New Roman" w:hAnsi="Times New Roman"/>
        </w:rPr>
        <w:t xml:space="preserve"> three countries that need robust attention at this time are Mexico</w:t>
      </w:r>
      <w:r w:rsidRPr="00696ADB">
        <w:rPr>
          <w:rFonts w:ascii="Times New Roman" w:hAnsi="Times New Roman"/>
        </w:rPr>
        <w:t xml:space="preserve">, </w:t>
      </w:r>
      <w:r w:rsidRPr="00696ADB">
        <w:rPr>
          <w:rStyle w:val="TitleChar"/>
          <w:rFonts w:ascii="Times New Roman" w:hAnsi="Times New Roman"/>
        </w:rPr>
        <w:t xml:space="preserve">Brazil and Venezuela. ¶ </w:t>
      </w:r>
      <w:r w:rsidRPr="00696ADB">
        <w:rPr>
          <w:rFonts w:ascii="Times New Roman" w:hAnsi="Times New Roman"/>
        </w:rPr>
        <w:t xml:space="preserve">Mexico is considering major reforms and we have much we can share at a technical level on gas markets, unconventional oil and gas technology, safe regulation of the </w:t>
      </w:r>
      <w:proofErr w:type="spellStart"/>
      <w:r w:rsidRPr="00696ADB">
        <w:rPr>
          <w:rFonts w:ascii="Times New Roman" w:hAnsi="Times New Roman"/>
        </w:rPr>
        <w:t>deepwater</w:t>
      </w:r>
      <w:proofErr w:type="spellEnd"/>
      <w:r w:rsidRPr="00696ADB">
        <w:rPr>
          <w:rFonts w:ascii="Times New Roman" w:hAnsi="Times New Roman"/>
        </w:rPr>
        <w:t xml:space="preserve">, and energy ¶ efficiency. We should create a quiet bilateral mechanism for sharing this information with ¶ Mexican ministries, its nascent regulator and PEMEX. Changing global markets also impact ¶ Brazil, and we should ensure that the Strategic Energy Dialogue is reactivated as soon as new ¶ officials are on board at the Department of Energy. </w:t>
      </w:r>
      <w:r w:rsidRPr="00696ADB">
        <w:rPr>
          <w:rStyle w:val="TitleChar"/>
          <w:rFonts w:ascii="Times New Roman" w:hAnsi="Times New Roman"/>
        </w:rPr>
        <w:t>Venezuela is trickier because it is in political ¶ transition and there is a great deal of rhetorical hostility</w:t>
      </w:r>
      <w:r w:rsidRPr="00696ADB">
        <w:rPr>
          <w:rFonts w:ascii="Times New Roman" w:hAnsi="Times New Roman"/>
        </w:rPr>
        <w:t xml:space="preserve">. </w:t>
      </w:r>
      <w:r w:rsidRPr="00696ADB">
        <w:rPr>
          <w:rStyle w:val="TitleChar"/>
          <w:rFonts w:ascii="Times New Roman" w:hAnsi="Times New Roman"/>
        </w:rPr>
        <w:t xml:space="preserve">But the US had a technical dialogue with ¶ Venezuela that lasted over 30 years. We need to know the new officials at the Ministry and ¶ </w:t>
      </w:r>
      <w:proofErr w:type="spellStart"/>
      <w:r w:rsidRPr="00696ADB">
        <w:rPr>
          <w:rStyle w:val="TitleChar"/>
          <w:rFonts w:ascii="Times New Roman" w:hAnsi="Times New Roman"/>
        </w:rPr>
        <w:t>PdVSA</w:t>
      </w:r>
      <w:proofErr w:type="spellEnd"/>
      <w:r w:rsidRPr="00696ADB">
        <w:rPr>
          <w:rStyle w:val="TitleChar"/>
          <w:rFonts w:ascii="Times New Roman" w:hAnsi="Times New Roman"/>
        </w:rPr>
        <w:t xml:space="preserve"> and to share our view of market realities, even if we may not agree on them. Sometime in ¶ 2013,</w:t>
      </w:r>
      <w:r w:rsidRPr="00696ADB">
        <w:rPr>
          <w:rFonts w:ascii="Times New Roman" w:hAnsi="Times New Roman"/>
        </w:rPr>
        <w:t xml:space="preserve"> </w:t>
      </w:r>
      <w:r w:rsidRPr="00696ADB">
        <w:rPr>
          <w:rStyle w:val="TitleChar"/>
          <w:rFonts w:ascii="Times New Roman" w:hAnsi="Times New Roman"/>
        </w:rPr>
        <w:t xml:space="preserve">after the Venezuelan elections, this technical dialogue should be revived, perhaps at the ¶ Assistant Secretary, or Deputy Assistant </w:t>
      </w: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 xml:space="preserve">Venezuela – Oil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Empirics prove US state department will be involved in Oil fights w/ Venezuela</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Pecquet</w:t>
      </w:r>
      <w:proofErr w:type="spellEnd"/>
      <w:r w:rsidRPr="00696ADB">
        <w:rPr>
          <w:rStyle w:val="StyleStyleBold12pt"/>
          <w:rFonts w:ascii="Times New Roman" w:hAnsi="Times New Roman"/>
        </w:rPr>
        <w:t xml:space="preserve"> 4/23</w:t>
      </w:r>
      <w:r w:rsidRPr="00696ADB">
        <w:rPr>
          <w:rFonts w:ascii="Times New Roman" w:hAnsi="Times New Roman"/>
        </w:rPr>
        <w:t xml:space="preserve"> (Julian, The Hill, US clarifies sanctions talk after Venezuela threatens to cut oil exports, 4/23/13, http://thehill.com/blogs/global-affairs/americas/295595-us-backs-off-sanctions-talk-after-venezuela-threatens-to-cut-oil-exports, accessed 7/12/13, LLM)</w:t>
      </w:r>
    </w:p>
    <w:p w:rsidR="00205C5F" w:rsidRPr="00696ADB" w:rsidRDefault="00205C5F" w:rsidP="00205C5F">
      <w:pPr>
        <w:rPr>
          <w:rFonts w:ascii="Times New Roman" w:hAnsi="Times New Roman"/>
        </w:rPr>
      </w:pPr>
      <w:r w:rsidRPr="00696ADB">
        <w:rPr>
          <w:rStyle w:val="TitleChar"/>
          <w:rFonts w:ascii="Times New Roman" w:hAnsi="Times New Roman"/>
        </w:rPr>
        <w:t>The State Department on Tuesday vehemently denied the United States was considering sanctions against Venezuela after the oil-rich country threatened to cut energy exports to the U.S.</w:t>
      </w:r>
      <w:r w:rsidRPr="00696ADB">
        <w:rPr>
          <w:rStyle w:val="TitleChar"/>
          <w:rFonts w:ascii="Times New Roman" w:hAnsi="Times New Roman"/>
          <w:sz w:val="12"/>
        </w:rPr>
        <w:t xml:space="preserve">¶ </w:t>
      </w:r>
      <w:r w:rsidRPr="00696ADB">
        <w:rPr>
          <w:rStyle w:val="TitleChar"/>
          <w:rFonts w:ascii="Times New Roman" w:hAnsi="Times New Roman"/>
        </w:rPr>
        <w:t>Assistant Secretary of State</w:t>
      </w:r>
      <w:r w:rsidRPr="00696ADB">
        <w:rPr>
          <w:rFonts w:ascii="Times New Roman" w:hAnsi="Times New Roman"/>
        </w:rPr>
        <w:t xml:space="preserve"> for Latin America Roberta Jacobson told CNN's Spanish channel over the weekend she </w:t>
      </w:r>
      <w:r w:rsidRPr="00696ADB">
        <w:rPr>
          <w:rStyle w:val="TitleChar"/>
          <w:rFonts w:ascii="Times New Roman" w:hAnsi="Times New Roman"/>
        </w:rPr>
        <w:t>did not know either way if the Obama administration would consider sanctions if the country does not have a full recount of last week's disputed presidential election</w:t>
      </w:r>
      <w:r w:rsidRPr="00696ADB">
        <w:rPr>
          <w:rFonts w:ascii="Times New Roman" w:hAnsi="Times New Roman"/>
        </w:rPr>
        <w:t xml:space="preserve">. </w:t>
      </w:r>
      <w:r w:rsidRPr="00696ADB">
        <w:rPr>
          <w:rStyle w:val="TitleChar"/>
          <w:rFonts w:ascii="Times New Roman" w:hAnsi="Times New Roman"/>
        </w:rPr>
        <w:t>Foreign Minister</w:t>
      </w:r>
      <w:r w:rsidRPr="00696ADB">
        <w:rPr>
          <w:rFonts w:ascii="Times New Roman" w:hAnsi="Times New Roman"/>
        </w:rPr>
        <w:t xml:space="preserve"> Elias </w:t>
      </w:r>
      <w:proofErr w:type="spellStart"/>
      <w:r w:rsidRPr="00696ADB">
        <w:rPr>
          <w:rFonts w:ascii="Times New Roman" w:hAnsi="Times New Roman"/>
        </w:rPr>
        <w:t>Jaua</w:t>
      </w:r>
      <w:proofErr w:type="spellEnd"/>
      <w:r w:rsidRPr="00696ADB">
        <w:rPr>
          <w:rFonts w:ascii="Times New Roman" w:hAnsi="Times New Roman"/>
        </w:rPr>
        <w:t xml:space="preserve"> </w:t>
      </w:r>
      <w:r w:rsidRPr="00696ADB">
        <w:rPr>
          <w:rStyle w:val="TitleChar"/>
          <w:rFonts w:ascii="Times New Roman" w:hAnsi="Times New Roman"/>
        </w:rPr>
        <w:t>responded with a promise to retaliate if that happens</w:t>
      </w:r>
      <w:r w:rsidRPr="00696ADB">
        <w:rPr>
          <w:rFonts w:ascii="Times New Roman" w:hAnsi="Times New Roman"/>
        </w:rPr>
        <w:t xml:space="preserve">, prompting State Department Spokesman Patrick </w:t>
      </w:r>
      <w:proofErr w:type="spellStart"/>
      <w:r w:rsidRPr="00696ADB">
        <w:rPr>
          <w:rFonts w:ascii="Times New Roman" w:hAnsi="Times New Roman"/>
        </w:rPr>
        <w:t>Ventrell's</w:t>
      </w:r>
      <w:proofErr w:type="spellEnd"/>
      <w:r w:rsidRPr="00696ADB">
        <w:rPr>
          <w:rFonts w:ascii="Times New Roman" w:hAnsi="Times New Roman"/>
        </w:rPr>
        <w:t xml:space="preserve"> remarks on Tuesday.</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I think the Venezuelan side may have looked at that</w:t>
      </w:r>
      <w:r w:rsidRPr="00696ADB">
        <w:rPr>
          <w:rFonts w:ascii="Times New Roman" w:hAnsi="Times New Roman"/>
        </w:rPr>
        <w:t xml:space="preserve"> … </w:t>
      </w:r>
      <w:r w:rsidRPr="00696ADB">
        <w:rPr>
          <w:rStyle w:val="TitleChar"/>
          <w:rFonts w:ascii="Times New Roman" w:hAnsi="Times New Roman"/>
        </w:rPr>
        <w:t>and read into [it that] we're considering something,</w:t>
      </w:r>
      <w:r w:rsidRPr="00696ADB">
        <w:rPr>
          <w:rFonts w:ascii="Times New Roman" w:hAnsi="Times New Roman"/>
        </w:rPr>
        <w:t xml:space="preserve">” </w:t>
      </w:r>
      <w:proofErr w:type="spellStart"/>
      <w:r w:rsidRPr="00696ADB">
        <w:rPr>
          <w:rFonts w:ascii="Times New Roman" w:hAnsi="Times New Roman"/>
        </w:rPr>
        <w:t>Ventrell</w:t>
      </w:r>
      <w:proofErr w:type="spellEnd"/>
      <w:r w:rsidRPr="00696ADB">
        <w:rPr>
          <w:rFonts w:ascii="Times New Roman" w:hAnsi="Times New Roman"/>
        </w:rPr>
        <w:t xml:space="preserve"> said at his daily press briefing. “</w:t>
      </w:r>
      <w:r w:rsidRPr="00696ADB">
        <w:rPr>
          <w:rStyle w:val="TitleChar"/>
          <w:rFonts w:ascii="Times New Roman" w:hAnsi="Times New Roman"/>
        </w:rPr>
        <w:t>I'm saying that that's not something that we're currently contemplating at this moment</w:t>
      </w:r>
      <w:r w:rsidRPr="00696ADB">
        <w:rPr>
          <w:rFonts w:ascii="Times New Roman" w:hAnsi="Times New Roman"/>
        </w:rPr>
        <w:t>.”</w:t>
      </w:r>
      <w:r w:rsidRPr="00696ADB">
        <w:rPr>
          <w:rFonts w:ascii="Times New Roman" w:hAnsi="Times New Roman"/>
          <w:sz w:val="12"/>
        </w:rPr>
        <w:t xml:space="preserve">¶ </w:t>
      </w:r>
      <w:proofErr w:type="spellStart"/>
      <w:r w:rsidRPr="00696ADB">
        <w:rPr>
          <w:rStyle w:val="TitleChar"/>
          <w:rFonts w:ascii="Times New Roman" w:hAnsi="Times New Roman"/>
        </w:rPr>
        <w:t>Jaua</w:t>
      </w:r>
      <w:proofErr w:type="spellEnd"/>
      <w:r w:rsidRPr="00696ADB">
        <w:rPr>
          <w:rStyle w:val="TitleChar"/>
          <w:rFonts w:ascii="Times New Roman" w:hAnsi="Times New Roman"/>
        </w:rPr>
        <w:t xml:space="preserve"> had promised to counter with “trade, energy, economic and political measures as we deem necessary to respond forcefully to this unacceptable threat</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 xml:space="preserve">We do not accept any empire threats,” he told Venezuela's </w:t>
      </w:r>
      <w:proofErr w:type="spellStart"/>
      <w:r w:rsidRPr="00696ADB">
        <w:rPr>
          <w:rStyle w:val="TitleChar"/>
          <w:rFonts w:ascii="Times New Roman" w:hAnsi="Times New Roman"/>
        </w:rPr>
        <w:t>Telesur</w:t>
      </w:r>
      <w:proofErr w:type="spellEnd"/>
      <w:r w:rsidRPr="00696ADB">
        <w:rPr>
          <w:rStyle w:val="TitleChar"/>
          <w:rFonts w:ascii="Times New Roman" w:hAnsi="Times New Roman"/>
        </w:rPr>
        <w:t>. “You can be sure that faced with any kind of sanctions, we will respond with economic, political, social and diplomatic actions to defend the sacred rights of the Venezuelan people</w:t>
      </w:r>
      <w:r w:rsidRPr="00696ADB">
        <w:rPr>
          <w:rFonts w:ascii="Times New Roman" w:hAnsi="Times New Roman"/>
        </w:rPr>
        <w:t>.”</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 xml:space="preserve">Venezuela – AT: State </w:t>
      </w:r>
      <w:proofErr w:type="spellStart"/>
      <w:proofErr w:type="gramStart"/>
      <w:r w:rsidRPr="00696ADB">
        <w:rPr>
          <w:rFonts w:cs="Times New Roman"/>
        </w:rPr>
        <w:t>Dpt</w:t>
      </w:r>
      <w:proofErr w:type="spellEnd"/>
      <w:proofErr w:type="gramEnd"/>
      <w:r w:rsidRPr="00696ADB">
        <w:rPr>
          <w:rFonts w:cs="Times New Roman"/>
        </w:rPr>
        <w:t xml:space="preserve"> Doesn’t do Venezuela</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Empirics prove the DOS would be involved</w:t>
      </w:r>
    </w:p>
    <w:p w:rsidR="00205C5F" w:rsidRPr="00696ADB" w:rsidRDefault="00205C5F" w:rsidP="00205C5F">
      <w:pPr>
        <w:rPr>
          <w:rFonts w:ascii="Times New Roman" w:hAnsi="Times New Roman"/>
        </w:rPr>
      </w:pPr>
      <w:r w:rsidRPr="00696ADB">
        <w:rPr>
          <w:rStyle w:val="StyleStyleBold12pt"/>
          <w:rFonts w:ascii="Times New Roman" w:hAnsi="Times New Roman"/>
        </w:rPr>
        <w:t xml:space="preserve">Van </w:t>
      </w:r>
      <w:proofErr w:type="spellStart"/>
      <w:r w:rsidRPr="00696ADB">
        <w:rPr>
          <w:rStyle w:val="StyleStyleBold12pt"/>
          <w:rFonts w:ascii="Times New Roman" w:hAnsi="Times New Roman"/>
        </w:rPr>
        <w:t>Auken</w:t>
      </w:r>
      <w:proofErr w:type="spellEnd"/>
      <w:r w:rsidRPr="00696ADB">
        <w:rPr>
          <w:rStyle w:val="StyleStyleBold12pt"/>
          <w:rFonts w:ascii="Times New Roman" w:hAnsi="Times New Roman"/>
        </w:rPr>
        <w:t xml:space="preserve"> 6/7</w:t>
      </w:r>
      <w:r w:rsidRPr="00696ADB">
        <w:rPr>
          <w:rFonts w:ascii="Times New Roman" w:hAnsi="Times New Roman"/>
        </w:rPr>
        <w:t xml:space="preserve"> (Bill, World Socialist Website, Venezuela’s </w:t>
      </w:r>
      <w:proofErr w:type="spellStart"/>
      <w:r w:rsidRPr="00696ADB">
        <w:rPr>
          <w:rFonts w:ascii="Times New Roman" w:hAnsi="Times New Roman"/>
        </w:rPr>
        <w:t>Maduro</w:t>
      </w:r>
      <w:proofErr w:type="spellEnd"/>
      <w:r w:rsidRPr="00696ADB">
        <w:rPr>
          <w:rFonts w:ascii="Times New Roman" w:hAnsi="Times New Roman"/>
        </w:rPr>
        <w:t xml:space="preserve"> reaches out to big business and Washington, 6/7/13, http://www.wsws.org/en/articles/2013/06/07/vene-j07.html, accessed 7/12/13, LLM)</w:t>
      </w:r>
    </w:p>
    <w:p w:rsidR="00205C5F" w:rsidRPr="00696ADB" w:rsidRDefault="00205C5F" w:rsidP="00205C5F">
      <w:pPr>
        <w:rPr>
          <w:rFonts w:ascii="Times New Roman" w:hAnsi="Times New Roman"/>
        </w:rPr>
      </w:pPr>
      <w:proofErr w:type="spellStart"/>
      <w:r w:rsidRPr="00696ADB">
        <w:rPr>
          <w:rStyle w:val="TitleChar"/>
          <w:rFonts w:ascii="Times New Roman" w:hAnsi="Times New Roman"/>
        </w:rPr>
        <w:t>Maduro</w:t>
      </w:r>
      <w:proofErr w:type="spellEnd"/>
      <w:r w:rsidRPr="00696ADB">
        <w:rPr>
          <w:rFonts w:ascii="Times New Roman" w:hAnsi="Times New Roman"/>
        </w:rPr>
        <w:t xml:space="preserve"> has </w:t>
      </w:r>
      <w:r w:rsidRPr="00696ADB">
        <w:rPr>
          <w:rStyle w:val="TitleChar"/>
          <w:rFonts w:ascii="Times New Roman" w:hAnsi="Times New Roman"/>
        </w:rPr>
        <w:t>repeatedly charged</w:t>
      </w:r>
      <w:r w:rsidRPr="00696ADB">
        <w:rPr>
          <w:rFonts w:ascii="Times New Roman" w:hAnsi="Times New Roman"/>
        </w:rPr>
        <w:t xml:space="preserve"> in recent months </w:t>
      </w:r>
      <w:r w:rsidRPr="00696ADB">
        <w:rPr>
          <w:rStyle w:val="TitleChar"/>
          <w:rFonts w:ascii="Times New Roman" w:hAnsi="Times New Roman"/>
        </w:rPr>
        <w:t>that US imperialism was conspiring to bring down his government and was the guiding hand behind a wave of political violence that followed</w:t>
      </w:r>
      <w:r w:rsidRPr="00696ADB">
        <w:rPr>
          <w:rFonts w:ascii="Times New Roman" w:hAnsi="Times New Roman"/>
        </w:rPr>
        <w:t xml:space="preserve"> his narrow election </w:t>
      </w:r>
      <w:r w:rsidRPr="00696ADB">
        <w:rPr>
          <w:rStyle w:val="TitleChar"/>
          <w:rFonts w:ascii="Times New Roman" w:hAnsi="Times New Roman"/>
        </w:rPr>
        <w:t>victory</w:t>
      </w:r>
      <w:r w:rsidRPr="00696ADB">
        <w:rPr>
          <w:rFonts w:ascii="Times New Roman" w:hAnsi="Times New Roman"/>
        </w:rPr>
        <w:t xml:space="preserve"> against right-wing candidate Henrique </w:t>
      </w:r>
      <w:proofErr w:type="spellStart"/>
      <w:r w:rsidRPr="00696ADB">
        <w:rPr>
          <w:rFonts w:ascii="Times New Roman" w:hAnsi="Times New Roman"/>
        </w:rPr>
        <w:t>Capriles</w:t>
      </w:r>
      <w:proofErr w:type="spellEnd"/>
      <w:r w:rsidRPr="00696ADB">
        <w:rPr>
          <w:rFonts w:ascii="Times New Roman" w:hAnsi="Times New Roman"/>
        </w:rPr>
        <w:t xml:space="preserve"> in April. </w:t>
      </w:r>
      <w:r w:rsidRPr="00696ADB">
        <w:rPr>
          <w:rStyle w:val="TitleChar"/>
          <w:rFonts w:ascii="Times New Roman" w:hAnsi="Times New Roman"/>
        </w:rPr>
        <w:t>Yet Venezuela’s Foreign Minister</w:t>
      </w:r>
      <w:r w:rsidRPr="00696ADB">
        <w:rPr>
          <w:rFonts w:ascii="Times New Roman" w:hAnsi="Times New Roman"/>
        </w:rPr>
        <w:t xml:space="preserve"> Elias </w:t>
      </w:r>
      <w:proofErr w:type="spellStart"/>
      <w:r w:rsidRPr="00696ADB">
        <w:rPr>
          <w:rFonts w:ascii="Times New Roman" w:hAnsi="Times New Roman"/>
        </w:rPr>
        <w:t>Jaua</w:t>
      </w:r>
      <w:proofErr w:type="spellEnd"/>
      <w:r w:rsidRPr="00696ADB">
        <w:rPr>
          <w:rFonts w:ascii="Times New Roman" w:hAnsi="Times New Roman"/>
        </w:rPr>
        <w:t xml:space="preserve"> </w:t>
      </w:r>
      <w:r w:rsidRPr="00696ADB">
        <w:rPr>
          <w:rStyle w:val="TitleChar"/>
          <w:rFonts w:ascii="Times New Roman" w:hAnsi="Times New Roman"/>
        </w:rPr>
        <w:t>was all smiles Wednesday, following a</w:t>
      </w:r>
      <w:r w:rsidRPr="00696ADB">
        <w:rPr>
          <w:rFonts w:ascii="Times New Roman" w:hAnsi="Times New Roman"/>
        </w:rPr>
        <w:t xml:space="preserve"> 40-minute </w:t>
      </w:r>
      <w:r w:rsidRPr="00696ADB">
        <w:rPr>
          <w:rStyle w:val="TitleChar"/>
          <w:rFonts w:ascii="Times New Roman" w:hAnsi="Times New Roman"/>
        </w:rPr>
        <w:t>meeting</w:t>
      </w:r>
      <w:r w:rsidRPr="00696ADB">
        <w:rPr>
          <w:rFonts w:ascii="Times New Roman" w:hAnsi="Times New Roman"/>
        </w:rPr>
        <w:t xml:space="preserve"> in Guatemala </w:t>
      </w:r>
      <w:r w:rsidRPr="00696ADB">
        <w:rPr>
          <w:rStyle w:val="TitleChar"/>
          <w:rFonts w:ascii="Times New Roman" w:hAnsi="Times New Roman"/>
        </w:rPr>
        <w:t>with</w:t>
      </w:r>
      <w:r w:rsidRPr="00696ADB">
        <w:rPr>
          <w:rFonts w:ascii="Times New Roman" w:hAnsi="Times New Roman"/>
        </w:rPr>
        <w:t xml:space="preserve"> US Secretary of State John </w:t>
      </w:r>
      <w:r w:rsidRPr="00696ADB">
        <w:rPr>
          <w:rStyle w:val="TitleChar"/>
          <w:rFonts w:ascii="Times New Roman" w:hAnsi="Times New Roman"/>
        </w:rPr>
        <w:t>Kerry</w:t>
      </w:r>
      <w:r w:rsidRPr="00696ADB">
        <w:rPr>
          <w:rFonts w:ascii="Times New Roman" w:hAnsi="Times New Roman"/>
        </w:rPr>
        <w:t xml:space="preserve">. </w:t>
      </w:r>
      <w:r w:rsidRPr="00696ADB">
        <w:rPr>
          <w:rStyle w:val="TitleChar"/>
          <w:rFonts w:ascii="Times New Roman" w:hAnsi="Times New Roman"/>
        </w:rPr>
        <w:t>The two</w:t>
      </w:r>
      <w:r w:rsidRPr="00696ADB">
        <w:rPr>
          <w:rFonts w:ascii="Times New Roman" w:hAnsi="Times New Roman"/>
        </w:rPr>
        <w:t xml:space="preserve">, who met privately on the sidelines of the Organization of American States General Assembly meeting in Antigua, Guatemala, </w:t>
      </w:r>
      <w:r w:rsidRPr="00696ADB">
        <w:rPr>
          <w:rStyle w:val="TitleChar"/>
          <w:rFonts w:ascii="Times New Roman" w:hAnsi="Times New Roman"/>
        </w:rPr>
        <w:t>declared their commitment to,</w:t>
      </w:r>
      <w:r w:rsidRPr="00696ADB">
        <w:rPr>
          <w:rFonts w:ascii="Times New Roman" w:hAnsi="Times New Roman"/>
        </w:rPr>
        <w:t xml:space="preserve"> in Kerry’s words, “</w:t>
      </w:r>
      <w:r w:rsidRPr="00696ADB">
        <w:rPr>
          <w:rStyle w:val="TitleChar"/>
          <w:rFonts w:ascii="Times New Roman" w:hAnsi="Times New Roman"/>
        </w:rPr>
        <w:t>establish a more constructive and positive relationship.” This is to include resuming the exchange of ambassadors, which has been suspended</w:t>
      </w:r>
      <w:r w:rsidRPr="00696ADB">
        <w:rPr>
          <w:rFonts w:ascii="Times New Roman" w:hAnsi="Times New Roman"/>
        </w:rPr>
        <w:t xml:space="preserve"> since late 2010. It was Venezuela that requested the meeting.</w:t>
      </w:r>
      <w:r w:rsidRPr="00696ADB">
        <w:rPr>
          <w:rFonts w:ascii="Times New Roman" w:hAnsi="Times New Roman"/>
          <w:sz w:val="12"/>
        </w:rPr>
        <w:t xml:space="preserve">¶ </w:t>
      </w:r>
      <w:r w:rsidRPr="00696ADB">
        <w:rPr>
          <w:rFonts w:ascii="Times New Roman" w:hAnsi="Times New Roman"/>
        </w:rPr>
        <w:t>“</w:t>
      </w:r>
      <w:r w:rsidRPr="00696ADB">
        <w:rPr>
          <w:rStyle w:val="TitleChar"/>
          <w:rFonts w:ascii="Times New Roman" w:hAnsi="Times New Roman"/>
        </w:rPr>
        <w:t>We agreed today there will be an ongoing, continuing dialogue between the State Department and the Foreign Ministry, and we will try to set out an agenda by which we agree on things we can work together</w:t>
      </w:r>
      <w:r w:rsidRPr="00696ADB">
        <w:rPr>
          <w:rFonts w:ascii="Times New Roman" w:hAnsi="Times New Roman"/>
        </w:rPr>
        <w:t>,” said Kerry.</w:t>
      </w:r>
      <w:r w:rsidRPr="00696ADB">
        <w:rPr>
          <w:rFonts w:ascii="Times New Roman" w:hAnsi="Times New Roman"/>
          <w:sz w:val="12"/>
        </w:rPr>
        <w:t xml:space="preserve">¶ </w:t>
      </w:r>
      <w:r w:rsidRPr="00696ADB">
        <w:rPr>
          <w:rFonts w:ascii="Times New Roman" w:hAnsi="Times New Roman"/>
        </w:rPr>
        <w:t xml:space="preserve">For his part, </w:t>
      </w:r>
      <w:proofErr w:type="spellStart"/>
      <w:r w:rsidRPr="00696ADB">
        <w:rPr>
          <w:rFonts w:ascii="Times New Roman" w:hAnsi="Times New Roman"/>
        </w:rPr>
        <w:t>Jaua</w:t>
      </w:r>
      <w:proofErr w:type="spellEnd"/>
      <w:r w:rsidRPr="00696ADB">
        <w:rPr>
          <w:rFonts w:ascii="Times New Roman" w:hAnsi="Times New Roman"/>
        </w:rPr>
        <w:t xml:space="preserve"> declared that “A good relationship between the government of President Nicolas </w:t>
      </w:r>
      <w:proofErr w:type="spellStart"/>
      <w:r w:rsidRPr="00696ADB">
        <w:rPr>
          <w:rFonts w:ascii="Times New Roman" w:hAnsi="Times New Roman"/>
        </w:rPr>
        <w:t>Maduro</w:t>
      </w:r>
      <w:proofErr w:type="spellEnd"/>
      <w:r w:rsidRPr="00696ADB">
        <w:rPr>
          <w:rFonts w:ascii="Times New Roman" w:hAnsi="Times New Roman"/>
        </w:rPr>
        <w:t xml:space="preserve"> and the government of President Barack Obama is what suits both peoples, it’s the guarantee of peace and stability for our peoples.”</w:t>
      </w:r>
    </w:p>
    <w:p w:rsidR="00205C5F" w:rsidRPr="00696ADB" w:rsidRDefault="00205C5F" w:rsidP="00205C5F">
      <w:pPr>
        <w:pStyle w:val="Heading3"/>
        <w:rPr>
          <w:rFonts w:cs="Times New Roman"/>
        </w:rPr>
      </w:pPr>
      <w:r w:rsidRPr="00696ADB">
        <w:rPr>
          <w:rFonts w:cs="Times New Roman"/>
        </w:rPr>
        <w:lastRenderedPageBreak/>
        <w:t xml:space="preserve">Venezuela – Link Wall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 xml:space="preserve">More </w:t>
      </w:r>
      <w:proofErr w:type="spellStart"/>
      <w:proofErr w:type="gramStart"/>
      <w:r w:rsidRPr="00696ADB">
        <w:rPr>
          <w:rFonts w:cs="Times New Roman"/>
        </w:rPr>
        <w:t>ev</w:t>
      </w:r>
      <w:proofErr w:type="spellEnd"/>
      <w:proofErr w:type="gramEnd"/>
      <w:r w:rsidRPr="00696ADB">
        <w:rPr>
          <w:rFonts w:cs="Times New Roman"/>
        </w:rPr>
        <w:t xml:space="preserve"> that we control empirics - former missteps mean the plan is especially challenging</w:t>
      </w:r>
    </w:p>
    <w:p w:rsidR="00205C5F" w:rsidRPr="00696ADB" w:rsidRDefault="00205C5F" w:rsidP="00205C5F">
      <w:pPr>
        <w:rPr>
          <w:rFonts w:ascii="Times New Roman" w:hAnsi="Times New Roman"/>
        </w:rPr>
      </w:pPr>
      <w:r w:rsidRPr="00696ADB">
        <w:rPr>
          <w:rStyle w:val="StyleStyleBold12pt"/>
          <w:rFonts w:ascii="Times New Roman" w:hAnsi="Times New Roman"/>
        </w:rPr>
        <w:t>Johnson 05</w:t>
      </w:r>
      <w:r w:rsidRPr="00696ADB">
        <w:rPr>
          <w:rFonts w:ascii="Times New Roman" w:hAnsi="Times New Roman"/>
        </w:rPr>
        <w:t xml:space="preserve"> (Stephen, expert and Senior Policy Analyst at the Heritage Foundation, August 23</w:t>
      </w:r>
      <w:r w:rsidRPr="00696ADB">
        <w:rPr>
          <w:rFonts w:ascii="Times New Roman" w:hAnsi="Times New Roman"/>
          <w:vertAlign w:val="superscript"/>
        </w:rPr>
        <w:t>rd</w:t>
      </w:r>
      <w:r w:rsidRPr="00696ADB">
        <w:rPr>
          <w:rFonts w:ascii="Times New Roman" w:hAnsi="Times New Roman"/>
        </w:rPr>
        <w:t xml:space="preserve">, 2005, U.S. Diplomacy </w:t>
      </w:r>
      <w:proofErr w:type="gramStart"/>
      <w:r w:rsidRPr="00696ADB">
        <w:rPr>
          <w:rFonts w:ascii="Times New Roman" w:hAnsi="Times New Roman"/>
        </w:rPr>
        <w:t>Toward</w:t>
      </w:r>
      <w:proofErr w:type="gramEnd"/>
      <w:r w:rsidRPr="00696ADB">
        <w:rPr>
          <w:rFonts w:ascii="Times New Roman" w:hAnsi="Times New Roman"/>
        </w:rPr>
        <w:t xml:space="preserve"> Latin America: A Legacy of Uneven Engagement, http://www.heritage.org/research/lecture/us-diplomacy-toward-latin-america-a-legacy-of-uneven-engagement, accessed 7/12/13, LLM)</w:t>
      </w:r>
    </w:p>
    <w:p w:rsidR="00205C5F" w:rsidRPr="00696ADB" w:rsidRDefault="00205C5F" w:rsidP="00205C5F">
      <w:pPr>
        <w:rPr>
          <w:rFonts w:ascii="Times New Roman" w:hAnsi="Times New Roman"/>
        </w:rPr>
      </w:pPr>
      <w:r w:rsidRPr="00696ADB">
        <w:rPr>
          <w:rStyle w:val="TitleChar"/>
          <w:rFonts w:ascii="Times New Roman" w:hAnsi="Times New Roman"/>
        </w:rPr>
        <w:t>Nowhere has Washington had more difficulty than in dealing with Venezuela's populist leader Hugo Chávez.</w:t>
      </w:r>
      <w:r w:rsidRPr="00696ADB">
        <w:rPr>
          <w:rFonts w:ascii="Times New Roman" w:hAnsi="Times New Roman"/>
        </w:rPr>
        <w:t xml:space="preserve"> In 2002, </w:t>
      </w:r>
      <w:r w:rsidRPr="00696ADB">
        <w:rPr>
          <w:rStyle w:val="TitleChar"/>
          <w:rFonts w:ascii="Times New Roman" w:hAnsi="Times New Roman"/>
        </w:rPr>
        <w:t>Chávez took advantage of a popular uprising against him to temporarily disap­pear from office, smoke out his enemies, and return consolidating his grip on power.</w:t>
      </w:r>
      <w:r w:rsidRPr="00696ADB">
        <w:rPr>
          <w:rFonts w:ascii="Times New Roman" w:hAnsi="Times New Roman"/>
        </w:rPr>
        <w:t xml:space="preserve"> </w:t>
      </w:r>
      <w:r w:rsidRPr="00696ADB">
        <w:rPr>
          <w:rStyle w:val="TitleChar"/>
          <w:rFonts w:ascii="Times New Roman" w:hAnsi="Times New Roman"/>
        </w:rPr>
        <w:t>The Bush Admin­istration was embarrassed by statements that appeared to accept Chávez's ersatz ouster.</w:t>
      </w:r>
      <w:r w:rsidRPr="00696ADB">
        <w:rPr>
          <w:rFonts w:ascii="Times New Roman" w:hAnsi="Times New Roman"/>
        </w:rPr>
        <w:t xml:space="preserve"> Seeking a dignified exit, </w:t>
      </w:r>
      <w:r w:rsidRPr="00696ADB">
        <w:rPr>
          <w:rStyle w:val="TitleChar"/>
          <w:rFonts w:ascii="Times New Roman" w:hAnsi="Times New Roman"/>
        </w:rPr>
        <w:t>Secretary of State Colin Powell turned to former U.S. President Jimmy Carter and the Organization of American States to broker a ref­erendum on Chávez's presidency</w:t>
      </w:r>
      <w:r w:rsidRPr="00696ADB">
        <w:rPr>
          <w:rFonts w:ascii="Times New Roman" w:hAnsi="Times New Roman"/>
        </w:rPr>
        <w:t xml:space="preserve">. Although Chávez held a recall vote, </w:t>
      </w:r>
      <w:r w:rsidRPr="00696ADB">
        <w:rPr>
          <w:rStyle w:val="TitleChar"/>
          <w:rFonts w:ascii="Times New Roman" w:hAnsi="Times New Roman"/>
        </w:rPr>
        <w:t>Carter accepted limits on moni­toring, declined to comment on the regime's mas­sive effort to pad voter lists, and hastily reported a free and fair result. The administration was forced to accept a flawed assessment.</w:t>
      </w: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 xml:space="preserve">Defer </w:t>
      </w:r>
      <w:proofErr w:type="spellStart"/>
      <w:r w:rsidRPr="00696ADB">
        <w:rPr>
          <w:rFonts w:cs="Times New Roman"/>
        </w:rPr>
        <w:t>Neg</w:t>
      </w:r>
      <w:proofErr w:type="spellEnd"/>
      <w:r w:rsidRPr="00696ADB">
        <w:rPr>
          <w:rFonts w:cs="Times New Roman"/>
        </w:rPr>
        <w:t xml:space="preserve"> – their authors all inaccurately believe the U.S. can paper over history, which is impossible</w:t>
      </w:r>
    </w:p>
    <w:p w:rsidR="00205C5F" w:rsidRPr="00696ADB" w:rsidRDefault="00205C5F" w:rsidP="00205C5F">
      <w:pPr>
        <w:rPr>
          <w:rFonts w:ascii="Times New Roman" w:hAnsi="Times New Roman"/>
        </w:rPr>
      </w:pPr>
      <w:r w:rsidRPr="00696ADB">
        <w:rPr>
          <w:rStyle w:val="StyleStyleBold12pt"/>
          <w:rFonts w:ascii="Times New Roman" w:hAnsi="Times New Roman"/>
        </w:rPr>
        <w:t xml:space="preserve">Roberts and </w:t>
      </w:r>
      <w:proofErr w:type="spellStart"/>
      <w:r w:rsidRPr="00696ADB">
        <w:rPr>
          <w:rStyle w:val="StyleStyleBold12pt"/>
          <w:rFonts w:ascii="Times New Roman" w:hAnsi="Times New Roman"/>
        </w:rPr>
        <w:t>Walser</w:t>
      </w:r>
      <w:proofErr w:type="spellEnd"/>
      <w:r w:rsidRPr="00696ADB">
        <w:rPr>
          <w:rStyle w:val="StyleStyleBold12pt"/>
          <w:rFonts w:ascii="Times New Roman" w:hAnsi="Times New Roman"/>
        </w:rPr>
        <w:t xml:space="preserve"> 1/7/13</w:t>
      </w:r>
      <w:r w:rsidRPr="00696ADB">
        <w:rPr>
          <w:rFonts w:ascii="Times New Roman" w:hAnsi="Times New Roman"/>
        </w:rPr>
        <w:t xml:space="preserve"> [James and Ray, Research Fellow </w:t>
      </w:r>
      <w:proofErr w:type="gramStart"/>
      <w:r w:rsidRPr="00696ADB">
        <w:rPr>
          <w:rFonts w:ascii="Times New Roman" w:hAnsi="Times New Roman"/>
        </w:rPr>
        <w:t>For</w:t>
      </w:r>
      <w:proofErr w:type="gramEnd"/>
      <w:r w:rsidRPr="00696ADB">
        <w:rPr>
          <w:rFonts w:ascii="Times New Roman" w:hAnsi="Times New Roman"/>
        </w:rPr>
        <w:t xml:space="preserve"> Economic Freedom and Growth</w:t>
      </w:r>
    </w:p>
    <w:p w:rsidR="00205C5F" w:rsidRPr="00696ADB" w:rsidRDefault="00205C5F" w:rsidP="00205C5F">
      <w:pPr>
        <w:rPr>
          <w:rFonts w:ascii="Times New Roman" w:hAnsi="Times New Roman"/>
        </w:rPr>
      </w:pPr>
      <w:r w:rsidRPr="00696ADB">
        <w:rPr>
          <w:rFonts w:ascii="Times New Roman" w:hAnsi="Times New Roman"/>
        </w:rPr>
        <w:t>Center for International Trade and Economics (CITE) and Senior Policy Analyst at the Heritage Foundation, “Latin America and the Caribbean: A Wish List for 2013”, http://www.heritage.org/research/reports/2013/01/us-foreign-policy-wish-list-for-latin-america-and-the-caribbean-in-</w:t>
      </w:r>
      <w:proofErr w:type="gramStart"/>
      <w:r w:rsidRPr="00696ADB">
        <w:rPr>
          <w:rFonts w:ascii="Times New Roman" w:hAnsi="Times New Roman"/>
        </w:rPr>
        <w:t>2013 ,</w:t>
      </w:r>
      <w:proofErr w:type="gramEnd"/>
      <w:r w:rsidRPr="00696ADB">
        <w:rPr>
          <w:rFonts w:ascii="Times New Roman" w:hAnsi="Times New Roman"/>
        </w:rPr>
        <w:t xml:space="preserve"> accessed 7/12/13, LLM)</w:t>
      </w:r>
    </w:p>
    <w:p w:rsidR="00205C5F" w:rsidRPr="00696ADB" w:rsidRDefault="00205C5F" w:rsidP="00205C5F">
      <w:pPr>
        <w:rPr>
          <w:rStyle w:val="TitleChar"/>
          <w:rFonts w:ascii="Times New Roman" w:hAnsi="Times New Roman"/>
        </w:rPr>
      </w:pPr>
      <w:r w:rsidRPr="00696ADB">
        <w:rPr>
          <w:rFonts w:ascii="Times New Roman" w:hAnsi="Times New Roman"/>
        </w:rPr>
        <w:t xml:space="preserve">Although slated to begin another six-year term on January 10, President Hugo Chavez appears to be losing his battle against cancer. According to the constitution, Chavez’s incapacitation or death will trigger new presidential elections. While </w:t>
      </w:r>
      <w:r w:rsidRPr="00696ADB">
        <w:rPr>
          <w:rStyle w:val="TitleChar"/>
          <w:rFonts w:ascii="Times New Roman" w:hAnsi="Times New Roman"/>
        </w:rPr>
        <w:t>a post-Chavez Venezuela will remain polarized and deinstitutionalized,</w:t>
      </w:r>
      <w:r w:rsidRPr="00696ADB">
        <w:rPr>
          <w:rFonts w:ascii="Times New Roman" w:hAnsi="Times New Roman"/>
        </w:rPr>
        <w:t xml:space="preserve"> the next presidential election should be free and fair.</w:t>
      </w:r>
      <w:r w:rsidRPr="00696ADB">
        <w:rPr>
          <w:rFonts w:ascii="Times New Roman" w:hAnsi="Times New Roman"/>
          <w:sz w:val="12"/>
        </w:rPr>
        <w:t xml:space="preserve">¶ </w:t>
      </w:r>
      <w:r w:rsidRPr="00696ADB">
        <w:rPr>
          <w:rStyle w:val="TitleChar"/>
          <w:rFonts w:ascii="Times New Roman" w:hAnsi="Times New Roman"/>
        </w:rPr>
        <w:t>The Obama Administration is reportedly contemplating restoring relations at the ambassadorial level. It cannot, however, paper over the adversarial nature of current relations. The U.S. should seek concrete commitments—</w:t>
      </w:r>
      <w:r w:rsidRPr="00696ADB">
        <w:rPr>
          <w:rFonts w:ascii="Times New Roman" w:hAnsi="Times New Roman"/>
        </w:rPr>
        <w:t>including a firm renunciation of terrorism and an agreement on combating narcotics trafficking—</w:t>
      </w:r>
      <w:r w:rsidRPr="00696ADB">
        <w:rPr>
          <w:rStyle w:val="TitleChar"/>
          <w:rFonts w:ascii="Times New Roman" w:hAnsi="Times New Roman"/>
        </w:rPr>
        <w:t>before sending a new ambassador to Caracas</w:t>
      </w:r>
      <w:r w:rsidRPr="00696ADB">
        <w:rPr>
          <w:rFonts w:ascii="Times New Roman" w:hAnsi="Times New Roman"/>
        </w:rPr>
        <w:t>.</w:t>
      </w:r>
      <w:r w:rsidRPr="00696ADB">
        <w:rPr>
          <w:rFonts w:ascii="Times New Roman" w:hAnsi="Times New Roman"/>
          <w:sz w:val="12"/>
        </w:rPr>
        <w:t xml:space="preserve">¶ </w:t>
      </w:r>
      <w:proofErr w:type="gramStart"/>
      <w:r w:rsidRPr="00696ADB">
        <w:rPr>
          <w:rStyle w:val="TitleChar"/>
          <w:rFonts w:ascii="Times New Roman" w:hAnsi="Times New Roman"/>
        </w:rPr>
        <w:t>A</w:t>
      </w:r>
      <w:proofErr w:type="gramEnd"/>
      <w:r w:rsidRPr="00696ADB">
        <w:rPr>
          <w:rStyle w:val="TitleChar"/>
          <w:rFonts w:ascii="Times New Roman" w:hAnsi="Times New Roman"/>
        </w:rPr>
        <w:t xml:space="preserve"> strategy of long-term democracy support should focus on civil society, youthful democratic leaders, and victims of </w:t>
      </w:r>
      <w:proofErr w:type="spellStart"/>
      <w:r w:rsidRPr="00696ADB">
        <w:rPr>
          <w:rStyle w:val="TitleChar"/>
          <w:rFonts w:ascii="Times New Roman" w:hAnsi="Times New Roman"/>
        </w:rPr>
        <w:t>Chavista</w:t>
      </w:r>
      <w:proofErr w:type="spellEnd"/>
      <w:r w:rsidRPr="00696ADB">
        <w:rPr>
          <w:rStyle w:val="TitleChar"/>
          <w:rFonts w:ascii="Times New Roman" w:hAnsi="Times New Roman"/>
        </w:rPr>
        <w:t xml:space="preserve"> misrule.</w:t>
      </w:r>
      <w:r w:rsidRPr="00696ADB">
        <w:rPr>
          <w:rFonts w:ascii="Times New Roman" w:hAnsi="Times New Roman"/>
        </w:rPr>
        <w:t xml:space="preserve"> The Obama Administration should also focus </w:t>
      </w:r>
      <w:r w:rsidRPr="00696ADB">
        <w:rPr>
          <w:rStyle w:val="TitleChar"/>
          <w:rFonts w:ascii="Times New Roman" w:hAnsi="Times New Roman"/>
        </w:rPr>
        <w:t xml:space="preserve">U.S. intelligence capabilities on probing and countering Iranian penetration into Venezuela and uncovering the misdeeds of corrupt </w:t>
      </w:r>
      <w:proofErr w:type="spellStart"/>
      <w:r w:rsidRPr="00696ADB">
        <w:rPr>
          <w:rStyle w:val="TitleChar"/>
          <w:rFonts w:ascii="Times New Roman" w:hAnsi="Times New Roman"/>
        </w:rPr>
        <w:t>narco</w:t>
      </w:r>
      <w:proofErr w:type="spellEnd"/>
      <w:r w:rsidRPr="00696ADB">
        <w:rPr>
          <w:rStyle w:val="TitleChar"/>
          <w:rFonts w:ascii="Times New Roman" w:hAnsi="Times New Roman"/>
        </w:rPr>
        <w:t>-generals and high officials.</w:t>
      </w: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 xml:space="preserve">The plan creates a huge resource demand of top level officials - there's NOTHING for Venezuela now </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Merco</w:t>
      </w:r>
      <w:proofErr w:type="spellEnd"/>
      <w:r w:rsidRPr="00696ADB">
        <w:rPr>
          <w:rStyle w:val="StyleStyleBold12pt"/>
          <w:rFonts w:ascii="Times New Roman" w:hAnsi="Times New Roman"/>
        </w:rPr>
        <w:t xml:space="preserve"> Press 13</w:t>
      </w:r>
      <w:r w:rsidRPr="00696ADB">
        <w:rPr>
          <w:rFonts w:ascii="Times New Roman" w:hAnsi="Times New Roman"/>
        </w:rPr>
        <w:t xml:space="preserve"> – (an independent news agency which focuses on delivering news related to </w:t>
      </w:r>
      <w:proofErr w:type="spellStart"/>
      <w:r w:rsidRPr="00696ADB">
        <w:rPr>
          <w:rFonts w:ascii="Times New Roman" w:hAnsi="Times New Roman"/>
        </w:rPr>
        <w:t>Mercosur</w:t>
      </w:r>
      <w:proofErr w:type="spellEnd"/>
      <w:r w:rsidRPr="00696ADB">
        <w:rPr>
          <w:rFonts w:ascii="Times New Roman" w:hAnsi="Times New Roman"/>
        </w:rPr>
        <w:t>-member countries, covering an area of influence which includes the South Atlantic and insular territories., “Venezuelan overture to the US: ‘time to resume diplomatic representation’ at the highest level”, http://en.mercopress.com/2013/05/21/venezuelan-overture-to-the-us-time-to-resume-diplomatic-representation-at-the-highest-level, accessed 7/12/13, LLM)</w:t>
      </w:r>
    </w:p>
    <w:p w:rsidR="00205C5F" w:rsidRPr="00696ADB" w:rsidRDefault="00205C5F" w:rsidP="00205C5F">
      <w:pPr>
        <w:rPr>
          <w:rFonts w:ascii="Times New Roman" w:hAnsi="Times New Roman"/>
        </w:rPr>
      </w:pPr>
      <w:r w:rsidRPr="00696ADB">
        <w:rPr>
          <w:rFonts w:ascii="Times New Roman" w:hAnsi="Times New Roman"/>
        </w:rPr>
        <w:t xml:space="preserve">*Elias </w:t>
      </w:r>
      <w:proofErr w:type="spellStart"/>
      <w:r w:rsidRPr="00696ADB">
        <w:rPr>
          <w:rFonts w:ascii="Times New Roman" w:hAnsi="Times New Roman"/>
        </w:rPr>
        <w:t>Jaua</w:t>
      </w:r>
      <w:proofErr w:type="spellEnd"/>
      <w:r w:rsidRPr="00696ADB">
        <w:rPr>
          <w:rFonts w:ascii="Times New Roman" w:hAnsi="Times New Roman"/>
        </w:rPr>
        <w:t xml:space="preserve"> is the foreign minister of Venezuela</w:t>
      </w:r>
    </w:p>
    <w:p w:rsidR="00205C5F" w:rsidRPr="00696ADB" w:rsidRDefault="00205C5F" w:rsidP="00205C5F">
      <w:pPr>
        <w:rPr>
          <w:rFonts w:ascii="Times New Roman" w:hAnsi="Times New Roman"/>
        </w:rPr>
      </w:pPr>
      <w:r w:rsidRPr="00696ADB">
        <w:rPr>
          <w:rFonts w:ascii="Times New Roman" w:hAnsi="Times New Roman"/>
        </w:rPr>
        <w:t>“</w:t>
      </w:r>
      <w:r w:rsidRPr="00696ADB">
        <w:rPr>
          <w:rStyle w:val="TitleChar"/>
          <w:rFonts w:ascii="Times New Roman" w:hAnsi="Times New Roman"/>
        </w:rPr>
        <w:t>The first thing would be to resume diplomatic representation at the highest level”</w:t>
      </w:r>
      <w:r w:rsidRPr="00696ADB">
        <w:rPr>
          <w:rFonts w:ascii="Times New Roman" w:hAnsi="Times New Roman"/>
        </w:rPr>
        <w:t xml:space="preserve"> added </w:t>
      </w:r>
      <w:proofErr w:type="spellStart"/>
      <w:r w:rsidRPr="00696ADB">
        <w:rPr>
          <w:rFonts w:ascii="Times New Roman" w:hAnsi="Times New Roman"/>
        </w:rPr>
        <w:t>Jaua</w:t>
      </w:r>
      <w:proofErr w:type="spellEnd"/>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 xml:space="preserve">The country's late populist president Hugo Chavez was a staunch critic of the United States, and his successor Nicolas </w:t>
      </w:r>
      <w:proofErr w:type="spellStart"/>
      <w:r w:rsidRPr="00696ADB">
        <w:rPr>
          <w:rStyle w:val="TitleChar"/>
          <w:rFonts w:ascii="Times New Roman" w:hAnsi="Times New Roman"/>
        </w:rPr>
        <w:lastRenderedPageBreak/>
        <w:t>Maduro</w:t>
      </w:r>
      <w:proofErr w:type="spellEnd"/>
      <w:r w:rsidRPr="00696ADB">
        <w:rPr>
          <w:rStyle w:val="TitleChar"/>
          <w:rFonts w:ascii="Times New Roman" w:hAnsi="Times New Roman"/>
        </w:rPr>
        <w:t xml:space="preserve"> is still feeling out its footing with Washington</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Chavez for more than 14 years unleashed verbal broadsides on US leaders before his death in March. The United States and Venezuela since 2010 have not even had ambassadors in their embassies in their respective capitals.</w:t>
      </w:r>
      <w:r w:rsidRPr="00696ADB">
        <w:rPr>
          <w:rStyle w:val="TitleChar"/>
          <w:rFonts w:ascii="Times New Roman" w:hAnsi="Times New Roman"/>
          <w:sz w:val="12"/>
        </w:rPr>
        <w:t xml:space="preserve">¶ </w:t>
      </w:r>
      <w:proofErr w:type="spellStart"/>
      <w:r w:rsidRPr="00696ADB">
        <w:rPr>
          <w:rFonts w:ascii="Times New Roman" w:hAnsi="Times New Roman"/>
        </w:rPr>
        <w:t>Maduro</w:t>
      </w:r>
      <w:proofErr w:type="spellEnd"/>
      <w:r w:rsidRPr="00696ADB">
        <w:rPr>
          <w:rFonts w:ascii="Times New Roman" w:hAnsi="Times New Roman"/>
        </w:rPr>
        <w:t xml:space="preserve">, who earlier said his government would like to increase dialogue with the United States, has selected lawmaker </w:t>
      </w:r>
      <w:proofErr w:type="spellStart"/>
      <w:r w:rsidRPr="00696ADB">
        <w:rPr>
          <w:rFonts w:ascii="Times New Roman" w:hAnsi="Times New Roman"/>
        </w:rPr>
        <w:t>Calixto</w:t>
      </w:r>
      <w:proofErr w:type="spellEnd"/>
      <w:r w:rsidRPr="00696ADB">
        <w:rPr>
          <w:rFonts w:ascii="Times New Roman" w:hAnsi="Times New Roman"/>
        </w:rPr>
        <w:t xml:space="preserve"> Ortega as its potential US envoy.</w:t>
      </w:r>
      <w:r w:rsidRPr="00696ADB">
        <w:rPr>
          <w:rFonts w:ascii="Times New Roman" w:hAnsi="Times New Roman"/>
          <w:sz w:val="12"/>
        </w:rPr>
        <w:t xml:space="preserve">¶ </w:t>
      </w:r>
      <w:r w:rsidRPr="00696ADB">
        <w:rPr>
          <w:rFonts w:ascii="Times New Roman" w:hAnsi="Times New Roman"/>
        </w:rPr>
        <w:t xml:space="preserve">US President Barack </w:t>
      </w:r>
      <w:r w:rsidRPr="00696ADB">
        <w:rPr>
          <w:rStyle w:val="TitleChar"/>
          <w:rFonts w:ascii="Times New Roman" w:hAnsi="Times New Roman"/>
        </w:rPr>
        <w:t xml:space="preserve">Obama however has not congratulated </w:t>
      </w:r>
      <w:proofErr w:type="spellStart"/>
      <w:r w:rsidRPr="00696ADB">
        <w:rPr>
          <w:rStyle w:val="TitleChar"/>
          <w:rFonts w:ascii="Times New Roman" w:hAnsi="Times New Roman"/>
        </w:rPr>
        <w:t>Maduro</w:t>
      </w:r>
      <w:proofErr w:type="spellEnd"/>
      <w:r w:rsidRPr="00696ADB">
        <w:rPr>
          <w:rStyle w:val="TitleChar"/>
          <w:rFonts w:ascii="Times New Roman" w:hAnsi="Times New Roman"/>
        </w:rPr>
        <w:t xml:space="preserve"> for his</w:t>
      </w:r>
      <w:r w:rsidRPr="00696ADB">
        <w:rPr>
          <w:rFonts w:ascii="Times New Roman" w:hAnsi="Times New Roman"/>
        </w:rPr>
        <w:t xml:space="preserve"> controversial, razor-thin April 14 </w:t>
      </w:r>
      <w:r w:rsidRPr="00696ADB">
        <w:rPr>
          <w:rStyle w:val="TitleChar"/>
          <w:rFonts w:ascii="Times New Roman" w:hAnsi="Times New Roman"/>
        </w:rPr>
        <w:t>election</w:t>
      </w:r>
      <w:r w:rsidRPr="00696ADB">
        <w:rPr>
          <w:rFonts w:ascii="Times New Roman" w:hAnsi="Times New Roman"/>
        </w:rPr>
        <w:t xml:space="preserve">, </w:t>
      </w:r>
      <w:r w:rsidRPr="00696ADB">
        <w:rPr>
          <w:rStyle w:val="TitleChar"/>
          <w:rFonts w:ascii="Times New Roman" w:hAnsi="Times New Roman"/>
        </w:rPr>
        <w:t xml:space="preserve">as </w:t>
      </w:r>
      <w:proofErr w:type="spellStart"/>
      <w:r w:rsidRPr="00696ADB">
        <w:rPr>
          <w:rStyle w:val="TitleChar"/>
          <w:rFonts w:ascii="Times New Roman" w:hAnsi="Times New Roman"/>
        </w:rPr>
        <w:t>Maduro's</w:t>
      </w:r>
      <w:proofErr w:type="spellEnd"/>
      <w:r w:rsidRPr="00696ADB">
        <w:rPr>
          <w:rStyle w:val="TitleChar"/>
          <w:rFonts w:ascii="Times New Roman" w:hAnsi="Times New Roman"/>
        </w:rPr>
        <w:t xml:space="preserve"> opposition rival Henrique </w:t>
      </w:r>
      <w:proofErr w:type="spellStart"/>
      <w:r w:rsidRPr="00696ADB">
        <w:rPr>
          <w:rStyle w:val="TitleChar"/>
          <w:rFonts w:ascii="Times New Roman" w:hAnsi="Times New Roman"/>
        </w:rPr>
        <w:t>Capriles</w:t>
      </w:r>
      <w:proofErr w:type="spellEnd"/>
      <w:r w:rsidRPr="00696ADB">
        <w:rPr>
          <w:rStyle w:val="TitleChar"/>
          <w:rFonts w:ascii="Times New Roman" w:hAnsi="Times New Roman"/>
        </w:rPr>
        <w:t xml:space="preserve"> presses claims that the Venezuelan presidential election was marred by irregularities.</w:t>
      </w:r>
      <w:r w:rsidRPr="00696ADB">
        <w:rPr>
          <w:rStyle w:val="TitleChar"/>
          <w:rFonts w:ascii="Times New Roman" w:hAnsi="Times New Roman"/>
          <w:sz w:val="12"/>
        </w:rPr>
        <w:t xml:space="preserve">¶ </w:t>
      </w:r>
      <w:proofErr w:type="spellStart"/>
      <w:r w:rsidRPr="00696ADB">
        <w:rPr>
          <w:rStyle w:val="TitleChar"/>
          <w:rFonts w:ascii="Times New Roman" w:hAnsi="Times New Roman"/>
        </w:rPr>
        <w:t>Maduro</w:t>
      </w:r>
      <w:proofErr w:type="spellEnd"/>
      <w:r w:rsidRPr="00696ADB">
        <w:rPr>
          <w:rStyle w:val="TitleChar"/>
          <w:rFonts w:ascii="Times New Roman" w:hAnsi="Times New Roman"/>
        </w:rPr>
        <w:t xml:space="preserve"> meanwhile slammed Obama “the top leader of devils” after he commented on post-election unrest in Venezuela</w:t>
      </w:r>
      <w:r w:rsidRPr="00696ADB">
        <w:rPr>
          <w:rFonts w:ascii="Times New Roman" w:hAnsi="Times New Roman"/>
        </w:rPr>
        <w:t xml:space="preserve">, but has since lowered the tone of his speeches both towards </w:t>
      </w:r>
      <w:proofErr w:type="spellStart"/>
      <w:r w:rsidRPr="00696ADB">
        <w:rPr>
          <w:rFonts w:ascii="Times New Roman" w:hAnsi="Times New Roman"/>
        </w:rPr>
        <w:t>Capriles</w:t>
      </w:r>
      <w:proofErr w:type="spellEnd"/>
      <w:r w:rsidRPr="00696ADB">
        <w:rPr>
          <w:rFonts w:ascii="Times New Roman" w:hAnsi="Times New Roman"/>
        </w:rPr>
        <w:t xml:space="preserve"> and to the US.</w:t>
      </w:r>
      <w:r w:rsidRPr="00696ADB">
        <w:rPr>
          <w:rFonts w:ascii="Times New Roman" w:hAnsi="Times New Roman"/>
          <w:sz w:val="12"/>
        </w:rPr>
        <w:t xml:space="preserve">¶ </w:t>
      </w:r>
      <w:r w:rsidRPr="00696ADB">
        <w:rPr>
          <w:rFonts w:ascii="Times New Roman" w:hAnsi="Times New Roman"/>
        </w:rPr>
        <w:t xml:space="preserve">Apparently during his quick visit round of </w:t>
      </w:r>
      <w:proofErr w:type="spellStart"/>
      <w:r w:rsidRPr="00696ADB">
        <w:rPr>
          <w:rFonts w:ascii="Times New Roman" w:hAnsi="Times New Roman"/>
        </w:rPr>
        <w:t>Mercosur</w:t>
      </w:r>
      <w:proofErr w:type="spellEnd"/>
      <w:r w:rsidRPr="00696ADB">
        <w:rPr>
          <w:rFonts w:ascii="Times New Roman" w:hAnsi="Times New Roman"/>
        </w:rPr>
        <w:t xml:space="preserve"> countries in search for support and food supplies (extremely short in Venezuela including toilet paper), </w:t>
      </w:r>
      <w:r w:rsidRPr="00696ADB">
        <w:rPr>
          <w:rStyle w:val="TitleChar"/>
          <w:rFonts w:ascii="Times New Roman" w:hAnsi="Times New Roman"/>
        </w:rPr>
        <w:t xml:space="preserve">Brazilian President </w:t>
      </w:r>
      <w:proofErr w:type="spellStart"/>
      <w:r w:rsidRPr="00696ADB">
        <w:rPr>
          <w:rStyle w:val="TitleChar"/>
          <w:rFonts w:ascii="Times New Roman" w:hAnsi="Times New Roman"/>
        </w:rPr>
        <w:t>Dilma</w:t>
      </w:r>
      <w:proofErr w:type="spellEnd"/>
      <w:r w:rsidRPr="00696ADB">
        <w:rPr>
          <w:rFonts w:ascii="Times New Roman" w:hAnsi="Times New Roman"/>
        </w:rPr>
        <w:t xml:space="preserve"> </w:t>
      </w:r>
      <w:proofErr w:type="spellStart"/>
      <w:r w:rsidRPr="00696ADB">
        <w:rPr>
          <w:rFonts w:ascii="Times New Roman" w:hAnsi="Times New Roman"/>
        </w:rPr>
        <w:t>Rousseff</w:t>
      </w:r>
      <w:proofErr w:type="spellEnd"/>
      <w:r w:rsidRPr="00696ADB">
        <w:rPr>
          <w:rFonts w:ascii="Times New Roman" w:hAnsi="Times New Roman"/>
        </w:rPr>
        <w:t xml:space="preserve"> </w:t>
      </w:r>
      <w:r w:rsidRPr="00696ADB">
        <w:rPr>
          <w:rStyle w:val="TitleChar"/>
          <w:rFonts w:ascii="Times New Roman" w:hAnsi="Times New Roman"/>
        </w:rPr>
        <w:t>suggested better relations with the opposition and the business community</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She</w:t>
      </w:r>
      <w:r w:rsidRPr="00696ADB">
        <w:rPr>
          <w:rFonts w:ascii="Times New Roman" w:hAnsi="Times New Roman"/>
        </w:rPr>
        <w:t xml:space="preserve"> even </w:t>
      </w:r>
      <w:r w:rsidRPr="00696ADB">
        <w:rPr>
          <w:rStyle w:val="TitleChar"/>
          <w:rFonts w:ascii="Times New Roman" w:hAnsi="Times New Roman"/>
        </w:rPr>
        <w:t xml:space="preserve">had him interviewed on a Brazilian television program where </w:t>
      </w:r>
      <w:proofErr w:type="spellStart"/>
      <w:r w:rsidRPr="00696ADB">
        <w:rPr>
          <w:rStyle w:val="TitleChar"/>
          <w:rFonts w:ascii="Times New Roman" w:hAnsi="Times New Roman"/>
        </w:rPr>
        <w:t>Maduro</w:t>
      </w:r>
      <w:proofErr w:type="spellEnd"/>
      <w:r w:rsidRPr="00696ADB">
        <w:rPr>
          <w:rStyle w:val="TitleChar"/>
          <w:rFonts w:ascii="Times New Roman" w:hAnsi="Times New Roman"/>
        </w:rPr>
        <w:t xml:space="preserve"> admits to be willing to talk even with the devil</w:t>
      </w:r>
      <w:r w:rsidRPr="00696ADB">
        <w:rPr>
          <w:rFonts w:ascii="Times New Roman" w:hAnsi="Times New Roman"/>
        </w:rPr>
        <w:t xml:space="preserve"> (</w:t>
      </w:r>
      <w:proofErr w:type="spellStart"/>
      <w:r w:rsidRPr="00696ADB">
        <w:rPr>
          <w:rFonts w:ascii="Times New Roman" w:hAnsi="Times New Roman"/>
        </w:rPr>
        <w:t>Capriles</w:t>
      </w:r>
      <w:proofErr w:type="spellEnd"/>
      <w:r w:rsidRPr="00696ADB">
        <w:rPr>
          <w:rFonts w:ascii="Times New Roman" w:hAnsi="Times New Roman"/>
        </w:rPr>
        <w:t xml:space="preserve">), </w:t>
      </w:r>
      <w:r w:rsidRPr="00696ADB">
        <w:rPr>
          <w:rStyle w:val="TitleChar"/>
          <w:rFonts w:ascii="Times New Roman" w:hAnsi="Times New Roman"/>
        </w:rPr>
        <w:t>for the sake of peace and stability in Venezuela</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It must also be added that despite the bad blood, Venezuela sells about 900,000 barrels of oil every day to the United States.</w:t>
      </w: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eastAsia="Times New Roman" w:hAnsi="Times New Roman"/>
          <w:szCs w:val="20"/>
        </w:rPr>
      </w:pPr>
    </w:p>
    <w:p w:rsidR="00205C5F" w:rsidRPr="00696ADB" w:rsidRDefault="00205C5F" w:rsidP="00205C5F">
      <w:pPr>
        <w:rPr>
          <w:rFonts w:ascii="Times New Roman" w:eastAsia="Times New Roman" w:hAnsi="Times New Roman"/>
          <w:szCs w:val="20"/>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696ADB" w:rsidRPr="00696ADB" w:rsidRDefault="00696ADB" w:rsidP="00205C5F">
      <w:pPr>
        <w:pStyle w:val="Heading1"/>
        <w:rPr>
          <w:rFonts w:cs="Times New Roman"/>
        </w:rPr>
      </w:pPr>
    </w:p>
    <w:p w:rsidR="000022F2" w:rsidRPr="00696ADB" w:rsidRDefault="00205C5F" w:rsidP="00205C5F">
      <w:pPr>
        <w:pStyle w:val="Heading1"/>
        <w:rPr>
          <w:rFonts w:cs="Times New Roman"/>
        </w:rPr>
      </w:pPr>
      <w:r w:rsidRPr="00696ADB">
        <w:rPr>
          <w:rFonts w:cs="Times New Roman"/>
        </w:rPr>
        <w:lastRenderedPageBreak/>
        <w:t>***</w:t>
      </w:r>
      <w:proofErr w:type="spellStart"/>
      <w:r w:rsidRPr="00696ADB">
        <w:rPr>
          <w:rFonts w:cs="Times New Roman"/>
        </w:rPr>
        <w:t>Aff</w:t>
      </w:r>
      <w:proofErr w:type="spellEnd"/>
      <w:r w:rsidRPr="00696ADB">
        <w:rPr>
          <w:rFonts w:cs="Times New Roman"/>
        </w:rPr>
        <w:t>***</w:t>
      </w:r>
    </w:p>
    <w:p w:rsidR="00205C5F" w:rsidRPr="00696ADB" w:rsidRDefault="00205C5F" w:rsidP="00205C5F">
      <w:pPr>
        <w:pStyle w:val="Heading2"/>
        <w:rPr>
          <w:rFonts w:cs="Times New Roman"/>
        </w:rPr>
      </w:pPr>
      <w:r w:rsidRPr="00696ADB">
        <w:rPr>
          <w:rFonts w:cs="Times New Roman"/>
        </w:rPr>
        <w:lastRenderedPageBreak/>
        <w:t xml:space="preserve">***General </w:t>
      </w:r>
      <w:proofErr w:type="spellStart"/>
      <w:r w:rsidRPr="00696ADB">
        <w:rPr>
          <w:rFonts w:cs="Times New Roman"/>
        </w:rPr>
        <w:t>Aff</w:t>
      </w:r>
      <w:proofErr w:type="spellEnd"/>
      <w:r w:rsidRPr="00696ADB">
        <w:rPr>
          <w:rFonts w:cs="Times New Roman"/>
        </w:rPr>
        <w:t xml:space="preserve"> Answers***</w:t>
      </w:r>
    </w:p>
    <w:p w:rsidR="00696ADB" w:rsidRPr="00696ADB" w:rsidRDefault="00696ADB" w:rsidP="00696ADB">
      <w:pPr>
        <w:pStyle w:val="Heading3"/>
      </w:pPr>
      <w:r w:rsidRPr="00696ADB">
        <w:lastRenderedPageBreak/>
        <w:t>Dip Cap Low</w:t>
      </w:r>
    </w:p>
    <w:p w:rsidR="00696ADB" w:rsidRPr="00696ADB" w:rsidRDefault="00696ADB" w:rsidP="00696ADB">
      <w:pPr>
        <w:pStyle w:val="Heading4"/>
      </w:pPr>
      <w:r w:rsidRPr="00696ADB">
        <w:t>Kerry has too much on his plate</w:t>
      </w:r>
    </w:p>
    <w:p w:rsidR="00696ADB" w:rsidRPr="00696ADB" w:rsidRDefault="00696ADB" w:rsidP="00696ADB">
      <w:pPr>
        <w:rPr>
          <w:rStyle w:val="StyleStyleBold12pt"/>
        </w:rPr>
      </w:pPr>
      <w:proofErr w:type="spellStart"/>
      <w:r w:rsidRPr="00696ADB">
        <w:rPr>
          <w:rStyle w:val="StyleStyleBold12pt"/>
        </w:rPr>
        <w:t>Klapper</w:t>
      </w:r>
      <w:proofErr w:type="spellEnd"/>
      <w:r w:rsidRPr="00696ADB">
        <w:rPr>
          <w:rStyle w:val="StyleStyleBold12pt"/>
        </w:rPr>
        <w:t>, journalist for the Japan Times, 7/1</w:t>
      </w:r>
    </w:p>
    <w:p w:rsidR="00696ADB" w:rsidRPr="00696ADB" w:rsidRDefault="00696ADB" w:rsidP="00696ADB">
      <w:r w:rsidRPr="00696ADB">
        <w:t>(Bradley, 7/1/13, The Japan Times, “Talk is cheap: Kerry battles to deliver results:</w:t>
      </w:r>
    </w:p>
    <w:p w:rsidR="00696ADB" w:rsidRPr="00696ADB" w:rsidRDefault="00696ADB" w:rsidP="00696ADB">
      <w:r w:rsidRPr="00696ADB">
        <w:t xml:space="preserve">After promising great things, top U.S. diplomat now needs to act”, </w:t>
      </w:r>
      <w:hyperlink r:id="rId69" w:anchor=".UdHKxCqF_6k//" w:history="1">
        <w:r w:rsidRPr="00696ADB">
          <w:rPr>
            <w:rStyle w:val="Hyperlink"/>
          </w:rPr>
          <w:t>http://www.japantimes.co.jp/news/2013/07/01/world/talk-is-cheap-kerry-battles-to-deliver-results/#.UdHKxCqF_6k//</w:t>
        </w:r>
      </w:hyperlink>
      <w:r w:rsidRPr="00696ADB">
        <w:t>, accessed 7/13/13, JA)</w:t>
      </w:r>
    </w:p>
    <w:p w:rsidR="00696ADB" w:rsidRPr="00696ADB" w:rsidRDefault="00696ADB" w:rsidP="00696ADB">
      <w:pPr>
        <w:rPr>
          <w:rStyle w:val="TitleChar"/>
        </w:rPr>
      </w:pPr>
      <w:r w:rsidRPr="00696ADB">
        <w:t xml:space="preserve">In his four months as U.S. secretary of state, John </w:t>
      </w:r>
      <w:r w:rsidRPr="00696ADB">
        <w:rPr>
          <w:rStyle w:val="TitleChar"/>
        </w:rPr>
        <w:t>Kerry has certainly promised great things</w:t>
      </w:r>
      <w:r w:rsidRPr="00696ADB">
        <w:t xml:space="preserve">. </w:t>
      </w:r>
      <w:r w:rsidRPr="00696ADB">
        <w:rPr>
          <w:rStyle w:val="TitleChar"/>
        </w:rPr>
        <w:t>Now he has to deliver.</w:t>
      </w:r>
      <w:r w:rsidRPr="00696ADB">
        <w:rPr>
          <w:sz w:val="12"/>
        </w:rPr>
        <w:t xml:space="preserve">¶ </w:t>
      </w:r>
      <w:r w:rsidRPr="00696ADB">
        <w:rPr>
          <w:rStyle w:val="TitleChar"/>
        </w:rPr>
        <w:t>He has raised hopes in the Middle East that his solo diplomatic effort can produce a historic breakthrough to end six decades of Arab-Israeli conflict. He has pledged to</w:t>
      </w:r>
      <w:r w:rsidRPr="00696ADB">
        <w:t xml:space="preserve"> bring Syrian President Bashar Assad’s regime to heel and to </w:t>
      </w:r>
      <w:r w:rsidRPr="00696ADB">
        <w:rPr>
          <w:rStyle w:val="TitleChar"/>
        </w:rPr>
        <w:t>work with Russia to end Syria’s civil war</w:t>
      </w:r>
      <w:r w:rsidRPr="00696ADB">
        <w:t>.</w:t>
      </w:r>
      <w:r w:rsidRPr="00696ADB">
        <w:rPr>
          <w:sz w:val="12"/>
        </w:rPr>
        <w:t xml:space="preserve">¶ </w:t>
      </w:r>
      <w:r w:rsidRPr="00696ADB">
        <w:rPr>
          <w:rStyle w:val="TitleChar"/>
        </w:rPr>
        <w:t>He</w:t>
      </w:r>
      <w:r w:rsidRPr="00696ADB">
        <w:t xml:space="preserve"> has </w:t>
      </w:r>
      <w:r w:rsidRPr="00696ADB">
        <w:rPr>
          <w:rStyle w:val="TitleChar"/>
        </w:rPr>
        <w:t>suggested rolling back U.S. missile defense in the Pacific if China can help rid North Korea of nuclear weapons</w:t>
      </w:r>
      <w:r w:rsidRPr="00696ADB">
        <w:t xml:space="preserve">. And </w:t>
      </w:r>
      <w:r w:rsidRPr="00696ADB">
        <w:rPr>
          <w:rStyle w:val="TitleChar"/>
        </w:rPr>
        <w:t>he has hinted at possible one-on-one talks between the United States and</w:t>
      </w:r>
      <w:r w:rsidRPr="00696ADB">
        <w:t xml:space="preserve"> reclusive </w:t>
      </w:r>
      <w:r w:rsidRPr="00696ADB">
        <w:rPr>
          <w:rStyle w:val="TitleChar"/>
        </w:rPr>
        <w:t>North Korean leader Kim Jong Un</w:t>
      </w:r>
      <w:r w:rsidRPr="00696ADB">
        <w:t xml:space="preserve"> if it would help.</w:t>
      </w:r>
      <w:r w:rsidRPr="00696ADB">
        <w:rPr>
          <w:sz w:val="12"/>
        </w:rPr>
        <w:t xml:space="preserve">¶ </w:t>
      </w:r>
      <w:r w:rsidRPr="00696ADB">
        <w:t xml:space="preserve">In his current round of breakneck shuttle diplomacy to coax Israel and the Palestinians back into peace talks, </w:t>
      </w:r>
      <w:r w:rsidRPr="00696ADB">
        <w:rPr>
          <w:rStyle w:val="TitleChar"/>
        </w:rPr>
        <w:t>Kerry flew to the West Bank</w:t>
      </w:r>
      <w:r w:rsidRPr="00696ADB">
        <w:t xml:space="preserve"> on Sunday </w:t>
      </w:r>
      <w:r w:rsidRPr="00696ADB">
        <w:rPr>
          <w:rStyle w:val="TitleChar"/>
        </w:rPr>
        <w:t>to hold a third meeting in as many days with Palestinian President Mahmoud Abbas</w:t>
      </w:r>
      <w:r w:rsidRPr="00696ADB">
        <w:t>.</w:t>
      </w:r>
      <w:r w:rsidRPr="00696ADB">
        <w:rPr>
          <w:sz w:val="12"/>
        </w:rPr>
        <w:t xml:space="preserve">¶ </w:t>
      </w:r>
      <w:r w:rsidRPr="00696ADB">
        <w:rPr>
          <w:rStyle w:val="TitleChar"/>
        </w:rPr>
        <w:t>American, Israeli and Palestinian officials have declined to disclose details of the past three days of closed-door meetings</w:t>
      </w:r>
      <w:r w:rsidRPr="00696ADB">
        <w:t>, but Kerry’s decision to fly from Jerusalem to Ramallah to see Abbas again before he leaves the region was an indication that the top U.S. diplomat believes there is a chance of bringing the two sides together.</w:t>
      </w:r>
      <w:r w:rsidRPr="00696ADB">
        <w:rPr>
          <w:sz w:val="12"/>
        </w:rPr>
        <w:t xml:space="preserve">¶ </w:t>
      </w:r>
      <w:r w:rsidRPr="00696ADB">
        <w:t>“Working hard” is all he would say when a reporter asked him if any progress was being made.</w:t>
      </w:r>
      <w:r w:rsidRPr="00696ADB">
        <w:rPr>
          <w:sz w:val="12"/>
        </w:rPr>
        <w:t xml:space="preserve">¶ </w:t>
      </w:r>
      <w:r w:rsidRPr="00696ADB">
        <w:t>Since succeeding Hillary Rodham Clinton as head of the State Department</w:t>
      </w:r>
      <w:r w:rsidRPr="00696ADB">
        <w:rPr>
          <w:rStyle w:val="TitleChar"/>
        </w:rPr>
        <w:t>, Kerry has issued several as-yet undelivered — and perhaps undeliverable — pledges to allies and rivals, proving a source of concern for President Barack Obama’s policy team</w:t>
      </w:r>
      <w:r w:rsidRPr="00696ADB">
        <w:t>.</w:t>
      </w:r>
      <w:r w:rsidRPr="00696ADB">
        <w:rPr>
          <w:sz w:val="12"/>
        </w:rPr>
        <w:t xml:space="preserve">¶ </w:t>
      </w:r>
      <w:r w:rsidRPr="00696ADB">
        <w:rPr>
          <w:rStyle w:val="TitleChar"/>
        </w:rPr>
        <w:t>It is trying to rein in Kerry somewhat</w:t>
      </w:r>
      <w:r w:rsidRPr="00696ADB">
        <w:t xml:space="preserve">, according to officials, </w:t>
      </w:r>
      <w:r w:rsidRPr="00696ADB">
        <w:rPr>
          <w:rStyle w:val="TitleChar"/>
        </w:rPr>
        <w:t>which is difficult considering he has spent almost half his tenure so far in the air or on the road, from where his most dissonant policy statements have come</w:t>
      </w:r>
      <w:r w:rsidRPr="00696ADB">
        <w:t>.</w:t>
      </w:r>
      <w:r w:rsidRPr="00696ADB">
        <w:rPr>
          <w:sz w:val="12"/>
        </w:rPr>
        <w:t xml:space="preserve">¶ </w:t>
      </w:r>
      <w:r w:rsidRPr="00696ADB">
        <w:t>The White House quickly distanced itself from both Kerry’s North Korea remarks and has now, since Obama’s meeting with Russian President Vladimir Putin in Northern Ireland this past week, seen up close the strength of Moscow’s resistance to Kerry’s Syria strategy.</w:t>
      </w:r>
      <w:r w:rsidRPr="00696ADB">
        <w:rPr>
          <w:sz w:val="12"/>
        </w:rPr>
        <w:t xml:space="preserve">¶ </w:t>
      </w:r>
      <w:r w:rsidRPr="00696ADB">
        <w:t>All the officials interviewed for this story spoke on condition of anonymity because they weren’t authorized to evaluate Kerry’s performance publicly.</w:t>
      </w:r>
      <w:r w:rsidRPr="00696ADB">
        <w:rPr>
          <w:sz w:val="12"/>
        </w:rPr>
        <w:t xml:space="preserve">¶ </w:t>
      </w:r>
      <w:r w:rsidRPr="00696ADB">
        <w:rPr>
          <w:rStyle w:val="TitleChar"/>
        </w:rPr>
        <w:t>Reporting for work at the State Department in February, the former Democratic senator from Massachusetts quickly outlined his ambitions.</w:t>
      </w:r>
      <w:r w:rsidRPr="00696ADB">
        <w:rPr>
          <w:sz w:val="12"/>
        </w:rPr>
        <w:t xml:space="preserve">¶ </w:t>
      </w:r>
      <w:r w:rsidRPr="00696ADB">
        <w:t>Clinton still harbored thoughts of a second potential presidential run when she arrived at the department. But aides say Kerry, a 69-year-old Vietnam veteran, is giving himself completely to a job that in many ways is the climax of his political career and the realization of a lifelong dream, after years as chairman of the Senate Foreign Relations Committee.</w:t>
      </w:r>
      <w:r w:rsidRPr="00696ADB">
        <w:rPr>
          <w:sz w:val="12"/>
        </w:rPr>
        <w:t xml:space="preserve">¶ </w:t>
      </w:r>
      <w:r w:rsidRPr="00696ADB">
        <w:t xml:space="preserve">Now </w:t>
      </w:r>
      <w:r w:rsidRPr="00696ADB">
        <w:rPr>
          <w:rStyle w:val="TitleChar"/>
        </w:rPr>
        <w:t>he wants to tackle head-on the world’s thorniest foreign policy conundrums.¶</w:t>
      </w:r>
      <w:r w:rsidRPr="00696ADB">
        <w:rPr>
          <w:sz w:val="12"/>
        </w:rPr>
        <w:t xml:space="preserve"> </w:t>
      </w:r>
      <w:r w:rsidRPr="00696ADB">
        <w:t xml:space="preserve">State Department spokeswoman Jen </w:t>
      </w:r>
      <w:proofErr w:type="spellStart"/>
      <w:r w:rsidRPr="00696ADB">
        <w:t>Psaki</w:t>
      </w:r>
      <w:proofErr w:type="spellEnd"/>
      <w:r w:rsidRPr="00696ADB">
        <w:t xml:space="preserve"> said that </w:t>
      </w:r>
      <w:r w:rsidRPr="00696ADB">
        <w:rPr>
          <w:rStyle w:val="TitleChar"/>
        </w:rPr>
        <w:t>Kerry “believes this difficult moment in the world requires a willingness to address complicated issues.</w:t>
      </w:r>
      <w:r w:rsidRPr="00696ADB">
        <w:t>”</w:t>
      </w:r>
      <w:r w:rsidRPr="00696ADB">
        <w:rPr>
          <w:sz w:val="12"/>
        </w:rPr>
        <w:t xml:space="preserve">¶ </w:t>
      </w:r>
      <w:r w:rsidRPr="00696ADB">
        <w:t xml:space="preserve">“He believes </w:t>
      </w:r>
      <w:r w:rsidRPr="00696ADB">
        <w:rPr>
          <w:rStyle w:val="TitleChar"/>
        </w:rPr>
        <w:t>the risk of high-stakes, personal diplomacy (is) far less than the risk of leaving difficult situations to fester or spiral out of control,</w:t>
      </w:r>
      <w:r w:rsidRPr="00696ADB">
        <w:t xml:space="preserve">” </w:t>
      </w:r>
      <w:proofErr w:type="spellStart"/>
      <w:r w:rsidRPr="00696ADB">
        <w:t>Psaki</w:t>
      </w:r>
      <w:proofErr w:type="spellEnd"/>
      <w:r w:rsidRPr="00696ADB">
        <w:t xml:space="preserve"> said. “That is why he has invigorated our efforts in critical areas, such as North Korea, Syria and the Middle East peace process, and has personally invested time and effort to move the ball forward.”</w:t>
      </w:r>
      <w:r w:rsidRPr="00696ADB">
        <w:rPr>
          <w:sz w:val="12"/>
        </w:rPr>
        <w:t xml:space="preserve">¶ </w:t>
      </w:r>
      <w:r w:rsidRPr="00696ADB">
        <w:t>No challenge may now be bigger than Syria, where the two-year civil has killed at least 93,000 people.</w:t>
      </w:r>
      <w:r w:rsidRPr="00696ADB">
        <w:rPr>
          <w:sz w:val="12"/>
        </w:rPr>
        <w:t xml:space="preserve">¶ </w:t>
      </w:r>
      <w:r w:rsidRPr="00696ADB">
        <w:t>Signaling a shift from the cautious approach of Obama’s first term, Kerry announced his first trip abroad would focus on changing Assad’s belief that he could prevail militarily and on pushing him into eventually relinquishing power.</w:t>
      </w:r>
      <w:r w:rsidRPr="00696ADB">
        <w:rPr>
          <w:sz w:val="12"/>
        </w:rPr>
        <w:t xml:space="preserve">¶ </w:t>
      </w:r>
      <w:r w:rsidRPr="00696ADB">
        <w:t>Since then, however, the fighting has only gotten worse. Thousands more have died as Assad firmed his grip over much of the country and the U.S. hasn’t even delivered all the nonlethal aid Kerry promised Syria’s rebels — let alone any of the weapons or ammunition that Obama recently authorized.</w:t>
      </w:r>
      <w:r w:rsidRPr="00696ADB">
        <w:rPr>
          <w:sz w:val="12"/>
        </w:rPr>
        <w:t xml:space="preserve">¶ </w:t>
      </w:r>
      <w:r w:rsidRPr="00696ADB">
        <w:t>Having failed to reshape the conflict, Kerry changed course by going to Russia to re-launch a peace process for Syria that Clinton engineered in June 2012 but had been all but forgotten in the months since. In Moscow, Kerry boasted that the former Cold War foes just accomplished “great things when the world needs it” by deciding to convene an international conference, perhaps by the end of May, that would include Syria’s government and opposition.</w:t>
      </w:r>
      <w:r w:rsidRPr="00696ADB">
        <w:rPr>
          <w:sz w:val="12"/>
        </w:rPr>
        <w:t xml:space="preserve">¶ </w:t>
      </w:r>
      <w:r w:rsidRPr="00696ADB">
        <w:t xml:space="preserve">That conference has been delayed until at least July, and possibly August, and it might never come off at all given the Syrian </w:t>
      </w:r>
      <w:r w:rsidRPr="00696ADB">
        <w:lastRenderedPageBreak/>
        <w:t>opposition’s refusal to negotiate while it is losing land to Assad and getting so little help from the United States and other Western powers. That failure falls directly on Kerry, who as part of the U.S.-Russia approach was tasked with delivering the opposition to the bargaining table.</w:t>
      </w:r>
      <w:r w:rsidRPr="00696ADB">
        <w:rPr>
          <w:sz w:val="12"/>
        </w:rPr>
        <w:t xml:space="preserve">¶ </w:t>
      </w:r>
      <w:r w:rsidRPr="00696ADB">
        <w:t>Russia may have lived up to its end of the bargain by guaranteeing the Assad government’s attendance at any future peace conference. But Putin and the Kremlin also have been undermining peace efforts by sending more weapons to help the Syrian government’s counteroffensive.</w:t>
      </w:r>
      <w:r w:rsidRPr="00696ADB">
        <w:rPr>
          <w:sz w:val="12"/>
        </w:rPr>
        <w:t xml:space="preserve">¶ </w:t>
      </w:r>
      <w:r w:rsidRPr="00696ADB">
        <w:t>Kerry’s one-man diplomacy in Syria is in some ways emblematic of his tenure.</w:t>
      </w:r>
      <w:r w:rsidRPr="00696ADB">
        <w:rPr>
          <w:sz w:val="12"/>
        </w:rPr>
        <w:t xml:space="preserve">¶ </w:t>
      </w:r>
      <w:r w:rsidRPr="00696ADB">
        <w:t xml:space="preserve">Officials say he opted to revive the U.S.-Russia strategy for a Syrian transitional government during his walk in the backyard of a Moscow guesthouse with Foreign Minister Sergey </w:t>
      </w:r>
      <w:proofErr w:type="spellStart"/>
      <w:r w:rsidRPr="00696ADB">
        <w:t>Lavrov</w:t>
      </w:r>
      <w:proofErr w:type="spellEnd"/>
      <w:r w:rsidRPr="00696ADB">
        <w:t>, informing aides only after of his decision. He afterward insisted he wasn’t simply rewinding the clock by a year because the United States and Russia were now going to find ways to put the plan in place.</w:t>
      </w:r>
      <w:r w:rsidRPr="00696ADB">
        <w:rPr>
          <w:sz w:val="12"/>
        </w:rPr>
        <w:t xml:space="preserve">¶ </w:t>
      </w:r>
      <w:r w:rsidRPr="00696ADB">
        <w:t>More than two months later, there has been no progress.</w:t>
      </w:r>
      <w:r w:rsidRPr="00696ADB">
        <w:rPr>
          <w:sz w:val="12"/>
        </w:rPr>
        <w:t xml:space="preserve">¶ </w:t>
      </w:r>
      <w:r w:rsidRPr="00696ADB">
        <w:rPr>
          <w:rStyle w:val="TitleChar"/>
        </w:rPr>
        <w:t>On Middle East peace</w:t>
      </w:r>
      <w:r w:rsidRPr="00696ADB">
        <w:t xml:space="preserve">, as well, </w:t>
      </w:r>
      <w:r w:rsidRPr="00696ADB">
        <w:rPr>
          <w:rStyle w:val="TitleChar"/>
        </w:rPr>
        <w:t>Kerry has put his credibility on the line</w:t>
      </w:r>
      <w:r w:rsidRPr="00696ADB">
        <w:t>.</w:t>
      </w:r>
      <w:r w:rsidRPr="00696ADB">
        <w:rPr>
          <w:sz w:val="12"/>
        </w:rPr>
        <w:t xml:space="preserve">¶ </w:t>
      </w:r>
      <w:r w:rsidRPr="00696ADB">
        <w:t xml:space="preserve">Since Obama’s visit to Israel in March, </w:t>
      </w:r>
      <w:r w:rsidRPr="00696ADB">
        <w:rPr>
          <w:rStyle w:val="TitleChar"/>
        </w:rPr>
        <w:t>Kerry has gotten almost no public displays of support from the president, with the White House appearing reluctant to stake political capital</w:t>
      </w:r>
      <w:r w:rsidRPr="00696ADB">
        <w:t xml:space="preserve"> in an endeavor that so often has proved a disappointment.</w:t>
      </w:r>
      <w:r w:rsidRPr="00696ADB">
        <w:rPr>
          <w:sz w:val="12"/>
        </w:rPr>
        <w:t xml:space="preserve">¶ </w:t>
      </w:r>
      <w:r w:rsidRPr="00696ADB">
        <w:t xml:space="preserve">With few Senate-confirmed senior officials in place at the State Department, Kerry has been short of aides at the highest level who might act as envoys to drive forward his agenda in his absence. Among others, Clinton had George Mitchell to push for Mideast peace and Richard Holbrooke in Afghanistan and Pakistan. </w:t>
      </w:r>
      <w:r w:rsidRPr="00696ADB">
        <w:rPr>
          <w:rStyle w:val="TitleChar"/>
        </w:rPr>
        <w:t>Kerry lacks any</w:t>
      </w:r>
      <w:r w:rsidRPr="00696ADB">
        <w:t xml:space="preserve"> such </w:t>
      </w:r>
      <w:r w:rsidRPr="00696ADB">
        <w:rPr>
          <w:rStyle w:val="TitleChar"/>
        </w:rPr>
        <w:t>high-profile figures at his side.¶</w:t>
      </w:r>
      <w:r w:rsidRPr="00696ADB">
        <w:rPr>
          <w:sz w:val="12"/>
        </w:rPr>
        <w:t xml:space="preserve"> </w:t>
      </w:r>
      <w:r w:rsidRPr="00696ADB">
        <w:rPr>
          <w:rStyle w:val="TitleChar"/>
        </w:rPr>
        <w:t xml:space="preserve">Those who have worked closely with Kerry say his approach also reflects the great stock he puts in his personal diplomacy and the belief, </w:t>
      </w:r>
      <w:r w:rsidRPr="00696ADB">
        <w:t xml:space="preserve">perhaps more widely shared in the rarefied air of the Senate, </w:t>
      </w:r>
      <w:r w:rsidRPr="00696ADB">
        <w:rPr>
          <w:rStyle w:val="TitleChar"/>
        </w:rPr>
        <w:t>that leaning on his close relationships with foreign leaders and dignitaries can deliver more results than delegating authority to capable bureaucrats.</w:t>
      </w:r>
      <w:r w:rsidRPr="00696ADB">
        <w:rPr>
          <w:sz w:val="12"/>
        </w:rPr>
        <w:t xml:space="preserve">¶ </w:t>
      </w:r>
      <w:r w:rsidRPr="00696ADB">
        <w:rPr>
          <w:rStyle w:val="TitleChar"/>
        </w:rPr>
        <w:t>That has left Kerry doing much of the work himself, from ordering up policy papers to envisioning new initiatives, while traveling the world or publicly regaling foreign ministers in Washington with stories of their past encounters or meals in exotic capitals.</w:t>
      </w:r>
    </w:p>
    <w:p w:rsidR="00696ADB" w:rsidRPr="00696ADB" w:rsidRDefault="00696ADB" w:rsidP="00696ADB">
      <w:pPr>
        <w:rPr>
          <w:rStyle w:val="TitleChar"/>
        </w:rPr>
      </w:pPr>
    </w:p>
    <w:p w:rsidR="00696ADB" w:rsidRPr="00696ADB" w:rsidRDefault="00696ADB" w:rsidP="00696ADB">
      <w:pPr>
        <w:pStyle w:val="Heading4"/>
      </w:pPr>
      <w:r w:rsidRPr="00696ADB">
        <w:t>Kerry is spending diplomatic capital on China</w:t>
      </w:r>
    </w:p>
    <w:p w:rsidR="00696ADB" w:rsidRPr="00696ADB" w:rsidRDefault="00696ADB" w:rsidP="00696ADB">
      <w:r w:rsidRPr="00696ADB">
        <w:rPr>
          <w:rStyle w:val="StyleStyleBold12pt"/>
        </w:rPr>
        <w:t>The Fiscal Times, 13</w:t>
      </w:r>
      <w:r w:rsidRPr="00696ADB">
        <w:t xml:space="preserve"> </w:t>
      </w:r>
    </w:p>
    <w:p w:rsidR="00696ADB" w:rsidRPr="00696ADB" w:rsidRDefault="00696ADB" w:rsidP="00696ADB">
      <w:r w:rsidRPr="00696ADB">
        <w:t>(1-29-13, The Fiscal Times, “John Kerry’s China Problem: How Tough Can He Get?</w:t>
      </w:r>
      <w:proofErr w:type="gramStart"/>
      <w:r w:rsidRPr="00696ADB">
        <w:t>”,</w:t>
      </w:r>
      <w:proofErr w:type="gramEnd"/>
      <w:r w:rsidRPr="00696ADB">
        <w:t xml:space="preserve"> </w:t>
      </w:r>
      <w:hyperlink r:id="rId70" w:anchor="page1" w:history="1">
        <w:r w:rsidRPr="00696ADB">
          <w:rPr>
            <w:rStyle w:val="Hyperlink"/>
          </w:rPr>
          <w:t>http://www.thefiscaltimes.com/Articles/2013/01/29/John-Kerrys-China-Problem-How-Tough-Can-He-Get.aspx#page1</w:t>
        </w:r>
      </w:hyperlink>
      <w:r w:rsidRPr="00696ADB">
        <w:t>, accessed 7/13/13, JA)</w:t>
      </w:r>
    </w:p>
    <w:p w:rsidR="00696ADB" w:rsidRPr="00696ADB" w:rsidRDefault="00696ADB" w:rsidP="00696ADB">
      <w:r w:rsidRPr="00696ADB">
        <w:t xml:space="preserve">American carmakers are already part of the collateral damage. “The U.S. has launched investigations, continued existing duties, and filed complaints at the World Trade Organization, on a number of other Chinese products as well over the past year,” the D.C.-based lobbying shop ML Strategies wrote in its 2013 outlook. “In response, China has taken similar actions on American products, most notably certain automobiles imported from the U.S. </w:t>
      </w:r>
      <w:r w:rsidRPr="00696ADB">
        <w:rPr>
          <w:rStyle w:val="TitleChar"/>
        </w:rPr>
        <w:t xml:space="preserve">The coming year will likely see a continuation of trade tensions between the U.S. and China.” </w:t>
      </w:r>
      <w:r w:rsidRPr="00696ADB">
        <w:t xml:space="preserve">Will there be a battle over island territory? </w:t>
      </w:r>
      <w:r w:rsidRPr="00696ADB">
        <w:rPr>
          <w:rStyle w:val="TitleChar"/>
        </w:rPr>
        <w:t>The World Economic Forum,</w:t>
      </w:r>
      <w:r w:rsidRPr="00696ADB">
        <w:t xml:space="preserve"> the Swiss nonprofit that sponsors “Davos,” </w:t>
      </w:r>
      <w:r w:rsidRPr="00696ADB">
        <w:rPr>
          <w:rStyle w:val="TitleChar"/>
        </w:rPr>
        <w:t xml:space="preserve">warns that China and Japan could be headed for a naval confrontation over the </w:t>
      </w:r>
      <w:proofErr w:type="spellStart"/>
      <w:r w:rsidRPr="00696ADB">
        <w:rPr>
          <w:rStyle w:val="TitleChar"/>
        </w:rPr>
        <w:t>Senkaku</w:t>
      </w:r>
      <w:proofErr w:type="spellEnd"/>
      <w:r w:rsidRPr="00696ADB">
        <w:rPr>
          <w:rStyle w:val="TitleChar"/>
        </w:rPr>
        <w:t>/</w:t>
      </w:r>
      <w:proofErr w:type="spellStart"/>
      <w:r w:rsidRPr="00696ADB">
        <w:rPr>
          <w:rStyle w:val="TitleChar"/>
        </w:rPr>
        <w:t>Diaoyu</w:t>
      </w:r>
      <w:proofErr w:type="spellEnd"/>
      <w:r w:rsidRPr="00696ADB">
        <w:rPr>
          <w:rStyle w:val="TitleChar"/>
        </w:rPr>
        <w:t xml:space="preserve"> islands. Never heard of these five islands and three rocks in the Pacific Ocean? It’s a </w:t>
      </w:r>
      <w:r w:rsidRPr="00696ADB">
        <w:rPr>
          <w:rStyle w:val="Emphasis"/>
        </w:rPr>
        <w:t>major headache for Kerry.</w:t>
      </w:r>
      <w:r w:rsidRPr="00696ADB">
        <w:rPr>
          <w:rStyle w:val="TitleChar"/>
        </w:rPr>
        <w:t xml:space="preserve"> He might have to defuse the nationalist tensions of both countries, </w:t>
      </w:r>
      <w:r w:rsidRPr="00696ADB">
        <w:rPr>
          <w:rStyle w:val="Emphasis"/>
        </w:rPr>
        <w:t xml:space="preserve">spending diplomatic capital </w:t>
      </w:r>
      <w:r w:rsidRPr="00696ADB">
        <w:rPr>
          <w:rStyle w:val="TitleChar"/>
        </w:rPr>
        <w:t>on security issues instead of economic ones.</w:t>
      </w:r>
      <w:r w:rsidRPr="00696ADB">
        <w:t xml:space="preserve"> After all, the United States briefly had control of these islands after World War II and gave them to the Japanese in 1972, the same year China and Taiwan claimed ownership.</w:t>
      </w:r>
    </w:p>
    <w:p w:rsidR="00696ADB" w:rsidRPr="00696ADB" w:rsidRDefault="00696ADB" w:rsidP="00696ADB">
      <w:pPr>
        <w:rPr>
          <w:rStyle w:val="TitleChar"/>
          <w:b/>
          <w:bCs w:val="0"/>
          <w:u w:val="none"/>
        </w:rPr>
      </w:pPr>
    </w:p>
    <w:p w:rsidR="00696ADB" w:rsidRPr="00696ADB" w:rsidRDefault="00696ADB" w:rsidP="00696ADB">
      <w:pPr>
        <w:pStyle w:val="Heading4"/>
      </w:pPr>
      <w:r w:rsidRPr="00696ADB">
        <w:t xml:space="preserve">Kerry is trying to do too much- his agenda is ridiculous </w:t>
      </w:r>
    </w:p>
    <w:p w:rsidR="00696ADB" w:rsidRPr="00696ADB" w:rsidRDefault="00696ADB" w:rsidP="00696ADB">
      <w:pPr>
        <w:rPr>
          <w:rStyle w:val="StyleStyleBold12pt"/>
        </w:rPr>
      </w:pPr>
      <w:r w:rsidRPr="00696ADB">
        <w:rPr>
          <w:rStyle w:val="StyleStyleBold12pt"/>
        </w:rPr>
        <w:t xml:space="preserve">AFP, </w:t>
      </w:r>
      <w:proofErr w:type="spellStart"/>
      <w:r w:rsidRPr="00696ADB">
        <w:rPr>
          <w:rStyle w:val="StyleStyleBold12pt"/>
        </w:rPr>
        <w:t>Agence</w:t>
      </w:r>
      <w:proofErr w:type="spellEnd"/>
      <w:r w:rsidRPr="00696ADB">
        <w:rPr>
          <w:rStyle w:val="StyleStyleBold12pt"/>
        </w:rPr>
        <w:t xml:space="preserve"> French Press, 7-1</w:t>
      </w:r>
    </w:p>
    <w:p w:rsidR="00696ADB" w:rsidRPr="00696ADB" w:rsidRDefault="00696ADB" w:rsidP="00696ADB">
      <w:r w:rsidRPr="00696ADB">
        <w:t xml:space="preserve"> (7/1/13, Global Post, “Restless Kerry puts the shuttling in diplomacy”, </w:t>
      </w:r>
      <w:hyperlink r:id="rId71" w:history="1">
        <w:r w:rsidRPr="00696ADB">
          <w:rPr>
            <w:rStyle w:val="Hyperlink"/>
          </w:rPr>
          <w:t>http://www.globalpost.com/dispatch/news/afp/130701/restless-kerry-puts-the-shuttling-diplomacy</w:t>
        </w:r>
      </w:hyperlink>
      <w:r w:rsidRPr="00696ADB">
        <w:t>, accessed 7/13/13, JA)</w:t>
      </w:r>
    </w:p>
    <w:p w:rsidR="00696ADB" w:rsidRPr="00696ADB" w:rsidRDefault="00696ADB" w:rsidP="00696ADB">
      <w:pPr>
        <w:rPr>
          <w:sz w:val="12"/>
        </w:rPr>
      </w:pPr>
      <w:r w:rsidRPr="00696ADB">
        <w:rPr>
          <w:rStyle w:val="TitleChar"/>
        </w:rPr>
        <w:t>After a dinner lasting</w:t>
      </w:r>
      <w:r w:rsidRPr="00696ADB">
        <w:t xml:space="preserve"> nearly </w:t>
      </w:r>
      <w:r w:rsidRPr="00696ADB">
        <w:rPr>
          <w:rStyle w:val="TitleChar"/>
        </w:rPr>
        <w:t>until</w:t>
      </w:r>
      <w:r w:rsidRPr="00696ADB">
        <w:t xml:space="preserve"> Sunday </w:t>
      </w:r>
      <w:r w:rsidRPr="00696ADB">
        <w:rPr>
          <w:rStyle w:val="TitleChar"/>
        </w:rPr>
        <w:t xml:space="preserve">dawn with Israel's premier and ahead of talks with the Palestinian president and flying to Asia, John Kerry had a window of just a few hours.¶ But instead of slipping under the covers to sleep, the </w:t>
      </w:r>
      <w:r w:rsidRPr="00696ADB">
        <w:t xml:space="preserve">US </w:t>
      </w:r>
      <w:r w:rsidRPr="00696ADB">
        <w:rPr>
          <w:rStyle w:val="TitleChar"/>
        </w:rPr>
        <w:t xml:space="preserve">secretary of state decided to see Jerusalem </w:t>
      </w:r>
      <w:r w:rsidRPr="00696ADB">
        <w:rPr>
          <w:rStyle w:val="TitleChar"/>
        </w:rPr>
        <w:lastRenderedPageBreak/>
        <w:t>instead</w:t>
      </w:r>
      <w:r w:rsidRPr="00696ADB">
        <w:t>.</w:t>
      </w:r>
      <w:r w:rsidRPr="00696ADB">
        <w:rPr>
          <w:sz w:val="12"/>
        </w:rPr>
        <w:t xml:space="preserve">¶ </w:t>
      </w:r>
      <w:r w:rsidRPr="00696ADB">
        <w:t xml:space="preserve">With aides and bodyguards, </w:t>
      </w:r>
      <w:r w:rsidRPr="00696ADB">
        <w:rPr>
          <w:rStyle w:val="TitleChar"/>
        </w:rPr>
        <w:t>Kerry took a 4 am strol</w:t>
      </w:r>
      <w:r w:rsidRPr="00696ADB">
        <w:t xml:space="preserve">l in a nearby park, </w:t>
      </w:r>
      <w:r w:rsidRPr="00696ADB">
        <w:rPr>
          <w:rStyle w:val="TitleChar"/>
        </w:rPr>
        <w:t>enjoying the cool morning air of the hotly contested Holy City</w:t>
      </w:r>
      <w:r w:rsidRPr="00696ADB">
        <w:t>.</w:t>
      </w:r>
      <w:r w:rsidRPr="00696ADB">
        <w:rPr>
          <w:sz w:val="12"/>
        </w:rPr>
        <w:t xml:space="preserve">¶ </w:t>
      </w:r>
      <w:r w:rsidRPr="00696ADB">
        <w:t xml:space="preserve">Kerry finally had a brief rest and drove to Ramallah, where he voiced delight over Palestinian singer Mohammed </w:t>
      </w:r>
      <w:proofErr w:type="spellStart"/>
      <w:r w:rsidRPr="00696ADB">
        <w:t>Assaf's</w:t>
      </w:r>
      <w:proofErr w:type="spellEnd"/>
      <w:r w:rsidRPr="00696ADB">
        <w:t xml:space="preserve"> victory in the "Arab Idol" TV competition before speaking cheerfully to reporters on the prospects for peace talks.</w:t>
      </w:r>
      <w:r w:rsidRPr="00696ADB">
        <w:rPr>
          <w:sz w:val="12"/>
        </w:rPr>
        <w:t xml:space="preserve">¶ </w:t>
      </w:r>
      <w:r w:rsidRPr="00696ADB">
        <w:rPr>
          <w:rStyle w:val="TitleChar"/>
        </w:rPr>
        <w:t>The round-the-clock pace, and agile shifts in focus, has become emblematic of Kerry's style of diplomacy as he shows a willingness</w:t>
      </w:r>
      <w:r w:rsidRPr="00696ADB">
        <w:t xml:space="preserve"> -- even an eagerness -- </w:t>
      </w:r>
      <w:r w:rsidRPr="00696ADB">
        <w:rPr>
          <w:rStyle w:val="TitleChar"/>
        </w:rPr>
        <w:t>to toss aside routines and schedules and enmesh himself in the gritty details</w:t>
      </w:r>
      <w:r w:rsidRPr="00696ADB">
        <w:t>.</w:t>
      </w:r>
      <w:r w:rsidRPr="00696ADB">
        <w:rPr>
          <w:sz w:val="12"/>
        </w:rPr>
        <w:t xml:space="preserve">¶ </w:t>
      </w:r>
      <w:r w:rsidRPr="00696ADB">
        <w:rPr>
          <w:rStyle w:val="TitleChar"/>
        </w:rPr>
        <w:t>Kerry, who has flown to the Middle East five times in as many months on a mission to solve one of the world's most emotive conflicts, spent four days talking to Israeli Prime Minister</w:t>
      </w:r>
      <w:r w:rsidRPr="00696ADB">
        <w:t xml:space="preserve"> Benjamin Netanyahu </w:t>
      </w:r>
      <w:r w:rsidRPr="00696ADB">
        <w:rPr>
          <w:rStyle w:val="TitleChar"/>
        </w:rPr>
        <w:t>and Palestinian president</w:t>
      </w:r>
      <w:r w:rsidRPr="00696ADB">
        <w:t xml:space="preserve"> Mahmud Abbas.</w:t>
      </w:r>
      <w:r w:rsidRPr="00696ADB">
        <w:rPr>
          <w:sz w:val="12"/>
        </w:rPr>
        <w:t xml:space="preserve">¶ </w:t>
      </w:r>
      <w:r w:rsidRPr="00696ADB">
        <w:t xml:space="preserve">Whatever the outcome, </w:t>
      </w:r>
      <w:r w:rsidRPr="00696ADB">
        <w:rPr>
          <w:rStyle w:val="TitleChar"/>
        </w:rPr>
        <w:t>Kerry's initiative involves no small number of logistical headaches, with his staff</w:t>
      </w:r>
      <w:r w:rsidRPr="00696ADB">
        <w:t xml:space="preserve"> and accompanying reporters </w:t>
      </w:r>
      <w:r w:rsidRPr="00696ADB">
        <w:rPr>
          <w:rStyle w:val="TitleChar"/>
        </w:rPr>
        <w:t>sometimes</w:t>
      </w:r>
      <w:r w:rsidRPr="00696ADB">
        <w:t xml:space="preserve"> left </w:t>
      </w:r>
      <w:r w:rsidRPr="00696ADB">
        <w:rPr>
          <w:rStyle w:val="TitleChar"/>
        </w:rPr>
        <w:t>guessing in the morning where they will end up that night</w:t>
      </w:r>
      <w:r w:rsidRPr="00696ADB">
        <w:t>.</w:t>
      </w:r>
      <w:r w:rsidRPr="00696ADB">
        <w:rPr>
          <w:sz w:val="12"/>
        </w:rPr>
        <w:t xml:space="preserve">¶ </w:t>
      </w:r>
      <w:r w:rsidRPr="00696ADB">
        <w:t>Kerry met three times each with Netanyahu and Abbas from Thursday through Sunday, journeying by motorcade, his own plane and Jordanian military helicopters, which gave him a lift between meetings with Abbas in Amman.</w:t>
      </w:r>
      <w:r w:rsidRPr="00696ADB">
        <w:rPr>
          <w:sz w:val="12"/>
        </w:rPr>
        <w:t xml:space="preserve">¶ </w:t>
      </w:r>
      <w:r w:rsidRPr="00696ADB">
        <w:t>He also scrapped entire stops. A visit to Islamabad, announced by Pakistan, was postponed so he could focus on the Syria crisis.</w:t>
      </w:r>
      <w:r w:rsidRPr="00696ADB">
        <w:rPr>
          <w:sz w:val="12"/>
        </w:rPr>
        <w:t xml:space="preserve">¶ </w:t>
      </w:r>
      <w:r w:rsidRPr="00696ADB">
        <w:t>And then an announced dinner in Abu Dhabi to discuss Syria was also put off so he could spend more time shuttling between Netanyahu and Abbas</w:t>
      </w:r>
      <w:r w:rsidRPr="00696ADB">
        <w:rPr>
          <w:rStyle w:val="TitleChar"/>
        </w:rPr>
        <w:t xml:space="preserve">.¶ His </w:t>
      </w:r>
      <w:proofErr w:type="spellStart"/>
      <w:r w:rsidRPr="00696ADB">
        <w:rPr>
          <w:rStyle w:val="TitleChar"/>
        </w:rPr>
        <w:t>gruelling</w:t>
      </w:r>
      <w:proofErr w:type="spellEnd"/>
      <w:r w:rsidRPr="00696ADB">
        <w:rPr>
          <w:rStyle w:val="TitleChar"/>
        </w:rPr>
        <w:t xml:space="preserve"> pace inevitably draws comparisons to his predecessor Hillary Clinton, who visited a record 112 countries during her four years as secretary of state</w:t>
      </w:r>
      <w:r w:rsidRPr="00696ADB">
        <w:t xml:space="preserve"> during President Barack Obama's first term.</w:t>
      </w:r>
      <w:r w:rsidRPr="00696ADB">
        <w:rPr>
          <w:sz w:val="12"/>
        </w:rPr>
        <w:t xml:space="preserve">¶ </w:t>
      </w:r>
      <w:r w:rsidRPr="00696ADB">
        <w:rPr>
          <w:rStyle w:val="TitleChar"/>
        </w:rPr>
        <w:t>Both secretaries of state have key issues -- Clinton pressed for women's empowerment, while Kerry is passionate about climate change.</w:t>
      </w:r>
      <w:r w:rsidRPr="00696ADB">
        <w:rPr>
          <w:sz w:val="12"/>
        </w:rPr>
        <w:t xml:space="preserve">¶ </w:t>
      </w:r>
      <w:r w:rsidRPr="00696ADB">
        <w:t>But Clinton mostly stayed out of the notoriously divisive task of Middle East peacemaking, instead relying on a special envoy as Netanyahu butted heads with Obama.</w:t>
      </w:r>
      <w:r w:rsidRPr="00696ADB">
        <w:rPr>
          <w:sz w:val="12"/>
        </w:rPr>
        <w:t xml:space="preserve">¶ </w:t>
      </w:r>
      <w:r w:rsidRPr="00696ADB">
        <w:t xml:space="preserve">Few expect that Kerry, who at 69 has a long Senate career and failed presidential bid behind him, will run again for office. The son of a diplomat, </w:t>
      </w:r>
      <w:r w:rsidRPr="00696ADB">
        <w:rPr>
          <w:rStyle w:val="TitleChar"/>
        </w:rPr>
        <w:t>Kerry has always been passionate about the need to try talks, even with US adversaries</w:t>
      </w:r>
      <w:r w:rsidRPr="00696ADB">
        <w:t>.</w:t>
      </w:r>
      <w:r w:rsidRPr="00696ADB">
        <w:rPr>
          <w:sz w:val="12"/>
        </w:rPr>
        <w:t xml:space="preserve">¶ </w:t>
      </w:r>
      <w:r w:rsidRPr="00696ADB">
        <w:rPr>
          <w:rStyle w:val="TitleChar"/>
        </w:rPr>
        <w:t>Kerry was optimistic that his intense efforts could eventually restart talks aimed at creating a Palestinian state</w:t>
      </w:r>
      <w:r w:rsidRPr="00696ADB">
        <w:t>.</w:t>
      </w:r>
      <w:r w:rsidRPr="00696ADB">
        <w:rPr>
          <w:sz w:val="12"/>
        </w:rPr>
        <w:t xml:space="preserve">¶ </w:t>
      </w:r>
    </w:p>
    <w:p w:rsidR="00696ADB" w:rsidRPr="00696ADB" w:rsidRDefault="00696ADB" w:rsidP="00696ADB">
      <w:pPr>
        <w:rPr>
          <w:sz w:val="12"/>
        </w:rPr>
      </w:pPr>
    </w:p>
    <w:p w:rsidR="00205C5F" w:rsidRPr="00696ADB" w:rsidRDefault="00205C5F" w:rsidP="00205C5F">
      <w:pPr>
        <w:pStyle w:val="Heading3"/>
        <w:rPr>
          <w:rFonts w:eastAsia="Times New Roman" w:cs="Times New Roman"/>
        </w:rPr>
      </w:pPr>
      <w:r w:rsidRPr="00696ADB">
        <w:rPr>
          <w:rFonts w:eastAsia="Times New Roman" w:cs="Times New Roman"/>
        </w:rPr>
        <w:lastRenderedPageBreak/>
        <w:t>DOS Fails</w:t>
      </w:r>
    </w:p>
    <w:p w:rsidR="00205C5F" w:rsidRPr="00696ADB" w:rsidRDefault="00205C5F" w:rsidP="00205C5F">
      <w:pPr>
        <w:pStyle w:val="Heading4"/>
        <w:rPr>
          <w:rFonts w:cs="Times New Roman"/>
        </w:rPr>
      </w:pPr>
      <w:r w:rsidRPr="00696ADB">
        <w:rPr>
          <w:rFonts w:cs="Times New Roman"/>
        </w:rPr>
        <w:t>State department can’t solve anything.</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Glain</w:t>
      </w:r>
      <w:proofErr w:type="spellEnd"/>
      <w:r w:rsidRPr="00696ADB">
        <w:rPr>
          <w:rStyle w:val="StyleStyleBold12pt"/>
          <w:rFonts w:ascii="Times New Roman" w:hAnsi="Times New Roman"/>
        </w:rPr>
        <w:t>, 11 </w:t>
      </w:r>
      <w:r w:rsidRPr="00696ADB">
        <w:rPr>
          <w:rFonts w:ascii="Times New Roman" w:hAnsi="Times New Roman"/>
        </w:rPr>
        <w:t>[Stephen, Freelance writer focusing on US military and leadership, July 31, 2011,</w:t>
      </w:r>
      <w:hyperlink r:id="rId72" w:tgtFrame="_blank" w:history="1">
        <w:r w:rsidRPr="00696ADB">
          <w:rPr>
            <w:rStyle w:val="Hyperlink"/>
            <w:rFonts w:ascii="Times New Roman" w:hAnsi="Times New Roman"/>
          </w:rPr>
          <w:t>http://www.salon.com/news/feature/2011/07/31/state_vs_defense_stephen_glain_excerpt/index.html</w:t>
        </w:r>
      </w:hyperlink>
      <w:r w:rsidRPr="00696ADB">
        <w:rPr>
          <w:rFonts w:ascii="Times New Roman" w:hAnsi="Times New Roman"/>
        </w:rPr>
        <w:t>, accessed 7/13/13, LLM)</w:t>
      </w:r>
    </w:p>
    <w:p w:rsidR="00205C5F" w:rsidRPr="00696ADB" w:rsidRDefault="00205C5F" w:rsidP="00205C5F">
      <w:pPr>
        <w:rPr>
          <w:rStyle w:val="TitleChar"/>
          <w:rFonts w:ascii="Times New Roman" w:hAnsi="Times New Roman"/>
        </w:rPr>
      </w:pPr>
      <w:r w:rsidRPr="00696ADB">
        <w:rPr>
          <w:rFonts w:ascii="Times New Roman" w:hAnsi="Times New Roman"/>
        </w:rPr>
        <w:t xml:space="preserve">Quietly, gradually — and inevitably, given the weight of its colossal budget and imperial writ — </w:t>
      </w:r>
      <w:r w:rsidRPr="00696ADB">
        <w:rPr>
          <w:rStyle w:val="TitleChar"/>
          <w:rFonts w:ascii="Times New Roman" w:hAnsi="Times New Roman"/>
        </w:rPr>
        <w:t>the Pentagon has all but eclipsed the State Department at the center of U.S. foreign policy.</w:t>
      </w:r>
      <w:r w:rsidRPr="00696ADB">
        <w:rPr>
          <w:rFonts w:ascii="Times New Roman" w:hAnsi="Times New Roman"/>
        </w:rPr>
        <w:t xml:space="preserve"> </w:t>
      </w:r>
      <w:r w:rsidRPr="00696ADB">
        <w:rPr>
          <w:rStyle w:val="TitleChar"/>
          <w:rFonts w:ascii="Times New Roman" w:hAnsi="Times New Roman"/>
        </w:rPr>
        <w:t>The process</w:t>
      </w:r>
      <w:r w:rsidRPr="00696ADB">
        <w:rPr>
          <w:rFonts w:ascii="Times New Roman" w:hAnsi="Times New Roman"/>
        </w:rPr>
        <w:t xml:space="preserve"> began just over a century ago, gathered pace with World War II, and </w:t>
      </w:r>
      <w:r w:rsidRPr="00696ADB">
        <w:rPr>
          <w:rStyle w:val="TitleChar"/>
          <w:rFonts w:ascii="Times New Roman" w:hAnsi="Times New Roman"/>
        </w:rPr>
        <w:t>hit its stride during the Cold War with a global empire that not only survived the collapse of the Soviet Union but was greatly enhanced by it</w:t>
      </w:r>
      <w:r w:rsidRPr="00696ADB">
        <w:rPr>
          <w:rFonts w:ascii="Times New Roman" w:hAnsi="Times New Roman"/>
        </w:rPr>
        <w:t xml:space="preserve">. Even before terrorists struck the nation on September 11, </w:t>
      </w:r>
      <w:r w:rsidRPr="00696ADB">
        <w:rPr>
          <w:rStyle w:val="TitleChar"/>
          <w:rFonts w:ascii="Times New Roman" w:hAnsi="Times New Roman"/>
        </w:rPr>
        <w:t>America was spring-loaded for conflict on many fronts. A decade later, U.S. troops are engaged in the country’s longest war in addition to counterinsurgency and developmental assistance work throughout the world. At the same time, the capability of the nation’s diplomatic and foreign aid agencies has dramatically diminished.</w:t>
      </w:r>
      <w:r w:rsidRPr="00696ADB">
        <w:rPr>
          <w:rFonts w:ascii="Times New Roman" w:hAnsi="Times New Roman"/>
        </w:rPr>
        <w:t xml:space="preserve"> While four-star generals wield enormous influence among U.S. allies, </w:t>
      </w:r>
      <w:r w:rsidRPr="00696ADB">
        <w:rPr>
          <w:rStyle w:val="TitleChar"/>
          <w:rFonts w:ascii="Times New Roman" w:hAnsi="Times New Roman"/>
        </w:rPr>
        <w:t>ambassadors and senior USAID officials are regarded more and more as functionaries and contractors</w:t>
      </w:r>
      <w:r w:rsidRPr="00696ADB">
        <w:rPr>
          <w:rFonts w:ascii="Times New Roman" w:hAnsi="Times New Roman"/>
        </w:rPr>
        <w:t xml:space="preserve">. </w:t>
      </w:r>
      <w:r w:rsidRPr="00696ADB">
        <w:rPr>
          <w:rStyle w:val="TitleChar"/>
          <w:rFonts w:ascii="Times New Roman" w:hAnsi="Times New Roman"/>
        </w:rPr>
        <w:t xml:space="preserve">They are saddled with chronic staff shortages, eroded language skills, and low morale. In an era of endless war, a growing share of diplomats and aid workers are assigned to missions in areas so hazardous they require armed escorts when traveling. </w:t>
      </w:r>
      <w:r w:rsidRPr="00696ADB">
        <w:rPr>
          <w:rFonts w:ascii="Times New Roman" w:hAnsi="Times New Roman"/>
        </w:rPr>
        <w:t xml:space="preserve">And unlike their uniformed counterparts, </w:t>
      </w:r>
      <w:r w:rsidRPr="00696ADB">
        <w:rPr>
          <w:rStyle w:val="TitleChar"/>
          <w:rFonts w:ascii="Times New Roman" w:hAnsi="Times New Roman"/>
        </w:rPr>
        <w:t>they lack replacement staff for regular rotations. In the increasingly tight competition for humanitarian and development funds, they are losing out to the Pentagon, now the federal government’s fastest-growing source of foreign aid.</w:t>
      </w: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 xml:space="preserve">Diplomacy Fails </w:t>
      </w:r>
    </w:p>
    <w:p w:rsidR="00205C5F" w:rsidRPr="00696ADB" w:rsidRDefault="00205C5F" w:rsidP="00205C5F">
      <w:pPr>
        <w:pStyle w:val="Heading4"/>
        <w:rPr>
          <w:rFonts w:cs="Times New Roman"/>
        </w:rPr>
      </w:pPr>
      <w:r w:rsidRPr="00696ADB">
        <w:rPr>
          <w:rFonts w:cs="Times New Roman"/>
        </w:rPr>
        <w:t>US diplomacy is ineffective – countries will say no and conflicts are escalating now.</w:t>
      </w:r>
    </w:p>
    <w:p w:rsidR="00205C5F" w:rsidRPr="00696ADB" w:rsidRDefault="00205C5F" w:rsidP="00205C5F">
      <w:pPr>
        <w:rPr>
          <w:rFonts w:ascii="Times New Roman" w:hAnsi="Times New Roman"/>
        </w:rPr>
      </w:pPr>
      <w:r w:rsidRPr="00696ADB">
        <w:rPr>
          <w:rStyle w:val="StyleStyleBold12pt"/>
          <w:rFonts w:ascii="Times New Roman" w:hAnsi="Times New Roman"/>
        </w:rPr>
        <w:t>Miller 10</w:t>
      </w:r>
      <w:r w:rsidRPr="00696ADB">
        <w:rPr>
          <w:rFonts w:ascii="Times New Roman" w:hAnsi="Times New Roman"/>
        </w:rPr>
        <w:t xml:space="preserve"> (Aaron David, public-policy scholar at the Woodrow Wilson International Center for Scholars, 2/3/10, “The End of Diplomacy”, Foreign Policy”, </w:t>
      </w:r>
      <w:hyperlink r:id="rId73" w:tgtFrame="_blank" w:history="1">
        <w:r w:rsidRPr="00696ADB">
          <w:rPr>
            <w:rStyle w:val="Hyperlink"/>
            <w:rFonts w:ascii="Times New Roman" w:hAnsi="Times New Roman"/>
          </w:rPr>
          <w:t>http://www.foreignpolicy.com/articles/2010/02/03/the_end_of_diplomacy?page=full</w:t>
        </w:r>
      </w:hyperlink>
      <w:r w:rsidRPr="00696ADB">
        <w:rPr>
          <w:rFonts w:ascii="Times New Roman" w:hAnsi="Times New Roman"/>
        </w:rPr>
        <w:t>, accessed 7/13/13, LLM)</w:t>
      </w:r>
    </w:p>
    <w:p w:rsidR="00205C5F" w:rsidRPr="00696ADB" w:rsidRDefault="00205C5F" w:rsidP="00205C5F">
      <w:pPr>
        <w:rPr>
          <w:rFonts w:ascii="Times New Roman" w:hAnsi="Times New Roman"/>
        </w:rPr>
      </w:pPr>
      <w:r w:rsidRPr="00696ADB">
        <w:rPr>
          <w:rStyle w:val="TitleChar"/>
          <w:rFonts w:ascii="Times New Roman" w:hAnsi="Times New Roman"/>
        </w:rPr>
        <w:t>Back in the day, there was a time when American diplomacy did big and important things. No more</w:t>
      </w:r>
      <w:r w:rsidRPr="00696ADB">
        <w:rPr>
          <w:rFonts w:ascii="Times New Roman" w:hAnsi="Times New Roman"/>
        </w:rPr>
        <w:t xml:space="preserve">, it seems. The </w:t>
      </w:r>
      <w:proofErr w:type="gramStart"/>
      <w:r w:rsidRPr="00696ADB">
        <w:rPr>
          <w:rFonts w:ascii="Times New Roman" w:hAnsi="Times New Roman"/>
        </w:rPr>
        <w:t>world's</w:t>
      </w:r>
      <w:proofErr w:type="gramEnd"/>
      <w:r w:rsidRPr="00696ADB">
        <w:rPr>
          <w:rFonts w:ascii="Times New Roman" w:hAnsi="Times New Roman"/>
        </w:rPr>
        <w:t xml:space="preserve"> gotten complicated, </w:t>
      </w:r>
      <w:r w:rsidRPr="00696ADB">
        <w:rPr>
          <w:rStyle w:val="TitleChar"/>
          <w:rFonts w:ascii="Times New Roman" w:hAnsi="Times New Roman"/>
        </w:rPr>
        <w:t xml:space="preserve">America is a good deal weaker, and the U.S. administration is handicapping itself with a dysfunctional bureaucratic setup that makes it harder to focus and find its footing. </w:t>
      </w:r>
      <w:r w:rsidRPr="00696ADB">
        <w:rPr>
          <w:rStyle w:val="TitleChar"/>
          <w:rFonts w:ascii="Times New Roman" w:hAnsi="Times New Roman"/>
          <w:sz w:val="12"/>
        </w:rPr>
        <w:t>¶</w:t>
      </w:r>
      <w:r w:rsidRPr="00696ADB">
        <w:rPr>
          <w:rFonts w:ascii="Times New Roman" w:hAnsi="Times New Roman"/>
          <w:sz w:val="12"/>
        </w:rPr>
        <w:t xml:space="preserve"> </w:t>
      </w:r>
      <w:r w:rsidRPr="00696ADB">
        <w:rPr>
          <w:rStyle w:val="Emphasis"/>
        </w:rPr>
        <w:t>Effective American diplomacy may well be going the way of the dodo</w:t>
      </w:r>
      <w:r w:rsidRPr="00696ADB">
        <w:rPr>
          <w:rFonts w:ascii="Times New Roman" w:hAnsi="Times New Roman"/>
        </w:rPr>
        <w:t>, and the sad fact is there may be little Barack Obama can do about it.</w:t>
      </w:r>
      <w:r w:rsidRPr="00696ADB">
        <w:rPr>
          <w:rFonts w:ascii="Times New Roman" w:hAnsi="Times New Roman"/>
          <w:sz w:val="12"/>
        </w:rPr>
        <w:t xml:space="preserve">¶ </w:t>
      </w:r>
      <w:r w:rsidRPr="00696ADB">
        <w:rPr>
          <w:rStyle w:val="TitleChar"/>
          <w:rFonts w:ascii="Times New Roman" w:hAnsi="Times New Roman"/>
        </w:rPr>
        <w:t>America never ran the world (an illusion the left, right, and much of the third and fourth worlds believe; but there were moments</w:t>
      </w:r>
      <w:r w:rsidRPr="00696ADB">
        <w:rPr>
          <w:rFonts w:ascii="Times New Roman" w:hAnsi="Times New Roman"/>
        </w:rPr>
        <w:t xml:space="preserve"> (1945-1950, the early 1970s, 1988-1991) </w:t>
      </w:r>
      <w:r w:rsidRPr="00696ADB">
        <w:rPr>
          <w:rStyle w:val="TitleChar"/>
          <w:rFonts w:ascii="Times New Roman" w:hAnsi="Times New Roman"/>
        </w:rPr>
        <w:t>when the United States marshaled its military, political, and economic power toward impressive ends.</w:t>
      </w:r>
      <w:r w:rsidRPr="00696ADB">
        <w:rPr>
          <w:rStyle w:val="TitleChar"/>
          <w:rFonts w:ascii="Times New Roman" w:hAnsi="Times New Roman"/>
          <w:sz w:val="12"/>
        </w:rPr>
        <w:t>¶</w:t>
      </w:r>
      <w:r w:rsidRPr="00696ADB">
        <w:rPr>
          <w:rFonts w:ascii="Times New Roman" w:hAnsi="Times New Roman"/>
          <w:sz w:val="12"/>
        </w:rPr>
        <w:t xml:space="preserve"> </w:t>
      </w:r>
      <w:r w:rsidRPr="00696ADB">
        <w:rPr>
          <w:rStyle w:val="TitleChar"/>
          <w:rFonts w:ascii="Times New Roman" w:hAnsi="Times New Roman"/>
        </w:rPr>
        <w:t>There were, or course, disasters and plenty of dysfunction during these years</w:t>
      </w:r>
      <w:r w:rsidRPr="00696ADB">
        <w:rPr>
          <w:rFonts w:ascii="Times New Roman" w:hAnsi="Times New Roman"/>
        </w:rPr>
        <w:t xml:space="preserve">, including the </w:t>
      </w:r>
      <w:r w:rsidRPr="00696ADB">
        <w:rPr>
          <w:rStyle w:val="TitleChar"/>
          <w:rFonts w:ascii="Times New Roman" w:hAnsi="Times New Roman"/>
        </w:rPr>
        <w:t>Vietnam</w:t>
      </w:r>
      <w:r w:rsidRPr="00696ADB">
        <w:rPr>
          <w:rFonts w:ascii="Times New Roman" w:hAnsi="Times New Roman"/>
        </w:rPr>
        <w:t xml:space="preserve"> War and out-of-control </w:t>
      </w:r>
      <w:r w:rsidRPr="00696ADB">
        <w:rPr>
          <w:rStyle w:val="TitleChar"/>
          <w:rFonts w:ascii="Times New Roman" w:hAnsi="Times New Roman"/>
        </w:rPr>
        <w:t>CIA operations</w:t>
      </w:r>
      <w:r w:rsidRPr="00696ADB">
        <w:rPr>
          <w:rFonts w:ascii="Times New Roman" w:hAnsi="Times New Roman"/>
        </w:rPr>
        <w:t>. But there were also brilliant achievements: the Marshall Plan, NATO, effective Arab-Israeli diplomacy, détente with the Russians, opening to China, a competent American role in the acceleration and management of the end of the Cold War, and the first Gulf War.</w:t>
      </w:r>
      <w:r w:rsidRPr="00696ADB">
        <w:rPr>
          <w:rFonts w:ascii="Times New Roman" w:hAnsi="Times New Roman"/>
          <w:sz w:val="12"/>
        </w:rPr>
        <w:t xml:space="preserve">¶ </w:t>
      </w:r>
      <w:r w:rsidRPr="00696ADB">
        <w:rPr>
          <w:rFonts w:ascii="Times New Roman" w:hAnsi="Times New Roman"/>
        </w:rPr>
        <w:t xml:space="preserve">For most of </w:t>
      </w:r>
      <w:r w:rsidRPr="00696ADB">
        <w:rPr>
          <w:rStyle w:val="TitleChar"/>
          <w:rFonts w:ascii="Times New Roman" w:hAnsi="Times New Roman"/>
        </w:rPr>
        <w:t>the last 16 years, however</w:t>
      </w:r>
      <w:r w:rsidRPr="00696ADB">
        <w:rPr>
          <w:rFonts w:ascii="Times New Roman" w:hAnsi="Times New Roman"/>
        </w:rPr>
        <w:t xml:space="preserve"> -- under Bill Clinton and George W. Bush -- </w:t>
      </w:r>
      <w:r w:rsidRPr="00696ADB">
        <w:rPr>
          <w:rStyle w:val="TitleChar"/>
          <w:rFonts w:ascii="Times New Roman" w:hAnsi="Times New Roman"/>
        </w:rPr>
        <w:t>America has been in a diplomatic dry patch. In the face of terrorism, nuclear proliferation, wars of choice, and nasty regional conflicts, conventional diplomacy has either not been tried or not been very successful</w:t>
      </w:r>
      <w:r w:rsidRPr="00696ADB">
        <w:rPr>
          <w:rFonts w:ascii="Times New Roman" w:hAnsi="Times New Roman"/>
        </w:rPr>
        <w:t xml:space="preserve">. The image of </w:t>
      </w:r>
      <w:r w:rsidRPr="00696ADB">
        <w:rPr>
          <w:rStyle w:val="TitleChar"/>
          <w:rFonts w:ascii="Times New Roman" w:hAnsi="Times New Roman"/>
        </w:rPr>
        <w:t>the shuttling secretary of state pre-empting crises or exploiting them to broker agreements, doggedly pursuing Middle East peace, achieving dramatic breakthroughs with spectacular secret diplomacy seems a world away.</w:t>
      </w:r>
      <w:r w:rsidRPr="00696ADB">
        <w:rPr>
          <w:rStyle w:val="TitleChar"/>
          <w:rFonts w:ascii="Times New Roman" w:hAnsi="Times New Roman"/>
          <w:sz w:val="12"/>
        </w:rPr>
        <w:t>¶</w:t>
      </w:r>
      <w:r w:rsidRPr="00696ADB">
        <w:rPr>
          <w:rFonts w:ascii="Times New Roman" w:hAnsi="Times New Roman"/>
          <w:sz w:val="12"/>
        </w:rPr>
        <w:t xml:space="preserve"> </w:t>
      </w:r>
      <w:r w:rsidRPr="00696ADB">
        <w:rPr>
          <w:rStyle w:val="TitleChar"/>
          <w:rFonts w:ascii="Times New Roman" w:hAnsi="Times New Roman"/>
        </w:rPr>
        <w:t>The Obama administration</w:t>
      </w:r>
      <w:r w:rsidRPr="00696ADB">
        <w:rPr>
          <w:rFonts w:ascii="Times New Roman" w:hAnsi="Times New Roman"/>
        </w:rPr>
        <w:t xml:space="preserve"> wants to do this kind of stuff. And it </w:t>
      </w:r>
      <w:r w:rsidRPr="00696ADB">
        <w:rPr>
          <w:rStyle w:val="TitleChar"/>
          <w:rFonts w:ascii="Times New Roman" w:hAnsi="Times New Roman"/>
        </w:rPr>
        <w:t>has done pretty well in managing the big relationships</w:t>
      </w:r>
      <w:r w:rsidRPr="00696ADB">
        <w:rPr>
          <w:rFonts w:ascii="Times New Roman" w:hAnsi="Times New Roman"/>
        </w:rPr>
        <w:t xml:space="preserve"> with Russia and Europe, though it has had its share of problems with China. But frankly, these are the easy ones. </w:t>
      </w:r>
      <w:r w:rsidRPr="00696ADB">
        <w:rPr>
          <w:rStyle w:val="TitleChar"/>
          <w:rFonts w:ascii="Times New Roman" w:hAnsi="Times New Roman"/>
        </w:rPr>
        <w:t>It's not from the big that the president's problems come; it's from the small.</w:t>
      </w:r>
      <w:r w:rsidRPr="00696ADB">
        <w:rPr>
          <w:rStyle w:val="TitleChar"/>
          <w:rFonts w:ascii="Times New Roman" w:hAnsi="Times New Roman"/>
          <w:sz w:val="12"/>
        </w:rPr>
        <w:t>¶</w:t>
      </w:r>
      <w:r w:rsidRPr="00696ADB">
        <w:rPr>
          <w:rFonts w:ascii="Times New Roman" w:hAnsi="Times New Roman"/>
          <w:sz w:val="12"/>
        </w:rPr>
        <w:t xml:space="preserve"> </w:t>
      </w:r>
      <w:r w:rsidRPr="00696ADB">
        <w:rPr>
          <w:rFonts w:ascii="Times New Roman" w:hAnsi="Times New Roman"/>
        </w:rPr>
        <w:t>I</w:t>
      </w:r>
      <w:r w:rsidRPr="00696ADB">
        <w:rPr>
          <w:rStyle w:val="TitleChar"/>
          <w:rFonts w:ascii="Times New Roman" w:hAnsi="Times New Roman"/>
        </w:rPr>
        <w:t>n garden spots like Iraq, Pakistan, Afghanistan, Yemen, and Somalia</w:t>
      </w:r>
      <w:r w:rsidRPr="00696ADB">
        <w:rPr>
          <w:rFonts w:ascii="Times New Roman" w:hAnsi="Times New Roman"/>
        </w:rPr>
        <w:t xml:space="preserve">, </w:t>
      </w:r>
      <w:r w:rsidRPr="00696ADB">
        <w:rPr>
          <w:rStyle w:val="TitleChar"/>
          <w:rFonts w:ascii="Times New Roman" w:hAnsi="Times New Roman"/>
        </w:rPr>
        <w:t>the problems</w:t>
      </w:r>
      <w:r w:rsidRPr="00696ADB">
        <w:rPr>
          <w:rFonts w:ascii="Times New Roman" w:hAnsi="Times New Roman"/>
        </w:rPr>
        <w:t xml:space="preserve"> are four parts military, five parts nation-building, and </w:t>
      </w:r>
      <w:r w:rsidRPr="00696ADB">
        <w:rPr>
          <w:rStyle w:val="TitleChar"/>
          <w:rFonts w:ascii="Times New Roman" w:hAnsi="Times New Roman"/>
        </w:rPr>
        <w:t>maybe</w:t>
      </w:r>
      <w:r w:rsidRPr="00696ADB">
        <w:rPr>
          <w:rFonts w:ascii="Times New Roman" w:hAnsi="Times New Roman"/>
        </w:rPr>
        <w:t xml:space="preserve"> one </w:t>
      </w:r>
      <w:r w:rsidRPr="00696ADB">
        <w:rPr>
          <w:rStyle w:val="TitleChar"/>
          <w:rFonts w:ascii="Times New Roman" w:hAnsi="Times New Roman"/>
        </w:rPr>
        <w:t>part diplomacy.</w:t>
      </w:r>
      <w:r w:rsidRPr="00696ADB">
        <w:rPr>
          <w:rFonts w:ascii="Times New Roman" w:hAnsi="Times New Roman"/>
        </w:rPr>
        <w:t xml:space="preserve"> </w:t>
      </w:r>
      <w:r w:rsidRPr="00696ADB">
        <w:rPr>
          <w:rStyle w:val="TitleChar"/>
          <w:rFonts w:ascii="Times New Roman" w:hAnsi="Times New Roman"/>
        </w:rPr>
        <w:t>And America is unlikely to prevail in any meaningful sense of the word where corrupt, extractive regimes are unable to control their own territory and cut deals with anti-American elements and place their security and political concerns first.</w:t>
      </w:r>
      <w:r w:rsidRPr="00696ADB">
        <w:rPr>
          <w:rStyle w:val="TitleChar"/>
          <w:rFonts w:ascii="Times New Roman" w:hAnsi="Times New Roman"/>
          <w:sz w:val="12"/>
        </w:rPr>
        <w:t>¶</w:t>
      </w:r>
      <w:r w:rsidRPr="00696ADB">
        <w:rPr>
          <w:rFonts w:ascii="Times New Roman" w:hAnsi="Times New Roman"/>
          <w:sz w:val="12"/>
        </w:rPr>
        <w:t xml:space="preserve"> </w:t>
      </w:r>
      <w:r w:rsidRPr="00696ADB">
        <w:rPr>
          <w:rStyle w:val="TitleChar"/>
          <w:rFonts w:ascii="Times New Roman" w:hAnsi="Times New Roman"/>
        </w:rPr>
        <w:t>Even in areas where diplomacy might seem to work on paper</w:t>
      </w:r>
      <w:r w:rsidRPr="00696ADB">
        <w:rPr>
          <w:rFonts w:ascii="Times New Roman" w:hAnsi="Times New Roman"/>
        </w:rPr>
        <w:t xml:space="preserve"> -- Kashmir, Arab-Israeli peacemaking -- </w:t>
      </w:r>
      <w:r w:rsidRPr="00696ADB">
        <w:rPr>
          <w:rStyle w:val="TitleChar"/>
          <w:rFonts w:ascii="Times New Roman" w:hAnsi="Times New Roman"/>
        </w:rPr>
        <w:t>the United States is hampered by</w:t>
      </w:r>
      <w:r w:rsidRPr="00696ADB">
        <w:rPr>
          <w:rFonts w:ascii="Times New Roman" w:hAnsi="Times New Roman"/>
        </w:rPr>
        <w:t xml:space="preserve"> conflicts driven by deep </w:t>
      </w:r>
      <w:r w:rsidRPr="00696ADB">
        <w:rPr>
          <w:rStyle w:val="TitleChar"/>
          <w:rFonts w:ascii="Times New Roman" w:hAnsi="Times New Roman"/>
        </w:rPr>
        <w:t>ethnic and religious hostility and</w:t>
      </w:r>
      <w:r w:rsidRPr="00696ADB">
        <w:rPr>
          <w:rFonts w:ascii="Times New Roman" w:hAnsi="Times New Roman"/>
        </w:rPr>
        <w:t xml:space="preserve"> by </w:t>
      </w:r>
      <w:r w:rsidRPr="00696ADB">
        <w:rPr>
          <w:rStyle w:val="TitleChar"/>
          <w:rFonts w:ascii="Times New Roman" w:hAnsi="Times New Roman"/>
        </w:rPr>
        <w:t>internal politics</w:t>
      </w:r>
      <w:r w:rsidRPr="00696ADB">
        <w:rPr>
          <w:rFonts w:ascii="Times New Roman" w:hAnsi="Times New Roman"/>
        </w:rPr>
        <w:t xml:space="preserve"> in which its own allies (Israel, Pakistan, and India) can't be of much help. </w:t>
      </w:r>
      <w:r w:rsidRPr="00696ADB">
        <w:rPr>
          <w:rStyle w:val="TitleChar"/>
          <w:rFonts w:ascii="Times New Roman" w:hAnsi="Times New Roman"/>
        </w:rPr>
        <w:t>And in one of the cruelest ironies of all, the U.S. president who has gone further to engage Iran than any of his predecessors is watching any hope for diplomacy being ground up by a regime under siege in Tehran</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 xml:space="preserve">What's more, the power of the small is being matched by the weakening of the big. You don't have to be a </w:t>
      </w:r>
      <w:proofErr w:type="spellStart"/>
      <w:r w:rsidRPr="00696ADB">
        <w:rPr>
          <w:rStyle w:val="TitleChar"/>
          <w:rFonts w:ascii="Times New Roman" w:hAnsi="Times New Roman"/>
        </w:rPr>
        <w:t>declinist</w:t>
      </w:r>
      <w:proofErr w:type="spellEnd"/>
      <w:r w:rsidRPr="00696ADB">
        <w:rPr>
          <w:rFonts w:ascii="Times New Roman" w:hAnsi="Times New Roman"/>
        </w:rPr>
        <w:t xml:space="preserve"> (I'm not) </w:t>
      </w:r>
      <w:r w:rsidRPr="00696ADB">
        <w:rPr>
          <w:rStyle w:val="TitleChar"/>
          <w:rFonts w:ascii="Times New Roman" w:hAnsi="Times New Roman"/>
        </w:rPr>
        <w:t>to see how far the image of American power has fallen</w:t>
      </w:r>
      <w:r w:rsidRPr="00696ADB">
        <w:rPr>
          <w:rFonts w:ascii="Times New Roman" w:hAnsi="Times New Roman"/>
        </w:rPr>
        <w:t xml:space="preserve">. Forget the economic meltdown, which has much of the world wondering about what kind of great power the United States really is. </w:t>
      </w:r>
      <w:r w:rsidRPr="00696ADB">
        <w:rPr>
          <w:rStyle w:val="TitleChar"/>
          <w:rFonts w:ascii="Times New Roman" w:hAnsi="Times New Roman"/>
        </w:rPr>
        <w:t>America's currently fighting two wars where the standard for victory is not whether it can win but when it can leave.</w:t>
      </w:r>
      <w:r w:rsidRPr="00696ADB">
        <w:rPr>
          <w:rStyle w:val="TitleChar"/>
          <w:rFonts w:ascii="Times New Roman" w:hAnsi="Times New Roman"/>
          <w:sz w:val="12"/>
        </w:rPr>
        <w:t>¶</w:t>
      </w:r>
      <w:r w:rsidRPr="00696ADB">
        <w:rPr>
          <w:rFonts w:ascii="Times New Roman" w:hAnsi="Times New Roman"/>
          <w:sz w:val="12"/>
        </w:rPr>
        <w:t xml:space="preserve"> </w:t>
      </w:r>
      <w:r w:rsidRPr="00696ADB">
        <w:rPr>
          <w:rFonts w:ascii="Times New Roman" w:hAnsi="Times New Roman"/>
        </w:rPr>
        <w:t xml:space="preserve">Whether it's an inability to get tough sanctions from the international community against Iran, bring Tehran to heel, make North Korea play ball, get the Arabs and the Israelis to cooperate, or push the Pakistanis to hit the Taliban and al Qaeda in a sustained way, </w:t>
      </w:r>
      <w:r w:rsidRPr="00696ADB">
        <w:rPr>
          <w:rStyle w:val="TitleChar"/>
          <w:rFonts w:ascii="Times New Roman" w:hAnsi="Times New Roman"/>
        </w:rPr>
        <w:t>the world has gotten used to saying no to America without cost or consequence. And that's very bad for a great power</w:t>
      </w:r>
      <w:r w:rsidRPr="00696ADB">
        <w:rPr>
          <w:rFonts w:ascii="Times New Roman" w:hAnsi="Times New Roman"/>
        </w:rPr>
        <w:t>.</w:t>
      </w:r>
      <w:r w:rsidRPr="00696ADB">
        <w:rPr>
          <w:rFonts w:ascii="Times New Roman" w:hAnsi="Times New Roman"/>
          <w:sz w:val="12"/>
        </w:rPr>
        <w:t xml:space="preserve">¶ </w:t>
      </w:r>
      <w:proofErr w:type="gramStart"/>
      <w:r w:rsidRPr="00696ADB">
        <w:rPr>
          <w:rFonts w:ascii="Times New Roman" w:hAnsi="Times New Roman"/>
        </w:rPr>
        <w:t>Finally</w:t>
      </w:r>
      <w:proofErr w:type="gramEnd"/>
      <w:r w:rsidRPr="00696ADB">
        <w:rPr>
          <w:rFonts w:ascii="Times New Roman" w:hAnsi="Times New Roman"/>
        </w:rPr>
        <w:t>, there's the issue of how the country organizes itself. A new bureaucratic flowchart won't replace skill and luck, better marshal American power, or create genuine opportunities for success abroad. But if you don't have the right structure, it makes success all that much harder.</w:t>
      </w:r>
      <w:r w:rsidRPr="00696ADB">
        <w:rPr>
          <w:rFonts w:ascii="Times New Roman" w:hAnsi="Times New Roman"/>
          <w:sz w:val="12"/>
        </w:rPr>
        <w:t xml:space="preserve">¶ </w:t>
      </w:r>
      <w:r w:rsidRPr="00696ADB">
        <w:rPr>
          <w:rFonts w:ascii="Times New Roman" w:hAnsi="Times New Roman"/>
        </w:rPr>
        <w:t xml:space="preserve">And </w:t>
      </w:r>
      <w:r w:rsidRPr="00696ADB">
        <w:rPr>
          <w:rStyle w:val="TitleChar"/>
          <w:rFonts w:ascii="Times New Roman" w:hAnsi="Times New Roman"/>
        </w:rPr>
        <w:t>the United States has departed from the one model that has proven successful</w:t>
      </w:r>
      <w:r w:rsidRPr="00696ADB">
        <w:rPr>
          <w:rFonts w:ascii="Times New Roman" w:hAnsi="Times New Roman"/>
        </w:rPr>
        <w:t>: the strong foreign-policy president empowering the strong secretary of state who rides herd over subcabinet-level envoys in real time and in close coordination with the president on strategy.</w:t>
      </w:r>
      <w:r w:rsidRPr="00696ADB">
        <w:rPr>
          <w:rFonts w:ascii="Times New Roman" w:hAnsi="Times New Roman"/>
          <w:sz w:val="12"/>
        </w:rPr>
        <w:t xml:space="preserve">¶ </w:t>
      </w:r>
      <w:r w:rsidRPr="00696ADB">
        <w:rPr>
          <w:rStyle w:val="TitleChar"/>
          <w:rFonts w:ascii="Times New Roman" w:hAnsi="Times New Roman"/>
        </w:rPr>
        <w:t>Instead</w:t>
      </w:r>
      <w:r w:rsidRPr="00696ADB">
        <w:rPr>
          <w:rFonts w:ascii="Times New Roman" w:hAnsi="Times New Roman"/>
        </w:rPr>
        <w:t xml:space="preserve">, </w:t>
      </w:r>
      <w:r w:rsidRPr="00696ADB">
        <w:rPr>
          <w:rStyle w:val="TitleChar"/>
          <w:rFonts w:ascii="Times New Roman" w:hAnsi="Times New Roman"/>
        </w:rPr>
        <w:t>the</w:t>
      </w:r>
      <w:r w:rsidRPr="00696ADB">
        <w:rPr>
          <w:rFonts w:ascii="Times New Roman" w:hAnsi="Times New Roman"/>
        </w:rPr>
        <w:t xml:space="preserve"> Obama </w:t>
      </w:r>
      <w:r w:rsidRPr="00696ADB">
        <w:rPr>
          <w:rStyle w:val="TitleChar"/>
          <w:rFonts w:ascii="Times New Roman" w:hAnsi="Times New Roman"/>
        </w:rPr>
        <w:t xml:space="preserve">administration has created an empire of envoys with power concentrated in the White House but without real purpose or strategy. The nation's top diplomat (the secretary of state) seems to be everywhere and nowhere in terms of owning issues and finding a way to take on some of the nastiest challenges, </w:t>
      </w:r>
      <w:r w:rsidRPr="00696ADB">
        <w:rPr>
          <w:rStyle w:val="TitleChar"/>
          <w:rFonts w:ascii="Times New Roman" w:hAnsi="Times New Roman"/>
        </w:rPr>
        <w:lastRenderedPageBreak/>
        <w:t>which is what secretaries of state are supposed to do.</w:t>
      </w:r>
      <w:r w:rsidRPr="00696ADB">
        <w:rPr>
          <w:rFonts w:ascii="Times New Roman" w:hAnsi="Times New Roman"/>
          <w:sz w:val="12"/>
        </w:rPr>
        <w:t xml:space="preserve">¶ </w:t>
      </w:r>
      <w:r w:rsidRPr="00696ADB">
        <w:rPr>
          <w:rFonts w:ascii="Times New Roman" w:hAnsi="Times New Roman"/>
        </w:rPr>
        <w:t xml:space="preserve">It's still early, and maybe the Obama administration will get lucky. Perhaps the Iranian regime will collapse or the Arabs and Israelis will do something good by themselves. But </w:t>
      </w:r>
      <w:r w:rsidRPr="00696ADB">
        <w:rPr>
          <w:rStyle w:val="TitleChar"/>
          <w:rFonts w:ascii="Times New Roman" w:hAnsi="Times New Roman"/>
        </w:rPr>
        <w:t>the next several years are more likely to be tough ones for American diplomacy</w:t>
      </w:r>
      <w:r w:rsidRPr="00696ADB">
        <w:rPr>
          <w:rFonts w:ascii="Times New Roman" w:hAnsi="Times New Roman"/>
        </w:rPr>
        <w:t>. And the image that comes to mind isn't a terribly kind one: America as a kind of modern-day Gulliver tied up by tiny tribes abroad and hobbled by its inability to organize its own house at home.</w:t>
      </w: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Venezuela – Link Turn</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Isolating countries like Venezuela costs tons of capital and results in US diplomatic failure</w:t>
      </w:r>
    </w:p>
    <w:p w:rsidR="00205C5F" w:rsidRPr="00696ADB" w:rsidRDefault="00205C5F" w:rsidP="00205C5F">
      <w:pPr>
        <w:rPr>
          <w:rFonts w:ascii="Times New Roman" w:hAnsi="Times New Roman"/>
        </w:rPr>
      </w:pPr>
      <w:proofErr w:type="spellStart"/>
      <w:r w:rsidRPr="00696ADB">
        <w:rPr>
          <w:rStyle w:val="StyleStyleBold12pt"/>
          <w:rFonts w:ascii="Times New Roman" w:hAnsi="Times New Roman"/>
        </w:rPr>
        <w:t>Bennis</w:t>
      </w:r>
      <w:proofErr w:type="spellEnd"/>
      <w:r w:rsidRPr="00696ADB">
        <w:rPr>
          <w:rStyle w:val="StyleStyleBold12pt"/>
          <w:rFonts w:ascii="Times New Roman" w:hAnsi="Times New Roman"/>
        </w:rPr>
        <w:t xml:space="preserve"> 6’</w:t>
      </w:r>
      <w:r w:rsidRPr="00696ADB">
        <w:rPr>
          <w:rFonts w:ascii="Times New Roman" w:hAnsi="Times New Roman"/>
        </w:rPr>
        <w:t xml:space="preserve"> (Phyllis, Fellow of the Institute for Policy Studies in Washington and of the Transnational Institute in Amsterdam, A Project of the Institute for America’s Future, “United Nations v. United States”, </w:t>
      </w:r>
      <w:hyperlink r:id="rId74" w:history="1">
        <w:r w:rsidRPr="00696ADB">
          <w:rPr>
            <w:rStyle w:val="Hyperlink"/>
            <w:rFonts w:ascii="Times New Roman" w:hAnsi="Times New Roman"/>
          </w:rPr>
          <w:t>http://www.tompaine.com/articles/2006/11/28/united_nations_v_united_states.php</w:t>
        </w:r>
      </w:hyperlink>
      <w:r w:rsidRPr="00696ADB">
        <w:rPr>
          <w:rFonts w:ascii="Times New Roman" w:hAnsi="Times New Roman"/>
        </w:rPr>
        <w:t>, accessed 7/13/13, LLM)</w:t>
      </w:r>
    </w:p>
    <w:p w:rsidR="00205C5F" w:rsidRPr="00696ADB" w:rsidRDefault="00205C5F" w:rsidP="00205C5F">
      <w:pPr>
        <w:rPr>
          <w:rFonts w:ascii="Times New Roman" w:hAnsi="Times New Roman"/>
        </w:rPr>
      </w:pPr>
      <w:r w:rsidRPr="00696ADB">
        <w:rPr>
          <w:rFonts w:ascii="Times New Roman" w:hAnsi="Times New Roman"/>
        </w:rPr>
        <w:t xml:space="preserve">At the end of the day, both Guatemala and Venezuela agreed to step down in favor of a third candidate—giving the victory to Panama. In the broader U.S.-U.N. power struggle, this one would have to be called a draw: Venezuela wasn’t able to win majority support, and some diplomats attributed the failure to Chavez’s speech at the September 2006 General Assembly, when he famously referred to Bush as “the devil.” The remark brought not only laughter from the bored-with-diplomatic-oratory diplomats filling the Assembly Hall, but a huge ovation as well—leading embarrassed U.N. protocol officers to rush into the seats urging decorum. But </w:t>
      </w:r>
      <w:r w:rsidRPr="00696ADB">
        <w:rPr>
          <w:rStyle w:val="TitleChar"/>
          <w:rFonts w:ascii="Times New Roman" w:hAnsi="Times New Roman"/>
        </w:rPr>
        <w:t>even among some governments eager for greater challenges to U.S. unilateralism, there were fears that Chavez’s rhetorical excesses might undermine the potential for building strategic alliances against Washington’s power</w:t>
      </w:r>
      <w:r w:rsidRPr="00696ADB">
        <w:rPr>
          <w:rFonts w:ascii="Times New Roman" w:hAnsi="Times New Roman"/>
        </w:rPr>
        <w:t>.</w:t>
      </w:r>
      <w:r w:rsidRPr="00696ADB">
        <w:rPr>
          <w:rFonts w:ascii="Times New Roman" w:hAnsi="Times New Roman"/>
          <w:sz w:val="12"/>
        </w:rPr>
        <w:t xml:space="preserve">¶ ¶ </w:t>
      </w:r>
      <w:r w:rsidRPr="00696ADB">
        <w:rPr>
          <w:rFonts w:ascii="Times New Roman" w:hAnsi="Times New Roman"/>
        </w:rPr>
        <w:t xml:space="preserve">On the other hand, </w:t>
      </w:r>
      <w:r w:rsidRPr="00696ADB">
        <w:rPr>
          <w:rStyle w:val="TitleChar"/>
          <w:rFonts w:ascii="Times New Roman" w:hAnsi="Times New Roman"/>
        </w:rPr>
        <w:t>despite its huge investment of high-profile diplomatic capital, the U.S. couldn’t get its way either</w:t>
      </w:r>
      <w:r w:rsidRPr="00696ADB">
        <w:rPr>
          <w:rFonts w:ascii="Times New Roman" w:hAnsi="Times New Roman"/>
        </w:rPr>
        <w:t xml:space="preserve">. </w:t>
      </w:r>
      <w:r w:rsidRPr="00696ADB">
        <w:rPr>
          <w:rStyle w:val="TitleChar"/>
          <w:rFonts w:ascii="Times New Roman" w:hAnsi="Times New Roman"/>
        </w:rPr>
        <w:t>Perhaps it failed because the</w:t>
      </w:r>
      <w:r w:rsidRPr="00696ADB">
        <w:rPr>
          <w:rFonts w:ascii="Times New Roman" w:hAnsi="Times New Roman"/>
        </w:rPr>
        <w:t xml:space="preserve"> General Assembly </w:t>
      </w:r>
      <w:r w:rsidRPr="00696ADB">
        <w:rPr>
          <w:rStyle w:val="TitleChar"/>
          <w:rFonts w:ascii="Times New Roman" w:hAnsi="Times New Roman"/>
        </w:rPr>
        <w:t>votes were taken by secret ballots, so U.S. threats had less resonance</w:t>
      </w:r>
      <w:r w:rsidRPr="00696ADB">
        <w:rPr>
          <w:rFonts w:ascii="Times New Roman" w:hAnsi="Times New Roman"/>
        </w:rPr>
        <w:t xml:space="preserve">. </w:t>
      </w:r>
      <w:r w:rsidRPr="00696ADB">
        <w:rPr>
          <w:rStyle w:val="TitleChar"/>
          <w:rFonts w:ascii="Times New Roman" w:hAnsi="Times New Roman"/>
        </w:rPr>
        <w:t>Perhaps it failed because</w:t>
      </w:r>
      <w:r w:rsidRPr="00696ADB">
        <w:rPr>
          <w:rFonts w:ascii="Times New Roman" w:hAnsi="Times New Roman"/>
        </w:rPr>
        <w:t xml:space="preserve"> in 2006 </w:t>
      </w:r>
      <w:r w:rsidRPr="00696ADB">
        <w:rPr>
          <w:rStyle w:val="TitleChar"/>
          <w:rFonts w:ascii="Times New Roman" w:hAnsi="Times New Roman"/>
        </w:rPr>
        <w:t>Latin America is the center of a rising bloc of progressive governments ready to challenge U.S. economic and political strategies</w:t>
      </w:r>
      <w:r w:rsidRPr="00696ADB">
        <w:rPr>
          <w:rFonts w:ascii="Times New Roman" w:hAnsi="Times New Roman"/>
        </w:rPr>
        <w:t xml:space="preserve">, and with the political and economic clout to do so </w:t>
      </w:r>
      <w:r w:rsidRPr="00696ADB">
        <w:rPr>
          <w:rStyle w:val="TitleChar"/>
          <w:rFonts w:ascii="Times New Roman" w:hAnsi="Times New Roman"/>
        </w:rPr>
        <w:t>safely</w:t>
      </w:r>
      <w:r w:rsidRPr="00696ADB">
        <w:rPr>
          <w:rFonts w:ascii="Times New Roman" w:hAnsi="Times New Roman"/>
        </w:rPr>
        <w:t xml:space="preserve">. But whatever the reason, </w:t>
      </w:r>
      <w:r w:rsidRPr="00696ADB">
        <w:rPr>
          <w:rStyle w:val="TitleChar"/>
          <w:rFonts w:ascii="Times New Roman" w:hAnsi="Times New Roman"/>
        </w:rPr>
        <w:t>the U.S. defeat was a far cry from the most famous example of U.S. pressure at the U.N., the so-called “Yemen precedent,” still spoken of in whispers throughout U.N. headquarters</w:t>
      </w:r>
      <w:r w:rsidRPr="00696ADB">
        <w:rPr>
          <w:rFonts w:ascii="Times New Roman" w:hAnsi="Times New Roman"/>
        </w:rPr>
        <w:t xml:space="preserve">. </w:t>
      </w:r>
      <w:r w:rsidRPr="00696ADB">
        <w:rPr>
          <w:rStyle w:val="TitleChar"/>
          <w:rFonts w:ascii="Times New Roman" w:hAnsi="Times New Roman"/>
        </w:rPr>
        <w:t>In that instance, during the November 1990 U.S. effort to win unanimous Security Council support for its resolution endorsing war against Iraq</w:t>
      </w:r>
      <w:r w:rsidRPr="00696ADB">
        <w:rPr>
          <w:rFonts w:ascii="Times New Roman" w:hAnsi="Times New Roman"/>
        </w:rPr>
        <w:t xml:space="preserve">, U.S. bribes and threats had won a large majority of support in the Council. (Even China, which had long threatened to veto the resolution, was bribed into abstaining rather than using a veto.) </w:t>
      </w:r>
      <w:r w:rsidRPr="00696ADB">
        <w:rPr>
          <w:rStyle w:val="TitleChar"/>
          <w:rFonts w:ascii="Times New Roman" w:hAnsi="Times New Roman"/>
        </w:rPr>
        <w:t>But two countries voted no—Cuba, which opposed the war on principle, and Yemen, the sole Arab country on the Council</w:t>
      </w:r>
      <w:r w:rsidRPr="00696ADB">
        <w:rPr>
          <w:rFonts w:ascii="Times New Roman" w:hAnsi="Times New Roman"/>
        </w:rPr>
        <w:t xml:space="preserve">. </w:t>
      </w:r>
      <w:r w:rsidRPr="00696ADB">
        <w:rPr>
          <w:rStyle w:val="TitleChar"/>
          <w:rFonts w:ascii="Times New Roman" w:hAnsi="Times New Roman"/>
        </w:rPr>
        <w:t>No sooner had the Yemeni ambassador put down his hand</w:t>
      </w:r>
      <w:r w:rsidRPr="00696ADB">
        <w:rPr>
          <w:rFonts w:ascii="Times New Roman" w:hAnsi="Times New Roman"/>
        </w:rPr>
        <w:t xml:space="preserve"> after voting against the resolution, </w:t>
      </w:r>
      <w:r w:rsidRPr="00696ADB">
        <w:rPr>
          <w:rStyle w:val="TitleChar"/>
          <w:rFonts w:ascii="Times New Roman" w:hAnsi="Times New Roman"/>
        </w:rPr>
        <w:t>the U.S. ambassador was</w:t>
      </w:r>
      <w:r w:rsidRPr="00696ADB">
        <w:rPr>
          <w:rFonts w:ascii="Times New Roman" w:hAnsi="Times New Roman"/>
        </w:rPr>
        <w:t xml:space="preserve"> at his side </w:t>
      </w:r>
      <w:r w:rsidRPr="00696ADB">
        <w:rPr>
          <w:rStyle w:val="TitleChar"/>
          <w:rFonts w:ascii="Times New Roman" w:hAnsi="Times New Roman"/>
        </w:rPr>
        <w:t>saying “that will be the most expensive ‘no’ vote you ever cast.”</w:t>
      </w:r>
      <w:r w:rsidRPr="00696ADB">
        <w:rPr>
          <w:rFonts w:ascii="Times New Roman" w:hAnsi="Times New Roman"/>
        </w:rPr>
        <w:t xml:space="preserve"> The remark was picked up on an open U.N. radio microphone, and broadcast throughout the building and ultimately around the world. </w:t>
      </w:r>
      <w:r w:rsidRPr="00696ADB">
        <w:rPr>
          <w:rStyle w:val="TitleChar"/>
          <w:rFonts w:ascii="Times New Roman" w:hAnsi="Times New Roman"/>
        </w:rPr>
        <w:t>So three days later, when the U.S. cut its entire aid budget to Yemen, the world took notice.</w:t>
      </w:r>
      <w:r w:rsidRPr="00696ADB">
        <w:rPr>
          <w:rFonts w:ascii="Times New Roman" w:hAnsi="Times New Roman"/>
        </w:rPr>
        <w:t xml:space="preserve"> </w:t>
      </w:r>
    </w:p>
    <w:p w:rsidR="00696ADB" w:rsidRPr="00696ADB" w:rsidRDefault="00696ADB" w:rsidP="00696ADB">
      <w:pPr>
        <w:pStyle w:val="Heading3"/>
      </w:pPr>
      <w:r w:rsidRPr="00696ADB">
        <w:lastRenderedPageBreak/>
        <w:t xml:space="preserve">Cuba – Link Turn </w:t>
      </w:r>
    </w:p>
    <w:p w:rsidR="00696ADB" w:rsidRPr="00696ADB" w:rsidRDefault="00696ADB" w:rsidP="00696ADB">
      <w:pPr>
        <w:pStyle w:val="Heading4"/>
      </w:pPr>
      <w:r w:rsidRPr="00696ADB">
        <w:t>Turn- lifting the embargo boost diplomatic capital</w:t>
      </w:r>
    </w:p>
    <w:p w:rsidR="00696ADB" w:rsidRPr="00696ADB" w:rsidRDefault="00696ADB" w:rsidP="00696ADB">
      <w:pPr>
        <w:rPr>
          <w:rStyle w:val="StyleStyleBold12pt"/>
        </w:rPr>
      </w:pPr>
      <w:r w:rsidRPr="00696ADB">
        <w:rPr>
          <w:rStyle w:val="StyleStyleBold12pt"/>
        </w:rPr>
        <w:t>Houston Chronicle, 2007</w:t>
      </w:r>
    </w:p>
    <w:p w:rsidR="00696ADB" w:rsidRPr="00696ADB" w:rsidRDefault="00696ADB" w:rsidP="00696ADB">
      <w:r w:rsidRPr="00696ADB">
        <w:t xml:space="preserve">(August 18, 2007, Houston Chronicle, “Peacemaking for profit: U.S. shouldn't wait to ratchet down Cuba embargo”, </w:t>
      </w:r>
      <w:hyperlink r:id="rId75" w:history="1">
        <w:r w:rsidRPr="00696ADB">
          <w:rPr>
            <w:rStyle w:val="Hyperlink"/>
          </w:rPr>
          <w:t>http://www.chron.com/opinion/editorials/article/Peacemaking-for-profit-U-S-shouldn-t-wait-to-1529000.php</w:t>
        </w:r>
      </w:hyperlink>
      <w:r w:rsidRPr="00696ADB">
        <w:t>, accessed 7/13/13, JA)</w:t>
      </w:r>
    </w:p>
    <w:p w:rsidR="00696ADB" w:rsidRPr="00696ADB" w:rsidRDefault="00696ADB" w:rsidP="00696ADB">
      <w:pPr>
        <w:rPr>
          <w:rStyle w:val="TitleChar"/>
        </w:rPr>
      </w:pPr>
      <w:r w:rsidRPr="00696ADB">
        <w:t xml:space="preserve">This time </w:t>
      </w:r>
      <w:r w:rsidRPr="00696ADB">
        <w:rPr>
          <w:rStyle w:val="TitleChar"/>
        </w:rPr>
        <w:t>last summer</w:t>
      </w:r>
      <w:r w:rsidRPr="00696ADB">
        <w:t xml:space="preserve">, Cuban President Fidel </w:t>
      </w:r>
      <w:r w:rsidRPr="00696ADB">
        <w:rPr>
          <w:rStyle w:val="TitleChar"/>
        </w:rPr>
        <w:t>Castro was very sick</w:t>
      </w:r>
      <w:r w:rsidRPr="00696ADB">
        <w:t xml:space="preserve"> — </w:t>
      </w:r>
      <w:r w:rsidRPr="00696ADB">
        <w:rPr>
          <w:rStyle w:val="TitleChar"/>
        </w:rPr>
        <w:t>and many backers of the U.S. trade embargo against Cuba were very happy</w:t>
      </w:r>
      <w:r w:rsidRPr="00696ADB">
        <w:t>. Since it began in 1962, the embargo has done nothing to achieve its goal of a Cuban democracy. But, it briefly seemed, nature itself might do the trick, dethroning Castro and prompting political turmoil and transformation, followed by an influx of triumphant exiles from Miami.</w:t>
      </w:r>
      <w:r w:rsidRPr="00696ADB">
        <w:rPr>
          <w:sz w:val="12"/>
        </w:rPr>
        <w:t xml:space="preserve">¶ </w:t>
      </w:r>
      <w:r w:rsidRPr="00696ADB">
        <w:rPr>
          <w:rStyle w:val="TitleChar"/>
        </w:rPr>
        <w:t>Instead,</w:t>
      </w:r>
      <w:r w:rsidRPr="00696ADB">
        <w:t xml:space="preserve"> </w:t>
      </w:r>
      <w:r w:rsidRPr="00696ADB">
        <w:rPr>
          <w:rStyle w:val="TitleChar"/>
        </w:rPr>
        <w:t>Fidel lived and the regime he founded remains solidly in power</w:t>
      </w:r>
      <w:r w:rsidRPr="00696ADB">
        <w:t>.</w:t>
      </w:r>
      <w:r w:rsidRPr="00696ADB">
        <w:rPr>
          <w:sz w:val="12"/>
        </w:rPr>
        <w:t xml:space="preserve">¶ </w:t>
      </w:r>
      <w:r w:rsidRPr="00696ADB">
        <w:rPr>
          <w:rStyle w:val="TitleChar"/>
        </w:rPr>
        <w:t>The embargo</w:t>
      </w:r>
      <w:r w:rsidRPr="00696ADB">
        <w:t xml:space="preserve">, on the other hand, </w:t>
      </w:r>
      <w:r w:rsidRPr="00696ADB">
        <w:rPr>
          <w:rStyle w:val="TitleChar"/>
        </w:rPr>
        <w:t>has become an outstanding example of squandered U.S. diplomatic opportunities</w:t>
      </w:r>
      <w:r w:rsidRPr="00696ADB">
        <w:t xml:space="preserve"> — opportunities all the more precious the longer we are at war. Starting now, </w:t>
      </w:r>
      <w:r w:rsidRPr="00696ADB">
        <w:rPr>
          <w:rStyle w:val="TitleChar"/>
        </w:rPr>
        <w:t>gradually dismantling the embargo would open our doors to an eager trading partner. It would also send a crucial message about the United States' ability to coexist with peaceful governments all over the world</w:t>
      </w:r>
      <w:r w:rsidRPr="00696ADB">
        <w:t>.</w:t>
      </w:r>
      <w:r w:rsidRPr="00696ADB">
        <w:rPr>
          <w:sz w:val="12"/>
        </w:rPr>
        <w:t xml:space="preserve">¶ </w:t>
      </w:r>
      <w:proofErr w:type="gramStart"/>
      <w:r w:rsidRPr="00696ADB">
        <w:t>Easing</w:t>
      </w:r>
      <w:proofErr w:type="gramEnd"/>
      <w:r w:rsidRPr="00696ADB">
        <w:t xml:space="preserve"> the embargo would not mean condoning Cuba's dictatorship. Even under the stewardship of Castro's brother Raul, Cuba is unmistakably a police state. The sole political party is the Communist Party; spies and informants dog citizens' every activity. Amnesty International reports that Cuba detains 81 political prisoners.</w:t>
      </w:r>
      <w:r w:rsidRPr="00696ADB">
        <w:rPr>
          <w:sz w:val="12"/>
        </w:rPr>
        <w:t xml:space="preserve">¶ </w:t>
      </w:r>
      <w:proofErr w:type="gramStart"/>
      <w:r w:rsidRPr="00696ADB">
        <w:t>Worse</w:t>
      </w:r>
      <w:proofErr w:type="gramEnd"/>
      <w:r w:rsidRPr="00696ADB">
        <w:t xml:space="preserve"> for most Cubans, though, is communism's restriction of the economy. A government worker makes an average of $16 a month, and most university graduates can't find work that makes use of their skills. U.S. economic sanctions mainly affect ordinary Cubans, depriving them of affordable imports and work opportunities.</w:t>
      </w:r>
      <w:r w:rsidRPr="00696ADB">
        <w:rPr>
          <w:sz w:val="12"/>
        </w:rPr>
        <w:t xml:space="preserve">¶ </w:t>
      </w:r>
      <w:r w:rsidRPr="00696ADB">
        <w:t>The United States has suffered little from the embargo. True, we once were Cuba's main trading partner; today, Texas in particular could benefit from Cuban oil, agriculture and shipping ventures. But most presidential candidates see these as glancing losses next to the political payoff from Florida's Cuban-American voting bloc.</w:t>
      </w:r>
      <w:r w:rsidRPr="00696ADB">
        <w:rPr>
          <w:sz w:val="12"/>
        </w:rPr>
        <w:t xml:space="preserve">¶ </w:t>
      </w:r>
      <w:r w:rsidRPr="00696ADB">
        <w:rPr>
          <w:rStyle w:val="TitleChar"/>
        </w:rPr>
        <w:t xml:space="preserve">What the United States does need, and urgently, </w:t>
      </w:r>
      <w:r w:rsidRPr="00696ADB">
        <w:rPr>
          <w:rStyle w:val="Emphasis"/>
        </w:rPr>
        <w:t>is diplomatic capital</w:t>
      </w:r>
      <w:r w:rsidRPr="00696ADB">
        <w:rPr>
          <w:rStyle w:val="TitleChar"/>
        </w:rPr>
        <w:t xml:space="preserve">. Free of charge, our Cuba embargo has given Castro and his </w:t>
      </w:r>
      <w:proofErr w:type="spellStart"/>
      <w:r w:rsidRPr="00696ADB">
        <w:rPr>
          <w:rStyle w:val="TitleChar"/>
        </w:rPr>
        <w:t>protege</w:t>
      </w:r>
      <w:proofErr w:type="spellEnd"/>
      <w:r w:rsidRPr="00696ADB">
        <w:rPr>
          <w:rStyle w:val="TitleChar"/>
        </w:rPr>
        <w:t>, Venezuelan President Hugo Chavez, an enemy straight from Central Casting with which to justify their regimes.</w:t>
      </w:r>
      <w:r w:rsidRPr="00696ADB">
        <w:t xml:space="preserve"> </w:t>
      </w:r>
      <w:r w:rsidRPr="00696ADB">
        <w:rPr>
          <w:rStyle w:val="TitleChar"/>
        </w:rPr>
        <w:t>The embargo also alienates people throughout Latin America, including many who risked their lives fighting for democracy in their own countries.</w:t>
      </w:r>
      <w:r w:rsidRPr="00696ADB">
        <w:t xml:space="preserve"> For many, the embargo is the disproportionate wrath of the Americas' Goliath toward a country that dared to defy it.</w:t>
      </w:r>
      <w:r w:rsidRPr="00696ADB">
        <w:rPr>
          <w:sz w:val="12"/>
        </w:rPr>
        <w:t xml:space="preserve">¶ </w:t>
      </w:r>
      <w:proofErr w:type="gramStart"/>
      <w:r w:rsidRPr="00696ADB">
        <w:rPr>
          <w:rStyle w:val="TitleChar"/>
        </w:rPr>
        <w:t>Ratcheting</w:t>
      </w:r>
      <w:proofErr w:type="gramEnd"/>
      <w:r w:rsidRPr="00696ADB">
        <w:rPr>
          <w:rStyle w:val="TitleChar"/>
        </w:rPr>
        <w:t xml:space="preserve"> down the embargo, and the assumptions about it, would echo </w:t>
      </w:r>
      <w:r w:rsidRPr="00696ADB">
        <w:rPr>
          <w:rStyle w:val="Emphasis"/>
        </w:rPr>
        <w:t>positively around the world</w:t>
      </w:r>
      <w:r w:rsidRPr="00696ADB">
        <w:rPr>
          <w:rStyle w:val="TitleChar"/>
        </w:rPr>
        <w:t xml:space="preserve">. </w:t>
      </w:r>
      <w:r w:rsidRPr="00696ADB">
        <w:t xml:space="preserve">Venezuela, though, might be the most immediate logjam to unstick. President Chavez wants nothing more than an old-time Cold War enmity with the United States. The drama therein provides him with material for countless speeches, and endless distractions as he mines at democratic institutions. </w:t>
      </w:r>
      <w:r w:rsidRPr="00696ADB">
        <w:rPr>
          <w:rStyle w:val="TitleChar"/>
        </w:rPr>
        <w:t>Imagine how his rhetoric and policies might be retooled if Cuba and the United States suddenly began cooperating on counterterrorism, counter-narcotics and technical exchange projects.</w:t>
      </w:r>
      <w:r w:rsidRPr="00696ADB">
        <w:rPr>
          <w:sz w:val="12"/>
        </w:rPr>
        <w:t xml:space="preserve">¶ </w:t>
      </w:r>
      <w:r w:rsidRPr="00696ADB">
        <w:rPr>
          <w:rStyle w:val="TitleChar"/>
        </w:rPr>
        <w:t>Even before Castro's illness, Cuban officials signaled openness to such associations</w:t>
      </w:r>
      <w:r w:rsidRPr="00696ADB">
        <w:t xml:space="preserve">. Castro even warned Chavez not to make a permanent enemy of the United States. Ice breakers such as </w:t>
      </w:r>
      <w:r w:rsidRPr="00696ADB">
        <w:rPr>
          <w:rStyle w:val="TitleChar"/>
        </w:rPr>
        <w:t>counterterrorism or other information exchanges could be first steps to ending the trade and travel embargoes</w:t>
      </w:r>
      <w:r w:rsidRPr="00696ADB">
        <w:t>. But the administration and, most recently, Congress reject this approach. President Bush actually tightened the travel embargo, forbidding Cuban-Americans to visit family members there more than once every three years.</w:t>
      </w:r>
      <w:r w:rsidRPr="00696ADB">
        <w:rPr>
          <w:sz w:val="12"/>
        </w:rPr>
        <w:t xml:space="preserve">¶ </w:t>
      </w:r>
      <w:proofErr w:type="gramStart"/>
      <w:r w:rsidRPr="00696ADB">
        <w:t>This</w:t>
      </w:r>
      <w:proofErr w:type="gramEnd"/>
      <w:r w:rsidRPr="00696ADB">
        <w:t xml:space="preserve"> is the opposite of how we should be approaching Cuba. </w:t>
      </w:r>
      <w:r w:rsidRPr="00696ADB">
        <w:rPr>
          <w:rStyle w:val="TitleChar"/>
        </w:rPr>
        <w:t xml:space="preserve">Our Cold War freeze demonstrably did nothing to strengthen democracy there. It has, however, bolstered a widespread and dangerous view that the United States can only see the world in terms of "us" and "them." Made available to Cuba, American ideas, travelers and trade could </w:t>
      </w:r>
      <w:r w:rsidRPr="00696ADB">
        <w:rPr>
          <w:rStyle w:val="Emphasis"/>
        </w:rPr>
        <w:t>neutralize that view globally</w:t>
      </w:r>
      <w:r w:rsidRPr="00696ADB">
        <w:rPr>
          <w:rStyle w:val="TitleChar"/>
        </w:rPr>
        <w:t>, at a time when we badly need the change.</w:t>
      </w:r>
    </w:p>
    <w:p w:rsidR="00205C5F" w:rsidRPr="00696ADB" w:rsidRDefault="00205C5F" w:rsidP="00205C5F">
      <w:pPr>
        <w:pStyle w:val="Heading2"/>
        <w:rPr>
          <w:rFonts w:cs="Times New Roman"/>
        </w:rPr>
      </w:pPr>
      <w:r w:rsidRPr="00696ADB">
        <w:rPr>
          <w:rFonts w:cs="Times New Roman"/>
        </w:rPr>
        <w:lastRenderedPageBreak/>
        <w:t>***AT: Israel-Palestine Scenario***</w:t>
      </w:r>
    </w:p>
    <w:p w:rsidR="00696ADB" w:rsidRPr="00696ADB" w:rsidRDefault="00696ADB" w:rsidP="00696ADB">
      <w:pPr>
        <w:pStyle w:val="Heading3"/>
      </w:pPr>
      <w:r w:rsidRPr="00696ADB">
        <w:lastRenderedPageBreak/>
        <w:t xml:space="preserve">Thumpers – Syria </w:t>
      </w:r>
    </w:p>
    <w:p w:rsidR="00696ADB" w:rsidRPr="00696ADB" w:rsidRDefault="00696ADB" w:rsidP="00696ADB">
      <w:pPr>
        <w:pStyle w:val="Heading4"/>
      </w:pPr>
      <w:r w:rsidRPr="00696ADB">
        <w:t>Kerry is mainly focused on Syria – Palestine is a sideshow</w:t>
      </w:r>
    </w:p>
    <w:p w:rsidR="00696ADB" w:rsidRPr="00696ADB" w:rsidRDefault="00696ADB" w:rsidP="00696ADB">
      <w:pPr>
        <w:rPr>
          <w:rStyle w:val="StyleStyleBold12pt"/>
        </w:rPr>
      </w:pPr>
      <w:r w:rsidRPr="00696ADB">
        <w:rPr>
          <w:rStyle w:val="StyleStyleBold12pt"/>
        </w:rPr>
        <w:t>Beale, 2013</w:t>
      </w:r>
    </w:p>
    <w:p w:rsidR="00696ADB" w:rsidRPr="00696ADB" w:rsidRDefault="00696ADB" w:rsidP="00696ADB">
      <w:r w:rsidRPr="00696ADB">
        <w:t xml:space="preserve">(Andrew, 4-16-13, Policy </w:t>
      </w:r>
      <w:proofErr w:type="spellStart"/>
      <w:r w:rsidRPr="00696ADB">
        <w:t>Mic</w:t>
      </w:r>
      <w:proofErr w:type="spellEnd"/>
      <w:r w:rsidRPr="00696ADB">
        <w:t xml:space="preserve">, “Kerry Middle East Trip: Palestine is a Side Trip, the Real Focus is Syria,” </w:t>
      </w:r>
      <w:hyperlink r:id="rId76" w:history="1">
        <w:r w:rsidRPr="00696ADB">
          <w:rPr>
            <w:rStyle w:val="Hyperlink"/>
          </w:rPr>
          <w:t>http://www.policymic.com/articles/34073/kerry-middle-east-trip-palestine-is-a-side-trip-the-real-focus-is-syria</w:t>
        </w:r>
      </w:hyperlink>
      <w:r w:rsidRPr="00696ADB">
        <w:t>, accessed 7-13-13, EB)</w:t>
      </w:r>
    </w:p>
    <w:p w:rsidR="00696ADB" w:rsidRPr="00696ADB" w:rsidRDefault="00696ADB" w:rsidP="00696ADB">
      <w:r w:rsidRPr="00696ADB">
        <w:t xml:space="preserve">Much of the </w:t>
      </w:r>
      <w:r w:rsidRPr="00696ADB">
        <w:rPr>
          <w:rStyle w:val="TitleChar"/>
        </w:rPr>
        <w:t>media coverage of</w:t>
      </w:r>
      <w:r w:rsidRPr="00696ADB">
        <w:t xml:space="preserve"> Secretary of State John </w:t>
      </w:r>
      <w:r w:rsidRPr="00696ADB">
        <w:rPr>
          <w:rStyle w:val="TitleChar"/>
        </w:rPr>
        <w:t>Kerry's</w:t>
      </w:r>
      <w:r w:rsidRPr="00696ADB">
        <w:t xml:space="preserve"> current round of </w:t>
      </w:r>
      <w:r w:rsidRPr="00696ADB">
        <w:rPr>
          <w:rStyle w:val="TitleChar"/>
        </w:rPr>
        <w:t>trips to the Middle East has focused on</w:t>
      </w:r>
      <w:r w:rsidRPr="00696ADB">
        <w:t xml:space="preserve"> his half-hearted attempts to kick-start </w:t>
      </w:r>
      <w:r w:rsidRPr="00696ADB">
        <w:rPr>
          <w:rStyle w:val="TitleChar"/>
        </w:rPr>
        <w:t>the Israeli-Palestinian peace process. But</w:t>
      </w:r>
      <w:r w:rsidRPr="00696ADB">
        <w:t xml:space="preserve"> it's highly likely that </w:t>
      </w:r>
      <w:r w:rsidRPr="00696ADB">
        <w:rPr>
          <w:rStyle w:val="TitleChar"/>
        </w:rPr>
        <w:t>the real purpose of his trip has</w:t>
      </w:r>
      <w:r w:rsidRPr="00696ADB">
        <w:t xml:space="preserve"> little to do with peace and a lot </w:t>
      </w:r>
      <w:r w:rsidRPr="00696ADB">
        <w:rPr>
          <w:rStyle w:val="TitleChar"/>
        </w:rPr>
        <w:t>to do with</w:t>
      </w:r>
      <w:r w:rsidRPr="00696ADB">
        <w:t xml:space="preserve"> war: specifically, the war in </w:t>
      </w:r>
      <w:r w:rsidRPr="00696ADB">
        <w:rPr>
          <w:rStyle w:val="TitleChar"/>
        </w:rPr>
        <w:t>Syria.</w:t>
      </w:r>
      <w:r w:rsidRPr="00696ADB">
        <w:t xml:space="preserve"> It's true that </w:t>
      </w:r>
      <w:r w:rsidRPr="00696ADB">
        <w:rPr>
          <w:rStyle w:val="TitleChar"/>
        </w:rPr>
        <w:t>Kerry made a perfunctory visit to</w:t>
      </w:r>
      <w:r w:rsidRPr="00696ADB">
        <w:t xml:space="preserve"> Palestinian President Mahmoud </w:t>
      </w:r>
      <w:r w:rsidRPr="00696ADB">
        <w:rPr>
          <w:rStyle w:val="TitleChar"/>
        </w:rPr>
        <w:t>Abbas</w:t>
      </w:r>
      <w:r w:rsidRPr="00696ADB">
        <w:t xml:space="preserve">. </w:t>
      </w:r>
      <w:r w:rsidRPr="00696ADB">
        <w:rPr>
          <w:rStyle w:val="TitleChar"/>
        </w:rPr>
        <w:t>But</w:t>
      </w:r>
      <w:r w:rsidRPr="00696ADB">
        <w:t xml:space="preserve"> aside from some vague neoliberal investment talk, he </w:t>
      </w:r>
      <w:r w:rsidRPr="00696ADB">
        <w:rPr>
          <w:rStyle w:val="TitleChar"/>
        </w:rPr>
        <w:t>offered little in the way of solutions</w:t>
      </w:r>
      <w:r w:rsidRPr="00696ADB">
        <w:t xml:space="preserve"> to the conflict (such as insisting the Israelis freeze settlement construction.) Given these facts, Kerry's pronouncement that the talks with Netanyahu and Abbas have been "very constructive" sounds rather unconvincing. </w:t>
      </w:r>
      <w:r w:rsidRPr="00696ADB">
        <w:rPr>
          <w:rStyle w:val="TitleChar"/>
        </w:rPr>
        <w:t>Much more significant is the time Kerry has spent</w:t>
      </w:r>
      <w:r w:rsidRPr="00696ADB">
        <w:t xml:space="preserve"> in Israel, Turkey, and Jordan. And more significant still is Kerry's </w:t>
      </w:r>
      <w:r w:rsidRPr="00696ADB">
        <w:rPr>
          <w:rStyle w:val="TitleChar"/>
        </w:rPr>
        <w:t>meeting with Syrian rebel leaders</w:t>
      </w:r>
      <w:r w:rsidRPr="00696ADB">
        <w:t xml:space="preserve"> in London. Since </w:t>
      </w:r>
      <w:r w:rsidRPr="00696ADB">
        <w:rPr>
          <w:rStyle w:val="TitleChar"/>
        </w:rPr>
        <w:t>Syria is at the "top of the agenda"</w:t>
      </w:r>
      <w:r w:rsidRPr="00696ADB">
        <w:t xml:space="preserve"> at the G8 meeting in London, there's little doubt what Kerry is talking to Turkey and Jordan about. Viewed through this lens, it starts to make sense that </w:t>
      </w:r>
      <w:r w:rsidRPr="00696ADB">
        <w:rPr>
          <w:rStyle w:val="TitleChar"/>
        </w:rPr>
        <w:t xml:space="preserve">Obama made it a priority to </w:t>
      </w:r>
      <w:proofErr w:type="spellStart"/>
      <w:r w:rsidRPr="00696ADB">
        <w:rPr>
          <w:rStyle w:val="TitleChar"/>
        </w:rPr>
        <w:t>stabalize</w:t>
      </w:r>
      <w:proofErr w:type="spellEnd"/>
      <w:r w:rsidRPr="00696ADB">
        <w:rPr>
          <w:rStyle w:val="TitleChar"/>
        </w:rPr>
        <w:t xml:space="preserve"> relations</w:t>
      </w:r>
      <w:r w:rsidRPr="00696ADB">
        <w:t xml:space="preserve"> between Turkey and Israel during his visit to Israel last month. Turkey, Israel and Jordan are all crucial to regional security, and </w:t>
      </w:r>
      <w:r w:rsidRPr="00696ADB">
        <w:rPr>
          <w:rStyle w:val="TitleChar"/>
        </w:rPr>
        <w:t>as</w:t>
      </w:r>
      <w:r w:rsidRPr="00696ADB">
        <w:t xml:space="preserve"> the situation in </w:t>
      </w:r>
      <w:r w:rsidRPr="00696ADB">
        <w:rPr>
          <w:rStyle w:val="TitleChar"/>
        </w:rPr>
        <w:t>Syria continues to spiral out of control</w:t>
      </w:r>
      <w:r w:rsidRPr="00696ADB">
        <w:t>, it's important that Israel and Turkey can work together.</w:t>
      </w:r>
    </w:p>
    <w:p w:rsidR="00696ADB" w:rsidRPr="00696ADB" w:rsidRDefault="00696ADB" w:rsidP="00696ADB">
      <w:pPr>
        <w:pStyle w:val="Heading3"/>
      </w:pPr>
      <w:r w:rsidRPr="00696ADB">
        <w:lastRenderedPageBreak/>
        <w:t>Thumpers – Asia</w:t>
      </w:r>
    </w:p>
    <w:p w:rsidR="00696ADB" w:rsidRPr="00696ADB" w:rsidRDefault="00696ADB" w:rsidP="00696ADB">
      <w:pPr>
        <w:pStyle w:val="Heading4"/>
      </w:pPr>
      <w:r w:rsidRPr="00696ADB">
        <w:t>Kerry left the Middle East – he’s touring Asia</w:t>
      </w:r>
    </w:p>
    <w:p w:rsidR="00696ADB" w:rsidRPr="00696ADB" w:rsidRDefault="00696ADB" w:rsidP="00696ADB">
      <w:pPr>
        <w:rPr>
          <w:rStyle w:val="StyleStyleBold12pt"/>
        </w:rPr>
      </w:pPr>
      <w:proofErr w:type="spellStart"/>
      <w:r w:rsidRPr="00696ADB">
        <w:rPr>
          <w:rStyle w:val="StyleStyleBold12pt"/>
        </w:rPr>
        <w:t>Riechmann</w:t>
      </w:r>
      <w:proofErr w:type="spellEnd"/>
      <w:r w:rsidRPr="00696ADB">
        <w:rPr>
          <w:rStyle w:val="StyleStyleBold12pt"/>
        </w:rPr>
        <w:t>, 6-30</w:t>
      </w:r>
    </w:p>
    <w:p w:rsidR="00696ADB" w:rsidRPr="00696ADB" w:rsidRDefault="00696ADB" w:rsidP="00696ADB">
      <w:r w:rsidRPr="00696ADB">
        <w:t xml:space="preserve">(Deb, 6-30-13, Yahoo! News, “Kerry's focus switches to North Korea, Syria,” </w:t>
      </w:r>
      <w:hyperlink r:id="rId77" w:history="1">
        <w:r w:rsidRPr="00696ADB">
          <w:rPr>
            <w:rStyle w:val="Hyperlink"/>
          </w:rPr>
          <w:t>http://news.yahoo.com/kerrys-focus-switches-north-korea-syria-032733260.html</w:t>
        </w:r>
      </w:hyperlink>
      <w:r w:rsidRPr="00696ADB">
        <w:t>, accessed 7-13-13, EB)</w:t>
      </w:r>
    </w:p>
    <w:p w:rsidR="00696ADB" w:rsidRPr="00696ADB" w:rsidRDefault="00696ADB" w:rsidP="00696ADB">
      <w:pPr>
        <w:rPr>
          <w:rStyle w:val="TitleChar"/>
        </w:rPr>
      </w:pPr>
      <w:r w:rsidRPr="00696ADB">
        <w:t xml:space="preserve">BANDAR SERI BEGAWAN, Brunei (AP) — U.S. Secretary of State John </w:t>
      </w:r>
      <w:r w:rsidRPr="00696ADB">
        <w:rPr>
          <w:rStyle w:val="TitleChar"/>
        </w:rPr>
        <w:t>Kerry's diplomatic portfolio switched from Mideast diplomacy to North Korea and</w:t>
      </w:r>
      <w:r w:rsidRPr="00696ADB">
        <w:t xml:space="preserve"> the Syrian crisis when he landed Monday in Brunei for a Southeast </w:t>
      </w:r>
      <w:r w:rsidRPr="00696ADB">
        <w:rPr>
          <w:rStyle w:val="TitleChar"/>
        </w:rPr>
        <w:t>Asia security</w:t>
      </w:r>
      <w:r w:rsidRPr="00696ADB">
        <w:t xml:space="preserve"> conference. The tiny sultanate in the South China Sea, where he will attend </w:t>
      </w:r>
      <w:r w:rsidRPr="00696ADB">
        <w:rPr>
          <w:rStyle w:val="TitleChar"/>
        </w:rPr>
        <w:t xml:space="preserve">the Association of Southeast Asian Nations </w:t>
      </w:r>
      <w:r w:rsidRPr="00696ADB">
        <w:t xml:space="preserve">Regional Forum, </w:t>
      </w:r>
      <w:r w:rsidRPr="00696ADB">
        <w:rPr>
          <w:rStyle w:val="TitleChar"/>
        </w:rPr>
        <w:t>is the last stop on Kerry's</w:t>
      </w:r>
      <w:r w:rsidRPr="00696ADB">
        <w:t xml:space="preserve"> two-week </w:t>
      </w:r>
      <w:r w:rsidRPr="00696ADB">
        <w:rPr>
          <w:rStyle w:val="TitleChar"/>
        </w:rPr>
        <w:t>tour</w:t>
      </w:r>
      <w:r w:rsidRPr="00696ADB">
        <w:t xml:space="preserve"> of seven countries in Asia and the Middle East. He landed Monday morning in Brunei's capital, Bandar Seri Begawan, after flying overnight from Tel Aviv, where he spent four days in long meetings trying to get Israel and the Palestinians back to the negotiating table. On the sidelines of the ASEAN conference, </w:t>
      </w:r>
      <w:r w:rsidRPr="00696ADB">
        <w:rPr>
          <w:rStyle w:val="TitleChar"/>
        </w:rPr>
        <w:t>Kerry is scheduled to have a lengthy chat with Russia Foreign Minister</w:t>
      </w:r>
      <w:r w:rsidRPr="00696ADB">
        <w:t xml:space="preserve"> Sergey </w:t>
      </w:r>
      <w:proofErr w:type="spellStart"/>
      <w:r w:rsidRPr="00696ADB">
        <w:rPr>
          <w:rStyle w:val="TitleChar"/>
        </w:rPr>
        <w:t>Lavrov</w:t>
      </w:r>
      <w:proofErr w:type="spellEnd"/>
      <w:r w:rsidRPr="00696ADB">
        <w:t xml:space="preserve"> that likely will center on the Syrian crisis and Moscow's decision not return National Security Agency leaker Edward Snowden back to the U.S. to face espionage charges. "I am actually anxious to get there and to engage with him because the situation in Syria is grave," Kerry said Sunday in Tel Aviv. </w:t>
      </w:r>
      <w:r w:rsidRPr="00696ADB">
        <w:rPr>
          <w:rStyle w:val="TitleChar"/>
        </w:rPr>
        <w:t>Russia is a key backer of</w:t>
      </w:r>
      <w:r w:rsidRPr="00696ADB">
        <w:t xml:space="preserve"> embattled </w:t>
      </w:r>
      <w:r w:rsidRPr="00696ADB">
        <w:rPr>
          <w:rStyle w:val="TitleChar"/>
        </w:rPr>
        <w:t>Syrian President</w:t>
      </w:r>
      <w:r w:rsidRPr="00696ADB">
        <w:t xml:space="preserve"> Bashar </w:t>
      </w:r>
      <w:r w:rsidRPr="00696ADB">
        <w:rPr>
          <w:rStyle w:val="TitleChar"/>
        </w:rPr>
        <w:t>Assad</w:t>
      </w:r>
      <w:r w:rsidRPr="00696ADB">
        <w:t xml:space="preserve">, who is fighting rebel forces who have been being armed by the U.S. and other nations. "Clearly, part of my conversation with Foreign Minister </w:t>
      </w:r>
      <w:proofErr w:type="spellStart"/>
      <w:r w:rsidRPr="00696ADB">
        <w:t>Lavrov</w:t>
      </w:r>
      <w:proofErr w:type="spellEnd"/>
      <w:r w:rsidRPr="00696ADB">
        <w:t xml:space="preserve"> and the Russians will be how we can maximize our efforts together to have an impact on this," Kerry said. "I'm not going to go into greater detail with respect to that conversation, but I very much look forward to meeting with Sergey </w:t>
      </w:r>
      <w:proofErr w:type="spellStart"/>
      <w:r w:rsidRPr="00696ADB">
        <w:t>Lavrov</w:t>
      </w:r>
      <w:proofErr w:type="spellEnd"/>
      <w:r w:rsidRPr="00696ADB">
        <w:t xml:space="preserve"> when I get there." </w:t>
      </w:r>
      <w:r w:rsidRPr="00696ADB">
        <w:rPr>
          <w:rStyle w:val="TitleChar"/>
        </w:rPr>
        <w:t>Kerry is also slated to have talks</w:t>
      </w:r>
      <w:r w:rsidRPr="00696ADB">
        <w:t xml:space="preserve"> on the sidelines of the meeting </w:t>
      </w:r>
      <w:r w:rsidRPr="00696ADB">
        <w:rPr>
          <w:rStyle w:val="TitleChar"/>
        </w:rPr>
        <w:t>with</w:t>
      </w:r>
      <w:r w:rsidRPr="00696ADB">
        <w:t xml:space="preserve"> his counterparts in </w:t>
      </w:r>
      <w:r w:rsidRPr="00696ADB">
        <w:rPr>
          <w:rStyle w:val="TitleChar"/>
        </w:rPr>
        <w:t>China, Japan, South Korea and other Asian nations.</w:t>
      </w:r>
    </w:p>
    <w:p w:rsidR="00696ADB" w:rsidRPr="00696ADB" w:rsidRDefault="00696ADB" w:rsidP="00696ADB">
      <w:pPr>
        <w:rPr>
          <w:rStyle w:val="TitleChar"/>
        </w:rPr>
      </w:pPr>
    </w:p>
    <w:p w:rsidR="00696ADB" w:rsidRPr="00696ADB" w:rsidRDefault="00696ADB" w:rsidP="00696ADB">
      <w:pPr>
        <w:pStyle w:val="Heading3"/>
      </w:pPr>
      <w:r w:rsidRPr="00696ADB">
        <w:lastRenderedPageBreak/>
        <w:t xml:space="preserve">Thumpers – India </w:t>
      </w:r>
    </w:p>
    <w:p w:rsidR="00696ADB" w:rsidRPr="00696ADB" w:rsidRDefault="00696ADB" w:rsidP="00696ADB">
      <w:pPr>
        <w:rPr>
          <w:sz w:val="12"/>
        </w:rPr>
      </w:pPr>
    </w:p>
    <w:p w:rsidR="00696ADB" w:rsidRPr="00696ADB" w:rsidRDefault="00696ADB" w:rsidP="00696ADB">
      <w:pPr>
        <w:pStyle w:val="Heading4"/>
      </w:pPr>
      <w:r w:rsidRPr="00696ADB">
        <w:t xml:space="preserve">Diplomatic efforts towards India thump the </w:t>
      </w:r>
      <w:proofErr w:type="spellStart"/>
      <w:r w:rsidRPr="00696ADB">
        <w:t>disad</w:t>
      </w:r>
      <w:proofErr w:type="spellEnd"/>
    </w:p>
    <w:p w:rsidR="00696ADB" w:rsidRPr="00696ADB" w:rsidRDefault="00696ADB" w:rsidP="00696ADB">
      <w:pPr>
        <w:rPr>
          <w:rStyle w:val="StyleStyleBold12pt"/>
        </w:rPr>
      </w:pPr>
      <w:r w:rsidRPr="00696ADB">
        <w:rPr>
          <w:rStyle w:val="StyleStyleBold12pt"/>
        </w:rPr>
        <w:t xml:space="preserve">India today 6-24 </w:t>
      </w:r>
    </w:p>
    <w:p w:rsidR="00696ADB" w:rsidRPr="00696ADB" w:rsidRDefault="00696ADB" w:rsidP="00696ADB">
      <w:r w:rsidRPr="00696ADB">
        <w:t xml:space="preserve">(6/24/13, India Today, “Civilian nuclear deal, Iran on the agenda as John Kerry meets Salman </w:t>
      </w:r>
      <w:proofErr w:type="spellStart"/>
      <w:r w:rsidRPr="00696ADB">
        <w:t>Khurshid</w:t>
      </w:r>
      <w:proofErr w:type="spellEnd"/>
      <w:r w:rsidRPr="00696ADB">
        <w:t xml:space="preserve">”, </w:t>
      </w:r>
      <w:hyperlink r:id="rId78" w:history="1">
        <w:r w:rsidRPr="00696ADB">
          <w:rPr>
            <w:rStyle w:val="Hyperlink"/>
          </w:rPr>
          <w:t>http://indiatoday.intoday.in/story/john-kerry-in-indian-salman-khurshid/1/285075.html</w:t>
        </w:r>
      </w:hyperlink>
      <w:r w:rsidRPr="00696ADB">
        <w:t>, accessed 7/13/13, JA)</w:t>
      </w:r>
    </w:p>
    <w:p w:rsidR="00696ADB" w:rsidRPr="00696ADB" w:rsidRDefault="00696ADB" w:rsidP="00696ADB">
      <w:pPr>
        <w:rPr>
          <w:sz w:val="12"/>
        </w:rPr>
      </w:pPr>
      <w:r w:rsidRPr="00696ADB">
        <w:t xml:space="preserve">US Secretary of State </w:t>
      </w:r>
      <w:r w:rsidRPr="00696ADB">
        <w:rPr>
          <w:rStyle w:val="TitleChar"/>
        </w:rPr>
        <w:t>John Kerry and the Indian Foreign Minister</w:t>
      </w:r>
      <w:r w:rsidRPr="00696ADB">
        <w:t xml:space="preserve"> Salman </w:t>
      </w:r>
      <w:proofErr w:type="spellStart"/>
      <w:r w:rsidRPr="00696ADB">
        <w:t>Khurshid</w:t>
      </w:r>
      <w:proofErr w:type="spellEnd"/>
      <w:r w:rsidRPr="00696ADB">
        <w:t xml:space="preserve"> </w:t>
      </w:r>
      <w:r w:rsidRPr="00696ADB">
        <w:rPr>
          <w:rStyle w:val="TitleChar"/>
        </w:rPr>
        <w:t xml:space="preserve">began the 4th round of the joint India-US Strategic Dialogue on Monday in New Delhi. </w:t>
      </w:r>
      <w:r w:rsidRPr="00696ADB">
        <w:rPr>
          <w:rStyle w:val="TitleChar"/>
          <w:sz w:val="12"/>
        </w:rPr>
        <w:t xml:space="preserve">¶ </w:t>
      </w:r>
      <w:r w:rsidRPr="00696ADB">
        <w:rPr>
          <w:rStyle w:val="TitleChar"/>
        </w:rPr>
        <w:t xml:space="preserve">The </w:t>
      </w:r>
      <w:proofErr w:type="spellStart"/>
      <w:r w:rsidRPr="00696ADB">
        <w:rPr>
          <w:rStyle w:val="TitleChar"/>
        </w:rPr>
        <w:t>higlights</w:t>
      </w:r>
      <w:proofErr w:type="spellEnd"/>
      <w:r w:rsidRPr="00696ADB">
        <w:rPr>
          <w:rStyle w:val="TitleChar"/>
        </w:rPr>
        <w:t xml:space="preserve"> of </w:t>
      </w:r>
      <w:proofErr w:type="spellStart"/>
      <w:r w:rsidRPr="00696ADB">
        <w:rPr>
          <w:rStyle w:val="TitleChar"/>
        </w:rPr>
        <w:t>of</w:t>
      </w:r>
      <w:proofErr w:type="spellEnd"/>
      <w:r w:rsidRPr="00696ADB">
        <w:rPr>
          <w:rStyle w:val="TitleChar"/>
        </w:rPr>
        <w:t xml:space="preserve"> their meeting included:</w:t>
      </w:r>
      <w:r w:rsidRPr="00696ADB">
        <w:rPr>
          <w:rStyle w:val="TitleChar"/>
          <w:sz w:val="12"/>
        </w:rPr>
        <w:t>¶</w:t>
      </w:r>
      <w:r w:rsidRPr="00696ADB">
        <w:rPr>
          <w:sz w:val="12"/>
        </w:rPr>
        <w:t xml:space="preserve"> </w:t>
      </w:r>
      <w:r w:rsidRPr="00696ADB">
        <w:t>An announcement that American Vice President Joe Biden will visit India in late July.</w:t>
      </w:r>
      <w:r w:rsidRPr="00696ADB">
        <w:rPr>
          <w:sz w:val="12"/>
        </w:rPr>
        <w:t xml:space="preserve">¶ </w:t>
      </w:r>
      <w:r w:rsidRPr="00696ADB">
        <w:t xml:space="preserve">The </w:t>
      </w:r>
      <w:r w:rsidRPr="00696ADB">
        <w:rPr>
          <w:rStyle w:val="TitleChar"/>
        </w:rPr>
        <w:t>US Secretary of State reaffirmed that India and the USA share common interests in Asia, Indian and Pacific Oceans and share similar visions of peace.</w:t>
      </w:r>
      <w:r w:rsidRPr="00696ADB">
        <w:rPr>
          <w:rStyle w:val="TitleChar"/>
          <w:sz w:val="12"/>
        </w:rPr>
        <w:t xml:space="preserve">¶ </w:t>
      </w:r>
      <w:r w:rsidRPr="00696ADB">
        <w:t>India is equipped to take on some of the biggest challenges of our time, said Kerry.</w:t>
      </w:r>
      <w:r w:rsidRPr="00696ADB">
        <w:rPr>
          <w:sz w:val="12"/>
        </w:rPr>
        <w:t xml:space="preserve">¶ </w:t>
      </w:r>
      <w:r w:rsidRPr="00696ADB">
        <w:t>Moving forward on the nuclear agenda, Kerry said, "I look forward to the early implementation of the civil nuclear deal".</w:t>
      </w:r>
      <w:r w:rsidRPr="00696ADB">
        <w:rPr>
          <w:sz w:val="12"/>
        </w:rPr>
        <w:t xml:space="preserve">¶ </w:t>
      </w:r>
      <w:r w:rsidRPr="00696ADB">
        <w:t>The Indo-US relationship, as President Obama said, is one of the defining partnerships of the 21st century: Kerry.</w:t>
      </w:r>
      <w:r w:rsidRPr="00696ADB">
        <w:rPr>
          <w:sz w:val="12"/>
        </w:rPr>
        <w:t xml:space="preserve">¶ </w:t>
      </w:r>
      <w:r w:rsidRPr="00696ADB">
        <w:t>All appropriate countries have been notified about Snowden's status legally that he is an indicted person and wanted in the US: John Kerry.</w:t>
      </w:r>
      <w:r w:rsidRPr="00696ADB">
        <w:rPr>
          <w:sz w:val="12"/>
        </w:rPr>
        <w:t xml:space="preserve">¶ </w:t>
      </w:r>
      <w:r w:rsidRPr="00696ADB">
        <w:rPr>
          <w:rStyle w:val="TitleChar"/>
        </w:rPr>
        <w:t xml:space="preserve">Kerry, who arrived here </w:t>
      </w:r>
      <w:r w:rsidRPr="00696ADB">
        <w:t xml:space="preserve">Sunday </w:t>
      </w:r>
      <w:r w:rsidRPr="00696ADB">
        <w:rPr>
          <w:rStyle w:val="TitleChar"/>
        </w:rPr>
        <w:t xml:space="preserve">on a three-day visit, has said he was keen to push forward implementation of the Indo-US civil nuclear deal and for more </w:t>
      </w:r>
      <w:proofErr w:type="spellStart"/>
      <w:r w:rsidRPr="00696ADB">
        <w:rPr>
          <w:rStyle w:val="TitleChar"/>
        </w:rPr>
        <w:t>defence</w:t>
      </w:r>
      <w:proofErr w:type="spellEnd"/>
      <w:r w:rsidRPr="00696ADB">
        <w:rPr>
          <w:rStyle w:val="TitleChar"/>
        </w:rPr>
        <w:t xml:space="preserve"> co-production and co-development, besides cooperation in higher education and other issues.</w:t>
      </w:r>
      <w:r w:rsidRPr="00696ADB">
        <w:rPr>
          <w:sz w:val="12"/>
        </w:rPr>
        <w:t xml:space="preserve">¶ </w:t>
      </w:r>
      <w:r w:rsidRPr="00696ADB">
        <w:t>The India-US Strategic Dialogue, inaugurated in 2009, is a forum to discuss the full range of US-India cooperation on bilateral and regional issues, reflecting the strong strategic partnership between the two countries.</w:t>
      </w:r>
      <w:r w:rsidRPr="00696ADB">
        <w:rPr>
          <w:sz w:val="12"/>
        </w:rPr>
        <w:t xml:space="preserve">¶ </w:t>
      </w:r>
      <w:r w:rsidRPr="00696ADB">
        <w:rPr>
          <w:rStyle w:val="TitleChar"/>
        </w:rPr>
        <w:t xml:space="preserve">The topic for discussion during Kerry's visit will also include bilateral and regional economic engagement, regional security and </w:t>
      </w:r>
      <w:proofErr w:type="spellStart"/>
      <w:r w:rsidRPr="00696ADB">
        <w:rPr>
          <w:rStyle w:val="TitleChar"/>
        </w:rPr>
        <w:t>defence</w:t>
      </w:r>
      <w:proofErr w:type="spellEnd"/>
      <w:r w:rsidRPr="00696ADB">
        <w:rPr>
          <w:rStyle w:val="TitleChar"/>
        </w:rPr>
        <w:t>, science and technology, climate change, and other global issues such as women's empowerment, non-proliferation and space cooperation.</w:t>
      </w:r>
      <w:r w:rsidRPr="00696ADB">
        <w:rPr>
          <w:rStyle w:val="TitleChar"/>
          <w:sz w:val="12"/>
        </w:rPr>
        <w:t>¶</w:t>
      </w:r>
      <w:r w:rsidRPr="00696ADB">
        <w:rPr>
          <w:sz w:val="12"/>
        </w:rPr>
        <w:t xml:space="preserve"> </w:t>
      </w:r>
      <w:r w:rsidRPr="00696ADB">
        <w:t>Afghanistan, the drawdown by the US-led international forces, the US' proposal of talks with the Taliban, the elections there next year are also expected to figure as well as other regional matters, including relations with Pakistan.</w:t>
      </w:r>
      <w:r w:rsidRPr="00696ADB">
        <w:rPr>
          <w:sz w:val="12"/>
        </w:rPr>
        <w:t xml:space="preserve">¶ </w:t>
      </w:r>
      <w:r w:rsidRPr="00696ADB">
        <w:t xml:space="preserve">However, </w:t>
      </w:r>
      <w:r w:rsidRPr="00696ADB">
        <w:rPr>
          <w:rStyle w:val="TitleChar"/>
        </w:rPr>
        <w:t>one of the highlights of the meet was US approval of India's actions towards Iran</w:t>
      </w:r>
      <w:r w:rsidRPr="00696ADB">
        <w:t>.</w:t>
      </w:r>
      <w:r w:rsidRPr="00696ADB">
        <w:rPr>
          <w:sz w:val="12"/>
        </w:rPr>
        <w:t xml:space="preserve">¶ </w:t>
      </w:r>
      <w:r w:rsidRPr="00696ADB">
        <w:rPr>
          <w:rStyle w:val="TitleChar"/>
        </w:rPr>
        <w:t xml:space="preserve">The United States sees India's reductions in imports of oil from Iran as an "important step" in bringing pressure on Tehran over its nuclear </w:t>
      </w:r>
      <w:proofErr w:type="spellStart"/>
      <w:r w:rsidRPr="00696ADB">
        <w:rPr>
          <w:rStyle w:val="TitleChar"/>
        </w:rPr>
        <w:t>programme</w:t>
      </w:r>
      <w:proofErr w:type="spellEnd"/>
      <w:r w:rsidRPr="00696ADB">
        <w:t>, Secretary of State John Kerry said.</w:t>
      </w:r>
      <w:r w:rsidRPr="00696ADB">
        <w:rPr>
          <w:sz w:val="12"/>
        </w:rPr>
        <w:t xml:space="preserve">¶ </w:t>
      </w:r>
    </w:p>
    <w:p w:rsidR="00696ADB" w:rsidRPr="00696ADB" w:rsidRDefault="00696ADB" w:rsidP="00696ADB">
      <w:pPr>
        <w:rPr>
          <w:sz w:val="12"/>
        </w:rPr>
      </w:pPr>
    </w:p>
    <w:p w:rsidR="00696ADB" w:rsidRPr="00696ADB" w:rsidRDefault="00696ADB" w:rsidP="00696ADB"/>
    <w:p w:rsidR="00696ADB" w:rsidRPr="00696ADB" w:rsidRDefault="00696ADB" w:rsidP="00696ADB">
      <w:pPr>
        <w:pStyle w:val="Heading3"/>
      </w:pPr>
      <w:r w:rsidRPr="00696ADB">
        <w:lastRenderedPageBreak/>
        <w:t xml:space="preserve">Thumpers – Laundry List </w:t>
      </w:r>
    </w:p>
    <w:p w:rsidR="00696ADB" w:rsidRPr="00696ADB" w:rsidRDefault="00696ADB" w:rsidP="00696ADB"/>
    <w:p w:rsidR="00696ADB" w:rsidRPr="00696ADB" w:rsidRDefault="00696ADB" w:rsidP="00696ADB">
      <w:pPr>
        <w:pStyle w:val="Heading4"/>
      </w:pPr>
      <w:r w:rsidRPr="00696ADB">
        <w:t xml:space="preserve">Kerry’s attention towards South Asia, the Middle East and Global Warming thumps the </w:t>
      </w:r>
      <w:proofErr w:type="spellStart"/>
      <w:r w:rsidRPr="00696ADB">
        <w:t>disad</w:t>
      </w:r>
      <w:proofErr w:type="spellEnd"/>
    </w:p>
    <w:p w:rsidR="00696ADB" w:rsidRPr="00696ADB" w:rsidRDefault="00696ADB" w:rsidP="00696ADB">
      <w:pPr>
        <w:rPr>
          <w:rStyle w:val="StyleStyleBold12pt"/>
        </w:rPr>
      </w:pPr>
      <w:r w:rsidRPr="00696ADB">
        <w:rPr>
          <w:rStyle w:val="StyleStyleBold12pt"/>
        </w:rPr>
        <w:t xml:space="preserve">India today, 6-24 </w:t>
      </w:r>
    </w:p>
    <w:p w:rsidR="00696ADB" w:rsidRPr="00696ADB" w:rsidRDefault="00696ADB" w:rsidP="00696ADB">
      <w:r w:rsidRPr="00696ADB">
        <w:t xml:space="preserve">(6/24/13, India Today, “John Kerry urges India to work with US on resolving global warming issue”, </w:t>
      </w:r>
      <w:hyperlink r:id="rId79" w:history="1">
        <w:r w:rsidRPr="00696ADB">
          <w:rPr>
            <w:rStyle w:val="Hyperlink"/>
          </w:rPr>
          <w:t>http://indiatoday.intoday.in/story/john-kerry-urges-india-work-with-us-resolving-global-warming-india-today/1/284955.html%20/</w:t>
        </w:r>
      </w:hyperlink>
      <w:r w:rsidRPr="00696ADB">
        <w:t>, accessed 7/13/13, JA)</w:t>
      </w:r>
    </w:p>
    <w:p w:rsidR="00696ADB" w:rsidRPr="00696ADB" w:rsidRDefault="00696ADB" w:rsidP="00696ADB">
      <w:r w:rsidRPr="00696ADB">
        <w:t xml:space="preserve">U.S. Secretary of State John </w:t>
      </w:r>
      <w:r w:rsidRPr="00696ADB">
        <w:rPr>
          <w:rStyle w:val="TitleChar"/>
        </w:rPr>
        <w:t>Kerry</w:t>
      </w:r>
      <w:r w:rsidRPr="00696ADB">
        <w:t xml:space="preserve"> on Sunday </w:t>
      </w:r>
      <w:r w:rsidRPr="00696ADB">
        <w:rPr>
          <w:rStyle w:val="TitleChar"/>
        </w:rPr>
        <w:t xml:space="preserve">urged fast-growing India to work with the United States on global warming before </w:t>
      </w:r>
      <w:proofErr w:type="gramStart"/>
      <w:r w:rsidRPr="00696ADB">
        <w:rPr>
          <w:rStyle w:val="TitleChar"/>
        </w:rPr>
        <w:t>it's</w:t>
      </w:r>
      <w:proofErr w:type="gramEnd"/>
      <w:r w:rsidRPr="00696ADB">
        <w:rPr>
          <w:rStyle w:val="TitleChar"/>
        </w:rPr>
        <w:t xml:space="preserve"> too late</w:t>
      </w:r>
      <w:r w:rsidRPr="00696ADB">
        <w:t>. "</w:t>
      </w:r>
      <w:r w:rsidRPr="00696ADB">
        <w:rPr>
          <w:rStyle w:val="TitleChar"/>
        </w:rPr>
        <w:t>The irreversible climate challenge is speeding towards us, crying out for a global solution," he said.</w:t>
      </w:r>
      <w:r w:rsidRPr="00696ADB">
        <w:rPr>
          <w:rStyle w:val="TitleChar"/>
          <w:sz w:val="12"/>
        </w:rPr>
        <w:t>¶</w:t>
      </w:r>
      <w:r w:rsidRPr="00696ADB">
        <w:rPr>
          <w:sz w:val="12"/>
        </w:rPr>
        <w:t xml:space="preserve"> </w:t>
      </w:r>
      <w:r w:rsidRPr="00696ADB">
        <w:rPr>
          <w:rStyle w:val="TitleChar"/>
        </w:rPr>
        <w:t>Kerry spoke on climate change in a speech in New Delhi, the second stop on his two-week swing through the Mideast and Asia</w:t>
      </w:r>
      <w:r w:rsidRPr="00696ADB">
        <w:t>, just two days before President Barack Obama is to unveil his long-awaited plan for the United States on the issue.</w:t>
      </w:r>
      <w:r w:rsidRPr="00696ADB">
        <w:rPr>
          <w:sz w:val="12"/>
        </w:rPr>
        <w:t xml:space="preserve">¶ </w:t>
      </w:r>
      <w:r w:rsidRPr="00696ADB">
        <w:rPr>
          <w:rStyle w:val="TitleChar"/>
        </w:rPr>
        <w:t>"The world's largest democracy and its oldest one must do more together, uniting not as a threat to anyone, not as a counterweight to a region or some other countries, but as partners building a strong, smart future in a critical age," Kerry said</w:t>
      </w:r>
      <w:r w:rsidRPr="00696ADB">
        <w:t xml:space="preserve"> in a reference to how India is often viewed as a counterbalance to China.</w:t>
      </w:r>
      <w:r w:rsidRPr="00696ADB">
        <w:rPr>
          <w:sz w:val="12"/>
        </w:rPr>
        <w:t xml:space="preserve">¶ </w:t>
      </w:r>
      <w:r w:rsidRPr="00696ADB">
        <w:t>People consulting with White House officials on Obama's plan say they expect the president to put forth regulations on heat-trapping gases emitted by coal-fired power plants that are already running.</w:t>
      </w:r>
      <w:r w:rsidRPr="00696ADB">
        <w:rPr>
          <w:sz w:val="12"/>
        </w:rPr>
        <w:t xml:space="preserve">¶ </w:t>
      </w:r>
      <w:r w:rsidRPr="00696ADB">
        <w:t>Environmental groups have been pleading with Obama to take that step, but the administration has said it's focused first on controls on new power plants.</w:t>
      </w:r>
      <w:r w:rsidRPr="00696ADB">
        <w:rPr>
          <w:sz w:val="12"/>
        </w:rPr>
        <w:t xml:space="preserve">¶ </w:t>
      </w:r>
      <w:r w:rsidRPr="00696ADB">
        <w:t>More than half of India's power comes from coal and while the U.S. has emission issues of its own, it wants to see India and other nations in the region rely less on old, coal generation facilities.</w:t>
      </w:r>
      <w:r w:rsidRPr="00696ADB">
        <w:rPr>
          <w:sz w:val="12"/>
        </w:rPr>
        <w:t xml:space="preserve">¶ </w:t>
      </w:r>
      <w:r w:rsidRPr="00696ADB">
        <w:rPr>
          <w:rStyle w:val="TitleChar"/>
        </w:rPr>
        <w:t>The U.S. is backing a Turkmenistan-Afghanistan-Pakistan-India pipeline that would bring energy to a power-starved region.</w:t>
      </w:r>
      <w:r w:rsidRPr="00696ADB">
        <w:rPr>
          <w:rStyle w:val="TitleChar"/>
          <w:sz w:val="12"/>
        </w:rPr>
        <w:t>¶</w:t>
      </w:r>
      <w:r w:rsidRPr="00696ADB">
        <w:rPr>
          <w:sz w:val="12"/>
        </w:rPr>
        <w:t xml:space="preserve"> </w:t>
      </w:r>
      <w:r w:rsidRPr="00696ADB">
        <w:t>Speaking at a convention center to a crowd of several hundred businessmen, students and others, Kerry noted that federal scientists in May reported that the concentration of carbon dioxide in the atmosphere passed 400 parts per million - a level never before experienced by man.</w:t>
      </w:r>
      <w:r w:rsidRPr="00696ADB">
        <w:rPr>
          <w:sz w:val="12"/>
        </w:rPr>
        <w:t xml:space="preserve">¶ </w:t>
      </w:r>
      <w:r w:rsidRPr="00696ADB">
        <w:t>"When the desert is creeping into East Africa, and ever more scarce resources push farmers and herders into deadly conflict... then this is a matter of shared security for all of us... When the Himalayan glaciers are receding, threatening the very supply of water to almost a billion people, we all need to do better," he said.</w:t>
      </w:r>
      <w:r w:rsidRPr="00696ADB">
        <w:rPr>
          <w:sz w:val="12"/>
        </w:rPr>
        <w:t xml:space="preserve">¶ </w:t>
      </w:r>
      <w:r w:rsidRPr="00696ADB">
        <w:t xml:space="preserve">During his first trip to India as secretary of state, </w:t>
      </w:r>
      <w:r w:rsidRPr="00696ADB">
        <w:rPr>
          <w:rStyle w:val="TitleChar"/>
        </w:rPr>
        <w:t>the top U.S. diplomat was expected to discuss a myriad of other topics, including enhancing security in the region and prospects for finding a political resolution to the war in Afghanistan.</w:t>
      </w:r>
      <w:r w:rsidRPr="00696ADB">
        <w:rPr>
          <w:rStyle w:val="TitleChar"/>
          <w:sz w:val="12"/>
        </w:rPr>
        <w:t>¶</w:t>
      </w:r>
      <w:r w:rsidRPr="00696ADB">
        <w:rPr>
          <w:sz w:val="12"/>
        </w:rPr>
        <w:t xml:space="preserve"> </w:t>
      </w:r>
      <w:r w:rsidRPr="00696ADB">
        <w:t>As NATO troops leave, India fears the country could fall into the hands of a Taliban-led regime, endangering many of India's interests there.</w:t>
      </w:r>
      <w:r w:rsidRPr="00696ADB">
        <w:rPr>
          <w:sz w:val="12"/>
        </w:rPr>
        <w:t xml:space="preserve">¶ </w:t>
      </w:r>
      <w:r w:rsidRPr="00696ADB">
        <w:t>Kerry reassured India, which has invested more than $2 billion to reconstruct Afghanistan, that the U.S. commitment to the Afghan people will not end at the close of next year when NATO-led combat troops complete their withdrawal.</w:t>
      </w:r>
      <w:r w:rsidRPr="00696ADB">
        <w:rPr>
          <w:sz w:val="12"/>
        </w:rPr>
        <w:t xml:space="preserve">¶ </w:t>
      </w:r>
      <w:r w:rsidRPr="00696ADB">
        <w:t>In meetings before Kerry heads to Saudi Arabia on Tuesday</w:t>
      </w:r>
      <w:r w:rsidRPr="00696ADB">
        <w:rPr>
          <w:rStyle w:val="TitleChar"/>
        </w:rPr>
        <w:t>, the U.S. expects Indian officials will want to query Kerry about prospects for peace talks with the Taliban</w:t>
      </w:r>
      <w:r w:rsidRPr="00696ADB">
        <w:t>.</w:t>
      </w:r>
      <w:r w:rsidRPr="00696ADB">
        <w:rPr>
          <w:sz w:val="12"/>
        </w:rPr>
        <w:t xml:space="preserve">¶ </w:t>
      </w:r>
      <w:r w:rsidRPr="00696ADB">
        <w:t>U.S. talks were scheduled to begin in coming days, but a last-minute diplomatic rift over how the Taliban rolled out their new political office in Doha, Qatar, has threatened to scuttle the talks.</w:t>
      </w:r>
      <w:r w:rsidRPr="00696ADB">
        <w:rPr>
          <w:sz w:val="12"/>
        </w:rPr>
        <w:t xml:space="preserve">¶ </w:t>
      </w:r>
      <w:r w:rsidRPr="00696ADB">
        <w:t xml:space="preserve">"Obviously, </w:t>
      </w:r>
      <w:r w:rsidRPr="00696ADB">
        <w:rPr>
          <w:rStyle w:val="TitleChar"/>
        </w:rPr>
        <w:t>we are very realistic about the difficulties of making progress. Making peace is never easy, and a final settlement may be long in coming," he said.</w:t>
      </w:r>
      <w:r w:rsidRPr="00696ADB">
        <w:rPr>
          <w:rStyle w:val="TitleChar"/>
          <w:sz w:val="12"/>
        </w:rPr>
        <w:t>¶</w:t>
      </w:r>
      <w:r w:rsidRPr="00696ADB">
        <w:rPr>
          <w:sz w:val="12"/>
        </w:rPr>
        <w:t xml:space="preserve"> </w:t>
      </w:r>
      <w:r w:rsidRPr="00696ADB">
        <w:t>"And let me be clear: Any political settlement must result in the Taliban breaking ties with al-Qaida, renouncing violence and accepting the Afghan constitution, including its protections for all Afghans, women and men. Afghanistan cannot again become a safe haven for international terrorism."</w:t>
      </w:r>
      <w:r w:rsidRPr="00696ADB">
        <w:rPr>
          <w:sz w:val="12"/>
        </w:rPr>
        <w:t xml:space="preserve">¶ </w:t>
      </w:r>
      <w:r w:rsidRPr="00696ADB">
        <w:rPr>
          <w:rStyle w:val="TitleChar"/>
        </w:rPr>
        <w:t>Kerry also spoke about India's archrival, Pakistan</w:t>
      </w:r>
      <w:r w:rsidRPr="00696ADB">
        <w:t>.</w:t>
      </w:r>
      <w:r w:rsidRPr="00696ADB">
        <w:rPr>
          <w:sz w:val="12"/>
        </w:rPr>
        <w:t xml:space="preserve">¶ </w:t>
      </w:r>
      <w:r w:rsidRPr="00696ADB">
        <w:rPr>
          <w:rStyle w:val="TitleChar"/>
        </w:rPr>
        <w:t>There is widespread hope that Pakistan's new President Nawaz Sharif will try to improve relations with its Indian neighbor, thus reducing the chance of a fourth major war between the nuclear-armed foes</w:t>
      </w:r>
      <w:r w:rsidRPr="00696ADB">
        <w:t>.</w:t>
      </w:r>
      <w:r w:rsidRPr="00696ADB">
        <w:rPr>
          <w:sz w:val="12"/>
        </w:rPr>
        <w:t xml:space="preserve">¶ </w:t>
      </w:r>
      <w:r w:rsidRPr="00696ADB">
        <w:t>But India has been frustrated by Pakistan's failure to crack down on Islamic extremists, which have strong historical links with Pakistani intelligence. Kerry called on Pakistan to continue normalizing trade relations with Pakistan. "Just last year, bilateral trade increased 21 percent," he said.</w:t>
      </w:r>
      <w:r w:rsidRPr="00696ADB">
        <w:rPr>
          <w:sz w:val="12"/>
        </w:rPr>
        <w:t xml:space="preserve">¶ </w:t>
      </w:r>
      <w:r w:rsidRPr="00696ADB">
        <w:rPr>
          <w:rStyle w:val="TitleChar"/>
        </w:rPr>
        <w:t>Washington wants New Delhi to speed up economic reform to increase U.S. business and trade opportunities with India.</w:t>
      </w:r>
      <w:r w:rsidRPr="00696ADB">
        <w:rPr>
          <w:rStyle w:val="TitleChar"/>
          <w:sz w:val="12"/>
        </w:rPr>
        <w:t>¶</w:t>
      </w:r>
    </w:p>
    <w:p w:rsidR="00696ADB" w:rsidRPr="00696ADB" w:rsidRDefault="00696ADB" w:rsidP="00696ADB">
      <w:pPr>
        <w:pStyle w:val="Heading4"/>
      </w:pPr>
      <w:r w:rsidRPr="00696ADB">
        <w:lastRenderedPageBreak/>
        <w:t>Kerry must focus on Syria, Iran, North Korea, Israeli-Palestinian relations and Egypt</w:t>
      </w:r>
    </w:p>
    <w:p w:rsidR="00696ADB" w:rsidRPr="00696ADB" w:rsidRDefault="00696ADB" w:rsidP="00696ADB">
      <w:pPr>
        <w:rPr>
          <w:rStyle w:val="StyleStyleBold12pt"/>
        </w:rPr>
      </w:pPr>
      <w:proofErr w:type="spellStart"/>
      <w:r w:rsidRPr="00696ADB">
        <w:rPr>
          <w:rStyle w:val="StyleStyleBold12pt"/>
        </w:rPr>
        <w:t>Amanpour</w:t>
      </w:r>
      <w:proofErr w:type="spellEnd"/>
      <w:r w:rsidRPr="00696ADB">
        <w:rPr>
          <w:rStyle w:val="StyleStyleBold12pt"/>
        </w:rPr>
        <w:t xml:space="preserve"> et al., 1/31 </w:t>
      </w:r>
    </w:p>
    <w:p w:rsidR="00696ADB" w:rsidRPr="00696ADB" w:rsidRDefault="00696ADB" w:rsidP="00696ADB">
      <w:r w:rsidRPr="00696ADB">
        <w:t xml:space="preserve">(Christiane </w:t>
      </w:r>
      <w:proofErr w:type="spellStart"/>
      <w:r w:rsidRPr="00696ADB">
        <w:t>Amanpour</w:t>
      </w:r>
      <w:proofErr w:type="spellEnd"/>
      <w:r w:rsidRPr="00696ADB">
        <w:t xml:space="preserve">, Mary-Rose Abraham, David Miller, and Brian Fudge, 1/31/13, Yahoo News, “Around the World: Art and Craft of Diplomacy: Secretary of State John Kerry Faces ‘Complex Agenda’”, </w:t>
      </w:r>
      <w:hyperlink r:id="rId80" w:history="1">
        <w:r w:rsidRPr="00696ADB">
          <w:rPr>
            <w:rStyle w:val="Hyperlink"/>
          </w:rPr>
          <w:t>http://news.yahoo.com/blogs/around-the-world-abc-news/art-craft-diplomacy-secretary-state-john-kerry-faces-124949495.html</w:t>
        </w:r>
      </w:hyperlink>
      <w:r w:rsidRPr="00696ADB">
        <w:t>, accessed 7/13/13, JA)</w:t>
      </w:r>
    </w:p>
    <w:p w:rsidR="00696ADB" w:rsidRPr="00696ADB" w:rsidRDefault="00696ADB" w:rsidP="00696ADB">
      <w:pPr>
        <w:rPr>
          <w:rStyle w:val="TitleChar"/>
        </w:rPr>
      </w:pPr>
      <w:r w:rsidRPr="00696ADB">
        <w:rPr>
          <w:rStyle w:val="TitleChar"/>
        </w:rPr>
        <w:t>In her four years as the</w:t>
      </w:r>
      <w:r w:rsidRPr="00696ADB">
        <w:t xml:space="preserve"> 67th </w:t>
      </w:r>
      <w:r w:rsidRPr="00696ADB">
        <w:rPr>
          <w:rStyle w:val="TitleChar"/>
        </w:rPr>
        <w:t>Secretary of State, Hillary Clinton</w:t>
      </w:r>
      <w:r w:rsidRPr="00696ADB">
        <w:t xml:space="preserve"> traveled nearly a million miles, </w:t>
      </w:r>
      <w:r w:rsidRPr="00696ADB">
        <w:rPr>
          <w:rStyle w:val="TitleChar"/>
        </w:rPr>
        <w:t>visited 112 countries</w:t>
      </w:r>
      <w:r w:rsidRPr="00696ADB">
        <w:t xml:space="preserve"> and had 1,700 meetings with world leaders. Besides a grueling travel schedule, the president’s chief foreign affairs adviser must wield all the tools of a negotiator: the art and craft of diplomacy.</w:t>
      </w:r>
      <w:r w:rsidRPr="00696ADB">
        <w:rPr>
          <w:sz w:val="12"/>
        </w:rPr>
        <w:t xml:space="preserve">¶ </w:t>
      </w:r>
      <w:proofErr w:type="gramStart"/>
      <w:r w:rsidRPr="00696ADB">
        <w:rPr>
          <w:rStyle w:val="TitleChar"/>
        </w:rPr>
        <w:t>This</w:t>
      </w:r>
      <w:proofErr w:type="gramEnd"/>
      <w:r w:rsidRPr="00696ADB">
        <w:rPr>
          <w:rStyle w:val="TitleChar"/>
        </w:rPr>
        <w:t xml:space="preserve"> week Clinton steps down from her post. Taking her place is</w:t>
      </w:r>
      <w:r w:rsidRPr="00696ADB">
        <w:t xml:space="preserve"> Sen. </w:t>
      </w:r>
      <w:r w:rsidRPr="00696ADB">
        <w:rPr>
          <w:rStyle w:val="TitleChar"/>
        </w:rPr>
        <w:t>John Kerry</w:t>
      </w:r>
      <w:r w:rsidRPr="00696ADB">
        <w:t xml:space="preserve"> (D-Mass.), the chairman of the Senate Foreign Relations Committee. </w:t>
      </w:r>
      <w:r w:rsidRPr="00696ADB">
        <w:rPr>
          <w:rStyle w:val="TitleChar"/>
        </w:rPr>
        <w:t>The new secretary of state faces plenty of challenges: the crisis in Syria, Iran, North Korea, Israeli-Palestinian relations. And that’s just to name a few. So how does the craft of diplomacy help the U.S. negotiate our increasingly complex geopolitical relationships</w:t>
      </w:r>
      <w:proofErr w:type="gramStart"/>
      <w:r w:rsidRPr="00696ADB">
        <w:rPr>
          <w:rStyle w:val="TitleChar"/>
        </w:rPr>
        <w:t>?</w:t>
      </w:r>
      <w:r w:rsidRPr="00696ADB">
        <w:rPr>
          <w:rStyle w:val="TitleChar"/>
          <w:sz w:val="12"/>
        </w:rPr>
        <w:t>¶</w:t>
      </w:r>
      <w:proofErr w:type="gramEnd"/>
      <w:r w:rsidRPr="00696ADB">
        <w:rPr>
          <w:rStyle w:val="TitleChar"/>
          <w:sz w:val="12"/>
        </w:rPr>
        <w:t xml:space="preserve"> </w:t>
      </w:r>
      <w:r w:rsidRPr="00696ADB">
        <w:t>In this episode of “Around the World,” Christiane speaks with R. Nicholas Burns. He served for 27 years in the U.S. foreign services, including as Under Secretary of State for Political Affairs from 2005 to 2008. Burns is now a professor at Harvard’s Kennedy School of Government, where he also teaches a course on diplomacy.</w:t>
      </w:r>
      <w:r w:rsidRPr="00696ADB">
        <w:rPr>
          <w:sz w:val="12"/>
        </w:rPr>
        <w:t xml:space="preserve">¶ </w:t>
      </w:r>
      <w:r w:rsidRPr="00696ADB">
        <w:t xml:space="preserve">“I think Secretary of State </w:t>
      </w:r>
      <w:r w:rsidRPr="00696ADB">
        <w:rPr>
          <w:rStyle w:val="TitleChar"/>
        </w:rPr>
        <w:t>Kerry is going to face the most complex agenda an American secretary of state is going to face in a very long time</w:t>
      </w:r>
      <w:r w:rsidRPr="00696ADB">
        <w:t>,” said Burns.</w:t>
      </w:r>
      <w:r w:rsidRPr="00696ADB">
        <w:rPr>
          <w:sz w:val="12"/>
        </w:rPr>
        <w:t xml:space="preserve">¶ </w:t>
      </w:r>
      <w:r w:rsidRPr="00696ADB">
        <w:rPr>
          <w:rStyle w:val="TitleChar"/>
        </w:rPr>
        <w:t>First and foremost on that agenda</w:t>
      </w:r>
      <w:r w:rsidRPr="00696ADB">
        <w:t xml:space="preserve">, Burns said, </w:t>
      </w:r>
      <w:r w:rsidRPr="00696ADB">
        <w:rPr>
          <w:rStyle w:val="TitleChar"/>
        </w:rPr>
        <w:t>is a set of issues in the Middle East which are so troubling to American security. That includes a brutal, nearly two-year civil war in Syria; the nuclear threat from Iran; and an Egypt which is wrought with social tension and strife.</w:t>
      </w:r>
      <w:r w:rsidRPr="00696ADB">
        <w:rPr>
          <w:rStyle w:val="TitleChar"/>
          <w:sz w:val="12"/>
        </w:rPr>
        <w:t xml:space="preserve">¶ </w:t>
      </w:r>
      <w:proofErr w:type="gramStart"/>
      <w:r w:rsidRPr="00696ADB">
        <w:rPr>
          <w:rStyle w:val="TitleChar"/>
        </w:rPr>
        <w:t>Each</w:t>
      </w:r>
      <w:proofErr w:type="gramEnd"/>
      <w:r w:rsidRPr="00696ADB">
        <w:rPr>
          <w:rStyle w:val="TitleChar"/>
        </w:rPr>
        <w:t xml:space="preserve"> of these issues will call on Kerry’s expertise as a diplomat</w:t>
      </w:r>
      <w:r w:rsidRPr="00696ADB">
        <w:t>. In the case of Iran, that may mean a carrot and stick approach.</w:t>
      </w:r>
      <w:r w:rsidRPr="00696ADB">
        <w:rPr>
          <w:sz w:val="12"/>
        </w:rPr>
        <w:t xml:space="preserve">¶ </w:t>
      </w:r>
      <w:r w:rsidRPr="00696ADB">
        <w:t xml:space="preserve">“The U.S. must apply sufficient economic and political pressure on Iran that it would convince Iranians that it's in their best interest to negotiate,” Burns said. </w:t>
      </w:r>
      <w:proofErr w:type="gramStart"/>
      <w:r w:rsidRPr="00696ADB">
        <w:t>“Both presidents (George W.)</w:t>
      </w:r>
      <w:proofErr w:type="gramEnd"/>
      <w:r w:rsidRPr="00696ADB">
        <w:t xml:space="preserve"> Bush and Obama struggled with this,” he said. “We often talk about the fact that the most skillful negotiators will make sure that the </w:t>
      </w:r>
      <w:proofErr w:type="gramStart"/>
      <w:r w:rsidRPr="00696ADB">
        <w:t>group of people across the table have</w:t>
      </w:r>
      <w:proofErr w:type="gramEnd"/>
      <w:r w:rsidRPr="00696ADB">
        <w:t xml:space="preserve"> an exit door, a way to define this as successful for them.”</w:t>
      </w:r>
      <w:r w:rsidRPr="00696ADB">
        <w:rPr>
          <w:sz w:val="12"/>
        </w:rPr>
        <w:t xml:space="preserve">¶ </w:t>
      </w:r>
      <w:proofErr w:type="gramStart"/>
      <w:r w:rsidRPr="00696ADB">
        <w:rPr>
          <w:rStyle w:val="TitleChar"/>
        </w:rPr>
        <w:t>As</w:t>
      </w:r>
      <w:proofErr w:type="gramEnd"/>
      <w:r w:rsidRPr="00696ADB">
        <w:rPr>
          <w:rStyle w:val="TitleChar"/>
        </w:rPr>
        <w:t xml:space="preserve"> many secretaries of state have done before him, Kerry will also need to examine the state of negotiations between the Israelis and Palestinians</w:t>
      </w:r>
      <w:r w:rsidRPr="00696ADB">
        <w:t xml:space="preserve">. Burns believed </w:t>
      </w:r>
      <w:r w:rsidRPr="00696ADB">
        <w:rPr>
          <w:rStyle w:val="TitleChar"/>
        </w:rPr>
        <w:t>more must be done.</w:t>
      </w:r>
      <w:r w:rsidRPr="00696ADB">
        <w:rPr>
          <w:rStyle w:val="TitleChar"/>
          <w:sz w:val="12"/>
        </w:rPr>
        <w:t xml:space="preserve">¶ </w:t>
      </w:r>
      <w:r w:rsidRPr="00696ADB">
        <w:t>“The United States has not tried, both in the Obama administration and in the first six years of the Bush administration,” he said.</w:t>
      </w:r>
      <w:r w:rsidRPr="00696ADB">
        <w:rPr>
          <w:sz w:val="12"/>
        </w:rPr>
        <w:t xml:space="preserve">¶ </w:t>
      </w:r>
      <w:r w:rsidRPr="00696ADB">
        <w:rPr>
          <w:rStyle w:val="TitleChar"/>
        </w:rPr>
        <w:t>Another diplomatic test is the 22-month uprising in Syria, in which the United Nations said the death toll has passed 60,000.</w:t>
      </w:r>
      <w:r w:rsidRPr="00696ADB">
        <w:t xml:space="preserve"> Burns said </w:t>
      </w:r>
      <w:r w:rsidRPr="00696ADB">
        <w:rPr>
          <w:rStyle w:val="TitleChar"/>
        </w:rPr>
        <w:t>the U.S. must step up as a more active leader to reinforce the coalition of countries against Syrian President</w:t>
      </w:r>
      <w:r w:rsidRPr="00696ADB">
        <w:t xml:space="preserve"> Bashar al-Assad, </w:t>
      </w:r>
      <w:r w:rsidRPr="00696ADB">
        <w:rPr>
          <w:rStyle w:val="TitleChar"/>
        </w:rPr>
        <w:t>and do a lot more to aid the hundreds of thousands of Syrian refugees who have fled to countries such as Turkey, Iraq and Jordan.</w:t>
      </w:r>
    </w:p>
    <w:p w:rsidR="00696ADB" w:rsidRPr="00696ADB" w:rsidRDefault="00696ADB" w:rsidP="00696ADB">
      <w:pPr>
        <w:rPr>
          <w:b/>
          <w:bCs/>
          <w:u w:val="single"/>
        </w:rPr>
      </w:pPr>
    </w:p>
    <w:p w:rsidR="00696ADB" w:rsidRPr="00696ADB" w:rsidRDefault="00696ADB" w:rsidP="00696ADB"/>
    <w:p w:rsidR="00696ADB" w:rsidRPr="00696ADB" w:rsidRDefault="00696ADB" w:rsidP="00696ADB">
      <w:pPr>
        <w:pStyle w:val="Heading3"/>
      </w:pPr>
      <w:r w:rsidRPr="00696ADB">
        <w:lastRenderedPageBreak/>
        <w:t xml:space="preserve">No Internals – Kerry </w:t>
      </w:r>
    </w:p>
    <w:p w:rsidR="00696ADB" w:rsidRPr="00696ADB" w:rsidRDefault="00696ADB" w:rsidP="00696ADB">
      <w:pPr>
        <w:pStyle w:val="Heading4"/>
      </w:pPr>
      <w:r w:rsidRPr="00696ADB">
        <w:t>Kerry’s peace talks to amend Israeli-Palestinian relations are bound to fail</w:t>
      </w:r>
    </w:p>
    <w:p w:rsidR="00696ADB" w:rsidRPr="00696ADB" w:rsidRDefault="00696ADB" w:rsidP="00696ADB">
      <w:pPr>
        <w:rPr>
          <w:rStyle w:val="StyleStyleBold12pt"/>
        </w:rPr>
      </w:pPr>
      <w:proofErr w:type="spellStart"/>
      <w:r w:rsidRPr="00696ADB">
        <w:rPr>
          <w:rStyle w:val="StyleStyleBold12pt"/>
        </w:rPr>
        <w:t>Siegman</w:t>
      </w:r>
      <w:proofErr w:type="spellEnd"/>
      <w:r w:rsidRPr="00696ADB">
        <w:rPr>
          <w:rStyle w:val="StyleStyleBold12pt"/>
        </w:rPr>
        <w:t>, president of the US/Middle East Project and professor at the School of Oriental and African Studies, University of London, 2013</w:t>
      </w:r>
    </w:p>
    <w:p w:rsidR="00696ADB" w:rsidRPr="00696ADB" w:rsidRDefault="00696ADB" w:rsidP="00696ADB">
      <w:r w:rsidRPr="00696ADB">
        <w:t>(Henry, July 11, The Nation, “Secretary Kerry's Mission Impossible in Israel-Palestine,” http://www.thenation.com/article/175220/secretary-kerrys-mission-impossible-israel-palestine#axzz2YwzKSigY, accessed 7/13/13, CBC)</w:t>
      </w:r>
    </w:p>
    <w:p w:rsidR="00696ADB" w:rsidRPr="00696ADB" w:rsidRDefault="00696ADB" w:rsidP="00696ADB">
      <w:pPr>
        <w:rPr>
          <w:rStyle w:val="TitleChar"/>
        </w:rPr>
      </w:pPr>
      <w:r w:rsidRPr="00696ADB">
        <w:rPr>
          <w:rStyle w:val="TitleChar"/>
        </w:rPr>
        <w:t>Secretary of State John Kerry’s valiant exertions to renew Israeli-Palestinian peace talks are bound to fail—for precisely the same reason previous efforts have failed: Prime Minister Benjamin Netanyahu and Israel’s political establishment value territory above peace, or believe they need not choose between the two because they can have both.</w:t>
      </w:r>
      <w:r w:rsidRPr="00696ADB">
        <w:rPr>
          <w:rStyle w:val="TitleChar"/>
          <w:sz w:val="12"/>
        </w:rPr>
        <w:t>¶</w:t>
      </w:r>
      <w:r w:rsidRPr="00696ADB">
        <w:rPr>
          <w:sz w:val="12"/>
        </w:rPr>
        <w:t xml:space="preserve"> </w:t>
      </w:r>
      <w:r w:rsidRPr="00696ADB">
        <w:t xml:space="preserve">The reason they hold this belief is because despite the many diplomatic initiatives the United States has launched over the years to persuade Israeli governments they should not continue to defy international law and opinion by denying Palestinians both the right to independent statehood and the right to equal citizenship in a Greater Israel, </w:t>
      </w:r>
      <w:r w:rsidRPr="00696ADB">
        <w:rPr>
          <w:rStyle w:val="TitleChar"/>
        </w:rPr>
        <w:t>Washington never mustered the courage to do the one thing that would have worked: inform Israeli governments that such continued behavior would have consequences, beginning with America’s inability to defend Israel’s annexationist policies in the United Nations and in international courts.</w:t>
      </w:r>
      <w:r w:rsidRPr="00696ADB">
        <w:rPr>
          <w:rStyle w:val="TitleChar"/>
          <w:sz w:val="12"/>
        </w:rPr>
        <w:t>¶</w:t>
      </w:r>
      <w:r w:rsidRPr="00696ADB">
        <w:rPr>
          <w:sz w:val="12"/>
        </w:rPr>
        <w:t xml:space="preserve"> </w:t>
      </w:r>
      <w:r w:rsidRPr="00696ADB">
        <w:rPr>
          <w:rStyle w:val="TitleChar"/>
        </w:rPr>
        <w:t>Not only have we not done that, we have done the exact opposite—going to great lengths in assuring Israeli governments and the Israeli public that we would continue to defend them no matter what they do.</w:t>
      </w:r>
      <w:r w:rsidRPr="00696ADB">
        <w:t xml:space="preserve"> When President Obama dispatched Vice President Joseph Biden to Israel in March 2010 to register with Netanyahu and his government his administration’s opposition to its violations of a settlement freeze that Netanyahu had agreed to, and Israeli officials used the occasion to humiliate the vice president and the man who sent him by announcing publicly further violations of the freeze, Biden assured Netanyahu that the Israeli-US relationship would remain so solid that “no daylight, no daylight” (no, this not a typo; he said it twice) would come between them.</w:t>
      </w:r>
      <w:r w:rsidRPr="00696ADB">
        <w:rPr>
          <w:sz w:val="12"/>
        </w:rPr>
        <w:t xml:space="preserve">¶ </w:t>
      </w:r>
      <w:r w:rsidRPr="00696ADB">
        <w:t xml:space="preserve">The president repeated his assurances of the “unbreakable” nature of the US alliance with Israel in his speech to the UN General Assembly in September 2011 and again in his speech to AIPAC of March 2012, and yet again during his recent trip to Israel. And in a particularly effective recent speech by Secretary Kerry before an American Jewish audience, warning that the course Israel’s government is on now will lead to apartheid and to the </w:t>
      </w:r>
      <w:proofErr w:type="spellStart"/>
      <w:r w:rsidRPr="00696ADB">
        <w:t>delegitimization</w:t>
      </w:r>
      <w:proofErr w:type="spellEnd"/>
      <w:r w:rsidRPr="00696ADB">
        <w:t xml:space="preserve"> of the Jewish state, Kerry concluded with the assurance that despite differences, “we will always have Israel’s back.”</w:t>
      </w:r>
      <w:r w:rsidRPr="00696ADB">
        <w:rPr>
          <w:sz w:val="12"/>
        </w:rPr>
        <w:t xml:space="preserve">¶ </w:t>
      </w:r>
      <w:proofErr w:type="gramStart"/>
      <w:r w:rsidRPr="00696ADB">
        <w:t>One</w:t>
      </w:r>
      <w:proofErr w:type="gramEnd"/>
      <w:r w:rsidRPr="00696ADB">
        <w:t xml:space="preserve"> might have thought that an Israeli version of apartheid would be seen by the United States as radically inconsistent with the “shared values” regularly invoked as the foundation of and justification for the unprecedented closeness between the two countries. Apparently that is not the case.</w:t>
      </w:r>
      <w:r w:rsidRPr="00696ADB">
        <w:rPr>
          <w:sz w:val="12"/>
        </w:rPr>
        <w:t xml:space="preserve">¶ </w:t>
      </w:r>
      <w:r w:rsidRPr="00696ADB">
        <w:rPr>
          <w:rStyle w:val="TitleChar"/>
        </w:rPr>
        <w:t>The assurance that we will always come to Israel’s defense, irrespective of whether or not we find its behavior objectionable or even against America’s interests, in effect serves as an American guarantee to Netanyahu’s government that no Palestinian state will emerge from renewed peace talks.</w:t>
      </w:r>
      <w:r w:rsidRPr="00696ADB">
        <w:rPr>
          <w:rStyle w:val="TitleChar"/>
          <w:sz w:val="12"/>
        </w:rPr>
        <w:t>¶</w:t>
      </w:r>
      <w:r w:rsidRPr="00696ADB">
        <w:rPr>
          <w:sz w:val="12"/>
        </w:rPr>
        <w:t xml:space="preserve"> </w:t>
      </w:r>
      <w:r w:rsidRPr="00696ADB">
        <w:t xml:space="preserve">To this day, US policymakers take comfort in the commitment to Palestinian statehood that Netanyahu made in his Bar </w:t>
      </w:r>
      <w:proofErr w:type="spellStart"/>
      <w:r w:rsidRPr="00696ADB">
        <w:t>Ilan</w:t>
      </w:r>
      <w:proofErr w:type="spellEnd"/>
      <w:r w:rsidRPr="00696ADB">
        <w:t xml:space="preserve"> speech of June 2009. But even 6-year-olds in Israel did not need to be told what </w:t>
      </w:r>
      <w:proofErr w:type="spellStart"/>
      <w:r w:rsidRPr="00696ADB">
        <w:t>Tzipi</w:t>
      </w:r>
      <w:proofErr w:type="spellEnd"/>
      <w:r w:rsidRPr="00696ADB">
        <w:t xml:space="preserve"> </w:t>
      </w:r>
      <w:proofErr w:type="spellStart"/>
      <w:r w:rsidRPr="00696ADB">
        <w:t>Hotovely</w:t>
      </w:r>
      <w:proofErr w:type="spellEnd"/>
      <w:r w:rsidRPr="00696ADB">
        <w:t xml:space="preserve">, a leading Likud Knesset Member, recently declared—that “Netanyahu’s two-state solution speech was tactical, intended for the world. He has no intention of carrying it </w:t>
      </w:r>
      <w:proofErr w:type="spellStart"/>
      <w:r w:rsidRPr="00696ADB">
        <w:t>out.”No</w:t>
      </w:r>
      <w:proofErr w:type="spellEnd"/>
      <w:r w:rsidRPr="00696ADB">
        <w:t xml:space="preserve"> one in Israel thought otherwise.</w:t>
      </w:r>
      <w:r w:rsidRPr="00696ADB">
        <w:rPr>
          <w:sz w:val="12"/>
        </w:rPr>
        <w:t xml:space="preserve">¶ </w:t>
      </w:r>
      <w:r w:rsidRPr="00696ADB">
        <w:t xml:space="preserve">Yet spending time in Israel, as I have been doing, one can’t help hearing from the most unlikely sources—like longtime peace activists—that Netanyahu seems to have softened his opposition to a two-state outcome. A recent New York Times editorial cited a </w:t>
      </w:r>
      <w:proofErr w:type="spellStart"/>
      <w:r w:rsidRPr="00696ADB">
        <w:t>Haaretz</w:t>
      </w:r>
      <w:proofErr w:type="spellEnd"/>
      <w:r w:rsidRPr="00696ADB">
        <w:t xml:space="preserve"> report that “Mr. Netanyahu has ‘shifted’ and is now serious about the peace process and a two-state solution.”</w:t>
      </w:r>
      <w:r w:rsidRPr="00696ADB">
        <w:rPr>
          <w:sz w:val="12"/>
        </w:rPr>
        <w:t xml:space="preserve">¶ </w:t>
      </w:r>
      <w:r w:rsidRPr="00696ADB">
        <w:t>Would that this were true, and not an illusion born of desperation. What seems to have eluded these optimists is Netanyahu’s bitter opposition to beginning territorial talks with Palestinians at the pre-1967 border. This opposition is not a tactical ploy for an Israeli advantage in resumed negotiations with Mahmoud Abbas. It is in defense of what Netanyahu considers to be a strategic principle—that the West Bank is not occupied territory but “disputed” territory, to which Israel has as much a claim as Palestinians.</w:t>
      </w:r>
      <w:r w:rsidRPr="00696ADB">
        <w:rPr>
          <w:sz w:val="12"/>
        </w:rPr>
        <w:t xml:space="preserve">¶ </w:t>
      </w:r>
      <w:r w:rsidRPr="00696ADB">
        <w:t xml:space="preserve">Netanyahu’s uncompromising adherence to this principle was evidenced by his recent appointment of the so-called Levy Commission to determine the status of the West Bank. His choice of chair and members of this commission assured the commission’s conclusion—that Israel’s military </w:t>
      </w:r>
      <w:r w:rsidRPr="00696ADB">
        <w:lastRenderedPageBreak/>
        <w:t>subjugation of the West Bank is not an occupation, notwithstanding the unanimous decision of the International Court of Justice to the contrary in July 2004.</w:t>
      </w:r>
      <w:r w:rsidRPr="00696ADB">
        <w:rPr>
          <w:sz w:val="12"/>
        </w:rPr>
        <w:t xml:space="preserve">¶ </w:t>
      </w:r>
      <w:r w:rsidRPr="00696ADB">
        <w:t>Please support our journalism. Get a digital subscription for just $9.50</w:t>
      </w:r>
      <w:proofErr w:type="gramStart"/>
      <w:r w:rsidRPr="00696ADB">
        <w:t>!</w:t>
      </w:r>
      <w:r w:rsidRPr="00696ADB">
        <w:rPr>
          <w:sz w:val="12"/>
        </w:rPr>
        <w:t>¶</w:t>
      </w:r>
      <w:proofErr w:type="gramEnd"/>
      <w:r w:rsidRPr="00696ADB">
        <w:rPr>
          <w:sz w:val="12"/>
        </w:rPr>
        <w:t xml:space="preserve"> </w:t>
      </w:r>
      <w:r w:rsidRPr="00696ADB">
        <w:t>Similarly, the effrontery of Netanyahu’s demand that President Obama omit from a speech on US Middle East policy at the State Department on May 19, 2011, any reference to the 1967 border as a starting point for territorial negotiations can only be understood in terms of his determination to assert the primacy of Israel’s claim to all of the historic Land of Israel.</w:t>
      </w:r>
      <w:r w:rsidRPr="00696ADB">
        <w:rPr>
          <w:sz w:val="12"/>
        </w:rPr>
        <w:t xml:space="preserve">¶ </w:t>
      </w:r>
      <w:r w:rsidRPr="00696ADB">
        <w:t>President Obama did not yield to Netanyahu’s demand in 2011. That Netanyahu renewed that demand by rejecting terms of reference, proposed by Secretary Kerry, for resumed peace talks that provide they begin at the pre-1967 lines—and that this time the United States accommodated him by offering to make that statement about the 1967 lines as an American understanding, thus leaving Netanyahu off the hook—tells us all we need to know about prospects for an alleged “shift” in Netanyahu’s views or about prospects for the outcome of Kerry’s efforts to save the two-state solution.</w:t>
      </w:r>
      <w:r w:rsidRPr="00696ADB">
        <w:rPr>
          <w:sz w:val="12"/>
        </w:rPr>
        <w:t xml:space="preserve">¶ </w:t>
      </w:r>
      <w:r w:rsidRPr="00696ADB">
        <w:rPr>
          <w:rStyle w:val="TitleChar"/>
        </w:rPr>
        <w:t>An American “understanding” that would have been followed by an American initiative in the UN Security Council affirming the pre-1967 lines as the starting point for equal territorial exchanges with the Palestinians would have been a game changer. America’s refusal to make such a commitment is a declaration of failure before the proposed talks even begin.</w:t>
      </w:r>
    </w:p>
    <w:p w:rsidR="00696ADB" w:rsidRPr="00696ADB" w:rsidRDefault="00696ADB" w:rsidP="00696ADB">
      <w:pPr>
        <w:rPr>
          <w:rStyle w:val="TitleChar"/>
        </w:rPr>
      </w:pPr>
    </w:p>
    <w:p w:rsidR="00696ADB" w:rsidRPr="00696ADB" w:rsidRDefault="00696ADB" w:rsidP="00696ADB">
      <w:pPr>
        <w:pStyle w:val="Heading4"/>
      </w:pPr>
      <w:r w:rsidRPr="00696ADB">
        <w:t>The last thing we need is for Kerry to intervene in Israeli-Palestinian negotiations – he will only do damage</w:t>
      </w:r>
    </w:p>
    <w:p w:rsidR="00696ADB" w:rsidRPr="00696ADB" w:rsidRDefault="00696ADB" w:rsidP="00696ADB">
      <w:pPr>
        <w:rPr>
          <w:rStyle w:val="StyleStyleBold12pt"/>
        </w:rPr>
      </w:pPr>
      <w:r w:rsidRPr="00696ADB">
        <w:rPr>
          <w:rStyle w:val="StyleStyleBold12pt"/>
        </w:rPr>
        <w:t xml:space="preserve">Miller, member of the U.S. Advisory Council of Israel Policy Forum, </w:t>
      </w:r>
      <w:proofErr w:type="spellStart"/>
      <w:r w:rsidRPr="00696ADB">
        <w:rPr>
          <w:rStyle w:val="StyleStyleBold12pt"/>
        </w:rPr>
        <w:t>aPublic</w:t>
      </w:r>
      <w:proofErr w:type="spellEnd"/>
      <w:r w:rsidRPr="00696ADB">
        <w:rPr>
          <w:rStyle w:val="StyleStyleBold12pt"/>
        </w:rPr>
        <w:t xml:space="preserve"> Policy Scholar at the Woodrow Wilson Center, and an advisor to six Secretaries of State, 2013</w:t>
      </w:r>
    </w:p>
    <w:p w:rsidR="00696ADB" w:rsidRPr="00696ADB" w:rsidRDefault="00696ADB" w:rsidP="00696ADB">
      <w:r w:rsidRPr="00696ADB">
        <w:t>(Aaron, Feb. 7, New Republic, “Chill Out, John Kerry,” http://www.newrepublic.com/article/112351/john-kerry-israel-palestinian-peace-process-not-race#, accessed 7/13/13, CBC)</w:t>
      </w:r>
    </w:p>
    <w:p w:rsidR="00696ADB" w:rsidRPr="00696ADB" w:rsidRDefault="00696ADB" w:rsidP="00696ADB">
      <w:r w:rsidRPr="00696ADB">
        <w:rPr>
          <w:rStyle w:val="TitleChar"/>
        </w:rPr>
        <w:t>The last thing we need (or Kerry needs) is another abortive effort to get talks going. The inconvenient truth is that if you put Benjamin Netanyahu and Mahmoud Abbas in a room tomorrow, their talks would fail</w:t>
      </w:r>
      <w:r w:rsidRPr="00696ADB">
        <w:t xml:space="preserve"> </w:t>
      </w:r>
      <w:proofErr w:type="spellStart"/>
      <w:r w:rsidRPr="00696ADB">
        <w:t>galactically</w:t>
      </w:r>
      <w:proofErr w:type="spellEnd"/>
      <w:r w:rsidRPr="00696ADB">
        <w:t xml:space="preserve">. </w:t>
      </w:r>
      <w:r w:rsidRPr="00696ADB">
        <w:rPr>
          <w:rStyle w:val="TitleChar"/>
        </w:rPr>
        <w:t>The gaps on the two least contentious issues (borders and security) are large; the divide on the identity issues (Jerusalem and refugees) are yawning.</w:t>
      </w:r>
      <w:r w:rsidRPr="00696ADB">
        <w:t xml:space="preserve"> What’s required now are separate discussions conducted by the U.S.—low key and quiet—not noisy enterprises generated by secretarial trips and visits to the White House. Diagnose the problem before you rush toward fixing it. Maybe you’ll have a chance of producing a better outcome.</w:t>
      </w:r>
    </w:p>
    <w:p w:rsidR="00696ADB" w:rsidRPr="00696ADB" w:rsidRDefault="00696ADB" w:rsidP="00696ADB">
      <w:r w:rsidRPr="00696ADB">
        <w:t>The Israeli coalition’s negotiations may take weeks</w:t>
      </w:r>
      <w:r w:rsidRPr="00696ADB">
        <w:rPr>
          <w:rStyle w:val="TitleChar"/>
        </w:rPr>
        <w:t>; it makes little sense for Kerry to go out to the region</w:t>
      </w:r>
      <w:r w:rsidRPr="00696ADB">
        <w:t xml:space="preserve"> before the next government is formed. </w:t>
      </w:r>
      <w:r w:rsidRPr="00696ADB">
        <w:rPr>
          <w:rStyle w:val="TitleChar"/>
        </w:rPr>
        <w:t xml:space="preserve">The coalition hasn’t hammered out its terms on the peace issue yet, and an American effort to somehow influence them will backfire. Maybe Obama and Kerry believe they can influence these terms with the announcement of the president’s trip; and with talk of negotiations over unity between Hamas and Fatah picking up steam, perhaps Kerry believes that an early trip will allow him to warn Abbas what to avoid or embrace in this complex Egyptian-orchestrated tango. He can’t. We’ve never had much success in playing Palestinian or Israeli politics when it comes to these internal matters. In fact, we can do damage, particularly on the Israeli side. </w:t>
      </w:r>
      <w:r w:rsidRPr="00696ADB">
        <w:t xml:space="preserve">Kerry needs to find a way to at least test the proposition that he can work with Netanyahu – not corner him. There may well come a time when the U.S. needs to try shape public opinion, but not this early in the game. </w:t>
      </w:r>
      <w:proofErr w:type="gramStart"/>
      <w:r w:rsidRPr="00696ADB">
        <w:t>that’s</w:t>
      </w:r>
      <w:proofErr w:type="gramEnd"/>
      <w:r w:rsidRPr="00696ADB">
        <w:t xml:space="preserve"> better left to Obama when he visits in march.</w:t>
      </w:r>
    </w:p>
    <w:p w:rsidR="00696ADB" w:rsidRPr="00696ADB" w:rsidRDefault="00696ADB" w:rsidP="00696ADB"/>
    <w:p w:rsidR="00696ADB" w:rsidRPr="00696ADB" w:rsidRDefault="00696ADB" w:rsidP="00696ADB">
      <w:pPr>
        <w:pStyle w:val="Heading4"/>
      </w:pPr>
      <w:r w:rsidRPr="00696ADB">
        <w:t>Negotiations are failing despite Kerry’s massive effort – Even after long peace talks there hasn’t been any headway</w:t>
      </w:r>
    </w:p>
    <w:p w:rsidR="00696ADB" w:rsidRPr="00696ADB" w:rsidRDefault="00696ADB" w:rsidP="00696ADB">
      <w:pPr>
        <w:rPr>
          <w:rStyle w:val="StyleStyleBold12pt"/>
        </w:rPr>
      </w:pPr>
      <w:r w:rsidRPr="00696ADB">
        <w:rPr>
          <w:rStyle w:val="StyleStyleBold12pt"/>
        </w:rPr>
        <w:t>Brennan, principally assigned to the State Department, Margaret Brennan also serves as a CBS News general assignment correspondent based in Washington, D.C., 2013</w:t>
      </w:r>
    </w:p>
    <w:p w:rsidR="00696ADB" w:rsidRPr="00696ADB" w:rsidRDefault="00696ADB" w:rsidP="00696ADB">
      <w:r w:rsidRPr="00696ADB">
        <w:lastRenderedPageBreak/>
        <w:t>(Margaret, June 30, CBS News, “Despite failures, Kerry optimistic on Mideast peace talks,” http://www.cbsnews.com/8301-202_162-57591692/despite-failures-kerry-optimistic-on-mideast-peace-talks/, accessed 7/13/13, CBC)</w:t>
      </w:r>
    </w:p>
    <w:p w:rsidR="00696ADB" w:rsidRPr="00696ADB" w:rsidRDefault="00696ADB" w:rsidP="00696ADB">
      <w:r w:rsidRPr="00696ADB">
        <w:t xml:space="preserve">For Secretary of State John </w:t>
      </w:r>
      <w:r w:rsidRPr="00696ADB">
        <w:rPr>
          <w:rStyle w:val="TitleChar"/>
        </w:rPr>
        <w:t>Kerry</w:t>
      </w:r>
      <w:r w:rsidRPr="00696ADB">
        <w:t xml:space="preserve">, it may be better to be caught trying. The former Massachusetts senator </w:t>
      </w:r>
      <w:r w:rsidRPr="00696ADB">
        <w:rPr>
          <w:rStyle w:val="TitleChar"/>
        </w:rPr>
        <w:t>was unable to achieve a breakthrough to restart long-stalled peace talks between Israeli and Palestinian leaders despite an intense four-day round of shuttle diplomacy</w:t>
      </w:r>
      <w:r w:rsidRPr="00696ADB">
        <w:t>. Yet he left Tel Aviv with a lot of optimism and promised that he is close to progress.</w:t>
      </w:r>
      <w:r w:rsidRPr="00696ADB">
        <w:rPr>
          <w:sz w:val="12"/>
        </w:rPr>
        <w:t xml:space="preserve">¶ </w:t>
      </w:r>
      <w:r w:rsidRPr="00696ADB">
        <w:t>"I believe that with a little more work the start of final status negotiations could be within reach," he told reporters. "We started out with very wide gaps and we have narrowed those considerably. We have some specific details and work to pursue."</w:t>
      </w:r>
      <w:r w:rsidRPr="00696ADB">
        <w:rPr>
          <w:sz w:val="12"/>
        </w:rPr>
        <w:t xml:space="preserve">¶ </w:t>
      </w:r>
      <w:proofErr w:type="gramStart"/>
      <w:r w:rsidRPr="00696ADB">
        <w:rPr>
          <w:rStyle w:val="TitleChar"/>
        </w:rPr>
        <w:t>The</w:t>
      </w:r>
      <w:proofErr w:type="gramEnd"/>
      <w:r w:rsidRPr="00696ADB">
        <w:rPr>
          <w:rStyle w:val="TitleChar"/>
        </w:rPr>
        <w:t xml:space="preserve"> negotiations failure thus far is not for lack of effort. The secretary met separately a total of three times with Palestinian President Mahmoud Abbas and Benyamin Netanyahu, the Israeli prime minister. He invested a lot of time and energy in these discussions, having spent a total of thirteen hours talking with Netanyahu in recent days, a large portion of that in one-on-one meetings. He spent around seven hours with Abbas, along with some senior advisers, including Palestinian chief negotiator </w:t>
      </w:r>
      <w:proofErr w:type="spellStart"/>
      <w:r w:rsidRPr="00696ADB">
        <w:rPr>
          <w:rStyle w:val="TitleChar"/>
        </w:rPr>
        <w:t>Saeb</w:t>
      </w:r>
      <w:proofErr w:type="spellEnd"/>
      <w:r w:rsidRPr="00696ADB">
        <w:rPr>
          <w:rStyle w:val="TitleChar"/>
        </w:rPr>
        <w:t xml:space="preserve"> </w:t>
      </w:r>
      <w:proofErr w:type="spellStart"/>
      <w:r w:rsidRPr="00696ADB">
        <w:rPr>
          <w:rStyle w:val="TitleChar"/>
        </w:rPr>
        <w:t>Erekat</w:t>
      </w:r>
      <w:proofErr w:type="spellEnd"/>
      <w:r w:rsidRPr="00696ADB">
        <w:rPr>
          <w:rStyle w:val="TitleChar"/>
        </w:rPr>
        <w:t>.</w:t>
      </w:r>
      <w:r w:rsidRPr="00696ADB">
        <w:rPr>
          <w:rStyle w:val="TitleChar"/>
          <w:sz w:val="12"/>
        </w:rPr>
        <w:t>¶</w:t>
      </w:r>
      <w:r w:rsidRPr="00696ADB">
        <w:rPr>
          <w:sz w:val="12"/>
        </w:rPr>
        <w:t xml:space="preserve"> </w:t>
      </w:r>
      <w:r w:rsidRPr="00696ADB">
        <w:t xml:space="preserve">"There is some progress but </w:t>
      </w:r>
      <w:r w:rsidRPr="00696ADB">
        <w:rPr>
          <w:rStyle w:val="TitleChar"/>
        </w:rPr>
        <w:t xml:space="preserve">we can't say there's a breakthrough," </w:t>
      </w:r>
      <w:proofErr w:type="spellStart"/>
      <w:r w:rsidRPr="00696ADB">
        <w:rPr>
          <w:rStyle w:val="TitleChar"/>
        </w:rPr>
        <w:t>Erekat</w:t>
      </w:r>
      <w:proofErr w:type="spellEnd"/>
      <w:r w:rsidRPr="00696ADB">
        <w:rPr>
          <w:rStyle w:val="TitleChar"/>
        </w:rPr>
        <w:t xml:space="preserve"> said</w:t>
      </w:r>
      <w:r w:rsidRPr="00696ADB">
        <w:t>.</w:t>
      </w:r>
      <w:r w:rsidRPr="00696ADB">
        <w:rPr>
          <w:sz w:val="12"/>
        </w:rPr>
        <w:t xml:space="preserve">¶ </w:t>
      </w:r>
      <w:r w:rsidRPr="00696ADB">
        <w:t>Yet Kerry said he saw enough progress to warrant leaving behind top staffers, including Frank Lowenstein, his former Senate Foreign Relations chief of staff, to continue working with both parties over coming days. He pointed to that decision as proof of progress and said "we have something serious to work on." Kerry said that he would like to stay behind himself to continue the talks but was unable to do so because of prior commitments to attend a conference in Asia.</w:t>
      </w:r>
      <w:r w:rsidRPr="00696ADB">
        <w:rPr>
          <w:sz w:val="12"/>
        </w:rPr>
        <w:t xml:space="preserve">¶ </w:t>
      </w:r>
      <w:r w:rsidRPr="00696ADB">
        <w:t>Kerry pointed to the hours of work that all parties had been willing to put in as a sign of commitment from all sides.</w:t>
      </w:r>
      <w:r w:rsidRPr="00696ADB">
        <w:rPr>
          <w:sz w:val="12"/>
        </w:rPr>
        <w:t xml:space="preserve">¶ </w:t>
      </w:r>
      <w:r w:rsidRPr="00696ADB">
        <w:rPr>
          <w:rStyle w:val="TitleChar"/>
        </w:rPr>
        <w:t>Netanyahu was not as optimistic. He did not highlight any headway made during the discussions.</w:t>
      </w:r>
      <w:r w:rsidRPr="00696ADB">
        <w:t xml:space="preserve"> During his weekly cabinet meeting address, the prime minister assured Israeli leaders that any potential agreement would need to be submitted to the Israeli people for a referendum. He did try to deflect blame for the stalled talks.</w:t>
      </w:r>
    </w:p>
    <w:p w:rsidR="00696ADB" w:rsidRPr="00696ADB" w:rsidRDefault="00696ADB" w:rsidP="00696ADB"/>
    <w:p w:rsidR="00696ADB" w:rsidRPr="00696ADB" w:rsidRDefault="00696ADB" w:rsidP="00696ADB"/>
    <w:p w:rsidR="00696ADB" w:rsidRPr="00696ADB" w:rsidRDefault="00696ADB" w:rsidP="00696ADB">
      <w:pPr>
        <w:pStyle w:val="Heading4"/>
      </w:pPr>
      <w:r w:rsidRPr="00696ADB">
        <w:t>There is no end in sight for Israeli-Palestinian negotiations – leaders are not willing to compromise</w:t>
      </w:r>
    </w:p>
    <w:p w:rsidR="00696ADB" w:rsidRPr="00696ADB" w:rsidRDefault="00696ADB" w:rsidP="00696ADB">
      <w:pPr>
        <w:rPr>
          <w:rStyle w:val="StyleStyleBold12pt"/>
        </w:rPr>
      </w:pPr>
      <w:proofErr w:type="spellStart"/>
      <w:r w:rsidRPr="00696ADB">
        <w:rPr>
          <w:rStyle w:val="StyleStyleBold12pt"/>
        </w:rPr>
        <w:t>Hever</w:t>
      </w:r>
      <w:proofErr w:type="spellEnd"/>
      <w:r w:rsidRPr="00696ADB">
        <w:rPr>
          <w:rStyle w:val="StyleStyleBold12pt"/>
        </w:rPr>
        <w:t xml:space="preserve">, economic researcher in the Alternative Information Center, a Palestinian-Israeli organization active in Jerusalem and </w:t>
      </w:r>
      <w:proofErr w:type="spellStart"/>
      <w:r w:rsidRPr="00696ADB">
        <w:rPr>
          <w:rStyle w:val="StyleStyleBold12pt"/>
        </w:rPr>
        <w:t>Beit-Sahour</w:t>
      </w:r>
      <w:proofErr w:type="spellEnd"/>
      <w:r w:rsidRPr="00696ADB">
        <w:rPr>
          <w:rStyle w:val="StyleStyleBold12pt"/>
        </w:rPr>
        <w:t>, 2013</w:t>
      </w:r>
    </w:p>
    <w:p w:rsidR="00696ADB" w:rsidRPr="00696ADB" w:rsidRDefault="00696ADB" w:rsidP="00696ADB">
      <w:r w:rsidRPr="00696ADB">
        <w:t>(</w:t>
      </w:r>
      <w:proofErr w:type="spellStart"/>
      <w:r w:rsidRPr="00696ADB">
        <w:t>Shir</w:t>
      </w:r>
      <w:proofErr w:type="spellEnd"/>
      <w:r w:rsidRPr="00696ADB">
        <w:t>, Apr. 22, The Real News, “Kerry's Attempt to Restart Negotiations in Israel/Palestine Has Failed,” http://therealnews.com/t2/index.php?option=com_content&amp;task=view&amp;id=31&amp;Itemid= 74&amp;jumival=10076, accessed 7/13/13, CBC)</w:t>
      </w:r>
    </w:p>
    <w:p w:rsidR="00696ADB" w:rsidRPr="00696ADB" w:rsidRDefault="00696ADB" w:rsidP="00696ADB">
      <w:pPr>
        <w:rPr>
          <w:rStyle w:val="TitleChar"/>
          <w:b/>
          <w:u w:val="none"/>
        </w:rPr>
      </w:pPr>
      <w:r w:rsidRPr="00696ADB">
        <w:rPr>
          <w:rStyle w:val="TitleChar"/>
          <w:u w:val="none"/>
        </w:rPr>
        <w:t xml:space="preserve">Shortly after President Obama's visit to Israel and the occupied Palestinian territory, Secretary of State John Kerry began a series of visits and talks with Israeli and Palestinian leaders. </w:t>
      </w:r>
      <w:r w:rsidRPr="00696ADB">
        <w:rPr>
          <w:rStyle w:val="TitleChar"/>
        </w:rPr>
        <w:t xml:space="preserve">Kerry returned in an effort to speak with both sides and restart the negotiations.¶ </w:t>
      </w:r>
      <w:proofErr w:type="gramStart"/>
      <w:r w:rsidRPr="00696ADB">
        <w:rPr>
          <w:rStyle w:val="TitleChar"/>
        </w:rPr>
        <w:t>The</w:t>
      </w:r>
      <w:proofErr w:type="gramEnd"/>
      <w:r w:rsidRPr="00696ADB">
        <w:rPr>
          <w:rStyle w:val="TitleChar"/>
        </w:rPr>
        <w:t xml:space="preserve"> negotiations have been stuck since September 2010. While the Israeli government claims to be eager to continue the negotiations and blames the Palestinian side of refusing to talk, it continues to expand the illegal colonies in the West Bank and to place severe restrictions on Palestinians in the occupied territory. Netanyahu has also added an additional demand: that the Palestinians recognize Israel as a Jewish state.</w:t>
      </w:r>
      <w:r w:rsidRPr="00696ADB">
        <w:rPr>
          <w:rStyle w:val="TitleChar"/>
          <w:u w:val="none"/>
        </w:rPr>
        <w:t xml:space="preserve"> As Israel didn't need the recognition of other countries in order to define itself according to its own laws, </w:t>
      </w:r>
      <w:r w:rsidRPr="00696ADB">
        <w:rPr>
          <w:rStyle w:val="TitleChar"/>
        </w:rPr>
        <w:t>Netanyahu's demand is perceived as a tactic to further delay negotiations.¶ The state of Palestine,</w:t>
      </w:r>
      <w:r w:rsidRPr="00696ADB">
        <w:rPr>
          <w:rStyle w:val="TitleChar"/>
          <w:u w:val="none"/>
        </w:rPr>
        <w:t xml:space="preserve"> formerly known as the Palestinian Authority, </w:t>
      </w:r>
      <w:r w:rsidRPr="00696ADB">
        <w:rPr>
          <w:rStyle w:val="TitleChar"/>
        </w:rPr>
        <w:t>has placed a single condition to resume talks:– that Israel will freeze the construction in the illegal colonies.</w:t>
      </w:r>
      <w:r w:rsidRPr="00696ADB">
        <w:rPr>
          <w:rStyle w:val="TitleChar"/>
          <w:u w:val="none"/>
        </w:rPr>
        <w:t xml:space="preserve"> President Mahmoud Abbas </w:t>
      </w:r>
      <w:r w:rsidRPr="00696ADB">
        <w:rPr>
          <w:rStyle w:val="TitleChar"/>
        </w:rPr>
        <w:t>has also demanded the release of Palestinian political prisoners held in Israeli jails. But the Palestinian public is wary of broken promises. Even if Israel meets these conditions, what is to guarantee that it will not be yet another delaying tactic? Negotiations have begun in 1992, and the end of the Israeli occupation is still nowhere in sight</w:t>
      </w:r>
      <w:r w:rsidRPr="00696ADB">
        <w:rPr>
          <w:rStyle w:val="TitleChar"/>
          <w:u w:val="none"/>
        </w:rPr>
        <w:t>.</w:t>
      </w:r>
      <w:r w:rsidRPr="00696ADB">
        <w:rPr>
          <w:rStyle w:val="TitleChar"/>
          <w:sz w:val="12"/>
          <w:u w:val="none"/>
        </w:rPr>
        <w:t xml:space="preserve">¶ </w:t>
      </w:r>
      <w:r w:rsidRPr="00696ADB">
        <w:rPr>
          <w:rStyle w:val="TitleChar"/>
          <w:u w:val="none"/>
        </w:rPr>
        <w:t>Obama gave a rousing speech in Jerusalem, calling on Israelis to respect Palestinian rights. He did not give a similar speech directed at Palestinians.</w:t>
      </w:r>
      <w:r w:rsidRPr="00696ADB">
        <w:rPr>
          <w:rStyle w:val="TitleChar"/>
          <w:sz w:val="12"/>
          <w:u w:val="none"/>
        </w:rPr>
        <w:t xml:space="preserve">¶ </w:t>
      </w:r>
      <w:r w:rsidRPr="00696ADB">
        <w:rPr>
          <w:rStyle w:val="TitleChar"/>
          <w:u w:val="none"/>
        </w:rPr>
        <w:t>~~~</w:t>
      </w:r>
      <w:r w:rsidRPr="00696ADB">
        <w:rPr>
          <w:rStyle w:val="TitleChar"/>
          <w:sz w:val="12"/>
          <w:u w:val="none"/>
        </w:rPr>
        <w:t xml:space="preserve">¶ </w:t>
      </w:r>
      <w:r w:rsidRPr="00696ADB">
        <w:rPr>
          <w:rStyle w:val="TitleChar"/>
          <w:u w:val="none"/>
        </w:rPr>
        <w:t xml:space="preserve">BARACK OBAMA, U.S. PRESIDENT: I believe that peace is the only path to true security. You can </w:t>
      </w:r>
      <w:proofErr w:type="spellStart"/>
      <w:r w:rsidRPr="00696ADB">
        <w:rPr>
          <w:rStyle w:val="TitleChar"/>
          <w:u w:val="none"/>
        </w:rPr>
        <w:lastRenderedPageBreak/>
        <w:t>beyou</w:t>
      </w:r>
      <w:proofErr w:type="spellEnd"/>
      <w:r w:rsidRPr="00696ADB">
        <w:rPr>
          <w:rStyle w:val="TitleChar"/>
          <w:u w:val="none"/>
        </w:rPr>
        <w:t xml:space="preserve"> have the opportunity to be the generation that permanently secures the Zionist dream, or you can face a growing challenge to its future. Given the demographics west of the Jordan River, the only way for Israel to endure and thrive as a Jewish and democratic state is through the realization of an independent and viable Palestine. That is true.</w:t>
      </w:r>
      <w:r w:rsidRPr="00696ADB">
        <w:rPr>
          <w:rStyle w:val="TitleChar"/>
          <w:sz w:val="12"/>
          <w:u w:val="none"/>
        </w:rPr>
        <w:t xml:space="preserve">¶ </w:t>
      </w:r>
      <w:r w:rsidRPr="00696ADB">
        <w:rPr>
          <w:rStyle w:val="TitleChar"/>
          <w:u w:val="none"/>
        </w:rPr>
        <w:t>~~~</w:t>
      </w:r>
      <w:r w:rsidRPr="00696ADB">
        <w:rPr>
          <w:rStyle w:val="TitleChar"/>
          <w:sz w:val="12"/>
          <w:u w:val="none"/>
        </w:rPr>
        <w:t xml:space="preserve">¶ </w:t>
      </w:r>
      <w:r w:rsidRPr="00696ADB">
        <w:rPr>
          <w:rStyle w:val="TitleChar"/>
          <w:u w:val="none"/>
        </w:rPr>
        <w:t xml:space="preserve">HEVER: But despite the powerful speech, </w:t>
      </w:r>
      <w:r w:rsidRPr="00696ADB">
        <w:rPr>
          <w:rStyle w:val="TitleChar"/>
        </w:rPr>
        <w:t>why would another initiative to resume negotiations now succeed when countless such initiatives failed in the past</w:t>
      </w:r>
      <w:proofErr w:type="gramStart"/>
      <w:r w:rsidRPr="00696ADB">
        <w:rPr>
          <w:rStyle w:val="TitleChar"/>
        </w:rPr>
        <w:t>?¶</w:t>
      </w:r>
      <w:proofErr w:type="gramEnd"/>
      <w:r w:rsidRPr="00696ADB">
        <w:rPr>
          <w:rStyle w:val="TitleChar"/>
          <w:sz w:val="12"/>
          <w:u w:val="none"/>
        </w:rPr>
        <w:t xml:space="preserve"> </w:t>
      </w:r>
      <w:r w:rsidRPr="00696ADB">
        <w:rPr>
          <w:rStyle w:val="TitleChar"/>
          <w:u w:val="none"/>
        </w:rPr>
        <w:t>Secretary of State John Kerry seemed certain that this time it would work. The U.S approved the resumption of aid to the Palestinians, enabling the State of Palestine to pass its budget for 2013 at the very last moment. Kerry's multiple visits and meetings also sent the message that efforts to reach a compromise are at full force.</w:t>
      </w:r>
      <w:r w:rsidRPr="00696ADB">
        <w:rPr>
          <w:rStyle w:val="TitleChar"/>
          <w:sz w:val="12"/>
          <w:u w:val="none"/>
        </w:rPr>
        <w:t xml:space="preserve">¶ </w:t>
      </w:r>
      <w:r w:rsidRPr="00696ADB">
        <w:rPr>
          <w:rStyle w:val="TitleChar"/>
          <w:u w:val="none"/>
        </w:rPr>
        <w:t>Perhaps the U.S is concerned that the legitimacy of the Palestinian leadership in Ramallah is declining the longer they are unable to make any achievements in ending the occupation. Perhaps the growing involvement of Qatar in the region and the cordial relations forming between the Qatari government and the Hamas party, which currently controls Gaza, is a threat to U.S. monopoly in its influence over the region.</w:t>
      </w:r>
      <w:r w:rsidRPr="00696ADB">
        <w:rPr>
          <w:rStyle w:val="TitleChar"/>
          <w:sz w:val="12"/>
          <w:u w:val="none"/>
        </w:rPr>
        <w:t xml:space="preserve">¶ </w:t>
      </w:r>
      <w:r w:rsidRPr="00696ADB">
        <w:rPr>
          <w:rStyle w:val="TitleChar"/>
          <w:u w:val="none"/>
        </w:rPr>
        <w:t xml:space="preserve">The current strategy of President Abbas and the Fatah Party is to appeal to international </w:t>
      </w:r>
      <w:proofErr w:type="spellStart"/>
      <w:r w:rsidRPr="00696ADB">
        <w:rPr>
          <w:rStyle w:val="TitleChar"/>
          <w:u w:val="none"/>
        </w:rPr>
        <w:t>organizationsthe</w:t>
      </w:r>
      <w:proofErr w:type="spellEnd"/>
      <w:r w:rsidRPr="00696ADB">
        <w:rPr>
          <w:rStyle w:val="TitleChar"/>
          <w:u w:val="none"/>
        </w:rPr>
        <w:t xml:space="preserve"> UN, the International Court of Justice, </w:t>
      </w:r>
      <w:proofErr w:type="spellStart"/>
      <w:r w:rsidRPr="00696ADB">
        <w:rPr>
          <w:rStyle w:val="TitleChar"/>
          <w:u w:val="none"/>
        </w:rPr>
        <w:t>etc.in</w:t>
      </w:r>
      <w:proofErr w:type="spellEnd"/>
      <w:r w:rsidRPr="00696ADB">
        <w:rPr>
          <w:rStyle w:val="TitleChar"/>
          <w:u w:val="none"/>
        </w:rPr>
        <w:t xml:space="preserve"> order to accumulate international legitimacy and expose the illegality of Israel's policies. The Israeli government is very concerned about these moves, because in addition to condemnations by the UN, it could lead to the arrest of Israeli soldiers and former soldiers on suspicions of war crimes when they travel outside of Israel.</w:t>
      </w:r>
      <w:r w:rsidRPr="00696ADB">
        <w:rPr>
          <w:rStyle w:val="TitleChar"/>
          <w:sz w:val="12"/>
          <w:u w:val="none"/>
        </w:rPr>
        <w:t xml:space="preserve">¶ </w:t>
      </w:r>
      <w:r w:rsidRPr="00696ADB">
        <w:rPr>
          <w:rStyle w:val="TitleChar"/>
          <w:u w:val="none"/>
        </w:rPr>
        <w:t>But President Abbas agreed to postpone the next move in appealing to the International Court of Justice, to give the U.S-brokered peace initiative a chance. Perhaps he was also concerned that making such a move while Kerry is visiting will reflect badly on the Palestinian's willingness to negotiate in good faith. Kerry therefore achieved a small victory for Israel: a further delay in making Israel accountable for its actions in the Occupied Territory.</w:t>
      </w:r>
      <w:r w:rsidRPr="00696ADB">
        <w:rPr>
          <w:rStyle w:val="TitleChar"/>
          <w:sz w:val="12"/>
          <w:u w:val="none"/>
        </w:rPr>
        <w:t xml:space="preserve">¶ </w:t>
      </w:r>
      <w:r w:rsidRPr="00696ADB">
        <w:rPr>
          <w:rStyle w:val="TitleChar"/>
          <w:u w:val="none"/>
        </w:rPr>
        <w:t>Kerry has reportedly offered economic benefits to the State of Palestine in exchange for restarting the negotiations. For example, he suggested that a few economic projects for Palestinians could be permitted in Area C of the West Bank (which comprises about 66 percent of the West Bank), something which Israel currently forbids.</w:t>
      </w:r>
      <w:r w:rsidRPr="00696ADB">
        <w:rPr>
          <w:rStyle w:val="TitleChar"/>
          <w:sz w:val="12"/>
          <w:u w:val="none"/>
        </w:rPr>
        <w:t xml:space="preserve">¶ </w:t>
      </w:r>
      <w:r w:rsidRPr="00696ADB">
        <w:rPr>
          <w:rStyle w:val="TitleChar"/>
          <w:u w:val="none"/>
        </w:rPr>
        <w:t>Kerry then proceeded to mention the Arab Peace Initiative of 2002. The initiative, nicknamed the “Saudi Initiative”, was accepted unanimously by the Arab League in 2002 and has been ratified every year ever since. The initiative offers Israel a package deal: Israel will return to the internationally recognized '67’ borders, will reach an agreement with the Palestinians for the resolution of the Right of Return of Palestinian refugees from 1948, and in exchange all Arab countries will sign peace treaties with Israel.</w:t>
      </w:r>
      <w:r w:rsidRPr="00696ADB">
        <w:rPr>
          <w:rStyle w:val="TitleChar"/>
          <w:sz w:val="12"/>
          <w:u w:val="none"/>
        </w:rPr>
        <w:t xml:space="preserve">¶ </w:t>
      </w:r>
      <w:r w:rsidRPr="00696ADB">
        <w:rPr>
          <w:rStyle w:val="TitleChar"/>
          <w:u w:val="none"/>
        </w:rPr>
        <w:t xml:space="preserve">The initiative is in many ways the embodiment of the most sought-after goal of the Zionist movement. Israel will become secure, recognized, and peaceful. But as Israel's borders have expanded in military occupation, so have its ambitions. </w:t>
      </w:r>
      <w:r w:rsidRPr="00696ADB">
        <w:rPr>
          <w:rStyle w:val="TitleChar"/>
        </w:rPr>
        <w:t>The Israeli government refuses to discuss the Arab Peace Initiative.¶ Kerry suggested that the Palestinians change the initiative so it will suit Israel</w:t>
      </w:r>
      <w:r w:rsidRPr="00696ADB">
        <w:rPr>
          <w:rStyle w:val="TitleChar"/>
          <w:u w:val="none"/>
        </w:rPr>
        <w:t>, perhaps by allowing Israel to retain some of the territory it occupied in 1967, or by denying the rights of Palestinian Refugees.</w:t>
      </w:r>
      <w:r w:rsidRPr="00696ADB">
        <w:rPr>
          <w:rStyle w:val="TitleChar"/>
          <w:sz w:val="12"/>
          <w:u w:val="none"/>
        </w:rPr>
        <w:t xml:space="preserve">¶ </w:t>
      </w:r>
      <w:r w:rsidRPr="00696ADB">
        <w:rPr>
          <w:rStyle w:val="TitleChar"/>
        </w:rPr>
        <w:t>The fact that Kerry also made efforts to bridge the gaps between Israel and Turkey further demonstrate the point that Kerry’s visit to the region has coincided with Israeli interests, not with Palestinian interests.</w:t>
      </w:r>
    </w:p>
    <w:p w:rsidR="00696ADB" w:rsidRPr="00696ADB" w:rsidRDefault="00696ADB" w:rsidP="00696ADB"/>
    <w:p w:rsidR="00696ADB" w:rsidRPr="00696ADB" w:rsidRDefault="00696ADB" w:rsidP="00696ADB">
      <w:pPr>
        <w:pStyle w:val="Heading3"/>
      </w:pPr>
      <w:r w:rsidRPr="00696ADB">
        <w:lastRenderedPageBreak/>
        <w:t xml:space="preserve">No Internals – Hamas  </w:t>
      </w:r>
    </w:p>
    <w:p w:rsidR="00696ADB" w:rsidRPr="00696ADB" w:rsidRDefault="00696ADB" w:rsidP="00696ADB">
      <w:pPr>
        <w:pStyle w:val="Heading4"/>
      </w:pPr>
      <w:r w:rsidRPr="00696ADB">
        <w:t>Kerry’s unified government will empower Hamas and cause Israel backlash, crushing negotiations</w:t>
      </w:r>
    </w:p>
    <w:p w:rsidR="00696ADB" w:rsidRPr="00696ADB" w:rsidRDefault="00696ADB" w:rsidP="00696ADB">
      <w:pPr>
        <w:rPr>
          <w:rStyle w:val="StyleStyleBold12pt"/>
        </w:rPr>
      </w:pPr>
      <w:r w:rsidRPr="00696ADB">
        <w:rPr>
          <w:rStyle w:val="StyleStyleBold12pt"/>
        </w:rPr>
        <w:t>The Tower, 7-1</w:t>
      </w:r>
    </w:p>
    <w:p w:rsidR="00696ADB" w:rsidRPr="00696ADB" w:rsidRDefault="00696ADB" w:rsidP="00696ADB">
      <w:r w:rsidRPr="00696ADB">
        <w:t xml:space="preserve">(The Tower, 7-1-13, “Hamas Official: Kerry Peace Talks ‘A Catastrophe,’” </w:t>
      </w:r>
      <w:hyperlink r:id="rId81" w:history="1">
        <w:r w:rsidRPr="00696ADB">
          <w:rPr>
            <w:rStyle w:val="Hyperlink"/>
          </w:rPr>
          <w:t>http://www.thetower.org/hamas-official-kerry-peace-talks-a-catastrophe/</w:t>
        </w:r>
      </w:hyperlink>
      <w:r w:rsidRPr="00696ADB">
        <w:t>, accessed 7-13-13, EB)</w:t>
      </w:r>
    </w:p>
    <w:p w:rsidR="00696ADB" w:rsidRPr="00696ADB" w:rsidRDefault="00696ADB" w:rsidP="00696ADB">
      <w:proofErr w:type="spellStart"/>
      <w:r w:rsidRPr="00696ADB">
        <w:t>Yousef</w:t>
      </w:r>
      <w:proofErr w:type="spellEnd"/>
      <w:r w:rsidRPr="00696ADB">
        <w:t xml:space="preserve"> </w:t>
      </w:r>
      <w:proofErr w:type="spellStart"/>
      <w:r w:rsidRPr="00696ADB">
        <w:t>Rizqa</w:t>
      </w:r>
      <w:proofErr w:type="spellEnd"/>
      <w:r w:rsidRPr="00696ADB">
        <w:t xml:space="preserve">, a key adviser to </w:t>
      </w:r>
      <w:r w:rsidRPr="00696ADB">
        <w:rPr>
          <w:rStyle w:val="TitleChar"/>
        </w:rPr>
        <w:t>Hamas Prime Minister</w:t>
      </w:r>
      <w:r w:rsidRPr="00696ADB">
        <w:t xml:space="preserve"> Ismail </w:t>
      </w:r>
      <w:proofErr w:type="spellStart"/>
      <w:r w:rsidRPr="00696ADB">
        <w:t>Haniyeh</w:t>
      </w:r>
      <w:proofErr w:type="spellEnd"/>
      <w:r w:rsidRPr="00696ADB">
        <w:t xml:space="preserve">, </w:t>
      </w:r>
      <w:r w:rsidRPr="00696ADB">
        <w:rPr>
          <w:rStyle w:val="TitleChar"/>
        </w:rPr>
        <w:t>evaluated</w:t>
      </w:r>
      <w:r w:rsidRPr="00696ADB">
        <w:t xml:space="preserve"> last week ongoing </w:t>
      </w:r>
      <w:r w:rsidRPr="00696ADB">
        <w:rPr>
          <w:rStyle w:val="TitleChar"/>
        </w:rPr>
        <w:t>efforts by</w:t>
      </w:r>
      <w:r w:rsidRPr="00696ADB">
        <w:t xml:space="preserve"> U.S. Secretary of State, John </w:t>
      </w:r>
      <w:r w:rsidRPr="00696ADB">
        <w:rPr>
          <w:rStyle w:val="TitleChar"/>
        </w:rPr>
        <w:t>Kerry to bring</w:t>
      </w:r>
      <w:r w:rsidRPr="00696ADB">
        <w:t xml:space="preserve"> the </w:t>
      </w:r>
      <w:r w:rsidRPr="00696ADB">
        <w:rPr>
          <w:rStyle w:val="TitleChar"/>
        </w:rPr>
        <w:t>Palestinians back to the negotiating table with Israel. He</w:t>
      </w:r>
      <w:r w:rsidRPr="00696ADB">
        <w:t xml:space="preserve">’s not pleased: Dr. </w:t>
      </w:r>
      <w:proofErr w:type="spellStart"/>
      <w:r w:rsidRPr="00696ADB">
        <w:t>Yousef</w:t>
      </w:r>
      <w:proofErr w:type="spellEnd"/>
      <w:r w:rsidRPr="00696ADB">
        <w:t xml:space="preserve"> </w:t>
      </w:r>
      <w:proofErr w:type="spellStart"/>
      <w:r w:rsidRPr="00696ADB">
        <w:t>Rizqa</w:t>
      </w:r>
      <w:proofErr w:type="spellEnd"/>
      <w:r w:rsidRPr="00696ADB">
        <w:t xml:space="preserve">, political adviser to Gaza prime minister, </w:t>
      </w:r>
      <w:r w:rsidRPr="00696ADB">
        <w:rPr>
          <w:rStyle w:val="TitleChar"/>
        </w:rPr>
        <w:t>warned against “a new catastrophe similar to the Oslo Accord catastrophe</w:t>
      </w:r>
      <w:r w:rsidRPr="00696ADB">
        <w:t xml:space="preserve">,” in light of PA’s willingness to resume negotiations with the Israeli side. U.S. Secretary of State John Kerry began a new tour in the region to push for the resumption of negotiations between the Israeli and Palestinian parties. He will arrive to the Palestinian territories on Thursday. </w:t>
      </w:r>
      <w:r w:rsidRPr="00696ADB">
        <w:rPr>
          <w:rStyle w:val="TitleChar"/>
        </w:rPr>
        <w:t>The international community</w:t>
      </w:r>
      <w:r w:rsidRPr="00696ADB">
        <w:t xml:space="preserve"> has </w:t>
      </w:r>
      <w:r w:rsidRPr="00696ADB">
        <w:rPr>
          <w:rStyle w:val="TitleChar"/>
        </w:rPr>
        <w:t>sought to forge a Palestinian government capable</w:t>
      </w:r>
      <w:r w:rsidRPr="00696ADB">
        <w:t xml:space="preserve"> both of living up to its signed obligations with Israel and </w:t>
      </w:r>
      <w:r w:rsidRPr="00696ADB">
        <w:rPr>
          <w:rStyle w:val="TitleChar"/>
        </w:rPr>
        <w:t>of governing</w:t>
      </w:r>
      <w:r w:rsidRPr="00696ADB">
        <w:t xml:space="preserve"> the territories Palestinians reserve for a future state. Currently those territories are split between </w:t>
      </w:r>
      <w:r w:rsidRPr="00696ADB">
        <w:rPr>
          <w:rStyle w:val="TitleChar"/>
        </w:rPr>
        <w:t>the Hamas-controlled Gaza Strip and</w:t>
      </w:r>
      <w:r w:rsidRPr="00696ADB">
        <w:t xml:space="preserve"> Fatah-controlled areas of </w:t>
      </w:r>
      <w:r w:rsidRPr="00696ADB">
        <w:rPr>
          <w:rStyle w:val="TitleChar"/>
        </w:rPr>
        <w:t>the West Bank. The inability of a single Palestinian government to control all Palestinian territory would</w:t>
      </w:r>
      <w:r w:rsidRPr="00696ADB">
        <w:t xml:space="preserve"> almost by definition </w:t>
      </w:r>
      <w:r w:rsidRPr="00696ADB">
        <w:rPr>
          <w:rStyle w:val="TitleChar"/>
        </w:rPr>
        <w:t>constitute a failed state. Efforts</w:t>
      </w:r>
      <w:r w:rsidRPr="00696ADB">
        <w:t xml:space="preserve"> to establish a unity government that would control both the Gaza Strip and West Bank, however, </w:t>
      </w:r>
      <w:r w:rsidRPr="00696ADB">
        <w:rPr>
          <w:rStyle w:val="TitleChar"/>
        </w:rPr>
        <w:t>have consistently failed</w:t>
      </w:r>
      <w:r w:rsidRPr="00696ADB">
        <w:t xml:space="preserve">, in part </w:t>
      </w:r>
      <w:r w:rsidRPr="00696ADB">
        <w:rPr>
          <w:rStyle w:val="TitleChar"/>
        </w:rPr>
        <w:t>due to animosity between Fatah and Hamas. Should they succeed, Hamas’s</w:t>
      </w:r>
      <w:r w:rsidRPr="00696ADB">
        <w:t xml:space="preserve"> consistent </w:t>
      </w:r>
      <w:r w:rsidRPr="00696ADB">
        <w:rPr>
          <w:rStyle w:val="TitleChar"/>
        </w:rPr>
        <w:t>refusal to recognize Israel</w:t>
      </w:r>
      <w:r w:rsidRPr="00696ADB">
        <w:t xml:space="preserve">’s right to exist </w:t>
      </w:r>
      <w:r w:rsidRPr="00696ADB">
        <w:rPr>
          <w:rStyle w:val="TitleChar"/>
        </w:rPr>
        <w:t>would deadlock Israeli-Palestinian negotiations and undermine the new government’s international legitimacy.</w:t>
      </w:r>
      <w:r w:rsidRPr="00696ADB">
        <w:t xml:space="preserve"> Western officials have emphasized that Hamas’s participation in any unity government must be accompanied by the group meeting signed Palestinian obligations, including the recognition of Israel. Contemporary statements by </w:t>
      </w:r>
      <w:r w:rsidRPr="00696ADB">
        <w:rPr>
          <w:rStyle w:val="TitleChar"/>
        </w:rPr>
        <w:t>Hamas officials rejecting negotiations</w:t>
      </w:r>
      <w:r w:rsidRPr="00696ADB">
        <w:t xml:space="preserve">, </w:t>
      </w:r>
      <w:proofErr w:type="spellStart"/>
      <w:r w:rsidRPr="00696ADB">
        <w:t>more over</w:t>
      </w:r>
      <w:proofErr w:type="spellEnd"/>
      <w:r w:rsidRPr="00696ADB">
        <w:t xml:space="preserve">, </w:t>
      </w:r>
      <w:r w:rsidRPr="00696ADB">
        <w:rPr>
          <w:rStyle w:val="TitleChar"/>
        </w:rPr>
        <w:t>have the potential to undermine</w:t>
      </w:r>
      <w:r w:rsidRPr="00696ADB">
        <w:t xml:space="preserve"> current </w:t>
      </w:r>
      <w:r w:rsidRPr="00696ADB">
        <w:rPr>
          <w:rStyle w:val="TitleChar"/>
        </w:rPr>
        <w:t>negotiations between the Jewish state and the</w:t>
      </w:r>
      <w:r w:rsidRPr="00696ADB">
        <w:t xml:space="preserve"> Western-backed, Fatah-controlled </w:t>
      </w:r>
      <w:r w:rsidRPr="00696ADB">
        <w:rPr>
          <w:rStyle w:val="TitleChar"/>
        </w:rPr>
        <w:t>Palestinian Authority.</w:t>
      </w:r>
      <w:r w:rsidRPr="00696ADB">
        <w:t xml:space="preserve"> Anticipating a future unity government which includes rejectionist Hamas elements willing to </w:t>
      </w:r>
      <w:proofErr w:type="spellStart"/>
      <w:r w:rsidRPr="00696ADB">
        <w:t>abbrogate</w:t>
      </w:r>
      <w:proofErr w:type="spellEnd"/>
      <w:r w:rsidRPr="00696ADB">
        <w:t xml:space="preserve"> past treaties, </w:t>
      </w:r>
      <w:r w:rsidRPr="00696ADB">
        <w:rPr>
          <w:rStyle w:val="TitleChar"/>
        </w:rPr>
        <w:t xml:space="preserve">Israeli negotiators may be </w:t>
      </w:r>
      <w:proofErr w:type="spellStart"/>
      <w:r w:rsidRPr="00696ADB">
        <w:rPr>
          <w:rStyle w:val="TitleChar"/>
        </w:rPr>
        <w:t>loathe</w:t>
      </w:r>
      <w:proofErr w:type="spellEnd"/>
      <w:r w:rsidRPr="00696ADB">
        <w:rPr>
          <w:rStyle w:val="TitleChar"/>
        </w:rPr>
        <w:t xml:space="preserve"> </w:t>
      </w:r>
      <w:proofErr w:type="gramStart"/>
      <w:r w:rsidRPr="00696ADB">
        <w:rPr>
          <w:rStyle w:val="TitleChar"/>
        </w:rPr>
        <w:t>to make</w:t>
      </w:r>
      <w:proofErr w:type="gramEnd"/>
      <w:r w:rsidRPr="00696ADB">
        <w:t xml:space="preserve"> irreversible territorial </w:t>
      </w:r>
      <w:r w:rsidRPr="00696ADB">
        <w:rPr>
          <w:rStyle w:val="TitleChar"/>
        </w:rPr>
        <w:t>concessions</w:t>
      </w:r>
      <w:r w:rsidRPr="00696ADB">
        <w:t xml:space="preserve"> in current negotiations.</w:t>
      </w:r>
    </w:p>
    <w:p w:rsidR="00696ADB" w:rsidRPr="00696ADB" w:rsidRDefault="00696ADB" w:rsidP="00696ADB"/>
    <w:p w:rsidR="00696ADB" w:rsidRPr="00696ADB" w:rsidRDefault="00696ADB" w:rsidP="00696ADB">
      <w:pPr>
        <w:pStyle w:val="Heading4"/>
      </w:pPr>
      <w:r w:rsidRPr="00696ADB">
        <w:t>Hamas point-blank refuses calls for unity</w:t>
      </w:r>
    </w:p>
    <w:p w:rsidR="00696ADB" w:rsidRPr="00696ADB" w:rsidRDefault="00696ADB" w:rsidP="00696ADB">
      <w:proofErr w:type="spellStart"/>
      <w:r w:rsidRPr="00696ADB">
        <w:t>Ma’an</w:t>
      </w:r>
      <w:proofErr w:type="spellEnd"/>
      <w:r w:rsidRPr="00696ADB">
        <w:t>, 6-30</w:t>
      </w:r>
    </w:p>
    <w:p w:rsidR="00696ADB" w:rsidRPr="00696ADB" w:rsidRDefault="00696ADB" w:rsidP="00696ADB">
      <w:r w:rsidRPr="00696ADB">
        <w:t>(</w:t>
      </w:r>
      <w:proofErr w:type="spellStart"/>
      <w:r w:rsidRPr="00696ADB">
        <w:t>Ma’an</w:t>
      </w:r>
      <w:proofErr w:type="spellEnd"/>
      <w:r w:rsidRPr="00696ADB">
        <w:t xml:space="preserve"> New Agency, 6-30-13, </w:t>
      </w:r>
      <w:proofErr w:type="spellStart"/>
      <w:r w:rsidRPr="00696ADB">
        <w:t>Albawaba</w:t>
      </w:r>
      <w:proofErr w:type="spellEnd"/>
      <w:r w:rsidRPr="00696ADB">
        <w:t xml:space="preserve"> News, “Hamas: peace talks are 'futile,’” </w:t>
      </w:r>
      <w:hyperlink r:id="rId82" w:history="1">
        <w:r w:rsidRPr="00696ADB">
          <w:rPr>
            <w:rStyle w:val="Hyperlink"/>
          </w:rPr>
          <w:t>http://www.albawaba.com/news/hamas-peace-talks-are-futile-503009</w:t>
        </w:r>
      </w:hyperlink>
      <w:r w:rsidRPr="00696ADB">
        <w:t>, accessed 7-13-13, EB)</w:t>
      </w:r>
    </w:p>
    <w:p w:rsidR="00696ADB" w:rsidRPr="00696ADB" w:rsidRDefault="00696ADB" w:rsidP="00696ADB">
      <w:pPr>
        <w:rPr>
          <w:rStyle w:val="TitleChar"/>
        </w:rPr>
      </w:pPr>
      <w:r w:rsidRPr="00696ADB">
        <w:t xml:space="preserve">The </w:t>
      </w:r>
      <w:r w:rsidRPr="00696ADB">
        <w:rPr>
          <w:rStyle w:val="TitleChar"/>
        </w:rPr>
        <w:t>Hamas</w:t>
      </w:r>
      <w:r w:rsidRPr="00696ADB">
        <w:t xml:space="preserve"> movement </w:t>
      </w:r>
      <w:r w:rsidRPr="00696ADB">
        <w:rPr>
          <w:rStyle w:val="TitleChar"/>
        </w:rPr>
        <w:t>said</w:t>
      </w:r>
      <w:r w:rsidRPr="00696ADB">
        <w:t xml:space="preserve"> Saturday </w:t>
      </w:r>
      <w:r w:rsidRPr="00696ADB">
        <w:rPr>
          <w:rStyle w:val="TitleChar"/>
        </w:rPr>
        <w:t>that peace negotiations with Israel were 'futile'</w:t>
      </w:r>
      <w:r w:rsidRPr="00696ADB">
        <w:t xml:space="preserve">, </w:t>
      </w:r>
      <w:r w:rsidRPr="00696ADB">
        <w:rPr>
          <w:rStyle w:val="TitleChar"/>
        </w:rPr>
        <w:t>as</w:t>
      </w:r>
      <w:r w:rsidRPr="00696ADB">
        <w:t xml:space="preserve"> US Secretary of State John </w:t>
      </w:r>
      <w:r w:rsidRPr="00696ADB">
        <w:rPr>
          <w:rStyle w:val="TitleChar"/>
        </w:rPr>
        <w:t>Kerry extended</w:t>
      </w:r>
      <w:r w:rsidRPr="00696ADB">
        <w:t xml:space="preserve"> his shuttle </w:t>
      </w:r>
      <w:r w:rsidRPr="00696ADB">
        <w:rPr>
          <w:rStyle w:val="TitleChar"/>
        </w:rPr>
        <w:t>diplomacy between Israeli and Palestinian leaders</w:t>
      </w:r>
      <w:r w:rsidRPr="00696ADB">
        <w:t xml:space="preserve"> for a third day. </w:t>
      </w:r>
      <w:r w:rsidRPr="00696ADB">
        <w:rPr>
          <w:rStyle w:val="TitleChar"/>
        </w:rPr>
        <w:t xml:space="preserve">The Islamist movement warned </w:t>
      </w:r>
      <w:r w:rsidRPr="00696ADB">
        <w:t xml:space="preserve">Fatah and </w:t>
      </w:r>
      <w:r w:rsidRPr="00696ADB">
        <w:rPr>
          <w:rStyle w:val="TitleChar"/>
        </w:rPr>
        <w:t>the Palestinian Authority against the "mirage" of negotiations, and called on the PA to reject</w:t>
      </w:r>
      <w:r w:rsidRPr="00696ADB">
        <w:t xml:space="preserve"> pressure from </w:t>
      </w:r>
      <w:r w:rsidRPr="00696ADB">
        <w:rPr>
          <w:rStyle w:val="TitleChar"/>
        </w:rPr>
        <w:t>the United States</w:t>
      </w:r>
      <w:r w:rsidRPr="00696ADB">
        <w:t xml:space="preserve"> to accept economic initiatives </w:t>
      </w:r>
      <w:r w:rsidRPr="00696ADB">
        <w:rPr>
          <w:rStyle w:val="TitleChar"/>
        </w:rPr>
        <w:t>and instead focus on implementing national unity between Palestinian factions.</w:t>
      </w:r>
      <w:r w:rsidRPr="00696ADB">
        <w:t xml:space="preserve"> "We in Hamas look carefully at US Secretary of State John </w:t>
      </w:r>
      <w:r w:rsidRPr="00696ADB">
        <w:rPr>
          <w:rStyle w:val="TitleChar"/>
        </w:rPr>
        <w:t>Kerry's efforts to re-launch the so-called peace process</w:t>
      </w:r>
      <w:r w:rsidRPr="00696ADB">
        <w:t xml:space="preserve">, which </w:t>
      </w:r>
      <w:r w:rsidRPr="00696ADB">
        <w:rPr>
          <w:rStyle w:val="TitleChar"/>
        </w:rPr>
        <w:t>is based upon an American-Zionist agenda which sees settlements devour land and</w:t>
      </w:r>
      <w:r w:rsidRPr="00696ADB">
        <w:t xml:space="preserve"> the </w:t>
      </w:r>
      <w:proofErr w:type="spellStart"/>
      <w:r w:rsidRPr="00696ADB">
        <w:t>Judaization</w:t>
      </w:r>
      <w:proofErr w:type="spellEnd"/>
      <w:r w:rsidRPr="00696ADB">
        <w:t xml:space="preserve"> of Jerusalem and </w:t>
      </w:r>
      <w:r w:rsidRPr="00696ADB">
        <w:rPr>
          <w:rStyle w:val="TitleChar"/>
        </w:rPr>
        <w:t>holy sites</w:t>
      </w:r>
      <w:r w:rsidRPr="00696ADB">
        <w:t>," a statement read. "</w:t>
      </w:r>
      <w:r w:rsidRPr="00696ADB">
        <w:rPr>
          <w:rStyle w:val="TitleChar"/>
        </w:rPr>
        <w:t>These negotiations will not bring anything new</w:t>
      </w:r>
      <w:r w:rsidRPr="00696ADB">
        <w:t xml:space="preserve">," the group added, warning that </w:t>
      </w:r>
      <w:r w:rsidRPr="00696ADB">
        <w:rPr>
          <w:rStyle w:val="TitleChar"/>
        </w:rPr>
        <w:t>talks will only perpetuate national divisions.</w:t>
      </w:r>
    </w:p>
    <w:p w:rsidR="00696ADB" w:rsidRPr="00696ADB" w:rsidRDefault="00696ADB" w:rsidP="00696ADB"/>
    <w:p w:rsidR="00696ADB" w:rsidRPr="00696ADB" w:rsidRDefault="00696ADB" w:rsidP="00696ADB">
      <w:pPr>
        <w:pStyle w:val="Heading4"/>
      </w:pPr>
      <w:r w:rsidRPr="00696ADB">
        <w:t>Hamas majority means Palestine and Israel can’t compromise</w:t>
      </w:r>
    </w:p>
    <w:p w:rsidR="00696ADB" w:rsidRPr="00696ADB" w:rsidRDefault="00696ADB" w:rsidP="00696ADB">
      <w:pPr>
        <w:rPr>
          <w:rStyle w:val="StyleStyleBold12pt"/>
        </w:rPr>
      </w:pPr>
      <w:r w:rsidRPr="00696ADB">
        <w:rPr>
          <w:rStyle w:val="StyleStyleBold12pt"/>
        </w:rPr>
        <w:t>Israel Today, 6-28</w:t>
      </w:r>
    </w:p>
    <w:p w:rsidR="00696ADB" w:rsidRPr="00696ADB" w:rsidRDefault="00696ADB" w:rsidP="00696ADB">
      <w:r w:rsidRPr="00696ADB">
        <w:t xml:space="preserve">(Israel Today, 6-28-13, “Hamas: Palestinians will never recognize Israel,” </w:t>
      </w:r>
      <w:hyperlink r:id="rId83" w:history="1">
        <w:r w:rsidRPr="00696ADB">
          <w:rPr>
            <w:rStyle w:val="Hyperlink"/>
          </w:rPr>
          <w:t>http://www.israeltoday.co.il/NewsItem/tabid/178/nid/23946/Default.aspx?hp=readmore</w:t>
        </w:r>
      </w:hyperlink>
      <w:r w:rsidRPr="00696ADB">
        <w:t>, accessed 7-13-13, EB)</w:t>
      </w:r>
    </w:p>
    <w:p w:rsidR="00696ADB" w:rsidRPr="00696ADB" w:rsidRDefault="00696ADB" w:rsidP="00696ADB">
      <w:pPr>
        <w:rPr>
          <w:rStyle w:val="TitleChar"/>
        </w:rPr>
      </w:pPr>
      <w:r w:rsidRPr="00696ADB">
        <w:rPr>
          <w:rStyle w:val="TitleChar"/>
        </w:rPr>
        <w:lastRenderedPageBreak/>
        <w:t>Hamas Prime Minister</w:t>
      </w:r>
      <w:r w:rsidRPr="00696ADB">
        <w:t xml:space="preserve"> Ismail </w:t>
      </w:r>
      <w:proofErr w:type="spellStart"/>
      <w:r w:rsidRPr="00696ADB">
        <w:t>Haniyeh</w:t>
      </w:r>
      <w:proofErr w:type="spellEnd"/>
      <w:r w:rsidRPr="00696ADB">
        <w:t xml:space="preserve"> this week </w:t>
      </w:r>
      <w:r w:rsidRPr="00696ADB">
        <w:rPr>
          <w:rStyle w:val="TitleChar"/>
        </w:rPr>
        <w:t>reiterated that the Palestinian Arabs</w:t>
      </w:r>
      <w:r w:rsidRPr="00696ADB">
        <w:t xml:space="preserve"> as a whole </w:t>
      </w:r>
      <w:r w:rsidRPr="00696ADB">
        <w:rPr>
          <w:rStyle w:val="TitleChar"/>
        </w:rPr>
        <w:t>will never recognize Israel’s right to exist</w:t>
      </w:r>
      <w:r w:rsidRPr="00696ADB">
        <w:t xml:space="preserve">, and certainly not to exist as the Jewish state. </w:t>
      </w:r>
      <w:proofErr w:type="spellStart"/>
      <w:r w:rsidRPr="00696ADB">
        <w:t>Haniyeh</w:t>
      </w:r>
      <w:proofErr w:type="spellEnd"/>
      <w:r w:rsidRPr="00696ADB">
        <w:t>: Palestinians will never recognize Israel “</w:t>
      </w:r>
      <w:r w:rsidRPr="00696ADB">
        <w:rPr>
          <w:rStyle w:val="TitleChar"/>
        </w:rPr>
        <w:t>We had two wars</w:t>
      </w:r>
      <w:r w:rsidRPr="00696ADB">
        <w:t>…</w:t>
      </w:r>
      <w:r w:rsidRPr="00696ADB">
        <w:rPr>
          <w:rStyle w:val="TitleChar"/>
        </w:rPr>
        <w:t>but Palestinians did not</w:t>
      </w:r>
      <w:r w:rsidRPr="00696ADB">
        <w:t xml:space="preserve"> and will not </w:t>
      </w:r>
      <w:r w:rsidRPr="00696ADB">
        <w:rPr>
          <w:rStyle w:val="TitleChar"/>
        </w:rPr>
        <w:t>recognize Israel</w:t>
      </w:r>
      <w:r w:rsidRPr="00696ADB">
        <w:t xml:space="preserve">,” Bethlehem-based news agency </w:t>
      </w:r>
      <w:proofErr w:type="spellStart"/>
      <w:r w:rsidRPr="00696ADB">
        <w:t>Ma’an</w:t>
      </w:r>
      <w:proofErr w:type="spellEnd"/>
      <w:r w:rsidRPr="00696ADB">
        <w:t xml:space="preserve"> quoted </w:t>
      </w:r>
      <w:proofErr w:type="spellStart"/>
      <w:r w:rsidRPr="00696ADB">
        <w:t>Haniyeh</w:t>
      </w:r>
      <w:proofErr w:type="spellEnd"/>
      <w:r w:rsidRPr="00696ADB">
        <w:t xml:space="preserve"> as saying as he welcomed a solidarity visit by international activists. Why should anyone care what Hamas says at this point? That’s certainly the line being taken by </w:t>
      </w:r>
      <w:r w:rsidRPr="00696ADB">
        <w:rPr>
          <w:rStyle w:val="TitleChar"/>
        </w:rPr>
        <w:t>Washington and Europe</w:t>
      </w:r>
      <w:r w:rsidRPr="00696ADB">
        <w:t xml:space="preserve">, as they once again </w:t>
      </w:r>
      <w:r w:rsidRPr="00696ADB">
        <w:rPr>
          <w:rStyle w:val="TitleChar"/>
        </w:rPr>
        <w:t>press Israel to make “peace” concessions to</w:t>
      </w:r>
      <w:r w:rsidRPr="00696ADB">
        <w:t xml:space="preserve"> Hamas’ rivals in </w:t>
      </w:r>
      <w:r w:rsidRPr="00696ADB">
        <w:rPr>
          <w:rStyle w:val="TitleChar"/>
        </w:rPr>
        <w:t>the Palestinian Authority</w:t>
      </w:r>
      <w:r w:rsidRPr="00696ADB">
        <w:t xml:space="preserve">. </w:t>
      </w:r>
      <w:r w:rsidRPr="00696ADB">
        <w:rPr>
          <w:rStyle w:val="TitleChar"/>
        </w:rPr>
        <w:t>But</w:t>
      </w:r>
      <w:r w:rsidRPr="00696ADB">
        <w:t xml:space="preserve"> what most have conveniently forgotten is that </w:t>
      </w:r>
      <w:proofErr w:type="spellStart"/>
      <w:r w:rsidRPr="00696ADB">
        <w:t>Haniyeh</w:t>
      </w:r>
      <w:proofErr w:type="spellEnd"/>
      <w:r w:rsidRPr="00696ADB">
        <w:t xml:space="preserve"> is prime minister and </w:t>
      </w:r>
      <w:r w:rsidRPr="00696ADB">
        <w:rPr>
          <w:rStyle w:val="TitleChar"/>
        </w:rPr>
        <w:t>Hamas legally controls a majority in the Palestinian parliament because the Palestinian public voted the group into power.</w:t>
      </w:r>
    </w:p>
    <w:p w:rsidR="00696ADB" w:rsidRPr="00696ADB" w:rsidRDefault="00696ADB" w:rsidP="00696ADB"/>
    <w:p w:rsidR="00696ADB" w:rsidRPr="00696ADB" w:rsidRDefault="00696ADB" w:rsidP="00696ADB">
      <w:pPr>
        <w:pStyle w:val="Heading3"/>
        <w:rPr>
          <w:rFonts w:cs="Times New Roman"/>
        </w:rPr>
      </w:pPr>
      <w:r w:rsidRPr="00696ADB">
        <w:rPr>
          <w:rFonts w:cs="Times New Roman"/>
        </w:rPr>
        <w:lastRenderedPageBreak/>
        <w:t xml:space="preserve">AT: Peace Deal – No Solve </w:t>
      </w:r>
    </w:p>
    <w:p w:rsidR="00696ADB" w:rsidRPr="00696ADB" w:rsidRDefault="00696ADB" w:rsidP="00696ADB">
      <w:pPr>
        <w:rPr>
          <w:rFonts w:ascii="Times New Roman" w:hAnsi="Times New Roman"/>
        </w:rPr>
      </w:pPr>
    </w:p>
    <w:p w:rsidR="00696ADB" w:rsidRPr="00696ADB" w:rsidRDefault="00696ADB" w:rsidP="00696ADB">
      <w:pPr>
        <w:pStyle w:val="Heading4"/>
        <w:rPr>
          <w:rFonts w:cs="Times New Roman"/>
        </w:rPr>
      </w:pPr>
      <w:r w:rsidRPr="00696ADB">
        <w:rPr>
          <w:rFonts w:cs="Times New Roman"/>
        </w:rPr>
        <w:t>No chance of peace between Israel and Palestine- the U.S. can’t broker constructive talks</w:t>
      </w:r>
    </w:p>
    <w:p w:rsidR="00696ADB" w:rsidRPr="00696ADB" w:rsidRDefault="00696ADB" w:rsidP="00696ADB">
      <w:pPr>
        <w:rPr>
          <w:rStyle w:val="StyleStyleBold12pt"/>
          <w:rFonts w:ascii="Times New Roman" w:hAnsi="Times New Roman"/>
        </w:rPr>
      </w:pPr>
      <w:proofErr w:type="spellStart"/>
      <w:r w:rsidRPr="00696ADB">
        <w:rPr>
          <w:rStyle w:val="StyleStyleBold12pt"/>
          <w:rFonts w:ascii="Times New Roman" w:hAnsi="Times New Roman"/>
        </w:rPr>
        <w:t>Plitnick</w:t>
      </w:r>
      <w:proofErr w:type="spellEnd"/>
      <w:r w:rsidRPr="00696ADB">
        <w:rPr>
          <w:rStyle w:val="StyleStyleBold12pt"/>
          <w:rFonts w:ascii="Times New Roman" w:hAnsi="Times New Roman"/>
        </w:rPr>
        <w:t>, Inter Press Service, 4/19/13</w:t>
      </w:r>
    </w:p>
    <w:p w:rsidR="00696ADB" w:rsidRPr="00696ADB" w:rsidRDefault="00696ADB" w:rsidP="00696ADB">
      <w:pPr>
        <w:rPr>
          <w:rFonts w:ascii="Times New Roman" w:hAnsi="Times New Roman"/>
        </w:rPr>
      </w:pPr>
      <w:r w:rsidRPr="00696ADB">
        <w:rPr>
          <w:rFonts w:ascii="Times New Roman" w:hAnsi="Times New Roman"/>
        </w:rPr>
        <w:t xml:space="preserve">[Mitchell </w:t>
      </w:r>
      <w:proofErr w:type="spellStart"/>
      <w:r w:rsidRPr="00696ADB">
        <w:rPr>
          <w:rFonts w:ascii="Times New Roman" w:hAnsi="Times New Roman"/>
        </w:rPr>
        <w:t>Plitnick</w:t>
      </w:r>
      <w:proofErr w:type="spellEnd"/>
      <w:r w:rsidRPr="00696ADB">
        <w:rPr>
          <w:rFonts w:ascii="Times New Roman" w:hAnsi="Times New Roman"/>
        </w:rPr>
        <w:t>, Staff writer, April 19th 2013, Inter Press Service, “U.S.: KERRY'S MIDEAST TRIP SEEN AS ‘GOING THROUGH THE MOTIONS’,” Lexis, Accessed 7/8/13, CB]</w:t>
      </w:r>
    </w:p>
    <w:p w:rsidR="00696ADB" w:rsidRPr="00696ADB" w:rsidRDefault="00696ADB" w:rsidP="00696ADB">
      <w:pPr>
        <w:rPr>
          <w:rFonts w:ascii="Times New Roman" w:hAnsi="Times New Roman"/>
        </w:rPr>
      </w:pPr>
    </w:p>
    <w:p w:rsidR="00696ADB" w:rsidRPr="00696ADB" w:rsidRDefault="00696ADB" w:rsidP="00696ADB">
      <w:pPr>
        <w:rPr>
          <w:rFonts w:ascii="Times New Roman" w:hAnsi="Times New Roman"/>
          <w:sz w:val="16"/>
        </w:rPr>
      </w:pPr>
      <w:r w:rsidRPr="00696ADB">
        <w:rPr>
          <w:rFonts w:ascii="Times New Roman" w:hAnsi="Times New Roman"/>
          <w:sz w:val="16"/>
        </w:rPr>
        <w:t>Despite repeated pledges of his determination and enthusiasm for resolving the long-stalled Israeli-Palestinian impasse</w:t>
      </w:r>
      <w:r w:rsidRPr="00696ADB">
        <w:rPr>
          <w:rStyle w:val="TitleChar"/>
          <w:rFonts w:ascii="Times New Roman" w:hAnsi="Times New Roman"/>
        </w:rPr>
        <w:t xml:space="preserve">, U.S. Secretary of State John Kerry's recent trip to the region has provoked more </w:t>
      </w:r>
      <w:proofErr w:type="spellStart"/>
      <w:r w:rsidRPr="00696ADB">
        <w:rPr>
          <w:rStyle w:val="TitleChar"/>
          <w:rFonts w:ascii="Times New Roman" w:hAnsi="Times New Roman"/>
        </w:rPr>
        <w:t>scepticism</w:t>
      </w:r>
      <w:proofErr w:type="spellEnd"/>
      <w:r w:rsidRPr="00696ADB">
        <w:rPr>
          <w:rStyle w:val="TitleChar"/>
          <w:rFonts w:ascii="Times New Roman" w:hAnsi="Times New Roman"/>
        </w:rPr>
        <w:t xml:space="preserve"> than hope among observers in Washington. </w:t>
      </w:r>
      <w:r w:rsidRPr="00696ADB">
        <w:rPr>
          <w:rFonts w:ascii="Times New Roman" w:hAnsi="Times New Roman"/>
          <w:sz w:val="16"/>
        </w:rPr>
        <w:t>Speaking in Tel Aviv on Apr. 9</w:t>
      </w:r>
      <w:r w:rsidRPr="00696ADB">
        <w:rPr>
          <w:rStyle w:val="TitleChar"/>
          <w:rFonts w:ascii="Times New Roman" w:hAnsi="Times New Roman"/>
        </w:rPr>
        <w:t>, Kerry called his talks with Israeli Prime Minister</w:t>
      </w:r>
      <w:r w:rsidRPr="00696ADB">
        <w:rPr>
          <w:rFonts w:ascii="Times New Roman" w:hAnsi="Times New Roman"/>
          <w:sz w:val="16"/>
        </w:rPr>
        <w:t xml:space="preserve"> Benjamin Netanyahu </w:t>
      </w:r>
      <w:r w:rsidRPr="00696ADB">
        <w:rPr>
          <w:rStyle w:val="TitleChar"/>
          <w:rFonts w:ascii="Times New Roman" w:hAnsi="Times New Roman"/>
        </w:rPr>
        <w:t xml:space="preserve">and Palestinian President </w:t>
      </w:r>
      <w:r w:rsidRPr="00696ADB">
        <w:rPr>
          <w:rFonts w:ascii="Times New Roman" w:hAnsi="Times New Roman"/>
          <w:sz w:val="16"/>
        </w:rPr>
        <w:t>Mahmoud Abbas "</w:t>
      </w:r>
      <w:r w:rsidRPr="00696ADB">
        <w:rPr>
          <w:rStyle w:val="TitleChar"/>
          <w:rFonts w:ascii="Times New Roman" w:hAnsi="Times New Roman"/>
        </w:rPr>
        <w:t>very constructive", but left with little to show for his efforts.</w:t>
      </w:r>
      <w:r w:rsidRPr="00696ADB">
        <w:rPr>
          <w:rFonts w:ascii="Times New Roman" w:hAnsi="Times New Roman"/>
          <w:sz w:val="16"/>
        </w:rPr>
        <w:t xml:space="preserve"> Kerry trumpeted commitments from Netanyahu to help bolster the economy in the West Bank, but such efforts appear dimmer in the wake of the resignation of Palestinian Prime Minister Salam Fayyad. "Economic growth will help us be able to provide a climate within which people have greater confidence about moving forward," Kerry told a press conference in Tel Aviv, Israel. "But I want to emphasize - I emphasize this very strongly: This is not in lieu of, or an alternative to, the political track. It is not a substitute. The political track remains the primary focus. But this is in addition to, in a way that could help to facilitate that track, and I believe will begin to take hold immediately." But </w:t>
      </w:r>
      <w:r w:rsidRPr="00696ADB">
        <w:rPr>
          <w:rStyle w:val="TitleChar"/>
          <w:rFonts w:ascii="Times New Roman" w:hAnsi="Times New Roman"/>
        </w:rPr>
        <w:t>this positive view was not shared by many long-time observers of the Israeli-Palestinian conflict. It stirred echoes of previous failures with incremental, confidence building measures</w:t>
      </w:r>
      <w:r w:rsidRPr="00696ADB">
        <w:rPr>
          <w:rFonts w:ascii="Times New Roman" w:hAnsi="Times New Roman"/>
          <w:sz w:val="16"/>
        </w:rPr>
        <w:t>, and, despite Kerry's words to the contrary</w:t>
      </w:r>
      <w:r w:rsidRPr="00696ADB">
        <w:rPr>
          <w:rStyle w:val="TitleChar"/>
          <w:rFonts w:ascii="Times New Roman" w:hAnsi="Times New Roman"/>
        </w:rPr>
        <w:t>, raised concerns about the efficacy of economic measures without political progress. Ambassador Philip Wilcox,</w:t>
      </w:r>
      <w:r w:rsidRPr="00696ADB">
        <w:rPr>
          <w:rFonts w:ascii="Times New Roman" w:hAnsi="Times New Roman"/>
          <w:sz w:val="16"/>
        </w:rPr>
        <w:t xml:space="preserve"> former U.S. consul general to Jerusalem and current president of the Foundation for Middle East Peace, </w:t>
      </w:r>
      <w:r w:rsidRPr="00696ADB">
        <w:rPr>
          <w:rStyle w:val="TitleChar"/>
          <w:rFonts w:ascii="Times New Roman" w:hAnsi="Times New Roman"/>
        </w:rPr>
        <w:t xml:space="preserve">told IPS that </w:t>
      </w:r>
      <w:r w:rsidRPr="00696ADB">
        <w:rPr>
          <w:rStyle w:val="Emphasis"/>
        </w:rPr>
        <w:t>economic measures</w:t>
      </w:r>
      <w:r w:rsidRPr="00696ADB">
        <w:rPr>
          <w:rStyle w:val="TitleChar"/>
          <w:rFonts w:ascii="Times New Roman" w:hAnsi="Times New Roman"/>
        </w:rPr>
        <w:t xml:space="preserve"> like the ones Kerry devoted much of his time to in the Middle East </w:t>
      </w:r>
      <w:r w:rsidRPr="00696ADB">
        <w:rPr>
          <w:rStyle w:val="Emphasis"/>
        </w:rPr>
        <w:t xml:space="preserve">are not going to lead to renewed negotiations. </w:t>
      </w:r>
      <w:r w:rsidRPr="00696ADB">
        <w:rPr>
          <w:rFonts w:ascii="Times New Roman" w:hAnsi="Times New Roman"/>
          <w:sz w:val="16"/>
        </w:rPr>
        <w:t xml:space="preserve">"Small steps like removing checkpoints or allowing more </w:t>
      </w:r>
      <w:proofErr w:type="spellStart"/>
      <w:r w:rsidRPr="00696ADB">
        <w:rPr>
          <w:rFonts w:ascii="Times New Roman" w:hAnsi="Times New Roman"/>
          <w:sz w:val="16"/>
        </w:rPr>
        <w:t>liberalised</w:t>
      </w:r>
      <w:proofErr w:type="spellEnd"/>
      <w:r w:rsidRPr="00696ADB">
        <w:rPr>
          <w:rFonts w:ascii="Times New Roman" w:hAnsi="Times New Roman"/>
          <w:sz w:val="16"/>
        </w:rPr>
        <w:t xml:space="preserve"> trade and transit would be welcome but won't alter Palestinian attitudes very much," Wilcox said. "Not unless there were a parallel halt in settlement building accompanied with Israeli assurances that such was their policy." John </w:t>
      </w:r>
      <w:proofErr w:type="spellStart"/>
      <w:r w:rsidRPr="00696ADB">
        <w:rPr>
          <w:rFonts w:ascii="Times New Roman" w:hAnsi="Times New Roman"/>
          <w:sz w:val="16"/>
        </w:rPr>
        <w:t>Mearsheimer</w:t>
      </w:r>
      <w:proofErr w:type="spellEnd"/>
      <w:r w:rsidRPr="00696ADB">
        <w:rPr>
          <w:rFonts w:ascii="Times New Roman" w:hAnsi="Times New Roman"/>
          <w:sz w:val="16"/>
        </w:rPr>
        <w:t xml:space="preserve">, professor of political science at the University of Chicago and author of the famous book "The Israel Lobby and US Foreign Policy", believes </w:t>
      </w:r>
      <w:r w:rsidRPr="00696ADB">
        <w:rPr>
          <w:rStyle w:val="TitleChar"/>
          <w:rFonts w:ascii="Times New Roman" w:hAnsi="Times New Roman"/>
        </w:rPr>
        <w:t xml:space="preserve">both Kerry, who served as chair of the Senate Committee on Foreign Relations for four years, and President Barack Obama know there is no hope for a negotiated solution with the current Israeli government. </w:t>
      </w:r>
      <w:r w:rsidRPr="00696ADB">
        <w:rPr>
          <w:rFonts w:ascii="Times New Roman" w:hAnsi="Times New Roman"/>
          <w:sz w:val="16"/>
        </w:rPr>
        <w:t xml:space="preserve">"It's hard to believe that either Kerry or President Obama believes that there is any chance of getting a two-state solution," </w:t>
      </w:r>
      <w:proofErr w:type="spellStart"/>
      <w:r w:rsidRPr="00696ADB">
        <w:rPr>
          <w:rFonts w:ascii="Times New Roman" w:hAnsi="Times New Roman"/>
          <w:sz w:val="16"/>
        </w:rPr>
        <w:t>Mearsheimer</w:t>
      </w:r>
      <w:proofErr w:type="spellEnd"/>
      <w:r w:rsidRPr="00696ADB">
        <w:rPr>
          <w:rFonts w:ascii="Times New Roman" w:hAnsi="Times New Roman"/>
          <w:sz w:val="16"/>
        </w:rPr>
        <w:t xml:space="preserve"> told IPS. "They surely know that Netanyahu is bent on creating a Greater Israel and there is hardly anything the United States can do to stop it</w:t>
      </w:r>
      <w:proofErr w:type="gramStart"/>
      <w:r w:rsidRPr="00696ADB">
        <w:rPr>
          <w:rFonts w:ascii="Times New Roman" w:hAnsi="Times New Roman"/>
          <w:sz w:val="16"/>
        </w:rPr>
        <w:t>. "</w:t>
      </w:r>
      <w:proofErr w:type="gramEnd"/>
      <w:r w:rsidRPr="00696ADB">
        <w:rPr>
          <w:rFonts w:ascii="Times New Roman" w:hAnsi="Times New Roman"/>
          <w:sz w:val="16"/>
        </w:rPr>
        <w:t xml:space="preserve">That makes me think that </w:t>
      </w:r>
      <w:r w:rsidRPr="00696ADB">
        <w:rPr>
          <w:rStyle w:val="TitleChar"/>
          <w:rFonts w:ascii="Times New Roman" w:hAnsi="Times New Roman"/>
        </w:rPr>
        <w:t xml:space="preserve">Kerry was simply going through the motions in his recent trip to the Middle East, so he could get rebuffed and then use that as an excuse to put the Israel-Palestine conflict on the back burner and focus instead on Asia." </w:t>
      </w:r>
      <w:r w:rsidRPr="00696ADB">
        <w:rPr>
          <w:rFonts w:ascii="Times New Roman" w:hAnsi="Times New Roman"/>
          <w:sz w:val="16"/>
        </w:rPr>
        <w:t xml:space="preserve">Obama endured steady criticism for his handling of the Israeli-Palestinian conflict throughout his first term in office. He was frequently attacked by political opponents for being insufficiently supportive of Israel, and now is being </w:t>
      </w:r>
      <w:proofErr w:type="spellStart"/>
      <w:r w:rsidRPr="00696ADB">
        <w:rPr>
          <w:rFonts w:ascii="Times New Roman" w:hAnsi="Times New Roman"/>
          <w:sz w:val="16"/>
        </w:rPr>
        <w:t>criticised</w:t>
      </w:r>
      <w:proofErr w:type="spellEnd"/>
      <w:r w:rsidRPr="00696ADB">
        <w:rPr>
          <w:rFonts w:ascii="Times New Roman" w:hAnsi="Times New Roman"/>
          <w:sz w:val="16"/>
        </w:rPr>
        <w:t xml:space="preserve"> for not paying enough attention to it. His first visit to Israel as president was intended to allay these criticisms. Kerry also made trips to the region both before and after Obama's visit. But </w:t>
      </w:r>
      <w:proofErr w:type="spellStart"/>
      <w:r w:rsidRPr="00696ADB">
        <w:rPr>
          <w:rFonts w:ascii="Times New Roman" w:hAnsi="Times New Roman"/>
          <w:sz w:val="16"/>
        </w:rPr>
        <w:t>Yousef</w:t>
      </w:r>
      <w:proofErr w:type="spellEnd"/>
      <w:r w:rsidRPr="00696ADB">
        <w:rPr>
          <w:rFonts w:ascii="Times New Roman" w:hAnsi="Times New Roman"/>
          <w:sz w:val="16"/>
        </w:rPr>
        <w:t xml:space="preserve"> </w:t>
      </w:r>
      <w:proofErr w:type="spellStart"/>
      <w:r w:rsidRPr="00696ADB">
        <w:rPr>
          <w:rFonts w:ascii="Times New Roman" w:hAnsi="Times New Roman"/>
          <w:sz w:val="16"/>
        </w:rPr>
        <w:t>Munayyer</w:t>
      </w:r>
      <w:proofErr w:type="spellEnd"/>
      <w:r w:rsidRPr="00696ADB">
        <w:rPr>
          <w:rFonts w:ascii="Times New Roman" w:hAnsi="Times New Roman"/>
          <w:sz w:val="16"/>
        </w:rPr>
        <w:t xml:space="preserve">, executive director of the Palestine Center in Washington, remains convinced that Obama does not plan to spend his energy and political capital on this issue. </w:t>
      </w:r>
      <w:r w:rsidRPr="00696ADB">
        <w:rPr>
          <w:rStyle w:val="TitleChar"/>
          <w:rFonts w:ascii="Times New Roman" w:hAnsi="Times New Roman"/>
        </w:rPr>
        <w:t>"The Obama administration has essentially given up on Israel-Palestinian peace,</w:t>
      </w:r>
      <w:r w:rsidRPr="00696ADB">
        <w:rPr>
          <w:rFonts w:ascii="Times New Roman" w:hAnsi="Times New Roman"/>
          <w:sz w:val="16"/>
        </w:rPr>
        <w:t xml:space="preserve">" he told IPS. "They tried - very gently - in the first term to engage and, like administrations before them, failed to do so in an even-handed way. It's clear that Obama is resigned on this issue. </w:t>
      </w:r>
      <w:r w:rsidRPr="00696ADB">
        <w:rPr>
          <w:rStyle w:val="TitleChar"/>
          <w:rFonts w:ascii="Times New Roman" w:hAnsi="Times New Roman"/>
        </w:rPr>
        <w:t xml:space="preserve">It takes too much political capital domestically and, with other pressing foreign affairs matters around the globe, Palestine is on the backburner." </w:t>
      </w:r>
      <w:r w:rsidRPr="00696ADB">
        <w:rPr>
          <w:rFonts w:ascii="Times New Roman" w:hAnsi="Times New Roman"/>
          <w:sz w:val="16"/>
        </w:rPr>
        <w:t xml:space="preserve">Wilcox believes that all of this activity is meant more to address the political attacks than to truly reinvigorate the peace process. In fact, he says, without genuine political progress, even economic improvements may prove elusive. "The [Obama] administration feels vulnerable to the attack that it's surrendered and it has to be seen as active and managing a conflict that is not amenable to a solution right now," Wilcox said. "But even to achieve effective economic measures there is not easy. In the absence of investor confidence of peace in the future, you're not going to get a lot of investment in the Palestinian economy." </w:t>
      </w:r>
      <w:proofErr w:type="spellStart"/>
      <w:r w:rsidRPr="00696ADB">
        <w:rPr>
          <w:rFonts w:ascii="Times New Roman" w:hAnsi="Times New Roman"/>
          <w:sz w:val="16"/>
        </w:rPr>
        <w:t>Munayyer's</w:t>
      </w:r>
      <w:proofErr w:type="spellEnd"/>
      <w:r w:rsidRPr="00696ADB">
        <w:rPr>
          <w:rFonts w:ascii="Times New Roman" w:hAnsi="Times New Roman"/>
          <w:sz w:val="16"/>
        </w:rPr>
        <w:t xml:space="preserve"> belief that </w:t>
      </w:r>
      <w:r w:rsidRPr="00696ADB">
        <w:rPr>
          <w:rStyle w:val="TitleChar"/>
          <w:rFonts w:ascii="Times New Roman" w:hAnsi="Times New Roman"/>
        </w:rPr>
        <w:t>"Netanyahu is very happy" with the ongoing stalemate was bolstered by senior Israeli officials who told the Israeli daily</w:t>
      </w:r>
      <w:r w:rsidRPr="00696ADB">
        <w:rPr>
          <w:rFonts w:ascii="Times New Roman" w:hAnsi="Times New Roman"/>
          <w:sz w:val="16"/>
        </w:rPr>
        <w:t xml:space="preserve">, </w:t>
      </w:r>
      <w:proofErr w:type="spellStart"/>
      <w:r w:rsidRPr="00696ADB">
        <w:rPr>
          <w:rFonts w:ascii="Times New Roman" w:hAnsi="Times New Roman"/>
          <w:sz w:val="16"/>
        </w:rPr>
        <w:t>Ha'aretz</w:t>
      </w:r>
      <w:proofErr w:type="spellEnd"/>
      <w:r w:rsidRPr="00696ADB">
        <w:rPr>
          <w:rFonts w:ascii="Times New Roman" w:hAnsi="Times New Roman"/>
          <w:sz w:val="16"/>
        </w:rPr>
        <w:t xml:space="preserve"> </w:t>
      </w:r>
      <w:r w:rsidRPr="00696ADB">
        <w:rPr>
          <w:rStyle w:val="TitleChar"/>
          <w:rFonts w:ascii="Times New Roman" w:hAnsi="Times New Roman"/>
        </w:rPr>
        <w:t>that</w:t>
      </w:r>
      <w:r w:rsidRPr="00696ADB">
        <w:rPr>
          <w:rFonts w:ascii="Times New Roman" w:hAnsi="Times New Roman"/>
          <w:sz w:val="16"/>
        </w:rPr>
        <w:t>, contrary to Kerry's requests, ""</w:t>
      </w:r>
      <w:r w:rsidRPr="00696ADB">
        <w:rPr>
          <w:rStyle w:val="TitleChar"/>
          <w:rFonts w:ascii="Times New Roman" w:hAnsi="Times New Roman"/>
        </w:rPr>
        <w:t xml:space="preserve">Israel opposes placing the issues of borders and security at the preliminary stage of negotiations, </w:t>
      </w:r>
      <w:r w:rsidRPr="00696ADB">
        <w:rPr>
          <w:rFonts w:ascii="Times New Roman" w:hAnsi="Times New Roman"/>
          <w:sz w:val="16"/>
        </w:rPr>
        <w:t xml:space="preserve">and we said this to Kerry. On this issue, there is full consent among all the ministers dealing with the Palestinian subject." </w:t>
      </w:r>
      <w:proofErr w:type="gramStart"/>
      <w:r w:rsidRPr="00696ADB">
        <w:rPr>
          <w:rFonts w:ascii="Times New Roman" w:hAnsi="Times New Roman"/>
          <w:sz w:val="16"/>
        </w:rPr>
        <w:t xml:space="preserve">Combined with Fayyad's resignation mere days after Kerry's visit and economic talks, </w:t>
      </w:r>
      <w:r w:rsidRPr="00696ADB">
        <w:rPr>
          <w:rStyle w:val="TitleChar"/>
          <w:rFonts w:ascii="Times New Roman" w:hAnsi="Times New Roman"/>
        </w:rPr>
        <w:t>statements such as these cast serious doubt on Kerry's positive description of his trip</w:t>
      </w:r>
      <w:r w:rsidRPr="00696ADB">
        <w:rPr>
          <w:rFonts w:ascii="Times New Roman" w:hAnsi="Times New Roman"/>
          <w:sz w:val="16"/>
        </w:rPr>
        <w:t>.</w:t>
      </w:r>
      <w:proofErr w:type="gramEnd"/>
      <w:r w:rsidRPr="00696ADB">
        <w:rPr>
          <w:rFonts w:ascii="Times New Roman" w:hAnsi="Times New Roman"/>
          <w:sz w:val="16"/>
        </w:rPr>
        <w:t xml:space="preserve"> Even the apparent breakthrough that President Obama ushered in between Israel and Turkey, ending close to three years of diplomatic freeze between the countries, is drawing </w:t>
      </w:r>
      <w:proofErr w:type="spellStart"/>
      <w:r w:rsidRPr="00696ADB">
        <w:rPr>
          <w:rFonts w:ascii="Times New Roman" w:hAnsi="Times New Roman"/>
          <w:sz w:val="16"/>
        </w:rPr>
        <w:t>scepticism</w:t>
      </w:r>
      <w:proofErr w:type="spellEnd"/>
      <w:r w:rsidRPr="00696ADB">
        <w:rPr>
          <w:rFonts w:ascii="Times New Roman" w:hAnsi="Times New Roman"/>
          <w:sz w:val="16"/>
        </w:rPr>
        <w:t>.</w:t>
      </w:r>
    </w:p>
    <w:p w:rsidR="00696ADB" w:rsidRPr="00696ADB" w:rsidRDefault="00696ADB" w:rsidP="00696ADB">
      <w:pPr>
        <w:pStyle w:val="Heading4"/>
        <w:rPr>
          <w:rFonts w:cs="Times New Roman"/>
        </w:rPr>
      </w:pPr>
      <w:r w:rsidRPr="00696ADB">
        <w:rPr>
          <w:rFonts w:cs="Times New Roman"/>
        </w:rPr>
        <w:lastRenderedPageBreak/>
        <w:t>Public Opinion in Israel is key to peace in Iran and between Israel and Palestine</w:t>
      </w:r>
    </w:p>
    <w:p w:rsidR="00696ADB" w:rsidRPr="00696ADB" w:rsidRDefault="00696ADB" w:rsidP="00696ADB">
      <w:pPr>
        <w:rPr>
          <w:rStyle w:val="StyleStyleBold12pt"/>
          <w:rFonts w:ascii="Times New Roman" w:hAnsi="Times New Roman"/>
        </w:rPr>
      </w:pPr>
      <w:proofErr w:type="spellStart"/>
      <w:r w:rsidRPr="00696ADB">
        <w:rPr>
          <w:rStyle w:val="StyleStyleBold12pt"/>
          <w:rFonts w:ascii="Times New Roman" w:hAnsi="Times New Roman"/>
        </w:rPr>
        <w:t>Makovsky</w:t>
      </w:r>
      <w:proofErr w:type="spellEnd"/>
      <w:r w:rsidRPr="00696ADB">
        <w:rPr>
          <w:rStyle w:val="StyleStyleBold12pt"/>
          <w:rFonts w:ascii="Times New Roman" w:hAnsi="Times New Roman"/>
        </w:rPr>
        <w:t>, Policy Project on the Middle East Peace Process Director, 13</w:t>
      </w:r>
    </w:p>
    <w:p w:rsidR="00696ADB" w:rsidRPr="00696ADB" w:rsidRDefault="00696ADB" w:rsidP="00696ADB">
      <w:pPr>
        <w:rPr>
          <w:rFonts w:ascii="Times New Roman" w:hAnsi="Times New Roman"/>
        </w:rPr>
      </w:pPr>
      <w:r w:rsidRPr="00696ADB">
        <w:rPr>
          <w:rFonts w:ascii="Times New Roman" w:hAnsi="Times New Roman"/>
        </w:rPr>
        <w:t>[David, Ziegler Distinguished fellow and director of the Washington Institute for Near East Policy Project on the Middle East Peace Process, March 25th 2013, The Jerusalem Report, “Getting the public on his side,” Lexis, Accessed 7/8/13, CB]</w:t>
      </w:r>
    </w:p>
    <w:p w:rsidR="00696ADB" w:rsidRPr="00696ADB" w:rsidRDefault="00696ADB" w:rsidP="00696ADB">
      <w:pPr>
        <w:rPr>
          <w:rStyle w:val="StyleStyleBold12pt"/>
          <w:rFonts w:ascii="Times New Roman" w:hAnsi="Times New Roman"/>
        </w:rPr>
      </w:pPr>
    </w:p>
    <w:p w:rsidR="00696ADB" w:rsidRPr="00696ADB" w:rsidRDefault="00696ADB" w:rsidP="00696ADB">
      <w:pPr>
        <w:rPr>
          <w:rFonts w:ascii="Times New Roman" w:hAnsi="Times New Roman"/>
          <w:sz w:val="16"/>
        </w:rPr>
      </w:pPr>
      <w:r w:rsidRPr="00696ADB">
        <w:rPr>
          <w:rFonts w:ascii="Times New Roman" w:hAnsi="Times New Roman"/>
          <w:sz w:val="16"/>
        </w:rPr>
        <w:t xml:space="preserve">US PRESIDENT Barack Obama's upcoming trip to the Middle East has sparked speculation about why he is keen on making such a visit at this time. For one, 2013 is the year in which Obama would like to translate his replenished political capital into hard-won domestic legislative achievements - particularly in the areas of immigration, gun control, income inequality and climate change. Obama's advisors may tell him that he will have the remainder of his second term until 2016 to focus on foreign policy and that if he does not score domestic achievements in 2013 while he enjoys renewed political capital, he will be a weaker foreign policy president in his final years. So their advice might be that in the meantime he should focus on the domestic agenda and leave much of the foreign policy to Secretary of State John Kerry. But </w:t>
      </w:r>
      <w:r w:rsidRPr="00696ADB">
        <w:rPr>
          <w:rStyle w:val="TitleChar"/>
          <w:rFonts w:ascii="Times New Roman" w:hAnsi="Times New Roman"/>
        </w:rPr>
        <w:t>there is a Middle East foreign policy issue that cannot wait beyond 2013: Iran and the question of whether there is a diplomatic breakthrough or breakdown. If it is a breakdown, the immediate question would be how this affects Obama's policy of preventing Iran from obtaining a nuclear weapon. Will the US attack? Will Israel attack?</w:t>
      </w:r>
      <w:r w:rsidRPr="00696ADB">
        <w:rPr>
          <w:rFonts w:ascii="Times New Roman" w:hAnsi="Times New Roman"/>
          <w:sz w:val="16"/>
        </w:rPr>
        <w:t xml:space="preserve"> These weighty questions will test the Obama relationship with Prime Minister Benjamin Netanyahu in 2013 in a way no other issue has since their rocky relationship began in 2009. In this context, </w:t>
      </w:r>
      <w:r w:rsidRPr="00696ADB">
        <w:rPr>
          <w:rStyle w:val="TitleChar"/>
          <w:rFonts w:ascii="Times New Roman" w:hAnsi="Times New Roman"/>
        </w:rPr>
        <w:t>connecting with the Israeli public during his visit can only help Obama in his dealings with the Netanyahu government during this crucial year</w:t>
      </w:r>
      <w:r w:rsidRPr="00696ADB">
        <w:rPr>
          <w:rFonts w:ascii="Times New Roman" w:hAnsi="Times New Roman"/>
          <w:sz w:val="16"/>
        </w:rPr>
        <w:t xml:space="preserve">. The Obama Administration has noticed that </w:t>
      </w:r>
      <w:r w:rsidRPr="00696ADB">
        <w:rPr>
          <w:rStyle w:val="TitleChar"/>
          <w:rFonts w:ascii="Times New Roman" w:hAnsi="Times New Roman"/>
        </w:rPr>
        <w:t xml:space="preserve">on major decisions, Netanyahu is very mindful of domestic public opinion. Netanyahu saw polls on trading Hamas prisoners </w:t>
      </w:r>
      <w:r w:rsidRPr="00696ADB">
        <w:rPr>
          <w:rFonts w:ascii="Times New Roman" w:hAnsi="Times New Roman"/>
          <w:sz w:val="16"/>
        </w:rPr>
        <w:t xml:space="preserve">for </w:t>
      </w:r>
      <w:proofErr w:type="spellStart"/>
      <w:r w:rsidRPr="00696ADB">
        <w:rPr>
          <w:rFonts w:ascii="Times New Roman" w:hAnsi="Times New Roman"/>
          <w:sz w:val="16"/>
        </w:rPr>
        <w:t>Gilad</w:t>
      </w:r>
      <w:proofErr w:type="spellEnd"/>
      <w:r w:rsidRPr="00696ADB">
        <w:rPr>
          <w:rFonts w:ascii="Times New Roman" w:hAnsi="Times New Roman"/>
          <w:sz w:val="16"/>
        </w:rPr>
        <w:t xml:space="preserve"> </w:t>
      </w:r>
      <w:proofErr w:type="spellStart"/>
      <w:r w:rsidRPr="00696ADB">
        <w:rPr>
          <w:rFonts w:ascii="Times New Roman" w:hAnsi="Times New Roman"/>
          <w:sz w:val="16"/>
        </w:rPr>
        <w:t>Shalit</w:t>
      </w:r>
      <w:proofErr w:type="spellEnd"/>
      <w:r w:rsidRPr="00696ADB">
        <w:rPr>
          <w:rFonts w:ascii="Times New Roman" w:hAnsi="Times New Roman"/>
          <w:sz w:val="16"/>
        </w:rPr>
        <w:t xml:space="preserve"> </w:t>
      </w:r>
      <w:r w:rsidRPr="00696ADB">
        <w:rPr>
          <w:rStyle w:val="TitleChar"/>
          <w:rFonts w:ascii="Times New Roman" w:hAnsi="Times New Roman"/>
        </w:rPr>
        <w:t>and went ahead with it</w:t>
      </w:r>
      <w:r w:rsidRPr="00696ADB">
        <w:rPr>
          <w:rFonts w:ascii="Times New Roman" w:hAnsi="Times New Roman"/>
          <w:sz w:val="16"/>
        </w:rPr>
        <w:t xml:space="preserve"> despite his opposition to the move; </w:t>
      </w:r>
      <w:r w:rsidRPr="00696ADB">
        <w:rPr>
          <w:rStyle w:val="TitleChar"/>
          <w:rFonts w:ascii="Times New Roman" w:hAnsi="Times New Roman"/>
        </w:rPr>
        <w:t xml:space="preserve">he also acceded to public opposition to a limited apology to Turkey </w:t>
      </w:r>
      <w:r w:rsidRPr="00696ADB">
        <w:rPr>
          <w:rFonts w:ascii="Times New Roman" w:hAnsi="Times New Roman"/>
          <w:sz w:val="16"/>
        </w:rPr>
        <w:t xml:space="preserve">in the aftermath of the </w:t>
      </w:r>
      <w:proofErr w:type="spellStart"/>
      <w:r w:rsidRPr="00696ADB">
        <w:rPr>
          <w:rFonts w:ascii="Times New Roman" w:hAnsi="Times New Roman"/>
          <w:sz w:val="16"/>
        </w:rPr>
        <w:t>Mavi</w:t>
      </w:r>
      <w:proofErr w:type="spellEnd"/>
      <w:r w:rsidRPr="00696ADB">
        <w:rPr>
          <w:rFonts w:ascii="Times New Roman" w:hAnsi="Times New Roman"/>
          <w:sz w:val="16"/>
        </w:rPr>
        <w:t xml:space="preserve"> Marmara affair, despite a wide array of Israeli security and other officials calling for an apology to improve ties with Ankara. In short, </w:t>
      </w:r>
      <w:r w:rsidRPr="00696ADB">
        <w:rPr>
          <w:rStyle w:val="TitleChar"/>
          <w:rFonts w:ascii="Times New Roman" w:hAnsi="Times New Roman"/>
        </w:rPr>
        <w:t xml:space="preserve">given the power of public opinion, persuading the Israeli public of his commitment to Israel's security could significantly help Obama in dealing with Netanyahu over the Iranian issue. </w:t>
      </w:r>
      <w:r w:rsidRPr="00696ADB">
        <w:rPr>
          <w:rFonts w:ascii="Times New Roman" w:hAnsi="Times New Roman"/>
          <w:sz w:val="16"/>
        </w:rPr>
        <w:t>INDEED, WHILE the Iran issue may be more urgent for Obama</w:t>
      </w:r>
      <w:r w:rsidRPr="00696ADB">
        <w:rPr>
          <w:rStyle w:val="TitleChar"/>
          <w:rFonts w:ascii="Times New Roman" w:hAnsi="Times New Roman"/>
        </w:rPr>
        <w:t>, he could also use his visit to convince the Israeli and Palestinian publics not to give up hope in the pursuit of peace and a two-state solution</w:t>
      </w:r>
      <w:r w:rsidRPr="00696ADB">
        <w:rPr>
          <w:rFonts w:ascii="Times New Roman" w:hAnsi="Times New Roman"/>
          <w:sz w:val="16"/>
        </w:rPr>
        <w:t xml:space="preserve">. Top Obama </w:t>
      </w:r>
      <w:r w:rsidRPr="00696ADB">
        <w:rPr>
          <w:rStyle w:val="TitleChar"/>
          <w:rFonts w:ascii="Times New Roman" w:hAnsi="Times New Roman"/>
        </w:rPr>
        <w:t xml:space="preserve">Administration officials are well aware that Israeli and Palestinian polling demonstrates overall support for a two-state solution, but that each side believes the other is not committed and that therefore it will not happen. </w:t>
      </w:r>
      <w:r w:rsidRPr="00696ADB">
        <w:rPr>
          <w:rFonts w:ascii="Times New Roman" w:hAnsi="Times New Roman"/>
          <w:sz w:val="16"/>
        </w:rPr>
        <w:t xml:space="preserve">While there is awareness in Washington that the peace issue did not drive the Israeli election campaign, the </w:t>
      </w:r>
      <w:proofErr w:type="spellStart"/>
      <w:r w:rsidRPr="00696ADB">
        <w:rPr>
          <w:rFonts w:ascii="Times New Roman" w:hAnsi="Times New Roman"/>
          <w:sz w:val="16"/>
        </w:rPr>
        <w:t>Lapid</w:t>
      </w:r>
      <w:proofErr w:type="spellEnd"/>
      <w:r w:rsidRPr="00696ADB">
        <w:rPr>
          <w:rFonts w:ascii="Times New Roman" w:hAnsi="Times New Roman"/>
          <w:sz w:val="16"/>
        </w:rPr>
        <w:t xml:space="preserve"> vote seems to suggest that Israelis do see progress on the Palestinian issue as a ticket for greater economic normalcy and for avoiding growing isolation and </w:t>
      </w:r>
      <w:proofErr w:type="spellStart"/>
      <w:r w:rsidRPr="00696ADB">
        <w:rPr>
          <w:rFonts w:ascii="Times New Roman" w:hAnsi="Times New Roman"/>
          <w:sz w:val="16"/>
        </w:rPr>
        <w:t>delegitimization</w:t>
      </w:r>
      <w:proofErr w:type="spellEnd"/>
      <w:r w:rsidRPr="00696ADB">
        <w:rPr>
          <w:rFonts w:ascii="Times New Roman" w:hAnsi="Times New Roman"/>
          <w:sz w:val="16"/>
        </w:rPr>
        <w:t xml:space="preserve">. Obama is aware that the master of outreach to the public when it comes to the Mideast was President Bill Clinton. He was unique among American leaders in being able to persuade Israelis that he was pro-Israeli and Palestinians that he was pro-Palestinian, and there was no contradiction in his ability to project genuine empathy with both sides. Obama hopes to be able to follow suit. Indeed, it is possible to win public opinion, without overtly using the public to score points against the incumbent leadership - but rather as a constructive force going forward. Israelis tend to want to see American presidents with a multi-tiered identification with Israel, recognizing its historic attachment to the land, its aspirations for peace, its security and economic needs, and the fact that for now the Mideast is not Switzerland and that therefore Israel requires strong ties with the US. </w:t>
      </w:r>
      <w:r w:rsidRPr="00696ADB">
        <w:rPr>
          <w:rStyle w:val="TitleChar"/>
          <w:rFonts w:ascii="Times New Roman" w:hAnsi="Times New Roman"/>
        </w:rPr>
        <w:t xml:space="preserve">At the moment, however, public opinion among both Israelis and Palestinians is fatigued, skeptical and downright cynical about the intentions of the other side. If these negative trends continue, even the incremental progress Secretary Kerry might attempt during 2013 - with Obama coming in more extensively at a later date - will be that much harder. </w:t>
      </w:r>
      <w:r w:rsidRPr="00696ADB">
        <w:rPr>
          <w:rFonts w:ascii="Times New Roman" w:hAnsi="Times New Roman"/>
          <w:sz w:val="16"/>
        </w:rPr>
        <w:t xml:space="preserve">Indeed, urging both publics not to give up on a two-state solution is more urgent than a specific policy initiative, especially since the Obama Administration does not yet know what sort of coalition will be configured in Israel, nor who will emerge as the key players on the Israeli side. Therefore, </w:t>
      </w:r>
      <w:r w:rsidRPr="00696ADB">
        <w:rPr>
          <w:rStyle w:val="TitleChar"/>
          <w:rFonts w:ascii="Times New Roman" w:hAnsi="Times New Roman"/>
        </w:rPr>
        <w:t xml:space="preserve">it is unlikely that Obama will come with a detailed diplomatic plan at this time. Kerry can always bring more substantial ideas in the coming months when hopefully public opinion on both sides will be more </w:t>
      </w:r>
      <w:r w:rsidRPr="00696ADB">
        <w:rPr>
          <w:rFonts w:ascii="Times New Roman" w:hAnsi="Times New Roman"/>
          <w:sz w:val="16"/>
        </w:rPr>
        <w:t>receptive.</w:t>
      </w:r>
    </w:p>
    <w:p w:rsidR="00696ADB" w:rsidRPr="00696ADB" w:rsidRDefault="00696ADB" w:rsidP="00696ADB">
      <w:pPr>
        <w:pStyle w:val="Heading3"/>
      </w:pPr>
      <w:r w:rsidRPr="00696ADB">
        <w:lastRenderedPageBreak/>
        <w:t>AT: Middle East War</w:t>
      </w:r>
    </w:p>
    <w:p w:rsidR="00696ADB" w:rsidRPr="00696ADB" w:rsidRDefault="00696ADB" w:rsidP="00696ADB">
      <w:pPr>
        <w:pStyle w:val="Heading4"/>
      </w:pPr>
      <w:r w:rsidRPr="00696ADB">
        <w:t>No spillover or great power draw-in ----</w:t>
      </w:r>
      <w:proofErr w:type="spellStart"/>
      <w:r w:rsidRPr="00696ADB">
        <w:t>self preservation</w:t>
      </w:r>
      <w:proofErr w:type="spellEnd"/>
      <w:r w:rsidRPr="00696ADB">
        <w:t xml:space="preserve"> outweighs</w:t>
      </w:r>
    </w:p>
    <w:p w:rsidR="00696ADB" w:rsidRPr="00696ADB" w:rsidRDefault="00696ADB" w:rsidP="00696ADB">
      <w:pPr>
        <w:rPr>
          <w:rFonts w:asciiTheme="minorHAnsi" w:hAnsiTheme="minorHAnsi"/>
        </w:rPr>
      </w:pPr>
      <w:r w:rsidRPr="00696ADB">
        <w:rPr>
          <w:rStyle w:val="StyleStyleBold12pt"/>
          <w:rFonts w:asciiTheme="minorHAnsi" w:hAnsiTheme="minorHAnsi"/>
        </w:rPr>
        <w:t>Cook 7</w:t>
      </w:r>
      <w:r w:rsidRPr="00696ADB">
        <w:rPr>
          <w:rFonts w:asciiTheme="minorHAnsi" w:hAnsiTheme="minorHAnsi"/>
        </w:rPr>
        <w:t xml:space="preserve"> – fellow at the Council on Foreign Relations</w:t>
      </w:r>
    </w:p>
    <w:p w:rsidR="00696ADB" w:rsidRPr="00696ADB" w:rsidRDefault="00696ADB" w:rsidP="00696ADB">
      <w:pPr>
        <w:rPr>
          <w:rFonts w:asciiTheme="minorHAnsi" w:hAnsiTheme="minorHAnsi"/>
        </w:rPr>
      </w:pPr>
      <w:r w:rsidRPr="00696ADB">
        <w:rPr>
          <w:rFonts w:asciiTheme="minorHAnsi" w:hAnsiTheme="minorHAnsi"/>
        </w:rPr>
        <w:t xml:space="preserve">Steven A., and Ray </w:t>
      </w:r>
      <w:proofErr w:type="spellStart"/>
      <w:r w:rsidRPr="00696ADB">
        <w:rPr>
          <w:rFonts w:asciiTheme="minorHAnsi" w:hAnsiTheme="minorHAnsi"/>
        </w:rPr>
        <w:t>Takeyh</w:t>
      </w:r>
      <w:proofErr w:type="spellEnd"/>
      <w:r w:rsidRPr="00696ADB">
        <w:rPr>
          <w:rFonts w:asciiTheme="minorHAnsi" w:hAnsiTheme="minorHAnsi"/>
        </w:rPr>
        <w:t xml:space="preserve"> (fellow at the Council on Foreign Relations), Suzanne Maloney (senior fellow at </w:t>
      </w:r>
      <w:proofErr w:type="spellStart"/>
      <w:r w:rsidRPr="00696ADB">
        <w:rPr>
          <w:rFonts w:asciiTheme="minorHAnsi" w:hAnsiTheme="minorHAnsi"/>
        </w:rPr>
        <w:t>Saban</w:t>
      </w:r>
      <w:proofErr w:type="spellEnd"/>
      <w:r w:rsidRPr="00696ADB">
        <w:rPr>
          <w:rFonts w:asciiTheme="minorHAnsi" w:hAnsiTheme="minorHAnsi"/>
        </w:rPr>
        <w:t xml:space="preserve"> Center) Brookings Institution, International Herald Tribune, “Why the Iraq war won't engulf the Mideast,” 6-28, www.iht.com/articles/2007/06/28/opinion/edtakeyh.php</w:t>
      </w:r>
    </w:p>
    <w:p w:rsidR="00696ADB" w:rsidRPr="00696ADB" w:rsidRDefault="00696ADB" w:rsidP="00696ADB">
      <w:pPr>
        <w:rPr>
          <w:rFonts w:asciiTheme="minorHAnsi" w:hAnsiTheme="minorHAnsi"/>
        </w:rPr>
      </w:pPr>
      <w:r w:rsidRPr="00696ADB">
        <w:rPr>
          <w:rFonts w:asciiTheme="minorHAnsi" w:hAnsiTheme="minorHAnsi"/>
          <w:sz w:val="16"/>
        </w:rPr>
        <w:t xml:space="preserve">It is abundantly clear that major outside powers like Saudi Arabia, Iran and Turkey are heavily involved in Iraq. These countries have so much at stake in the future of Iraq that it is natural they would seek to influence political developments in the country. Yet, </w:t>
      </w:r>
      <w:r w:rsidRPr="00696ADB">
        <w:rPr>
          <w:rStyle w:val="TitleChar"/>
          <w:rFonts w:asciiTheme="minorHAnsi" w:hAnsiTheme="minorHAnsi"/>
        </w:rPr>
        <w:t>the Saudis, Iranians, Jordanians, Syrians, and others are very unlikely to go to war</w:t>
      </w:r>
      <w:r w:rsidRPr="00696ADB">
        <w:rPr>
          <w:rFonts w:asciiTheme="minorHAnsi" w:hAnsiTheme="minorHAnsi"/>
          <w:sz w:val="16"/>
        </w:rPr>
        <w:t xml:space="preserve"> either to protect their own sect or ethnic group or to prevent one country from gaining the upper hand </w:t>
      </w:r>
      <w:r w:rsidRPr="00696ADB">
        <w:rPr>
          <w:rStyle w:val="TitleChar"/>
          <w:rFonts w:asciiTheme="minorHAnsi" w:hAnsiTheme="minorHAnsi"/>
        </w:rPr>
        <w:t>in Iraq</w:t>
      </w:r>
      <w:r w:rsidRPr="00696ADB">
        <w:rPr>
          <w:rFonts w:asciiTheme="minorHAnsi" w:hAnsiTheme="minorHAnsi"/>
          <w:sz w:val="16"/>
        </w:rPr>
        <w:t xml:space="preserve">. The reasons are fairly straightforward. First, </w:t>
      </w:r>
      <w:r w:rsidRPr="00696ADB">
        <w:rPr>
          <w:rStyle w:val="TitleChar"/>
          <w:rFonts w:asciiTheme="minorHAnsi" w:hAnsiTheme="minorHAnsi"/>
        </w:rPr>
        <w:t>Middle Eastern leaders</w:t>
      </w:r>
      <w:r w:rsidRPr="00696ADB">
        <w:rPr>
          <w:rFonts w:asciiTheme="minorHAnsi" w:hAnsiTheme="minorHAnsi"/>
          <w:sz w:val="16"/>
        </w:rPr>
        <w:t xml:space="preserve">, like politicians everywhere, </w:t>
      </w:r>
      <w:r w:rsidRPr="00696ADB">
        <w:rPr>
          <w:rStyle w:val="TitleChar"/>
          <w:rFonts w:asciiTheme="minorHAnsi" w:hAnsiTheme="minorHAnsi"/>
        </w:rPr>
        <w:t>are primarily interested in</w:t>
      </w:r>
      <w:r w:rsidRPr="00696ADB">
        <w:rPr>
          <w:rFonts w:asciiTheme="minorHAnsi" w:hAnsiTheme="minorHAnsi"/>
          <w:sz w:val="16"/>
        </w:rPr>
        <w:t xml:space="preserve"> one thing: </w:t>
      </w:r>
      <w:r w:rsidRPr="00696ADB">
        <w:rPr>
          <w:rStyle w:val="TitleChar"/>
          <w:rFonts w:asciiTheme="minorHAnsi" w:hAnsiTheme="minorHAnsi"/>
        </w:rPr>
        <w:t>self-preservation</w:t>
      </w:r>
      <w:r w:rsidRPr="00696ADB">
        <w:rPr>
          <w:rFonts w:asciiTheme="minorHAnsi" w:hAnsiTheme="minorHAnsi"/>
          <w:sz w:val="16"/>
        </w:rPr>
        <w:t xml:space="preserve">. </w:t>
      </w:r>
      <w:r w:rsidRPr="00696ADB">
        <w:rPr>
          <w:rStyle w:val="TitleChar"/>
          <w:rFonts w:asciiTheme="minorHAnsi" w:hAnsiTheme="minorHAnsi"/>
        </w:rPr>
        <w:t>Committing forces to Iraq</w:t>
      </w:r>
      <w:r w:rsidRPr="00696ADB">
        <w:rPr>
          <w:rFonts w:asciiTheme="minorHAnsi" w:hAnsiTheme="minorHAnsi"/>
          <w:sz w:val="16"/>
        </w:rPr>
        <w:t xml:space="preserve"> is an inherently risky proposition, which, if the conflict went badly, </w:t>
      </w:r>
      <w:r w:rsidRPr="00696ADB">
        <w:rPr>
          <w:rStyle w:val="TitleChar"/>
          <w:rFonts w:asciiTheme="minorHAnsi" w:hAnsiTheme="minorHAnsi"/>
        </w:rPr>
        <w:t>could threaten domestic political stability</w:t>
      </w:r>
      <w:r w:rsidRPr="00696ADB">
        <w:rPr>
          <w:rFonts w:asciiTheme="minorHAnsi" w:hAnsiTheme="minorHAnsi"/>
          <w:sz w:val="16"/>
        </w:rPr>
        <w:t xml:space="preserve">. Moreover, </w:t>
      </w:r>
      <w:r w:rsidRPr="00696ADB">
        <w:rPr>
          <w:rStyle w:val="TitleChar"/>
          <w:rFonts w:asciiTheme="minorHAnsi" w:hAnsiTheme="minorHAnsi"/>
        </w:rPr>
        <w:t>most Arab armies are geared toward regime protection rather than projecting power</w:t>
      </w:r>
      <w:r w:rsidRPr="00696ADB">
        <w:rPr>
          <w:rFonts w:asciiTheme="minorHAnsi" w:hAnsiTheme="minorHAnsi"/>
          <w:sz w:val="16"/>
        </w:rPr>
        <w:t xml:space="preserve"> and thus have little capability for sending troops to Iraq. Second, there is cause for concern about the so-called blowback scenario in which </w:t>
      </w:r>
      <w:proofErr w:type="spellStart"/>
      <w:r w:rsidRPr="00696ADB">
        <w:rPr>
          <w:rFonts w:asciiTheme="minorHAnsi" w:hAnsiTheme="minorHAnsi"/>
          <w:sz w:val="16"/>
        </w:rPr>
        <w:t>jihadis</w:t>
      </w:r>
      <w:proofErr w:type="spellEnd"/>
      <w:r w:rsidRPr="00696ADB">
        <w:rPr>
          <w:rFonts w:asciiTheme="minorHAnsi" w:hAnsiTheme="minorHAnsi"/>
          <w:sz w:val="16"/>
        </w:rPr>
        <w:t xml:space="preserve">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696ADB">
        <w:rPr>
          <w:rStyle w:val="TitleChar"/>
          <w:rFonts w:asciiTheme="minorHAnsi" w:hAnsiTheme="minorHAnsi"/>
        </w:rPr>
        <w:t>there is no precedent for Arab leaders to commit forces to conflicts in which they are not directly involved</w:t>
      </w:r>
      <w:r w:rsidRPr="00696ADB">
        <w:rPr>
          <w:rFonts w:asciiTheme="minorHAnsi" w:hAnsiTheme="minorHAnsi"/>
          <w:sz w:val="16"/>
        </w:rPr>
        <w:t xml:space="preserve">. The Iraqis and the Saudis did send small contingents to fight the Israelis in 1948 and 1967, but they were either ineffective or never made it. In the 1970s and 1980s, </w:t>
      </w:r>
      <w:r w:rsidRPr="00696ADB">
        <w:rPr>
          <w:rStyle w:val="TitleChar"/>
          <w:rFonts w:asciiTheme="minorHAnsi" w:hAnsiTheme="minorHAnsi"/>
        </w:rPr>
        <w:t>Arab countries</w:t>
      </w:r>
      <w:r w:rsidRPr="00696ADB">
        <w:rPr>
          <w:rFonts w:asciiTheme="minorHAnsi" w:hAnsiTheme="minorHAnsi"/>
          <w:sz w:val="16"/>
        </w:rPr>
        <w:t xml:space="preserve"> other than Syria, which had a compelling interest in establishing its hegemony over Lebanon, </w:t>
      </w:r>
      <w:r w:rsidRPr="00696ADB">
        <w:rPr>
          <w:rStyle w:val="TitleChar"/>
          <w:rFonts w:asciiTheme="minorHAnsi" w:hAnsiTheme="minorHAnsi"/>
        </w:rPr>
        <w:t xml:space="preserve">never committed </w:t>
      </w:r>
      <w:proofErr w:type="gramStart"/>
      <w:r w:rsidRPr="00696ADB">
        <w:rPr>
          <w:rStyle w:val="TitleChar"/>
          <w:rFonts w:asciiTheme="minorHAnsi" w:hAnsiTheme="minorHAnsi"/>
        </w:rPr>
        <w:t>forces</w:t>
      </w:r>
      <w:proofErr w:type="gramEnd"/>
      <w:r w:rsidRPr="00696ADB">
        <w:rPr>
          <w:rFonts w:asciiTheme="minorHAnsi" w:hAnsiTheme="minorHAnsi"/>
          <w:sz w:val="16"/>
        </w:rPr>
        <w:t xml:space="preserve"> either </w:t>
      </w:r>
      <w:r w:rsidRPr="00696ADB">
        <w:rPr>
          <w:rStyle w:val="TitleChar"/>
          <w:rFonts w:asciiTheme="minorHAnsi" w:hAnsiTheme="minorHAnsi"/>
        </w:rPr>
        <w:t>to protect the Lebanese from the Israelis or from other Lebanese</w:t>
      </w:r>
      <w:r w:rsidRPr="00696ADB">
        <w:rPr>
          <w:rFonts w:asciiTheme="minorHAnsi" w:hAnsiTheme="minorHAnsi"/>
          <w:sz w:val="16"/>
        </w:rPr>
        <w:t xml:space="preserve">. </w:t>
      </w:r>
      <w:r w:rsidRPr="00696ADB">
        <w:rPr>
          <w:rStyle w:val="TitleChar"/>
          <w:rFonts w:asciiTheme="minorHAnsi" w:hAnsiTheme="minorHAnsi"/>
        </w:rPr>
        <w:t>The civil war in Lebanon was regarded as someone else's fight</w:t>
      </w:r>
      <w:r w:rsidRPr="00696ADB">
        <w:rPr>
          <w:rFonts w:asciiTheme="minorHAnsi" w:hAnsiTheme="minorHAnsi"/>
          <w:sz w:val="16"/>
        </w:rPr>
        <w:t xml:space="preserve">. Indeed, </w:t>
      </w:r>
      <w:r w:rsidRPr="00696ADB">
        <w:rPr>
          <w:rStyle w:val="TitleChar"/>
          <w:rFonts w:asciiTheme="minorHAnsi" w:hAnsiTheme="minorHAnsi"/>
        </w:rPr>
        <w:t>this is the way many leaders view the current situation in Iraq</w:t>
      </w:r>
      <w:r w:rsidRPr="00696ADB">
        <w:rPr>
          <w:rFonts w:asciiTheme="minorHAnsi" w:hAnsiTheme="minorHAnsi"/>
          <w:sz w:val="16"/>
        </w:rPr>
        <w:t xml:space="preserve">. </w:t>
      </w:r>
      <w:r w:rsidRPr="00696ADB">
        <w:rPr>
          <w:rStyle w:val="TitleChar"/>
          <w:rFonts w:asciiTheme="minorHAnsi" w:hAnsiTheme="minorHAnsi"/>
        </w:rPr>
        <w:t>To Cairo, Amman and Riyadh, the situation in Iraq is</w:t>
      </w:r>
      <w:r w:rsidRPr="00696ADB">
        <w:rPr>
          <w:rFonts w:asciiTheme="minorHAnsi" w:hAnsiTheme="minorHAnsi"/>
          <w:sz w:val="16"/>
        </w:rPr>
        <w:t xml:space="preserve"> worrisome, but in the end it is </w:t>
      </w:r>
      <w:r w:rsidRPr="00696ADB">
        <w:rPr>
          <w:rStyle w:val="TitleChar"/>
          <w:rFonts w:asciiTheme="minorHAnsi" w:hAnsiTheme="minorHAnsi"/>
        </w:rPr>
        <w:t>an Iraqi and American fight</w:t>
      </w:r>
      <w:r w:rsidRPr="00696ADB">
        <w:rPr>
          <w:rFonts w:asciiTheme="minorHAnsi" w:hAnsiTheme="minorHAnsi"/>
          <w:sz w:val="16"/>
        </w:rPr>
        <w:t xml:space="preserve">. As far as </w:t>
      </w:r>
      <w:r w:rsidRPr="00696ADB">
        <w:rPr>
          <w:rStyle w:val="TitleChar"/>
          <w:rFonts w:asciiTheme="minorHAnsi" w:hAnsiTheme="minorHAnsi"/>
        </w:rPr>
        <w:t>Iranian mullahs</w:t>
      </w:r>
      <w:r w:rsidRPr="00696ADB">
        <w:rPr>
          <w:rFonts w:asciiTheme="minorHAnsi" w:hAnsiTheme="minorHAnsi"/>
          <w:sz w:val="16"/>
        </w:rPr>
        <w:t xml:space="preserve"> are concerned, they </w:t>
      </w:r>
      <w:r w:rsidRPr="00696ADB">
        <w:rPr>
          <w:rStyle w:val="TitleChar"/>
          <w:rFonts w:asciiTheme="minorHAnsi" w:hAnsiTheme="minorHAnsi"/>
        </w:rPr>
        <w:t>have long preferred to press their interests through proxies as opposed to direct engagement</w:t>
      </w:r>
      <w:r w:rsidRPr="00696ADB">
        <w:rPr>
          <w:rFonts w:asciiTheme="minorHAnsi" w:hAnsiTheme="minorHAnsi"/>
          <w:sz w:val="16"/>
        </w:rPr>
        <w:t xml:space="preserve">. At a time when Tehran has access and influence over powerful Shiite militias, </w:t>
      </w:r>
      <w:r w:rsidRPr="00696ADB">
        <w:rPr>
          <w:rStyle w:val="TitleChar"/>
          <w:rFonts w:asciiTheme="minorHAnsi" w:hAnsiTheme="minorHAnsi"/>
        </w:rPr>
        <w:t>a massive cross-border incursion is both unlikely and unnecessary</w:t>
      </w:r>
      <w:r w:rsidRPr="00696ADB">
        <w:rPr>
          <w:rFonts w:asciiTheme="minorHAnsi" w:hAnsiTheme="minorHAnsi"/>
          <w:sz w:val="16"/>
        </w:rPr>
        <w:t xml:space="preserve">. So Iraqis will remain locked in a </w:t>
      </w:r>
      <w:r w:rsidRPr="00696ADB">
        <w:rPr>
          <w:rStyle w:val="TitleChar"/>
          <w:rFonts w:asciiTheme="minorHAnsi" w:hAnsiTheme="minorHAnsi"/>
        </w:rPr>
        <w:t>sectarian and ethnic struggle</w:t>
      </w:r>
      <w:r w:rsidRPr="00696ADB">
        <w:rPr>
          <w:rFonts w:asciiTheme="minorHAnsi" w:hAnsiTheme="minorHAnsi"/>
          <w:sz w:val="16"/>
        </w:rPr>
        <w:t xml:space="preserve"> that outside powers may abet, but </w:t>
      </w:r>
      <w:r w:rsidRPr="00696ADB">
        <w:rPr>
          <w:rStyle w:val="TitleChar"/>
          <w:rFonts w:asciiTheme="minorHAnsi" w:hAnsiTheme="minorHAnsi"/>
        </w:rPr>
        <w:t>will remain within the borders of Iraq</w:t>
      </w:r>
      <w:r w:rsidRPr="00696ADB">
        <w:rPr>
          <w:rFonts w:asciiTheme="minorHAnsi" w:hAnsiTheme="minorHAnsi"/>
          <w:sz w:val="16"/>
        </w:rPr>
        <w:t xml:space="preserve">. </w:t>
      </w:r>
      <w:r w:rsidRPr="00696ADB">
        <w:rPr>
          <w:rStyle w:val="TitleChar"/>
          <w:rFonts w:asciiTheme="minorHAnsi" w:hAnsiTheme="minorHAnsi"/>
        </w:rPr>
        <w:t>The Middle East is a region both prone and accustomed to civil wars</w:t>
      </w:r>
      <w:r w:rsidRPr="00696ADB">
        <w:rPr>
          <w:rFonts w:asciiTheme="minorHAnsi" w:hAnsiTheme="minorHAnsi"/>
          <w:sz w:val="16"/>
        </w:rPr>
        <w:t xml:space="preserve">. But given its experience with ambiguous conflicts, </w:t>
      </w:r>
      <w:r w:rsidRPr="00696ADB">
        <w:rPr>
          <w:rStyle w:val="TitleChar"/>
          <w:rFonts w:asciiTheme="minorHAnsi" w:hAnsiTheme="minorHAnsi"/>
        </w:rPr>
        <w:t>the region has</w:t>
      </w:r>
      <w:r w:rsidRPr="00696ADB">
        <w:rPr>
          <w:rFonts w:asciiTheme="minorHAnsi" w:hAnsiTheme="minorHAnsi"/>
          <w:sz w:val="16"/>
        </w:rPr>
        <w:t xml:space="preserve"> also </w:t>
      </w:r>
      <w:r w:rsidRPr="00696ADB">
        <w:rPr>
          <w:rStyle w:val="TitleChar"/>
          <w:rFonts w:asciiTheme="minorHAnsi" w:hAnsiTheme="minorHAnsi"/>
        </w:rPr>
        <w:t>developed an intuitive ability to contain its civil strife and prevent local conflicts from enveloping the entire Middle East</w:t>
      </w:r>
      <w:r w:rsidRPr="00696ADB">
        <w:rPr>
          <w:rFonts w:asciiTheme="minorHAnsi" w:hAnsiTheme="minorHAnsi"/>
          <w:sz w:val="16"/>
        </w:rPr>
        <w:t xml:space="preserve">. </w:t>
      </w:r>
    </w:p>
    <w:p w:rsidR="00696ADB" w:rsidRPr="00696ADB" w:rsidRDefault="00696ADB" w:rsidP="00696ADB">
      <w:pPr>
        <w:pStyle w:val="Heading4"/>
        <w:rPr>
          <w:rFonts w:asciiTheme="minorHAnsi" w:hAnsiTheme="minorHAnsi"/>
        </w:rPr>
      </w:pPr>
      <w:r w:rsidRPr="00696ADB">
        <w:rPr>
          <w:rFonts w:asciiTheme="minorHAnsi" w:hAnsiTheme="minorHAnsi"/>
        </w:rPr>
        <w:t xml:space="preserve">No </w:t>
      </w:r>
      <w:proofErr w:type="spellStart"/>
      <w:proofErr w:type="gramStart"/>
      <w:r w:rsidRPr="00696ADB">
        <w:rPr>
          <w:rFonts w:asciiTheme="minorHAnsi" w:hAnsiTheme="minorHAnsi"/>
        </w:rPr>
        <w:t>mideast</w:t>
      </w:r>
      <w:proofErr w:type="spellEnd"/>
      <w:proofErr w:type="gramEnd"/>
      <w:r w:rsidRPr="00696ADB">
        <w:rPr>
          <w:rFonts w:asciiTheme="minorHAnsi" w:hAnsiTheme="minorHAnsi"/>
        </w:rPr>
        <w:t xml:space="preserve"> war- empirically it will not escalate</w:t>
      </w:r>
    </w:p>
    <w:p w:rsidR="00696ADB" w:rsidRPr="00696ADB" w:rsidRDefault="00696ADB" w:rsidP="00696ADB">
      <w:pPr>
        <w:rPr>
          <w:rFonts w:asciiTheme="minorHAnsi" w:hAnsiTheme="minorHAnsi"/>
        </w:rPr>
      </w:pPr>
      <w:r w:rsidRPr="00696ADB">
        <w:rPr>
          <w:rStyle w:val="StyleStyleBold12pt"/>
          <w:rFonts w:asciiTheme="minorHAnsi" w:hAnsiTheme="minorHAnsi"/>
        </w:rPr>
        <w:t>Ferguson 06</w:t>
      </w:r>
      <w:r w:rsidRPr="00696ADB">
        <w:rPr>
          <w:rFonts w:asciiTheme="minorHAnsi" w:hAnsiTheme="minorHAnsi"/>
        </w:rPr>
        <w:t xml:space="preserve"> Laurence A. </w:t>
      </w:r>
      <w:proofErr w:type="spellStart"/>
      <w:r w:rsidRPr="00696ADB">
        <w:rPr>
          <w:rFonts w:asciiTheme="minorHAnsi" w:hAnsiTheme="minorHAnsi"/>
        </w:rPr>
        <w:t>Tisch</w:t>
      </w:r>
      <w:proofErr w:type="spellEnd"/>
      <w:r w:rsidRPr="00696ADB">
        <w:rPr>
          <w:rFonts w:asciiTheme="minorHAnsi" w:hAnsiTheme="minorHAnsi"/>
        </w:rPr>
        <w:t xml:space="preserve"> Professor of History @ Harvard [Niall “This might not be a world war, but it still needs a sense of urgency” July 23rd, </w:t>
      </w:r>
      <w:hyperlink r:id="rId84" w:history="1">
        <w:r w:rsidRPr="00696ADB">
          <w:rPr>
            <w:rFonts w:asciiTheme="minorHAnsi" w:hAnsiTheme="minorHAnsi"/>
          </w:rPr>
          <w:t>http://www.telegraph.co.uk/comment/3626545/This-might-not-be-a-world-war%2C-but-it-still-needs-a-sense-of-urgency.html</w:t>
        </w:r>
      </w:hyperlink>
      <w:r w:rsidRPr="00696ADB">
        <w:rPr>
          <w:rFonts w:asciiTheme="minorHAnsi" w:hAnsiTheme="minorHAnsi"/>
        </w:rPr>
        <w:t>]</w:t>
      </w:r>
    </w:p>
    <w:p w:rsidR="00696ADB" w:rsidRPr="00696ADB" w:rsidRDefault="00696ADB" w:rsidP="00696ADB">
      <w:pPr>
        <w:rPr>
          <w:rFonts w:asciiTheme="minorHAnsi" w:hAnsiTheme="minorHAnsi"/>
          <w:sz w:val="16"/>
        </w:rPr>
      </w:pPr>
      <w:r w:rsidRPr="00696ADB">
        <w:rPr>
          <w:rFonts w:asciiTheme="minorHAnsi" w:hAnsiTheme="minorHAnsi"/>
          <w:sz w:val="16"/>
        </w:rPr>
        <w:t xml:space="preserve">Such language can -- for now, at least -- safely be dismissed as hyperbole. This crisis is not going to trigger another world war. Indeed, I do not expect it to produce even another Middle East war worthy of comparison with those of June 1967 or October 1973. </w:t>
      </w:r>
      <w:r w:rsidRPr="00696ADB">
        <w:rPr>
          <w:rFonts w:asciiTheme="minorHAnsi" w:hAnsiTheme="minorHAnsi"/>
          <w:u w:val="single"/>
        </w:rPr>
        <w:t xml:space="preserve">In </w:t>
      </w:r>
      <w:r w:rsidRPr="00696ADB">
        <w:rPr>
          <w:rFonts w:asciiTheme="minorHAnsi" w:hAnsiTheme="minorHAnsi"/>
          <w:b/>
          <w:u w:val="single"/>
        </w:rPr>
        <w:t xml:space="preserve">1967, </w:t>
      </w:r>
      <w:r w:rsidRPr="00696ADB">
        <w:rPr>
          <w:rStyle w:val="TitleChar"/>
        </w:rPr>
        <w:t>Israel fought four</w:t>
      </w:r>
      <w:r w:rsidRPr="00696ADB">
        <w:rPr>
          <w:rFonts w:asciiTheme="minorHAnsi" w:hAnsiTheme="minorHAnsi"/>
          <w:sz w:val="16"/>
        </w:rPr>
        <w:t xml:space="preserve"> of its </w:t>
      </w:r>
      <w:r w:rsidRPr="00696ADB">
        <w:rPr>
          <w:rFonts w:asciiTheme="minorHAnsi" w:hAnsiTheme="minorHAnsi"/>
          <w:b/>
          <w:u w:val="single"/>
        </w:rPr>
        <w:t>Arab neighbors</w:t>
      </w:r>
      <w:r w:rsidRPr="00696ADB">
        <w:rPr>
          <w:rFonts w:asciiTheme="minorHAnsi" w:hAnsiTheme="minorHAnsi"/>
          <w:sz w:val="16"/>
        </w:rPr>
        <w:t xml:space="preserve"> -- Egypt, Syria, Jordan and Iraq. </w:t>
      </w:r>
      <w:r w:rsidRPr="00696ADB">
        <w:rPr>
          <w:rFonts w:asciiTheme="minorHAnsi" w:hAnsiTheme="minorHAnsi"/>
          <w:b/>
          <w:u w:val="single"/>
        </w:rPr>
        <w:t>In 1973, Egypt and Syria attacked Israel. Such combinations are very hard to imagine today</w:t>
      </w:r>
      <w:r w:rsidRPr="00696ADB">
        <w:rPr>
          <w:rFonts w:asciiTheme="minorHAnsi" w:hAnsiTheme="minorHAnsi"/>
          <w:sz w:val="16"/>
        </w:rPr>
        <w:t xml:space="preserve">.  Nor does it seem likely that Syria and Iran will escalate their involvement in the crisis beyond continuing their support for Hezbollah. </w:t>
      </w:r>
      <w:r w:rsidRPr="00696ADB">
        <w:rPr>
          <w:rFonts w:asciiTheme="minorHAnsi" w:hAnsiTheme="minorHAnsi"/>
          <w:b/>
          <w:u w:val="single"/>
        </w:rPr>
        <w:t>Neither is in a position to risk a full-scale military confrontation with Israel, given the risk that this might precipitate an American military reaction</w:t>
      </w:r>
      <w:r w:rsidRPr="00696ADB">
        <w:rPr>
          <w:rFonts w:asciiTheme="minorHAnsi" w:hAnsiTheme="minorHAnsi"/>
          <w:sz w:val="16"/>
        </w:rPr>
        <w:t xml:space="preserve">. Crucially, </w:t>
      </w:r>
      <w:r w:rsidRPr="00696ADB">
        <w:rPr>
          <w:rFonts w:asciiTheme="minorHAnsi" w:hAnsiTheme="minorHAnsi"/>
          <w:b/>
          <w:u w:val="single"/>
        </w:rPr>
        <w:t>Washington's consistent support for Israel is not matched by any great power support for Israel's neighbors. During the Cold War</w:t>
      </w:r>
      <w:r w:rsidRPr="00696ADB">
        <w:rPr>
          <w:rFonts w:asciiTheme="minorHAnsi" w:hAnsiTheme="minorHAnsi"/>
          <w:sz w:val="16"/>
        </w:rPr>
        <w:t xml:space="preserve">, by contrast, </w:t>
      </w:r>
      <w:r w:rsidRPr="00696ADB">
        <w:rPr>
          <w:rFonts w:asciiTheme="minorHAnsi" w:hAnsiTheme="minorHAnsi"/>
          <w:b/>
          <w:u w:val="single"/>
        </w:rPr>
        <w:t>the risk was that a Middle East war could spill over into a superpower conflict</w:t>
      </w:r>
      <w:r w:rsidRPr="00696ADB">
        <w:rPr>
          <w:rFonts w:asciiTheme="minorHAnsi" w:hAnsiTheme="minorHAnsi"/>
          <w:b/>
          <w:sz w:val="16"/>
        </w:rPr>
        <w:t>.</w:t>
      </w:r>
      <w:r w:rsidRPr="00696ADB">
        <w:rPr>
          <w:rFonts w:asciiTheme="minorHAnsi" w:hAnsiTheme="minorHAnsi"/>
          <w:sz w:val="16"/>
        </w:rPr>
        <w:t xml:space="preserve"> Henry Kissinger, secretary of State in the twilight of the Nixon presidency, first heard the news of an Arab-Israeli war at 6:15 a.m. on Oct. 6, 1973. Half an hour later, he was on the phone to the Soviet ambassador in Washington, Anatoly </w:t>
      </w:r>
      <w:proofErr w:type="spellStart"/>
      <w:r w:rsidRPr="00696ADB">
        <w:rPr>
          <w:rFonts w:asciiTheme="minorHAnsi" w:hAnsiTheme="minorHAnsi"/>
          <w:sz w:val="16"/>
        </w:rPr>
        <w:t>Dobrynin</w:t>
      </w:r>
      <w:proofErr w:type="spellEnd"/>
      <w:r w:rsidRPr="00696ADB">
        <w:rPr>
          <w:rFonts w:asciiTheme="minorHAnsi" w:hAnsiTheme="minorHAnsi"/>
          <w:sz w:val="16"/>
        </w:rPr>
        <w:t xml:space="preserve">. Two weeks later, Kissinger flew to Moscow to meet the Soviet leader, Leonid Brezhnev.  The stakes were high indeed. At one point during the 1973 crisis, as Brezhnev vainly tried to resist Kissinger's efforts to squeeze him out of the diplomatic loop, the White House issued DEFCON 3, putting American strategic nuclear forces on high alert. It is hard to imagine anything like that today. In any case, </w:t>
      </w:r>
      <w:r w:rsidRPr="00696ADB">
        <w:rPr>
          <w:rFonts w:asciiTheme="minorHAnsi" w:hAnsiTheme="minorHAnsi"/>
          <w:b/>
          <w:u w:val="single"/>
        </w:rPr>
        <w:t>this crisis may soon be over. Most wars Israel has fought have been shor</w:t>
      </w:r>
      <w:r w:rsidRPr="00696ADB">
        <w:rPr>
          <w:rFonts w:asciiTheme="minorHAnsi" w:hAnsiTheme="minorHAnsi"/>
          <w:u w:val="single"/>
        </w:rPr>
        <w:t>t</w:t>
      </w:r>
      <w:r w:rsidRPr="00696ADB">
        <w:rPr>
          <w:rFonts w:asciiTheme="minorHAnsi" w:hAnsiTheme="minorHAnsi"/>
          <w:sz w:val="16"/>
        </w:rPr>
        <w:t xml:space="preserve">, </w:t>
      </w:r>
      <w:r w:rsidRPr="00696ADB">
        <w:rPr>
          <w:rFonts w:asciiTheme="minorHAnsi" w:hAnsiTheme="minorHAnsi"/>
          <w:sz w:val="16"/>
        </w:rPr>
        <w:lastRenderedPageBreak/>
        <w:t xml:space="preserve">lasting a matter of days or weeks (six days in 1967, three weeks in 1973). </w:t>
      </w:r>
      <w:r w:rsidRPr="00696ADB">
        <w:rPr>
          <w:rFonts w:asciiTheme="minorHAnsi" w:hAnsiTheme="minorHAnsi"/>
          <w:b/>
          <w:u w:val="single"/>
        </w:rPr>
        <w:t>Some Israeli sources say this one could be finished in a matter of days</w:t>
      </w:r>
      <w:r w:rsidRPr="00696ADB">
        <w:rPr>
          <w:rFonts w:asciiTheme="minorHAnsi" w:hAnsiTheme="minorHAnsi"/>
          <w:sz w:val="16"/>
        </w:rPr>
        <w:t>. That, at any rate, is clearly the assumption being made in Washington. </w:t>
      </w:r>
    </w:p>
    <w:p w:rsidR="00696ADB" w:rsidRPr="00696ADB" w:rsidRDefault="00696ADB" w:rsidP="00696ADB">
      <w:pPr>
        <w:pStyle w:val="tag"/>
        <w:tabs>
          <w:tab w:val="center" w:pos="5544"/>
        </w:tabs>
      </w:pPr>
    </w:p>
    <w:p w:rsidR="00696ADB" w:rsidRPr="00696ADB" w:rsidRDefault="00696ADB" w:rsidP="00696ADB">
      <w:pPr>
        <w:pStyle w:val="Heading4"/>
      </w:pPr>
      <w:r w:rsidRPr="00696ADB">
        <w:t>No regional escalation—empirically denied</w:t>
      </w:r>
      <w:r w:rsidRPr="00696ADB">
        <w:tab/>
      </w:r>
    </w:p>
    <w:p w:rsidR="00696ADB" w:rsidRPr="00696ADB" w:rsidRDefault="00696ADB" w:rsidP="00696ADB">
      <w:r w:rsidRPr="00696ADB">
        <w:rPr>
          <w:rStyle w:val="StyleStyleBold12pt"/>
        </w:rPr>
        <w:t>Drum 7</w:t>
      </w:r>
      <w:r w:rsidRPr="00696ADB">
        <w:t xml:space="preserve"> (Kevin, Washington Monthly Writer, “The Chaos Hawks</w:t>
      </w:r>
      <w:proofErr w:type="gramStart"/>
      <w:r w:rsidRPr="00696ADB">
        <w:t>,  http</w:t>
      </w:r>
      <w:proofErr w:type="gramEnd"/>
      <w:r w:rsidRPr="00696ADB">
        <w:t>://www.washingtonmonthly.com/archives/individual/2007_09/012029.php,</w:t>
      </w:r>
    </w:p>
    <w:p w:rsidR="00696ADB" w:rsidRPr="00696ADB" w:rsidRDefault="00696ADB" w:rsidP="00696ADB">
      <w:pPr>
        <w:pStyle w:val="card"/>
        <w:rPr>
          <w:rStyle w:val="underline"/>
        </w:rPr>
      </w:pPr>
      <w:r w:rsidRPr="00696ADB">
        <w:rPr>
          <w:sz w:val="16"/>
        </w:rPr>
        <w:t>Having admitted, however, that the odds of a military success in Iraq are almost impossibly lo</w:t>
      </w:r>
      <w:r w:rsidRPr="00696ADB">
        <w:t xml:space="preserve">ng, Chaos Hawks nonetheless insist that the U.S. military needs to stay in Iraq for the foreseeable future. Why? </w:t>
      </w:r>
      <w:proofErr w:type="gramStart"/>
      <w:r w:rsidRPr="00696ADB">
        <w:t>Because</w:t>
      </w:r>
      <w:r w:rsidRPr="00696ADB">
        <w:rPr>
          <w:rStyle w:val="underline"/>
        </w:rPr>
        <w:t xml:space="preserve"> if we leave the entire Middle East will become a bloodbath.</w:t>
      </w:r>
      <w:proofErr w:type="gramEnd"/>
      <w:r w:rsidRPr="00696ADB">
        <w:rPr>
          <w:rStyle w:val="underline"/>
        </w:rPr>
        <w:t xml:space="preserve"> </w:t>
      </w:r>
      <w:r w:rsidRPr="00696ADB">
        <w:t>Sunni and Shiite will engage in mutual</w:t>
      </w:r>
      <w:r w:rsidRPr="00696ADB">
        <w:rPr>
          <w:rStyle w:val="underline"/>
        </w:rPr>
        <w:t xml:space="preserve"> genocide, oil fields will go up in flames, fundamentalist parties will take over, and al-Qaeda will have a safe haven </w:t>
      </w:r>
      <w:r w:rsidRPr="00696ADB">
        <w:t>bigger than the entire continent of Europe.</w:t>
      </w:r>
      <w:r w:rsidRPr="00696ADB">
        <w:rPr>
          <w:rStyle w:val="underline"/>
        </w:rPr>
        <w:t xml:space="preserve">  </w:t>
      </w:r>
      <w:r w:rsidRPr="00696ADB">
        <w:t>Needless to say,</w:t>
      </w:r>
      <w:r w:rsidRPr="00696ADB">
        <w:rPr>
          <w:rStyle w:val="Emphasis2"/>
        </w:rPr>
        <w:t xml:space="preserve"> </w:t>
      </w:r>
      <w:r w:rsidRPr="00696ADB">
        <w:rPr>
          <w:rStyle w:val="underline"/>
        </w:rPr>
        <w:t>this is nonsense.</w:t>
      </w:r>
      <w:r w:rsidRPr="00696ADB">
        <w:rPr>
          <w:sz w:val="16"/>
        </w:rPr>
        <w:t xml:space="preserve"> </w:t>
      </w:r>
      <w:r w:rsidRPr="00696ADB">
        <w:rPr>
          <w:rStyle w:val="underline"/>
        </w:rPr>
        <w:t>Israel has fought war after war in the Middle East. Result: no regional conflagration. Iran and Iraq fought one of the bloodiest wars</w:t>
      </w:r>
      <w:r w:rsidRPr="00696ADB">
        <w:rPr>
          <w:sz w:val="16"/>
        </w:rPr>
        <w:t xml:space="preserve"> of the second half the 20th century. </w:t>
      </w:r>
      <w:r w:rsidRPr="00696ADB">
        <w:t>Result:</w:t>
      </w:r>
      <w:r w:rsidRPr="00696ADB">
        <w:rPr>
          <w:rStyle w:val="underline"/>
        </w:rPr>
        <w:t xml:space="preserve"> no regional conflagration. The Soviets fought in Afghanistan and </w:t>
      </w:r>
      <w:r w:rsidRPr="00696ADB">
        <w:t>then</w:t>
      </w:r>
      <w:r w:rsidRPr="00696ADB">
        <w:rPr>
          <w:rStyle w:val="underline"/>
        </w:rPr>
        <w:t xml:space="preserve"> withdrew. No regional conflagration. The U.S. fought the Gulf War and then left. No regional conflagration. Algeria fought an internal civil war for a decade. No regional conflagration.</w:t>
      </w:r>
    </w:p>
    <w:p w:rsidR="00696ADB" w:rsidRPr="00696ADB" w:rsidRDefault="00696ADB" w:rsidP="00696ADB">
      <w:pPr>
        <w:pStyle w:val="Heading4"/>
      </w:pPr>
      <w:r w:rsidRPr="00696ADB">
        <w:t>A Mideast war would not escalate or go nuclear</w:t>
      </w:r>
    </w:p>
    <w:p w:rsidR="00696ADB" w:rsidRPr="00696ADB" w:rsidRDefault="00696ADB" w:rsidP="00696ADB">
      <w:pPr>
        <w:rPr>
          <w:sz w:val="16"/>
          <w:szCs w:val="24"/>
        </w:rPr>
      </w:pPr>
      <w:r w:rsidRPr="00696ADB">
        <w:rPr>
          <w:rStyle w:val="StyleStyleBold12pt"/>
        </w:rPr>
        <w:t>Stevens 2</w:t>
      </w:r>
      <w:r w:rsidRPr="00696ADB">
        <w:rPr>
          <w:sz w:val="16"/>
          <w:szCs w:val="24"/>
        </w:rPr>
        <w:t xml:space="preserve"> </w:t>
      </w:r>
      <w:r w:rsidRPr="00696ADB">
        <w:rPr>
          <w:sz w:val="16"/>
        </w:rPr>
        <w:t xml:space="preserve">[Elizabeth Stevens, September 19, 2002, </w:t>
      </w:r>
      <w:hyperlink r:id="rId85" w:history="1">
        <w:r w:rsidRPr="00696ADB">
          <w:rPr>
            <w:sz w:val="16"/>
          </w:rPr>
          <w:t>http://infomanage.com/nonproliferation/najournal/israelinucs.html</w:t>
        </w:r>
      </w:hyperlink>
      <w:r w:rsidRPr="00696ADB">
        <w:rPr>
          <w:sz w:val="16"/>
        </w:rPr>
        <w:t>]</w:t>
      </w:r>
    </w:p>
    <w:p w:rsidR="00696ADB" w:rsidRPr="00696ADB" w:rsidRDefault="00696ADB" w:rsidP="00696ADB">
      <w:pPr>
        <w:pStyle w:val="card"/>
        <w:ind w:left="0"/>
        <w:rPr>
          <w:rFonts w:ascii="Calibri" w:hAnsi="Calibri" w:cs="Calibri"/>
          <w:sz w:val="16"/>
        </w:rPr>
      </w:pPr>
      <w:r w:rsidRPr="00696ADB">
        <w:rPr>
          <w:rFonts w:ascii="Calibri" w:hAnsi="Calibri" w:cs="Calibri"/>
          <w:sz w:val="16"/>
        </w:rPr>
        <w:t xml:space="preserve">Thus far, </w:t>
      </w:r>
      <w:r w:rsidRPr="00696ADB">
        <w:rPr>
          <w:rStyle w:val="underline"/>
          <w:rFonts w:ascii="Calibri" w:hAnsi="Calibri" w:cs="Calibri"/>
        </w:rPr>
        <w:t>Israel has confronted continuous hostility with a strong conventional superiority</w:t>
      </w:r>
      <w:r w:rsidRPr="00696ADB">
        <w:rPr>
          <w:rFonts w:ascii="Calibri" w:hAnsi="Calibri" w:cs="Calibri"/>
          <w:b/>
          <w:sz w:val="16"/>
        </w:rPr>
        <w:t xml:space="preserve">. </w:t>
      </w:r>
      <w:r w:rsidRPr="00696ADB">
        <w:rPr>
          <w:rStyle w:val="underline"/>
          <w:rFonts w:ascii="Calibri" w:hAnsi="Calibri" w:cs="Calibri"/>
        </w:rPr>
        <w:t>It is doubtful that it would resort to a nuclear weapon given the fact that it could repel the attack of any one of its Arab opponents and probably a combination of them</w:t>
      </w:r>
      <w:r w:rsidRPr="00696ADB">
        <w:rPr>
          <w:rFonts w:ascii="Calibri" w:hAnsi="Calibri" w:cs="Calibri"/>
          <w:b/>
          <w:sz w:val="16"/>
        </w:rPr>
        <w:t xml:space="preserve">. </w:t>
      </w:r>
      <w:r w:rsidRPr="00696ADB">
        <w:rPr>
          <w:rStyle w:val="underline"/>
          <w:rFonts w:ascii="Calibri" w:hAnsi="Calibri" w:cs="Calibri"/>
        </w:rPr>
        <w:t>Israel has signed a peace treaty with Egypt, and moderating forces in Jordan are strong. The recent peace treaty with the PLO and differences between Iraq and Syria further reduce the possibility of a united Arab attack</w:t>
      </w:r>
      <w:r w:rsidRPr="00696ADB">
        <w:rPr>
          <w:rFonts w:ascii="Calibri" w:hAnsi="Calibri" w:cs="Calibri"/>
          <w:sz w:val="16"/>
        </w:rPr>
        <w:t>. It would appear that Israel does not need a nuclear arsenal.</w:t>
      </w:r>
    </w:p>
    <w:p w:rsidR="00696ADB" w:rsidRPr="00696ADB" w:rsidRDefault="00696ADB" w:rsidP="00696ADB">
      <w:pPr>
        <w:pStyle w:val="tag"/>
        <w:rPr>
          <w:sz w:val="16"/>
        </w:rPr>
      </w:pPr>
    </w:p>
    <w:p w:rsidR="00696ADB" w:rsidRPr="00696ADB" w:rsidRDefault="00696ADB" w:rsidP="00696ADB">
      <w:pPr>
        <w:pStyle w:val="Heading4"/>
      </w:pPr>
      <w:r w:rsidRPr="00696ADB">
        <w:t>Middle East war won’t escalate</w:t>
      </w:r>
    </w:p>
    <w:p w:rsidR="00696ADB" w:rsidRPr="00696ADB" w:rsidRDefault="00696ADB" w:rsidP="00696ADB">
      <w:pPr>
        <w:rPr>
          <w:b/>
          <w:sz w:val="16"/>
        </w:rPr>
      </w:pPr>
      <w:r w:rsidRPr="00696ADB">
        <w:rPr>
          <w:rStyle w:val="StyleStyleBold12pt"/>
        </w:rPr>
        <w:t>Li 1</w:t>
      </w:r>
      <w:r w:rsidRPr="00696ADB">
        <w:rPr>
          <w:sz w:val="16"/>
        </w:rPr>
        <w:t xml:space="preserve"> [Prof. Li </w:t>
      </w:r>
      <w:proofErr w:type="spellStart"/>
      <w:r w:rsidRPr="00696ADB">
        <w:rPr>
          <w:sz w:val="16"/>
        </w:rPr>
        <w:t>Shaoxian</w:t>
      </w:r>
      <w:proofErr w:type="spellEnd"/>
      <w:r w:rsidRPr="00696ADB">
        <w:rPr>
          <w:sz w:val="16"/>
        </w:rPr>
        <w:t>, an expert in the Middle East and a senior researcher in the Institute of Contemporary International Relations, August 17, 2001, http://www.china.org.cn/english/2001/Aug/17671.htm, accessed March 9, 2007]</w:t>
      </w:r>
    </w:p>
    <w:p w:rsidR="00696ADB" w:rsidRPr="00696ADB" w:rsidRDefault="00696ADB" w:rsidP="00696ADB">
      <w:pPr>
        <w:pStyle w:val="card"/>
        <w:ind w:left="0"/>
        <w:rPr>
          <w:rFonts w:ascii="Calibri" w:hAnsi="Calibri" w:cs="Calibri"/>
          <w:sz w:val="16"/>
        </w:rPr>
      </w:pPr>
      <w:r w:rsidRPr="00696ADB">
        <w:rPr>
          <w:rStyle w:val="underline"/>
          <w:rFonts w:ascii="Calibri" w:hAnsi="Calibri" w:cs="Calibri"/>
        </w:rPr>
        <w:t>Although the situation in the Middle East is alarming, it will not start a war</w:t>
      </w:r>
      <w:r w:rsidRPr="00696ADB">
        <w:rPr>
          <w:rFonts w:ascii="Calibri" w:hAnsi="Calibri" w:cs="Calibri"/>
          <w:b/>
          <w:sz w:val="16"/>
        </w:rPr>
        <w:t xml:space="preserve">. </w:t>
      </w:r>
      <w:r w:rsidRPr="00696ADB">
        <w:rPr>
          <w:rFonts w:ascii="Calibri" w:hAnsi="Calibri" w:cs="Calibri"/>
          <w:sz w:val="16"/>
        </w:rPr>
        <w:t xml:space="preserve">The main reasons are: </w:t>
      </w:r>
      <w:r w:rsidRPr="00696ADB">
        <w:rPr>
          <w:rFonts w:ascii="Calibri" w:eastAsia="Arial Unicode MS" w:hAnsi="Calibri" w:cs="Calibri"/>
          <w:sz w:val="16"/>
        </w:rPr>
        <w:t xml:space="preserve"> </w:t>
      </w:r>
      <w:r w:rsidRPr="00696ADB">
        <w:rPr>
          <w:rFonts w:ascii="Calibri" w:hAnsi="Calibri" w:cs="Calibri"/>
          <w:sz w:val="16"/>
        </w:rPr>
        <w:t>First</w:t>
      </w:r>
      <w:r w:rsidRPr="00696ADB">
        <w:rPr>
          <w:rFonts w:ascii="Calibri" w:hAnsi="Calibri" w:cs="Calibri"/>
          <w:b/>
          <w:sz w:val="16"/>
        </w:rPr>
        <w:t xml:space="preserve">, </w:t>
      </w:r>
      <w:r w:rsidRPr="00696ADB">
        <w:rPr>
          <w:rStyle w:val="underline"/>
          <w:rFonts w:ascii="Calibri" w:hAnsi="Calibri" w:cs="Calibri"/>
        </w:rPr>
        <w:t>both the international community and international environment will not allow another Middle East war to break out</w:t>
      </w:r>
      <w:r w:rsidRPr="00696ADB">
        <w:rPr>
          <w:rFonts w:ascii="Calibri" w:hAnsi="Calibri" w:cs="Calibri"/>
          <w:b/>
          <w:sz w:val="16"/>
        </w:rPr>
        <w:t>.</w:t>
      </w:r>
      <w:r w:rsidRPr="00696ADB">
        <w:rPr>
          <w:rFonts w:ascii="Calibri" w:hAnsi="Calibri" w:cs="Calibri"/>
          <w:sz w:val="16"/>
        </w:rPr>
        <w:t xml:space="preserve"> Peace and development is still the theme of today’s world. </w:t>
      </w:r>
      <w:r w:rsidRPr="00696ADB">
        <w:rPr>
          <w:rStyle w:val="underline"/>
          <w:rFonts w:ascii="Calibri" w:hAnsi="Calibri" w:cs="Calibri"/>
        </w:rPr>
        <w:t>No big power wants to see a new war between Arab and Israel in this area so crucial to oil production</w:t>
      </w:r>
      <w:r w:rsidRPr="00696ADB">
        <w:rPr>
          <w:rFonts w:ascii="Calibri" w:hAnsi="Calibri" w:cs="Calibri"/>
          <w:sz w:val="16"/>
        </w:rPr>
        <w:t xml:space="preserve">.  Second, </w:t>
      </w:r>
      <w:r w:rsidRPr="00696ADB">
        <w:rPr>
          <w:rStyle w:val="underline"/>
          <w:rFonts w:ascii="Calibri" w:hAnsi="Calibri" w:cs="Calibri"/>
        </w:rPr>
        <w:t>war is not in line with the interests of several countries in the Middle East. None of the Israelis</w:t>
      </w:r>
      <w:r w:rsidRPr="00696ADB">
        <w:rPr>
          <w:rFonts w:ascii="Calibri" w:hAnsi="Calibri" w:cs="Calibri"/>
          <w:sz w:val="16"/>
        </w:rPr>
        <w:t xml:space="preserve"> (including Sharon himself) </w:t>
      </w:r>
      <w:r w:rsidRPr="00696ADB">
        <w:rPr>
          <w:rStyle w:val="underline"/>
          <w:rFonts w:ascii="Calibri" w:hAnsi="Calibri" w:cs="Calibri"/>
        </w:rPr>
        <w:t>wants war, because war would again put the very existence of the country in danger</w:t>
      </w:r>
      <w:r w:rsidRPr="00696ADB">
        <w:rPr>
          <w:rFonts w:ascii="Calibri" w:hAnsi="Calibri" w:cs="Calibri"/>
          <w:sz w:val="16"/>
        </w:rPr>
        <w:t xml:space="preserve">; Yasser </w:t>
      </w:r>
      <w:proofErr w:type="spellStart"/>
      <w:r w:rsidRPr="00696ADB">
        <w:rPr>
          <w:rFonts w:ascii="Calibri" w:hAnsi="Calibri" w:cs="Calibri"/>
          <w:sz w:val="16"/>
        </w:rPr>
        <w:t>Afrafat</w:t>
      </w:r>
      <w:proofErr w:type="spellEnd"/>
      <w:r w:rsidRPr="00696ADB">
        <w:rPr>
          <w:rFonts w:ascii="Calibri" w:hAnsi="Calibri" w:cs="Calibri"/>
          <w:sz w:val="16"/>
        </w:rPr>
        <w:t>, as well, does not want war, because war would turn his 10 years peace efforts into nothing</w:t>
      </w:r>
      <w:r w:rsidRPr="00696ADB">
        <w:rPr>
          <w:rFonts w:ascii="Calibri" w:hAnsi="Calibri" w:cs="Calibri"/>
          <w:b/>
          <w:sz w:val="16"/>
        </w:rPr>
        <w:t xml:space="preserve">; </w:t>
      </w:r>
      <w:r w:rsidRPr="00696ADB">
        <w:rPr>
          <w:rStyle w:val="underline"/>
          <w:rFonts w:ascii="Calibri" w:hAnsi="Calibri" w:cs="Calibri"/>
        </w:rPr>
        <w:t>Egypt and Syria</w:t>
      </w:r>
      <w:r w:rsidRPr="00696ADB">
        <w:rPr>
          <w:rFonts w:ascii="Calibri" w:hAnsi="Calibri" w:cs="Calibri"/>
          <w:sz w:val="16"/>
        </w:rPr>
        <w:t xml:space="preserve">, the other two big powers in Middle East, </w:t>
      </w:r>
      <w:r w:rsidRPr="00696ADB">
        <w:rPr>
          <w:rStyle w:val="underline"/>
          <w:rFonts w:ascii="Calibri" w:hAnsi="Calibri" w:cs="Calibri"/>
        </w:rPr>
        <w:t>do not want war either</w:t>
      </w:r>
      <w:r w:rsidRPr="00696ADB">
        <w:rPr>
          <w:rFonts w:ascii="Calibri" w:hAnsi="Calibri" w:cs="Calibri"/>
          <w:sz w:val="16"/>
        </w:rPr>
        <w:t xml:space="preserve">. The president of Egypt Hosni Mubarak firmly rejected the possibility of war in an interview with Israeli TV. Bashar al-Assad, the new president of Syria, has put most his attention on domestic affairs.  Third, </w:t>
      </w:r>
      <w:r w:rsidRPr="00696ADB">
        <w:rPr>
          <w:rStyle w:val="underline"/>
          <w:rFonts w:ascii="Calibri" w:hAnsi="Calibri" w:cs="Calibri"/>
        </w:rPr>
        <w:t xml:space="preserve">the countries and extremists who do want to see war have </w:t>
      </w:r>
      <w:proofErr w:type="gramStart"/>
      <w:r w:rsidRPr="00696ADB">
        <w:rPr>
          <w:rStyle w:val="underline"/>
          <w:rFonts w:ascii="Calibri" w:hAnsi="Calibri" w:cs="Calibri"/>
        </w:rPr>
        <w:t xml:space="preserve">neither the </w:t>
      </w:r>
      <w:proofErr w:type="spellStart"/>
      <w:r w:rsidRPr="00696ADB">
        <w:rPr>
          <w:rStyle w:val="underline"/>
          <w:rFonts w:ascii="Calibri" w:hAnsi="Calibri" w:cs="Calibri"/>
        </w:rPr>
        <w:t>capablities</w:t>
      </w:r>
      <w:proofErr w:type="spellEnd"/>
      <w:r w:rsidRPr="00696ADB">
        <w:rPr>
          <w:rStyle w:val="underline"/>
          <w:rFonts w:ascii="Calibri" w:hAnsi="Calibri" w:cs="Calibri"/>
        </w:rPr>
        <w:t xml:space="preserve"> or</w:t>
      </w:r>
      <w:proofErr w:type="gramEnd"/>
      <w:r w:rsidRPr="00696ADB">
        <w:rPr>
          <w:rStyle w:val="underline"/>
          <w:rFonts w:ascii="Calibri" w:hAnsi="Calibri" w:cs="Calibri"/>
        </w:rPr>
        <w:t xml:space="preserve"> means for war</w:t>
      </w:r>
      <w:r w:rsidRPr="00696ADB">
        <w:rPr>
          <w:rFonts w:ascii="Calibri" w:hAnsi="Calibri" w:cs="Calibri"/>
          <w:sz w:val="16"/>
        </w:rPr>
        <w:t xml:space="preserve">.  </w:t>
      </w:r>
    </w:p>
    <w:p w:rsidR="00696ADB" w:rsidRPr="00696ADB" w:rsidRDefault="00696ADB" w:rsidP="00696ADB">
      <w:pPr>
        <w:rPr>
          <w:sz w:val="16"/>
        </w:rPr>
      </w:pPr>
    </w:p>
    <w:p w:rsidR="00696ADB" w:rsidRPr="00696ADB" w:rsidRDefault="00696ADB" w:rsidP="00696ADB">
      <w:pPr>
        <w:pStyle w:val="Heading4"/>
      </w:pPr>
      <w:r w:rsidRPr="00696ADB">
        <w:t xml:space="preserve">Deterrence checks </w:t>
      </w:r>
      <w:proofErr w:type="gramStart"/>
      <w:r w:rsidRPr="00696ADB">
        <w:t>middle east</w:t>
      </w:r>
      <w:proofErr w:type="gramEnd"/>
      <w:r w:rsidRPr="00696ADB">
        <w:t xml:space="preserve"> conflict – </w:t>
      </w:r>
      <w:proofErr w:type="spellStart"/>
      <w:r w:rsidRPr="00696ADB">
        <w:t>emperics</w:t>
      </w:r>
      <w:proofErr w:type="spellEnd"/>
      <w:r w:rsidRPr="00696ADB">
        <w:t xml:space="preserve"> and fear</w:t>
      </w:r>
    </w:p>
    <w:p w:rsidR="00696ADB" w:rsidRPr="00696ADB" w:rsidRDefault="00696ADB" w:rsidP="00696ADB">
      <w:pPr>
        <w:rPr>
          <w:sz w:val="16"/>
          <w:szCs w:val="24"/>
        </w:rPr>
      </w:pPr>
      <w:r w:rsidRPr="00696ADB">
        <w:rPr>
          <w:rStyle w:val="StyleStyleBold12pt"/>
        </w:rPr>
        <w:t>Waltz 2k</w:t>
      </w:r>
      <w:r w:rsidRPr="00696ADB">
        <w:rPr>
          <w:rStyle w:val="TitleChar"/>
          <w:sz w:val="16"/>
          <w:szCs w:val="24"/>
        </w:rPr>
        <w:t xml:space="preserve"> </w:t>
      </w:r>
      <w:r w:rsidRPr="00696ADB">
        <w:rPr>
          <w:sz w:val="16"/>
          <w:szCs w:val="24"/>
        </w:rPr>
        <w:t xml:space="preserve">[Kenneth, prof, http://www.ciaonet.org/olj/gjia/gjia_winspr00f.html, </w:t>
      </w:r>
      <w:proofErr w:type="spellStart"/>
      <w:proofErr w:type="gramStart"/>
      <w:r w:rsidRPr="00696ADB">
        <w:rPr>
          <w:sz w:val="16"/>
          <w:szCs w:val="24"/>
        </w:rPr>
        <w:t>dw</w:t>
      </w:r>
      <w:proofErr w:type="spellEnd"/>
      <w:proofErr w:type="gramEnd"/>
      <w:r w:rsidRPr="00696ADB">
        <w:rPr>
          <w:sz w:val="16"/>
          <w:szCs w:val="24"/>
        </w:rPr>
        <w:t>: Spring 2000, da: 7-8-2011, lido]</w:t>
      </w:r>
    </w:p>
    <w:p w:rsidR="00696ADB" w:rsidRPr="00696ADB" w:rsidRDefault="00696ADB" w:rsidP="00696ADB">
      <w:pPr>
        <w:pStyle w:val="card"/>
        <w:ind w:left="0"/>
        <w:rPr>
          <w:rFonts w:ascii="Calibri" w:hAnsi="Calibri" w:cs="Calibri"/>
          <w:sz w:val="16"/>
        </w:rPr>
      </w:pPr>
      <w:r w:rsidRPr="00696ADB">
        <w:rPr>
          <w:rFonts w:ascii="Calibri" w:hAnsi="Calibri" w:cs="Calibri"/>
          <w:sz w:val="16"/>
        </w:rPr>
        <w:t xml:space="preserve">We have this peculiar notion about the irrationality of rogue states. When he was Secretary of Defense, Les Aspin said these rogue leaders might be </w:t>
      </w:r>
      <w:proofErr w:type="spellStart"/>
      <w:r w:rsidRPr="00696ADB">
        <w:rPr>
          <w:rFonts w:ascii="Calibri" w:hAnsi="Calibri" w:cs="Calibri"/>
          <w:sz w:val="16"/>
        </w:rPr>
        <w:t>undeterrable</w:t>
      </w:r>
      <w:proofErr w:type="spellEnd"/>
      <w:r w:rsidRPr="00696ADB">
        <w:rPr>
          <w:rFonts w:ascii="Calibri" w:hAnsi="Calibri" w:cs="Calibri"/>
          <w:sz w:val="16"/>
        </w:rPr>
        <w:t xml:space="preserve">. </w:t>
      </w:r>
      <w:r w:rsidRPr="00696ADB">
        <w:rPr>
          <w:rStyle w:val="underline"/>
          <w:rFonts w:ascii="Calibri" w:hAnsi="Calibri" w:cs="Calibri"/>
        </w:rPr>
        <w:t>Others contend that some states may undertake courses of action even if they know that catastrophe may result. But who would do that</w:t>
      </w:r>
      <w:r w:rsidRPr="00696ADB">
        <w:rPr>
          <w:rFonts w:ascii="Calibri" w:hAnsi="Calibri" w:cs="Calibri"/>
          <w:b/>
          <w:sz w:val="16"/>
        </w:rPr>
        <w:t xml:space="preserve">? </w:t>
      </w:r>
      <w:r w:rsidRPr="00696ADB">
        <w:rPr>
          <w:rStyle w:val="underline"/>
          <w:rFonts w:ascii="Calibri" w:hAnsi="Calibri" w:cs="Calibri"/>
        </w:rPr>
        <w:t>Not</w:t>
      </w:r>
      <w:r w:rsidRPr="00696ADB">
        <w:rPr>
          <w:rFonts w:ascii="Calibri" w:hAnsi="Calibri" w:cs="Calibri"/>
          <w:b/>
          <w:sz w:val="16"/>
        </w:rPr>
        <w:t xml:space="preserve"> </w:t>
      </w:r>
      <w:r w:rsidRPr="00696ADB">
        <w:rPr>
          <w:rStyle w:val="underline"/>
          <w:rFonts w:ascii="Calibri" w:hAnsi="Calibri" w:cs="Calibri"/>
        </w:rPr>
        <w:t>Saddam Hussein</w:t>
      </w:r>
      <w:r w:rsidRPr="00696ADB">
        <w:rPr>
          <w:rFonts w:ascii="Calibri" w:hAnsi="Calibri" w:cs="Calibri"/>
          <w:b/>
          <w:sz w:val="16"/>
        </w:rPr>
        <w:t>.</w:t>
      </w:r>
      <w:r w:rsidRPr="00696ADB">
        <w:rPr>
          <w:rFonts w:ascii="Calibri" w:hAnsi="Calibri" w:cs="Calibri"/>
          <w:sz w:val="16"/>
        </w:rPr>
        <w:t xml:space="preserve"> Not Kim </w:t>
      </w:r>
      <w:proofErr w:type="gramStart"/>
      <w:r w:rsidRPr="00696ADB">
        <w:rPr>
          <w:rFonts w:ascii="Calibri" w:hAnsi="Calibri" w:cs="Calibri"/>
          <w:sz w:val="16"/>
        </w:rPr>
        <w:t>Il</w:t>
      </w:r>
      <w:proofErr w:type="gramEnd"/>
      <w:r w:rsidRPr="00696ADB">
        <w:rPr>
          <w:rFonts w:ascii="Calibri" w:hAnsi="Calibri" w:cs="Calibri"/>
          <w:sz w:val="16"/>
        </w:rPr>
        <w:t xml:space="preserve"> Sung when he was ruler of North Korea. What is a key characteristic of all those rulers? </w:t>
      </w:r>
      <w:r w:rsidRPr="00696ADB">
        <w:rPr>
          <w:rStyle w:val="underline"/>
          <w:rFonts w:ascii="Calibri" w:hAnsi="Calibri" w:cs="Calibri"/>
        </w:rPr>
        <w:t xml:space="preserve">They are survivors, as they struggle to live in a harsh environment–both internally, with the constant danger of assassination, and externally, as they’re surrounded by enemies. And they survive for decades until they are carried out in a box. Are they irrational? Their behavior is ugly and nasty to be sure, but irrational? How could they survive? If they were not </w:t>
      </w:r>
      <w:proofErr w:type="spellStart"/>
      <w:r w:rsidRPr="00696ADB">
        <w:rPr>
          <w:rStyle w:val="underline"/>
          <w:rFonts w:ascii="Calibri" w:hAnsi="Calibri" w:cs="Calibri"/>
        </w:rPr>
        <w:t>deterrable</w:t>
      </w:r>
      <w:proofErr w:type="spellEnd"/>
      <w:r w:rsidRPr="00696ADB">
        <w:rPr>
          <w:rStyle w:val="underline"/>
          <w:rFonts w:ascii="Calibri" w:hAnsi="Calibri" w:cs="Calibri"/>
        </w:rPr>
        <w:t>, how would they ever have survived?</w:t>
      </w:r>
      <w:r w:rsidRPr="00696ADB">
        <w:rPr>
          <w:rFonts w:ascii="Calibri" w:hAnsi="Calibri" w:cs="Calibri"/>
          <w:sz w:val="16"/>
        </w:rPr>
        <w:t xml:space="preserve"> They don’t run the kind of risks that would put their regime into question. Kim </w:t>
      </w:r>
      <w:proofErr w:type="gramStart"/>
      <w:r w:rsidRPr="00696ADB">
        <w:rPr>
          <w:rFonts w:ascii="Calibri" w:hAnsi="Calibri" w:cs="Calibri"/>
          <w:sz w:val="16"/>
        </w:rPr>
        <w:t>Il</w:t>
      </w:r>
      <w:proofErr w:type="gramEnd"/>
      <w:r w:rsidRPr="00696ADB">
        <w:rPr>
          <w:rFonts w:ascii="Calibri" w:hAnsi="Calibri" w:cs="Calibri"/>
          <w:sz w:val="16"/>
        </w:rPr>
        <w:t xml:space="preserve"> Sung wanted to pass his reign onto his son, Kim Jong Il. They obviously love to rule, but they’ve got to have a country. </w:t>
      </w:r>
      <w:r w:rsidRPr="00696ADB">
        <w:rPr>
          <w:rStyle w:val="underline"/>
          <w:rFonts w:ascii="Calibri" w:hAnsi="Calibri" w:cs="Calibri"/>
        </w:rPr>
        <w:t xml:space="preserve">They’re not going to risk the existence of their country. For example, Saddam Hussein was deterred during the Persian Gulf War. He did not arm the SCUD missiles with lethal warheads and shoot them at Israel. They were nuisance attacks. Why? </w:t>
      </w:r>
      <w:proofErr w:type="gramStart"/>
      <w:r w:rsidRPr="00696ADB">
        <w:rPr>
          <w:rStyle w:val="underline"/>
          <w:rFonts w:ascii="Calibri" w:hAnsi="Calibri" w:cs="Calibri"/>
        </w:rPr>
        <w:t xml:space="preserve">Because he </w:t>
      </w:r>
      <w:r w:rsidRPr="00696ADB">
        <w:rPr>
          <w:rStyle w:val="underline"/>
          <w:rFonts w:ascii="Calibri" w:hAnsi="Calibri" w:cs="Calibri"/>
        </w:rPr>
        <w:lastRenderedPageBreak/>
        <w:t>didn’t want us to pound him more heavily than he was being pounded.</w:t>
      </w:r>
      <w:proofErr w:type="gramEnd"/>
      <w:r w:rsidRPr="00696ADB">
        <w:rPr>
          <w:rStyle w:val="underline"/>
          <w:rFonts w:ascii="Calibri" w:hAnsi="Calibri" w:cs="Calibri"/>
        </w:rPr>
        <w:t xml:space="preserve"> The allies, led by the United States, could have substantially destroyed that country without ever using nuclear weapons, and he knew it. Sure he was deterred. </w:t>
      </w:r>
      <w:r w:rsidRPr="00696ADB">
        <w:rPr>
          <w:rFonts w:ascii="Calibri" w:hAnsi="Calibri" w:cs="Calibri"/>
          <w:sz w:val="16"/>
        </w:rPr>
        <w:t xml:space="preserve">So how can we say irrational or </w:t>
      </w:r>
      <w:proofErr w:type="spellStart"/>
      <w:r w:rsidRPr="00696ADB">
        <w:rPr>
          <w:rFonts w:ascii="Calibri" w:hAnsi="Calibri" w:cs="Calibri"/>
          <w:sz w:val="16"/>
        </w:rPr>
        <w:t>undeterrable</w:t>
      </w:r>
      <w:proofErr w:type="spellEnd"/>
      <w:r w:rsidRPr="00696ADB">
        <w:rPr>
          <w:rFonts w:ascii="Calibri" w:hAnsi="Calibri" w:cs="Calibri"/>
          <w:sz w:val="16"/>
        </w:rPr>
        <w:t>? But we do say it.</w:t>
      </w:r>
    </w:p>
    <w:p w:rsidR="00696ADB" w:rsidRPr="00696ADB" w:rsidRDefault="00696ADB" w:rsidP="00696ADB">
      <w:pPr>
        <w:rPr>
          <w:sz w:val="16"/>
        </w:rPr>
      </w:pPr>
    </w:p>
    <w:p w:rsidR="00696ADB" w:rsidRPr="00696ADB" w:rsidRDefault="00696ADB" w:rsidP="00696ADB">
      <w:pPr>
        <w:pStyle w:val="Heading4"/>
        <w:rPr>
          <w:rStyle w:val="TitleChar"/>
          <w:b w:val="0"/>
          <w:bCs/>
          <w:u w:val="none"/>
        </w:rPr>
      </w:pPr>
      <w:r w:rsidRPr="00696ADB">
        <w:t xml:space="preserve">Middle East States don’t want war </w:t>
      </w:r>
    </w:p>
    <w:p w:rsidR="00696ADB" w:rsidRPr="00696ADB" w:rsidRDefault="00696ADB" w:rsidP="00696ADB">
      <w:pPr>
        <w:rPr>
          <w:sz w:val="16"/>
          <w:szCs w:val="24"/>
        </w:rPr>
      </w:pPr>
      <w:proofErr w:type="spellStart"/>
      <w:r w:rsidRPr="00696ADB">
        <w:rPr>
          <w:rStyle w:val="StyleStyleBold12pt"/>
        </w:rPr>
        <w:t>Shaoxian</w:t>
      </w:r>
      <w:proofErr w:type="spellEnd"/>
      <w:r w:rsidRPr="00696ADB">
        <w:rPr>
          <w:rStyle w:val="StyleStyleBold12pt"/>
        </w:rPr>
        <w:t xml:space="preserve"> 1</w:t>
      </w:r>
      <w:r w:rsidRPr="00696ADB">
        <w:rPr>
          <w:sz w:val="16"/>
          <w:szCs w:val="24"/>
        </w:rPr>
        <w:t xml:space="preserve"> [Li, prof, http://www.china.org.cn/english/2001/Aug/17671.htm, </w:t>
      </w:r>
      <w:proofErr w:type="spellStart"/>
      <w:proofErr w:type="gramStart"/>
      <w:r w:rsidRPr="00696ADB">
        <w:rPr>
          <w:sz w:val="16"/>
          <w:szCs w:val="24"/>
        </w:rPr>
        <w:t>dw</w:t>
      </w:r>
      <w:proofErr w:type="spellEnd"/>
      <w:proofErr w:type="gramEnd"/>
      <w:r w:rsidRPr="00696ADB">
        <w:rPr>
          <w:sz w:val="16"/>
          <w:szCs w:val="24"/>
        </w:rPr>
        <w:t>: 8-17-2001, da: 7-9-2011, lido]</w:t>
      </w:r>
    </w:p>
    <w:p w:rsidR="00696ADB" w:rsidRPr="00696ADB" w:rsidRDefault="00696ADB" w:rsidP="00696ADB">
      <w:pPr>
        <w:pStyle w:val="card"/>
        <w:ind w:left="0"/>
        <w:rPr>
          <w:rFonts w:ascii="Calibri" w:hAnsi="Calibri" w:cs="Calibri"/>
          <w:sz w:val="24"/>
          <w:u w:val="single"/>
        </w:rPr>
      </w:pPr>
      <w:r w:rsidRPr="00696ADB">
        <w:rPr>
          <w:rFonts w:ascii="Calibri" w:hAnsi="Calibri" w:cs="Calibri"/>
          <w:sz w:val="16"/>
        </w:rPr>
        <w:t xml:space="preserve">Second, </w:t>
      </w:r>
      <w:r w:rsidRPr="00696ADB">
        <w:rPr>
          <w:rStyle w:val="underline"/>
          <w:rFonts w:ascii="Calibri" w:hAnsi="Calibri" w:cs="Calibri"/>
        </w:rPr>
        <w:t>war is not in line with the interests of several countries in the Middle East. None of the Israelis</w:t>
      </w:r>
      <w:r w:rsidRPr="00696ADB">
        <w:rPr>
          <w:rFonts w:ascii="Calibri" w:hAnsi="Calibri" w:cs="Calibri"/>
          <w:sz w:val="16"/>
        </w:rPr>
        <w:t xml:space="preserve"> (including Sharon himself) </w:t>
      </w:r>
      <w:r w:rsidRPr="00696ADB">
        <w:rPr>
          <w:rStyle w:val="underline"/>
          <w:rFonts w:ascii="Calibri" w:hAnsi="Calibri" w:cs="Calibri"/>
        </w:rPr>
        <w:t>wants war, because war would again put the very existence of the country in danger</w:t>
      </w:r>
      <w:r w:rsidRPr="00696ADB">
        <w:rPr>
          <w:rFonts w:ascii="Calibri" w:hAnsi="Calibri" w:cs="Calibri"/>
          <w:sz w:val="16"/>
        </w:rPr>
        <w:t xml:space="preserve">; Yasser </w:t>
      </w:r>
      <w:proofErr w:type="spellStart"/>
      <w:r w:rsidRPr="00696ADB">
        <w:rPr>
          <w:rFonts w:ascii="Calibri" w:hAnsi="Calibri" w:cs="Calibri"/>
          <w:sz w:val="16"/>
        </w:rPr>
        <w:t>Afrafat</w:t>
      </w:r>
      <w:proofErr w:type="spellEnd"/>
      <w:r w:rsidRPr="00696ADB">
        <w:rPr>
          <w:rFonts w:ascii="Calibri" w:hAnsi="Calibri" w:cs="Calibri"/>
          <w:sz w:val="16"/>
        </w:rPr>
        <w:t xml:space="preserve">, as well, does not want war, because war would turn his 10 years peace efforts into nothing; Egypt and Syria, the other two big powers in Middle East, do not want war either. </w:t>
      </w:r>
      <w:r w:rsidRPr="00696ADB">
        <w:rPr>
          <w:rStyle w:val="underline"/>
          <w:rFonts w:ascii="Calibri" w:hAnsi="Calibri" w:cs="Calibri"/>
        </w:rPr>
        <w:t xml:space="preserve">The president of Egypt Hosni Mubarak firmly rejected the possibility of war in an interview with Israeli TV. Bashar al-Assad, the new president of Syria, has put most his attention on domestic affairs. </w:t>
      </w:r>
    </w:p>
    <w:p w:rsidR="00696ADB" w:rsidRPr="00696ADB" w:rsidRDefault="00696ADB" w:rsidP="00696ADB">
      <w:pPr>
        <w:rPr>
          <w:sz w:val="16"/>
        </w:rPr>
      </w:pPr>
    </w:p>
    <w:p w:rsidR="00696ADB" w:rsidRPr="00696ADB" w:rsidRDefault="00696ADB" w:rsidP="00696ADB">
      <w:pPr>
        <w:rPr>
          <w:sz w:val="16"/>
        </w:rPr>
      </w:pPr>
    </w:p>
    <w:p w:rsidR="00696ADB" w:rsidRPr="00696ADB" w:rsidRDefault="00696ADB" w:rsidP="00696ADB">
      <w:pPr>
        <w:pStyle w:val="Heading4"/>
        <w:rPr>
          <w:rStyle w:val="TitleChar"/>
          <w:b w:val="0"/>
          <w:bCs/>
          <w:u w:val="none"/>
        </w:rPr>
      </w:pPr>
      <w:r w:rsidRPr="00696ADB">
        <w:t xml:space="preserve">US and other western countries intervention in the </w:t>
      </w:r>
      <w:proofErr w:type="gramStart"/>
      <w:r w:rsidRPr="00696ADB">
        <w:t>middle east</w:t>
      </w:r>
      <w:proofErr w:type="gramEnd"/>
      <w:r w:rsidRPr="00696ADB">
        <w:t xml:space="preserve"> check conflict</w:t>
      </w:r>
    </w:p>
    <w:p w:rsidR="00696ADB" w:rsidRPr="00696ADB" w:rsidRDefault="00696ADB" w:rsidP="00696ADB">
      <w:pPr>
        <w:pStyle w:val="card"/>
        <w:ind w:left="0"/>
        <w:rPr>
          <w:rFonts w:ascii="Calibri" w:hAnsi="Calibri" w:cs="Calibri"/>
          <w:sz w:val="16"/>
        </w:rPr>
      </w:pPr>
      <w:proofErr w:type="spellStart"/>
      <w:r w:rsidRPr="00696ADB">
        <w:rPr>
          <w:rStyle w:val="StyleStyleBold12pt"/>
          <w:rFonts w:ascii="Calibri" w:hAnsi="Calibri" w:cs="Calibri"/>
        </w:rPr>
        <w:t>Zein</w:t>
      </w:r>
      <w:proofErr w:type="spellEnd"/>
      <w:r w:rsidRPr="00696ADB">
        <w:rPr>
          <w:rStyle w:val="StyleStyleBold12pt"/>
          <w:rFonts w:ascii="Calibri" w:hAnsi="Calibri" w:cs="Calibri"/>
        </w:rPr>
        <w:t xml:space="preserve"> 9</w:t>
      </w:r>
      <w:r w:rsidRPr="00696ADB">
        <w:rPr>
          <w:rFonts w:ascii="Calibri" w:hAnsi="Calibri" w:cs="Calibri"/>
          <w:sz w:val="16"/>
        </w:rPr>
        <w:t xml:space="preserve"> [</w:t>
      </w:r>
      <w:proofErr w:type="spellStart"/>
      <w:r w:rsidRPr="00696ADB">
        <w:rPr>
          <w:rFonts w:ascii="Calibri" w:hAnsi="Calibri" w:cs="Calibri"/>
          <w:sz w:val="16"/>
        </w:rPr>
        <w:t>Mostafa</w:t>
      </w:r>
      <w:proofErr w:type="spellEnd"/>
      <w:r w:rsidRPr="00696ADB">
        <w:rPr>
          <w:rFonts w:ascii="Calibri" w:hAnsi="Calibri" w:cs="Calibri"/>
          <w:sz w:val="16"/>
        </w:rPr>
        <w:t xml:space="preserve">, http://www.daralhayat.com/portalarticlendah/61348m </w:t>
      </w:r>
      <w:proofErr w:type="spellStart"/>
      <w:proofErr w:type="gramStart"/>
      <w:r w:rsidRPr="00696ADB">
        <w:rPr>
          <w:rFonts w:ascii="Calibri" w:hAnsi="Calibri" w:cs="Calibri"/>
          <w:sz w:val="16"/>
        </w:rPr>
        <w:t>dw</w:t>
      </w:r>
      <w:proofErr w:type="spellEnd"/>
      <w:proofErr w:type="gramEnd"/>
      <w:r w:rsidRPr="00696ADB">
        <w:rPr>
          <w:rFonts w:ascii="Calibri" w:hAnsi="Calibri" w:cs="Calibri"/>
          <w:sz w:val="16"/>
        </w:rPr>
        <w:t>: 9-30-2009, da: 7-9-2011, lido]</w:t>
      </w:r>
    </w:p>
    <w:p w:rsidR="00696ADB" w:rsidRPr="00696ADB" w:rsidRDefault="00696ADB" w:rsidP="00696ADB">
      <w:pPr>
        <w:pStyle w:val="card"/>
        <w:ind w:left="0"/>
        <w:rPr>
          <w:rFonts w:ascii="Calibri" w:hAnsi="Calibri" w:cs="Calibri"/>
          <w:sz w:val="16"/>
        </w:rPr>
      </w:pPr>
      <w:r w:rsidRPr="00696ADB">
        <w:rPr>
          <w:rStyle w:val="underline"/>
          <w:rFonts w:ascii="Calibri" w:hAnsi="Calibri" w:cs="Calibri"/>
        </w:rPr>
        <w:t>The Westerners</w:t>
      </w:r>
      <w:r w:rsidRPr="00696ADB">
        <w:rPr>
          <w:rFonts w:ascii="Calibri" w:hAnsi="Calibri" w:cs="Calibri"/>
          <w:sz w:val="16"/>
        </w:rPr>
        <w:t xml:space="preserve">, especially the United States, realize this very well. They also </w:t>
      </w:r>
      <w:r w:rsidRPr="00696ADB">
        <w:rPr>
          <w:rStyle w:val="underline"/>
          <w:rFonts w:ascii="Calibri" w:hAnsi="Calibri" w:cs="Calibri"/>
        </w:rPr>
        <w:t>realize that their interests in the Middle East require from them to spread stability. Besides, large international institutions view the Iranian nuclear program as a primitive one that it is still very far from manufacturing a [nuclear] bomb or weapons.</w:t>
      </w:r>
      <w:r w:rsidRPr="00696ADB">
        <w:rPr>
          <w:rFonts w:ascii="Calibri" w:hAnsi="Calibri" w:cs="Calibri"/>
          <w:sz w:val="16"/>
        </w:rPr>
        <w:t xml:space="preserve"> Their reaction was very violent for two additional reasons. First, to confirm, on the eve of the negotiations, that the West is united in confronting it [Iran], and that Russia which supports it, is willing to abandon it and adopt the comprehensive sanctions if Iran does not succumb to conditions. The second reason is </w:t>
      </w:r>
      <w:r w:rsidRPr="00696ADB">
        <w:rPr>
          <w:rStyle w:val="underline"/>
          <w:rFonts w:ascii="Calibri" w:hAnsi="Calibri" w:cs="Calibri"/>
        </w:rPr>
        <w:t xml:space="preserve">an American one par excellence, and is aimed at covering the retreat of Obama in front of Benjamin Netanyahu who returned from Washington and New York with a resounding victory over the White House, when he insisted on rejecting the suspension of settlement activities, on the universal recognition of the Jewish aspect of Israel, and on normalizing the relations with the Arabs to start negotiations "without preconditions". </w:t>
      </w:r>
      <w:r w:rsidRPr="00696ADB">
        <w:rPr>
          <w:rFonts w:ascii="Calibri" w:hAnsi="Calibri" w:cs="Calibri"/>
          <w:sz w:val="16"/>
        </w:rPr>
        <w:t xml:space="preserve">In order to complete the picture and make everyone forget the pledges of Obama's administration regarding the Middle East, emphasis was made on demonizing Iran and its nuclear aspirations. </w:t>
      </w:r>
      <w:r w:rsidRPr="00696ADB">
        <w:rPr>
          <w:rStyle w:val="underline"/>
          <w:rFonts w:ascii="Calibri" w:hAnsi="Calibri" w:cs="Calibri"/>
        </w:rPr>
        <w:t xml:space="preserve">The joint American-Israeli military maneuvers were depicted as a need to reaffirm their alliance in the face of the imminent Iranian threat. The Western-Iranian negotiations will last a long time. Israel will be the absent-present factor in all their details. Whenever the situation gets complicated, Israel will threaten to strike Iran. </w:t>
      </w:r>
      <w:r w:rsidRPr="00696ADB">
        <w:rPr>
          <w:rFonts w:ascii="Calibri" w:hAnsi="Calibri" w:cs="Calibri"/>
          <w:sz w:val="16"/>
        </w:rPr>
        <w:t xml:space="preserve">It will manipulate any Western concession to reinforce its arsenal and consolidate its occupation. We are afraid to believe the argument of the nuclear resurrection and to build our policies accordingly. </w:t>
      </w:r>
    </w:p>
    <w:p w:rsidR="00696ADB" w:rsidRPr="00696ADB" w:rsidRDefault="00696ADB" w:rsidP="00696ADB">
      <w:pPr>
        <w:pStyle w:val="Heading4"/>
      </w:pPr>
      <w:r w:rsidRPr="00696ADB">
        <w:t>No turkey-</w:t>
      </w:r>
      <w:proofErr w:type="spellStart"/>
      <w:r w:rsidRPr="00696ADB">
        <w:t>syria</w:t>
      </w:r>
      <w:proofErr w:type="spellEnd"/>
      <w:r w:rsidRPr="00696ADB">
        <w:t xml:space="preserve"> war, Syria wants to prevent military intervention and turkey fears economic harms</w:t>
      </w:r>
    </w:p>
    <w:p w:rsidR="00696ADB" w:rsidRPr="00696ADB" w:rsidRDefault="00696ADB" w:rsidP="00696ADB">
      <w:r w:rsidRPr="00696ADB">
        <w:rPr>
          <w:rStyle w:val="StyleStyleBold12pt"/>
        </w:rPr>
        <w:t>The Daily Star 12’</w:t>
      </w:r>
      <w:r w:rsidRPr="00696ADB">
        <w:t xml:space="preserve"> (October 18, 2012, “Turkey-Syria escalation: Regional war unlikely”, </w:t>
      </w:r>
      <w:hyperlink r:id="rId86" w:history="1">
        <w:r w:rsidRPr="00696ADB">
          <w:rPr>
            <w:rStyle w:val="Hyperlink"/>
          </w:rPr>
          <w:t>http://archive.thedailystar.net/newDesign/news-details.php?nid=254201</w:t>
        </w:r>
      </w:hyperlink>
      <w:r w:rsidRPr="00696ADB">
        <w:t>, accesses 7/13/13, LLM)</w:t>
      </w:r>
    </w:p>
    <w:p w:rsidR="00696ADB" w:rsidRPr="00696ADB" w:rsidRDefault="00696ADB" w:rsidP="00696ADB">
      <w:r w:rsidRPr="00696ADB">
        <w:t xml:space="preserve">Despite escalation at the border, analysts say </w:t>
      </w:r>
      <w:r w:rsidRPr="00696ADB">
        <w:rPr>
          <w:rStyle w:val="TitleChar"/>
        </w:rPr>
        <w:t>that neither side wants a regional war. The most important factor for Assad's regime is to prevent outside military intervention in the war-torn country and not to provide a pretext for Turkey to do so, knowing it would be catastrophic for Syria.</w:t>
      </w:r>
      <w:r w:rsidRPr="00696ADB">
        <w:rPr>
          <w:sz w:val="12"/>
        </w:rPr>
        <w:t xml:space="preserve">¶ </w:t>
      </w:r>
      <w:r w:rsidRPr="00696ADB">
        <w:rPr>
          <w:rStyle w:val="TitleChar"/>
        </w:rPr>
        <w:t xml:space="preserve">Turkey, on the other hand, does not have the political will to intervene militarily in Syria because that would adversely affect its economy. Furthermore, Turkey alone does not wish to embark on military intervention unless </w:t>
      </w:r>
      <w:proofErr w:type="spellStart"/>
      <w:proofErr w:type="gramStart"/>
      <w:r w:rsidRPr="00696ADB">
        <w:rPr>
          <w:rStyle w:val="TitleChar"/>
        </w:rPr>
        <w:t>Nato</w:t>
      </w:r>
      <w:proofErr w:type="spellEnd"/>
      <w:proofErr w:type="gramEnd"/>
      <w:r w:rsidRPr="00696ADB">
        <w:rPr>
          <w:rStyle w:val="TitleChar"/>
        </w:rPr>
        <w:t xml:space="preserve"> and the US are willing to get involved militarily in Syria</w:t>
      </w:r>
      <w:r w:rsidRPr="00696ADB">
        <w:t xml:space="preserve">. </w:t>
      </w:r>
      <w:proofErr w:type="spellStart"/>
      <w:proofErr w:type="gramStart"/>
      <w:r w:rsidRPr="00696ADB">
        <w:t>Nato</w:t>
      </w:r>
      <w:proofErr w:type="spellEnd"/>
      <w:proofErr w:type="gramEnd"/>
      <w:r w:rsidRPr="00696ADB">
        <w:t xml:space="preserve"> has learnt its lesson in Afghanistan and is no mood to intervene in Syria. The Obama administration does not wish to be caught up in another war in the Middle East.</w:t>
      </w:r>
      <w:r w:rsidRPr="00696ADB">
        <w:rPr>
          <w:sz w:val="12"/>
        </w:rPr>
        <w:t xml:space="preserve">¶ </w:t>
      </w:r>
      <w:r w:rsidRPr="00696ADB">
        <w:t xml:space="preserve">Peace envoy </w:t>
      </w:r>
      <w:proofErr w:type="spellStart"/>
      <w:r w:rsidRPr="00696ADB">
        <w:t>Lakhdar</w:t>
      </w:r>
      <w:proofErr w:type="spellEnd"/>
      <w:r w:rsidRPr="00696ADB">
        <w:t xml:space="preserve"> </w:t>
      </w:r>
      <w:proofErr w:type="spellStart"/>
      <w:r w:rsidRPr="00696ADB">
        <w:t>Brahimi</w:t>
      </w:r>
      <w:proofErr w:type="spellEnd"/>
      <w:r w:rsidRPr="00696ADB">
        <w:t xml:space="preserve">, the veteran Algerian diplomat, and German Foreign Minister Guido </w:t>
      </w:r>
      <w:proofErr w:type="spellStart"/>
      <w:r w:rsidRPr="00696ADB">
        <w:t>Westerwelle</w:t>
      </w:r>
      <w:proofErr w:type="spellEnd"/>
      <w:r w:rsidRPr="00696ADB">
        <w:t xml:space="preserve"> were in Istanbul for talks with Turkish leaders on October 13 as tensions soared between Damascus and Ankara. </w:t>
      </w:r>
      <w:proofErr w:type="spellStart"/>
      <w:r w:rsidRPr="00696ADB">
        <w:t>Brahimi</w:t>
      </w:r>
      <w:proofErr w:type="spellEnd"/>
      <w:r w:rsidRPr="00696ADB">
        <w:t>, who is envoy of the United Nations and the Arab League, arrived in Istanbul from talks in Saudi Arabia.</w:t>
      </w:r>
      <w:r w:rsidRPr="00696ADB">
        <w:rPr>
          <w:sz w:val="12"/>
        </w:rPr>
        <w:t xml:space="preserve">¶ </w:t>
      </w:r>
      <w:r w:rsidRPr="00696ADB">
        <w:rPr>
          <w:rStyle w:val="TitleChar"/>
        </w:rPr>
        <w:t>German Foreign Minister</w:t>
      </w:r>
      <w:r w:rsidRPr="00696ADB">
        <w:t xml:space="preserve"> Guido </w:t>
      </w:r>
      <w:proofErr w:type="spellStart"/>
      <w:r w:rsidRPr="00696ADB">
        <w:t>Westerwelle</w:t>
      </w:r>
      <w:proofErr w:type="spellEnd"/>
      <w:r w:rsidRPr="00696ADB">
        <w:t xml:space="preserve"> </w:t>
      </w:r>
      <w:r w:rsidRPr="00696ADB">
        <w:rPr>
          <w:rStyle w:val="TitleChar"/>
        </w:rPr>
        <w:t>met with his Turkish counterpart</w:t>
      </w:r>
      <w:r w:rsidRPr="00696ADB">
        <w:t xml:space="preserve"> </w:t>
      </w:r>
      <w:proofErr w:type="spellStart"/>
      <w:r w:rsidRPr="00696ADB">
        <w:t>Ahmet</w:t>
      </w:r>
      <w:proofErr w:type="spellEnd"/>
      <w:r w:rsidRPr="00696ADB">
        <w:t xml:space="preserve"> </w:t>
      </w:r>
      <w:proofErr w:type="spellStart"/>
      <w:r w:rsidRPr="00696ADB">
        <w:t>Davutoglu</w:t>
      </w:r>
      <w:proofErr w:type="spellEnd"/>
      <w:r w:rsidRPr="00696ADB">
        <w:t xml:space="preserve"> </w:t>
      </w:r>
      <w:r w:rsidRPr="00696ADB">
        <w:rPr>
          <w:rStyle w:val="TitleChar"/>
        </w:rPr>
        <w:t xml:space="preserve">and praised Ankara for its measured response to Syrian shells that recently landed </w:t>
      </w:r>
      <w:r w:rsidRPr="00696ADB">
        <w:rPr>
          <w:rStyle w:val="TitleChar"/>
        </w:rPr>
        <w:lastRenderedPageBreak/>
        <w:t>across the border on Turkish soil</w:t>
      </w:r>
      <w:r w:rsidRPr="00696ADB">
        <w:t xml:space="preserve">, including one that killed five civilians on October 3. He also reiterated Germany's solidarity with its </w:t>
      </w:r>
      <w:proofErr w:type="spellStart"/>
      <w:proofErr w:type="gramStart"/>
      <w:r w:rsidRPr="00696ADB">
        <w:t>Nato</w:t>
      </w:r>
      <w:proofErr w:type="spellEnd"/>
      <w:proofErr w:type="gramEnd"/>
      <w:r w:rsidRPr="00696ADB">
        <w:t xml:space="preserve"> ally Turkey.</w:t>
      </w:r>
    </w:p>
    <w:p w:rsidR="00696ADB" w:rsidRPr="00696ADB" w:rsidRDefault="00696ADB" w:rsidP="00696ADB">
      <w:pPr>
        <w:pStyle w:val="Heading3"/>
      </w:pPr>
      <w:r w:rsidRPr="00696ADB">
        <w:lastRenderedPageBreak/>
        <w:t>AT: Resource Wars</w:t>
      </w:r>
    </w:p>
    <w:p w:rsidR="00696ADB" w:rsidRPr="00696ADB" w:rsidRDefault="00696ADB" w:rsidP="00696ADB">
      <w:pPr>
        <w:pStyle w:val="Heading4"/>
      </w:pPr>
      <w:r w:rsidRPr="00696ADB">
        <w:t>No resource wars – empirics prove</w:t>
      </w:r>
    </w:p>
    <w:p w:rsidR="00696ADB" w:rsidRPr="00696ADB" w:rsidRDefault="00696ADB" w:rsidP="00696ADB">
      <w:pPr>
        <w:rPr>
          <w:rStyle w:val="StyleStyleBold12pt"/>
        </w:rPr>
      </w:pPr>
      <w:proofErr w:type="spellStart"/>
      <w:r w:rsidRPr="00696ADB">
        <w:rPr>
          <w:rStyle w:val="StyleStyleBold12pt"/>
        </w:rPr>
        <w:t>Salehyan</w:t>
      </w:r>
      <w:proofErr w:type="spellEnd"/>
      <w:r w:rsidRPr="00696ADB">
        <w:rPr>
          <w:rStyle w:val="StyleStyleBold12pt"/>
        </w:rPr>
        <w:t>, professor of political science at the University of North Texas, 2008</w:t>
      </w:r>
    </w:p>
    <w:p w:rsidR="00696ADB" w:rsidRPr="00696ADB" w:rsidRDefault="00696ADB" w:rsidP="00696ADB">
      <w:pPr>
        <w:rPr>
          <w:rStyle w:val="StyleStyleBold12pt"/>
          <w:b w:val="0"/>
          <w:sz w:val="24"/>
        </w:rPr>
      </w:pPr>
      <w:proofErr w:type="gramStart"/>
      <w:r w:rsidRPr="00696ADB">
        <w:rPr>
          <w:rStyle w:val="StyleStyleBold12pt"/>
          <w:b w:val="0"/>
          <w:sz w:val="24"/>
        </w:rPr>
        <w:t>(</w:t>
      </w:r>
      <w:proofErr w:type="spellStart"/>
      <w:r w:rsidRPr="00696ADB">
        <w:rPr>
          <w:rStyle w:val="StyleStyleBold12pt"/>
          <w:b w:val="0"/>
          <w:sz w:val="24"/>
        </w:rPr>
        <w:t>Idean</w:t>
      </w:r>
      <w:proofErr w:type="spellEnd"/>
      <w:r w:rsidRPr="00696ADB">
        <w:rPr>
          <w:rStyle w:val="StyleStyleBold12pt"/>
          <w:b w:val="0"/>
          <w:sz w:val="24"/>
        </w:rPr>
        <w:t>, May 2008, “From Climate Change to Conflict?</w:t>
      </w:r>
      <w:proofErr w:type="gramEnd"/>
      <w:r w:rsidRPr="00696ADB">
        <w:rPr>
          <w:rStyle w:val="StyleStyleBold12pt"/>
          <w:b w:val="0"/>
          <w:sz w:val="24"/>
        </w:rPr>
        <w:t xml:space="preserve"> No Consensus Yet”, Journal of Peace Research, vol. 45, no. 3, </w:t>
      </w:r>
      <w:hyperlink r:id="rId87" w:history="1">
        <w:r w:rsidRPr="00696ADB">
          <w:rPr>
            <w:rStyle w:val="Hyperlink"/>
            <w:sz w:val="24"/>
          </w:rPr>
          <w:t>http://emergingsustainability.org/files/resolver%20climate %20 change%20</w:t>
        </w:r>
      </w:hyperlink>
      <w:r w:rsidRPr="00696ADB">
        <w:rPr>
          <w:rStyle w:val="StyleStyleBold12pt"/>
          <w:b w:val="0"/>
          <w:sz w:val="24"/>
        </w:rPr>
        <w:t>and%20conflict.pdf, accessed 7/13/13, CBC)</w:t>
      </w:r>
    </w:p>
    <w:p w:rsidR="00696ADB" w:rsidRPr="00696ADB" w:rsidRDefault="00696ADB" w:rsidP="00696ADB"/>
    <w:p w:rsidR="00696ADB" w:rsidRPr="00696ADB" w:rsidRDefault="00696ADB" w:rsidP="00696ADB">
      <w:r w:rsidRPr="00696ADB">
        <w:t>First, the deterministic view has poor predictive power as to where and when conflicts</w:t>
      </w:r>
      <w:r w:rsidRPr="00696ADB">
        <w:rPr>
          <w:sz w:val="12"/>
        </w:rPr>
        <w:t xml:space="preserve">¶ </w:t>
      </w:r>
      <w:r w:rsidRPr="00696ADB">
        <w:t xml:space="preserve">will break out. </w:t>
      </w:r>
      <w:r w:rsidRPr="00696ADB">
        <w:rPr>
          <w:rStyle w:val="TitleChar"/>
        </w:rPr>
        <w:t>For every potential example of an environmental catastrophe or resource shortfall that leads to violence, there are many more counter-examples in which conflict never occurs.</w:t>
      </w:r>
      <w:r w:rsidRPr="00696ADB">
        <w:t xml:space="preserve"> But </w:t>
      </w:r>
      <w:r w:rsidRPr="00696ADB">
        <w:rPr>
          <w:rStyle w:val="TitleChar"/>
        </w:rPr>
        <w:t>popular accounts typically do not look at the dogs that do not bark.</w:t>
      </w:r>
      <w:r w:rsidRPr="00696ADB">
        <w:t xml:space="preserve"> Darfur is frequently cited as a case</w:t>
      </w:r>
      <w:r w:rsidRPr="00696ADB">
        <w:rPr>
          <w:sz w:val="12"/>
        </w:rPr>
        <w:t xml:space="preserve">¶ </w:t>
      </w:r>
      <w:r w:rsidRPr="00696ADB">
        <w:t>where desertification led to food scarcity</w:t>
      </w:r>
      <w:proofErr w:type="gramStart"/>
      <w:r w:rsidRPr="00696ADB">
        <w:t>,</w:t>
      </w:r>
      <w:r w:rsidRPr="00696ADB">
        <w:rPr>
          <w:sz w:val="12"/>
        </w:rPr>
        <w:t>¶</w:t>
      </w:r>
      <w:proofErr w:type="gramEnd"/>
      <w:r w:rsidRPr="00696ADB">
        <w:rPr>
          <w:sz w:val="12"/>
        </w:rPr>
        <w:t xml:space="preserve"> </w:t>
      </w:r>
      <w:r w:rsidRPr="00696ADB">
        <w:t>water scarcity, and famine, in turn leading to</w:t>
      </w:r>
      <w:r w:rsidRPr="00696ADB">
        <w:rPr>
          <w:sz w:val="12"/>
        </w:rPr>
        <w:t xml:space="preserve">¶ </w:t>
      </w:r>
      <w:r w:rsidRPr="00696ADB">
        <w:t>civil war and ethnic cleansing.5</w:t>
      </w:r>
      <w:r w:rsidRPr="00696ADB">
        <w:rPr>
          <w:sz w:val="12"/>
        </w:rPr>
        <w:t xml:space="preserve">¶ </w:t>
      </w:r>
      <w:r w:rsidRPr="00696ADB">
        <w:t>Yet</w:t>
      </w:r>
      <w:r w:rsidRPr="00696ADB">
        <w:rPr>
          <w:rStyle w:val="TitleChar"/>
        </w:rPr>
        <w:t>, food scarcity and hunger are problems</w:t>
      </w:r>
      <w:r w:rsidRPr="00696ADB">
        <w:t xml:space="preserve"> endemic to</w:t>
      </w:r>
      <w:r w:rsidRPr="00696ADB">
        <w:rPr>
          <w:sz w:val="12"/>
        </w:rPr>
        <w:t xml:space="preserve">¶ </w:t>
      </w:r>
      <w:r w:rsidRPr="00696ADB">
        <w:t>many countries – particularly in sub-Saharan</w:t>
      </w:r>
      <w:r w:rsidRPr="00696ADB">
        <w:rPr>
          <w:sz w:val="12"/>
        </w:rPr>
        <w:t xml:space="preserve">¶ </w:t>
      </w:r>
      <w:r w:rsidRPr="00696ADB">
        <w:t xml:space="preserve">Africa – </w:t>
      </w:r>
      <w:r w:rsidRPr="00696ADB">
        <w:rPr>
          <w:rStyle w:val="TitleChar"/>
        </w:rPr>
        <w:t>but</w:t>
      </w:r>
      <w:r w:rsidRPr="00696ADB">
        <w:t xml:space="preserve"> similar problems elsewhere </w:t>
      </w:r>
      <w:r w:rsidRPr="00696ADB">
        <w:rPr>
          <w:rStyle w:val="TitleChar"/>
        </w:rPr>
        <w:t>have not led to large-scale violence.</w:t>
      </w:r>
      <w:r w:rsidRPr="00696ADB">
        <w:t xml:space="preserve"> According to</w:t>
      </w:r>
      <w:r w:rsidRPr="00696ADB">
        <w:rPr>
          <w:sz w:val="12"/>
        </w:rPr>
        <w:t xml:space="preserve">¶ </w:t>
      </w:r>
      <w:r w:rsidRPr="00696ADB">
        <w:t xml:space="preserve">the Food and Agriculture Organization </w:t>
      </w:r>
      <w:proofErr w:type="spellStart"/>
      <w:r w:rsidRPr="00696ADB">
        <w:t>ofthe</w:t>
      </w:r>
      <w:proofErr w:type="spellEnd"/>
      <w:r w:rsidRPr="00696ADB">
        <w:t xml:space="preserve"> United Nations, </w:t>
      </w:r>
      <w:r w:rsidRPr="00696ADB">
        <w:rPr>
          <w:rStyle w:val="TitleChar"/>
        </w:rPr>
        <w:t xml:space="preserve">food shortages and malnutrition affect more than a third of the population in Malawi, Zambia, the Comoros,¶ North Korea, and Tanzania,6 although none of these countries have experienced </w:t>
      </w:r>
      <w:proofErr w:type="spellStart"/>
      <w:r w:rsidRPr="00696ADB">
        <w:rPr>
          <w:rStyle w:val="TitleChar"/>
        </w:rPr>
        <w:t>fullblown</w:t>
      </w:r>
      <w:proofErr w:type="spellEnd"/>
      <w:r w:rsidRPr="00696ADB">
        <w:rPr>
          <w:rStyle w:val="TitleChar"/>
        </w:rPr>
        <w:t xml:space="preserve"> civil war and state failure.</w:t>
      </w:r>
      <w:r w:rsidRPr="00696ADB">
        <w:t xml:space="preserve"> Hurricanes</w:t>
      </w:r>
      <w:proofErr w:type="gramStart"/>
      <w:r w:rsidRPr="00696ADB">
        <w:t>,</w:t>
      </w:r>
      <w:r w:rsidRPr="00696ADB">
        <w:rPr>
          <w:sz w:val="12"/>
        </w:rPr>
        <w:t>¶</w:t>
      </w:r>
      <w:proofErr w:type="gramEnd"/>
      <w:r w:rsidRPr="00696ADB">
        <w:rPr>
          <w:sz w:val="12"/>
        </w:rPr>
        <w:t xml:space="preserve"> </w:t>
      </w:r>
      <w:r w:rsidRPr="00696ADB">
        <w:t>coastal flooding, and droughts – which are</w:t>
      </w:r>
      <w:r w:rsidRPr="00696ADB">
        <w:rPr>
          <w:sz w:val="12"/>
        </w:rPr>
        <w:t xml:space="preserve">¶ </w:t>
      </w:r>
      <w:r w:rsidRPr="00696ADB">
        <w:t>all likely to intensify as the climate warms –</w:t>
      </w:r>
      <w:r w:rsidRPr="00696ADB">
        <w:rPr>
          <w:sz w:val="12"/>
        </w:rPr>
        <w:t xml:space="preserve">¶ </w:t>
      </w:r>
      <w:r w:rsidRPr="00696ADB">
        <w:t>are frequent occurrences which rarely lead to</w:t>
      </w:r>
      <w:r w:rsidRPr="00696ADB">
        <w:rPr>
          <w:sz w:val="12"/>
        </w:rPr>
        <w:t xml:space="preserve">¶ </w:t>
      </w:r>
      <w:r w:rsidRPr="00696ADB">
        <w:t>violence. The Asian Tsunami of 2004,</w:t>
      </w:r>
      <w:r w:rsidRPr="00696ADB">
        <w:rPr>
          <w:sz w:val="12"/>
        </w:rPr>
        <w:t xml:space="preserve">¶ </w:t>
      </w:r>
      <w:r w:rsidRPr="00696ADB">
        <w:t>although caused by an oceanic earthquake,</w:t>
      </w:r>
      <w:r w:rsidRPr="00696ADB">
        <w:rPr>
          <w:sz w:val="12"/>
        </w:rPr>
        <w:t xml:space="preserve">¶ </w:t>
      </w:r>
      <w:r w:rsidRPr="00696ADB">
        <w:t>led to severe loss of life and property, flooding, population displacement, and resource</w:t>
      </w:r>
      <w:r w:rsidRPr="00696ADB">
        <w:rPr>
          <w:sz w:val="12"/>
        </w:rPr>
        <w:t xml:space="preserve">¶ </w:t>
      </w:r>
      <w:r w:rsidRPr="00696ADB">
        <w:t>scarcity, but it did not trigger new wars in</w:t>
      </w:r>
      <w:r w:rsidRPr="00696ADB">
        <w:rPr>
          <w:sz w:val="12"/>
        </w:rPr>
        <w:t xml:space="preserve">¶ </w:t>
      </w:r>
      <w:r w:rsidRPr="00696ADB">
        <w:t>Southeast Asia. Large-scale migration has the</w:t>
      </w:r>
      <w:r w:rsidRPr="00696ADB">
        <w:rPr>
          <w:sz w:val="12"/>
        </w:rPr>
        <w:t xml:space="preserve">¶ </w:t>
      </w:r>
      <w:proofErr w:type="spellStart"/>
      <w:r w:rsidRPr="00696ADB">
        <w:t>potentialto</w:t>
      </w:r>
      <w:proofErr w:type="spellEnd"/>
      <w:r w:rsidRPr="00696ADB">
        <w:t xml:space="preserve"> provoke conflict in receiving areas</w:t>
      </w:r>
      <w:r w:rsidRPr="00696ADB">
        <w:rPr>
          <w:sz w:val="12"/>
        </w:rPr>
        <w:t xml:space="preserve">¶ </w:t>
      </w:r>
      <w:r w:rsidRPr="00696ADB">
        <w:t xml:space="preserve">(see </w:t>
      </w:r>
      <w:proofErr w:type="spellStart"/>
      <w:r w:rsidRPr="00696ADB">
        <w:t>Reuveny</w:t>
      </w:r>
      <w:proofErr w:type="spellEnd"/>
      <w:r w:rsidRPr="00696ADB">
        <w:t xml:space="preserve">, 2007; </w:t>
      </w:r>
      <w:proofErr w:type="spellStart"/>
      <w:r w:rsidRPr="00696ADB">
        <w:t>Salehyan</w:t>
      </w:r>
      <w:proofErr w:type="spellEnd"/>
      <w:r w:rsidRPr="00696ADB">
        <w:t xml:space="preserve"> &amp; </w:t>
      </w:r>
      <w:proofErr w:type="spellStart"/>
      <w:r w:rsidRPr="00696ADB">
        <w:t>Gleditsch</w:t>
      </w:r>
      <w:proofErr w:type="spellEnd"/>
      <w:proofErr w:type="gramStart"/>
      <w:r w:rsidRPr="00696ADB">
        <w:t>,</w:t>
      </w:r>
      <w:r w:rsidRPr="00696ADB">
        <w:rPr>
          <w:sz w:val="12"/>
        </w:rPr>
        <w:t>¶</w:t>
      </w:r>
      <w:proofErr w:type="gramEnd"/>
      <w:r w:rsidRPr="00696ADB">
        <w:rPr>
          <w:sz w:val="12"/>
        </w:rPr>
        <w:t xml:space="preserve"> </w:t>
      </w:r>
      <w:r w:rsidRPr="00696ADB">
        <w:t xml:space="preserve">2006), yet </w:t>
      </w:r>
      <w:r w:rsidRPr="00696ADB">
        <w:rPr>
          <w:rStyle w:val="TitleChar"/>
        </w:rPr>
        <w:t>most migration flows do not lead to conflict, and,</w:t>
      </w:r>
      <w:r w:rsidRPr="00696ADB">
        <w:t xml:space="preserve"> in this regard, social integration and citizenship policies are particularly</w:t>
      </w:r>
      <w:r w:rsidRPr="00696ADB">
        <w:rPr>
          <w:sz w:val="12"/>
        </w:rPr>
        <w:t xml:space="preserve">¶ </w:t>
      </w:r>
      <w:r w:rsidRPr="00696ADB">
        <w:t>important (</w:t>
      </w:r>
      <w:proofErr w:type="spellStart"/>
      <w:r w:rsidRPr="00696ADB">
        <w:t>Gleditsch</w:t>
      </w:r>
      <w:proofErr w:type="spellEnd"/>
      <w:r w:rsidRPr="00696ADB">
        <w:t xml:space="preserve">, </w:t>
      </w:r>
      <w:proofErr w:type="spellStart"/>
      <w:r w:rsidRPr="00696ADB">
        <w:t>Nordås</w:t>
      </w:r>
      <w:proofErr w:type="spellEnd"/>
      <w:r w:rsidRPr="00696ADB">
        <w:t xml:space="preserve"> &amp; </w:t>
      </w:r>
      <w:proofErr w:type="spellStart"/>
      <w:r w:rsidRPr="00696ADB">
        <w:t>Salehyan</w:t>
      </w:r>
      <w:proofErr w:type="spellEnd"/>
      <w:r w:rsidRPr="00696ADB">
        <w:t>,</w:t>
      </w:r>
      <w:r w:rsidRPr="00696ADB">
        <w:rPr>
          <w:sz w:val="12"/>
        </w:rPr>
        <w:t xml:space="preserve">¶ </w:t>
      </w:r>
      <w:r w:rsidRPr="00696ADB">
        <w:t>2007). In short, resource scarcity, natural</w:t>
      </w:r>
      <w:r w:rsidRPr="00696ADB">
        <w:rPr>
          <w:sz w:val="12"/>
        </w:rPr>
        <w:t xml:space="preserve">¶ </w:t>
      </w:r>
      <w:r w:rsidRPr="00696ADB">
        <w:t>disasters, and long-term climatic shifts are</w:t>
      </w:r>
      <w:r w:rsidRPr="00696ADB">
        <w:rPr>
          <w:sz w:val="12"/>
        </w:rPr>
        <w:t xml:space="preserve">¶ </w:t>
      </w:r>
      <w:r w:rsidRPr="00696ADB">
        <w:t>ubiquitous, while armed conflict is rare</w:t>
      </w:r>
      <w:proofErr w:type="gramStart"/>
      <w:r w:rsidRPr="00696ADB">
        <w:t>;</w:t>
      </w:r>
      <w:r w:rsidRPr="00696ADB">
        <w:rPr>
          <w:sz w:val="12"/>
        </w:rPr>
        <w:t>¶</w:t>
      </w:r>
      <w:proofErr w:type="gramEnd"/>
      <w:r w:rsidRPr="00696ADB">
        <w:rPr>
          <w:sz w:val="12"/>
        </w:rPr>
        <w:t xml:space="preserve"> </w:t>
      </w:r>
      <w:r w:rsidRPr="00696ADB">
        <w:t xml:space="preserve">therefore, </w:t>
      </w:r>
      <w:r w:rsidRPr="00696ADB">
        <w:rPr>
          <w:rStyle w:val="TitleChar"/>
        </w:rPr>
        <w:t>environmental conditions, by themselves, cannot predict violent outbreaks. Second, even if local skirmishes over access to resources arise, these do not always escalate to open warfare and state collapse</w:t>
      </w:r>
      <w:r w:rsidRPr="00696ADB">
        <w:t>.</w:t>
      </w:r>
      <w:r w:rsidRPr="00696ADB">
        <w:rPr>
          <w:sz w:val="12"/>
        </w:rPr>
        <w:t xml:space="preserve">¶ </w:t>
      </w:r>
      <w:proofErr w:type="gramStart"/>
      <w:r w:rsidRPr="00696ADB">
        <w:t>While</w:t>
      </w:r>
      <w:proofErr w:type="gramEnd"/>
      <w:r w:rsidRPr="00696ADB">
        <w:t xml:space="preserve"> interpersonal violence is more or less</w:t>
      </w:r>
      <w:r w:rsidRPr="00696ADB">
        <w:rPr>
          <w:sz w:val="12"/>
        </w:rPr>
        <w:t xml:space="preserve">¶ </w:t>
      </w:r>
      <w:r w:rsidRPr="00696ADB">
        <w:t>common and may intensify under resource</w:t>
      </w:r>
      <w:r w:rsidRPr="00696ADB">
        <w:rPr>
          <w:sz w:val="12"/>
        </w:rPr>
        <w:t xml:space="preserve">¶ </w:t>
      </w:r>
      <w:r w:rsidRPr="00696ADB">
        <w:t xml:space="preserve">pressures, </w:t>
      </w:r>
      <w:r w:rsidRPr="00696ADB">
        <w:rPr>
          <w:rStyle w:val="TitleChar"/>
        </w:rPr>
        <w:t>sustained armed conflict on a massive scale is difficult to conduct</w:t>
      </w:r>
      <w:r w:rsidRPr="00696ADB">
        <w:t>. Meier</w:t>
      </w:r>
      <w:proofErr w:type="gramStart"/>
      <w:r w:rsidRPr="00696ADB">
        <w:t>,</w:t>
      </w:r>
      <w:r w:rsidRPr="00696ADB">
        <w:rPr>
          <w:sz w:val="12"/>
        </w:rPr>
        <w:t>¶</w:t>
      </w:r>
      <w:proofErr w:type="gramEnd"/>
      <w:r w:rsidRPr="00696ADB">
        <w:rPr>
          <w:sz w:val="12"/>
        </w:rPr>
        <w:t xml:space="preserve"> </w:t>
      </w:r>
      <w:r w:rsidRPr="00696ADB">
        <w:t>Bond &amp; Bond (2007) show that, under</w:t>
      </w:r>
      <w:r w:rsidRPr="00696ADB">
        <w:rPr>
          <w:sz w:val="12"/>
        </w:rPr>
        <w:t xml:space="preserve">¶ </w:t>
      </w:r>
      <w:r w:rsidRPr="00696ADB">
        <w:t xml:space="preserve">certain circumstances, environmental conditions have led to cattle raiding among pastoralists in East Africa, but </w:t>
      </w:r>
      <w:r w:rsidRPr="00696ADB">
        <w:rPr>
          <w:rStyle w:val="TitleChar"/>
        </w:rPr>
        <w:t>these conflicts rarely escalate to sustained violence.</w:t>
      </w:r>
      <w:r w:rsidRPr="00696ADB">
        <w:t xml:space="preserve"> Martin</w:t>
      </w:r>
      <w:r w:rsidRPr="00696ADB">
        <w:rPr>
          <w:sz w:val="12"/>
        </w:rPr>
        <w:t xml:space="preserve">¶ </w:t>
      </w:r>
      <w:r w:rsidRPr="00696ADB">
        <w:t>(2005) presents evidence from Ethiopia that</w:t>
      </w:r>
      <w:proofErr w:type="gramStart"/>
      <w:r w:rsidRPr="00696ADB">
        <w:t>,</w:t>
      </w:r>
      <w:r w:rsidRPr="00696ADB">
        <w:rPr>
          <w:sz w:val="12"/>
        </w:rPr>
        <w:t>¶</w:t>
      </w:r>
      <w:proofErr w:type="gramEnd"/>
      <w:r w:rsidRPr="00696ADB">
        <w:rPr>
          <w:sz w:val="12"/>
        </w:rPr>
        <w:t xml:space="preserve"> </w:t>
      </w:r>
      <w:r w:rsidRPr="00696ADB">
        <w:t>while a large refugee influx and population</w:t>
      </w:r>
      <w:r w:rsidRPr="00696ADB">
        <w:rPr>
          <w:sz w:val="12"/>
        </w:rPr>
        <w:t xml:space="preserve">¶ </w:t>
      </w:r>
      <w:r w:rsidRPr="00696ADB">
        <w:t>pressures led to localized conflict over natural</w:t>
      </w:r>
      <w:r w:rsidRPr="00696ADB">
        <w:rPr>
          <w:sz w:val="12"/>
        </w:rPr>
        <w:t xml:space="preserve">¶ </w:t>
      </w:r>
      <w:r w:rsidRPr="00696ADB">
        <w:t>resources, effective resource management</w:t>
      </w:r>
      <w:r w:rsidRPr="00696ADB">
        <w:rPr>
          <w:sz w:val="12"/>
        </w:rPr>
        <w:t xml:space="preserve">¶ </w:t>
      </w:r>
      <w:r w:rsidRPr="00696ADB">
        <w:t xml:space="preserve">regimes were able to ameliorate these tensions. Both of these </w:t>
      </w:r>
      <w:r w:rsidRPr="00696ADB">
        <w:rPr>
          <w:rStyle w:val="TitleChar"/>
        </w:rPr>
        <w:t>studies emphasize the role of local dispute-resolution regimes and institutions – not just the response of central governments – in preventing resource conflicts from spinning out of control.</w:t>
      </w:r>
      <w:r w:rsidRPr="00696ADB">
        <w:t xml:space="preserve"> Martin’s</w:t>
      </w:r>
      <w:r w:rsidRPr="00696ADB">
        <w:rPr>
          <w:sz w:val="12"/>
        </w:rPr>
        <w:t xml:space="preserve">¶ </w:t>
      </w:r>
      <w:r w:rsidRPr="00696ADB">
        <w:t>analysis also points to the importance of</w:t>
      </w:r>
      <w:r w:rsidRPr="00696ADB">
        <w:rPr>
          <w:sz w:val="12"/>
        </w:rPr>
        <w:t xml:space="preserve">¶ </w:t>
      </w:r>
      <w:r w:rsidRPr="00696ADB">
        <w:t>international organizations, notably the UN</w:t>
      </w:r>
      <w:r w:rsidRPr="00696ADB">
        <w:rPr>
          <w:sz w:val="12"/>
        </w:rPr>
        <w:t xml:space="preserve">¶ </w:t>
      </w:r>
      <w:r w:rsidRPr="00696ADB">
        <w:t>High Commissioner for Refugees, in implementing effective policies governing refugee</w:t>
      </w:r>
      <w:r w:rsidRPr="00696ADB">
        <w:rPr>
          <w:sz w:val="12"/>
        </w:rPr>
        <w:t xml:space="preserve">¶ </w:t>
      </w:r>
      <w:r w:rsidRPr="00696ADB">
        <w:t>camps. Therefore, local hostilities need not</w:t>
      </w:r>
      <w:r w:rsidRPr="00696ADB">
        <w:rPr>
          <w:sz w:val="12"/>
        </w:rPr>
        <w:t xml:space="preserve">¶ </w:t>
      </w:r>
      <w:r w:rsidRPr="00696ADB">
        <w:t>escalate to serious armed conflict and can be</w:t>
      </w:r>
      <w:r w:rsidRPr="00696ADB">
        <w:rPr>
          <w:sz w:val="12"/>
        </w:rPr>
        <w:t xml:space="preserve">¶ </w:t>
      </w:r>
      <w:r w:rsidRPr="00696ADB">
        <w:t>managed if there is the political will to do so.</w:t>
      </w:r>
      <w:r w:rsidRPr="00696ADB">
        <w:rPr>
          <w:sz w:val="12"/>
        </w:rPr>
        <w:t xml:space="preserve">¶ </w:t>
      </w:r>
      <w:r w:rsidRPr="00696ADB">
        <w:t>Third, states often bear responsibility for</w:t>
      </w:r>
      <w:r w:rsidRPr="00696ADB">
        <w:rPr>
          <w:sz w:val="12"/>
        </w:rPr>
        <w:t xml:space="preserve">¶ </w:t>
      </w:r>
      <w:r w:rsidRPr="00696ADB">
        <w:t>environmental degradation and resource</w:t>
      </w:r>
      <w:r w:rsidRPr="00696ADB">
        <w:rPr>
          <w:sz w:val="12"/>
        </w:rPr>
        <w:t xml:space="preserve">¶ </w:t>
      </w:r>
      <w:r w:rsidRPr="00696ADB">
        <w:t>shortfalls, either through their own projects</w:t>
      </w:r>
      <w:r w:rsidRPr="00696ADB">
        <w:rPr>
          <w:sz w:val="12"/>
        </w:rPr>
        <w:t xml:space="preserve">¶ </w:t>
      </w:r>
      <w:r w:rsidRPr="00696ADB">
        <w:t>and initiatives or through neglect of the environment. Clearly, climate change itself is an</w:t>
      </w:r>
      <w:r w:rsidRPr="00696ADB">
        <w:rPr>
          <w:sz w:val="12"/>
        </w:rPr>
        <w:t xml:space="preserve">¶ </w:t>
      </w:r>
      <w:r w:rsidRPr="00696ADB">
        <w:t>exogenous stressor beyond the control of</w:t>
      </w:r>
      <w:r w:rsidRPr="00696ADB">
        <w:rPr>
          <w:sz w:val="12"/>
        </w:rPr>
        <w:t xml:space="preserve">¶ </w:t>
      </w:r>
      <w:r w:rsidRPr="00696ADB">
        <w:t>individual governments. However, government policies and neglect can compound the</w:t>
      </w:r>
      <w:r w:rsidRPr="00696ADB">
        <w:rPr>
          <w:sz w:val="12"/>
        </w:rPr>
        <w:t xml:space="preserve">¶ </w:t>
      </w:r>
      <w:r w:rsidRPr="00696ADB">
        <w:t xml:space="preserve">effects of climate change. Nobel Prizewinning economist </w:t>
      </w:r>
      <w:proofErr w:type="spellStart"/>
      <w:r w:rsidRPr="00696ADB">
        <w:t>Amartya</w:t>
      </w:r>
      <w:proofErr w:type="spellEnd"/>
      <w:r w:rsidRPr="00696ADB">
        <w:t xml:space="preserve"> </w:t>
      </w:r>
      <w:proofErr w:type="spellStart"/>
      <w:r w:rsidRPr="00696ADB">
        <w:t>Sen</w:t>
      </w:r>
      <w:proofErr w:type="spellEnd"/>
      <w:r w:rsidRPr="00696ADB">
        <w:t xml:space="preserve"> finds that</w:t>
      </w:r>
      <w:proofErr w:type="gramStart"/>
      <w:r w:rsidRPr="00696ADB">
        <w:t>,</w:t>
      </w:r>
      <w:r w:rsidRPr="00696ADB">
        <w:rPr>
          <w:sz w:val="12"/>
        </w:rPr>
        <w:t>¶</w:t>
      </w:r>
      <w:proofErr w:type="gramEnd"/>
      <w:r w:rsidRPr="00696ADB">
        <w:rPr>
          <w:sz w:val="12"/>
        </w:rPr>
        <w:t xml:space="preserve"> </w:t>
      </w:r>
      <w:r w:rsidRPr="00696ADB">
        <w:t>even in the face of acute environmental</w:t>
      </w:r>
      <w:r w:rsidRPr="00696ADB">
        <w:rPr>
          <w:sz w:val="12"/>
        </w:rPr>
        <w:t xml:space="preserve">¶ </w:t>
      </w:r>
      <w:r w:rsidRPr="00696ADB">
        <w:t>scarcities, countries with democratic institutions and press freedoms work to prevent</w:t>
      </w:r>
      <w:r w:rsidRPr="00696ADB">
        <w:rPr>
          <w:sz w:val="12"/>
        </w:rPr>
        <w:t xml:space="preserve">¶ </w:t>
      </w:r>
      <w:r w:rsidRPr="00696ADB">
        <w:t>famine because such states are accountable to</w:t>
      </w:r>
      <w:r w:rsidRPr="00696ADB">
        <w:rPr>
          <w:sz w:val="12"/>
        </w:rPr>
        <w:t xml:space="preserve">¶ </w:t>
      </w:r>
      <w:r w:rsidRPr="00696ADB">
        <w:t>their citizens (</w:t>
      </w:r>
      <w:proofErr w:type="spellStart"/>
      <w:r w:rsidRPr="00696ADB">
        <w:t>Sen</w:t>
      </w:r>
      <w:proofErr w:type="spellEnd"/>
      <w:r w:rsidRPr="00696ADB">
        <w:t>, 1999). Others have similarly shown a strong relationship between</w:t>
      </w:r>
      <w:r w:rsidRPr="00696ADB">
        <w:rPr>
          <w:sz w:val="12"/>
        </w:rPr>
        <w:t xml:space="preserve">¶ </w:t>
      </w:r>
      <w:r w:rsidRPr="00696ADB">
        <w:t xml:space="preserve">democracy and protection of the environment (Li &amp; </w:t>
      </w:r>
      <w:proofErr w:type="spellStart"/>
      <w:r w:rsidRPr="00696ADB">
        <w:t>Reuveny</w:t>
      </w:r>
      <w:proofErr w:type="spellEnd"/>
      <w:r w:rsidRPr="00696ADB">
        <w:t>, 2006). Faced with</w:t>
      </w:r>
      <w:r w:rsidRPr="00696ADB">
        <w:rPr>
          <w:sz w:val="12"/>
        </w:rPr>
        <w:t xml:space="preserve">¶ </w:t>
      </w:r>
      <w:r w:rsidRPr="00696ADB">
        <w:t>global warming, some states will take the</w:t>
      </w:r>
      <w:r w:rsidRPr="00696ADB">
        <w:rPr>
          <w:sz w:val="12"/>
        </w:rPr>
        <w:t xml:space="preserve">¶ </w:t>
      </w:r>
      <w:r w:rsidRPr="00696ADB">
        <w:t>necessary steps to conserve water and land</w:t>
      </w:r>
      <w:proofErr w:type="gramStart"/>
      <w:r w:rsidRPr="00696ADB">
        <w:t>,</w:t>
      </w:r>
      <w:r w:rsidRPr="00696ADB">
        <w:rPr>
          <w:sz w:val="12"/>
        </w:rPr>
        <w:t>¶</w:t>
      </w:r>
      <w:proofErr w:type="gramEnd"/>
      <w:r w:rsidRPr="00696ADB">
        <w:rPr>
          <w:sz w:val="12"/>
        </w:rPr>
        <w:t xml:space="preserve"> </w:t>
      </w:r>
      <w:r w:rsidRPr="00696ADB">
        <w:t>redistribute resources to those who need</w:t>
      </w:r>
      <w:r w:rsidRPr="00696ADB">
        <w:rPr>
          <w:sz w:val="12"/>
        </w:rPr>
        <w:t xml:space="preserve">¶ </w:t>
      </w:r>
      <w:r w:rsidRPr="00696ADB">
        <w:t>them most, and develop disaster-warning</w:t>
      </w:r>
      <w:r w:rsidRPr="00696ADB">
        <w:rPr>
          <w:sz w:val="12"/>
        </w:rPr>
        <w:t xml:space="preserve">¶ </w:t>
      </w:r>
      <w:r w:rsidRPr="00696ADB">
        <w:t>and -response systems. Others will do little</w:t>
      </w:r>
      <w:r w:rsidRPr="00696ADB">
        <w:rPr>
          <w:sz w:val="12"/>
        </w:rPr>
        <w:t xml:space="preserve">¶ </w:t>
      </w:r>
      <w:r w:rsidRPr="00696ADB">
        <w:t>to respond to this threat. While a state’s level</w:t>
      </w:r>
      <w:r w:rsidRPr="00696ADB">
        <w:rPr>
          <w:sz w:val="12"/>
        </w:rPr>
        <w:t xml:space="preserve">¶ </w:t>
      </w:r>
      <w:r w:rsidRPr="00696ADB">
        <w:t xml:space="preserve">of income and technological capacity are certainly important, democracy – or, more precisely, the accountability of </w:t>
      </w:r>
      <w:r w:rsidRPr="00696ADB">
        <w:lastRenderedPageBreak/>
        <w:t>political leaders</w:t>
      </w:r>
      <w:r w:rsidRPr="00696ADB">
        <w:rPr>
          <w:sz w:val="12"/>
        </w:rPr>
        <w:t xml:space="preserve">¶ </w:t>
      </w:r>
      <w:r w:rsidRPr="00696ADB">
        <w:t>to their publics – is likely to be a critical</w:t>
      </w:r>
      <w:r w:rsidRPr="00696ADB">
        <w:rPr>
          <w:sz w:val="12"/>
        </w:rPr>
        <w:t xml:space="preserve">¶ </w:t>
      </w:r>
      <w:r w:rsidRPr="00696ADB">
        <w:t>determinant of how states respond to the</w:t>
      </w:r>
      <w:r w:rsidRPr="00696ADB">
        <w:rPr>
          <w:sz w:val="12"/>
        </w:rPr>
        <w:t xml:space="preserve">¶ </w:t>
      </w:r>
      <w:r w:rsidRPr="00696ADB">
        <w:t>challenge.</w:t>
      </w:r>
      <w:r w:rsidRPr="00696ADB">
        <w:rPr>
          <w:sz w:val="12"/>
        </w:rPr>
        <w:t xml:space="preserve">¶ </w:t>
      </w:r>
      <w:proofErr w:type="gramStart"/>
      <w:r w:rsidRPr="00696ADB">
        <w:t>Fourth</w:t>
      </w:r>
      <w:proofErr w:type="gramEnd"/>
      <w:r w:rsidRPr="00696ADB">
        <w:t xml:space="preserve">, </w:t>
      </w:r>
      <w:r w:rsidRPr="00696ADB">
        <w:rPr>
          <w:rStyle w:val="TitleChar"/>
        </w:rPr>
        <w:t>violent conflict is an inefficient and sub-optimal reaction to changes in the environment and resource scarcities.</w:t>
      </w:r>
      <w:r w:rsidRPr="00696ADB">
        <w:t xml:space="preserve"> </w:t>
      </w:r>
      <w:r w:rsidRPr="00696ADB">
        <w:rPr>
          <w:rStyle w:val="TitleChar"/>
        </w:rPr>
        <w:t xml:space="preserve">As environmental conditions change, several possible responses are available, although many journalists and policymakers have focused on the potential for warfare. Individuals can migrate internally or across borders, or they can invest in technological improvements, develop conservation strategies, and shift to less climate-sensitive livelihoods, among other adaptation mechanisms. Engaging in armed rebellion is quite costly and risky and requires large-scale collective action. Individuals and households are more likely to engage in simpler, personal, or </w:t>
      </w:r>
      <w:proofErr w:type="spellStart"/>
      <w:r w:rsidRPr="00696ADB">
        <w:rPr>
          <w:rStyle w:val="TitleChar"/>
        </w:rPr>
        <w:t>smallscale</w:t>
      </w:r>
      <w:proofErr w:type="spellEnd"/>
      <w:r w:rsidRPr="00696ADB">
        <w:rPr>
          <w:rStyle w:val="TitleChar"/>
        </w:rPr>
        <w:t xml:space="preserve"> coping strategies.</w:t>
      </w:r>
      <w:r w:rsidRPr="00696ADB">
        <w:t xml:space="preserve"> Thus, organized violence is inefficient at the individual level.</w:t>
      </w:r>
      <w:r w:rsidRPr="00696ADB">
        <w:rPr>
          <w:sz w:val="12"/>
        </w:rPr>
        <w:t xml:space="preserve">¶ </w:t>
      </w:r>
      <w:proofErr w:type="gramStart"/>
      <w:r w:rsidRPr="00696ADB">
        <w:t>But</w:t>
      </w:r>
      <w:proofErr w:type="gramEnd"/>
      <w:r w:rsidRPr="00696ADB">
        <w:t>, more importantly, armed violence</w:t>
      </w:r>
      <w:r w:rsidRPr="00696ADB">
        <w:rPr>
          <w:sz w:val="12"/>
        </w:rPr>
        <w:t xml:space="preserve">¶ </w:t>
      </w:r>
      <w:r w:rsidRPr="00696ADB">
        <w:t>against the state is used as a means to gain</w:t>
      </w:r>
      <w:r w:rsidRPr="00696ADB">
        <w:rPr>
          <w:sz w:val="12"/>
        </w:rPr>
        <w:t xml:space="preserve">¶ </w:t>
      </w:r>
      <w:r w:rsidRPr="00696ADB">
        <w:t>leverage over governments so as to gain some</w:t>
      </w:r>
      <w:r w:rsidRPr="00696ADB">
        <w:rPr>
          <w:sz w:val="12"/>
        </w:rPr>
        <w:t xml:space="preserve">¶ </w:t>
      </w:r>
      <w:r w:rsidRPr="00696ADB">
        <w:t>form of accommodation, namely, the redistribution of economic resources and political</w:t>
      </w:r>
      <w:r w:rsidRPr="00696ADB">
        <w:rPr>
          <w:sz w:val="12"/>
        </w:rPr>
        <w:t xml:space="preserve">¶ </w:t>
      </w:r>
      <w:r w:rsidRPr="00696ADB">
        <w:t>power. Organized armed violence rarely</w:t>
      </w:r>
      <w:r w:rsidRPr="00696ADB">
        <w:rPr>
          <w:sz w:val="12"/>
        </w:rPr>
        <w:t xml:space="preserve">¶ </w:t>
      </w:r>
      <w:r w:rsidRPr="00696ADB">
        <w:t>(if ever) arises spontaneously but is usually</w:t>
      </w:r>
      <w:r w:rsidRPr="00696ADB">
        <w:rPr>
          <w:sz w:val="12"/>
        </w:rPr>
        <w:t xml:space="preserve">¶ </w:t>
      </w:r>
      <w:r w:rsidRPr="00696ADB">
        <w:t>pursued when people perceive their government to be unwilling to listen to peaceful</w:t>
      </w:r>
      <w:r w:rsidRPr="00696ADB">
        <w:rPr>
          <w:sz w:val="12"/>
        </w:rPr>
        <w:t xml:space="preserve">¶ </w:t>
      </w:r>
      <w:r w:rsidRPr="00696ADB">
        <w:t>petitions. As mentioned above, rebellion</w:t>
      </w:r>
      <w:r w:rsidRPr="00696ADB">
        <w:rPr>
          <w:sz w:val="12"/>
        </w:rPr>
        <w:t xml:space="preserve">¶ </w:t>
      </w:r>
      <w:r w:rsidRPr="00696ADB">
        <w:t>does not distribute resources by itself, and</w:t>
      </w:r>
      <w:r w:rsidRPr="00696ADB">
        <w:rPr>
          <w:sz w:val="12"/>
        </w:rPr>
        <w:t xml:space="preserve">¶ </w:t>
      </w:r>
      <w:r w:rsidRPr="00696ADB">
        <w:t>protracted civil wars can have devastating</w:t>
      </w:r>
      <w:r w:rsidRPr="00696ADB">
        <w:rPr>
          <w:sz w:val="12"/>
        </w:rPr>
        <w:t xml:space="preserve">¶ </w:t>
      </w:r>
      <w:r w:rsidRPr="00696ADB">
        <w:t>effects on the economy and the natural environment, leaving fewer resources to bargain</w:t>
      </w:r>
      <w:r w:rsidRPr="00696ADB">
        <w:rPr>
          <w:sz w:val="12"/>
        </w:rPr>
        <w:t xml:space="preserve">¶ </w:t>
      </w:r>
      <w:r w:rsidRPr="00696ADB">
        <w:t>over. Thus, organized violence is inefficient</w:t>
      </w:r>
      <w:r w:rsidRPr="00696ADB">
        <w:rPr>
          <w:sz w:val="12"/>
        </w:rPr>
        <w:t xml:space="preserve">¶ </w:t>
      </w:r>
      <w:r w:rsidRPr="00696ADB">
        <w:t>at the collective level. Responsive, accountable</w:t>
      </w:r>
      <w:r w:rsidRPr="00696ADB">
        <w:rPr>
          <w:sz w:val="12"/>
        </w:rPr>
        <w:t xml:space="preserve">¶ </w:t>
      </w:r>
      <w:r w:rsidRPr="00696ADB">
        <w:t>political leaders – at all levels of government –</w:t>
      </w:r>
      <w:r w:rsidRPr="00696ADB">
        <w:rPr>
          <w:sz w:val="12"/>
        </w:rPr>
        <w:t xml:space="preserve">¶ </w:t>
      </w:r>
      <w:r w:rsidRPr="00696ADB">
        <w:t>are more likely to listen to citizen demands</w:t>
      </w:r>
      <w:r w:rsidRPr="00696ADB">
        <w:rPr>
          <w:sz w:val="12"/>
        </w:rPr>
        <w:t xml:space="preserve">¶ </w:t>
      </w:r>
      <w:r w:rsidRPr="00696ADB">
        <w:t>for greater access to resources and the means</w:t>
      </w:r>
      <w:r w:rsidRPr="00696ADB">
        <w:rPr>
          <w:sz w:val="12"/>
        </w:rPr>
        <w:t xml:space="preserve">¶ </w:t>
      </w:r>
      <w:r w:rsidRPr="00696ADB">
        <w:t>to secure their livelihoods. Political sensitivity to peaceful action can immunize states</w:t>
      </w:r>
      <w:r w:rsidRPr="00696ADB">
        <w:rPr>
          <w:sz w:val="12"/>
        </w:rPr>
        <w:t xml:space="preserve">¶ </w:t>
      </w:r>
      <w:r w:rsidRPr="00696ADB">
        <w:t>from armed insurrection.</w:t>
      </w:r>
    </w:p>
    <w:p w:rsidR="00696ADB" w:rsidRPr="00696ADB" w:rsidRDefault="00696ADB" w:rsidP="00696ADB"/>
    <w:p w:rsidR="00696ADB" w:rsidRPr="00696ADB" w:rsidRDefault="00696ADB" w:rsidP="00696ADB"/>
    <w:p w:rsidR="00696ADB" w:rsidRPr="00696ADB" w:rsidRDefault="00696ADB" w:rsidP="00696ADB">
      <w:pPr>
        <w:pStyle w:val="Heading4"/>
      </w:pPr>
      <w:r w:rsidRPr="00696ADB">
        <w:t>No resource wars – states are rational and strategic</w:t>
      </w:r>
    </w:p>
    <w:p w:rsidR="00696ADB" w:rsidRPr="00696ADB" w:rsidRDefault="00696ADB" w:rsidP="00696ADB">
      <w:pPr>
        <w:rPr>
          <w:rStyle w:val="StyleStyleBold12pt"/>
        </w:rPr>
      </w:pPr>
      <w:proofErr w:type="spellStart"/>
      <w:r w:rsidRPr="00696ADB">
        <w:rPr>
          <w:rStyle w:val="StyleStyleBold12pt"/>
        </w:rPr>
        <w:t>Salehyan</w:t>
      </w:r>
      <w:proofErr w:type="spellEnd"/>
      <w:r w:rsidRPr="00696ADB">
        <w:rPr>
          <w:rStyle w:val="StyleStyleBold12pt"/>
        </w:rPr>
        <w:t>, professor of political science at the University of North Texas, 2008</w:t>
      </w:r>
    </w:p>
    <w:p w:rsidR="00696ADB" w:rsidRPr="00696ADB" w:rsidRDefault="00696ADB" w:rsidP="00696ADB">
      <w:pPr>
        <w:rPr>
          <w:rStyle w:val="StyleStyleBold12pt"/>
          <w:b w:val="0"/>
          <w:sz w:val="24"/>
        </w:rPr>
      </w:pPr>
      <w:proofErr w:type="gramStart"/>
      <w:r w:rsidRPr="00696ADB">
        <w:rPr>
          <w:rStyle w:val="StyleStyleBold12pt"/>
          <w:b w:val="0"/>
          <w:sz w:val="24"/>
        </w:rPr>
        <w:t>(</w:t>
      </w:r>
      <w:proofErr w:type="spellStart"/>
      <w:r w:rsidRPr="00696ADB">
        <w:rPr>
          <w:rStyle w:val="StyleStyleBold12pt"/>
          <w:b w:val="0"/>
          <w:sz w:val="24"/>
        </w:rPr>
        <w:t>Idean</w:t>
      </w:r>
      <w:proofErr w:type="spellEnd"/>
      <w:r w:rsidRPr="00696ADB">
        <w:rPr>
          <w:rStyle w:val="StyleStyleBold12pt"/>
          <w:b w:val="0"/>
          <w:sz w:val="24"/>
        </w:rPr>
        <w:t>, May 2008, “From Climate Change to Conflict?</w:t>
      </w:r>
      <w:proofErr w:type="gramEnd"/>
      <w:r w:rsidRPr="00696ADB">
        <w:rPr>
          <w:rStyle w:val="StyleStyleBold12pt"/>
          <w:b w:val="0"/>
          <w:sz w:val="24"/>
        </w:rPr>
        <w:t xml:space="preserve"> No Consensus Yet”, Journal of Peace Research, vol. 45, no. 3, </w:t>
      </w:r>
      <w:hyperlink r:id="rId88" w:history="1">
        <w:r w:rsidRPr="00696ADB">
          <w:rPr>
            <w:rStyle w:val="Hyperlink"/>
            <w:sz w:val="24"/>
          </w:rPr>
          <w:t>http://emergingsustainability.org/files/resolver%20climate %20 change%20</w:t>
        </w:r>
      </w:hyperlink>
      <w:r w:rsidRPr="00696ADB">
        <w:rPr>
          <w:rStyle w:val="StyleStyleBold12pt"/>
          <w:b w:val="0"/>
          <w:sz w:val="24"/>
        </w:rPr>
        <w:t>and%20conflict.pdf, accessed 7/13/13, CBC)</w:t>
      </w:r>
    </w:p>
    <w:p w:rsidR="00696ADB" w:rsidRPr="00696ADB" w:rsidRDefault="00696ADB" w:rsidP="00696ADB"/>
    <w:p w:rsidR="00696ADB" w:rsidRPr="00696ADB" w:rsidRDefault="00696ADB" w:rsidP="00696ADB">
      <w:r w:rsidRPr="00696ADB">
        <w:t xml:space="preserve">On a fundamental level, if we acknowledge that </w:t>
      </w:r>
      <w:r w:rsidRPr="00696ADB">
        <w:rPr>
          <w:rStyle w:val="TitleChar"/>
        </w:rPr>
        <w:t>actors faced with environmental stress make decisions strategically</w:t>
      </w:r>
      <w:r w:rsidRPr="00696ADB">
        <w:t xml:space="preserve">, then we can see that </w:t>
      </w:r>
      <w:r w:rsidRPr="00696ADB">
        <w:rPr>
          <w:rStyle w:val="TitleChar"/>
        </w:rPr>
        <w:t>violence is</w:t>
      </w:r>
      <w:r w:rsidRPr="00696ADB">
        <w:t xml:space="preserve"> generally </w:t>
      </w:r>
      <w:r w:rsidRPr="00696ADB">
        <w:rPr>
          <w:rStyle w:val="TitleChar"/>
        </w:rPr>
        <w:t>a poor response to resource scarcity, given the alternatives</w:t>
      </w:r>
      <w:r w:rsidRPr="00696ADB">
        <w:t xml:space="preserve">. Barring the defeat, subjugation, or extermination of the other party, </w:t>
      </w:r>
      <w:r w:rsidRPr="00696ADB">
        <w:rPr>
          <w:rStyle w:val="TitleChar"/>
        </w:rPr>
        <w:t>armed conflict</w:t>
      </w:r>
      <w:r w:rsidRPr="00696ADB">
        <w:t xml:space="preserve"> by itself </w:t>
      </w:r>
      <w:r w:rsidRPr="00696ADB">
        <w:rPr>
          <w:rStyle w:val="TitleChar"/>
        </w:rPr>
        <w:t>does nothing to resolve the underlying incompatibility over the distribution of resources</w:t>
      </w:r>
      <w:r w:rsidRPr="00696ADB">
        <w:t>. Violence is typically used as a strategy used to influence outcomes during negotiations, whether in a domestic or international setting (</w:t>
      </w:r>
      <w:proofErr w:type="spellStart"/>
      <w:r w:rsidRPr="00696ADB">
        <w:t>Filson</w:t>
      </w:r>
      <w:proofErr w:type="spellEnd"/>
      <w:r w:rsidRPr="00696ADB">
        <w:t xml:space="preserve"> &amp; Werner, 2002; Wagner, 2000); eventually, actors must come to the bargaining table. Moreover, there is good reason to think that civil wars are extremely disruptive to the natural environment, leaving fewer resources than there were to begin with. </w:t>
      </w:r>
      <w:r w:rsidRPr="00696ADB">
        <w:rPr>
          <w:rStyle w:val="TitleChar"/>
        </w:rPr>
        <w:t>Warfare is</w:t>
      </w:r>
      <w:r w:rsidRPr="00696ADB">
        <w:t xml:space="preserve">, therefore, </w:t>
      </w:r>
      <w:r w:rsidRPr="00696ADB">
        <w:rPr>
          <w:rStyle w:val="TitleChar"/>
        </w:rPr>
        <w:t xml:space="preserve">an inefficient and costly way to resolve conflicts over resources </w:t>
      </w:r>
      <w:r w:rsidRPr="00696ADB">
        <w:t>(</w:t>
      </w:r>
      <w:proofErr w:type="spellStart"/>
      <w:r w:rsidRPr="00696ADB">
        <w:t>Fearon</w:t>
      </w:r>
      <w:proofErr w:type="spellEnd"/>
      <w:r w:rsidRPr="00696ADB">
        <w:t xml:space="preserve">, 1995). Failure to find a suitable bargain and forgo fighting stems from failures in the political process, not from the absolute level of resources. Thus, while </w:t>
      </w:r>
      <w:r w:rsidRPr="00696ADB">
        <w:rPr>
          <w:rStyle w:val="TitleChar"/>
        </w:rPr>
        <w:t>environmental degradation is</w:t>
      </w:r>
      <w:r w:rsidRPr="00696ADB">
        <w:t xml:space="preserve"> certainly </w:t>
      </w:r>
      <w:r w:rsidRPr="00696ADB">
        <w:rPr>
          <w:rStyle w:val="TitleChar"/>
        </w:rPr>
        <w:t>not a necessary condition for armed conflict, neither is it a sufficient one</w:t>
      </w:r>
      <w:r w:rsidRPr="00696ADB">
        <w:t>, since states play a key role in containing or aggravating violence.</w:t>
      </w:r>
    </w:p>
    <w:p w:rsidR="00696ADB" w:rsidRPr="00696ADB" w:rsidRDefault="00696ADB" w:rsidP="00696ADB"/>
    <w:p w:rsidR="00696ADB" w:rsidRPr="00696ADB" w:rsidRDefault="00696ADB" w:rsidP="00696ADB"/>
    <w:p w:rsidR="00696ADB" w:rsidRPr="00696ADB" w:rsidRDefault="00696ADB" w:rsidP="00696ADB">
      <w:pPr>
        <w:pStyle w:val="Heading3"/>
      </w:pPr>
      <w:r w:rsidRPr="00696ADB">
        <w:lastRenderedPageBreak/>
        <w:t>AT: Terrorism</w:t>
      </w:r>
    </w:p>
    <w:p w:rsidR="00696ADB" w:rsidRPr="00696ADB" w:rsidRDefault="00696ADB" w:rsidP="00696ADB">
      <w:pPr>
        <w:pStyle w:val="Heading4"/>
        <w:rPr>
          <w:szCs w:val="20"/>
        </w:rPr>
      </w:pPr>
      <w:r w:rsidRPr="00696ADB">
        <w:rPr>
          <w:szCs w:val="20"/>
        </w:rPr>
        <w:t>Even if terrorists get nukes, they can’t transport or detonate them</w:t>
      </w:r>
    </w:p>
    <w:p w:rsidR="00696ADB" w:rsidRPr="00696ADB" w:rsidRDefault="00696ADB" w:rsidP="00696ADB">
      <w:pPr>
        <w:rPr>
          <w:rStyle w:val="StyleStyleBold12pt"/>
          <w:szCs w:val="20"/>
        </w:rPr>
      </w:pPr>
      <w:r w:rsidRPr="00696ADB">
        <w:rPr>
          <w:rStyle w:val="StyleStyleBold12pt"/>
          <w:szCs w:val="20"/>
          <w:u w:val="single"/>
        </w:rPr>
        <w:t>Ferguson</w:t>
      </w:r>
      <w:r w:rsidRPr="00696ADB">
        <w:rPr>
          <w:rStyle w:val="StyleStyleBold12pt"/>
          <w:szCs w:val="20"/>
        </w:rPr>
        <w:t xml:space="preserve">, Scientist-in-Residence at the Center for Nonproliferation Studies, </w:t>
      </w:r>
      <w:r w:rsidRPr="00696ADB">
        <w:rPr>
          <w:rStyle w:val="StyleStyleBold12pt"/>
          <w:szCs w:val="20"/>
          <w:u w:val="single"/>
        </w:rPr>
        <w:t>and Potter</w:t>
      </w:r>
      <w:r w:rsidRPr="00696ADB">
        <w:rPr>
          <w:rStyle w:val="StyleStyleBold12pt"/>
          <w:szCs w:val="20"/>
        </w:rPr>
        <w:t xml:space="preserve">, Director of the Center for Nonproliferation Studies, </w:t>
      </w:r>
      <w:r w:rsidRPr="00696ADB">
        <w:rPr>
          <w:rStyle w:val="StyleStyleBold12pt"/>
          <w:szCs w:val="20"/>
          <w:u w:val="single"/>
        </w:rPr>
        <w:t>2004</w:t>
      </w:r>
      <w:r w:rsidRPr="00696ADB">
        <w:rPr>
          <w:rStyle w:val="StyleStyleBold12pt"/>
          <w:szCs w:val="20"/>
        </w:rPr>
        <w:t xml:space="preserve"> (Charles and William, “The Four Faces of Nuclear Terrorism,” http://www.nti.org/c_press/analysis_4faces.pdf)</w:t>
      </w:r>
    </w:p>
    <w:p w:rsidR="00696ADB" w:rsidRPr="00696ADB" w:rsidRDefault="00696ADB" w:rsidP="00696ADB">
      <w:pPr>
        <w:ind w:left="360"/>
        <w:rPr>
          <w:szCs w:val="20"/>
        </w:rPr>
      </w:pPr>
      <w:r w:rsidRPr="00696ADB">
        <w:rPr>
          <w:b/>
          <w:szCs w:val="20"/>
          <w:u w:val="single"/>
        </w:rPr>
        <w:t>Assuming a terrorist</w:t>
      </w:r>
      <w:r w:rsidRPr="00696ADB">
        <w:rPr>
          <w:szCs w:val="20"/>
        </w:rPr>
        <w:t xml:space="preserve"> organization </w:t>
      </w:r>
      <w:r w:rsidRPr="00696ADB">
        <w:rPr>
          <w:b/>
          <w:szCs w:val="20"/>
          <w:u w:val="single"/>
        </w:rPr>
        <w:t>could obtain a nuclear weapon</w:t>
      </w:r>
      <w:r w:rsidRPr="00696ADB">
        <w:rPr>
          <w:szCs w:val="20"/>
        </w:rPr>
        <w:t xml:space="preserve"> and had the ability to overcome any mechanisms built into the device to prevent its unauthorized detonation, </w:t>
      </w:r>
      <w:r w:rsidRPr="00696ADB">
        <w:rPr>
          <w:b/>
          <w:szCs w:val="20"/>
          <w:u w:val="single"/>
        </w:rPr>
        <w:t>it would still face the task of taking the weapon to the</w:t>
      </w:r>
      <w:r w:rsidRPr="00696ADB">
        <w:rPr>
          <w:szCs w:val="20"/>
        </w:rPr>
        <w:t xml:space="preserve"> group's intended </w:t>
      </w:r>
      <w:r w:rsidRPr="00696ADB">
        <w:rPr>
          <w:b/>
          <w:szCs w:val="20"/>
          <w:u w:val="single"/>
        </w:rPr>
        <w:t>target</w:t>
      </w:r>
      <w:r w:rsidRPr="00696ADB">
        <w:rPr>
          <w:szCs w:val="20"/>
        </w:rPr>
        <w:t xml:space="preserve">. For the scenarios of greatest concern to the United States - the use of the weapon against a city in the United States or one of its allies - </w:t>
      </w:r>
      <w:r w:rsidRPr="00696ADB">
        <w:rPr>
          <w:b/>
          <w:szCs w:val="20"/>
          <w:u w:val="single"/>
        </w:rPr>
        <w:t>the distance</w:t>
      </w:r>
      <w:r w:rsidRPr="00696ADB">
        <w:rPr>
          <w:szCs w:val="20"/>
        </w:rPr>
        <w:t xml:space="preserve"> between the point of acquisition and the target </w:t>
      </w:r>
      <w:r w:rsidRPr="00696ADB">
        <w:rPr>
          <w:b/>
          <w:szCs w:val="20"/>
          <w:u w:val="single"/>
        </w:rPr>
        <w:t>could be quite substantial</w:t>
      </w:r>
      <w:r w:rsidRPr="00696ADB">
        <w:rPr>
          <w:szCs w:val="20"/>
        </w:rPr>
        <w:t xml:space="preserve">.41 If the loss of a nuclear weapon were detected, as would be expected unless a state provided one to a terrorist organization, </w:t>
      </w:r>
      <w:r w:rsidRPr="00696ADB">
        <w:rPr>
          <w:b/>
          <w:szCs w:val="20"/>
          <w:u w:val="single"/>
        </w:rPr>
        <w:t>a massive hunt for the weapon would be launched</w:t>
      </w:r>
      <w:r w:rsidRPr="00696ADB">
        <w:rPr>
          <w:szCs w:val="20"/>
        </w:rPr>
        <w:t xml:space="preserve">, involving law enforcement and military personnel from many nations, assisted by nuclear specialists. This effort would be </w:t>
      </w:r>
      <w:r w:rsidRPr="00696ADB">
        <w:rPr>
          <w:b/>
          <w:szCs w:val="20"/>
          <w:u w:val="single"/>
        </w:rPr>
        <w:t>accompanied by greatly intensified security over transportation links and points of entry</w:t>
      </w:r>
      <w:r w:rsidRPr="00696ADB">
        <w:rPr>
          <w:szCs w:val="20"/>
        </w:rPr>
        <w:t xml:space="preserve">. These factors would present considerable challenges to the terrorist organization, underscoring the need for such a group to have extensive resources and networks of collaborators. Unfortunately, </w:t>
      </w:r>
      <w:proofErr w:type="gramStart"/>
      <w:r w:rsidRPr="00696ADB">
        <w:rPr>
          <w:szCs w:val="20"/>
        </w:rPr>
        <w:t>intensive searches for high-value items (e.g., Osama bin Laden) and the record of U.S. efforts to interdict the massive influx of illicit narcotics is</w:t>
      </w:r>
      <w:proofErr w:type="gramEnd"/>
      <w:r w:rsidRPr="00696ADB">
        <w:rPr>
          <w:szCs w:val="20"/>
        </w:rPr>
        <w:t xml:space="preserve"> not reassuring. It also is possible terrorists might adopt strategies that minimized transportation, such as detonating the weapon at a near-by, less-than- optimal target, or even at the place of acquisition. Nuclear detonation by a non-state group virtually anywhere would terrorize citizens in potential target countries around the globe, who would fear the perpetrators had additional weapons at their disposal. The organization could exploit such fears in order to blackmail governments into political concessions—for example, demanding the withdrawal of military forces or political support from states the terrorists opposed. Indeed, the group might achieve these results without a nuclear detonation, by providing proof that it had a nuclear weapon in its possession at a location unknown to its adversaries. Detonation </w:t>
      </w:r>
      <w:proofErr w:type="gramStart"/>
      <w:r w:rsidRPr="00696ADB">
        <w:rPr>
          <w:b/>
          <w:szCs w:val="20"/>
          <w:u w:val="single"/>
        </w:rPr>
        <w:t>If</w:t>
      </w:r>
      <w:proofErr w:type="gramEnd"/>
      <w:r w:rsidRPr="00696ADB">
        <w:rPr>
          <w:szCs w:val="20"/>
        </w:rPr>
        <w:t xml:space="preserve"> a nuclear weapon were </w:t>
      </w:r>
      <w:r w:rsidRPr="00696ADB">
        <w:rPr>
          <w:b/>
          <w:szCs w:val="20"/>
          <w:u w:val="single"/>
        </w:rPr>
        <w:t>successfully transported</w:t>
      </w:r>
      <w:r w:rsidRPr="00696ADB">
        <w:rPr>
          <w:szCs w:val="20"/>
        </w:rPr>
        <w:t xml:space="preserve"> to its target site, and any PALs disabled, </w:t>
      </w:r>
      <w:r w:rsidRPr="00696ADB">
        <w:rPr>
          <w:b/>
          <w:szCs w:val="20"/>
          <w:u w:val="single"/>
        </w:rPr>
        <w:t>a degree of technical competence would</w:t>
      </w:r>
      <w:r w:rsidRPr="00696ADB">
        <w:rPr>
          <w:szCs w:val="20"/>
        </w:rPr>
        <w:t xml:space="preserve"> nonetheless </w:t>
      </w:r>
      <w:r w:rsidRPr="00696ADB">
        <w:rPr>
          <w:b/>
          <w:szCs w:val="20"/>
          <w:u w:val="single"/>
        </w:rPr>
        <w:t>be required to</w:t>
      </w:r>
      <w:r w:rsidRPr="00696ADB">
        <w:rPr>
          <w:szCs w:val="20"/>
        </w:rPr>
        <w:t xml:space="preserve"> determine how to </w:t>
      </w:r>
      <w:r w:rsidRPr="00696ADB">
        <w:rPr>
          <w:b/>
          <w:szCs w:val="20"/>
          <w:u w:val="single"/>
        </w:rPr>
        <w:t>trigger the device and provide the necessary electrical or mechanical input for detonation</w:t>
      </w:r>
      <w:r w:rsidRPr="00696ADB">
        <w:rPr>
          <w:szCs w:val="20"/>
        </w:rPr>
        <w:t xml:space="preserve">. Moreover, </w:t>
      </w:r>
      <w:r w:rsidRPr="00696ADB">
        <w:rPr>
          <w:b/>
          <w:szCs w:val="20"/>
          <w:u w:val="single"/>
        </w:rPr>
        <w:t>detonation could be daunting</w:t>
      </w:r>
      <w:r w:rsidRPr="00696ADB">
        <w:rPr>
          <w:szCs w:val="20"/>
        </w:rPr>
        <w:t xml:space="preserve"> unless the detonators and the arming and firing sequence mechanisms had been preserved. Here, again, insider assistance would be of considerable help. Thus, even this seemingly straightforward aspect of the chain of causation would pose an obstacle to the terrorists' goals.</w:t>
      </w:r>
    </w:p>
    <w:p w:rsidR="00696ADB" w:rsidRPr="00696ADB" w:rsidRDefault="00696ADB" w:rsidP="00696ADB">
      <w:pPr>
        <w:pStyle w:val="Heading4"/>
        <w:rPr>
          <w:szCs w:val="20"/>
          <w:lang w:eastAsia="ja-JP"/>
        </w:rPr>
      </w:pPr>
      <w:r w:rsidRPr="00696ADB">
        <w:rPr>
          <w:szCs w:val="20"/>
          <w:lang w:eastAsia="ja-JP"/>
        </w:rPr>
        <w:t>CBW not so bad</w:t>
      </w:r>
    </w:p>
    <w:p w:rsidR="00696ADB" w:rsidRPr="00696ADB" w:rsidRDefault="00696ADB" w:rsidP="00696ADB">
      <w:r w:rsidRPr="00696ADB">
        <w:rPr>
          <w:rStyle w:val="StyleStyleBold12pt"/>
        </w:rPr>
        <w:t>Coates</w:t>
      </w:r>
      <w:r w:rsidRPr="00696ADB">
        <w:t xml:space="preserve">, Former Adjunct Professor at George Washington University, President of the Kanawha Institute for the Study of the Future, and former President of the International Association for Impact Assessment, </w:t>
      </w:r>
      <w:r w:rsidRPr="00696ADB">
        <w:rPr>
          <w:rStyle w:val="StyleStyleBold12pt"/>
        </w:rPr>
        <w:t>2009</w:t>
      </w:r>
      <w:r w:rsidRPr="00696ADB">
        <w:t xml:space="preserve"> </w:t>
      </w:r>
    </w:p>
    <w:p w:rsidR="00696ADB" w:rsidRPr="00696ADB" w:rsidRDefault="00696ADB" w:rsidP="00696ADB">
      <w:r w:rsidRPr="00696ADB">
        <w:t>(Joseph F., “Risks and threats to civilization, humankind, and the earth,” Futures 41)</w:t>
      </w:r>
    </w:p>
    <w:p w:rsidR="00696ADB" w:rsidRPr="00696ADB" w:rsidRDefault="00696ADB" w:rsidP="00696ADB">
      <w:pPr>
        <w:ind w:left="360"/>
        <w:rPr>
          <w:rFonts w:eastAsia="MS Mincho"/>
          <w:szCs w:val="20"/>
          <w:lang w:eastAsia="ja-JP"/>
        </w:rPr>
      </w:pPr>
      <w:r w:rsidRPr="00696ADB">
        <w:rPr>
          <w:rFonts w:eastAsia="MS Mincho"/>
          <w:szCs w:val="20"/>
          <w:lang w:eastAsia="ja-JP"/>
        </w:rPr>
        <w:t xml:space="preserve">Could diseases in animals be converted in a laboratory into ones transmissible among people? The answer is yes, but it is very unlikely that one could accomplish this easily and if one did have an organism that would transmit from animal to people, and then people to people, it would only be significant if that animal was widely distributed in the target area. So birds would be ideal and rats might be significant. There are few other animals around to transmit to people unless we consider pets and insects. We have pretty good protection against insects and, in a </w:t>
      </w:r>
      <w:proofErr w:type="gramStart"/>
      <w:r w:rsidRPr="00696ADB">
        <w:rPr>
          <w:rFonts w:eastAsia="MS Mincho"/>
          <w:szCs w:val="20"/>
          <w:lang w:eastAsia="ja-JP"/>
        </w:rPr>
        <w:t>crisis,</w:t>
      </w:r>
      <w:proofErr w:type="gramEnd"/>
      <w:r w:rsidRPr="00696ADB">
        <w:rPr>
          <w:rFonts w:eastAsia="MS Mincho"/>
          <w:szCs w:val="20"/>
          <w:lang w:eastAsia="ja-JP"/>
        </w:rPr>
        <w:t xml:space="preserve"> we would be ready to use somewhat more dangerous materials like DDT to fight a contaminated invasion until we developed other remedies. </w:t>
      </w:r>
      <w:r w:rsidRPr="00696ADB">
        <w:rPr>
          <w:rFonts w:eastAsia="MS Mincho"/>
          <w:b/>
          <w:szCs w:val="20"/>
          <w:u w:val="single"/>
          <w:lang w:eastAsia="ja-JP"/>
        </w:rPr>
        <w:t>The serious limitation on self-propagating diseases generated for terrorists’ purposes is that it could be self-defeating because</w:t>
      </w:r>
      <w:r w:rsidRPr="00696ADB">
        <w:rPr>
          <w:rFonts w:eastAsia="MS Mincho"/>
          <w:szCs w:val="20"/>
          <w:lang w:eastAsia="ja-JP"/>
        </w:rPr>
        <w:t xml:space="preserve"> if it is effectively self-propagating, </w:t>
      </w:r>
      <w:r w:rsidRPr="00696ADB">
        <w:rPr>
          <w:rFonts w:eastAsia="MS Mincho"/>
          <w:b/>
          <w:szCs w:val="20"/>
          <w:u w:val="single"/>
          <w:lang w:eastAsia="ja-JP"/>
        </w:rPr>
        <w:t>it will eventually bounce back to the attacking country</w:t>
      </w:r>
      <w:r w:rsidRPr="00696ADB">
        <w:rPr>
          <w:rFonts w:eastAsia="MS Mincho"/>
          <w:szCs w:val="20"/>
          <w:lang w:eastAsia="ja-JP"/>
        </w:rPr>
        <w:t xml:space="preserve"> and, presumably, have similar effects there as it has in the target country.¶ </w:t>
      </w:r>
      <w:r w:rsidRPr="00696ADB">
        <w:rPr>
          <w:rFonts w:eastAsia="MS Mincho"/>
          <w:b/>
          <w:szCs w:val="20"/>
          <w:u w:val="single"/>
          <w:lang w:eastAsia="ja-JP"/>
        </w:rPr>
        <w:t>Early detection of disease spread is</w:t>
      </w:r>
      <w:r w:rsidRPr="00696ADB">
        <w:rPr>
          <w:rFonts w:eastAsia="MS Mincho"/>
          <w:szCs w:val="20"/>
          <w:lang w:eastAsia="ja-JP"/>
        </w:rPr>
        <w:t xml:space="preserve"> fairly </w:t>
      </w:r>
      <w:r w:rsidRPr="00696ADB">
        <w:rPr>
          <w:rFonts w:eastAsia="MS Mincho"/>
          <w:b/>
          <w:szCs w:val="20"/>
          <w:u w:val="single"/>
          <w:lang w:eastAsia="ja-JP"/>
        </w:rPr>
        <w:t>straightforward</w:t>
      </w:r>
      <w:r w:rsidRPr="00696ADB">
        <w:rPr>
          <w:rFonts w:eastAsia="MS Mincho"/>
          <w:szCs w:val="20"/>
          <w:lang w:eastAsia="ja-JP"/>
        </w:rPr>
        <w:t xml:space="preserve"> in terms of modern epidemiology in most parts of the world. The most dramatic effects, aside from deaths, would be in the preventive measure to reduce the propagation of the </w:t>
      </w:r>
      <w:r w:rsidRPr="00696ADB">
        <w:rPr>
          <w:rFonts w:eastAsia="MS Mincho"/>
          <w:szCs w:val="20"/>
          <w:lang w:eastAsia="ja-JP"/>
        </w:rPr>
        <w:lastRenderedPageBreak/>
        <w:t xml:space="preserve">disease from spreading by extremely severe reduction in travel for both people and cargoes, domestically and internationally. This may extend for quite a time until a preventive measure or vaccine is developed, tested and proven. </w:t>
      </w:r>
      <w:r w:rsidRPr="00696ADB">
        <w:rPr>
          <w:rFonts w:eastAsia="MS Mincho"/>
          <w:b/>
          <w:szCs w:val="20"/>
          <w:u w:val="single"/>
          <w:lang w:eastAsia="ja-JP"/>
        </w:rPr>
        <w:t>Even assuming that an enemy initiated an attack, there would be the problem of where and what would happen as we learned about the attack</w:t>
      </w:r>
      <w:r w:rsidRPr="00696ADB">
        <w:rPr>
          <w:rFonts w:eastAsia="MS Mincho"/>
          <w:szCs w:val="20"/>
          <w:lang w:eastAsia="ja-JP"/>
        </w:rPr>
        <w:t xml:space="preserve">. Would it become self-limiting? </w:t>
      </w:r>
      <w:r w:rsidRPr="00696ADB">
        <w:rPr>
          <w:rFonts w:eastAsia="MS Mincho"/>
          <w:b/>
          <w:szCs w:val="20"/>
          <w:u w:val="single"/>
          <w:lang w:eastAsia="ja-JP"/>
        </w:rPr>
        <w:t>Suppose they managed a release in ten cities. Those ten largest cities</w:t>
      </w:r>
      <w:r w:rsidRPr="00696ADB">
        <w:rPr>
          <w:rFonts w:eastAsia="MS Mincho"/>
          <w:szCs w:val="20"/>
          <w:lang w:eastAsia="ja-JP"/>
        </w:rPr>
        <w:t xml:space="preserve">, perhaps, </w:t>
      </w:r>
      <w:r w:rsidRPr="00696ADB">
        <w:rPr>
          <w:rFonts w:eastAsia="MS Mincho"/>
          <w:b/>
          <w:szCs w:val="20"/>
          <w:u w:val="single"/>
          <w:lang w:eastAsia="ja-JP"/>
        </w:rPr>
        <w:t>represent 10% of the population and we could take internal measures</w:t>
      </w:r>
      <w:r w:rsidRPr="00696ADB">
        <w:rPr>
          <w:rFonts w:eastAsia="MS Mincho"/>
          <w:szCs w:val="20"/>
          <w:lang w:eastAsia="ja-JP"/>
        </w:rPr>
        <w:t xml:space="preserve">, as suggested above, </w:t>
      </w:r>
      <w:r w:rsidRPr="00696ADB">
        <w:rPr>
          <w:rFonts w:eastAsia="MS Mincho"/>
          <w:b/>
          <w:szCs w:val="20"/>
          <w:u w:val="single"/>
          <w:lang w:eastAsia="ja-JP"/>
        </w:rPr>
        <w:t>to contain it in those cities. Pandemics are a credible catastrophic situation</w:t>
      </w:r>
      <w:r w:rsidRPr="00696ADB">
        <w:rPr>
          <w:rFonts w:eastAsia="MS Mincho"/>
          <w:szCs w:val="20"/>
          <w:lang w:eastAsia="ja-JP"/>
        </w:rPr>
        <w:t xml:space="preserve"> slowing and disrupting the economy and society </w:t>
      </w:r>
      <w:r w:rsidRPr="00696ADB">
        <w:rPr>
          <w:rFonts w:eastAsia="MS Mincho"/>
          <w:b/>
          <w:szCs w:val="20"/>
          <w:u w:val="single"/>
          <w:lang w:eastAsia="ja-JP"/>
        </w:rPr>
        <w:t>but not threatening nationhood in the advanced nations</w:t>
      </w:r>
      <w:r w:rsidRPr="00696ADB">
        <w:rPr>
          <w:rFonts w:eastAsia="MS Mincho"/>
          <w:szCs w:val="20"/>
          <w:lang w:eastAsia="ja-JP"/>
        </w:rPr>
        <w:t>. A high death-rate pandemic is likely to create a greater setback in Worlds 2 and 3. The Black Death in Europe 1347–1352 killed an estimated third of the population, 25 million people. The Spanish Flu in 1918 killed 20–50 million people and infected a billion. The latter had no lasting effects comprising a threat to stability.</w:t>
      </w:r>
    </w:p>
    <w:p w:rsidR="00696ADB" w:rsidRPr="00696ADB" w:rsidRDefault="00696ADB" w:rsidP="00696ADB">
      <w:pPr>
        <w:pStyle w:val="Heading3"/>
      </w:pPr>
      <w:r w:rsidRPr="00696ADB">
        <w:lastRenderedPageBreak/>
        <w:t>AT: Democracy</w:t>
      </w:r>
    </w:p>
    <w:p w:rsidR="00696ADB" w:rsidRPr="00696ADB" w:rsidRDefault="00696ADB" w:rsidP="00696ADB">
      <w:pPr>
        <w:rPr>
          <w:b/>
        </w:rPr>
      </w:pPr>
      <w:r w:rsidRPr="00696ADB">
        <w:rPr>
          <w:b/>
        </w:rPr>
        <w:t>Can’t solve democracy</w:t>
      </w:r>
    </w:p>
    <w:p w:rsidR="00696ADB" w:rsidRPr="00696ADB" w:rsidRDefault="00696ADB" w:rsidP="00696ADB">
      <w:pPr>
        <w:rPr>
          <w:sz w:val="16"/>
        </w:rPr>
      </w:pPr>
      <w:proofErr w:type="spellStart"/>
      <w:r w:rsidRPr="00696ADB">
        <w:rPr>
          <w:b/>
        </w:rPr>
        <w:t>Haass</w:t>
      </w:r>
      <w:proofErr w:type="spellEnd"/>
      <w:r w:rsidRPr="00696ADB">
        <w:rPr>
          <w:b/>
        </w:rPr>
        <w:t xml:space="preserve"> 5</w:t>
      </w:r>
      <w:r w:rsidRPr="00696ADB">
        <w:rPr>
          <w:sz w:val="16"/>
        </w:rPr>
        <w:t xml:space="preserve"> (Richard, President of the Council on Foreign Relations, Former Director of Policy Planning for</w:t>
      </w:r>
    </w:p>
    <w:p w:rsidR="00696ADB" w:rsidRPr="00696ADB" w:rsidRDefault="00696ADB" w:rsidP="00696ADB">
      <w:pPr>
        <w:rPr>
          <w:sz w:val="16"/>
        </w:rPr>
      </w:pPr>
      <w:proofErr w:type="gramStart"/>
      <w:r w:rsidRPr="00696ADB">
        <w:rPr>
          <w:sz w:val="16"/>
        </w:rPr>
        <w:t>the</w:t>
      </w:r>
      <w:proofErr w:type="gramEnd"/>
      <w:r w:rsidRPr="00696ADB">
        <w:rPr>
          <w:sz w:val="16"/>
        </w:rPr>
        <w:t xml:space="preserve"> State Department, Washington Post 1-24)</w:t>
      </w:r>
    </w:p>
    <w:p w:rsidR="00696ADB" w:rsidRPr="00696ADB" w:rsidRDefault="00696ADB" w:rsidP="00696ADB">
      <w:pPr>
        <w:rPr>
          <w:sz w:val="16"/>
        </w:rPr>
      </w:pPr>
    </w:p>
    <w:p w:rsidR="00696ADB" w:rsidRPr="00696ADB" w:rsidRDefault="00696ADB" w:rsidP="00696ADB">
      <w:pPr>
        <w:pStyle w:val="card"/>
        <w:ind w:left="0"/>
        <w:rPr>
          <w:b/>
          <w:sz w:val="22"/>
          <w:u w:val="single"/>
        </w:rPr>
      </w:pPr>
      <w:r w:rsidRPr="00696ADB">
        <w:rPr>
          <w:rStyle w:val="underline"/>
          <w:rFonts w:eastAsiaTheme="minorHAnsi"/>
        </w:rPr>
        <w:t>It is</w:t>
      </w:r>
      <w:r w:rsidRPr="00696ADB">
        <w:rPr>
          <w:sz w:val="16"/>
        </w:rPr>
        <w:t xml:space="preserve"> also </w:t>
      </w:r>
      <w:r w:rsidRPr="00696ADB">
        <w:rPr>
          <w:rStyle w:val="underline"/>
          <w:rFonts w:eastAsiaTheme="minorHAnsi"/>
        </w:rPr>
        <w:t>difficult to spread democracy. It is one thing to oust a regime, quite another to put something better in its place.</w:t>
      </w:r>
      <w:r w:rsidRPr="00696ADB">
        <w:rPr>
          <w:sz w:val="16"/>
        </w:rPr>
        <w:t xml:space="preserve"> Prolonged occupation of the sort the United States carried out in Japan and West Germany after World War II is the only surefire way to build democratic institutions and instill democratic culture. But as Iraq demonstrates,</w:t>
      </w:r>
      <w:r w:rsidRPr="00696ADB">
        <w:rPr>
          <w:rStyle w:val="underline"/>
          <w:rFonts w:eastAsiaTheme="minorHAnsi"/>
        </w:rPr>
        <w:t xml:space="preserve"> the rise of modern nationalism and modern methods of resistance means that such opportunities will be rare</w:t>
      </w:r>
      <w:r w:rsidRPr="00696ADB">
        <w:rPr>
          <w:sz w:val="16"/>
        </w:rPr>
        <w:t>, costly</w:t>
      </w:r>
      <w:r w:rsidRPr="00696ADB">
        <w:rPr>
          <w:rStyle w:val="underline"/>
          <w:rFonts w:eastAsiaTheme="minorHAnsi"/>
        </w:rPr>
        <w:t xml:space="preserve"> and uncertain to succeed,</w:t>
      </w:r>
      <w:r w:rsidRPr="00696ADB">
        <w:rPr>
          <w:sz w:val="16"/>
        </w:rPr>
        <w:t xml:space="preserve"> despite an investment of billions of dollars and thousands of lives. Prospects for the democratic improvement of a society can prove even worse absent occupation. Tho8se who rejoiced 25 years ago in the overthrow of the shah of Iran should reflect on the fact that </w:t>
      </w:r>
      <w:r w:rsidRPr="00696ADB">
        <w:rPr>
          <w:rStyle w:val="underline"/>
          <w:rFonts w:eastAsiaTheme="minorHAnsi"/>
        </w:rPr>
        <w:t>unattractive regimes can be replaced by something far worse</w:t>
      </w:r>
      <w:r w:rsidRPr="00696ADB">
        <w:rPr>
          <w:sz w:val="16"/>
        </w:rPr>
        <w:t xml:space="preserve">. We thus need to be measured in what pressures we place on such countries as Saudi Arabia and Egypt. Here as elsewhere it is important to observe the Hippocratic </w:t>
      </w:r>
      <w:proofErr w:type="gramStart"/>
      <w:r w:rsidRPr="00696ADB">
        <w:rPr>
          <w:sz w:val="16"/>
        </w:rPr>
        <w:t>oath</w:t>
      </w:r>
      <w:proofErr w:type="gramEnd"/>
      <w:r w:rsidRPr="00696ADB">
        <w:rPr>
          <w:sz w:val="16"/>
        </w:rPr>
        <w:t xml:space="preserve"> and first do no harm. Time is a factor in another sense. </w:t>
      </w:r>
      <w:r w:rsidRPr="00696ADB">
        <w:rPr>
          <w:rStyle w:val="underline"/>
          <w:rFonts w:eastAsiaTheme="minorHAnsi"/>
        </w:rPr>
        <w:t>There is no realistic way that democracy will arrive in either North Korea or Iran before nuclear weapons do. And even if "freedom" were somehow to come to Tehran, it is almost certain that free Iranians would be as enthusiastic as the mullahs are about possessing nuclear weapons</w:t>
      </w:r>
      <w:r w:rsidRPr="00696ADB">
        <w:rPr>
          <w:sz w:val="16"/>
        </w:rPr>
        <w:t xml:space="preserve"> owing to the political popularity of these weapons and their strategic rationale given Iran's neighborhood.</w:t>
      </w:r>
    </w:p>
    <w:p w:rsidR="00696ADB" w:rsidRPr="00696ADB" w:rsidRDefault="00696ADB" w:rsidP="00696ADB">
      <w:pPr>
        <w:rPr>
          <w:rFonts w:eastAsia="Calibri"/>
          <w:sz w:val="16"/>
        </w:rPr>
      </w:pPr>
    </w:p>
    <w:p w:rsidR="00696ADB" w:rsidRPr="00696ADB" w:rsidRDefault="00696ADB" w:rsidP="00696ADB">
      <w:pPr>
        <w:rPr>
          <w:rFonts w:eastAsia="Calibri"/>
          <w:sz w:val="16"/>
        </w:rPr>
      </w:pPr>
    </w:p>
    <w:p w:rsidR="00696ADB" w:rsidRPr="00696ADB" w:rsidRDefault="00696ADB" w:rsidP="00696ADB">
      <w:pPr>
        <w:rPr>
          <w:rFonts w:eastAsia="Calibri"/>
          <w:b/>
        </w:rPr>
      </w:pPr>
      <w:r w:rsidRPr="00696ADB">
        <w:rPr>
          <w:rFonts w:eastAsia="Calibri"/>
          <w:b/>
        </w:rPr>
        <w:t>Democracy doesn’t prevent war</w:t>
      </w:r>
    </w:p>
    <w:p w:rsidR="00696ADB" w:rsidRPr="00696ADB" w:rsidRDefault="00696ADB" w:rsidP="00696ADB">
      <w:pPr>
        <w:rPr>
          <w:rFonts w:eastAsia="Calibri"/>
          <w:sz w:val="16"/>
        </w:rPr>
      </w:pPr>
      <w:r w:rsidRPr="00696ADB">
        <w:rPr>
          <w:rFonts w:eastAsia="Calibri"/>
          <w:b/>
        </w:rPr>
        <w:t xml:space="preserve">Goldstein, ’11 </w:t>
      </w:r>
      <w:r w:rsidRPr="00696ADB">
        <w:rPr>
          <w:rFonts w:eastAsia="Calibri"/>
          <w:sz w:val="16"/>
        </w:rPr>
        <w:t xml:space="preserve">(Joshua, is professor emeritus of international relations at American University and author of </w:t>
      </w:r>
      <w:proofErr w:type="gramStart"/>
      <w:r w:rsidRPr="00696ADB">
        <w:rPr>
          <w:rFonts w:eastAsia="Calibri"/>
          <w:sz w:val="16"/>
        </w:rPr>
        <w:t>Winning</w:t>
      </w:r>
      <w:proofErr w:type="gramEnd"/>
      <w:r w:rsidRPr="00696ADB">
        <w:rPr>
          <w:rFonts w:eastAsia="Calibri"/>
          <w:sz w:val="16"/>
        </w:rPr>
        <w:t xml:space="preserve"> the War on War: The Decline of Armed</w:t>
      </w:r>
    </w:p>
    <w:p w:rsidR="00696ADB" w:rsidRPr="00696ADB" w:rsidRDefault="00696ADB" w:rsidP="00696ADB">
      <w:pPr>
        <w:rPr>
          <w:rFonts w:eastAsia="Calibri"/>
          <w:sz w:val="16"/>
        </w:rPr>
      </w:pPr>
      <w:r w:rsidRPr="00696ADB">
        <w:rPr>
          <w:rFonts w:eastAsia="Calibri"/>
          <w:sz w:val="16"/>
        </w:rPr>
        <w:t xml:space="preserve">Conflict Worldwide, Sept/Oct 2011, “Think Again: War. World peace could be closer than you think”, </w:t>
      </w:r>
      <w:r w:rsidRPr="00696ADB">
        <w:rPr>
          <w:rFonts w:eastAsia="Calibri"/>
          <w:i/>
          <w:sz w:val="16"/>
        </w:rPr>
        <w:t>Foreign Policy</w:t>
      </w:r>
      <w:r w:rsidRPr="00696ADB">
        <w:rPr>
          <w:rFonts w:eastAsia="Calibri"/>
          <w:sz w:val="16"/>
        </w:rPr>
        <w:t>)</w:t>
      </w:r>
    </w:p>
    <w:p w:rsidR="00696ADB" w:rsidRPr="00696ADB" w:rsidRDefault="00696ADB" w:rsidP="00696ADB">
      <w:pPr>
        <w:rPr>
          <w:rFonts w:eastAsia="Calibri"/>
          <w:sz w:val="16"/>
        </w:rPr>
      </w:pPr>
    </w:p>
    <w:p w:rsidR="00696ADB" w:rsidRPr="00696ADB" w:rsidRDefault="00696ADB" w:rsidP="00696ADB">
      <w:pPr>
        <w:rPr>
          <w:rFonts w:eastAsia="Calibri"/>
          <w:b/>
          <w:sz w:val="16"/>
        </w:rPr>
      </w:pPr>
      <w:r w:rsidRPr="00696ADB">
        <w:rPr>
          <w:rFonts w:eastAsia="Calibri"/>
          <w:sz w:val="16"/>
        </w:rPr>
        <w:t xml:space="preserve">"A More Democratic World Will Be a More Peaceful One." Not necessarily. The well-worn observation that real democracies almost never fight each other is historically correct, but it's also true that </w:t>
      </w:r>
      <w:r w:rsidRPr="00696ADB">
        <w:rPr>
          <w:rFonts w:eastAsia="Calibri"/>
          <w:u w:val="single"/>
        </w:rPr>
        <w:t xml:space="preserve">democracies </w:t>
      </w:r>
      <w:r w:rsidRPr="00696ADB">
        <w:rPr>
          <w:sz w:val="16"/>
        </w:rPr>
        <w:t>have</w:t>
      </w:r>
      <w:r w:rsidRPr="00696ADB">
        <w:rPr>
          <w:rFonts w:eastAsia="Calibri"/>
          <w:u w:val="single"/>
        </w:rPr>
        <w:t xml:space="preserve"> always </w:t>
      </w:r>
      <w:r w:rsidRPr="00696ADB">
        <w:rPr>
          <w:sz w:val="16"/>
        </w:rPr>
        <w:t>been perfectly willing to</w:t>
      </w:r>
      <w:r w:rsidRPr="00696ADB">
        <w:rPr>
          <w:rFonts w:eastAsia="Calibri"/>
          <w:u w:val="single"/>
        </w:rPr>
        <w:t xml:space="preserve"> fight </w:t>
      </w:r>
      <w:proofErr w:type="spellStart"/>
      <w:r w:rsidRPr="00696ADB">
        <w:rPr>
          <w:rFonts w:eastAsia="Calibri"/>
          <w:u w:val="single"/>
        </w:rPr>
        <w:t>nondemocracies</w:t>
      </w:r>
      <w:proofErr w:type="spellEnd"/>
      <w:r w:rsidRPr="00696ADB">
        <w:rPr>
          <w:rFonts w:eastAsia="Calibri"/>
          <w:u w:val="single"/>
        </w:rPr>
        <w:t xml:space="preserve">. In fact, democracy can heighten conflict by </w:t>
      </w:r>
      <w:r w:rsidRPr="00696ADB">
        <w:rPr>
          <w:rFonts w:eastAsia="Calibri"/>
          <w:b/>
          <w:u w:val="single"/>
        </w:rPr>
        <w:t xml:space="preserve">amplifying ethnic and nationalist forces, pushing leaders to appease belligerent sentiment </w:t>
      </w:r>
      <w:r w:rsidRPr="00696ADB">
        <w:rPr>
          <w:sz w:val="16"/>
        </w:rPr>
        <w:t>in order</w:t>
      </w:r>
      <w:r w:rsidRPr="00696ADB">
        <w:rPr>
          <w:rFonts w:eastAsia="Calibri"/>
          <w:b/>
          <w:u w:val="single"/>
        </w:rPr>
        <w:t xml:space="preserve"> to stay in</w:t>
      </w:r>
      <w:r w:rsidRPr="00696ADB">
        <w:rPr>
          <w:rFonts w:eastAsia="Calibri"/>
          <w:u w:val="single"/>
        </w:rPr>
        <w:t xml:space="preserve"> power.</w:t>
      </w:r>
      <w:r w:rsidRPr="00696ADB">
        <w:rPr>
          <w:rFonts w:eastAsia="Calibri"/>
          <w:sz w:val="16"/>
        </w:rPr>
        <w:t xml:space="preserve"> Thomas Paine and Immanuel Kant both believed that selfish autocrats caused wars, whereas the common people, who bear the costs, would be loath to fight. But </w:t>
      </w:r>
      <w:r w:rsidRPr="00696ADB">
        <w:rPr>
          <w:rFonts w:eastAsia="Calibri"/>
          <w:u w:val="single"/>
        </w:rPr>
        <w:t xml:space="preserve">try telling that to the leaders of authoritarian China, who are struggling to hold in check, </w:t>
      </w:r>
      <w:r w:rsidRPr="00696ADB">
        <w:rPr>
          <w:sz w:val="16"/>
        </w:rPr>
        <w:t>not inflame, a popular undercurrent of</w:t>
      </w:r>
      <w:r w:rsidRPr="00696ADB">
        <w:rPr>
          <w:rFonts w:eastAsia="Calibri"/>
          <w:u w:val="single"/>
        </w:rPr>
        <w:t xml:space="preserve"> nationalism against Japanese and American historical enemies.</w:t>
      </w:r>
      <w:r w:rsidRPr="00696ADB">
        <w:rPr>
          <w:rFonts w:eastAsia="Calibri"/>
          <w:sz w:val="16"/>
        </w:rPr>
        <w:t xml:space="preserve"> Public opinion in tentatively </w:t>
      </w:r>
      <w:r w:rsidRPr="00696ADB">
        <w:rPr>
          <w:rFonts w:eastAsia="Calibri"/>
          <w:u w:val="single"/>
        </w:rPr>
        <w:t>democratic Egypt is far more hostile toward Israel than</w:t>
      </w:r>
      <w:r w:rsidRPr="00696ADB">
        <w:rPr>
          <w:rFonts w:eastAsia="Calibri"/>
          <w:sz w:val="16"/>
        </w:rPr>
        <w:t xml:space="preserve"> the authoritarian government of Hosni </w:t>
      </w:r>
      <w:r w:rsidRPr="00696ADB">
        <w:rPr>
          <w:rFonts w:eastAsia="Calibri"/>
          <w:u w:val="single"/>
        </w:rPr>
        <w:t>Mubarak ever was</w:t>
      </w:r>
      <w:r w:rsidRPr="00696ADB">
        <w:rPr>
          <w:rFonts w:eastAsia="Calibri"/>
          <w:sz w:val="16"/>
        </w:rPr>
        <w:t xml:space="preserve"> (though being hostile and actually going to war are quite different things). Why then do democracies limit their wars to non-democracies rather than fight each other? Nobody really knows As the University of Chicago's Charles Lipson once quipped about the notion of a democratic peace, "We know it works in practice. Now we have to see if it works in theory!" The best explanation is that of political scientists 9/29/2011 Think Again: War - By Joshua S. </w:t>
      </w:r>
      <w:proofErr w:type="spellStart"/>
      <w:r w:rsidRPr="00696ADB">
        <w:rPr>
          <w:rFonts w:eastAsia="Calibri"/>
          <w:sz w:val="16"/>
        </w:rPr>
        <w:t>Goldst</w:t>
      </w:r>
      <w:proofErr w:type="spellEnd"/>
      <w:r w:rsidRPr="00696ADB">
        <w:rPr>
          <w:rFonts w:eastAsia="Calibri"/>
          <w:sz w:val="16"/>
        </w:rPr>
        <w:t>… foreignpolicy.com/…/</w:t>
      </w:r>
      <w:proofErr w:type="spellStart"/>
      <w:r w:rsidRPr="00696ADB">
        <w:rPr>
          <w:rFonts w:eastAsia="Calibri"/>
          <w:sz w:val="16"/>
        </w:rPr>
        <w:t>think_again_war</w:t>
      </w:r>
      <w:proofErr w:type="spellEnd"/>
      <w:r w:rsidRPr="00696ADB">
        <w:rPr>
          <w:rFonts w:eastAsia="Calibri"/>
          <w:sz w:val="16"/>
        </w:rPr>
        <w:t xml:space="preserve">?… 6/9Bruce </w:t>
      </w:r>
      <w:proofErr w:type="spellStart"/>
      <w:r w:rsidRPr="00696ADB">
        <w:rPr>
          <w:rFonts w:eastAsia="Calibri"/>
          <w:sz w:val="16"/>
        </w:rPr>
        <w:t>Russett</w:t>
      </w:r>
      <w:proofErr w:type="spellEnd"/>
      <w:r w:rsidRPr="00696ADB">
        <w:rPr>
          <w:rFonts w:eastAsia="Calibri"/>
          <w:sz w:val="16"/>
        </w:rPr>
        <w:t xml:space="preserve"> and John </w:t>
      </w:r>
      <w:proofErr w:type="spellStart"/>
      <w:r w:rsidRPr="00696ADB">
        <w:rPr>
          <w:rFonts w:eastAsia="Calibri"/>
          <w:sz w:val="16"/>
        </w:rPr>
        <w:t>Oneal</w:t>
      </w:r>
      <w:proofErr w:type="spellEnd"/>
      <w:r w:rsidRPr="00696ADB">
        <w:rPr>
          <w:rFonts w:eastAsia="Calibri"/>
          <w:sz w:val="16"/>
        </w:rPr>
        <w:t xml:space="preserve">, who argue that three elements -- democracy, economic interdependence (especially trade), and the growth of international organizations -- are mutually supportive of each other and of peace within the community of democratic countries. </w:t>
      </w:r>
      <w:r w:rsidRPr="00696ADB">
        <w:rPr>
          <w:rFonts w:eastAsia="Calibri"/>
          <w:u w:val="single"/>
        </w:rPr>
        <w:t>Democratic leaders</w:t>
      </w:r>
      <w:r w:rsidRPr="00696ADB">
        <w:rPr>
          <w:rFonts w:eastAsia="Calibri"/>
          <w:sz w:val="16"/>
        </w:rPr>
        <w:t xml:space="preserve">, then, </w:t>
      </w:r>
      <w:r w:rsidRPr="00696ADB">
        <w:rPr>
          <w:rFonts w:eastAsia="Calibri"/>
          <w:b/>
          <w:u w:val="single"/>
        </w:rPr>
        <w:t>see themselves as having less to lose in going to war with autocracies.</w:t>
      </w:r>
      <w:r w:rsidRPr="00696ADB">
        <w:rPr>
          <w:rFonts w:eastAsia="Calibri"/>
          <w:b/>
          <w:sz w:val="16"/>
        </w:rPr>
        <w:t xml:space="preserve"> </w:t>
      </w:r>
    </w:p>
    <w:p w:rsidR="00696ADB" w:rsidRPr="00696ADB" w:rsidRDefault="00696ADB" w:rsidP="00696ADB">
      <w:pPr>
        <w:rPr>
          <w:rFonts w:eastAsia="Calibri"/>
          <w:sz w:val="16"/>
        </w:rPr>
      </w:pPr>
    </w:p>
    <w:p w:rsidR="00696ADB" w:rsidRPr="00696ADB" w:rsidRDefault="00696ADB" w:rsidP="00696ADB">
      <w:pPr>
        <w:rPr>
          <w:rFonts w:eastAsia="Calibri"/>
          <w:b/>
        </w:rPr>
      </w:pPr>
      <w:r w:rsidRPr="00696ADB">
        <w:rPr>
          <w:rFonts w:eastAsia="Calibri"/>
          <w:b/>
        </w:rPr>
        <w:t xml:space="preserve">Democracy doesn’t solve war their </w:t>
      </w:r>
      <w:proofErr w:type="spellStart"/>
      <w:proofErr w:type="gramStart"/>
      <w:r w:rsidRPr="00696ADB">
        <w:rPr>
          <w:rFonts w:eastAsia="Calibri"/>
          <w:b/>
        </w:rPr>
        <w:t>ev</w:t>
      </w:r>
      <w:proofErr w:type="spellEnd"/>
      <w:proofErr w:type="gramEnd"/>
      <w:r w:rsidRPr="00696ADB">
        <w:rPr>
          <w:rFonts w:eastAsia="Calibri"/>
          <w:b/>
        </w:rPr>
        <w:t xml:space="preserve"> is based on flawed studies</w:t>
      </w:r>
    </w:p>
    <w:p w:rsidR="00696ADB" w:rsidRPr="00696ADB" w:rsidRDefault="00696ADB" w:rsidP="00696ADB">
      <w:pPr>
        <w:rPr>
          <w:rFonts w:eastAsia="Calibri"/>
          <w:sz w:val="16"/>
        </w:rPr>
      </w:pPr>
      <w:r w:rsidRPr="00696ADB">
        <w:rPr>
          <w:rFonts w:eastAsia="Calibri"/>
          <w:b/>
        </w:rPr>
        <w:t xml:space="preserve">Henderson ‘2 </w:t>
      </w:r>
      <w:r w:rsidRPr="00696ADB">
        <w:rPr>
          <w:rFonts w:eastAsia="Calibri"/>
          <w:sz w:val="16"/>
        </w:rPr>
        <w:t xml:space="preserve">(Errol Henderson, Assistant Professor, Dept. of Political Science at the University of Florida, 2002, Democracy and War </w:t>
      </w:r>
      <w:proofErr w:type="gramStart"/>
      <w:r w:rsidRPr="00696ADB">
        <w:rPr>
          <w:rFonts w:eastAsia="Calibri"/>
          <w:sz w:val="16"/>
        </w:rPr>
        <w:t>The</w:t>
      </w:r>
      <w:proofErr w:type="gramEnd"/>
      <w:r w:rsidRPr="00696ADB">
        <w:rPr>
          <w:rFonts w:eastAsia="Calibri"/>
          <w:sz w:val="16"/>
        </w:rPr>
        <w:t xml:space="preserve"> End of an Illusion?)</w:t>
      </w:r>
    </w:p>
    <w:p w:rsidR="00696ADB" w:rsidRPr="00696ADB" w:rsidRDefault="00696ADB" w:rsidP="00696ADB">
      <w:pPr>
        <w:rPr>
          <w:rFonts w:eastAsia="Calibri"/>
          <w:u w:val="single"/>
        </w:rPr>
      </w:pPr>
      <w:r w:rsidRPr="00696ADB">
        <w:rPr>
          <w:rFonts w:eastAsia="Calibri"/>
          <w:u w:val="single"/>
        </w:rPr>
        <w:t xml:space="preserve"> </w:t>
      </w:r>
    </w:p>
    <w:p w:rsidR="00696ADB" w:rsidRPr="00696ADB" w:rsidRDefault="00696ADB" w:rsidP="00696ADB">
      <w:pPr>
        <w:rPr>
          <w:rFonts w:eastAsia="Calibri"/>
          <w:sz w:val="16"/>
        </w:rPr>
      </w:pPr>
      <w:r w:rsidRPr="00696ADB">
        <w:rPr>
          <w:rFonts w:eastAsia="Calibri"/>
          <w:b/>
          <w:u w:val="single"/>
        </w:rPr>
        <w:t xml:space="preserve">The replication and extension of </w:t>
      </w:r>
      <w:proofErr w:type="spellStart"/>
      <w:r w:rsidRPr="00696ADB">
        <w:rPr>
          <w:rFonts w:eastAsia="Calibri"/>
          <w:b/>
          <w:u w:val="single"/>
        </w:rPr>
        <w:t>Oneal</w:t>
      </w:r>
      <w:proofErr w:type="spellEnd"/>
      <w:r w:rsidRPr="00696ADB">
        <w:rPr>
          <w:rFonts w:eastAsia="Calibri"/>
          <w:b/>
          <w:u w:val="single"/>
        </w:rPr>
        <w:t xml:space="preserve"> and Russet (1997), which is one of the most important studies on the DPP, showed that democracies are not significantly less likely to fight each other</w:t>
      </w:r>
      <w:r w:rsidRPr="00696ADB">
        <w:rPr>
          <w:rFonts w:eastAsia="Calibri"/>
          <w:u w:val="single"/>
        </w:rPr>
        <w:t xml:space="preserve">.  The results </w:t>
      </w:r>
      <w:r w:rsidRPr="00696ADB">
        <w:rPr>
          <w:rFonts w:eastAsia="Calibri"/>
          <w:b/>
          <w:u w:val="single"/>
        </w:rPr>
        <w:t xml:space="preserve">demonstrate that </w:t>
      </w:r>
      <w:proofErr w:type="spellStart"/>
      <w:r w:rsidRPr="00696ADB">
        <w:rPr>
          <w:rFonts w:eastAsia="Calibri"/>
          <w:b/>
          <w:u w:val="single"/>
        </w:rPr>
        <w:t>Oneal</w:t>
      </w:r>
      <w:proofErr w:type="spellEnd"/>
      <w:r w:rsidRPr="00696ADB">
        <w:rPr>
          <w:rFonts w:eastAsia="Calibri"/>
          <w:b/>
          <w:u w:val="single"/>
        </w:rPr>
        <w:t xml:space="preserve"> and Russet (1997) findings in support of the DPP are not robust</w:t>
      </w:r>
      <w:r w:rsidRPr="00696ADB">
        <w:rPr>
          <w:rFonts w:eastAsia="Calibri"/>
          <w:u w:val="single"/>
        </w:rPr>
        <w:t xml:space="preserve"> and that join democracy </w:t>
      </w:r>
      <w:r w:rsidRPr="00696ADB">
        <w:rPr>
          <w:rFonts w:eastAsia="Calibri"/>
          <w:b/>
          <w:u w:val="single"/>
        </w:rPr>
        <w:t>does not reduce the probability of international conflict</w:t>
      </w:r>
      <w:r w:rsidRPr="00696ADB">
        <w:rPr>
          <w:rFonts w:eastAsia="Calibri"/>
          <w:u w:val="single"/>
        </w:rPr>
        <w:t xml:space="preserve"> of pairs of states during the postwar era.  Simple and straightforward modifications of </w:t>
      </w:r>
      <w:proofErr w:type="spellStart"/>
      <w:r w:rsidRPr="00696ADB">
        <w:rPr>
          <w:rFonts w:eastAsia="Calibri"/>
          <w:u w:val="single"/>
        </w:rPr>
        <w:t>Oneal</w:t>
      </w:r>
      <w:proofErr w:type="spellEnd"/>
      <w:r w:rsidRPr="00696ADB">
        <w:rPr>
          <w:rFonts w:eastAsia="Calibri"/>
          <w:u w:val="single"/>
        </w:rPr>
        <w:t xml:space="preserve"> and </w:t>
      </w:r>
      <w:proofErr w:type="spellStart"/>
      <w:r w:rsidRPr="00696ADB">
        <w:rPr>
          <w:rFonts w:eastAsia="Calibri"/>
          <w:u w:val="single"/>
        </w:rPr>
        <w:t>Russett’s</w:t>
      </w:r>
      <w:proofErr w:type="spellEnd"/>
      <w:r w:rsidRPr="00696ADB">
        <w:rPr>
          <w:rFonts w:eastAsia="Calibri"/>
          <w:u w:val="single"/>
        </w:rPr>
        <w:t xml:space="preserve"> (1997) research design generate these dramatically contradictory results.  Specifically, by teasing out the separate impact of democracy and political distance (or political dissimilarity) and by not coding cases of ongoing disputes as new cases of conflict</w:t>
      </w:r>
      <w:r w:rsidRPr="00696ADB">
        <w:rPr>
          <w:rFonts w:eastAsia="Calibri"/>
          <w:b/>
          <w:u w:val="single"/>
        </w:rPr>
        <w:t>,</w:t>
      </w:r>
      <w:r w:rsidRPr="00696ADB">
        <w:rPr>
          <w:rFonts w:eastAsia="Calibri"/>
          <w:b/>
        </w:rPr>
        <w:t xml:space="preserve"> </w:t>
      </w:r>
      <w:r w:rsidRPr="00696ADB">
        <w:rPr>
          <w:rFonts w:eastAsia="Calibri"/>
          <w:u w:val="single"/>
        </w:rPr>
        <w:t xml:space="preserve">it became clear that there is no </w:t>
      </w:r>
      <w:proofErr w:type="spellStart"/>
      <w:r w:rsidRPr="00696ADB">
        <w:rPr>
          <w:rFonts w:eastAsia="Calibri"/>
          <w:u w:val="single"/>
        </w:rPr>
        <w:t>siginifant</w:t>
      </w:r>
      <w:proofErr w:type="spellEnd"/>
      <w:r w:rsidRPr="00696ADB">
        <w:rPr>
          <w:rFonts w:eastAsia="Calibri"/>
          <w:u w:val="single"/>
        </w:rPr>
        <w:t xml:space="preserve"> relationship between join democracy and the likelihood of international war or militarized interstate dispute (MID) for states during the postwar era.</w:t>
      </w:r>
      <w:r w:rsidRPr="00696ADB">
        <w:rPr>
          <w:rFonts w:eastAsia="Calibri"/>
          <w:sz w:val="16"/>
        </w:rPr>
        <w:t xml:space="preserve">  These findings suggest that the post-Cold War strategy of “democratic enlargement,” which is aimed at ensuring peace by </w:t>
      </w:r>
      <w:proofErr w:type="spellStart"/>
      <w:r w:rsidRPr="00696ADB">
        <w:rPr>
          <w:rFonts w:eastAsia="Calibri"/>
          <w:sz w:val="16"/>
        </w:rPr>
        <w:t>englaring</w:t>
      </w:r>
      <w:proofErr w:type="spellEnd"/>
      <w:r w:rsidRPr="00696ADB">
        <w:rPr>
          <w:rFonts w:eastAsia="Calibri"/>
          <w:sz w:val="16"/>
        </w:rPr>
        <w:t xml:space="preserve"> the community of democratic states, is quite a thin reed on which to rest a state’s foreign policy- much less the hope for international peace.  </w:t>
      </w:r>
      <w:r w:rsidRPr="00696ADB">
        <w:rPr>
          <w:rFonts w:eastAsia="Calibri"/>
          <w:b/>
          <w:u w:val="single"/>
        </w:rPr>
        <w:t>The results indicate that democracies are more war-prone than non-democracies</w:t>
      </w:r>
      <w:r w:rsidRPr="00696ADB">
        <w:rPr>
          <w:rFonts w:eastAsia="Calibri"/>
          <w:sz w:val="16"/>
        </w:rPr>
        <w:t xml:space="preserve"> (whether democracy is coded dichotomously or continu</w:t>
      </w:r>
      <w:r w:rsidRPr="00696ADB">
        <w:rPr>
          <w:rFonts w:eastAsia="Calibri"/>
          <w:sz w:val="16"/>
        </w:rPr>
        <w:softHyphen/>
        <w:t xml:space="preserve">ously) </w:t>
      </w:r>
      <w:r w:rsidRPr="00696ADB">
        <w:rPr>
          <w:rFonts w:eastAsia="Calibri"/>
          <w:b/>
          <w:u w:val="single"/>
        </w:rPr>
        <w:t xml:space="preserve">and that democracies are more likely to initiate interstate wars. The </w:t>
      </w:r>
      <w:r w:rsidRPr="00696ADB">
        <w:rPr>
          <w:rFonts w:eastAsia="Calibri"/>
          <w:b/>
          <w:u w:val="single"/>
        </w:rPr>
        <w:lastRenderedPageBreak/>
        <w:t>findings are obtained from analyses that control for a host of political, economic, and cultural factors that have been implicated in the onset of interstate war</w:t>
      </w:r>
      <w:r w:rsidRPr="00696ADB">
        <w:rPr>
          <w:rFonts w:eastAsia="Calibri"/>
          <w:sz w:val="16"/>
        </w:rPr>
        <w:t xml:space="preserve">, and focus explicitly on state level factors instead of simply inferring state level processes from dyadic level observations as was done in earlier studies (e.g., </w:t>
      </w:r>
      <w:proofErr w:type="spellStart"/>
      <w:r w:rsidRPr="00696ADB">
        <w:rPr>
          <w:rFonts w:eastAsia="Calibri"/>
          <w:sz w:val="16"/>
        </w:rPr>
        <w:t>Oneal</w:t>
      </w:r>
      <w:proofErr w:type="spellEnd"/>
      <w:r w:rsidRPr="00696ADB">
        <w:rPr>
          <w:rFonts w:eastAsia="Calibri"/>
          <w:sz w:val="16"/>
        </w:rPr>
        <w:t xml:space="preserve"> and </w:t>
      </w:r>
      <w:proofErr w:type="spellStart"/>
      <w:r w:rsidRPr="00696ADB">
        <w:rPr>
          <w:rFonts w:eastAsia="Calibri"/>
          <w:sz w:val="16"/>
        </w:rPr>
        <w:t>Russett</w:t>
      </w:r>
      <w:proofErr w:type="spellEnd"/>
      <w:r w:rsidRPr="00696ADB">
        <w:rPr>
          <w:rFonts w:eastAsia="Calibri"/>
          <w:sz w:val="16"/>
        </w:rPr>
        <w:t xml:space="preserve">, 1997; </w:t>
      </w:r>
      <w:proofErr w:type="spellStart"/>
      <w:r w:rsidRPr="00696ADB">
        <w:rPr>
          <w:rFonts w:eastAsia="Calibri"/>
          <w:sz w:val="16"/>
        </w:rPr>
        <w:t>Oneal</w:t>
      </w:r>
      <w:proofErr w:type="spellEnd"/>
      <w:r w:rsidRPr="00696ADB">
        <w:rPr>
          <w:rFonts w:eastAsia="Calibri"/>
          <w:sz w:val="16"/>
        </w:rPr>
        <w:t xml:space="preserve"> and Ray, 1997). </w:t>
      </w:r>
      <w:r w:rsidRPr="00696ADB">
        <w:rPr>
          <w:rFonts w:eastAsia="Calibri"/>
          <w:u w:val="single"/>
        </w:rPr>
        <w:t>The results imply that democratic enlargement is more likely to increase the probability of war for states since democracies are more likely to become involved in—and to ini</w:t>
      </w:r>
      <w:r w:rsidRPr="00696ADB">
        <w:rPr>
          <w:rFonts w:eastAsia="Calibri"/>
          <w:u w:val="single"/>
        </w:rPr>
        <w:softHyphen/>
        <w:t xml:space="preserve">tiate—interstate wars. </w:t>
      </w:r>
    </w:p>
    <w:p w:rsidR="00696ADB" w:rsidRPr="00696ADB" w:rsidRDefault="00696ADB" w:rsidP="00696ADB"/>
    <w:p w:rsidR="00205C5F" w:rsidRPr="00696ADB" w:rsidRDefault="00205C5F" w:rsidP="00205C5F">
      <w:pPr>
        <w:pStyle w:val="Heading2"/>
        <w:rPr>
          <w:rFonts w:cs="Times New Roman"/>
        </w:rPr>
      </w:pPr>
      <w:r w:rsidRPr="00696ADB">
        <w:rPr>
          <w:rFonts w:cs="Times New Roman"/>
        </w:rPr>
        <w:lastRenderedPageBreak/>
        <w:t>***AT: Syria Scenario***</w:t>
      </w:r>
    </w:p>
    <w:p w:rsidR="00205C5F" w:rsidRPr="00696ADB" w:rsidRDefault="00205C5F" w:rsidP="00205C5F">
      <w:pPr>
        <w:pStyle w:val="Heading3"/>
        <w:rPr>
          <w:rFonts w:cs="Times New Roman"/>
        </w:rPr>
      </w:pPr>
      <w:r w:rsidRPr="00696ADB">
        <w:rPr>
          <w:rFonts w:cs="Times New Roman"/>
        </w:rPr>
        <w:lastRenderedPageBreak/>
        <w:t xml:space="preserve">Palestine-Israel Thumper </w:t>
      </w:r>
    </w:p>
    <w:p w:rsidR="00205C5F" w:rsidRPr="00696ADB" w:rsidRDefault="00205C5F" w:rsidP="00205C5F">
      <w:pPr>
        <w:pStyle w:val="Heading4"/>
        <w:rPr>
          <w:rFonts w:cs="Times New Roman"/>
        </w:rPr>
      </w:pPr>
      <w:r w:rsidRPr="00696ADB">
        <w:rPr>
          <w:rFonts w:cs="Times New Roman"/>
        </w:rPr>
        <w:t>Palestine-Israel conflict thumps the DA</w:t>
      </w:r>
    </w:p>
    <w:p w:rsidR="00205C5F" w:rsidRPr="00696ADB" w:rsidRDefault="00205C5F" w:rsidP="00205C5F">
      <w:pPr>
        <w:rPr>
          <w:rStyle w:val="StyleStyleBold12pt"/>
          <w:rFonts w:ascii="Times New Roman" w:hAnsi="Times New Roman"/>
        </w:rPr>
      </w:pPr>
      <w:proofErr w:type="spellStart"/>
      <w:r w:rsidRPr="00696ADB">
        <w:rPr>
          <w:rStyle w:val="StyleStyleBold12pt"/>
          <w:rFonts w:ascii="Times New Roman" w:hAnsi="Times New Roman"/>
        </w:rPr>
        <w:t>Hishmeh</w:t>
      </w:r>
      <w:proofErr w:type="spellEnd"/>
      <w:r w:rsidRPr="00696ADB">
        <w:rPr>
          <w:rStyle w:val="StyleStyleBold12pt"/>
          <w:rFonts w:ascii="Times New Roman" w:hAnsi="Times New Roman"/>
        </w:rPr>
        <w:t xml:space="preserve">, Washington based writer, 13 (George </w:t>
      </w:r>
      <w:proofErr w:type="spellStart"/>
      <w:r w:rsidRPr="00696ADB">
        <w:rPr>
          <w:rStyle w:val="StyleStyleBold12pt"/>
          <w:rFonts w:ascii="Times New Roman" w:hAnsi="Times New Roman"/>
        </w:rPr>
        <w:t>Hishmeh</w:t>
      </w:r>
      <w:proofErr w:type="spellEnd"/>
      <w:r w:rsidRPr="00696ADB">
        <w:rPr>
          <w:rStyle w:val="StyleStyleBold12pt"/>
          <w:rFonts w:ascii="Times New Roman" w:hAnsi="Times New Roman"/>
        </w:rPr>
        <w:t xml:space="preserve"> 6/27/13 </w:t>
      </w:r>
      <w:hyperlink r:id="rId89" w:history="1">
        <w:r w:rsidRPr="00696ADB">
          <w:rPr>
            <w:rStyle w:val="Hyperlink"/>
            <w:rFonts w:ascii="Times New Roman" w:hAnsi="Times New Roman"/>
            <w:sz w:val="26"/>
          </w:rPr>
          <w:t>http://jordantimes.com/time-running-out-for-israel-kerry</w:t>
        </w:r>
      </w:hyperlink>
      <w:r w:rsidRPr="00696ADB">
        <w:rPr>
          <w:rStyle w:val="StyleStyleBold12pt"/>
          <w:rFonts w:ascii="Times New Roman" w:hAnsi="Times New Roman"/>
        </w:rPr>
        <w:t xml:space="preserve"> PB) </w:t>
      </w:r>
    </w:p>
    <w:p w:rsidR="00205C5F" w:rsidRPr="00696ADB" w:rsidRDefault="00205C5F" w:rsidP="00205C5F">
      <w:pPr>
        <w:rPr>
          <w:rStyle w:val="StyleStyleBold12pt"/>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For days, the biggest puzzle in Washington has been what US Secretary of State John Kerry was carrying in his diplomatic bag on his way to Israel, the Palestinian territories and Jordan, on Thursday, and whether he would be able to launch top-level negotiations between the Palestinians and Israelis.</w:t>
      </w:r>
      <w:r w:rsidRPr="00696ADB">
        <w:rPr>
          <w:rFonts w:ascii="Times New Roman" w:hAnsi="Times New Roman"/>
          <w:sz w:val="12"/>
        </w:rPr>
        <w:t xml:space="preserve">¶ </w:t>
      </w:r>
      <w:r w:rsidRPr="00696ADB">
        <w:rPr>
          <w:rFonts w:ascii="Times New Roman" w:hAnsi="Times New Roman"/>
        </w:rPr>
        <w:t>The globe-trotting secretary of state, who has probably travelled more than any of his predecessors in the first four months of running the Department of State, is short of staff — several of his aides have yet to be confirmed by the Senate — but, more importantly, he likes to keep his papers close to his chest.</w:t>
      </w:r>
      <w:r w:rsidRPr="00696ADB">
        <w:rPr>
          <w:rFonts w:ascii="Times New Roman" w:hAnsi="Times New Roman"/>
          <w:sz w:val="12"/>
        </w:rPr>
        <w:t xml:space="preserve">¶ </w:t>
      </w:r>
      <w:r w:rsidRPr="00696ADB">
        <w:rPr>
          <w:rFonts w:ascii="Times New Roman" w:hAnsi="Times New Roman"/>
        </w:rPr>
        <w:t>To date, he held exclusive talks with the Palestinian president, Mahmoud Abbas, and the Israeli prime minister, Benjamin Netanyahu.</w:t>
      </w:r>
      <w:r w:rsidRPr="00696ADB">
        <w:rPr>
          <w:rFonts w:ascii="Times New Roman" w:hAnsi="Times New Roman"/>
          <w:sz w:val="12"/>
        </w:rPr>
        <w:t xml:space="preserve">¶ </w:t>
      </w:r>
      <w:r w:rsidRPr="00696ADB">
        <w:rPr>
          <w:rFonts w:ascii="Times New Roman" w:hAnsi="Times New Roman"/>
        </w:rPr>
        <w:t xml:space="preserve">Recent unconfirmed press reports revealed that Kerry would be meeting with Abbas and Netanyahu in Amman, alongside King Abdullah, but what is on the agenda remains undisclosed. </w:t>
      </w:r>
      <w:r w:rsidRPr="00696ADB">
        <w:rPr>
          <w:rFonts w:ascii="Times New Roman" w:hAnsi="Times New Roman"/>
          <w:sz w:val="12"/>
        </w:rPr>
        <w:t xml:space="preserve">¶ </w:t>
      </w:r>
      <w:r w:rsidRPr="00696ADB">
        <w:rPr>
          <w:rFonts w:ascii="Times New Roman" w:hAnsi="Times New Roman"/>
        </w:rPr>
        <w:t>The latest is that Kerry’s deadline for launching any serious negotiations between the Palestinians and Israelis is next September, or else a settlement to the decades long problem is out of consideration.</w:t>
      </w:r>
      <w:r w:rsidRPr="00696ADB">
        <w:rPr>
          <w:rFonts w:ascii="Times New Roman" w:hAnsi="Times New Roman"/>
          <w:sz w:val="12"/>
        </w:rPr>
        <w:t xml:space="preserve">¶ </w:t>
      </w:r>
      <w:r w:rsidRPr="00696ADB">
        <w:rPr>
          <w:rFonts w:ascii="Times New Roman" w:hAnsi="Times New Roman"/>
        </w:rPr>
        <w:t xml:space="preserve">According to The Associated Press, </w:t>
      </w:r>
      <w:r w:rsidRPr="00696ADB">
        <w:rPr>
          <w:rStyle w:val="TitleChar"/>
          <w:rFonts w:ascii="Times New Roman" w:hAnsi="Times New Roman"/>
        </w:rPr>
        <w:t>he has issued “several as yet undelivered — and perhaps undeliverable</w:t>
      </w:r>
      <w:r w:rsidRPr="00696ADB">
        <w:rPr>
          <w:rFonts w:ascii="Times New Roman" w:hAnsi="Times New Roman"/>
        </w:rPr>
        <w:t xml:space="preserve"> — foreign policy promises, including a historic breakthrough in the Israeli-Palestinian conflict”.</w:t>
      </w:r>
      <w:r w:rsidRPr="00696ADB">
        <w:rPr>
          <w:rFonts w:ascii="Times New Roman" w:hAnsi="Times New Roman"/>
          <w:sz w:val="12"/>
        </w:rPr>
        <w:t xml:space="preserve">¶ </w:t>
      </w:r>
      <w:r w:rsidRPr="00696ADB">
        <w:rPr>
          <w:rFonts w:ascii="Times New Roman" w:hAnsi="Times New Roman"/>
        </w:rPr>
        <w:t>In other words, the American news agency noted that Kerry has “certainly promised great things [but] he has yet to deliver</w:t>
      </w:r>
      <w:r w:rsidRPr="00696ADB">
        <w:rPr>
          <w:rStyle w:val="TitleChar"/>
          <w:rFonts w:ascii="Times New Roman" w:hAnsi="Times New Roman"/>
        </w:rPr>
        <w:t xml:space="preserve">”.¶ This has also reportedly proved “a source of concern” for US President Barack Obama’s policy team, as well as, probably, for president himself.¶ “Since Obama’s visit to Israel in March,” the AP underlined, “Kerry has gotten almost no public displays of support from the president, with the White House appearing reluctant to stake political capital in an </w:t>
      </w:r>
      <w:proofErr w:type="spellStart"/>
      <w:r w:rsidRPr="00696ADB">
        <w:rPr>
          <w:rStyle w:val="TitleChar"/>
          <w:rFonts w:ascii="Times New Roman" w:hAnsi="Times New Roman"/>
        </w:rPr>
        <w:t>endeavour</w:t>
      </w:r>
      <w:proofErr w:type="spellEnd"/>
      <w:r w:rsidRPr="00696ADB">
        <w:rPr>
          <w:rStyle w:val="TitleChar"/>
          <w:rFonts w:ascii="Times New Roman" w:hAnsi="Times New Roman"/>
        </w:rPr>
        <w:t xml:space="preserve"> that so often has proved a disappointment.</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 xml:space="preserve">There is no doubt that the Israeli side has been troublesome, especially the right-wing team including Economy and Trade Minister </w:t>
      </w:r>
      <w:proofErr w:type="spellStart"/>
      <w:r w:rsidRPr="00696ADB">
        <w:rPr>
          <w:rFonts w:ascii="Times New Roman" w:hAnsi="Times New Roman"/>
        </w:rPr>
        <w:t>Naftali</w:t>
      </w:r>
      <w:proofErr w:type="spellEnd"/>
      <w:r w:rsidRPr="00696ADB">
        <w:rPr>
          <w:rFonts w:ascii="Times New Roman" w:hAnsi="Times New Roman"/>
        </w:rPr>
        <w:t xml:space="preserve"> Bennett and Deputy </w:t>
      </w:r>
      <w:proofErr w:type="spellStart"/>
      <w:r w:rsidRPr="00696ADB">
        <w:rPr>
          <w:rFonts w:ascii="Times New Roman" w:hAnsi="Times New Roman"/>
        </w:rPr>
        <w:t>Defence</w:t>
      </w:r>
      <w:proofErr w:type="spellEnd"/>
      <w:r w:rsidRPr="00696ADB">
        <w:rPr>
          <w:rFonts w:ascii="Times New Roman" w:hAnsi="Times New Roman"/>
        </w:rPr>
        <w:t xml:space="preserve"> Minister Danny </w:t>
      </w:r>
      <w:proofErr w:type="spellStart"/>
      <w:r w:rsidRPr="00696ADB">
        <w:rPr>
          <w:rFonts w:ascii="Times New Roman" w:hAnsi="Times New Roman"/>
        </w:rPr>
        <w:t>Danon</w:t>
      </w:r>
      <w:proofErr w:type="spellEnd"/>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 xml:space="preserve">Finance Minister </w:t>
      </w:r>
      <w:proofErr w:type="spellStart"/>
      <w:r w:rsidRPr="00696ADB">
        <w:rPr>
          <w:rFonts w:ascii="Times New Roman" w:hAnsi="Times New Roman"/>
        </w:rPr>
        <w:t>Yair</w:t>
      </w:r>
      <w:proofErr w:type="spellEnd"/>
      <w:r w:rsidRPr="00696ADB">
        <w:rPr>
          <w:rFonts w:ascii="Times New Roman" w:hAnsi="Times New Roman"/>
        </w:rPr>
        <w:t xml:space="preserve"> </w:t>
      </w:r>
      <w:proofErr w:type="spellStart"/>
      <w:r w:rsidRPr="00696ADB">
        <w:rPr>
          <w:rFonts w:ascii="Times New Roman" w:hAnsi="Times New Roman"/>
        </w:rPr>
        <w:t>Lapid</w:t>
      </w:r>
      <w:proofErr w:type="spellEnd"/>
      <w:r w:rsidRPr="00696ADB">
        <w:rPr>
          <w:rFonts w:ascii="Times New Roman" w:hAnsi="Times New Roman"/>
        </w:rPr>
        <w:t xml:space="preserve"> has been more forthcoming in a recent interview with The Washington Post where he called on Netanyahu to be “more proactive” on peace with Palestinians and said that the Palestinians must have their own country.</w:t>
      </w:r>
      <w:r w:rsidRPr="00696ADB">
        <w:rPr>
          <w:rFonts w:ascii="Times New Roman" w:hAnsi="Times New Roman"/>
          <w:sz w:val="12"/>
        </w:rPr>
        <w:t xml:space="preserve">¶ </w:t>
      </w:r>
      <w:r w:rsidRPr="00696ADB">
        <w:rPr>
          <w:rFonts w:ascii="Times New Roman" w:hAnsi="Times New Roman"/>
        </w:rPr>
        <w:t>But the issue in the projected negotiations between Palestinians and Israelis is the willingness of the latter to negotiate seriously and stick to the earlier agreements, especially the Oslo Accords, which underlined the dividing line between the two states identified in the 1967 armistice agreement.</w:t>
      </w:r>
      <w:r w:rsidRPr="00696ADB">
        <w:rPr>
          <w:rFonts w:ascii="Times New Roman" w:hAnsi="Times New Roman"/>
          <w:sz w:val="12"/>
        </w:rPr>
        <w:t xml:space="preserve">¶ </w:t>
      </w:r>
      <w:r w:rsidRPr="00696ADB">
        <w:rPr>
          <w:rFonts w:ascii="Times New Roman" w:hAnsi="Times New Roman"/>
        </w:rPr>
        <w:t>Here Kerry’s arm-twisting role becomes most essential since, seemingly, Israel wants endless negotiating sessions.</w:t>
      </w:r>
      <w:r w:rsidRPr="00696ADB">
        <w:rPr>
          <w:rFonts w:ascii="Times New Roman" w:hAnsi="Times New Roman"/>
          <w:sz w:val="12"/>
        </w:rPr>
        <w:t xml:space="preserve">¶ </w:t>
      </w:r>
      <w:r w:rsidRPr="00696ADB">
        <w:rPr>
          <w:rFonts w:ascii="Times New Roman" w:hAnsi="Times New Roman"/>
        </w:rPr>
        <w:t xml:space="preserve">Speaking last Tuesday at the start of his meeting with his Georgian counterpart, </w:t>
      </w:r>
      <w:proofErr w:type="spellStart"/>
      <w:r w:rsidRPr="00696ADB">
        <w:rPr>
          <w:rFonts w:ascii="Times New Roman" w:hAnsi="Times New Roman"/>
        </w:rPr>
        <w:t>Bidzina</w:t>
      </w:r>
      <w:proofErr w:type="spellEnd"/>
      <w:r w:rsidRPr="00696ADB">
        <w:rPr>
          <w:rFonts w:ascii="Times New Roman" w:hAnsi="Times New Roman"/>
        </w:rPr>
        <w:t xml:space="preserve"> </w:t>
      </w:r>
      <w:proofErr w:type="spellStart"/>
      <w:r w:rsidRPr="00696ADB">
        <w:rPr>
          <w:rFonts w:ascii="Times New Roman" w:hAnsi="Times New Roman"/>
        </w:rPr>
        <w:t>Ivanishvili</w:t>
      </w:r>
      <w:proofErr w:type="spellEnd"/>
      <w:r w:rsidRPr="00696ADB">
        <w:rPr>
          <w:rFonts w:ascii="Times New Roman" w:hAnsi="Times New Roman"/>
        </w:rPr>
        <w:t>, Netanyahu said that renewing Mideast peace talks is not enough; the negotiations must last long enough to bear fruit.</w:t>
      </w:r>
      <w:r w:rsidRPr="00696ADB">
        <w:rPr>
          <w:rFonts w:ascii="Times New Roman" w:hAnsi="Times New Roman"/>
          <w:sz w:val="12"/>
        </w:rPr>
        <w:t xml:space="preserve">¶ </w:t>
      </w:r>
      <w:r w:rsidRPr="00696ADB">
        <w:rPr>
          <w:rFonts w:ascii="Times New Roman" w:hAnsi="Times New Roman"/>
        </w:rPr>
        <w:t>Therefore, Kerry’s role would be to drop the gauntlet and press Israel to come to a quick agreement and stop the dilly dallying.</w:t>
      </w:r>
      <w:r w:rsidRPr="00696ADB">
        <w:rPr>
          <w:rFonts w:ascii="Times New Roman" w:hAnsi="Times New Roman"/>
          <w:sz w:val="12"/>
        </w:rPr>
        <w:t xml:space="preserve">¶ </w:t>
      </w:r>
      <w:r w:rsidRPr="00696ADB">
        <w:rPr>
          <w:rFonts w:ascii="Times New Roman" w:hAnsi="Times New Roman"/>
        </w:rPr>
        <w:t>The Palestinian president is fully aware of the recent controversial steps taken by Arab governments, at the urging of the US, to sweeten the so-called Arab Peace Initiative to accommodate Israel’s concerns.</w:t>
      </w:r>
      <w:r w:rsidRPr="00696ADB">
        <w:rPr>
          <w:rFonts w:ascii="Times New Roman" w:hAnsi="Times New Roman"/>
          <w:sz w:val="12"/>
        </w:rPr>
        <w:t xml:space="preserve">¶ </w:t>
      </w:r>
      <w:r w:rsidRPr="00696ADB">
        <w:rPr>
          <w:rFonts w:ascii="Times New Roman" w:hAnsi="Times New Roman"/>
        </w:rPr>
        <w:t xml:space="preserve">The American secretary of state ought to </w:t>
      </w:r>
      <w:proofErr w:type="spellStart"/>
      <w:r w:rsidRPr="00696ADB">
        <w:rPr>
          <w:rFonts w:ascii="Times New Roman" w:hAnsi="Times New Roman"/>
        </w:rPr>
        <w:t>realise</w:t>
      </w:r>
      <w:proofErr w:type="spellEnd"/>
      <w:r w:rsidRPr="00696ADB">
        <w:rPr>
          <w:rFonts w:ascii="Times New Roman" w:hAnsi="Times New Roman"/>
        </w:rPr>
        <w:t xml:space="preserve"> that time is of the essence since he has to simultaneously focus his attention on the devastating civil war in Syria, where more than 93,000 Syrians perished in the 30-month-long uprising against the regime of President Bashar Assad.</w:t>
      </w:r>
      <w:r w:rsidRPr="00696ADB">
        <w:rPr>
          <w:rFonts w:ascii="Times New Roman" w:hAnsi="Times New Roman"/>
          <w:sz w:val="12"/>
        </w:rPr>
        <w:t xml:space="preserve">¶ </w:t>
      </w:r>
      <w:r w:rsidRPr="00696ADB">
        <w:rPr>
          <w:rFonts w:ascii="Times New Roman" w:hAnsi="Times New Roman"/>
        </w:rPr>
        <w:t xml:space="preserve">If, as reported, </w:t>
      </w:r>
      <w:r w:rsidRPr="00696ADB">
        <w:rPr>
          <w:rStyle w:val="TitleChar"/>
          <w:rFonts w:ascii="Times New Roman" w:hAnsi="Times New Roman"/>
        </w:rPr>
        <w:t>September is Kerry’s deadline for reaching a Palestinian-Israeli settlement, he ought to be aware that a failure to do so will allow the Palestinians to take effective measures at the upcoming UN General Assembly session that month</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The Palestinians wield amazing support within the UN General Assembly, which can admit Palestine to UN membership and several other UN agencies and allow it to complain to the International Criminal Court in the Hague about Israel’s harsh actions against Palestinians in the occupied West Bank — a step that may be devastating for Israel.</w:t>
      </w:r>
      <w:r w:rsidRPr="00696ADB">
        <w:rPr>
          <w:rFonts w:ascii="Times New Roman" w:hAnsi="Times New Roman"/>
          <w:sz w:val="12"/>
        </w:rPr>
        <w:t xml:space="preserve">¶ </w:t>
      </w:r>
      <w:r w:rsidRPr="00696ADB">
        <w:rPr>
          <w:rFonts w:ascii="Times New Roman" w:hAnsi="Times New Roman"/>
        </w:rPr>
        <w:t>Time is running out for Israel and for Kerry who may shortly face serious public criticism from within the administration and his former colleagues in Congress, where he had served admirably as head of the Senate Foreign Relations Committee.</w:t>
      </w:r>
    </w:p>
    <w:p w:rsidR="00205C5F" w:rsidRPr="00696ADB" w:rsidRDefault="00205C5F" w:rsidP="00205C5F">
      <w:pPr>
        <w:pStyle w:val="Heading3"/>
        <w:rPr>
          <w:rFonts w:eastAsia="Times New Roman" w:cs="Times New Roman"/>
        </w:rPr>
      </w:pPr>
      <w:r w:rsidRPr="00696ADB">
        <w:rPr>
          <w:rFonts w:eastAsia="Times New Roman" w:cs="Times New Roman"/>
        </w:rPr>
        <w:lastRenderedPageBreak/>
        <w:t>Diplomacy fails</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 xml:space="preserve">Kerry’s already overstretched—leads to failure </w:t>
      </w:r>
    </w:p>
    <w:p w:rsidR="00205C5F" w:rsidRPr="00696ADB" w:rsidRDefault="00205C5F" w:rsidP="00205C5F">
      <w:pPr>
        <w:rPr>
          <w:rStyle w:val="StyleStyleBold12pt"/>
          <w:rFonts w:ascii="Times New Roman" w:hAnsi="Times New Roman"/>
        </w:rPr>
      </w:pPr>
      <w:r w:rsidRPr="00696ADB">
        <w:rPr>
          <w:rStyle w:val="StyleStyleBold12pt"/>
          <w:rFonts w:ascii="Times New Roman" w:hAnsi="Times New Roman"/>
        </w:rPr>
        <w:t>Mohammed, analyst for Reuters, 6/2 (</w:t>
      </w:r>
      <w:proofErr w:type="spellStart"/>
      <w:r w:rsidRPr="00696ADB">
        <w:rPr>
          <w:rStyle w:val="StyleStyleBold12pt"/>
          <w:rFonts w:ascii="Times New Roman" w:hAnsi="Times New Roman"/>
        </w:rPr>
        <w:t>Arshad</w:t>
      </w:r>
      <w:proofErr w:type="spellEnd"/>
      <w:r w:rsidRPr="00696ADB">
        <w:rPr>
          <w:rStyle w:val="StyleStyleBold12pt"/>
          <w:rFonts w:ascii="Times New Roman" w:hAnsi="Times New Roman"/>
        </w:rPr>
        <w:t xml:space="preserve"> Mohammed 6/2/13 </w:t>
      </w:r>
      <w:hyperlink r:id="rId90" w:tgtFrame="_blank" w:history="1">
        <w:r w:rsidRPr="00696ADB">
          <w:rPr>
            <w:rStyle w:val="StyleStyleBold12pt"/>
            <w:rFonts w:ascii="Times New Roman" w:hAnsi="Times New Roman"/>
          </w:rPr>
          <w:t>http://www.reuters.com/article/2013/06/02/us-usa-diplomacy-kerry-analysis-idUSBRE95106X20130602)//LA</w:t>
        </w:r>
      </w:hyperlink>
      <w:r w:rsidRPr="00696ADB">
        <w:rPr>
          <w:rStyle w:val="StyleStyleBold12pt"/>
          <w:rFonts w:ascii="Times New Roman" w:hAnsi="Times New Roman"/>
        </w:rPr>
        <w:t xml:space="preserve"> PB) </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Reuters - Four months into his term, </w:t>
      </w:r>
      <w:r w:rsidRPr="00696ADB">
        <w:rPr>
          <w:rStyle w:val="TitleChar"/>
          <w:rFonts w:ascii="Times New Roman" w:hAnsi="Times New Roman"/>
        </w:rPr>
        <w:t>Secretary of State John Kerry is trying, simultaneously, to end two of the world's most intractable conflicts</w:t>
      </w:r>
      <w:r w:rsidRPr="00696ADB">
        <w:rPr>
          <w:rFonts w:ascii="Times New Roman" w:hAnsi="Times New Roman"/>
        </w:rPr>
        <w:t>: the Syrian civil war and the struggle between </w:t>
      </w:r>
      <w:hyperlink r:id="rId91" w:tgtFrame="_blank" w:history="1">
        <w:r w:rsidRPr="00696ADB">
          <w:rPr>
            <w:rFonts w:ascii="Times New Roman" w:hAnsi="Times New Roman"/>
          </w:rPr>
          <w:t>Israel</w:t>
        </w:r>
      </w:hyperlink>
      <w:r w:rsidRPr="00696ADB">
        <w:rPr>
          <w:rFonts w:ascii="Times New Roman" w:hAnsi="Times New Roman"/>
        </w:rPr>
        <w:t> and the Palestinians. </w:t>
      </w:r>
      <w:r w:rsidRPr="00696ADB">
        <w:rPr>
          <w:rStyle w:val="TitleChar"/>
          <w:rFonts w:ascii="Times New Roman" w:hAnsi="Times New Roman"/>
        </w:rPr>
        <w:t>The two issues, according to an aide, have consumed the vast majority of Kerry's time and energy </w:t>
      </w:r>
      <w:r w:rsidRPr="00696ADB">
        <w:rPr>
          <w:rFonts w:ascii="Times New Roman" w:hAnsi="Times New Roman"/>
        </w:rPr>
        <w:t>- he has already flown more than 100,000 miles to 23 countries, including four trips to </w:t>
      </w:r>
      <w:hyperlink r:id="rId92" w:tgtFrame="_blank" w:history="1">
        <w:r w:rsidRPr="00696ADB">
          <w:rPr>
            <w:rFonts w:ascii="Times New Roman" w:hAnsi="Times New Roman"/>
          </w:rPr>
          <w:t>Israel</w:t>
        </w:r>
      </w:hyperlink>
      <w:r w:rsidRPr="00696ADB">
        <w:rPr>
          <w:rFonts w:ascii="Times New Roman" w:hAnsi="Times New Roman"/>
        </w:rPr>
        <w:t> - since he took office February 1. </w:t>
      </w:r>
      <w:r w:rsidRPr="00696ADB">
        <w:rPr>
          <w:rStyle w:val="TitleChar"/>
          <w:rFonts w:ascii="Times New Roman" w:hAnsi="Times New Roman"/>
        </w:rPr>
        <w:t>What is unclear, however, is whether all the movement will lead to progress, or whether it will go down as the quixotic</w:t>
      </w:r>
      <w:r w:rsidRPr="00696ADB">
        <w:rPr>
          <w:rFonts w:ascii="Times New Roman" w:hAnsi="Times New Roman"/>
        </w:rPr>
        <w:t>, if laudable, efforts of an enthusiastic new secretary of state</w:t>
      </w:r>
      <w:proofErr w:type="gramStart"/>
      <w:r w:rsidRPr="00696ADB">
        <w:rPr>
          <w:rFonts w:ascii="Times New Roman" w:hAnsi="Times New Roman"/>
        </w:rPr>
        <w:t>..</w:t>
      </w:r>
      <w:proofErr w:type="gramEnd"/>
    </w:p>
    <w:p w:rsidR="00205C5F" w:rsidRPr="00696ADB" w:rsidRDefault="00205C5F" w:rsidP="00205C5F">
      <w:pPr>
        <w:pStyle w:val="Heading4"/>
        <w:rPr>
          <w:rFonts w:cs="Times New Roman"/>
        </w:rPr>
      </w:pPr>
      <w:r w:rsidRPr="00696ADB">
        <w:rPr>
          <w:rFonts w:cs="Times New Roman"/>
        </w:rPr>
        <w:t>Diplomacy fail in Syria, no will to compromise</w:t>
      </w:r>
    </w:p>
    <w:p w:rsidR="00205C5F" w:rsidRPr="00696ADB" w:rsidRDefault="00205C5F" w:rsidP="00205C5F">
      <w:pPr>
        <w:rPr>
          <w:rFonts w:ascii="Times New Roman" w:hAnsi="Times New Roman"/>
        </w:rPr>
      </w:pPr>
      <w:r w:rsidRPr="00696ADB">
        <w:rPr>
          <w:rStyle w:val="StyleStyleBold12pt"/>
          <w:rFonts w:ascii="Times New Roman" w:hAnsi="Times New Roman"/>
        </w:rPr>
        <w:t>Hahn 6-25-13’</w:t>
      </w:r>
      <w:r w:rsidRPr="00696ADB">
        <w:rPr>
          <w:rFonts w:ascii="Times New Roman" w:hAnsi="Times New Roman"/>
        </w:rPr>
        <w:t> (Gordon M. senior associate at the Center for Strategic and International Studies, 6/25/13, “Has diplomacy failed to solve the Syrian crisis</w:t>
      </w:r>
      <w:proofErr w:type="gramStart"/>
      <w:r w:rsidRPr="00696ADB">
        <w:rPr>
          <w:rFonts w:ascii="Times New Roman" w:hAnsi="Times New Roman"/>
        </w:rPr>
        <w:t>?,</w:t>
      </w:r>
      <w:proofErr w:type="gramEnd"/>
      <w:r w:rsidRPr="00696ADB">
        <w:rPr>
          <w:rFonts w:ascii="Times New Roman" w:hAnsi="Times New Roman"/>
        </w:rPr>
        <w:t xml:space="preserve"> Russia Direct, </w:t>
      </w:r>
      <w:hyperlink r:id="rId93" w:tgtFrame="_blank" w:history="1">
        <w:r w:rsidRPr="00696ADB">
          <w:rPr>
            <w:rStyle w:val="Hyperlink"/>
            <w:rFonts w:ascii="Times New Roman" w:hAnsi="Times New Roman"/>
          </w:rPr>
          <w:t>http://www.russia-direct.org/content/has-diplomacy-failed-solve-syrian-crisis</w:t>
        </w:r>
      </w:hyperlink>
      <w:r w:rsidRPr="00696ADB">
        <w:rPr>
          <w:rFonts w:ascii="Times New Roman" w:hAnsi="Times New Roman"/>
        </w:rPr>
        <w:t>, accessed 7/13/13, LLM)</w:t>
      </w:r>
    </w:p>
    <w:p w:rsidR="00205C5F" w:rsidRPr="00696ADB" w:rsidRDefault="00205C5F" w:rsidP="00205C5F">
      <w:pPr>
        <w:rPr>
          <w:rStyle w:val="TitleChar"/>
          <w:rFonts w:ascii="Times New Roman" w:hAnsi="Times New Roman"/>
        </w:rPr>
      </w:pPr>
      <w:bookmarkStart w:id="0" w:name="13fd657d6ade54d7__Toc267074286"/>
      <w:r w:rsidRPr="00696ADB">
        <w:rPr>
          <w:rFonts w:ascii="Times New Roman" w:hAnsi="Times New Roman"/>
        </w:rPr>
        <w:t xml:space="preserve">For </w:t>
      </w:r>
      <w:r w:rsidRPr="00696ADB">
        <w:rPr>
          <w:rStyle w:val="TitleChar"/>
          <w:rFonts w:ascii="Times New Roman" w:hAnsi="Times New Roman"/>
        </w:rPr>
        <w:t>all</w:t>
      </w:r>
      <w:r w:rsidRPr="00696ADB">
        <w:rPr>
          <w:rFonts w:ascii="Times New Roman" w:hAnsi="Times New Roman"/>
        </w:rPr>
        <w:t xml:space="preserve"> practical purposes, the </w:t>
      </w:r>
      <w:r w:rsidRPr="00696ADB">
        <w:rPr>
          <w:rStyle w:val="TitleChar"/>
          <w:rFonts w:ascii="Times New Roman" w:hAnsi="Times New Roman"/>
        </w:rPr>
        <w:t>political and diplomatic solutions to the conflict in Syria have been exhausted. Even if by some miracle the regime of Bashar al-Assad and some moderate elements in the opposition were to come to some agreement, the conflict will persist for years</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 xml:space="preserve">If an agreement were to leave Assad and the </w:t>
      </w:r>
      <w:proofErr w:type="spellStart"/>
      <w:r w:rsidRPr="00696ADB">
        <w:rPr>
          <w:rStyle w:val="TitleChar"/>
          <w:rFonts w:ascii="Times New Roman" w:hAnsi="Times New Roman"/>
        </w:rPr>
        <w:t>Alawite</w:t>
      </w:r>
      <w:proofErr w:type="spellEnd"/>
      <w:r w:rsidRPr="00696ADB">
        <w:rPr>
          <w:rStyle w:val="TitleChar"/>
          <w:rFonts w:ascii="Times New Roman" w:hAnsi="Times New Roman"/>
        </w:rPr>
        <w:t xml:space="preserve"> minority</w:t>
      </w:r>
      <w:r w:rsidRPr="00696ADB">
        <w:rPr>
          <w:rFonts w:ascii="Times New Roman" w:hAnsi="Times New Roman"/>
        </w:rPr>
        <w:t xml:space="preserve"> to which he belongs in power of some rump state </w:t>
      </w:r>
      <w:r w:rsidRPr="00696ADB">
        <w:rPr>
          <w:rStyle w:val="TitleChar"/>
          <w:rFonts w:ascii="Times New Roman" w:hAnsi="Times New Roman"/>
        </w:rPr>
        <w:t xml:space="preserve">and leave the rest of the country to the rebels, then the jihadi element led by al-Qaeda allied </w:t>
      </w:r>
      <w:proofErr w:type="spellStart"/>
      <w:r w:rsidRPr="00696ADB">
        <w:rPr>
          <w:rStyle w:val="TitleChar"/>
          <w:rFonts w:ascii="Times New Roman" w:hAnsi="Times New Roman"/>
        </w:rPr>
        <w:t>Jabhat</w:t>
      </w:r>
      <w:proofErr w:type="spellEnd"/>
      <w:r w:rsidRPr="00696ADB">
        <w:rPr>
          <w:rStyle w:val="TitleChar"/>
          <w:rFonts w:ascii="Times New Roman" w:hAnsi="Times New Roman"/>
        </w:rPr>
        <w:t xml:space="preserve"> al-</w:t>
      </w:r>
      <w:proofErr w:type="spellStart"/>
      <w:r w:rsidRPr="00696ADB">
        <w:rPr>
          <w:rStyle w:val="TitleChar"/>
          <w:rFonts w:ascii="Times New Roman" w:hAnsi="Times New Roman"/>
        </w:rPr>
        <w:t>Nusra</w:t>
      </w:r>
      <w:proofErr w:type="spellEnd"/>
      <w:r w:rsidRPr="00696ADB">
        <w:rPr>
          <w:rStyle w:val="TitleChar"/>
          <w:rFonts w:ascii="Times New Roman" w:hAnsi="Times New Roman"/>
        </w:rPr>
        <w:t xml:space="preserve"> will continue to fight from eastern Syria against both the Shiite </w:t>
      </w:r>
      <w:proofErr w:type="spellStart"/>
      <w:r w:rsidRPr="00696ADB">
        <w:rPr>
          <w:rStyle w:val="TitleChar"/>
          <w:rFonts w:ascii="Times New Roman" w:hAnsi="Times New Roman"/>
        </w:rPr>
        <w:t>Alawite</w:t>
      </w:r>
      <w:proofErr w:type="spellEnd"/>
      <w:r w:rsidRPr="00696ADB">
        <w:rPr>
          <w:rStyle w:val="TitleChar"/>
          <w:rFonts w:ascii="Times New Roman" w:hAnsi="Times New Roman"/>
        </w:rPr>
        <w:t xml:space="preserve"> and the Sunni Syrian quasi-states. If there is no agreement, then there is the risk of an escalation of the conflict, drawing in the pro-Sunni Western and Arab powers and pro-Shiite Iran and Russia</w:t>
      </w:r>
      <w:r w:rsidRPr="00696ADB">
        <w:rPr>
          <w:rFonts w:ascii="Times New Roman" w:hAnsi="Times New Roman"/>
        </w:rPr>
        <w:t xml:space="preserve">. While it is not certain that either the West or Russia would be involved further, </w:t>
      </w:r>
      <w:r w:rsidRPr="00696ADB">
        <w:rPr>
          <w:rStyle w:val="TitleChar"/>
          <w:rFonts w:ascii="Times New Roman" w:hAnsi="Times New Roman"/>
        </w:rPr>
        <w:t>human nature and the growing distance between Washington and Moscow leaves little room for hope</w:t>
      </w:r>
      <w:r w:rsidRPr="00696ADB">
        <w:rPr>
          <w:rFonts w:ascii="Times New Roman" w:hAnsi="Times New Roman"/>
        </w:rPr>
        <w:t>.</w:t>
      </w:r>
      <w:r w:rsidRPr="00696ADB">
        <w:rPr>
          <w:rFonts w:ascii="Times New Roman" w:hAnsi="Times New Roman"/>
          <w:sz w:val="12"/>
        </w:rPr>
        <w:t xml:space="preserve">¶ </w:t>
      </w:r>
      <w:r w:rsidRPr="00696ADB">
        <w:rPr>
          <w:rStyle w:val="TitleChar"/>
          <w:rFonts w:ascii="Times New Roman" w:hAnsi="Times New Roman"/>
        </w:rPr>
        <w:t>Should Assad somehow survive, he is likely to be more intransigent regarding the West, will seek greater protection including arms purchases from Russia</w:t>
      </w:r>
      <w:r w:rsidRPr="00696ADB">
        <w:rPr>
          <w:rFonts w:ascii="Times New Roman" w:hAnsi="Times New Roman"/>
        </w:rPr>
        <w:t xml:space="preserve">. He might even compromise on ideology, reducing the secular Baathist element of his regime for a more Iranian-style Islamism. Russian President Vladimir </w:t>
      </w:r>
      <w:r w:rsidRPr="00696ADB">
        <w:rPr>
          <w:rStyle w:val="TitleChar"/>
          <w:rFonts w:ascii="Times New Roman" w:hAnsi="Times New Roman"/>
        </w:rPr>
        <w:t>Putin is in no mood to compromise, and should Assad remain in power, Putin is likely to indulge him and Tehran considerably more</w:t>
      </w:r>
      <w:r w:rsidRPr="00696ADB">
        <w:rPr>
          <w:rFonts w:ascii="Times New Roman" w:hAnsi="Times New Roman"/>
        </w:rPr>
        <w:t xml:space="preserve"> than he has to date. </w:t>
      </w:r>
      <w:r w:rsidRPr="00696ADB">
        <w:rPr>
          <w:rStyle w:val="TitleChar"/>
          <w:rFonts w:ascii="Times New Roman" w:hAnsi="Times New Roman"/>
        </w:rPr>
        <w:t>Such a move would put an end to whatever partnerships remain between Russia and the West, including the dead "reset" with the United States. The worst-case scenario is that Russia goes rogue and eschews all international norms except those it finds convenient.</w:t>
      </w:r>
      <w:r w:rsidRPr="00696ADB">
        <w:rPr>
          <w:rFonts w:ascii="Times New Roman" w:hAnsi="Times New Roman"/>
        </w:rPr>
        <w:t xml:space="preserve"> </w:t>
      </w:r>
      <w:r w:rsidRPr="00696ADB">
        <w:rPr>
          <w:rFonts w:ascii="Times New Roman" w:hAnsi="Times New Roman"/>
          <w:sz w:val="12"/>
        </w:rPr>
        <w:t xml:space="preserve">¶ </w:t>
      </w:r>
      <w:r w:rsidRPr="00696ADB">
        <w:rPr>
          <w:rFonts w:ascii="Times New Roman" w:hAnsi="Times New Roman"/>
        </w:rPr>
        <w:t xml:space="preserve">Elena </w:t>
      </w:r>
      <w:proofErr w:type="spellStart"/>
      <w:r w:rsidRPr="00696ADB">
        <w:rPr>
          <w:rFonts w:ascii="Times New Roman" w:hAnsi="Times New Roman"/>
        </w:rPr>
        <w:t>Suponina</w:t>
      </w:r>
      <w:proofErr w:type="spellEnd"/>
      <w:r w:rsidRPr="00696ADB">
        <w:rPr>
          <w:rFonts w:ascii="Times New Roman" w:hAnsi="Times New Roman"/>
        </w:rPr>
        <w:t xml:space="preserve">, director, Central Asia and Middle East Center, Russian Institute for Strategic Studies </w:t>
      </w:r>
      <w:r w:rsidRPr="00696ADB">
        <w:rPr>
          <w:rFonts w:ascii="Times New Roman" w:hAnsi="Times New Roman"/>
          <w:sz w:val="12"/>
        </w:rPr>
        <w:t xml:space="preserve">¶ </w:t>
      </w:r>
      <w:r w:rsidRPr="00696ADB">
        <w:rPr>
          <w:rFonts w:ascii="Times New Roman" w:hAnsi="Times New Roman"/>
        </w:rPr>
        <w:t xml:space="preserve">So far we can still rely on diplomacy to resolve the Syrian impasse, but </w:t>
      </w:r>
      <w:r w:rsidRPr="00696ADB">
        <w:rPr>
          <w:rStyle w:val="TitleChar"/>
          <w:rFonts w:ascii="Times New Roman" w:hAnsi="Times New Roman"/>
        </w:rPr>
        <w:t xml:space="preserve">every day, diplomatic approaches have been falling short of their goals. This is partly due to the fact that there is no understanding on who will participate in the negotiations on behalf of the opposition. While the Syrian government expresses its readiness to negotiate, responsibility for the delay should be shifted to the Syrian opposition to a certain extent. </w:t>
      </w:r>
    </w:p>
    <w:p w:rsidR="00205C5F" w:rsidRPr="00696ADB" w:rsidRDefault="00205C5F" w:rsidP="00205C5F">
      <w:pPr>
        <w:rPr>
          <w:rFonts w:ascii="Times New Roman" w:hAnsi="Times New Roman"/>
        </w:rPr>
      </w:pPr>
    </w:p>
    <w:bookmarkEnd w:id="0"/>
    <w:p w:rsidR="00205C5F" w:rsidRPr="00696ADB" w:rsidRDefault="00205C5F" w:rsidP="00205C5F">
      <w:pPr>
        <w:pStyle w:val="Heading4"/>
        <w:rPr>
          <w:rFonts w:cs="Times New Roman"/>
        </w:rPr>
      </w:pPr>
      <w:r w:rsidRPr="00696ADB">
        <w:rPr>
          <w:rFonts w:cs="Times New Roman"/>
        </w:rPr>
        <w:t xml:space="preserve">Kerry already failing in </w:t>
      </w:r>
      <w:proofErr w:type="spellStart"/>
      <w:r w:rsidRPr="00696ADB">
        <w:rPr>
          <w:rFonts w:cs="Times New Roman"/>
        </w:rPr>
        <w:t>Squo</w:t>
      </w:r>
      <w:proofErr w:type="spellEnd"/>
      <w:r w:rsidRPr="00696ADB">
        <w:rPr>
          <w:rFonts w:cs="Times New Roman"/>
        </w:rPr>
        <w:t xml:space="preserve"> </w:t>
      </w:r>
    </w:p>
    <w:p w:rsidR="00205C5F" w:rsidRPr="00696ADB" w:rsidRDefault="00205C5F" w:rsidP="00205C5F">
      <w:pPr>
        <w:rPr>
          <w:rFonts w:ascii="Times New Roman" w:eastAsia="Times New Roman" w:hAnsi="Times New Roman"/>
          <w:szCs w:val="20"/>
        </w:rPr>
      </w:pPr>
      <w:proofErr w:type="spellStart"/>
      <w:r w:rsidRPr="00696ADB">
        <w:rPr>
          <w:rStyle w:val="StyleStyleBold12pt"/>
          <w:rFonts w:ascii="Times New Roman" w:hAnsi="Times New Roman"/>
        </w:rPr>
        <w:t>Newsmax</w:t>
      </w:r>
      <w:proofErr w:type="spellEnd"/>
      <w:r w:rsidRPr="00696ADB">
        <w:rPr>
          <w:rStyle w:val="StyleStyleBold12pt"/>
          <w:rFonts w:ascii="Times New Roman" w:hAnsi="Times New Roman"/>
        </w:rPr>
        <w:t>, Political Analysis on Current Events and Breaking News</w:t>
      </w:r>
    </w:p>
    <w:p w:rsidR="00205C5F" w:rsidRPr="00696ADB" w:rsidRDefault="00205C5F" w:rsidP="00205C5F">
      <w:pPr>
        <w:rPr>
          <w:rStyle w:val="StyleStyleBold12pt"/>
          <w:rFonts w:ascii="Times New Roman" w:hAnsi="Times New Roman"/>
        </w:rPr>
      </w:pPr>
      <w:r w:rsidRPr="00696ADB">
        <w:rPr>
          <w:rStyle w:val="StyleStyleBold12pt"/>
          <w:rFonts w:ascii="Times New Roman" w:hAnsi="Times New Roman"/>
        </w:rPr>
        <w:t xml:space="preserve"> </w:t>
      </w:r>
      <w:proofErr w:type="gramStart"/>
      <w:r w:rsidRPr="00696ADB">
        <w:rPr>
          <w:rStyle w:val="StyleStyleBold12pt"/>
          <w:rFonts w:ascii="Times New Roman" w:hAnsi="Times New Roman"/>
        </w:rPr>
        <w:t>,6</w:t>
      </w:r>
      <w:proofErr w:type="gramEnd"/>
      <w:r w:rsidRPr="00696ADB">
        <w:rPr>
          <w:rStyle w:val="StyleStyleBold12pt"/>
          <w:rFonts w:ascii="Times New Roman" w:hAnsi="Times New Roman"/>
        </w:rPr>
        <w:t>/22 (</w:t>
      </w:r>
      <w:proofErr w:type="spellStart"/>
      <w:r w:rsidRPr="00696ADB">
        <w:rPr>
          <w:rStyle w:val="StyleStyleBold12pt"/>
          <w:rFonts w:ascii="Times New Roman" w:hAnsi="Times New Roman"/>
        </w:rPr>
        <w:t>Newsmax</w:t>
      </w:r>
      <w:proofErr w:type="spellEnd"/>
      <w:r w:rsidRPr="00696ADB">
        <w:rPr>
          <w:rStyle w:val="StyleStyleBold12pt"/>
          <w:rFonts w:ascii="Times New Roman" w:hAnsi="Times New Roman"/>
        </w:rPr>
        <w:t xml:space="preserve"> 6/22/13 </w:t>
      </w:r>
      <w:hyperlink r:id="rId94" w:history="1">
        <w:r w:rsidRPr="00696ADB">
          <w:rPr>
            <w:rStyle w:val="Hyperlink"/>
            <w:rFonts w:ascii="Times New Roman" w:hAnsi="Times New Roman"/>
            <w:sz w:val="26"/>
          </w:rPr>
          <w:t>http://www.newsmax.com/Newsfront/Kerry-Big-Diplomacy/2013/06/22/id/511327?s=al&amp;promo_code=13EB4-1</w:t>
        </w:r>
      </w:hyperlink>
      <w:r w:rsidRPr="00696ADB">
        <w:rPr>
          <w:rStyle w:val="StyleStyleBold12pt"/>
          <w:rFonts w:ascii="Times New Roman" w:hAnsi="Times New Roman"/>
        </w:rPr>
        <w:t xml:space="preserve"> PB) </w:t>
      </w:r>
    </w:p>
    <w:p w:rsidR="00205C5F" w:rsidRPr="00696ADB" w:rsidRDefault="00205C5F" w:rsidP="00205C5F">
      <w:pPr>
        <w:rPr>
          <w:rStyle w:val="StyleStyleBold12pt"/>
          <w:rFonts w:ascii="Times New Roman" w:hAnsi="Times New Roman"/>
        </w:rPr>
      </w:pPr>
    </w:p>
    <w:p w:rsidR="00205C5F" w:rsidRPr="00696ADB" w:rsidRDefault="00205C5F" w:rsidP="00205C5F">
      <w:pPr>
        <w:rPr>
          <w:rFonts w:ascii="Times New Roman" w:hAnsi="Times New Roman"/>
          <w:sz w:val="16"/>
        </w:rPr>
      </w:pPr>
      <w:r w:rsidRPr="00696ADB">
        <w:rPr>
          <w:rFonts w:ascii="Times New Roman" w:hAnsi="Times New Roman"/>
          <w:sz w:val="16"/>
        </w:rPr>
        <w:t xml:space="preserve">WASHINGTON — </w:t>
      </w:r>
      <w:proofErr w:type="gramStart"/>
      <w:r w:rsidRPr="00696ADB">
        <w:rPr>
          <w:rFonts w:ascii="Times New Roman" w:hAnsi="Times New Roman"/>
          <w:sz w:val="16"/>
        </w:rPr>
        <w:t>In</w:t>
      </w:r>
      <w:proofErr w:type="gramEnd"/>
      <w:r w:rsidRPr="00696ADB">
        <w:rPr>
          <w:rFonts w:ascii="Times New Roman" w:hAnsi="Times New Roman"/>
          <w:sz w:val="16"/>
        </w:rPr>
        <w:t xml:space="preserve"> four months as secretary of state, John Kerry has certainly promised great things. Now he has to deliver.</w:t>
      </w:r>
      <w:r w:rsidRPr="00696ADB">
        <w:rPr>
          <w:rFonts w:ascii="Times New Roman" w:hAnsi="Times New Roman"/>
          <w:sz w:val="12"/>
        </w:rPr>
        <w:t>¶</w:t>
      </w:r>
      <w:r w:rsidRPr="00696ADB">
        <w:rPr>
          <w:rFonts w:ascii="Times New Roman" w:hAnsi="Times New Roman"/>
          <w:sz w:val="16"/>
        </w:rPr>
        <w:t xml:space="preserve"> In the Middle East, he has raised hopes his solo diplomatic effort can produce a historic breakthrough ending six decades of Arab-Israeli conflict.</w:t>
      </w:r>
      <w:r w:rsidRPr="00696ADB">
        <w:rPr>
          <w:rFonts w:ascii="Times New Roman" w:hAnsi="Times New Roman"/>
          <w:sz w:val="12"/>
        </w:rPr>
        <w:t>¶</w:t>
      </w:r>
      <w:r w:rsidRPr="00696ADB">
        <w:rPr>
          <w:rFonts w:ascii="Times New Roman" w:hAnsi="Times New Roman"/>
          <w:sz w:val="16"/>
        </w:rPr>
        <w:t xml:space="preserve"> He has pledged to bring Syrian President Bashar Assad's government to heel and to work with Russia to end Syria's civil war.</w:t>
      </w:r>
      <w:r w:rsidRPr="00696ADB">
        <w:rPr>
          <w:rFonts w:ascii="Times New Roman" w:hAnsi="Times New Roman"/>
          <w:sz w:val="12"/>
        </w:rPr>
        <w:t>¶</w:t>
      </w:r>
      <w:r w:rsidRPr="00696ADB">
        <w:rPr>
          <w:rFonts w:ascii="Times New Roman" w:hAnsi="Times New Roman"/>
          <w:sz w:val="16"/>
        </w:rPr>
        <w:t xml:space="preserve"> He has suggested rolling back U.S. missile defense in the Pacific if China can help rid North Korea of nuclear weapons. He has hinted at possible one-on-one talks </w:t>
      </w:r>
      <w:r w:rsidRPr="00696ADB">
        <w:rPr>
          <w:rFonts w:ascii="Times New Roman" w:hAnsi="Times New Roman"/>
          <w:sz w:val="16"/>
        </w:rPr>
        <w:lastRenderedPageBreak/>
        <w:t>between the U.S. and the reclusive North Korean leader Kim Jong Un if it would help.</w:t>
      </w:r>
      <w:r w:rsidRPr="00696ADB">
        <w:rPr>
          <w:rFonts w:ascii="Times New Roman" w:hAnsi="Times New Roman"/>
          <w:sz w:val="12"/>
        </w:rPr>
        <w:t>¶</w:t>
      </w:r>
      <w:r w:rsidRPr="00696ADB">
        <w:rPr>
          <w:rFonts w:ascii="Times New Roman" w:hAnsi="Times New Roman"/>
          <w:sz w:val="16"/>
        </w:rPr>
        <w:t xml:space="preserve"> Since succeeding Hillary Rodham Clinton as America's top diplomat, </w:t>
      </w:r>
      <w:r w:rsidRPr="00696ADB">
        <w:rPr>
          <w:rStyle w:val="TitleChar"/>
          <w:rFonts w:ascii="Times New Roman" w:hAnsi="Times New Roman"/>
        </w:rPr>
        <w:t>Kerry has issued several as yet undelivered</w:t>
      </w:r>
      <w:r w:rsidRPr="00696ADB">
        <w:rPr>
          <w:rFonts w:ascii="Times New Roman" w:hAnsi="Times New Roman"/>
          <w:sz w:val="16"/>
        </w:rPr>
        <w:t xml:space="preserve"> — and perhaps undeliverable — pledges to allies and rivals alike, proving a source of concern for Obama's policy team. It is trying to rein in Kerry somewhat, according to officials, which is difficult considering Kerry has spent almost half his tenure so far in the air or on the road, from where his most dissonant policy statements have come</w:t>
      </w:r>
      <w:r w:rsidRPr="00696ADB">
        <w:rPr>
          <w:rStyle w:val="TitleChar"/>
          <w:rFonts w:ascii="Times New Roman" w:hAnsi="Times New Roman"/>
        </w:rPr>
        <w:t xml:space="preserve">. The White House quickly distanced itself from both Kerry's North Korea remarks </w:t>
      </w:r>
      <w:r w:rsidRPr="00696ADB">
        <w:rPr>
          <w:rFonts w:ascii="Times New Roman" w:hAnsi="Times New Roman"/>
          <w:sz w:val="16"/>
        </w:rPr>
        <w:t>and has now, since President Barack Obama's meeting with Russian President Vladimir Putin in Northern Ireland this past week, seen up close the strength of Moscow's resistance to Kerry's Syria strategy.</w:t>
      </w:r>
      <w:r w:rsidRPr="00696ADB">
        <w:rPr>
          <w:rFonts w:ascii="Times New Roman" w:hAnsi="Times New Roman"/>
          <w:sz w:val="12"/>
        </w:rPr>
        <w:t>¶</w:t>
      </w:r>
      <w:r w:rsidRPr="00696ADB">
        <w:rPr>
          <w:rFonts w:ascii="Times New Roman" w:hAnsi="Times New Roman"/>
          <w:sz w:val="16"/>
        </w:rPr>
        <w:t xml:space="preserve"> All the officials interviewed for this story spoke on condition of anonymity because they weren't authorized to evaluate Kerry's performance publicly.</w:t>
      </w:r>
      <w:r w:rsidRPr="00696ADB">
        <w:rPr>
          <w:rFonts w:ascii="Times New Roman" w:hAnsi="Times New Roman"/>
          <w:sz w:val="12"/>
        </w:rPr>
        <w:t>¶</w:t>
      </w:r>
      <w:r w:rsidRPr="00696ADB">
        <w:rPr>
          <w:rFonts w:ascii="Times New Roman" w:hAnsi="Times New Roman"/>
          <w:sz w:val="16"/>
        </w:rPr>
        <w:t xml:space="preserve"> Reporting for work at the State Department in February, the former Democratic senator from Massachusetts quickly outlined his ambitions.</w:t>
      </w:r>
      <w:r w:rsidRPr="00696ADB">
        <w:rPr>
          <w:rFonts w:ascii="Times New Roman" w:hAnsi="Times New Roman"/>
          <w:sz w:val="12"/>
        </w:rPr>
        <w:t>¶</w:t>
      </w:r>
      <w:r w:rsidRPr="00696ADB">
        <w:rPr>
          <w:rFonts w:ascii="Times New Roman" w:hAnsi="Times New Roman"/>
          <w:sz w:val="16"/>
        </w:rPr>
        <w:t xml:space="preserve"> Clinton still harbored thoughts of a second potential presidential run when she arrived at the department. But aides say Kerry, a 69-year-old Vietnam veteran, is giving himself completely to a job that in many ways is the climax of his political career and the realization of a lifelong dream after years as chairman of the Senate Foreign Relations Committee. Now he wants to tackle head-on the world's thorniest foreign policy conundrums.</w:t>
      </w:r>
      <w:r w:rsidRPr="00696ADB">
        <w:rPr>
          <w:rFonts w:ascii="Times New Roman" w:hAnsi="Times New Roman"/>
          <w:sz w:val="12"/>
        </w:rPr>
        <w:t>¶</w:t>
      </w:r>
      <w:r w:rsidRPr="00696ADB">
        <w:rPr>
          <w:rFonts w:ascii="Times New Roman" w:hAnsi="Times New Roman"/>
          <w:sz w:val="16"/>
        </w:rPr>
        <w:t xml:space="preserve"> Kerry, </w:t>
      </w:r>
      <w:r w:rsidRPr="00696ADB">
        <w:rPr>
          <w:rStyle w:val="TitleChar"/>
          <w:rFonts w:ascii="Times New Roman" w:hAnsi="Times New Roman"/>
        </w:rPr>
        <w:t xml:space="preserve">State Department spokeswoman Jen </w:t>
      </w:r>
      <w:proofErr w:type="spellStart"/>
      <w:r w:rsidRPr="00696ADB">
        <w:rPr>
          <w:rStyle w:val="TitleChar"/>
          <w:rFonts w:ascii="Times New Roman" w:hAnsi="Times New Roman"/>
        </w:rPr>
        <w:t>Psaki</w:t>
      </w:r>
      <w:proofErr w:type="spellEnd"/>
      <w:r w:rsidRPr="00696ADB">
        <w:rPr>
          <w:rStyle w:val="TitleChar"/>
          <w:rFonts w:ascii="Times New Roman" w:hAnsi="Times New Roman"/>
        </w:rPr>
        <w:t xml:space="preserve"> said</w:t>
      </w:r>
      <w:r w:rsidRPr="00696ADB">
        <w:rPr>
          <w:rFonts w:ascii="Times New Roman" w:hAnsi="Times New Roman"/>
          <w:sz w:val="16"/>
        </w:rPr>
        <w:t>, "</w:t>
      </w:r>
      <w:proofErr w:type="gramStart"/>
      <w:r w:rsidRPr="00696ADB">
        <w:rPr>
          <w:rFonts w:ascii="Times New Roman" w:hAnsi="Times New Roman"/>
          <w:sz w:val="16"/>
        </w:rPr>
        <w:t>believes</w:t>
      </w:r>
      <w:proofErr w:type="gramEnd"/>
      <w:r w:rsidRPr="00696ADB">
        <w:rPr>
          <w:rFonts w:ascii="Times New Roman" w:hAnsi="Times New Roman"/>
          <w:sz w:val="16"/>
        </w:rPr>
        <w:t xml:space="preserve"> this difficult moment in the world requires a willingness to address complicated issues. </w:t>
      </w:r>
      <w:r w:rsidRPr="00696ADB">
        <w:rPr>
          <w:rStyle w:val="TitleChar"/>
          <w:rFonts w:ascii="Times New Roman" w:hAnsi="Times New Roman"/>
        </w:rPr>
        <w:t>He believes the risk of high-stakes, personal diplomacy are far less than the risk of leaving difficult situations to fester or spiral out of control. That's why he has invigorated our efforts in critical areas — such as North Korea, Syria and the Middle East peace process — and has personally invested time and effort to move the ball forward</w:t>
      </w:r>
      <w:r w:rsidRPr="00696ADB">
        <w:rPr>
          <w:rFonts w:ascii="Times New Roman" w:hAnsi="Times New Roman"/>
          <w:sz w:val="16"/>
        </w:rPr>
        <w:t>."</w:t>
      </w:r>
      <w:r w:rsidRPr="00696ADB">
        <w:rPr>
          <w:rFonts w:ascii="Times New Roman" w:hAnsi="Times New Roman"/>
          <w:sz w:val="12"/>
        </w:rPr>
        <w:t>¶</w:t>
      </w:r>
      <w:r w:rsidRPr="00696ADB">
        <w:rPr>
          <w:rFonts w:ascii="Times New Roman" w:hAnsi="Times New Roman"/>
          <w:sz w:val="16"/>
        </w:rPr>
        <w:t xml:space="preserve"> No challenge may now be bigger than Syria, where a two-year civil war has killed at least 93,000 people.</w:t>
      </w:r>
      <w:r w:rsidRPr="00696ADB">
        <w:rPr>
          <w:rFonts w:ascii="Times New Roman" w:hAnsi="Times New Roman"/>
          <w:sz w:val="12"/>
        </w:rPr>
        <w:t>¶</w:t>
      </w:r>
      <w:r w:rsidRPr="00696ADB">
        <w:rPr>
          <w:rFonts w:ascii="Times New Roman" w:hAnsi="Times New Roman"/>
          <w:sz w:val="16"/>
        </w:rPr>
        <w:t xml:space="preserve"> Signaling a shift from the cautious approach of Obama's first term, Kerry announced his first trip abroad would focus on changing Assad's belief that he could prevail militarily and on pushing him into eventually relinquishing power. Since then, however, the fighting has only gotten worse. Thousands more have died as Assad firmed his grip over much of the country and </w:t>
      </w:r>
      <w:r w:rsidRPr="00696ADB">
        <w:rPr>
          <w:rStyle w:val="TitleChar"/>
          <w:rFonts w:ascii="Times New Roman" w:hAnsi="Times New Roman"/>
        </w:rPr>
        <w:t>the U.S. hasn't even delivered all the nonlethal aid Kerry promised Syria's rebels</w:t>
      </w:r>
      <w:r w:rsidRPr="00696ADB">
        <w:rPr>
          <w:rFonts w:ascii="Times New Roman" w:hAnsi="Times New Roman"/>
          <w:sz w:val="16"/>
        </w:rPr>
        <w:t>, let alone any of the weapons or ammunition that Obama recently authorized.</w:t>
      </w:r>
      <w:r w:rsidRPr="00696ADB">
        <w:rPr>
          <w:rFonts w:ascii="Times New Roman" w:hAnsi="Times New Roman"/>
          <w:sz w:val="12"/>
        </w:rPr>
        <w:t>¶</w:t>
      </w:r>
      <w:r w:rsidRPr="00696ADB">
        <w:rPr>
          <w:rFonts w:ascii="Times New Roman" w:hAnsi="Times New Roman"/>
          <w:sz w:val="16"/>
        </w:rPr>
        <w:t xml:space="preserve"> Having failed to reshape the war, Kerry changed strategy by going to Moscow to re-launch a peace process for Syria that Clinton engineered in June 2012 but had been all but forgotten in the months since. In Moscow, Kerry boasted that the former Cold War foes just accomplished "great things when the world needs it" by deciding to convene an international conference, perhaps by the end of May, that would include Syria's government and opposition.</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That conference has been delayed until at least July, and maybe August, and it might never come off at all given the opposition's refusal to negotiate while it is losing land to Assad and getting so little help from the United States and other Western powers. That failure falls directly on Kerry</w:t>
      </w:r>
      <w:r w:rsidRPr="00696ADB">
        <w:rPr>
          <w:rFonts w:ascii="Times New Roman" w:hAnsi="Times New Roman"/>
          <w:sz w:val="16"/>
        </w:rPr>
        <w:t>, who as part of the U.S.-Russian approach was tasked with delivering the opposition to the bargaining table.</w:t>
      </w:r>
      <w:r w:rsidRPr="00696ADB">
        <w:rPr>
          <w:rFonts w:ascii="Times New Roman" w:hAnsi="Times New Roman"/>
          <w:sz w:val="12"/>
        </w:rPr>
        <w:t>¶</w:t>
      </w:r>
      <w:r w:rsidRPr="00696ADB">
        <w:rPr>
          <w:rFonts w:ascii="Times New Roman" w:hAnsi="Times New Roman"/>
          <w:sz w:val="16"/>
        </w:rPr>
        <w:t xml:space="preserve"> Russia may have lived up to its end of the bargain by guaranteeing the Assad government's attendance at any future peace conference. But Putin and the Kremlin also have been undermining peace efforts by sending more weapons to help the Syrian government's counteroffensive.</w:t>
      </w:r>
      <w:r w:rsidRPr="00696ADB">
        <w:rPr>
          <w:rFonts w:ascii="Times New Roman" w:hAnsi="Times New Roman"/>
          <w:sz w:val="12"/>
        </w:rPr>
        <w:t>¶</w:t>
      </w:r>
      <w:r w:rsidRPr="00696ADB">
        <w:rPr>
          <w:rFonts w:ascii="Times New Roman" w:hAnsi="Times New Roman"/>
          <w:sz w:val="16"/>
        </w:rPr>
        <w:t xml:space="preserve"> Kerry's one-man diplomacy in Syria is in some ways emblematic of his tenure.</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 xml:space="preserve">Officials say he opted to revive the U.S.-Russian strategy for a Syrian transitional government during his walk in the backyard of a Moscow guesthouse with Foreign Minister Sergey </w:t>
      </w:r>
      <w:proofErr w:type="spellStart"/>
      <w:r w:rsidRPr="00696ADB">
        <w:rPr>
          <w:rStyle w:val="TitleChar"/>
          <w:rFonts w:ascii="Times New Roman" w:hAnsi="Times New Roman"/>
        </w:rPr>
        <w:t>Lavrov</w:t>
      </w:r>
      <w:proofErr w:type="spellEnd"/>
      <w:r w:rsidRPr="00696ADB">
        <w:rPr>
          <w:rStyle w:val="TitleChar"/>
          <w:rFonts w:ascii="Times New Roman" w:hAnsi="Times New Roman"/>
        </w:rPr>
        <w:t>, informing aides only after of his decision. Afterward, he insisted he wasn't simply rewinding the clock by a year because the U.S. and Russia were now going to find ways to put the plan in place.</w:t>
      </w:r>
      <w:r w:rsidRPr="00696ADB">
        <w:rPr>
          <w:rStyle w:val="TitleChar"/>
          <w:rFonts w:ascii="Times New Roman" w:hAnsi="Times New Roman"/>
          <w:sz w:val="12"/>
          <w:u w:val="none"/>
        </w:rPr>
        <w:t>¶</w:t>
      </w:r>
      <w:r w:rsidRPr="00696ADB">
        <w:rPr>
          <w:rStyle w:val="TitleChar"/>
          <w:rFonts w:ascii="Times New Roman" w:hAnsi="Times New Roman"/>
        </w:rPr>
        <w:t xml:space="preserve"> More than two months later, there has been no progress</w:t>
      </w:r>
      <w:r w:rsidRPr="00696ADB">
        <w:rPr>
          <w:rFonts w:ascii="Times New Roman" w:hAnsi="Times New Roman"/>
          <w:sz w:val="16"/>
        </w:rPr>
        <w:t>.</w:t>
      </w:r>
      <w:r w:rsidRPr="00696ADB">
        <w:rPr>
          <w:rFonts w:ascii="Times New Roman" w:hAnsi="Times New Roman"/>
          <w:sz w:val="12"/>
        </w:rPr>
        <w:t>¶</w:t>
      </w:r>
      <w:r w:rsidRPr="00696ADB">
        <w:rPr>
          <w:rFonts w:ascii="Times New Roman" w:hAnsi="Times New Roman"/>
          <w:sz w:val="16"/>
        </w:rPr>
        <w:t xml:space="preserve"> On Middle East peace, too, Kerry has put his credibility on the line.</w:t>
      </w:r>
      <w:r w:rsidRPr="00696ADB">
        <w:rPr>
          <w:rFonts w:ascii="Times New Roman" w:hAnsi="Times New Roman"/>
          <w:sz w:val="12"/>
        </w:rPr>
        <w:t>¶</w:t>
      </w:r>
      <w:r w:rsidRPr="00696ADB">
        <w:rPr>
          <w:rFonts w:ascii="Times New Roman" w:hAnsi="Times New Roman"/>
          <w:sz w:val="16"/>
        </w:rPr>
        <w:t xml:space="preserve"> Refusing to avoid one of the world's most difficult conflicts, as Obama and Clinton largely did over the second two years of the first administration, Kerry has made four trips to the region to meet with Israeli Prime Minister Benjamin Netanyahu, Palestinian President Mahmoud Abbas and senior government members from both sides. Kerry will visit the region again this coming week to try to push the two sides back into talks, despite little to show so far for his efforts.</w:t>
      </w:r>
      <w:r w:rsidRPr="00696ADB">
        <w:rPr>
          <w:rFonts w:ascii="Times New Roman" w:hAnsi="Times New Roman"/>
          <w:sz w:val="12"/>
        </w:rPr>
        <w:t>¶</w:t>
      </w:r>
      <w:r w:rsidRPr="00696ADB">
        <w:rPr>
          <w:rFonts w:ascii="Times New Roman" w:hAnsi="Times New Roman"/>
          <w:sz w:val="16"/>
        </w:rPr>
        <w:t xml:space="preserve"> Kerry insists his quiet diplomacy is making headway, a claim that only he, Netanyahu and Abbas truly can substantiate because most of the discussions are one-on-one. Several senior Israeli and Palestinian officials have suggested otherwise in highly critical comments to local and international media. Few American officials, however, seem to know what is going on because they say Kerry rarely briefs even the most experienced U.S. negotiators in that part of the world on his talks.</w:t>
      </w:r>
      <w:r w:rsidRPr="00696ADB">
        <w:rPr>
          <w:rFonts w:ascii="Times New Roman" w:hAnsi="Times New Roman"/>
          <w:sz w:val="12"/>
        </w:rPr>
        <w:t>¶</w:t>
      </w:r>
      <w:r w:rsidRPr="00696ADB">
        <w:rPr>
          <w:rFonts w:ascii="Times New Roman" w:hAnsi="Times New Roman"/>
          <w:sz w:val="16"/>
        </w:rPr>
        <w:t xml:space="preserve"> At times, the process has seemed ad hoc.</w:t>
      </w:r>
      <w:r w:rsidRPr="00696ADB">
        <w:rPr>
          <w:rFonts w:ascii="Times New Roman" w:hAnsi="Times New Roman"/>
          <w:sz w:val="12"/>
        </w:rPr>
        <w:t>¶</w:t>
      </w:r>
      <w:r w:rsidRPr="00696ADB">
        <w:rPr>
          <w:rFonts w:ascii="Times New Roman" w:hAnsi="Times New Roman"/>
          <w:sz w:val="16"/>
        </w:rPr>
        <w:t xml:space="preserve"> In Jordan last month</w:t>
      </w:r>
      <w:r w:rsidRPr="00696ADB">
        <w:rPr>
          <w:rStyle w:val="TitleChar"/>
          <w:rFonts w:ascii="Times New Roman" w:hAnsi="Times New Roman"/>
        </w:rPr>
        <w:t>, Kerry announced a sketchy $4 billion economic revitalization strategy for the West Bank that would accompany his peace plan. No details were provided, and U.S. officials even sent reporters to aides of U.N. peace mediator Tony Blair for more information</w:t>
      </w:r>
      <w:r w:rsidRPr="00696ADB">
        <w:rPr>
          <w:rFonts w:ascii="Times New Roman" w:hAnsi="Times New Roman"/>
          <w:sz w:val="16"/>
        </w:rPr>
        <w:t>. Blair's staff wouldn't provide information or even confirm that the outline of an economic plan exists. Officials say Kerry's friend, investor Tim Collins, is handling the portfolio, though it's unclear if any money has been secured.</w:t>
      </w:r>
      <w:r w:rsidRPr="00696ADB">
        <w:rPr>
          <w:rFonts w:ascii="Times New Roman" w:hAnsi="Times New Roman"/>
          <w:sz w:val="12"/>
        </w:rPr>
        <w:t>¶</w:t>
      </w:r>
      <w:r w:rsidRPr="00696ADB">
        <w:rPr>
          <w:rFonts w:ascii="Times New Roman" w:hAnsi="Times New Roman"/>
          <w:sz w:val="16"/>
        </w:rPr>
        <w:t xml:space="preserve"> On Mideast peace, Kerry is largely fighting the battle alone. Since Obama's visit to Israel in March, Kerry has gotten almost no public displays of support from the president, with the White House appearing reluctant to stake political capital in an endeavor that so often has proved a disappointment.</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Some U.S. officials have scoffed at the notion that Kerry is getting anywhere</w:t>
      </w:r>
      <w:r w:rsidRPr="00696ADB">
        <w:rPr>
          <w:rFonts w:ascii="Times New Roman" w:hAnsi="Times New Roman"/>
          <w:sz w:val="16"/>
        </w:rPr>
        <w:t>, though they allow that the White House has given him until roughly September to produce a resumption of negotiations.</w:t>
      </w:r>
      <w:r w:rsidRPr="00696ADB">
        <w:rPr>
          <w:rFonts w:ascii="Times New Roman" w:hAnsi="Times New Roman"/>
          <w:sz w:val="12"/>
        </w:rPr>
        <w:t>¶</w:t>
      </w:r>
      <w:r w:rsidRPr="00696ADB">
        <w:rPr>
          <w:rFonts w:ascii="Times New Roman" w:hAnsi="Times New Roman"/>
          <w:sz w:val="16"/>
        </w:rPr>
        <w:t xml:space="preserve"> Ben Rhodes, Obama's deputy national security adviser, praised Kerry's efforts thus far.</w:t>
      </w:r>
      <w:r w:rsidRPr="00696ADB">
        <w:rPr>
          <w:rFonts w:ascii="Times New Roman" w:hAnsi="Times New Roman"/>
          <w:sz w:val="12"/>
        </w:rPr>
        <w:t>¶</w:t>
      </w:r>
      <w:r w:rsidRPr="00696ADB">
        <w:rPr>
          <w:rFonts w:ascii="Times New Roman" w:hAnsi="Times New Roman"/>
          <w:sz w:val="16"/>
        </w:rPr>
        <w:t xml:space="preserve"> "None of these are issues that you can solve in a few months," Rhodes said. "The fact that he is taking these on with the energy he has is a great asset to the administration. These are the toughest challenges we have."</w:t>
      </w:r>
      <w:r w:rsidRPr="00696ADB">
        <w:rPr>
          <w:rFonts w:ascii="Times New Roman" w:hAnsi="Times New Roman"/>
          <w:sz w:val="12"/>
        </w:rPr>
        <w:t>¶</w:t>
      </w:r>
      <w:r w:rsidRPr="00696ADB">
        <w:rPr>
          <w:rFonts w:ascii="Times New Roman" w:hAnsi="Times New Roman"/>
          <w:sz w:val="16"/>
        </w:rPr>
        <w:t xml:space="preserve"> Kerry's individualist approach to foreign policy is partly a matter of circumstances and partly intentional.</w:t>
      </w:r>
      <w:r w:rsidRPr="00696ADB">
        <w:rPr>
          <w:rFonts w:ascii="Times New Roman" w:hAnsi="Times New Roman"/>
          <w:sz w:val="12"/>
        </w:rPr>
        <w:t>¶</w:t>
      </w:r>
      <w:r w:rsidRPr="00696ADB">
        <w:rPr>
          <w:rFonts w:ascii="Times New Roman" w:hAnsi="Times New Roman"/>
          <w:sz w:val="16"/>
        </w:rPr>
        <w:t xml:space="preserve"> </w:t>
      </w:r>
      <w:proofErr w:type="gramStart"/>
      <w:r w:rsidRPr="00696ADB">
        <w:rPr>
          <w:rFonts w:ascii="Times New Roman" w:hAnsi="Times New Roman"/>
          <w:sz w:val="16"/>
        </w:rPr>
        <w:t>With</w:t>
      </w:r>
      <w:proofErr w:type="gramEnd"/>
      <w:r w:rsidRPr="00696ADB">
        <w:rPr>
          <w:rFonts w:ascii="Times New Roman" w:hAnsi="Times New Roman"/>
          <w:sz w:val="16"/>
        </w:rPr>
        <w:t xml:space="preserve"> few Senate-confirmed senior officials in place at the State Department, Kerry has been short of aides at the highest level who might act as envoys to drive forward his agenda in his absence. Among others, Clinton had George Mitchell to push Mideast peace and Richard Holbrooke in Afghanistan and Pakistan. Kerry lacks any such high-profile figures at his side.</w:t>
      </w:r>
      <w:r w:rsidRPr="00696ADB">
        <w:rPr>
          <w:rFonts w:ascii="Times New Roman" w:hAnsi="Times New Roman"/>
          <w:sz w:val="12"/>
        </w:rPr>
        <w:t>¶</w:t>
      </w:r>
      <w:r w:rsidRPr="00696ADB">
        <w:rPr>
          <w:rFonts w:ascii="Times New Roman" w:hAnsi="Times New Roman"/>
          <w:sz w:val="16"/>
        </w:rPr>
        <w:t xml:space="preserve"> Those who've worked closely with Kerry say the approach also reflects the great stock he puts in his personal diplomacy and the belief, perhaps more widely shared in the rarified air of the Senate, that leaning on his close relationships with foreign leaders and dignitaries can deliver more results than delegating authority to capable bureaucrats.</w:t>
      </w:r>
      <w:r w:rsidRPr="00696ADB">
        <w:rPr>
          <w:rFonts w:ascii="Times New Roman" w:hAnsi="Times New Roman"/>
          <w:sz w:val="12"/>
        </w:rPr>
        <w:t>¶</w:t>
      </w:r>
      <w:r w:rsidRPr="00696ADB">
        <w:rPr>
          <w:rFonts w:ascii="Times New Roman" w:hAnsi="Times New Roman"/>
          <w:sz w:val="16"/>
        </w:rPr>
        <w:t xml:space="preserve"> That has left Kerry doing much of the work himself, from ordering up policy papers to envisioning new initiatives, while traveling the world or publicly regaling foreign ministers in Washington with stories of their past encounters or meals in exotic capitals.</w:t>
      </w:r>
      <w:r w:rsidRPr="00696ADB">
        <w:rPr>
          <w:rFonts w:ascii="Times New Roman" w:hAnsi="Times New Roman"/>
          <w:sz w:val="12"/>
        </w:rPr>
        <w:t>¶</w:t>
      </w:r>
      <w:r w:rsidRPr="00696ADB">
        <w:rPr>
          <w:rFonts w:ascii="Times New Roman" w:hAnsi="Times New Roman"/>
          <w:sz w:val="16"/>
        </w:rPr>
        <w:t xml:space="preserve"> Kerry makes it a point to stress the long-standing friendships he maintains all over the world. And his network of contacts may have played a role in the only tangible concession he has gained so far in the Middle East: a decision by Arab countries to sweeten their comprehensive </w:t>
      </w:r>
      <w:r w:rsidRPr="00696ADB">
        <w:rPr>
          <w:rFonts w:ascii="Times New Roman" w:hAnsi="Times New Roman"/>
          <w:sz w:val="16"/>
        </w:rPr>
        <w:lastRenderedPageBreak/>
        <w:t>offer to Israel for peace with the Palestinians.</w:t>
      </w:r>
      <w:r w:rsidRPr="00696ADB">
        <w:rPr>
          <w:rFonts w:ascii="Times New Roman" w:hAnsi="Times New Roman"/>
          <w:sz w:val="12"/>
        </w:rPr>
        <w:t>¶</w:t>
      </w:r>
      <w:r w:rsidRPr="00696ADB">
        <w:rPr>
          <w:rFonts w:ascii="Times New Roman" w:hAnsi="Times New Roman"/>
          <w:sz w:val="16"/>
        </w:rPr>
        <w:t xml:space="preserve"> The Arab League's proposal now allows Israel to keep some of the land it conquered in the 1967 Mideast war on condition that Israel agrees to cede territory on its side to a future Palestine. Kerry hasn't been able to announce any commensurate move from Netanyahu, who brushed the Arab terms aside.</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Some U.S. officials wince at another legacy of Kerry's Senate years: his penchant for loose or inaccurate talk.</w:t>
      </w:r>
      <w:r w:rsidRPr="00696ADB">
        <w:rPr>
          <w:rFonts w:ascii="Times New Roman" w:hAnsi="Times New Roman"/>
          <w:sz w:val="12"/>
        </w:rPr>
        <w:t>¶</w:t>
      </w:r>
      <w:r w:rsidRPr="00696ADB">
        <w:rPr>
          <w:rFonts w:ascii="Times New Roman" w:hAnsi="Times New Roman"/>
          <w:sz w:val="16"/>
        </w:rPr>
        <w:t xml:space="preserve"> On his very first day as secretary, he recounted his childhood bike rides in postwar Berlin past Adolf Hitler's tomb. Hitler had no tomb. On more substantial issues of policy, he has made questionable claims over everything from U.S. drone policy to climate change.</w:t>
      </w:r>
      <w:r w:rsidRPr="00696ADB">
        <w:rPr>
          <w:rFonts w:ascii="Times New Roman" w:hAnsi="Times New Roman"/>
          <w:sz w:val="12"/>
        </w:rPr>
        <w:t>¶</w:t>
      </w:r>
      <w:r w:rsidRPr="00696ADB">
        <w:rPr>
          <w:rFonts w:ascii="Times New Roman" w:hAnsi="Times New Roman"/>
          <w:sz w:val="16"/>
        </w:rPr>
        <w:t xml:space="preserve"> </w:t>
      </w:r>
      <w:r w:rsidRPr="00696ADB">
        <w:rPr>
          <w:rStyle w:val="TitleChar"/>
          <w:rFonts w:ascii="Times New Roman" w:hAnsi="Times New Roman"/>
        </w:rPr>
        <w:t>At other times officials have questioned his restraint, such as when he lauded America's emerging "special relationship" with communist China</w:t>
      </w:r>
      <w:r w:rsidRPr="00696ADB">
        <w:rPr>
          <w:rFonts w:ascii="Times New Roman" w:hAnsi="Times New Roman"/>
          <w:sz w:val="16"/>
        </w:rPr>
        <w:t>. For one of the United States' principal geopolitical foes, Kerry was using a diplomatic term generally reserved for ironclad U.S. allies such as Britain and Israel.</w:t>
      </w:r>
      <w:r w:rsidRPr="00696ADB">
        <w:rPr>
          <w:rFonts w:ascii="Times New Roman" w:hAnsi="Times New Roman"/>
          <w:sz w:val="12"/>
        </w:rPr>
        <w:t>¶</w:t>
      </w:r>
      <w:r w:rsidRPr="00696ADB">
        <w:rPr>
          <w:rFonts w:ascii="Times New Roman" w:hAnsi="Times New Roman"/>
          <w:sz w:val="16"/>
        </w:rPr>
        <w:t xml:space="preserve"> He also seemingly ad-libbed unauthorized offers of a softened military posture to China and engagement to North Korea in a bid to calm tensions, which aides believe his engagement helped achieve.</w:t>
      </w:r>
      <w:r w:rsidRPr="00696ADB">
        <w:rPr>
          <w:rFonts w:ascii="Times New Roman" w:hAnsi="Times New Roman"/>
          <w:sz w:val="12"/>
        </w:rPr>
        <w:t>¶</w:t>
      </w:r>
      <w:r w:rsidRPr="00696ADB">
        <w:rPr>
          <w:rFonts w:ascii="Times New Roman" w:hAnsi="Times New Roman"/>
          <w:sz w:val="16"/>
        </w:rPr>
        <w:t xml:space="preserve"> On a trip to Turkey, he irritated advocates of Israel by appearing to compare the victims of the Boston Marathon bombing with the Turks killed in a 2010 Israeli commando operation on a ship trying to break Israel's blockade of Gaza. Days later, in Brussels, he raised eyebrows by suggesting that one of the Boston Marathon bombing suspects became radicalized while on a trip to Russia, something investigators had not concluded.</w:t>
      </w:r>
      <w:r w:rsidRPr="00696ADB">
        <w:rPr>
          <w:rFonts w:ascii="Times New Roman" w:hAnsi="Times New Roman"/>
          <w:sz w:val="12"/>
        </w:rPr>
        <w:t>¶</w:t>
      </w:r>
      <w:r w:rsidRPr="00696ADB">
        <w:rPr>
          <w:rFonts w:ascii="Times New Roman" w:hAnsi="Times New Roman"/>
          <w:sz w:val="16"/>
        </w:rPr>
        <w:t xml:space="preserve"> For all his idiosyncratic style, Kerry has not dodged any diplomatic fight. He has even spoken privately of taking on Cyprus' four-decade deadlock between ethnic Greeks in the south and Turkish Cypriots in the north. He sought to re-engage the U.S. with post-Hugo Chavez Venezuela on a trip to Guatemala this month, helping secure the release of an American filmmaker jailed for alleged espionage.</w:t>
      </w:r>
      <w:r w:rsidRPr="00696ADB">
        <w:rPr>
          <w:rFonts w:ascii="Times New Roman" w:hAnsi="Times New Roman"/>
          <w:sz w:val="12"/>
        </w:rPr>
        <w:t>¶</w:t>
      </w:r>
      <w:r w:rsidRPr="00696ADB">
        <w:rPr>
          <w:rFonts w:ascii="Times New Roman" w:hAnsi="Times New Roman"/>
          <w:sz w:val="16"/>
        </w:rPr>
        <w:t xml:space="preserve"> Officials say other governments Washington has long seen as rogues — from Cuba to Zimbabwe — could get a fresh look.</w:t>
      </w:r>
      <w:r w:rsidRPr="00696ADB">
        <w:rPr>
          <w:rFonts w:ascii="Times New Roman" w:hAnsi="Times New Roman"/>
          <w:sz w:val="12"/>
        </w:rPr>
        <w:t>¶</w:t>
      </w:r>
      <w:r w:rsidRPr="00696ADB">
        <w:rPr>
          <w:rFonts w:ascii="Times New Roman" w:hAnsi="Times New Roman"/>
          <w:sz w:val="16"/>
        </w:rPr>
        <w:t xml:space="preserve"> With no election around the corner and few worries about his image, Kerry has shown a willingness to think big.</w:t>
      </w:r>
      <w:r w:rsidRPr="00696ADB">
        <w:rPr>
          <w:rFonts w:ascii="Times New Roman" w:hAnsi="Times New Roman"/>
          <w:sz w:val="12"/>
        </w:rPr>
        <w:t>¶</w:t>
      </w:r>
      <w:r w:rsidRPr="00696ADB">
        <w:rPr>
          <w:rFonts w:ascii="Times New Roman" w:hAnsi="Times New Roman"/>
          <w:sz w:val="16"/>
        </w:rPr>
        <w:t xml:space="preserve"> Soon, however, he'll have to produce.</w:t>
      </w:r>
    </w:p>
    <w:p w:rsidR="00205C5F" w:rsidRPr="00696ADB" w:rsidRDefault="00205C5F" w:rsidP="00205C5F">
      <w:pPr>
        <w:rPr>
          <w:rFonts w:ascii="Times New Roman" w:hAnsi="Times New Roman"/>
        </w:rPr>
      </w:pPr>
    </w:p>
    <w:p w:rsidR="00205C5F" w:rsidRPr="00696ADB" w:rsidRDefault="00205C5F" w:rsidP="00205C5F">
      <w:pPr>
        <w:pStyle w:val="Heading3"/>
        <w:rPr>
          <w:rFonts w:eastAsia="Times New Roman" w:cs="Times New Roman"/>
        </w:rPr>
      </w:pPr>
      <w:proofErr w:type="spellStart"/>
      <w:r w:rsidRPr="00696ADB">
        <w:rPr>
          <w:rFonts w:eastAsia="Times New Roman" w:cs="Times New Roman"/>
        </w:rPr>
        <w:lastRenderedPageBreak/>
        <w:t>Squo</w:t>
      </w:r>
      <w:proofErr w:type="spellEnd"/>
      <w:r w:rsidRPr="00696ADB">
        <w:rPr>
          <w:rFonts w:eastAsia="Times New Roman" w:cs="Times New Roman"/>
        </w:rPr>
        <w:t xml:space="preserve"> solves</w:t>
      </w:r>
    </w:p>
    <w:p w:rsidR="00205C5F" w:rsidRPr="00696ADB" w:rsidRDefault="00205C5F" w:rsidP="00205C5F">
      <w:pPr>
        <w:pStyle w:val="Heading4"/>
        <w:rPr>
          <w:rFonts w:cs="Times New Roman"/>
        </w:rPr>
      </w:pPr>
      <w:r w:rsidRPr="00696ADB">
        <w:rPr>
          <w:rFonts w:cs="Times New Roman"/>
        </w:rPr>
        <w:t xml:space="preserve">The status quo solves – the State </w:t>
      </w:r>
      <w:proofErr w:type="spellStart"/>
      <w:r w:rsidRPr="00696ADB">
        <w:rPr>
          <w:rFonts w:cs="Times New Roman"/>
        </w:rPr>
        <w:t>Dpt</w:t>
      </w:r>
      <w:proofErr w:type="spellEnd"/>
      <w:r w:rsidRPr="00696ADB">
        <w:rPr>
          <w:rFonts w:cs="Times New Roman"/>
        </w:rPr>
        <w:t xml:space="preserve"> has already done everything it can in the short term</w:t>
      </w:r>
    </w:p>
    <w:p w:rsidR="00205C5F" w:rsidRPr="00696ADB" w:rsidRDefault="00205C5F" w:rsidP="00205C5F">
      <w:pPr>
        <w:rPr>
          <w:rFonts w:ascii="Times New Roman" w:hAnsi="Times New Roman"/>
        </w:rPr>
      </w:pPr>
      <w:r w:rsidRPr="00696ADB">
        <w:rPr>
          <w:rStyle w:val="StyleStyleBold12pt"/>
          <w:rFonts w:ascii="Times New Roman" w:hAnsi="Times New Roman"/>
        </w:rPr>
        <w:t>DOS, 6-12</w:t>
      </w:r>
      <w:r w:rsidRPr="00696ADB">
        <w:rPr>
          <w:rFonts w:ascii="Times New Roman" w:hAnsi="Times New Roman"/>
        </w:rPr>
        <w:t xml:space="preserve"> (Department of state, 6-12-13, “Sanctions Eased for Syrian Opposition”, </w:t>
      </w:r>
      <w:hyperlink r:id="rId95" w:history="1">
        <w:r w:rsidRPr="00696ADB">
          <w:rPr>
            <w:rStyle w:val="Hyperlink"/>
            <w:rFonts w:ascii="Times New Roman" w:hAnsi="Times New Roman"/>
          </w:rPr>
          <w:t>http://www.state.gov/r/pa/prs/ps/2013/06/210577.htm</w:t>
        </w:r>
      </w:hyperlink>
      <w:r w:rsidRPr="00696ADB">
        <w:rPr>
          <w:rFonts w:ascii="Times New Roman" w:hAnsi="Times New Roman"/>
        </w:rPr>
        <w:t>, accessed 7/13/13, LLM)</w:t>
      </w:r>
    </w:p>
    <w:p w:rsidR="00205C5F" w:rsidRPr="00696ADB" w:rsidRDefault="00205C5F" w:rsidP="00205C5F">
      <w:pPr>
        <w:rPr>
          <w:rStyle w:val="TitleChar"/>
          <w:rFonts w:ascii="Times New Roman" w:hAnsi="Times New Roman"/>
        </w:rPr>
      </w:pPr>
      <w:r w:rsidRPr="00696ADB">
        <w:rPr>
          <w:rStyle w:val="TitleChar"/>
          <w:rFonts w:ascii="Times New Roman" w:hAnsi="Times New Roman"/>
        </w:rPr>
        <w:t>Through the Departments of State, Commerce, and Treasury, the Administration is taking several significant steps to ease U.S. economic sanctions, enable additional relief and reconstruction activities in opposition-controlled areas of Syria, and support the Syrian opposition and the people of Syria</w:t>
      </w:r>
      <w:r w:rsidRPr="00696ADB">
        <w:rPr>
          <w:rFonts w:ascii="Times New Roman" w:hAnsi="Times New Roman"/>
        </w:rPr>
        <w:t>.</w:t>
      </w:r>
      <w:r w:rsidRPr="00696ADB">
        <w:rPr>
          <w:rFonts w:ascii="Times New Roman" w:hAnsi="Times New Roman"/>
          <w:sz w:val="12"/>
        </w:rPr>
        <w:t xml:space="preserve">¶ </w:t>
      </w:r>
      <w:r w:rsidRPr="00696ADB">
        <w:rPr>
          <w:rFonts w:ascii="Times New Roman" w:hAnsi="Times New Roman"/>
        </w:rPr>
        <w:t>Export Waiver for U.S.-Origin Goods Benefitting the Syrian People</w:t>
      </w:r>
      <w:r w:rsidRPr="00696ADB">
        <w:rPr>
          <w:rFonts w:ascii="Times New Roman" w:hAnsi="Times New Roman"/>
          <w:sz w:val="12"/>
        </w:rPr>
        <w:t xml:space="preserve">¶ </w:t>
      </w:r>
      <w:r w:rsidRPr="00696ADB">
        <w:rPr>
          <w:rFonts w:ascii="Times New Roman" w:hAnsi="Times New Roman"/>
        </w:rPr>
        <w:t xml:space="preserve">Secretary of State John F. </w:t>
      </w:r>
      <w:r w:rsidRPr="00696ADB">
        <w:rPr>
          <w:rStyle w:val="TitleChar"/>
          <w:rFonts w:ascii="Times New Roman" w:hAnsi="Times New Roman"/>
        </w:rPr>
        <w:t>Kerry signed a limited waiver of the</w:t>
      </w:r>
      <w:r w:rsidRPr="00696ADB">
        <w:rPr>
          <w:rFonts w:ascii="Times New Roman" w:hAnsi="Times New Roman"/>
        </w:rPr>
        <w:t xml:space="preserve"> Syria Accountability and Lebanese Sovereignty Restoration Act of 2003 (</w:t>
      </w:r>
      <w:r w:rsidRPr="00696ADB">
        <w:rPr>
          <w:rStyle w:val="TitleChar"/>
          <w:rFonts w:ascii="Times New Roman" w:hAnsi="Times New Roman"/>
        </w:rPr>
        <w:t>SAA</w:t>
      </w:r>
      <w:r w:rsidRPr="00696ADB">
        <w:rPr>
          <w:rFonts w:ascii="Times New Roman" w:hAnsi="Times New Roman"/>
        </w:rPr>
        <w:t xml:space="preserve">), consistent with Section 5(b) of the Act. </w:t>
      </w:r>
      <w:r w:rsidRPr="00696ADB">
        <w:rPr>
          <w:rStyle w:val="TitleChar"/>
          <w:rFonts w:ascii="Times New Roman" w:hAnsi="Times New Roman"/>
        </w:rPr>
        <w:t>The waiver authorizes the export and re-export, subject to case-by-case review, of certain U.S.-origin items to liberated areas of Syria for the benefit of the Syrian people. The waiver will authorize the Department of Commerce to process license applications for export and re-exports of commodities, software, and technology</w:t>
      </w:r>
      <w:r w:rsidRPr="00696ADB">
        <w:rPr>
          <w:rFonts w:ascii="Times New Roman" w:hAnsi="Times New Roman"/>
        </w:rPr>
        <w:t xml:space="preserve">, including but not limited to those related to water supply and sanitation; agricultural production and food processing; power generation; oil and gas production; construction and engineering; transportation; and educational infrastructure. </w:t>
      </w:r>
      <w:r w:rsidRPr="00696ADB">
        <w:rPr>
          <w:rStyle w:val="TitleChar"/>
          <w:rFonts w:ascii="Times New Roman" w:hAnsi="Times New Roman"/>
        </w:rPr>
        <w:t>These items are intended to help address the critical needs of the Syrian people and facilitate reconstruction in liberated areas. Of note, the export of food and medicine does not currently require a license and medical devices are covered under an existing waiver.</w:t>
      </w:r>
    </w:p>
    <w:p w:rsidR="00205C5F" w:rsidRPr="00696ADB" w:rsidRDefault="00205C5F" w:rsidP="00205C5F">
      <w:pPr>
        <w:pStyle w:val="Heading3"/>
        <w:rPr>
          <w:rFonts w:cs="Times New Roman"/>
        </w:rPr>
      </w:pPr>
      <w:r w:rsidRPr="00696ADB">
        <w:rPr>
          <w:rFonts w:cs="Times New Roman"/>
        </w:rPr>
        <w:lastRenderedPageBreak/>
        <w:t xml:space="preserve">AT: Syrian Diplomacy – Not Sufficient </w:t>
      </w:r>
    </w:p>
    <w:p w:rsidR="00205C5F" w:rsidRPr="00696ADB" w:rsidRDefault="00205C5F" w:rsidP="00205C5F">
      <w:pPr>
        <w:pStyle w:val="Heading4"/>
        <w:rPr>
          <w:rFonts w:cs="Times New Roman"/>
        </w:rPr>
      </w:pPr>
      <w:r w:rsidRPr="00696ADB">
        <w:rPr>
          <w:rFonts w:cs="Times New Roman"/>
        </w:rPr>
        <w:t>US Needs international support for diplomacy to work.</w:t>
      </w:r>
    </w:p>
    <w:p w:rsidR="00205C5F" w:rsidRPr="00696ADB" w:rsidRDefault="00205C5F" w:rsidP="00205C5F">
      <w:pPr>
        <w:rPr>
          <w:rStyle w:val="StyleStyleBold12pt"/>
          <w:rFonts w:ascii="Times New Roman" w:hAnsi="Times New Roman"/>
        </w:rPr>
      </w:pPr>
      <w:r w:rsidRPr="00696ADB">
        <w:rPr>
          <w:rStyle w:val="StyleStyleBold12pt"/>
          <w:rFonts w:ascii="Times New Roman" w:hAnsi="Times New Roman"/>
        </w:rPr>
        <w:t>Young, Consultant to the National Interreligious Leadership Initiative for Peace in the Middle East (NILI), 2013</w:t>
      </w:r>
    </w:p>
    <w:p w:rsidR="00205C5F" w:rsidRPr="00696ADB" w:rsidRDefault="00205C5F" w:rsidP="00205C5F">
      <w:pPr>
        <w:rPr>
          <w:rFonts w:ascii="Times New Roman" w:hAnsi="Times New Roman"/>
          <w:color w:val="000000"/>
          <w:sz w:val="24"/>
        </w:rPr>
      </w:pPr>
      <w:r w:rsidRPr="00696ADB">
        <w:rPr>
          <w:rFonts w:ascii="Times New Roman" w:hAnsi="Times New Roman"/>
        </w:rPr>
        <w:t xml:space="preserve">[Ron, </w:t>
      </w:r>
      <w:r w:rsidRPr="00696ADB">
        <w:rPr>
          <w:rFonts w:ascii="Times New Roman" w:hAnsi="Times New Roman"/>
          <w:color w:val="000000"/>
          <w:sz w:val="24"/>
        </w:rPr>
        <w:t>5/12/13, The Herald, “U.S. should intervene on side of peace in Syria,” http://www.heraldnet.com/article/20130512/OPINION03/705129980#.UZJ7VBy9msI.facebook, 7/13/13, JZ]</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r w:rsidRPr="00696ADB">
        <w:rPr>
          <w:rFonts w:ascii="Times New Roman" w:hAnsi="Times New Roman"/>
        </w:rPr>
        <w:t xml:space="preserve">U.S. choices related to what to do now about Syria are stark. Sadly, most public debate is still focused on how or how much the Obama administration should step up aid to the rebels. There's been almost no attention to the possibility of a new comprehensive diplomatic initiative to end the war. </w:t>
      </w:r>
      <w:r w:rsidRPr="00696ADB">
        <w:rPr>
          <w:rStyle w:val="TitleChar"/>
          <w:rFonts w:ascii="Times New Roman" w:hAnsi="Times New Roman"/>
        </w:rPr>
        <w:t xml:space="preserve">To have a realistic chance of success, such an international intervention would have to involve Russia -- and Iran and China -- as well as countries supporting the rebels. Twin goals of the intervention would be to halt the violence and achieve agreement on a political transition involving the rebels and elements of the current regime that would provide assurances for all of Syria's diverse internal communities and for interests of the major outside parties. </w:t>
      </w:r>
      <w:r w:rsidRPr="00696ADB">
        <w:rPr>
          <w:rFonts w:ascii="Times New Roman" w:hAnsi="Times New Roman"/>
        </w:rPr>
        <w:t>The current U.S. diplomatic initiative with Russia is worthy of public support, and should be pursued with creativity and determination.</w:t>
      </w:r>
    </w:p>
    <w:p w:rsidR="00205C5F" w:rsidRPr="00696ADB" w:rsidRDefault="00205C5F" w:rsidP="00205C5F">
      <w:pPr>
        <w:rPr>
          <w:rFonts w:ascii="Times New Roman" w:hAnsi="Times New Roman"/>
        </w:rPr>
      </w:pPr>
    </w:p>
    <w:p w:rsidR="00205C5F" w:rsidRPr="00696ADB" w:rsidRDefault="00205C5F" w:rsidP="00205C5F">
      <w:pPr>
        <w:pStyle w:val="Heading4"/>
        <w:rPr>
          <w:rFonts w:cs="Times New Roman"/>
        </w:rPr>
      </w:pPr>
      <w:r w:rsidRPr="00696ADB">
        <w:rPr>
          <w:rFonts w:cs="Times New Roman"/>
        </w:rPr>
        <w:t>The United States needs to intervene before diplomacy for solvency</w:t>
      </w:r>
    </w:p>
    <w:p w:rsidR="00205C5F" w:rsidRPr="00696ADB" w:rsidRDefault="00205C5F" w:rsidP="00205C5F">
      <w:pPr>
        <w:rPr>
          <w:rStyle w:val="StyleStyleBold12pt"/>
          <w:rFonts w:ascii="Times New Roman" w:hAnsi="Times New Roman"/>
        </w:rPr>
      </w:pPr>
      <w:proofErr w:type="spellStart"/>
      <w:r w:rsidRPr="00696ADB">
        <w:rPr>
          <w:rStyle w:val="StyleStyleBold12pt"/>
          <w:rFonts w:ascii="Times New Roman" w:hAnsi="Times New Roman"/>
        </w:rPr>
        <w:t>Dorell</w:t>
      </w:r>
      <w:proofErr w:type="spellEnd"/>
      <w:r w:rsidRPr="00696ADB">
        <w:rPr>
          <w:rStyle w:val="StyleStyleBold12pt"/>
          <w:rFonts w:ascii="Times New Roman" w:hAnsi="Times New Roman"/>
        </w:rPr>
        <w:t>, Foreign Affairs Reporter for USA Today, 2013</w:t>
      </w:r>
    </w:p>
    <w:p w:rsidR="00205C5F" w:rsidRPr="00696ADB" w:rsidRDefault="00205C5F" w:rsidP="00205C5F">
      <w:pPr>
        <w:rPr>
          <w:rFonts w:ascii="Times New Roman" w:hAnsi="Times New Roman"/>
        </w:rPr>
      </w:pPr>
      <w:r w:rsidRPr="00696ADB">
        <w:rPr>
          <w:rFonts w:ascii="Times New Roman" w:hAnsi="Times New Roman"/>
        </w:rPr>
        <w:t>[Oren, 8:45 p.m. 6/13, USA Today, “Experts: Syria rebels need weapons before diplomacy</w:t>
      </w:r>
    </w:p>
    <w:p w:rsidR="00205C5F" w:rsidRPr="00696ADB" w:rsidRDefault="00205C5F" w:rsidP="00205C5F">
      <w:pPr>
        <w:rPr>
          <w:rFonts w:ascii="Times New Roman" w:hAnsi="Times New Roman"/>
        </w:rPr>
      </w:pPr>
      <w:r w:rsidRPr="00696ADB">
        <w:rPr>
          <w:rFonts w:ascii="Times New Roman" w:hAnsi="Times New Roman"/>
        </w:rPr>
        <w:t>,” http://www.usatoday.com/story/news/world/2013/06/13/syria-rebels-weapons-risk/2421205/, 7/7/13, JZ]</w:t>
      </w:r>
    </w:p>
    <w:p w:rsidR="00205C5F" w:rsidRPr="00696ADB" w:rsidRDefault="00205C5F" w:rsidP="00205C5F">
      <w:pPr>
        <w:rPr>
          <w:rFonts w:ascii="Times New Roman" w:hAnsi="Times New Roman"/>
        </w:rPr>
      </w:pPr>
    </w:p>
    <w:p w:rsidR="00205C5F" w:rsidRPr="00696ADB" w:rsidRDefault="00205C5F" w:rsidP="00205C5F">
      <w:pPr>
        <w:rPr>
          <w:rStyle w:val="TitleChar"/>
          <w:rFonts w:ascii="Times New Roman" w:hAnsi="Times New Roman"/>
        </w:rPr>
      </w:pPr>
      <w:r w:rsidRPr="00696ADB">
        <w:rPr>
          <w:rStyle w:val="TitleChar"/>
          <w:rFonts w:ascii="Times New Roman" w:hAnsi="Times New Roman"/>
        </w:rPr>
        <w:t>Rebels fighters need anti-tank and shoulder-fired anti-aircraft to prevail in their fight against forces loyal to Syrian President Bashar Assad, she said. They have also asked for a no-fly zone to ground Assad's warplanes.</w:t>
      </w:r>
    </w:p>
    <w:p w:rsidR="00205C5F" w:rsidRPr="00696ADB" w:rsidRDefault="00205C5F" w:rsidP="00205C5F">
      <w:pPr>
        <w:rPr>
          <w:rFonts w:ascii="Times New Roman" w:hAnsi="Times New Roman"/>
        </w:rPr>
      </w:pPr>
      <w:r w:rsidRPr="00696ADB">
        <w:rPr>
          <w:rFonts w:ascii="Times New Roman" w:hAnsi="Times New Roman"/>
        </w:rPr>
        <w:t>A</w:t>
      </w:r>
      <w:r w:rsidRPr="00696ADB">
        <w:rPr>
          <w:rStyle w:val="TitleChar"/>
          <w:rFonts w:ascii="Times New Roman" w:hAnsi="Times New Roman"/>
        </w:rPr>
        <w:t>ssad's planes and helicopters have attacked the rebels with near immunity, and "depriving the air force of this total immunity could be a game changer,</w:t>
      </w:r>
      <w:r w:rsidRPr="00696ADB">
        <w:rPr>
          <w:rFonts w:ascii="Times New Roman" w:hAnsi="Times New Roman"/>
        </w:rPr>
        <w:t xml:space="preserve">" </w:t>
      </w:r>
      <w:proofErr w:type="spellStart"/>
      <w:r w:rsidRPr="00696ADB">
        <w:rPr>
          <w:rFonts w:ascii="Times New Roman" w:hAnsi="Times New Roman"/>
        </w:rPr>
        <w:t>Ottaway</w:t>
      </w:r>
      <w:proofErr w:type="spellEnd"/>
      <w:r w:rsidRPr="00696ADB">
        <w:rPr>
          <w:rFonts w:ascii="Times New Roman" w:hAnsi="Times New Roman"/>
        </w:rPr>
        <w:t xml:space="preserve"> said.</w:t>
      </w:r>
    </w:p>
    <w:p w:rsidR="00205C5F" w:rsidRPr="00696ADB" w:rsidRDefault="00205C5F" w:rsidP="00205C5F">
      <w:pPr>
        <w:rPr>
          <w:rFonts w:ascii="Times New Roman" w:hAnsi="Times New Roman"/>
        </w:rPr>
      </w:pPr>
      <w:r w:rsidRPr="00696ADB">
        <w:rPr>
          <w:rFonts w:ascii="Times New Roman" w:hAnsi="Times New Roman"/>
        </w:rPr>
        <w:t>After months of battles, Assad's forces this month took a strategic region near the border of Lebanon that had been held by rebels for more than a year. Fighters from the Iranian-backed Lebanese Shiite militia Hezbollah have flooded the country to help Assad, and his forces have retaken parts of the rebel stronghold of Aleppo.</w:t>
      </w:r>
    </w:p>
    <w:p w:rsidR="00205C5F" w:rsidRPr="00696ADB" w:rsidRDefault="00205C5F" w:rsidP="00205C5F">
      <w:pPr>
        <w:rPr>
          <w:rFonts w:ascii="Times New Roman" w:hAnsi="Times New Roman"/>
        </w:rPr>
      </w:pPr>
      <w:proofErr w:type="spellStart"/>
      <w:r w:rsidRPr="00696ADB">
        <w:rPr>
          <w:rFonts w:ascii="Times New Roman" w:hAnsi="Times New Roman"/>
        </w:rPr>
        <w:t>Ottaway</w:t>
      </w:r>
      <w:proofErr w:type="spellEnd"/>
      <w:r w:rsidRPr="00696ADB">
        <w:rPr>
          <w:rFonts w:ascii="Times New Roman" w:hAnsi="Times New Roman"/>
        </w:rPr>
        <w:t xml:space="preserve"> says the rebels have also been getting help from foreign fighters, but lack the right kind of weaponry to hold off the tanks and fighter jets of Assad's military.</w:t>
      </w:r>
    </w:p>
    <w:p w:rsidR="00205C5F" w:rsidRPr="00696ADB" w:rsidRDefault="00205C5F" w:rsidP="00205C5F">
      <w:pPr>
        <w:rPr>
          <w:rFonts w:ascii="Times New Roman" w:hAnsi="Times New Roman"/>
        </w:rPr>
      </w:pPr>
      <w:r w:rsidRPr="00696ADB">
        <w:rPr>
          <w:rStyle w:val="TitleChar"/>
          <w:rFonts w:ascii="Times New Roman" w:hAnsi="Times New Roman"/>
        </w:rPr>
        <w:t>Michael Singh, managing director of The Washington Institute for Near East Policy</w:t>
      </w:r>
      <w:r w:rsidRPr="00696ADB">
        <w:rPr>
          <w:rFonts w:ascii="Times New Roman" w:hAnsi="Times New Roman"/>
        </w:rPr>
        <w:t xml:space="preserve">, </w:t>
      </w:r>
      <w:r w:rsidRPr="00696ADB">
        <w:rPr>
          <w:rStyle w:val="TitleChar"/>
          <w:rFonts w:ascii="Times New Roman" w:hAnsi="Times New Roman"/>
        </w:rPr>
        <w:t>said</w:t>
      </w:r>
      <w:r w:rsidRPr="00696ADB">
        <w:rPr>
          <w:rFonts w:ascii="Times New Roman" w:hAnsi="Times New Roman"/>
        </w:rPr>
        <w:t xml:space="preserve"> </w:t>
      </w:r>
      <w:r w:rsidRPr="00696ADB">
        <w:rPr>
          <w:rStyle w:val="TitleChar"/>
          <w:rFonts w:ascii="Times New Roman" w:hAnsi="Times New Roman"/>
        </w:rPr>
        <w:t>military assistance to the rebels will actually help the diplomatic efforts to end the war by putting more pressure on Assad to seek a compromise or risk defeat.</w:t>
      </w:r>
      <w:r w:rsidRPr="00696ADB">
        <w:rPr>
          <w:rFonts w:ascii="Times New Roman" w:hAnsi="Times New Roman"/>
        </w:rPr>
        <w:t xml:space="preserve"> Secretary of State John Kerry is trying to organize a peace conference in Geneva.</w:t>
      </w:r>
    </w:p>
    <w:p w:rsidR="00205C5F" w:rsidRPr="00696ADB" w:rsidRDefault="00205C5F" w:rsidP="00205C5F">
      <w:pPr>
        <w:rPr>
          <w:rFonts w:ascii="Times New Roman" w:hAnsi="Times New Roman"/>
        </w:rPr>
      </w:pPr>
      <w:r w:rsidRPr="00696ADB">
        <w:rPr>
          <w:rFonts w:ascii="Times New Roman" w:hAnsi="Times New Roman"/>
        </w:rPr>
        <w:t>"</w:t>
      </w:r>
      <w:r w:rsidRPr="00696ADB">
        <w:rPr>
          <w:rStyle w:val="TitleChar"/>
          <w:rFonts w:ascii="Times New Roman" w:hAnsi="Times New Roman"/>
        </w:rPr>
        <w:t>The United States must make clear that its assistance is conditional upon engaging productively in diplomacy and entertaining reasonable compromise,"</w:t>
      </w:r>
      <w:r w:rsidRPr="00696ADB">
        <w:rPr>
          <w:rFonts w:ascii="Times New Roman" w:hAnsi="Times New Roman"/>
        </w:rPr>
        <w:t xml:space="preserve"> Singh wrote on his think tank's website.</w:t>
      </w:r>
    </w:p>
    <w:p w:rsidR="00205C5F" w:rsidRPr="00696ADB" w:rsidRDefault="00205C5F" w:rsidP="00205C5F">
      <w:pPr>
        <w:rPr>
          <w:rFonts w:ascii="Times New Roman" w:hAnsi="Times New Roman"/>
        </w:rPr>
      </w:pPr>
      <w:r w:rsidRPr="00696ADB">
        <w:rPr>
          <w:rFonts w:ascii="Times New Roman" w:hAnsi="Times New Roman"/>
        </w:rPr>
        <w:t>Washington needs to send the same message to allies, such as Turkey, Qatar, and other regional actors, that are currently helping the rebels independently of Washington and one another, he said. "</w:t>
      </w:r>
      <w:r w:rsidRPr="00696ADB">
        <w:rPr>
          <w:rStyle w:val="TitleChar"/>
          <w:rFonts w:ascii="Times New Roman" w:hAnsi="Times New Roman"/>
        </w:rPr>
        <w:t>A more active and decisive U.S. policy will give these allies something to rally behind, and the United States will need to push them to unify their efforts and diplomatic positions</w:t>
      </w:r>
      <w:r w:rsidRPr="00696ADB">
        <w:rPr>
          <w:rFonts w:ascii="Times New Roman" w:hAnsi="Times New Roman"/>
        </w:rPr>
        <w:t>."</w:t>
      </w:r>
    </w:p>
    <w:p w:rsidR="00205C5F" w:rsidRPr="00696ADB" w:rsidRDefault="00205C5F" w:rsidP="00205C5F">
      <w:pPr>
        <w:rPr>
          <w:rFonts w:ascii="Times New Roman" w:hAnsi="Times New Roman"/>
        </w:rPr>
      </w:pPr>
      <w:r w:rsidRPr="00696ADB">
        <w:rPr>
          <w:rFonts w:ascii="Times New Roman" w:hAnsi="Times New Roman"/>
        </w:rPr>
        <w:t>Western military assistance to the rebels may also convince Russia that military victory is not an alternative to diplomatic bargaining, Singh said.</w:t>
      </w:r>
    </w:p>
    <w:p w:rsidR="00205C5F" w:rsidRPr="00696ADB" w:rsidRDefault="00205C5F" w:rsidP="00205C5F">
      <w:pPr>
        <w:rPr>
          <w:rFonts w:ascii="Times New Roman" w:hAnsi="Times New Roman"/>
        </w:rPr>
      </w:pPr>
      <w:r w:rsidRPr="00696ADB">
        <w:rPr>
          <w:rFonts w:ascii="Times New Roman" w:hAnsi="Times New Roman"/>
        </w:rPr>
        <w:t xml:space="preserve">"To do so, </w:t>
      </w:r>
      <w:r w:rsidRPr="00696ADB">
        <w:rPr>
          <w:rStyle w:val="TitleChar"/>
          <w:rFonts w:ascii="Times New Roman" w:hAnsi="Times New Roman"/>
        </w:rPr>
        <w:t>the U</w:t>
      </w:r>
      <w:r w:rsidRPr="00696ADB">
        <w:rPr>
          <w:rFonts w:ascii="Times New Roman" w:hAnsi="Times New Roman"/>
        </w:rPr>
        <w:t xml:space="preserve">nited </w:t>
      </w:r>
      <w:r w:rsidRPr="00696ADB">
        <w:rPr>
          <w:rStyle w:val="TitleChar"/>
          <w:rFonts w:ascii="Times New Roman" w:hAnsi="Times New Roman"/>
        </w:rPr>
        <w:t>S</w:t>
      </w:r>
      <w:r w:rsidRPr="00696ADB">
        <w:rPr>
          <w:rFonts w:ascii="Times New Roman" w:hAnsi="Times New Roman"/>
        </w:rPr>
        <w:t xml:space="preserve">tates </w:t>
      </w:r>
      <w:r w:rsidRPr="00696ADB">
        <w:rPr>
          <w:rStyle w:val="TitleChar"/>
          <w:rFonts w:ascii="Times New Roman" w:hAnsi="Times New Roman"/>
        </w:rPr>
        <w:t xml:space="preserve">must credibly put on the table the option of military intervention — both direct </w:t>
      </w:r>
      <w:r w:rsidRPr="00696ADB">
        <w:rPr>
          <w:rFonts w:ascii="Times New Roman" w:hAnsi="Times New Roman"/>
        </w:rPr>
        <w:t>(through airstrikes, for example)</w:t>
      </w:r>
      <w:r w:rsidRPr="00696ADB">
        <w:rPr>
          <w:rStyle w:val="TitleChar"/>
          <w:rFonts w:ascii="Times New Roman" w:hAnsi="Times New Roman"/>
        </w:rPr>
        <w:t xml:space="preserve"> and indirect</w:t>
      </w:r>
      <w:r w:rsidRPr="00696ADB">
        <w:rPr>
          <w:rFonts w:ascii="Times New Roman" w:hAnsi="Times New Roman"/>
        </w:rPr>
        <w:t>, through arming elements of the Syrian opposition whose interests are aligned with those of the United States," he said.</w:t>
      </w: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 xml:space="preserve">AT: Cred Impact </w:t>
      </w:r>
    </w:p>
    <w:p w:rsidR="00205C5F" w:rsidRPr="00696ADB" w:rsidRDefault="00205C5F" w:rsidP="00205C5F">
      <w:pPr>
        <w:rPr>
          <w:rFonts w:ascii="Times New Roman" w:eastAsia="Calibri" w:hAnsi="Times New Roman"/>
          <w:b/>
        </w:rPr>
      </w:pPr>
      <w:r w:rsidRPr="00696ADB">
        <w:rPr>
          <w:rFonts w:ascii="Times New Roman" w:eastAsia="Calibri" w:hAnsi="Times New Roman"/>
          <w:b/>
        </w:rPr>
        <w:t>Cred is irrelevant</w:t>
      </w:r>
    </w:p>
    <w:p w:rsidR="00205C5F" w:rsidRPr="00696ADB" w:rsidRDefault="00205C5F" w:rsidP="00205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sz w:val="16"/>
        </w:rPr>
      </w:pPr>
      <w:proofErr w:type="spellStart"/>
      <w:r w:rsidRPr="00696ADB">
        <w:rPr>
          <w:rFonts w:ascii="Times New Roman" w:hAnsi="Times New Roman"/>
          <w:b/>
          <w:bCs/>
          <w:u w:val="single"/>
        </w:rPr>
        <w:t>Wohlforth</w:t>
      </w:r>
      <w:proofErr w:type="spellEnd"/>
      <w:r w:rsidRPr="00696ADB">
        <w:rPr>
          <w:rFonts w:ascii="Times New Roman" w:hAnsi="Times New Roman"/>
          <w:b/>
          <w:bCs/>
          <w:u w:val="single"/>
        </w:rPr>
        <w:t xml:space="preserve"> 9</w:t>
      </w:r>
      <w:r w:rsidRPr="00696ADB">
        <w:rPr>
          <w:rFonts w:ascii="Times New Roman" w:eastAsia="Calibri" w:hAnsi="Times New Roman"/>
          <w:sz w:val="16"/>
        </w:rPr>
        <w:t>—Daniel Webster Professor of Government,</w:t>
      </w:r>
      <w:proofErr w:type="gramStart"/>
      <w:r w:rsidRPr="00696ADB">
        <w:rPr>
          <w:rFonts w:ascii="Times New Roman" w:eastAsia="Calibri" w:hAnsi="Times New Roman"/>
          <w:sz w:val="16"/>
        </w:rPr>
        <w:t>  Dartmouth</w:t>
      </w:r>
      <w:proofErr w:type="gramEnd"/>
      <w:r w:rsidRPr="00696ADB">
        <w:rPr>
          <w:rFonts w:ascii="Times New Roman" w:eastAsia="Calibri" w:hAnsi="Times New Roman"/>
          <w:sz w:val="16"/>
        </w:rPr>
        <w:t xml:space="preserve">.  BA in IR, MA in IR and MPhil and PhD in  pol </w:t>
      </w:r>
      <w:proofErr w:type="spellStart"/>
      <w:r w:rsidRPr="00696ADB">
        <w:rPr>
          <w:rFonts w:ascii="Times New Roman" w:eastAsia="Calibri" w:hAnsi="Times New Roman"/>
          <w:sz w:val="16"/>
        </w:rPr>
        <w:t>sci</w:t>
      </w:r>
      <w:proofErr w:type="spellEnd"/>
      <w:r w:rsidRPr="00696ADB">
        <w:rPr>
          <w:rFonts w:ascii="Times New Roman" w:eastAsia="Calibri" w:hAnsi="Times New Roman"/>
          <w:sz w:val="16"/>
        </w:rPr>
        <w:t xml:space="preserve">, Yale (William and Stephen Brooks, Reshaping the World Order, March / April 2009, Foreign Affairs Vol. 88, </w:t>
      </w:r>
      <w:proofErr w:type="spellStart"/>
      <w:r w:rsidRPr="00696ADB">
        <w:rPr>
          <w:rFonts w:ascii="Times New Roman" w:eastAsia="Calibri" w:hAnsi="Times New Roman"/>
          <w:sz w:val="16"/>
        </w:rPr>
        <w:t>Iss</w:t>
      </w:r>
      <w:proofErr w:type="spellEnd"/>
      <w:r w:rsidRPr="00696ADB">
        <w:rPr>
          <w:rFonts w:ascii="Times New Roman" w:eastAsia="Calibri" w:hAnsi="Times New Roman"/>
          <w:sz w:val="16"/>
        </w:rPr>
        <w:t xml:space="preserve">. 2; pg. 49, 15 </w:t>
      </w:r>
      <w:proofErr w:type="spellStart"/>
      <w:r w:rsidRPr="00696ADB">
        <w:rPr>
          <w:rFonts w:ascii="Times New Roman" w:eastAsia="Calibri" w:hAnsi="Times New Roman"/>
          <w:sz w:val="16"/>
        </w:rPr>
        <w:t>pgs</w:t>
      </w:r>
      <w:proofErr w:type="spellEnd"/>
      <w:r w:rsidRPr="00696ADB">
        <w:rPr>
          <w:rFonts w:ascii="Times New Roman" w:eastAsia="Calibri" w:hAnsi="Times New Roman"/>
          <w:sz w:val="16"/>
        </w:rPr>
        <w:t>)</w:t>
      </w:r>
    </w:p>
    <w:p w:rsidR="00205C5F" w:rsidRPr="00696ADB" w:rsidRDefault="00205C5F" w:rsidP="00205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alibri" w:hAnsi="Times New Roman"/>
          <w:color w:val="000000"/>
          <w:sz w:val="16"/>
        </w:rPr>
      </w:pPr>
      <w:r w:rsidRPr="00696ADB">
        <w:rPr>
          <w:rFonts w:ascii="Times New Roman" w:eastAsia="Calibri" w:hAnsi="Times New Roman"/>
          <w:color w:val="000000"/>
          <w:sz w:val="16"/>
          <w:szCs w:val="12"/>
        </w:rPr>
        <w:t> </w:t>
      </w:r>
    </w:p>
    <w:p w:rsidR="00205C5F" w:rsidRPr="00696ADB" w:rsidRDefault="00205C5F" w:rsidP="00205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8"/>
        <w:rPr>
          <w:rFonts w:ascii="Times New Roman" w:eastAsia="Times New Roman" w:hAnsi="Times New Roman"/>
          <w:sz w:val="16"/>
          <w:szCs w:val="20"/>
          <w:lang w:bidi="en-US"/>
        </w:rPr>
      </w:pPr>
      <w:r w:rsidRPr="00696ADB">
        <w:rPr>
          <w:rFonts w:ascii="Times New Roman" w:eastAsia="Times New Roman" w:hAnsi="Times New Roman"/>
          <w:sz w:val="16"/>
          <w:szCs w:val="20"/>
          <w:lang w:bidi="en-US"/>
        </w:rPr>
        <w:t xml:space="preserve">FOR ANALYSTS such as </w:t>
      </w:r>
      <w:proofErr w:type="spellStart"/>
      <w:r w:rsidRPr="00696ADB">
        <w:rPr>
          <w:rFonts w:ascii="Times New Roman" w:eastAsia="Times New Roman" w:hAnsi="Times New Roman"/>
          <w:sz w:val="16"/>
          <w:szCs w:val="20"/>
          <w:lang w:bidi="en-US"/>
        </w:rPr>
        <w:t>Zbigniew</w:t>
      </w:r>
      <w:proofErr w:type="spellEnd"/>
      <w:r w:rsidRPr="00696ADB">
        <w:rPr>
          <w:rFonts w:ascii="Times New Roman" w:eastAsia="Times New Roman" w:hAnsi="Times New Roman"/>
          <w:sz w:val="16"/>
          <w:szCs w:val="20"/>
          <w:lang w:bidi="en-US"/>
        </w:rPr>
        <w:t xml:space="preserve"> Brzezinski and Henry Kissinger, the key reason for skepticism about the United States' ability to spearhead global institutional change is not a lack of power but a lack of legitimacy. Other states may simply refuse to follow a leader whose legitimacy has been squandered under the Bush administration; in this view, the legitimacy to lead is a fixed resource that can be obtained only under special circumstances. The political scientist </w:t>
      </w:r>
      <w:proofErr w:type="spellStart"/>
      <w:r w:rsidRPr="00696ADB">
        <w:rPr>
          <w:rFonts w:ascii="Times New Roman" w:eastAsia="Times New Roman" w:hAnsi="Times New Roman"/>
          <w:sz w:val="16"/>
          <w:szCs w:val="20"/>
          <w:lang w:bidi="en-US"/>
        </w:rPr>
        <w:t>G.John</w:t>
      </w:r>
      <w:proofErr w:type="spellEnd"/>
      <w:r w:rsidRPr="00696ADB">
        <w:rPr>
          <w:rFonts w:ascii="Times New Roman" w:eastAsia="Times New Roman" w:hAnsi="Times New Roman"/>
          <w:sz w:val="16"/>
          <w:szCs w:val="20"/>
          <w:lang w:bidi="en-US"/>
        </w:rPr>
        <w:t xml:space="preserve"> </w:t>
      </w:r>
      <w:proofErr w:type="spellStart"/>
      <w:r w:rsidRPr="00696ADB">
        <w:rPr>
          <w:rFonts w:ascii="Times New Roman" w:eastAsia="Times New Roman" w:hAnsi="Times New Roman"/>
          <w:sz w:val="16"/>
          <w:szCs w:val="20"/>
          <w:lang w:bidi="en-US"/>
        </w:rPr>
        <w:t>Ikenberry</w:t>
      </w:r>
      <w:proofErr w:type="spellEnd"/>
      <w:r w:rsidRPr="00696ADB">
        <w:rPr>
          <w:rFonts w:ascii="Times New Roman" w:eastAsia="Times New Roman" w:hAnsi="Times New Roman"/>
          <w:sz w:val="16"/>
          <w:szCs w:val="20"/>
          <w:lang w:bidi="en-US"/>
        </w:rPr>
        <w:t xml:space="preserve"> argues in After Victory that states have been well positioned to reshape the institutional order only after emerging victorious from some titanic struggle, such as the French Revolution, the Napoleonic Wars, or World War I or II. For the neoconservative Robert </w:t>
      </w:r>
      <w:proofErr w:type="spellStart"/>
      <w:r w:rsidRPr="00696ADB">
        <w:rPr>
          <w:rFonts w:ascii="Times New Roman" w:eastAsia="Times New Roman" w:hAnsi="Times New Roman"/>
          <w:sz w:val="16"/>
          <w:szCs w:val="20"/>
          <w:lang w:bidi="en-US"/>
        </w:rPr>
        <w:t>Kagan</w:t>
      </w:r>
      <w:proofErr w:type="spellEnd"/>
      <w:r w:rsidRPr="00696ADB">
        <w:rPr>
          <w:rFonts w:ascii="Times New Roman" w:eastAsia="Times New Roman" w:hAnsi="Times New Roman"/>
          <w:sz w:val="16"/>
          <w:szCs w:val="20"/>
          <w:lang w:bidi="en-US"/>
        </w:rPr>
        <w:t>, the legitimacy to lead came naturally to the United States during the Cold War, when it was providing the signal service of balancing the Soviet Union. </w:t>
      </w:r>
      <w:r w:rsidRPr="00696ADB">
        <w:rPr>
          <w:rFonts w:ascii="Times New Roman" w:hAnsi="Times New Roman"/>
          <w:b/>
          <w:szCs w:val="20"/>
          <w:u w:val="single"/>
          <w:lang w:bidi="en-US"/>
        </w:rPr>
        <w:t xml:space="preserve">The implication is that </w:t>
      </w:r>
      <w:r w:rsidRPr="00696ADB">
        <w:rPr>
          <w:rFonts w:ascii="Times New Roman" w:eastAsia="Times New Roman" w:hAnsi="Times New Roman"/>
          <w:sz w:val="16"/>
          <w:szCs w:val="20"/>
          <w:lang w:bidi="en-US"/>
        </w:rPr>
        <w:t>today</w:t>
      </w:r>
      <w:r w:rsidRPr="00696ADB">
        <w:rPr>
          <w:rFonts w:ascii="Times New Roman" w:hAnsi="Times New Roman"/>
          <w:b/>
          <w:szCs w:val="20"/>
          <w:u w:val="single"/>
          <w:lang w:bidi="en-US"/>
        </w:rPr>
        <w:t>, in the absence of</w:t>
      </w:r>
      <w:r w:rsidRPr="00696ADB">
        <w:rPr>
          <w:rFonts w:ascii="Times New Roman" w:eastAsia="Times New Roman" w:hAnsi="Times New Roman"/>
          <w:sz w:val="16"/>
          <w:szCs w:val="20"/>
          <w:lang w:bidi="en-US"/>
        </w:rPr>
        <w:t> such salient sources of </w:t>
      </w:r>
      <w:r w:rsidRPr="00696ADB">
        <w:rPr>
          <w:rFonts w:ascii="Times New Roman" w:hAnsi="Times New Roman"/>
          <w:b/>
          <w:szCs w:val="20"/>
          <w:u w:val="single"/>
          <w:lang w:bidi="en-US"/>
        </w:rPr>
        <w:t>legitimacy, </w:t>
      </w:r>
      <w:r w:rsidRPr="00696ADB">
        <w:rPr>
          <w:rFonts w:ascii="Times New Roman" w:eastAsia="Times New Roman" w:hAnsi="Times New Roman"/>
          <w:sz w:val="16"/>
          <w:szCs w:val="20"/>
          <w:lang w:bidi="en-US"/>
        </w:rPr>
        <w:t>the wellsprings of</w:t>
      </w:r>
      <w:r w:rsidRPr="00696ADB">
        <w:rPr>
          <w:rFonts w:ascii="Times New Roman" w:hAnsi="Times New Roman"/>
          <w:b/>
          <w:szCs w:val="20"/>
          <w:u w:val="single"/>
          <w:lang w:bidi="en-US"/>
        </w:rPr>
        <w:t xml:space="preserve"> support for U.S. leadership </w:t>
      </w:r>
      <w:proofErr w:type="gramStart"/>
      <w:r w:rsidRPr="00696ADB">
        <w:rPr>
          <w:rFonts w:ascii="Times New Roman" w:hAnsi="Times New Roman"/>
          <w:b/>
          <w:szCs w:val="20"/>
          <w:u w:val="single"/>
          <w:lang w:bidi="en-US"/>
        </w:rPr>
        <w:t>have</w:t>
      </w:r>
      <w:proofErr w:type="gramEnd"/>
      <w:r w:rsidRPr="00696ADB">
        <w:rPr>
          <w:rFonts w:ascii="Times New Roman" w:hAnsi="Times New Roman"/>
          <w:b/>
          <w:szCs w:val="20"/>
          <w:u w:val="single"/>
          <w:lang w:bidi="en-US"/>
        </w:rPr>
        <w:t xml:space="preserve"> dried up</w:t>
      </w:r>
      <w:r w:rsidRPr="00696ADB">
        <w:rPr>
          <w:rFonts w:ascii="Times New Roman" w:eastAsia="Times New Roman" w:hAnsi="Times New Roman"/>
          <w:sz w:val="16"/>
          <w:szCs w:val="20"/>
          <w:lang w:bidi="en-US"/>
        </w:rPr>
        <w:t> for good. But </w:t>
      </w:r>
      <w:r w:rsidRPr="00696ADB">
        <w:rPr>
          <w:rFonts w:ascii="Times New Roman" w:hAnsi="Times New Roman"/>
          <w:b/>
          <w:szCs w:val="20"/>
          <w:u w:val="single"/>
          <w:lang w:bidi="en-US"/>
        </w:rPr>
        <w:t>this view is mistaken</w:t>
      </w:r>
      <w:r w:rsidRPr="00696ADB">
        <w:rPr>
          <w:rFonts w:ascii="Times New Roman" w:eastAsia="Times New Roman" w:hAnsi="Times New Roman"/>
          <w:sz w:val="16"/>
          <w:szCs w:val="20"/>
          <w:lang w:bidi="en-US"/>
        </w:rPr>
        <w:t xml:space="preserve">. For one thing, it overstates how accepted U.S. leadership was during the Cold War: anyone who recalls the </w:t>
      </w:r>
      <w:proofErr w:type="spellStart"/>
      <w:r w:rsidRPr="00696ADB">
        <w:rPr>
          <w:rFonts w:ascii="Times New Roman" w:eastAsia="Times New Roman" w:hAnsi="Times New Roman"/>
          <w:sz w:val="16"/>
          <w:szCs w:val="20"/>
          <w:lang w:bidi="en-US"/>
        </w:rPr>
        <w:t>Euromissile</w:t>
      </w:r>
      <w:proofErr w:type="spellEnd"/>
      <w:r w:rsidRPr="00696ADB">
        <w:rPr>
          <w:rFonts w:ascii="Times New Roman" w:eastAsia="Times New Roman" w:hAnsi="Times New Roman"/>
          <w:sz w:val="16"/>
          <w:szCs w:val="20"/>
          <w:lang w:bidi="en-US"/>
        </w:rPr>
        <w:t xml:space="preserve"> crisis of the 1980s, for example, will recognize that </w:t>
      </w:r>
      <w:r w:rsidRPr="00696ADB">
        <w:rPr>
          <w:rFonts w:ascii="Times New Roman" w:hAnsi="Times New Roman"/>
          <w:b/>
          <w:szCs w:val="20"/>
          <w:u w:val="single"/>
          <w:lang w:bidi="en-US"/>
        </w:rPr>
        <w:t>mass opposition to U.S. policy</w:t>
      </w:r>
      <w:r w:rsidRPr="00696ADB">
        <w:rPr>
          <w:rFonts w:ascii="Times New Roman" w:eastAsia="Times New Roman" w:hAnsi="Times New Roman"/>
          <w:sz w:val="16"/>
          <w:szCs w:val="20"/>
          <w:lang w:bidi="en-US"/>
        </w:rPr>
        <w:t xml:space="preserve"> (in that case, over stationing </w:t>
      </w:r>
      <w:proofErr w:type="spellStart"/>
      <w:r w:rsidRPr="00696ADB">
        <w:rPr>
          <w:rFonts w:ascii="Times New Roman" w:eastAsia="Times New Roman" w:hAnsi="Times New Roman"/>
          <w:sz w:val="16"/>
          <w:szCs w:val="20"/>
          <w:lang w:bidi="en-US"/>
        </w:rPr>
        <w:t>intermediaterange</w:t>
      </w:r>
      <w:proofErr w:type="spellEnd"/>
      <w:r w:rsidRPr="00696ADB">
        <w:rPr>
          <w:rFonts w:ascii="Times New Roman" w:eastAsia="Times New Roman" w:hAnsi="Times New Roman"/>
          <w:sz w:val="16"/>
          <w:szCs w:val="20"/>
          <w:lang w:bidi="en-US"/>
        </w:rPr>
        <w:t xml:space="preserve"> nuclear missiles in Europe) </w:t>
      </w:r>
      <w:r w:rsidRPr="00696ADB">
        <w:rPr>
          <w:rFonts w:ascii="Times New Roman" w:hAnsi="Times New Roman"/>
          <w:b/>
          <w:szCs w:val="20"/>
          <w:u w:val="single"/>
          <w:lang w:bidi="en-US"/>
        </w:rPr>
        <w:t>is not a recent phenomenon</w:t>
      </w:r>
      <w:r w:rsidRPr="00696ADB">
        <w:rPr>
          <w:rFonts w:ascii="Times New Roman" w:eastAsia="Times New Roman" w:hAnsi="Times New Roman"/>
          <w:sz w:val="16"/>
          <w:szCs w:val="20"/>
          <w:lang w:bidi="en-US"/>
        </w:rPr>
        <w:t>. For another,</w:t>
      </w:r>
      <w:r w:rsidRPr="00696ADB">
        <w:rPr>
          <w:rFonts w:ascii="Times New Roman" w:hAnsi="Times New Roman"/>
          <w:b/>
          <w:szCs w:val="20"/>
          <w:u w:val="single"/>
          <w:lang w:bidi="en-US"/>
        </w:rPr>
        <w:t> it understates how dynamic and malleable legitimacy is.</w:t>
      </w:r>
      <w:r w:rsidRPr="00696ADB">
        <w:rPr>
          <w:rFonts w:ascii="Times New Roman" w:eastAsia="Times New Roman" w:hAnsi="Times New Roman"/>
          <w:sz w:val="16"/>
          <w:szCs w:val="20"/>
          <w:lang w:bidi="en-US"/>
        </w:rPr>
        <w:t xml:space="preserve"> Legitimacy is based on the belief that an action, an actor, or a political order is proper, acceptable, or natural. </w:t>
      </w:r>
      <w:r w:rsidRPr="00696ADB">
        <w:rPr>
          <w:rFonts w:ascii="Times New Roman" w:hAnsi="Times New Roman"/>
          <w:b/>
          <w:szCs w:val="20"/>
          <w:u w:val="single"/>
          <w:lang w:bidi="en-US"/>
        </w:rPr>
        <w:t>An action - such as t</w:t>
      </w:r>
      <w:r w:rsidRPr="00696ADB">
        <w:rPr>
          <w:rFonts w:ascii="Times New Roman" w:eastAsia="Times New Roman" w:hAnsi="Times New Roman"/>
          <w:sz w:val="16"/>
          <w:szCs w:val="20"/>
          <w:lang w:bidi="en-US"/>
        </w:rPr>
        <w:t>he Vietnam War or the invasion of </w:t>
      </w:r>
      <w:r w:rsidRPr="00696ADB">
        <w:rPr>
          <w:rFonts w:ascii="Times New Roman" w:hAnsi="Times New Roman"/>
          <w:b/>
          <w:szCs w:val="20"/>
          <w:u w:val="single"/>
          <w:lang w:bidi="en-US"/>
        </w:rPr>
        <w:t>Iraq - may</w:t>
      </w:r>
      <w:r w:rsidRPr="00696ADB">
        <w:rPr>
          <w:rFonts w:ascii="Times New Roman" w:eastAsia="Times New Roman" w:hAnsi="Times New Roman"/>
          <w:sz w:val="16"/>
          <w:szCs w:val="20"/>
          <w:lang w:bidi="en-US"/>
        </w:rPr>
        <w:t> come to</w:t>
      </w:r>
      <w:r w:rsidRPr="00696ADB">
        <w:rPr>
          <w:rFonts w:ascii="Times New Roman" w:hAnsi="Times New Roman"/>
          <w:b/>
          <w:szCs w:val="20"/>
          <w:u w:val="single"/>
          <w:lang w:bidi="en-US"/>
        </w:rPr>
        <w:t> be seen as illegitimate without sparking an irreversible crisis of legitimacy </w:t>
      </w:r>
      <w:r w:rsidRPr="00696ADB">
        <w:rPr>
          <w:rFonts w:ascii="Times New Roman" w:eastAsia="Times New Roman" w:hAnsi="Times New Roman"/>
          <w:sz w:val="16"/>
          <w:szCs w:val="20"/>
          <w:lang w:bidi="en-US"/>
        </w:rPr>
        <w:t>for the actor or the order. </w:t>
      </w:r>
      <w:r w:rsidRPr="00696ADB">
        <w:rPr>
          <w:rFonts w:ascii="Times New Roman" w:hAnsi="Times New Roman"/>
          <w:b/>
          <w:szCs w:val="20"/>
          <w:u w:val="single"/>
          <w:lang w:bidi="en-US"/>
        </w:rPr>
        <w:t>When the actor </w:t>
      </w:r>
      <w:r w:rsidRPr="00696ADB">
        <w:rPr>
          <w:rFonts w:ascii="Times New Roman" w:eastAsia="Times New Roman" w:hAnsi="Times New Roman"/>
          <w:sz w:val="16"/>
          <w:szCs w:val="20"/>
          <w:lang w:bidi="en-US"/>
        </w:rPr>
        <w:t>concerned </w:t>
      </w:r>
      <w:r w:rsidRPr="00696ADB">
        <w:rPr>
          <w:rFonts w:ascii="Times New Roman" w:hAnsi="Times New Roman"/>
          <w:b/>
          <w:szCs w:val="20"/>
          <w:u w:val="single"/>
          <w:lang w:bidi="en-US"/>
        </w:rPr>
        <w:t>has </w:t>
      </w:r>
      <w:r w:rsidRPr="00696ADB">
        <w:rPr>
          <w:rFonts w:ascii="Times New Roman" w:eastAsia="Times New Roman" w:hAnsi="Times New Roman"/>
          <w:sz w:val="16"/>
          <w:szCs w:val="20"/>
          <w:lang w:bidi="en-US"/>
        </w:rPr>
        <w:t>disproportionately </w:t>
      </w:r>
      <w:r w:rsidRPr="00696ADB">
        <w:rPr>
          <w:rFonts w:ascii="Times New Roman" w:hAnsi="Times New Roman"/>
          <w:b/>
          <w:szCs w:val="20"/>
          <w:u w:val="single"/>
          <w:lang w:bidi="en-US"/>
        </w:rPr>
        <w:t>more </w:t>
      </w:r>
      <w:r w:rsidRPr="00696ADB">
        <w:rPr>
          <w:rFonts w:ascii="Times New Roman" w:eastAsia="Times New Roman" w:hAnsi="Times New Roman"/>
          <w:sz w:val="16"/>
          <w:szCs w:val="20"/>
          <w:lang w:bidi="en-US"/>
        </w:rPr>
        <w:t>material </w:t>
      </w:r>
      <w:r w:rsidRPr="00696ADB">
        <w:rPr>
          <w:rFonts w:ascii="Times New Roman" w:hAnsi="Times New Roman"/>
          <w:b/>
          <w:szCs w:val="20"/>
          <w:u w:val="single"/>
          <w:lang w:bidi="en-US"/>
        </w:rPr>
        <w:t>resources </w:t>
      </w:r>
      <w:r w:rsidRPr="00696ADB">
        <w:rPr>
          <w:rFonts w:ascii="Times New Roman" w:eastAsia="Times New Roman" w:hAnsi="Times New Roman"/>
          <w:sz w:val="16"/>
          <w:szCs w:val="20"/>
          <w:lang w:bidi="en-US"/>
        </w:rPr>
        <w:t>than other states, the sources of its</w:t>
      </w:r>
      <w:r w:rsidRPr="00696ADB">
        <w:rPr>
          <w:rFonts w:ascii="Times New Roman" w:hAnsi="Times New Roman"/>
          <w:b/>
          <w:szCs w:val="20"/>
          <w:u w:val="single"/>
          <w:lang w:bidi="en-US"/>
        </w:rPr>
        <w:t xml:space="preserve"> legitimacy can be refreshed repeatedly</w:t>
      </w:r>
      <w:r w:rsidRPr="00696ADB">
        <w:rPr>
          <w:rFonts w:ascii="Times New Roman" w:eastAsia="Times New Roman" w:hAnsi="Times New Roman"/>
          <w:sz w:val="16"/>
          <w:szCs w:val="20"/>
          <w:lang w:bidi="en-US"/>
        </w:rPr>
        <w:t>. After all, </w:t>
      </w:r>
      <w:r w:rsidRPr="00696ADB">
        <w:rPr>
          <w:rFonts w:ascii="Times New Roman" w:hAnsi="Times New Roman"/>
          <w:b/>
          <w:szCs w:val="20"/>
          <w:u w:val="single"/>
          <w:lang w:bidi="en-US"/>
        </w:rPr>
        <w:t>this is hardly the first time Americans have worried about </w:t>
      </w:r>
      <w:r w:rsidRPr="00696ADB">
        <w:rPr>
          <w:rFonts w:ascii="Times New Roman" w:eastAsia="Times New Roman" w:hAnsi="Times New Roman"/>
          <w:sz w:val="16"/>
          <w:szCs w:val="20"/>
          <w:lang w:bidi="en-US"/>
        </w:rPr>
        <w:t xml:space="preserve">a crisis of </w:t>
      </w:r>
      <w:r w:rsidRPr="00696ADB">
        <w:rPr>
          <w:rFonts w:ascii="Times New Roman" w:hAnsi="Times New Roman"/>
          <w:b/>
          <w:szCs w:val="20"/>
          <w:u w:val="single"/>
          <w:lang w:bidi="en-US"/>
        </w:rPr>
        <w:t>legitimacy.</w:t>
      </w:r>
      <w:r w:rsidRPr="00696ADB">
        <w:rPr>
          <w:rFonts w:ascii="Times New Roman" w:eastAsia="Times New Roman" w:hAnsi="Times New Roman"/>
          <w:sz w:val="16"/>
          <w:szCs w:val="20"/>
          <w:lang w:bidi="en-US"/>
        </w:rPr>
        <w:t> Tides of </w:t>
      </w:r>
      <w:r w:rsidRPr="00696ADB">
        <w:rPr>
          <w:rFonts w:ascii="Times New Roman" w:hAnsi="Times New Roman"/>
          <w:b/>
          <w:szCs w:val="20"/>
          <w:u w:val="single"/>
          <w:lang w:bidi="en-US"/>
        </w:rPr>
        <w:t>skepticism concerning</w:t>
      </w:r>
      <w:r w:rsidRPr="00696ADB">
        <w:rPr>
          <w:rFonts w:ascii="Times New Roman" w:eastAsia="Times New Roman" w:hAnsi="Times New Roman"/>
          <w:sz w:val="16"/>
          <w:szCs w:val="20"/>
          <w:lang w:bidi="en-US"/>
        </w:rPr>
        <w:t> U.S. </w:t>
      </w:r>
      <w:r w:rsidRPr="00696ADB">
        <w:rPr>
          <w:rFonts w:ascii="Times New Roman" w:hAnsi="Times New Roman"/>
          <w:b/>
          <w:szCs w:val="20"/>
          <w:u w:val="single"/>
          <w:lang w:bidi="en-US"/>
        </w:rPr>
        <w:t>leadership</w:t>
      </w:r>
      <w:r w:rsidRPr="00696ADB">
        <w:rPr>
          <w:rFonts w:ascii="Times New Roman" w:eastAsia="Times New Roman" w:hAnsi="Times New Roman"/>
          <w:sz w:val="16"/>
          <w:szCs w:val="20"/>
          <w:lang w:bidi="en-US"/>
        </w:rPr>
        <w:t> arguably </w:t>
      </w:r>
      <w:r w:rsidRPr="00696ADB">
        <w:rPr>
          <w:rFonts w:ascii="Times New Roman" w:hAnsi="Times New Roman"/>
          <w:b/>
          <w:szCs w:val="20"/>
          <w:u w:val="single"/>
          <w:lang w:bidi="en-US"/>
        </w:rPr>
        <w:t>rose</w:t>
      </w:r>
      <w:r w:rsidRPr="00696ADB">
        <w:rPr>
          <w:rFonts w:ascii="Times New Roman" w:eastAsia="Times New Roman" w:hAnsi="Times New Roman"/>
          <w:sz w:val="16"/>
          <w:szCs w:val="20"/>
          <w:lang w:bidi="en-US"/>
        </w:rPr>
        <w:t> as high or higher </w:t>
      </w:r>
      <w:r w:rsidRPr="00696ADB">
        <w:rPr>
          <w:rFonts w:ascii="Times New Roman" w:hAnsi="Times New Roman"/>
          <w:b/>
          <w:szCs w:val="20"/>
          <w:u w:val="single"/>
          <w:lang w:bidi="en-US"/>
        </w:rPr>
        <w:t>after the fall of Saigon</w:t>
      </w:r>
      <w:r w:rsidRPr="00696ADB">
        <w:rPr>
          <w:rFonts w:ascii="Times New Roman" w:eastAsia="Times New Roman" w:hAnsi="Times New Roman"/>
          <w:sz w:val="16"/>
          <w:szCs w:val="20"/>
          <w:lang w:bidi="en-US"/>
        </w:rPr>
        <w:t> in 1975 and during Ronald Reagan's first term, when he called the Soviet Union an "evil empire." </w:t>
      </w:r>
      <w:r w:rsidRPr="00696ADB">
        <w:rPr>
          <w:rFonts w:ascii="Times New Roman" w:hAnsi="Times New Roman"/>
          <w:b/>
          <w:szCs w:val="20"/>
          <w:u w:val="single"/>
          <w:lang w:bidi="en-US"/>
        </w:rPr>
        <w:t>Even</w:t>
      </w:r>
      <w:r w:rsidRPr="00696ADB">
        <w:rPr>
          <w:rFonts w:ascii="Times New Roman" w:eastAsia="Times New Roman" w:hAnsi="Times New Roman"/>
          <w:sz w:val="16"/>
          <w:szCs w:val="20"/>
          <w:lang w:bidi="en-US"/>
        </w:rPr>
        <w:t> George W. </w:t>
      </w:r>
      <w:r w:rsidRPr="00696ADB">
        <w:rPr>
          <w:rFonts w:ascii="Times New Roman" w:hAnsi="Times New Roman"/>
          <w:b/>
          <w:szCs w:val="20"/>
          <w:u w:val="single"/>
          <w:lang w:bidi="en-US"/>
        </w:rPr>
        <w:t>Bush, </w:t>
      </w:r>
      <w:r w:rsidRPr="00696ADB">
        <w:rPr>
          <w:rFonts w:ascii="Times New Roman" w:eastAsia="Times New Roman" w:hAnsi="Times New Roman"/>
          <w:sz w:val="16"/>
          <w:szCs w:val="20"/>
          <w:lang w:bidi="en-US"/>
        </w:rPr>
        <w:t xml:space="preserve">a globally unpopular U.S. president with deeply controversial </w:t>
      </w:r>
      <w:proofErr w:type="spellStart"/>
      <w:r w:rsidRPr="00696ADB">
        <w:rPr>
          <w:rFonts w:ascii="Times New Roman" w:eastAsia="Times New Roman" w:hAnsi="Times New Roman"/>
          <w:sz w:val="16"/>
          <w:szCs w:val="20"/>
          <w:lang w:bidi="en-US"/>
        </w:rPr>
        <w:t>policies,</w:t>
      </w:r>
      <w:r w:rsidRPr="00696ADB">
        <w:rPr>
          <w:rFonts w:ascii="Times New Roman" w:hAnsi="Times New Roman"/>
          <w:b/>
          <w:szCs w:val="20"/>
          <w:u w:val="single"/>
          <w:lang w:bidi="en-US"/>
        </w:rPr>
        <w:t>oversaw</w:t>
      </w:r>
      <w:proofErr w:type="spellEnd"/>
      <w:r w:rsidRPr="00696ADB">
        <w:rPr>
          <w:rFonts w:ascii="Times New Roman" w:hAnsi="Times New Roman"/>
          <w:b/>
          <w:szCs w:val="20"/>
          <w:u w:val="single"/>
          <w:lang w:bidi="en-US"/>
        </w:rPr>
        <w:t> </w:t>
      </w:r>
      <w:r w:rsidRPr="00696ADB">
        <w:rPr>
          <w:rFonts w:ascii="Times New Roman" w:eastAsia="Times New Roman" w:hAnsi="Times New Roman"/>
          <w:sz w:val="16"/>
          <w:szCs w:val="20"/>
          <w:lang w:bidi="en-US"/>
        </w:rPr>
        <w:t>a marked </w:t>
      </w:r>
      <w:r w:rsidRPr="00696ADB">
        <w:rPr>
          <w:rFonts w:ascii="Times New Roman" w:hAnsi="Times New Roman"/>
          <w:b/>
          <w:szCs w:val="20"/>
          <w:u w:val="single"/>
          <w:lang w:bidi="en-US"/>
        </w:rPr>
        <w:t>improvement in relations with France, Germany, and India</w:t>
      </w:r>
      <w:r w:rsidRPr="00696ADB">
        <w:rPr>
          <w:rFonts w:ascii="Times New Roman" w:eastAsia="Times New Roman" w:hAnsi="Times New Roman"/>
          <w:sz w:val="16"/>
          <w:szCs w:val="20"/>
          <w:lang w:bidi="en-US"/>
        </w:rPr>
        <w:t xml:space="preserve"> in recent years - even before the elections of Chancellor Angela Merkel in Germany and President Nicolas Sarkozy in France. Of course, the ability of the United States to weather such crises of legitimacy in the past hardly guarantees that it can lead the system in the future. But there are reasons for optimism. Some of the apparent damage to U.S. legitimacy might merely be the result of the Bush administration's approach to diplomacy and international institutions. </w:t>
      </w:r>
      <w:r w:rsidRPr="00696ADB">
        <w:rPr>
          <w:rFonts w:ascii="Times New Roman" w:hAnsi="Times New Roman"/>
          <w:b/>
          <w:szCs w:val="20"/>
          <w:u w:val="single"/>
          <w:lang w:bidi="en-US"/>
        </w:rPr>
        <w:t>Key underlying conditions remain</w:t>
      </w:r>
      <w:r w:rsidRPr="00696ADB">
        <w:rPr>
          <w:rFonts w:ascii="Times New Roman" w:eastAsia="Times New Roman" w:hAnsi="Times New Roman"/>
          <w:sz w:val="16"/>
          <w:szCs w:val="20"/>
          <w:lang w:bidi="en-US"/>
        </w:rPr>
        <w:t> particularly </w:t>
      </w:r>
      <w:r w:rsidRPr="00696ADB">
        <w:rPr>
          <w:rFonts w:ascii="Times New Roman" w:hAnsi="Times New Roman"/>
          <w:b/>
          <w:szCs w:val="20"/>
          <w:u w:val="single"/>
          <w:lang w:bidi="en-US"/>
        </w:rPr>
        <w:t>favorable</w:t>
      </w:r>
      <w:r w:rsidRPr="00696ADB">
        <w:rPr>
          <w:rFonts w:ascii="Times New Roman" w:eastAsia="Times New Roman" w:hAnsi="Times New Roman"/>
          <w:sz w:val="16"/>
          <w:szCs w:val="20"/>
          <w:shd w:val="clear" w:color="auto" w:fill="C0C0C0"/>
          <w:lang w:bidi="en-US"/>
        </w:rPr>
        <w:t> </w:t>
      </w:r>
      <w:r w:rsidRPr="00696ADB">
        <w:rPr>
          <w:rFonts w:ascii="Times New Roman" w:hAnsi="Times New Roman"/>
          <w:b/>
          <w:szCs w:val="20"/>
          <w:u w:val="single"/>
          <w:lang w:bidi="en-US"/>
        </w:rPr>
        <w:t>for sustaining</w:t>
      </w:r>
      <w:r w:rsidRPr="00696ADB">
        <w:rPr>
          <w:rFonts w:ascii="Times New Roman" w:eastAsia="Times New Roman" w:hAnsi="Times New Roman"/>
          <w:sz w:val="16"/>
          <w:szCs w:val="20"/>
          <w:lang w:bidi="en-US"/>
        </w:rPr>
        <w:t xml:space="preserve"> and even enhancing </w:t>
      </w:r>
      <w:r w:rsidRPr="00696ADB">
        <w:rPr>
          <w:rFonts w:ascii="Times New Roman" w:hAnsi="Times New Roman"/>
          <w:b/>
          <w:szCs w:val="20"/>
          <w:u w:val="single"/>
          <w:lang w:bidi="en-US"/>
        </w:rPr>
        <w:t>U.S. legitimacy</w:t>
      </w:r>
      <w:r w:rsidRPr="00696ADB">
        <w:rPr>
          <w:rFonts w:ascii="Times New Roman" w:eastAsia="Times New Roman" w:hAnsi="Times New Roman"/>
          <w:sz w:val="16"/>
          <w:szCs w:val="20"/>
          <w:lang w:bidi="en-US"/>
        </w:rPr>
        <w:t> in the years ahead. The United States continues to have a far larger share of the human and material resources for shaping global perceptions than any other state, as well as the unrivaled wherewithal to produce public goods that reinforce the benefits of its global role. No other state has any claim to leadership commensurate with Washington's. And largely because of the power position the United States still occupies, there is no prospect of a counterbalancing coalition emerging anytime soon to challenge it. In the end, the legitimacy of a system's leader hinges on whether the system's members see the leader as acceptable or at least preferable to realistic alternatives. Legitimacy is not necessarily about normative approval: </w:t>
      </w:r>
      <w:r w:rsidRPr="00696ADB">
        <w:rPr>
          <w:rFonts w:ascii="Times New Roman" w:hAnsi="Times New Roman"/>
          <w:b/>
          <w:szCs w:val="20"/>
          <w:u w:val="single"/>
          <w:lang w:bidi="en-US"/>
        </w:rPr>
        <w:t>one may dislike the U</w:t>
      </w:r>
      <w:r w:rsidRPr="00696ADB">
        <w:rPr>
          <w:rFonts w:ascii="Times New Roman" w:eastAsia="Times New Roman" w:hAnsi="Times New Roman"/>
          <w:sz w:val="16"/>
          <w:szCs w:val="20"/>
          <w:lang w:bidi="en-US"/>
        </w:rPr>
        <w:t>nited</w:t>
      </w:r>
      <w:r w:rsidRPr="00696ADB">
        <w:rPr>
          <w:rFonts w:ascii="Times New Roman" w:hAnsi="Times New Roman"/>
          <w:b/>
          <w:szCs w:val="20"/>
          <w:u w:val="single"/>
          <w:lang w:bidi="en-US"/>
        </w:rPr>
        <w:t> S</w:t>
      </w:r>
      <w:r w:rsidRPr="00696ADB">
        <w:rPr>
          <w:rFonts w:ascii="Times New Roman" w:eastAsia="Times New Roman" w:hAnsi="Times New Roman"/>
          <w:sz w:val="16"/>
          <w:szCs w:val="20"/>
          <w:lang w:bidi="en-US"/>
        </w:rPr>
        <w:t>tates</w:t>
      </w:r>
      <w:r w:rsidRPr="00696ADB">
        <w:rPr>
          <w:rFonts w:ascii="Times New Roman" w:hAnsi="Times New Roman"/>
          <w:b/>
          <w:szCs w:val="20"/>
          <w:u w:val="single"/>
          <w:lang w:bidi="en-US"/>
        </w:rPr>
        <w:t> but think its leadership is natural </w:t>
      </w:r>
      <w:r w:rsidRPr="00696ADB">
        <w:rPr>
          <w:rFonts w:ascii="Times New Roman" w:eastAsia="Times New Roman" w:hAnsi="Times New Roman"/>
          <w:sz w:val="16"/>
          <w:szCs w:val="20"/>
          <w:lang w:bidi="en-US"/>
        </w:rPr>
        <w:t xml:space="preserve">under the circumstances or the best that can be expected. Moreover, history provides abundant evidence that past leading states - such as Spain, France, and the United Kingdom - were able to revise the international institutions of their day without the special circumstances </w:t>
      </w:r>
      <w:proofErr w:type="spellStart"/>
      <w:r w:rsidRPr="00696ADB">
        <w:rPr>
          <w:rFonts w:ascii="Times New Roman" w:eastAsia="Times New Roman" w:hAnsi="Times New Roman"/>
          <w:sz w:val="16"/>
          <w:szCs w:val="20"/>
          <w:lang w:bidi="en-US"/>
        </w:rPr>
        <w:t>Ikenberry</w:t>
      </w:r>
      <w:proofErr w:type="spellEnd"/>
      <w:r w:rsidRPr="00696ADB">
        <w:rPr>
          <w:rFonts w:ascii="Times New Roman" w:eastAsia="Times New Roman" w:hAnsi="Times New Roman"/>
          <w:sz w:val="16"/>
          <w:szCs w:val="20"/>
          <w:lang w:bidi="en-US"/>
        </w:rPr>
        <w:t xml:space="preserve"> and </w:t>
      </w:r>
      <w:proofErr w:type="spellStart"/>
      <w:r w:rsidRPr="00696ADB">
        <w:rPr>
          <w:rFonts w:ascii="Times New Roman" w:eastAsia="Times New Roman" w:hAnsi="Times New Roman"/>
          <w:sz w:val="16"/>
          <w:szCs w:val="20"/>
          <w:lang w:bidi="en-US"/>
        </w:rPr>
        <w:t>Kagan</w:t>
      </w:r>
      <w:proofErr w:type="spellEnd"/>
      <w:r w:rsidRPr="00696ADB">
        <w:rPr>
          <w:rFonts w:ascii="Times New Roman" w:eastAsia="Times New Roman" w:hAnsi="Times New Roman"/>
          <w:sz w:val="16"/>
          <w:szCs w:val="20"/>
          <w:lang w:bidi="en-US"/>
        </w:rPr>
        <w:t xml:space="preserve"> cite. </w:t>
      </w:r>
      <w:proofErr w:type="spellStart"/>
      <w:r w:rsidRPr="00696ADB">
        <w:rPr>
          <w:rFonts w:ascii="Times New Roman" w:eastAsia="Times New Roman" w:hAnsi="Times New Roman"/>
          <w:sz w:val="16"/>
          <w:szCs w:val="20"/>
          <w:lang w:bidi="en-US"/>
        </w:rPr>
        <w:t>Spainfashioned</w:t>
      </w:r>
      <w:proofErr w:type="spellEnd"/>
      <w:r w:rsidRPr="00696ADB">
        <w:rPr>
          <w:rFonts w:ascii="Times New Roman" w:eastAsia="Times New Roman" w:hAnsi="Times New Roman"/>
          <w:sz w:val="16"/>
          <w:szCs w:val="20"/>
          <w:lang w:bidi="en-US"/>
        </w:rPr>
        <w:t xml:space="preserve"> both normative and positive laws to legitimize its conquest of indigenous Americans in the early seventeenth century; France instituted modern concepts of state borders to meet its needs as Europe's preeminent land power in the eighteenth century; and the United Kingdom fostered rules on piracy, neutral shipping, and colonialism to suit its interests as a developing maritime empire in the nineteenth century. As Wilhelm </w:t>
      </w:r>
      <w:proofErr w:type="spellStart"/>
      <w:r w:rsidRPr="00696ADB">
        <w:rPr>
          <w:rFonts w:ascii="Times New Roman" w:eastAsia="Times New Roman" w:hAnsi="Times New Roman"/>
          <w:sz w:val="16"/>
          <w:szCs w:val="20"/>
          <w:lang w:bidi="en-US"/>
        </w:rPr>
        <w:t>Grewe</w:t>
      </w:r>
      <w:proofErr w:type="spellEnd"/>
      <w:r w:rsidRPr="00696ADB">
        <w:rPr>
          <w:rFonts w:ascii="Times New Roman" w:eastAsia="Times New Roman" w:hAnsi="Times New Roman"/>
          <w:sz w:val="16"/>
          <w:szCs w:val="20"/>
          <w:lang w:bidi="en-US"/>
        </w:rPr>
        <w:t xml:space="preserve"> documents in his magisterial The Epochs of International Law, these states accomplished such feats partly through the unsubtle use of power: bribes, coercion, and the allure </w:t>
      </w:r>
      <w:proofErr w:type="spellStart"/>
      <w:r w:rsidRPr="00696ADB">
        <w:rPr>
          <w:rFonts w:ascii="Times New Roman" w:eastAsia="Times New Roman" w:hAnsi="Times New Roman"/>
          <w:sz w:val="16"/>
          <w:szCs w:val="20"/>
          <w:lang w:bidi="en-US"/>
        </w:rPr>
        <w:t>oflucrative</w:t>
      </w:r>
      <w:proofErr w:type="spellEnd"/>
      <w:r w:rsidRPr="00696ADB">
        <w:rPr>
          <w:rFonts w:ascii="Times New Roman" w:eastAsia="Times New Roman" w:hAnsi="Times New Roman"/>
          <w:sz w:val="16"/>
          <w:szCs w:val="20"/>
          <w:lang w:bidi="en-US"/>
        </w:rPr>
        <w:t xml:space="preserve"> long-term cooperation. Less obvious but often more important, the bargaining hands of the leading states were often strengthened by the general perception that they could pursue their interests in even less palatable ways - notably, through the naked use of force. Invariably, too, leading states have had the power to set the international agenda, indirectly affecting the development of new rules by defining the problems they were developed to address. Given its naval primacy and global trading interests, the United Kingdom was able to propel the slave trade to the forefront of the world's agenda for several decades after it had itself abolished slavery at home, in 1833. </w:t>
      </w:r>
      <w:r w:rsidRPr="00696ADB">
        <w:rPr>
          <w:rFonts w:ascii="Times New Roman" w:hAnsi="Times New Roman"/>
          <w:b/>
          <w:szCs w:val="20"/>
          <w:u w:val="single"/>
          <w:lang w:bidi="en-US"/>
        </w:rPr>
        <w:t xml:space="preserve">The bottom line is that the </w:t>
      </w:r>
      <w:proofErr w:type="spellStart"/>
      <w:r w:rsidRPr="00696ADB">
        <w:rPr>
          <w:rFonts w:ascii="Times New Roman" w:hAnsi="Times New Roman"/>
          <w:b/>
          <w:szCs w:val="20"/>
          <w:u w:val="single"/>
          <w:lang w:bidi="en-US"/>
        </w:rPr>
        <w:t>U</w:t>
      </w:r>
      <w:r w:rsidRPr="00696ADB">
        <w:rPr>
          <w:rFonts w:ascii="Times New Roman" w:eastAsia="Times New Roman" w:hAnsi="Times New Roman"/>
          <w:sz w:val="16"/>
          <w:szCs w:val="20"/>
          <w:lang w:bidi="en-US"/>
        </w:rPr>
        <w:t>nited</w:t>
      </w:r>
      <w:r w:rsidRPr="00696ADB">
        <w:rPr>
          <w:rFonts w:ascii="Times New Roman" w:hAnsi="Times New Roman"/>
          <w:b/>
          <w:szCs w:val="20"/>
          <w:u w:val="single"/>
          <w:lang w:bidi="en-US"/>
        </w:rPr>
        <w:t>S</w:t>
      </w:r>
      <w:r w:rsidRPr="00696ADB">
        <w:rPr>
          <w:rFonts w:ascii="Times New Roman" w:eastAsia="Times New Roman" w:hAnsi="Times New Roman"/>
          <w:sz w:val="16"/>
          <w:szCs w:val="20"/>
          <w:lang w:bidi="en-US"/>
        </w:rPr>
        <w:t>tates</w:t>
      </w:r>
      <w:proofErr w:type="spellEnd"/>
      <w:r w:rsidRPr="00696ADB">
        <w:rPr>
          <w:rFonts w:ascii="Times New Roman" w:eastAsia="Times New Roman" w:hAnsi="Times New Roman"/>
          <w:sz w:val="16"/>
          <w:szCs w:val="20"/>
          <w:lang w:bidi="en-US"/>
        </w:rPr>
        <w:t xml:space="preserve"> today </w:t>
      </w:r>
      <w:r w:rsidRPr="00696ADB">
        <w:rPr>
          <w:rFonts w:ascii="Times New Roman" w:hAnsi="Times New Roman"/>
          <w:b/>
          <w:szCs w:val="20"/>
          <w:u w:val="single"/>
          <w:lang w:bidi="en-US"/>
        </w:rPr>
        <w:t>has the necessary legitimacy to shepherd </w:t>
      </w:r>
      <w:r w:rsidRPr="00696ADB">
        <w:rPr>
          <w:rFonts w:ascii="Times New Roman" w:eastAsia="Times New Roman" w:hAnsi="Times New Roman"/>
          <w:sz w:val="16"/>
          <w:szCs w:val="20"/>
          <w:lang w:bidi="en-US"/>
        </w:rPr>
        <w:t>reform of</w:t>
      </w:r>
      <w:r w:rsidRPr="00696ADB">
        <w:rPr>
          <w:rFonts w:ascii="Times New Roman" w:hAnsi="Times New Roman"/>
          <w:b/>
          <w:szCs w:val="20"/>
          <w:u w:val="single"/>
          <w:lang w:bidi="en-US"/>
        </w:rPr>
        <w:t> the international system.</w:t>
      </w:r>
      <w:r w:rsidRPr="00696ADB">
        <w:rPr>
          <w:rFonts w:ascii="Times New Roman" w:eastAsia="Times New Roman" w:hAnsi="Times New Roman"/>
          <w:sz w:val="16"/>
          <w:lang w:bidi="en-US"/>
        </w:rPr>
        <w:t xml:space="preserve"> </w:t>
      </w:r>
    </w:p>
    <w:p w:rsidR="00205C5F" w:rsidRPr="00696ADB" w:rsidRDefault="00205C5F" w:rsidP="00205C5F">
      <w:pPr>
        <w:rPr>
          <w:rFonts w:ascii="Times New Roman" w:eastAsia="Calibri" w:hAnsi="Times New Roman"/>
          <w:bCs/>
          <w:u w:val="single"/>
        </w:rPr>
      </w:pPr>
    </w:p>
    <w:p w:rsidR="00205C5F" w:rsidRPr="00696ADB" w:rsidRDefault="00205C5F" w:rsidP="00205C5F">
      <w:pPr>
        <w:rPr>
          <w:rFonts w:ascii="Times New Roman" w:eastAsia="Calibri" w:hAnsi="Times New Roman"/>
          <w:sz w:val="16"/>
        </w:rPr>
      </w:pPr>
      <w:proofErr w:type="gramStart"/>
      <w:r w:rsidRPr="00696ADB">
        <w:rPr>
          <w:rFonts w:ascii="Times New Roman" w:eastAsia="Calibri" w:hAnsi="Times New Roman"/>
          <w:b/>
        </w:rPr>
        <w:t>No impact to credibility---allies won’t abandon us</w:t>
      </w:r>
      <w:proofErr w:type="gramEnd"/>
      <w:r w:rsidRPr="00696ADB">
        <w:rPr>
          <w:rFonts w:ascii="Times New Roman" w:eastAsia="Calibri" w:hAnsi="Times New Roman"/>
          <w:b/>
        </w:rPr>
        <w:t xml:space="preserve"> and adversaries can’t exploit it</w:t>
      </w:r>
    </w:p>
    <w:p w:rsidR="00205C5F" w:rsidRPr="00696ADB" w:rsidRDefault="00205C5F" w:rsidP="00205C5F">
      <w:pPr>
        <w:rPr>
          <w:rFonts w:ascii="Times New Roman" w:eastAsia="Calibri" w:hAnsi="Times New Roman"/>
          <w:sz w:val="16"/>
        </w:rPr>
      </w:pPr>
      <w:r w:rsidRPr="00696ADB">
        <w:rPr>
          <w:rFonts w:ascii="Times New Roman" w:eastAsia="Calibri" w:hAnsi="Times New Roman"/>
          <w:b/>
        </w:rPr>
        <w:t>Walt</w:t>
      </w:r>
      <w:r w:rsidRPr="00696ADB">
        <w:rPr>
          <w:rFonts w:ascii="Times New Roman" w:eastAsia="Calibri" w:hAnsi="Times New Roman"/>
          <w:sz w:val="16"/>
        </w:rPr>
        <w:t xml:space="preserve"> ‘</w:t>
      </w:r>
      <w:r w:rsidRPr="00696ADB">
        <w:rPr>
          <w:rFonts w:ascii="Times New Roman" w:eastAsia="Calibri" w:hAnsi="Times New Roman"/>
          <w:b/>
        </w:rPr>
        <w:t>11</w:t>
      </w:r>
      <w:r w:rsidRPr="00696ADB">
        <w:rPr>
          <w:rFonts w:ascii="Times New Roman" w:eastAsia="Calibri" w:hAnsi="Times New Roman"/>
          <w:sz w:val="16"/>
        </w:rPr>
        <w:t xml:space="preserve"> Stephen M. the Robert and Renée Belfer professor of international relations at Harvard University, December 5, 2011, “Does the U.S. still need to reassure its allies</w:t>
      </w:r>
      <w:proofErr w:type="gramStart"/>
      <w:r w:rsidRPr="00696ADB">
        <w:rPr>
          <w:rFonts w:ascii="Times New Roman" w:eastAsia="Calibri" w:hAnsi="Times New Roman"/>
          <w:sz w:val="16"/>
        </w:rPr>
        <w:t>?,</w:t>
      </w:r>
      <w:proofErr w:type="gramEnd"/>
      <w:r w:rsidRPr="00696ADB">
        <w:rPr>
          <w:rFonts w:ascii="Times New Roman" w:eastAsia="Calibri" w:hAnsi="Times New Roman"/>
          <w:sz w:val="16"/>
        </w:rPr>
        <w:t xml:space="preserve">” online: </w:t>
      </w:r>
      <w:hyperlink r:id="rId96" w:history="1">
        <w:r w:rsidRPr="00696ADB">
          <w:rPr>
            <w:rFonts w:ascii="Times New Roman" w:eastAsia="Calibri" w:hAnsi="Times New Roman"/>
            <w:sz w:val="16"/>
          </w:rPr>
          <w:t>http://walt.foreignpolicy.com/posts/2011/12/05/us_credibility_is_not_our_problem</w:t>
        </w:r>
      </w:hyperlink>
    </w:p>
    <w:p w:rsidR="00205C5F" w:rsidRPr="00696ADB" w:rsidRDefault="00205C5F" w:rsidP="00205C5F">
      <w:pPr>
        <w:rPr>
          <w:rFonts w:ascii="Times New Roman" w:eastAsia="Calibri" w:hAnsi="Times New Roman"/>
          <w:u w:val="single"/>
        </w:rPr>
      </w:pPr>
    </w:p>
    <w:p w:rsidR="00205C5F" w:rsidRPr="00696ADB" w:rsidRDefault="00205C5F" w:rsidP="00205C5F">
      <w:pPr>
        <w:rPr>
          <w:rFonts w:ascii="Times New Roman" w:eastAsia="Calibri" w:hAnsi="Times New Roman"/>
          <w:b/>
          <w:u w:val="single"/>
        </w:rPr>
      </w:pPr>
      <w:r w:rsidRPr="00696ADB">
        <w:rPr>
          <w:rFonts w:ascii="Times New Roman" w:eastAsia="Calibri" w:hAnsi="Times New Roman"/>
          <w:u w:val="single"/>
        </w:rPr>
        <w:t>A perennial preoccupation of U.S. diplomacy has been the perceived need to reassure allies of our reliability</w:t>
      </w:r>
      <w:r w:rsidRPr="00696ADB">
        <w:rPr>
          <w:rFonts w:ascii="Times New Roman" w:eastAsia="Calibri" w:hAnsi="Times New Roman"/>
          <w:sz w:val="16"/>
        </w:rPr>
        <w:t xml:space="preserve">. </w:t>
      </w:r>
      <w:r w:rsidRPr="00696ADB">
        <w:rPr>
          <w:rFonts w:ascii="Times New Roman" w:eastAsia="Calibri" w:hAnsi="Times New Roman"/>
          <w:u w:val="single"/>
        </w:rPr>
        <w:t>Throughout the Cold War, U.S. leaders worried that any loss of credibility might cause dominoes to fall</w:t>
      </w:r>
      <w:r w:rsidRPr="00696ADB">
        <w:rPr>
          <w:rFonts w:ascii="Times New Roman" w:eastAsia="Calibri" w:hAnsi="Times New Roman"/>
          <w:sz w:val="16"/>
        </w:rPr>
        <w:t>, lead key allies to "bandwagon" with the Soviet Union, or result in some form of "</w:t>
      </w:r>
      <w:proofErr w:type="spellStart"/>
      <w:r w:rsidRPr="00696ADB">
        <w:rPr>
          <w:rFonts w:ascii="Times New Roman" w:eastAsia="Calibri" w:hAnsi="Times New Roman"/>
          <w:sz w:val="16"/>
        </w:rPr>
        <w:t>Finlandization</w:t>
      </w:r>
      <w:proofErr w:type="spellEnd"/>
      <w:r w:rsidRPr="00696ADB">
        <w:rPr>
          <w:rFonts w:ascii="Times New Roman" w:eastAsia="Calibri" w:hAnsi="Times New Roman"/>
          <w:sz w:val="16"/>
        </w:rPr>
        <w:t xml:space="preserve">." </w:t>
      </w:r>
      <w:proofErr w:type="gramStart"/>
      <w:r w:rsidRPr="00696ADB">
        <w:rPr>
          <w:rFonts w:ascii="Times New Roman" w:eastAsia="Calibri" w:hAnsi="Times New Roman"/>
          <w:sz w:val="16"/>
        </w:rPr>
        <w:t>Such concerns justified fighting so-called "credibility wars" (including Vietnam), where the main concern was not the direct stakes of the contest but rather the need to retain a reputation for resolve and capability.</w:t>
      </w:r>
      <w:proofErr w:type="gramEnd"/>
      <w:r w:rsidRPr="00696ADB">
        <w:rPr>
          <w:rFonts w:ascii="Times New Roman" w:eastAsia="Calibri" w:hAnsi="Times New Roman"/>
          <w:sz w:val="16"/>
        </w:rPr>
        <w:t xml:space="preserve"> Similar fears also led the United States to deploy thousands of nuclear weapons in Europe, as a supposed counter to Soviet missiles targeted against our NATO allies. </w:t>
      </w:r>
      <w:r w:rsidRPr="00696ADB">
        <w:rPr>
          <w:rFonts w:ascii="Times New Roman" w:eastAsia="Calibri" w:hAnsi="Times New Roman"/>
          <w:u w:val="single"/>
        </w:rPr>
        <w:t>The possibility</w:t>
      </w:r>
      <w:r w:rsidRPr="00696ADB">
        <w:rPr>
          <w:rFonts w:ascii="Times New Roman" w:eastAsia="Calibri" w:hAnsi="Times New Roman"/>
          <w:sz w:val="16"/>
        </w:rPr>
        <w:t xml:space="preserve"> that </w:t>
      </w:r>
      <w:r w:rsidRPr="00696ADB">
        <w:rPr>
          <w:rFonts w:ascii="Times New Roman" w:eastAsia="Calibri" w:hAnsi="Times New Roman"/>
          <w:u w:val="single"/>
        </w:rPr>
        <w:t>key allies would abandon us was</w:t>
      </w:r>
      <w:r w:rsidRPr="00696ADB">
        <w:rPr>
          <w:rFonts w:ascii="Times New Roman" w:eastAsia="Calibri" w:hAnsi="Times New Roman"/>
          <w:sz w:val="16"/>
        </w:rPr>
        <w:t xml:space="preserve"> almost </w:t>
      </w:r>
      <w:r w:rsidRPr="00696ADB">
        <w:rPr>
          <w:rFonts w:ascii="Times New Roman" w:eastAsia="Calibri" w:hAnsi="Times New Roman"/>
          <w:b/>
          <w:u w:val="single"/>
        </w:rPr>
        <w:t>always</w:t>
      </w:r>
      <w:r w:rsidRPr="00696ADB">
        <w:rPr>
          <w:rFonts w:ascii="Times New Roman" w:eastAsia="Calibri" w:hAnsi="Times New Roman"/>
          <w:b/>
        </w:rPr>
        <w:t xml:space="preserve"> </w:t>
      </w:r>
      <w:r w:rsidRPr="00696ADB">
        <w:rPr>
          <w:rFonts w:ascii="Times New Roman" w:eastAsia="Calibri" w:hAnsi="Times New Roman"/>
          <w:b/>
          <w:u w:val="single"/>
        </w:rPr>
        <w:t>exaggerated</w:t>
      </w:r>
      <w:r w:rsidRPr="00696ADB">
        <w:rPr>
          <w:rFonts w:ascii="Times New Roman" w:eastAsia="Calibri" w:hAnsi="Times New Roman"/>
          <w:sz w:val="16"/>
        </w:rPr>
        <w:t xml:space="preserve">, but </w:t>
      </w:r>
      <w:r w:rsidRPr="00696ADB">
        <w:rPr>
          <w:rFonts w:ascii="Times New Roman" w:eastAsia="Calibri" w:hAnsi="Times New Roman"/>
          <w:u w:val="single"/>
        </w:rPr>
        <w:t>U.S. leaders remain</w:t>
      </w:r>
      <w:r w:rsidRPr="00696ADB">
        <w:rPr>
          <w:rFonts w:ascii="Times New Roman" w:eastAsia="Calibri" w:hAnsi="Times New Roman"/>
          <w:sz w:val="16"/>
        </w:rPr>
        <w:t xml:space="preserve"> </w:t>
      </w:r>
      <w:r w:rsidRPr="00696ADB">
        <w:rPr>
          <w:rFonts w:ascii="Times New Roman" w:eastAsia="Calibri" w:hAnsi="Times New Roman"/>
          <w:b/>
          <w:u w:val="single"/>
        </w:rPr>
        <w:t>overly sensitive</w:t>
      </w:r>
      <w:r w:rsidRPr="00696ADB">
        <w:rPr>
          <w:rFonts w:ascii="Times New Roman" w:eastAsia="Calibri" w:hAnsi="Times New Roman"/>
          <w:u w:val="single"/>
        </w:rPr>
        <w:t xml:space="preserve"> to the possibility.</w:t>
      </w:r>
      <w:r w:rsidRPr="00696ADB">
        <w:rPr>
          <w:rFonts w:ascii="Times New Roman" w:eastAsia="Calibri" w:hAnsi="Times New Roman"/>
          <w:sz w:val="16"/>
        </w:rPr>
        <w:t xml:space="preserve"> So Vice President Joe Biden has been</w:t>
      </w:r>
      <w:hyperlink r:id="rId97" w:tgtFrame="_blank" w:history="1">
        <w:r w:rsidRPr="00696ADB">
          <w:rPr>
            <w:rFonts w:ascii="Times New Roman" w:eastAsia="Calibri" w:hAnsi="Times New Roman"/>
            <w:sz w:val="16"/>
          </w:rPr>
          <w:t xml:space="preserve"> out on the road </w:t>
        </w:r>
      </w:hyperlink>
      <w:r w:rsidRPr="00696ADB">
        <w:rPr>
          <w:rFonts w:ascii="Times New Roman" w:eastAsia="Calibri" w:hAnsi="Times New Roman"/>
          <w:sz w:val="16"/>
        </w:rPr>
        <w:t xml:space="preserve">this past week, telling various U.S. allies that "the United States isn't going anywhere." (He wasn't suggesting we're stuck in a rut, of course, but saying that the imminent </w:t>
      </w:r>
      <w:r w:rsidRPr="00696ADB">
        <w:rPr>
          <w:rFonts w:ascii="Times New Roman" w:eastAsia="Calibri" w:hAnsi="Times New Roman"/>
          <w:sz w:val="16"/>
        </w:rPr>
        <w:lastRenderedPageBreak/>
        <w:t>withdrawal from Iraq doesn't mean a retreat to isolationism or anything like that.) There's nothing really wrong with offering up this sort of comforting rhetoric, but I've never really understood why U.S. leaders were so worried about the</w:t>
      </w:r>
      <w:r w:rsidRPr="00696ADB">
        <w:rPr>
          <w:rFonts w:ascii="Times New Roman" w:eastAsia="Calibri" w:hAnsi="Times New Roman"/>
          <w:i/>
          <w:iCs/>
          <w:sz w:val="16"/>
        </w:rPr>
        <w:t xml:space="preserve"> </w:t>
      </w:r>
      <w:r w:rsidRPr="00696ADB">
        <w:rPr>
          <w:rFonts w:ascii="Times New Roman" w:eastAsia="Calibri" w:hAnsi="Times New Roman"/>
          <w:sz w:val="16"/>
        </w:rPr>
        <w:t xml:space="preserve">credibility of our commitments to others. For starters, </w:t>
      </w:r>
      <w:r w:rsidRPr="00696ADB">
        <w:rPr>
          <w:rFonts w:ascii="Times New Roman" w:eastAsia="Calibri" w:hAnsi="Times New Roman"/>
          <w:u w:val="single"/>
        </w:rPr>
        <w:t>given our</w:t>
      </w:r>
      <w:r w:rsidRPr="00696ADB">
        <w:rPr>
          <w:rFonts w:ascii="Times New Roman" w:eastAsia="Calibri" w:hAnsi="Times New Roman"/>
          <w:sz w:val="16"/>
        </w:rPr>
        <w:t xml:space="preserve"> remarkably </w:t>
      </w:r>
      <w:r w:rsidRPr="00696ADB">
        <w:rPr>
          <w:rFonts w:ascii="Times New Roman" w:eastAsia="Calibri" w:hAnsi="Times New Roman"/>
          <w:u w:val="single"/>
        </w:rPr>
        <w:t>secure geopolitical position</w:t>
      </w:r>
      <w:r w:rsidRPr="00696ADB">
        <w:rPr>
          <w:rFonts w:ascii="Times New Roman" w:eastAsia="Calibri" w:hAnsi="Times New Roman"/>
          <w:sz w:val="16"/>
        </w:rPr>
        <w:t xml:space="preserve">, </w:t>
      </w:r>
      <w:r w:rsidRPr="00696ADB">
        <w:rPr>
          <w:rFonts w:ascii="Times New Roman" w:eastAsia="Calibri" w:hAnsi="Times New Roman"/>
          <w:u w:val="single"/>
        </w:rPr>
        <w:t>whether U.S. pledges are credible</w:t>
      </w:r>
      <w:r w:rsidRPr="00696ADB">
        <w:rPr>
          <w:rFonts w:ascii="Times New Roman" w:eastAsia="Calibri" w:hAnsi="Times New Roman"/>
          <w:sz w:val="16"/>
        </w:rPr>
        <w:t xml:space="preserve"> </w:t>
      </w:r>
      <w:r w:rsidRPr="00696ADB">
        <w:rPr>
          <w:rFonts w:ascii="Times New Roman" w:eastAsia="Calibri" w:hAnsi="Times New Roman"/>
          <w:u w:val="single"/>
        </w:rPr>
        <w:t>is</w:t>
      </w:r>
      <w:r w:rsidRPr="00696ADB">
        <w:rPr>
          <w:rFonts w:ascii="Times New Roman" w:eastAsia="Calibri" w:hAnsi="Times New Roman"/>
          <w:sz w:val="16"/>
        </w:rPr>
        <w:t xml:space="preserve"> first and foremost </w:t>
      </w:r>
      <w:r w:rsidRPr="00696ADB">
        <w:rPr>
          <w:rFonts w:ascii="Times New Roman" w:eastAsia="Calibri" w:hAnsi="Times New Roman"/>
          <w:u w:val="single"/>
        </w:rPr>
        <w:t>a problem for those who are dependent on U.S. help</w:t>
      </w:r>
      <w:r w:rsidRPr="00696ADB">
        <w:rPr>
          <w:rFonts w:ascii="Times New Roman" w:eastAsia="Calibri" w:hAnsi="Times New Roman"/>
          <w:sz w:val="16"/>
        </w:rPr>
        <w:t xml:space="preserve">. </w:t>
      </w:r>
      <w:r w:rsidRPr="00696ADB">
        <w:rPr>
          <w:rFonts w:ascii="Times New Roman" w:eastAsia="Calibri" w:hAnsi="Times New Roman"/>
          <w:u w:val="single"/>
        </w:rPr>
        <w:t>We should</w:t>
      </w:r>
      <w:r w:rsidRPr="00696ADB">
        <w:rPr>
          <w:rFonts w:ascii="Times New Roman" w:eastAsia="Calibri" w:hAnsi="Times New Roman"/>
          <w:sz w:val="16"/>
        </w:rPr>
        <w:t xml:space="preserve"> therefore </w:t>
      </w:r>
      <w:r w:rsidRPr="00696ADB">
        <w:rPr>
          <w:rFonts w:ascii="Times New Roman" w:eastAsia="Calibri" w:hAnsi="Times New Roman"/>
          <w:u w:val="single"/>
        </w:rPr>
        <w:t xml:space="preserve">take our allies' occasional hints about realignment or neutrality with some </w:t>
      </w:r>
      <w:r w:rsidRPr="00696ADB">
        <w:rPr>
          <w:rFonts w:ascii="Times New Roman" w:eastAsia="Calibri" w:hAnsi="Times New Roman"/>
          <w:b/>
          <w:u w:val="single"/>
        </w:rPr>
        <w:t>skepticism</w:t>
      </w:r>
      <w:r w:rsidRPr="00696ADB">
        <w:rPr>
          <w:rFonts w:ascii="Times New Roman" w:eastAsia="Calibri" w:hAnsi="Times New Roman"/>
          <w:sz w:val="16"/>
        </w:rPr>
        <w:t xml:space="preserve">; </w:t>
      </w:r>
      <w:r w:rsidRPr="00696ADB">
        <w:rPr>
          <w:rFonts w:ascii="Times New Roman" w:eastAsia="Calibri" w:hAnsi="Times New Roman"/>
          <w:b/>
          <w:u w:val="single"/>
        </w:rPr>
        <w:t xml:space="preserve">they have every incentive to try to make us worry about it, but in most cases little incentive to actually do it. </w:t>
      </w: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AT: Chemical Warfare</w:t>
      </w:r>
    </w:p>
    <w:p w:rsidR="00205C5F" w:rsidRPr="00696ADB" w:rsidRDefault="00205C5F" w:rsidP="00205C5F">
      <w:pPr>
        <w:pStyle w:val="tag"/>
        <w:rPr>
          <w:rFonts w:ascii="Times New Roman" w:hAnsi="Times New Roman"/>
          <w:sz w:val="22"/>
        </w:rPr>
      </w:pPr>
      <w:r w:rsidRPr="00696ADB">
        <w:rPr>
          <w:rFonts w:ascii="Times New Roman" w:hAnsi="Times New Roman"/>
          <w:sz w:val="22"/>
        </w:rPr>
        <w:t xml:space="preserve">No extinction </w:t>
      </w:r>
    </w:p>
    <w:p w:rsidR="00205C5F" w:rsidRPr="00696ADB" w:rsidRDefault="00205C5F" w:rsidP="00205C5F">
      <w:pPr>
        <w:rPr>
          <w:rFonts w:ascii="Times New Roman" w:hAnsi="Times New Roman"/>
          <w:sz w:val="16"/>
        </w:rPr>
      </w:pPr>
      <w:r w:rsidRPr="00696ADB">
        <w:rPr>
          <w:rStyle w:val="tagChar"/>
          <w:rFonts w:ascii="Times New Roman" w:eastAsia="Calibri" w:hAnsi="Times New Roman" w:cs="Times New Roman"/>
        </w:rPr>
        <w:t>Easterbrook 3</w:t>
      </w:r>
      <w:r w:rsidRPr="00696ADB">
        <w:rPr>
          <w:rFonts w:ascii="Times New Roman" w:hAnsi="Times New Roman"/>
          <w:sz w:val="16"/>
        </w:rPr>
        <w:t xml:space="preserve"> (Gregg, Senior Fellow – New Republic, “We’re All </w:t>
      </w:r>
      <w:proofErr w:type="spellStart"/>
      <w:r w:rsidRPr="00696ADB">
        <w:rPr>
          <w:rFonts w:ascii="Times New Roman" w:hAnsi="Times New Roman"/>
          <w:sz w:val="16"/>
        </w:rPr>
        <w:t>Gonna</w:t>
      </w:r>
      <w:proofErr w:type="spellEnd"/>
      <w:r w:rsidRPr="00696ADB">
        <w:rPr>
          <w:rFonts w:ascii="Times New Roman" w:hAnsi="Times New Roman"/>
          <w:sz w:val="16"/>
        </w:rPr>
        <w:t xml:space="preserve"> Die!</w:t>
      </w:r>
      <w:proofErr w:type="gramStart"/>
      <w:r w:rsidRPr="00696ADB">
        <w:rPr>
          <w:rFonts w:ascii="Times New Roman" w:hAnsi="Times New Roman"/>
          <w:sz w:val="16"/>
        </w:rPr>
        <w:t>”,</w:t>
      </w:r>
      <w:proofErr w:type="gramEnd"/>
      <w:r w:rsidRPr="00696ADB">
        <w:rPr>
          <w:rFonts w:ascii="Times New Roman" w:hAnsi="Times New Roman"/>
          <w:sz w:val="16"/>
        </w:rPr>
        <w:t xml:space="preserve"> Wired Magazine, July, http://www.wired.com/wired/archive/11.07/doomsday.html?pg=1&amp;topic=&amp;topic_set=)</w:t>
      </w:r>
    </w:p>
    <w:p w:rsidR="00205C5F" w:rsidRPr="00696ADB" w:rsidRDefault="00205C5F" w:rsidP="00205C5F">
      <w:pPr>
        <w:rPr>
          <w:rFonts w:ascii="Times New Roman" w:hAnsi="Times New Roman"/>
          <w:sz w:val="16"/>
        </w:rPr>
      </w:pPr>
    </w:p>
    <w:p w:rsidR="00205C5F" w:rsidRPr="00696ADB" w:rsidRDefault="00205C5F" w:rsidP="00205C5F">
      <w:pPr>
        <w:pStyle w:val="card"/>
        <w:rPr>
          <w:sz w:val="16"/>
        </w:rPr>
      </w:pPr>
      <w:r w:rsidRPr="00696ADB">
        <w:rPr>
          <w:sz w:val="16"/>
        </w:rPr>
        <w:t xml:space="preserve">2. Chemical weapons! </w:t>
      </w:r>
      <w:proofErr w:type="gramStart"/>
      <w:r w:rsidRPr="00696ADB">
        <w:rPr>
          <w:sz w:val="16"/>
        </w:rPr>
        <w:t>Spooky-sounding, sure.</w:t>
      </w:r>
      <w:proofErr w:type="gramEnd"/>
      <w:r w:rsidRPr="00696ADB">
        <w:rPr>
          <w:sz w:val="16"/>
        </w:rPr>
        <w:t xml:space="preserve"> </w:t>
      </w:r>
      <w:proofErr w:type="gramStart"/>
      <w:r w:rsidRPr="00696ADB">
        <w:rPr>
          <w:sz w:val="16"/>
        </w:rPr>
        <w:t>And dangerous.</w:t>
      </w:r>
      <w:proofErr w:type="gramEnd"/>
      <w:r w:rsidRPr="00696ADB">
        <w:rPr>
          <w:sz w:val="16"/>
        </w:rPr>
        <w:t xml:space="preserve"> But bombs and bullets are dangerous, too. In actual use, </w:t>
      </w:r>
      <w:r w:rsidRPr="00696ADB">
        <w:rPr>
          <w:rStyle w:val="underline"/>
        </w:rPr>
        <w:t>chemical weapons have proven no more deadly</w:t>
      </w:r>
      <w:r w:rsidRPr="00696ADB">
        <w:rPr>
          <w:sz w:val="16"/>
        </w:rPr>
        <w:t xml:space="preserve">, pound for pound, </w:t>
      </w:r>
      <w:r w:rsidRPr="00696ADB">
        <w:rPr>
          <w:rStyle w:val="underline"/>
        </w:rPr>
        <w:t>than conventional explosives. In World War I</w:t>
      </w:r>
      <w:r w:rsidRPr="00696ADB">
        <w:rPr>
          <w:sz w:val="16"/>
        </w:rPr>
        <w:t xml:space="preserve">, the British and German </w:t>
      </w:r>
      <w:r w:rsidRPr="00696ADB">
        <w:rPr>
          <w:rStyle w:val="underline"/>
        </w:rPr>
        <w:t>armies expended 1 ton of chemical agents per</w:t>
      </w:r>
      <w:r w:rsidRPr="00696ADB">
        <w:rPr>
          <w:sz w:val="16"/>
        </w:rPr>
        <w:t xml:space="preserve"> enemy </w:t>
      </w:r>
      <w:r w:rsidRPr="00696ADB">
        <w:rPr>
          <w:rStyle w:val="underline"/>
        </w:rPr>
        <w:t>fatality</w:t>
      </w:r>
      <w:r w:rsidRPr="00696ADB">
        <w:rPr>
          <w:sz w:val="16"/>
        </w:rPr>
        <w:t xml:space="preserve">. Are modern nerve agents like </w:t>
      </w:r>
      <w:proofErr w:type="spellStart"/>
      <w:r w:rsidRPr="00696ADB">
        <w:rPr>
          <w:sz w:val="16"/>
        </w:rPr>
        <w:t>sarin</w:t>
      </w:r>
      <w:proofErr w:type="spellEnd"/>
      <w:r w:rsidRPr="00696ADB">
        <w:rPr>
          <w:sz w:val="16"/>
        </w:rPr>
        <w:t xml:space="preserve"> </w:t>
      </w:r>
      <w:proofErr w:type="spellStart"/>
      <w:r w:rsidRPr="00696ADB">
        <w:rPr>
          <w:sz w:val="16"/>
        </w:rPr>
        <w:t>superdeadly</w:t>
      </w:r>
      <w:proofErr w:type="spellEnd"/>
      <w:r w:rsidRPr="00696ADB">
        <w:rPr>
          <w:sz w:val="16"/>
        </w:rPr>
        <w:t xml:space="preserve"> in a way World War I mustard gas was not? </w:t>
      </w:r>
      <w:r w:rsidRPr="00696ADB">
        <w:rPr>
          <w:rStyle w:val="underline"/>
        </w:rPr>
        <w:t>When</w:t>
      </w:r>
      <w:r w:rsidRPr="00696ADB">
        <w:rPr>
          <w:sz w:val="16"/>
        </w:rPr>
        <w:t xml:space="preserve"> the </w:t>
      </w:r>
      <w:proofErr w:type="spellStart"/>
      <w:r w:rsidRPr="00696ADB">
        <w:rPr>
          <w:rStyle w:val="underline"/>
        </w:rPr>
        <w:t>Aum</w:t>
      </w:r>
      <w:proofErr w:type="spellEnd"/>
      <w:r w:rsidRPr="00696ADB">
        <w:rPr>
          <w:sz w:val="16"/>
        </w:rPr>
        <w:t xml:space="preserve"> </w:t>
      </w:r>
      <w:proofErr w:type="spellStart"/>
      <w:r w:rsidRPr="00696ADB">
        <w:rPr>
          <w:rStyle w:val="underline"/>
        </w:rPr>
        <w:t>Shinrikyo</w:t>
      </w:r>
      <w:proofErr w:type="spellEnd"/>
      <w:r w:rsidRPr="00696ADB">
        <w:rPr>
          <w:sz w:val="16"/>
        </w:rPr>
        <w:t xml:space="preserve"> cult </w:t>
      </w:r>
      <w:r w:rsidRPr="00696ADB">
        <w:rPr>
          <w:rStyle w:val="underline"/>
        </w:rPr>
        <w:t>attacked Tokyo's subway</w:t>
      </w:r>
      <w:r w:rsidRPr="00696ADB">
        <w:rPr>
          <w:sz w:val="16"/>
        </w:rPr>
        <w:t xml:space="preserve"> system with that substance in 1995 - the subway being an enclosed area, ideal for chemicals - </w:t>
      </w:r>
      <w:r w:rsidRPr="00696ADB">
        <w:rPr>
          <w:rStyle w:val="underline"/>
        </w:rPr>
        <w:t>12 people</w:t>
      </w:r>
      <w:r w:rsidRPr="00696ADB">
        <w:rPr>
          <w:sz w:val="16"/>
        </w:rPr>
        <w:t xml:space="preserve"> </w:t>
      </w:r>
      <w:r w:rsidRPr="00696ADB">
        <w:rPr>
          <w:rStyle w:val="underline"/>
        </w:rPr>
        <w:t>died</w:t>
      </w:r>
      <w:r w:rsidRPr="00696ADB">
        <w:rPr>
          <w:sz w:val="16"/>
        </w:rPr>
        <w:t xml:space="preserve">. That was 12 too many, but </w:t>
      </w:r>
      <w:r w:rsidRPr="00696ADB">
        <w:rPr>
          <w:rStyle w:val="underline"/>
        </w:rPr>
        <w:t>a conventional bomb</w:t>
      </w:r>
      <w:r w:rsidRPr="00696ADB">
        <w:rPr>
          <w:sz w:val="16"/>
        </w:rPr>
        <w:t xml:space="preserve"> the same size as the cult's canisters, detonated on a packed subway, </w:t>
      </w:r>
      <w:r w:rsidRPr="00696ADB">
        <w:rPr>
          <w:rStyle w:val="underline"/>
        </w:rPr>
        <w:t>would have killed more</w:t>
      </w:r>
      <w:r w:rsidRPr="00696ADB">
        <w:rPr>
          <w:sz w:val="16"/>
        </w:rPr>
        <w:t xml:space="preserve">. During this winter's duct tape scare, I heard a </w:t>
      </w:r>
      <w:smartTag w:uri="urn:schemas-microsoft-com:office:smarttags" w:element="place">
        <w:smartTag w:uri="urn:schemas-microsoft-com:office:smarttags" w:element="City">
          <w:r w:rsidRPr="00696ADB">
            <w:rPr>
              <w:sz w:val="16"/>
            </w:rPr>
            <w:t>Washington</w:t>
          </w:r>
        </w:smartTag>
        <w:r w:rsidRPr="00696ADB">
          <w:rPr>
            <w:sz w:val="16"/>
          </w:rPr>
          <w:t xml:space="preserve">, </w:t>
        </w:r>
        <w:smartTag w:uri="urn:schemas-microsoft-com:office:smarttags" w:element="State">
          <w:r w:rsidRPr="00696ADB">
            <w:rPr>
              <w:sz w:val="16"/>
            </w:rPr>
            <w:t>DC</w:t>
          </w:r>
        </w:smartTag>
      </w:smartTag>
      <w:r w:rsidRPr="00696ADB">
        <w:rPr>
          <w:sz w:val="16"/>
        </w:rPr>
        <w:t xml:space="preserve">, radio talk-show host sternly lecture listeners to flee if "a huge cloud of poison gas" were slowly floating across the city. Noxious clouds of death may float across movie screens, but </w:t>
      </w:r>
      <w:r w:rsidRPr="00696ADB">
        <w:rPr>
          <w:rStyle w:val="underline"/>
        </w:rPr>
        <w:t>no military in the real world can create them</w:t>
      </w:r>
      <w:r w:rsidRPr="00696ADB">
        <w:rPr>
          <w:sz w:val="16"/>
        </w:rPr>
        <w:t xml:space="preserve">. </w:t>
      </w:r>
      <w:r w:rsidRPr="00696ADB">
        <w:rPr>
          <w:rStyle w:val="underline"/>
        </w:rPr>
        <w:t>Wind</w:t>
      </w:r>
      <w:r w:rsidRPr="00696ADB">
        <w:rPr>
          <w:sz w:val="16"/>
        </w:rPr>
        <w:t xml:space="preserve"> </w:t>
      </w:r>
      <w:r w:rsidRPr="00696ADB">
        <w:rPr>
          <w:rStyle w:val="underline"/>
        </w:rPr>
        <w:t>rapidly disperses</w:t>
      </w:r>
      <w:r w:rsidRPr="00696ADB">
        <w:rPr>
          <w:sz w:val="16"/>
        </w:rPr>
        <w:t xml:space="preserve"> </w:t>
      </w:r>
      <w:r w:rsidRPr="00696ADB">
        <w:rPr>
          <w:rStyle w:val="underline"/>
        </w:rPr>
        <w:t>nerve agents</w:t>
      </w:r>
      <w:r w:rsidRPr="00696ADB">
        <w:rPr>
          <w:sz w:val="16"/>
        </w:rPr>
        <w:t xml:space="preserve">, </w:t>
      </w:r>
      <w:r w:rsidRPr="00696ADB">
        <w:rPr>
          <w:rStyle w:val="underline"/>
        </w:rPr>
        <w:t>and sunlight</w:t>
      </w:r>
      <w:r w:rsidRPr="00696ADB">
        <w:rPr>
          <w:sz w:val="16"/>
        </w:rPr>
        <w:t xml:space="preserve"> </w:t>
      </w:r>
      <w:r w:rsidRPr="00696ADB">
        <w:rPr>
          <w:rStyle w:val="underline"/>
        </w:rPr>
        <w:t>breaks</w:t>
      </w:r>
      <w:r w:rsidRPr="00696ADB">
        <w:rPr>
          <w:sz w:val="16"/>
        </w:rPr>
        <w:t xml:space="preserve"> </w:t>
      </w:r>
      <w:r w:rsidRPr="00696ADB">
        <w:rPr>
          <w:rStyle w:val="underline"/>
        </w:rPr>
        <w:t>them down</w:t>
      </w:r>
      <w:r w:rsidRPr="00696ADB">
        <w:rPr>
          <w:sz w:val="16"/>
        </w:rPr>
        <w:t xml:space="preserve">. </w:t>
      </w:r>
      <w:r w:rsidRPr="00696ADB">
        <w:rPr>
          <w:rStyle w:val="underline"/>
        </w:rPr>
        <w:t>Outdoors, a severe chemical attack</w:t>
      </w:r>
      <w:r w:rsidRPr="00696ADB">
        <w:rPr>
          <w:sz w:val="16"/>
        </w:rPr>
        <w:t xml:space="preserve"> likely </w:t>
      </w:r>
      <w:r w:rsidRPr="00696ADB">
        <w:rPr>
          <w:rStyle w:val="underline"/>
        </w:rPr>
        <w:t>would be</w:t>
      </w:r>
      <w:r w:rsidRPr="00696ADB">
        <w:rPr>
          <w:sz w:val="16"/>
        </w:rPr>
        <w:t xml:space="preserve"> </w:t>
      </w:r>
      <w:r w:rsidRPr="00696ADB">
        <w:rPr>
          <w:rStyle w:val="underline"/>
        </w:rPr>
        <w:t>confined to a few</w:t>
      </w:r>
      <w:r w:rsidRPr="00696ADB">
        <w:rPr>
          <w:sz w:val="16"/>
        </w:rPr>
        <w:t xml:space="preserve"> city </w:t>
      </w:r>
      <w:r w:rsidRPr="00696ADB">
        <w:rPr>
          <w:rStyle w:val="underline"/>
        </w:rPr>
        <w:t>blocks</w:t>
      </w:r>
      <w:r w:rsidRPr="00696ADB">
        <w:rPr>
          <w:sz w:val="16"/>
        </w:rPr>
        <w:t xml:space="preserve">. </w:t>
      </w:r>
    </w:p>
    <w:p w:rsidR="00205C5F" w:rsidRPr="00696ADB" w:rsidRDefault="00205C5F" w:rsidP="00205C5F">
      <w:pPr>
        <w:pStyle w:val="tag"/>
        <w:rPr>
          <w:rFonts w:ascii="Times New Roman" w:hAnsi="Times New Roman"/>
          <w:sz w:val="22"/>
        </w:rPr>
      </w:pPr>
    </w:p>
    <w:p w:rsidR="00205C5F" w:rsidRPr="00696ADB" w:rsidRDefault="00205C5F" w:rsidP="00205C5F">
      <w:pPr>
        <w:pStyle w:val="tag"/>
        <w:rPr>
          <w:rFonts w:ascii="Times New Roman" w:hAnsi="Times New Roman"/>
          <w:sz w:val="22"/>
        </w:rPr>
      </w:pPr>
      <w:r w:rsidRPr="00696ADB">
        <w:rPr>
          <w:rFonts w:ascii="Times New Roman" w:hAnsi="Times New Roman"/>
          <w:sz w:val="22"/>
        </w:rPr>
        <w:t>The impact is small</w:t>
      </w:r>
    </w:p>
    <w:p w:rsidR="00205C5F" w:rsidRPr="00696ADB" w:rsidRDefault="00205C5F" w:rsidP="00205C5F">
      <w:pPr>
        <w:rPr>
          <w:rStyle w:val="hdr"/>
          <w:rFonts w:ascii="Times New Roman" w:hAnsi="Times New Roman"/>
        </w:rPr>
      </w:pPr>
      <w:r w:rsidRPr="00696ADB">
        <w:rPr>
          <w:rStyle w:val="tagChar"/>
          <w:rFonts w:ascii="Times New Roman" w:eastAsia="Calibri" w:hAnsi="Times New Roman" w:cs="Times New Roman"/>
        </w:rPr>
        <w:t>Eland 4</w:t>
      </w:r>
      <w:r w:rsidRPr="00696ADB">
        <w:rPr>
          <w:rFonts w:ascii="Times New Roman" w:hAnsi="Times New Roman"/>
          <w:sz w:val="16"/>
        </w:rPr>
        <w:t xml:space="preserve"> (Ivan, Senior Fellow – Independent Institute, “</w:t>
      </w:r>
      <w:r w:rsidRPr="00696ADB">
        <w:rPr>
          <w:rStyle w:val="hdr"/>
          <w:rFonts w:ascii="Times New Roman" w:hAnsi="Times New Roman"/>
        </w:rPr>
        <w:t>Weapons of Mass Destruction Are Overrated as a Threat to America”, Independent Institute Report, 1-28, http://www.independent.org/newsroom/article.asp?id=1256)</w:t>
      </w:r>
    </w:p>
    <w:p w:rsidR="00205C5F" w:rsidRPr="00696ADB" w:rsidRDefault="00205C5F" w:rsidP="00205C5F">
      <w:pPr>
        <w:rPr>
          <w:rFonts w:ascii="Times New Roman" w:hAnsi="Times New Roman"/>
          <w:sz w:val="16"/>
        </w:rPr>
      </w:pPr>
    </w:p>
    <w:p w:rsidR="00205C5F" w:rsidRPr="00696ADB" w:rsidRDefault="00205C5F" w:rsidP="00205C5F">
      <w:pPr>
        <w:pStyle w:val="card"/>
        <w:rPr>
          <w:sz w:val="16"/>
        </w:rPr>
      </w:pPr>
      <w:r w:rsidRPr="00696ADB">
        <w:rPr>
          <w:rStyle w:val="underline"/>
        </w:rPr>
        <w:t>Chemical weapons have a much smaller area of contamination than do biological and nuclear arms and historically have been less deadly than even conventional bombs.</w:t>
      </w:r>
      <w:r w:rsidRPr="00696ADB">
        <w:rPr>
          <w:sz w:val="16"/>
        </w:rPr>
        <w:t xml:space="preserve"> Chemical weapons are best employed by the defending side — if the attacking side uses them, friendly troops would likely have to advance through the gas. Although chemical weapons are probably the easiest of the three to produce, al Qaeda’s </w:t>
      </w:r>
      <w:r w:rsidRPr="00696ADB">
        <w:rPr>
          <w:rStyle w:val="underline"/>
        </w:rPr>
        <w:t>efforts to date have been very crude</w:t>
      </w:r>
      <w:r w:rsidRPr="00696ADB">
        <w:rPr>
          <w:sz w:val="16"/>
        </w:rPr>
        <w:t>. Some infrastructure is needed to produce chemical weapons so detection of production may be possible.</w:t>
      </w:r>
    </w:p>
    <w:p w:rsidR="00205C5F" w:rsidRPr="00696ADB" w:rsidRDefault="00205C5F" w:rsidP="00205C5F">
      <w:pPr>
        <w:pStyle w:val="tag"/>
        <w:rPr>
          <w:rFonts w:ascii="Times New Roman" w:hAnsi="Times New Roman"/>
          <w:sz w:val="22"/>
        </w:rPr>
      </w:pPr>
    </w:p>
    <w:p w:rsidR="00205C5F" w:rsidRPr="00696ADB" w:rsidRDefault="00205C5F" w:rsidP="00205C5F">
      <w:pPr>
        <w:pStyle w:val="tag"/>
        <w:rPr>
          <w:rFonts w:ascii="Times New Roman" w:hAnsi="Times New Roman"/>
          <w:sz w:val="22"/>
        </w:rPr>
      </w:pPr>
      <w:r w:rsidRPr="00696ADB">
        <w:rPr>
          <w:rFonts w:ascii="Times New Roman" w:hAnsi="Times New Roman"/>
          <w:sz w:val="22"/>
        </w:rPr>
        <w:t xml:space="preserve">Won’t cause huge </w:t>
      </w:r>
      <w:proofErr w:type="spellStart"/>
      <w:r w:rsidRPr="00696ADB">
        <w:rPr>
          <w:rFonts w:ascii="Times New Roman" w:hAnsi="Times New Roman"/>
          <w:sz w:val="22"/>
        </w:rPr>
        <w:t>casualities</w:t>
      </w:r>
      <w:proofErr w:type="spellEnd"/>
    </w:p>
    <w:p w:rsidR="00205C5F" w:rsidRPr="00696ADB" w:rsidRDefault="00205C5F" w:rsidP="00205C5F">
      <w:pPr>
        <w:rPr>
          <w:rFonts w:ascii="Times New Roman" w:hAnsi="Times New Roman"/>
          <w:sz w:val="16"/>
        </w:rPr>
      </w:pPr>
      <w:r w:rsidRPr="00696ADB">
        <w:rPr>
          <w:rStyle w:val="tagChar"/>
          <w:rFonts w:ascii="Times New Roman" w:eastAsia="Calibri" w:hAnsi="Times New Roman" w:cs="Times New Roman"/>
        </w:rPr>
        <w:t>Betts 98</w:t>
      </w:r>
      <w:r w:rsidRPr="00696ADB">
        <w:rPr>
          <w:rFonts w:ascii="Times New Roman" w:hAnsi="Times New Roman"/>
          <w:sz w:val="16"/>
        </w:rPr>
        <w:t xml:space="preserve"> (Richard K., Director of National Security Studies – Council on Foreign Relations, Foreign Affairs, January / February, Lexis)</w:t>
      </w:r>
    </w:p>
    <w:p w:rsidR="00205C5F" w:rsidRPr="00696ADB" w:rsidRDefault="00205C5F" w:rsidP="00205C5F">
      <w:pPr>
        <w:rPr>
          <w:rFonts w:ascii="Times New Roman" w:hAnsi="Times New Roman"/>
          <w:sz w:val="16"/>
        </w:rPr>
      </w:pPr>
    </w:p>
    <w:p w:rsidR="00205C5F" w:rsidRPr="00696ADB" w:rsidRDefault="00205C5F" w:rsidP="00205C5F">
      <w:pPr>
        <w:pStyle w:val="card"/>
        <w:rPr>
          <w:sz w:val="16"/>
        </w:rPr>
      </w:pPr>
      <w:r w:rsidRPr="00696ADB">
        <w:rPr>
          <w:sz w:val="16"/>
        </w:rPr>
        <w:t xml:space="preserve">Chemical weapons have been noticed more in the past decade, especially since they were used by </w:t>
      </w:r>
      <w:smartTag w:uri="urn:schemas-microsoft-com:office:smarttags" w:element="place">
        <w:smartTag w:uri="urn:schemas-microsoft-com:office:smarttags" w:element="country-region">
          <w:r w:rsidRPr="00696ADB">
            <w:rPr>
              <w:sz w:val="16"/>
            </w:rPr>
            <w:t>Iraq</w:t>
          </w:r>
        </w:smartTag>
      </w:smartTag>
      <w:r w:rsidRPr="00696ADB">
        <w:rPr>
          <w:sz w:val="16"/>
        </w:rPr>
        <w:t xml:space="preserve"> against Iranian troops in the 1980-88 Iran-Iraq War and against Kurdish civilians in 1988.  Chemicals are far more widely available than nuclear weapons because the technology required to produce them is far simpler, and large numbers of countries have undertaken chemical weapons programs.  But </w:t>
      </w:r>
      <w:r w:rsidRPr="00696ADB">
        <w:rPr>
          <w:rStyle w:val="underline"/>
        </w:rPr>
        <w:t>chemical weapons are not</w:t>
      </w:r>
      <w:r w:rsidRPr="00696ADB">
        <w:rPr>
          <w:sz w:val="16"/>
        </w:rPr>
        <w:t xml:space="preserve"> really </w:t>
      </w:r>
      <w:r w:rsidRPr="00696ADB">
        <w:rPr>
          <w:rStyle w:val="underline"/>
        </w:rPr>
        <w:t>in the same class as other</w:t>
      </w:r>
      <w:r w:rsidRPr="00696ADB">
        <w:rPr>
          <w:sz w:val="16"/>
        </w:rPr>
        <w:t xml:space="preserve"> </w:t>
      </w:r>
      <w:r w:rsidRPr="00696ADB">
        <w:rPr>
          <w:rStyle w:val="underline"/>
        </w:rPr>
        <w:t>w</w:t>
      </w:r>
      <w:r w:rsidRPr="00696ADB">
        <w:rPr>
          <w:sz w:val="16"/>
        </w:rPr>
        <w:t xml:space="preserve">eapons of </w:t>
      </w:r>
      <w:r w:rsidRPr="00696ADB">
        <w:rPr>
          <w:rStyle w:val="underline"/>
        </w:rPr>
        <w:t>m</w:t>
      </w:r>
      <w:r w:rsidRPr="00696ADB">
        <w:rPr>
          <w:sz w:val="16"/>
        </w:rPr>
        <w:t xml:space="preserve">ass </w:t>
      </w:r>
      <w:r w:rsidRPr="00696ADB">
        <w:rPr>
          <w:rStyle w:val="underline"/>
        </w:rPr>
        <w:t>d</w:t>
      </w:r>
      <w:r w:rsidRPr="00696ADB">
        <w:rPr>
          <w:sz w:val="16"/>
        </w:rPr>
        <w:t xml:space="preserve">estruction, </w:t>
      </w:r>
      <w:r w:rsidRPr="00696ADB">
        <w:rPr>
          <w:rStyle w:val="underline"/>
        </w:rPr>
        <w:t>in the</w:t>
      </w:r>
      <w:r w:rsidRPr="00696ADB">
        <w:rPr>
          <w:sz w:val="16"/>
        </w:rPr>
        <w:t xml:space="preserve"> sense of </w:t>
      </w:r>
      <w:r w:rsidRPr="00696ADB">
        <w:rPr>
          <w:rStyle w:val="underline"/>
        </w:rPr>
        <w:t>ability [able] to inflict a huge number of</w:t>
      </w:r>
      <w:r w:rsidRPr="00696ADB">
        <w:rPr>
          <w:sz w:val="16"/>
        </w:rPr>
        <w:t xml:space="preserve"> civilian </w:t>
      </w:r>
      <w:r w:rsidRPr="00696ADB">
        <w:rPr>
          <w:rStyle w:val="underline"/>
        </w:rPr>
        <w:t>casualties</w:t>
      </w:r>
      <w:r w:rsidRPr="00696ADB">
        <w:rPr>
          <w:sz w:val="16"/>
        </w:rPr>
        <w:t xml:space="preserve"> in a single strike.  </w:t>
      </w:r>
      <w:r w:rsidRPr="00696ADB">
        <w:rPr>
          <w:rStyle w:val="underline"/>
        </w:rPr>
        <w:t>For</w:t>
      </w:r>
      <w:r w:rsidRPr="00696ADB">
        <w:rPr>
          <w:sz w:val="16"/>
        </w:rPr>
        <w:t xml:space="preserve"> the </w:t>
      </w:r>
      <w:r w:rsidRPr="00696ADB">
        <w:rPr>
          <w:rStyle w:val="underline"/>
        </w:rPr>
        <w:t>tens of thousands of fatalities</w:t>
      </w:r>
      <w:r w:rsidRPr="00696ADB">
        <w:rPr>
          <w:sz w:val="16"/>
        </w:rPr>
        <w:t xml:space="preserve"> as in, say , the biggest strategic bombing raids of World War II, </w:t>
      </w:r>
      <w:r w:rsidRPr="00696ADB">
        <w:rPr>
          <w:rStyle w:val="underline"/>
        </w:rPr>
        <w:t>it</w:t>
      </w:r>
      <w:r w:rsidRPr="00696ADB">
        <w:rPr>
          <w:sz w:val="16"/>
        </w:rPr>
        <w:t xml:space="preserve"> </w:t>
      </w:r>
      <w:r w:rsidRPr="00696ADB">
        <w:rPr>
          <w:rStyle w:val="underline"/>
        </w:rPr>
        <w:t>would be</w:t>
      </w:r>
      <w:r w:rsidRPr="00696ADB">
        <w:rPr>
          <w:sz w:val="16"/>
        </w:rPr>
        <w:t xml:space="preserve"> </w:t>
      </w:r>
      <w:r w:rsidRPr="00696ADB">
        <w:rPr>
          <w:rStyle w:val="underline"/>
        </w:rPr>
        <w:t>very difficult logistically and operationally</w:t>
      </w:r>
      <w:r w:rsidRPr="00696ADB">
        <w:rPr>
          <w:sz w:val="16"/>
        </w:rPr>
        <w:t xml:space="preserve"> </w:t>
      </w:r>
      <w:r w:rsidRPr="00696ADB">
        <w:rPr>
          <w:rStyle w:val="underline"/>
        </w:rPr>
        <w:t>to deliver chemical weapons in necessary quantities over large areas</w:t>
      </w:r>
      <w:r w:rsidRPr="00696ADB">
        <w:rPr>
          <w:sz w:val="16"/>
        </w:rPr>
        <w:t>.</w:t>
      </w:r>
    </w:p>
    <w:p w:rsidR="00205C5F" w:rsidRPr="00696ADB" w:rsidRDefault="00205C5F" w:rsidP="00205C5F">
      <w:pPr>
        <w:rPr>
          <w:rFonts w:ascii="Times New Roman" w:hAnsi="Times New Roman"/>
        </w:rPr>
      </w:pPr>
    </w:p>
    <w:p w:rsidR="00205C5F" w:rsidRPr="00696ADB" w:rsidRDefault="00205C5F" w:rsidP="00205C5F">
      <w:pPr>
        <w:pStyle w:val="Heading3"/>
        <w:rPr>
          <w:rFonts w:eastAsia="Calibri" w:cs="Times New Roman"/>
        </w:rPr>
      </w:pPr>
      <w:r w:rsidRPr="00696ADB">
        <w:rPr>
          <w:rFonts w:eastAsia="Calibri" w:cs="Times New Roman"/>
        </w:rPr>
        <w:lastRenderedPageBreak/>
        <w:t xml:space="preserve">AT: Israel Impact </w:t>
      </w:r>
    </w:p>
    <w:p w:rsidR="00205C5F" w:rsidRPr="00696ADB" w:rsidRDefault="00205C5F" w:rsidP="00205C5F">
      <w:pPr>
        <w:rPr>
          <w:rFonts w:ascii="Times New Roman" w:eastAsia="Calibri" w:hAnsi="Times New Roman"/>
          <w:b/>
        </w:rPr>
      </w:pPr>
      <w:r w:rsidRPr="00696ADB">
        <w:rPr>
          <w:rFonts w:ascii="Times New Roman" w:eastAsia="Calibri" w:hAnsi="Times New Roman"/>
          <w:b/>
        </w:rPr>
        <w:t xml:space="preserve">No CBW </w:t>
      </w:r>
      <w:proofErr w:type="spellStart"/>
      <w:r w:rsidRPr="00696ADB">
        <w:rPr>
          <w:rFonts w:ascii="Times New Roman" w:eastAsia="Calibri" w:hAnsi="Times New Roman"/>
          <w:b/>
        </w:rPr>
        <w:t>lashout</w:t>
      </w:r>
      <w:proofErr w:type="spellEnd"/>
    </w:p>
    <w:p w:rsidR="00205C5F" w:rsidRPr="00696ADB" w:rsidRDefault="00205C5F" w:rsidP="00205C5F">
      <w:pPr>
        <w:rPr>
          <w:rFonts w:ascii="Times New Roman" w:eastAsia="Calibri" w:hAnsi="Times New Roman"/>
          <w:sz w:val="16"/>
        </w:rPr>
      </w:pPr>
      <w:r w:rsidRPr="00696ADB">
        <w:rPr>
          <w:rFonts w:ascii="Times New Roman" w:eastAsia="Calibri" w:hAnsi="Times New Roman"/>
          <w:b/>
        </w:rPr>
        <w:t>Rubin ’11 (</w:t>
      </w:r>
      <w:r w:rsidRPr="00696ADB">
        <w:rPr>
          <w:rFonts w:ascii="Times New Roman" w:eastAsia="Calibri" w:hAnsi="Times New Roman"/>
          <w:sz w:val="16"/>
        </w:rPr>
        <w:t xml:space="preserve">Sept.6/2011 ([“Israel's Strategic Situation: Plenty to Worry About but Little to Fear”,2011 Barry Rubin is director of the Global Research in International Affairs (GLORIA) Center, editor of the Middle East Review of International Affairs (MERIA) Journal, and Middle East editor and featured columnist at </w:t>
      </w:r>
      <w:proofErr w:type="spellStart"/>
      <w:r w:rsidRPr="00696ADB">
        <w:rPr>
          <w:rFonts w:ascii="Times New Roman" w:eastAsia="Calibri" w:hAnsi="Times New Roman"/>
          <w:sz w:val="16"/>
        </w:rPr>
        <w:t>PajamasMedia</w:t>
      </w:r>
      <w:proofErr w:type="spellEnd"/>
      <w:r w:rsidRPr="00696ADB">
        <w:rPr>
          <w:rFonts w:ascii="Times New Roman" w:eastAsia="Calibri" w:hAnsi="Times New Roman"/>
          <w:sz w:val="16"/>
        </w:rPr>
        <w:t>]</w:t>
      </w:r>
    </w:p>
    <w:p w:rsidR="00205C5F" w:rsidRPr="00696ADB" w:rsidRDefault="00205C5F" w:rsidP="00205C5F">
      <w:pPr>
        <w:rPr>
          <w:rFonts w:ascii="Times New Roman" w:eastAsia="Calibri" w:hAnsi="Times New Roman"/>
          <w:sz w:val="16"/>
        </w:rPr>
      </w:pPr>
    </w:p>
    <w:p w:rsidR="00205C5F" w:rsidRPr="00696ADB" w:rsidRDefault="00205C5F" w:rsidP="00205C5F">
      <w:pPr>
        <w:rPr>
          <w:rFonts w:ascii="Times New Roman" w:eastAsia="Calibri" w:hAnsi="Times New Roman"/>
          <w:u w:val="single"/>
        </w:rPr>
      </w:pPr>
      <w:r w:rsidRPr="00696ADB">
        <w:rPr>
          <w:rFonts w:ascii="Times New Roman" w:eastAsia="Calibri" w:hAnsi="Times New Roman"/>
          <w:u w:val="single"/>
        </w:rPr>
        <w:t>Might Syria fire some chemical weapons at Israel as a last ditch to save itself? --There is no indication of that happening and the Iraqis--who had much more motive to do it--didn't follow that path in 2003. Israel would have plenty of warning time and could take countermeasures. Not a realistic scenario.</w:t>
      </w:r>
    </w:p>
    <w:p w:rsidR="00205C5F" w:rsidRPr="00696ADB" w:rsidRDefault="00205C5F" w:rsidP="00205C5F">
      <w:pPr>
        <w:rPr>
          <w:rFonts w:ascii="Times New Roman" w:eastAsia="Calibri" w:hAnsi="Times New Roman"/>
          <w:sz w:val="16"/>
        </w:rPr>
      </w:pPr>
    </w:p>
    <w:p w:rsidR="00205C5F" w:rsidRPr="00696ADB" w:rsidRDefault="00205C5F" w:rsidP="00205C5F">
      <w:pPr>
        <w:rPr>
          <w:rFonts w:ascii="Times New Roman" w:eastAsia="Calibri" w:hAnsi="Times New Roman"/>
          <w:b/>
        </w:rPr>
      </w:pPr>
      <w:r w:rsidRPr="00696ADB">
        <w:rPr>
          <w:rFonts w:ascii="Times New Roman" w:eastAsia="Calibri" w:hAnsi="Times New Roman"/>
          <w:b/>
        </w:rPr>
        <w:t xml:space="preserve">Syria won’t </w:t>
      </w:r>
      <w:proofErr w:type="spellStart"/>
      <w:r w:rsidRPr="00696ADB">
        <w:rPr>
          <w:rFonts w:ascii="Times New Roman" w:eastAsia="Calibri" w:hAnsi="Times New Roman"/>
          <w:b/>
        </w:rPr>
        <w:t>lashout</w:t>
      </w:r>
      <w:proofErr w:type="spellEnd"/>
      <w:r w:rsidRPr="00696ADB">
        <w:rPr>
          <w:rFonts w:ascii="Times New Roman" w:eastAsia="Calibri" w:hAnsi="Times New Roman"/>
          <w:b/>
        </w:rPr>
        <w:t xml:space="preserve"> against Israel</w:t>
      </w:r>
    </w:p>
    <w:p w:rsidR="00205C5F" w:rsidRPr="00696ADB" w:rsidRDefault="00205C5F" w:rsidP="00205C5F">
      <w:pPr>
        <w:rPr>
          <w:rFonts w:ascii="Times New Roman" w:eastAsia="Calibri" w:hAnsi="Times New Roman"/>
          <w:sz w:val="16"/>
        </w:rPr>
      </w:pPr>
      <w:r w:rsidRPr="00696ADB">
        <w:rPr>
          <w:rFonts w:ascii="Times New Roman" w:eastAsia="Calibri" w:hAnsi="Times New Roman"/>
          <w:b/>
        </w:rPr>
        <w:t>Rubin ’11 (</w:t>
      </w:r>
      <w:r w:rsidRPr="00696ADB">
        <w:rPr>
          <w:rFonts w:ascii="Times New Roman" w:eastAsia="Calibri" w:hAnsi="Times New Roman"/>
          <w:sz w:val="16"/>
        </w:rPr>
        <w:t xml:space="preserve">Sept.6/2011 ([“Israel's Strategic Situation: Plenty to Worry About but Little to Fear”,2011 Barry Rubin is director of the Global Research in International Affairs (GLORIA) Center, editor of the Middle East Review of International Affairs (MERIA) Journal, and Middle East editor and featured columnist at </w:t>
      </w:r>
      <w:proofErr w:type="spellStart"/>
      <w:r w:rsidRPr="00696ADB">
        <w:rPr>
          <w:rFonts w:ascii="Times New Roman" w:eastAsia="Calibri" w:hAnsi="Times New Roman"/>
          <w:sz w:val="16"/>
        </w:rPr>
        <w:t>PajamasMedia</w:t>
      </w:r>
      <w:proofErr w:type="spellEnd"/>
      <w:r w:rsidRPr="00696ADB">
        <w:rPr>
          <w:rFonts w:ascii="Times New Roman" w:eastAsia="Calibri" w:hAnsi="Times New Roman"/>
          <w:sz w:val="16"/>
        </w:rPr>
        <w:t>]</w:t>
      </w:r>
    </w:p>
    <w:p w:rsidR="00205C5F" w:rsidRPr="00696ADB" w:rsidRDefault="00205C5F" w:rsidP="00205C5F">
      <w:pPr>
        <w:rPr>
          <w:rFonts w:ascii="Times New Roman" w:eastAsia="Calibri" w:hAnsi="Times New Roman"/>
          <w:sz w:val="16"/>
        </w:rPr>
      </w:pPr>
    </w:p>
    <w:p w:rsidR="00205C5F" w:rsidRPr="00696ADB" w:rsidRDefault="00205C5F" w:rsidP="00205C5F">
      <w:pPr>
        <w:rPr>
          <w:rFonts w:ascii="Times New Roman" w:eastAsia="Calibri" w:hAnsi="Times New Roman"/>
          <w:sz w:val="16"/>
        </w:rPr>
      </w:pPr>
      <w:r w:rsidRPr="00696ADB">
        <w:rPr>
          <w:rFonts w:ascii="Times New Roman" w:eastAsia="Calibri" w:hAnsi="Times New Roman"/>
          <w:sz w:val="16"/>
        </w:rPr>
        <w:t xml:space="preserve">What will Israel do should Hamas, </w:t>
      </w:r>
      <w:proofErr w:type="spellStart"/>
      <w:r w:rsidRPr="00696ADB">
        <w:rPr>
          <w:rFonts w:ascii="Times New Roman" w:eastAsia="Calibri" w:hAnsi="Times New Roman"/>
          <w:sz w:val="16"/>
        </w:rPr>
        <w:t>Hizbullah</w:t>
      </w:r>
      <w:proofErr w:type="spellEnd"/>
      <w:r w:rsidRPr="00696ADB">
        <w:rPr>
          <w:rFonts w:ascii="Times New Roman" w:eastAsia="Calibri" w:hAnsi="Times New Roman"/>
          <w:sz w:val="16"/>
        </w:rPr>
        <w:t xml:space="preserve">, Syria all start firing missiles into Israel at same time ? </w:t>
      </w:r>
      <w:r w:rsidRPr="00696ADB">
        <w:rPr>
          <w:rFonts w:ascii="Times New Roman" w:eastAsia="Calibri" w:hAnsi="Times New Roman"/>
          <w:u w:val="single"/>
        </w:rPr>
        <w:t xml:space="preserve">Syria won't. If Damascus attacked Israel it would be the end of the regime. Rather than mobilize mass support, as in the past, Syria's regime would have its armed forces heavily damaged and fall within a week or two, with very poor prospects for the life spans of its elite. As for </w:t>
      </w:r>
      <w:proofErr w:type="spellStart"/>
      <w:r w:rsidRPr="00696ADB">
        <w:rPr>
          <w:rFonts w:ascii="Times New Roman" w:eastAsia="Calibri" w:hAnsi="Times New Roman"/>
          <w:u w:val="single"/>
        </w:rPr>
        <w:t>Hizballah</w:t>
      </w:r>
      <w:proofErr w:type="spellEnd"/>
      <w:r w:rsidRPr="00696ADB">
        <w:rPr>
          <w:rFonts w:ascii="Times New Roman" w:eastAsia="Calibri" w:hAnsi="Times New Roman"/>
          <w:u w:val="single"/>
        </w:rPr>
        <w:t xml:space="preserve">-Hamas cooperation, that's less likely than ever. Those two groups are now on different sides of the Sunni-Shia divide and didn't even work together in 2008-2009 when they were much closer to each other. Reportedly, Hamas asked for help and </w:t>
      </w:r>
      <w:proofErr w:type="spellStart"/>
      <w:r w:rsidRPr="00696ADB">
        <w:rPr>
          <w:rFonts w:ascii="Times New Roman" w:eastAsia="Calibri" w:hAnsi="Times New Roman"/>
          <w:u w:val="single"/>
        </w:rPr>
        <w:t>Hizballah</w:t>
      </w:r>
      <w:proofErr w:type="spellEnd"/>
      <w:r w:rsidRPr="00696ADB">
        <w:rPr>
          <w:rFonts w:ascii="Times New Roman" w:eastAsia="Calibri" w:hAnsi="Times New Roman"/>
          <w:u w:val="single"/>
        </w:rPr>
        <w:t xml:space="preserve"> refused, unwilling to risk its own interests to help its "brothers" in the Gaza Strip.</w:t>
      </w:r>
    </w:p>
    <w:p w:rsidR="00205C5F" w:rsidRPr="00696ADB" w:rsidRDefault="00205C5F" w:rsidP="00205C5F">
      <w:pPr>
        <w:rPr>
          <w:rFonts w:ascii="Times New Roman" w:hAnsi="Times New Roman"/>
        </w:rPr>
      </w:pPr>
    </w:p>
    <w:p w:rsidR="00205C5F" w:rsidRPr="00696ADB" w:rsidRDefault="00205C5F" w:rsidP="00205C5F">
      <w:pPr>
        <w:pStyle w:val="Heading3"/>
        <w:rPr>
          <w:rFonts w:cs="Times New Roman"/>
        </w:rPr>
      </w:pPr>
      <w:r w:rsidRPr="00696ADB">
        <w:rPr>
          <w:rFonts w:cs="Times New Roman"/>
        </w:rPr>
        <w:lastRenderedPageBreak/>
        <w:t>AT: Middle East War</w:t>
      </w:r>
    </w:p>
    <w:p w:rsidR="00205C5F" w:rsidRPr="00696ADB" w:rsidRDefault="00205C5F" w:rsidP="00205C5F">
      <w:pPr>
        <w:rPr>
          <w:rFonts w:ascii="Times New Roman" w:hAnsi="Times New Roman"/>
        </w:rPr>
      </w:pPr>
    </w:p>
    <w:p w:rsidR="00205C5F" w:rsidRPr="00696ADB" w:rsidRDefault="00205C5F" w:rsidP="00205C5F">
      <w:pPr>
        <w:pStyle w:val="tag"/>
        <w:rPr>
          <w:rFonts w:ascii="Times New Roman" w:hAnsi="Times New Roman"/>
          <w:sz w:val="22"/>
        </w:rPr>
      </w:pPr>
      <w:r w:rsidRPr="00696ADB">
        <w:rPr>
          <w:rFonts w:ascii="Times New Roman" w:hAnsi="Times New Roman"/>
          <w:sz w:val="22"/>
        </w:rPr>
        <w:t>Middle East conflict won’t escalate</w:t>
      </w:r>
    </w:p>
    <w:p w:rsidR="00205C5F" w:rsidRPr="00696ADB" w:rsidRDefault="00205C5F" w:rsidP="00205C5F">
      <w:pPr>
        <w:rPr>
          <w:rFonts w:ascii="Times New Roman" w:hAnsi="Times New Roman"/>
          <w:sz w:val="16"/>
        </w:rPr>
      </w:pPr>
      <w:r w:rsidRPr="00696ADB">
        <w:rPr>
          <w:rStyle w:val="tagChar"/>
          <w:rFonts w:ascii="Times New Roman" w:eastAsia="Calibri" w:hAnsi="Times New Roman" w:cs="Times New Roman"/>
        </w:rPr>
        <w:t>Maloney 7</w:t>
      </w:r>
      <w:r w:rsidRPr="00696ADB">
        <w:rPr>
          <w:rFonts w:ascii="Times New Roman" w:hAnsi="Times New Roman"/>
          <w:sz w:val="16"/>
        </w:rPr>
        <w:t xml:space="preserve"> (Suzanne, Senior Fellow – </w:t>
      </w:r>
      <w:proofErr w:type="spellStart"/>
      <w:r w:rsidRPr="00696ADB">
        <w:rPr>
          <w:rFonts w:ascii="Times New Roman" w:hAnsi="Times New Roman"/>
          <w:sz w:val="16"/>
        </w:rPr>
        <w:t>Saban</w:t>
      </w:r>
      <w:proofErr w:type="spellEnd"/>
      <w:r w:rsidRPr="00696ADB">
        <w:rPr>
          <w:rFonts w:ascii="Times New Roman" w:hAnsi="Times New Roman"/>
          <w:sz w:val="16"/>
        </w:rPr>
        <w:t xml:space="preserve"> Center for Middle East Policy, Steve Cook, Fellow – Council on Foreign Relations, and Ray </w:t>
      </w:r>
      <w:proofErr w:type="spellStart"/>
      <w:r w:rsidRPr="00696ADB">
        <w:rPr>
          <w:rFonts w:ascii="Times New Roman" w:hAnsi="Times New Roman"/>
          <w:sz w:val="16"/>
        </w:rPr>
        <w:t>Takeyh</w:t>
      </w:r>
      <w:proofErr w:type="spellEnd"/>
      <w:r w:rsidRPr="00696ADB">
        <w:rPr>
          <w:rFonts w:ascii="Times New Roman" w:hAnsi="Times New Roman"/>
          <w:sz w:val="16"/>
        </w:rPr>
        <w:t>, Fellow – Council for Foreign Relations, “Why the Iraq War Won’t Engulf the Mideast”, International Herald Tribune, 6-28, http://www.brookings.edu/views/op-ed/maloney20070629.htm)</w:t>
      </w:r>
    </w:p>
    <w:p w:rsidR="00696ADB" w:rsidRPr="00696ADB" w:rsidRDefault="00696ADB" w:rsidP="00696ADB">
      <w:pPr>
        <w:pStyle w:val="card"/>
        <w:ind w:left="0"/>
        <w:rPr>
          <w:sz w:val="16"/>
        </w:rPr>
      </w:pPr>
    </w:p>
    <w:p w:rsidR="00205C5F" w:rsidRPr="00696ADB" w:rsidRDefault="00205C5F" w:rsidP="00696ADB">
      <w:pPr>
        <w:pStyle w:val="card"/>
        <w:ind w:left="0"/>
        <w:rPr>
          <w:sz w:val="16"/>
        </w:rPr>
      </w:pPr>
      <w:r w:rsidRPr="00696ADB">
        <w:rPr>
          <w:sz w:val="16"/>
        </w:rPr>
        <w:t xml:space="preserve">Yet, </w:t>
      </w:r>
      <w:r w:rsidRPr="00696ADB">
        <w:rPr>
          <w:b/>
          <w:u w:val="single"/>
        </w:rPr>
        <w:t>the Saudis</w:t>
      </w:r>
      <w:r w:rsidRPr="00696ADB">
        <w:rPr>
          <w:b/>
        </w:rPr>
        <w:t xml:space="preserve">, </w:t>
      </w:r>
      <w:r w:rsidRPr="00696ADB">
        <w:rPr>
          <w:b/>
          <w:u w:val="single"/>
        </w:rPr>
        <w:t>Iranians</w:t>
      </w:r>
      <w:r w:rsidRPr="00696ADB">
        <w:rPr>
          <w:b/>
        </w:rPr>
        <w:t xml:space="preserve">, </w:t>
      </w:r>
      <w:r w:rsidRPr="00696ADB">
        <w:rPr>
          <w:b/>
          <w:u w:val="single"/>
        </w:rPr>
        <w:t>Jordanians</w:t>
      </w:r>
      <w:r w:rsidRPr="00696ADB">
        <w:rPr>
          <w:b/>
        </w:rPr>
        <w:t xml:space="preserve">, </w:t>
      </w:r>
      <w:r w:rsidRPr="00696ADB">
        <w:rPr>
          <w:b/>
          <w:u w:val="single"/>
        </w:rPr>
        <w:t>Syrians</w:t>
      </w:r>
      <w:r w:rsidRPr="00696ADB">
        <w:rPr>
          <w:b/>
        </w:rPr>
        <w:t xml:space="preserve">, </w:t>
      </w:r>
      <w:r w:rsidRPr="00696ADB">
        <w:rPr>
          <w:b/>
          <w:u w:val="single"/>
        </w:rPr>
        <w:t>and others are very unlikely to go to war</w:t>
      </w:r>
      <w:r w:rsidRPr="00696ADB">
        <w:rPr>
          <w:sz w:val="16"/>
        </w:rPr>
        <w:t xml:space="preserve"> either to protect their own sect or ethnic group or to prevent one country from gaining the upper hand in Iraq.  The reasons are fairly straightforward. </w:t>
      </w:r>
      <w:r w:rsidRPr="00696ADB">
        <w:rPr>
          <w:b/>
          <w:u w:val="single"/>
        </w:rPr>
        <w:t>First</w:t>
      </w:r>
      <w:r w:rsidRPr="00696ADB">
        <w:rPr>
          <w:sz w:val="16"/>
        </w:rPr>
        <w:t xml:space="preserve">, </w:t>
      </w:r>
      <w:r w:rsidRPr="00696ADB">
        <w:rPr>
          <w:b/>
          <w:u w:val="single"/>
        </w:rPr>
        <w:t>Middle Eastern leaders</w:t>
      </w:r>
      <w:r w:rsidRPr="00696ADB">
        <w:rPr>
          <w:sz w:val="16"/>
        </w:rPr>
        <w:t xml:space="preserve">, like politicians everywhere, </w:t>
      </w:r>
      <w:r w:rsidRPr="00696ADB">
        <w:rPr>
          <w:b/>
          <w:u w:val="single"/>
        </w:rPr>
        <w:t>are primarily interested in one thing</w:t>
      </w:r>
      <w:r w:rsidRPr="00696ADB">
        <w:rPr>
          <w:sz w:val="16"/>
        </w:rPr>
        <w:t xml:space="preserve">: </w:t>
      </w:r>
      <w:r w:rsidRPr="00696ADB">
        <w:rPr>
          <w:b/>
          <w:u w:val="single"/>
        </w:rPr>
        <w:t>self-preservation</w:t>
      </w:r>
      <w:r w:rsidRPr="00696ADB">
        <w:rPr>
          <w:sz w:val="16"/>
        </w:rPr>
        <w:t xml:space="preserve">. </w:t>
      </w:r>
      <w:r w:rsidRPr="00696ADB">
        <w:rPr>
          <w:b/>
          <w:u w:val="single"/>
        </w:rPr>
        <w:t xml:space="preserve">Committing forces </w:t>
      </w:r>
      <w:r w:rsidRPr="00696ADB">
        <w:rPr>
          <w:sz w:val="16"/>
        </w:rPr>
        <w:t xml:space="preserve">to Iraq </w:t>
      </w:r>
      <w:r w:rsidRPr="00696ADB">
        <w:rPr>
          <w:b/>
          <w:u w:val="single"/>
        </w:rPr>
        <w:t>is an inherently risky proposition</w:t>
      </w:r>
      <w:r w:rsidRPr="00696ADB">
        <w:rPr>
          <w:sz w:val="16"/>
        </w:rPr>
        <w:t xml:space="preserve">, </w:t>
      </w:r>
      <w:r w:rsidRPr="00696ADB">
        <w:rPr>
          <w:b/>
          <w:u w:val="single"/>
        </w:rPr>
        <w:t>which</w:t>
      </w:r>
      <w:r w:rsidRPr="00696ADB">
        <w:rPr>
          <w:sz w:val="16"/>
        </w:rPr>
        <w:t xml:space="preserve">, </w:t>
      </w:r>
      <w:r w:rsidRPr="00696ADB">
        <w:rPr>
          <w:b/>
          <w:u w:val="single"/>
        </w:rPr>
        <w:t>if the conflict went badly</w:t>
      </w:r>
      <w:r w:rsidRPr="00696ADB">
        <w:rPr>
          <w:sz w:val="16"/>
        </w:rPr>
        <w:t xml:space="preserve">, </w:t>
      </w:r>
      <w:r w:rsidRPr="00696ADB">
        <w:rPr>
          <w:rStyle w:val="underline"/>
        </w:rPr>
        <w:t>[and] could threaten domestic</w:t>
      </w:r>
      <w:r w:rsidRPr="00696ADB">
        <w:rPr>
          <w:b/>
          <w:u w:val="single"/>
        </w:rPr>
        <w:t xml:space="preserve"> political stability</w:t>
      </w:r>
      <w:r w:rsidRPr="00696ADB">
        <w:rPr>
          <w:sz w:val="16"/>
        </w:rPr>
        <w:t xml:space="preserve">. Moreover, </w:t>
      </w:r>
      <w:r w:rsidRPr="00696ADB">
        <w:rPr>
          <w:b/>
          <w:u w:val="single"/>
        </w:rPr>
        <w:t>most Arab armies are geared toward regime protection rather than projecting power</w:t>
      </w:r>
      <w:r w:rsidRPr="00696ADB">
        <w:rPr>
          <w:sz w:val="16"/>
        </w:rPr>
        <w:t xml:space="preserve"> and thus have little capability for sending troops to </w:t>
      </w:r>
      <w:smartTag w:uri="urn:schemas-microsoft-com:office:smarttags" w:element="place">
        <w:smartTag w:uri="urn:schemas-microsoft-com:office:smarttags" w:element="country-region">
          <w:r w:rsidRPr="00696ADB">
            <w:rPr>
              <w:sz w:val="16"/>
            </w:rPr>
            <w:t>Iraq</w:t>
          </w:r>
        </w:smartTag>
      </w:smartTag>
      <w:r w:rsidRPr="00696ADB">
        <w:rPr>
          <w:sz w:val="16"/>
        </w:rPr>
        <w:t xml:space="preserve">.  </w:t>
      </w:r>
      <w:r w:rsidRPr="00696ADB">
        <w:rPr>
          <w:b/>
          <w:u w:val="single"/>
        </w:rPr>
        <w:t>Second</w:t>
      </w:r>
      <w:r w:rsidRPr="00696ADB">
        <w:rPr>
          <w:sz w:val="16"/>
        </w:rPr>
        <w:t xml:space="preserve">, </w:t>
      </w:r>
      <w:r w:rsidRPr="00696ADB">
        <w:rPr>
          <w:b/>
          <w:u w:val="single"/>
        </w:rPr>
        <w:t xml:space="preserve">there is cause for concern about the so-called blowback scenario in which </w:t>
      </w:r>
      <w:proofErr w:type="spellStart"/>
      <w:r w:rsidRPr="00696ADB">
        <w:rPr>
          <w:b/>
          <w:u w:val="single"/>
        </w:rPr>
        <w:t>jihadis</w:t>
      </w:r>
      <w:proofErr w:type="spellEnd"/>
      <w:r w:rsidRPr="00696ADB">
        <w:rPr>
          <w:b/>
          <w:u w:val="single"/>
        </w:rPr>
        <w:t xml:space="preserve"> returning</w:t>
      </w:r>
      <w:r w:rsidRPr="00696ADB">
        <w:rPr>
          <w:sz w:val="16"/>
        </w:rPr>
        <w:t xml:space="preserve"> from </w:t>
      </w:r>
      <w:smartTag w:uri="urn:schemas-microsoft-com:office:smarttags" w:element="place">
        <w:smartTag w:uri="urn:schemas-microsoft-com:office:smarttags" w:element="country-region">
          <w:r w:rsidRPr="00696ADB">
            <w:rPr>
              <w:sz w:val="16"/>
            </w:rPr>
            <w:t>Iraq</w:t>
          </w:r>
        </w:smartTag>
      </w:smartTag>
      <w:r w:rsidRPr="00696ADB">
        <w:rPr>
          <w:sz w:val="16"/>
        </w:rPr>
        <w:t xml:space="preserve"> </w:t>
      </w:r>
      <w:r w:rsidRPr="00696ADB">
        <w:rPr>
          <w:b/>
          <w:u w:val="single"/>
        </w:rPr>
        <w:t>destabilize their home countries</w:t>
      </w:r>
      <w:r w:rsidRPr="00696ADB">
        <w:rPr>
          <w:sz w:val="16"/>
        </w:rPr>
        <w:t xml:space="preserve">, </w:t>
      </w:r>
      <w:r w:rsidRPr="00696ADB">
        <w:rPr>
          <w:b/>
          <w:u w:val="single"/>
        </w:rPr>
        <w:t>plunging the region into conflict</w:t>
      </w:r>
      <w:r w:rsidRPr="00696ADB">
        <w:rPr>
          <w:sz w:val="16"/>
        </w:rPr>
        <w:t xml:space="preserve">.  </w:t>
      </w:r>
      <w:r w:rsidRPr="00696ADB">
        <w:rPr>
          <w:b/>
          <w:u w:val="single"/>
        </w:rPr>
        <w:t>Middle Eastern leaders are preparing for this possibility</w:t>
      </w:r>
      <w:r w:rsidRPr="00696ADB">
        <w:rPr>
          <w:sz w:val="16"/>
        </w:rPr>
        <w:t xml:space="preserve">. Unlike in the 1990s, when Arab fighters in the Afghan jihad against the Soviet Union returned to </w:t>
      </w:r>
      <w:smartTag w:uri="urn:schemas-microsoft-com:office:smarttags" w:element="country-region">
        <w:r w:rsidRPr="00696ADB">
          <w:rPr>
            <w:sz w:val="16"/>
          </w:rPr>
          <w:t>Algeria</w:t>
        </w:r>
      </w:smartTag>
      <w:r w:rsidRPr="00696ADB">
        <w:rPr>
          <w:sz w:val="16"/>
        </w:rPr>
        <w:t xml:space="preserve">, </w:t>
      </w:r>
      <w:smartTag w:uri="urn:schemas-microsoft-com:office:smarttags" w:element="country-region">
        <w:r w:rsidRPr="00696ADB">
          <w:rPr>
            <w:sz w:val="16"/>
          </w:rPr>
          <w:t>Egypt</w:t>
        </w:r>
      </w:smartTag>
      <w:r w:rsidRPr="00696ADB">
        <w:rPr>
          <w:sz w:val="16"/>
        </w:rPr>
        <w:t xml:space="preserve"> and </w:t>
      </w:r>
      <w:smartTag w:uri="urn:schemas-microsoft-com:office:smarttags" w:element="place">
        <w:smartTag w:uri="urn:schemas-microsoft-com:office:smarttags" w:element="country-region">
          <w:r w:rsidRPr="00696ADB">
            <w:rPr>
              <w:sz w:val="16"/>
            </w:rPr>
            <w:t>Saudi Arabia</w:t>
          </w:r>
        </w:smartTag>
      </w:smartTag>
      <w:r w:rsidRPr="00696ADB">
        <w:rPr>
          <w:sz w:val="16"/>
        </w:rPr>
        <w:t xml:space="preserve"> and became a source of instability, </w:t>
      </w:r>
      <w:r w:rsidRPr="00696ADB">
        <w:rPr>
          <w:b/>
          <w:u w:val="single"/>
        </w:rPr>
        <w:t>Arab security services are being vigilant about who is coming in and going from their countries</w:t>
      </w:r>
      <w:r w:rsidRPr="00696ADB">
        <w:rPr>
          <w:sz w:val="16"/>
        </w:rPr>
        <w:t xml:space="preserve">.  In the last month, the Saudi government has arrested approximately 200 people suspected of ties with militants. </w:t>
      </w:r>
      <w:r w:rsidRPr="00696ADB">
        <w:rPr>
          <w:b/>
          <w:u w:val="single"/>
        </w:rPr>
        <w:t>Riyadh is also building a 700 kilometer wall</w:t>
      </w:r>
      <w:r w:rsidRPr="00696ADB">
        <w:rPr>
          <w:sz w:val="16"/>
        </w:rPr>
        <w:t xml:space="preserve"> along part of its frontier with </w:t>
      </w:r>
      <w:smartTag w:uri="urn:schemas-microsoft-com:office:smarttags" w:element="place">
        <w:smartTag w:uri="urn:schemas-microsoft-com:office:smarttags" w:element="country-region">
          <w:r w:rsidRPr="00696ADB">
            <w:rPr>
              <w:sz w:val="16"/>
            </w:rPr>
            <w:t>Iraq</w:t>
          </w:r>
        </w:smartTag>
      </w:smartTag>
      <w:r w:rsidRPr="00696ADB">
        <w:rPr>
          <w:sz w:val="16"/>
        </w:rPr>
        <w:t xml:space="preserve"> in order </w:t>
      </w:r>
      <w:r w:rsidRPr="00696ADB">
        <w:rPr>
          <w:b/>
          <w:u w:val="single"/>
        </w:rPr>
        <w:t>to keep militants out of the</w:t>
      </w:r>
      <w:r w:rsidRPr="00696ADB">
        <w:rPr>
          <w:sz w:val="16"/>
        </w:rPr>
        <w:t xml:space="preserve"> kingdom.  Finally, </w:t>
      </w:r>
      <w:r w:rsidRPr="00696ADB">
        <w:rPr>
          <w:b/>
          <w:u w:val="single"/>
        </w:rPr>
        <w:t>there is no precedent for Arab leaders to commit forces to conflicts in which they are not directly involved</w:t>
      </w:r>
      <w:r w:rsidRPr="00696ADB">
        <w:rPr>
          <w:sz w:val="16"/>
        </w:rPr>
        <w:t xml:space="preserve">. The Iraqis and the Saudis did send small contingents to fight the Israelis in 1948 and 1967, but they were either ineffective or never made it. In the 1970s and 1980s, Arab countries other than </w:t>
      </w:r>
      <w:smartTag w:uri="urn:schemas-microsoft-com:office:smarttags" w:element="country-region">
        <w:r w:rsidRPr="00696ADB">
          <w:rPr>
            <w:sz w:val="16"/>
          </w:rPr>
          <w:t>Syria</w:t>
        </w:r>
      </w:smartTag>
      <w:r w:rsidRPr="00696ADB">
        <w:rPr>
          <w:sz w:val="16"/>
        </w:rPr>
        <w:t xml:space="preserve">, which had a compelling interest in establishing its hegemony over </w:t>
      </w:r>
      <w:smartTag w:uri="urn:schemas-microsoft-com:office:smarttags" w:element="place">
        <w:smartTag w:uri="urn:schemas-microsoft-com:office:smarttags" w:element="country-region">
          <w:r w:rsidRPr="00696ADB">
            <w:rPr>
              <w:sz w:val="16"/>
            </w:rPr>
            <w:t>Lebanon</w:t>
          </w:r>
        </w:smartTag>
      </w:smartTag>
      <w:r w:rsidRPr="00696ADB">
        <w:rPr>
          <w:sz w:val="16"/>
        </w:rPr>
        <w:t xml:space="preserve">, never committed forces either to protect the Lebanese from the Israelis or from other Lebanese. The civil war in </w:t>
      </w:r>
      <w:smartTag w:uri="urn:schemas-microsoft-com:office:smarttags" w:element="place">
        <w:smartTag w:uri="urn:schemas-microsoft-com:office:smarttags" w:element="country-region">
          <w:r w:rsidRPr="00696ADB">
            <w:rPr>
              <w:sz w:val="16"/>
            </w:rPr>
            <w:t>Lebanon</w:t>
          </w:r>
        </w:smartTag>
      </w:smartTag>
      <w:r w:rsidRPr="00696ADB">
        <w:rPr>
          <w:sz w:val="16"/>
        </w:rPr>
        <w:t xml:space="preserve"> was regarded as someone else's fight.</w:t>
      </w:r>
    </w:p>
    <w:p w:rsidR="00205C5F" w:rsidRPr="00696ADB" w:rsidRDefault="00205C5F" w:rsidP="00205C5F">
      <w:pPr>
        <w:rPr>
          <w:rFonts w:ascii="Times New Roman" w:hAnsi="Times New Roman"/>
          <w:sz w:val="16"/>
        </w:rPr>
      </w:pPr>
    </w:p>
    <w:p w:rsidR="00205C5F" w:rsidRPr="00696ADB" w:rsidRDefault="00205C5F" w:rsidP="00205C5F">
      <w:pPr>
        <w:pStyle w:val="tag"/>
        <w:rPr>
          <w:rFonts w:ascii="Times New Roman" w:hAnsi="Times New Roman"/>
          <w:sz w:val="22"/>
        </w:rPr>
      </w:pPr>
      <w:r w:rsidRPr="00696ADB">
        <w:rPr>
          <w:rFonts w:ascii="Times New Roman" w:hAnsi="Times New Roman"/>
          <w:sz w:val="22"/>
        </w:rPr>
        <w:t>Empirically denied</w:t>
      </w:r>
    </w:p>
    <w:p w:rsidR="00205C5F" w:rsidRPr="00696ADB" w:rsidRDefault="00205C5F" w:rsidP="00205C5F">
      <w:pPr>
        <w:rPr>
          <w:rFonts w:ascii="Times New Roman" w:hAnsi="Times New Roman"/>
          <w:sz w:val="16"/>
        </w:rPr>
      </w:pPr>
      <w:proofErr w:type="spellStart"/>
      <w:r w:rsidRPr="00696ADB">
        <w:rPr>
          <w:rStyle w:val="tagChar"/>
          <w:rFonts w:ascii="Times New Roman" w:eastAsia="Calibri" w:hAnsi="Times New Roman" w:cs="Times New Roman"/>
        </w:rPr>
        <w:t>Yglesisas</w:t>
      </w:r>
      <w:proofErr w:type="spellEnd"/>
      <w:r w:rsidRPr="00696ADB">
        <w:rPr>
          <w:rStyle w:val="tagChar"/>
          <w:rFonts w:ascii="Times New Roman" w:eastAsia="Calibri" w:hAnsi="Times New Roman" w:cs="Times New Roman"/>
        </w:rPr>
        <w:t xml:space="preserve"> 7</w:t>
      </w:r>
      <w:r w:rsidRPr="00696ADB">
        <w:rPr>
          <w:rFonts w:ascii="Times New Roman" w:hAnsi="Times New Roman"/>
          <w:sz w:val="16"/>
        </w:rPr>
        <w:t xml:space="preserve"> (Matthew, Associate Editor – Atlantic Monthly, “Containing Iraq”, The Atlantic, 9-12, </w:t>
      </w:r>
    </w:p>
    <w:p w:rsidR="00205C5F" w:rsidRPr="00696ADB" w:rsidRDefault="00205C5F" w:rsidP="00205C5F">
      <w:pPr>
        <w:rPr>
          <w:rFonts w:ascii="Times New Roman" w:hAnsi="Times New Roman"/>
          <w:sz w:val="16"/>
        </w:rPr>
      </w:pPr>
      <w:r w:rsidRPr="00696ADB">
        <w:rPr>
          <w:rFonts w:ascii="Times New Roman" w:hAnsi="Times New Roman"/>
          <w:sz w:val="16"/>
        </w:rPr>
        <w:t>http://matthewyglesias.theatlantic.com/archives/2007/09/containing_iraq.php)</w:t>
      </w:r>
    </w:p>
    <w:p w:rsidR="00205C5F" w:rsidRPr="00696ADB" w:rsidRDefault="00205C5F" w:rsidP="00205C5F">
      <w:pPr>
        <w:rPr>
          <w:rStyle w:val="Style8pt"/>
          <w:rFonts w:ascii="Times New Roman" w:hAnsi="Times New Roman"/>
        </w:rPr>
      </w:pPr>
    </w:p>
    <w:p w:rsidR="00205C5F" w:rsidRPr="00696ADB" w:rsidRDefault="00205C5F" w:rsidP="00696ADB">
      <w:pPr>
        <w:pStyle w:val="card"/>
        <w:ind w:left="0"/>
        <w:rPr>
          <w:sz w:val="16"/>
        </w:rPr>
      </w:pPr>
      <w:r w:rsidRPr="00696ADB">
        <w:rPr>
          <w:rStyle w:val="Style8pt"/>
        </w:rPr>
        <w:t xml:space="preserve">Kevin Drum tries to </w:t>
      </w:r>
      <w:hyperlink r:id="rId98" w:history="1">
        <w:r w:rsidRPr="00696ADB">
          <w:rPr>
            <w:rStyle w:val="Style8pt"/>
          </w:rPr>
          <w:t>throw some water</w:t>
        </w:r>
      </w:hyperlink>
      <w:r w:rsidRPr="00696ADB">
        <w:rPr>
          <w:rStyle w:val="Style8pt"/>
        </w:rPr>
        <w:t xml:space="preserve"> on the "Middle East in Flames" theory holding that American withdrawal from Iraq will lead not only to a short-term intensification of fighting in Iraq, but also to some kind of broader regional conflagration. Ivo </w:t>
      </w:r>
      <w:proofErr w:type="spellStart"/>
      <w:r w:rsidRPr="00696ADB">
        <w:rPr>
          <w:rStyle w:val="Style8pt"/>
        </w:rPr>
        <w:t>Daalder</w:t>
      </w:r>
      <w:proofErr w:type="spellEnd"/>
      <w:r w:rsidRPr="00696ADB">
        <w:rPr>
          <w:rStyle w:val="Style8pt"/>
        </w:rPr>
        <w:t xml:space="preserve"> and James Lindsay, as usual sensible but several clicks to my right, also </w:t>
      </w:r>
      <w:hyperlink r:id="rId99" w:history="1">
        <w:r w:rsidRPr="00696ADB">
          <w:rPr>
            <w:rStyle w:val="Style8pt"/>
          </w:rPr>
          <w:t>make this point briefly</w:t>
        </w:r>
      </w:hyperlink>
      <w:r w:rsidRPr="00696ADB">
        <w:rPr>
          <w:rStyle w:val="Style8pt"/>
        </w:rPr>
        <w:t xml:space="preserve"> in Democracy: "Talk that </w:t>
      </w:r>
      <w:smartTag w:uri="urn:schemas-microsoft-com:office:smarttags" w:element="country-region">
        <w:r w:rsidRPr="00696ADB">
          <w:rPr>
            <w:rStyle w:val="Style8pt"/>
          </w:rPr>
          <w:t>Iraq</w:t>
        </w:r>
      </w:smartTag>
      <w:r w:rsidRPr="00696ADB">
        <w:rPr>
          <w:rStyle w:val="Style8pt"/>
        </w:rPr>
        <w:t xml:space="preserve">’s troubles will trigger a regional war is overblown; </w:t>
      </w:r>
      <w:r w:rsidRPr="00696ADB">
        <w:rPr>
          <w:b/>
          <w:u w:val="single"/>
        </w:rPr>
        <w:t>none of the half-dozen civil wars the Middle East has witnessed over the past half-century led to a regional conflagration</w:t>
      </w:r>
      <w:r w:rsidRPr="00696ADB">
        <w:rPr>
          <w:rStyle w:val="Style8pt"/>
        </w:rPr>
        <w:t xml:space="preserve">." Also worth mentioning in this context is the basic point that </w:t>
      </w:r>
      <w:r w:rsidRPr="00696ADB">
        <w:rPr>
          <w:b/>
          <w:u w:val="single"/>
        </w:rPr>
        <w:t>the Iranian and Syrian militaries just aren't able to conduct meaningful offensive military operations. The Saudi, Kuwait, and Jordanian militaries are even worse. The IDF has plenty of Arabs to fight closer to home</w:t>
      </w:r>
      <w:r w:rsidRPr="00696ADB">
        <w:rPr>
          <w:rStyle w:val="Style8pt"/>
        </w:rPr>
        <w:t xml:space="preserve">. What you're looking at, realistically, is that our allies in Kurdistan might provide safe harbor to PKK guerillas, thus prompting our allies in </w:t>
      </w:r>
      <w:smartTag w:uri="urn:schemas-microsoft-com:office:smarttags" w:element="place">
        <w:smartTag w:uri="urn:schemas-microsoft-com:office:smarttags" w:element="country-region">
          <w:r w:rsidRPr="00696ADB">
            <w:rPr>
              <w:rStyle w:val="Style8pt"/>
            </w:rPr>
            <w:t>Turkey</w:t>
          </w:r>
        </w:smartTag>
      </w:smartTag>
      <w:r w:rsidRPr="00696ADB">
        <w:rPr>
          <w:rStyle w:val="Style8pt"/>
        </w:rPr>
        <w:t xml:space="preserve"> to mount some cross-border military strikes against the PKK or possibly retaliatory ones against other Kurdish targets. This is a real problem, but it's obviously not a problem that's mitigated by having the US Army try to act as the Baghdad Police Department or sending US Marines to wander around the desert hunting a </w:t>
      </w:r>
      <w:hyperlink r:id="rId100" w:history="1">
        <w:r w:rsidRPr="00696ADB">
          <w:rPr>
            <w:rStyle w:val="Style8pt"/>
          </w:rPr>
          <w:t>possibly mythical</w:t>
        </w:r>
      </w:hyperlink>
      <w:r w:rsidRPr="00696ADB">
        <w:rPr>
          <w:rStyle w:val="Style8pt"/>
        </w:rPr>
        <w:t xml:space="preserve"> terrorist organization. </w:t>
      </w:r>
    </w:p>
    <w:p w:rsidR="00205C5F" w:rsidRPr="00696ADB" w:rsidRDefault="00205C5F" w:rsidP="00205C5F">
      <w:pPr>
        <w:rPr>
          <w:rFonts w:ascii="Times New Roman" w:hAnsi="Times New Roman"/>
          <w:sz w:val="16"/>
        </w:rPr>
      </w:pPr>
    </w:p>
    <w:p w:rsidR="00205C5F" w:rsidRPr="00696ADB" w:rsidRDefault="00205C5F" w:rsidP="00205C5F">
      <w:pPr>
        <w:pStyle w:val="tag"/>
        <w:rPr>
          <w:rFonts w:ascii="Times New Roman" w:hAnsi="Times New Roman"/>
          <w:sz w:val="22"/>
        </w:rPr>
      </w:pPr>
      <w:r w:rsidRPr="00696ADB">
        <w:rPr>
          <w:rFonts w:ascii="Times New Roman" w:hAnsi="Times New Roman"/>
          <w:sz w:val="22"/>
        </w:rPr>
        <w:t>No escalation – their evidence doesn’t take into account new developments</w:t>
      </w:r>
    </w:p>
    <w:p w:rsidR="00205C5F" w:rsidRPr="00696ADB" w:rsidRDefault="00205C5F" w:rsidP="00205C5F">
      <w:pPr>
        <w:rPr>
          <w:rFonts w:ascii="Times New Roman" w:hAnsi="Times New Roman"/>
          <w:sz w:val="16"/>
        </w:rPr>
      </w:pPr>
      <w:r w:rsidRPr="00696ADB">
        <w:rPr>
          <w:rStyle w:val="TitleChar"/>
          <w:rFonts w:ascii="Times New Roman" w:hAnsi="Times New Roman"/>
        </w:rPr>
        <w:t>KELLEY 2</w:t>
      </w:r>
      <w:r w:rsidRPr="00696ADB">
        <w:rPr>
          <w:rFonts w:ascii="Times New Roman" w:hAnsi="Times New Roman"/>
          <w:sz w:val="16"/>
        </w:rPr>
        <w:t xml:space="preserve"> (Jack, national security writer for the Post-Gazette and The Blade of Toledo Pittsburgh </w:t>
      </w:r>
      <w:proofErr w:type="spellStart"/>
      <w:r w:rsidRPr="00696ADB">
        <w:rPr>
          <w:rFonts w:ascii="Times New Roman" w:hAnsi="Times New Roman"/>
          <w:sz w:val="16"/>
        </w:rPr>
        <w:t>Post Gazette</w:t>
      </w:r>
      <w:proofErr w:type="spellEnd"/>
      <w:r w:rsidRPr="00696ADB">
        <w:rPr>
          <w:rFonts w:ascii="Times New Roman" w:hAnsi="Times New Roman"/>
          <w:sz w:val="16"/>
        </w:rPr>
        <w:t>, April 7)</w:t>
      </w:r>
    </w:p>
    <w:p w:rsidR="00205C5F" w:rsidRPr="00696ADB" w:rsidRDefault="00205C5F" w:rsidP="00205C5F">
      <w:pPr>
        <w:rPr>
          <w:rFonts w:ascii="Times New Roman" w:hAnsi="Times New Roman"/>
          <w:u w:val="single"/>
        </w:rPr>
      </w:pPr>
    </w:p>
    <w:p w:rsidR="00205C5F" w:rsidRPr="00205C5F" w:rsidRDefault="00205C5F" w:rsidP="00205C5F">
      <w:pPr>
        <w:pStyle w:val="card"/>
        <w:rPr>
          <w:rStyle w:val="underline"/>
        </w:rPr>
      </w:pPr>
      <w:r w:rsidRPr="00696ADB">
        <w:rPr>
          <w:rStyle w:val="underline"/>
        </w:rPr>
        <w:t>During the Cold War, there was reason to suppose an Arab-Israeli war could spark a third world war</w:t>
      </w:r>
      <w:r w:rsidRPr="00696ADB">
        <w:rPr>
          <w:sz w:val="16"/>
        </w:rPr>
        <w:t xml:space="preserve">. In those days, Israel was a client of the United States. The radical Arab states were clients of the Soviet Union. If the proxies got into a tiff, the conflict could spread to the principals. The closest we came to this was during the Yom Kippur War of 1973, when Egyptians, in a surprise attack, dealt a severe blow to Israeli defense forces. Only an airlift of M-60 tanks from U.S. bases in Germany kept Israel from being overrun. Once its initial battle losses had been replaced, Israel quickly regained the initiative, routing Egyptian and Syrian forces. Israeli troops were poised to take Cairo and Damascus. The Soviets were willing to permit the United States to restore the status quo ante. But they threatened to intervene to prevent a decisive Israeli victory. So we prevailed upon the Israelis to stop short of humiliating their enemies. The Yom Kippur War was a near thing for the world. Only three times in history have U.S. forces gone to DEFCON 1, the highest war footing. The Yom Kippur War was one of those times. </w:t>
      </w:r>
      <w:r w:rsidRPr="00696ADB">
        <w:rPr>
          <w:rStyle w:val="underline"/>
        </w:rPr>
        <w:t xml:space="preserve">Now the Cold War is over. Russia is a shadow of what we thought the Soviet Union was, and is more or less an ally in the war on terror. Radical Arabs have lost their sponsor. And Egypt has, after a fashion, switched sides. There is no longer good reason to suppose a conflict between Israelis and Palestinians would spread. Another consequence of the Yom Kippur war was the Arab oil embargo. But the oil "weapon" has lost much of its bang. We are more dependent upon foreign oil now than we were then, but less dependent on oil from the Persian Gulf, since new sources elsewhere have been developed. And Arab governments have become so dependent </w:t>
      </w:r>
      <w:r w:rsidRPr="00696ADB">
        <w:rPr>
          <w:rStyle w:val="underline"/>
        </w:rPr>
        <w:lastRenderedPageBreak/>
        <w:t>upon oil revenues that the loss of them would harm Arabs more than the loss of their oil would harm us.</w:t>
      </w:r>
    </w:p>
    <w:p w:rsidR="00205C5F" w:rsidRPr="00205C5F" w:rsidRDefault="00205C5F" w:rsidP="00205C5F">
      <w:pPr>
        <w:rPr>
          <w:rFonts w:ascii="Times New Roman" w:hAnsi="Times New Roman"/>
        </w:rPr>
      </w:pPr>
    </w:p>
    <w:p w:rsidR="00205C5F" w:rsidRPr="00205C5F" w:rsidRDefault="00205C5F" w:rsidP="00205C5F">
      <w:pPr>
        <w:rPr>
          <w:rFonts w:ascii="Times New Roman" w:hAnsi="Times New Roman"/>
        </w:rPr>
      </w:pPr>
    </w:p>
    <w:p w:rsidR="00205C5F" w:rsidRPr="00205C5F" w:rsidRDefault="00205C5F" w:rsidP="00205C5F">
      <w:pPr>
        <w:rPr>
          <w:rFonts w:ascii="Times New Roman" w:hAnsi="Times New Roman"/>
        </w:rPr>
      </w:pPr>
    </w:p>
    <w:sectPr w:rsidR="00205C5F" w:rsidRPr="00205C5F" w:rsidSect="00EE0EB8">
      <w:headerReference w:type="even" r:id="rId101"/>
      <w:headerReference w:type="default" r:id="rId102"/>
      <w:footerReference w:type="even" r:id="rId103"/>
      <w:footerReference w:type="default" r:id="rId104"/>
      <w:headerReference w:type="first" r:id="rId105"/>
      <w:footerReference w:type="first" r:id="rId10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43CA" w:rsidRDefault="005E43CA" w:rsidP="005F5576">
      <w:r>
        <w:separator/>
      </w:r>
    </w:p>
  </w:endnote>
  <w:endnote w:type="continuationSeparator" w:id="0">
    <w:p w:rsidR="005E43CA" w:rsidRDefault="005E43C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DokChampa">
    <w:panose1 w:val="020B0604020202020204"/>
    <w:charset w:val="00"/>
    <w:family w:val="swiss"/>
    <w:pitch w:val="variable"/>
    <w:sig w:usb0="03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B8" w:rsidRDefault="00EE0E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B8" w:rsidRDefault="00EE0EB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B8" w:rsidRDefault="00EE0E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43CA" w:rsidRDefault="005E43CA" w:rsidP="005F5576">
      <w:r>
        <w:separator/>
      </w:r>
    </w:p>
  </w:footnote>
  <w:footnote w:type="continuationSeparator" w:id="0">
    <w:p w:rsidR="005E43CA" w:rsidRDefault="005E43CA"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B8" w:rsidRDefault="00EE0EB8" w:rsidP="006610D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E0EB8" w:rsidRDefault="00EE0EB8" w:rsidP="00EE0EB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B8" w:rsidRDefault="00EE0EB8" w:rsidP="006610D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EE0EB8" w:rsidRDefault="00EE0EB8" w:rsidP="00EE0EB8">
    <w:pPr>
      <w:pStyle w:val="Header"/>
      <w:ind w:right="360"/>
    </w:pPr>
    <w:r>
      <w:t>Gonzaga Debate Institute</w:t>
    </w:r>
  </w:p>
  <w:p w:rsidR="00EE0EB8" w:rsidRDefault="00EE0EB8">
    <w:pPr>
      <w:pStyle w:val="Header"/>
    </w:pPr>
    <w:r>
      <w:t>Diplomatic Capital DA</w:t>
    </w:r>
    <w:r>
      <w:tab/>
    </w:r>
    <w:r>
      <w:tab/>
    </w:r>
    <w:bookmarkStart w:id="1" w:name="_GoBack"/>
    <w:bookmarkEnd w:id="1"/>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B8" w:rsidRDefault="00EE0E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96ADB"/>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86D21"/>
    <w:rsid w:val="0019587B"/>
    <w:rsid w:val="001A4F0E"/>
    <w:rsid w:val="001B0A04"/>
    <w:rsid w:val="001B3CEC"/>
    <w:rsid w:val="001C1D82"/>
    <w:rsid w:val="001C2147"/>
    <w:rsid w:val="001C587E"/>
    <w:rsid w:val="001C7C90"/>
    <w:rsid w:val="001D0D51"/>
    <w:rsid w:val="001F7572"/>
    <w:rsid w:val="0020006E"/>
    <w:rsid w:val="002009AE"/>
    <w:rsid w:val="00205C5F"/>
    <w:rsid w:val="002101DA"/>
    <w:rsid w:val="00217499"/>
    <w:rsid w:val="0024023F"/>
    <w:rsid w:val="00240C4E"/>
    <w:rsid w:val="00243DC0"/>
    <w:rsid w:val="00250E16"/>
    <w:rsid w:val="00251B80"/>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441"/>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5E17"/>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43CA"/>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96ADB"/>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142"/>
    <w:rsid w:val="00EA15A8"/>
    <w:rsid w:val="00EA2926"/>
    <w:rsid w:val="00EB2CDE"/>
    <w:rsid w:val="00EC1A81"/>
    <w:rsid w:val="00EC7E5C"/>
    <w:rsid w:val="00ED78F1"/>
    <w:rsid w:val="00EE0EB8"/>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E0EB8"/>
    <w:pPr>
      <w:spacing w:after="0" w:line="240" w:lineRule="auto"/>
    </w:pPr>
    <w:rPr>
      <w:rFonts w:ascii="Georgia" w:hAnsi="Georgia" w:cs="Times New Roman"/>
      <w:sz w:val="20"/>
    </w:rPr>
  </w:style>
  <w:style w:type="paragraph" w:styleId="Heading1">
    <w:name w:val="heading 1"/>
    <w:aliases w:val="Pocket"/>
    <w:basedOn w:val="Normal"/>
    <w:next w:val="Normal"/>
    <w:link w:val="Heading1Char"/>
    <w:uiPriority w:val="1"/>
    <w:qFormat/>
    <w:rsid w:val="00EE0E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E0EB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E0EB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E0EB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E0E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0EB8"/>
  </w:style>
  <w:style w:type="character" w:customStyle="1" w:styleId="Heading1Char">
    <w:name w:val="Heading 1 Char"/>
    <w:aliases w:val="Pocket Char"/>
    <w:basedOn w:val="DefaultParagraphFont"/>
    <w:link w:val="Heading1"/>
    <w:uiPriority w:val="1"/>
    <w:rsid w:val="00EE0EB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EE0EB8"/>
    <w:rPr>
      <w:rFonts w:ascii="Georgia" w:eastAsiaTheme="majorEastAsia" w:hAnsi="Georgia" w:cstheme="majorBidi"/>
      <w:b/>
      <w:bCs/>
      <w:sz w:val="44"/>
      <w:szCs w:val="26"/>
      <w:u w:val="double"/>
    </w:rPr>
  </w:style>
  <w:style w:type="character" w:styleId="Emphasis">
    <w:name w:val="Emphasis"/>
    <w:aliases w:val="CD Card,Minimized,minimized,Evidence,Highlighted,tag2,Size 10,emphasis in card,ED - Tag,Underlined,emphasis,Bold Underline,Emphasis!!,small"/>
    <w:basedOn w:val="DefaultParagraphFont"/>
    <w:uiPriority w:val="7"/>
    <w:qFormat/>
    <w:rsid w:val="00EE0EB8"/>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EE0EB8"/>
    <w:rPr>
      <w:b/>
      <w:bCs/>
    </w:rPr>
  </w:style>
  <w:style w:type="character" w:customStyle="1" w:styleId="Heading3Char">
    <w:name w:val="Heading 3 Char"/>
    <w:aliases w:val="Block Char"/>
    <w:basedOn w:val="DefaultParagraphFont"/>
    <w:link w:val="Heading3"/>
    <w:uiPriority w:val="3"/>
    <w:rsid w:val="00EE0EB8"/>
    <w:rPr>
      <w:rFonts w:ascii="Georgia" w:eastAsiaTheme="majorEastAsia" w:hAnsi="Georgia" w:cstheme="majorBidi"/>
      <w:b/>
      <w:bCs/>
      <w:sz w:val="32"/>
      <w:u w:val="single"/>
    </w:rPr>
  </w:style>
  <w:style w:type="character" w:customStyle="1" w:styleId="TitleChar">
    <w:name w:val="Title Char"/>
    <w:basedOn w:val="DefaultParagraphFont"/>
    <w:link w:val="Title"/>
    <w:uiPriority w:val="5"/>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EE0EB8"/>
    <w:rPr>
      <w:b/>
      <w:bCs/>
      <w:sz w:val="22"/>
      <w:u w:val="none"/>
    </w:rPr>
  </w:style>
  <w:style w:type="paragraph" w:styleId="Header">
    <w:name w:val="header"/>
    <w:basedOn w:val="Normal"/>
    <w:link w:val="HeaderChar"/>
    <w:uiPriority w:val="99"/>
    <w:semiHidden/>
    <w:rsid w:val="00EE0EB8"/>
    <w:pPr>
      <w:tabs>
        <w:tab w:val="center" w:pos="4680"/>
        <w:tab w:val="right" w:pos="9360"/>
      </w:tabs>
    </w:pPr>
  </w:style>
  <w:style w:type="character" w:customStyle="1" w:styleId="HeaderChar">
    <w:name w:val="Header Char"/>
    <w:basedOn w:val="DefaultParagraphFont"/>
    <w:link w:val="Header"/>
    <w:uiPriority w:val="99"/>
    <w:semiHidden/>
    <w:rsid w:val="00EE0EB8"/>
    <w:rPr>
      <w:rFonts w:ascii="Georgia" w:hAnsi="Georgia" w:cs="Times New Roman"/>
      <w:sz w:val="20"/>
    </w:rPr>
  </w:style>
  <w:style w:type="paragraph" w:styleId="Footer">
    <w:name w:val="footer"/>
    <w:basedOn w:val="Normal"/>
    <w:link w:val="FooterChar"/>
    <w:uiPriority w:val="99"/>
    <w:semiHidden/>
    <w:rsid w:val="00EE0EB8"/>
    <w:pPr>
      <w:tabs>
        <w:tab w:val="center" w:pos="4680"/>
        <w:tab w:val="right" w:pos="9360"/>
      </w:tabs>
    </w:pPr>
  </w:style>
  <w:style w:type="character" w:customStyle="1" w:styleId="FooterChar">
    <w:name w:val="Footer Char"/>
    <w:basedOn w:val="DefaultParagraphFont"/>
    <w:link w:val="Footer"/>
    <w:uiPriority w:val="99"/>
    <w:semiHidden/>
    <w:rsid w:val="00EE0EB8"/>
    <w:rPr>
      <w:rFonts w:ascii="Georgia" w:hAnsi="Georgia" w:cs="Times New Roman"/>
      <w:sz w:val="20"/>
    </w:rPr>
  </w:style>
  <w:style w:type="character" w:styleId="Hyperlink">
    <w:name w:val="Hyperlink"/>
    <w:aliases w:val="heading 1 (block title),Card Text,Important,Read"/>
    <w:basedOn w:val="DefaultParagraphFont"/>
    <w:uiPriority w:val="99"/>
    <w:rsid w:val="00EE0EB8"/>
    <w:rPr>
      <w:color w:val="auto"/>
      <w:u w:val="none"/>
    </w:rPr>
  </w:style>
  <w:style w:type="character" w:styleId="FollowedHyperlink">
    <w:name w:val="FollowedHyperlink"/>
    <w:basedOn w:val="DefaultParagraphFont"/>
    <w:uiPriority w:val="99"/>
    <w:semiHidden/>
    <w:rsid w:val="00EE0EB8"/>
    <w:rPr>
      <w:color w:val="auto"/>
      <w:u w:val="none"/>
    </w:rPr>
  </w:style>
  <w:style w:type="character" w:customStyle="1" w:styleId="Heading4Char">
    <w:name w:val="Heading 4 Char"/>
    <w:aliases w:val="Tag Char"/>
    <w:basedOn w:val="DefaultParagraphFont"/>
    <w:link w:val="Heading4"/>
    <w:uiPriority w:val="4"/>
    <w:rsid w:val="00EE0EB8"/>
    <w:rPr>
      <w:rFonts w:ascii="Georgia" w:eastAsiaTheme="majorEastAsia" w:hAnsi="Georgia" w:cstheme="majorBidi"/>
      <w:b/>
      <w:bCs/>
      <w:iCs/>
      <w:sz w:val="24"/>
    </w:rPr>
  </w:style>
  <w:style w:type="paragraph" w:styleId="DocumentMap">
    <w:name w:val="Document Map"/>
    <w:basedOn w:val="Normal"/>
    <w:link w:val="DocumentMapChar"/>
    <w:uiPriority w:val="99"/>
    <w:semiHidden/>
    <w:rsid w:val="00205C5F"/>
    <w:rPr>
      <w:rFonts w:ascii="Tahoma" w:hAnsi="Tahoma" w:cs="Tahoma"/>
      <w:sz w:val="16"/>
      <w:szCs w:val="16"/>
    </w:rPr>
  </w:style>
  <w:style w:type="character" w:customStyle="1" w:styleId="DocumentMapChar">
    <w:name w:val="Document Map Char"/>
    <w:basedOn w:val="DefaultParagraphFont"/>
    <w:link w:val="DocumentMap"/>
    <w:uiPriority w:val="99"/>
    <w:semiHidden/>
    <w:rsid w:val="00205C5F"/>
    <w:rPr>
      <w:rFonts w:ascii="Tahoma" w:hAnsi="Tahoma" w:cs="Tahoma"/>
      <w:sz w:val="16"/>
      <w:szCs w:val="16"/>
    </w:rPr>
  </w:style>
  <w:style w:type="paragraph" w:customStyle="1" w:styleId="tag">
    <w:name w:val="tag"/>
    <w:basedOn w:val="Normal"/>
    <w:link w:val="tagChar"/>
    <w:qFormat/>
    <w:rsid w:val="00205C5F"/>
    <w:rPr>
      <w:rFonts w:eastAsia="Times New Roman"/>
      <w:b/>
      <w:sz w:val="24"/>
      <w:szCs w:val="24"/>
    </w:rPr>
  </w:style>
  <w:style w:type="character" w:customStyle="1" w:styleId="apple-converted-space">
    <w:name w:val="apple-converted-space"/>
    <w:basedOn w:val="DefaultParagraphFont"/>
    <w:rsid w:val="00205C5F"/>
  </w:style>
  <w:style w:type="paragraph" w:styleId="NormalWeb">
    <w:name w:val="Normal (Web)"/>
    <w:basedOn w:val="Normal"/>
    <w:uiPriority w:val="99"/>
    <w:semiHidden/>
    <w:unhideWhenUsed/>
    <w:rsid w:val="00205C5F"/>
    <w:pPr>
      <w:spacing w:before="100" w:beforeAutospacing="1" w:after="100" w:afterAutospacing="1"/>
    </w:pPr>
    <w:rPr>
      <w:rFonts w:ascii="Times New Roman" w:eastAsia="Times New Roman" w:hAnsi="Times New Roman"/>
      <w:sz w:val="24"/>
      <w:szCs w:val="24"/>
    </w:rPr>
  </w:style>
  <w:style w:type="character" w:customStyle="1" w:styleId="tagChar">
    <w:name w:val="tag Char"/>
    <w:aliases w:val="Heading 2 Char2 Char Char,Heading 2 Char1 Char Char Char1,Heading 2 Char Char1 Char Char,Heading 2 Char2 Char1,Heading 2 Char1 Char Char1,Char Char Char Char Char1,Char Char Char Char Char Char Char,Char Char Char Char1,TAG Char,Tags Char,TAG C"/>
    <w:link w:val="tag"/>
    <w:qFormat/>
    <w:rsid w:val="00205C5F"/>
    <w:rPr>
      <w:rFonts w:ascii="Calibri" w:eastAsia="Times New Roman" w:hAnsi="Calibri" w:cs="Calibri"/>
      <w:b/>
      <w:sz w:val="24"/>
      <w:szCs w:val="24"/>
    </w:rPr>
  </w:style>
  <w:style w:type="paragraph" w:customStyle="1" w:styleId="card">
    <w:name w:val="card"/>
    <w:basedOn w:val="Normal"/>
    <w:next w:val="Normal"/>
    <w:link w:val="cardChar"/>
    <w:qFormat/>
    <w:rsid w:val="00205C5F"/>
    <w:pPr>
      <w:ind w:left="288" w:right="288"/>
    </w:pPr>
    <w:rPr>
      <w:rFonts w:ascii="Times New Roman" w:eastAsia="Times New Roman" w:hAnsi="Times New Roman"/>
      <w:szCs w:val="20"/>
    </w:rPr>
  </w:style>
  <w:style w:type="character" w:customStyle="1" w:styleId="cardChar">
    <w:name w:val="card Char"/>
    <w:link w:val="card"/>
    <w:rsid w:val="00205C5F"/>
    <w:rPr>
      <w:rFonts w:ascii="Times New Roman" w:eastAsia="Times New Roman" w:hAnsi="Times New Roman" w:cs="Times New Roman"/>
      <w:sz w:val="20"/>
      <w:szCs w:val="20"/>
    </w:rPr>
  </w:style>
  <w:style w:type="character" w:customStyle="1" w:styleId="underline">
    <w:name w:val="underline"/>
    <w:link w:val="textbold"/>
    <w:qFormat/>
    <w:rsid w:val="00205C5F"/>
    <w:rPr>
      <w:b/>
      <w:u w:val="single"/>
    </w:rPr>
  </w:style>
  <w:style w:type="character" w:customStyle="1" w:styleId="hdr">
    <w:name w:val="hdr"/>
    <w:rsid w:val="00205C5F"/>
  </w:style>
  <w:style w:type="paragraph" w:customStyle="1" w:styleId="textbold">
    <w:name w:val="text bold"/>
    <w:basedOn w:val="Normal"/>
    <w:link w:val="underline"/>
    <w:qFormat/>
    <w:rsid w:val="00205C5F"/>
    <w:pPr>
      <w:ind w:left="720"/>
      <w:jc w:val="both"/>
    </w:pPr>
    <w:rPr>
      <w:rFonts w:asciiTheme="minorHAnsi" w:hAnsiTheme="minorHAnsi" w:cstheme="minorBidi"/>
      <w:b/>
      <w:u w:val="single"/>
    </w:rPr>
  </w:style>
  <w:style w:type="character" w:customStyle="1" w:styleId="Style8pt">
    <w:name w:val="Style 8 pt"/>
    <w:rsid w:val="00205C5F"/>
    <w:rPr>
      <w:sz w:val="16"/>
    </w:rPr>
  </w:style>
  <w:style w:type="paragraph" w:customStyle="1" w:styleId="Cards">
    <w:name w:val="Cards"/>
    <w:basedOn w:val="Normal"/>
    <w:link w:val="CardsChar"/>
    <w:rsid w:val="00696ADB"/>
    <w:rPr>
      <w:rFonts w:ascii="Verdana" w:eastAsia="SimSun" w:hAnsi="Verdana"/>
      <w:sz w:val="24"/>
      <w:szCs w:val="24"/>
      <w:lang w:eastAsia="zh-CN"/>
    </w:rPr>
  </w:style>
  <w:style w:type="character" w:customStyle="1" w:styleId="CardsChar">
    <w:name w:val="Cards Char"/>
    <w:basedOn w:val="DefaultParagraphFont"/>
    <w:link w:val="Cards"/>
    <w:rsid w:val="00696ADB"/>
    <w:rPr>
      <w:rFonts w:ascii="Verdana" w:eastAsia="SimSun" w:hAnsi="Verdana" w:cs="Times New Roman"/>
      <w:sz w:val="24"/>
      <w:szCs w:val="24"/>
      <w:lang w:eastAsia="zh-CN"/>
    </w:rPr>
  </w:style>
  <w:style w:type="character" w:customStyle="1" w:styleId="Emphasis2">
    <w:name w:val="Emphasis2"/>
    <w:basedOn w:val="DefaultParagraphFont"/>
    <w:rsid w:val="00696ADB"/>
    <w:rPr>
      <w:rFonts w:ascii="Franklin Gothic Heavy" w:hAnsi="Franklin Gothic Heavy" w:hint="default"/>
      <w:iCs/>
      <w:u w:val="single"/>
    </w:rPr>
  </w:style>
  <w:style w:type="paragraph" w:styleId="Title">
    <w:name w:val="Title"/>
    <w:basedOn w:val="Normal"/>
    <w:next w:val="Normal"/>
    <w:link w:val="TitleChar"/>
    <w:uiPriority w:val="5"/>
    <w:qFormat/>
    <w:rsid w:val="00696ADB"/>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696ADB"/>
    <w:rPr>
      <w:rFonts w:asciiTheme="majorHAnsi" w:eastAsiaTheme="majorEastAsia" w:hAnsiTheme="majorHAnsi" w:cstheme="majorBidi"/>
      <w:color w:val="17365D" w:themeColor="text2" w:themeShade="BF"/>
      <w:spacing w:val="5"/>
      <w:kern w:val="28"/>
      <w:sz w:val="52"/>
      <w:szCs w:val="52"/>
    </w:rPr>
  </w:style>
  <w:style w:type="character" w:customStyle="1" w:styleId="StyleBoldUnderline">
    <w:name w:val="Style Bold Underline"/>
    <w:aliases w:val="Underline"/>
    <w:basedOn w:val="DefaultParagraphFont"/>
    <w:uiPriority w:val="6"/>
    <w:qFormat/>
    <w:rsid w:val="00EE0EB8"/>
    <w:rPr>
      <w:b w:val="0"/>
      <w:bCs/>
      <w:sz w:val="20"/>
      <w:u w:val="single"/>
    </w:rPr>
  </w:style>
  <w:style w:type="character" w:styleId="PageNumber">
    <w:name w:val="page number"/>
    <w:basedOn w:val="DefaultParagraphFont"/>
    <w:uiPriority w:val="99"/>
    <w:semiHidden/>
    <w:rsid w:val="00EE0E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ommentarymagazine.com/2012/11/19/is-this-how-the-israel-iran-war-begins/" TargetMode="External"/><Relationship Id="rId21" Type="http://schemas.openxmlformats.org/officeDocument/2006/relationships/hyperlink" Target="http://findarticles.com/p/articles/mi_qn4176/is_20061212/ai_n16906378" TargetMode="External"/><Relationship Id="rId42" Type="http://schemas.openxmlformats.org/officeDocument/2006/relationships/hyperlink" Target="http://mondoweiss.net/2013/06/palestinian-economic-negotiations.html" TargetMode="External"/><Relationship Id="rId47" Type="http://schemas.openxmlformats.org/officeDocument/2006/relationships/hyperlink" Target="http://www.globalresearch.ca/iran-the-threat-of-a-nuclear-war/5309" TargetMode="External"/><Relationship Id="rId63" Type="http://schemas.openxmlformats.org/officeDocument/2006/relationships/hyperlink" Target="http://dailycaller.com/2010/03/23/u-s-mexico-relations-no-spring-break/" TargetMode="External"/><Relationship Id="rId68" Type="http://schemas.openxmlformats.org/officeDocument/2006/relationships/hyperlink" Target="http://docs.house.gov/meetings/FA/FA07/20130411/100622/HHRG-113-FA07-Wstate-GoldwynD-20130411.pdf" TargetMode="External"/><Relationship Id="rId84" Type="http://schemas.openxmlformats.org/officeDocument/2006/relationships/hyperlink" Target="http://www.telegraph.co.uk/comment/3626545/This-might-not-be-a-world-war%2C-but-it-still-needs-a-sense-of-urgency.html" TargetMode="External"/><Relationship Id="rId89" Type="http://schemas.openxmlformats.org/officeDocument/2006/relationships/hyperlink" Target="http://jordantimes.com/time-running-out-for-israel-kerry" TargetMode="External"/><Relationship Id="rId7" Type="http://schemas.openxmlformats.org/officeDocument/2006/relationships/webSettings" Target="webSettings.xml"/><Relationship Id="rId71" Type="http://schemas.openxmlformats.org/officeDocument/2006/relationships/hyperlink" Target="http://www.globalpost.com/dispatch/news/afp/130701/restless-kerry-puts-the-shuttling-diplomacy" TargetMode="External"/><Relationship Id="rId92" Type="http://schemas.openxmlformats.org/officeDocument/2006/relationships/hyperlink" Target="http://www.reuters.com/places/israel?lc=int_mb_1001" TargetMode="External"/><Relationship Id="rId2" Type="http://schemas.openxmlformats.org/officeDocument/2006/relationships/customXml" Target="../customXml/item2.xml"/><Relationship Id="rId16" Type="http://schemas.openxmlformats.org/officeDocument/2006/relationships/hyperlink" Target="http://www.victorhanson.com/articles/hanson121609.html" TargetMode="External"/><Relationship Id="rId29" Type="http://schemas.openxmlformats.org/officeDocument/2006/relationships/hyperlink" Target="http://articles.washingtonpost.com/2013-07-07/opinions/40427687_1_peace-deal-palestinian-president-mahmoud-abbas-state-john-f" TargetMode="External"/><Relationship Id="rId107" Type="http://schemas.openxmlformats.org/officeDocument/2006/relationships/fontTable" Target="fontTable.xml"/><Relationship Id="rId11" Type="http://schemas.openxmlformats.org/officeDocument/2006/relationships/hyperlink" Target="http://www.brookings.edu/views/papers/20051207rieffel.pdf" TargetMode="External"/><Relationship Id="rId24" Type="http://schemas.openxmlformats.org/officeDocument/2006/relationships/hyperlink" Target="http://www.perc.org/pdf/ps20.pdf%207/12/13" TargetMode="External"/><Relationship Id="rId32" Type="http://schemas.openxmlformats.org/officeDocument/2006/relationships/hyperlink" Target="http://www.bloomberg.com/news/2013-07-01/kerry-hails-china-moves-in-urging-north-korea-to-denuclearize.html" TargetMode="External"/><Relationship Id="rId37" Type="http://schemas.openxmlformats.org/officeDocument/2006/relationships/hyperlink" Target="http://perc.org/sites/default/files/ps20.pdf" TargetMode="External"/><Relationship Id="rId40" Type="http://schemas.openxmlformats.org/officeDocument/2006/relationships/hyperlink" Target="http://www.jpost.com/Opinion/Columnists/Encountering-Peace-Israeli-Palestinian-peace-is-achievable" TargetMode="External"/><Relationship Id="rId45" Type="http://schemas.openxmlformats.org/officeDocument/2006/relationships/hyperlink" Target="http://www.jpost.com/Diplomacy-and-Politics/Nablus-mayor-If-Kerry-peace-bid-fails-Palestinians-will-take-to-streets-319695" TargetMode="External"/><Relationship Id="rId53" Type="http://schemas.openxmlformats.org/officeDocument/2006/relationships/hyperlink" Target="http://www.globalenvironment.it/ferragina.pdf" TargetMode="External"/><Relationship Id="rId58" Type="http://schemas.openxmlformats.org/officeDocument/2006/relationships/hyperlink" Target="http://www.washdiplomat.com/index.php?option=com_content&amp;view=article&amp;id=8222:cuba-welcomes-pope-as-us-slams-door-on-easing-embargo&amp;catid=1484:march-2012&amp;Itemid=497)SC" TargetMode="External"/><Relationship Id="rId66" Type="http://schemas.openxmlformats.org/officeDocument/2006/relationships/hyperlink" Target="http://www.state.gov/secretary/rm/2012/10/199330.htm," TargetMode="External"/><Relationship Id="rId74" Type="http://schemas.openxmlformats.org/officeDocument/2006/relationships/hyperlink" Target="http://www.tompaine.com/articles/2006/11/28/united_nations_v_united_states.php" TargetMode="External"/><Relationship Id="rId79" Type="http://schemas.openxmlformats.org/officeDocument/2006/relationships/hyperlink" Target="http://indiatoday.intoday.in/story/john-kerry-urges-india-work-with-us-resolving-global-warming-india-today/1/284955.html%20/" TargetMode="External"/><Relationship Id="rId87" Type="http://schemas.openxmlformats.org/officeDocument/2006/relationships/hyperlink" Target="http://emergingsustainability.org/files/resolver%20climate%20%20%20change%20" TargetMode="External"/><Relationship Id="rId102" Type="http://schemas.openxmlformats.org/officeDocument/2006/relationships/header" Target="header2.xml"/><Relationship Id="rId5" Type="http://schemas.microsoft.com/office/2007/relationships/stylesWithEffects" Target="stylesWithEffects.xml"/><Relationship Id="rId61" Type="http://schemas.openxmlformats.org/officeDocument/2006/relationships/hyperlink" Target="http://npr.org/" TargetMode="External"/><Relationship Id="rId82" Type="http://schemas.openxmlformats.org/officeDocument/2006/relationships/hyperlink" Target="http://www.albawaba.com/news/hamas-peace-talks-are-futile-503009" TargetMode="External"/><Relationship Id="rId90" Type="http://schemas.openxmlformats.org/officeDocument/2006/relationships/hyperlink" Target="http://www.reuters.com/article/2013/06/02/us-usa-diplomacy-kerry-analysis-idUSBRE95106X20130602)//LA" TargetMode="External"/><Relationship Id="rId95" Type="http://schemas.openxmlformats.org/officeDocument/2006/relationships/hyperlink" Target="http://www.state.gov/r/pa/prs/ps/2013/06/210577.htm" TargetMode="External"/><Relationship Id="rId19" Type="http://schemas.openxmlformats.org/officeDocument/2006/relationships/hyperlink" Target="http://dujs.dartmouth.edu/spring-2009/human-extinction-the-uncertainty-of-our-fate" TargetMode="External"/><Relationship Id="rId14" Type="http://schemas.openxmlformats.org/officeDocument/2006/relationships/hyperlink" Target="http://www.politico.com/story/2013/06/john-kerry-russia-must-help-on-syria-93187.html" TargetMode="External"/><Relationship Id="rId22" Type="http://schemas.openxmlformats.org/officeDocument/2006/relationships/hyperlink" Target="http://www.thedailystar.net/beta2/about/" TargetMode="External"/><Relationship Id="rId27" Type="http://schemas.openxmlformats.org/officeDocument/2006/relationships/hyperlink" Target="http://www.globalresearch.ca/iran-the-threat-of-a-nuclear-war/5309" TargetMode="External"/><Relationship Id="rId30" Type="http://schemas.openxmlformats.org/officeDocument/2006/relationships/hyperlink" Target="http://www.rawstory.com/rs/2013/04/18/john-kerry-says-north-korea-talks-conditions-unacceptable/" TargetMode="External"/><Relationship Id="rId35" Type="http://schemas.openxmlformats.org/officeDocument/2006/relationships/hyperlink" Target="http://the-american-interest.com/article.cfm?piece=1395" TargetMode="External"/><Relationship Id="rId43" Type="http://schemas.openxmlformats.org/officeDocument/2006/relationships/hyperlink" Target="http://www.nytimes.com/2013/05/01/world/middleeast/kerry-welcomes-arab-plan-for-israeli-palestinian-talks.html?_r=0" TargetMode="External"/><Relationship Id="rId48" Type="http://schemas.openxmlformats.org/officeDocument/2006/relationships/hyperlink" Target="http://www.jpost.com/Diplomacy-and-Politics/Nablus-mayor-If-Kerry-peace-bid-fails-Palestinians-will-take-to-streets-319695" TargetMode="External"/><Relationship Id="rId56" Type="http://schemas.openxmlformats.org/officeDocument/2006/relationships/hyperlink" Target="http://www.worldpoliticsreview.com/articles/12840/the-danger-of-dependence-cubas-foreign-policy-after-chavez" TargetMode="External"/><Relationship Id="rId64" Type="http://schemas.openxmlformats.org/officeDocument/2006/relationships/hyperlink" Target="http://docs.house.gov/meetings/FA/FA07/20130411/100622/HHRG-113-FA07-Wstate-GoldwynD-20130411.pdf" TargetMode="External"/><Relationship Id="rId69" Type="http://schemas.openxmlformats.org/officeDocument/2006/relationships/hyperlink" Target="http://www.japantimes.co.jp/news/2013/07/01/world/talk-is-cheap-kerry-battles-to-deliver-results/" TargetMode="External"/><Relationship Id="rId77" Type="http://schemas.openxmlformats.org/officeDocument/2006/relationships/hyperlink" Target="http://news.yahoo.com/kerrys-focus-switches-north-korea-syria-032733260.html" TargetMode="External"/><Relationship Id="rId100" Type="http://schemas.openxmlformats.org/officeDocument/2006/relationships/hyperlink" Target="http://www.washingtonmonthly.com/features/2007/0710.tilghman.html" TargetMode="External"/><Relationship Id="rId105"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hyperlink" Target="http://www.jpost.com/Diplomacy-and-Politics/Palestinian-moderates-in-West-Bank-weaker-due-to-stalled-peace-process-with-Israel-319643" TargetMode="External"/><Relationship Id="rId72" Type="http://schemas.openxmlformats.org/officeDocument/2006/relationships/hyperlink" Target="http://www.salon.com/news/feature/2011/07/31/state_vs_defense_stephen_glain_excerpt/index.html" TargetMode="External"/><Relationship Id="rId80" Type="http://schemas.openxmlformats.org/officeDocument/2006/relationships/hyperlink" Target="http://news.yahoo.com/blogs/around-the-world-abc-news/art-craft-diplomacy-secretary-state-john-kerry-faces-124949495.html" TargetMode="External"/><Relationship Id="rId85" Type="http://schemas.openxmlformats.org/officeDocument/2006/relationships/hyperlink" Target="http://infomanage.com/nonproliferation/najournal/israelinucs.html" TargetMode="External"/><Relationship Id="rId93" Type="http://schemas.openxmlformats.org/officeDocument/2006/relationships/hyperlink" Target="http://www.russia-direct.org/content/has-diplomacy-failed-solve-syrian-crisis" TargetMode="External"/><Relationship Id="rId98" Type="http://schemas.openxmlformats.org/officeDocument/2006/relationships/hyperlink" Target="http://www.washingtonmonthly.com/archives/individual/2007_09/012050.php" TargetMode="External"/><Relationship Id="rId3" Type="http://schemas.openxmlformats.org/officeDocument/2006/relationships/customXml" Target="../customXml/item3.xml"/><Relationship Id="rId12" Type="http://schemas.openxmlformats.org/officeDocument/2006/relationships/hyperlink" Target="http://www.independent.co.uk/voices/editorials/editorial-john-kerrys-priority-must-be-syria-8505689.html" TargetMode="External"/><Relationship Id="rId17" Type="http://schemas.openxmlformats.org/officeDocument/2006/relationships/hyperlink" Target="http://www.nypost.com/p/news/opinion/opedcolumnists/item_GS5vnNwCO6UjfBPf3uobyM" TargetMode="External"/><Relationship Id="rId25" Type="http://schemas.openxmlformats.org/officeDocument/2006/relationships/hyperlink" Target="http://www.jpost.com/Diplomacy-and-Politics/Nablus-mayor-If-Kerry-peace-bid-fails-Palestinians-will-take-to-streets-319695" TargetMode="External"/><Relationship Id="rId33" Type="http://schemas.openxmlformats.org/officeDocument/2006/relationships/hyperlink" Target="http://dailycaller.com/2013/07/01/weinstein-kerry-is-the-middle-easts-biggest-fool/" TargetMode="External"/><Relationship Id="rId38" Type="http://schemas.openxmlformats.org/officeDocument/2006/relationships/hyperlink" Target="http://www.nosratashraf.com/en/content/21806" TargetMode="External"/><Relationship Id="rId46" Type="http://schemas.openxmlformats.org/officeDocument/2006/relationships/hyperlink" Target="http://www.commentarymagazine.com/2012/11/19/is-this-how-the-israel-iran-war-begins/" TargetMode="External"/><Relationship Id="rId59" Type="http://schemas.openxmlformats.org/officeDocument/2006/relationships/hyperlink" Target="http://latino.foxnews.com/latino/news/2012/02/07/us-embargo-on-cuba-turns-50/" TargetMode="External"/><Relationship Id="rId67" Type="http://schemas.openxmlformats.org/officeDocument/2006/relationships/hyperlink" Target="http://www.state.gov/secretary/rm/2012/10/199330.htm," TargetMode="External"/><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hyperlink" Target="http://www.worldnetdaily.com/news/article.asp?ARTICLE_ID=56663" TargetMode="External"/><Relationship Id="rId41" Type="http://schemas.openxmlformats.org/officeDocument/2006/relationships/hyperlink" Target="http://rt.com/news/palestine-israel-negotiations-un-vote-053/" TargetMode="External"/><Relationship Id="rId54" Type="http://schemas.openxmlformats.org/officeDocument/2006/relationships/hyperlink" Target="http://www-personal.umich.edu/~parson/website/pdf/parson-jel-45-posner-catastrophe-review.pdf" TargetMode="External"/><Relationship Id="rId62" Type="http://schemas.openxmlformats.org/officeDocument/2006/relationships/hyperlink" Target="http://www.npr.org/templates/story/story.php?storyId=194196059" TargetMode="External"/><Relationship Id="rId70" Type="http://schemas.openxmlformats.org/officeDocument/2006/relationships/hyperlink" Target="http://www.thefiscaltimes.com/Articles/2013/01/29/John-Kerrys-China-Problem-How-Tough-Can-He-Get.aspx" TargetMode="External"/><Relationship Id="rId75" Type="http://schemas.openxmlformats.org/officeDocument/2006/relationships/hyperlink" Target="http://www.chron.com/opinion/editorials/article/Peacemaking-for-profit-U-S-shouldn-t-wait-to-1529000.php" TargetMode="External"/><Relationship Id="rId83" Type="http://schemas.openxmlformats.org/officeDocument/2006/relationships/hyperlink" Target="http://www.israeltoday.co.il/NewsItem/tabid/178/nid/23946/Default.aspx?hp=readmore" TargetMode="External"/><Relationship Id="rId88" Type="http://schemas.openxmlformats.org/officeDocument/2006/relationships/hyperlink" Target="http://emergingsustainability.org/files/resolver%20climate%20%20%20change%20" TargetMode="External"/><Relationship Id="rId91" Type="http://schemas.openxmlformats.org/officeDocument/2006/relationships/hyperlink" Target="http://www.reuters.com/places/israel?lc=int_mb_1001" TargetMode="External"/><Relationship Id="rId96" Type="http://schemas.openxmlformats.org/officeDocument/2006/relationships/hyperlink" Target="http://walt.foreignpolicy.com/posts/2011/12/05/us_credibility_is_not_our_proble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brookings.edu/views/papers/20051207rieffel.pdf" TargetMode="External"/><Relationship Id="rId23" Type="http://schemas.openxmlformats.org/officeDocument/2006/relationships/hyperlink" Target="http://www.nytimes.com/2013/07/02/world/middleeast/mideast-chaos-grows-as-us-focuses-on-israel.html?pagewanted=all&amp;_r=0" TargetMode="External"/><Relationship Id="rId28" Type="http://schemas.openxmlformats.org/officeDocument/2006/relationships/hyperlink" Target="http://www.newser.com/article/da77m1400/kerry-continues-shuttle-diplomacy-to-coax-israel-palestinians-back-into-peace-talks.html" TargetMode="External"/><Relationship Id="rId36" Type="http://schemas.openxmlformats.org/officeDocument/2006/relationships/hyperlink" Target="http://articles.washingtonpost.com/2013-04-12/opinions/38492300_1_netanyahu-mr-settlement-freeze" TargetMode="External"/><Relationship Id="rId49" Type="http://schemas.openxmlformats.org/officeDocument/2006/relationships/hyperlink" Target="http://newpol.org/content/hamas-victory-and-new-politics-may-come" TargetMode="External"/><Relationship Id="rId57" Type="http://schemas.openxmlformats.org/officeDocument/2006/relationships/hyperlink" Target="http://www.ipsnews.net/2013/01/cuban-diplomacy-bypasses-u-s-via-celac/" TargetMode="External"/><Relationship Id="rId106" Type="http://schemas.openxmlformats.org/officeDocument/2006/relationships/footer" Target="footer3.xml"/><Relationship Id="rId10" Type="http://schemas.openxmlformats.org/officeDocument/2006/relationships/hyperlink" Target="http://www.perc.org/pdf/ps20.pdf%207/12/13" TargetMode="External"/><Relationship Id="rId31" Type="http://schemas.openxmlformats.org/officeDocument/2006/relationships/hyperlink" Target="http://www.huffingtonpost.com/2013/07/01/john-kerry-north-korea-disarmament_n_3529576.html" TargetMode="External"/><Relationship Id="rId44" Type="http://schemas.openxmlformats.org/officeDocument/2006/relationships/hyperlink" Target="http://www.maannews.net/eng/ViewDetails.aspx?ID=608955" TargetMode="External"/><Relationship Id="rId52" Type="http://schemas.openxmlformats.org/officeDocument/2006/relationships/hyperlink" Target="http://www.alternet.org/world/unimaginable-destruction-if-israel-did-attack-iran-nuclear-weapons" TargetMode="External"/><Relationship Id="rId60" Type="http://schemas.openxmlformats.org/officeDocument/2006/relationships/hyperlink" Target="http://www.wptv.com/dpp/news/national/Cuba-US-try-talking-but-face-many-obstacles-" TargetMode="External"/><Relationship Id="rId65" Type="http://schemas.openxmlformats.org/officeDocument/2006/relationships/hyperlink" Target="http://2001-2009.state.gov/e/eeb/rls/rm/2007/82171.htm," TargetMode="External"/><Relationship Id="rId73" Type="http://schemas.openxmlformats.org/officeDocument/2006/relationships/hyperlink" Target="http://www.foreignpolicy.com/articles/2010/02/03/the_end_of_diplomacy?page=full" TargetMode="External"/><Relationship Id="rId78" Type="http://schemas.openxmlformats.org/officeDocument/2006/relationships/hyperlink" Target="http://indiatoday.intoday.in/story/john-kerry-in-indian-salman-khurshid/1/285075.html" TargetMode="External"/><Relationship Id="rId81" Type="http://schemas.openxmlformats.org/officeDocument/2006/relationships/hyperlink" Target="http://www.thetower.org/hamas-official-kerry-peace-talks-a-catastrophe/" TargetMode="External"/><Relationship Id="rId86" Type="http://schemas.openxmlformats.org/officeDocument/2006/relationships/hyperlink" Target="http://archive.thedailystar.net/newDesign/news-details.php?nid=254201" TargetMode="External"/><Relationship Id="rId94" Type="http://schemas.openxmlformats.org/officeDocument/2006/relationships/hyperlink" Target="http://www.newsmax.com/Newsfront/Kerry-Big-Diplomacy/2013/06/22/id/511327?s=al&amp;promo_code=13EB4-1" TargetMode="External"/><Relationship Id="rId99" Type="http://schemas.openxmlformats.org/officeDocument/2006/relationships/hyperlink" Target="http://www.democracyjournal.org/article.php?ID=6555" TargetMode="External"/><Relationship Id="rId101"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yperlink" Target="http://www.rawstory.com/rs/2013/04/18/john-kerry-says-north-korea-talks-conditions-unacceptable/" TargetMode="External"/><Relationship Id="rId18" Type="http://schemas.openxmlformats.org/officeDocument/2006/relationships/hyperlink" Target="http://www.usnews.com/debate-club/should-the-obama-administration-do-more-in-syria/us-must-launch-a-diplomatic-offensive-in-syria//RM" TargetMode="External"/><Relationship Id="rId39" Type="http://schemas.openxmlformats.org/officeDocument/2006/relationships/hyperlink" Target="http://www.examiner.com/article/middle-east-peace-talks-can-curtail-or-escalate-world-terrorism" TargetMode="External"/><Relationship Id="rId34" Type="http://schemas.openxmlformats.org/officeDocument/2006/relationships/hyperlink" Target="http://www.bostonglobe.com/news/world/2013/07/02/kerry-says-syria-peace-talks-unlikely-until-least-september/cwufdtmfO84V5fIqGZCHuJ/story.html" TargetMode="External"/><Relationship Id="rId50" Type="http://schemas.openxmlformats.org/officeDocument/2006/relationships/hyperlink" Target="http://www.spokesmanbooks.com/Spokesman/PDF/77Nassar.pdf" TargetMode="External"/><Relationship Id="rId55" Type="http://schemas.openxmlformats.org/officeDocument/2006/relationships/hyperlink" Target="http://www.washdiplomat.com/index.php?option=com_content&amp;view=article&amp;id=8222:cuba-welcomes-pope-as-us-slams-door-on-easing-embargo&amp;catid=1484:march-2012&amp;Itemid=497)SC" TargetMode="External"/><Relationship Id="rId76" Type="http://schemas.openxmlformats.org/officeDocument/2006/relationships/hyperlink" Target="http://www.policymic.com/articles/34073/kerry-middle-east-trip-palestine-is-a-side-trip-the-real-focus-is-syria" TargetMode="External"/><Relationship Id="rId97" Type="http://schemas.openxmlformats.org/officeDocument/2006/relationships/hyperlink" Target="http://www.nytimes.com/2011/12/05/world/europe/biden-tries-to-reassure-allies-of-us-support.html?ref=world" TargetMode="External"/><Relationship Id="rId10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89</TotalTime>
  <Pages>160</Pages>
  <Words>70464</Words>
  <Characters>401651</Characters>
  <Application>Microsoft Office Word</Application>
  <DocSecurity>0</DocSecurity>
  <Lines>3347</Lines>
  <Paragraphs>942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471173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LeDuc, Team 2010</dc:creator>
  <cp:lastModifiedBy>Richard Min, Wake Forest</cp:lastModifiedBy>
  <cp:revision>5</cp:revision>
  <dcterms:created xsi:type="dcterms:W3CDTF">2013-07-13T23:57:00Z</dcterms:created>
  <dcterms:modified xsi:type="dcterms:W3CDTF">2013-07-14T03:58:00Z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