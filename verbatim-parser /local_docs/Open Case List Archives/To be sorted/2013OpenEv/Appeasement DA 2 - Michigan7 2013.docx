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Pr="004C32CE" w:rsidRDefault="00D86235" w:rsidP="00941390">
      <w:pPr>
        <w:pStyle w:val="Heading1"/>
      </w:pPr>
      <w:r w:rsidRPr="004C32CE">
        <w:t>Appeasement Disadvantage</w:t>
      </w:r>
      <w:r w:rsidR="00B54B8E">
        <w:t xml:space="preserve"> 2.0 – CFJPV</w:t>
      </w:r>
      <w:bookmarkStart w:id="0" w:name="_GoBack"/>
      <w:bookmarkEnd w:id="0"/>
    </w:p>
    <w:p w:rsidR="00D86235" w:rsidRPr="004C32CE" w:rsidRDefault="00D86235" w:rsidP="00D86235">
      <w:pPr>
        <w:pStyle w:val="Heading2"/>
      </w:pPr>
      <w:r w:rsidRPr="004C32CE">
        <w:lastRenderedPageBreak/>
        <w:t>Top</w:t>
      </w:r>
    </w:p>
    <w:p w:rsidR="00D86235" w:rsidRPr="004C32CE" w:rsidRDefault="004C1AB7" w:rsidP="00D86235">
      <w:pPr>
        <w:pStyle w:val="Heading3"/>
      </w:pPr>
      <w:r w:rsidRPr="004C32CE">
        <w:lastRenderedPageBreak/>
        <w:t>1</w:t>
      </w:r>
      <w:r w:rsidR="00D86235" w:rsidRPr="004C32CE">
        <w:t>NC</w:t>
      </w:r>
    </w:p>
    <w:p w:rsidR="00974351" w:rsidRPr="004C32CE" w:rsidRDefault="00974351" w:rsidP="00974351">
      <w:pPr>
        <w:pStyle w:val="Heading4"/>
      </w:pPr>
      <w:r w:rsidRPr="004C32CE">
        <w:t xml:space="preserve">&lt; UQ &gt; </w:t>
      </w:r>
    </w:p>
    <w:p w:rsidR="00E8409C" w:rsidRPr="004C32CE" w:rsidRDefault="00E8409C" w:rsidP="00E8409C">
      <w:pPr>
        <w:pStyle w:val="Heading4"/>
      </w:pPr>
      <w:r w:rsidRPr="004C32CE">
        <w:t xml:space="preserve">The plan </w:t>
      </w:r>
      <w:r w:rsidRPr="004C32CE">
        <w:rPr>
          <w:u w:val="single"/>
        </w:rPr>
        <w:t>appeases</w:t>
      </w:r>
      <w:r w:rsidRPr="004C32CE">
        <w:t xml:space="preserve"> violent Latin American regimes – spills over and destabilizes every global hotspot </w:t>
      </w:r>
    </w:p>
    <w:p w:rsidR="00E8409C" w:rsidRPr="004C32CE" w:rsidRDefault="00E8409C" w:rsidP="00E8409C">
      <w:pPr>
        <w:rPr>
          <w:rStyle w:val="StyleStyleBold12pt"/>
        </w:rPr>
      </w:pPr>
      <w:r w:rsidRPr="004C32CE">
        <w:rPr>
          <w:rStyle w:val="StyleStyleBold12pt"/>
        </w:rPr>
        <w:t>Farah ‘12</w:t>
      </w:r>
    </w:p>
    <w:p w:rsidR="00E8409C" w:rsidRPr="004C32CE" w:rsidRDefault="00E8409C" w:rsidP="00E8409C">
      <w:r w:rsidRPr="004C32CE">
        <w:t>[Doug. Senior Fellow at the Intl Assessment and Strategy Center.  President of IBI Consultants. “Transnational Organized Crime, Terrorism, and Criminalized States in Latin America: An Emerging Tier-One National Security Priority” 2012, Strategic Studies Institute Publication. http://www.strategicstudiesinstitute.army.mil/pubs/display.cfm?pubID=1117]</w:t>
      </w:r>
    </w:p>
    <w:p w:rsidR="0047240C" w:rsidRPr="004C32CE" w:rsidRDefault="0047240C" w:rsidP="0047240C">
      <w:pPr>
        <w:rPr>
          <w:sz w:val="14"/>
        </w:rPr>
      </w:pPr>
      <w:r w:rsidRPr="004C32CE">
        <w:rPr>
          <w:rStyle w:val="StyleBoldUnderline"/>
        </w:rPr>
        <w:t>Latin America</w:t>
      </w:r>
      <w:r w:rsidRPr="004C32CE">
        <w:rPr>
          <w:sz w:val="14"/>
        </w:rPr>
        <w:t xml:space="preserve">, while not generally viewed as part of the stateless regions phenomenon, or part of the failed state discussion, </w:t>
      </w:r>
      <w:r w:rsidRPr="004C32CE">
        <w:rPr>
          <w:rStyle w:val="StyleBoldUnderline"/>
        </w:rPr>
        <w:t xml:space="preserve">presents </w:t>
      </w:r>
      <w:r w:rsidRPr="004C32CE">
        <w:rPr>
          <w:rStyle w:val="Emphasis"/>
        </w:rPr>
        <w:t>multiple threats</w:t>
      </w:r>
      <w:r w:rsidRPr="004C32CE">
        <w:rPr>
          <w:sz w:val="14"/>
        </w:rPr>
        <w:t xml:space="preserve"> </w:t>
      </w:r>
      <w:r w:rsidRPr="004C32CE">
        <w:rPr>
          <w:rStyle w:val="StyleBoldUnderline"/>
        </w:rPr>
        <w:t>that center on criminalized states, their hybrid alliance with extra-regional sponsors of terrorism, and nonstate TOC actors. The groups within this hybrid threat</w:t>
      </w:r>
      <w:r w:rsidRPr="004C32CE">
        <w:rPr>
          <w:sz w:val="14"/>
        </w:rPr>
        <w:t>—often rivals, but willing to work in temporary alliances</w:t>
      </w:r>
      <w:r w:rsidRPr="004C32CE">
        <w:rPr>
          <w:rStyle w:val="StyleBoldUnderline"/>
        </w:rPr>
        <w:t>—are part of the recombinant criminal/terrorist pipeline, and their violence is often aimed at gaining control of specific territory or parts of that pipeline, either from state forces or other nonstate groups</w:t>
      </w:r>
      <w:r w:rsidRPr="004C32CE">
        <w:rPr>
          <w:sz w:val="14"/>
        </w:rPr>
        <w:t>.</w:t>
      </w:r>
      <w:r w:rsidRPr="004C32CE">
        <w:rPr>
          <w:sz w:val="12"/>
        </w:rPr>
        <w:t>¶</w:t>
      </w:r>
      <w:r w:rsidRPr="004C32CE">
        <w:rPr>
          <w:sz w:val="14"/>
        </w:rPr>
        <w:t xml:space="preserve"> In areas outside effective government control</w:t>
      </w:r>
      <w:r w:rsidRPr="004C32CE">
        <w:rPr>
          <w:rStyle w:val="StyleBoldUnderline"/>
        </w:rPr>
        <w:t xml:space="preserve">, the state is either </w:t>
      </w:r>
      <w:r w:rsidRPr="004C32CE">
        <w:rPr>
          <w:rStyle w:val="Emphasis"/>
        </w:rPr>
        <w:t>absent or ineffective</w:t>
      </w:r>
      <w:r w:rsidRPr="004C32CE">
        <w:rPr>
          <w:sz w:val="14"/>
        </w:rPr>
        <w:t>, contributing to the governance problem through corruption and negligence. Only Colombia has made significant progress in recouping internal space for the government, and that progress is fragile and in danger of being reversed.126 While the basic model of the pipeline holds up well, the emerging situation can be likened to new branches of the pipeline being built in regions where it previously had no access.</w:t>
      </w:r>
      <w:r w:rsidRPr="004C32CE">
        <w:rPr>
          <w:sz w:val="12"/>
        </w:rPr>
        <w:t>¶</w:t>
      </w:r>
      <w:r w:rsidRPr="004C32CE">
        <w:rPr>
          <w:sz w:val="14"/>
        </w:rPr>
        <w:t xml:space="preserve"> </w:t>
      </w:r>
      <w:r w:rsidRPr="004C32CE">
        <w:rPr>
          <w:rStyle w:val="StyleBoldUnderline"/>
        </w:rPr>
        <w:t xml:space="preserve">The combination of ungoverned spaces, criminalized states, and TOC groups poses a growing, dangerous, and immediate threat to the security of the United States. The traffic in drugs, weapons, and humans from Latin American northward relies on the same </w:t>
      </w:r>
      <w:r w:rsidR="00E8409C" w:rsidRPr="004C32CE">
        <w:rPr>
          <w:rStyle w:val="StyleBoldUnderline"/>
        </w:rPr>
        <w:t>basic</w:t>
      </w:r>
      <w:r w:rsidRPr="004C32CE">
        <w:rPr>
          <w:rStyle w:val="StyleBoldUnderline"/>
        </w:rPr>
        <w:t xml:space="preserve"> pipeline structures to move. The same recombinant chains also move bulk cash, stolen cars, and weapons from the United States southward.</w:t>
      </w:r>
      <w:r w:rsidRPr="004C32CE">
        <w:rPr>
          <w:sz w:val="14"/>
        </w:rPr>
        <w:t xml:space="preserve"> This demonstrates that these groups can successfully cross our border, and do, multiple times each day, in both directions. The pipelines are seldom disrupted for more than a minimal amount of time, in part because the critical human nodes in the chain, and key chokepoints in the pipelines, are not identified, and the relationships among the different actors and groups are not understood adequately. As noted, pipelines are adaptable and versatile as to product—the epitome of modern management systems—often intersecting with formal commercial institutions (banks, commodity exchanges, legitimate companies, etc.), both in a physical and virtual/cyber manner, in ways difficult to determine, collect intelligence on, or disaggregate from protected commercial activities which may be both domestic and international in nature, with built-in legal and secrecy protections.</w:t>
      </w:r>
      <w:r w:rsidRPr="004C32CE">
        <w:rPr>
          <w:sz w:val="12"/>
        </w:rPr>
        <w:t>¶</w:t>
      </w:r>
      <w:r w:rsidRPr="004C32CE">
        <w:rPr>
          <w:sz w:val="14"/>
        </w:rPr>
        <w:t xml:space="preserve"> While </w:t>
      </w:r>
      <w:r w:rsidRPr="004C32CE">
        <w:rPr>
          <w:rStyle w:val="StyleBoldUnderline"/>
        </w:rPr>
        <w:t xml:space="preserve">the situation is already </w:t>
      </w:r>
      <w:r w:rsidRPr="004C32CE">
        <w:rPr>
          <w:rStyle w:val="Emphasis"/>
        </w:rPr>
        <w:t>critical</w:t>
      </w:r>
      <w:r w:rsidRPr="004C32CE">
        <w:rPr>
          <w:rStyle w:val="StyleBoldUnderline"/>
        </w:rPr>
        <w:t xml:space="preserve">, it is likely to </w:t>
      </w:r>
      <w:r w:rsidRPr="004C32CE">
        <w:rPr>
          <w:rStyle w:val="Emphasis"/>
        </w:rPr>
        <w:t>get worse quickly</w:t>
      </w:r>
      <w:r w:rsidRPr="004C32CE">
        <w:rPr>
          <w:sz w:val="14"/>
        </w:rPr>
        <w:t xml:space="preserve">. </w:t>
      </w:r>
      <w:r w:rsidRPr="004C32CE">
        <w:rPr>
          <w:rStyle w:val="StyleBoldUnderline"/>
        </w:rPr>
        <w:t>There is</w:t>
      </w:r>
      <w:r w:rsidRPr="004C32CE">
        <w:rPr>
          <w:sz w:val="14"/>
        </w:rPr>
        <w:t xml:space="preserve"> growing </w:t>
      </w:r>
      <w:r w:rsidRPr="004C32CE">
        <w:rPr>
          <w:rStyle w:val="StyleBoldUnderline"/>
        </w:rPr>
        <w:t xml:space="preserve">evidence of Russian and Chinese </w:t>
      </w:r>
      <w:r w:rsidRPr="004C32CE">
        <w:rPr>
          <w:rStyle w:val="Emphasis"/>
        </w:rPr>
        <w:t>organized crime penetration</w:t>
      </w:r>
      <w:r w:rsidRPr="004C32CE">
        <w:rPr>
          <w:sz w:val="14"/>
        </w:rPr>
        <w:t xml:space="preserve"> of the region, </w:t>
      </w:r>
      <w:r w:rsidRPr="004C32CE">
        <w:rPr>
          <w:rStyle w:val="StyleBoldUnderline"/>
        </w:rPr>
        <w:t>particularly in Mexico and Central America</w:t>
      </w:r>
      <w:r w:rsidRPr="004C32CE">
        <w:rPr>
          <w:sz w:val="14"/>
        </w:rPr>
        <w:t xml:space="preserve">, greatly </w:t>
      </w:r>
      <w:r w:rsidRPr="004C32CE">
        <w:rPr>
          <w:rStyle w:val="StyleBoldUnderline"/>
        </w:rPr>
        <w:t>strengthening the criminal organizations</w:t>
      </w:r>
      <w:r w:rsidRPr="004C32CE">
        <w:rPr>
          <w:sz w:val="14"/>
        </w:rPr>
        <w:t xml:space="preserve"> and allowing them to diversify their portfolios and supply routes—a particular example being precursor chemicals for the manufacture of methamphetamines and cocaine. The Chinese efforts to acquire ports, resources, and intelligence-gathering capacity in the region demonstrate just how quickly the situation can develop, given that China was not a major player in the region 5 years ago. Iranian, Russian, and Chinese banks operating in the region all offer new ways to move money into unregulated channels that benefit</w:t>
      </w:r>
      <w:r w:rsidRPr="004C32CE">
        <w:rPr>
          <w:sz w:val="12"/>
        </w:rPr>
        <w:t>¶</w:t>
      </w:r>
      <w:r w:rsidRPr="004C32CE">
        <w:rPr>
          <w:sz w:val="14"/>
        </w:rPr>
        <w:t xml:space="preserve"> 65</w:t>
      </w:r>
      <w:r w:rsidRPr="004C32CE">
        <w:rPr>
          <w:sz w:val="12"/>
        </w:rPr>
        <w:t>¶</w:t>
      </w:r>
      <w:r w:rsidRPr="004C32CE">
        <w:rPr>
          <w:sz w:val="14"/>
        </w:rPr>
        <w:t xml:space="preserve"> both terrorist and criminal organizations, along with corrupt officials.</w:t>
      </w:r>
      <w:r w:rsidRPr="004C32CE">
        <w:rPr>
          <w:sz w:val="12"/>
        </w:rPr>
        <w:t>¶</w:t>
      </w:r>
      <w:r w:rsidRPr="004C32CE">
        <w:rPr>
          <w:sz w:val="14"/>
        </w:rPr>
        <w:t xml:space="preserve"> At the same time, there is strong evidence that </w:t>
      </w:r>
      <w:r w:rsidRPr="004C32CE">
        <w:rPr>
          <w:rStyle w:val="StyleBoldUnderline"/>
        </w:rPr>
        <w:t>states of the Bolivarian Axis</w:t>
      </w:r>
      <w:r w:rsidRPr="004C32CE">
        <w:rPr>
          <w:sz w:val="14"/>
        </w:rPr>
        <w:t xml:space="preserve">, led by Venezuela and including Ecuador, Nicaragua, and Bolivia, </w:t>
      </w:r>
      <w:r w:rsidRPr="004C32CE">
        <w:rPr>
          <w:rStyle w:val="StyleBoldUnderline"/>
        </w:rPr>
        <w:t>not only tolerate</w:t>
      </w:r>
      <w:r w:rsidRPr="004C32CE">
        <w:rPr>
          <w:sz w:val="14"/>
        </w:rPr>
        <w:t xml:space="preserve"> increased criminal </w:t>
      </w:r>
      <w:r w:rsidRPr="004C32CE">
        <w:rPr>
          <w:rStyle w:val="StyleBoldUnderline"/>
        </w:rPr>
        <w:t>activities</w:t>
      </w:r>
      <w:r w:rsidRPr="004C32CE">
        <w:rPr>
          <w:sz w:val="14"/>
        </w:rPr>
        <w:t xml:space="preserve"> in their territories, </w:t>
      </w:r>
      <w:r w:rsidRPr="004C32CE">
        <w:rPr>
          <w:rStyle w:val="StyleBoldUnderline"/>
        </w:rPr>
        <w:t>but</w:t>
      </w:r>
      <w:r w:rsidRPr="004C32CE">
        <w:rPr>
          <w:sz w:val="14"/>
        </w:rPr>
        <w:t xml:space="preserve"> also </w:t>
      </w:r>
      <w:r w:rsidRPr="004C32CE">
        <w:rPr>
          <w:rStyle w:val="Emphasis"/>
        </w:rPr>
        <w:t>sponsor</w:t>
      </w:r>
      <w:r w:rsidRPr="004C32CE">
        <w:rPr>
          <w:sz w:val="14"/>
        </w:rPr>
        <w:t xml:space="preserve"> nonstate armed groups designated as </w:t>
      </w:r>
      <w:r w:rsidRPr="004C32CE">
        <w:rPr>
          <w:rStyle w:val="Emphasis"/>
        </w:rPr>
        <w:t>terrorist entities</w:t>
      </w:r>
      <w:r w:rsidRPr="004C32CE">
        <w:rPr>
          <w:sz w:val="14"/>
        </w:rPr>
        <w:t xml:space="preserve"> by the United States, including the FARC in Colombia, and Hezbollah. These states appear to allow their stateless areas to be franchised out to these groups in order for the nonstate actors to both fund their activities and spread unrest throughout the region.</w:t>
      </w:r>
      <w:r w:rsidRPr="004C32CE">
        <w:rPr>
          <w:sz w:val="12"/>
        </w:rPr>
        <w:t>¶</w:t>
      </w:r>
      <w:r w:rsidRPr="004C32CE">
        <w:rPr>
          <w:sz w:val="14"/>
        </w:rPr>
        <w:t xml:space="preserve"> </w:t>
      </w:r>
      <w:r w:rsidRPr="004C32CE">
        <w:rPr>
          <w:rStyle w:val="StyleBoldUnderline"/>
        </w:rPr>
        <w:t>Of particular concern is the relationship of these</w:t>
      </w:r>
      <w:r w:rsidRPr="004C32CE">
        <w:rPr>
          <w:sz w:val="14"/>
        </w:rPr>
        <w:t xml:space="preserve"> Bolivarian </w:t>
      </w:r>
      <w:r w:rsidRPr="004C32CE">
        <w:rPr>
          <w:rStyle w:val="StyleBoldUnderline"/>
        </w:rPr>
        <w:t>states</w:t>
      </w:r>
      <w:r w:rsidRPr="004C32CE">
        <w:rPr>
          <w:sz w:val="14"/>
        </w:rPr>
        <w:t xml:space="preserve">, which support nonstate actors in the hemisphere, </w:t>
      </w:r>
      <w:r w:rsidRPr="004C32CE">
        <w:rPr>
          <w:rStyle w:val="StyleBoldUnderline"/>
        </w:rPr>
        <w:t>with Iran</w:t>
      </w:r>
      <w:r w:rsidRPr="004C32CE">
        <w:rPr>
          <w:sz w:val="14"/>
        </w:rPr>
        <w:t xml:space="preserve">, a state that has for many years funded, trained, and protected Hezbollah, one of the most effective and efficient nonstate (or quasi-state) terrorist actors in the world. </w:t>
      </w:r>
      <w:r w:rsidRPr="004C32CE">
        <w:rPr>
          <w:rStyle w:val="StyleBoldUnderline"/>
        </w:rPr>
        <w:t>The growing presence of Hezbollah</w:t>
      </w:r>
      <w:r w:rsidRPr="004C32CE">
        <w:rPr>
          <w:sz w:val="14"/>
        </w:rPr>
        <w:t xml:space="preserve"> in the Latin American drug trade—both directly and through its proxies in West Africa and Southern Eurasia—</w:t>
      </w:r>
      <w:r w:rsidRPr="004C32CE">
        <w:rPr>
          <w:rStyle w:val="StyleBoldUnderline"/>
        </w:rPr>
        <w:t>presents a new</w:t>
      </w:r>
      <w:r w:rsidRPr="004C32CE">
        <w:rPr>
          <w:sz w:val="14"/>
        </w:rPr>
        <w:t xml:space="preserve"> and important </w:t>
      </w:r>
      <w:r w:rsidRPr="004C32CE">
        <w:rPr>
          <w:rStyle w:val="StyleBoldUnderline"/>
        </w:rPr>
        <w:t>threat to U.S. security</w:t>
      </w:r>
      <w:r w:rsidRPr="004C32CE">
        <w:rPr>
          <w:sz w:val="14"/>
        </w:rPr>
        <w:t>.</w:t>
      </w:r>
      <w:r w:rsidRPr="004C32CE">
        <w:rPr>
          <w:sz w:val="12"/>
        </w:rPr>
        <w:t>¶</w:t>
      </w:r>
      <w:r w:rsidRPr="004C32CE">
        <w:rPr>
          <w:sz w:val="14"/>
        </w:rPr>
        <w:t xml:space="preserve"> The only thing the Bolivarian nations proclaiming “21st-century socialism” and the reactionary theocratic regime in Iran, have in common is a stated hatred for the United States and the desire to inflict damage on the nation they view as the “Evil Empire” or the “Great Satan.” This is a new type of alliance of secular (self-proclaimed socialist and Marxist) and radical Islamist organizations with a common goal directly aimed at challenging and undermining the security of the United States and its primary allies in the region (Colombia, Chile, Peru, Panama, and Guatemala). </w:t>
      </w:r>
      <w:r w:rsidRPr="004C32CE">
        <w:rPr>
          <w:rStyle w:val="StyleBoldUnderline"/>
        </w:rPr>
        <w:t xml:space="preserve">This represents a fundamental </w:t>
      </w:r>
      <w:r w:rsidRPr="004C32CE">
        <w:rPr>
          <w:rStyle w:val="StyleBoldUnderline"/>
        </w:rPr>
        <w:lastRenderedPageBreak/>
        <w:t>change because</w:t>
      </w:r>
      <w:r w:rsidRPr="004C32CE">
        <w:rPr>
          <w:sz w:val="14"/>
        </w:rPr>
        <w:t xml:space="preserve"> both</w:t>
      </w:r>
      <w:r w:rsidRPr="004C32CE">
        <w:rPr>
          <w:sz w:val="12"/>
        </w:rPr>
        <w:t>¶</w:t>
      </w:r>
      <w:r w:rsidRPr="004C32CE">
        <w:rPr>
          <w:sz w:val="14"/>
        </w:rPr>
        <w:t xml:space="preserve"> 66</w:t>
      </w:r>
      <w:r w:rsidRPr="004C32CE">
        <w:rPr>
          <w:sz w:val="12"/>
        </w:rPr>
        <w:t>¶</w:t>
      </w:r>
      <w:r w:rsidRPr="004C32CE">
        <w:rPr>
          <w:sz w:val="14"/>
        </w:rPr>
        <w:t xml:space="preserve"> </w:t>
      </w:r>
      <w:r w:rsidRPr="004C32CE">
        <w:rPr>
          <w:rStyle w:val="StyleBoldUnderline"/>
        </w:rPr>
        <w:t>primary state allies in the alliance</w:t>
      </w:r>
      <w:r w:rsidRPr="004C32CE">
        <w:rPr>
          <w:sz w:val="14"/>
        </w:rPr>
        <w:t xml:space="preserve"> (the governments of Venezuela and Iran) </w:t>
      </w:r>
      <w:r w:rsidRPr="004C32CE">
        <w:rPr>
          <w:rStyle w:val="StyleBoldUnderline"/>
        </w:rPr>
        <w:t>host and support nonstate actors</w:t>
      </w:r>
      <w:r w:rsidRPr="004C32CE">
        <w:rPr>
          <w:sz w:val="14"/>
        </w:rPr>
        <w:t>, allowing the nonstate actors to thrive in ways that would be impossible without state protection.</w:t>
      </w:r>
      <w:r w:rsidRPr="004C32CE">
        <w:rPr>
          <w:sz w:val="12"/>
        </w:rPr>
        <w:t>¶</w:t>
      </w:r>
      <w:r w:rsidRPr="004C32CE">
        <w:rPr>
          <w:sz w:val="14"/>
        </w:rPr>
        <w:t xml:space="preserve"> Given this reality, </w:t>
      </w:r>
      <w:r w:rsidRPr="004C32CE">
        <w:rPr>
          <w:rStyle w:val="StyleBoldUnderline"/>
        </w:rPr>
        <w:t>it is imperative that U.S. intelligence community, military, and law enforcement agencies develop a</w:t>
      </w:r>
      <w:r w:rsidRPr="004C32CE">
        <w:rPr>
          <w:sz w:val="14"/>
        </w:rPr>
        <w:t xml:space="preserve"> much deeper and more </w:t>
      </w:r>
      <w:r w:rsidRPr="004C32CE">
        <w:rPr>
          <w:rStyle w:val="Emphasis"/>
        </w:rPr>
        <w:t>nuanced understanding</w:t>
      </w:r>
      <w:r w:rsidRPr="004C32CE">
        <w:rPr>
          <w:sz w:val="14"/>
        </w:rPr>
        <w:t xml:space="preserve"> of how the criminalized state/TOC/terrorist groups and foreign hostile state and nonstate foreign actors exploit the ungoverned or stateless spaces in areas of close proximity to U.S. borders—and the dangers they represent both in their current configuration, and their future iterations. Understanding how these groups develop, and how they relate to each other and to groups from outside the region, is vital—particularly given the rapid pace with which they are expanding their control across the continent, across the hemisphere, and beyond. Developing a predictive capacity can be done based only on a more realistic understanding of the shifting networks of actors exploiting the pipelines; the nature and location of the geographic space in which they operate; the critical nodes where these groups are most vulnerable; and their behaviors in adapting to new political and economic developments, market opportunities and setbacks, internal competition, and the countering actions of governments.</w:t>
      </w:r>
      <w:r w:rsidRPr="004C32CE">
        <w:rPr>
          <w:sz w:val="12"/>
        </w:rPr>
        <w:t>¶</w:t>
      </w:r>
      <w:r w:rsidRPr="004C32CE">
        <w:rPr>
          <w:sz w:val="14"/>
        </w:rPr>
        <w:t xml:space="preserve"> In turn, </w:t>
      </w:r>
      <w:r w:rsidRPr="004C32CE">
        <w:rPr>
          <w:rStyle w:val="StyleBoldUnderline"/>
        </w:rPr>
        <w:t>an effective strategy</w:t>
      </w:r>
      <w:r w:rsidRPr="004C32CE">
        <w:rPr>
          <w:sz w:val="14"/>
        </w:rPr>
        <w:t xml:space="preserve"> for combating TOC </w:t>
      </w:r>
      <w:r w:rsidRPr="004C32CE">
        <w:rPr>
          <w:rStyle w:val="StyleBoldUnderline"/>
        </w:rPr>
        <w:t>must rest on</w:t>
      </w:r>
      <w:r w:rsidRPr="004C32CE">
        <w:rPr>
          <w:sz w:val="14"/>
        </w:rPr>
        <w:t xml:space="preserve"> a solid foundation of </w:t>
      </w:r>
      <w:r w:rsidRPr="004C32CE">
        <w:rPr>
          <w:rStyle w:val="Emphasis"/>
        </w:rPr>
        <w:t>regional intelligence</w:t>
      </w:r>
      <w:r w:rsidRPr="004C32CE">
        <w:rPr>
          <w:sz w:val="14"/>
        </w:rPr>
        <w:t xml:space="preserve"> which, while cognizant of the overarching transnational connections, remains sensitive to unique local realities behind seemingly ubiquitous behaviors. </w:t>
      </w:r>
      <w:r w:rsidRPr="004C32CE">
        <w:rPr>
          <w:rStyle w:val="Emphasis"/>
        </w:rPr>
        <w:t>A one-size-fits-all policy will not suffice</w:t>
      </w:r>
      <w:r w:rsidRPr="004C32CE">
        <w:rPr>
          <w:sz w:val="14"/>
        </w:rPr>
        <w:t xml:space="preserve">. </w:t>
      </w:r>
      <w:r w:rsidRPr="004C32CE">
        <w:rPr>
          <w:rStyle w:val="Emphasis"/>
        </w:rPr>
        <w:t>It is not a problem that is only</w:t>
      </w:r>
      <w:r w:rsidRPr="004C32CE">
        <w:rPr>
          <w:sz w:val="14"/>
        </w:rPr>
        <w:t>, or primarily, a matter of state or regional security, narcotics, money laundering, ter67</w:t>
      </w:r>
      <w:r w:rsidRPr="004C32CE">
        <w:rPr>
          <w:sz w:val="12"/>
        </w:rPr>
        <w:t>¶</w:t>
      </w:r>
      <w:r w:rsidRPr="004C32CE">
        <w:rPr>
          <w:sz w:val="14"/>
        </w:rPr>
        <w:t xml:space="preserve"> rorism, human smuggling, weakening governance, democracy reversal, </w:t>
      </w:r>
      <w:r w:rsidRPr="004C32CE">
        <w:rPr>
          <w:rStyle w:val="Emphasis"/>
        </w:rPr>
        <w:t>trade</w:t>
      </w:r>
      <w:r w:rsidRPr="004C32CE">
        <w:rPr>
          <w:sz w:val="14"/>
        </w:rPr>
        <w:t xml:space="preserve"> and energy, counterfeiting and contraband, immigration and refugees, hostile states seeking advantage, or alterations in the military balance and alliances. </w:t>
      </w:r>
      <w:r w:rsidRPr="004C32CE">
        <w:rPr>
          <w:rStyle w:val="StyleBoldUnderline"/>
        </w:rPr>
        <w:t xml:space="preserve">It is increasingly a </w:t>
      </w:r>
      <w:r w:rsidRPr="004C32CE">
        <w:rPr>
          <w:rStyle w:val="Emphasis"/>
        </w:rPr>
        <w:t>combination</w:t>
      </w:r>
      <w:r w:rsidRPr="004C32CE">
        <w:rPr>
          <w:sz w:val="14"/>
        </w:rPr>
        <w:t xml:space="preserve"> of all of these. </w:t>
      </w:r>
      <w:r w:rsidRPr="004C32CE">
        <w:rPr>
          <w:rStyle w:val="StyleBoldUnderline"/>
        </w:rPr>
        <w:t>It is a comprehensive threat that requires</w:t>
      </w:r>
      <w:r w:rsidRPr="004C32CE">
        <w:rPr>
          <w:sz w:val="14"/>
        </w:rPr>
        <w:t xml:space="preserve"> analysis and management within </w:t>
      </w:r>
      <w:r w:rsidRPr="004C32CE">
        <w:rPr>
          <w:rStyle w:val="StyleBoldUnderline"/>
        </w:rPr>
        <w:t xml:space="preserve">a </w:t>
      </w:r>
      <w:r w:rsidRPr="004C32CE">
        <w:rPr>
          <w:rStyle w:val="Emphasis"/>
        </w:rPr>
        <w:t>comprehensive, integrated whole-of-government approach</w:t>
      </w:r>
      <w:r w:rsidRPr="004C32CE">
        <w:rPr>
          <w:sz w:val="14"/>
        </w:rPr>
        <w:t>. At the same time, however expansive in global terms, a strategy based on geopolitics—the fundamental understanding of how human behavior relates to geographic space—must always be rooted in the local.</w:t>
      </w:r>
    </w:p>
    <w:p w:rsidR="000E4C43" w:rsidRPr="004C32CE" w:rsidRDefault="002810BE" w:rsidP="000E4C43">
      <w:pPr>
        <w:pStyle w:val="Heading4"/>
        <w:rPr>
          <w:rFonts w:cs="Times New Roman"/>
        </w:rPr>
      </w:pPr>
      <w:r w:rsidRPr="004C32CE">
        <w:rPr>
          <w:rFonts w:cs="Times New Roman"/>
        </w:rPr>
        <w:t xml:space="preserve">The signal of appeasement ignites </w:t>
      </w:r>
      <w:r w:rsidR="005536DC" w:rsidRPr="004C32CE">
        <w:rPr>
          <w:rFonts w:cs="Times New Roman"/>
        </w:rPr>
        <w:t xml:space="preserve">a host of conflicts and collapses hegemony </w:t>
      </w:r>
      <w:r w:rsidRPr="004C32CE">
        <w:rPr>
          <w:rFonts w:cs="Times New Roman"/>
        </w:rPr>
        <w:t xml:space="preserve"> </w:t>
      </w:r>
    </w:p>
    <w:p w:rsidR="002810BE" w:rsidRPr="004C32CE" w:rsidRDefault="002810BE" w:rsidP="002810BE">
      <w:pPr>
        <w:rPr>
          <w:rStyle w:val="StyleStyleBold12pt"/>
        </w:rPr>
      </w:pPr>
      <w:r w:rsidRPr="004C32CE">
        <w:rPr>
          <w:rStyle w:val="StyleStyleBold12pt"/>
        </w:rPr>
        <w:t xml:space="preserve">Cohen </w:t>
      </w:r>
      <w:r w:rsidR="00F91A12" w:rsidRPr="004C32CE">
        <w:rPr>
          <w:rStyle w:val="StyleStyleBold12pt"/>
        </w:rPr>
        <w:t>3-19</w:t>
      </w:r>
    </w:p>
    <w:p w:rsidR="002810BE" w:rsidRPr="004C32CE" w:rsidRDefault="002810BE" w:rsidP="00EA48D2">
      <w:pPr>
        <w:rPr>
          <w:rStyle w:val="StyleBoldUnderline"/>
        </w:rPr>
      </w:pPr>
      <w:r w:rsidRPr="004C32CE">
        <w:t xml:space="preserve">[Eliot. Director of Strategic Studies at Johns Hopkins. “Eliot Cohen: American Withdrawal and Global Disorder” </w:t>
      </w:r>
      <w:r w:rsidR="00EA48D2" w:rsidRPr="004C32CE">
        <w:t>The Wall Street Journal, 3/19/13 ln]</w:t>
      </w:r>
    </w:p>
    <w:p w:rsidR="000E4C43" w:rsidRPr="004C32CE" w:rsidRDefault="000E4C43" w:rsidP="000E4C43">
      <w:pPr>
        <w:rPr>
          <w:rStyle w:val="StyleBoldUnderline"/>
        </w:rPr>
      </w:pPr>
      <w:r w:rsidRPr="004C32CE">
        <w:t xml:space="preserve">In Mr. Obama's second term the limits of such </w:t>
      </w:r>
      <w:r w:rsidRPr="004C32CE">
        <w:rPr>
          <w:rStyle w:val="StyleBoldUnderline"/>
        </w:rPr>
        <w:t>withdrawal from</w:t>
      </w:r>
      <w:r w:rsidRPr="004C32CE">
        <w:t xml:space="preserve"> conventional military </w:t>
      </w:r>
      <w:r w:rsidRPr="004C32CE">
        <w:rPr>
          <w:rStyle w:val="StyleBoldUnderline"/>
        </w:rPr>
        <w:t xml:space="preserve">commitments abroad will be tested. In East Asia, an assertive China has bullied the Philippines (with which the U.S. has a 61-year-old defense pact) over </w:t>
      </w:r>
      <w:r w:rsidRPr="004C32CE">
        <w:rPr>
          <w:rStyle w:val="Emphasis"/>
        </w:rPr>
        <w:t>the Spratly islands</w:t>
      </w:r>
      <w:r w:rsidRPr="004C32CE">
        <w:t xml:space="preserve">, and China has pressed its claims on Japan (a 53-year-old defense pact) over the Senkaku Islands. </w:t>
      </w:r>
      <w:bookmarkStart w:id="1" w:name="U90664981881QGI"/>
      <w:bookmarkEnd w:id="1"/>
      <w:r w:rsidRPr="004C32CE">
        <w:rPr>
          <w:rStyle w:val="StyleBoldUnderline"/>
        </w:rPr>
        <w:t>At stake are territorial waters and mineral resources</w:t>
      </w:r>
      <w:r w:rsidRPr="004C32CE">
        <w:t>—</w:t>
      </w:r>
      <w:r w:rsidRPr="004C32CE">
        <w:rPr>
          <w:rStyle w:val="StyleBoldUnderline"/>
        </w:rPr>
        <w:t>symbols of</w:t>
      </w:r>
      <w:r w:rsidRPr="004C32CE">
        <w:t xml:space="preserve"> China's drive for </w:t>
      </w:r>
      <w:r w:rsidRPr="004C32CE">
        <w:rPr>
          <w:rStyle w:val="StyleBoldUnderline"/>
        </w:rPr>
        <w:t>hegemony</w:t>
      </w:r>
      <w:r w:rsidRPr="004C32CE">
        <w:t xml:space="preserve"> and an outburst of national egotism. Yet when Shinzo Abe, the new prime minister of an understandably anxious Japan, traveled to Washington in February, he didn't get the unambiguous White House backing of Japan's sovereignty that an ally of long standing deserves and needs. </w:t>
      </w:r>
      <w:bookmarkStart w:id="2" w:name="U90664981881GVC"/>
      <w:bookmarkEnd w:id="2"/>
      <w:r w:rsidRPr="004C32CE">
        <w:t>In Europe, an oil-rich Russia is rebuilding its conventional arsenal while modernizing (as have China and Pakistan) its nuclear arsenal</w:t>
      </w:r>
      <w:r w:rsidRPr="004C32CE">
        <w:rPr>
          <w:rStyle w:val="Emphasis"/>
        </w:rPr>
        <w:t>. Russia has been menacing its East European neighbors</w:t>
      </w:r>
      <w:r w:rsidRPr="004C32CE">
        <w:rPr>
          <w:rStyle w:val="StyleBoldUnderline"/>
        </w:rPr>
        <w:t xml:space="preserve">, including those, like Poland, that have offered to host elements of a NATO missile-defense system to protect Europe. </w:t>
      </w:r>
      <w:bookmarkStart w:id="3" w:name="U90664981881CXF"/>
      <w:bookmarkEnd w:id="3"/>
      <w:r w:rsidRPr="004C32CE">
        <w:t xml:space="preserve">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Bidzina Ivanishvili, to supplant the balky, independence-minded government loyal to President Mikhail Saakashvili. </w:t>
      </w:r>
      <w:bookmarkStart w:id="4" w:name="U90664981881Y6G"/>
      <w:bookmarkEnd w:id="4"/>
      <w:r w:rsidRPr="004C32CE">
        <w:rPr>
          <w:rStyle w:val="StyleBoldUnderline"/>
        </w:rPr>
        <w:t>In the Persian Gulf</w:t>
      </w:r>
      <w:r w:rsidRPr="004C32CE">
        <w:t xml:space="preserve">,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America's Gulf </w:t>
      </w:r>
      <w:r w:rsidRPr="004C32CE">
        <w:rPr>
          <w:rStyle w:val="Emphasis"/>
        </w:rPr>
        <w:t>allies</w:t>
      </w:r>
      <w:r w:rsidRPr="004C32CE">
        <w:rPr>
          <w:rStyle w:val="StyleBoldUnderline"/>
        </w:rPr>
        <w:t xml:space="preserve"> may not have treaties to rely upon—but they do have decades of promises and the evidence of two wars that the U.S. would stand by them.</w:t>
      </w:r>
      <w:r w:rsidRPr="004C32CE">
        <w:t xml:space="preserve"> </w:t>
      </w:r>
      <w:bookmarkStart w:id="5" w:name="U90664981881SKC"/>
      <w:bookmarkEnd w:id="5"/>
      <w:r w:rsidRPr="004C32CE">
        <w:rPr>
          <w:rStyle w:val="StyleBoldUnderline"/>
        </w:rPr>
        <w:t>Today they wait for</w:t>
      </w:r>
      <w:r w:rsidRPr="004C32CE">
        <w:t xml:space="preserve"> the long-promised (by Presidents Obama and George W. Bush) </w:t>
      </w:r>
      <w:r w:rsidRPr="004C32CE">
        <w:rPr>
          <w:rStyle w:val="StyleBoldUnderline"/>
        </w:rPr>
        <w:t xml:space="preserve">nuclear disarmament of a revolutionary Iranian government </w:t>
      </w:r>
      <w:r w:rsidRPr="004C32CE">
        <w:t xml:space="preserve">that has been relentless in its efforts to intimidate and subvert Iran's neighbors. </w:t>
      </w:r>
      <w:r w:rsidRPr="004C32CE">
        <w:rPr>
          <w:rStyle w:val="StyleBoldUnderline"/>
        </w:rPr>
        <w:t xml:space="preserve">They may wait in vain. </w:t>
      </w:r>
      <w:bookmarkStart w:id="6" w:name="U90664981881Z9"/>
      <w:bookmarkEnd w:id="6"/>
      <w:r w:rsidRPr="004C32CE">
        <w:rPr>
          <w:rStyle w:val="StyleBoldUnderline"/>
        </w:rPr>
        <w:t xml:space="preserve">Americans take for </w:t>
      </w:r>
      <w:r w:rsidRPr="004C32CE">
        <w:rPr>
          <w:rStyle w:val="StyleBoldUnderline"/>
        </w:rPr>
        <w:lastRenderedPageBreak/>
        <w:t xml:space="preserve">granted the world in which they grew up—a world in which, for better or worse, </w:t>
      </w:r>
      <w:r w:rsidRPr="004C32CE">
        <w:rPr>
          <w:rStyle w:val="Emphasis"/>
        </w:rPr>
        <w:t>the U.S. was the ultimate security guarantor of scores of states,</w:t>
      </w:r>
      <w:r w:rsidRPr="004C32CE">
        <w:rPr>
          <w:rStyle w:val="StyleBoldUnderline"/>
        </w:rPr>
        <w:t xml:space="preserve"> and in many ways the entire international system. </w:t>
      </w:r>
      <w:bookmarkStart w:id="7" w:name="U90664981881CHD"/>
      <w:bookmarkEnd w:id="7"/>
      <w:r w:rsidRPr="004C32CE">
        <w:t xml:space="preserve">Today we are informed by many politicians and commentators that we are weary of those burdens—though </w:t>
      </w:r>
      <w:r w:rsidRPr="004C32CE">
        <w:rPr>
          <w:rStyle w:val="StyleBoldUnderline"/>
        </w:rPr>
        <w:t>what we should be weary of</w:t>
      </w:r>
      <w:r w:rsidRPr="004C32CE">
        <w:t xml:space="preserve">, given that our children aren't conscripted and our taxes aren't being raised in order to pay for those wars, is unclear. The truth </w:t>
      </w:r>
      <w:r w:rsidRPr="004C32CE">
        <w:rPr>
          <w:rStyle w:val="StyleBoldUnderline"/>
        </w:rPr>
        <w:t>is</w:t>
      </w:r>
      <w:r w:rsidRPr="004C32CE">
        <w:t xml:space="preserve"> that </w:t>
      </w:r>
      <w:r w:rsidRPr="004C32CE">
        <w:rPr>
          <w:rStyle w:val="StyleBoldUnderline"/>
        </w:rPr>
        <w:t>defense spending</w:t>
      </w:r>
      <w:r w:rsidRPr="004C32CE">
        <w:t xml:space="preserve"> at the rate of 4% of gross domestic product (less than that sustained with ease by Singapore) is eminently affordable. </w:t>
      </w:r>
      <w:bookmarkStart w:id="8" w:name="U90664981881FOF"/>
      <w:bookmarkEnd w:id="8"/>
      <w:r w:rsidRPr="004C32CE">
        <w:t xml:space="preserve">The arguments against far-flung American strategic commitments take many forms. So-called foreign policy realists, particularly in the academic world, believe </w:t>
      </w:r>
      <w:r w:rsidRPr="004C32CE">
        <w:rPr>
          <w:rStyle w:val="StyleBoldUnderline"/>
        </w:rPr>
        <w:t xml:space="preserve">that the competing interests of states tend automatically toward balance and require no statesmanlike action by the U.S. </w:t>
      </w:r>
      <w:r w:rsidRPr="004C32CE">
        <w:t xml:space="preserve">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w:t>
      </w:r>
      <w:bookmarkStart w:id="9" w:name="U90664981881SVD"/>
      <w:bookmarkEnd w:id="9"/>
      <w:r w:rsidRPr="004C32CE">
        <w:t xml:space="preserve">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w:t>
      </w:r>
      <w:bookmarkStart w:id="10" w:name="U90664981881MAH"/>
      <w:bookmarkEnd w:id="10"/>
      <w:r w:rsidRPr="004C32CE">
        <w:t xml:space="preserve">But if history is any guide, </w:t>
      </w:r>
      <w:r w:rsidRPr="004C32CE">
        <w:rPr>
          <w:rStyle w:val="StyleBoldUnderline"/>
        </w:rPr>
        <w:t>foreign policy as a political-science field experiment</w:t>
      </w:r>
      <w:r w:rsidRPr="004C32CE">
        <w:t xml:space="preserve"> or what-me-worryism </w:t>
      </w:r>
      <w:r w:rsidRPr="004C32CE">
        <w:rPr>
          <w:rStyle w:val="StyleBoldUnderline"/>
        </w:rPr>
        <w:t>will yield some ugly results</w:t>
      </w:r>
      <w:r w:rsidRPr="004C32CE">
        <w:t xml:space="preserve">. </w:t>
      </w:r>
      <w:r w:rsidRPr="004C32CE">
        <w:rPr>
          <w:rStyle w:val="Emphasis"/>
        </w:rPr>
        <w:t>Syria is a harbinger of things to come</w:t>
      </w:r>
      <w:r w:rsidRPr="004C32CE">
        <w:t xml:space="preserve">. In that case, the dislocation, torture and death have first afflicted the locals. But it will not end there, as incidents on Syria's borders and rumors of the movement of chemical weapons suggest. </w:t>
      </w:r>
      <w:bookmarkStart w:id="11" w:name="U90664981881QBB"/>
      <w:bookmarkEnd w:id="11"/>
      <w:r w:rsidRPr="004C32CE">
        <w:rPr>
          <w:rStyle w:val="StyleBoldUnderline"/>
        </w:rPr>
        <w:t xml:space="preserve">A world in which the U.S. abnegates its leadership will be a world of unrestricted self-help in which </w:t>
      </w:r>
      <w:r w:rsidRPr="004C32CE">
        <w:rPr>
          <w:rStyle w:val="Emphasis"/>
        </w:rPr>
        <w:t>China sets the rules</w:t>
      </w:r>
      <w:r w:rsidRPr="004C32CE">
        <w:rPr>
          <w:rStyle w:val="StyleBoldUnderline"/>
        </w:rPr>
        <w:t xml:space="preserve"> of politics and trade in Asia, mayhem and </w:t>
      </w:r>
      <w:r w:rsidRPr="004C32CE">
        <w:rPr>
          <w:rStyle w:val="Emphasis"/>
        </w:rPr>
        <w:t>chaos</w:t>
      </w:r>
      <w:r w:rsidRPr="004C32CE">
        <w:rPr>
          <w:rStyle w:val="StyleBoldUnderline"/>
        </w:rPr>
        <w:t xml:space="preserve"> is the order of the day </w:t>
      </w:r>
      <w:r w:rsidRPr="004C32CE">
        <w:rPr>
          <w:rStyle w:val="Emphasis"/>
        </w:rPr>
        <w:t>in the Middle East</w:t>
      </w:r>
      <w:r w:rsidRPr="004C32CE">
        <w:rPr>
          <w:rStyle w:val="StyleBoldUnderline"/>
        </w:rPr>
        <w:t xml:space="preserve">, and timidity and appeasement paralyze the free European states. A world, in short, where the strong do what they will, the weak suffer what they must, and </w:t>
      </w:r>
      <w:r w:rsidRPr="004C32CE">
        <w:rPr>
          <w:rStyle w:val="Emphasis"/>
        </w:rPr>
        <w:t>those with an option hurry up and get nuclear weapons</w:t>
      </w:r>
      <w:r w:rsidRPr="004C32CE">
        <w:rPr>
          <w:rStyle w:val="StyleBoldUnderline"/>
        </w:rPr>
        <w:t xml:space="preserve">. </w:t>
      </w:r>
    </w:p>
    <w:p w:rsidR="00657845" w:rsidRPr="004C32CE" w:rsidRDefault="004400B1" w:rsidP="005536DC">
      <w:pPr>
        <w:pStyle w:val="Heading4"/>
      </w:pPr>
      <w:r w:rsidRPr="004C32CE">
        <w:t xml:space="preserve">South China Sea conflict goes nuclear </w:t>
      </w:r>
    </w:p>
    <w:p w:rsidR="004400B1" w:rsidRPr="004C32CE" w:rsidRDefault="004400B1" w:rsidP="004400B1">
      <w:pPr>
        <w:rPr>
          <w:rStyle w:val="AuthorYear"/>
        </w:rPr>
      </w:pPr>
      <w:r w:rsidRPr="004C32CE">
        <w:rPr>
          <w:rStyle w:val="AuthorYear"/>
        </w:rPr>
        <w:t>Wesley ‘12</w:t>
      </w:r>
    </w:p>
    <w:p w:rsidR="004400B1" w:rsidRPr="004C32CE" w:rsidRDefault="004400B1" w:rsidP="006E3A5D">
      <w:r w:rsidRPr="004C32CE">
        <w:t>[Michael Wesley, Non-Resident Senior Fellow at the Brookings Institution and an Adjunct Professor at Griffith University and The University of Sydney, former Executive Director of the Lowy Institute for International Policy, former Professor of International Relations and Director of the Griffith Asia Institute at Griffith University, and Senior Lecturer in International Relations at the University of New South Wales, July 2012, “What’s at stake in the South China Sea?” http://lowyinstitute.cachefly.net/files/wesley_whats_at_stake_snapshot11.pdf]</w:t>
      </w:r>
    </w:p>
    <w:p w:rsidR="004400B1" w:rsidRPr="004C32CE" w:rsidRDefault="004400B1" w:rsidP="004400B1">
      <w:r w:rsidRPr="004C32CE">
        <w:rPr>
          <w:rStyle w:val="StyleBoldUnderline"/>
        </w:rPr>
        <w:t>The South China Sea</w:t>
      </w:r>
      <w:r w:rsidRPr="004C32CE">
        <w:t xml:space="preserve"> is enclosed by the west coast of mainland Southeast Asia, Borneo and the Philippine archipelago. </w:t>
      </w:r>
      <w:r w:rsidRPr="004C32CE">
        <w:rPr>
          <w:rStyle w:val="StyleBoldUnderline"/>
        </w:rPr>
        <w:t>Rich in hydrocarbons and fish stocks</w:t>
      </w:r>
      <w:r w:rsidRPr="004C32CE">
        <w:t xml:space="preserve">, it </w:t>
      </w:r>
      <w:r w:rsidRPr="004C32CE">
        <w:rPr>
          <w:rStyle w:val="StyleBoldUnderline"/>
        </w:rPr>
        <w:t>is traversed by over one-third of global shipping. Its</w:t>
      </w:r>
      <w:r w:rsidRPr="004C32CE">
        <w:t xml:space="preserve"> waters and seabed are </w:t>
      </w:r>
      <w:r w:rsidRPr="004C32CE">
        <w:rPr>
          <w:rStyle w:val="StyleBoldUnderline"/>
        </w:rPr>
        <w:t>subject to six opposing territorial claims</w:t>
      </w:r>
      <w:r w:rsidRPr="004C32CE">
        <w:t xml:space="preserve"> – by </w:t>
      </w:r>
      <w:r w:rsidRPr="004C32CE">
        <w:rPr>
          <w:rStyle w:val="StyleBoldUnderline"/>
        </w:rPr>
        <w:t>China, Taiwan, Vietnam, Malaysia, Brunei and the Philippines</w:t>
      </w:r>
      <w:r w:rsidRPr="004C32CE">
        <w:t xml:space="preserve"> – but these confrontations are generally not regarded as seriously as the Taiwan Straits and the Korean peninsula standoffs. But </w:t>
      </w:r>
      <w:r w:rsidRPr="004C32CE">
        <w:rPr>
          <w:rStyle w:val="StyleBoldUnderline"/>
        </w:rPr>
        <w:t>the South China Sea is more unpredictable</w:t>
      </w:r>
      <w:r w:rsidRPr="004C32CE">
        <w:t xml:space="preserve">, </w:t>
      </w:r>
      <w:r w:rsidRPr="004C32CE">
        <w:rPr>
          <w:rStyle w:val="StyleBoldUnderline"/>
        </w:rPr>
        <w:t>and</w:t>
      </w:r>
      <w:r w:rsidRPr="004C32CE">
        <w:t xml:space="preserve"> certainly </w:t>
      </w:r>
      <w:r w:rsidRPr="004C32CE">
        <w:rPr>
          <w:rStyle w:val="StyleBoldUnderline"/>
        </w:rPr>
        <w:t>warrants much closer</w:t>
      </w:r>
      <w:r w:rsidRPr="004C32CE">
        <w:t xml:space="preserve"> and more sustained </w:t>
      </w:r>
      <w:r w:rsidRPr="004C32CE">
        <w:rPr>
          <w:rStyle w:val="StyleBoldUnderline"/>
        </w:rPr>
        <w:t>attention</w:t>
      </w:r>
      <w:r w:rsidRPr="004C32CE">
        <w:t xml:space="preserve"> by strategists and policy-makers. </w:t>
      </w:r>
      <w:r w:rsidRPr="004C32CE">
        <w:rPr>
          <w:rStyle w:val="StyleBoldUnderline"/>
        </w:rPr>
        <w:t>It is in the South China Sea that the components of Asia’s changing power dynamics are most concentrated and on display: China’s growing strategic heft</w:t>
      </w:r>
      <w:r w:rsidRPr="004C32CE">
        <w:t xml:space="preserve"> and paranoid sense of entitlement; </w:t>
      </w:r>
      <w:r w:rsidRPr="004C32CE">
        <w:rPr>
          <w:rStyle w:val="StyleBoldUnderline"/>
        </w:rPr>
        <w:t>its Southeast Asian neighbours’</w:t>
      </w:r>
      <w:r w:rsidRPr="004C32CE">
        <w:t xml:space="preserve"> hopes and </w:t>
      </w:r>
      <w:r w:rsidRPr="004C32CE">
        <w:rPr>
          <w:rStyle w:val="StyleBoldUnderline"/>
        </w:rPr>
        <w:t>misgivings</w:t>
      </w:r>
      <w:r w:rsidRPr="004C32CE">
        <w:t xml:space="preserve"> about China’s regional dominance; </w:t>
      </w:r>
      <w:r w:rsidRPr="004C32CE">
        <w:rPr>
          <w:rStyle w:val="StyleBoldUnderline"/>
        </w:rPr>
        <w:t>and the U</w:t>
      </w:r>
      <w:r w:rsidRPr="004C32CE">
        <w:t xml:space="preserve">nited </w:t>
      </w:r>
      <w:r w:rsidRPr="004C32CE">
        <w:rPr>
          <w:rStyle w:val="StyleBoldUnderline"/>
        </w:rPr>
        <w:t>S</w:t>
      </w:r>
      <w:r w:rsidRPr="004C32CE">
        <w:t xml:space="preserve">tates’ </w:t>
      </w:r>
      <w:r w:rsidRPr="004C32CE">
        <w:rPr>
          <w:rStyle w:val="StyleBoldUnderline"/>
        </w:rPr>
        <w:t>compulsion to meet China’s strategic challenge</w:t>
      </w:r>
      <w:r w:rsidRPr="004C32CE">
        <w:t xml:space="preserve">. </w:t>
      </w:r>
      <w:r w:rsidRPr="004C32CE">
        <w:rPr>
          <w:rStyle w:val="StyleBoldUnderline"/>
        </w:rPr>
        <w:t>The South China Sea is a tangle of competing and mutually complicating claims over territory, resources and navigation rights</w:t>
      </w:r>
      <w:r w:rsidRPr="004C32CE">
        <w:t xml:space="preserve">. Geopolitically, it is like the Bermuda triangle, reversing expected alignments and suspending normal rules of the game. It pits Asia’s two most significant Communist countries, China and Vietnam, against each other, unites usually bitter enemies China and Taiwan, and is drawing the United States back to a partnership with Vietnam a generation after the fall of Saigon. </w:t>
      </w:r>
      <w:r w:rsidRPr="004C32CE">
        <w:rPr>
          <w:rStyle w:val="StyleBoldUnderline"/>
        </w:rPr>
        <w:t xml:space="preserve">The South China Sea is the flashpoint in the </w:t>
      </w:r>
      <w:r w:rsidRPr="004C32CE">
        <w:rPr>
          <w:rStyle w:val="StyleBoldUnderline"/>
        </w:rPr>
        <w:lastRenderedPageBreak/>
        <w:t xml:space="preserve">Pacific </w:t>
      </w:r>
      <w:r w:rsidRPr="004C32CE">
        <w:rPr>
          <w:rStyle w:val="Emphasis"/>
        </w:rPr>
        <w:t>where conflict is most likely to break out through miscalculation</w:t>
      </w:r>
      <w:r w:rsidRPr="004C32CE">
        <w:rPr>
          <w:rStyle w:val="StyleBoldUnderline"/>
        </w:rPr>
        <w:t>. It is a crowded maritime environment contested by some inexperienced maritime forces with underdeveloped naval doctrine, among whom there are no established and accepted rules for managing maritime incidents</w:t>
      </w:r>
      <w:r w:rsidRPr="004C32CE">
        <w:t xml:space="preserve">. And </w:t>
      </w:r>
      <w:r w:rsidRPr="004C32CE">
        <w:rPr>
          <w:rStyle w:val="StyleBoldUnderline"/>
        </w:rPr>
        <w:t>the combination of</w:t>
      </w:r>
      <w:r w:rsidRPr="004C32CE">
        <w:t xml:space="preserve"> the claimant states’ </w:t>
      </w:r>
      <w:r w:rsidRPr="004C32CE">
        <w:rPr>
          <w:rStyle w:val="StyleBoldUnderline"/>
        </w:rPr>
        <w:t>power asymmetries</w:t>
      </w:r>
      <w:r w:rsidRPr="004C32CE">
        <w:t xml:space="preserve">, </w:t>
      </w:r>
      <w:r w:rsidRPr="004C32CE">
        <w:rPr>
          <w:rStyle w:val="StyleBoldUnderline"/>
        </w:rPr>
        <w:t>overlapping prerogatives</w:t>
      </w:r>
      <w:r w:rsidRPr="004C32CE">
        <w:t xml:space="preserve">, </w:t>
      </w:r>
      <w:r w:rsidRPr="004C32CE">
        <w:rPr>
          <w:rStyle w:val="StyleBoldUnderline"/>
        </w:rPr>
        <w:t>and growing nationalism mean that incidents</w:t>
      </w:r>
      <w:r w:rsidRPr="004C32CE">
        <w:t xml:space="preserve">, once they occur, </w:t>
      </w:r>
      <w:r w:rsidRPr="004C32CE">
        <w:rPr>
          <w:rStyle w:val="StyleBoldUnderline"/>
        </w:rPr>
        <w:t>are likely to escalate</w:t>
      </w:r>
      <w:r w:rsidRPr="004C32CE">
        <w:t xml:space="preserve">. There are four reasons why finding solutions to the South China Sea disputes should be given the highest priority by strategic policy-makers. 1. For China it’s about security – and respect </w:t>
      </w:r>
      <w:r w:rsidRPr="004C32CE">
        <w:rPr>
          <w:rStyle w:val="StyleBoldUnderline"/>
        </w:rPr>
        <w:t>The South China Sea symbolises Beijing’s larger maritime dilemma.</w:t>
      </w:r>
      <w:r w:rsidRPr="004C32CE">
        <w:t xml:space="preserve"> The country’s major population and productive centres cluster along China’s coastline, and are therefore vulnerable to major attack from the sea. Naval strategists see China as hemmed in along its sea coast by a chain of states or territories hostile to Beijing: Japan, Korea, the Ryuku Islands, Taiwan, and the Philippines. </w:t>
      </w:r>
      <w:r w:rsidRPr="004C32CE">
        <w:rPr>
          <w:rStyle w:val="StyleBoldUnderline"/>
        </w:rPr>
        <w:t>The overriding goal of Chinese naval strategy is to establish dominance over the waters within this ‘first island chain</w:t>
      </w:r>
      <w:r w:rsidRPr="004C32CE">
        <w:t xml:space="preserve">’. At the southern end of the first island chain, </w:t>
      </w:r>
      <w:r w:rsidRPr="004C32CE">
        <w:rPr>
          <w:rStyle w:val="StyleBoldUnderline"/>
        </w:rPr>
        <w:t>the South China Sea is crucial to China’s commercial shipping</w:t>
      </w:r>
      <w:r w:rsidRPr="004C32CE">
        <w:t xml:space="preserve">, energy flows, and the access of its Hainan island-based submarines to the Pacific. But </w:t>
      </w:r>
      <w:r w:rsidRPr="004C32CE">
        <w:rPr>
          <w:rStyle w:val="StyleBoldUnderline"/>
        </w:rPr>
        <w:t>the South China Sea’s southern and western access points</w:t>
      </w:r>
      <w:r w:rsidRPr="004C32CE">
        <w:t xml:space="preserve"> – the Sunda, Lombok, Luzon and Malacca Straits – </w:t>
      </w:r>
      <w:r w:rsidRPr="004C32CE">
        <w:rPr>
          <w:rStyle w:val="StyleBoldUnderline"/>
        </w:rPr>
        <w:t>are controlled by allies or partners of the United States. The best way to offset this vulnerability is to control the South China Sea itself – and thereby loosen the American position in Southeast Asia</w:t>
      </w:r>
      <w:r w:rsidRPr="004C32CE">
        <w:t xml:space="preserve">. Influential elites in China view the South China Sea as ‘blue territory’ – that is, as much a part of China’s sovereign territory as Tibet, Xinjiang or Taiwan. To this line of thinking, any surrender of its claims in the South China Sea would signal a weakening of its rights to Tibet, Xinjiang or Taiwan – and is therefore unthinkable. China’s 1992 Territorial Law classified the South China Sea as China’s internal waters, meaning foreign naval vessels and aircraft must first gain Beijing’s permission before transiting, submarines must surface, and that China retains the right to evict other countries’ shipping at any time. Beijing’s willingness to enforce this law has been growing apace with its naval power in the western Pacific. In recent weeks, Beijing has placed the Spratly and Paracel Islands and the Macclesfield Bank under prefectural-level administration, established a 45-member legislature to administer the 1100 people who live on the islands, and approved the deployment of a People’s Liberation Army garrison to the islands. 2. Southeast Asia – avoiding the bad old days </w:t>
      </w:r>
      <w:r w:rsidRPr="004C32CE">
        <w:rPr>
          <w:rStyle w:val="StyleBoldUnderline"/>
        </w:rPr>
        <w:t xml:space="preserve">If unaddressed, the dynamics in the South China Sea could return Southeast Asia to the bad old days of </w:t>
      </w:r>
      <w:r w:rsidRPr="004C32CE">
        <w:rPr>
          <w:rStyle w:val="Emphasis"/>
        </w:rPr>
        <w:t>inter-state divisions</w:t>
      </w:r>
      <w:r w:rsidRPr="004C32CE">
        <w:rPr>
          <w:rStyle w:val="StyleBoldUnderline"/>
        </w:rPr>
        <w:t xml:space="preserve">, domestic instability </w:t>
      </w:r>
      <w:r w:rsidRPr="004C32CE">
        <w:rPr>
          <w:rStyle w:val="Emphasis"/>
        </w:rPr>
        <w:t>and competitive great-power interventions</w:t>
      </w:r>
      <w:r w:rsidRPr="004C32CE">
        <w:rPr>
          <w:rStyle w:val="StyleBoldUnderline"/>
        </w:rPr>
        <w:t xml:space="preserve">. On no other issue have the disagreements and rivalries between ASEAN member states been so sustained </w:t>
      </w:r>
      <w:r w:rsidRPr="004C32CE">
        <w:t xml:space="preserve">and obvious. The Philippines and Vietnam demand that the organisation supports them in standing up to Beijing. On the other side are Cambodia, Laos and Myanmar, with no direct stake in the conflict and which refuse to endorse the Philippines’ and Vietnam’s confrontational stance. Indonesia, Malaysia and Singapore are concerned about the dispute, but believe that avoiding confrontation with China will improve the prospects for productive negotiations. </w:t>
      </w:r>
      <w:r w:rsidRPr="004C32CE">
        <w:rPr>
          <w:rStyle w:val="StyleBoldUnderline"/>
        </w:rPr>
        <w:t>The stand-off over the South China Sea exposes the hollowness of Asian institutions’ reliance on</w:t>
      </w:r>
      <w:r w:rsidRPr="004C32CE">
        <w:t xml:space="preserve"> the principle of </w:t>
      </w:r>
      <w:r w:rsidRPr="004C32CE">
        <w:rPr>
          <w:rStyle w:val="StyleBoldUnderline"/>
        </w:rPr>
        <w:t>unanimity</w:t>
      </w:r>
      <w:r w:rsidRPr="004C32CE">
        <w:t xml:space="preserve"> – which means that any member’s objection can keep an issue, no matter how pressing, off the agenda. Beijing’s refusal to discuss the South China Sea in any regional meeting, and its implicit threat to withdraw from any organisation that doesn’t respect this wish, shows Southeast Asia’s confidence that it could ‘socialise’ China by welcoming it into regional institutions was misplaced. Asian institutions allow Beijing to make apparent concessions, such as its 2002 agreement with ASEAN to a Declaration of Conduct on the South China Sea, without actually surrendering any part of its position. As China and the United States increase the stakes in the South China Sea, </w:t>
      </w:r>
      <w:r w:rsidRPr="004C32CE">
        <w:rPr>
          <w:rStyle w:val="StyleBoldUnderline"/>
        </w:rPr>
        <w:t>ASEAN’s cardinal principle of neutrality is threatened</w:t>
      </w:r>
      <w:r w:rsidRPr="004C32CE">
        <w:t xml:space="preserve">. The Philippines, Vietnam, Malaysia, Singapore and Indonesia are tightening their strategic relationships with the United States, just as Cambodia, Laos and Thailand deepen their links to China. And there are signs that the disputes have become entangled in domestic politics in the Philippines and Vietnam, making their stances even more uncompromising. In Manila, following allegations that Beijing used corrupt payments to soften the former Arroyo administration’s stance on the South China Sea, the current Aquino administration and its Parliamentary opposition are vying for the most uncompromising policies on the issue. To counter rumours circulating around Hanoi that Beijing has ‘bought’ the Vietnam’s senior leadership, the Vietnamese government has passed a law claiming sovereignty over the Spratly and Paracel Islands. 3. For the United States it’s about Credibility – within limits It is in the South China Sea that Southeast Asia’s anxieties about China overlap with American anxieties about Beijing’s naval buildup. Over the past two years, the United States has taken an active interest and position in what had formerly been a dispute between China and the other claimants. This means there are now in effect two layers to this dispute: a basic stand-off between the territorial claimants; and an overarching strategic contest between Beijing and Washington. </w:t>
      </w:r>
      <w:r w:rsidRPr="004C32CE">
        <w:rPr>
          <w:rStyle w:val="StyleBoldUnderline"/>
        </w:rPr>
        <w:t xml:space="preserve">For the United States, what’s at stake in the South China Sea is the viability of its entire presence in the </w:t>
      </w:r>
      <w:r w:rsidRPr="004C32CE">
        <w:rPr>
          <w:rStyle w:val="StyleBoldUnderline"/>
        </w:rPr>
        <w:lastRenderedPageBreak/>
        <w:t>western Pacific. The US Navy’s access to the South China Sea is contested by Beijing</w:t>
      </w:r>
      <w:r w:rsidRPr="004C32CE">
        <w:t xml:space="preserve">. China claims it will respect the freedom of passage of ships and aircraft through the area, on the condition that they are en route to another destination, and do not conduct military exercises or collect intelligence or militarily useful data. </w:t>
      </w:r>
      <w:r w:rsidRPr="004C32CE">
        <w:rPr>
          <w:rStyle w:val="StyleBoldUnderline"/>
        </w:rPr>
        <w:t xml:space="preserve">Washington is adamant that the South China Sea’s sea lanes are international </w:t>
      </w:r>
      <w:r w:rsidRPr="004C32CE">
        <w:t xml:space="preserve">waters, </w:t>
      </w:r>
      <w:r w:rsidRPr="004C32CE">
        <w:rPr>
          <w:rStyle w:val="StyleBoldUnderline"/>
        </w:rPr>
        <w:t>and are therefore subject to freedom of navigation,</w:t>
      </w:r>
      <w:r w:rsidRPr="004C32CE">
        <w:t xml:space="preserve"> which in international law allows the conduct of military exercises and the collection of intelligence and militarily useful data. </w:t>
      </w:r>
      <w:r w:rsidRPr="004C32CE">
        <w:rPr>
          <w:rStyle w:val="StyleBoldUnderline"/>
        </w:rPr>
        <w:t>If Washington surrenders its ability to navigate the South China Sea on its own terms, it will lose a major foothold in the western Pacific</w:t>
      </w:r>
      <w:r w:rsidRPr="004C32CE">
        <w:t xml:space="preserve">. The South China Sea in effect pits a Chinese expansive claim (sovereignty based on historical usage) against an American expansive claim, that freedom of navigation allows the collection of intelligence and military data. The American claim is contested in other waters by Malaysia, Indonesia and India, though supported by other regional countries. China accuses the US of ‘hyping’ the freedom of navigation question, arguing that it hides an intention to use the issue to build a coalition against China. For the Southeast Asian states contesting China’s South China Sea claims, the United States’ presence and interest in the issue is a prerequisite for their position. </w:t>
      </w:r>
      <w:r w:rsidRPr="004C32CE">
        <w:rPr>
          <w:rStyle w:val="StyleBoldUnderline"/>
        </w:rPr>
        <w:t>Washington</w:t>
      </w:r>
      <w:r w:rsidRPr="004C32CE">
        <w:t xml:space="preserve"> is acutely aware that it </w:t>
      </w:r>
      <w:r w:rsidRPr="004C32CE">
        <w:rPr>
          <w:rStyle w:val="StyleBoldUnderline"/>
        </w:rPr>
        <w:t>needs to be seen as a reliable ally and partner in the Pacific</w:t>
      </w:r>
      <w:r w:rsidRPr="004C32CE">
        <w:t xml:space="preserve">. It realises that its arms-length response to the Asian Financial Crisis eroded its position in Asia and set China on its path towards building soft power in the region. For Southeast Asians worried that Washington’s attention or will to stay in the region may erode, there is virtue in keeping the South China Sea on the agenda. But </w:t>
      </w:r>
      <w:r w:rsidRPr="004C32CE">
        <w:rPr>
          <w:rStyle w:val="StyleBoldUnderline"/>
        </w:rPr>
        <w:t>Washington can’t give its allies and partners a blank cheque which allows them to confront</w:t>
      </w:r>
      <w:r w:rsidRPr="004C32CE">
        <w:t xml:space="preserve">, and even provoke, </w:t>
      </w:r>
      <w:r w:rsidRPr="004C32CE">
        <w:rPr>
          <w:rStyle w:val="StyleBoldUnderline"/>
        </w:rPr>
        <w:t>China</w:t>
      </w:r>
      <w:r w:rsidRPr="004C32CE">
        <w:t xml:space="preserve"> from the comfort of the assumption that the United States will back them up. And </w:t>
      </w:r>
      <w:r w:rsidRPr="004C32CE">
        <w:rPr>
          <w:rStyle w:val="StyleBoldUnderline"/>
        </w:rPr>
        <w:t>some in Southeast Asia are watching Washington’s moves</w:t>
      </w:r>
      <w:r w:rsidRPr="004C32CE">
        <w:t xml:space="preserve"> very </w:t>
      </w:r>
      <w:r w:rsidRPr="004C32CE">
        <w:rPr>
          <w:rStyle w:val="StyleBoldUnderline"/>
        </w:rPr>
        <w:t>closely, sensitive that any concession could signal its acceptance of China’s claims in the South China Sea.</w:t>
      </w:r>
      <w:r w:rsidRPr="004C32CE">
        <w:t xml:space="preserve"> 4. Solutions are Part of the Problem </w:t>
      </w:r>
      <w:r w:rsidRPr="004C32CE">
        <w:rPr>
          <w:rStyle w:val="StyleBoldUnderline"/>
        </w:rPr>
        <w:t xml:space="preserve">Either multilateral mediation or international law is most often used to resolve disputes of this sort </w:t>
      </w:r>
      <w:r w:rsidRPr="004C32CE">
        <w:t xml:space="preserve">– </w:t>
      </w:r>
      <w:r w:rsidRPr="004C32CE">
        <w:rPr>
          <w:rStyle w:val="StyleBoldUnderline"/>
        </w:rPr>
        <w:t>but in the South China Sea they act to exacerbate the situation. Beijing refuses to discuss the dispute in any multilateral context</w:t>
      </w:r>
      <w:r w:rsidRPr="004C32CE">
        <w:t xml:space="preserve">, fearing that it will facilitate the formation of a front against China. </w:t>
      </w:r>
      <w:r w:rsidRPr="004C32CE">
        <w:rPr>
          <w:rStyle w:val="StyleBoldUnderline"/>
        </w:rPr>
        <w:t>The Southeast Asian claimants</w:t>
      </w:r>
      <w:r w:rsidRPr="004C32CE">
        <w:t xml:space="preserve">, however, </w:t>
      </w:r>
      <w:r w:rsidRPr="004C32CE">
        <w:rPr>
          <w:rStyle w:val="StyleBoldUnderline"/>
        </w:rPr>
        <w:t>are adamant that they must deal with China as a coalition</w:t>
      </w:r>
      <w:r w:rsidRPr="004C32CE">
        <w:t xml:space="preserve">, with Manila particularly insistent that ASEAN must negotiate a common position before negotiating with China. </w:t>
      </w:r>
      <w:r w:rsidRPr="004C32CE">
        <w:rPr>
          <w:rStyle w:val="StyleBoldUnderline"/>
        </w:rPr>
        <w:t>The result is a stand-off</w:t>
      </w:r>
      <w:r w:rsidRPr="004C32CE">
        <w:t xml:space="preserve">: the Philippines insists that ASEAN must find a common position before negotiating with China, while China will only negotiate if ASEAN abandons the search for a common position. </w:t>
      </w:r>
      <w:r w:rsidRPr="004C32CE">
        <w:rPr>
          <w:rStyle w:val="StyleBoldUnderline"/>
        </w:rPr>
        <w:t>International law also intensifies the dispute. The</w:t>
      </w:r>
      <w:r w:rsidRPr="004C32CE">
        <w:t xml:space="preserve"> </w:t>
      </w:r>
      <w:r w:rsidRPr="004C32CE">
        <w:rPr>
          <w:rStyle w:val="StyleBoldUnderline"/>
        </w:rPr>
        <w:t>U</w:t>
      </w:r>
      <w:r w:rsidRPr="004C32CE">
        <w:t xml:space="preserve">nited </w:t>
      </w:r>
      <w:r w:rsidRPr="004C32CE">
        <w:rPr>
          <w:rStyle w:val="StyleBoldUnderline"/>
        </w:rPr>
        <w:t>N</w:t>
      </w:r>
      <w:r w:rsidRPr="004C32CE">
        <w:t xml:space="preserve">ations Convention on the Law of the Sea </w:t>
      </w:r>
      <w:r w:rsidRPr="004C32CE">
        <w:rPr>
          <w:rStyle w:val="StyleBoldUnderline"/>
        </w:rPr>
        <w:t>does not recognise China’s historical claims</w:t>
      </w:r>
      <w:r w:rsidRPr="004C32CE">
        <w:t xml:space="preserve">, and therefore cannot serve as the basis for an adjudication of the dispute. Worse, </w:t>
      </w:r>
      <w:r w:rsidRPr="004C32CE">
        <w:rPr>
          <w:rStyle w:val="StyleBoldUnderline"/>
        </w:rPr>
        <w:t>because international law relies on unbroken longevity of claims as the basis for adjudication, none of the parties to the South China Sea dispute can allow others’ claims to pass uncontested, in case this is taken as evidence of its relinquishing of its claim. The result is a steady drum beat of</w:t>
      </w:r>
      <w:r w:rsidRPr="004C32CE">
        <w:t xml:space="preserve"> hydrocarbon prospecting, fishing, the </w:t>
      </w:r>
      <w:r w:rsidRPr="004C32CE">
        <w:rPr>
          <w:rStyle w:val="StyleBoldUnderline"/>
        </w:rPr>
        <w:t>occupation</w:t>
      </w:r>
      <w:r w:rsidRPr="004C32CE">
        <w:t xml:space="preserve"> of islets, </w:t>
      </w:r>
      <w:r w:rsidRPr="004C32CE">
        <w:rPr>
          <w:rStyle w:val="StyleBoldUnderline"/>
        </w:rPr>
        <w:t>and maritime clashes</w:t>
      </w:r>
      <w:r w:rsidRPr="004C32CE">
        <w:t xml:space="preserve">. Policy Implications </w:t>
      </w:r>
      <w:r w:rsidRPr="004C32CE">
        <w:rPr>
          <w:rStyle w:val="StyleBoldUnderline"/>
        </w:rPr>
        <w:t>There is a great deal at stake in the South China Sea.</w:t>
      </w:r>
      <w:r w:rsidRPr="004C32CE">
        <w:t xml:space="preserve"> The dynamics of this issue will impact on China’s evolving international personality, the response of its neighbours to its rising power, and the longevity of the United States’ position in the western Pacific. With the growth of trade and investment around Asia’s IndoPacific coast, the South China Sea will become ever more crowded with shipping and commerce. </w:t>
      </w:r>
    </w:p>
    <w:p w:rsidR="004400B1" w:rsidRPr="004C32CE" w:rsidRDefault="008B47D1" w:rsidP="008B47D1">
      <w:pPr>
        <w:pStyle w:val="Heading4"/>
      </w:pPr>
      <w:r w:rsidRPr="004C32CE">
        <w:t xml:space="preserve">Russian aggression causes extinction </w:t>
      </w:r>
    </w:p>
    <w:p w:rsidR="008B47D1" w:rsidRPr="004C32CE" w:rsidRDefault="008B47D1" w:rsidP="008B47D1">
      <w:pPr>
        <w:rPr>
          <w:rStyle w:val="AuthorYear"/>
        </w:rPr>
      </w:pPr>
      <w:r w:rsidRPr="004C32CE">
        <w:rPr>
          <w:rStyle w:val="AuthorYear"/>
        </w:rPr>
        <w:t xml:space="preserve">Corcoran ‘9 </w:t>
      </w:r>
    </w:p>
    <w:p w:rsidR="008B47D1" w:rsidRPr="004C32CE" w:rsidRDefault="008B47D1" w:rsidP="008B47D1">
      <w:r w:rsidRPr="004C32CE">
        <w:t>[PhD, Senior Fellow @ Global Security, Frmr. Strategic Analyst at the US Army War College where he chaired studies for the Office of the Deputy Chief of Operations and member of the National Advisory Board for the Alsos Digital Library for Nuclear Issues, we win the qualification game, 4/21, http://sitrep.globalsecurity.org/articles/090421301-strategic-nuclear-targets.htm]</w:t>
      </w:r>
    </w:p>
    <w:p w:rsidR="008B47D1" w:rsidRPr="004C32CE" w:rsidRDefault="008B47D1" w:rsidP="008B47D1">
      <w:r w:rsidRPr="004C32CE">
        <w:t xml:space="preserve">That brings us to Russia, our former main adversary, now a competitive partner and still a potential future adversary, particularly as relations have gradually soured in recent years. </w:t>
      </w:r>
      <w:r w:rsidRPr="004C32CE">
        <w:rPr>
          <w:rStyle w:val="StyleBoldUnderline"/>
        </w:rPr>
        <w:t>Russia is the only other nation with a formidable arsenal of some three thousand strategic weapons</w:t>
      </w:r>
      <w:r w:rsidRPr="004C32CE">
        <w:t xml:space="preserve">. Our opposing arsenals were built up in the period when Mutually Assured Destruction (MAD) was the underlying strategic concept -- each side deterred from striking the other by the prospect of assured retaliatory destruction. The situation became even madder as both sides worked to develop a capability to destroy the other's strike force with a crippling first strike. This resulted in further large increases in the sizes of the arsenals, as well as early warning systems and hair-trigger launch-on-warning alert procedures. The final result was an overall system in which each side could destroy the other in a matter of minutes. And it also raised another chilling specter, Nuclear Winter, </w:t>
      </w:r>
      <w:r w:rsidRPr="004C32CE">
        <w:lastRenderedPageBreak/>
        <w:t xml:space="preserve">in which the atmospheric dust raised from a major nuclear exchange would block sunlight for an extended period and essentially destroy human civilization globally. The collapse of the Soviet Union collapsed this threat, but did not eliminate it. </w:t>
      </w:r>
      <w:r w:rsidRPr="004C32CE">
        <w:rPr>
          <w:rStyle w:val="StyleBoldUnderline"/>
        </w:rPr>
        <w:t>US and Russian nuclear forces remained frozen in adversarial positions</w:t>
      </w:r>
      <w:r w:rsidRPr="004C32CE">
        <w:t xml:space="preserve">. The May 2002 Moscow Treaty began to address this legacy and is leading to a reduction in </w:t>
      </w:r>
      <w:r w:rsidRPr="004C32CE">
        <w:rPr>
          <w:rStyle w:val="StyleBoldUnderline"/>
        </w:rPr>
        <w:t>strategic nuclear forces</w:t>
      </w:r>
      <w:r w:rsidRPr="004C32CE">
        <w:t xml:space="preserve"> down to levels of about two thousand on each side by 2012. These levels </w:t>
      </w:r>
      <w:r w:rsidRPr="004C32CE">
        <w:rPr>
          <w:rStyle w:val="StyleBoldUnderline"/>
        </w:rPr>
        <w:t>are still sufficient to destroy not only both nations but also human civilization. It is hard to even construct scenarios where the use of even a few strategic nuclear weapons does not risk a total escalation. Strikes on Russian warning facilities or strike forces would almost certainly bring a wave of retaliatory strikes. Strikes on hardened command centers would be of questionable effectiveness and also risk total escalation. In addition, successful elimination of Russian leaders could greatly complicate any efforts to stop escalation short of a total nuclear exchange</w:t>
      </w:r>
      <w:r w:rsidRPr="004C32CE">
        <w:t>.</w:t>
      </w:r>
    </w:p>
    <w:p w:rsidR="008B47D1" w:rsidRPr="004C32CE" w:rsidRDefault="008B47D1" w:rsidP="008B47D1"/>
    <w:p w:rsidR="00D86235" w:rsidRPr="004C32CE" w:rsidRDefault="00D86235" w:rsidP="00D86235">
      <w:pPr>
        <w:pStyle w:val="Heading2"/>
      </w:pPr>
      <w:r w:rsidRPr="004C32CE">
        <w:lastRenderedPageBreak/>
        <w:t>Uniqueness</w:t>
      </w:r>
    </w:p>
    <w:p w:rsidR="005C40BF" w:rsidRPr="004C32CE" w:rsidRDefault="005C40BF" w:rsidP="00E33A27">
      <w:pPr>
        <w:pStyle w:val="Heading3"/>
      </w:pPr>
      <w:r w:rsidRPr="004C32CE">
        <w:lastRenderedPageBreak/>
        <w:t xml:space="preserve">No </w:t>
      </w:r>
      <w:r w:rsidR="00DC5404" w:rsidRPr="004C32CE">
        <w:t xml:space="preserve">Engagement </w:t>
      </w:r>
      <w:r w:rsidRPr="004C32CE">
        <w:t>Now – General</w:t>
      </w:r>
    </w:p>
    <w:p w:rsidR="00C4563E" w:rsidRPr="004C32CE" w:rsidRDefault="00C4563E" w:rsidP="005C40BF">
      <w:pPr>
        <w:pStyle w:val="Heading4"/>
      </w:pPr>
      <w:r w:rsidRPr="004C32CE">
        <w:t xml:space="preserve">Hardline against rogue states now </w:t>
      </w:r>
    </w:p>
    <w:p w:rsidR="005A7B92" w:rsidRPr="004C32CE" w:rsidRDefault="005A7B92" w:rsidP="005A7B92">
      <w:pPr>
        <w:rPr>
          <w:rStyle w:val="StyleStyleBold12pt"/>
        </w:rPr>
      </w:pPr>
      <w:r w:rsidRPr="004C32CE">
        <w:rPr>
          <w:rStyle w:val="StyleStyleBold12pt"/>
        </w:rPr>
        <w:t>Boyle 6-24</w:t>
      </w:r>
    </w:p>
    <w:p w:rsidR="00C4563E" w:rsidRPr="004C32CE" w:rsidRDefault="00C4563E" w:rsidP="005A7B92">
      <w:r w:rsidRPr="004C32CE">
        <w:t xml:space="preserve">professor of international law at the University of Illinois College of Law (Francis, “Obama Prepares to Wage Offensive, First-strike Strategic Nuclear Warfare against Russia, China, Iran, North Korea and Syria”, Global Research, 6/24, </w:t>
      </w:r>
      <w:hyperlink r:id="rId12" w:history="1">
        <w:r w:rsidRPr="004C32CE">
          <w:rPr>
            <w:rStyle w:val="Hyperlink"/>
          </w:rPr>
          <w:t>http://www.globalresearch.ca/obama-prepares-to-wage-offensive-first-strike-strategic-nuclear-warfare-against-russia-china-iran-north-korea-and-syria/5340299</w:t>
        </w:r>
      </w:hyperlink>
      <w:r w:rsidRPr="004C32CE">
        <w:t>)</w:t>
      </w:r>
    </w:p>
    <w:p w:rsidR="00C4563E" w:rsidRPr="004C32CE" w:rsidRDefault="00C4563E" w:rsidP="005A7B92">
      <w:r w:rsidRPr="004C32CE">
        <w:rPr>
          <w:sz w:val="12"/>
        </w:rPr>
        <w:t xml:space="preserve">¶ </w:t>
      </w:r>
      <w:r w:rsidRPr="004C32CE">
        <w:t xml:space="preserve">Since “nuclear deterrence” is not now and has never been the Obama administration’s nuclear weapons policy from the get-go, then by default this means that </w:t>
      </w:r>
      <w:r w:rsidRPr="004C32CE">
        <w:rPr>
          <w:rStyle w:val="StyleBoldUnderline"/>
        </w:rPr>
        <w:t>offensive first-strike  strategic  nuclear war  fighting is now and has always been the Obama administration’s</w:t>
      </w:r>
      <w:r w:rsidRPr="004C32CE">
        <w:t xml:space="preserve"> nuclear weapons </w:t>
      </w:r>
      <w:r w:rsidRPr="004C32CE">
        <w:rPr>
          <w:rStyle w:val="StyleBoldUnderline"/>
        </w:rPr>
        <w:t>policy.</w:t>
      </w:r>
      <w:r w:rsidRPr="004C32CE">
        <w:rPr>
          <w:rStyle w:val="StyleBoldUnderline"/>
          <w:sz w:val="12"/>
        </w:rPr>
        <w:t xml:space="preserve">¶ </w:t>
      </w:r>
      <w:r w:rsidRPr="004C32CE">
        <w:t>This policy will also be pursued and augmented by means of  “integrated non-nuclear strike options.” (Ibid).</w:t>
      </w:r>
      <w:r w:rsidRPr="004C32CE">
        <w:rPr>
          <w:sz w:val="12"/>
        </w:rPr>
        <w:t xml:space="preserve">¶ </w:t>
      </w:r>
      <w:r w:rsidRPr="004C32CE">
        <w:rPr>
          <w:rStyle w:val="StyleBoldUnderline"/>
        </w:rPr>
        <w:t xml:space="preserve"> Therefore </w:t>
      </w:r>
      <w:r w:rsidRPr="004C32CE">
        <w:t>the entire 2013 NPR and</w:t>
      </w:r>
      <w:r w:rsidRPr="004C32CE">
        <w:rPr>
          <w:rStyle w:val="StyleBoldUnderline"/>
        </w:rPr>
        <w:t xml:space="preserve"> Obama’s recent nuclear arms “reduction”  proposals must be understood within this context of the United States pursuing an offensive, strategic first-strike  nuclear war-fighting capability as augmented by non-nuclear strike forces:</w:t>
      </w:r>
      <w:r w:rsidRPr="004C32CE">
        <w:rPr>
          <w:rStyle w:val="StyleBoldUnderline"/>
          <w:sz w:val="12"/>
        </w:rPr>
        <w:t xml:space="preserve">¶ </w:t>
      </w:r>
      <w:r w:rsidRPr="004C32CE">
        <w:t xml:space="preserve">“After a comprehensive review of our nuclear forces, </w:t>
      </w:r>
      <w:r w:rsidRPr="004C32CE">
        <w:rPr>
          <w:rStyle w:val="StyleBoldUnderline"/>
        </w:rPr>
        <w:t>the President has determined that we can ensure the security of the United States and our Allies and partners and maintain a strong and credible strategic deterrent while safely pursuing a one-third reduction in deployed nuclear  weapons from the level established  in the New START Treaty.</w:t>
      </w:r>
      <w:r w:rsidRPr="004C32CE">
        <w:t>” Id. at 6.</w:t>
      </w:r>
      <w:r w:rsidRPr="004C32CE">
        <w:rPr>
          <w:sz w:val="12"/>
        </w:rPr>
        <w:t xml:space="preserve">¶ </w:t>
      </w:r>
      <w:r w:rsidRPr="004C32CE">
        <w:t xml:space="preserve">And we know now for sure that all </w:t>
      </w:r>
      <w:r w:rsidRPr="004C32CE">
        <w:rPr>
          <w:rStyle w:val="StyleBoldUnderline"/>
        </w:rPr>
        <w:t>the Ballistic Missile Defense</w:t>
      </w:r>
      <w:r w:rsidRPr="004C32CE">
        <w:t xml:space="preserve"> (BMD)  </w:t>
      </w:r>
      <w:r w:rsidRPr="004C32CE">
        <w:rPr>
          <w:rStyle w:val="StyleBoldUnderline"/>
        </w:rPr>
        <w:t>systems that Obama is currently in the process of deploying in Europe, Asia, and the United States</w:t>
      </w:r>
      <w:r w:rsidRPr="004C32CE">
        <w:t xml:space="preserve">, on land, at  sea and perhaps in Outer Space </w:t>
      </w:r>
      <w:r w:rsidRPr="004C32CE">
        <w:rPr>
          <w:rStyle w:val="StyleBoldUnderline"/>
        </w:rPr>
        <w:t>are designed to provide the United States with a  strategic,  offensive, first strike nuclear war fighting capability against Russia and China and Iran and North Korea and Syria</w:t>
      </w:r>
      <w:r w:rsidRPr="004C32CE">
        <w:t xml:space="preserve">  for starters. </w:t>
      </w:r>
      <w:r w:rsidRPr="004C32CE">
        <w:rPr>
          <w:rStyle w:val="StyleBoldUnderline"/>
        </w:rPr>
        <w:t>The latter three because the United States has taken the position that they are not in compliance with their obligations under the Nuclear  Non-Proliferation Treaty</w:t>
      </w:r>
      <w:r w:rsidRPr="004C32CE">
        <w:t>: “…the United States has relied increasingly on non-nuclear elements to strengthen regional security architectures, including a forward U.S. conventional  presence and effective theater ballistic missile defenses…” Id. at 9.</w:t>
      </w:r>
      <w:r w:rsidRPr="004C32CE">
        <w:rPr>
          <w:sz w:val="12"/>
        </w:rPr>
        <w:t xml:space="preserve">¶ </w:t>
      </w:r>
      <w:r w:rsidRPr="004C32CE">
        <w:rPr>
          <w:rStyle w:val="StyleBoldUnderline"/>
        </w:rPr>
        <w:t xml:space="preserve"> So  the United States government  is currently preparing to launch, wage and win an offensive,  first-strike strategic nuclear war against Russia, China, Iran, North Korea and Syria.</w:t>
      </w:r>
      <w:r w:rsidRPr="004C32CE">
        <w:rPr>
          <w:rStyle w:val="StyleBoldUnderline"/>
          <w:sz w:val="12"/>
        </w:rPr>
        <w:t xml:space="preserve">¶ </w:t>
      </w:r>
      <w:r w:rsidRPr="004C32CE">
        <w:t>All the rest is just palaver. Including by our Dissembler-in-Chief. An “honors”  graduate of Harvard Law School.</w:t>
      </w:r>
    </w:p>
    <w:p w:rsidR="00C4563E" w:rsidRPr="004C32CE" w:rsidRDefault="00C4563E" w:rsidP="00C4563E"/>
    <w:p w:rsidR="005C40BF" w:rsidRPr="004C32CE" w:rsidRDefault="005C40BF" w:rsidP="005C40BF">
      <w:pPr>
        <w:pStyle w:val="Heading4"/>
      </w:pPr>
      <w:r w:rsidRPr="004C32CE">
        <w:t xml:space="preserve">Snowden proves US engagement with Latin America’s low </w:t>
      </w:r>
    </w:p>
    <w:p w:rsidR="008E4DB8" w:rsidRPr="004C32CE" w:rsidRDefault="00BB6A0C" w:rsidP="00BE7EBB">
      <w:pPr>
        <w:rPr>
          <w:rStyle w:val="StyleStyleBold12pt"/>
        </w:rPr>
      </w:pPr>
      <w:r w:rsidRPr="004C32CE">
        <w:rPr>
          <w:rStyle w:val="StyleStyleBold12pt"/>
        </w:rPr>
        <w:t>AP 7-13</w:t>
      </w:r>
    </w:p>
    <w:p w:rsidR="00BB6A0C" w:rsidRPr="004C32CE" w:rsidRDefault="00BB6A0C" w:rsidP="00BB6A0C">
      <w:pPr>
        <w:rPr>
          <w:rStyle w:val="StyleStyleBold12pt"/>
        </w:rPr>
      </w:pPr>
      <w:r w:rsidRPr="004C32CE">
        <w:t>(Associated Press, The Blade, July 13 2013, Snowden affair dampens already cool U.S.-Latin America ties, http://www.toledoblade.com/World/2013/07/13/Snowden-affair-dampens-already-cool-U-S-Latin-America-ties.html,PS)</w:t>
      </w:r>
    </w:p>
    <w:p w:rsidR="005C40BF" w:rsidRPr="004C32CE" w:rsidRDefault="005C40BF" w:rsidP="005C40BF">
      <w:r w:rsidRPr="004C32CE">
        <w:t>WASHINGTON — America is pivoting to Asia, focused on the Mideast, yet the "backyard," as Secretary of State John Kerry once referred to Latin America, is sprouting angry weeds as the scandal involving intelligence leaker Edward Snowden lays bare already thorny U.S. relations with Latin America.</w:t>
      </w:r>
      <w:r w:rsidRPr="004C32CE">
        <w:rPr>
          <w:sz w:val="12"/>
        </w:rPr>
        <w:t>¶</w:t>
      </w:r>
      <w:r w:rsidRPr="004C32CE">
        <w:t xml:space="preserve"> Taking the opportunity to snub their noses at the U.S., Venezuela, Bolivia and Nicaragua have already said they'd be willing to grant asylum for Snowden, who is wanted on espionage charges in the United States for revealing the scope of National Security Agency surveillance programs that spy on Americans and foreigners. Ecuador has said it would consider any request from him.</w:t>
      </w:r>
      <w:r w:rsidRPr="004C32CE">
        <w:rPr>
          <w:sz w:val="12"/>
        </w:rPr>
        <w:t>¶</w:t>
      </w:r>
      <w:r w:rsidRPr="004C32CE">
        <w:t xml:space="preserve"> </w:t>
      </w:r>
      <w:r w:rsidRPr="004C32CE">
        <w:rPr>
          <w:rStyle w:val="StyleBoldUnderline"/>
        </w:rPr>
        <w:t xml:space="preserve">Relations between the US and these countries were already testy, but the Snowden affair also stunned the Obama administration's effort to improve ties with friendlier nations in the region like Mexico </w:t>
      </w:r>
      <w:r w:rsidRPr="004C32CE">
        <w:t>and Brazil.</w:t>
      </w:r>
      <w:r w:rsidRPr="004C32CE">
        <w:rPr>
          <w:sz w:val="12"/>
        </w:rPr>
        <w:t>¶</w:t>
      </w:r>
      <w:r w:rsidRPr="004C32CE">
        <w:t xml:space="preserve"> </w:t>
      </w:r>
      <w:r w:rsidRPr="004C32CE">
        <w:rPr>
          <w:rStyle w:val="StyleBoldUnderline"/>
        </w:rPr>
        <w:t>Snowden hasn't been the only recent setback. Leaders in the region harshly criticized the U.S</w:t>
      </w:r>
      <w:r w:rsidRPr="004C32CE">
        <w:t xml:space="preserve">. earlier this week </w:t>
      </w:r>
      <w:r w:rsidRPr="004C32CE">
        <w:rPr>
          <w:rStyle w:val="StyleBoldUnderline"/>
        </w:rPr>
        <w:t>when a newspaper in Brazil</w:t>
      </w:r>
      <w:r w:rsidRPr="004C32CE">
        <w:t xml:space="preserve">, which was privy to some documents released by Snowden, </w:t>
      </w:r>
      <w:r w:rsidRPr="004C32CE">
        <w:rPr>
          <w:rStyle w:val="StyleBoldUnderline"/>
        </w:rPr>
        <w:t>reported that a U.S. spy program was widely targeting data in emails and telephone calls across Latin America</w:t>
      </w:r>
      <w:r w:rsidRPr="004C32CE">
        <w:t>. That revelation came just days after an uproar in Latin America over the rerouting of Bolivian President Evo Morales' plane over Europe amid suspicions, later proven untrue, that Snowden was aboard.</w:t>
      </w:r>
      <w:r w:rsidRPr="004C32CE">
        <w:rPr>
          <w:sz w:val="12"/>
        </w:rPr>
        <w:t>¶</w:t>
      </w:r>
      <w:r w:rsidRPr="004C32CE">
        <w:t xml:space="preserve"> And all this comes right after President Barack Obama, Vice </w:t>
      </w:r>
      <w:r w:rsidRPr="004C32CE">
        <w:lastRenderedPageBreak/>
        <w:t>President Joe Biden and Kerry have all made recent treks to the region to bolster U.S. engagement in Latin America.</w:t>
      </w:r>
      <w:r w:rsidRPr="004C32CE">
        <w:rPr>
          <w:sz w:val="12"/>
        </w:rPr>
        <w:t>¶</w:t>
      </w:r>
      <w:r w:rsidRPr="004C32CE">
        <w:t xml:space="preserve"> "</w:t>
      </w:r>
      <w:r w:rsidRPr="004C32CE">
        <w:rPr>
          <w:rStyle w:val="StyleBoldUnderline"/>
        </w:rPr>
        <w:t>What the Snowden affair has done to the reinvigorated effort to re-engage with Latin America is to dump a pail of cold water on it</w:t>
      </w:r>
      <w:r w:rsidRPr="004C32CE">
        <w:t xml:space="preserve">," said Carl Meacham, a former senior Latin America adviser on the Senate Foreign Relations Committee. "It won't stop trade deals, cooperation on energy, but it's going to be harder for the president to portray the image that 'We are here to work with you.' </w:t>
      </w:r>
      <w:r w:rsidRPr="004C32CE">
        <w:rPr>
          <w:rStyle w:val="StyleBoldUnderline"/>
        </w:rPr>
        <w:t>It's a step back</w:t>
      </w:r>
      <w:r w:rsidRPr="004C32CE">
        <w:t>."</w:t>
      </w:r>
      <w:r w:rsidRPr="004C32CE">
        <w:rPr>
          <w:sz w:val="12"/>
        </w:rPr>
        <w:t>¶</w:t>
      </w:r>
      <w:r w:rsidRPr="004C32CE">
        <w:t xml:space="preserve"> The U.S. has sought to downplay the fallout from the disclosure of information about its intelligence activities. State Department spokeswoman Jen Psaki acknowledged that the United States does gather foreign intelligence just like other nations.</w:t>
      </w:r>
      <w:r w:rsidRPr="004C32CE">
        <w:rPr>
          <w:sz w:val="12"/>
        </w:rPr>
        <w:t>¶</w:t>
      </w:r>
      <w:r w:rsidRPr="004C32CE">
        <w:t xml:space="preserve"> "I can tell you that we have spoken with Brazilian officials regarding these allegations," she said this week. "We plan to continue our dialogue with the Brazilians through normal diplomatic channels, but those are conversations that, of course, we would keep private."</w:t>
      </w:r>
      <w:r w:rsidRPr="004C32CE">
        <w:rPr>
          <w:sz w:val="12"/>
        </w:rPr>
        <w:t>¶</w:t>
      </w:r>
      <w:r w:rsidRPr="004C32CE">
        <w:t xml:space="preserve"> Psaki has also said that any country granting asylum to Snowden would create "grave difficulties in our bilateral relationship."</w:t>
      </w:r>
      <w:r w:rsidRPr="004C32CE">
        <w:rPr>
          <w:sz w:val="12"/>
        </w:rPr>
        <w:t>¶</w:t>
      </w:r>
      <w:r w:rsidRPr="004C32CE">
        <w:t xml:space="preserve"> While other nations may spy on their friends, the allegations have fueled anti-American sentiment already simmering in the region. Venezuela, Nicaragua, Bolivia and Ecuador are led by populist leaders who have balked at any dominance by the U.S. in the Americas and pursued policies that often run counter to Washington's wishes. Venezuela refers to the United States simply as "The Empire."</w:t>
      </w:r>
      <w:r w:rsidRPr="004C32CE">
        <w:rPr>
          <w:sz w:val="12"/>
        </w:rPr>
        <w:t>¶</w:t>
      </w:r>
      <w:r w:rsidRPr="004C32CE">
        <w:t xml:space="preserve"> "</w:t>
      </w:r>
      <w:r w:rsidRPr="004C32CE">
        <w:rPr>
          <w:rStyle w:val="StyleBoldUnderline"/>
        </w:rPr>
        <w:t>What they're saying is 'See, the U.S. hasn't changed. It doesn't matter who is in the White House, the U.S. is the same. The U.S. is the big imperial power ... they are not treating us as equals. Look, they are even spying on us</w:t>
      </w:r>
      <w:r w:rsidRPr="004C32CE">
        <w:t>,'" said Meacham, who directs the Americas program at the Center for Strategic and International Studies.</w:t>
      </w:r>
      <w:r w:rsidRPr="004C32CE">
        <w:rPr>
          <w:sz w:val="12"/>
        </w:rPr>
        <w:t>¶</w:t>
      </w:r>
    </w:p>
    <w:p w:rsidR="00D86235" w:rsidRPr="004C32CE" w:rsidRDefault="00E33A27" w:rsidP="00E33A27">
      <w:pPr>
        <w:pStyle w:val="Heading3"/>
      </w:pPr>
      <w:r w:rsidRPr="004C32CE">
        <w:lastRenderedPageBreak/>
        <w:t xml:space="preserve">No </w:t>
      </w:r>
      <w:r w:rsidR="00EE62AA" w:rsidRPr="004C32CE">
        <w:t xml:space="preserve">Engagement </w:t>
      </w:r>
      <w:r w:rsidRPr="004C32CE">
        <w:t xml:space="preserve">Now </w:t>
      </w:r>
      <w:r w:rsidR="002C2F5A" w:rsidRPr="004C32CE">
        <w:t xml:space="preserve">– Cuba </w:t>
      </w:r>
    </w:p>
    <w:p w:rsidR="008C460F" w:rsidRPr="004C32CE" w:rsidRDefault="008C460F" w:rsidP="00332960">
      <w:pPr>
        <w:pStyle w:val="Heading4"/>
      </w:pPr>
      <w:r w:rsidRPr="004C32CE">
        <w:t xml:space="preserve">Hardline toward Cuba now </w:t>
      </w:r>
    </w:p>
    <w:p w:rsidR="008C460F" w:rsidRPr="004C32CE" w:rsidRDefault="008C460F" w:rsidP="008C460F">
      <w:pPr>
        <w:rPr>
          <w:rStyle w:val="StyleStyleBold12pt"/>
        </w:rPr>
      </w:pPr>
      <w:r w:rsidRPr="004C32CE">
        <w:rPr>
          <w:rStyle w:val="StyleStyleBold12pt"/>
        </w:rPr>
        <w:t>Kovalik 6-28</w:t>
      </w:r>
    </w:p>
    <w:p w:rsidR="008C460F" w:rsidRPr="004C32CE" w:rsidRDefault="008C460F" w:rsidP="008C460F">
      <w:r w:rsidRPr="004C32CE">
        <w:t>[Dan. Senior Associate with the AFL-CIO. Citing Lamrani, a US-Cuba relations expert. “Trying to Destroy the Danger of a Good Example: The Unrelenting Economic War on Cuba” 6/28/13 http://www.counterpunch.org/2013/06/28/the-unrelenting-economic-war-on-cuba/]</w:t>
      </w:r>
    </w:p>
    <w:p w:rsidR="008C460F" w:rsidRPr="004C32CE" w:rsidRDefault="008C460F" w:rsidP="008C460F">
      <w:r w:rsidRPr="004C32CE">
        <w:rPr>
          <w:rStyle w:val="StyleBoldUnderline"/>
        </w:rPr>
        <w:t>Imagine</w:t>
      </w:r>
      <w:r w:rsidRPr="004C32CE">
        <w:t xml:space="preserve"> then, </w:t>
      </w:r>
      <w:r w:rsidRPr="004C32CE">
        <w:rPr>
          <w:rStyle w:val="StyleBoldUnderline"/>
        </w:rPr>
        <w:t>what Cuba could do if the U.S. blockade were lifted.</w:t>
      </w:r>
      <w:r w:rsidRPr="004C32CE">
        <w:t xml:space="preserve"> It is clear that the rulers of the U.S. have imagined this, and with terror in their hearts.</w:t>
      </w:r>
      <w:r w:rsidRPr="004C32CE">
        <w:rPr>
          <w:sz w:val="12"/>
        </w:rPr>
        <w:t xml:space="preserve">¶ </w:t>
      </w:r>
      <w:r w:rsidRPr="004C32CE">
        <w:t xml:space="preserve">Indeed, </w:t>
      </w:r>
      <w:r w:rsidRPr="004C32CE">
        <w:rPr>
          <w:rStyle w:val="StyleBoldUnderline"/>
        </w:rPr>
        <w:t>Lamrani quotes former Cuban Minister of Foreign Affairs</w:t>
      </w:r>
      <w:r w:rsidRPr="004C32CE">
        <w:t xml:space="preserve">, Felipe Perez Roque, </w:t>
      </w:r>
      <w:r w:rsidRPr="004C32CE">
        <w:rPr>
          <w:rStyle w:val="StyleBoldUnderline"/>
        </w:rPr>
        <w:t>as quite rightly asserting:¶ Why does the U.S. government not lift the blockade against Cuba</w:t>
      </w:r>
      <w:r w:rsidRPr="004C32CE">
        <w:t xml:space="preserve">? I will answer: </w:t>
      </w:r>
      <w:r w:rsidRPr="004C32CE">
        <w:rPr>
          <w:rStyle w:val="StyleBoldUnderline"/>
        </w:rPr>
        <w:t>because it is afraid. It fears our example. It knows that if the blockade were lifted, Cuba’s economic and social development would be dizzying</w:t>
      </w:r>
      <w:r w:rsidRPr="004C32CE">
        <w:t xml:space="preserve">. </w:t>
      </w:r>
      <w:r w:rsidRPr="004C32CE">
        <w:rPr>
          <w:rStyle w:val="StyleBoldUnderline"/>
        </w:rPr>
        <w:t>It</w:t>
      </w:r>
      <w:r w:rsidRPr="004C32CE">
        <w:t xml:space="preserve"> knows that we </w:t>
      </w:r>
      <w:r w:rsidRPr="004C32CE">
        <w:rPr>
          <w:rStyle w:val="StyleBoldUnderline"/>
        </w:rPr>
        <w:t>would demonstrate even more so than now, the possibilities of Cuban socialism</w:t>
      </w:r>
      <w:r w:rsidRPr="004C32CE">
        <w:t xml:space="preserve">, all the potential not yet fully deployed of a country without discrimination of any kind, </w:t>
      </w:r>
      <w:r w:rsidRPr="004C32CE">
        <w:rPr>
          <w:rStyle w:val="StyleBoldUnderline"/>
        </w:rPr>
        <w:t xml:space="preserve">with social justice and human rights for all citizens, and not just for the few. It is the government of a great and powerful empire, but it fears the example of this small insurgent island.¶ </w:t>
      </w:r>
      <w:r w:rsidRPr="004C32CE">
        <w:t xml:space="preserve">The next critical question is how can those of good will help and support the good example of Cuba in the face of the U.S. blockade. Obviously, the first answer is to organize and agitate for an end the blockade. As a young Senator, Barack </w:t>
      </w:r>
      <w:r w:rsidRPr="004C32CE">
        <w:rPr>
          <w:rStyle w:val="StyleBoldUnderline"/>
        </w:rPr>
        <w:t>Obama said that the blockade was obsolete and should end</w:t>
      </w:r>
      <w:r w:rsidRPr="004C32CE">
        <w:t xml:space="preserve">, and </w:t>
      </w:r>
      <w:r w:rsidRPr="004C32CE">
        <w:rPr>
          <w:rStyle w:val="StyleBoldUnderline"/>
        </w:rPr>
        <w:t>yet</w:t>
      </w:r>
      <w:r w:rsidRPr="004C32CE">
        <w:t xml:space="preserve">, while loosening the screws just a bit, President Obama </w:t>
      </w:r>
      <w:r w:rsidRPr="004C32CE">
        <w:rPr>
          <w:rStyle w:val="StyleBoldUnderline"/>
        </w:rPr>
        <w:t>has continued to aggressively enforce the blockade</w:t>
      </w:r>
      <w:r w:rsidRPr="004C32CE">
        <w:t xml:space="preserve">. He must be called to task on this. In addition, </w:t>
      </w:r>
      <w:r w:rsidRPr="004C32CE">
        <w:rPr>
          <w:rStyle w:val="StyleBoldUnderline"/>
        </w:rPr>
        <w:t>Congress must be lobbied to end the legal regime which keeps the embargo in place.</w:t>
      </w:r>
      <w:r w:rsidR="00AA580D" w:rsidRPr="004C32CE">
        <w:rPr>
          <w:rStyle w:val="StyleBoldUnderline"/>
        </w:rPr>
        <w:t xml:space="preserve">¶ </w:t>
      </w:r>
      <w:r w:rsidRPr="004C32CE">
        <w:t xml:space="preserve">In addition, we must support Venezuela and its new President, Nicolas Maduro, as </w:t>
      </w:r>
      <w:r w:rsidRPr="004C32CE">
        <w:rPr>
          <w:rStyle w:val="StyleBoldUnderline"/>
        </w:rPr>
        <w:t xml:space="preserve">Venezuela has been quite critical in supporting Cuba </w:t>
      </w:r>
      <w:r w:rsidRPr="004C32CE">
        <w:t xml:space="preserve">in its international medical mission.   And indeed, </w:t>
      </w:r>
      <w:r w:rsidRPr="004C32CE">
        <w:rPr>
          <w:rStyle w:val="StyleBoldUnderline"/>
        </w:rPr>
        <w:t>one of the first things President Maduro did once elected in April was to travel to Cuba to reaffirm his support for these efforts</w:t>
      </w:r>
      <w:r w:rsidRPr="004C32CE">
        <w:t>.   It should be noted that Maduro’s electoral rival, Henrique Capriles – who led an attack against the Cuban Embassy in Caracas during the 2002 coup — vowed to end support for, and joint work, with Cuba.</w:t>
      </w:r>
    </w:p>
    <w:p w:rsidR="00332960" w:rsidRPr="004C32CE" w:rsidRDefault="00332960" w:rsidP="00332960">
      <w:pPr>
        <w:pStyle w:val="Heading4"/>
      </w:pPr>
      <w:r w:rsidRPr="004C32CE">
        <w:t xml:space="preserve">No </w:t>
      </w:r>
      <w:r w:rsidR="00E47DC3" w:rsidRPr="004C32CE">
        <w:t xml:space="preserve">rapprochement – appeasement is </w:t>
      </w:r>
      <w:r w:rsidR="00E47DC3" w:rsidRPr="004C32CE">
        <w:rPr>
          <w:u w:val="single"/>
        </w:rPr>
        <w:t>fundamentally incompatible</w:t>
      </w:r>
      <w:r w:rsidR="00E47DC3" w:rsidRPr="004C32CE">
        <w:t xml:space="preserve"> with the political landscape </w:t>
      </w:r>
    </w:p>
    <w:p w:rsidR="00E47DC3" w:rsidRPr="004C32CE" w:rsidRDefault="00E33A27" w:rsidP="00E33A27">
      <w:pPr>
        <w:rPr>
          <w:b/>
          <w:sz w:val="26"/>
          <w:szCs w:val="26"/>
          <w:u w:val="single"/>
        </w:rPr>
      </w:pPr>
      <w:r w:rsidRPr="004C32CE">
        <w:rPr>
          <w:b/>
          <w:sz w:val="26"/>
          <w:szCs w:val="26"/>
          <w:u w:val="single"/>
        </w:rPr>
        <w:t>Hanson and Lee 13</w:t>
      </w:r>
    </w:p>
    <w:p w:rsidR="00E33A27" w:rsidRPr="004C32CE" w:rsidRDefault="00E33A27" w:rsidP="00E33A27">
      <w:r w:rsidRPr="004C32CE">
        <w:t xml:space="preserve">(Stephanie Hanson, and Brianna Lee, Senior Production Editor, Council on Foreign Relations, "U.S.-Cuba Relations" January 31, 2013 </w:t>
      </w:r>
      <w:hyperlink r:id="rId13" w:history="1">
        <w:r w:rsidRPr="004C32CE">
          <w:rPr>
            <w:rStyle w:val="Hyperlink"/>
          </w:rPr>
          <w:t>http://www.cfr.org/cuba/us-cuba-relations/p11113</w:t>
        </w:r>
      </w:hyperlink>
      <w:r w:rsidRPr="004C32CE">
        <w:t>, RLA)</w:t>
      </w:r>
    </w:p>
    <w:p w:rsidR="00E33A27" w:rsidRPr="004C32CE" w:rsidRDefault="00E33A27" w:rsidP="00E33A27">
      <w:r w:rsidRPr="004C32CE">
        <w:t xml:space="preserve">Given the range of issues dividing the two countries, </w:t>
      </w:r>
      <w:r w:rsidRPr="004C32CE">
        <w:rPr>
          <w:rStyle w:val="StyleBoldUnderline"/>
        </w:rPr>
        <w:t>experts say a long process would precede resumption of diplomatic relations.</w:t>
      </w:r>
      <w:r w:rsidRPr="004C32CE">
        <w:t xml:space="preserve"> Daniel P. Erikson of the Inter-American Dialogue says that though "</w:t>
      </w:r>
      <w:r w:rsidRPr="004C32CE">
        <w:rPr>
          <w:rStyle w:val="StyleBoldUnderline"/>
        </w:rPr>
        <w:t>you could have the resumption of bilateral talks on issues related to counternarcotics or immigration</w:t>
      </w:r>
      <w:r w:rsidRPr="004C32CE">
        <w:t xml:space="preserve">, or a period of détente, </w:t>
      </w:r>
      <w:r w:rsidRPr="004C32CE">
        <w:rPr>
          <w:rStyle w:val="StyleBoldUnderline"/>
        </w:rPr>
        <w:t>you are</w:t>
      </w:r>
      <w:r w:rsidRPr="004C32CE">
        <w:t xml:space="preserve"> probably </w:t>
      </w:r>
      <w:r w:rsidRPr="004C32CE">
        <w:rPr>
          <w:rStyle w:val="Emphasis"/>
        </w:rPr>
        <w:t>not going to see the full restoration</w:t>
      </w:r>
      <w:r w:rsidRPr="004C32CE">
        <w:rPr>
          <w:rStyle w:val="StyleBoldUnderline"/>
        </w:rPr>
        <w:t xml:space="preserve"> of diplomatic relations" in the near term</w:t>
      </w:r>
      <w:r w:rsidRPr="004C32CE">
        <w:t>.</w:t>
      </w:r>
      <w:r w:rsidRPr="004C32CE">
        <w:rPr>
          <w:sz w:val="12"/>
        </w:rPr>
        <w:t xml:space="preserve">¶ </w:t>
      </w:r>
      <w:r w:rsidRPr="004C32CE">
        <w:t xml:space="preserve">Many recent policy reports have recommended that the United States take some unilateral steps to roll back sanctions on Cuba. </w:t>
      </w:r>
      <w:r w:rsidRPr="004C32CE">
        <w:rPr>
          <w:rStyle w:val="StyleBoldUnderline"/>
        </w:rPr>
        <w:t>The removal of sanctions,</w:t>
      </w:r>
      <w:r w:rsidRPr="004C32CE">
        <w:t xml:space="preserve"> however, </w:t>
      </w:r>
      <w:r w:rsidRPr="004C32CE">
        <w:rPr>
          <w:rStyle w:val="StyleBoldUnderline"/>
        </w:rPr>
        <w:t>would be just one step in the process of normalizing relations</w:t>
      </w:r>
      <w:r w:rsidRPr="004C32CE">
        <w:t xml:space="preserve">. Such a process </w:t>
      </w:r>
      <w:r w:rsidRPr="004C32CE">
        <w:rPr>
          <w:rStyle w:val="StyleBoldUnderline"/>
        </w:rPr>
        <w:t>is sure to be controversial</w:t>
      </w:r>
      <w:r w:rsidRPr="004C32CE">
        <w:t>, as indicated by the heated congressional debate spurred in March 2009 by attempts to ease travel and trade restrictions in a large appropriations bill. "Whatever we call it--</w:t>
      </w:r>
      <w:r w:rsidRPr="004C32CE">
        <w:rPr>
          <w:rStyle w:val="StyleBoldUnderline"/>
        </w:rPr>
        <w:t>normalization, détente, rapproachement--it is clear that the policy process risks falling victim to the politics of the issue</w:t>
      </w:r>
      <w:r w:rsidRPr="004C32CE">
        <w:t xml:space="preserve">," says Sweig. </w:t>
      </w:r>
      <w:r w:rsidRPr="004C32CE">
        <w:rPr>
          <w:rStyle w:val="Emphasis"/>
        </w:rPr>
        <w:t>A fundamental incompatibility of political views stands in the way of improving U.S.-Cuban relations</w:t>
      </w:r>
      <w:r w:rsidRPr="004C32CE">
        <w:rPr>
          <w:rStyle w:val="StyleBoldUnderline"/>
        </w:rPr>
        <w:t>,</w:t>
      </w:r>
      <w:r w:rsidRPr="004C32CE">
        <w:t xml:space="preserve"> experts say. While experts say the United States wants regime change, </w:t>
      </w:r>
      <w:r w:rsidRPr="004C32CE">
        <w:lastRenderedPageBreak/>
        <w:t>"</w:t>
      </w:r>
      <w:r w:rsidRPr="004C32CE">
        <w:rPr>
          <w:rStyle w:val="Emphasis"/>
        </w:rPr>
        <w:t>the most important objective of the Cuban government is to remain in power at all costs,"</w:t>
      </w:r>
      <w:r w:rsidRPr="004C32CE">
        <w:t xml:space="preserve"> says Felix Martin, an assistant professor at Florida International University's Cuban Research Institute. Fidel Castro has been an inspiration for Latin American leftists such as Venezuelan President Hugo Chávez and Bolivian President Evo Morales, who have challenged U.S. policy in the region.</w:t>
      </w:r>
    </w:p>
    <w:p w:rsidR="00BA0C09" w:rsidRPr="004C32CE" w:rsidRDefault="00BA0C09" w:rsidP="00BA0C09">
      <w:pPr>
        <w:pStyle w:val="Heading4"/>
      </w:pPr>
      <w:r w:rsidRPr="004C32CE">
        <w:t>No U.S. Cuba engagement in the status quo</w:t>
      </w:r>
    </w:p>
    <w:p w:rsidR="00BA0C09" w:rsidRPr="004C32CE" w:rsidRDefault="00BA0C09" w:rsidP="00BA0C09">
      <w:r w:rsidRPr="004C32CE">
        <w:rPr>
          <w:b/>
          <w:sz w:val="26"/>
          <w:szCs w:val="26"/>
          <w:u w:val="single"/>
        </w:rPr>
        <w:t xml:space="preserve">Cuba Confidential 13 </w:t>
      </w:r>
      <w:r w:rsidRPr="004C32CE">
        <w:t xml:space="preserve">(Cuba Confidential, “Pastors For Peace” Ramps Up Media Coverage" July 29, 2013 </w:t>
      </w:r>
      <w:hyperlink r:id="rId14" w:history="1">
        <w:r w:rsidRPr="004C32CE">
          <w:rPr>
            <w:rStyle w:val="Hyperlink"/>
          </w:rPr>
          <w:t>http://cubaconfidential.wordpress.com/2013/07/29/pastors-for-peace-ramps-up-media-coverage/</w:t>
        </w:r>
      </w:hyperlink>
      <w:r w:rsidRPr="004C32CE">
        <w:t>, RLA)</w:t>
      </w:r>
    </w:p>
    <w:p w:rsidR="00BA0C09" w:rsidRPr="004C32CE" w:rsidRDefault="00BA0C09" w:rsidP="00BA0C09">
      <w:r w:rsidRPr="004C32CE">
        <w:t>What are the major barriers</w:t>
      </w:r>
      <w:r w:rsidRPr="004C32CE">
        <w:rPr>
          <w:rStyle w:val="StyleBoldUnderline"/>
        </w:rPr>
        <w:t>? The U.S. government still sees Cuba as a state sponsor of terrorism and remains firmly entrenched in policies driven by a Cold War opposition to government’s alignment with the Soviet Union.</w:t>
      </w:r>
      <w:r w:rsidRPr="004C32CE">
        <w:t xml:space="preserve"> There are major barriers regarding the release of political prisoners on both sides, including a group of Cubans known as the “Cuban 5.” Five Cuban intelligence officers thwarted a terrorist plot hatched in Cuba against their country. They were arrested and charged with espionage and conspiracy to commit murder in 1998. Cuba sees their incarceration as an unacceptable, politically motivated move and has demanded their immediate release.</w:t>
      </w:r>
      <w:r w:rsidRPr="004C32CE">
        <w:rPr>
          <w:sz w:val="12"/>
        </w:rPr>
        <w:t xml:space="preserve">¶ </w:t>
      </w:r>
      <w:r w:rsidRPr="004C32CE">
        <w:t xml:space="preserve">Conversely, </w:t>
      </w:r>
      <w:r w:rsidRPr="004C32CE">
        <w:rPr>
          <w:rStyle w:val="StyleBoldUnderline"/>
        </w:rPr>
        <w:t xml:space="preserve">Cuba continues to hold Alan Gross, a USAID contractor who was arrested for espionage in 2009 </w:t>
      </w:r>
      <w:r w:rsidRPr="004C32CE">
        <w:t>and charged with “acts against the independence or the territorial integrity of the state” in March 2011. He is currently serving a 15-year sentence.</w:t>
      </w:r>
      <w:r w:rsidRPr="004C32CE">
        <w:rPr>
          <w:sz w:val="12"/>
        </w:rPr>
        <w:t xml:space="preserve">¶ </w:t>
      </w:r>
      <w:r w:rsidRPr="004C32CE">
        <w:rPr>
          <w:rStyle w:val="StyleBoldUnderline"/>
        </w:rPr>
        <w:t xml:space="preserve">The U.S. </w:t>
      </w:r>
      <w:r w:rsidRPr="004C32CE">
        <w:t xml:space="preserve">maintains a section in the Swiss embassy to Cuba but </w:t>
      </w:r>
      <w:r w:rsidRPr="004C32CE">
        <w:rPr>
          <w:rStyle w:val="StyleBoldUnderline"/>
        </w:rPr>
        <w:t xml:space="preserve">has not had formal diplomatic relations with the island nation for over 50 years. </w:t>
      </w:r>
      <w:r w:rsidRPr="004C32CE">
        <w:t>During a public address last year, Cuban President Raul Castro said that he is willing to sit at the table with Washington to discuss any issue, as long as “it is a conversation between equals.” “Any day they want, the table is set,” Castro said.</w:t>
      </w:r>
    </w:p>
    <w:p w:rsidR="00A66D4D" w:rsidRPr="004C32CE" w:rsidRDefault="00F810D4" w:rsidP="00F810D4">
      <w:pPr>
        <w:pStyle w:val="Heading4"/>
      </w:pPr>
      <w:r w:rsidRPr="004C32CE">
        <w:t xml:space="preserve">Travel scandal proves </w:t>
      </w:r>
    </w:p>
    <w:p w:rsidR="00F810D4" w:rsidRPr="004C32CE" w:rsidRDefault="000129F6" w:rsidP="00F810D4">
      <w:pPr>
        <w:rPr>
          <w:rStyle w:val="StyleStyleBold12pt"/>
        </w:rPr>
      </w:pPr>
      <w:r w:rsidRPr="004C32CE">
        <w:rPr>
          <w:rStyle w:val="StyleStyleBold12pt"/>
        </w:rPr>
        <w:t>CBS 7-22</w:t>
      </w:r>
    </w:p>
    <w:p w:rsidR="00A66D4D" w:rsidRPr="004C32CE" w:rsidRDefault="00A66D4D" w:rsidP="00A66D4D">
      <w:r w:rsidRPr="004C32CE">
        <w:t xml:space="preserve">(CBS News, “American Express Settles With U.S. Treasury Dept. Over Cuba Travel” July 22, 2013 </w:t>
      </w:r>
      <w:hyperlink r:id="rId15" w:history="1">
        <w:r w:rsidRPr="004C32CE">
          <w:rPr>
            <w:rStyle w:val="Hyperlink"/>
          </w:rPr>
          <w:t>http://miami.cbslocal.com/2013/07/22/american-express-settles-with-u-s-treasury-dept-over-cuba-travel/</w:t>
        </w:r>
      </w:hyperlink>
      <w:r w:rsidRPr="004C32CE">
        <w:t>, RLA)</w:t>
      </w:r>
    </w:p>
    <w:p w:rsidR="00A66D4D" w:rsidRPr="004C32CE" w:rsidRDefault="00A66D4D" w:rsidP="00A66D4D">
      <w:pPr>
        <w:rPr>
          <w:rStyle w:val="StyleBoldUnderline"/>
        </w:rPr>
      </w:pPr>
      <w:r w:rsidRPr="004C32CE">
        <w:rPr>
          <w:rStyle w:val="StyleBoldUnderline"/>
        </w:rPr>
        <w:t>American Express will pay the U.S. Treasury Department millions to settle potential civil liability for the more than 14,000 tickets that were issued for travel to Cuba and countries outside the U.S.¶</w:t>
      </w:r>
      <w:r w:rsidRPr="004C32CE">
        <w:rPr>
          <w:szCs w:val="16"/>
        </w:rPr>
        <w:t xml:space="preserve"> Officials announced Monday that American Express Travel Related Services, Inc. has agreed to pay $5.2 million after the Treasury Department found that foreign branch offices and subsidiaries of American Express issued about 14,487 tickets for travel to and from the island between December 2005 and November 2011.¶ Those bookings were an apparent violation of the Cuban AssetsControl Regulations</w:t>
      </w:r>
      <w:r w:rsidRPr="004C32CE">
        <w:t xml:space="preserve">. </w:t>
      </w:r>
      <w:r w:rsidRPr="004C32CE">
        <w:rPr>
          <w:rStyle w:val="StyleBoldUnderline"/>
        </w:rPr>
        <w:t>The rules issued in 1963 prohibit financial transactions by banking institutions under U.S. jurisdiction in which Cuba or its citizens have an interest.</w:t>
      </w:r>
      <w:r w:rsidRPr="004C32CE">
        <w:rPr>
          <w:b/>
          <w:sz w:val="12"/>
          <w:u w:val="single"/>
        </w:rPr>
        <w:t>¶</w:t>
      </w:r>
      <w:r w:rsidRPr="004C32CE">
        <w:rPr>
          <w:sz w:val="12"/>
        </w:rPr>
        <w:t xml:space="preserve"> </w:t>
      </w:r>
      <w:r w:rsidRPr="004C32CE">
        <w:t>“</w:t>
      </w:r>
      <w:r w:rsidRPr="004C32CE">
        <w:rPr>
          <w:szCs w:val="16"/>
        </w:rPr>
        <w:t xml:space="preserve">We voluntarily self-disclosed these bookings to OFAC (Office of Foreign Assets Control), and put in place robust controls to ensure it would not recur,” American Express spokeswoman Diana Postemsky said in a written statement.¶ American Express can provide travel service arrangements for authorized trips to the island, but the bookings in question were never approved by the federal government.¶ It’s not the first time American Express has come under federal scrutiny for its handling of Cuba-related travel. The company was investigated in 1995 and 1996 for similar violations committed by a subsidiary that had recently been acquired, according to the Treasury Department.¶ </w:t>
      </w:r>
      <w:r w:rsidRPr="004C32CE">
        <w:rPr>
          <w:rStyle w:val="StyleBoldUnderline"/>
        </w:rPr>
        <w:t>Federal officials said American Express showed “reckless disregard” for the regulations.</w:t>
      </w:r>
      <w:r w:rsidRPr="004C32CE">
        <w:rPr>
          <w:b/>
          <w:sz w:val="12"/>
          <w:u w:val="single"/>
        </w:rPr>
        <w:t xml:space="preserve">¶ </w:t>
      </w:r>
      <w:r w:rsidRPr="004C32CE">
        <w:rPr>
          <w:rStyle w:val="StyleBoldUnderline"/>
        </w:rPr>
        <w:t>“The apparent violations caused significant harm to U.S. sanctions program objectives regarding Cuba,”</w:t>
      </w:r>
      <w:r w:rsidRPr="004C32CE">
        <w:t xml:space="preserve"> </w:t>
      </w:r>
      <w:r w:rsidRPr="004C32CE">
        <w:rPr>
          <w:szCs w:val="16"/>
        </w:rPr>
        <w:t>the Treasury Department said in announcing the settlement.¶ The Treasury Department said American Express continued to book travel to and from Cuba for many of its corporate clients following the 2010 disclosure of the violations. The department said the company also never implemented the remedial measures it pledged to implement after the 1995 and 1996 investigation</w:t>
      </w:r>
      <w:r w:rsidRPr="004C32CE">
        <w:rPr>
          <w:rStyle w:val="StyleBoldUnderline"/>
        </w:rPr>
        <w:t>.</w:t>
      </w:r>
      <w:r w:rsidRPr="004C32CE">
        <w:rPr>
          <w:b/>
          <w:sz w:val="12"/>
          <w:u w:val="single"/>
        </w:rPr>
        <w:t xml:space="preserve">¶ </w:t>
      </w:r>
      <w:r w:rsidRPr="004C32CE">
        <w:rPr>
          <w:rStyle w:val="StyleBoldUnderline"/>
        </w:rPr>
        <w:t>American Express is one of the largest travel service providers for authorized Cuba travel,</w:t>
      </w:r>
      <w:r w:rsidRPr="004C32CE">
        <w:t xml:space="preserve"> </w:t>
      </w:r>
      <w:r w:rsidRPr="004C32CE">
        <w:rPr>
          <w:szCs w:val="16"/>
        </w:rPr>
        <w:t>according to the Treasury Department.¶</w:t>
      </w:r>
      <w:r w:rsidRPr="004C32CE">
        <w:rPr>
          <w:sz w:val="12"/>
        </w:rPr>
        <w:t xml:space="preserve"> </w:t>
      </w:r>
      <w:r w:rsidRPr="004C32CE">
        <w:rPr>
          <w:rStyle w:val="StyleBoldUnderline"/>
        </w:rPr>
        <w:t>U.S. citizens are prohibited from traveling to Cuba as tourists</w:t>
      </w:r>
      <w:r w:rsidRPr="004C32CE">
        <w:t xml:space="preserve">, </w:t>
      </w:r>
      <w:r w:rsidRPr="004C32CE">
        <w:rPr>
          <w:szCs w:val="16"/>
        </w:rPr>
        <w:t>though they can travel for religious, educational or cultural visits if granted a specific license by the Treasury Department</w:t>
      </w:r>
      <w:r w:rsidRPr="004C32CE">
        <w:t xml:space="preserve">. </w:t>
      </w:r>
      <w:r w:rsidRPr="004C32CE">
        <w:rPr>
          <w:rStyle w:val="StyleBoldUnderline"/>
        </w:rPr>
        <w:t>So called “people-to-people” travel was reinstated by the Obama administration in 2011.</w:t>
      </w:r>
    </w:p>
    <w:p w:rsidR="00A66D4D" w:rsidRPr="004C32CE" w:rsidRDefault="00C069BB" w:rsidP="00A66D4D">
      <w:pPr>
        <w:pStyle w:val="Heading4"/>
      </w:pPr>
      <w:r w:rsidRPr="004C32CE">
        <w:t xml:space="preserve">Asset control regulations prove no rapprochement now </w:t>
      </w:r>
    </w:p>
    <w:p w:rsidR="00C069BB" w:rsidRPr="004C32CE" w:rsidRDefault="00C069BB" w:rsidP="00C069BB">
      <w:pPr>
        <w:rPr>
          <w:rStyle w:val="StyleStyleBold12pt"/>
        </w:rPr>
      </w:pPr>
      <w:r w:rsidRPr="004C32CE">
        <w:rPr>
          <w:rStyle w:val="StyleStyleBold12pt"/>
        </w:rPr>
        <w:t>Hamm ‘13</w:t>
      </w:r>
    </w:p>
    <w:p w:rsidR="00A66D4D" w:rsidRPr="004C32CE" w:rsidRDefault="00A66D4D" w:rsidP="00A66D4D">
      <w:r w:rsidRPr="004C32CE">
        <w:lastRenderedPageBreak/>
        <w:t xml:space="preserve">(Catharine Hamm, The Los Angeles Times, "Travel to Cuba? Probably not worth the risk" March 31, 2013 </w:t>
      </w:r>
      <w:hyperlink r:id="rId16" w:history="1">
        <w:r w:rsidRPr="004C32CE">
          <w:rPr>
            <w:rStyle w:val="Hyperlink"/>
          </w:rPr>
          <w:t>http://articles.latimes.com/2013/mar/31/travel/la-tr-spot-20130331</w:t>
        </w:r>
      </w:hyperlink>
      <w:r w:rsidRPr="004C32CE">
        <w:t xml:space="preserve">, RLA) </w:t>
      </w:r>
    </w:p>
    <w:p w:rsidR="00A66D4D" w:rsidRPr="004C32CE" w:rsidRDefault="00A66D4D" w:rsidP="00A66D4D">
      <w:r w:rsidRPr="004C32CE">
        <w:t>Treasury Department regulations say this: "</w:t>
      </w:r>
      <w:r w:rsidRPr="004C32CE">
        <w:rPr>
          <w:rStyle w:val="StyleBoldUnderline"/>
        </w:rPr>
        <w:t>The Cuban Assets Control Regulations</w:t>
      </w:r>
      <w:r w:rsidRPr="004C32CE">
        <w:t xml:space="preserve">, 31 CFR Part 515 (the 'Regulations'), were issued by the U.S. Government on July 8, 1963, under the Trading With the Enemy Act in response to certain hostile actions by the Cuban Government. They </w:t>
      </w:r>
      <w:r w:rsidRPr="004C32CE">
        <w:rPr>
          <w:rStyle w:val="StyleBoldUnderline"/>
        </w:rPr>
        <w:t>apply to all persons (individuals and entities) subject to U.S. jurisdiction …as well as all persons engaging in transactions that involve property</w:t>
      </w:r>
      <w:r w:rsidRPr="004C32CE">
        <w:t xml:space="preserve"> in or otherwise subject to the jurisdiction of the United States."</w:t>
      </w:r>
      <w:r w:rsidRPr="004C32CE">
        <w:rPr>
          <w:sz w:val="12"/>
        </w:rPr>
        <w:t xml:space="preserve">¶ </w:t>
      </w:r>
      <w:r w:rsidRPr="004C32CE">
        <w:t>Its website goes on to say: "</w:t>
      </w:r>
      <w:r w:rsidRPr="004C32CE">
        <w:rPr>
          <w:rStyle w:val="StyleBoldUnderline"/>
        </w:rPr>
        <w:t>Criminal penalties for violating the Regulations range up to 10 years in prison, $1,000,000 in corporate fines, and $250,000 in individual fines</w:t>
      </w:r>
      <w:r w:rsidRPr="004C32CE">
        <w:t>. Civil penalties up to $65,000 per violation may also be imposed."</w:t>
      </w:r>
      <w:r w:rsidRPr="004C32CE">
        <w:rPr>
          <w:sz w:val="12"/>
        </w:rPr>
        <w:t xml:space="preserve">¶ </w:t>
      </w:r>
      <w:r w:rsidRPr="004C32CE">
        <w:t>In Morrison's case, complying with Treasury Department regulations is a good idea. She was inquiring on behalf of her 87-year-old father, who wants to make the trip. He is neither of Cuban descent nor qualified under one of the other categories that Treasury deems as worthy of receiving a license. He just wants to go.</w:t>
      </w:r>
      <w:r w:rsidRPr="004C32CE">
        <w:rPr>
          <w:sz w:val="12"/>
        </w:rPr>
        <w:t xml:space="preserve">¶ </w:t>
      </w:r>
      <w:r w:rsidRPr="004C32CE">
        <w:t>Would you expose your older parent to such risks by flouting the law? There may be those who believe the restrictions are wrong. They may be thinking that an octogenarian who gets caught may make a sympathetic test case.</w:t>
      </w:r>
      <w:r w:rsidRPr="004C32CE">
        <w:rPr>
          <w:sz w:val="12"/>
        </w:rPr>
        <w:t xml:space="preserve">¶ </w:t>
      </w:r>
      <w:r w:rsidRPr="004C32CE">
        <w:t>Given that neither Morrison nor her father knew about the restrictions, I don't think they intended to become part of a crusade. When I spoke with her, I recommended that they join a group that is licensed to travel to Cuba for people-to-people trips that are supposed to be more than Cuban cocktails and soaking up the atmosphere. Check with college or university alumni groups or with Insight Cuba, among others.</w:t>
      </w:r>
      <w:r w:rsidRPr="004C32CE">
        <w:rPr>
          <w:sz w:val="12"/>
        </w:rPr>
        <w:t xml:space="preserve">¶ </w:t>
      </w:r>
      <w:r w:rsidRPr="004C32CE">
        <w:rPr>
          <w:rStyle w:val="StyleBoldUnderline"/>
        </w:rPr>
        <w:t>Even if you want to travel independently to Cuba (with or without a license), just getting there may present problems</w:t>
      </w:r>
      <w:r w:rsidRPr="004C32CE">
        <w:t>. When I tried to view Tijuana to Havana on Kayak.com, I got this message: "</w:t>
      </w:r>
      <w:r w:rsidRPr="004C32CE">
        <w:rPr>
          <w:rStyle w:val="StyleBoldUnderline"/>
        </w:rPr>
        <w:t>Due to United States travel restrictions, we are unable to display travel itineraries that include Cuba."</w:t>
      </w:r>
      <w:r w:rsidRPr="004C32CE">
        <w:t xml:space="preserve"> Riverside travel agent Sonia Robledo told me last week that she tried to search for fares (at my behest), and she was also denied access.</w:t>
      </w:r>
      <w:r w:rsidRPr="004C32CE">
        <w:rPr>
          <w:sz w:val="12"/>
        </w:rPr>
        <w:t xml:space="preserve">¶ </w:t>
      </w:r>
      <w:r w:rsidRPr="004C32CE">
        <w:t>Janet Moore, owner of Distant Horizons in Long Beach, can see flights because the company works with groups that are licensed to travel to Cuba. She said she is approached daily by individuals who want to try to travel to Cuba without a license. "We say no," she said.</w:t>
      </w:r>
      <w:r w:rsidRPr="004C32CE">
        <w:rPr>
          <w:sz w:val="12"/>
        </w:rPr>
        <w:t xml:space="preserve">¶ </w:t>
      </w:r>
      <w:r w:rsidRPr="004C32CE">
        <w:t>The interest in Cuba, she said, stems partly from the theory of "forbidden fruit." But, she added, "Americans are genuinely interested in what's going on in Cuba. It is a fabulous destination."</w:t>
      </w:r>
      <w:r w:rsidRPr="004C32CE">
        <w:rPr>
          <w:sz w:val="12"/>
        </w:rPr>
        <w:t xml:space="preserve">¶ </w:t>
      </w:r>
      <w:r w:rsidRPr="004C32CE">
        <w:t>Zachary Sanders may have thought so. USA Today's Laura Bly reported in July the outcome of his trip to Cuba from Mexico. He was ultimately fined $6,500 for his visit. In this case, it wasn't the fine as much as it was the time it took to reach this conclusion: He traveled to Cuba in 1998.</w:t>
      </w:r>
    </w:p>
    <w:p w:rsidR="00A66D4D" w:rsidRPr="004C32CE" w:rsidRDefault="00251A9A" w:rsidP="00251A9A">
      <w:pPr>
        <w:pStyle w:val="Heading4"/>
      </w:pPr>
      <w:r w:rsidRPr="004C32CE">
        <w:t>Cigars prove</w:t>
      </w:r>
    </w:p>
    <w:p w:rsidR="00251A9A" w:rsidRPr="004C32CE" w:rsidRDefault="00251A9A" w:rsidP="00251A9A">
      <w:pPr>
        <w:rPr>
          <w:rStyle w:val="StyleStyleBold12pt"/>
        </w:rPr>
      </w:pPr>
      <w:r w:rsidRPr="004C32CE">
        <w:rPr>
          <w:rStyle w:val="StyleStyleBold12pt"/>
        </w:rPr>
        <w:t>DOT ‘13</w:t>
      </w:r>
    </w:p>
    <w:p w:rsidR="00251A9A" w:rsidRPr="004C32CE" w:rsidRDefault="00251A9A" w:rsidP="00251A9A">
      <w:r w:rsidRPr="004C32CE">
        <w:t xml:space="preserve">(U.S. Department of Treasury, “CUBAN CIGAR UPDATE” 4/19/13 </w:t>
      </w:r>
      <w:hyperlink r:id="rId17" w:history="1">
        <w:r w:rsidRPr="004C32CE">
          <w:rPr>
            <w:rStyle w:val="Hyperlink"/>
          </w:rPr>
          <w:t>http://www.treasury.gov/resource-center/sanctions/Documents/ccigar2.pdf</w:t>
        </w:r>
      </w:hyperlink>
      <w:r w:rsidRPr="004C32CE">
        <w:t>, RLA)</w:t>
      </w:r>
    </w:p>
    <w:p w:rsidR="00251A9A" w:rsidRPr="004C32CE" w:rsidRDefault="00251A9A" w:rsidP="00251A9A">
      <w:r w:rsidRPr="004C32CE">
        <w:rPr>
          <w:rStyle w:val="StyleBoldUnderline"/>
        </w:rPr>
        <w:t>There is now an across the board ban on the importation</w:t>
      </w:r>
      <w:r w:rsidRPr="004C32CE">
        <w:rPr>
          <w:b/>
          <w:sz w:val="12"/>
          <w:u w:val="single"/>
        </w:rPr>
        <w:t xml:space="preserve">¶ </w:t>
      </w:r>
      <w:r w:rsidRPr="004C32CE">
        <w:rPr>
          <w:rStyle w:val="StyleBoldUnderline"/>
        </w:rPr>
        <w:t xml:space="preserve">into the United States of Cuban-origin cigars and other </w:t>
      </w:r>
      <w:r w:rsidRPr="004C32CE">
        <w:rPr>
          <w:b/>
          <w:sz w:val="12"/>
          <w:u w:val="single"/>
        </w:rPr>
        <w:t xml:space="preserve">¶ </w:t>
      </w:r>
      <w:r w:rsidRPr="004C32CE">
        <w:rPr>
          <w:rStyle w:val="StyleBoldUnderline"/>
        </w:rPr>
        <w:t>Cuban-origin tobacco product</w:t>
      </w:r>
      <w:r w:rsidRPr="004C32CE">
        <w:t xml:space="preserve">s, as well as most other </w:t>
      </w:r>
      <w:r w:rsidRPr="004C32CE">
        <w:rPr>
          <w:sz w:val="12"/>
        </w:rPr>
        <w:t xml:space="preserve">¶ </w:t>
      </w:r>
      <w:r w:rsidRPr="004C32CE">
        <w:t xml:space="preserve">products of Cuban origin. This prohibition extends to such </w:t>
      </w:r>
      <w:r w:rsidRPr="004C32CE">
        <w:rPr>
          <w:sz w:val="12"/>
        </w:rPr>
        <w:t xml:space="preserve">¶ </w:t>
      </w:r>
      <w:r w:rsidRPr="004C32CE">
        <w:t xml:space="preserve">products acquired in Cuba, irrespective of whether a </w:t>
      </w:r>
      <w:r w:rsidRPr="004C32CE">
        <w:rPr>
          <w:sz w:val="12"/>
        </w:rPr>
        <w:t xml:space="preserve">¶ </w:t>
      </w:r>
      <w:r w:rsidRPr="004C32CE">
        <w:t xml:space="preserve">traveler is licensed by OFAC to engage in Cuba travelrelated transactions, and to such products acquired in </w:t>
      </w:r>
      <w:r w:rsidRPr="004C32CE">
        <w:rPr>
          <w:sz w:val="12"/>
        </w:rPr>
        <w:t xml:space="preserve">¶ </w:t>
      </w:r>
      <w:r w:rsidRPr="004C32CE">
        <w:t xml:space="preserve">third countries by any U.S. traveler, including purchases </w:t>
      </w:r>
      <w:r w:rsidRPr="004C32CE">
        <w:rPr>
          <w:sz w:val="12"/>
        </w:rPr>
        <w:t xml:space="preserve">¶ </w:t>
      </w:r>
      <w:r w:rsidRPr="004C32CE">
        <w:t>at duty free shops</w:t>
      </w:r>
      <w:r w:rsidRPr="004C32CE">
        <w:rPr>
          <w:rStyle w:val="StyleBoldUnderline"/>
        </w:rPr>
        <w:t>. Importation of these Cuban goods is</w:t>
      </w:r>
      <w:r w:rsidRPr="004C32CE">
        <w:rPr>
          <w:b/>
          <w:sz w:val="12"/>
          <w:u w:val="single"/>
        </w:rPr>
        <w:t xml:space="preserve">¶ </w:t>
      </w:r>
      <w:r w:rsidRPr="004C32CE">
        <w:rPr>
          <w:rStyle w:val="StyleBoldUnderline"/>
        </w:rPr>
        <w:t xml:space="preserve">prohibited whether the goods are purchased directly by the </w:t>
      </w:r>
      <w:r w:rsidRPr="004C32CE">
        <w:rPr>
          <w:b/>
          <w:sz w:val="12"/>
          <w:u w:val="single"/>
        </w:rPr>
        <w:t xml:space="preserve">¶ </w:t>
      </w:r>
      <w:r w:rsidRPr="004C32CE">
        <w:rPr>
          <w:rStyle w:val="StyleBoldUnderline"/>
        </w:rPr>
        <w:t>importer or given to the importer as a gift.</w:t>
      </w:r>
      <w:r w:rsidRPr="004C32CE">
        <w:t xml:space="preserve"> Similarly, </w:t>
      </w:r>
      <w:r w:rsidRPr="004C32CE">
        <w:rPr>
          <w:rStyle w:val="StyleBoldUnderline"/>
        </w:rPr>
        <w:t>¶ the import ban extends to Cuban-origin tobacco products ¶ offered for sale over the Internet or through the catalog ¶ mail purchases</w:t>
      </w:r>
      <w:r w:rsidRPr="004C32CE">
        <w:t xml:space="preserve">. Prior to August 1, 2004, persons returning </w:t>
      </w:r>
      <w:r w:rsidRPr="004C32CE">
        <w:rPr>
          <w:sz w:val="12"/>
        </w:rPr>
        <w:t xml:space="preserve">¶ </w:t>
      </w:r>
      <w:r w:rsidRPr="004C32CE">
        <w:t xml:space="preserve">to the United States who were licensed under the </w:t>
      </w:r>
      <w:r w:rsidRPr="004C32CE">
        <w:rPr>
          <w:sz w:val="12"/>
        </w:rPr>
        <w:t xml:space="preserve">¶ </w:t>
      </w:r>
      <w:r w:rsidRPr="004C32CE">
        <w:t xml:space="preserve">Regulations to engage in Cuba travel-related transactions </w:t>
      </w:r>
      <w:r w:rsidRPr="004C32CE">
        <w:rPr>
          <w:sz w:val="12"/>
        </w:rPr>
        <w:t xml:space="preserve">¶ </w:t>
      </w:r>
      <w:r w:rsidRPr="004C32CE">
        <w:t xml:space="preserve">were authorized by general license to import up to $100 </w:t>
      </w:r>
      <w:r w:rsidRPr="004C32CE">
        <w:rPr>
          <w:sz w:val="12"/>
        </w:rPr>
        <w:t xml:space="preserve">¶ </w:t>
      </w:r>
      <w:r w:rsidRPr="004C32CE">
        <w:t xml:space="preserve">worth of Cuban merchandise as accompanied baggage. Cuban </w:t>
      </w:r>
      <w:r w:rsidRPr="004C32CE">
        <w:rPr>
          <w:sz w:val="12"/>
        </w:rPr>
        <w:t xml:space="preserve">¶ </w:t>
      </w:r>
      <w:r w:rsidRPr="004C32CE">
        <w:t xml:space="preserve">tobacco and alcohol products were included in that general </w:t>
      </w:r>
      <w:r w:rsidRPr="004C32CE">
        <w:rPr>
          <w:sz w:val="12"/>
        </w:rPr>
        <w:t xml:space="preserve">¶ </w:t>
      </w:r>
      <w:r w:rsidRPr="004C32CE">
        <w:t xml:space="preserve">license. That general license was removed from the </w:t>
      </w:r>
      <w:r w:rsidRPr="004C32CE">
        <w:rPr>
          <w:sz w:val="12"/>
        </w:rPr>
        <w:t xml:space="preserve">¶ </w:t>
      </w:r>
      <w:r w:rsidRPr="004C32CE">
        <w:t xml:space="preserve">Regulations. </w:t>
      </w:r>
      <w:r w:rsidRPr="004C32CE">
        <w:rPr>
          <w:rStyle w:val="StyleBoldUnderline"/>
        </w:rPr>
        <w:t xml:space="preserve">Criminal penalties for violation of the Regulations range </w:t>
      </w:r>
      <w:r w:rsidRPr="004C32CE">
        <w:rPr>
          <w:b/>
          <w:sz w:val="12"/>
          <w:u w:val="single"/>
        </w:rPr>
        <w:t xml:space="preserve">¶ </w:t>
      </w:r>
      <w:r w:rsidRPr="004C32CE">
        <w:rPr>
          <w:rStyle w:val="StyleBoldUnderline"/>
        </w:rPr>
        <w:t xml:space="preserve">up to $1,000,000 in fines for corporations, $250,000 for </w:t>
      </w:r>
      <w:r w:rsidRPr="004C32CE">
        <w:rPr>
          <w:b/>
          <w:sz w:val="12"/>
          <w:u w:val="single"/>
        </w:rPr>
        <w:t xml:space="preserve">¶ </w:t>
      </w:r>
      <w:r w:rsidRPr="004C32CE">
        <w:rPr>
          <w:rStyle w:val="StyleBoldUnderline"/>
        </w:rPr>
        <w:t>individuals and up to 10 years in prison</w:t>
      </w:r>
      <w:r w:rsidRPr="004C32CE">
        <w:t>. Civil penalties</w:t>
      </w:r>
      <w:r w:rsidRPr="004C32CE">
        <w:rPr>
          <w:sz w:val="12"/>
        </w:rPr>
        <w:t xml:space="preserve">¶ </w:t>
      </w:r>
      <w:r w:rsidRPr="004C32CE">
        <w:t>of up to $65,000 per violation may be imposed by OFAC.</w:t>
      </w:r>
    </w:p>
    <w:p w:rsidR="00251A9A" w:rsidRPr="004C32CE" w:rsidRDefault="00251A9A" w:rsidP="00251A9A"/>
    <w:p w:rsidR="00555C8F" w:rsidRPr="004C32CE" w:rsidRDefault="00555C8F" w:rsidP="002C2F5A">
      <w:pPr>
        <w:pStyle w:val="Heading3"/>
      </w:pPr>
      <w:r w:rsidRPr="004C32CE">
        <w:lastRenderedPageBreak/>
        <w:t xml:space="preserve">    AT//</w:t>
      </w:r>
      <w:r w:rsidR="007A6F08" w:rsidRPr="004C32CE">
        <w:t xml:space="preserve">US-Cuba </w:t>
      </w:r>
      <w:r w:rsidRPr="004C32CE">
        <w:t>Diplomatic Talks</w:t>
      </w:r>
    </w:p>
    <w:p w:rsidR="00AA580D" w:rsidRPr="004C32CE" w:rsidRDefault="00AA580D" w:rsidP="00555C8F">
      <w:pPr>
        <w:pStyle w:val="Heading4"/>
      </w:pPr>
      <w:r w:rsidRPr="004C32CE">
        <w:t xml:space="preserve">Barriers overwhelm </w:t>
      </w:r>
    </w:p>
    <w:p w:rsidR="00A35A34" w:rsidRPr="004C32CE" w:rsidRDefault="00A35A34" w:rsidP="00A35A34">
      <w:pPr>
        <w:rPr>
          <w:rStyle w:val="StyleStyleBold12pt"/>
        </w:rPr>
      </w:pPr>
      <w:r w:rsidRPr="004C32CE">
        <w:rPr>
          <w:rStyle w:val="StyleStyleBold12pt"/>
        </w:rPr>
        <w:t>Haven 6-21</w:t>
      </w:r>
    </w:p>
    <w:p w:rsidR="00A35A34" w:rsidRPr="004C32CE" w:rsidRDefault="00A35A34" w:rsidP="007A6F08">
      <w:r w:rsidRPr="004C32CE">
        <w:t>[Paul. Staffer for the AP. “Cuba, US try Talking, but Face Many Obstacles” The Miami Times Herald, 6/21/13 ln]</w:t>
      </w:r>
    </w:p>
    <w:p w:rsidR="00AA580D" w:rsidRPr="004C32CE" w:rsidRDefault="00AA580D" w:rsidP="00AA580D">
      <w:r w:rsidRPr="004C32CE">
        <w:t xml:space="preserve">To be sure, </w:t>
      </w:r>
      <w:r w:rsidRPr="004C32CE">
        <w:rPr>
          <w:rStyle w:val="StyleBoldUnderline"/>
        </w:rPr>
        <w:t>there is still far more that separates the long-time antagonists than unites them</w:t>
      </w:r>
      <w:r w:rsidRPr="004C32CE">
        <w:t xml:space="preserve">.  The </w:t>
      </w:r>
      <w:r w:rsidRPr="004C32CE">
        <w:rPr>
          <w:rStyle w:val="StyleBoldUnderline"/>
        </w:rPr>
        <w:t>State Department has kept Cuba on a list of state sponsors of terrorism and another that calls into question Havana’s commitment to fighting human trafficking</w:t>
      </w:r>
      <w:r w:rsidRPr="004C32CE">
        <w:t>. The O</w:t>
      </w:r>
      <w:r w:rsidRPr="004C32CE">
        <w:rPr>
          <w:rStyle w:val="StyleBoldUnderline"/>
        </w:rPr>
        <w:t xml:space="preserve">bama administration continues to demand democratic change </w:t>
      </w:r>
      <w:r w:rsidRPr="004C32CE">
        <w:t xml:space="preserve">on an island ruled for more than a half century by Castro and his brother Fidel.  For its part, </w:t>
      </w:r>
      <w:r w:rsidRPr="004C32CE">
        <w:rPr>
          <w:rStyle w:val="StyleBoldUnderline"/>
        </w:rPr>
        <w:t>Cuba continues to denounce Washington’s 51-year-old economic embargo.  And then there is Gross, the 64-year-old Maryland native who was arrested in 2009</w:t>
      </w:r>
      <w:r w:rsidRPr="004C32CE">
        <w:t xml:space="preserve"> and is serving a 15-year jail sentence for bringing communications equipment to the island illegally. </w:t>
      </w:r>
      <w:r w:rsidRPr="004C32CE">
        <w:rPr>
          <w:rStyle w:val="StyleBoldUnderline"/>
        </w:rPr>
        <w:t>His case has scuttled efforts at engagement in the past, and could do so again</w:t>
      </w:r>
      <w:r w:rsidRPr="004C32CE">
        <w:t xml:space="preserve">, U.S. officials say privately. Cuba has indicated it wants to trade Gross for four Cuban agents serving long jail terms in the United States, something Washington has said it won’t consider.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  “I think that </w:t>
      </w:r>
      <w:r w:rsidRPr="004C32CE">
        <w:rPr>
          <w:rStyle w:val="StyleBoldUnderline"/>
        </w:rPr>
        <w:t>a lot more would have to happen for this to amount to momentum leading to any kind of major diplomatic breakthrough</w:t>
      </w:r>
      <w:r w:rsidRPr="004C32CE">
        <w:t>,” he said. “Obama should be bolder and more audacious.”  Even these limited moves have sparked fierce criticism by those long opposed to engagement. Cuban-American congressman Mario Diaz Balart, a Florida Republican, called the recent overtures “disturbing.”</w:t>
      </w:r>
    </w:p>
    <w:p w:rsidR="00555C8F" w:rsidRPr="004C32CE" w:rsidRDefault="00555C8F" w:rsidP="00555C8F">
      <w:pPr>
        <w:pStyle w:val="Heading4"/>
        <w:rPr>
          <w:u w:val="single"/>
        </w:rPr>
      </w:pPr>
      <w:r w:rsidRPr="004C32CE">
        <w:t xml:space="preserve">Substantive cooperation outweighs posturing – no </w:t>
      </w:r>
      <w:r w:rsidRPr="004C32CE">
        <w:rPr>
          <w:u w:val="single"/>
        </w:rPr>
        <w:t xml:space="preserve">tangible cooperation </w:t>
      </w:r>
    </w:p>
    <w:p w:rsidR="00555C8F" w:rsidRPr="004C32CE" w:rsidRDefault="00555C8F" w:rsidP="00555C8F">
      <w:pPr>
        <w:rPr>
          <w:rStyle w:val="StyleStyleBold12pt"/>
        </w:rPr>
      </w:pPr>
      <w:r w:rsidRPr="004C32CE">
        <w:rPr>
          <w:rStyle w:val="StyleStyleBold12pt"/>
        </w:rPr>
        <w:t>Taylor 6-18</w:t>
      </w:r>
    </w:p>
    <w:p w:rsidR="00555C8F" w:rsidRPr="004C32CE" w:rsidRDefault="00555C8F" w:rsidP="00555C8F">
      <w:r w:rsidRPr="004C32CE">
        <w:t xml:space="preserve">(Guy Taylor, State Department correspondent, “U.S.-Cuba mail talks spark speculation of wider outreach” The Washington Times, </w:t>
      </w:r>
      <w:hyperlink r:id="rId18" w:history="1">
        <w:r w:rsidRPr="004C32CE">
          <w:rPr>
            <w:rStyle w:val="Hyperlink"/>
          </w:rPr>
          <w:t>http://www.washingtontimes.com/news/2013/jun/18/us-cuba-mail-talks-spark-speculation-wider-outreac/</w:t>
        </w:r>
      </w:hyperlink>
      <w:r w:rsidRPr="004C32CE">
        <w:t xml:space="preserve"> )</w:t>
      </w:r>
    </w:p>
    <w:p w:rsidR="00555C8F" w:rsidRPr="004C32CE" w:rsidRDefault="00555C8F" w:rsidP="00555C8F">
      <w:r w:rsidRPr="004C32CE">
        <w:rPr>
          <w:rStyle w:val="StyleBoldUnderline"/>
        </w:rPr>
        <w:t>The announcement that U.S. and Cuban officials will hold landmark talks this week</w:t>
      </w:r>
      <w:r w:rsidRPr="004C32CE">
        <w:t xml:space="preserve"> toward restarting direct mail service between the two nations </w:t>
      </w:r>
      <w:r w:rsidRPr="004C32CE">
        <w:rPr>
          <w:rStyle w:val="StyleBoldUnderline"/>
        </w:rPr>
        <w:t>prompted a mix of reactions</w:t>
      </w:r>
      <w:r w:rsidRPr="004C32CE">
        <w:t xml:space="preserve"> on Monday on whether the Obama administration plans a broader outreach to the Castro regime in the president’s second term.</w:t>
      </w:r>
      <w:r w:rsidR="00604A16" w:rsidRPr="004C32CE">
        <w:rPr>
          <w:sz w:val="12"/>
        </w:rPr>
        <w:t xml:space="preserve">¶ </w:t>
      </w:r>
      <w:r w:rsidRPr="004C32CE">
        <w:rPr>
          <w:rStyle w:val="StyleBoldUnderline"/>
        </w:rPr>
        <w:t>Veteran Cuba watchers agreed that the development is unlikely to trigger a wider normalization</w:t>
      </w:r>
      <w:r w:rsidRPr="004C32CE">
        <w:t xml:space="preserve"> in relations any time soon. </w:t>
      </w:r>
      <w:r w:rsidRPr="004C32CE">
        <w:rPr>
          <w:rStyle w:val="StyleBoldUnderline"/>
        </w:rPr>
        <w:t>But the notion that the talks</w:t>
      </w:r>
      <w:r w:rsidRPr="004C32CE">
        <w:t xml:space="preserve"> — slated for Thursday and Friday — </w:t>
      </w:r>
      <w:r w:rsidRPr="004C32CE">
        <w:rPr>
          <w:rStyle w:val="StyleBoldUnderline"/>
        </w:rPr>
        <w:t>could pull Washington and Havana closer than they’ve been</w:t>
      </w:r>
      <w:r w:rsidRPr="004C32CE">
        <w:t xml:space="preserve"> in more than half a century </w:t>
      </w:r>
      <w:r w:rsidRPr="004C32CE">
        <w:rPr>
          <w:rStyle w:val="StyleBoldUnderline"/>
        </w:rPr>
        <w:t>prompted a harsh reaction from</w:t>
      </w:r>
      <w:r w:rsidRPr="004C32CE">
        <w:t xml:space="preserve"> at least one Republican on Capitol Hill.</w:t>
      </w:r>
      <w:r w:rsidR="00604A16" w:rsidRPr="004C32CE">
        <w:rPr>
          <w:sz w:val="12"/>
        </w:rPr>
        <w:t xml:space="preserve">¶ </w:t>
      </w:r>
      <w:r w:rsidRPr="004C32CE">
        <w:t xml:space="preserve">Rep. Ileana </w:t>
      </w:r>
      <w:r w:rsidRPr="004C32CE">
        <w:rPr>
          <w:rStyle w:val="StyleBoldUnderline"/>
        </w:rPr>
        <w:t>Ros-Lehtinen</w:t>
      </w:r>
      <w:r w:rsidRPr="004C32CE">
        <w:t>, Florida Republican, said that the White House is caving to pressure from Cuban leaders desperate to end trade restrictions frozen since the 1960s.</w:t>
      </w:r>
      <w:r w:rsidR="00604A16" w:rsidRPr="004C32CE">
        <w:rPr>
          <w:sz w:val="12"/>
        </w:rPr>
        <w:t xml:space="preserve">¶ </w:t>
      </w:r>
      <w:r w:rsidRPr="004C32CE">
        <w:rPr>
          <w:rStyle w:val="StyleBoldUnderline"/>
        </w:rPr>
        <w:t>“The regime is once again manipulating the U.S.</w:t>
      </w:r>
      <w:r w:rsidRPr="004C32CE">
        <w:t xml:space="preserve"> administration in this game </w:t>
      </w:r>
      <w:r w:rsidRPr="004C32CE">
        <w:rPr>
          <w:rStyle w:val="StyleBoldUnderline"/>
        </w:rPr>
        <w:t>because it wants us to lift the embargo and make further concessions</w:t>
      </w:r>
      <w:r w:rsidRPr="004C32CE">
        <w:t>,” said Mrs. Ros-Lehtinen, a former chairwoman of the House Foreign Relations Committee and a staunch opponent of easing the stand-off that has defined bilateral relations since Cuban leader Fidel Castro agreed to house Soviet ballistic missiles in 1961.</w:t>
      </w:r>
      <w:r w:rsidR="00604A16" w:rsidRPr="004C32CE">
        <w:rPr>
          <w:sz w:val="12"/>
        </w:rPr>
        <w:t xml:space="preserve">¶ </w:t>
      </w:r>
      <w:r w:rsidRPr="004C32CE">
        <w:t>Mr. Castro, 86, stepped down in 2008, and the top post is now held by his 82-year-old brother Raul.</w:t>
      </w:r>
      <w:r w:rsidR="00604A16" w:rsidRPr="004C32CE">
        <w:rPr>
          <w:sz w:val="12"/>
        </w:rPr>
        <w:t xml:space="preserve">¶ </w:t>
      </w:r>
      <w:r w:rsidRPr="004C32CE">
        <w:t>The State Department said Monday that the postal talks will occur well within policy boundaries set long ago by Congress.</w:t>
      </w:r>
      <w:r w:rsidR="00604A16" w:rsidRPr="004C32CE">
        <w:rPr>
          <w:sz w:val="12"/>
        </w:rPr>
        <w:t xml:space="preserve">¶ </w:t>
      </w:r>
      <w:r w:rsidRPr="004C32CE">
        <w:rPr>
          <w:rStyle w:val="StyleBoldUnderline"/>
        </w:rPr>
        <w:t>The talks will be led by R. Cabanas Rodriguez, the chief of mission</w:t>
      </w:r>
      <w:r w:rsidRPr="004C32CE">
        <w:t xml:space="preserve"> at the Cuban Interests Section in Washington, </w:t>
      </w:r>
      <w:r w:rsidRPr="004C32CE">
        <w:rPr>
          <w:rStyle w:val="StyleBoldUnderline"/>
        </w:rPr>
        <w:t xml:space="preserve">and Lea Emerson, the U.S. Postal Service’s director of international </w:t>
      </w:r>
      <w:r w:rsidRPr="004C32CE">
        <w:t>postal</w:t>
      </w:r>
      <w:r w:rsidRPr="004C32CE">
        <w:rPr>
          <w:rStyle w:val="StyleBoldUnderline"/>
        </w:rPr>
        <w:t xml:space="preserve"> affairs.</w:t>
      </w:r>
      <w:r w:rsidR="00604A16" w:rsidRPr="004C32CE">
        <w:rPr>
          <w:rStyle w:val="StyleBoldUnderline"/>
        </w:rPr>
        <w:t xml:space="preserve">¶ </w:t>
      </w:r>
      <w:r w:rsidRPr="004C32CE">
        <w:rPr>
          <w:rStyle w:val="StyleBoldUnderline"/>
        </w:rPr>
        <w:t>Similar negotiations</w:t>
      </w:r>
      <w:r w:rsidRPr="004C32CE">
        <w:t xml:space="preserve"> in 2009 </w:t>
      </w:r>
      <w:r w:rsidRPr="004C32CE">
        <w:rPr>
          <w:rStyle w:val="StyleBoldUnderline"/>
        </w:rPr>
        <w:t>failed to produce an agreement.</w:t>
      </w:r>
      <w:r w:rsidRPr="004C32CE">
        <w:t xml:space="preserve"> Separate negotiations on issues such as immigration have been on hold during recent years amid tensions simmering between the U.S. and Cuba over the trade embargo and Washington’s unwillingness to remove Cuba from its official list of state sponsors of terrorism.</w:t>
      </w:r>
      <w:r w:rsidR="00604A16" w:rsidRPr="004C32CE">
        <w:rPr>
          <w:sz w:val="12"/>
        </w:rPr>
        <w:t xml:space="preserve">¶ </w:t>
      </w:r>
      <w:r w:rsidRPr="004C32CE">
        <w:rPr>
          <w:rStyle w:val="StyleBoldUnderline"/>
        </w:rPr>
        <w:t>Washington has also demanded that Cuba release</w:t>
      </w:r>
      <w:r w:rsidRPr="004C32CE">
        <w:t xml:space="preserve"> jailed American subcontractor </w:t>
      </w:r>
      <w:r w:rsidRPr="004C32CE">
        <w:rPr>
          <w:rStyle w:val="StyleBoldUnderline"/>
        </w:rPr>
        <w:t>Alan Gross</w:t>
      </w:r>
      <w:r w:rsidRPr="004C32CE">
        <w:t xml:space="preserve">, who was arrested in December 2009 while working for a U.S. Agency for International Development-funded program. </w:t>
      </w:r>
      <w:r w:rsidRPr="004C32CE">
        <w:rPr>
          <w:rStyle w:val="StyleBoldUnderline"/>
        </w:rPr>
        <w:t>Cuban authorities gave a 15-year prison sentence to Mr. Gross</w:t>
      </w:r>
      <w:r w:rsidRPr="004C32CE">
        <w:t xml:space="preserve"> and accused him of illegally delivering satellite phones to individuals in the nation’s Jewish community</w:t>
      </w:r>
      <w:r w:rsidR="003112F4" w:rsidRPr="004C32CE">
        <w:t>.</w:t>
      </w:r>
    </w:p>
    <w:p w:rsidR="002C2F5A" w:rsidRPr="004C32CE" w:rsidRDefault="002C2F5A" w:rsidP="002C2F5A">
      <w:pPr>
        <w:pStyle w:val="Heading3"/>
      </w:pPr>
      <w:r w:rsidRPr="004C32CE">
        <w:lastRenderedPageBreak/>
        <w:t xml:space="preserve">No </w:t>
      </w:r>
      <w:r w:rsidR="00EE62AA" w:rsidRPr="004C32CE">
        <w:t xml:space="preserve">Engagement </w:t>
      </w:r>
      <w:r w:rsidRPr="004C32CE">
        <w:t xml:space="preserve">Now – Venezuela </w:t>
      </w:r>
    </w:p>
    <w:p w:rsidR="00AA4816" w:rsidRPr="004C32CE" w:rsidRDefault="00AA4816" w:rsidP="002B722E">
      <w:pPr>
        <w:pStyle w:val="Heading4"/>
      </w:pPr>
      <w:r w:rsidRPr="004C32CE">
        <w:t>Venezuela has cut off ties with the US</w:t>
      </w:r>
    </w:p>
    <w:p w:rsidR="00AA4816" w:rsidRPr="004C32CE" w:rsidRDefault="00AA4816" w:rsidP="00AA4816">
      <w:pPr>
        <w:rPr>
          <w:rStyle w:val="StyleStyleBold12pt"/>
          <w:bCs w:val="0"/>
        </w:rPr>
      </w:pPr>
      <w:r w:rsidRPr="004C32CE">
        <w:rPr>
          <w:rStyle w:val="StyleStyleBold12pt"/>
        </w:rPr>
        <w:t>BBC 7-20</w:t>
      </w:r>
      <w:r w:rsidRPr="004C32CE">
        <w:t>(BBC News, July 20 2013, Venezuela 'ends' bid to restore full US ties, http://axisoflogic.com/artman/publish/Article_65833.shtml,PS)</w:t>
      </w:r>
    </w:p>
    <w:p w:rsidR="00247C80" w:rsidRPr="004C32CE" w:rsidRDefault="00AA4816" w:rsidP="00247C80">
      <w:pPr>
        <w:rPr>
          <w:sz w:val="12"/>
        </w:rPr>
      </w:pPr>
      <w:r w:rsidRPr="004C32CE">
        <w:rPr>
          <w:rStyle w:val="StyleBoldUnderline"/>
        </w:rPr>
        <w:t>Venezuela says it has "ended" steps towards restoring diplomatic ties with the US,</w:t>
      </w:r>
      <w:r w:rsidRPr="004C32CE">
        <w:t xml:space="preserve"> after comments by the woman nominated as the next envoy to the UN.</w:t>
      </w:r>
      <w:r w:rsidRPr="004C32CE">
        <w:rPr>
          <w:sz w:val="12"/>
        </w:rPr>
        <w:t>¶</w:t>
      </w:r>
      <w:r w:rsidRPr="004C32CE">
        <w:t xml:space="preserve"> Samantha </w:t>
      </w:r>
      <w:r w:rsidRPr="004C32CE">
        <w:rPr>
          <w:rStyle w:val="StyleBoldUnderline"/>
        </w:rPr>
        <w:t>Power said this week she would seek to combat what she called the "crackdown on civil society" in countries including Venezuela.¶</w:t>
      </w:r>
      <w:r w:rsidRPr="004C32CE">
        <w:t xml:space="preserve"> She was speaking at a US Senate confirmation hearing on Wednesday.</w:t>
      </w:r>
      <w:r w:rsidRPr="004C32CE">
        <w:rPr>
          <w:sz w:val="12"/>
        </w:rPr>
        <w:t>¶</w:t>
      </w:r>
      <w:r w:rsidRPr="004C32CE">
        <w:t xml:space="preserve"> The remarks prompted an angry response from Venezuela's President Nicolas Maduro.</w:t>
      </w:r>
      <w:r w:rsidRPr="004C32CE">
        <w:rPr>
          <w:sz w:val="12"/>
        </w:rPr>
        <w:t>¶</w:t>
      </w:r>
      <w:r w:rsidRPr="004C32CE">
        <w:t xml:space="preserve"> "</w:t>
      </w:r>
      <w:r w:rsidRPr="004C32CE">
        <w:rPr>
          <w:rStyle w:val="StyleBoldUnderline"/>
        </w:rPr>
        <w:t>The Bolivarian Republic of Venezuela hereby ends the process... of finally normalising our diplomatic relations," said Venezuela's foreign ministry in a statement.</w:t>
      </w:r>
      <w:r w:rsidRPr="004C32CE">
        <w:rPr>
          <w:sz w:val="12"/>
        </w:rPr>
        <w:t>¶</w:t>
      </w:r>
      <w:r w:rsidRPr="004C32CE">
        <w:t xml:space="preserve"> It objected to Ms Power's "interventionist agenda", noting that her "disrespectful opinions" were later endorsed by the state department, "contradicting in tone and in content" earlier statements by Secretary of State John Kerry.</w:t>
      </w:r>
      <w:r w:rsidRPr="004C32CE">
        <w:rPr>
          <w:sz w:val="12"/>
        </w:rPr>
        <w:t>¶</w:t>
      </w:r>
      <w:r w:rsidRPr="004C32CE">
        <w:t xml:space="preserve"> Poor relations</w:t>
      </w:r>
      <w:r w:rsidRPr="004C32CE">
        <w:rPr>
          <w:sz w:val="12"/>
        </w:rPr>
        <w:t>¶</w:t>
      </w:r>
      <w:r w:rsidRPr="004C32CE">
        <w:t xml:space="preserve"> </w:t>
      </w:r>
      <w:r w:rsidRPr="004C32CE">
        <w:rPr>
          <w:rStyle w:val="StyleBoldUnderline"/>
        </w:rPr>
        <w:t>Relations between the US and Venezuela have been strained in recent years. They last had ambassadors in each other's capitals in 2010.¶</w:t>
      </w:r>
      <w:r w:rsidRPr="004C32CE">
        <w:t xml:space="preserve"> </w:t>
      </w:r>
      <w:r w:rsidRPr="004C32CE">
        <w:rPr>
          <w:rStyle w:val="StyleBoldUnderline"/>
        </w:rPr>
        <w:t>Washington angered Caracas by backing the Venezuelan opposition's demand for a full recount of the presidential election in April to replace Hugo Chavez</w:t>
      </w:r>
      <w:r w:rsidRPr="004C32CE">
        <w:t>, who died in March.</w:t>
      </w:r>
      <w:r w:rsidRPr="004C32CE">
        <w:rPr>
          <w:sz w:val="12"/>
        </w:rPr>
        <w:t xml:space="preserve">¶ </w:t>
      </w:r>
      <w:r w:rsidRPr="004C32CE">
        <w:t>Mr Chavez's anointed successor, Nicolas Maduro, won the vote by less than two percentage points.</w:t>
      </w:r>
      <w:r w:rsidRPr="004C32CE">
        <w:rPr>
          <w:sz w:val="12"/>
        </w:rPr>
        <w:t>¶</w:t>
      </w:r>
    </w:p>
    <w:p w:rsidR="00B66BA5" w:rsidRPr="004C32CE" w:rsidRDefault="00B66BA5" w:rsidP="00B66BA5">
      <w:pPr>
        <w:pStyle w:val="Heading4"/>
      </w:pPr>
      <w:r w:rsidRPr="004C32CE">
        <w:t>No diplomatic relations with Venezuela</w:t>
      </w:r>
    </w:p>
    <w:p w:rsidR="00B66BA5" w:rsidRPr="004C32CE" w:rsidRDefault="00B66BA5" w:rsidP="00B66BA5">
      <w:r w:rsidRPr="004C32CE">
        <w:rPr>
          <w:b/>
          <w:sz w:val="26"/>
          <w:szCs w:val="26"/>
          <w:u w:val="single"/>
        </w:rPr>
        <w:t>Rosenberg 7/28</w:t>
      </w:r>
      <w:r w:rsidRPr="004C32CE">
        <w:t xml:space="preserve">(Matt Rosenberg, master's degree in geography from California State University, Northridge and a bachelor's degree in geography from the University of California, Davis. "Could U.S.-Venezuela Relations Be Worse?" July 28, 2013 </w:t>
      </w:r>
      <w:hyperlink r:id="rId19" w:history="1">
        <w:r w:rsidRPr="004C32CE">
          <w:rPr>
            <w:rStyle w:val="Hyperlink"/>
          </w:rPr>
          <w:t>http://geography.about.com/b/2013/07/28/could-u-s-venezuela-relations-be-worse.htm</w:t>
        </w:r>
      </w:hyperlink>
      <w:r w:rsidRPr="004C32CE">
        <w:t xml:space="preserve">, RLA) </w:t>
      </w:r>
    </w:p>
    <w:p w:rsidR="00B66BA5" w:rsidRPr="004C32CE" w:rsidRDefault="00B66BA5" w:rsidP="00B66BA5"/>
    <w:p w:rsidR="00B66BA5" w:rsidRPr="004C32CE" w:rsidRDefault="00B66BA5" w:rsidP="00B66BA5">
      <w:pPr>
        <w:rPr>
          <w:rStyle w:val="StyleBoldUnderline"/>
        </w:rPr>
      </w:pPr>
      <w:r w:rsidRPr="004C32CE">
        <w:rPr>
          <w:rStyle w:val="StyleBoldUnderline"/>
        </w:rPr>
        <w:t>Venezuela has announced that they will not longer even attempt to normalize diplomatic relations with the United States,</w:t>
      </w:r>
      <w:r w:rsidRPr="004C32CE">
        <w:t xml:space="preserve"> following negative comments about Venezuela made by President Obama's nominee for envoy to the United Nations Samantha Power. </w:t>
      </w:r>
      <w:r w:rsidRPr="004C32CE">
        <w:rPr>
          <w:rStyle w:val="StyleBoldUnderline"/>
        </w:rPr>
        <w:t>A statement from Venezuela's foreign ministry read, "The Bolivarian Republic of Venezuela hereby ends the process... of finally normalising our diplomatic relations."</w:t>
      </w:r>
    </w:p>
    <w:p w:rsidR="00B66BA5" w:rsidRPr="004C32CE" w:rsidRDefault="00B66BA5" w:rsidP="00B66BA5">
      <w:pPr>
        <w:pStyle w:val="Heading4"/>
      </w:pPr>
      <w:r w:rsidRPr="004C32CE">
        <w:t xml:space="preserve">No rapprochement – trade is maintained for strategic interests </w:t>
      </w:r>
    </w:p>
    <w:p w:rsidR="00B66BA5" w:rsidRPr="004C32CE" w:rsidRDefault="00B66BA5" w:rsidP="00B66BA5">
      <w:r w:rsidRPr="004C32CE">
        <w:rPr>
          <w:b/>
          <w:sz w:val="26"/>
          <w:szCs w:val="26"/>
          <w:u w:val="single"/>
        </w:rPr>
        <w:t>Rivera 13</w:t>
      </w:r>
      <w:r w:rsidRPr="004C32CE">
        <w:t xml:space="preserve">(Michael Rivera, Intelligent Analysis on the Americas, "Calling it Quits?: How Strategic Interest Outweighs Political Rivalry Among Nations" 7/28/13 </w:t>
      </w:r>
      <w:hyperlink r:id="rId20" w:history="1">
        <w:r w:rsidRPr="004C32CE">
          <w:rPr>
            <w:rStyle w:val="Hyperlink"/>
          </w:rPr>
          <w:t>http://riveragroupinternational.wordpress.com/2013/07/28/calling-it-quits-how-strategic-interest-outweighs-political-rivalry-among-nations/</w:t>
        </w:r>
      </w:hyperlink>
      <w:r w:rsidRPr="004C32CE">
        <w:t>, RLA)</w:t>
      </w:r>
    </w:p>
    <w:p w:rsidR="00B66BA5" w:rsidRPr="004C32CE" w:rsidRDefault="00B66BA5" w:rsidP="00B66BA5">
      <w:pPr>
        <w:rPr>
          <w:rStyle w:val="StyleBoldUnderline"/>
        </w:rPr>
      </w:pPr>
      <w:r w:rsidRPr="004C32CE">
        <w:t xml:space="preserve">Relations between the US and Venezuela reached a boiling point on several occasions during the presidency of Hugo Chavez. </w:t>
      </w:r>
      <w:r w:rsidRPr="004C32CE">
        <w:rPr>
          <w:rStyle w:val="StyleBoldUnderline"/>
        </w:rPr>
        <w:t>The two countries have been in conflict</w:t>
      </w:r>
      <w:r w:rsidRPr="004C32CE">
        <w:t xml:space="preserve"> on a variety of issues </w:t>
      </w:r>
      <w:r w:rsidRPr="004C32CE">
        <w:rPr>
          <w:rStyle w:val="StyleBoldUnderline"/>
        </w:rPr>
        <w:t>over</w:t>
      </w:r>
      <w:r w:rsidRPr="004C32CE">
        <w:t xml:space="preserve"> the past 14 years, including </w:t>
      </w:r>
      <w:r w:rsidRPr="004C32CE">
        <w:rPr>
          <w:rStyle w:val="StyleBoldUnderline"/>
        </w:rPr>
        <w:t>human rights, freedom of media, capitalism, and ideology.</w:t>
      </w:r>
      <w:r w:rsidRPr="004C32CE">
        <w:t xml:space="preserve"> Although some analysts were guardedly optimistic about the possibility of normalized relations between the US and Venezuela after the death of Chavez earlier this year, </w:t>
      </w:r>
      <w:r w:rsidRPr="004C32CE">
        <w:rPr>
          <w:rStyle w:val="StyleBoldUnderline"/>
        </w:rPr>
        <w:t xml:space="preserve">diplomatic fallout over the Edward Snowden affair has reminded observers that the process of thawing such deep-rooted trust will not occur over night. </w:t>
      </w:r>
      <w:r w:rsidRPr="004C32CE">
        <w:t>There may be little hope for an improvement in political relations in the near future, but how much do poor diplomatic ties affect commercial relations between countries in conflict?</w:t>
      </w:r>
      <w:r w:rsidRPr="004C32CE">
        <w:rPr>
          <w:sz w:val="12"/>
        </w:rPr>
        <w:t xml:space="preserve">¶ </w:t>
      </w:r>
      <w:r w:rsidRPr="004C32CE">
        <w:t xml:space="preserve">One would expect trade levels between the US and Venezuela to have diminished in recent years considering the fiery anti-imperialist rhetoric Chavez employed as president. U.S. Census data shows that bilateral trade levels have continued to increase since Chavez first took office in 1999. The annual total of American exports to Venezuela more than doubled from 1998 to 2012, while imports have quadrupled during that time frame to $38 billion. The United States has been a critical market for Venezuelan goods, as exports to the US accounted for over 39% of the country’s total exports in 2012. </w:t>
      </w:r>
      <w:r w:rsidRPr="004C32CE">
        <w:rPr>
          <w:rStyle w:val="StyleBoldUnderline"/>
        </w:rPr>
        <w:t>This has not been dispelled by the fact that these two countries mutually expelled their respective ambassadors in 2008.</w:t>
      </w:r>
      <w:r w:rsidRPr="004C32CE">
        <w:rPr>
          <w:b/>
          <w:sz w:val="12"/>
          <w:u w:val="single"/>
        </w:rPr>
        <w:t>¶</w:t>
      </w:r>
      <w:r w:rsidRPr="004C32CE">
        <w:rPr>
          <w:sz w:val="12"/>
        </w:rPr>
        <w:t xml:space="preserve"> </w:t>
      </w:r>
      <w:r w:rsidRPr="004C32CE">
        <w:t xml:space="preserve">Domestic and foreign investors are guaranteed the same legal protections under the current Venezuelan constitution. </w:t>
      </w:r>
      <w:r w:rsidRPr="004C32CE">
        <w:rPr>
          <w:rStyle w:val="StyleBoldUnderline"/>
        </w:rPr>
        <w:t xml:space="preserve">The same article of protection also states that exceptions are made for “strategic interests”, including oil and </w:t>
      </w:r>
      <w:r w:rsidRPr="004C32CE">
        <w:rPr>
          <w:rStyle w:val="StyleBoldUnderline"/>
        </w:rPr>
        <w:lastRenderedPageBreak/>
        <w:t>other goods for public benefit.</w:t>
      </w:r>
      <w:r w:rsidRPr="004C32CE">
        <w:t xml:space="preserve"> This exception obviously creates the legal pathway for nationalization. Although Maduro has yet to invoke this policy during his time in office, his predecessor frequently nationalized firms to assert governmental control. </w:t>
      </w:r>
      <w:r w:rsidRPr="004C32CE">
        <w:rPr>
          <w:rStyle w:val="StyleBoldUnderline"/>
        </w:rPr>
        <w:t>American firms were not the only ones subject to having their assets seized during Chavez’s time in office.</w:t>
      </w:r>
      <w:r w:rsidRPr="004C32CE">
        <w:t xml:space="preserve"> </w:t>
      </w:r>
      <w:r w:rsidRPr="004C32CE">
        <w:rPr>
          <w:rStyle w:val="StyleBoldUnderline"/>
        </w:rPr>
        <w:t>Foreign oil companies have been frequently targeted</w:t>
      </w:r>
      <w:r w:rsidRPr="004C32CE">
        <w:t>; but to say that Exxon Mobil and Conoco Phillips were singled out for being North American firms would an incomplete explanation at best. Oil was, and continues to be, the crux of the chavista economic program. In addition to being its primary revenue stream, it is often used as a source of repayment for loans from China. It is also used to support its alliances with countries like Belarus, Cuba, Iran, and Syria. Thus, a firm of any national origin with a controlling interest in a key asset like energy, is far more likely to be nationalized than an American company with no assets of strategic value for the Venezuelan government.</w:t>
      </w:r>
      <w:r w:rsidRPr="004C32CE">
        <w:rPr>
          <w:sz w:val="12"/>
        </w:rPr>
        <w:t xml:space="preserve">¶ </w:t>
      </w:r>
      <w:r w:rsidRPr="004C32CE">
        <w:t xml:space="preserve">Recent attempts to thaw relations have been thwarted by new obstacles, such as the ongoing Snowden saga referred to earlier, as well as Venezuelan officials’ anger over Samantha Powers’ comments to the UN regarding human rights in the South American country. However, with over 500 American firms operating or represented in Venezuela, it is unlikely the freeze in relations between the two countries will have an impact on commercial ties. </w:t>
      </w:r>
      <w:r w:rsidRPr="004C32CE">
        <w:rPr>
          <w:rStyle w:val="StyleBoldUnderline"/>
        </w:rPr>
        <w:t xml:space="preserve">Venezuela, despite previous threats to cut off supply to the United States, remains one of the top oil suppliers to the United States. There is a degree of interdependence that </w:t>
      </w:r>
      <w:r w:rsidRPr="004C32CE">
        <w:t xml:space="preserve">even heated </w:t>
      </w:r>
      <w:r w:rsidRPr="004C32CE">
        <w:rPr>
          <w:rStyle w:val="StyleBoldUnderline"/>
        </w:rPr>
        <w:t>rhetoric by public officials cannot break.</w:t>
      </w:r>
    </w:p>
    <w:p w:rsidR="00AA4816" w:rsidRPr="004C32CE" w:rsidRDefault="00AA4816" w:rsidP="00247C80">
      <w:pPr>
        <w:pStyle w:val="Heading4"/>
      </w:pPr>
      <w:r w:rsidRPr="004C32CE">
        <w:t>Venezuela and US ties strained- Snowden and Samantha Power</w:t>
      </w:r>
    </w:p>
    <w:p w:rsidR="00AA4816" w:rsidRPr="004C32CE" w:rsidRDefault="00AA4816" w:rsidP="00AA4816">
      <w:pPr>
        <w:rPr>
          <w:rStyle w:val="StyleStyleBold12pt"/>
          <w:bCs w:val="0"/>
        </w:rPr>
      </w:pPr>
      <w:r w:rsidRPr="004C32CE">
        <w:rPr>
          <w:rStyle w:val="StyleStyleBold12pt"/>
        </w:rPr>
        <w:t>Munoz 7-23</w:t>
      </w:r>
      <w:r w:rsidRPr="004C32CE">
        <w:t>(Boris Munoz, The New Yorker, July 23 2013, Venezuela’s View of the Snowden Affair, http://www.newyorker.com/online/blogs/newsdesk/2013/07/venezuelas-view-of-the-snowden-affair.html,PS)</w:t>
      </w:r>
    </w:p>
    <w:p w:rsidR="00AA4816" w:rsidRPr="004C32CE" w:rsidRDefault="00AA4816" w:rsidP="00AA4816">
      <w:pPr>
        <w:rPr>
          <w:sz w:val="22"/>
        </w:rPr>
      </w:pPr>
      <w:r w:rsidRPr="004C32CE">
        <w:t xml:space="preserve">The fragile truce was broken when Obama’s nominee for United Nations ambassador, </w:t>
      </w:r>
      <w:r w:rsidRPr="004C32CE">
        <w:rPr>
          <w:rStyle w:val="StyleBoldUnderline"/>
        </w:rPr>
        <w:t>Samantha Power, promised before a Senate committee last Wednesday that she would stand up against “repressive regimes”</w:t>
      </w:r>
      <w:r w:rsidRPr="004C32CE">
        <w:t xml:space="preserve"> and “the crackdown on civil society being carried out in countries </w:t>
      </w:r>
      <w:r w:rsidRPr="004C32CE">
        <w:rPr>
          <w:rStyle w:val="StyleBoldUnderline"/>
        </w:rPr>
        <w:t xml:space="preserve">like </w:t>
      </w:r>
      <w:r w:rsidRPr="004C32CE">
        <w:t xml:space="preserve">Cuba, Iran, Russia, and </w:t>
      </w:r>
      <w:r w:rsidRPr="004C32CE">
        <w:rPr>
          <w:rStyle w:val="StyleBoldUnderline"/>
        </w:rPr>
        <w:t>Venezuela</w:t>
      </w:r>
      <w:r w:rsidRPr="004C32CE">
        <w:t>.”</w:t>
      </w:r>
      <w:r w:rsidRPr="004C32CE">
        <w:rPr>
          <w:sz w:val="12"/>
        </w:rPr>
        <w:t>¶</w:t>
      </w:r>
      <w:r w:rsidRPr="004C32CE">
        <w:t xml:space="preserve"> The remarks infuriated Maduro, who, in a full bravado, responded, “As president, </w:t>
      </w:r>
      <w:r w:rsidRPr="004C32CE">
        <w:rPr>
          <w:rStyle w:val="StyleBoldUnderline"/>
        </w:rPr>
        <w:t>my policy is zero tolerance for any attacks the Gringos make on Venezuela. I’m not going to tolerate any sort of aggression against Venezuela</w:t>
      </w:r>
      <w:r w:rsidRPr="004C32CE">
        <w:t xml:space="preserve">—verbal, political, or diplomatic. That’s enough! You there with your empire. </w:t>
      </w:r>
      <w:r w:rsidRPr="004C32CE">
        <w:rPr>
          <w:rStyle w:val="StyleBoldUnderline"/>
        </w:rPr>
        <w:t>No more meddling with Venezuela</w:t>
      </w:r>
      <w:r w:rsidRPr="004C32CE">
        <w:t xml:space="preserve">.” </w:t>
      </w:r>
      <w:r w:rsidRPr="004C32CE">
        <w:rPr>
          <w:rStyle w:val="StyleBoldUnderline"/>
        </w:rPr>
        <w:t>Venezuela,</w:t>
      </w:r>
      <w:r w:rsidRPr="004C32CE">
        <w:t xml:space="preserve"> he said, </w:t>
      </w:r>
      <w:r w:rsidRPr="004C32CE">
        <w:rPr>
          <w:rStyle w:val="Emphasis"/>
        </w:rPr>
        <w:t>was suspending ongoing talks to improve relations with the U.S</w:t>
      </w:r>
      <w:r w:rsidRPr="004C32CE">
        <w:t xml:space="preserve">. </w:t>
      </w:r>
      <w:r w:rsidRPr="004C32CE">
        <w:rPr>
          <w:rStyle w:val="StyleBoldUnderline"/>
        </w:rPr>
        <w:t>He also reaffirmed his willingness to give asylum to Snowden,</w:t>
      </w:r>
      <w:r w:rsidRPr="004C32CE">
        <w:t xml:space="preserve"> since “</w:t>
      </w:r>
      <w:r w:rsidRPr="004C32CE">
        <w:rPr>
          <w:rStyle w:val="StyleBoldUnderline"/>
        </w:rPr>
        <w:t>the right to asylum is an international humanitarian right, and Venezuela has always respected it.”</w:t>
      </w:r>
      <w:r w:rsidRPr="004C32CE">
        <w:rPr>
          <w:sz w:val="12"/>
        </w:rPr>
        <w:t>¶</w:t>
      </w:r>
      <w:r w:rsidRPr="004C32CE">
        <w:t xml:space="preserve"> </w:t>
      </w:r>
      <w:r w:rsidRPr="004C32CE">
        <w:rPr>
          <w:rStyle w:val="StyleBoldUnderline"/>
        </w:rPr>
        <w:t>Maduro,</w:t>
      </w:r>
      <w:r w:rsidRPr="004C32CE">
        <w:t xml:space="preserve"> that is to say, </w:t>
      </w:r>
      <w:r w:rsidRPr="004C32CE">
        <w:rPr>
          <w:rStyle w:val="StyleBoldUnderline"/>
        </w:rPr>
        <w:t>found it more convenient to step back to the previous status quo than to move forward and regularize the relations</w:t>
      </w:r>
      <w:r w:rsidRPr="004C32CE">
        <w:t xml:space="preserve">. By doing so, he can claim that </w:t>
      </w:r>
      <w:r w:rsidRPr="004C32CE">
        <w:rPr>
          <w:rStyle w:val="StyleBoldUnderline"/>
        </w:rPr>
        <w:t xml:space="preserve">he cares enough about the nationalistic values Chávez so firmly defended. </w:t>
      </w:r>
      <w:r w:rsidRPr="004C32CE">
        <w:t>As of Friday night, a source close to the Maduro government said that it was highly unlikely that Snowden would go to Venezuela—“He’s not coming here.”</w:t>
      </w:r>
      <w:r w:rsidRPr="004C32CE">
        <w:rPr>
          <w:sz w:val="12"/>
        </w:rPr>
        <w:t xml:space="preserve">¶ </w:t>
      </w:r>
    </w:p>
    <w:p w:rsidR="00AA4816" w:rsidRPr="004C32CE" w:rsidRDefault="00AA4816" w:rsidP="002B722E">
      <w:pPr>
        <w:pStyle w:val="Heading4"/>
      </w:pPr>
      <w:r w:rsidRPr="004C32CE">
        <w:t>No appeasement now</w:t>
      </w:r>
    </w:p>
    <w:p w:rsidR="00AA4816" w:rsidRPr="004C32CE" w:rsidRDefault="00AA4816" w:rsidP="00AA4816">
      <w:pPr>
        <w:rPr>
          <w:rStyle w:val="StyleStyleBold12pt"/>
          <w:bCs w:val="0"/>
        </w:rPr>
      </w:pPr>
      <w:r w:rsidRPr="004C32CE">
        <w:rPr>
          <w:rStyle w:val="StyleStyleBold12pt"/>
        </w:rPr>
        <w:t>Bercovitch 7-21</w:t>
      </w:r>
      <w:r w:rsidRPr="004C32CE">
        <w:t>(Sascha Bercovitch, With “Zero Tolerance to Gringo Aggression,” Maduro Cuts Off Venezuela-U.S. Talks, July 21 2013, http://venezuelanalysis.com/news/9872,PS)</w:t>
      </w:r>
    </w:p>
    <w:p w:rsidR="00AA4816" w:rsidRPr="004C32CE" w:rsidRDefault="00AA4816" w:rsidP="00AA4816">
      <w:pPr>
        <w:rPr>
          <w:sz w:val="22"/>
        </w:rPr>
      </w:pPr>
      <w:r w:rsidRPr="004C32CE">
        <w:t xml:space="preserve">Caracas, July 21st 2013 (Venezuelanalysis.com) – </w:t>
      </w:r>
      <w:r w:rsidRPr="004C32CE">
        <w:rPr>
          <w:rStyle w:val="StyleBoldUnderline"/>
        </w:rPr>
        <w:t xml:space="preserve">The conversations that were started a month and a half ago between Venezuela and the United States have </w:t>
      </w:r>
      <w:r w:rsidRPr="004C32CE">
        <w:rPr>
          <w:rStyle w:val="Emphasis"/>
        </w:rPr>
        <w:t>definitively ended</w:t>
      </w:r>
      <w:r w:rsidRPr="004C32CE">
        <w:t xml:space="preserve">, Venezuelan President Nicolas </w:t>
      </w:r>
      <w:r w:rsidRPr="004C32CE">
        <w:rPr>
          <w:rStyle w:val="StyleBoldUnderline"/>
        </w:rPr>
        <w:t xml:space="preserve">Maduro announced </w:t>
      </w:r>
      <w:r w:rsidRPr="004C32CE">
        <w:t>yesterday at an event of the Strategic Regions of Integral Defense (REDI) in Cojedes state.</w:t>
      </w:r>
      <w:r w:rsidRPr="004C32CE">
        <w:rPr>
          <w:sz w:val="12"/>
        </w:rPr>
        <w:t>¶</w:t>
      </w:r>
      <w:r w:rsidRPr="004C32CE">
        <w:rPr>
          <w:rStyle w:val="StyleBoldUnderline"/>
        </w:rPr>
        <w:t xml:space="preserve"> “My policy is zero tolerance to </w:t>
      </w:r>
      <w:r w:rsidRPr="004C32CE">
        <w:rPr>
          <w:rStyle w:val="Emphasis"/>
        </w:rPr>
        <w:t>gringo aggression</w:t>
      </w:r>
      <w:r w:rsidRPr="004C32CE">
        <w:rPr>
          <w:rStyle w:val="StyleBoldUnderline"/>
        </w:rPr>
        <w:t xml:space="preserve"> against Venezuela</w:t>
      </w:r>
      <w:r w:rsidRPr="004C32CE">
        <w:t xml:space="preserve">. I'm not going to accept any aggression, whether it be verbal, political, or diplomatic. Enough is enough. </w:t>
      </w:r>
      <w:r w:rsidRPr="004C32CE">
        <w:rPr>
          <w:rStyle w:val="StyleBoldUnderline"/>
        </w:rPr>
        <w:t>Stay over there with your empire, don't involve yourselves anymore in Venezuela</w:t>
      </w:r>
      <w:r w:rsidRPr="004C32CE">
        <w:t>,” he said.</w:t>
      </w:r>
      <w:r w:rsidRPr="004C32CE">
        <w:rPr>
          <w:sz w:val="12"/>
        </w:rPr>
        <w:t>¶</w:t>
      </w:r>
      <w:r w:rsidRPr="004C32CE">
        <w:t xml:space="preserve"> </w:t>
      </w:r>
      <w:r w:rsidRPr="004C32CE">
        <w:rPr>
          <w:rStyle w:val="StyleBoldUnderline"/>
        </w:rPr>
        <w:t>The announcement comes after controversial statements from Samantha Powers</w:t>
      </w:r>
      <w:r w:rsidRPr="004C32CE">
        <w:t xml:space="preserve">, President Barack Obama’s nominee for U.S. envoy to the United Nations, who testified to the U.S. Senate Committee on Foreign Relations on Wednesday that she would fight against what she </w:t>
      </w:r>
      <w:r w:rsidRPr="004C32CE">
        <w:rPr>
          <w:rStyle w:val="StyleBoldUnderline"/>
        </w:rPr>
        <w:t>called a “crackdown on civil society being carried out in countries like Cuba, Iran, Russia, and Venezuela.”</w:t>
      </w:r>
      <w:r w:rsidRPr="004C32CE">
        <w:rPr>
          <w:sz w:val="12"/>
        </w:rPr>
        <w:t>¶</w:t>
      </w:r>
      <w:r w:rsidRPr="004C32CE">
        <w:t xml:space="preserve"> In a statement written on </w:t>
      </w:r>
      <w:r w:rsidRPr="004C32CE">
        <w:rPr>
          <w:rStyle w:val="StyleBoldUnderline"/>
        </w:rPr>
        <w:t>Friday t</w:t>
      </w:r>
      <w:r w:rsidRPr="004C32CE">
        <w:t xml:space="preserve">hat </w:t>
      </w:r>
      <w:r w:rsidRPr="004C32CE">
        <w:rPr>
          <w:rStyle w:val="StyleBoldUnderline"/>
        </w:rPr>
        <w:t xml:space="preserve">marks the last </w:t>
      </w:r>
      <w:r w:rsidRPr="004C32CE">
        <w:rPr>
          <w:rStyle w:val="StyleBoldUnderline"/>
        </w:rPr>
        <w:lastRenderedPageBreak/>
        <w:t>communication between the two countries</w:t>
      </w:r>
      <w:r w:rsidRPr="004C32CE">
        <w:t>, Venezuelan Foreign Minister Elias Jaua wrote, “The preoccupation expressed by the U.S. government regarding the supposed repression of civil society in Venezuela is unacceptable and unfounded. To the contrary, Venezuela has amply demonstrated that it possesses a robust system of constitutional guarantees to preserve the unrestricted practice and the respect of fundamental human rights, as the UN has recognized on multiple occasions.”</w:t>
      </w:r>
      <w:r w:rsidRPr="004C32CE">
        <w:rPr>
          <w:sz w:val="12"/>
        </w:rPr>
        <w:t>¶</w:t>
      </w:r>
    </w:p>
    <w:p w:rsidR="00AA4816" w:rsidRPr="004C32CE" w:rsidRDefault="00AA4816" w:rsidP="002B722E">
      <w:pPr>
        <w:pStyle w:val="Heading4"/>
      </w:pPr>
      <w:r w:rsidRPr="004C32CE">
        <w:t>Snowden has already killed US-Venezuela coop</w:t>
      </w:r>
    </w:p>
    <w:p w:rsidR="00AA4816" w:rsidRPr="004C32CE" w:rsidRDefault="00AA4816" w:rsidP="00AA4816">
      <w:pPr>
        <w:rPr>
          <w:rStyle w:val="StyleStyleBold12pt"/>
          <w:bCs w:val="0"/>
        </w:rPr>
      </w:pPr>
      <w:r w:rsidRPr="004C32CE">
        <w:rPr>
          <w:rStyle w:val="StyleStyleBold12pt"/>
        </w:rPr>
        <w:t>AP 7-13</w:t>
      </w:r>
      <w:r w:rsidRPr="004C32CE">
        <w:t>(Associated Press, The Blade, July 13 2013, Snowden affair dampens already cool U.S.-Latin America ties, http://www.toledoblade.com/World/2013/07/13/Snowden-affair-dampens-already-cool-U-S-Latin-America-ties.html,PS)</w:t>
      </w:r>
    </w:p>
    <w:p w:rsidR="00AA4816" w:rsidRPr="004C32CE" w:rsidRDefault="00AA4816" w:rsidP="00AA4816">
      <w:pPr>
        <w:rPr>
          <w:sz w:val="22"/>
        </w:rPr>
      </w:pPr>
      <w:r w:rsidRPr="004C32CE">
        <w:t>WASHINGTON — America is pivoting to Asia, focused on the Mideast, yet the “backyard,” as Secretary of State John Kerry once referred to Latin America, is sprouting angry weeds as the scandal involving intelligence leaker Edward Snowden lays bare already thorny U.S. relations with Latin America.</w:t>
      </w:r>
      <w:r w:rsidRPr="004C32CE">
        <w:rPr>
          <w:sz w:val="12"/>
        </w:rPr>
        <w:t>¶</w:t>
      </w:r>
      <w:r w:rsidRPr="004C32CE">
        <w:t xml:space="preserve"> Taking the opportunity to snub their noses at the U.S., </w:t>
      </w:r>
      <w:r w:rsidRPr="004C32CE">
        <w:rPr>
          <w:rStyle w:val="StyleBoldUnderline"/>
        </w:rPr>
        <w:t>Venezuela,</w:t>
      </w:r>
      <w:r w:rsidRPr="004C32CE">
        <w:t xml:space="preserve"> Bolivia and Nicaragua have </w:t>
      </w:r>
      <w:r w:rsidRPr="004C32CE">
        <w:rPr>
          <w:rStyle w:val="StyleBoldUnderline"/>
        </w:rPr>
        <w:t>already said they’d be willing to grant asylum for Snowden</w:t>
      </w:r>
      <w:r w:rsidRPr="004C32CE">
        <w:t>, who is wanted on espionage charges in the United States for revealing the scope of National Security Agency surveillance programs that spy on Americans and foreigners. Ecuador has said it would consider any request from him.</w:t>
      </w:r>
      <w:r w:rsidRPr="004C32CE">
        <w:rPr>
          <w:sz w:val="12"/>
        </w:rPr>
        <w:t>¶</w:t>
      </w:r>
      <w:r w:rsidRPr="004C32CE">
        <w:t xml:space="preserve"> Relations between the U.S. and these countries were already testy, but </w:t>
      </w:r>
      <w:r w:rsidRPr="004C32CE">
        <w:rPr>
          <w:rStyle w:val="StyleBoldUnderline"/>
        </w:rPr>
        <w:t>the Snowden affair also has acted as a stun gun to the Obama administration’s effort to improve ties with friendlier nations in the region like Mexico</w:t>
      </w:r>
      <w:r w:rsidRPr="004C32CE">
        <w:t xml:space="preserve"> and Brazil.</w:t>
      </w:r>
      <w:r w:rsidRPr="004C32CE">
        <w:rPr>
          <w:sz w:val="12"/>
        </w:rPr>
        <w:t>¶</w:t>
      </w:r>
      <w:r w:rsidRPr="004C32CE">
        <w:t xml:space="preserve"> </w:t>
      </w:r>
      <w:r w:rsidRPr="004C32CE">
        <w:rPr>
          <w:rStyle w:val="StyleBoldUnderline"/>
        </w:rPr>
        <w:t>Snowden hasn’t been the only recent setback. Leaders in the region harshly criticized the U.S. earlier this week when a newspaper in Brazil,</w:t>
      </w:r>
      <w:r w:rsidRPr="004C32CE">
        <w:t xml:space="preserve"> which was privy to some documents released by Snowden, </w:t>
      </w:r>
      <w:r w:rsidRPr="004C32CE">
        <w:rPr>
          <w:rStyle w:val="StyleBoldUnderline"/>
        </w:rPr>
        <w:t>reported that a U.S. spy program was widely targeting data in emails and telephone calls across Latin America</w:t>
      </w:r>
      <w:r w:rsidRPr="004C32CE">
        <w:t>. That revelation came just days after an uproar in Latin America over the rerouting of Bolivian President Evo Morales’ plane over Europe amid suspicions, later proven untrue, that Snowden was aboard.</w:t>
      </w:r>
      <w:r w:rsidRPr="004C32CE">
        <w:rPr>
          <w:sz w:val="12"/>
        </w:rPr>
        <w:t>¶</w:t>
      </w:r>
      <w:r w:rsidRPr="004C32CE">
        <w:t xml:space="preserve"> And all this comes right after President Barack Obama, Vice President Joe Biden and Kerry have all made recent treks to the region to bolster U.S. engagement in Latin America.</w:t>
      </w:r>
      <w:r w:rsidRPr="004C32CE">
        <w:rPr>
          <w:sz w:val="12"/>
        </w:rPr>
        <w:t>¶</w:t>
      </w:r>
      <w:r w:rsidRPr="004C32CE">
        <w:t xml:space="preserve"> “</w:t>
      </w:r>
      <w:r w:rsidRPr="004C32CE">
        <w:rPr>
          <w:rStyle w:val="StyleBoldUnderline"/>
        </w:rPr>
        <w:t xml:space="preserve">What </w:t>
      </w:r>
      <w:r w:rsidRPr="004C32CE">
        <w:t xml:space="preserve">the </w:t>
      </w:r>
      <w:r w:rsidRPr="004C32CE">
        <w:rPr>
          <w:rStyle w:val="StyleBoldUnderline"/>
        </w:rPr>
        <w:t>Snowden</w:t>
      </w:r>
      <w:r w:rsidRPr="004C32CE">
        <w:t xml:space="preserve"> affair </w:t>
      </w:r>
      <w:r w:rsidRPr="004C32CE">
        <w:rPr>
          <w:rStyle w:val="StyleBoldUnderline"/>
        </w:rPr>
        <w:t>has done to the reinvigorated effort to re-engage with Latin America is to dump a pail of cold water on it,</w:t>
      </w:r>
      <w:r w:rsidRPr="004C32CE">
        <w:t>” said Carl Meacham, a former senior Latin America adviser on the Senate Foreign Relations Committee. “</w:t>
      </w:r>
      <w:r w:rsidRPr="004C32CE">
        <w:rPr>
          <w:rStyle w:val="StyleBoldUnderline"/>
        </w:rPr>
        <w:t xml:space="preserve">It won’t stop trade deals, cooperation on energy, but it’s going to be harder for the president to portray the image that ‘We are here to work with you.’ </w:t>
      </w:r>
      <w:r w:rsidRPr="004C32CE">
        <w:t>It’s a step back</w:t>
      </w:r>
    </w:p>
    <w:p w:rsidR="00AA4816" w:rsidRPr="004C32CE" w:rsidRDefault="00AA4816" w:rsidP="002B722E">
      <w:pPr>
        <w:pStyle w:val="Heading4"/>
      </w:pPr>
      <w:r w:rsidRPr="004C32CE">
        <w:t>Relations between Venezuela strained</w:t>
      </w:r>
    </w:p>
    <w:p w:rsidR="00AA4816" w:rsidRPr="004C32CE" w:rsidRDefault="00AA4816" w:rsidP="00AA4816">
      <w:pPr>
        <w:rPr>
          <w:rStyle w:val="StyleStyleBold12pt"/>
          <w:bCs w:val="0"/>
        </w:rPr>
      </w:pPr>
      <w:r w:rsidRPr="004C32CE">
        <w:rPr>
          <w:rStyle w:val="StyleStyleBold12pt"/>
        </w:rPr>
        <w:t>NTD 7-24</w:t>
      </w:r>
      <w:r w:rsidRPr="004C32CE">
        <w:t>(NTD Television, July 24 2013, Venezuela's Maduro Conditions U.S. Relations on End to "Imperialism”, http://www.ntd.tv/en/news/world/south-america/20130724/81817-venezuela39s-maduro-conditions-us-relations-on-end-to-imperialism.html,PS)</w:t>
      </w:r>
      <w:r w:rsidRPr="004C32CE">
        <w:rPr>
          <w:rStyle w:val="StyleStyleBold12pt"/>
        </w:rPr>
        <w:t xml:space="preserve"> </w:t>
      </w:r>
    </w:p>
    <w:p w:rsidR="00AA4816" w:rsidRPr="004C32CE" w:rsidRDefault="00AA4816" w:rsidP="00AA4816">
      <w:pPr>
        <w:rPr>
          <w:rStyle w:val="StyleBoldUnderline"/>
        </w:rPr>
      </w:pPr>
      <w:r w:rsidRPr="004C32CE">
        <w:t xml:space="preserve">Venezuelan President Nicolas </w:t>
      </w:r>
      <w:r w:rsidRPr="004C32CE">
        <w:rPr>
          <w:rStyle w:val="StyleBoldUnderline"/>
        </w:rPr>
        <w:t>Maduro told supporters</w:t>
      </w:r>
      <w:r w:rsidRPr="004C32CE">
        <w:t xml:space="preserve"> on Tuesday (July 23) </w:t>
      </w:r>
      <w:r w:rsidRPr="004C32CE">
        <w:rPr>
          <w:rStyle w:val="StyleBoldUnderline"/>
        </w:rPr>
        <w:t xml:space="preserve">that better relations with Washington was only possible if the United States changed its tact towards Latin America.¶ </w:t>
      </w:r>
      <w:r w:rsidRPr="004C32CE">
        <w:rPr>
          <w:sz w:val="12"/>
        </w:rPr>
        <w:t>¶</w:t>
      </w:r>
      <w:r w:rsidRPr="004C32CE">
        <w:t xml:space="preserve"> [Nicolas Maduro, President of Venezuela]:</w:t>
      </w:r>
      <w:r w:rsidRPr="004C32CE">
        <w:rPr>
          <w:sz w:val="12"/>
        </w:rPr>
        <w:t>¶</w:t>
      </w:r>
      <w:r w:rsidRPr="004C32CE">
        <w:t xml:space="preserve"> "Do you want to have good relations with the United States? This does not depend on just us, it depends on the U.S.. If they can rectify their policy and are able to, which I doubt, there will be another position, we will renew dialogue. </w:t>
      </w:r>
      <w:r w:rsidRPr="004C32CE">
        <w:rPr>
          <w:rStyle w:val="StyleBoldUnderline"/>
        </w:rPr>
        <w:t>The government of the United States should reconsider its imperialistic attitude on Latin America and the Caribbean and its aggression towards Venezuela</w:t>
      </w:r>
      <w:r w:rsidRPr="004C32CE">
        <w:t>. When they rectify this, here we will wait with our hands stretched and as usual a smile.”</w:t>
      </w:r>
      <w:r w:rsidRPr="004C32CE">
        <w:rPr>
          <w:sz w:val="12"/>
        </w:rPr>
        <w:t>¶</w:t>
      </w:r>
      <w:r w:rsidRPr="004C32CE">
        <w:t xml:space="preserve"> </w:t>
      </w:r>
      <w:r w:rsidRPr="004C32CE">
        <w:rPr>
          <w:sz w:val="12"/>
        </w:rPr>
        <w:t>¶</w:t>
      </w:r>
      <w:r w:rsidRPr="004C32CE">
        <w:t xml:space="preserve"> </w:t>
      </w:r>
      <w:r w:rsidRPr="004C32CE">
        <w:rPr>
          <w:rStyle w:val="StyleBoldUnderline"/>
        </w:rPr>
        <w:t>In a further strain to relations, Maduro became the first to offer asylum to American fugitive Edward Snowden earlier this month.</w:t>
      </w:r>
    </w:p>
    <w:p w:rsidR="00AA4816" w:rsidRPr="004C32CE" w:rsidRDefault="00AA4816" w:rsidP="002B722E">
      <w:pPr>
        <w:pStyle w:val="Heading4"/>
      </w:pPr>
      <w:r w:rsidRPr="004C32CE">
        <w:t>US foreign policy has not worked relations are low now- Samantha Power and Maduro’s election</w:t>
      </w:r>
    </w:p>
    <w:p w:rsidR="00AA4816" w:rsidRPr="004C32CE" w:rsidRDefault="00AA4816" w:rsidP="00AA4816">
      <w:pPr>
        <w:rPr>
          <w:rStyle w:val="StyleStyleBold12pt"/>
          <w:bCs w:val="0"/>
        </w:rPr>
      </w:pPr>
      <w:r w:rsidRPr="004C32CE">
        <w:rPr>
          <w:rStyle w:val="StyleStyleBold12pt"/>
        </w:rPr>
        <w:t>AFP 7-24</w:t>
      </w:r>
      <w:r w:rsidRPr="004C32CE">
        <w:t>(Agence France Press, Global Post, July 24 2013, US still up for warming Venezuela ties after fresh row, http://www.globalpost.com/dispatch/news/afp/130724/us-still-warming-venezuela-ties-after-fresh-row#1,PS)</w:t>
      </w:r>
    </w:p>
    <w:p w:rsidR="00AA4816" w:rsidRPr="004C32CE" w:rsidRDefault="00AA4816" w:rsidP="00AA4816">
      <w:r w:rsidRPr="004C32CE">
        <w:rPr>
          <w:rStyle w:val="StyleBoldUnderline"/>
        </w:rPr>
        <w:t>The United States</w:t>
      </w:r>
      <w:r w:rsidRPr="004C32CE">
        <w:t xml:space="preserve"> said Wednesday </w:t>
      </w:r>
      <w:r w:rsidRPr="004C32CE">
        <w:rPr>
          <w:rStyle w:val="StyleBoldUnderline"/>
        </w:rPr>
        <w:t>it is still open to improving ties with Venezuela after Caracas called off the rapprochement</w:t>
      </w:r>
      <w:r w:rsidRPr="004C32CE">
        <w:t>, accusing Washington of meddling in its internal affairs.</w:t>
      </w:r>
      <w:r w:rsidRPr="004C32CE">
        <w:rPr>
          <w:sz w:val="12"/>
        </w:rPr>
        <w:t>¶</w:t>
      </w:r>
      <w:r w:rsidRPr="004C32CE">
        <w:t xml:space="preserve"> The two nations -- which were often at odds during the 14-year rule of the recently deceased Hugo Chavez -- had hinted at warmer ties after a meeting of top diplomats last month.</w:t>
      </w:r>
      <w:r w:rsidRPr="004C32CE">
        <w:rPr>
          <w:sz w:val="12"/>
        </w:rPr>
        <w:t>¶</w:t>
      </w:r>
      <w:r w:rsidRPr="004C32CE">
        <w:t xml:space="preserve"> But </w:t>
      </w:r>
      <w:r w:rsidRPr="004C32CE">
        <w:rPr>
          <w:rStyle w:val="StyleBoldUnderline"/>
        </w:rPr>
        <w:t>then Venezuela reacted angrily to a statement by Samantha Power</w:t>
      </w:r>
      <w:r w:rsidRPr="004C32CE">
        <w:t xml:space="preserve"> -- tapped to be the next US ambassador to the United Nations -- </w:t>
      </w:r>
      <w:r w:rsidRPr="004C32CE">
        <w:rPr>
          <w:rStyle w:val="StyleBoldUnderline"/>
        </w:rPr>
        <w:t xml:space="preserve">who </w:t>
      </w:r>
      <w:r w:rsidRPr="004C32CE">
        <w:rPr>
          <w:rStyle w:val="StyleBoldUnderline"/>
        </w:rPr>
        <w:lastRenderedPageBreak/>
        <w:t>vowed to stand up to "repressive regimes"</w:t>
      </w:r>
      <w:r w:rsidRPr="004C32CE">
        <w:t xml:space="preserve"> and challenge the "crackdown on civil society being carried out </w:t>
      </w:r>
      <w:r w:rsidRPr="004C32CE">
        <w:rPr>
          <w:rStyle w:val="StyleBoldUnderline"/>
        </w:rPr>
        <w:t>in countries like</w:t>
      </w:r>
      <w:r w:rsidRPr="004C32CE">
        <w:t xml:space="preserve"> Cuba, Iran, Russia, and </w:t>
      </w:r>
      <w:r w:rsidRPr="004C32CE">
        <w:rPr>
          <w:rStyle w:val="StyleBoldUnderline"/>
        </w:rPr>
        <w:t>Venezuela.</w:t>
      </w:r>
      <w:r w:rsidRPr="004C32CE">
        <w:t>"</w:t>
      </w:r>
      <w:r w:rsidRPr="004C32CE">
        <w:rPr>
          <w:sz w:val="12"/>
        </w:rPr>
        <w:t>¶</w:t>
      </w:r>
      <w:r w:rsidRPr="004C32CE">
        <w:t xml:space="preserve"> President Nicolas Maduro -- the handpicked successor to the leftist Chavez -- then accused Washington of meddling in Venezuela's affairs, condemning its "imperialist attitude."</w:t>
      </w:r>
      <w:r w:rsidRPr="004C32CE">
        <w:rPr>
          <w:sz w:val="12"/>
        </w:rPr>
        <w:t>¶</w:t>
      </w:r>
      <w:r w:rsidRPr="004C32CE">
        <w:t xml:space="preserve"> </w:t>
      </w:r>
      <w:r w:rsidRPr="004C32CE">
        <w:rPr>
          <w:rStyle w:val="StyleBoldUnderline"/>
        </w:rPr>
        <w:t>Washington has yet to recognize Maduro's victory in a disputed April election to replace Chavez.¶</w:t>
      </w:r>
    </w:p>
    <w:p w:rsidR="00AA4816" w:rsidRPr="004C32CE" w:rsidRDefault="00AA4816" w:rsidP="002B722E">
      <w:pPr>
        <w:pStyle w:val="Heading4"/>
      </w:pPr>
      <w:r w:rsidRPr="004C32CE">
        <w:t>US-Venezuela relations low-4 warrants</w:t>
      </w:r>
    </w:p>
    <w:p w:rsidR="00AA4816" w:rsidRPr="004C32CE" w:rsidRDefault="00AA4816" w:rsidP="00AA4816">
      <w:pPr>
        <w:rPr>
          <w:rStyle w:val="StyleStyleBold12pt"/>
          <w:bCs w:val="0"/>
        </w:rPr>
      </w:pPr>
      <w:r w:rsidRPr="004C32CE">
        <w:rPr>
          <w:rStyle w:val="StyleStyleBold12pt"/>
        </w:rPr>
        <w:t>Press TV 7-24</w:t>
      </w:r>
      <w:r w:rsidRPr="004C32CE">
        <w:t>(Press TV, July 24 2013, No dialogue unless US changes imperialistic stance: Venezuela, http://www.presstv.ir/detail/2013/07/24/315416/us-must-end-imperialistic-stance-maduro/,PS)</w:t>
      </w:r>
    </w:p>
    <w:p w:rsidR="00AA4816" w:rsidRPr="004C32CE" w:rsidRDefault="00AA4816" w:rsidP="00AA4816">
      <w:pPr>
        <w:rPr>
          <w:sz w:val="22"/>
          <w:u w:val="single"/>
        </w:rPr>
      </w:pPr>
      <w:r w:rsidRPr="004C32CE">
        <w:t>Improved relations with the United States “does not depend on just us, it depends on them (US). If they can rectify (this) and are able to, which I doubt, there will be another position; we will renew dialogue,” Maduro told a cheering audience in the Caribbean state of Monagas on Tuesday.</w:t>
      </w:r>
      <w:r w:rsidRPr="004C32CE">
        <w:rPr>
          <w:sz w:val="12"/>
        </w:rPr>
        <w:t xml:space="preserve">¶ </w:t>
      </w:r>
      <w:r w:rsidRPr="004C32CE">
        <w:t>On Friday, Venezuela said it was ending efforts to improve ties with Washington that started in early June.</w:t>
      </w:r>
      <w:r w:rsidRPr="004C32CE">
        <w:rPr>
          <w:sz w:val="12"/>
        </w:rPr>
        <w:t xml:space="preserve">¶ </w:t>
      </w:r>
      <w:r w:rsidRPr="004C32CE">
        <w:t>The decision followed remarks by US President Barack Obama’s nominee for US ambassador to the United Nations.</w:t>
      </w:r>
      <w:r w:rsidRPr="004C32CE">
        <w:rPr>
          <w:sz w:val="12"/>
        </w:rPr>
        <w:t>¶</w:t>
      </w:r>
      <w:r w:rsidRPr="004C32CE">
        <w:t xml:space="preserve"> During her confirmation hearing before a US Senate committee on July 17, Samantha Power pledged to oppose what she called a crackdown on civil society in a number of countries, including Venezuela.</w:t>
      </w:r>
      <w:r w:rsidRPr="004C32CE">
        <w:rPr>
          <w:sz w:val="12"/>
        </w:rPr>
        <w:t>¶</w:t>
      </w:r>
      <w:r w:rsidRPr="004C32CE">
        <w:t xml:space="preserve"> On July 18, </w:t>
      </w:r>
      <w:r w:rsidRPr="004C32CE">
        <w:rPr>
          <w:rStyle w:val="StyleBoldUnderline"/>
        </w:rPr>
        <w:t>Maduro denounced Power’s remarks as “outrageous” and demanded “an immediate correction by the US government.”</w:t>
      </w:r>
      <w:r w:rsidRPr="004C32CE">
        <w:rPr>
          <w:sz w:val="12"/>
        </w:rPr>
        <w:t>¶</w:t>
      </w:r>
      <w:r w:rsidRPr="004C32CE">
        <w:t xml:space="preserve"> </w:t>
      </w:r>
      <w:r w:rsidRPr="004C32CE">
        <w:rPr>
          <w:rStyle w:val="StyleBoldUnderline"/>
        </w:rPr>
        <w:t>Venezuela and the United States have not exchanged ambassadors since 2010.¶</w:t>
      </w:r>
      <w:r w:rsidRPr="004C32CE">
        <w:t xml:space="preserve"> But on the sidelines of a regional summit in Guatemala in June, US Secretary of State John Kerry and Venezuelan Foreign Minister Elias Jaua agreed that officials would “soon” meet for talks that could lead to an exchange of envoys.</w:t>
      </w:r>
      <w:r w:rsidRPr="004C32CE">
        <w:rPr>
          <w:sz w:val="12"/>
        </w:rPr>
        <w:t>¶</w:t>
      </w:r>
      <w:r w:rsidRPr="004C32CE">
        <w:t xml:space="preserve"> But</w:t>
      </w:r>
      <w:r w:rsidRPr="004C32CE">
        <w:rPr>
          <w:rStyle w:val="StyleBoldUnderline"/>
        </w:rPr>
        <w:t xml:space="preserve"> the strain in relations between the two nations have intensified following the US support for Venezuelan opposition leader Henrique Capriles</w:t>
      </w:r>
      <w:r w:rsidRPr="004C32CE">
        <w:t>, who disputed the results of the April presidential election, in which Maduro won the race with nearly 51 percent of the vote against 49 percent for Capriles.</w:t>
      </w:r>
      <w:r w:rsidRPr="004C32CE">
        <w:rPr>
          <w:sz w:val="12"/>
        </w:rPr>
        <w:t>¶</w:t>
      </w:r>
      <w:r w:rsidRPr="004C32CE">
        <w:t xml:space="preserve"> In March, </w:t>
      </w:r>
      <w:r w:rsidRPr="004C32CE">
        <w:rPr>
          <w:rStyle w:val="StyleBoldUnderline"/>
        </w:rPr>
        <w:t>Caracas expelled two US military attaches on charges of making attempts to foment instability in Venezuela.</w:t>
      </w:r>
      <w:r w:rsidRPr="004C32CE">
        <w:rPr>
          <w:sz w:val="12"/>
        </w:rPr>
        <w:t>¶</w:t>
      </w:r>
      <w:r w:rsidRPr="004C32CE">
        <w:t xml:space="preserve"> Recently</w:t>
      </w:r>
      <w:r w:rsidRPr="004C32CE">
        <w:rPr>
          <w:rStyle w:val="StyleBoldUnderline"/>
        </w:rPr>
        <w:t>, Venezuela has offered asylum to Edward Snowden</w:t>
      </w:r>
      <w:r w:rsidRPr="004C32CE">
        <w:t xml:space="preserve">, a former technical contractor for the US National Security Agency (NSA) </w:t>
      </w:r>
      <w:r w:rsidRPr="004C32CE">
        <w:rPr>
          <w:rStyle w:val="StyleBoldUnderline"/>
        </w:rPr>
        <w:t>who is wanted in the United States for leaking details of Washington’s secret surveillance programs.</w:t>
      </w:r>
    </w:p>
    <w:p w:rsidR="00AD564B" w:rsidRPr="004C32CE" w:rsidRDefault="00AD564B" w:rsidP="00AD564B">
      <w:pPr>
        <w:pStyle w:val="Heading4"/>
      </w:pPr>
      <w:r w:rsidRPr="004C32CE">
        <w:t xml:space="preserve">Strong stance against Venezuela now – demonstrates resolve </w:t>
      </w:r>
    </w:p>
    <w:p w:rsidR="00AD564B" w:rsidRPr="004C32CE" w:rsidRDefault="00AD564B" w:rsidP="00AD564B">
      <w:pPr>
        <w:rPr>
          <w:rStyle w:val="StyleStyleBold12pt"/>
        </w:rPr>
      </w:pPr>
      <w:r w:rsidRPr="004C32CE">
        <w:rPr>
          <w:rStyle w:val="StyleStyleBold12pt"/>
        </w:rPr>
        <w:t>Cardenas ‘13</w:t>
      </w:r>
    </w:p>
    <w:p w:rsidR="002C2F5A" w:rsidRPr="004C32CE" w:rsidRDefault="002C2F5A" w:rsidP="002C2F5A">
      <w:r w:rsidRPr="004C32CE">
        <w:t>(José Cárdenas, assistant administrator for Latin America at the U.S. Agency for International Development under Bush Administration, “Obama must stand firm on Venezuela” Friday, April 19, 2013 - 12:14 PM, http://shadow.foreignpolicy.com/taxonomy/term/4784)</w:t>
      </w:r>
    </w:p>
    <w:p w:rsidR="002C2F5A" w:rsidRPr="004C32CE" w:rsidRDefault="002C2F5A" w:rsidP="002C2F5A">
      <w:pPr>
        <w:rPr>
          <w:rStyle w:val="StyleBoldUnderline"/>
        </w:rPr>
      </w:pPr>
      <w:r w:rsidRPr="004C32CE">
        <w:t xml:space="preserve">After an ill-advised overture to Hugo Chávez's government last November, </w:t>
      </w:r>
      <w:r w:rsidRPr="004C32CE">
        <w:rPr>
          <w:rStyle w:val="StyleBoldUnderline"/>
        </w:rPr>
        <w:t>the Obama administration has regained its footing with a strong, principled stance on Venezuela's contested election</w:t>
      </w:r>
      <w:r w:rsidRPr="004C32CE">
        <w:t xml:space="preserve">. Based on the razor-thin margin and opposition protests of irregularities, the </w:t>
      </w:r>
      <w:r w:rsidRPr="004C32CE">
        <w:rPr>
          <w:rStyle w:val="StyleBoldUnderline"/>
        </w:rPr>
        <w:t xml:space="preserve">administration has yet to recognize </w:t>
      </w:r>
      <w:r w:rsidRPr="004C32CE">
        <w:t xml:space="preserve">as the winner Vice President Nicolas </w:t>
      </w:r>
      <w:r w:rsidRPr="004C32CE">
        <w:rPr>
          <w:rStyle w:val="StyleBoldUnderline"/>
        </w:rPr>
        <w:t>Maduro</w:t>
      </w:r>
      <w:r w:rsidRPr="004C32CE">
        <w:t xml:space="preserve">, Chávez's anointed successor, </w:t>
      </w:r>
      <w:r w:rsidRPr="004C32CE">
        <w:rPr>
          <w:rStyle w:val="StyleBoldUnderline"/>
        </w:rPr>
        <w:t xml:space="preserve">and has instead supported a review of the vote count. </w:t>
      </w:r>
      <w:r w:rsidR="00AD564B" w:rsidRPr="004C32CE">
        <w:rPr>
          <w:rStyle w:val="StyleBoldUnderline"/>
        </w:rPr>
        <w:t xml:space="preserve">¶ </w:t>
      </w:r>
      <w:r w:rsidRPr="004C32CE">
        <w:t>In appearances before both the House and Senate in recent days</w:t>
      </w:r>
      <w:r w:rsidRPr="004C32CE">
        <w:rPr>
          <w:rStyle w:val="StyleBoldUnderline"/>
        </w:rPr>
        <w:t xml:space="preserve">, Secretary of State John Kerry </w:t>
      </w:r>
      <w:r w:rsidRPr="004C32CE">
        <w:t>re-affirmed that position "so that the people of Venezuela who participated in such a closely divided and important election can have the confidence that they have the legitimacy that is necessary in the government going forward."</w:t>
      </w:r>
      <w:r w:rsidR="00AD564B" w:rsidRPr="004C32CE">
        <w:rPr>
          <w:sz w:val="12"/>
        </w:rPr>
        <w:t xml:space="preserve">¶ </w:t>
      </w:r>
      <w:r w:rsidRPr="004C32CE">
        <w:t xml:space="preserve">He </w:t>
      </w:r>
      <w:r w:rsidRPr="004C32CE">
        <w:rPr>
          <w:rStyle w:val="StyleBoldUnderline"/>
        </w:rPr>
        <w:t>said</w:t>
      </w:r>
      <w:r w:rsidRPr="004C32CE">
        <w:t xml:space="preserve">, "I don't know whether it's going to happen. ... [But] obviously, </w:t>
      </w:r>
      <w:r w:rsidRPr="004C32CE">
        <w:rPr>
          <w:rStyle w:val="StyleBoldUnderline"/>
        </w:rPr>
        <w:t>if there are huge irregularities, we are going to have serious questions about the viability of that government</w:t>
      </w:r>
      <w:r w:rsidRPr="004C32CE">
        <w:t>."</w:t>
      </w:r>
      <w:r w:rsidR="00AD564B" w:rsidRPr="004C32CE">
        <w:rPr>
          <w:sz w:val="12"/>
        </w:rPr>
        <w:t xml:space="preserve">¶ </w:t>
      </w:r>
      <w:r w:rsidRPr="004C32CE">
        <w:t>Kerry's statements brought the predictable howls of protest from Venezuela. "It's obscene, the U.S. intervention in the internal affairs of Venezuela," Mr. Maduro said. "Take your eyes off Venezuela, John Kerry! Get out of here! Enough interventionism!"</w:t>
      </w:r>
      <w:r w:rsidR="00AD564B" w:rsidRPr="004C32CE">
        <w:rPr>
          <w:sz w:val="12"/>
        </w:rPr>
        <w:t xml:space="preserve">¶ </w:t>
      </w:r>
      <w:r w:rsidRPr="004C32CE">
        <w:t>But no one should be intimidated by such false bravado.</w:t>
      </w:r>
      <w:r w:rsidR="00AD564B" w:rsidRPr="004C32CE">
        <w:rPr>
          <w:sz w:val="12"/>
        </w:rPr>
        <w:t xml:space="preserve">¶ </w:t>
      </w:r>
      <w:r w:rsidRPr="004C32CE">
        <w:rPr>
          <w:rStyle w:val="StyleBoldUnderline"/>
        </w:rPr>
        <w:t>Maduro is in a panic</w:t>
      </w:r>
      <w:r w:rsidRPr="004C32CE">
        <w:t xml:space="preserve">. He knows </w:t>
      </w:r>
      <w:r w:rsidRPr="004C32CE">
        <w:rPr>
          <w:rStyle w:val="StyleBoldUnderline"/>
        </w:rPr>
        <w:t>he cannot handle declining socio-economic conditions in the face of</w:t>
      </w:r>
      <w:r w:rsidRPr="004C32CE">
        <w:t xml:space="preserve"> a reinvigorated opposition, </w:t>
      </w:r>
      <w:r w:rsidRPr="004C32CE">
        <w:rPr>
          <w:rStyle w:val="StyleBoldUnderline"/>
        </w:rPr>
        <w:t>dissension in his own ranks</w:t>
      </w:r>
      <w:r w:rsidRPr="004C32CE">
        <w:t xml:space="preserve">, </w:t>
      </w:r>
      <w:r w:rsidRPr="004C32CE">
        <w:rPr>
          <w:rStyle w:val="StyleBoldUnderline"/>
        </w:rPr>
        <w:t>and an engaged U.S. government standing firm</w:t>
      </w:r>
      <w:r w:rsidRPr="004C32CE">
        <w:t xml:space="preserve"> on principle regarding the legitimacy of his election.</w:t>
      </w:r>
      <w:r w:rsidR="00AD564B" w:rsidRPr="004C32CE">
        <w:rPr>
          <w:sz w:val="12"/>
        </w:rPr>
        <w:t xml:space="preserve">¶ </w:t>
      </w:r>
      <w:r w:rsidRPr="004C32CE">
        <w:t xml:space="preserve">Of course, </w:t>
      </w:r>
      <w:r w:rsidRPr="004C32CE">
        <w:rPr>
          <w:rStyle w:val="StyleBoldUnderline"/>
        </w:rPr>
        <w:t>the administration will face a vociferous public campaign</w:t>
      </w:r>
      <w:r w:rsidRPr="004C32CE">
        <w:t xml:space="preserve"> by chavista sympathizers pressuring it to accept Sunday's disputed result. Already, the feckless Organization of American States Secretary General José Miguel Insulza has backtracked from the organization's initial strong statement on behalf of a recount and now has accepted the result.</w:t>
      </w:r>
      <w:r w:rsidR="00AD564B" w:rsidRPr="004C32CE">
        <w:rPr>
          <w:sz w:val="12"/>
        </w:rPr>
        <w:t xml:space="preserve">¶ </w:t>
      </w:r>
      <w:r w:rsidRPr="004C32CE">
        <w:rPr>
          <w:rStyle w:val="StyleBoldUnderline"/>
        </w:rPr>
        <w:t>Recognition proponents will tell us the United States faces "isolation"</w:t>
      </w:r>
      <w:r w:rsidRPr="004C32CE">
        <w:t xml:space="preserve"> in the region if the administration doesn't recognize Maduro (only Panama and Paraguay have joined the call for </w:t>
      </w:r>
      <w:r w:rsidRPr="004C32CE">
        <w:lastRenderedPageBreak/>
        <w:t>a recount) and that its supposed intransigence plays right into Maduro's hands, allowing him to whip up nationalist sentiment.</w:t>
      </w:r>
      <w:r w:rsidR="00AD564B" w:rsidRPr="004C32CE">
        <w:rPr>
          <w:sz w:val="12"/>
        </w:rPr>
        <w:t xml:space="preserve">¶ </w:t>
      </w:r>
      <w:r w:rsidRPr="004C32CE">
        <w:rPr>
          <w:rStyle w:val="StyleBoldUnderline"/>
        </w:rPr>
        <w:t>Nonsense</w:t>
      </w:r>
      <w:r w:rsidRPr="004C32CE">
        <w:t xml:space="preserve">. </w:t>
      </w:r>
      <w:r w:rsidRPr="004C32CE">
        <w:rPr>
          <w:rStyle w:val="StyleBoldUnderline"/>
        </w:rPr>
        <w:t>Those proposing such arguments fail to recognize that governments are pursuing interests</w:t>
      </w:r>
      <w:r w:rsidRPr="004C32CE">
        <w:t xml:space="preserve">. Certain countries such as Brazil, Colombia, and even Russia and China, have benefited greatly from economic ties with Venezuela under Chávez and their short-sighted view is to try and keep that spigot open. </w:t>
      </w:r>
      <w:r w:rsidR="00AD564B" w:rsidRPr="004C32CE">
        <w:rPr>
          <w:sz w:val="12"/>
        </w:rPr>
        <w:t xml:space="preserve">¶ </w:t>
      </w:r>
      <w:r w:rsidRPr="004C32CE">
        <w:rPr>
          <w:rStyle w:val="StyleBoldUnderline"/>
        </w:rPr>
        <w:t>Most citizens</w:t>
      </w:r>
      <w:r w:rsidRPr="004C32CE">
        <w:t xml:space="preserve"> throughout the region, however, tend to be more appreciative of principles, such as the security and integrity of one's vote. One can be sure that, in case of a disputed election in their own country, they </w:t>
      </w:r>
      <w:r w:rsidRPr="004C32CE">
        <w:rPr>
          <w:rStyle w:val="StyleBoldUnderline"/>
        </w:rPr>
        <w:t>would hope to count on external support</w:t>
      </w:r>
      <w:r w:rsidRPr="004C32CE">
        <w:t xml:space="preserve"> for an honest accounting </w:t>
      </w:r>
      <w:r w:rsidRPr="004C32CE">
        <w:rPr>
          <w:rStyle w:val="StyleBoldUnderline"/>
        </w:rPr>
        <w:t xml:space="preserve">in their own electoral processes. </w:t>
      </w:r>
      <w:r w:rsidR="00AD564B" w:rsidRPr="004C32CE">
        <w:rPr>
          <w:rStyle w:val="StyleBoldUnderline"/>
        </w:rPr>
        <w:t xml:space="preserve">¶ </w:t>
      </w:r>
      <w:r w:rsidRPr="004C32CE">
        <w:t xml:space="preserve">Secondly, as the election just demonstrated, </w:t>
      </w:r>
      <w:r w:rsidRPr="004C32CE">
        <w:rPr>
          <w:rStyle w:val="StyleBoldUnderline"/>
        </w:rPr>
        <w:t>Maduro is not Chávez</w:t>
      </w:r>
      <w:r w:rsidRPr="004C32CE">
        <w:t xml:space="preserve">, and his capacity to whip up anything but official violence against Venezuelans protesting in the streets is extremely doubtful (Warning: graphic photos here). In short, </w:t>
      </w:r>
      <w:r w:rsidRPr="004C32CE">
        <w:rPr>
          <w:rStyle w:val="StyleBoldUnderline"/>
        </w:rPr>
        <w:t>no one should be misled by the noisemakers.</w:t>
      </w:r>
      <w:r w:rsidR="00AD564B" w:rsidRPr="004C32CE">
        <w:rPr>
          <w:rStyle w:val="StyleBoldUnderline"/>
        </w:rPr>
        <w:t xml:space="preserve">¶ </w:t>
      </w:r>
      <w:r w:rsidRPr="004C32CE">
        <w:rPr>
          <w:rStyle w:val="StyleBoldUnderline"/>
        </w:rPr>
        <w:t>A continued firm stand on behalf of a clean election will resonate positively throughout the region</w:t>
      </w:r>
      <w:r w:rsidRPr="004C32CE">
        <w:t xml:space="preserve">, </w:t>
      </w:r>
      <w:r w:rsidRPr="004C32CE">
        <w:rPr>
          <w:rStyle w:val="StyleBoldUnderline"/>
        </w:rPr>
        <w:t>sending a strong signal to all democrats</w:t>
      </w:r>
      <w:r w:rsidRPr="004C32CE">
        <w:t xml:space="preserve"> that </w:t>
      </w:r>
      <w:r w:rsidRPr="004C32CE">
        <w:rPr>
          <w:rStyle w:val="StyleBoldUnderline"/>
        </w:rPr>
        <w:t>the United States does indeed care</w:t>
      </w:r>
      <w:r w:rsidRPr="004C32CE">
        <w:t xml:space="preserve"> and that </w:t>
      </w:r>
      <w:r w:rsidRPr="004C32CE">
        <w:rPr>
          <w:rStyle w:val="StyleBoldUnderline"/>
        </w:rPr>
        <w:t>intimidation and violence have no place in any democracy</w:t>
      </w:r>
      <w:r w:rsidRPr="004C32CE">
        <w:t xml:space="preserve">. It is not likely that such sentiments will sway Maduro and his Cuban advisors to accept any sort of recount, but </w:t>
      </w:r>
      <w:r w:rsidRPr="004C32CE">
        <w:rPr>
          <w:rStyle w:val="StyleBoldUnderline"/>
        </w:rPr>
        <w:t xml:space="preserve">it will certainly place the United States on the right side of the debates and confrontations to come. </w:t>
      </w:r>
    </w:p>
    <w:p w:rsidR="00A82DDB" w:rsidRPr="004C32CE" w:rsidRDefault="00A82DDB" w:rsidP="00A82DDB">
      <w:pPr>
        <w:pStyle w:val="Heading4"/>
      </w:pPr>
      <w:r w:rsidRPr="004C32CE">
        <w:t>More ev – no rapprochement</w:t>
      </w:r>
    </w:p>
    <w:p w:rsidR="002C2F5A" w:rsidRPr="004C32CE" w:rsidRDefault="00A82DDB" w:rsidP="00A82DDB">
      <w:pPr>
        <w:rPr>
          <w:rStyle w:val="StyleStyleBold12pt"/>
        </w:rPr>
      </w:pPr>
      <w:r w:rsidRPr="004C32CE">
        <w:rPr>
          <w:rStyle w:val="StyleStyleBold12pt"/>
        </w:rPr>
        <w:t>Villarreal ‘13</w:t>
      </w:r>
    </w:p>
    <w:p w:rsidR="00A82DDB" w:rsidRPr="004C32CE" w:rsidRDefault="00A82DDB" w:rsidP="00A82DDB">
      <w:pPr>
        <w:spacing w:after="200"/>
        <w:contextualSpacing/>
      </w:pPr>
      <w:r w:rsidRPr="004C32CE">
        <w:t xml:space="preserve">(Ryan Villarreal, journalist based in New York City – Specializes in Latin America, “Diplomacy War Or Political Theater? Maduro Ramps Up Anti-US Rhetoric As Venezuelan Elections Approach”, March 12 2013, </w:t>
      </w:r>
      <w:hyperlink r:id="rId21" w:history="1">
        <w:r w:rsidRPr="004C32CE">
          <w:rPr>
            <w:rStyle w:val="Hyperlink"/>
          </w:rPr>
          <w:t>http://www.ibtimes.com/diplomacy-war-or-political-theater-maduro-ramps-anti-us-rhetoric-venezuelan-elections-approach</w:t>
        </w:r>
      </w:hyperlink>
      <w:r w:rsidRPr="004C32CE">
        <w:t xml:space="preserve"> ) </w:t>
      </w:r>
    </w:p>
    <w:p w:rsidR="00A82DDB" w:rsidRPr="004C32CE" w:rsidRDefault="00A82DDB" w:rsidP="00A82DDB">
      <w:r w:rsidRPr="004C32CE">
        <w:rPr>
          <w:rStyle w:val="StyleBoldUnderline"/>
        </w:rPr>
        <w:t>The U.S. and Venezuela have both expelled diplomats from each other’s countries</w:t>
      </w:r>
      <w:r w:rsidRPr="004C32CE">
        <w:t xml:space="preserve"> amid high political tensions in the South American nation following the death of President Hugo Chávez last week, ahead of new elections.</w:t>
      </w:r>
    </w:p>
    <w:p w:rsidR="00A82DDB" w:rsidRPr="004C32CE" w:rsidRDefault="00A82DDB" w:rsidP="00A82DDB">
      <w:r w:rsidRPr="004C32CE">
        <w:rPr>
          <w:rStyle w:val="StyleBoldUnderline"/>
        </w:rPr>
        <w:t>Hours before the Venezuelan government announced Chávez’s passing</w:t>
      </w:r>
      <w:r w:rsidRPr="004C32CE">
        <w:t xml:space="preserve"> last Tuesday, </w:t>
      </w:r>
      <w:r w:rsidRPr="004C32CE">
        <w:rPr>
          <w:rStyle w:val="StyleBoldUnderline"/>
        </w:rPr>
        <w:t>Caracas expelled two U.S. Air Force attachés</w:t>
      </w:r>
      <w:r w:rsidRPr="004C32CE">
        <w:t>. The U.S. followed in kind, dismissing two Venezuelan diplomats on Sunday.</w:t>
      </w:r>
    </w:p>
    <w:p w:rsidR="00A82DDB" w:rsidRPr="004C32CE" w:rsidRDefault="00A82DDB" w:rsidP="00A82DDB">
      <w:r w:rsidRPr="004C32CE">
        <w:t xml:space="preserve">“Around the world, </w:t>
      </w:r>
      <w:r w:rsidRPr="004C32CE">
        <w:rPr>
          <w:rStyle w:val="StyleBoldUnderline"/>
        </w:rPr>
        <w:t>when our people are thrown out unjustly, we’re going to take reciprocal action</w:t>
      </w:r>
      <w:r w:rsidRPr="004C32CE">
        <w:t xml:space="preserve">,” Victoria Nuland, </w:t>
      </w:r>
      <w:r w:rsidRPr="004C32CE">
        <w:rPr>
          <w:rStyle w:val="StyleBoldUnderline"/>
        </w:rPr>
        <w:t>the State Department spokeswoman, said in a statement</w:t>
      </w:r>
      <w:r w:rsidRPr="004C32CE">
        <w:t xml:space="preserve"> on Monday. “And we need to do that to protect our own people.”</w:t>
      </w:r>
    </w:p>
    <w:p w:rsidR="00A82DDB" w:rsidRPr="004C32CE" w:rsidRDefault="00A82DDB" w:rsidP="00A82DDB">
      <w:r w:rsidRPr="004C32CE">
        <w:rPr>
          <w:rStyle w:val="StyleBoldUnderline"/>
        </w:rPr>
        <w:t xml:space="preserve">The Venezuelan government justified its action, saying that the attachés were engaged in efforts to destabilize the country </w:t>
      </w:r>
      <w:r w:rsidRPr="004C32CE">
        <w:t>during a time of political vulnerability.</w:t>
      </w:r>
    </w:p>
    <w:p w:rsidR="00A82DDB" w:rsidRPr="004C32CE" w:rsidRDefault="00A82DDB" w:rsidP="00A82DDB">
      <w:r w:rsidRPr="004C32CE">
        <w:t xml:space="preserve">It has been suggested that Venezuela’s acting president and the socialist presidential candidate Nicolas </w:t>
      </w:r>
      <w:r w:rsidRPr="004C32CE">
        <w:rPr>
          <w:rStyle w:val="StyleBoldUnderline"/>
        </w:rPr>
        <w:t>Maduro expelled the attachés to appease supporters of his predecessor</w:t>
      </w:r>
      <w:r w:rsidRPr="004C32CE">
        <w:t xml:space="preserve"> in preparation for elections scheduled for April 14. </w:t>
      </w:r>
      <w:r w:rsidRPr="004C32CE">
        <w:rPr>
          <w:rStyle w:val="StyleBoldUnderline"/>
        </w:rPr>
        <w:t>Maduro also recently accused the U.S. government of giving Chávez cancer</w:t>
      </w:r>
      <w:r w:rsidRPr="004C32CE">
        <w:t>, from which he died after a two-year battle.</w:t>
      </w:r>
    </w:p>
    <w:p w:rsidR="00A82DDB" w:rsidRPr="004C32CE" w:rsidRDefault="00A82DDB" w:rsidP="00A82DDB">
      <w:r w:rsidRPr="004C32CE">
        <w:t>“Maduro is shoring up political support within Chavismo,” said Carl Meacham, Americas Director of the Center for Strategic and International Studies in Washington, the Miami Herald reported.</w:t>
      </w:r>
    </w:p>
    <w:p w:rsidR="00A82DDB" w:rsidRPr="004C32CE" w:rsidRDefault="00A82DDB" w:rsidP="00A82DDB"/>
    <w:p w:rsidR="00F46A04" w:rsidRPr="004C32CE" w:rsidRDefault="00F46A04" w:rsidP="00D86235">
      <w:pPr>
        <w:pStyle w:val="Heading2"/>
      </w:pPr>
      <w:r w:rsidRPr="004C32CE">
        <w:lastRenderedPageBreak/>
        <w:t xml:space="preserve">Links: General </w:t>
      </w:r>
    </w:p>
    <w:p w:rsidR="00F94014" w:rsidRPr="004C32CE" w:rsidRDefault="00F94014" w:rsidP="00C95A96">
      <w:pPr>
        <w:pStyle w:val="Heading3"/>
      </w:pPr>
      <w:r w:rsidRPr="004C32CE">
        <w:lastRenderedPageBreak/>
        <w:t>2NC Link Run</w:t>
      </w:r>
    </w:p>
    <w:p w:rsidR="00B15526" w:rsidRPr="004C32CE" w:rsidRDefault="00B15526" w:rsidP="00B15526">
      <w:pPr>
        <w:pStyle w:val="Heading4"/>
      </w:pPr>
      <w:r w:rsidRPr="004C32CE">
        <w:t xml:space="preserve">The </w:t>
      </w:r>
      <w:r w:rsidRPr="004C32CE">
        <w:rPr>
          <w:u w:val="single"/>
        </w:rPr>
        <w:t>thesis</w:t>
      </w:r>
      <w:r w:rsidRPr="004C32CE">
        <w:t xml:space="preserve"> of the DA is true – best studies </w:t>
      </w:r>
    </w:p>
    <w:p w:rsidR="00B15526" w:rsidRPr="004C32CE" w:rsidRDefault="00B15526" w:rsidP="00B15526">
      <w:pPr>
        <w:rPr>
          <w:rStyle w:val="StyleStyleBold12pt"/>
        </w:rPr>
      </w:pPr>
      <w:r w:rsidRPr="004C32CE">
        <w:rPr>
          <w:rStyle w:val="StyleStyleBold12pt"/>
        </w:rPr>
        <w:t>Crescenzi ‘7</w:t>
      </w:r>
    </w:p>
    <w:p w:rsidR="00B15526" w:rsidRPr="004C32CE" w:rsidRDefault="00B15526" w:rsidP="00C86689">
      <w:r w:rsidRPr="004C32CE">
        <w:t>[Mark. Prof Poli Sci at UNC. “Reputation and Interstate Conflict” American Journal of Political Science, Vol 51 N2. April 2007. Ebsco]</w:t>
      </w:r>
    </w:p>
    <w:p w:rsidR="00B15526" w:rsidRPr="004C32CE" w:rsidRDefault="00B15526" w:rsidP="00B15526">
      <w:pPr>
        <w:rPr>
          <w:rFonts w:eastAsia="Calibri" w:cs="Times New Roman"/>
        </w:rPr>
      </w:pPr>
      <w:r w:rsidRPr="004C32CE">
        <w:rPr>
          <w:rFonts w:eastAsia="Calibri" w:cs="Times New Roman"/>
        </w:rPr>
        <w:t xml:space="preserve">Finally, </w:t>
      </w:r>
      <w:r w:rsidRPr="004C32CE">
        <w:rPr>
          <w:rStyle w:val="StyleBoldUnderline"/>
        </w:rPr>
        <w:t>the concept of reputation, learning, and adaptation has a long-standing presence in the study of international relations</w:t>
      </w:r>
      <w:r w:rsidRPr="004C32CE">
        <w:rPr>
          <w:rFonts w:eastAsia="Calibri" w:cs="Times New Roman"/>
        </w:rPr>
        <w:t xml:space="preserve"> (e.g., Dixon 1983; Farkas 1998; Huth 1988; Jervis 1976; Leng 1983, 1988, 1993, 2000; Levy 1994; Maoz 1990, 1996; Mercer 1996; Press 2005; Reiter 1996; Snyder 1991). Learning is a key component of the theory presented below. Specifically, </w:t>
      </w:r>
      <w:r w:rsidRPr="004C32CE">
        <w:rPr>
          <w:rStyle w:val="StyleBoldUnderline"/>
        </w:rPr>
        <w:t xml:space="preserve">learning is assumed to be experiential in that </w:t>
      </w:r>
      <w:r w:rsidRPr="004C32CE">
        <w:rPr>
          <w:rStyle w:val="Emphasis"/>
        </w:rPr>
        <w:t>states learn from the experiences and behavior of other states</w:t>
      </w:r>
      <w:r w:rsidRPr="004C32CE">
        <w:rPr>
          <w:rStyle w:val="StyleBoldUnderline"/>
        </w:rPr>
        <w:t xml:space="preserve">; diagnostic in that </w:t>
      </w:r>
      <w:r w:rsidRPr="004C32CE">
        <w:rPr>
          <w:rStyle w:val="Emphasis"/>
        </w:rPr>
        <w:t>states use the experiences of others to update their beliefs about the intentions of others</w:t>
      </w:r>
      <w:r w:rsidRPr="004C32CE">
        <w:rPr>
          <w:rStyle w:val="StyleBoldUnderline"/>
        </w:rPr>
        <w:t xml:space="preserve">; and vicarious, or diffuse, in that </w:t>
      </w:r>
      <w:r w:rsidRPr="004C32CE">
        <w:rPr>
          <w:rStyle w:val="Emphasis"/>
        </w:rPr>
        <w:t>states learn from experiences in which they are not directly involved</w:t>
      </w:r>
      <w:r w:rsidRPr="004C32CE">
        <w:rPr>
          <w:rStyle w:val="StyleBoldUnderline"/>
        </w:rPr>
        <w:t xml:space="preserve"> </w:t>
      </w:r>
      <w:r w:rsidRPr="004C32CE">
        <w:rPr>
          <w:rFonts w:eastAsia="Calibri" w:cs="Times New Roman"/>
        </w:rPr>
        <w:t>(Jervis 1976; Leng 1983; Levy 1994).</w:t>
      </w:r>
    </w:p>
    <w:p w:rsidR="00F94014" w:rsidRPr="004C32CE" w:rsidRDefault="00F94014" w:rsidP="00A80938">
      <w:pPr>
        <w:pStyle w:val="Heading4"/>
        <w:rPr>
          <w:rFonts w:eastAsia="Times New Roman"/>
        </w:rPr>
      </w:pPr>
      <w:r w:rsidRPr="004C32CE">
        <w:rPr>
          <w:rFonts w:eastAsia="Times New Roman"/>
        </w:rPr>
        <w:t>Best studies of credibility prove it influences international relations</w:t>
      </w:r>
    </w:p>
    <w:p w:rsidR="000A05BA" w:rsidRPr="004C32CE" w:rsidRDefault="00AB2D26" w:rsidP="000B393D">
      <w:pPr>
        <w:rPr>
          <w:rStyle w:val="StyleStyleBold12pt"/>
        </w:rPr>
      </w:pPr>
      <w:r w:rsidRPr="004C32CE">
        <w:rPr>
          <w:rStyle w:val="StyleStyleBold12pt"/>
        </w:rPr>
        <w:t>Gibler ‘8</w:t>
      </w:r>
    </w:p>
    <w:p w:rsidR="00F94014" w:rsidRPr="004C32CE" w:rsidRDefault="00226D09" w:rsidP="00420D27">
      <w:r w:rsidRPr="004C32CE">
        <w:t>[</w:t>
      </w:r>
      <w:r w:rsidR="00F94014" w:rsidRPr="004C32CE">
        <w:t>Douglas M. Gibler Department of Political Science University of Alabama, Tuscaloosa “The Costs of Reneging: Reputation and Alliance Formation” The Journal of Conflict Resolution, Vol. 52, No. 3 (Jun., 2008), pp. 426-454</w:t>
      </w:r>
      <w:r w:rsidRPr="004C32CE">
        <w:t>]</w:t>
      </w:r>
    </w:p>
    <w:p w:rsidR="00F94014" w:rsidRPr="004C32CE" w:rsidRDefault="00F94014" w:rsidP="00F94014">
      <w:pPr>
        <w:rPr>
          <w:rFonts w:eastAsia="Calibri" w:cs="Times New Roman"/>
        </w:rPr>
      </w:pPr>
      <w:r w:rsidRPr="004C32CE">
        <w:rPr>
          <w:rFonts w:eastAsia="Calibri" w:cs="Times New Roman"/>
        </w:rPr>
        <w:t xml:space="preserve">I argue above that </w:t>
      </w:r>
      <w:r w:rsidRPr="004C32CE">
        <w:rPr>
          <w:rStyle w:val="StyleBoldUnderline"/>
        </w:rPr>
        <w:t>alliance formation provides an excellent alternative for testing the effects of state reputation</w:t>
      </w:r>
      <w:r w:rsidRPr="004C32CE">
        <w:rPr>
          <w:rFonts w:eastAsia="Calibri" w:cs="Times New Roman"/>
        </w:rPr>
        <w:t xml:space="preserve">. </w:t>
      </w:r>
      <w:r w:rsidRPr="004C32CE">
        <w:rPr>
          <w:rStyle w:val="StyleBoldUnderline"/>
        </w:rPr>
        <w:t xml:space="preserve">More isolated from the strategic selection of deterrence situations, with a public signal that remains relatively constant across time, region, and even perhaps situation, </w:t>
      </w:r>
      <w:r w:rsidRPr="004C32CE">
        <w:rPr>
          <w:rStyle w:val="Emphasis"/>
        </w:rPr>
        <w:t>state reputations formed by honoring or violating alliance commitments offer many advantages for testing a seemingly intangible quality like reputation</w:t>
      </w:r>
      <w:r w:rsidRPr="004C32CE">
        <w:rPr>
          <w:rFonts w:eastAsia="Calibri" w:cs="Times New Roman"/>
        </w:rPr>
        <w:t xml:space="preserve">. Thus, </w:t>
      </w:r>
      <w:r w:rsidRPr="004C32CE">
        <w:rPr>
          <w:rStyle w:val="StyleBoldUnderline"/>
        </w:rPr>
        <w:t>using a relatively simple research design, this article</w:t>
      </w:r>
      <w:r w:rsidR="00963790" w:rsidRPr="004C32CE">
        <w:rPr>
          <w:rStyle w:val="StyleBoldUnderline"/>
        </w:rPr>
        <w:t xml:space="preserve">¶ </w:t>
      </w:r>
      <w:r w:rsidRPr="004C32CE">
        <w:rPr>
          <w:rStyle w:val="StyleBoldUnderline"/>
        </w:rPr>
        <w:t xml:space="preserve">was able to establish what international theorists have suspected, but empirical tests have thus far been unable to prove: </w:t>
      </w:r>
      <w:r w:rsidRPr="004C32CE">
        <w:rPr>
          <w:rStyle w:val="Emphasis"/>
        </w:rPr>
        <w:t>reputations have important consequences for state behavior</w:t>
      </w:r>
      <w:r w:rsidRPr="004C32CE">
        <w:rPr>
          <w:rFonts w:eastAsia="Calibri" w:cs="Times New Roman"/>
        </w:rPr>
        <w:t xml:space="preserve">. </w:t>
      </w:r>
    </w:p>
    <w:p w:rsidR="00F94014" w:rsidRPr="004C32CE" w:rsidRDefault="00F94014" w:rsidP="00F94014"/>
    <w:p w:rsidR="00C95A96" w:rsidRPr="004C32CE" w:rsidRDefault="00026B57" w:rsidP="00C95A96">
      <w:pPr>
        <w:pStyle w:val="Heading3"/>
      </w:pPr>
      <w:r w:rsidRPr="004C32CE">
        <w:lastRenderedPageBreak/>
        <w:t xml:space="preserve">    </w:t>
      </w:r>
      <w:r w:rsidR="00C95A96" w:rsidRPr="004C32CE">
        <w:t xml:space="preserve">Link: Flip Flop </w:t>
      </w:r>
    </w:p>
    <w:p w:rsidR="00F46A04" w:rsidRPr="004C32CE" w:rsidRDefault="00F46A04" w:rsidP="00F46A04">
      <w:pPr>
        <w:pStyle w:val="Heading4"/>
      </w:pPr>
      <w:r w:rsidRPr="004C32CE">
        <w:t xml:space="preserve">Hardline toward Latin America now – that’s a 1AC claim </w:t>
      </w:r>
      <w:r w:rsidR="00D22741" w:rsidRPr="004C32CE">
        <w:t>–</w:t>
      </w:r>
      <w:r w:rsidRPr="004C32CE">
        <w:t xml:space="preserve"> </w:t>
      </w:r>
      <w:r w:rsidR="00D22741" w:rsidRPr="004C32CE">
        <w:t xml:space="preserve">the plan reverses the trend, which devastates </w:t>
      </w:r>
      <w:r w:rsidR="00CF449C" w:rsidRPr="004C32CE">
        <w:t xml:space="preserve">US credibility and resolve </w:t>
      </w:r>
    </w:p>
    <w:p w:rsidR="00F6239A" w:rsidRPr="004C32CE" w:rsidRDefault="00F6239A" w:rsidP="00F6239A">
      <w:pPr>
        <w:rPr>
          <w:rStyle w:val="StyleStyleBold12pt"/>
        </w:rPr>
      </w:pPr>
      <w:r w:rsidRPr="004C32CE">
        <w:rPr>
          <w:rStyle w:val="StyleStyleBold12pt"/>
        </w:rPr>
        <w:t xml:space="preserve">Etzioni ’11 </w:t>
      </w:r>
    </w:p>
    <w:p w:rsidR="00CF449C" w:rsidRPr="004C32CE" w:rsidRDefault="00F6239A" w:rsidP="00CF449C">
      <w:pPr>
        <w:rPr>
          <w:rFonts w:eastAsia="Calibri" w:cs="Times New Roman"/>
        </w:rPr>
      </w:pPr>
      <w:r w:rsidRPr="004C32CE">
        <w:t xml:space="preserve">[Amitai. Prof IR at George Washington.  </w:t>
      </w:r>
      <w:r w:rsidR="006B0EC2" w:rsidRPr="004C32CE">
        <w:t xml:space="preserve">“The Coming Test of US Credibility” Military Review </w:t>
      </w:r>
      <w:hyperlink r:id="rId22" w:history="1">
        <w:r w:rsidR="006B0EC2" w:rsidRPr="004C32CE">
          <w:rPr>
            <w:rStyle w:val="Hyperlink"/>
            <w:rFonts w:eastAsia="Calibri" w:cs="Times New Roman"/>
          </w:rPr>
          <w:t>http://icps.gwu.edu/files/2011/03/credibility.pdf 2011</w:t>
        </w:r>
      </w:hyperlink>
      <w:r w:rsidR="006B0EC2" w:rsidRPr="004C32CE">
        <w:rPr>
          <w:rFonts w:eastAsia="Calibri" w:cs="Times New Roman"/>
        </w:rPr>
        <w:t xml:space="preserve">] </w:t>
      </w:r>
    </w:p>
    <w:p w:rsidR="00CF449C" w:rsidRPr="004C32CE" w:rsidRDefault="00CF449C" w:rsidP="0082551D">
      <w:pPr>
        <w:rPr>
          <w:sz w:val="10"/>
          <w:szCs w:val="10"/>
        </w:rPr>
      </w:pPr>
      <w:r w:rsidRPr="004C32CE">
        <w:t xml:space="preserve">THE RELATIVE POWER of the United States is declining—both because other nations are increasing their power and because the U. S. economic challenges and taxing overseas commitments are weakening it. In this context, </w:t>
      </w:r>
      <w:r w:rsidRPr="004C32CE">
        <w:rPr>
          <w:rStyle w:val="StyleBoldUnderline"/>
        </w:rPr>
        <w:t>the credibility of U.S. commitments and the perception that the United States will back up its threats and promises with appropriate action is growing in importance</w:t>
      </w:r>
      <w:r w:rsidRPr="004C32CE">
        <w:t xml:space="preserve">. In popular terms, </w:t>
      </w:r>
      <w:r w:rsidRPr="004C32CE">
        <w:rPr>
          <w:rStyle w:val="StyleBoldUnderline"/>
        </w:rPr>
        <w:t>high credibility allows a nation to get more mileage out of a relatively small amount of power</w:t>
      </w:r>
      <w:r w:rsidRPr="004C32CE">
        <w:rPr>
          <w:sz w:val="12"/>
          <w:szCs w:val="12"/>
        </w:rPr>
        <w:t>, while low credibility leads to burning up much greater amounts of power. The Theory of Credibility One definition of power is the ability of A to make B follow a course of action that A prefers. The term “make” is highly relevant. When A convinces B of the merit of the course A prefers, and B voluntarily follows it, we can refer to this change of course as an application of “persuasive power” or “soft power.” However, most applications of power are based either on coercion (if you park in front of a fire hydrant, your car is towed) or economic incentives and disincentives (you are fined to the point where you would be disinclined to park there). In these applications of power, B maintains his original preferences but is either prevented from following them or is pained to a point where he will suspend resistance. Every time A calls on B to change course, A is tested twice. First, if B does not follow A’s call, A will fail to achieve its goals (Nazi Germany annexes Austria, despite protests by the United Kingdom and France). Second, A loses some credibility, making B less likely to heed A’s future demands (Nazi Germany becomes more likely to invade Poland). On the other hand, if B heeds A’s demand, A wins twice: it achieves its goal (e.g., the United States dismantles the regime of Saddam Hussein and establishes that there are no WMDs in Iraq), and it increases the likelihood that future demands will be heeded without power actually being exercised (e.g. Libya voluntarily dismantles its WMD program following the invasion of Iraq). In short</w:t>
      </w:r>
      <w:r w:rsidRPr="004C32CE">
        <w:t xml:space="preserve">, </w:t>
      </w:r>
      <w:r w:rsidRPr="004C32CE">
        <w:rPr>
          <w:rStyle w:val="StyleBoldUnderline"/>
        </w:rPr>
        <w:t>the higher a nation’s credibility, the more it will be able to achieve without actually employing its power or by employing less of it when it must exercise its power.</w:t>
      </w:r>
      <w:r w:rsidRPr="004C32CE">
        <w:t xml:space="preserve"> </w:t>
      </w:r>
      <w:r w:rsidRPr="004C32CE">
        <w:rPr>
          <w:sz w:val="12"/>
          <w:szCs w:val="12"/>
        </w:rPr>
        <w:t>Political scientists have qualified this basic version of the power/credibility theory. In his detailed examination of three historical cases, Daryl G. Press shows that in each instance, the Bs made decisions based upon their perception of the current intentions and capabilities of A, rather than on the extent to which A followed up on previous threats. Thus, if A does not have the needed forces or if A’s interests in the issue at hand are marginal, its threats will not carry much weight no matter how “credible” A was in the past. For example, if the United States had announced that it would invade Burma unless it released opposition leader Aung San Suu Kyi from house arrest (she was eventually released in November 2010), such a threat would not have carried much weight—regardless of past U.S. actions—because the issue did not seem reason enough for the United States to invade Burma, and because the U.S. Army was largely committed elsewhere. Another political scientist, Kathleen Cunningham, has shown that the credibility of promises—as opposed to the credibility of threats—is much more difficult to maintain because the implementation of promises is often stretched over long periods of time. 1 The bulk of this essay focuses on dealing with threats, rather than promises. Declining U.S. Power and Credibility Over the last few years, much attention has been paid to the relative decline of U.S. power, but much less has been said of changes in U.S. credibility. While there has been some erosion in the relative power of the United States measured since 1945 or 1990), the swings in the level of its credibility have been much more pronounced. When the United States withdrew its forces from Vietnam in 1973, its credibility suffered so much that many observers doubted whether the United States would ever deploy its military overseas unless it faced a much greater and direct threat than it faced in Southeast Asia. Additional setbacks over the next decades followed, including the failed rescue of American hostages in Iran during the last year of the Carter administration and President Reagan’s withdrawal of U.S. Marines from Lebanon after the October 1983 Hezbollah bombing of U.S. barracks in Beirut. The bombing killed 241 American servicemen, but it elicited no punitive response—the administration abandoned a plan to assault the training camp where Hezbollah had planned the attack. 2 Operation Desert Storm drastically increased U.S. military credibility. The United States and the UN demanded that Saddam Hussein withdraw from Kuwait. When he refused, U.S. and Allied forces quickly overwhelmed his military with a low level of American causalities, contrary to expectations. Saddam’s forces were defeated with less than 400 American casualties. 3 The total cost of defeating Saddam was $61 billion—almost 90 percent of which was borne by U.S. allies. 4 When Serbia ignored the demands of the United States and other Western nations to withdraw its hostile forces and halt ethnic cleansing in Kosovo, NATO forces defeated the Serbs with little effort, losing only two troops in a helicopter training accident. 5 U.S. credibility reached a high mark in 2003, when the United States, employing a much smaller force than in 1991, overthrew Saddam Hussein’s regime swiftly and with a low level of American casualties, again despite expectations to the contrary. In the first phase of the war—up to 1 May 2003, when the Saddam regime was removed and no WMDs were found—there had been only 172 American casualties. 6 Only $56 billion had been appropriated for Iraq operations. 7</w:t>
      </w:r>
      <w:r w:rsidRPr="004C32CE">
        <w:t xml:space="preserve"> </w:t>
      </w:r>
      <w:r w:rsidRPr="004C32CE">
        <w:rPr>
          <w:rStyle w:val="StyleBoldUnderline"/>
        </w:rPr>
        <w:t>Those who hold that credibility matters little should pay mind to the side effects of Operation Iraqi Freedom. After the U.S. invasion of Iraq, Libya did not merely stop developing WMDs or allow inspections, it allowed the</w:t>
      </w:r>
      <w:r w:rsidRPr="004C32CE">
        <w:t xml:space="preserve"> </w:t>
      </w:r>
      <w:r w:rsidRPr="004C32CE">
        <w:rPr>
          <w:rStyle w:val="StyleBoldUnderline"/>
        </w:rPr>
        <w:t>U</w:t>
      </w:r>
      <w:r w:rsidRPr="004C32CE">
        <w:t xml:space="preserve">nited </w:t>
      </w:r>
      <w:r w:rsidRPr="004C32CE">
        <w:rPr>
          <w:rStyle w:val="StyleBoldUnderline"/>
        </w:rPr>
        <w:t>S</w:t>
      </w:r>
      <w:r w:rsidRPr="004C32CE">
        <w:t xml:space="preserve">tates </w:t>
      </w:r>
      <w:r w:rsidRPr="004C32CE">
        <w:rPr>
          <w:rStyle w:val="StyleBoldUnderline"/>
        </w:rPr>
        <w:t>to pack cargo</w:t>
      </w:r>
      <w:r w:rsidRPr="004C32CE">
        <w:t xml:space="preserve"> </w:t>
      </w:r>
      <w:r w:rsidRPr="004C32CE">
        <w:rPr>
          <w:rStyle w:val="StyleBoldUnderline"/>
        </w:rPr>
        <w:t xml:space="preserve">In short, the higher a nation’s credibility, the more it will be able to achieve without actually employing its power </w:t>
      </w:r>
      <w:r w:rsidRPr="004C32CE">
        <w:t>…</w:t>
      </w:r>
      <w:r w:rsidRPr="004C32CE">
        <w:rPr>
          <w:sz w:val="10"/>
          <w:szCs w:val="10"/>
        </w:rPr>
        <w:t xml:space="preserve">4 March-April 2011 </w:t>
      </w:r>
      <w:r w:rsidRPr="004C32CE">
        <w:rPr>
          <w:sz w:val="10"/>
          <w:szCs w:val="10"/>
        </w:rPr>
        <w:sym w:font="Calibri" w:char="F06C"/>
      </w:r>
      <w:r w:rsidRPr="004C32CE">
        <w:rPr>
          <w:sz w:val="10"/>
          <w:szCs w:val="10"/>
        </w:rPr>
        <w:t xml:space="preserve"> MILITARY REVIEW planes with several tons of nuclear equipment and airlift it from the country. 8 The country surrendered centrifuges, mustard gas tanks, and SCUD missiles. It sent 13 kilograms of highly enriched uranium to Russia for blending down, destroyed chemical weapons, and has assisted the United States in cracking down on the global black market for nuclear arms technology. 9 The reasons are complex, and experts point out that Muammar al-Gaddafi, the leader of Libya, was under considerable domestic pressure to ease his country’s economic and political isolation. 10 Gaddafi also believed he was next in line for a forced regime change. In a private conversation with Silvio Berlusconi, Italy’s prime minister, in 2003, Gaddafi is reported to have said, “I will do whatever the Americans want, because I saw what happened in Iraq, and I was afraid.” 11 Iran’s best offer by far regarding its nuclear program occurred in 2003, at a time when U.S. credibility reached its apex. In a fax transmitted to the State Department through the Swiss ambassador, who confirmed that it had come from “key power centers” in Iran, Iran asked for “a broad dialogue with the United States.” The fax “suggested everything was on the table—including full cooperation on nuclear programs, acceptance of Israel and the termination of Iranian support for Palestinian militant groups.” 12 (The Bush administration, however, considered the Iranian regime to be on the verge of collapse at the time, and, according to reports, it “belittled the initiative.”) 13 Richard Haass, who at the time was serving as director of policy planning at the State Department, stated that the offer was spurned because “the bias [in the Bush administration] was toward a policy of regime change.” 14 Still, in 2004, Britain, France, and Germany secured a temporary suspension of uranium enrichment in Iran. 15 It lasted until 2006, when American credibility began to decline. 16 Also in 2004, Iran offered to make the “European Three” a guarantee that its nuclear program would be used “exclusively for peaceful purposes,” as long as the West would provide “firm commitments on security issues.” 17 In 2005, as U.S. difficulties in Iraq and Afghanistan mounted and its level of casualties—as well as those of its allies and of the local populations—increased without a victory in sight, U.S. credibility was gradually undermined. Since 2005, more than 4,000 Americans and hundreds of thousands of Iraqis have died, and the direct cost of military operations in the country has exceeded $650 billion. 18 The same holds true in Afghanistan—only more strongly—already the longest war in which the United States has ever engaged, with rising casualties and costs. Both credibility-undermining developments were the result of a great expansion of the goals of the mission. In Iraq, the mission was initially to overthrow the regime and ensure that it has no WMDs. In Afghanistan, the mission was initially to eradicate Al-Qaeda. But in both countries, the mission morphed into the costly task of nation building—although other terms were used, such as reconstruction and COIN (counterinsurgency)— which includes building an effective and legitimate government composed of the native population. In popular terms, the United States won the wars but has been losing the peace. The distinction between the pure military phase (which was very successful in both countries) and the troubled nationbuilding phase that followed has eluded the Nation’s adversaries, who have focused on the fact that the United States seems to have great difficulties in making progress toward its expanded goals. Thus, even if the United States achieves its extended goals Saddam Hussein is seen in this image from video broadcast on Iraqi television, 2003. in these two nations, it will have done so only with great efforts and at high costs. And many observers are very doubtful that these nations will be turned into stable governments allied with the United States—let alone that they will be truly democratic</w:t>
      </w:r>
      <w:r w:rsidRPr="004C32CE">
        <w:t xml:space="preserve">. </w:t>
      </w:r>
      <w:r w:rsidRPr="004C32CE">
        <w:rPr>
          <w:rStyle w:val="StyleBoldUnderline"/>
        </w:rPr>
        <w:t>The fact that the United States is withdrawing from Iraq</w:t>
      </w:r>
      <w:r w:rsidRPr="004C32CE">
        <w:t xml:space="preserve"> (and is on a timeline, however disputed, to begin withdrawal from Afghanistan)—</w:t>
      </w:r>
      <w:r w:rsidRPr="004C32CE">
        <w:rPr>
          <w:rStyle w:val="StyleBoldUnderline"/>
        </w:rPr>
        <w:t>regardless of whether its goals are fully accomplished</w:t>
      </w:r>
      <w:r w:rsidRPr="004C32CE">
        <w:t>—</w:t>
      </w:r>
      <w:r w:rsidRPr="004C32CE">
        <w:rPr>
          <w:rStyle w:val="StyleBoldUnderline"/>
        </w:rPr>
        <w:t>further feeds into the significant decline in its credibility.</w:t>
      </w:r>
      <w:r w:rsidRPr="004C32CE">
        <w:t xml:space="preserve"> This stands out especially when </w:t>
      </w:r>
      <w:r w:rsidRPr="004C32CE">
        <w:lastRenderedPageBreak/>
        <w:t xml:space="preserve">compared to the credibility it enjoyed in 2003 and 2004. The fact that the United States has, on several occasions, made specific and very public demands of various countries, only to have these demands roundly ignored—without any consequences— has not added to its credibility. On several occasions, the United States demanded Israel extend the freeze on settlement construction in the West Bank and cease building in East Jerusalem. While one can question whether such a call for a total freeze was justified, especially as no concessions were demanded from the Palestinians, one cannot deny that, as Israel ignored these demands and faced no consequences, U.S. credibility was diminished. The same has occurred in Afghanistan. The United States voiced strong demands, only to be rebuffed very publicly by a government that would collapse were it not for American support. Moreover, the United States was forced to court President Hamid Karzai when he threatened to make peace on his own with the Taliban and was courted by Iran. A particularly telling example took place on 28 March 2010, when President Obama flew to Kabul and “delivered pointed criticism to Hamid Karzai” over pervasive corruption in the Afghan government. 19 Then-National Security Advisor James Jones voiced the president’s concerns, stating that Karzai “needs to be seized with how important” the issue of corruption is for American efforts in the country. 20 But Karzai was “angered and offended” by the visit.” 21 Only days later, he made a series of inflammatory remarks about Western interference in his country, accused foreigners of a “vast fraud” in the Afghan presidential election, and threatened to ally himself with the Taliban. 22 A few weeks after these statements, Karzai was in Washington as a guest of the White House, where he was wellreceived, and all seemed forgiven. The Next Test As I will show shortly, in recent years </w:t>
      </w:r>
      <w:r w:rsidRPr="004C32CE">
        <w:rPr>
          <w:rStyle w:val="StyleBoldUnderline"/>
        </w:rPr>
        <w:t xml:space="preserve">a </w:t>
      </w:r>
      <w:r w:rsidRPr="004C32CE">
        <w:rPr>
          <w:rStyle w:val="Emphasis"/>
        </w:rPr>
        <w:t>large</w:t>
      </w:r>
      <w:r w:rsidRPr="004C32CE">
        <w:rPr>
          <w:rStyle w:val="StyleBoldUnderline"/>
        </w:rPr>
        <w:t xml:space="preserve"> and </w:t>
      </w:r>
      <w:r w:rsidRPr="004C32CE">
        <w:rPr>
          <w:rStyle w:val="Emphasis"/>
        </w:rPr>
        <w:t>growing</w:t>
      </w:r>
      <w:r w:rsidRPr="004C32CE">
        <w:rPr>
          <w:rStyle w:val="StyleBoldUnderline"/>
        </w:rPr>
        <w:t xml:space="preserve"> number of U.S. allies and adversaries</w:t>
      </w:r>
      <w:r w:rsidRPr="004C32CE">
        <w:t xml:space="preserve">— especially </w:t>
      </w:r>
      <w:r w:rsidRPr="004C32CE">
        <w:rPr>
          <w:rStyle w:val="StyleBoldUnderline"/>
        </w:rPr>
        <w:t>in the Middle East</w:t>
      </w:r>
      <w:r w:rsidRPr="004C32CE">
        <w:t>—</w:t>
      </w:r>
      <w:r w:rsidRPr="004C32CE">
        <w:rPr>
          <w:rStyle w:val="StyleBoldUnderline"/>
        </w:rPr>
        <w:t>have questioned American commitment to back up its declared goals</w:t>
      </w:r>
      <w:r w:rsidRPr="004C32CE">
        <w:t xml:space="preserve">—that is, </w:t>
      </w:r>
      <w:r w:rsidRPr="004C32CE">
        <w:rPr>
          <w:rStyle w:val="StyleBoldUnderline"/>
        </w:rPr>
        <w:t>they question the Nation’s credibility</w:t>
      </w:r>
      <w:r w:rsidRPr="004C32CE">
        <w:t xml:space="preserve">. Hence, </w:t>
      </w:r>
      <w:r w:rsidRPr="004C32CE">
        <w:rPr>
          <w:rStyle w:val="StyleBoldUnderline"/>
        </w:rPr>
        <w:t xml:space="preserve">the way the United States conducts itself in the </w:t>
      </w:r>
      <w:r w:rsidRPr="004C32CE">
        <w:rPr>
          <w:rStyle w:val="Emphasis"/>
        </w:rPr>
        <w:t>next test</w:t>
      </w:r>
      <w:r w:rsidRPr="004C32CE">
        <w:rPr>
          <w:rStyle w:val="StyleBoldUnderline"/>
        </w:rPr>
        <w:t xml:space="preserve"> of its resolve will be </w:t>
      </w:r>
      <w:r w:rsidRPr="004C32CE">
        <w:rPr>
          <w:rStyle w:val="Emphasis"/>
        </w:rPr>
        <w:t>unusually consequential</w:t>
      </w:r>
      <w:r w:rsidRPr="004C32CE">
        <w:rPr>
          <w:rStyle w:val="StyleBoldUnderline"/>
        </w:rPr>
        <w:t xml:space="preserve"> for its position as a global power.</w:t>
      </w:r>
      <w:r w:rsidRPr="004C32CE">
        <w:t xml:space="preserve"> I cannot emphasize enough that I am not arguing that the United States should seek a confrontation, let alone engage in a war, to show that it still has the capacity to back up its threats and promises by using conventional forces. (Few doubt U.S. power and ability to act as a nuclear power, but they also realize that nuclear power is ill-suited for many foreign policy goals.) However, I am suggesting that </w:t>
      </w:r>
      <w:r w:rsidRPr="004C32CE">
        <w:rPr>
          <w:rStyle w:val="StyleBoldUnderline"/>
        </w:rPr>
        <w:t>the ways in which the U.S. will respond to the next challenge to its power will have strong implications for its credibility</w:t>
      </w:r>
      <w:r w:rsidRPr="004C32CE">
        <w:t xml:space="preserve">—and for its need to employ power. One’s mind turns to two hot spots: North Korea and Iran. North Korea is an obvious testing ground for American resolve. While Iran is denying that it is developing a military nuclear program, North Korea flaunts its program. While Iran is using its proxies, Hezbollah and Hamas, to trouble U.S. allies in the Middle East, North Korea has openly attacked the U.S. ally South Korea, both by reportedly torpedoing a South Korean ship in March 2010, killing 46 sailors, and by shelling a South Korean island in November, killing two South Korean soldiers. While Iran is spewing over-the-top accusations against the West, its rhetoric is no match for North Korea’s bellicose statements and actions. In short, </w:t>
      </w:r>
      <w:r w:rsidRPr="004C32CE">
        <w:rPr>
          <w:rStyle w:val="StyleBoldUnderline"/>
        </w:rPr>
        <w:t>North Korea would seem to be the place where U.S. credibility is most being tested and will continue to be in the near future</w:t>
      </w:r>
      <w:r w:rsidRPr="004C32CE">
        <w:t xml:space="preserve">. At the same time, many military experts agree that on the Korean peninsula, the United States will be deterred from responding effectively to North Korean provocations and assaults. North Korea already has nuclear arms, roughly 1,000 missiles, many of which could devastate Seoul and other South Korean targets. 23 It has between 2,500 and 5,000 tons of chemical weapons (including sarin and mustard gas) that could be mounted on missiles, a sizeable conventional army, and leaders who are difficult to deter because they are considered irrational. 24 Hence, after the 2010 hostile acts by North Korea against a key U.S. ally, both Secretary of State 6 March-April 2011 </w:t>
      </w:r>
      <w:r w:rsidRPr="004C32CE">
        <w:sym w:font="Calibri" w:char="F06C"/>
      </w:r>
      <w:r w:rsidRPr="004C32CE">
        <w:t xml:space="preserve"> MILITARY REVIEW Clinton and President Obama called on China for help. That is, the United States—unable to act—was publicly beseeching another power to come to the rescue. At the same time, the chairman of the Joint Chiefs of Staff, Admiral Michael Mullen, made a hasty trip to the region to discourage unilateral South Korean action. 25 All of these statements seem very prudent, even unavoidable. In fairness, I do not discern another course the United States could have followed. However, it does not build credibility or trust among allies. In short, unless the North Korean challenge grows much more severe, and arguably, even if it does, the United States is unlikely to enhance its credibility by the ways it responds to the challenges it currently faces there. Next Test: The Middle East This brings us to Iran. The president has consistently stated—both as a candidate and since taking office— that an Iran with nuclear arms is “unacceptable.” 26 Shortly after his election in November 2008, Obama declared that “Iran’s development of a nuclear weapon” is “unacceptable.” 27 In February 2009, he repeated that statement, saying Iran “continue[s] to pursue a course that would lead to [nuclear] weaponization and that is not acceptable.” 28 In March 2010, after a meeting with European leaders, Obama stated, “The long-term consequences of a nucleararmed Iran are unacceptable.” 29 When signing into law a new round of sanctions against Iran in July 2010, Obama repeated, “There should be no doubt— the United States and the international community are determined to prevent Iran from acquiring nuclear weapons.” 30 Indeed, this has been a consistent stance throughout different U.S. administrations. In 2007, then-Vice President Cheney said, “We will not allow Iran to have a nuclear weapon.” 31 In 2009, Secretary of State Clinton declared, “We are going to do everything we can to prevent you [Iran] from getting a nuclear weapon. Your pursuit is futile.” 32 Moreover, many see the acquisition of nuclear arms by Iran as a “game changer” because it would embolden Iran to become a regional hegemon. And yet many in the Middle East doubt that the United States will use its military force to stop Iran from gaining nuclear arms if sanctions fail. </w:t>
      </w:r>
      <w:r w:rsidRPr="004C32CE">
        <w:rPr>
          <w:rStyle w:val="StyleBoldUnderline"/>
        </w:rPr>
        <w:t>All the nations in the Middle East</w:t>
      </w:r>
      <w:r w:rsidRPr="004C32CE">
        <w:t xml:space="preserve">, including the United States’ closest and strongest allies, </w:t>
      </w:r>
      <w:r w:rsidRPr="004C32CE">
        <w:rPr>
          <w:rStyle w:val="StyleBoldUnderline"/>
        </w:rPr>
        <w:t>are already indicating that they have serious doubts about the U.S. commitment to the region</w:t>
      </w:r>
      <w:r w:rsidRPr="004C32CE">
        <w:t xml:space="preserve">, although the steps they have taken so far in response vary a great deal. The nuclear issue is the last cause for these concerns, which stem from many sources. They are due, in part, to the perception that the United States is overextended. Its military is held to exhaustion and mired in Afghanistan. It still seeks to play a role in practically all international and even domestic conflicts—from Colombia to Burma and from Sudan to Kosovo. It extends some form of aid to over 150 nations, including countries of rather limited global significance or relation to U.S. interests—East Timor, for instance. 33 The United States own economy is viewed as challenged, and its polity is often gridlocked. </w:t>
      </w:r>
      <w:r w:rsidRPr="004C32CE">
        <w:rPr>
          <w:rStyle w:val="StyleBoldUnderline"/>
        </w:rPr>
        <w:lastRenderedPageBreak/>
        <w:t>The notion of a “post-America” period of international relations is gaining currency</w:t>
      </w:r>
      <w:r w:rsidRPr="004C32CE">
        <w:t xml:space="preserve">. 34 Le ade r s ove r s e a s a l so not e tha t influent i a l American public intellectuals are calling on the United States to scale back its global activities. Michael Mandelbaum, Peter Beinart, and others argue that the next era of American foreign policy will be characterized by a much more constrained approach to the world. </w:t>
      </w:r>
      <w:r w:rsidRPr="004C32CE">
        <w:rPr>
          <w:sz w:val="10"/>
          <w:szCs w:val="10"/>
        </w:rPr>
        <w:t>“</w:t>
      </w:r>
    </w:p>
    <w:p w:rsidR="00CF449C" w:rsidRPr="004C32CE" w:rsidRDefault="00CF449C" w:rsidP="00CF449C"/>
    <w:p w:rsidR="00EF47FB" w:rsidRPr="004C32CE" w:rsidRDefault="00D86235" w:rsidP="00D86235">
      <w:pPr>
        <w:pStyle w:val="Heading2"/>
      </w:pPr>
      <w:r w:rsidRPr="004C32CE">
        <w:lastRenderedPageBreak/>
        <w:t xml:space="preserve">Links: Cuba </w:t>
      </w:r>
    </w:p>
    <w:p w:rsidR="00D86235" w:rsidRPr="004C32CE" w:rsidRDefault="00D86235" w:rsidP="00D86235">
      <w:pPr>
        <w:pStyle w:val="Heading3"/>
      </w:pPr>
      <w:r w:rsidRPr="004C32CE">
        <w:lastRenderedPageBreak/>
        <w:t xml:space="preserve">1NC Cuba Link – </w:t>
      </w:r>
      <w:r w:rsidR="000D48F1" w:rsidRPr="004C32CE">
        <w:t>General</w:t>
      </w:r>
    </w:p>
    <w:p w:rsidR="00EF47FB" w:rsidRPr="004C32CE" w:rsidRDefault="00D22662" w:rsidP="000758A9">
      <w:pPr>
        <w:pStyle w:val="Heading4"/>
      </w:pPr>
      <w:r w:rsidRPr="004C32CE">
        <w:t xml:space="preserve">The plan is </w:t>
      </w:r>
      <w:r w:rsidRPr="004C32CE">
        <w:rPr>
          <w:u w:val="single"/>
        </w:rPr>
        <w:t>surrender</w:t>
      </w:r>
      <w:r w:rsidR="003B6076" w:rsidRPr="004C32CE">
        <w:t xml:space="preserve"> </w:t>
      </w:r>
      <w:r w:rsidR="00CE6CD0" w:rsidRPr="004C32CE">
        <w:t>–</w:t>
      </w:r>
      <w:r w:rsidR="000A0CDC" w:rsidRPr="004C32CE">
        <w:t xml:space="preserve"> </w:t>
      </w:r>
      <w:r w:rsidR="00CE6CD0" w:rsidRPr="004C32CE">
        <w:t xml:space="preserve">it </w:t>
      </w:r>
      <w:r w:rsidR="00CE6CD0" w:rsidRPr="004C32CE">
        <w:rPr>
          <w:u w:val="single"/>
        </w:rPr>
        <w:t>emboldens</w:t>
      </w:r>
      <w:r w:rsidR="00CE6CD0" w:rsidRPr="004C32CE">
        <w:t xml:space="preserve"> </w:t>
      </w:r>
      <w:r w:rsidR="003B6076" w:rsidRPr="004C32CE">
        <w:t xml:space="preserve">global regimes and </w:t>
      </w:r>
      <w:r w:rsidR="003B6076" w:rsidRPr="004C32CE">
        <w:rPr>
          <w:u w:val="single"/>
        </w:rPr>
        <w:t>collapses</w:t>
      </w:r>
      <w:r w:rsidR="003B6076" w:rsidRPr="004C32CE">
        <w:t xml:space="preserve"> US influence</w:t>
      </w:r>
    </w:p>
    <w:p w:rsidR="00754120" w:rsidRPr="004C32CE" w:rsidRDefault="00754120" w:rsidP="00754120">
      <w:pPr>
        <w:rPr>
          <w:rStyle w:val="StyleStyleBold12pt"/>
        </w:rPr>
      </w:pPr>
      <w:r w:rsidRPr="004C32CE">
        <w:rPr>
          <w:rStyle w:val="StyleStyleBold12pt"/>
        </w:rPr>
        <w:t>Brooks ‘9</w:t>
      </w:r>
    </w:p>
    <w:p w:rsidR="00EF47FB" w:rsidRPr="004C32CE" w:rsidRDefault="00754120" w:rsidP="00EF47FB">
      <w:r w:rsidRPr="004C32CE">
        <w:t>S</w:t>
      </w:r>
      <w:r w:rsidR="00EF47FB" w:rsidRPr="004C32CE">
        <w:t>enior fellow for National Security Affairs in the Davis Institute at The Heritage Foundation. (Peter – Heritage foundation “Keep the Embargo, O“ April 16, 2009 http://www.heritage.org/research/commentary/2009/04/keep-the-embargo-o)//EB</w:t>
      </w:r>
    </w:p>
    <w:p w:rsidR="00EF47FB" w:rsidRPr="004C32CE" w:rsidRDefault="00EF47FB" w:rsidP="00EF47FB">
      <w:pPr>
        <w:rPr>
          <w:rStyle w:val="StyleBoldUnderline"/>
        </w:rPr>
      </w:pPr>
      <w:r w:rsidRPr="004C32CE">
        <w:t xml:space="preserve">In another outreach to roguish regimes, the Obama administration on Monday announced the easing of some restrictions on Cuba. Team Bam hopes that a new face in the White House will heal old wounds. Fat chance. Sure, it's fine to allow separated families to see each other more than once every three years -- even though Cubanos aren't allowed to visit America. And permitting gifts to Cuban relatives could ease unnecessary poverty -- even though the regime will siphon off an estimated 20 percent of the money sent there. </w:t>
      </w:r>
      <w:r w:rsidRPr="004C32CE">
        <w:rPr>
          <w:rStyle w:val="StyleBoldUnderline"/>
        </w:rPr>
        <w:t>In the end, though, it's still Fidel Castro and his brother Raul who'll decide whether there'll be a thaw in ties with the United States -- or not.</w:t>
      </w:r>
      <w:r w:rsidRPr="004C32CE">
        <w:t xml:space="preserve"> And in usual Castro-style, Fidel himself stood defiant in response to the White House proclamation, barely recognizing the US policy shift. Instead, and predictably, </w:t>
      </w:r>
      <w:r w:rsidRPr="004C32CE">
        <w:rPr>
          <w:rStyle w:val="StyleBoldUnderline"/>
        </w:rPr>
        <w:t>Fidel demanded an end to el bloqueo (the blockade</w:t>
      </w:r>
      <w:r w:rsidRPr="004C32CE">
        <w:t xml:space="preserve">) -- </w:t>
      </w:r>
      <w:r w:rsidRPr="004C32CE">
        <w:rPr>
          <w:rStyle w:val="StyleBoldUnderline"/>
        </w:rPr>
        <w:t>without any promises of change for the people who labor under the regime's hard-line policies</w:t>
      </w:r>
      <w:r w:rsidRPr="004C32CE">
        <w:t xml:space="preserve">. So much for the theory that if we're nice to them, they'll be nice to us. Many are concerned that the lack of love from Havana will lead Washington to make even more unilateral concessions to create an opening with Fidel and the gang. Of course, the big empanada is the US economic embargo against Cuba, in place since 1962, which undoubtedly is the thing Havana most wants done away with -- without any concessions on Cuba's part, of course. </w:t>
      </w:r>
      <w:r w:rsidRPr="004C32CE">
        <w:rPr>
          <w:rStyle w:val="StyleBoldUnderline"/>
        </w:rPr>
        <w:t xml:space="preserve">Lifting the embargo won't normalize relations, but instead legitimize -- and </w:t>
      </w:r>
      <w:r w:rsidRPr="004C32CE">
        <w:rPr>
          <w:rStyle w:val="Emphasis"/>
        </w:rPr>
        <w:t xml:space="preserve">wave the white flag </w:t>
      </w:r>
      <w:r w:rsidRPr="004C32CE">
        <w:rPr>
          <w:rStyle w:val="StyleBoldUnderline"/>
        </w:rPr>
        <w:t>to -- Fidel</w:t>
      </w:r>
      <w:r w:rsidRPr="004C32CE">
        <w:t xml:space="preserve">'s 50-year fight against the Yanquis, </w:t>
      </w:r>
      <w:r w:rsidRPr="004C32CE">
        <w:rPr>
          <w:rStyle w:val="StyleBoldUnderline"/>
        </w:rPr>
        <w:t>further lionizing the dictator and encouraging the Latin American Left.</w:t>
      </w:r>
      <w:r w:rsidRPr="004C32CE">
        <w:t xml:space="preserve"> Because the economy is nationalized, </w:t>
      </w:r>
      <w:r w:rsidRPr="004C32CE">
        <w:rPr>
          <w:rStyle w:val="StyleBoldUnderline"/>
        </w:rPr>
        <w:t xml:space="preserve">trade will pour plenty of cash into the Cuban national coffers -- allowing </w:t>
      </w:r>
      <w:r w:rsidRPr="004C32CE">
        <w:rPr>
          <w:rStyle w:val="Emphasis"/>
        </w:rPr>
        <w:t>Havana to suppress dissent at home and bolster its communist agenda abroad</w:t>
      </w:r>
      <w:r w:rsidRPr="004C32CE">
        <w:rPr>
          <w:rStyle w:val="StyleBoldUnderline"/>
        </w:rPr>
        <w:t xml:space="preserve">. The </w:t>
      </w:r>
      <w:r w:rsidRPr="004C32CE">
        <w:rPr>
          <w:rStyle w:val="Emphasis"/>
        </w:rPr>
        <w:t>last thing</w:t>
      </w:r>
      <w:r w:rsidRPr="004C32CE">
        <w:rPr>
          <w:rStyle w:val="StyleBoldUnderline"/>
        </w:rPr>
        <w:t xml:space="preserve"> we should do is to fill the pockets of a regime that'll use those profits to keep a jackboot on the neck of the Cuban people. The political and human-rights situation in Cuba is grim enough already.</w:t>
      </w:r>
      <w:r w:rsidRPr="004C32CE">
        <w:t xml:space="preserve"> The police state controls the lives of 11 million Cubans in what has become an island prison. The people enjoy none of the basic civil liberties -- no freedom of speech, press, assembly or association. Security types monitor foreign journalists, restrict Internet access and foreign news and censor the domestic media. The regime holds more than 200 political dissidents in jails that rats won't live in. </w:t>
      </w:r>
      <w:r w:rsidRPr="004C32CE">
        <w:rPr>
          <w:rStyle w:val="StyleBoldUnderline"/>
        </w:rPr>
        <w:t xml:space="preserve">We also don't need a pumped-up Cuba that could become a </w:t>
      </w:r>
      <w:r w:rsidRPr="004C32CE">
        <w:rPr>
          <w:rStyle w:val="Emphasis"/>
        </w:rPr>
        <w:t>serious menace</w:t>
      </w:r>
      <w:r w:rsidRPr="004C32CE">
        <w:rPr>
          <w:rStyle w:val="StyleBoldUnderline"/>
        </w:rPr>
        <w:t xml:space="preserve"> to US interests in Latin America, the Caribbean -- or </w:t>
      </w:r>
      <w:r w:rsidRPr="004C32CE">
        <w:rPr>
          <w:rStyle w:val="Emphasis"/>
        </w:rPr>
        <w:t>beyond</w:t>
      </w:r>
      <w:r w:rsidRPr="004C32CE">
        <w:rPr>
          <w:rStyle w:val="StyleBoldUnderline"/>
        </w:rPr>
        <w:t>.</w:t>
      </w:r>
      <w:r w:rsidRPr="004C32CE">
        <w:t xml:space="preserve"> (</w:t>
      </w:r>
      <w:r w:rsidRPr="004C32CE">
        <w:rPr>
          <w:rStyle w:val="StyleBoldUnderline"/>
        </w:rPr>
        <w:t xml:space="preserve">The likes of China, Russia and Iran might also </w:t>
      </w:r>
      <w:r w:rsidRPr="004C32CE">
        <w:rPr>
          <w:rStyle w:val="Emphasis"/>
        </w:rPr>
        <w:t>look to partner</w:t>
      </w:r>
      <w:r w:rsidRPr="004C32CE">
        <w:rPr>
          <w:rStyle w:val="StyleBoldUnderline"/>
        </w:rPr>
        <w:t xml:space="preserve"> with a revitalized Cuba</w:t>
      </w:r>
      <w:r w:rsidRPr="004C32CE">
        <w:t xml:space="preserve">.) </w:t>
      </w:r>
      <w:r w:rsidRPr="004C32CE">
        <w:rPr>
          <w:rStyle w:val="StyleBoldUnderline"/>
        </w:rPr>
        <w:t xml:space="preserve">With an influx of resources, the Cuban regime would surely </w:t>
      </w:r>
      <w:r w:rsidRPr="004C32CE">
        <w:rPr>
          <w:rStyle w:val="Emphasis"/>
        </w:rPr>
        <w:t>team up with</w:t>
      </w:r>
      <w:r w:rsidRPr="004C32CE">
        <w:rPr>
          <w:rStyle w:val="StyleBoldUnderline"/>
        </w:rPr>
        <w:t xml:space="preserve"> the rulers of nations like Venezuela, Nicaragua and Bolivia to advance socialism and anti-Americanism in the Western Hemisphere</w:t>
      </w:r>
      <w:r w:rsidRPr="004C32CE">
        <w:t>. The embargo has stifled Havana's ambitions ever since the Castros lost their Soviet sponsorship in the early 1990s. Anyone noticed the lack of trouble Cuba has caused internationally since then? Contrast that with the 1980s some time. Regrettably, 110 years after independence from Spain (courtesy of Uncle Sam</w:t>
      </w:r>
      <w:r w:rsidRPr="004C32CE">
        <w:rPr>
          <w:rStyle w:val="StyleBoldUnderline"/>
        </w:rPr>
        <w:t>), Cuba still isn't free</w:t>
      </w:r>
      <w:r w:rsidRPr="004C32CE">
        <w:t xml:space="preserve">. Instead of utopia, it has become a dystopia at the hands of the Castro brothers. </w:t>
      </w:r>
      <w:r w:rsidRPr="004C32CE">
        <w:rPr>
          <w:rStyle w:val="StyleBoldUnderline"/>
        </w:rPr>
        <w:t xml:space="preserve">The US embargo remains </w:t>
      </w:r>
      <w:r w:rsidRPr="004C32CE">
        <w:rPr>
          <w:rStyle w:val="Emphasis"/>
        </w:rPr>
        <w:t>a matter of principle</w:t>
      </w:r>
      <w:r w:rsidRPr="004C32CE">
        <w:rPr>
          <w:rStyle w:val="StyleBoldUnderline"/>
        </w:rPr>
        <w:t xml:space="preserve"> -- and an appropriate response to Cuba's brutal repression of its people. Giving in to evil only </w:t>
      </w:r>
      <w:r w:rsidRPr="004C32CE">
        <w:rPr>
          <w:rStyle w:val="Emphasis"/>
        </w:rPr>
        <w:t>begets more of it</w:t>
      </w:r>
      <w:r w:rsidRPr="004C32CE">
        <w:t xml:space="preserve">. Haven't we learned that yet? </w:t>
      </w:r>
      <w:r w:rsidRPr="004C32CE">
        <w:rPr>
          <w:rStyle w:val="StyleBoldUnderline"/>
        </w:rPr>
        <w:t xml:space="preserve">Until we see progress in loosing the Cuban people from the yoke of the communist regime, we should </w:t>
      </w:r>
      <w:r w:rsidRPr="004C32CE">
        <w:rPr>
          <w:rStyle w:val="Emphasis"/>
        </w:rPr>
        <w:t>hold firm</w:t>
      </w:r>
      <w:r w:rsidRPr="004C32CE">
        <w:rPr>
          <w:rStyle w:val="StyleBoldUnderline"/>
        </w:rPr>
        <w:t xml:space="preserve"> onto the leverage the embargo provides.</w:t>
      </w:r>
    </w:p>
    <w:p w:rsidR="00727B6B" w:rsidRPr="004C32CE" w:rsidRDefault="00727B6B" w:rsidP="00727B6B">
      <w:pPr>
        <w:pStyle w:val="Heading3"/>
      </w:pPr>
      <w:r w:rsidRPr="004C32CE">
        <w:lastRenderedPageBreak/>
        <w:t xml:space="preserve">    Ext. Cuba Links</w:t>
      </w:r>
      <w:r w:rsidR="00D81488" w:rsidRPr="004C32CE">
        <w:t xml:space="preserve"> – General</w:t>
      </w:r>
    </w:p>
    <w:p w:rsidR="0093687D" w:rsidRPr="004C32CE" w:rsidRDefault="0093687D" w:rsidP="0093687D">
      <w:pPr>
        <w:pStyle w:val="Heading4"/>
      </w:pPr>
      <w:r w:rsidRPr="004C32CE">
        <w:t xml:space="preserve">Removing the embargo’s a </w:t>
      </w:r>
      <w:r w:rsidRPr="004C32CE">
        <w:rPr>
          <w:u w:val="single"/>
        </w:rPr>
        <w:t>concession</w:t>
      </w:r>
      <w:r w:rsidRPr="004C32CE">
        <w:t xml:space="preserve"> to rogue regimes </w:t>
      </w:r>
    </w:p>
    <w:p w:rsidR="0093687D" w:rsidRPr="004C32CE" w:rsidRDefault="0093687D" w:rsidP="0093687D">
      <w:pPr>
        <w:rPr>
          <w:rStyle w:val="StyleStyleBold12pt"/>
        </w:rPr>
      </w:pPr>
      <w:r w:rsidRPr="004C32CE">
        <w:rPr>
          <w:rStyle w:val="StyleStyleBold12pt"/>
        </w:rPr>
        <w:t xml:space="preserve">Karon 10 </w:t>
      </w:r>
    </w:p>
    <w:p w:rsidR="0093687D" w:rsidRPr="004C32CE" w:rsidRDefault="0093687D" w:rsidP="0093687D">
      <w:pPr>
        <w:rPr>
          <w:sz w:val="24"/>
        </w:rPr>
      </w:pPr>
      <w:r w:rsidRPr="004C32CE">
        <w:t>- is a senior editor at TIME, where he has covered international conflicts in the Middle East, Asia, and the Balkans since 1997.  (Tony  - TIME “Do We Really Need an Embargo Against Cuba? “ Wednesday, Apr. 21, 2010  http://www.time.com/time/arts/article/0,8599,48773,00.html)//EB</w:t>
      </w:r>
    </w:p>
    <w:p w:rsidR="0093687D" w:rsidRPr="004C32CE" w:rsidRDefault="0093687D" w:rsidP="0093687D">
      <w:r w:rsidRPr="004C32CE">
        <w:rPr>
          <w:rStyle w:val="StyleBoldUnderline"/>
        </w:rPr>
        <w:t xml:space="preserve">Lifting the embargo will </w:t>
      </w:r>
      <w:r w:rsidRPr="004C32CE">
        <w:rPr>
          <w:rStyle w:val="Emphasis"/>
        </w:rPr>
        <w:t>strengthen Castro's government</w:t>
      </w:r>
      <w:r w:rsidRPr="004C32CE">
        <w:rPr>
          <w:rStyle w:val="StyleBoldUnderline"/>
        </w:rPr>
        <w:t xml:space="preserve"> There's no private sector in Cuba; its economy is predominantly state-owned, and trading with it inevitably strengthens the state</w:t>
      </w:r>
      <w:r w:rsidRPr="004C32CE">
        <w:t xml:space="preserve">. The government in Havana has been reeling since the collapse of its Soviet patron, but </w:t>
      </w:r>
      <w:r w:rsidRPr="004C32CE">
        <w:rPr>
          <w:rStyle w:val="StyleBoldUnderline"/>
        </w:rPr>
        <w:t xml:space="preserve">lifting the embargo would ease its financial crisis and therefore strengthen its hand. Cuba's trade with other Western countries </w:t>
      </w:r>
      <w:r w:rsidRPr="004C32CE">
        <w:rPr>
          <w:rStyle w:val="Emphasis"/>
        </w:rPr>
        <w:t>hasn't eased repression</w:t>
      </w:r>
      <w:r w:rsidRPr="004C32CE">
        <w:rPr>
          <w:rStyle w:val="StyleBoldUnderline"/>
        </w:rPr>
        <w:t xml:space="preserve"> </w:t>
      </w:r>
      <w:r w:rsidRPr="004C32CE">
        <w:t xml:space="preserve">Cuba has been trading normally with most of Latin America and Europe for more than a decade now, and </w:t>
      </w:r>
      <w:r w:rsidRPr="004C32CE">
        <w:rPr>
          <w:rStyle w:val="StyleBoldUnderline"/>
        </w:rPr>
        <w:t>Castro has shown no sign of reforming his system or ending repression</w:t>
      </w:r>
      <w:r w:rsidRPr="004C32CE">
        <w:t xml:space="preserve">. The idea that </w:t>
      </w:r>
      <w:r w:rsidRPr="004C32CE">
        <w:rPr>
          <w:rStyle w:val="StyleBoldUnderline"/>
        </w:rPr>
        <w:t>trade promotes human rights is a self-serving myth promoted by corporate America, and there's little reason to believe that an end to the embargo would automatically improve the political situation in Cuba</w:t>
      </w:r>
      <w:r w:rsidRPr="004C32CE">
        <w:t xml:space="preserve">. </w:t>
      </w:r>
      <w:r w:rsidRPr="004C32CE">
        <w:rPr>
          <w:rStyle w:val="StyleBoldUnderline"/>
        </w:rPr>
        <w:t xml:space="preserve">Easing the embargo before Castro agrees to change </w:t>
      </w:r>
      <w:r w:rsidRPr="004C32CE">
        <w:rPr>
          <w:rStyle w:val="Emphasis"/>
        </w:rPr>
        <w:t>sends the wrong signal</w:t>
      </w:r>
      <w:r w:rsidRPr="004C32CE">
        <w:rPr>
          <w:rStyle w:val="StyleBoldUnderline"/>
        </w:rPr>
        <w:t xml:space="preserve"> </w:t>
      </w:r>
      <w:r w:rsidRPr="004C32CE">
        <w:t xml:space="preserve">Castro continues to defy international standards on democracy and human rights, and </w:t>
      </w:r>
      <w:r w:rsidRPr="004C32CE">
        <w:rPr>
          <w:rStyle w:val="StyleBoldUnderline"/>
        </w:rPr>
        <w:t xml:space="preserve">lifting the embargo now would be to </w:t>
      </w:r>
      <w:r w:rsidRPr="004C32CE">
        <w:rPr>
          <w:rStyle w:val="Emphasis"/>
        </w:rPr>
        <w:t>reward that defiance</w:t>
      </w:r>
      <w:r w:rsidRPr="004C32CE">
        <w:t>. His regime rejected even the reformist communism of Gorbachev in the '80s, but even though it has struggled to survive economically in the '90s, it has steadfastly maintained its hard line. Democracy should be the condition for lifting the embargo.</w:t>
      </w:r>
    </w:p>
    <w:p w:rsidR="008A5B3A" w:rsidRPr="004C32CE" w:rsidRDefault="008A5B3A" w:rsidP="008A5B3A">
      <w:pPr>
        <w:pStyle w:val="Heading4"/>
      </w:pPr>
      <w:r w:rsidRPr="004C32CE">
        <w:t xml:space="preserve">Signal of the plan’s key </w:t>
      </w:r>
    </w:p>
    <w:p w:rsidR="008A5B3A" w:rsidRPr="004C32CE" w:rsidRDefault="008A5B3A" w:rsidP="008A5B3A">
      <w:pPr>
        <w:rPr>
          <w:rStyle w:val="StyleStyleBold12pt"/>
        </w:rPr>
      </w:pPr>
      <w:r w:rsidRPr="004C32CE">
        <w:rPr>
          <w:rStyle w:val="StyleStyleBold12pt"/>
        </w:rPr>
        <w:t>Bustillo 5-9</w:t>
      </w:r>
    </w:p>
    <w:p w:rsidR="008A5B3A" w:rsidRPr="004C32CE" w:rsidRDefault="008A5B3A" w:rsidP="008A5B3A">
      <w:r w:rsidRPr="004C32CE">
        <w:t xml:space="preserve">(Mitchell, “Time to Strengthen the Cuban Embargo”, International Policy Digest, 2013, </w:t>
      </w:r>
      <w:hyperlink r:id="rId23" w:history="1">
        <w:r w:rsidRPr="004C32CE">
          <w:rPr>
            <w:rStyle w:val="Hyperlink"/>
          </w:rPr>
          <w:t>http://www.internationalpolicydigest.org/archives/75391</w:t>
        </w:r>
      </w:hyperlink>
      <w:r w:rsidRPr="004C32CE">
        <w:t>)</w:t>
      </w:r>
    </w:p>
    <w:p w:rsidR="008A5B3A" w:rsidRPr="004C32CE" w:rsidRDefault="008A5B3A" w:rsidP="008A5B3A">
      <w:r w:rsidRPr="004C32CE">
        <w:t xml:space="preserve">When thinking of U.S.-Cuba relations, </w:t>
      </w:r>
      <w:r w:rsidRPr="004C32CE">
        <w:rPr>
          <w:rStyle w:val="StyleBoldUnderline"/>
        </w:rPr>
        <w:t>the trade embargo</w:t>
      </w:r>
      <w:r w:rsidRPr="004C32CE">
        <w:t xml:space="preserve">, or el bloqueo, </w:t>
      </w:r>
      <w:r w:rsidRPr="004C32CE">
        <w:rPr>
          <w:rStyle w:val="StyleBoldUnderline"/>
        </w:rPr>
        <w:t>is</w:t>
      </w:r>
      <w:r w:rsidRPr="004C32CE">
        <w:t xml:space="preserve"> first and foremost </w:t>
      </w:r>
      <w:r w:rsidRPr="004C32CE">
        <w:rPr>
          <w:rStyle w:val="Emphasis"/>
        </w:rPr>
        <w:t>on people’s minds</w:t>
      </w:r>
      <w:r w:rsidRPr="004C32CE">
        <w:t xml:space="preserve">. In 2009, President Barack Obama eased the travel ban, allowing Cuban-Americans to travel freely to Cuba, and again in 2011, allowing students and religious missionaries to travel to Cuba, as recently demonstrated by American pop culture figures, Beyoncé and her husband Jay-Z. </w:t>
      </w:r>
      <w:r w:rsidRPr="004C32CE">
        <w:rPr>
          <w:rStyle w:val="StyleBoldUnderline"/>
        </w:rPr>
        <w:t>Despite</w:t>
      </w:r>
      <w:r w:rsidRPr="004C32CE">
        <w:t xml:space="preserve"> a history of </w:t>
      </w:r>
      <w:r w:rsidRPr="004C32CE">
        <w:rPr>
          <w:rStyle w:val="StyleBoldUnderline"/>
        </w:rPr>
        <w:t xml:space="preserve">hostile transgressions, the U.S. is </w:t>
      </w:r>
      <w:r w:rsidRPr="004C32CE">
        <w:rPr>
          <w:rStyle w:val="Emphasis"/>
        </w:rPr>
        <w:t>inconsistent</w:t>
      </w:r>
      <w:r w:rsidRPr="004C32CE">
        <w:rPr>
          <w:rStyle w:val="StyleBoldUnderline"/>
        </w:rPr>
        <w:t xml:space="preserve"> with</w:t>
      </w:r>
      <w:r w:rsidRPr="004C32CE">
        <w:t xml:space="preserve"> its </w:t>
      </w:r>
      <w:r w:rsidRPr="004C32CE">
        <w:rPr>
          <w:rStyle w:val="StyleBoldUnderline"/>
        </w:rPr>
        <w:t>implementation of the embargo</w:t>
      </w:r>
      <w:r w:rsidRPr="004C32CE">
        <w:t xml:space="preserve">, </w:t>
      </w:r>
      <w:r w:rsidRPr="004C32CE">
        <w:rPr>
          <w:rStyle w:val="StyleBoldUnderline"/>
        </w:rPr>
        <w:t xml:space="preserve">which sends </w:t>
      </w:r>
      <w:r w:rsidRPr="004C32CE">
        <w:rPr>
          <w:rStyle w:val="Emphasis"/>
        </w:rPr>
        <w:t>mixed signals</w:t>
      </w:r>
      <w:r w:rsidRPr="004C32CE">
        <w:t xml:space="preserve"> to Havana </w:t>
      </w:r>
      <w:r w:rsidRPr="004C32CE">
        <w:rPr>
          <w:rStyle w:val="StyleBoldUnderline"/>
        </w:rPr>
        <w:t xml:space="preserve">and </w:t>
      </w:r>
      <w:r w:rsidRPr="004C32CE">
        <w:rPr>
          <w:rStyle w:val="Emphasis"/>
        </w:rPr>
        <w:t>displays our weak foreign policy</w:t>
      </w:r>
      <w:r w:rsidRPr="004C32CE">
        <w:t xml:space="preserve"> regarding Cuba.</w:t>
      </w:r>
    </w:p>
    <w:p w:rsidR="008A5B3A" w:rsidRPr="004C32CE" w:rsidRDefault="008A5B3A" w:rsidP="008A5B3A"/>
    <w:p w:rsidR="0093687D" w:rsidRPr="004C32CE" w:rsidRDefault="0093687D" w:rsidP="0093687D">
      <w:pPr>
        <w:pStyle w:val="Heading4"/>
      </w:pPr>
      <w:r w:rsidRPr="004C32CE">
        <w:t xml:space="preserve">Lifting the embargo </w:t>
      </w:r>
      <w:r w:rsidRPr="004C32CE">
        <w:rPr>
          <w:u w:val="single"/>
        </w:rPr>
        <w:t>empowers</w:t>
      </w:r>
      <w:r w:rsidRPr="004C32CE">
        <w:t xml:space="preserve"> global anti-Americanism </w:t>
      </w:r>
    </w:p>
    <w:p w:rsidR="0093687D" w:rsidRPr="004C32CE" w:rsidRDefault="0093687D" w:rsidP="0093687D">
      <w:pPr>
        <w:rPr>
          <w:rStyle w:val="StyleStyleBold12pt"/>
        </w:rPr>
      </w:pPr>
      <w:r w:rsidRPr="004C32CE">
        <w:rPr>
          <w:rStyle w:val="StyleStyleBold12pt"/>
        </w:rPr>
        <w:t xml:space="preserve">Feinberg 12 </w:t>
      </w:r>
    </w:p>
    <w:p w:rsidR="0093687D" w:rsidRPr="004C32CE" w:rsidRDefault="0093687D" w:rsidP="0093687D">
      <w:pPr>
        <w:rPr>
          <w:sz w:val="24"/>
        </w:rPr>
      </w:pPr>
      <w:r w:rsidRPr="004C32CE">
        <w:t>-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(Richard – Brookings “The New Cuban Economy: What Roles for Foreign Investment?” December 2012 http://www.brookings.edu/research/papers/2012/12/cuba-economy-feinberg)//EB</w:t>
      </w:r>
    </w:p>
    <w:p w:rsidR="0093687D" w:rsidRPr="004C32CE" w:rsidRDefault="0093687D" w:rsidP="0093687D">
      <w:pPr>
        <w:rPr>
          <w:rStyle w:val="StyleBoldUnderline"/>
        </w:rPr>
      </w:pPr>
      <w:r w:rsidRPr="004C32CE">
        <w:t xml:space="preserve">The </w:t>
      </w:r>
      <w:r w:rsidRPr="004C32CE">
        <w:rPr>
          <w:rStyle w:val="StyleBoldUnderline"/>
        </w:rPr>
        <w:t>Cuba</w:t>
      </w:r>
      <w:r w:rsidRPr="004C32CE">
        <w:t xml:space="preserve">n revolution defined itself </w:t>
      </w:r>
      <w:r w:rsidRPr="004C32CE">
        <w:rPr>
          <w:rStyle w:val="StyleBoldUnderline"/>
        </w:rPr>
        <w:t>in large</w:t>
      </w:r>
      <w:r w:rsidRPr="004C32CE">
        <w:t xml:space="preserve"> measure in terms of what it was not</w:t>
      </w:r>
      <w:r w:rsidRPr="004C32CE">
        <w:rPr>
          <w:rStyle w:val="StyleBoldUnderline"/>
        </w:rPr>
        <w:t>: not a dependency of the United States; not a dominion governed by global corporations; not a liberal, market-driven economy</w:t>
      </w:r>
      <w:r w:rsidRPr="004C32CE">
        <w:t>. As the guerrilla army made its triumphal entry into Havana and the infant revolution shifted leftward, a hallmark of its anti-imperialist ethos became the loudly proclaimed nationalizations of the U.S.-based firms that had controlled many key sectors of the Cuban economy, including hotels and gambling casinos, public utilities, oil refineries, and the rich sugar mills</w:t>
      </w:r>
      <w:r w:rsidRPr="004C32CE">
        <w:rPr>
          <w:rStyle w:val="StyleBoldUnderline"/>
        </w:rPr>
        <w:t xml:space="preserve">. In the strategic conflict with the United States, the </w:t>
      </w:r>
      <w:r w:rsidRPr="004C32CE">
        <w:rPr>
          <w:rStyle w:val="StyleBoldUnderline"/>
        </w:rPr>
        <w:lastRenderedPageBreak/>
        <w:t>“historic enemy,” the revolution consolidated its power through the excision of the U.S. economic presence</w:t>
      </w:r>
      <w:r w:rsidRPr="004C32CE">
        <w:t xml:space="preserve">. For revolutionary Cuba, foreign investment has been about more than dollars and cents. It’s about cultural identity and national sovereignty. It’s also about a model of socialist planning, a hybrid of Marxist-Leninism and Fidelismo, which has jealously guarded its domination over all aspects of the economy. </w:t>
      </w:r>
      <w:r w:rsidRPr="004C32CE">
        <w:rPr>
          <w:rStyle w:val="StyleBoldUnderline"/>
        </w:rPr>
        <w:t>During its five decades of rule, the regime’s political and social goals always dominated economic policy; security of the revolution trumped productivity.</w:t>
      </w:r>
      <w:r w:rsidRPr="004C32CE">
        <w:t xml:space="preserve"> Fidel Castro’s brand of anti-capitalism included a strong dose of anti-globalization. For many years, El Comandante en Jefe hosted a large international conference on globalization where he would lecture thousands of delegates with his denunciations of the many evils of multinational firms that spread brutal exploitation and dehumanizing inequality around the world. Not surprisingly, Cuba has received remarkably small inflows of foreign investment, even taking into account the size of its economy. In the 21st century, the globe is awash in transborder investments by corporations, large and small. Many developing countries, other than those damaged by severe civil conflicts, receive shares that significantly bolster their growth prospects. The expansion of foreign direct investment </w:t>
      </w:r>
      <w:r w:rsidRPr="004C32CE">
        <w:rPr>
          <w:rStyle w:val="StyleBoldUnderline"/>
        </w:rPr>
        <w:t>(FDI) into developing countries is one of the great stories of recent decades, rising from $14 billion in 1985 to $617 billion in 2010.</w:t>
      </w:r>
      <w:r w:rsidRPr="004C32CE">
        <w:t xml:space="preserve">1 While FDI2 cannot substitute for domestic savings and investment, it can add significantly to domestic efforts and significantly speed growth. Today’s ailing Cuban economy, whose 11.2 million people yield the modest GNP reported officially at $64 billion3 (and possibly much less at realistic exchange rates), badly need additional external cooperation—notwithstanding heavily-subsidized oil imports from Venezuela. </w:t>
      </w:r>
      <w:r w:rsidRPr="004C32CE">
        <w:rPr>
          <w:rStyle w:val="StyleBoldUnderline"/>
        </w:rPr>
        <w:t>As with any economy, domestic choices made at home and by Cubans will largely determine the country’s fate.</w:t>
      </w:r>
      <w:r w:rsidRPr="004C32CE">
        <w:t xml:space="preserve"> Yet, as Cubans have been well aware since the arrival of Christopher Columbus, the encroaching international economy matters greatly; it can be a source of not only harsh punishments but also great benefits. In the Brookings Institution monograph Reaching Out: Cuba’s New Economy and the International Response, I explored the modest contributions already being made by certain bilateral and regional cooperation agencies and the larger potential benefits awaiting Cuba if it joins the core global and regional financial institutions— namely the International Monetary Fund, the World Bank, the Inter-American Development Bank, and the Andean Development Corporation. This sequel explores </w:t>
      </w:r>
      <w:r w:rsidRPr="004C32CE">
        <w:rPr>
          <w:rStyle w:val="StyleBoldUnderline"/>
        </w:rPr>
        <w:t>the contributions that private foreign investments have been making, and could make on a much greater scale, to propel Cuba onto a more prosperous and sustainable growth path.</w:t>
      </w:r>
    </w:p>
    <w:p w:rsidR="00EF47FB" w:rsidRPr="004C32CE" w:rsidRDefault="00A201D8" w:rsidP="000758A9">
      <w:pPr>
        <w:pStyle w:val="Heading4"/>
      </w:pPr>
      <w:r w:rsidRPr="004C32CE">
        <w:t xml:space="preserve">Cuba uses economic engagement </w:t>
      </w:r>
      <w:r w:rsidRPr="004C32CE">
        <w:rPr>
          <w:u w:val="single"/>
        </w:rPr>
        <w:t>against us</w:t>
      </w:r>
      <w:r w:rsidRPr="004C32CE">
        <w:t xml:space="preserve"> – the plan is </w:t>
      </w:r>
      <w:r w:rsidRPr="004C32CE">
        <w:rPr>
          <w:i/>
        </w:rPr>
        <w:t>insufficient</w:t>
      </w:r>
      <w:r w:rsidRPr="004C32CE">
        <w:t xml:space="preserve"> to alter </w:t>
      </w:r>
      <w:r w:rsidR="00B50309" w:rsidRPr="004C32CE">
        <w:t xml:space="preserve">Cuba’s desire to </w:t>
      </w:r>
      <w:r w:rsidR="00B50309" w:rsidRPr="004C32CE">
        <w:rPr>
          <w:u w:val="single"/>
        </w:rPr>
        <w:t>crush</w:t>
      </w:r>
      <w:r w:rsidR="00B50309" w:rsidRPr="004C32CE">
        <w:t xml:space="preserve"> US leadership </w:t>
      </w:r>
      <w:r w:rsidRPr="004C32CE">
        <w:t xml:space="preserve"> </w:t>
      </w:r>
    </w:p>
    <w:p w:rsidR="00A201D8" w:rsidRPr="004C32CE" w:rsidRDefault="00A201D8" w:rsidP="00A201D8">
      <w:pPr>
        <w:rPr>
          <w:rStyle w:val="StyleStyleBold12pt"/>
        </w:rPr>
      </w:pPr>
      <w:r w:rsidRPr="004C32CE">
        <w:rPr>
          <w:rStyle w:val="StyleStyleBold12pt"/>
        </w:rPr>
        <w:t>Holmes ‘95</w:t>
      </w:r>
    </w:p>
    <w:p w:rsidR="00EF47FB" w:rsidRPr="004C32CE" w:rsidRDefault="00EF47FB" w:rsidP="00EF47FB">
      <w:r w:rsidRPr="004C32CE">
        <w:t>Vice President and Director of Foreign and Defense Policy Studies (Kim R. - Heritage Foundation “Keep the Embargo on Cuba“ June 23, 1995 http://www.heritage.org/research/reports/1995/06/keep-the-embargo-on-cuba)//EB</w:t>
      </w:r>
    </w:p>
    <w:p w:rsidR="00EF47FB" w:rsidRPr="004C32CE" w:rsidRDefault="00EF47FB" w:rsidP="00EF47FB">
      <w:r w:rsidRPr="004C32CE">
        <w:t xml:space="preserve">CUBA AND U.S. NATIONAL SECURITY While it is true that </w:t>
      </w:r>
      <w:r w:rsidRPr="004C32CE">
        <w:rPr>
          <w:rStyle w:val="StyleBoldUnderline"/>
        </w:rPr>
        <w:t>Castro</w:t>
      </w:r>
      <w:r w:rsidRPr="004C32CE">
        <w:t xml:space="preserve"> no longer has the ability to export violent communist revolution on a large scale throughout the Western Hemisphere and Africa</w:t>
      </w:r>
      <w:r w:rsidRPr="004C32CE">
        <w:rPr>
          <w:rStyle w:val="StyleBoldUnderline"/>
        </w:rPr>
        <w:t>, he has not renounced the use of violence to over- throw democratically elected governments</w:t>
      </w:r>
      <w:r w:rsidRPr="004C32CE">
        <w:t xml:space="preserve">. </w:t>
      </w:r>
      <w:r w:rsidRPr="004C32CE">
        <w:rPr>
          <w:rStyle w:val="StyleBoldUnderline"/>
        </w:rPr>
        <w:t>America's leaders would do well to remember that one of the constant and enduring characteristics of Fidel Castro's career has been his lifelong hatred of the United States and everything it stands for in the world.</w:t>
      </w:r>
      <w:r w:rsidRPr="004C32CE">
        <w:t xml:space="preserve"> Some of the ways in which </w:t>
      </w:r>
      <w:r w:rsidRPr="004C32CE">
        <w:rPr>
          <w:rStyle w:val="StyleBoldUnderline"/>
        </w:rPr>
        <w:t>Castro threatens U.S. national security include the following: X Castro continues to allow the operation by Russian intelligence officials of an electronic lis- tening post at Lourdes. The Russians argue that the post is needed to monitor U.S. compliance with its missile treaty obligations, yet American compliance is not a major issue in dispute between the U.S. and Russia.</w:t>
      </w:r>
      <w:r w:rsidRPr="004C32CE">
        <w:t xml:space="preserve"> In fact, </w:t>
      </w:r>
      <w:r w:rsidRPr="004C32CE">
        <w:rPr>
          <w:rStyle w:val="StyleBoldUnderline"/>
        </w:rPr>
        <w:t>Lourdes is an intelligence gathering facility at the service of Russian spies.</w:t>
      </w:r>
      <w:r w:rsidRPr="004C32CE">
        <w:t xml:space="preserve"> X Russian nuclear missiles may not be targeted at America from Cuban soil, but Castro is de- termined to complete - with Russian help - construction of a $2 billion nuclear reactor only 240 miles South of Miami. This tropical white elephant could easily become America's Chernobyl in the Caribbean. According to a 1992 report by the U.S. General Accounting Office, there is evidence of shoddy construction at the facility, including bad welding, and the nuclear tech- nology being used in the plant is dangerously outdated. A nuclear accident at the Juragua reactor in Cuba could conceivably endanger millions of American lives in the southeastern United States. X </w:t>
      </w:r>
      <w:r w:rsidRPr="004C32CE">
        <w:rPr>
          <w:rStyle w:val="StyleBoldUnderline"/>
        </w:rPr>
        <w:t xml:space="preserve">If Castro is permitted to recapitalize his communist regime with billions of dollars in West- ern aid, he could easily </w:t>
      </w:r>
      <w:r w:rsidRPr="004C32CE">
        <w:rPr>
          <w:rStyle w:val="Emphasis"/>
        </w:rPr>
        <w:t>threaten economic and democratic reforms</w:t>
      </w:r>
      <w:r w:rsidRPr="004C32CE">
        <w:rPr>
          <w:rStyle w:val="StyleBoldUnderline"/>
        </w:rPr>
        <w:t xml:space="preserve"> throughout Latin Amer- ica</w:t>
      </w:r>
      <w:r w:rsidRPr="004C32CE">
        <w:t xml:space="preserve">. The region has </w:t>
      </w:r>
      <w:r w:rsidRPr="004C32CE">
        <w:lastRenderedPageBreak/>
        <w:t xml:space="preserve">achieved extraordinary progress in the past decade toward economic and political reforms. Prospects for sustained economic development and democratic stability have never been greater in Latin America and the Caribbean. However, </w:t>
      </w:r>
      <w:r w:rsidRPr="004C32CE">
        <w:rPr>
          <w:rStyle w:val="StyleBoldUnderline"/>
        </w:rPr>
        <w:t>despite the explosive growth in trade throughout the region, popular support for free-market policies is still shallow, and the politi- cal institutions of Latin America's emerging democracies are fragile.</w:t>
      </w:r>
      <w:r w:rsidRPr="004C32CE">
        <w:t xml:space="preserve"> In the wake of the Mexican crisis, Catholic bishops and left-wing political organizations throughout Latin America have redou- bled their calls for the restoration of statist policies to replace free-market policies with socialist policies. In this uncertain regional environment, allowing Castro back into the community of civi- lized nations in the Western Hemisphere would be analogous to inviting a fox into a chicken coop. </w:t>
      </w:r>
      <w:r w:rsidRPr="004C32CE">
        <w:rPr>
          <w:rStyle w:val="StyleBoldUnderline"/>
        </w:rPr>
        <w:t>Without any doubt, Castro would continue to press his personal war against the United States, seek- ing at every turn to undermine vital U.S. interests in institutions such as the Inter-American Devel- opment Bank and the Organization of American States</w:t>
      </w:r>
      <w:r w:rsidRPr="004C32CE">
        <w:t xml:space="preserve">. Because of Castro's hostility to the U.S., </w:t>
      </w:r>
      <w:r w:rsidRPr="004C32CE">
        <w:rPr>
          <w:rStyle w:val="StyleBoldUnderline"/>
        </w:rPr>
        <w:t>it would be foolish to think that his favor could be bought with aid, investments, or other American help. No one should expect that lifting the em- bargo would produce a friendly or cooperative</w:t>
      </w:r>
      <w:r w:rsidRPr="004C32CE">
        <w:t xml:space="preserve"> Fidel </w:t>
      </w:r>
      <w:r w:rsidRPr="004C32CE">
        <w:rPr>
          <w:rStyle w:val="StyleBoldUnderline"/>
        </w:rPr>
        <w:t>Castro. The Cuban dictator will take the money Americans and others give him, but no one should expect him to embrace democracy, free 2 markets, and the American way</w:t>
      </w:r>
      <w:r w:rsidRPr="004C32CE">
        <w:t xml:space="preserve"> of life. Even with the embargo lifted, </w:t>
      </w:r>
      <w:r w:rsidRPr="004C32CE">
        <w:rPr>
          <w:rStyle w:val="StyleBoldUnderline"/>
        </w:rPr>
        <w:t>Castro's regime would likely remain very unfriendly to the U.S. and its interests. The benefits of taming Castro with aid and in- vestments</w:t>
      </w:r>
      <w:r w:rsidRPr="004C32CE">
        <w:t xml:space="preserve">, which would be few in any event, </w:t>
      </w:r>
      <w:r w:rsidRPr="004C32CE">
        <w:rPr>
          <w:rStyle w:val="Emphasis"/>
        </w:rPr>
        <w:t>would be far outweighed by the long-range trouble caused by the willful perpetuation of an anti-American authoritarian regime</w:t>
      </w:r>
      <w:r w:rsidRPr="004C32CE">
        <w:t xml:space="preserve"> in Cuba more or less indefinitely. The longer Castro's regime survives, the more opportunities there will be for him to host and support any guerrilla or subversive movement that may arise in Latin America in the fu- ture. X </w:t>
      </w:r>
      <w:r w:rsidRPr="004C32CE">
        <w:rPr>
          <w:rStyle w:val="StyleBoldUnderline"/>
        </w:rPr>
        <w:t>Castro has not renounced his long-established policy of promoting the spread of Marxist-so- cialist revolution throughout the developing world</w:t>
      </w:r>
      <w:r w:rsidRPr="004C32CE">
        <w:t xml:space="preserve">. Although he no longer has the capability to export troops and weaponry to conflicts in Africa and Latin America, </w:t>
      </w:r>
      <w:r w:rsidRPr="004C32CE">
        <w:rPr>
          <w:rStyle w:val="StyleBoldUnderline"/>
        </w:rPr>
        <w:t>he</w:t>
      </w:r>
      <w:r w:rsidRPr="004C32CE">
        <w:t xml:space="preserve"> still </w:t>
      </w:r>
      <w:r w:rsidRPr="004C32CE">
        <w:rPr>
          <w:rStyle w:val="StyleBoldUnderline"/>
        </w:rPr>
        <w:t>provides political support for extreme leftist organizations bent on the violent overthrow of democratic regimes in their countries</w:t>
      </w:r>
      <w:r w:rsidRPr="004C32CE">
        <w:t>.</w:t>
      </w:r>
    </w:p>
    <w:p w:rsidR="00EF47FB" w:rsidRPr="004C32CE" w:rsidRDefault="00EF47FB" w:rsidP="00EF47FB"/>
    <w:p w:rsidR="00F217C4" w:rsidRPr="004C32CE" w:rsidRDefault="00F217C4" w:rsidP="00F217C4">
      <w:pPr>
        <w:pStyle w:val="Heading3"/>
      </w:pPr>
      <w:r w:rsidRPr="004C32CE">
        <w:lastRenderedPageBreak/>
        <w:t xml:space="preserve">    Link: Cuban Travel Ban</w:t>
      </w:r>
    </w:p>
    <w:p w:rsidR="00F217C4" w:rsidRPr="004C32CE" w:rsidRDefault="00F217C4" w:rsidP="00F217C4">
      <w:pPr>
        <w:pStyle w:val="Heading4"/>
      </w:pPr>
      <w:r w:rsidRPr="004C32CE">
        <w:t xml:space="preserve">Unconditionally lifting the ban is appeasement </w:t>
      </w:r>
    </w:p>
    <w:p w:rsidR="00F217C4" w:rsidRPr="004C32CE" w:rsidRDefault="00F217C4" w:rsidP="00F217C4">
      <w:pPr>
        <w:rPr>
          <w:rStyle w:val="StyleStyleBold12pt"/>
        </w:rPr>
      </w:pPr>
      <w:r w:rsidRPr="004C32CE">
        <w:rPr>
          <w:rStyle w:val="StyleStyleBold12pt"/>
        </w:rPr>
        <w:t xml:space="preserve">Suchlicki 07 </w:t>
      </w:r>
    </w:p>
    <w:p w:rsidR="00F217C4" w:rsidRPr="004C32CE" w:rsidRDefault="00F217C4" w:rsidP="00F217C4">
      <w:pPr>
        <w:rPr>
          <w:sz w:val="24"/>
        </w:rPr>
      </w:pPr>
      <w:r w:rsidRPr="004C32CE">
        <w:t>-  is Emilio Bacardi Moreau Distinguished Professor and Director, Institute for Cuban and Cuban-American Studies, University of Miami.  (Jaime - FrontPageMagazine.com  “Don't Lift the Cuba Travel Ban” Wednesday, April 11, 2007 http://archive.frontpagemag.com/readArticle.aspx?ARTID=26082)//EB</w:t>
      </w:r>
    </w:p>
    <w:p w:rsidR="00F217C4" w:rsidRPr="004C32CE" w:rsidRDefault="00F217C4" w:rsidP="00F217C4">
      <w:r w:rsidRPr="004C32CE">
        <w:t xml:space="preserve">Indeed, the return of Cuban exiles in 1979-80 precipitated the mass exodus of Cubans from Mariel in 1980. </w:t>
      </w:r>
      <w:r w:rsidRPr="004C32CE">
        <w:rPr>
          <w:rStyle w:val="StyleBoldUnderline"/>
        </w:rPr>
        <w:t xml:space="preserve">Lifting the travel ban without any major concession from Cuba would send the wrong message “to the enemies of the United States”: that a foreign leader can seize U.S. properties without compensation; allow the use of his territory for the introduction of nuclear missiles aimed at the United Sates; espouse terrorism and anti-U.S. causes throughout the world; and eventually the United States will “forget and forgive,” and reward him with tourism, investments and economic aid. </w:t>
      </w:r>
      <w:r w:rsidRPr="004C32CE">
        <w:t xml:space="preserve">Since the Ford/Carter era, </w:t>
      </w:r>
      <w:r w:rsidRPr="004C32CE">
        <w:rPr>
          <w:rStyle w:val="StyleBoldUnderline"/>
        </w:rPr>
        <w:t>U.S. policy toward Latin America has emphasized democracy, human rights and constitutional government</w:t>
      </w:r>
      <w:r w:rsidRPr="004C32CE">
        <w:t xml:space="preserve">.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w:t>
      </w:r>
      <w:r w:rsidRPr="004C32CE">
        <w:rPr>
          <w:rStyle w:val="StyleBoldUnderline"/>
        </w:rPr>
        <w:t>A normalization of relations with a military dictatorship in Cuba will send the wrong message to the rest of the continent. Supporting regimes and dictators that violate human rights and abuse their population is an ill-advised policy that rewards and encourages further abuses.</w:t>
      </w:r>
      <w:r w:rsidRPr="004C32CE">
        <w:t xml:space="preserve"> </w:t>
      </w:r>
    </w:p>
    <w:p w:rsidR="00AF23B9" w:rsidRPr="004C32CE" w:rsidRDefault="00AF23B9" w:rsidP="00AF23B9">
      <w:pPr>
        <w:pStyle w:val="Heading4"/>
      </w:pPr>
      <w:r w:rsidRPr="004C32CE">
        <w:t>More ev – Gross proves</w:t>
      </w:r>
    </w:p>
    <w:p w:rsidR="00AF23B9" w:rsidRPr="004C32CE" w:rsidRDefault="00AF23B9" w:rsidP="00AF23B9">
      <w:pPr>
        <w:rPr>
          <w:rStyle w:val="StyleStyleBold12pt"/>
        </w:rPr>
      </w:pPr>
      <w:r w:rsidRPr="004C32CE">
        <w:rPr>
          <w:rStyle w:val="StyleStyleBold12pt"/>
        </w:rPr>
        <w:t>Bustillo 5-9</w:t>
      </w:r>
    </w:p>
    <w:p w:rsidR="00AF23B9" w:rsidRPr="004C32CE" w:rsidRDefault="00AF23B9" w:rsidP="00AF23B9">
      <w:r w:rsidRPr="004C32CE">
        <w:t xml:space="preserve">(Mitchell, “Time to Strengthen the Cuban Embargo”, International Policy Digest, 2013, </w:t>
      </w:r>
      <w:hyperlink r:id="rId24" w:history="1">
        <w:r w:rsidRPr="004C32CE">
          <w:rPr>
            <w:rStyle w:val="Hyperlink"/>
          </w:rPr>
          <w:t>http://www.internationalpolicydigest.org/archives/75391</w:t>
        </w:r>
      </w:hyperlink>
      <w:r w:rsidRPr="004C32CE">
        <w:rPr>
          <w:rStyle w:val="Hyperlink"/>
        </w:rPr>
        <w:t>)</w:t>
      </w:r>
      <w:r w:rsidRPr="004C32CE">
        <w:t xml:space="preserve"> </w:t>
      </w:r>
    </w:p>
    <w:p w:rsidR="00AF23B9" w:rsidRPr="004C32CE" w:rsidRDefault="00AF23B9" w:rsidP="00AF23B9">
      <w:r w:rsidRPr="004C32CE">
        <w:t xml:space="preserve">One example is the case of Alan </w:t>
      </w:r>
      <w:r w:rsidRPr="004C32CE">
        <w:rPr>
          <w:rStyle w:val="StyleBoldUnderline"/>
        </w:rPr>
        <w:t>Gross</w:t>
      </w:r>
      <w:r w:rsidRPr="004C32CE">
        <w:t xml:space="preserve">, an American citizen working for USAID. He </w:t>
      </w:r>
      <w:r w:rsidRPr="004C32CE">
        <w:rPr>
          <w:rStyle w:val="StyleBoldUnderline"/>
        </w:rPr>
        <w:t>was arrested in Cuba</w:t>
      </w:r>
      <w:r w:rsidRPr="004C32CE">
        <w:t xml:space="preserve"> in 2009 under the allegations of Acts against the Independence and Territorial Integrity of the State </w:t>
      </w:r>
      <w:r w:rsidRPr="004C32CE">
        <w:rPr>
          <w:rStyle w:val="StyleBoldUnderline"/>
        </w:rPr>
        <w:t>while distributing computers</w:t>
      </w:r>
      <w:r w:rsidRPr="004C32CE">
        <w:t xml:space="preserve"> and technological equipment to Jewish communities in Cuba. He is currently serving the fourth of his fifteen-year conviction, is in poor health, and receiving little to no aid from the U.S., according to the Gross Family website. In light of this, </w:t>
      </w:r>
      <w:r w:rsidRPr="004C32CE">
        <w:rPr>
          <w:rStyle w:val="StyleBoldUnderline"/>
        </w:rPr>
        <w:t>it is hard to believe that the U.S. would be able to protect a large number of tourists in a hostile nation</w:t>
      </w:r>
      <w:r w:rsidRPr="004C32CE">
        <w:t xml:space="preserve">, especially when they plan to ‘profess’ political freedom. This view is further promoted by the Ladies in White, a Cuban dissident group that supports the embargo. They fear </w:t>
      </w:r>
      <w:r w:rsidRPr="004C32CE">
        <w:rPr>
          <w:rStyle w:val="StyleBoldUnderline"/>
        </w:rPr>
        <w:t xml:space="preserve">ending it would only serve to </w:t>
      </w:r>
      <w:r w:rsidRPr="004C32CE">
        <w:rPr>
          <w:rStyle w:val="Emphasis"/>
        </w:rPr>
        <w:t>strengthen the</w:t>
      </w:r>
      <w:r w:rsidRPr="004C32CE">
        <w:t xml:space="preserve"> current dictatorial </w:t>
      </w:r>
      <w:r w:rsidRPr="004C32CE">
        <w:rPr>
          <w:rStyle w:val="Emphasis"/>
        </w:rPr>
        <w:t>regime</w:t>
      </w:r>
      <w:r w:rsidRPr="004C32CE">
        <w:t xml:space="preserve"> because </w:t>
      </w:r>
      <w:r w:rsidRPr="004C32CE">
        <w:rPr>
          <w:rStyle w:val="StyleBoldUnderline"/>
        </w:rPr>
        <w:t>the real blockade</w:t>
      </w:r>
      <w:r w:rsidRPr="004C32CE">
        <w:t xml:space="preserve">, they claim, </w:t>
      </w:r>
      <w:r w:rsidRPr="004C32CE">
        <w:rPr>
          <w:rStyle w:val="StyleBoldUnderline"/>
        </w:rPr>
        <w:t xml:space="preserve">is </w:t>
      </w:r>
      <w:r w:rsidRPr="004C32CE">
        <w:rPr>
          <w:rStyle w:val="Emphasis"/>
        </w:rPr>
        <w:t>within Cuba</w:t>
      </w:r>
      <w:r w:rsidRPr="004C32CE">
        <w:t xml:space="preserve">. </w:t>
      </w:r>
      <w:r w:rsidRPr="004C32CE">
        <w:rPr>
          <w:rStyle w:val="StyleBoldUnderline"/>
        </w:rPr>
        <w:t>Allowing American travelers to visit Cuba does not help propel</w:t>
      </w:r>
      <w:r w:rsidRPr="004C32CE">
        <w:t xml:space="preserve"> the cause of Cuban </w:t>
      </w:r>
      <w:r w:rsidRPr="004C32CE">
        <w:rPr>
          <w:rStyle w:val="StyleBoldUnderline"/>
        </w:rPr>
        <w:t xml:space="preserve">democracy; it </w:t>
      </w:r>
      <w:r w:rsidRPr="004C32CE">
        <w:rPr>
          <w:rStyle w:val="Emphasis"/>
        </w:rPr>
        <w:t>hampers it</w:t>
      </w:r>
      <w:r w:rsidRPr="004C32CE">
        <w:t>.</w:t>
      </w:r>
    </w:p>
    <w:p w:rsidR="00F217C4" w:rsidRPr="004C32CE" w:rsidRDefault="00F217C4" w:rsidP="00F217C4"/>
    <w:p w:rsidR="00F217C4" w:rsidRPr="004C32CE" w:rsidRDefault="00F217C4" w:rsidP="00F217C4"/>
    <w:p w:rsidR="00F217C4" w:rsidRPr="004C32CE" w:rsidRDefault="00F217C4" w:rsidP="0093687D">
      <w:pPr>
        <w:pStyle w:val="Heading3"/>
      </w:pPr>
      <w:r w:rsidRPr="004C32CE">
        <w:lastRenderedPageBreak/>
        <w:t xml:space="preserve">    Link: Oil Cooperation </w:t>
      </w:r>
    </w:p>
    <w:p w:rsidR="00AF5696" w:rsidRPr="004C32CE" w:rsidRDefault="00AF5696" w:rsidP="00AF5696">
      <w:pPr>
        <w:pStyle w:val="Heading4"/>
      </w:pPr>
      <w:r w:rsidRPr="004C32CE">
        <w:t xml:space="preserve">Oil cooperation with Cuba’s a </w:t>
      </w:r>
      <w:r w:rsidRPr="004C32CE">
        <w:rPr>
          <w:u w:val="single"/>
        </w:rPr>
        <w:t>slippery slope</w:t>
      </w:r>
      <w:r w:rsidRPr="004C32CE">
        <w:t xml:space="preserve"> – collapses into total appeasement </w:t>
      </w:r>
    </w:p>
    <w:p w:rsidR="00AF5696" w:rsidRPr="004C32CE" w:rsidRDefault="00AF5696" w:rsidP="00AF5696">
      <w:pPr>
        <w:rPr>
          <w:rStyle w:val="StyleStyleBold12pt"/>
        </w:rPr>
      </w:pPr>
      <w:r w:rsidRPr="004C32CE">
        <w:rPr>
          <w:rStyle w:val="StyleStyleBold12pt"/>
        </w:rPr>
        <w:t>Miller ‘11</w:t>
      </w:r>
    </w:p>
    <w:p w:rsidR="00F217C4" w:rsidRPr="004C32CE" w:rsidRDefault="00F217C4" w:rsidP="00F217C4">
      <w:r w:rsidRPr="004C32CE">
        <w:t>Author and Frequent Contributor to Global Research Reports. He frequently reports on issues of global trade, energy, and agriculture. He holds degrees in philosophy and law from the University of Auckland (Edward- Geopolitical Monitor “Cuba's Offshore Oil &amp; the US Blockade” November 6, 2011 http://www.geopoliticalmonitor.com/cubas-offshore-oil-the-us-blockade-4524/)//EB</w:t>
      </w:r>
    </w:p>
    <w:p w:rsidR="00F217C4" w:rsidRPr="004C32CE" w:rsidRDefault="00F217C4" w:rsidP="00F217C4">
      <w:pPr>
        <w:rPr>
          <w:rStyle w:val="StyleBoldUnderline"/>
        </w:rPr>
      </w:pPr>
      <w:r w:rsidRPr="004C32CE">
        <w:t xml:space="preserve">The Blockade Since 1962 the United States has enacted a near-total blockade on all trade with Cuba, as well as banning US citizens from travelling to Cuba. This was further reinforced by the 1992 Cuban Democracy Act, which penalizes foreign companies that do business in Cuba by preventing them from operating in the US. Every year since 1992 the United Nations General Assembly has condemned the embargo as a violation of international law (notably the Geneva Convention requirement that medical supplies intended for civilians receive free passage), most recently on 25 October 2011, with only the United States and Israel voting against the resolution. </w:t>
      </w:r>
      <w:r w:rsidRPr="004C32CE">
        <w:rPr>
          <w:rStyle w:val="StyleBoldUnderline"/>
        </w:rPr>
        <w:t>Despite the liberal face of the Obama administration and a softening of travel restrictions</w:t>
      </w:r>
      <w:r w:rsidRPr="004C32CE">
        <w:t xml:space="preserve"> (students and religious groups can now visit</w:t>
      </w:r>
      <w:r w:rsidRPr="004C32CE">
        <w:rPr>
          <w:rStyle w:val="StyleBoldUnderline"/>
        </w:rPr>
        <w:t>), the blockade remains a testament to vehement US repudiation of the right to self-determination of its former colonies</w:t>
      </w:r>
      <w:r w:rsidRPr="004C32CE">
        <w:t xml:space="preserve">. </w:t>
      </w:r>
      <w:r w:rsidRPr="004C32CE">
        <w:rPr>
          <w:rStyle w:val="StyleBoldUnderline"/>
        </w:rPr>
        <w:t>Nonetheless the availability of Cuban oil gives rise to two factors which could compel a change of policy. First, and perhaps most obvious, is the simple fact that the US Empire relies on a cheap flow of oil to maintain its economic supremacy, especially in the face of increased competition from developing economies.</w:t>
      </w:r>
      <w:r w:rsidRPr="004C32CE">
        <w:t xml:space="preserve"> One might expect a policy similar to that exercised towards the Chavez administration, balancing revulsion towards their politics with relish towards their oil. Whether the Cuban government would allow such a farcical double standard remains to be seen, and it could be equally likely that the headstrong Castros would rather sell their oil directly to other developing countries in an attempt to countervail existing impoverishment. </w:t>
      </w:r>
      <w:r w:rsidRPr="004C32CE">
        <w:rPr>
          <w:rStyle w:val="StyleBoldUnderline"/>
        </w:rPr>
        <w:t>However there is another factor which, if it registers on the American political landscape, could undermine the embargo – the possibility of an oil spill and the potential impact to the US coastline. Unlike most environmental issues, the Deepwater Horizon blowout is a rare event in that it captured people’s attention for a sustained period of time.</w:t>
      </w:r>
      <w:r w:rsidRPr="004C32CE">
        <w:t xml:space="preserve"> Despite BP’s culture of denial, it has become clear that the spill stemmed from corporate malfeasance, and could have been prevented. Were another event of a similar magnitude to occur due to the US’ ideological refusal to engage with Cuba due to an antiquated Cold War policy, </w:t>
      </w:r>
      <w:r w:rsidRPr="004C32CE">
        <w:rPr>
          <w:rStyle w:val="StyleBoldUnderline"/>
        </w:rPr>
        <w:t>the political fallout could be even more disastrous. Drilling is currently banned off the Florida coast, and Chairman of the Senate Committee on Energy and Natural Resources Jeff Bingaman has expressed concern that the continuing US-Cuba imbroglio might prevent the countries from responding properly in the event of a spill.</w:t>
      </w:r>
      <w:r w:rsidRPr="004C32CE">
        <w:t xml:space="preserve"> It would take only a few days for an oil slick to reach the Florida Keys, an area characterized by coral reef (almost half of which has already died) and mangroves – these shallow areas are particularly vulnerable to oil spills</w:t>
      </w:r>
      <w:r w:rsidRPr="004C32CE">
        <w:rPr>
          <w:rStyle w:val="StyleBoldUnderline"/>
        </w:rPr>
        <w:t>. The embargo currently prevents the two containment services companies operating in the Gulf from dealing with such an event and, while exemptions to the embargo are available, the urgency required to deal with such a spill renders this procedure impracticable.</w:t>
      </w:r>
      <w:r w:rsidRPr="004C32CE">
        <w:t xml:space="preserve"> The US Department of Justice is currently investigating whether Repsol could be held legally responsible for a spill, and Repsol have agreed to letting US inspectors examine Scarabeo 9 once it arrives in December. The US and Mexican governments have a written contingency plan outlining procedures to deal with such an event, and many experts, including marine biologist David Guggenheim, are pushing for a government to government meeting to put together a similar plan for US-Cuba relations. Florida is the most populous presidential swing state, and this issue may be relevant as presidential elections push closer. Businessmen have also expressed a desire for the government to reconsider the embargo, as the discovery of oil tends to provide confidence to traders and speculators across all commodity markets. Latin American studies expert Mark Jones from Rice University has stated that, </w:t>
      </w:r>
      <w:r w:rsidRPr="004C32CE">
        <w:rPr>
          <w:rStyle w:val="StyleBoldUnderline"/>
        </w:rPr>
        <w:t xml:space="preserve">“[t]he greater the drilling and production, the greater the pressure will be to engage in </w:t>
      </w:r>
      <w:r w:rsidRPr="004C32CE">
        <w:rPr>
          <w:rStyle w:val="Emphasis"/>
        </w:rPr>
        <w:t>a complete overhaul of the trade embargo</w:t>
      </w:r>
      <w:r w:rsidRPr="004C32CE">
        <w:rPr>
          <w:rStyle w:val="StyleBoldUnderline"/>
        </w:rPr>
        <w:t xml:space="preserve">, either getting rid of it altogether, or watering it down substantially. I think its fairly realistic, since the </w:t>
      </w:r>
      <w:r w:rsidRPr="004C32CE">
        <w:rPr>
          <w:rStyle w:val="StyleBoldUnderline"/>
        </w:rPr>
        <w:lastRenderedPageBreak/>
        <w:t>embargo is an anachronism of the Cold War sustained only by a misguided fear of a backlach from anti-Castro Cuban Americans.”</w:t>
      </w:r>
    </w:p>
    <w:p w:rsidR="00F217C4" w:rsidRPr="004C32CE" w:rsidRDefault="00F217C4" w:rsidP="00F217C4"/>
    <w:p w:rsidR="00E6223C" w:rsidRPr="004C32CE" w:rsidRDefault="00E6223C" w:rsidP="0093687D">
      <w:pPr>
        <w:pStyle w:val="Heading3"/>
      </w:pPr>
      <w:r w:rsidRPr="004C32CE">
        <w:lastRenderedPageBreak/>
        <w:t xml:space="preserve">    Link: Terror List </w:t>
      </w:r>
    </w:p>
    <w:p w:rsidR="00CA4479" w:rsidRPr="004C32CE" w:rsidRDefault="00CA4479" w:rsidP="00CA4479">
      <w:r w:rsidRPr="004C32CE">
        <w:rPr>
          <w:b/>
          <w:sz w:val="26"/>
          <w:szCs w:val="26"/>
          <w:u w:val="single"/>
        </w:rPr>
        <w:t>Weissenstein and Orsi 13</w:t>
      </w:r>
      <w:r w:rsidRPr="004C32CE">
        <w:t xml:space="preserve">(MICHAEL WEISSENSTEIN AND PETER ORSI, the Associated Press, “NKorea arms seizure could hurt US-Cuba détente” Jul. 17, 2013  </w:t>
      </w:r>
      <w:hyperlink r:id="rId25" w:history="1">
        <w:r w:rsidRPr="004C32CE">
          <w:rPr>
            <w:rStyle w:val="Hyperlink"/>
          </w:rPr>
          <w:t>http://www.star-telegram.com/2013/07/17/5006020/cuba-calls-weapons-on-north-korean.html</w:t>
        </w:r>
      </w:hyperlink>
      <w:r w:rsidRPr="004C32CE">
        <w:t>, RLA)</w:t>
      </w:r>
    </w:p>
    <w:p w:rsidR="00E6223C" w:rsidRPr="004C32CE" w:rsidRDefault="00E6223C" w:rsidP="00E6223C">
      <w:r w:rsidRPr="004C32CE">
        <w:rPr>
          <w:rStyle w:val="StyleBoldUnderline"/>
        </w:rPr>
        <w:t xml:space="preserve">Cuba's admission that it was secretly sending aging weapons systems to North Korea has turned the global spotlight on a little-known link in a secretive network of rusting freighters </w:t>
      </w:r>
      <w:r w:rsidRPr="004C32CE">
        <w:t>and charter jets that moves weapons to and from North Korea despite U.N. sanctions.</w:t>
      </w:r>
      <w:r w:rsidRPr="004C32CE">
        <w:rPr>
          <w:sz w:val="12"/>
        </w:rPr>
        <w:t xml:space="preserve">¶ </w:t>
      </w:r>
      <w:r w:rsidRPr="004C32CE">
        <w:rPr>
          <w:rStyle w:val="StyleBoldUnderline"/>
        </w:rPr>
        <w:t xml:space="preserve">The revelation that Cuba was shipping the arms, purportedly to be repaired and returned, </w:t>
      </w:r>
      <w:r w:rsidRPr="004C32CE">
        <w:rPr>
          <w:rStyle w:val="Emphasis"/>
        </w:rPr>
        <w:t>is certain to jeopardize</w:t>
      </w:r>
      <w:r w:rsidRPr="004C32CE">
        <w:rPr>
          <w:rStyle w:val="StyleBoldUnderline"/>
        </w:rPr>
        <w:t xml:space="preserve"> slowly warming ties between the U.S. and Havana,</w:t>
      </w:r>
      <w:r w:rsidRPr="004C32CE">
        <w:t xml:space="preserve"> </w:t>
      </w:r>
      <w:r w:rsidRPr="004C32CE">
        <w:rPr>
          <w:szCs w:val="16"/>
        </w:rPr>
        <w:t>although the extent of the damage remains uncertain. Experts said Cuba's participation in the clandestine arms network was a puzzling move that promised little military payoff for the risk of incurring U.N. penalties and imperiling detente with Washington.¶ The aging armaments, including radar system parts, missiles, and even two jet fighters, were discovered Monday buried beneath thousands of tons of raw Cuban brown sugar piled onto a North Korean freighter that was seized by Panama as it headed for home through the Panama Canal.¶ North Korea is barred by the U.N. from buying or selling arms, missiles or components, but for years U.N. and independent arms monitors have discovered North Korean weaponry headed to Iran, Syria and a host of nations in Africa and Asia. The U.N. says North Korea also has repeatedly tried to import banned arms. What's more, analysts say, it maintains a thriving sideline in repairing aging Warsaw Pact gear, often in exchange for badly needed commodities, such as Burmese rice.¶ "They don't know how to grow rice, but they know how to repair radars," said Daryl Kimball, executive director of the Arms Control Association, a private group dedicated to promoting arms control.¶ "The North Koreans are taking desperate measures to pursue that work. Despite the best efforts of the international community to cut off arms transfers to and from North Korea, it will continue in some form."¶ The surprise for many observers was that the latest shipment of arms headed to North Korea comes from Cuba, which acknowledged late Tuesday that it was shipping two anti-aircraft missile systems, nine missiles, two Mig-21 fighter jets and 15 jet engine, saying they were headed to North Korea to be repaired there.¶ The discovery aboard the freighter Chong Chon Gang was expected to trigger an investigation by the U.N. Security Council committee that monitors the sanctions against North Korea, and Panamanian officials said U.N. investigators were expected in Panama on Thursday. Britain's U.N. Ambassador, Mark Lyall Grant, said that "any weapons transfers, for whatever reason, to North Korea would be a violation of the sanctions regime."¶ If Cuba wanted to send the weapons for repairs and have them returned, it would have needed to get a waiver from the Security Council committee monitoring the North Korea sanctions. A spokesman for Luxembourg's U.N. Mission, which chairs the North Korea sanctions committee, told The Associated Press that there had been no such request from Cuba.¶ Democrat</w:t>
      </w:r>
      <w:r w:rsidRPr="004C32CE">
        <w:t xml:space="preserve"> </w:t>
      </w:r>
      <w:r w:rsidRPr="004C32CE">
        <w:rPr>
          <w:rStyle w:val="StyleBoldUnderline"/>
        </w:rPr>
        <w:t>Robert Menendez,</w:t>
      </w:r>
      <w:r w:rsidRPr="004C32CE">
        <w:t xml:space="preserve"> the Cuban-American chairman of the Senate Foreign Relations Committee, </w:t>
      </w:r>
      <w:r w:rsidRPr="004C32CE">
        <w:rPr>
          <w:rStyle w:val="StyleBoldUnderline"/>
        </w:rPr>
        <w:t>said the incident</w:t>
      </w:r>
      <w:r w:rsidRPr="004C32CE">
        <w:t xml:space="preserve"> "almost certainly </w:t>
      </w:r>
      <w:r w:rsidRPr="004C32CE">
        <w:rPr>
          <w:rStyle w:val="StyleBoldUnderline"/>
        </w:rPr>
        <w:t>violated" U.N. sanctions and urged the Obama administration to bring it to the Security Council for review.</w:t>
      </w:r>
      <w:r w:rsidRPr="004C32CE">
        <w:rPr>
          <w:b/>
          <w:sz w:val="12"/>
          <w:u w:val="single"/>
        </w:rPr>
        <w:t>¶</w:t>
      </w:r>
      <w:r w:rsidRPr="004C32CE">
        <w:rPr>
          <w:sz w:val="12"/>
        </w:rPr>
        <w:t xml:space="preserve"> </w:t>
      </w:r>
      <w:r w:rsidRPr="004C32CE">
        <w:t>"</w:t>
      </w:r>
      <w:r w:rsidRPr="004C32CE">
        <w:rPr>
          <w:rStyle w:val="StyleBoldUnderline"/>
        </w:rPr>
        <w:t xml:space="preserve">Weapons transfers from one communist regime to another </w:t>
      </w:r>
      <w:r w:rsidRPr="004C32CE">
        <w:t xml:space="preserve">hidden under sacks of sugar </w:t>
      </w:r>
      <w:r w:rsidRPr="004C32CE">
        <w:rPr>
          <w:rStyle w:val="StyleBoldUnderline"/>
        </w:rPr>
        <w:t>are not accidental occurrences,</w:t>
      </w:r>
      <w:r w:rsidRPr="004C32CE">
        <w:t xml:space="preserve">" Menendez said Wednesday, adding that </w:t>
      </w:r>
      <w:r w:rsidRPr="004C32CE">
        <w:rPr>
          <w:rStyle w:val="StyleBoldUnderline"/>
        </w:rPr>
        <w:t>it "reinforces the necessity that Cuba remain on the State Department's list of countries that sponsor state terrorism."</w:t>
      </w:r>
      <w:r w:rsidRPr="004C32CE">
        <w:rPr>
          <w:b/>
          <w:sz w:val="12"/>
          <w:u w:val="single"/>
        </w:rPr>
        <w:t>¶</w:t>
      </w:r>
    </w:p>
    <w:p w:rsidR="00D86235" w:rsidRPr="004C32CE" w:rsidRDefault="00A765F4" w:rsidP="00D86235">
      <w:pPr>
        <w:pStyle w:val="Heading3"/>
      </w:pPr>
      <w:r w:rsidRPr="004C32CE">
        <w:lastRenderedPageBreak/>
        <w:t xml:space="preserve">    </w:t>
      </w:r>
      <w:r w:rsidR="00D86235" w:rsidRPr="004C32CE">
        <w:t xml:space="preserve">Link: Conditioning Strategies </w:t>
      </w:r>
    </w:p>
    <w:p w:rsidR="00D86235" w:rsidRPr="004C32CE" w:rsidRDefault="00CA07A1" w:rsidP="00D86235">
      <w:pPr>
        <w:pStyle w:val="Heading4"/>
      </w:pPr>
      <w:r w:rsidRPr="004C32CE">
        <w:t>QPQ strategies make</w:t>
      </w:r>
      <w:r w:rsidR="00D86235" w:rsidRPr="004C32CE">
        <w:t xml:space="preserve"> the US look weak and decreases influence </w:t>
      </w:r>
      <w:r w:rsidR="00F217C4" w:rsidRPr="004C32CE">
        <w:t xml:space="preserve">– can’t afford to negotiate with the enemy </w:t>
      </w:r>
    </w:p>
    <w:p w:rsidR="00D86235" w:rsidRPr="004C32CE" w:rsidRDefault="00D86235" w:rsidP="00D86235">
      <w:r w:rsidRPr="004C32CE">
        <w:rPr>
          <w:rStyle w:val="StyleStyleBold12pt"/>
        </w:rPr>
        <w:t>Rubin 11</w:t>
      </w:r>
      <w:r w:rsidRPr="004C32CE">
        <w:t xml:space="preserve"> - overs a range of domestic and foreign policy issues and provides insight into the conservative movement and the Republican Party Rubin practiced labor law for two decades (Jennifer - Washington Post “Obama’s Cuba appeasement” 10/18/2011 http://www.washingtonpost.com/blogs/right-turn/post/obamas-cuba-appeasement/2011/03/29/gIQAjuL2tL_blog.html)//EB</w:t>
      </w:r>
    </w:p>
    <w:p w:rsidR="00D86235" w:rsidRPr="004C32CE" w:rsidRDefault="00D86235" w:rsidP="00D86235">
      <w:r w:rsidRPr="004C32CE">
        <w:t xml:space="preserve">The chairwoman of the foreign affairs committee, Rep. Ileana Ros-Lehtinen was equally irate: “According to news reports, </w:t>
      </w:r>
      <w:r w:rsidRPr="004C32CE">
        <w:rPr>
          <w:rStyle w:val="StyleBoldUnderline"/>
        </w:rPr>
        <w:t>the Administration attempted to barter for the freedom of wrongly imprisoned U.S. citizen Alan Gross by offering to return Rene Gonzalez, a convicted Cuban spy who was involved in the murder of innocent American citizens</w:t>
      </w:r>
      <w:r w:rsidRPr="004C32CE">
        <w:t xml:space="preserve">. </w:t>
      </w:r>
      <w:r w:rsidRPr="004C32CE">
        <w:rPr>
          <w:rStyle w:val="StyleBoldUnderline"/>
        </w:rPr>
        <w:t>If true, such a swap would demonstrate the outrageous willingness of the Administration to engage with the regime in Havana, which is designated by the U.S. as a state-sponsor of terrorism.</w:t>
      </w:r>
      <w:r w:rsidRPr="004C32CE">
        <w:t xml:space="preserve"> Regrettably, this comes as no surprise as this Administration has never met a dictatorship with which it didn’t try to engage. </w:t>
      </w:r>
      <w:r w:rsidRPr="004C32CE">
        <w:rPr>
          <w:rStyle w:val="StyleBoldUnderline"/>
        </w:rPr>
        <w:t>It seems that a rogue regime cannot undertake a deed so dastardly that the Obama Administration would abandon engagement, even while talking tough with reporters. Cuba is a state-sponsor of terrorism. We should not be trying to barter with them. We must demand the unconditional release of Gross, not engage in a quid-pro-quo with tyrants.”</w:t>
      </w:r>
      <w:r w:rsidRPr="004C32CE">
        <w:t xml:space="preserve"> As bad as a prisoner exchange would have been, the administration actions didn’t stop there. The Associated Press reported, “The Gross-Gonzalez swap was raised by former New Mexico Gov. Bill Richardson, as well as by senior U.S. officials in a series of meetings with Cuban officials. Richardson traveled to Cuba last month seeking Gross’ release. He also told Cuban Foreign Minister Bruno Rodriguez that the U.S. would be willing to consider other areas of interest to Cuba. Among them was removing Cuba from the U.S. list of state sponsors of terrorism; reducing spending on Cuban democracy promotion programs like the one that led to the hiring of Gross; authorizing U.S. companies to help Cuba clean up oil spills from planned offshore drilling; improving postal exchanges; ending a program that makes it easier for Cuban medical personnel to move to the United States; and licensing the French company Pernod Ricard to sell Havana Club rum in the United States.” Former deputy national security adviser Elliott Abrams explained, </w:t>
      </w:r>
      <w:r w:rsidRPr="004C32CE">
        <w:rPr>
          <w:rStyle w:val="StyleBoldUnderline"/>
        </w:rPr>
        <w:t>“It is especially offensive that we were willing to negotiate over support for democracy in Cuba, for that would mean that the unjust imprisonment of Gross had given the Castro dictatorship a significant victory.</w:t>
      </w:r>
      <w:r w:rsidRPr="004C32CE">
        <w:t xml:space="preserve"> The implications for those engaged in similar democracy promotion activities elsewhere are clear: local regimes would think that imprisoning an American might be a terrific way to get into a negotiation about ending such activities. Every American administration faces tough choices in these situations, but </w:t>
      </w:r>
      <w:r w:rsidRPr="004C32CE">
        <w:rPr>
          <w:rStyle w:val="StyleBoldUnderline"/>
        </w:rPr>
        <w:t>the Obama administration has made a great mistake here. Our support for democracy should not be a subject of negotiation with the Castro regime.” The administration’s conduct is all the more galling given the behavior of the Castro regime. Our willingness to relax sanctions was not greeted with goodwill gestures, let alone systemic reforms.</w:t>
      </w:r>
      <w:r w:rsidRPr="004C32CE">
        <w:t xml:space="preserve"> To the contrary, this was the setting for Gross’s imprisonment. So naturally the administration orders up more of the same. Throughout his tenure, President Obama has failed to comprehend the cost-benefit analysis that despotic regimes undertake. He has offered armfuls of goodies and promised quietude on human rights; the despots’ behavior has worsened. There is simply no downside for rogue regimes to take their shots at the United States. </w:t>
      </w:r>
      <w:r w:rsidRPr="004C32CE">
        <w:rPr>
          <w:rStyle w:val="StyleBoldUnderline"/>
        </w:rPr>
        <w:t>Whether it is Cuba or Iran, the administration reverts to “engagement” mode when its engagement efforts are met with aggression and/or domestic oppression. Try to murder a diplomat on U.S. soil? We’ll sit down and chat. Grab an American contractor and try him in a kangaroo court? We’ll trade prisoners and talk about relaxing more sanctions.</w:t>
      </w:r>
      <w:r w:rsidRPr="004C32CE">
        <w:t xml:space="preserve"> </w:t>
      </w:r>
      <w:r w:rsidRPr="004C32CE">
        <w:rPr>
          <w:rStyle w:val="StyleBoldUnderline"/>
        </w:rPr>
        <w:t>Invade Georgia, imprison political opponents and interfere with attempts to restart the peace process? We’ll put the screws on our democratic ally to get you into World Trade Organization. The response of these thuggish regimes is entirely predictable and, from their perspective, completely logical</w:t>
      </w:r>
      <w:r w:rsidRPr="004C32CE">
        <w:t xml:space="preserve">. </w:t>
      </w:r>
      <w:r w:rsidRPr="004C32CE">
        <w:rPr>
          <w:rStyle w:val="Emphasis"/>
        </w:rPr>
        <w:t xml:space="preserve">What is </w:t>
      </w:r>
      <w:r w:rsidRPr="004C32CE">
        <w:rPr>
          <w:rStyle w:val="Emphasis"/>
        </w:rPr>
        <w:lastRenderedPageBreak/>
        <w:t>inexplicable is the Obama administration’s willingness to throw gifts to tyrants in the expectation they will reciprocate in kind</w:t>
      </w:r>
      <w:r w:rsidRPr="004C32CE">
        <w:t>.</w:t>
      </w:r>
    </w:p>
    <w:p w:rsidR="00D86235" w:rsidRPr="004C32CE" w:rsidRDefault="00D86235" w:rsidP="00D86235"/>
    <w:p w:rsidR="00D86235" w:rsidRPr="004C32CE" w:rsidRDefault="00D86235">
      <w:pPr>
        <w:spacing w:after="200" w:line="276" w:lineRule="auto"/>
        <w:rPr>
          <w:rFonts w:asciiTheme="minorHAnsi" w:hAnsiTheme="minorHAnsi" w:cstheme="minorBidi"/>
          <w:sz w:val="22"/>
        </w:rPr>
      </w:pPr>
    </w:p>
    <w:p w:rsidR="003749D2" w:rsidRPr="004C32CE" w:rsidRDefault="003749D2" w:rsidP="003749D2">
      <w:pPr>
        <w:pStyle w:val="Heading3"/>
      </w:pPr>
      <w:r w:rsidRPr="004C32CE">
        <w:lastRenderedPageBreak/>
        <w:t xml:space="preserve">    AT//Link Turns</w:t>
      </w:r>
    </w:p>
    <w:p w:rsidR="003749D2" w:rsidRPr="004C32CE" w:rsidRDefault="003749D2" w:rsidP="003749D2">
      <w:pPr>
        <w:pStyle w:val="Heading4"/>
      </w:pPr>
      <w:r w:rsidRPr="004C32CE">
        <w:t xml:space="preserve">Engagement with Cuba </w:t>
      </w:r>
      <w:r w:rsidRPr="004C32CE">
        <w:rPr>
          <w:u w:val="single"/>
        </w:rPr>
        <w:t>can’t produce success</w:t>
      </w:r>
      <w:r w:rsidRPr="004C32CE">
        <w:t xml:space="preserve"> – it’s </w:t>
      </w:r>
      <w:r w:rsidRPr="004C32CE">
        <w:rPr>
          <w:u w:val="single"/>
        </w:rPr>
        <w:t>only counter-productive</w:t>
      </w:r>
      <w:r w:rsidRPr="004C32CE">
        <w:t xml:space="preserve"> </w:t>
      </w:r>
    </w:p>
    <w:p w:rsidR="003749D2" w:rsidRPr="004C32CE" w:rsidRDefault="003749D2" w:rsidP="003749D2">
      <w:pPr>
        <w:rPr>
          <w:rStyle w:val="StyleStyleBold12pt"/>
        </w:rPr>
      </w:pPr>
      <w:r w:rsidRPr="004C32CE">
        <w:rPr>
          <w:rStyle w:val="StyleStyleBold12pt"/>
        </w:rPr>
        <w:t>Cardenas ‘12</w:t>
      </w:r>
    </w:p>
    <w:p w:rsidR="003749D2" w:rsidRPr="004C32CE" w:rsidRDefault="003749D2" w:rsidP="003749D2">
      <w:r w:rsidRPr="004C32CE">
        <w:t xml:space="preserve">(José R. Cárdenas, assistant administrator for Latin America at the U.S. Agency for International Development under Bush Administration, “How Not to Appease a dictatorship” Friday, Monday December 31, 2012, </w:t>
      </w:r>
      <w:hyperlink r:id="rId26" w:history="1">
        <w:r w:rsidRPr="004C32CE">
          <w:rPr>
            <w:rStyle w:val="Hyperlink"/>
          </w:rPr>
          <w:t>http://shadow.foreignpolicy.com/posts/2012/12/31/how_not_to_appease_a_dictatorship</w:t>
        </w:r>
      </w:hyperlink>
      <w:r w:rsidRPr="004C32CE">
        <w:t xml:space="preserve"> )</w:t>
      </w:r>
    </w:p>
    <w:p w:rsidR="003749D2" w:rsidRPr="004C32CE" w:rsidRDefault="003749D2" w:rsidP="003749D2">
      <w:r w:rsidRPr="004C32CE">
        <w:rPr>
          <w:rStyle w:val="StyleBoldUnderline"/>
        </w:rPr>
        <w:t>Do we really need another lesson on the folly of attempting to appease dictators</w:t>
      </w:r>
      <w:r w:rsidRPr="004C32CE">
        <w:t>?</w:t>
      </w:r>
      <w:r w:rsidR="00C966F1" w:rsidRPr="004C32CE">
        <w:rPr>
          <w:sz w:val="12"/>
        </w:rPr>
        <w:t xml:space="preserve">¶ </w:t>
      </w:r>
      <w:r w:rsidRPr="004C32CE">
        <w:t xml:space="preserve">Apparently, Foreign Affairs thinks so -- albeit inadvertently. </w:t>
      </w:r>
      <w:r w:rsidRPr="004C32CE">
        <w:rPr>
          <w:rStyle w:val="StyleBoldUnderline"/>
        </w:rPr>
        <w:t>They recently posted a piece</w:t>
      </w:r>
      <w:r w:rsidRPr="004C32CE">
        <w:t xml:space="preserve">, "Our Man in Havana," </w:t>
      </w:r>
      <w:r w:rsidRPr="004C32CE">
        <w:rPr>
          <w:rStyle w:val="StyleBoldUnderline"/>
        </w:rPr>
        <w:t>about the heroic efforts of some Obama administration officials to give the Castro regime everything it wanted for the release of jailed development worker Alan Gross</w:t>
      </w:r>
      <w:r w:rsidRPr="004C32CE">
        <w:t>. Specifically, this meant gutting the official U.S. democracy program for Cuba that Gross was operating under. In the end, however, they just could not overcome the intransigence of -- not the Castro regime -- but the "Cuban-American Lobby" in Congress.</w:t>
      </w:r>
      <w:r w:rsidR="00C966F1" w:rsidRPr="004C32CE">
        <w:rPr>
          <w:sz w:val="12"/>
        </w:rPr>
        <w:t xml:space="preserve">¶ </w:t>
      </w:r>
      <w:r w:rsidRPr="004C32CE">
        <w:t xml:space="preserve">Indeed, </w:t>
      </w:r>
      <w:r w:rsidRPr="004C32CE">
        <w:rPr>
          <w:rStyle w:val="StyleBoldUnderline"/>
        </w:rPr>
        <w:t>not only did they not wind up with the long-suffering Gross's freedom, but</w:t>
      </w:r>
      <w:r w:rsidRPr="004C32CE">
        <w:t xml:space="preserve">, to boot, former Assistant Secretary of State Arturo </w:t>
      </w:r>
      <w:r w:rsidRPr="004C32CE">
        <w:rPr>
          <w:rStyle w:val="StyleBoldUnderline"/>
        </w:rPr>
        <w:t>Valenzuela was forced to sit through a humiliating meeting with Cuban officials ranting about all the dictatorship's grievances</w:t>
      </w:r>
      <w:r w:rsidRPr="004C32CE">
        <w:t xml:space="preserve"> against the United States. As the article puts it, "</w:t>
      </w:r>
      <w:r w:rsidRPr="004C32CE">
        <w:rPr>
          <w:rStyle w:val="Emphasis"/>
        </w:rPr>
        <w:t>The Cubans were far less flexible than the Americans expected</w:t>
      </w:r>
      <w:r w:rsidRPr="004C32CE">
        <w:t>." (One doesn't know whether to laugh or cry.)</w:t>
      </w:r>
      <w:r w:rsidR="00C966F1" w:rsidRPr="004C32CE">
        <w:rPr>
          <w:sz w:val="12"/>
        </w:rPr>
        <w:t xml:space="preserve">¶ </w:t>
      </w:r>
      <w:r w:rsidRPr="004C32CE">
        <w:t xml:space="preserve">The central figure in this drama of high diplomacy is one </w:t>
      </w:r>
      <w:r w:rsidRPr="004C32CE">
        <w:rPr>
          <w:rStyle w:val="StyleBoldUnderline"/>
        </w:rPr>
        <w:t>Fulton Armstrong</w:t>
      </w:r>
      <w:r w:rsidRPr="004C32CE">
        <w:t>, a controversial former CIA analyst who began a second career as a staffer for Senate Foreign Relations Committee Chairman John Kerry (D-MA). (Today, he is affiliated with American University.) Armstrong was such an unabashed promoter of U.S.-Cuba normalization in the inter-agency process that he was shipped off to Europe during the Bush 43 administration, although not before playing a role in trying to scuttle John Bolton's nomination to serve as U.S. representative to the United Nations.</w:t>
      </w:r>
      <w:r w:rsidR="00C966F1" w:rsidRPr="004C32CE">
        <w:rPr>
          <w:sz w:val="12"/>
        </w:rPr>
        <w:t xml:space="preserve">¶ </w:t>
      </w:r>
      <w:r w:rsidRPr="004C32CE">
        <w:t xml:space="preserve">Apparently, </w:t>
      </w:r>
      <w:r w:rsidRPr="004C32CE">
        <w:rPr>
          <w:rStyle w:val="StyleBoldUnderline"/>
        </w:rPr>
        <w:t>Armstrong was enlisted by the administration to serve as a go-between with the Castro regime</w:t>
      </w:r>
      <w:r w:rsidRPr="004C32CE">
        <w:t xml:space="preserve">, no doubt due to the fact that he was a "friendly face" in the eyes of the Cubans. </w:t>
      </w:r>
      <w:r w:rsidRPr="004C32CE">
        <w:rPr>
          <w:rStyle w:val="StyleBoldUnderline"/>
        </w:rPr>
        <w:t>His mission: convince the Castro regime that the Obama administration agrees with them</w:t>
      </w:r>
      <w:r w:rsidRPr="004C32CE">
        <w:t xml:space="preserve"> that USAID's Cuba democracy programs "are stupid" and that, in the words of Armstrong, "we're cleaning them up. Just give us time, because politically we can't kill them."</w:t>
      </w:r>
      <w:r w:rsidR="00C966F1" w:rsidRPr="004C32CE">
        <w:rPr>
          <w:sz w:val="12"/>
        </w:rPr>
        <w:t xml:space="preserve">¶ </w:t>
      </w:r>
      <w:r w:rsidRPr="004C32CE">
        <w:t xml:space="preserve">The article also includes other Armstrong-sourced inanities meant to further discredit the USAID program: that he was told by a "State Department official" that </w:t>
      </w:r>
      <w:r w:rsidRPr="004C32CE">
        <w:rPr>
          <w:rStyle w:val="StyleBoldUnderline"/>
        </w:rPr>
        <w:t>Gross's mission was "classified"</w:t>
      </w:r>
      <w:r w:rsidRPr="004C32CE">
        <w:t xml:space="preserve"> and by another that Gross "</w:t>
      </w:r>
      <w:r w:rsidRPr="004C32CE">
        <w:rPr>
          <w:rStyle w:val="StyleBoldUnderline"/>
        </w:rPr>
        <w:t>likely worked for the Central Intelligence Agency."</w:t>
      </w:r>
      <w:r w:rsidRPr="004C32CE">
        <w:t xml:space="preserve"> Apparently, </w:t>
      </w:r>
      <w:r w:rsidRPr="004C32CE">
        <w:rPr>
          <w:rStyle w:val="StyleBoldUnderline"/>
        </w:rPr>
        <w:t>Armstrong needs new sources, because such assertions are nonsense</w:t>
      </w:r>
      <w:r w:rsidRPr="004C32CE">
        <w:t xml:space="preserve"> and known to be by anyone remotely associated with the program (as I was during my time with the Bush administration.)</w:t>
      </w:r>
      <w:r w:rsidR="00C966F1" w:rsidRPr="004C32CE">
        <w:rPr>
          <w:sz w:val="12"/>
        </w:rPr>
        <w:t xml:space="preserve">¶ </w:t>
      </w:r>
      <w:r w:rsidRPr="004C32CE">
        <w:rPr>
          <w:rStyle w:val="StyleBoldUnderline"/>
        </w:rPr>
        <w:t>The ever-resourceful, man-on-a-mission</w:t>
      </w:r>
      <w:r w:rsidRPr="004C32CE">
        <w:t xml:space="preserve"> Armstrong even </w:t>
      </w:r>
      <w:r w:rsidRPr="004C32CE">
        <w:rPr>
          <w:rStyle w:val="StyleBoldUnderline"/>
        </w:rPr>
        <w:t>enlisted</w:t>
      </w:r>
      <w:r w:rsidRPr="004C32CE">
        <w:t xml:space="preserve"> his former boss, Senator </w:t>
      </w:r>
      <w:r w:rsidRPr="004C32CE">
        <w:rPr>
          <w:rStyle w:val="StyleBoldUnderline"/>
        </w:rPr>
        <w:t>Kerry, in the appeasement effort</w:t>
      </w:r>
      <w:r w:rsidRPr="004C32CE">
        <w:t>, arranging for him to meet with Cuban officials in New York. The article reports, "</w:t>
      </w:r>
      <w:r w:rsidRPr="004C32CE">
        <w:rPr>
          <w:rStyle w:val="StyleBoldUnderline"/>
        </w:rPr>
        <w:t xml:space="preserve">there was no quid pro quo, </w:t>
      </w:r>
      <w:r w:rsidRPr="004C32CE">
        <w:t>but the meeting seemed to reassure the Cubans that the democracy programs would change, and the Cubans expressed confidence that Gross would receive a humanitarian release shortly after his trial." (That was in March 2011.)</w:t>
      </w:r>
      <w:r w:rsidR="00C966F1" w:rsidRPr="004C32CE">
        <w:rPr>
          <w:sz w:val="12"/>
        </w:rPr>
        <w:t xml:space="preserve">¶ </w:t>
      </w:r>
      <w:r w:rsidRPr="004C32CE">
        <w:rPr>
          <w:rStyle w:val="StyleBoldUnderline"/>
        </w:rPr>
        <w:t>Enter the villain: Senator Bob Menendez</w:t>
      </w:r>
      <w:r w:rsidRPr="004C32CE">
        <w:t xml:space="preserve"> (D-NJ), a member of the nefarious "Cuban American Lobby." He supposedly called Denis McDonough, Obama's deputy national security adviser, to say basically hands off the Cuba program. According to a former government official, "McDonough was boxed in." Now, there's a tough call: side either with a lawless dictatorship or with an influential U.S. senator from your own party</w:t>
      </w:r>
      <w:r w:rsidR="00C966F1" w:rsidRPr="004C32CE">
        <w:rPr>
          <w:sz w:val="12"/>
        </w:rPr>
        <w:t xml:space="preserve">¶ </w:t>
      </w:r>
      <w:r w:rsidRPr="004C32CE">
        <w:t xml:space="preserve">In the end, </w:t>
      </w:r>
      <w:r w:rsidRPr="004C32CE">
        <w:rPr>
          <w:rStyle w:val="StyleBoldUnderline"/>
        </w:rPr>
        <w:t>the effort to appease the Castro regime ended predictably: no freedom for Alan Gross and only utter contempt from Castro regime lackeys</w:t>
      </w:r>
      <w:r w:rsidRPr="004C32CE">
        <w:t xml:space="preserve">. Indeed, is there any mystery why Gross continues to languish in a Cuban jail cell when, according to Armstrong, unnamed administration officials signal to the Cubans that they think the democracy program is "stupid" as well? Moreover, </w:t>
      </w:r>
      <w:r w:rsidRPr="004C32CE">
        <w:rPr>
          <w:rStyle w:val="StyleBoldUnderline"/>
        </w:rPr>
        <w:t>offering to gut a democracy program because a dictatorship opposes it sends a terrible message to authoritarian regimes around the globe.</w:t>
      </w:r>
      <w:r w:rsidR="00C966F1" w:rsidRPr="004C32CE">
        <w:rPr>
          <w:rStyle w:val="StyleBoldUnderline"/>
        </w:rPr>
        <w:t xml:space="preserve">¶ </w:t>
      </w:r>
      <w:r w:rsidRPr="004C32CE">
        <w:t>As I have written several times before, t</w:t>
      </w:r>
      <w:r w:rsidRPr="004C32CE">
        <w:rPr>
          <w:rStyle w:val="StyleBoldUnderline"/>
        </w:rPr>
        <w:t>he best approach to securing Alan Gross's freedom is not giving in to the demands of an illegitimate regime, but by denying it things it wants and needs,</w:t>
      </w:r>
      <w:r w:rsidRPr="004C32CE">
        <w:t xml:space="preserve"> such as U.S. tourists spending hard currency under currently licensed travel programs. Let's hope this Fulton Armstrong-led fiasco puts an end to any more appeasement attempts and the issue is placed in the hands of those with a more sober understanding of the nature of the Castro regime</w:t>
      </w:r>
      <w:r w:rsidR="00C966F1" w:rsidRPr="004C32CE">
        <w:rPr>
          <w:sz w:val="12"/>
        </w:rPr>
        <w:t xml:space="preserve">¶ </w:t>
      </w:r>
    </w:p>
    <w:p w:rsidR="00A765F4" w:rsidRPr="004C32CE" w:rsidRDefault="00A765F4" w:rsidP="00A765F4">
      <w:pPr>
        <w:pStyle w:val="Heading2"/>
      </w:pPr>
      <w:r w:rsidRPr="004C32CE">
        <w:lastRenderedPageBreak/>
        <w:t xml:space="preserve">Links: Venezuela </w:t>
      </w:r>
    </w:p>
    <w:p w:rsidR="00A765F4" w:rsidRPr="004C32CE" w:rsidRDefault="00A765F4" w:rsidP="00A765F4">
      <w:pPr>
        <w:pStyle w:val="Heading3"/>
      </w:pPr>
      <w:r w:rsidRPr="004C32CE">
        <w:lastRenderedPageBreak/>
        <w:t>1NC Venezuela Link</w:t>
      </w:r>
    </w:p>
    <w:p w:rsidR="00A765F4" w:rsidRPr="004C32CE" w:rsidRDefault="003D2216" w:rsidP="00A765F4">
      <w:pPr>
        <w:pStyle w:val="Heading4"/>
        <w:rPr>
          <w:u w:val="single"/>
        </w:rPr>
      </w:pPr>
      <w:r w:rsidRPr="004C32CE">
        <w:t xml:space="preserve">The plan is </w:t>
      </w:r>
      <w:r w:rsidRPr="004C32CE">
        <w:rPr>
          <w:u w:val="single"/>
        </w:rPr>
        <w:t>appeasement</w:t>
      </w:r>
      <w:r w:rsidRPr="004C32CE">
        <w:t xml:space="preserve"> – that </w:t>
      </w:r>
      <w:r w:rsidRPr="004C32CE">
        <w:rPr>
          <w:i/>
        </w:rPr>
        <w:t>emboldens</w:t>
      </w:r>
      <w:r w:rsidRPr="004C32CE">
        <w:t xml:space="preserve"> Venezuela and results in </w:t>
      </w:r>
      <w:r w:rsidRPr="004C32CE">
        <w:rPr>
          <w:u w:val="single"/>
        </w:rPr>
        <w:t xml:space="preserve">effective anti-Americanism </w:t>
      </w:r>
    </w:p>
    <w:p w:rsidR="006F6AB3" w:rsidRPr="004C32CE" w:rsidRDefault="00A765F4" w:rsidP="00A765F4">
      <w:pPr>
        <w:rPr>
          <w:rStyle w:val="StyleStyleBold12pt"/>
        </w:rPr>
      </w:pPr>
      <w:r w:rsidRPr="004C32CE">
        <w:rPr>
          <w:rStyle w:val="StyleStyleBold12pt"/>
        </w:rPr>
        <w:t>Christy 3-15</w:t>
      </w:r>
    </w:p>
    <w:p w:rsidR="00A765F4" w:rsidRPr="004C32CE" w:rsidRDefault="00A765F4" w:rsidP="00A765F4">
      <w:pPr>
        <w:rPr>
          <w:rStyle w:val="StyleStyleBold12pt"/>
        </w:rPr>
      </w:pPr>
      <w:r w:rsidRPr="004C32CE">
        <w:t>(Patrick Christy, senior policy analyst at the Foreign Policy Initiative, US News, March 15 2013, Obama Must Stand Up for Democracy in Post-Chavez Venezuela, http://www.usnews.com/opinion/blogs/world-report/2013/03/15/after-chavez-us-must-encourage-democratic-venezuela,PS)</w:t>
      </w:r>
    </w:p>
    <w:p w:rsidR="00A765F4" w:rsidRPr="004C32CE" w:rsidRDefault="00A765F4" w:rsidP="00A765F4">
      <w:r w:rsidRPr="004C32CE">
        <w:rPr>
          <w:rStyle w:val="StyleBoldUnderline"/>
        </w:rPr>
        <w:t>Venezuela's upcoming election to replace the late Hugo Chavez gives the country an important opportunity to</w:t>
      </w:r>
      <w:r w:rsidRPr="004C32CE">
        <w:t xml:space="preserve"> break away from over a decade's worth of strongman rule—and </w:t>
      </w:r>
      <w:r w:rsidRPr="004C32CE">
        <w:rPr>
          <w:rStyle w:val="StyleBoldUnderline"/>
        </w:rPr>
        <w:t xml:space="preserve">move towards better governance, improved internal security and stability, a stronger and more vibrant economy, and a truly constructive role in regional and global affairs. It's critical that the United States </w:t>
      </w:r>
      <w:r w:rsidRPr="004C32CE">
        <w:t>do what it can to</w:t>
      </w:r>
      <w:r w:rsidRPr="004C32CE">
        <w:rPr>
          <w:rStyle w:val="StyleBoldUnderline"/>
        </w:rPr>
        <w:t xml:space="preserve"> encourage Venezuela to seize that opportunity.¶</w:t>
      </w:r>
      <w:r w:rsidRPr="004C32CE">
        <w:t xml:space="preserve"> For over a decade, Chavez led ideologically-driven efforts to erode U.S. standing in Latin America and around the globe. The populist leader expanded Venezuela's ties with rogue states such as Cuba and Iran, aided and protected terrorist organizations such as the Revolutionary Armed Forces of Colombia (FARC), and actively undermined the rule of law in Venezuela and throughout the Americas. In the Western Hemisphere alone, Chavez used record petrol prices to prop up anti-American socialist leaders, most notably in Bolivia, Cuba and Nicaragua.</w:t>
      </w:r>
      <w:r w:rsidRPr="004C32CE">
        <w:rPr>
          <w:sz w:val="12"/>
        </w:rPr>
        <w:t>¶</w:t>
      </w:r>
      <w:r w:rsidRPr="004C32CE">
        <w:t xml:space="preserve"> Chavez leaves behind a broken economy, a deeply divided nation and a dysfunctional government, all of which will take years—if not decades—to overcome. Venezuela is plagued with double-digit inflation, mounting budget deficits and rising levels of violence. While the OPEC nation maintains one of the world's largest geological oil reserves, crude exports—which account for roughly 45 percent of federal budget revenues—have declined by nearly half since 1999. The United States imports roughly one million barrels from Venezuela per day.</w:t>
      </w:r>
      <w:r w:rsidRPr="004C32CE">
        <w:rPr>
          <w:sz w:val="12"/>
        </w:rPr>
        <w:t>¶</w:t>
      </w:r>
      <w:r w:rsidRPr="004C32CE">
        <w:t xml:space="preserve"> Chavez's protégé Nicolas Maduro,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will drape himself in the political ideology of chavismo in the run up to April 14 elections, and use—and quite possibly abuse—government institutions and petrodollars in attempt to woo the country's voters.</w:t>
      </w:r>
      <w:r w:rsidRPr="004C32CE">
        <w:rPr>
          <w:sz w:val="12"/>
        </w:rPr>
        <w:t>¶</w:t>
      </w:r>
      <w:r w:rsidRPr="004C32CE">
        <w:t xml:space="preserve"> What's perverse is</w:t>
      </w:r>
      <w:r w:rsidRPr="004C32CE">
        <w:rPr>
          <w:rStyle w:val="StyleBoldUnderline"/>
        </w:rPr>
        <w:t xml:space="preserve"> how the Obama administration's move to "reset" relations with Maduro is doing more to legitimize him as the rightful heir to Venezuela's presidency than to resuscitate relations between the two governments. </w:t>
      </w:r>
      <w:r w:rsidRPr="004C32CE">
        <w:t>The move showed itself to be even more naive after Maduro accused the United States of plotting to poison Chavez shortly after the strongman's death.</w:t>
      </w:r>
      <w:r w:rsidRPr="004C32CE">
        <w:rPr>
          <w:sz w:val="12"/>
        </w:rPr>
        <w:t>¶</w:t>
      </w:r>
      <w:r w:rsidRPr="004C32CE">
        <w:t xml:space="preserve"> Washington must realize that </w:t>
      </w:r>
      <w:r w:rsidRPr="004C32CE">
        <w:rPr>
          <w:rStyle w:val="StyleBoldUnderline"/>
        </w:rPr>
        <w:t>a strategy of engagement alone will not ensure a renewed and improved partnership with Caracas</w:t>
      </w:r>
      <w:r w:rsidRPr="004C32CE">
        <w:t xml:space="preserve">. Failure to realize this will not only undermine whatever influence America has in the months ahead, but also send a troubling signal to Venezuela's increasingly united political opposition. The </w:t>
      </w:r>
      <w:r w:rsidRPr="004C32CE">
        <w:rPr>
          <w:rStyle w:val="StyleBoldUnderline"/>
        </w:rPr>
        <w:t xml:space="preserve">Obama administration should instead pursue a more principled policy towards a post-Chavez Venezuela. </w:t>
      </w:r>
      <w:r w:rsidRPr="004C32CE">
        <w:t xml:space="preserve">In particular, </w:t>
      </w:r>
      <w:r w:rsidRPr="004C32CE">
        <w:rPr>
          <w:rStyle w:val="StyleBoldUnderline"/>
        </w:rPr>
        <w:t>it should:¶</w:t>
      </w:r>
      <w:r w:rsidRPr="004C32CE">
        <w:t xml:space="preserve"> </w:t>
      </w:r>
      <w:r w:rsidRPr="004C32CE">
        <w:rPr>
          <w:rStyle w:val="StyleBoldUnderline"/>
        </w:rPr>
        <w:t>Pressure Caracas to implement key election reforms.</w:t>
      </w:r>
      <w:r w:rsidRPr="004C32CE">
        <w:t xml:space="preserve"> Venezuela's opposition faces formidable obstacles. Interim President Maduro will use the government's near-monopoly control of public airwaves, its established networks of political patronage and last-minute public spending programs to bolster his populist agenda.</w:t>
      </w:r>
      <w:r w:rsidRPr="004C32CE">
        <w:rPr>
          <w:sz w:val="12"/>
        </w:rPr>
        <w:t>¶</w:t>
      </w:r>
      <w:r w:rsidRPr="004C32CE">
        <w:t xml:space="preserve"> </w:t>
      </w:r>
      <w:r w:rsidRPr="004C32CE">
        <w:rPr>
          <w:rStyle w:val="StyleBoldUnderline"/>
        </w:rPr>
        <w:t xml:space="preserve">Washington should stress </w:t>
      </w:r>
      <w:r w:rsidRPr="004C32CE">
        <w:t xml:space="preserve">publicly and privately </w:t>
      </w:r>
      <w:r w:rsidRPr="004C32CE">
        <w:rPr>
          <w:rStyle w:val="StyleBoldUnderline"/>
        </w:rPr>
        <w:t>that any attempts to suppress or intimidate the opposition runs contrary to Venezuela's constitution</w:t>
      </w:r>
      <w:r w:rsidRPr="004C32CE">
        <w:t xml:space="preserve"> and the principles defined in the Inter-American Democratic Charter, which was adopted by Venezuela in 2001. To this point, José Cárdenas, a former USAID acting assistant administrator for Latin America, writes,</w:t>
      </w:r>
      <w:r w:rsidRPr="004C32CE">
        <w:rPr>
          <w:sz w:val="12"/>
        </w:rPr>
        <w:t>¶</w:t>
      </w:r>
      <w:r w:rsidRPr="004C32CE">
        <w:t xml:space="preserve"> 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w:t>
      </w:r>
      <w:r w:rsidRPr="004C32CE">
        <w:rPr>
          <w:sz w:val="12"/>
        </w:rPr>
        <w:t>¶</w:t>
      </w:r>
      <w:r w:rsidRPr="004C32CE">
        <w:t xml:space="preserve"> </w:t>
      </w:r>
      <w:r w:rsidRPr="004C32CE">
        <w:rPr>
          <w:rStyle w:val="StyleBoldUnderline"/>
        </w:rPr>
        <w:t>Demand free, fair and verifiable elections</w:t>
      </w:r>
      <w:r w:rsidRPr="004C32CE">
        <w:t xml:space="preserve">. Although Venezuela announced that a special election to replace Chavez will be held next month, it is important to remember that </w:t>
      </w:r>
      <w:r w:rsidRPr="004C32CE">
        <w:rPr>
          <w:rStyle w:val="StyleBoldUnderline"/>
        </w:rPr>
        <w:t>elections alone do not make a democracy</w:t>
      </w:r>
      <w:r w:rsidRPr="004C32CE">
        <w:t>. Indeed, Chavez long embraced the rhetoric of democracy as he, in reality, consolidated executive power, undermined Venezuela's previously democratic political system and altered the outcomes of election through corruption, fraud and intimidation.</w:t>
      </w:r>
      <w:r w:rsidRPr="004C32CE">
        <w:rPr>
          <w:sz w:val="12"/>
        </w:rPr>
        <w:t>¶</w:t>
      </w:r>
      <w:r w:rsidRPr="004C32CE">
        <w:t xml:space="preserve"> The </w:t>
      </w:r>
      <w:r w:rsidRPr="004C32CE">
        <w:rPr>
          <w:rStyle w:val="StyleBoldUnderline"/>
        </w:rPr>
        <w:t>Obama</w:t>
      </w:r>
      <w:r w:rsidRPr="004C32CE">
        <w:t xml:space="preserve"> administration </w:t>
      </w:r>
      <w:r w:rsidRPr="004C32CE">
        <w:rPr>
          <w:rStyle w:val="StyleBoldUnderline"/>
        </w:rPr>
        <w:t>should make clear that free and fair elections</w:t>
      </w:r>
      <w:r w:rsidRPr="004C32CE">
        <w:t xml:space="preserve">, properly monitored by respected international election observers, </w:t>
      </w:r>
      <w:r w:rsidRPr="004C32CE">
        <w:rPr>
          <w:rStyle w:val="StyleBoldUnderline"/>
        </w:rPr>
        <w:t>are essential to Venezuela's future standing in the hemisphere and the world.</w:t>
      </w:r>
      <w:r w:rsidRPr="004C32CE">
        <w:t xml:space="preserve"> Likewise, Secretary of State John Kerry should work with regional partners—including (but not limited to) Brazil, Canada, Colombia and Mexico—to firmly encourage Maduro's interim government. A unified regional voice would send a powerful signal to Chavez's cronies in Caracas and longtime enablers in China, Iran and Russia.</w:t>
      </w:r>
      <w:r w:rsidRPr="004C32CE">
        <w:rPr>
          <w:sz w:val="12"/>
        </w:rPr>
        <w:t>¶</w:t>
      </w:r>
      <w:r w:rsidRPr="004C32CE">
        <w:t xml:space="preserve"> </w:t>
      </w:r>
      <w:r w:rsidRPr="004C32CE">
        <w:rPr>
          <w:rStyle w:val="StyleBoldUnderline"/>
        </w:rPr>
        <w:t xml:space="preserve">Condition future </w:t>
      </w:r>
      <w:r w:rsidRPr="004C32CE">
        <w:rPr>
          <w:rStyle w:val="StyleBoldUnderline"/>
        </w:rPr>
        <w:lastRenderedPageBreak/>
        <w:t>diplomatic and economic relations. Corruption and criminality were widespread</w:t>
      </w:r>
      <w:r w:rsidRPr="004C32CE">
        <w:t xml:space="preserve"> under the Chavez regime, as high-level government and military officials benefited from close ties to corrupt businesses and international drug traffickers. </w:t>
      </w:r>
      <w:r w:rsidRPr="004C32CE">
        <w:rPr>
          <w:rStyle w:val="StyleBoldUnderline"/>
        </w:rPr>
        <w:t>Yet</w:t>
      </w:r>
      <w:r w:rsidRPr="004C32CE">
        <w:t xml:space="preserve"> to date, the </w:t>
      </w:r>
      <w:r w:rsidRPr="004C32CE">
        <w:rPr>
          <w:rStyle w:val="StyleBoldUnderline"/>
        </w:rPr>
        <w:t xml:space="preserve">Obama </w:t>
      </w:r>
      <w:r w:rsidRPr="004C32CE">
        <w:t xml:space="preserve">administration </w:t>
      </w:r>
      <w:r w:rsidRPr="004C32CE">
        <w:rPr>
          <w:rStyle w:val="StyleBoldUnderline"/>
        </w:rPr>
        <w:t>has done little to hold Venezuela's leaders accountable.</w:t>
      </w:r>
      <w:r w:rsidRPr="004C32CE">
        <w:rPr>
          <w:sz w:val="12"/>
        </w:rPr>
        <w:t>¶</w:t>
      </w:r>
      <w:r w:rsidRPr="004C32CE">
        <w:t xml:space="preserve"> </w:t>
      </w:r>
      <w:r w:rsidRPr="004C32CE">
        <w:rPr>
          <w:rStyle w:val="StyleBoldUnderline"/>
        </w:rPr>
        <w:t>Washington should make clear that full diplomatic relations with the United States will be contingent upon Venezuela ending ties to international terrorist groups and rogue regimes</w:t>
      </w:r>
      <w:r w:rsidRPr="004C32CE">
        <w:t xml:space="preserve"> like Iran. If </w:t>
      </w:r>
      <w:r w:rsidRPr="004C32CE">
        <w:rPr>
          <w:rStyle w:val="StyleBoldUnderline"/>
        </w:rPr>
        <w:t>Venezuela takes meaningful steps to end these ties and ensure future elections, the United States should work with Caracas and the private sector to reform Venezuela's energy industry and identify key development projects and reforms to improve the country's economic future.¶</w:t>
      </w:r>
      <w:r w:rsidRPr="004C32CE">
        <w:t xml:space="preserve"> The </w:t>
      </w:r>
      <w:r w:rsidRPr="004C32CE">
        <w:rPr>
          <w:rStyle w:val="StyleBoldUnderline"/>
        </w:rPr>
        <w:t>United States can play an important role</w:t>
      </w:r>
      <w:r w:rsidRPr="004C32CE">
        <w:t xml:space="preserve"> in shaping Venezuela's post-Chavez future. But to do so, </w:t>
      </w:r>
      <w:r w:rsidRPr="004C32CE">
        <w:rPr>
          <w:rStyle w:val="StyleBoldUnderline"/>
        </w:rPr>
        <w:t>the Obama administration will need to stand with the people of Venezuela by publicly defending democratic principles and the</w:t>
      </w:r>
      <w:r w:rsidRPr="004C32CE">
        <w:rPr>
          <w:rStyle w:val="Emphasis"/>
        </w:rPr>
        <w:t xml:space="preserve"> impartial rule of law in Latin America</w:t>
      </w:r>
      <w:r w:rsidRPr="004C32CE">
        <w:rPr>
          <w:rStyle w:val="StyleBoldUnderline"/>
        </w:rPr>
        <w:t>.</w:t>
      </w:r>
    </w:p>
    <w:p w:rsidR="00A765F4" w:rsidRPr="004C32CE" w:rsidRDefault="00A765F4" w:rsidP="00A765F4"/>
    <w:p w:rsidR="005F56CC" w:rsidRPr="004C32CE" w:rsidRDefault="005F56CC" w:rsidP="005F56CC">
      <w:pPr>
        <w:pStyle w:val="Heading3"/>
      </w:pPr>
      <w:r w:rsidRPr="004C32CE">
        <w:lastRenderedPageBreak/>
        <w:t xml:space="preserve">    Ext. Venezuela Links – Generic</w:t>
      </w:r>
    </w:p>
    <w:p w:rsidR="00A765F4" w:rsidRPr="004C32CE" w:rsidRDefault="00034410" w:rsidP="00034410">
      <w:pPr>
        <w:pStyle w:val="Heading4"/>
        <w:rPr>
          <w:u w:val="single"/>
        </w:rPr>
      </w:pPr>
      <w:r w:rsidRPr="004C32CE">
        <w:t xml:space="preserve">More evidence – economic strategies designed to “win over Venezuela” </w:t>
      </w:r>
      <w:r w:rsidRPr="004C32CE">
        <w:rPr>
          <w:u w:val="single"/>
        </w:rPr>
        <w:t>embolden the regime</w:t>
      </w:r>
      <w:r w:rsidRPr="004C32CE">
        <w:t xml:space="preserve"> and </w:t>
      </w:r>
      <w:r w:rsidRPr="004C32CE">
        <w:rPr>
          <w:u w:val="single"/>
        </w:rPr>
        <w:t xml:space="preserve">wreck opposition momentum </w:t>
      </w:r>
    </w:p>
    <w:p w:rsidR="00034410" w:rsidRPr="004C32CE" w:rsidRDefault="00A765F4" w:rsidP="00A765F4">
      <w:pPr>
        <w:rPr>
          <w:rStyle w:val="StyleStyleBold12pt"/>
        </w:rPr>
      </w:pPr>
      <w:r w:rsidRPr="004C32CE">
        <w:rPr>
          <w:rStyle w:val="StyleStyleBold12pt"/>
        </w:rPr>
        <w:t>Christy 6-13</w:t>
      </w:r>
    </w:p>
    <w:p w:rsidR="00A765F4" w:rsidRPr="004C32CE" w:rsidRDefault="00A765F4" w:rsidP="00A765F4">
      <w:pPr>
        <w:rPr>
          <w:rStyle w:val="StyleStyleBold12pt"/>
        </w:rPr>
      </w:pPr>
      <w:r w:rsidRPr="004C32CE">
        <w:t xml:space="preserve">(Patrick Christy, senior policy analyst at the Foreign Policy Initiative, The Foreign Policy Intiative, U.S. Overtures to Maduro Hurt Venezuela’s Democratic Opposition, http://www.foreignpolicyi.org/content/us-overtures-maduro-hurt-venezuela%E2%80%99s-democratic-opposition,PS) </w:t>
      </w:r>
    </w:p>
    <w:p w:rsidR="00A765F4" w:rsidRPr="004C32CE" w:rsidRDefault="00A765F4" w:rsidP="00A765F4">
      <w:r w:rsidRPr="004C32CE">
        <w:t>On the margins of a multilateral summit in Guatemala last week, Secretary of State John Kerry met with Venezuelan Foreign Minister Elias Jose Jaua, marking the Obama administration's latest attempt to reset relations with the South American nation. What's worrisome is that Secretary Kerry's enthusiasm to find, in his words, a "new way forward" with Venezuela could end up legitimizing Chavez-successor Nicolas Maduro's quest for power and undermining the country's democratic opposition and state institutions.</w:t>
      </w:r>
      <w:r w:rsidRPr="004C32CE">
        <w:rPr>
          <w:sz w:val="12"/>
        </w:rPr>
        <w:t>¶</w:t>
      </w:r>
      <w:r w:rsidRPr="004C32CE">
        <w:t xml:space="preserve"> Since the death of Venezuelan strongman Hugo Chavez in March, </w:t>
      </w:r>
      <w:r w:rsidRPr="004C32CE">
        <w:rPr>
          <w:rStyle w:val="StyleBoldUnderline"/>
        </w:rPr>
        <w:t>Maduro</w:t>
      </w:r>
      <w:r w:rsidRPr="004C32CE">
        <w:t xml:space="preserve">'s actions have more resembled those of a Cuban strongman than a democratically-elected official. Indeed, he </w:t>
      </w:r>
      <w:r w:rsidRPr="004C32CE">
        <w:rPr>
          <w:rStyle w:val="StyleBoldUnderline"/>
        </w:rPr>
        <w:t xml:space="preserve">has taken drastic moves to preserve his power and discredit his critics </w:t>
      </w:r>
      <w:r w:rsidRPr="004C32CE">
        <w:t>in recent months.</w:t>
      </w:r>
      <w:r w:rsidRPr="004C32CE">
        <w:rPr>
          <w:sz w:val="12"/>
        </w:rPr>
        <w:t>¶</w:t>
      </w:r>
      <w:r w:rsidRPr="004C32CE">
        <w:t xml:space="preserve"> </w:t>
      </w:r>
      <w:r w:rsidRPr="004C32CE">
        <w:rPr>
          <w:rStyle w:val="StyleBoldUnderline"/>
        </w:rPr>
        <w:t>First, the Maduro regime is refusing to allow a full audit of the</w:t>
      </w:r>
      <w:r w:rsidRPr="004C32CE">
        <w:t xml:space="preserve"> fraudulent April 13th </w:t>
      </w:r>
      <w:r w:rsidRPr="004C32CE">
        <w:rPr>
          <w:rStyle w:val="StyleBoldUnderline"/>
        </w:rPr>
        <w:t>presidential elections</w:t>
      </w:r>
      <w:r w:rsidRPr="004C32CE">
        <w:t xml:space="preserve">, as opposition presidential candidate Henrique Capriles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w:t>
      </w:r>
      <w:r w:rsidRPr="004C32CE">
        <w:rPr>
          <w:sz w:val="12"/>
        </w:rPr>
        <w:t>¶</w:t>
      </w:r>
      <w:r w:rsidRPr="004C32CE">
        <w:t xml:space="preserve"> </w:t>
      </w:r>
      <w:r w:rsidRPr="004C32CE">
        <w:rPr>
          <w:rStyle w:val="StyleBoldUnderline"/>
        </w:rPr>
        <w:t>Second, Maduro's government is taking steps to dominate radio and television coverage of the regime.</w:t>
      </w:r>
      <w:r w:rsidRPr="004C32CE">
        <w:t xml:space="preserve"> Last month, Globovision, one of Venezuela's last remaining independent news channels, was sold to a group of investors with close ties to Maduro. Under Chavez, the independent broadcasting station faced years of pressure as government authorities frequently threatened to arrest the group's owners and journalists. To no one's surprise, the company's new ownership has banned live video coverage of opposition leader Henrique Capriles and many of the station's prominent journalists have been fired or have resigned.</w:t>
      </w:r>
      <w:r w:rsidRPr="004C32CE">
        <w:rPr>
          <w:sz w:val="12"/>
        </w:rPr>
        <w:t>¶</w:t>
      </w:r>
      <w:r w:rsidRPr="004C32CE">
        <w:t xml:space="preserve"> </w:t>
      </w:r>
      <w:r w:rsidRPr="004C32CE">
        <w:rPr>
          <w:rStyle w:val="StyleBoldUnderline"/>
        </w:rPr>
        <w:t>Third, the regime and its allies are using fear and intimidation to silence the opposition</w:t>
      </w:r>
      <w:r w:rsidRPr="004C32CE">
        <w:t>. On April 30th, pro-Maduro lawmakers physically attacked opposition legislators on the floor of Venezuela's National Assembly. Days prior, the regime arrested a former military general who was critical of Cuba's growing influence on Venezuela's armed forces. More recently, Maduro even called for the creation of "Bolivarian Militias of Workers" to "defend the sovereignty of the homeland."</w:t>
      </w:r>
      <w:r w:rsidRPr="004C32CE">
        <w:rPr>
          <w:sz w:val="12"/>
        </w:rPr>
        <w:t>¶</w:t>
      </w:r>
      <w:r w:rsidRPr="004C32CE">
        <w:t xml:space="preserve"> In light of all this, </w:t>
      </w:r>
      <w:r w:rsidRPr="004C32CE">
        <w:rPr>
          <w:rStyle w:val="StyleBoldUnderline"/>
        </w:rPr>
        <w:t>it remains unclear why the Obama administration seeks</w:t>
      </w:r>
      <w:r w:rsidRPr="004C32CE">
        <w:t>, in Secretary Kerry's words, "</w:t>
      </w:r>
      <w:r w:rsidRPr="004C32CE">
        <w:rPr>
          <w:rStyle w:val="StyleBoldUnderline"/>
        </w:rPr>
        <w:t>an ongoing, continuing dialogue at a high level between the State Department and the [Venezuelan] Foreign Ministry</w:t>
      </w:r>
      <w:r w:rsidRPr="004C32CE">
        <w:t>" – let alone believe that such engagement will lead to any substantive change in Maduro's behavior.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w:t>
      </w:r>
      <w:r w:rsidRPr="004C32CE">
        <w:rPr>
          <w:sz w:val="12"/>
        </w:rPr>
        <w:t>¶</w:t>
      </w:r>
      <w:r w:rsidRPr="004C32CE">
        <w:t xml:space="preserve"> 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w:t>
      </w:r>
      <w:r w:rsidRPr="004C32CE">
        <w:rPr>
          <w:sz w:val="12"/>
        </w:rPr>
        <w:t>¶</w:t>
      </w:r>
      <w:r w:rsidRPr="004C32CE">
        <w:t xml:space="preserve"> </w:t>
      </w:r>
      <w:r w:rsidRPr="004C32CE">
        <w:rPr>
          <w:rStyle w:val="StyleBoldUnderline"/>
        </w:rPr>
        <w:t>For Venezuela's opposition, the Obama administration's eagerness to revive relations with Maduro is a punch to the gut</w:t>
      </w:r>
      <w:r w:rsidRPr="004C32CE">
        <w:t xml:space="preserve">. Pro-Maduro legislators in the National Assembly have banned opposition lawmakers from committee hearings and speaking on the assembly floor. Other </w:t>
      </w:r>
      <w:r w:rsidRPr="004C32CE">
        <w:rPr>
          <w:rStyle w:val="StyleBoldUnderline"/>
        </w:rPr>
        <w:t>outspoken critics of the regime face criminal charges</w:t>
      </w:r>
      <w:r w:rsidRPr="004C32CE">
        <w:t xml:space="preserve">, and government officials repeatedly vilify and slander Capriles. What's worse, </w:t>
      </w:r>
      <w:r w:rsidRPr="004C32CE">
        <w:rPr>
          <w:rStyle w:val="StyleBoldUnderline"/>
        </w:rPr>
        <w:t>if the United States</w:t>
      </w:r>
      <w:r w:rsidRPr="004C32CE">
        <w:t xml:space="preserve"> grants or </w:t>
      </w:r>
      <w:r w:rsidRPr="004C32CE">
        <w:rPr>
          <w:rStyle w:val="StyleBoldUnderline"/>
        </w:rPr>
        <w:t>is perceived to grant legitimacy to the Maduro government, that could give further cover to the regime as it systematically undermines Venezuela's remaining institutions. ¶</w:t>
      </w:r>
      <w:r w:rsidRPr="004C32CE">
        <w:t xml:space="preserve"> The Obama administration's overtures to Maduro's government come as the region is increasingly skeptical of the Chavez successor's reign.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w:t>
      </w:r>
      <w:r w:rsidRPr="004C32CE">
        <w:rPr>
          <w:sz w:val="12"/>
        </w:rPr>
        <w:t>¶</w:t>
      </w:r>
      <w:r w:rsidRPr="004C32CE">
        <w:t xml:space="preserve"> Rather than accept Maduro's strongman tactics, the </w:t>
      </w:r>
      <w:r w:rsidRPr="004C32CE">
        <w:rPr>
          <w:rStyle w:val="StyleBoldUnderline"/>
        </w:rPr>
        <w:t>Obama</w:t>
      </w:r>
      <w:r w:rsidRPr="004C32CE">
        <w:t xml:space="preserve"> administration </w:t>
      </w:r>
      <w:r w:rsidRPr="004C32CE">
        <w:rPr>
          <w:rStyle w:val="StyleBoldUnderline"/>
        </w:rPr>
        <w:t xml:space="preserve">should take a firm stand and make clear to Caracas that any steps to undermine the country's constitution or threaten the opposition will be detrimental to </w:t>
      </w:r>
      <w:r w:rsidRPr="004C32CE">
        <w:rPr>
          <w:rStyle w:val="StyleBoldUnderline"/>
        </w:rPr>
        <w:lastRenderedPageBreak/>
        <w:t>bilateral ties with the United States.</w:t>
      </w:r>
      <w:r w:rsidRPr="004C32CE">
        <w:t xml:space="preserve"> The fact is that Washington holds all the cards. Venezuela's economy is in a free-fall, Maduro's popularity is plummeting, and various public scandals – especially those related to institutional corruption – could further erode public confidence in the current government. </w:t>
      </w:r>
      <w:r w:rsidRPr="004C32CE">
        <w:rPr>
          <w:sz w:val="12"/>
        </w:rPr>
        <w:t>¶</w:t>
      </w:r>
      <w:r w:rsidRPr="004C32CE">
        <w:t xml:space="preserve"> </w:t>
      </w:r>
      <w:r w:rsidRPr="004C32CE">
        <w:rPr>
          <w:rStyle w:val="StyleBoldUnderline"/>
        </w:rPr>
        <w:t>By resetting relations with the Maduro government now, the United States risks legitimizing the Chavez protégé's ill-gotten hold on power and undercutting the Venezuelan democratic opposition efforts to sustain and expand its popular support. It's time the Obama administration rethink this hasty reset with Maduro</w:t>
      </w:r>
      <w:r w:rsidRPr="004C32CE">
        <w:t xml:space="preserve">. </w:t>
      </w:r>
    </w:p>
    <w:p w:rsidR="005E3C5D" w:rsidRPr="004C32CE" w:rsidRDefault="005E3C5D" w:rsidP="005E3C5D">
      <w:pPr>
        <w:pStyle w:val="Heading4"/>
      </w:pPr>
      <w:r w:rsidRPr="004C32CE">
        <w:t xml:space="preserve">Engaging Venezuela </w:t>
      </w:r>
      <w:r w:rsidRPr="004C32CE">
        <w:rPr>
          <w:i/>
        </w:rPr>
        <w:t>further destabilizes the region</w:t>
      </w:r>
      <w:r w:rsidRPr="004C32CE">
        <w:t xml:space="preserve"> – Chavez proves the support gets funneled to the FARC</w:t>
      </w:r>
    </w:p>
    <w:p w:rsidR="005E3C5D" w:rsidRPr="004C32CE" w:rsidRDefault="005E3C5D" w:rsidP="005E3C5D">
      <w:pPr>
        <w:rPr>
          <w:b/>
          <w:sz w:val="26"/>
        </w:rPr>
      </w:pPr>
      <w:r w:rsidRPr="004C32CE">
        <w:rPr>
          <w:rStyle w:val="StyleStyleBold12pt"/>
        </w:rPr>
        <w:t>Farah 12</w:t>
      </w:r>
      <w:r w:rsidRPr="004C32CE">
        <w:t>(Douglas Farah, Senior Fellow at the International Assessment and Strategy Center, Director at the Strategic Studies Institute, August 2012, TRANSNATIONAL ORGANIZED CRIME,¶ TERRORISM, AND CRIMINALIZED STATES¶ IN LATIN AMERICA: AN EMERGING¶ TIER-ONE NATIONAL SECURITY PRIORITY, http://www.strategicstudiesinstitute.army.mil/pubs/display.cfm?pubID=1117 , PS)</w:t>
      </w:r>
    </w:p>
    <w:p w:rsidR="005E3C5D" w:rsidRPr="004C32CE" w:rsidRDefault="005E3C5D" w:rsidP="005E3C5D">
      <w:r w:rsidRPr="004C32CE">
        <w:t>Following the model pioneered by Iran and Hezbollah, senior Venezuelan military and political leaders have allowed the FARC to traffic cocaine through Venezuela to West Africa, sharing in the profits. Almost every major shipment of cocaine to West Africa that U.S. law enforcement officials have been able to trace back has originated from or passed through Venezuelan territory.65</w:t>
      </w:r>
      <w:r w:rsidRPr="004C32CE">
        <w:rPr>
          <w:sz w:val="12"/>
        </w:rPr>
        <w:t>¶</w:t>
      </w:r>
      <w:r w:rsidRPr="004C32CE">
        <w:t xml:space="preserve"> It is important to note that </w:t>
      </w:r>
      <w:r w:rsidRPr="004C32CE">
        <w:rPr>
          <w:rStyle w:val="StyleBoldUnderline"/>
        </w:rPr>
        <w:t>Chávez’s most active support for the FARC came after the FARC had already become primarily a drug trafficking organization vice political insurgency</w:t>
      </w:r>
      <w:r w:rsidRPr="004C32CE">
        <w:t xml:space="preserve">. The FARC has also traditionally earned considerable income (and wide international condemnation) from the kidnapping for ransom of hundreds of individuals, in violation of the Geneva Convention and other international conventions governing armed conflicts. </w:t>
      </w:r>
      <w:r w:rsidRPr="004C32CE">
        <w:rPr>
          <w:rStyle w:val="StyleBoldUnderline"/>
        </w:rPr>
        <w:t>It was impossible,</w:t>
      </w:r>
      <w:r w:rsidRPr="004C32CE">
        <w:t xml:space="preserve"> by the early part of the 21st century, </w:t>
      </w:r>
      <w:r w:rsidRPr="004C32CE">
        <w:rPr>
          <w:rStyle w:val="StyleBoldUnderline"/>
        </w:rPr>
        <w:t>to separate support for the FARC from support for TOC</w:t>
      </w:r>
      <w:r w:rsidRPr="004C32CE">
        <w:t xml:space="preserve">, as these two activities were the insurgent group’s primary source of income. In addition, </w:t>
      </w:r>
      <w:r w:rsidRPr="004C32CE">
        <w:rPr>
          <w:rStyle w:val="StyleBoldUnderline"/>
        </w:rPr>
        <w:t>the FARC had been designated a terrorist organization by the United States</w:t>
      </w:r>
      <w:r w:rsidRPr="004C32CE">
        <w:t xml:space="preserve"> in 1997, and by the EU in 2001, for its indiscriminate attacks on civilians, ties to international drug trafficking, and massive documented human rights abuses.66</w:t>
      </w:r>
      <w:r w:rsidRPr="004C32CE">
        <w:rPr>
          <w:sz w:val="12"/>
        </w:rPr>
        <w:t>¶</w:t>
      </w:r>
      <w:r w:rsidRPr="004C32CE">
        <w:t xml:space="preserve"> Despite this, </w:t>
      </w:r>
      <w:r w:rsidRPr="004C32CE">
        <w:rPr>
          <w:rStyle w:val="StyleBoldUnderline"/>
        </w:rPr>
        <w:t>Chávez had cultivated a relationship with the FARC long before becoming president.</w:t>
      </w:r>
      <w:r w:rsidRPr="004C32CE">
        <w:t xml:space="preserve"> As one recent study of internal FARC documents noted:</w:t>
      </w:r>
      <w:r w:rsidRPr="004C32CE">
        <w:rPr>
          <w:sz w:val="12"/>
        </w:rPr>
        <w:t>¶</w:t>
      </w:r>
      <w:r w:rsidRPr="004C32CE">
        <w:t xml:space="preserve"> When Chávez became president of Venezuela in February 1999, </w:t>
      </w:r>
      <w:r w:rsidRPr="004C32CE">
        <w:rPr>
          <w:rStyle w:val="StyleBoldUnderline"/>
        </w:rPr>
        <w:t>FARC had not only enjoyed a relationship with him for at least some of the previous seven years but had also penetrated and learned how to best use Venezuelan territory and politics,</w:t>
      </w:r>
      <w:r w:rsidRPr="004C32CE">
        <w:t xml:space="preserve"> manipulating and building alliances with new and traditional Venezuelan political sectors, traversing the Colombia-Venezuela border in areas ranging from coastal desert to Amazonian jungle and building cooperative relationships with the Venezuelan armed forces. </w:t>
      </w:r>
      <w:r w:rsidRPr="004C32CE">
        <w:rPr>
          <w:rStyle w:val="StyleBoldUnderline"/>
        </w:rPr>
        <w:t>Once Chávez was inaugurated, Venezuelan border security and foreign policies shifted in the FARC’s favor</w:t>
      </w:r>
      <w:r w:rsidRPr="004C32CE">
        <w:t>.67</w:t>
      </w:r>
      <w:r w:rsidRPr="004C32CE">
        <w:rPr>
          <w:sz w:val="12"/>
        </w:rPr>
        <w:t>¶</w:t>
      </w:r>
      <w:r w:rsidRPr="004C32CE">
        <w:t xml:space="preserve"> In this context, there is also growing evidence that the Venezuela government under Chávez is actively promoting drug trafficking and TOC/terrorist groups, particularly the FARC and Hezbollah.68 Perhaps the strongest public evidence of the importance of Venezuela to the FARC is the public fingering of three of Chávez’s closest advisers and senior government officials by the U.S Treasury Department’s Office of Foreign Assets Control (OFAC).</w:t>
      </w:r>
      <w:r w:rsidRPr="004C32CE">
        <w:rPr>
          <w:sz w:val="12"/>
        </w:rPr>
        <w:t>¶</w:t>
      </w:r>
      <w:r w:rsidRPr="004C32CE">
        <w:t xml:space="preserve"> OFAC said the three—Hugo Armando Carvajál, director of Venezuelan Military Intelligence; Henry de Jesus Rangél, director of the Venezuelan Directorate of Intelligence and Prevention Services; and Ramón Emilio Rodriguez Chacín, former minister of justice and former minister of interior—were responsible for “materially supporting the FARC, a narco-terrorist organization.” It specifically accused Carvajál and Rangél of protecting FARC cocaine shipments moving through Venezuela, and said Rodriguez Chacín, who resigned his government position just a few days before the designations, was the “Venezuelan government’s main weapons contact for the FARC.”69 In November 2010, Rangél was promoted to the overall commander of the Venezuelan armed forces70 and in January 2012 was named defense minister as part of of Chávez’s promotion of close associates tied to drug trafficking and the FARC.71</w:t>
      </w:r>
    </w:p>
    <w:p w:rsidR="000A2059" w:rsidRPr="004C32CE" w:rsidRDefault="000A2059" w:rsidP="000A2059">
      <w:pPr>
        <w:pStyle w:val="Heading4"/>
      </w:pPr>
      <w:r w:rsidRPr="004C32CE">
        <w:t xml:space="preserve">The plan decimates US credibility vis-à-vis Venezuela </w:t>
      </w:r>
    </w:p>
    <w:p w:rsidR="000A2059" w:rsidRPr="004C32CE" w:rsidRDefault="000A2059" w:rsidP="000A2059">
      <w:pPr>
        <w:rPr>
          <w:rStyle w:val="StyleStyleBold12pt"/>
          <w:bCs w:val="0"/>
        </w:rPr>
      </w:pPr>
      <w:r w:rsidRPr="004C32CE">
        <w:rPr>
          <w:rStyle w:val="StyleStyleBold12pt"/>
        </w:rPr>
        <w:t>Morrissey 10(</w:t>
      </w:r>
      <w:r w:rsidRPr="004C32CE">
        <w:t>Ed Morrissey, Hot Air, Chavez dares Obama to cut diplomatic relations after rejecting envoy, http://hotair.com/archives/2010/12/29/chavez-dares-obama-to-cut-diplomatic-relations-after-rejecting-envoy/,PS)</w:t>
      </w:r>
    </w:p>
    <w:p w:rsidR="000A2059" w:rsidRPr="004C32CE" w:rsidRDefault="000A2059" w:rsidP="000A2059">
      <w:pPr>
        <w:rPr>
          <w:sz w:val="22"/>
        </w:rPr>
      </w:pPr>
      <w:r w:rsidRPr="004C32CE">
        <w:t xml:space="preserve">Venezuelan President Hugo </w:t>
      </w:r>
      <w:r w:rsidRPr="004C32CE">
        <w:rPr>
          <w:rStyle w:val="StyleBoldUnderline"/>
        </w:rPr>
        <w:t>Chavez dared the United States to expel his ambassador or cut off diplomatic ties in retaliation for his rejection of Washington’s choice for ambassador to Caracas.</w:t>
      </w:r>
      <w:r w:rsidRPr="004C32CE">
        <w:rPr>
          <w:rStyle w:val="StyleBoldUnderline"/>
          <w:sz w:val="12"/>
        </w:rPr>
        <w:t>¶</w:t>
      </w:r>
      <w:r w:rsidRPr="004C32CE">
        <w:t xml:space="preserve">   Tensions have been growing over Chavez’s refusal to accept American diplomat Larry Palmer and also over U.S. criticisms of a legislative offensive by the president’s congressional allies. Lawmakers have granted Chavez expanded powers to enact laws by decree for the next year and a half, a change that opponents condemn as antidemocratic.</w:t>
      </w:r>
      <w:r w:rsidRPr="004C32CE">
        <w:rPr>
          <w:sz w:val="12"/>
        </w:rPr>
        <w:t>¶</w:t>
      </w:r>
      <w:r w:rsidRPr="004C32CE">
        <w:t xml:space="preserve">   </w:t>
      </w:r>
      <w:r w:rsidRPr="004C32CE">
        <w:rPr>
          <w:rStyle w:val="StyleBoldUnderline"/>
        </w:rPr>
        <w:t xml:space="preserve">Chavez has said he will not accept Palmer to be ambassador due to </w:t>
      </w:r>
      <w:r w:rsidRPr="004C32CE">
        <w:rPr>
          <w:rStyle w:val="StyleBoldUnderline"/>
        </w:rPr>
        <w:lastRenderedPageBreak/>
        <w:t>comments he made earlier this year suggesting that morale is low in Venezuela’s military and that he is concerned Colombian rebels are finding refuge in Venezuela.</w:t>
      </w:r>
      <w:r w:rsidRPr="004C32CE">
        <w:t xml:space="preserve"> …</w:t>
      </w:r>
      <w:r w:rsidRPr="004C32CE">
        <w:rPr>
          <w:sz w:val="12"/>
        </w:rPr>
        <w:t>¶</w:t>
      </w:r>
      <w:r w:rsidRPr="004C32CE">
        <w:t xml:space="preserve">   “If the government is going to expel our ambassador there, let them do it!,” Chavez said in a televised speech Tuesday night. “If they’re going to cut diplomatic relations, let them do it!”</w:t>
      </w:r>
      <w:r w:rsidRPr="004C32CE">
        <w:rPr>
          <w:sz w:val="12"/>
        </w:rPr>
        <w:t>¶</w:t>
      </w:r>
      <w:r w:rsidRPr="004C32CE">
        <w:t xml:space="preserve">   “</w:t>
      </w:r>
      <w:r w:rsidRPr="004C32CE">
        <w:rPr>
          <w:rStyle w:val="StyleBoldUnderline"/>
        </w:rPr>
        <w:t>Now the U.S. government is threatening us that they’re going to take reprisals. Well, let them do whatever they want, but that man will not come</w:t>
      </w:r>
      <w:r w:rsidRPr="004C32CE">
        <w:t>,” Chavez said.</w:t>
      </w:r>
      <w:r w:rsidRPr="004C32CE">
        <w:rPr>
          <w:sz w:val="12"/>
        </w:rPr>
        <w:t>¶</w:t>
      </w:r>
      <w:r w:rsidRPr="004C32CE">
        <w:t xml:space="preserve"> The Senate may be in position to defuse the standoff, if Harry Reid is inclined to do so. Palmer has yet to be confirmed. Obama could still insist that he will not back down from his nominee, putting the Senate in position to decline his confirmation due to the negative reception Palmer has received in the host country. That would allow Obama to save some face while maintaining diplomatic relations with Venezuela.</w:t>
      </w:r>
      <w:r w:rsidRPr="004C32CE">
        <w:rPr>
          <w:sz w:val="12"/>
        </w:rPr>
        <w:t>¶</w:t>
      </w:r>
      <w:r w:rsidRPr="004C32CE">
        <w:t xml:space="preserve"> Overall, though, the situation has become a mild embarrassment for Obama. During the presidential campaign, Obama insisted that he could change the nature of the relationship between the US and Venezuela by personally meeting “without preconditions” with Chavez, along with other tinpot dictators and lunatics like Mahmoud Ahmadinejad and Kim Jong-il, among others. It came as a piece from his insistence that George Bush had done serious damage to relations with allies and foes alike due to a lack of engagement, and that his “smart power” would restore that standing and dial down tensions around the world.</w:t>
      </w:r>
      <w:r w:rsidRPr="004C32CE">
        <w:rPr>
          <w:sz w:val="12"/>
        </w:rPr>
        <w:t>¶</w:t>
      </w:r>
      <w:r w:rsidRPr="004C32CE">
        <w:t xml:space="preserve"> While Obama has never had the private meeting with Chavez that he pledged, he did get some face time with the Venezuelan strongman at the 2009 OAS meeting almost immediately after taking office. A few months later, Obama sided with Chavez and the Castro brothers in Cuba during the Honduran crisis, in which former president Manuel Zelaya was arrested and then deported for preparing a Chavez-like grab at lifetime power. None of this improved Chavez’ outlook on the US, nor did it turn Chavez away from his military partnership with Iran, which continues apace.</w:t>
      </w:r>
      <w:r w:rsidRPr="004C32CE">
        <w:rPr>
          <w:sz w:val="12"/>
        </w:rPr>
        <w:t>¶</w:t>
      </w:r>
      <w:r w:rsidRPr="004C32CE">
        <w:rPr>
          <w:rStyle w:val="StyleBoldUnderline"/>
          <w:sz w:val="12"/>
        </w:rPr>
        <w:t xml:space="preserve"> </w:t>
      </w:r>
      <w:r w:rsidRPr="004C32CE">
        <w:rPr>
          <w:rStyle w:val="StyleBoldUnderline"/>
        </w:rPr>
        <w:t>After this season of appeasement, Obama finds himself in the position of having even worse diplomatic relations with Venezuela than the Bush administration did, with Chavez daring him to cut ties or retreat on his choice of ambassador.</w:t>
      </w:r>
      <w:r w:rsidRPr="004C32CE">
        <w:t xml:space="preserve"> Those, unfortunately, have always been the wages of appeasement with petty dictators.</w:t>
      </w:r>
    </w:p>
    <w:p w:rsidR="004A4F69" w:rsidRPr="004C32CE" w:rsidRDefault="004A4F69" w:rsidP="001929BE">
      <w:pPr>
        <w:pStyle w:val="Heading4"/>
      </w:pPr>
      <w:r w:rsidRPr="004C32CE">
        <w:t xml:space="preserve">The plan continues the policy of appeasement towards Venezuela- allows Chavez to always get what he wants </w:t>
      </w:r>
    </w:p>
    <w:p w:rsidR="004A4F69" w:rsidRPr="004C32CE" w:rsidRDefault="004A4F69" w:rsidP="004A4F69">
      <w:pPr>
        <w:rPr>
          <w:rStyle w:val="StyleStyleBold12pt"/>
          <w:bCs w:val="0"/>
        </w:rPr>
      </w:pPr>
      <w:r w:rsidRPr="004C32CE">
        <w:rPr>
          <w:rStyle w:val="StyleStyleBold12pt"/>
        </w:rPr>
        <w:t>Harper 10</w:t>
      </w:r>
      <w:r w:rsidRPr="004C32CE">
        <w:t>(Liz Harper, Americas Quarterly, December 21 2010, Venezuela’s Formal Rejection of Ambassador-Designate Larry Palmer, http://americasquarterly.org/node/2058,PS)</w:t>
      </w:r>
    </w:p>
    <w:p w:rsidR="004A4F69" w:rsidRPr="004C32CE" w:rsidRDefault="004A4F69" w:rsidP="004A4F69">
      <w:pPr>
        <w:rPr>
          <w:rStyle w:val="StyleBoldUnderline"/>
          <w:b w:val="0"/>
        </w:rPr>
      </w:pPr>
      <w:r w:rsidRPr="004C32CE">
        <w:rPr>
          <w:rStyle w:val="StyleBoldUnderline"/>
        </w:rPr>
        <w:t>The long-running debate over how to deal with the irrational and impulsive strongman,</w:t>
      </w:r>
      <w:r w:rsidRPr="004C32CE">
        <w:t xml:space="preserve"> Venezuelan President Hugo </w:t>
      </w:r>
      <w:r w:rsidRPr="004C32CE">
        <w:rPr>
          <w:rStyle w:val="StyleBoldUnderline"/>
        </w:rPr>
        <w:t>Chávez, has reached feverish pitch this winter</w:t>
      </w:r>
      <w:r w:rsidRPr="004C32CE">
        <w:t xml:space="preserve">. The latest casualty in this war of words has become U.S. Ambassador Larry Palmer, the Obama administration's nomination as ambassador to Venezuela. Worse yet, </w:t>
      </w:r>
      <w:r w:rsidRPr="004C32CE">
        <w:rPr>
          <w:rStyle w:val="StyleBoldUnderline"/>
        </w:rPr>
        <w:t>Chávez ultimately got what he wanted out of this latest battle: his choice of who will not be our next Ambassador in Venezuela</w:t>
      </w:r>
      <w:r w:rsidRPr="004C32CE">
        <w:t xml:space="preserve">. On Monday, </w:t>
      </w:r>
      <w:r w:rsidRPr="004C32CE">
        <w:rPr>
          <w:rStyle w:val="StyleBoldUnderline"/>
        </w:rPr>
        <w:t>Venezuela formally told the U.S. to not bother sending Larry Palmer as the next ambassador since he would be asked to return the moment he landed in Caracas.</w:t>
      </w:r>
      <w:r w:rsidRPr="004C32CE">
        <w:rPr>
          <w:rStyle w:val="StyleBoldUnderline"/>
          <w:sz w:val="12"/>
        </w:rPr>
        <w:t>¶</w:t>
      </w:r>
      <w:r w:rsidRPr="004C32CE">
        <w:t xml:space="preserve"> How did this all go down?</w:t>
      </w:r>
      <w:r w:rsidRPr="004C32CE">
        <w:rPr>
          <w:sz w:val="12"/>
        </w:rPr>
        <w:t>¶</w:t>
      </w:r>
      <w:r w:rsidRPr="004C32CE">
        <w:t xml:space="preserve"> Like Cuba, any U.S. move regarding Venezuela involves egos, politics and fortunately, some policy. Naturally, when Palmer went before the Senate Foreign Relations Committee over the summer, the career diplomat—characterized by some at the U.S. Department of State as "not a Washington man"—he already faced an uphill slog.</w:t>
      </w:r>
      <w:r w:rsidRPr="004C32CE">
        <w:rPr>
          <w:sz w:val="12"/>
        </w:rPr>
        <w:t>¶</w:t>
      </w:r>
      <w:r w:rsidRPr="004C32CE">
        <w:t xml:space="preserve"> </w:t>
      </w:r>
      <w:r w:rsidRPr="004C32CE">
        <w:rPr>
          <w:rStyle w:val="StyleBoldUnderline"/>
        </w:rPr>
        <w:t>Our domestic debate over Venezuela generally falls into two camps: engagement and confrontation</w:t>
      </w:r>
      <w:r w:rsidRPr="004C32CE">
        <w:t>. There are, of course, shades of gray and nuances between the two sides—though such voices are so often overpowered by the more extreme views.</w:t>
      </w:r>
      <w:r w:rsidRPr="004C32CE">
        <w:rPr>
          <w:sz w:val="12"/>
        </w:rPr>
        <w:t>¶</w:t>
      </w:r>
      <w:r w:rsidRPr="004C32CE">
        <w:t xml:space="preserve"> On one side, you have those espousing "strategic engagement," keeping in line with the Obama administration's stated foreign policy and national security objectives. In short and broadly speaking, these proponents might argue, with an irrational state, you shouldn't turn your back. Look where that got us with North Korea, Iran and Syria. Instead you want a seat at the table to start a dialogue based on mutual respect and to build on areas of mutual interest. You raise concerns discretely and express disapproval quietly or through third parties. As one person said, engagement should be “subversive," because you seek to assert positive influence by being present and through cooperation on areas such as business development, financial opportunities, or culture and sports. Indeed, Palmer was the right guy to carry out this mission.</w:t>
      </w:r>
      <w:r w:rsidRPr="004C32CE">
        <w:rPr>
          <w:sz w:val="12"/>
        </w:rPr>
        <w:t>¶</w:t>
      </w:r>
      <w:r w:rsidRPr="004C32CE">
        <w:t xml:space="preserve"> But, </w:t>
      </w:r>
      <w:r w:rsidRPr="004C32CE">
        <w:rPr>
          <w:rStyle w:val="StyleBoldUnderline"/>
        </w:rPr>
        <w:t>the engagement policy, as it is practiced with Venezuela, seems more like "appeasement,"</w:t>
      </w:r>
      <w:r w:rsidRPr="004C32CE">
        <w:t xml:space="preserve"> say people clamoring for a tougher approach. After all, </w:t>
      </w:r>
      <w:r w:rsidRPr="004C32CE">
        <w:rPr>
          <w:rStyle w:val="StyleBoldUnderline"/>
        </w:rPr>
        <w:t>for years now, we have witnessed a democracy's death by a thousand cuts.</w:t>
      </w:r>
      <w:r w:rsidRPr="004C32CE">
        <w:t xml:space="preserve"> This past week, Hugo </w:t>
      </w:r>
      <w:r w:rsidRPr="004C32CE">
        <w:rPr>
          <w:rStyle w:val="StyleBoldUnderline"/>
        </w:rPr>
        <w:t>Chávez got one of his Christmas wishes with the approval of new decree powers, thereby further eroding the country's once well-established institutional checks and balances. Chávez threatens more than human rights and democratic norms;</w:t>
      </w:r>
      <w:r w:rsidRPr="004C32CE">
        <w:t xml:space="preserve"> the U.S. has legitimate national security concerns, such as nuclear proliferation, terrorism and narcotrafficking. Yet, as </w:t>
      </w:r>
      <w:r w:rsidRPr="004C32CE">
        <w:rPr>
          <w:rStyle w:val="StyleBoldUnderline"/>
        </w:rPr>
        <w:t xml:space="preserve">Chávez runs roughshod over international norms, is the U.S. </w:t>
      </w:r>
      <w:r w:rsidRPr="004C32CE">
        <w:rPr>
          <w:rStyle w:val="StyleBoldUnderline"/>
        </w:rPr>
        <w:lastRenderedPageBreak/>
        <w:t xml:space="preserve">working to halt the downward spiral? </w:t>
      </w:r>
      <w:r w:rsidRPr="004C32CE">
        <w:rPr>
          <w:sz w:val="12"/>
        </w:rPr>
        <w:t>¶</w:t>
      </w:r>
      <w:r w:rsidRPr="004C32CE">
        <w:t xml:space="preserve"> Those are the broad brush strokes of the debate into which Palmer was tossed.</w:t>
      </w:r>
      <w:r w:rsidRPr="004C32CE">
        <w:rPr>
          <w:sz w:val="12"/>
        </w:rPr>
        <w:t>¶</w:t>
      </w:r>
      <w:r w:rsidRPr="004C32CE">
        <w:t xml:space="preserve"> I'm told that some sought to torpedo Palmer's nomination from the get-go, either preferring another candidate with more credentials on human rights, or not wanting an ambassador in Venezuela at all. Critics doubted that Palmer—despite his experience as President of the Inter-American Foundation and as the Chargé d’Affaires in Ecuador during a time of major internal crises—had the steel to tangle with Venezuela's strongman. To many, his soft tone and circumspect statements at his confirmation hearing reinforced this view.</w:t>
      </w:r>
      <w:r w:rsidRPr="004C32CE">
        <w:rPr>
          <w:sz w:val="12"/>
        </w:rPr>
        <w:t>¶</w:t>
      </w:r>
      <w:r w:rsidRPr="004C32CE">
        <w:t xml:space="preserve"> </w:t>
      </w:r>
      <w:r w:rsidRPr="004C32CE">
        <w:rPr>
          <w:rStyle w:val="StyleBoldUnderline"/>
        </w:rPr>
        <w:t>Because Palmer did not come out swinging a big stick at his Senate confirmation hearing,</w:t>
      </w:r>
      <w:r w:rsidRPr="004C32CE">
        <w:t xml:space="preserve"> Senator </w:t>
      </w:r>
      <w:r w:rsidRPr="004C32CE">
        <w:rPr>
          <w:rStyle w:val="StyleBoldUnderline"/>
        </w:rPr>
        <w:t>Richard Lugar sent the ambassador a set of "questions for the record"</w:t>
      </w:r>
      <w:r w:rsidRPr="004C32CE">
        <w:t xml:space="preserve"> (QFRs), </w:t>
      </w:r>
      <w:r w:rsidRPr="004C32CE">
        <w:rPr>
          <w:rStyle w:val="StyleBoldUnderline"/>
        </w:rPr>
        <w:t xml:space="preserve">in attempt to strengthen support for his nomination. </w:t>
      </w:r>
      <w:r w:rsidRPr="004C32CE">
        <w:t>Palmer sat down with folks at the State Department and answered them, discussing the low morale in Venezuela's military, the ties between members of Venezuela's government and Colombian guerrillas and allowing them refuge in Venezuelan territory, its role in narcotrafficking, Chávez' increasing control over the judicial and legislative branches, steady erosion of checks and balances, and violations of human rights and freedom of the press.</w:t>
      </w:r>
      <w:r w:rsidRPr="004C32CE">
        <w:rPr>
          <w:sz w:val="12"/>
        </w:rPr>
        <w:t>¶</w:t>
      </w:r>
      <w:r w:rsidRPr="004C32CE">
        <w:t xml:space="preserve"> Palmer's responses—which he thought would be closely held, according to several sources at the State Department, including the ambassador-designate himself—were newsworthy, especially at a time of heightened tensions between Colombia and Venezuela. The QFR ripped around town and the world, media reports picked up Palmer's statements, thereby setting off the wildfire. So much for the State Department trying to keep a "low profile" on Venezuela and the sensitive situation in the Andean region. </w:t>
      </w:r>
      <w:r w:rsidRPr="004C32CE">
        <w:rPr>
          <w:sz w:val="12"/>
        </w:rPr>
        <w:t>¶</w:t>
      </w:r>
      <w:r w:rsidRPr="004C32CE">
        <w:t xml:space="preserve"> Chávez called foul and interference, telling President Obama to find another candidate because Larry Palmer would not be welcome.</w:t>
      </w:r>
      <w:r w:rsidRPr="004C32CE">
        <w:rPr>
          <w:sz w:val="12"/>
        </w:rPr>
        <w:t>¶</w:t>
      </w:r>
      <w:r w:rsidRPr="004C32CE">
        <w:t xml:space="preserve"> In August</w:t>
      </w:r>
      <w:r w:rsidRPr="004C32CE">
        <w:rPr>
          <w:rStyle w:val="StyleBoldUnderline"/>
        </w:rPr>
        <w:t>, Chávez</w:t>
      </w:r>
      <w:r w:rsidRPr="004C32CE">
        <w:t xml:space="preserve"> had </w:t>
      </w:r>
      <w:r w:rsidRPr="004C32CE">
        <w:rPr>
          <w:rStyle w:val="StyleBoldUnderline"/>
        </w:rPr>
        <w:t>said</w:t>
      </w:r>
      <w:r w:rsidRPr="004C32CE">
        <w:t xml:space="preserve"> on his TV show, "</w:t>
      </w:r>
      <w:r w:rsidRPr="004C32CE">
        <w:rPr>
          <w:rStyle w:val="StyleBoldUnderline"/>
        </w:rPr>
        <w:t>How can you think I'd accept this gentleman coming here?...You'd best withdraw him, Obama. Don't insist, I'm asking you</w:t>
      </w:r>
      <w:r w:rsidRPr="004C32CE">
        <w:t>."</w:t>
      </w:r>
      <w:r w:rsidRPr="004C32CE">
        <w:rPr>
          <w:sz w:val="12"/>
        </w:rPr>
        <w:t>¶</w:t>
      </w:r>
      <w:r w:rsidRPr="004C32CE">
        <w:t xml:space="preserve"> "[Palmer] disqualified himself by breaking all the rules of diplomacy. He messed with all of us</w:t>
      </w:r>
      <w:r w:rsidRPr="004C32CE">
        <w:rPr>
          <w:rStyle w:val="StyleBoldUnderline"/>
        </w:rPr>
        <w:t xml:space="preserve">. He can't come here as ambassador," </w:t>
      </w:r>
      <w:r w:rsidRPr="004C32CE">
        <w:t>Chávez said.</w:t>
      </w:r>
      <w:r w:rsidRPr="004C32CE">
        <w:rPr>
          <w:sz w:val="12"/>
        </w:rPr>
        <w:t>¶</w:t>
      </w:r>
      <w:r w:rsidRPr="004C32CE">
        <w:t xml:space="preserve"> Indeed, after the QFR got around, it seemed almost impossible that Chávez could save face and also accept Palmer.</w:t>
      </w:r>
      <w:r w:rsidRPr="004C32CE">
        <w:rPr>
          <w:sz w:val="12"/>
        </w:rPr>
        <w:t>¶</w:t>
      </w:r>
      <w:r w:rsidRPr="004C32CE">
        <w:t xml:space="preserve"> The Obama administration did not back down, continuing to press forward with Palmer's confirmation and trying to quietly persuade the Venezuelans to accept Palmer.</w:t>
      </w:r>
      <w:r w:rsidRPr="004C32CE">
        <w:rPr>
          <w:sz w:val="12"/>
        </w:rPr>
        <w:t>¶</w:t>
      </w:r>
      <w:r w:rsidRPr="004C32CE">
        <w:t xml:space="preserve"> Back home, the finger-pointing started about how the QFR got around so quickly, as I am told by several sources in and out of government. But, as questions for the record; they are not classified by definition. They are public information. That said, QFRs are historically not posted on Web sites, and emailed to interested and critical observers during a confirmation process. Usually, they come out when the committee publishes the transcript of a hearing, or often upon request during a hearing. Of course, as public information, it is perfectly legal to disseminate QFRs at any time as one sees fit—although traditionally they are treated with more discretion, according to several expert observers.</w:t>
      </w:r>
      <w:r w:rsidRPr="004C32CE">
        <w:rPr>
          <w:sz w:val="12"/>
        </w:rPr>
        <w:t>¶</w:t>
      </w:r>
      <w:r w:rsidRPr="004C32CE">
        <w:t xml:space="preserve"> Yet, in this age of the online social media, a 24-hour news cycle, hungry blogosphere and Wikipedia, it is a risk to assume that any electronic communication will be kept private. And all communications can be rendered electronic.</w:t>
      </w:r>
      <w:r w:rsidRPr="004C32CE">
        <w:rPr>
          <w:sz w:val="12"/>
        </w:rPr>
        <w:t>¶</w:t>
      </w:r>
      <w:r w:rsidRPr="004C32CE">
        <w:t xml:space="preserve"> Furthermore, the QFR took a step toward stating official U.S. positions on Venezuela—something which many have been asking for and seeking from the State Department for years. Despite this legitimate demand, the State Department seems to prefer to keep Venezuela on the backburner. At least until the pot boils over. Given the costly complexities of Iraq and Afghanistan, must Venezuela be another mess in which we meddle? </w:t>
      </w:r>
      <w:r w:rsidRPr="004C32CE">
        <w:rPr>
          <w:sz w:val="12"/>
        </w:rPr>
        <w:t>¶</w:t>
      </w:r>
      <w:r w:rsidRPr="004C32CE">
        <w:t xml:space="preserve"> To note, Palmer—true to his venerable professionalism as an American Foreign Service officer - takes all responsibility for the controversy that arose from the publication of the QFR. But I must ask: should it really be a job requirement that an ambassador knows how "questions for the record" are handled? Of course not.</w:t>
      </w:r>
      <w:r w:rsidRPr="004C32CE">
        <w:rPr>
          <w:sz w:val="12"/>
        </w:rPr>
        <w:t>¶</w:t>
      </w:r>
      <w:r w:rsidRPr="004C32CE">
        <w:t xml:space="preserve"> So, what was the understanding between the legislative and executive branches?</w:t>
      </w:r>
      <w:r w:rsidRPr="004C32CE">
        <w:rPr>
          <w:sz w:val="12"/>
        </w:rPr>
        <w:t>¶</w:t>
      </w:r>
      <w:r w:rsidRPr="004C32CE">
        <w:t xml:space="preserve"> It's not clear whether some sought to use the QFR to strong arm the State Department to articulate or take tougher positions, and thereby bolster Palmer's confirmation prospects and support on the heels of his "weak" hearing performance. Alternatively, perhaps the QFR was publicized to thwart his prospects entirely. Who knows; at this stage, it's irrelevant.</w:t>
      </w:r>
      <w:r w:rsidRPr="004C32CE">
        <w:rPr>
          <w:sz w:val="12"/>
        </w:rPr>
        <w:t>¶</w:t>
      </w:r>
      <w:r w:rsidRPr="004C32CE">
        <w:t xml:space="preserve"> What's very relevant are the unfolding consequences of the QFR mishandling. First and foremost, Palmer got rolled. A dedicated Foreign Service officer was not treated with due professionalism and respect. We will not know how great he would have been in Venezuela. Second, the State Department on this matter appears naive, indecisive and disorganized. Third, critics who never wanted ANY ambassador—and certainly NOT Palmer—in Caracas, succeeded. As did Chávez, for the short term.</w:t>
      </w:r>
      <w:r w:rsidRPr="004C32CE">
        <w:rPr>
          <w:sz w:val="12"/>
        </w:rPr>
        <w:t>¶</w:t>
      </w:r>
      <w:r w:rsidRPr="004C32CE">
        <w:t xml:space="preserve"> To take up the second point, the State Department appears to have different and confused messages on Venezuela. The ostensible example of this is the two messages of Larry Palmer's Senate testimony versus his answers to the QFR. What can be said publicly and on the record regarding Venezuela? Beyond talking with a low voice on the safest matters, it is not clear. Is such timidity to Chávez' bluster necessary?</w:t>
      </w:r>
      <w:r w:rsidRPr="004C32CE">
        <w:rPr>
          <w:sz w:val="12"/>
        </w:rPr>
        <w:t>¶</w:t>
      </w:r>
      <w:r w:rsidRPr="004C32CE">
        <w:t xml:space="preserve"> The next step will be to see whether the State Department will go bold and call Venezuelan Ambassador to the U.S. Bernardo Alvarez a persona non grata, or take a softer approach and cancel his visa.</w:t>
      </w:r>
      <w:r w:rsidRPr="004C32CE">
        <w:rPr>
          <w:sz w:val="12"/>
        </w:rPr>
        <w:t>¶</w:t>
      </w:r>
      <w:r w:rsidRPr="004C32CE">
        <w:t xml:space="preserve"> Alvarez had been back home, and over the weekend, it was said he was not planning to return to Washington DC—already one move ahead of the anticipated reciprocation to Palmer's rejection.</w:t>
      </w:r>
      <w:r w:rsidRPr="004C32CE">
        <w:rPr>
          <w:sz w:val="12"/>
        </w:rPr>
        <w:t>¶</w:t>
      </w:r>
      <w:r w:rsidRPr="004C32CE">
        <w:t xml:space="preserve"> It was in Chávez’s best interests to welcome Palmer, as he wanted to work with Venezuelans, and help ease the growing tensions between the two countries. But now, the State Department will have to rethink this, and find another person...most likely with a stronger track record on human rights and democracy. Perhaps we should accept that playing nice and fair with an irrational actor like Chávez is not likely to yield positive results.</w:t>
      </w:r>
      <w:r w:rsidRPr="004C32CE">
        <w:rPr>
          <w:sz w:val="12"/>
        </w:rPr>
        <w:t>¶</w:t>
      </w:r>
      <w:r w:rsidRPr="004C32CE">
        <w:t xml:space="preserve"> At the end of the day, we've been backed into a corner to put forward a tougher ambassador, and not Palmer, who was our first pick. Does this mean likewise that our policy of engagement must be altered? Are we acting in response to Venezuela's moves? In this context, Chávez, and some conservative critics here, are setting the terms of U.S. policy.</w:t>
      </w:r>
      <w:r w:rsidRPr="004C32CE">
        <w:rPr>
          <w:sz w:val="12"/>
        </w:rPr>
        <w:t>¶</w:t>
      </w:r>
      <w:r w:rsidRPr="004C32CE">
        <w:t xml:space="preserve"> This debacle also illustrates the express need for the State Department to complete its review of Venezuela policy and clarify its positions. The QFR mishandling is a symptom of the bigger issue: uniting our various agencies to craft a coherent message and policy on Venezuela. </w:t>
      </w:r>
      <w:r w:rsidRPr="004C32CE">
        <w:rPr>
          <w:sz w:val="12"/>
        </w:rPr>
        <w:t>¶</w:t>
      </w:r>
      <w:r w:rsidRPr="004C32CE">
        <w:t xml:space="preserve"> What are the "red lines" of what we'll tolerate from Venezuela? When one of our career diplomats goes on record saying that Venezuela's National Guard is involved in narcotrafficking, provides safe haven to terrorists like the FARC, imprisons judges for ruling against Chávez, why is the State Department not publicizing those concerns?</w:t>
      </w:r>
      <w:r w:rsidRPr="004C32CE">
        <w:rPr>
          <w:sz w:val="12"/>
        </w:rPr>
        <w:t>¶</w:t>
      </w:r>
      <w:r w:rsidRPr="004C32CE">
        <w:t xml:space="preserve"> Until now, the State Department had been keeping its profile too low for anyone's good. Ostensibly that of Ambassador Palmer. </w:t>
      </w:r>
      <w:r w:rsidRPr="004C32CE">
        <w:rPr>
          <w:sz w:val="12"/>
        </w:rPr>
        <w:t>¶</w:t>
      </w:r>
      <w:r w:rsidRPr="004C32CE">
        <w:t xml:space="preserve"> At this point, why is it a mistake to outline on record ways in which the Venezuelan government is breaking very basic standards of human rights and hemispheric security? Just some open and disquieting questions.</w:t>
      </w:r>
      <w:r w:rsidRPr="004C32CE">
        <w:rPr>
          <w:sz w:val="12"/>
        </w:rPr>
        <w:t>¶</w:t>
      </w:r>
      <w:r w:rsidRPr="004C32CE">
        <w:t xml:space="preserve"> At the least, </w:t>
      </w:r>
      <w:r w:rsidRPr="004C32CE">
        <w:rPr>
          <w:rStyle w:val="StyleBoldUnderline"/>
        </w:rPr>
        <w:t>the State Department needs to figure out what its basic message is, and then put it out there with a unified voice, loud and clear.</w:t>
      </w:r>
      <w:r w:rsidRPr="004C32CE">
        <w:t xml:space="preserve"> This could go far to improve its public outreach and image.</w:t>
      </w:r>
      <w:r w:rsidRPr="004C32CE">
        <w:rPr>
          <w:sz w:val="12"/>
        </w:rPr>
        <w:t>¶</w:t>
      </w:r>
      <w:r w:rsidRPr="004C32CE">
        <w:t xml:space="preserve"> But while silence continues, </w:t>
      </w:r>
      <w:r w:rsidRPr="004C32CE">
        <w:rPr>
          <w:rStyle w:val="StyleBoldUnderline"/>
        </w:rPr>
        <w:t xml:space="preserve">it seems that the </w:t>
      </w:r>
      <w:r w:rsidRPr="004C32CE">
        <w:rPr>
          <w:rStyle w:val="StyleBoldUnderline"/>
        </w:rPr>
        <w:lastRenderedPageBreak/>
        <w:t>Venezuelans have settled the U.S. debate: this kind of "engagement" will not get us where we want to be.</w:t>
      </w:r>
      <w:r w:rsidRPr="004C32CE">
        <w:rPr>
          <w:rStyle w:val="StyleBoldUnderline"/>
          <w:sz w:val="12"/>
        </w:rPr>
        <w:t>¶</w:t>
      </w:r>
      <w:r w:rsidRPr="004C32CE">
        <w:rPr>
          <w:rStyle w:val="StyleBoldUnderline"/>
        </w:rPr>
        <w:t xml:space="preserve"> Chávez</w:t>
      </w:r>
      <w:r w:rsidRPr="004C32CE">
        <w:t xml:space="preserve"> is antithetical to our democratic values and security concerns. He </w:t>
      </w:r>
      <w:r w:rsidRPr="004C32CE">
        <w:rPr>
          <w:rStyle w:val="StyleBoldUnderline"/>
        </w:rPr>
        <w:t>is moving full steam down the field, while we sit on the sidelines.</w:t>
      </w:r>
      <w:r w:rsidRPr="004C32CE">
        <w:rPr>
          <w:rStyle w:val="StyleBoldUnderline"/>
          <w:sz w:val="12"/>
        </w:rPr>
        <w:t>¶</w:t>
      </w:r>
      <w:r w:rsidRPr="004C32CE">
        <w:rPr>
          <w:rStyle w:val="StyleBoldUnderline"/>
        </w:rPr>
        <w:t xml:space="preserve"> Time to play.</w:t>
      </w:r>
    </w:p>
    <w:p w:rsidR="004A4F69" w:rsidRPr="004C32CE" w:rsidRDefault="004A4F69" w:rsidP="00A62B58">
      <w:pPr>
        <w:pStyle w:val="Heading4"/>
      </w:pPr>
      <w:r w:rsidRPr="004C32CE">
        <w:t>Willful ignorance allows Venezuela and Cuba to work together against the US</w:t>
      </w:r>
    </w:p>
    <w:p w:rsidR="004A4F69" w:rsidRPr="004C32CE" w:rsidRDefault="004A4F69" w:rsidP="004A4F69">
      <w:r w:rsidRPr="004C32CE">
        <w:rPr>
          <w:rStyle w:val="StyleStyleBold12pt"/>
        </w:rPr>
        <w:t>Balart 12</w:t>
      </w:r>
      <w:r w:rsidRPr="004C32CE">
        <w:t xml:space="preserve">(Mario Diaz-Balart, House Representative, July 11 2012, Obama's Policies Toward Cuba and Venezuela: Ignorance is NOT Bliss, </w:t>
      </w:r>
      <w:hyperlink r:id="rId27" w:history="1">
        <w:r w:rsidRPr="004C32CE">
          <w:rPr>
            <w:rStyle w:val="Hyperlink"/>
          </w:rPr>
          <w:t>http://mariodiazbalart.house.gov/media-center/press-releases/obamas-policies-toward-cuba-and-venezuela-ignorance-is-not-bliss,PS</w:t>
        </w:r>
      </w:hyperlink>
      <w:r w:rsidRPr="004C32CE">
        <w:t>)</w:t>
      </w:r>
    </w:p>
    <w:p w:rsidR="004A4F69" w:rsidRPr="004C32CE" w:rsidRDefault="004A4F69" w:rsidP="004A4F69">
      <w:pPr>
        <w:rPr>
          <w:rStyle w:val="StyleBoldUnderline"/>
        </w:rPr>
      </w:pPr>
      <w:r w:rsidRPr="004C32CE">
        <w:t>Washington, D.C. – Congressman Mario Diaz-Balart (R-FL) responds to an interview by Oscar Haza which aired last night on the program, “A Mano Limpia” on América TeVe, in which President Barack Obama commented on his failed policies toward Cuba and Venezuela.</w:t>
      </w:r>
      <w:r w:rsidRPr="004C32CE">
        <w:rPr>
          <w:sz w:val="12"/>
        </w:rPr>
        <w:t>¶</w:t>
      </w:r>
      <w:r w:rsidRPr="004C32CE">
        <w:t xml:space="preserve"> “President </w:t>
      </w:r>
      <w:r w:rsidRPr="004C32CE">
        <w:rPr>
          <w:rStyle w:val="StyleBoldUnderline"/>
        </w:rPr>
        <w:t>Obama clearly wants to continue his failed policy of providing unilateral concessions to the Castro dictatorship, and expects that the murderous regime will in turn ‘recognize that their system is no longer working.’</w:t>
      </w:r>
      <w:r w:rsidRPr="004C32CE">
        <w:t xml:space="preserve"> Yet during his three and a half years in office, </w:t>
      </w:r>
      <w:r w:rsidRPr="004C32CE">
        <w:rPr>
          <w:rStyle w:val="StyleBoldUnderline"/>
        </w:rPr>
        <w:t>the regime has responded by holding hostage American humanitarian aid worker Alan Gross, murdering four political prisoners of conscience, and increasing its brutal oppression against the Cuban people</w:t>
      </w:r>
      <w:r w:rsidRPr="004C32CE">
        <w:t xml:space="preserve">. That President </w:t>
      </w:r>
      <w:r w:rsidRPr="004C32CE">
        <w:rPr>
          <w:rStyle w:val="StyleBoldUnderline"/>
        </w:rPr>
        <w:t>Obama continues to reach out a hand to the Cuban dictatorship, and ignores the brave pro-democracy movement in Cuba</w:t>
      </w:r>
      <w:r w:rsidRPr="004C32CE">
        <w:t xml:space="preserve">, is an outrage. It is deeply disturbing that in the face of the regime’s demonstrated depravity, President </w:t>
      </w:r>
      <w:r w:rsidRPr="004C32CE">
        <w:rPr>
          <w:rStyle w:val="StyleBoldUnderline"/>
        </w:rPr>
        <w:t xml:space="preserve">Obama continues to expect that his acts of appeasement will somehow convince the regime to ‘recognize that their system is no longer working.’ </w:t>
      </w:r>
      <w:r w:rsidRPr="004C32CE">
        <w:t xml:space="preserve">Miraculously, the President fails to notice that </w:t>
      </w:r>
      <w:r w:rsidRPr="004C32CE">
        <w:rPr>
          <w:rStyle w:val="StyleBoldUnderline"/>
        </w:rPr>
        <w:t xml:space="preserve">it is precisely his policies which have increased the channeling of U.S. dollars to the Cuban dictatorship and have only emboldened it further. Clearly President Obama’s policies are ‘working’ just fine for the Castro brothers. </w:t>
      </w:r>
      <w:r w:rsidRPr="004C32CE">
        <w:rPr>
          <w:rStyle w:val="StyleBoldUnderline"/>
          <w:sz w:val="12"/>
        </w:rPr>
        <w:t xml:space="preserve">¶ </w:t>
      </w:r>
      <w:r w:rsidRPr="004C32CE">
        <w:t xml:space="preserve">“As to Venezuela, </w:t>
      </w:r>
      <w:r w:rsidRPr="004C32CE">
        <w:rPr>
          <w:rStyle w:val="StyleBoldUnderline"/>
        </w:rPr>
        <w:t>President Obama said that Chavez ‘has not had a serious national security impact’ on the United States. His willful ignorance on this matter is shocking from a U.S. president.</w:t>
      </w:r>
      <w:r w:rsidRPr="004C32CE">
        <w:t xml:space="preserve"> The President must have forgotten that </w:t>
      </w:r>
      <w:r w:rsidRPr="004C32CE">
        <w:rPr>
          <w:rStyle w:val="StyleBoldUnderline"/>
        </w:rPr>
        <w:t>his own State Department expelled the Venezuelan consul general in Miami for plotting against U.S. security interests, and that Chavez fiercely supports the State Sponsors of Terrorism Iran, Syria, and Cuba, and the terrorist organizations, the FARC and Hezbollah, with his vast petroleum resources, safe harbor, and access to credit.</w:t>
      </w:r>
      <w:r w:rsidRPr="004C32CE">
        <w:rPr>
          <w:rStyle w:val="StyleBoldUnderline"/>
          <w:sz w:val="12"/>
        </w:rPr>
        <w:t>¶</w:t>
      </w:r>
      <w:r w:rsidRPr="004C32CE">
        <w:t xml:space="preserve"> “It is dangerous that President Obama is utterly blind to the brutal nature of the Castro dictatorship, and to the grave threats posed by Hugo Chavez’s committed support for terrorist states and organizations. </w:t>
      </w:r>
      <w:r w:rsidRPr="004C32CE">
        <w:rPr>
          <w:rStyle w:val="StyleBoldUnderline"/>
        </w:rPr>
        <w:t>The Castro dictatorship and Chavez actively work against U.S. interests and in coordination with other U.S. foes. In our dangerous world, it is appalling that the United States has a President who completely fails to appreciate serious threats within our own hemisphere.”</w:t>
      </w:r>
    </w:p>
    <w:p w:rsidR="00A765F4" w:rsidRPr="004C32CE" w:rsidRDefault="00F008FF" w:rsidP="00F008FF">
      <w:pPr>
        <w:pStyle w:val="Heading3"/>
      </w:pPr>
      <w:r w:rsidRPr="004C32CE">
        <w:lastRenderedPageBreak/>
        <w:t xml:space="preserve">    Link: Oil Cooperation</w:t>
      </w:r>
    </w:p>
    <w:p w:rsidR="00F008FF" w:rsidRPr="004C32CE" w:rsidRDefault="00F008FF" w:rsidP="00F008FF">
      <w:pPr>
        <w:pStyle w:val="Heading4"/>
      </w:pPr>
      <w:r w:rsidRPr="004C32CE">
        <w:t xml:space="preserve">Oil cooperation appeases and emboldens Venezuela </w:t>
      </w:r>
    </w:p>
    <w:p w:rsidR="00F008FF" w:rsidRPr="004C32CE" w:rsidRDefault="00F008FF" w:rsidP="00F008FF">
      <w:pPr>
        <w:rPr>
          <w:rStyle w:val="StyleStyleBold12pt"/>
        </w:rPr>
      </w:pPr>
      <w:r w:rsidRPr="004C32CE">
        <w:rPr>
          <w:rStyle w:val="StyleStyleBold12pt"/>
        </w:rPr>
        <w:t>Koch 10</w:t>
      </w:r>
    </w:p>
    <w:p w:rsidR="00F008FF" w:rsidRPr="004C32CE" w:rsidRDefault="00F008FF" w:rsidP="00F008FF">
      <w:pPr>
        <w:rPr>
          <w:rStyle w:val="StyleStyleBold12pt"/>
        </w:rPr>
      </w:pPr>
      <w:r w:rsidRPr="004C32CE">
        <w:t>(Edward Koch, Newsmax, April 05 2010, Drilling Won't Mask Appeasement, http://www.newsmax.com/Koch/Koch-Obama-Venezuela-Iran/2010/04/05/id/354811,PS)</w:t>
      </w:r>
    </w:p>
    <w:p w:rsidR="00F008FF" w:rsidRPr="004C32CE" w:rsidRDefault="00F008FF" w:rsidP="00F008FF">
      <w:r w:rsidRPr="004C32CE">
        <w:rPr>
          <w:rStyle w:val="StyleBoldUnderline"/>
        </w:rPr>
        <w:t>The president is to be commended for opening offshore areas for oil exploration</w:t>
      </w:r>
      <w:r w:rsidRPr="004C32CE">
        <w:t>. According to The Times of March 31, the president is ending “a long-standing moratorium on oil exploration along the east coast from the northern tip of Delaware to the central coast of Florida, covering 167 million acres of ocean.”</w:t>
      </w:r>
      <w:r w:rsidRPr="004C32CE">
        <w:rPr>
          <w:sz w:val="12"/>
        </w:rPr>
        <w:t>¶</w:t>
      </w:r>
      <w:r w:rsidRPr="004C32CE">
        <w:t xml:space="preserve"> Obviously, </w:t>
      </w:r>
      <w:r w:rsidRPr="004C32CE">
        <w:rPr>
          <w:rStyle w:val="StyleBoldUnderline"/>
        </w:rPr>
        <w:t>the action is intended to respond to the United States’ need for oil and our dependence on foreign sources. One large foreign source currently is Venezuela, whose leader, Hugo Chavez, is a sworn enemy of the U.S.¶</w:t>
      </w:r>
      <w:r w:rsidRPr="004C32CE">
        <w:t xml:space="preserve"> According to The Times of April 3, “Prime Minister Vladimir V. Putin of Russia visited Venezuela on Friday to sign a series of military and oil agreements with President Hugo </w:t>
      </w:r>
      <w:r w:rsidRPr="004C32CE">
        <w:rPr>
          <w:rStyle w:val="StyleBoldUnderline"/>
        </w:rPr>
        <w:t xml:space="preserve">Chavez, </w:t>
      </w:r>
      <w:r w:rsidRPr="004C32CE">
        <w:t xml:space="preserve">who </w:t>
      </w:r>
      <w:r w:rsidRPr="004C32CE">
        <w:rPr>
          <w:rStyle w:val="StyleBoldUnderline"/>
        </w:rPr>
        <w:t>is seeking to expand ties with Russia as a way of countering the influence of the United States in Latin America</w:t>
      </w:r>
      <w:r w:rsidRPr="004C32CE">
        <w:t>.”</w:t>
      </w:r>
      <w:r w:rsidRPr="004C32CE">
        <w:rPr>
          <w:sz w:val="12"/>
        </w:rPr>
        <w:t>¶</w:t>
      </w:r>
      <w:r w:rsidRPr="004C32CE">
        <w:t xml:space="preserve"> The Times also reported that “Mr. </w:t>
      </w:r>
      <w:r w:rsidRPr="004C32CE">
        <w:rPr>
          <w:rStyle w:val="StyleBoldUnderline"/>
        </w:rPr>
        <w:t>Chavez had suggested</w:t>
      </w:r>
      <w:r w:rsidRPr="004C32CE">
        <w:t xml:space="preserve"> before Mr. Putin’s arrival </w:t>
      </w:r>
      <w:r w:rsidRPr="004C32CE">
        <w:rPr>
          <w:rStyle w:val="StyleBoldUnderline"/>
        </w:rPr>
        <w:t>that the countries could cooperate ambitiously on nuclear energy and a satellite-launching base in Venezuela.”¶</w:t>
      </w:r>
      <w:r w:rsidRPr="004C32CE">
        <w:t xml:space="preserve"> </w:t>
      </w:r>
      <w:r w:rsidRPr="004C32CE">
        <w:rPr>
          <w:rStyle w:val="StyleBoldUnderline"/>
        </w:rPr>
        <w:t>What would we do if Venezuela invited Russia to build a missile launch pad, or Russia provided Venezuela with the plans and materials for building nuclear weapons</w:t>
      </w:r>
      <w:r w:rsidRPr="004C32CE">
        <w:t>? Would there be a replay of the Cuban missile crisis of the 1960s?</w:t>
      </w:r>
      <w:r w:rsidRPr="004C32CE">
        <w:rPr>
          <w:sz w:val="12"/>
        </w:rPr>
        <w:t>¶</w:t>
      </w:r>
      <w:r w:rsidRPr="004C32CE">
        <w:t xml:space="preserve"> </w:t>
      </w:r>
      <w:r w:rsidRPr="004C32CE">
        <w:rPr>
          <w:rStyle w:val="StyleBoldUnderline"/>
        </w:rPr>
        <w:t>Based on our continuing failure to confront North Korea and Iran with regard to their nuclear activities</w:t>
      </w:r>
      <w:r w:rsidRPr="004C32CE">
        <w:t xml:space="preserve">, I suspect </w:t>
      </w:r>
      <w:r w:rsidRPr="004C32CE">
        <w:rPr>
          <w:rStyle w:val="StyleBoldUnderline"/>
        </w:rPr>
        <w:t>we would do nothing</w:t>
      </w:r>
      <w:r w:rsidRPr="004C32CE">
        <w:t xml:space="preserve">. I fear that we have lost the battle and lost our nerve. It appears that </w:t>
      </w:r>
      <w:r w:rsidRPr="004C32CE">
        <w:rPr>
          <w:rStyle w:val="StyleBoldUnderline"/>
        </w:rPr>
        <w:t>the Obama administration has decided to live with the idea that these two rogue states — North Korea and Iran — can do as they please on the nuclear front.¶</w:t>
      </w:r>
      <w:r w:rsidRPr="004C32CE">
        <w:t xml:space="preserve"> </w:t>
      </w:r>
      <w:r w:rsidRPr="004C32CE">
        <w:rPr>
          <w:rStyle w:val="StyleBoldUnderline"/>
        </w:rPr>
        <w:t>There is a foul whiff o</w:t>
      </w:r>
      <w:r w:rsidRPr="004C32CE">
        <w:t xml:space="preserve">f Munich and </w:t>
      </w:r>
      <w:r w:rsidRPr="004C32CE">
        <w:rPr>
          <w:rStyle w:val="StyleBoldUnderline"/>
        </w:rPr>
        <w:t>appeasement in the air.</w:t>
      </w:r>
    </w:p>
    <w:p w:rsidR="00F008FF" w:rsidRPr="004C32CE" w:rsidRDefault="00F008FF" w:rsidP="00F008FF"/>
    <w:p w:rsidR="008B38FD" w:rsidRPr="004C32CE" w:rsidRDefault="008B38FD" w:rsidP="00991899">
      <w:pPr>
        <w:pStyle w:val="Heading2"/>
      </w:pPr>
      <w:r w:rsidRPr="004C32CE">
        <w:lastRenderedPageBreak/>
        <w:t>Internal Link</w:t>
      </w:r>
    </w:p>
    <w:p w:rsidR="008B38FD" w:rsidRPr="004C32CE" w:rsidRDefault="008B38FD" w:rsidP="008B38FD">
      <w:pPr>
        <w:pStyle w:val="Heading3"/>
      </w:pPr>
      <w:r w:rsidRPr="004C32CE">
        <w:lastRenderedPageBreak/>
        <w:t>Credibility Key</w:t>
      </w:r>
    </w:p>
    <w:p w:rsidR="008B38FD" w:rsidRPr="004C32CE" w:rsidRDefault="008B38FD" w:rsidP="008B38FD">
      <w:pPr>
        <w:pStyle w:val="Heading4"/>
      </w:pPr>
      <w:r w:rsidRPr="004C32CE">
        <w:t xml:space="preserve">Credibility’s key – it </w:t>
      </w:r>
      <w:r w:rsidRPr="004C32CE">
        <w:rPr>
          <w:u w:val="single"/>
        </w:rPr>
        <w:t>controls</w:t>
      </w:r>
      <w:r w:rsidRPr="004C32CE">
        <w:t xml:space="preserve"> every other facet of international bargaining </w:t>
      </w:r>
    </w:p>
    <w:p w:rsidR="008B38FD" w:rsidRPr="004C32CE" w:rsidRDefault="008B38FD" w:rsidP="008B38FD">
      <w:pPr>
        <w:rPr>
          <w:rStyle w:val="StyleStyleBold12pt"/>
        </w:rPr>
      </w:pPr>
      <w:r w:rsidRPr="004C32CE">
        <w:rPr>
          <w:rStyle w:val="StyleStyleBold12pt"/>
        </w:rPr>
        <w:t>Press ‘5</w:t>
      </w:r>
    </w:p>
    <w:p w:rsidR="008B38FD" w:rsidRPr="004C32CE" w:rsidRDefault="008B38FD" w:rsidP="008B38FD">
      <w:r w:rsidRPr="004C32CE">
        <w:t>(Daryl G. Press, Associate Professor in the Department of Government, Dartmouth College.¶ He received a Ph.D. in Political Science from the Massachusetts Institute of Technology, and a B.A. from the University of Chicago., Calculating Credibility: How Leaders Assess Military Threats, Pg. 1-2, 2005, PS)</w:t>
      </w:r>
    </w:p>
    <w:p w:rsidR="008B38FD" w:rsidRPr="004C32CE" w:rsidRDefault="008B38FD" w:rsidP="008B38FD">
      <w:r w:rsidRPr="004C32CE">
        <w:t xml:space="preserve">In international </w:t>
      </w:r>
      <w:r w:rsidRPr="004C32CE">
        <w:rPr>
          <w:rStyle w:val="StyleBoldUnderline"/>
        </w:rPr>
        <w:t xml:space="preserve">politics credibility is a prized asset. A country whose promises are credible can build valuable alliances because potential allies will not fear betrayal or abandonment. A country whose threats are credible can deter many enemies and prevent costly wars rather than fight them. </w:t>
      </w:r>
      <w:r w:rsidRPr="004C32CE">
        <w:t>Every country strives to make its threats and promises credible, but how is this done? What causes credibility?</w:t>
      </w:r>
      <w:r w:rsidRPr="004C32CE">
        <w:rPr>
          <w:sz w:val="12"/>
        </w:rPr>
        <w:t>¶</w:t>
      </w:r>
      <w:r w:rsidRPr="004C32CE">
        <w:t xml:space="preserve"> Statesmen, scholars, and pundits believe they know how credibility is won and lost. The </w:t>
      </w:r>
      <w:r w:rsidRPr="004C32CE">
        <w:rPr>
          <w:rStyle w:val="StyleBoldUnderline"/>
        </w:rPr>
        <w:t xml:space="preserve">conventional wisdom holds that credibility depends on a country’s past behavior—its history of keeping or breaking commitments. </w:t>
      </w:r>
      <w:r w:rsidRPr="004C32CE">
        <w:t>Like people who keep their word, countries that keep their promises will be believed when they issue new assurances. And like people who casually break their promises, countries that renege on their commitments soon discover that their promises carry no weight. In international politics, it seems, countries must keep their promises and carry out their threats to preserve their credibility, even if doing so exacts serious costs in the short term.</w:t>
      </w:r>
      <w:r w:rsidRPr="004C32CE">
        <w:rPr>
          <w:sz w:val="12"/>
        </w:rPr>
        <w:t>¶</w:t>
      </w:r>
      <w:r w:rsidRPr="004C32CE">
        <w:t xml:space="preserve"> This book argues that </w:t>
      </w:r>
      <w:r w:rsidRPr="004C32CE">
        <w:rPr>
          <w:rStyle w:val="StyleBoldUnderline"/>
        </w:rPr>
        <w:t>the conventional wisdom about credibility is wrong. A country’s credibility</w:t>
      </w:r>
      <w:r w:rsidRPr="004C32CE">
        <w:t>, at least during crises</w:t>
      </w:r>
      <w:r w:rsidRPr="004C32CE">
        <w:rPr>
          <w:rStyle w:val="StyleBoldUnderline"/>
        </w:rPr>
        <w:t>. is driven not by its past behavior but rather by power and interests.</w:t>
      </w:r>
      <w:r w:rsidRPr="004C32CE">
        <w:t xml:space="preserve"> If a country makes threats that it has the power to carry out—and an interest in doing so—those threats will be believed even lithe country has Huffed in the past If it makes threats that it lacks the power to carry out—or has no interest in doing 50—its credibility will be viewed with great skepticism. </w:t>
      </w:r>
      <w:r w:rsidRPr="004C32CE">
        <w:rPr>
          <w:rStyle w:val="StyleBoldUnderline"/>
        </w:rPr>
        <w:t>When assessing credibility during crises, leaders focus on the “here and now” not on their adversaries past behavior</w:t>
      </w:r>
      <w:r w:rsidRPr="004C32CE">
        <w:t>. Tragically, those countries that have fought wars to build a reputation for resolve have wasted vast sums of money and. much worse, thousands of lives.</w:t>
      </w:r>
      <w:r w:rsidRPr="004C32CE">
        <w:rPr>
          <w:sz w:val="12"/>
        </w:rPr>
        <w:t>¶</w:t>
      </w:r>
      <w:r w:rsidRPr="004C32CE">
        <w:t xml:space="preserve"> </w:t>
      </w:r>
      <w:r w:rsidRPr="004C32CE">
        <w:rPr>
          <w:rStyle w:val="StyleBoldUnderline"/>
        </w:rPr>
        <w:t>Evidence shows that presidents. prime ministers, and dictators believe the conventional wisdom about the sources of credibility</w:t>
      </w:r>
      <w:r w:rsidRPr="004C32CE">
        <w:t>. As a result countries have paid dearly to invest in reputation. Nowhere has this reasoning played a more influential role than in the past fifty years of U.S. foreign policy. The Cold War had just begun when the Truman administration intervened in the Korean War to protect America’s credibility. As Secretary of State loan Foster Dulles explaincd ‘</w:t>
      </w:r>
      <w:r w:rsidRPr="004C32CE">
        <w:rPr>
          <w:rStyle w:val="StyleBoldUnderline"/>
        </w:rPr>
        <w:t>To</w:t>
      </w:r>
      <w:r w:rsidRPr="004C32CE">
        <w:t xml:space="preserve"> ist </w:t>
      </w:r>
      <w:r w:rsidR="009D39D3" w:rsidRPr="004C32CE">
        <w:rPr>
          <w:rStyle w:val="StyleBoldUnderline"/>
        </w:rPr>
        <w:t xml:space="preserve">[sit] </w:t>
      </w:r>
      <w:r w:rsidRPr="004C32CE">
        <w:rPr>
          <w:rStyle w:val="StyleBoldUnderline"/>
        </w:rPr>
        <w:t>by</w:t>
      </w:r>
      <w:r w:rsidRPr="004C32CE">
        <w:t xml:space="preserve"> while Korea is overrun by un provoked arnied attack.. . </w:t>
      </w:r>
      <w:r w:rsidRPr="004C32CE">
        <w:rPr>
          <w:rStyle w:val="StyleBoldUnderline"/>
        </w:rPr>
        <w:t>would start al disastrous chain of events leading most probably to world war.”</w:t>
      </w:r>
      <w:r w:rsidRPr="004C32CE">
        <w:t xml:space="preserve"> The president clarified this reasoning in a radio address to the American public: “if aggression were allowed to succeed in Korea, it would be an open invitation to new acts of aggression elsewhere.9</w:t>
      </w:r>
    </w:p>
    <w:p w:rsidR="008B38FD" w:rsidRPr="004C32CE" w:rsidRDefault="008B38FD" w:rsidP="008B38FD"/>
    <w:p w:rsidR="00F76893" w:rsidRPr="004C32CE" w:rsidRDefault="00F76893" w:rsidP="00991899">
      <w:pPr>
        <w:pStyle w:val="Heading2"/>
      </w:pPr>
      <w:r w:rsidRPr="004C32CE">
        <w:lastRenderedPageBreak/>
        <w:t>Impact</w:t>
      </w:r>
    </w:p>
    <w:p w:rsidR="00C92A7A" w:rsidRPr="004C32CE" w:rsidRDefault="00C92A7A" w:rsidP="00F76893">
      <w:pPr>
        <w:pStyle w:val="Heading3"/>
      </w:pPr>
      <w:r w:rsidRPr="004C32CE">
        <w:lastRenderedPageBreak/>
        <w:t xml:space="preserve">Appeasement Bad: Hegemony </w:t>
      </w:r>
      <w:r w:rsidR="000D586F" w:rsidRPr="004C32CE">
        <w:t>/ Stability – 1</w:t>
      </w:r>
      <w:r w:rsidR="000D586F" w:rsidRPr="004C32CE">
        <w:rPr>
          <w:vertAlign w:val="superscript"/>
        </w:rPr>
        <w:t>st</w:t>
      </w:r>
      <w:r w:rsidR="000D586F" w:rsidRPr="004C32CE">
        <w:t xml:space="preserve"> Line</w:t>
      </w:r>
    </w:p>
    <w:p w:rsidR="000D586F" w:rsidRPr="004C32CE" w:rsidRDefault="000D586F" w:rsidP="000D586F">
      <w:pPr>
        <w:pStyle w:val="Heading4"/>
      </w:pPr>
      <w:r w:rsidRPr="004C32CE">
        <w:t>Appeasement crushes US leadership and emboldens global rivals</w:t>
      </w:r>
    </w:p>
    <w:p w:rsidR="000D586F" w:rsidRPr="004C32CE" w:rsidRDefault="000D586F" w:rsidP="000D586F">
      <w:pPr>
        <w:rPr>
          <w:rStyle w:val="StyleStyleBold12pt"/>
        </w:rPr>
      </w:pPr>
      <w:r w:rsidRPr="004C32CE">
        <w:rPr>
          <w:rStyle w:val="StyleStyleBold12pt"/>
        </w:rPr>
        <w:t>Henriksen ‘99</w:t>
      </w:r>
    </w:p>
    <w:p w:rsidR="000D586F" w:rsidRPr="004C32CE" w:rsidRDefault="000D586F" w:rsidP="000D586F">
      <w:r w:rsidRPr="004C32CE">
        <w:t xml:space="preserve">(Thomas H. Henriksen, U.S. foreign policy, international political and defense affairs, rogue states, and insurgencies, “Using Power and Diplomacy To Deal With Rogue States”  February 1, 1999 </w:t>
      </w:r>
      <w:hyperlink r:id="rId28" w:history="1">
        <w:r w:rsidRPr="004C32CE">
          <w:rPr>
            <w:rStyle w:val="Hyperlink"/>
          </w:rPr>
          <w:t>http://www.hoover.org/publications/monographs/27159</w:t>
        </w:r>
      </w:hyperlink>
      <w:r w:rsidR="00064A92" w:rsidRPr="004C32CE">
        <w:t>)</w:t>
      </w:r>
    </w:p>
    <w:p w:rsidR="000D586F" w:rsidRPr="004C32CE" w:rsidRDefault="000D586F" w:rsidP="000D586F">
      <w:pPr>
        <w:rPr>
          <w:rStyle w:val="StyleBoldUnderline"/>
        </w:rPr>
      </w:pPr>
      <w:r w:rsidRPr="004C32CE">
        <w:t xml:space="preserve">At the dawn of a new millennium, </w:t>
      </w:r>
      <w:r w:rsidRPr="004C32CE">
        <w:rPr>
          <w:rStyle w:val="StyleBoldUnderline"/>
        </w:rPr>
        <w:t>the United States finds itself entering an era of neither war nor peace.</w:t>
      </w:r>
      <w:r w:rsidRPr="004C32CE">
        <w:t xml:space="preserve"> Rather, it confronts an uncertain and increasingly deadly world. </w:t>
      </w:r>
      <w:r w:rsidRPr="004C32CE">
        <w:rPr>
          <w:rStyle w:val="StyleBoldUnderline"/>
        </w:rPr>
        <w:t>We face not one arms race but many, in which weapons of mass destruction have fallen--or are falling--into the most desperate hands. Rogue adversaries covet nuclear, chemical, or biological capabilities</w:t>
      </w:r>
      <w:r w:rsidRPr="004C32CE">
        <w:t xml:space="preserve"> to obliterate ancient enemies or to terrorize their way into the circles of the great powers. </w:t>
      </w:r>
      <w:r w:rsidRPr="004C32CE">
        <w:rPr>
          <w:rStyle w:val="StyleBoldUnderline"/>
        </w:rPr>
        <w:t xml:space="preserve">They are also rapidly acquiring the long-range missiles </w:t>
      </w:r>
      <w:r w:rsidRPr="004C32CE">
        <w:t xml:space="preserve">to deliver awesome destruction to our allies' and our own shores. A congressionally chartered Commission to Assess the Ballistic Missile Threat to the United States under the chairmanship of Donald Rumsfeld concluded in 1998 that Iran and North Korea will be able "to inflict major destruction on the United States" within five years and Iraq within ten. </w:t>
      </w:r>
      <w:r w:rsidRPr="004C32CE">
        <w:rPr>
          <w:rStyle w:val="StyleBoldUnderline"/>
        </w:rPr>
        <w:t xml:space="preserve">How the United States handles rogue states will be of decisive importance to America's well-being and global primacy. </w:t>
      </w:r>
      <w:r w:rsidRPr="004C32CE">
        <w:rPr>
          <w:rStyle w:val="Emphasis"/>
        </w:rPr>
        <w:t>If it is judged timorous in the use of power, it will be open to challenge</w:t>
      </w:r>
      <w:r w:rsidRPr="004C32CE">
        <w:rPr>
          <w:rStyle w:val="StyleBoldUnderline"/>
        </w:rPr>
        <w:t xml:space="preserve"> as its own vulnerability becomes apparent.</w:t>
      </w:r>
      <w:r w:rsidRPr="004C32CE">
        <w:rPr>
          <w:b/>
          <w:bCs/>
          <w:sz w:val="12"/>
          <w:u w:val="single"/>
        </w:rPr>
        <w:t xml:space="preserve">¶ </w:t>
      </w:r>
      <w:r w:rsidRPr="004C32CE">
        <w:t xml:space="preserve">Clausewitz, the famous Prussian military theorist, emphasized that </w:t>
      </w:r>
      <w:r w:rsidRPr="004C32CE">
        <w:rPr>
          <w:rStyle w:val="StyleBoldUnderline"/>
        </w:rPr>
        <w:t>war is to be understood as the continuation of politics by other means.</w:t>
      </w:r>
      <w:r w:rsidRPr="004C32CE">
        <w:t xml:space="preserve"> Our </w:t>
      </w:r>
      <w:r w:rsidRPr="004C32CE">
        <w:rPr>
          <w:rStyle w:val="StyleBoldUnderline"/>
        </w:rPr>
        <w:t>adoption of severe remedies short of declared conflict</w:t>
      </w:r>
      <w:r w:rsidRPr="004C32CE">
        <w:t xml:space="preserve"> </w:t>
      </w:r>
      <w:r w:rsidRPr="004C32CE">
        <w:rPr>
          <w:rStyle w:val="StyleBoldUnderline"/>
        </w:rPr>
        <w:t>must be seen as an extension of diplomatic instruments</w:t>
      </w:r>
      <w:r w:rsidRPr="004C32CE">
        <w:t xml:space="preserve"> to realize our strategic goals. </w:t>
      </w:r>
      <w:r w:rsidRPr="004C32CE">
        <w:rPr>
          <w:rStyle w:val="StyleBoldUnderline"/>
        </w:rPr>
        <w:t xml:space="preserve">Power must be employed to further diplomatic goals.¶ </w:t>
      </w:r>
      <w:r w:rsidRPr="004C32CE">
        <w:rPr>
          <w:rStyle w:val="Emphasis"/>
        </w:rPr>
        <w:t>Sanctions and criminal legal proceedings make up part of our arsenal</w:t>
      </w:r>
      <w:r w:rsidRPr="004C32CE">
        <w:rPr>
          <w:rStyle w:val="StyleBoldUnderline"/>
        </w:rPr>
        <w:t>. These initial steps can build international support</w:t>
      </w:r>
      <w:r w:rsidRPr="004C32CE">
        <w:t xml:space="preserve"> for more draconian measures. Offensive military operations and other measures short of war are our best defense for peace and continued security. </w:t>
      </w:r>
      <w:r w:rsidRPr="004C32CE">
        <w:rPr>
          <w:rStyle w:val="StyleBoldUnderline"/>
        </w:rPr>
        <w:t>They represent political warfare, provided</w:t>
      </w:r>
      <w:r w:rsidRPr="004C32CE">
        <w:t xml:space="preserve">, of course, that </w:t>
      </w:r>
      <w:r w:rsidRPr="004C32CE">
        <w:rPr>
          <w:rStyle w:val="StyleBoldUnderline"/>
        </w:rPr>
        <w:t>the United States has the tenacity and wherewithal to complete them once begun.</w:t>
      </w:r>
      <w:r w:rsidRPr="004C32CE">
        <w:rPr>
          <w:sz w:val="12"/>
        </w:rPr>
        <w:t xml:space="preserve">¶ </w:t>
      </w:r>
      <w:r w:rsidRPr="004C32CE">
        <w:rPr>
          <w:rStyle w:val="StyleBoldUnderline"/>
        </w:rPr>
        <w:t xml:space="preserve">By backing away from realistic approaches we will demonstrate to our opponents that they can oppose us without cost. </w:t>
      </w:r>
      <w:r w:rsidRPr="004C32CE">
        <w:rPr>
          <w:rStyle w:val="Emphasis"/>
        </w:rPr>
        <w:t>Our allies will take note and go their own way</w:t>
      </w:r>
      <w:r w:rsidRPr="004C32CE">
        <w:rPr>
          <w:rStyle w:val="StyleBoldUnderline"/>
        </w:rPr>
        <w:t>. This</w:t>
      </w:r>
      <w:r w:rsidRPr="004C32CE">
        <w:t xml:space="preserve"> turn of events </w:t>
      </w:r>
      <w:r w:rsidRPr="004C32CE">
        <w:rPr>
          <w:rStyle w:val="StyleBoldUnderline"/>
        </w:rPr>
        <w:t>will cause still further problems</w:t>
      </w:r>
      <w:r w:rsidRPr="004C32CE">
        <w:t xml:space="preserve"> down the road. </w:t>
      </w:r>
      <w:r w:rsidRPr="004C32CE">
        <w:rPr>
          <w:rStyle w:val="StyleBoldUnderline"/>
        </w:rPr>
        <w:t>If the forces of global disorder come to dominate the world</w:t>
      </w:r>
      <w:r w:rsidRPr="004C32CE">
        <w:t xml:space="preserve"> scene, </w:t>
      </w:r>
      <w:r w:rsidRPr="004C32CE">
        <w:rPr>
          <w:rStyle w:val="StyleBoldUnderline"/>
        </w:rPr>
        <w:t xml:space="preserve">the human condition will be degraded, </w:t>
      </w:r>
      <w:r w:rsidRPr="004C32CE">
        <w:t xml:space="preserve">producing fertile soil for still more extreme elements to take root. </w:t>
      </w:r>
      <w:r w:rsidRPr="004C32CE">
        <w:rPr>
          <w:rStyle w:val="StyleBoldUnderline"/>
        </w:rPr>
        <w:t xml:space="preserve">The alternative to American leadership is growing </w:t>
      </w:r>
      <w:r w:rsidRPr="004C32CE">
        <w:rPr>
          <w:rStyle w:val="Emphasis"/>
        </w:rPr>
        <w:t>international anarchy.</w:t>
      </w:r>
      <w:r w:rsidRPr="004C32CE">
        <w:rPr>
          <w:rStyle w:val="StyleBoldUnderline"/>
        </w:rPr>
        <w:t xml:space="preserve"> Unless we restore power, and the credibility it represents, to U.S. diplomacy, we await the dire </w:t>
      </w:r>
      <w:r w:rsidRPr="004C32CE">
        <w:rPr>
          <w:rStyle w:val="Emphasis"/>
        </w:rPr>
        <w:t>consequences of our feebleness</w:t>
      </w:r>
      <w:r w:rsidRPr="004C32CE">
        <w:rPr>
          <w:rStyle w:val="StyleBoldUnderline"/>
        </w:rPr>
        <w:t>.</w:t>
      </w:r>
    </w:p>
    <w:p w:rsidR="000D586F" w:rsidRPr="004C32CE" w:rsidRDefault="0089119F" w:rsidP="0089119F">
      <w:pPr>
        <w:pStyle w:val="Heading4"/>
      </w:pPr>
      <w:r w:rsidRPr="004C32CE">
        <w:t>Hegemony’s a controlling impact – nuclear war impossible with it and inevitable if it collapses</w:t>
      </w:r>
    </w:p>
    <w:p w:rsidR="0089119F" w:rsidRPr="004C32CE" w:rsidRDefault="0089119F" w:rsidP="0089119F">
      <w:pPr>
        <w:rPr>
          <w:rStyle w:val="StyleStyleBold12pt"/>
        </w:rPr>
      </w:pPr>
      <w:r w:rsidRPr="004C32CE">
        <w:rPr>
          <w:rStyle w:val="StyleStyleBold12pt"/>
        </w:rPr>
        <w:t xml:space="preserve">BWI ’13 </w:t>
      </w:r>
    </w:p>
    <w:p w:rsidR="0089119F" w:rsidRPr="004C32CE" w:rsidRDefault="0089119F" w:rsidP="0089119F">
      <w:r w:rsidRPr="004C32CE">
        <w:t xml:space="preserve">(Brooks, Wohlforth and Ikenberry.  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 </w:t>
      </w:r>
    </w:p>
    <w:p w:rsidR="0089119F" w:rsidRPr="004C32CE" w:rsidRDefault="0089119F" w:rsidP="0089119F">
      <w:r w:rsidRPr="004C32CE">
        <w:rPr>
          <w:rStyle w:val="StyleBoldUnderline"/>
        </w:rPr>
        <w:t>A core premise of deep engagement is that it prevents the emergence of a far more dangerous global security environment.</w:t>
      </w:r>
      <w:r w:rsidRPr="004C32CE">
        <w:t xml:space="preserve"> For one thing, as noted above, the</w:t>
      </w:r>
      <w:r w:rsidRPr="004C32CE">
        <w:rPr>
          <w:rStyle w:val="StyleBoldUnderline"/>
        </w:rPr>
        <w:t xml:space="preserve"> U</w:t>
      </w:r>
      <w:r w:rsidRPr="004C32CE">
        <w:t xml:space="preserve">nited </w:t>
      </w:r>
      <w:r w:rsidRPr="004C32CE">
        <w:rPr>
          <w:rStyle w:val="StyleBoldUnderline"/>
        </w:rPr>
        <w:t>S</w:t>
      </w:r>
      <w:r w:rsidRPr="004C32CE">
        <w:t>tates’ overseas</w:t>
      </w:r>
      <w:r w:rsidRPr="004C32CE">
        <w:rPr>
          <w:rStyle w:val="StyleBoldUnderline"/>
        </w:rPr>
        <w:t xml:space="preserve"> presence gives it </w:t>
      </w:r>
      <w:r w:rsidRPr="004C32CE">
        <w:t>the</w:t>
      </w:r>
      <w:r w:rsidRPr="004C32CE">
        <w:rPr>
          <w:rStyle w:val="StyleBoldUnderline"/>
        </w:rPr>
        <w:t xml:space="preserve"> </w:t>
      </w:r>
      <w:r w:rsidRPr="004C32CE">
        <w:rPr>
          <w:rStyle w:val="Emphasis"/>
        </w:rPr>
        <w:t>leverage</w:t>
      </w:r>
      <w:r w:rsidRPr="004C32CE">
        <w:rPr>
          <w:rStyle w:val="StyleBoldUnderline"/>
        </w:rPr>
        <w:t xml:space="preserve"> to restrain partners from </w:t>
      </w:r>
      <w:r w:rsidRPr="004C32CE">
        <w:t>taking</w:t>
      </w:r>
      <w:r w:rsidRPr="004C32CE">
        <w:rPr>
          <w:rStyle w:val="StyleBoldUnderline"/>
        </w:rPr>
        <w:t xml:space="preserve"> </w:t>
      </w:r>
      <w:r w:rsidRPr="004C32CE">
        <w:rPr>
          <w:rStyle w:val="StyleBoldUnderline"/>
        </w:rPr>
        <w:lastRenderedPageBreak/>
        <w:t>provocative action</w:t>
      </w:r>
      <w:r w:rsidRPr="004C32CE">
        <w:t xml:space="preserve">. Perhaps more important, its core </w:t>
      </w:r>
      <w:r w:rsidRPr="004C32CE">
        <w:rPr>
          <w:rStyle w:val="Emphasis"/>
        </w:rPr>
        <w:t>alliance commitments</w:t>
      </w:r>
      <w:r w:rsidRPr="004C32CE">
        <w:t xml:space="preserve"> also </w:t>
      </w:r>
      <w:r w:rsidRPr="004C32CE">
        <w:rPr>
          <w:rStyle w:val="StyleBoldUnderline"/>
        </w:rPr>
        <w:t xml:space="preserve">deter states </w:t>
      </w:r>
      <w:r w:rsidRPr="004C32CE">
        <w:t>with aspirations to regional hegemony</w:t>
      </w:r>
      <w:r w:rsidRPr="004C32CE">
        <w:rPr>
          <w:rStyle w:val="StyleBoldUnderline"/>
        </w:rPr>
        <w:t xml:space="preserve"> from contemplating expansion</w:t>
      </w:r>
      <w:r w:rsidRPr="004C32CE">
        <w:t xml:space="preserve"> and make its partners more secure, reducing their incentive to adopt solutions to their security problems that threaten others and thus stoke security dilemmas. The contention that engaged </w:t>
      </w:r>
      <w:r w:rsidRPr="004C32CE">
        <w:rPr>
          <w:rStyle w:val="Emphasis"/>
        </w:rPr>
        <w:t>U.S. power dampens the</w:t>
      </w:r>
      <w:r w:rsidRPr="004C32CE">
        <w:rPr>
          <w:rStyle w:val="StyleBoldUnderline"/>
        </w:rPr>
        <w:t xml:space="preserve"> </w:t>
      </w:r>
      <w:r w:rsidRPr="004C32CE">
        <w:t>baleful</w:t>
      </w:r>
      <w:r w:rsidRPr="004C32CE">
        <w:rPr>
          <w:rStyle w:val="StyleBoldUnderline"/>
        </w:rPr>
        <w:t xml:space="preserve"> </w:t>
      </w:r>
      <w:r w:rsidRPr="004C32CE">
        <w:rPr>
          <w:rStyle w:val="Emphasis"/>
        </w:rPr>
        <w:t>effects of anarchy</w:t>
      </w:r>
      <w:r w:rsidRPr="004C32CE">
        <w:t xml:space="preserve"> is consistent with influential variants of realist theory. Indeed, arguably the scariest portrayal of the war-prone world that would emerge absent the “American Pacifier” is provided in the works of John </w:t>
      </w:r>
      <w:r w:rsidRPr="004C32CE">
        <w:rPr>
          <w:rStyle w:val="StyleBoldUnderline"/>
        </w:rPr>
        <w:t>Mearsheimer</w:t>
      </w:r>
      <w:r w:rsidRPr="004C32CE">
        <w:t xml:space="preserve">, who </w:t>
      </w:r>
      <w:r w:rsidRPr="004C32CE">
        <w:rPr>
          <w:rStyle w:val="StyleBoldUnderline"/>
        </w:rPr>
        <w:t xml:space="preserve">forecasts dangerous multipolar regions replete with security competition, arms races, </w:t>
      </w:r>
      <w:r w:rsidRPr="004C32CE">
        <w:t xml:space="preserve">nuclear proliferation and associated preventive war temptations, regional rivalries, </w:t>
      </w:r>
      <w:r w:rsidRPr="004C32CE">
        <w:rPr>
          <w:rStyle w:val="StyleBoldUnderline"/>
        </w:rPr>
        <w:t>and</w:t>
      </w:r>
      <w:r w:rsidRPr="004C32CE">
        <w:t xml:space="preserve"> even runs at regional hegemony and </w:t>
      </w:r>
      <w:r w:rsidRPr="004C32CE">
        <w:rPr>
          <w:rStyle w:val="Emphasis"/>
        </w:rPr>
        <w:t>full-scale great power war.</w:t>
      </w:r>
      <w:r w:rsidRPr="004C32CE">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4C32CE">
        <w:rPr>
          <w:rStyle w:val="Emphasis"/>
        </w:rPr>
        <w:t>Burgeoning</w:t>
      </w:r>
      <w:r w:rsidRPr="004C32CE">
        <w:rPr>
          <w:rStyle w:val="StyleBoldUnderline"/>
        </w:rPr>
        <w:t xml:space="preserve"> research across the</w:t>
      </w:r>
      <w:r w:rsidRPr="004C32CE">
        <w:t xml:space="preserve"> social and other </w:t>
      </w:r>
      <w:r w:rsidRPr="004C32CE">
        <w:rPr>
          <w:rStyle w:val="StyleBoldUnderline"/>
        </w:rPr>
        <w:t>sciences</w:t>
      </w:r>
      <w:r w:rsidRPr="004C32CE">
        <w:t xml:space="preserve">, however, </w:t>
      </w:r>
      <w:r w:rsidRPr="004C32CE">
        <w:rPr>
          <w:rStyle w:val="StyleBoldUnderline"/>
        </w:rPr>
        <w:t>undermines that core assumption</w:t>
      </w:r>
      <w:r w:rsidRPr="004C32CE">
        <w:t xml:space="preserve">: </w:t>
      </w:r>
      <w:r w:rsidRPr="004C32CE">
        <w:rPr>
          <w:rStyle w:val="StyleBoldUnderline"/>
        </w:rPr>
        <w:t>states have preferences</w:t>
      </w:r>
      <w:r w:rsidRPr="004C32CE">
        <w:t xml:space="preserve"> not only for security but also </w:t>
      </w:r>
      <w:r w:rsidRPr="004C32CE">
        <w:rPr>
          <w:rStyle w:val="StyleBoldUnderline"/>
        </w:rPr>
        <w:t>for prestige, status, and other aims</w:t>
      </w:r>
      <w:r w:rsidRPr="004C32CE">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4C32CE">
        <w:rPr>
          <w:rStyle w:val="Emphasis"/>
        </w:rPr>
        <w:t>the withdrawal of</w:t>
      </w:r>
      <w:r w:rsidRPr="004C32CE">
        <w:t xml:space="preserve"> the </w:t>
      </w:r>
      <w:r w:rsidRPr="004C32CE">
        <w:rPr>
          <w:rStyle w:val="Emphasis"/>
        </w:rPr>
        <w:t>America</w:t>
      </w:r>
      <w:r w:rsidRPr="004C32CE">
        <w:t xml:space="preserve">n pacifier </w:t>
      </w:r>
      <w:r w:rsidRPr="004C32CE">
        <w:rPr>
          <w:rStyle w:val="Emphasis"/>
        </w:rPr>
        <w:t>will yield</w:t>
      </w:r>
      <w:r w:rsidRPr="004C32CE">
        <w:t xml:space="preserve"> either a </w:t>
      </w:r>
      <w:r w:rsidRPr="004C32CE">
        <w:rPr>
          <w:rStyle w:val="Emphasis"/>
        </w:rPr>
        <w:t>competitive</w:t>
      </w:r>
      <w:r w:rsidRPr="004C32CE">
        <w:t xml:space="preserve"> regional</w:t>
      </w:r>
      <w:r w:rsidRPr="004C32CE">
        <w:rPr>
          <w:rStyle w:val="StyleBoldUnderline"/>
        </w:rPr>
        <w:t xml:space="preserve"> </w:t>
      </w:r>
      <w:r w:rsidRPr="004C32CE">
        <w:rPr>
          <w:rStyle w:val="Emphasis"/>
        </w:rPr>
        <w:t>multipolarity complete with</w:t>
      </w:r>
      <w:r w:rsidRPr="004C32CE">
        <w:t xml:space="preserve"> associated insecurity, arms racing, </w:t>
      </w:r>
      <w:r w:rsidRPr="004C32CE">
        <w:rPr>
          <w:rStyle w:val="Emphasis"/>
        </w:rPr>
        <w:t>crisis instability, nuclear proliferation, and</w:t>
      </w:r>
      <w:r w:rsidRPr="004C32CE">
        <w:t xml:space="preserve"> the like, or bids for regional hegemony, which may be beyond the capacity of local great powers to contain (and which in any case would generate intensely competitive behavior, possibly including regional </w:t>
      </w:r>
      <w:r w:rsidRPr="004C32CE">
        <w:rPr>
          <w:rStyle w:val="Emphasis"/>
        </w:rPr>
        <w:t>great power war</w:t>
      </w:r>
      <w:r w:rsidRPr="004C32CE">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w:t>
      </w:r>
      <w:r w:rsidRPr="004C32CE">
        <w:lastRenderedPageBreak/>
        <w:t xml:space="preserve">make the world a more dangerous place. Were Eurasia to return to higher levels of interstate military competition, </w:t>
      </w:r>
      <w:r w:rsidRPr="004C32CE">
        <w:rPr>
          <w:rStyle w:val="StyleBoldUnderline"/>
        </w:rPr>
        <w:t>one would see</w:t>
      </w:r>
      <w:r w:rsidRPr="004C32CE">
        <w:t xml:space="preserve"> overall higher levels of military spending and innovation and a higher likelihood of competitive regional</w:t>
      </w:r>
      <w:r w:rsidRPr="004C32CE">
        <w:rPr>
          <w:rStyle w:val="StyleBoldUnderline"/>
        </w:rPr>
        <w:t xml:space="preserve"> </w:t>
      </w:r>
      <w:r w:rsidRPr="004C32CE">
        <w:rPr>
          <w:rStyle w:val="Emphasis"/>
        </w:rPr>
        <w:t>proxy wars and arming of client states</w:t>
      </w:r>
      <w:r w:rsidRPr="004C32CE">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4C32CE">
        <w:rPr>
          <w:rStyle w:val="StyleBoldUnderline"/>
        </w:rPr>
        <w:t>crisis dynamics</w:t>
      </w:r>
      <w:r w:rsidRPr="004C32CE">
        <w:t xml:space="preserve">” that </w:t>
      </w:r>
      <w:r w:rsidRPr="004C32CE">
        <w:rPr>
          <w:rStyle w:val="StyleBoldUnderline"/>
        </w:rPr>
        <w:t xml:space="preserve">could </w:t>
      </w:r>
      <w:r w:rsidRPr="004C32CE">
        <w:rPr>
          <w:rStyle w:val="Emphasis"/>
        </w:rPr>
        <w:t>spin out of control</w:t>
      </w:r>
      <w:r w:rsidRPr="004C32CE">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4C32CE">
        <w:rPr>
          <w:rStyle w:val="Emphasis"/>
        </w:rPr>
        <w:t>the argument that U.S.</w:t>
      </w:r>
      <w:r w:rsidRPr="004C32CE">
        <w:t xml:space="preserve"> </w:t>
      </w:r>
      <w:r w:rsidRPr="004C32CE">
        <w:rPr>
          <w:b/>
          <w:sz w:val="12"/>
        </w:rPr>
        <w:t xml:space="preserve">security </w:t>
      </w:r>
      <w:r w:rsidRPr="004C32CE">
        <w:rPr>
          <w:rStyle w:val="Emphasis"/>
        </w:rPr>
        <w:t>commitments are unnecessary</w:t>
      </w:r>
      <w:r w:rsidRPr="004C32CE">
        <w:rPr>
          <w:b/>
          <w:sz w:val="12"/>
        </w:rPr>
        <w:t xml:space="preserve"> for peace </w:t>
      </w:r>
      <w:r w:rsidRPr="004C32CE">
        <w:rPr>
          <w:rStyle w:val="Emphasis"/>
        </w:rPr>
        <w:t>is countered by a lot of scholarship</w:t>
      </w:r>
      <w:r w:rsidRPr="004C32CE">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4C32CE">
        <w:rPr>
          <w:rStyle w:val="Emphasis"/>
        </w:rPr>
        <w:t>the case for retrenchment misses the</w:t>
      </w:r>
      <w:r w:rsidRPr="004C32CE">
        <w:t xml:space="preserve"> underlying</w:t>
      </w:r>
      <w:r w:rsidRPr="004C32CE">
        <w:rPr>
          <w:rStyle w:val="StyleBoldUnderline"/>
        </w:rPr>
        <w:t xml:space="preserve"> </w:t>
      </w:r>
      <w:r w:rsidRPr="004C32CE">
        <w:rPr>
          <w:rStyle w:val="Emphasis"/>
        </w:rPr>
        <w:t>logic of</w:t>
      </w:r>
      <w:r w:rsidRPr="004C32CE">
        <w:rPr>
          <w:rStyle w:val="StyleBoldUnderline"/>
        </w:rPr>
        <w:t xml:space="preserve"> </w:t>
      </w:r>
      <w:r w:rsidRPr="004C32CE">
        <w:t>the</w:t>
      </w:r>
      <w:r w:rsidRPr="004C32CE">
        <w:rPr>
          <w:rStyle w:val="StyleBoldUnderline"/>
        </w:rPr>
        <w:t xml:space="preserve"> </w:t>
      </w:r>
      <w:r w:rsidRPr="004C32CE">
        <w:rPr>
          <w:rStyle w:val="Emphasis"/>
        </w:rPr>
        <w:t>deep engagement</w:t>
      </w:r>
      <w:r w:rsidRPr="004C32CE">
        <w:rPr>
          <w:rStyle w:val="StyleBoldUnderline"/>
        </w:rPr>
        <w:t xml:space="preserve"> </w:t>
      </w:r>
      <w:r w:rsidRPr="004C32CE">
        <w:t xml:space="preserve">strategy. By supplying reassurance, deterrence, and active management, </w:t>
      </w:r>
      <w:r w:rsidRPr="004C32CE">
        <w:rPr>
          <w:rStyle w:val="StyleBoldUnderline"/>
        </w:rPr>
        <w:t>the U</w:t>
      </w:r>
      <w:r w:rsidRPr="004C32CE">
        <w:t xml:space="preserve">nited </w:t>
      </w:r>
      <w:r w:rsidRPr="004C32CE">
        <w:rPr>
          <w:rStyle w:val="StyleBoldUnderline"/>
        </w:rPr>
        <w:t>S</w:t>
      </w:r>
      <w:r w:rsidRPr="004C32CE">
        <w:t xml:space="preserve">tates </w:t>
      </w:r>
      <w:r w:rsidRPr="004C32CE">
        <w:rPr>
          <w:rStyle w:val="StyleBoldUnderline"/>
        </w:rPr>
        <w:t>lowers security competition</w:t>
      </w:r>
      <w:r w:rsidRPr="004C32CE">
        <w:t xml:space="preserve"> in the world’s key regions, thereby </w:t>
      </w:r>
      <w:r w:rsidRPr="004C32CE">
        <w:rPr>
          <w:rStyle w:val="StyleBoldUnderline"/>
        </w:rPr>
        <w:t xml:space="preserve">preventing </w:t>
      </w:r>
      <w:r w:rsidRPr="004C32CE">
        <w:t>the emergence of</w:t>
      </w:r>
      <w:r w:rsidRPr="004C32CE">
        <w:rPr>
          <w:rStyle w:val="StyleBoldUnderline"/>
        </w:rPr>
        <w:t xml:space="preserve"> a hothouse atmosphere for </w:t>
      </w:r>
      <w:r w:rsidRPr="004C32CE">
        <w:t>growing</w:t>
      </w:r>
      <w:r w:rsidRPr="004C32CE">
        <w:rPr>
          <w:rStyle w:val="StyleBoldUnderline"/>
        </w:rPr>
        <w:t xml:space="preserve"> new military capabilities</w:t>
      </w:r>
      <w:r w:rsidRPr="004C32CE">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89119F" w:rsidRPr="004C32CE" w:rsidRDefault="0089119F" w:rsidP="0089119F"/>
    <w:p w:rsidR="000D586F" w:rsidRPr="004C32CE" w:rsidRDefault="007042FB" w:rsidP="000D586F">
      <w:pPr>
        <w:pStyle w:val="Heading3"/>
      </w:pPr>
      <w:r w:rsidRPr="004C32CE">
        <w:lastRenderedPageBreak/>
        <w:t xml:space="preserve">    Ext. Hegemony / Stability</w:t>
      </w:r>
    </w:p>
    <w:p w:rsidR="00164FEF" w:rsidRPr="004C32CE" w:rsidRDefault="00164FEF" w:rsidP="00164FEF">
      <w:pPr>
        <w:pStyle w:val="Heading4"/>
        <w:rPr>
          <w:u w:val="single"/>
        </w:rPr>
      </w:pPr>
      <w:r w:rsidRPr="004C32CE">
        <w:t xml:space="preserve">More evidence – appeasement </w:t>
      </w:r>
      <w:r w:rsidRPr="004C32CE">
        <w:rPr>
          <w:u w:val="single"/>
        </w:rPr>
        <w:t>devastates resolve</w:t>
      </w:r>
      <w:r w:rsidRPr="004C32CE">
        <w:t xml:space="preserve"> and </w:t>
      </w:r>
      <w:r w:rsidRPr="004C32CE">
        <w:rPr>
          <w:u w:val="single"/>
        </w:rPr>
        <w:t xml:space="preserve">emboldens adversaries </w:t>
      </w:r>
    </w:p>
    <w:p w:rsidR="00164FEF" w:rsidRPr="004C32CE" w:rsidRDefault="00164FEF" w:rsidP="00164FEF">
      <w:pPr>
        <w:rPr>
          <w:rStyle w:val="StyleStyleBold12pt"/>
        </w:rPr>
      </w:pPr>
      <w:r w:rsidRPr="004C32CE">
        <w:rPr>
          <w:rStyle w:val="StyleStyleBold12pt"/>
        </w:rPr>
        <w:t>Tunç ‘8</w:t>
      </w:r>
    </w:p>
    <w:p w:rsidR="00164FEF" w:rsidRPr="004C32CE" w:rsidRDefault="00AD4523" w:rsidP="00164FEF">
      <w:r w:rsidRPr="004C32CE">
        <w:t>[</w:t>
      </w:r>
      <w:r w:rsidR="00164FEF" w:rsidRPr="004C32CE">
        <w:t>Hakan Tunç, Professor of Political Science at Carleton University, Fall 2008, “Reputation and U.S. Withdrawal from Iraq,” Orbis, Vol. 52, No. 4, p. 657-669</w:t>
      </w:r>
      <w:r w:rsidRPr="004C32CE">
        <w:t>]</w:t>
      </w:r>
    </w:p>
    <w:p w:rsidR="00164FEF" w:rsidRPr="004C32CE" w:rsidRDefault="00164FEF" w:rsidP="00164FEF">
      <w:r w:rsidRPr="004C32CE">
        <w:t xml:space="preserve">Reputation can be defined as a judgment about an actor’s past behavior and character that is used to predict future behavior. </w:t>
      </w:r>
      <w:r w:rsidRPr="004C32CE">
        <w:rPr>
          <w:rStyle w:val="StyleBoldUnderline"/>
        </w:rPr>
        <w:t>In international politics</w:t>
      </w:r>
      <w:r w:rsidRPr="004C32CE">
        <w:t xml:space="preserve">, </w:t>
      </w:r>
      <w:r w:rsidRPr="004C32CE">
        <w:rPr>
          <w:rStyle w:val="StyleBoldUnderline"/>
        </w:rPr>
        <w:t>a major component of</w:t>
      </w:r>
      <w:r w:rsidRPr="004C32CE">
        <w:t xml:space="preserve"> building or </w:t>
      </w:r>
      <w:r w:rsidRPr="004C32CE">
        <w:rPr>
          <w:rStyle w:val="StyleBoldUnderline"/>
        </w:rPr>
        <w:t>maintaining a country’s reputation involves resolve</w:t>
      </w:r>
      <w:r w:rsidRPr="004C32CE">
        <w:t xml:space="preserve">.5 Policy makers may believe that </w:t>
      </w:r>
      <w:r w:rsidRPr="004C32CE">
        <w:rPr>
          <w:rStyle w:val="StyleBoldUnderline"/>
        </w:rPr>
        <w:t>a lack of resolve in one military confrontation will be</w:t>
      </w:r>
      <w:r w:rsidRPr="004C32CE">
        <w:t xml:space="preserve"> </w:t>
      </w:r>
      <w:r w:rsidRPr="004C32CE">
        <w:rPr>
          <w:rStyle w:val="StyleBoldUnderline"/>
        </w:rPr>
        <w:t>seen as</w:t>
      </w:r>
      <w:r w:rsidRPr="004C32CE">
        <w:t xml:space="preserve"> </w:t>
      </w:r>
      <w:r w:rsidRPr="004C32CE">
        <w:rPr>
          <w:rStyle w:val="StyleBoldUnderline"/>
        </w:rPr>
        <w:t>an indication of general weakness</w:t>
      </w:r>
      <w:r w:rsidRPr="004C32CE">
        <w:t xml:space="preserve">.6 According to Shiping Tang, this concern frequently amounts to ‘‘a cult of reputation’’ among foreign policy makers, which he defines as ‘‘a belief system holding as its central premise a conviction (or fear) that </w:t>
      </w:r>
      <w:r w:rsidRPr="004C32CE">
        <w:rPr>
          <w:rStyle w:val="StyleBoldUnderline"/>
        </w:rPr>
        <w:t>backing down in a crisis will lead one’s adversaries or allies to underestimate one’s resolve in the next crisis</w:t>
      </w:r>
      <w:r w:rsidRPr="004C32CE">
        <w:t xml:space="preserve">.’’7 </w:t>
      </w:r>
      <w:r w:rsidRPr="004C32CE">
        <w:rPr>
          <w:rStyle w:val="StyleBoldUnderline"/>
        </w:rPr>
        <w:t>Of particular importance</w:t>
      </w:r>
      <w:r w:rsidRPr="004C32CE">
        <w:t xml:space="preserve"> to the cult of reputation </w:t>
      </w:r>
      <w:r w:rsidRPr="004C32CE">
        <w:rPr>
          <w:rStyle w:val="StyleBoldUnderline"/>
        </w:rPr>
        <w:t>is concern about the consequences of</w:t>
      </w:r>
      <w:r w:rsidRPr="004C32CE">
        <w:t xml:space="preserve"> </w:t>
      </w:r>
      <w:r w:rsidRPr="004C32CE">
        <w:rPr>
          <w:rStyle w:val="StyleBoldUnderline"/>
        </w:rPr>
        <w:t>withdrawal from a theater of war</w:t>
      </w:r>
      <w:r w:rsidRPr="004C32CE">
        <w:t xml:space="preserve">. The major dictate of the cult of reputation is that </w:t>
      </w:r>
      <w:r w:rsidRPr="004C32CE">
        <w:rPr>
          <w:rStyle w:val="StyleBoldUnderline"/>
        </w:rPr>
        <w:t>a country should stand firm and refuse to withdraw</w:t>
      </w:r>
      <w:r w:rsidRPr="004C32CE">
        <w:t xml:space="preserve"> from a theater of war. The underlying belief is that a </w:t>
      </w:r>
      <w:r w:rsidRPr="004C32CE">
        <w:rPr>
          <w:rStyle w:val="StyleBoldUnderline"/>
        </w:rPr>
        <w:t>withdrawal would inflict a severe blow to a country’s reputation and</w:t>
      </w:r>
      <w:r w:rsidRPr="004C32CE">
        <w:t xml:space="preserve"> thus ‘‘</w:t>
      </w:r>
      <w:r w:rsidRPr="004C32CE">
        <w:rPr>
          <w:rStyle w:val="StyleBoldUnderline"/>
        </w:rPr>
        <w:t>embolden’’</w:t>
      </w:r>
      <w:r w:rsidRPr="004C32CE">
        <w:t xml:space="preserve"> the </w:t>
      </w:r>
      <w:r w:rsidRPr="004C32CE">
        <w:rPr>
          <w:rStyle w:val="StyleBoldUnderline"/>
        </w:rPr>
        <w:t>adversaries by boosting commitment and recruitment to their cause</w:t>
      </w:r>
      <w:r w:rsidRPr="004C32CE">
        <w:t>.8</w:t>
      </w:r>
      <w:r w:rsidRPr="004C32CE">
        <w:rPr>
          <w:sz w:val="12"/>
        </w:rPr>
        <w:t xml:space="preserve">¶ </w:t>
      </w:r>
      <w:r w:rsidRPr="004C32CE">
        <w:t xml:space="preserve">Since the end of World War II, a cult of reputation has evolved among certain American policy makers who maintain that </w:t>
      </w:r>
      <w:r w:rsidRPr="004C32CE">
        <w:rPr>
          <w:rStyle w:val="StyleBoldUnderline"/>
        </w:rPr>
        <w:t>being a global power means being able to convey the image of strength and resolve</w:t>
      </w:r>
      <w:r w:rsidRPr="004C32CE">
        <w:t xml:space="preserve">.9 According to this perspective, </w:t>
      </w:r>
      <w:r w:rsidRPr="004C32CE">
        <w:rPr>
          <w:rStyle w:val="StyleBoldUnderline"/>
        </w:rPr>
        <w:t>a reputation for</w:t>
      </w:r>
      <w:r w:rsidRPr="004C32CE">
        <w:t xml:space="preserve"> firmness and </w:t>
      </w:r>
      <w:r w:rsidRPr="004C32CE">
        <w:rPr>
          <w:rStyle w:val="StyleBoldUnderline"/>
        </w:rPr>
        <w:t>resoluteness</w:t>
      </w:r>
      <w:r w:rsidRPr="004C32CE">
        <w:t xml:space="preserve"> </w:t>
      </w:r>
      <w:r w:rsidRPr="004C32CE">
        <w:rPr>
          <w:rStyle w:val="StyleBoldUnderline"/>
        </w:rPr>
        <w:t>deters adversaries and reassures allies about U.S. commitments</w:t>
      </w:r>
      <w:r w:rsidRPr="004C32CE">
        <w:t xml:space="preserve">. Conversely, </w:t>
      </w:r>
      <w:r w:rsidRPr="004C32CE">
        <w:rPr>
          <w:rStyle w:val="StyleBoldUnderline"/>
        </w:rPr>
        <w:t>being perceived as weak and irresolute encourages adversaries to be more aggressive and</w:t>
      </w:r>
      <w:r w:rsidRPr="004C32CE">
        <w:t xml:space="preserve"> results in </w:t>
      </w:r>
      <w:r w:rsidRPr="004C32CE">
        <w:rPr>
          <w:rStyle w:val="StyleBoldUnderline"/>
        </w:rPr>
        <w:t>allies</w:t>
      </w:r>
      <w:r w:rsidRPr="004C32CE">
        <w:t xml:space="preserve"> being </w:t>
      </w:r>
      <w:r w:rsidRPr="004C32CE">
        <w:rPr>
          <w:rStyle w:val="StyleBoldUnderline"/>
        </w:rPr>
        <w:t>less supportive</w:t>
      </w:r>
      <w:r w:rsidRPr="004C32CE">
        <w:t>.</w:t>
      </w:r>
      <w:r w:rsidRPr="004C32CE">
        <w:rPr>
          <w:sz w:val="12"/>
        </w:rPr>
        <w:t xml:space="preserve">¶ </w:t>
      </w:r>
      <w:r w:rsidRPr="004C32CE">
        <w:rPr>
          <w:rStyle w:val="StyleBoldUnderline"/>
        </w:rPr>
        <w:t>This</w:t>
      </w:r>
      <w:r w:rsidRPr="004C32CE">
        <w:t xml:space="preserve"> logic </w:t>
      </w:r>
      <w:r w:rsidRPr="004C32CE">
        <w:rPr>
          <w:rStyle w:val="StyleBoldUnderline"/>
        </w:rPr>
        <w:t>has</w:t>
      </w:r>
      <w:r w:rsidRPr="004C32CE">
        <w:t xml:space="preserve"> had two general </w:t>
      </w:r>
      <w:r w:rsidRPr="004C32CE">
        <w:rPr>
          <w:rStyle w:val="StyleBoldUnderline"/>
        </w:rPr>
        <w:t>consequences for America’s use of force</w:t>
      </w:r>
      <w:r w:rsidRPr="004C32CE">
        <w:t xml:space="preserve"> abroad: First, </w:t>
      </w:r>
      <w:r w:rsidRPr="004C32CE">
        <w:rPr>
          <w:rStyle w:val="StyleBoldUnderline"/>
        </w:rPr>
        <w:t>exhibiting resolve has been</w:t>
      </w:r>
      <w:r w:rsidRPr="004C32CE">
        <w:t xml:space="preserve"> deemed </w:t>
      </w:r>
      <w:r w:rsidRPr="004C32CE">
        <w:rPr>
          <w:rStyle w:val="StyleBoldUnderline"/>
        </w:rPr>
        <w:t>necessary even in small and distant countries</w:t>
      </w:r>
      <w:r w:rsidRPr="004C32CE">
        <w:t xml:space="preserve">. This is because </w:t>
      </w:r>
      <w:r w:rsidRPr="004C32CE">
        <w:rPr>
          <w:rStyle w:val="StyleBoldUnderline"/>
        </w:rPr>
        <w:t>the mere perception of power generates tangible power</w:t>
      </w:r>
      <w:r w:rsidRPr="004C32CE">
        <w:t>, thereby reducing the need to use actual physical force against every adversary.10 In the 1950s and 1960s, this logic translated into military interventions in several places, notably in Korea and Vietnam, countries whose strategic value to the United States appeared questionable to some.11</w:t>
      </w:r>
      <w:r w:rsidRPr="004C32CE">
        <w:rPr>
          <w:sz w:val="12"/>
        </w:rPr>
        <w:t xml:space="preserve">¶ </w:t>
      </w:r>
      <w:r w:rsidRPr="004C32CE">
        <w:t xml:space="preserve">Second, </w:t>
      </w:r>
      <w:r w:rsidRPr="004C32CE">
        <w:rPr>
          <w:rStyle w:val="StyleBoldUnderline"/>
        </w:rPr>
        <w:t>reputational concerns made it difficult for the U</w:t>
      </w:r>
      <w:r w:rsidRPr="004C32CE">
        <w:t xml:space="preserve">nited </w:t>
      </w:r>
      <w:r w:rsidRPr="004C32CE">
        <w:rPr>
          <w:rStyle w:val="StyleBoldUnderline"/>
        </w:rPr>
        <w:t>S</w:t>
      </w:r>
      <w:r w:rsidRPr="004C32CE">
        <w:t xml:space="preserve">tates </w:t>
      </w:r>
      <w:r w:rsidRPr="004C32CE">
        <w:rPr>
          <w:rStyle w:val="StyleBoldUnderline"/>
        </w:rPr>
        <w:t>to withdraw from a theater of war</w:t>
      </w:r>
      <w:r w:rsidRPr="004C32CE">
        <w:t>. The Vietnam War is the most prominent case, although the logic was also evident during the Korean conflict in the early 1950s.12 As is well-documented by historians, both the Lyndon Johnson and Richard Nixon administrations took reputation seriously and argued that leaving Vietnam without an ‘‘honorable’’ exit would seriously hurt U.S. credibility in the eyes of allies and adversaries alike. For both Johnson and Nixon, an ‘‘honorable’’ exit meant creating an autonomous South Vietnam (much like independent, anti-communist South Korea after the Korean war) that was recognized by all parties involved in the conflict, particularly by the North Vietnamese government. Such an outcome would vindicate U.S. sacrifices.13</w:t>
      </w:r>
    </w:p>
    <w:p w:rsidR="006A6820" w:rsidRPr="004C32CE" w:rsidRDefault="006A6820" w:rsidP="00C92A7A">
      <w:pPr>
        <w:pStyle w:val="Heading4"/>
      </w:pPr>
      <w:r w:rsidRPr="004C32CE">
        <w:t xml:space="preserve">More evidence – </w:t>
      </w:r>
      <w:r w:rsidRPr="004C32CE">
        <w:rPr>
          <w:u w:val="single"/>
        </w:rPr>
        <w:t>firm, unwavering</w:t>
      </w:r>
      <w:r w:rsidRPr="004C32CE">
        <w:t xml:space="preserve"> resolve is key</w:t>
      </w:r>
    </w:p>
    <w:p w:rsidR="006A6820" w:rsidRPr="004C32CE" w:rsidRDefault="006A6820" w:rsidP="006A6820">
      <w:pPr>
        <w:rPr>
          <w:rStyle w:val="StyleStyleBold12pt"/>
        </w:rPr>
      </w:pPr>
      <w:r w:rsidRPr="004C32CE">
        <w:rPr>
          <w:rStyle w:val="StyleStyleBold12pt"/>
        </w:rPr>
        <w:t>Henriksen ‘99</w:t>
      </w:r>
    </w:p>
    <w:p w:rsidR="006A6820" w:rsidRPr="004C32CE" w:rsidRDefault="006A6820" w:rsidP="006A6820">
      <w:r w:rsidRPr="004C32CE">
        <w:t>is a senior fellow at the Hoover Institution, where he focuses on American foreign policy, international political affairs, and insurgencies. He specializes in the study of US diplomatic and military courses of action toward terrorist havens in the non-Western world and toward rogue regimes. (Thomas H. - Hoover Institution Stanford University “Using Power and Diplomacy To Deal With Rogue States” February 1, 1999  http://www.hoover.org/publications/monographs/27159)//EB</w:t>
      </w:r>
    </w:p>
    <w:p w:rsidR="006A6820" w:rsidRPr="004C32CE" w:rsidRDefault="006A6820" w:rsidP="006A6820">
      <w:r w:rsidRPr="004C32CE">
        <w:rPr>
          <w:rStyle w:val="StyleBoldUnderline"/>
        </w:rPr>
        <w:t>As the remaining superpower, the United States faces a unique political environment.</w:t>
      </w:r>
      <w:r w:rsidRPr="004C32CE">
        <w:t xml:space="preserve"> It is both the world's reigning hegemon and sometime villain. America's economic, military, and technological prowess endows it with what Secretary of State Madeleine K. Albright has termed indispensability. Whatever the political upheaval or humanitarian crisis, other states expect the United States to solve the world's problems and to dispense good deeds. Those expectations arise from the fact that America has often come to the rescue in the past and that the United States is not a traditional nation. </w:t>
      </w:r>
      <w:r w:rsidRPr="004C32CE">
        <w:rPr>
          <w:rStyle w:val="StyleBoldUnderline"/>
        </w:rPr>
        <w:t>America is the embodiment of the idea that a free people share sovereignty, with rights and obligations, as set forth in a written constitution that has strengthened over the past two hundred years.</w:t>
      </w:r>
      <w:r w:rsidRPr="004C32CE">
        <w:t xml:space="preserve"> Unlike most </w:t>
      </w:r>
      <w:r w:rsidRPr="004C32CE">
        <w:lastRenderedPageBreak/>
        <w:t xml:space="preserve">traditional nations, we do not share a common ancestry. Thus </w:t>
      </w:r>
      <w:r w:rsidRPr="004C32CE">
        <w:rPr>
          <w:rStyle w:val="StyleBoldUnderline"/>
        </w:rPr>
        <w:t>America seeks to advance ideals</w:t>
      </w:r>
      <w:r w:rsidRPr="004C32CE">
        <w:t>. Our national goals encompass more than geopolitical ends, which is why Americans are unsettled by the slaughter of innocents in faraway lands. American foreign policy debates and interventionist decisions usually include democratic values as well as our vital overseas interests</w:t>
      </w:r>
      <w:r w:rsidRPr="004C32CE">
        <w:rPr>
          <w:rStyle w:val="StyleBoldUnderline"/>
        </w:rPr>
        <w:t>. Overseas engagement, whether military, diplomatic or economic, has indeed steadily become an integral part of America's external policy during this century. Washington's leadership and power proved decisive from World War I to the Persian Gulf war</w:t>
      </w:r>
      <w:r w:rsidRPr="004C32CE">
        <w:t xml:space="preserve">. In each of these major conflicts, the United States fought as member of an international coalition and its role has been pivotal. Despite domestic isolationist pulls, </w:t>
      </w:r>
      <w:r w:rsidRPr="004C32CE">
        <w:rPr>
          <w:rStyle w:val="StyleBoldUnderline"/>
        </w:rPr>
        <w:t>the United States</w:t>
      </w:r>
      <w:r w:rsidRPr="004C32CE">
        <w:t xml:space="preserve">, more than ever, </w:t>
      </w:r>
      <w:r w:rsidRPr="004C32CE">
        <w:rPr>
          <w:rStyle w:val="StyleBoldUnderline"/>
        </w:rPr>
        <w:t>is the key international player</w:t>
      </w:r>
      <w:r w:rsidRPr="004C32CE">
        <w:t xml:space="preserve">. No other state or global body commands similar world standing. The United Nations, on which so much optimistic expectation rested following World War II, is judged ineffectual in major crises. Even after the conclusion of bipolarism, the United Nations Security Council suffers from nationalistic divisions. The anticipation of a veto from one of the other four permanent members (Britain, China, France, Russia) holds American initiatives hostage to a watered-down consensus. (Likewise, America's veto power works to constrain the ambitions of China and Russia in the Security Council.) Hard realities, not mere altruism, mean that </w:t>
      </w:r>
      <w:r w:rsidRPr="004C32CE">
        <w:rPr>
          <w:rStyle w:val="StyleBoldUnderline"/>
        </w:rPr>
        <w:t xml:space="preserve">America must act not like a policeman but like a sheriff </w:t>
      </w:r>
      <w:r w:rsidRPr="004C32CE">
        <w:t xml:space="preserve">in the old Western frontier towns, acting alone on occasion, relying on deputies or long-standing allies, </w:t>
      </w:r>
      <w:r w:rsidRPr="004C32CE">
        <w:rPr>
          <w:rStyle w:val="StyleBoldUnderline"/>
        </w:rPr>
        <w:t>or looking for a posse among regional partner</w:t>
      </w:r>
      <w:r w:rsidRPr="004C32CE">
        <w:t xml:space="preserve">s. Or, in some cases, it may look for another sheriff, or regional power, to organize local forces.3 </w:t>
      </w:r>
      <w:r w:rsidRPr="004C32CE">
        <w:rPr>
          <w:rStyle w:val="StyleBoldUnderline"/>
        </w:rPr>
        <w:t>It cannot allow desperadoes to run loose without encouraging other outlaws to test the limits of law and order</w:t>
      </w:r>
      <w:r w:rsidRPr="004C32CE">
        <w:t xml:space="preserve">. History instructs us that the U.S. withdrawal from world problems, leaving Europeans and Asians to their own devices in the 1930s, led to the rise of militarism and aggression. </w:t>
      </w:r>
      <w:r w:rsidRPr="004C32CE">
        <w:rPr>
          <w:rStyle w:val="StyleBoldUnderline"/>
        </w:rPr>
        <w:t>Aloofness from international politics is simply not a viable option. We benefit materially from a stable and peaceful world. Our economic and political health depend on cross-border trade and international stability</w:t>
      </w:r>
      <w:r w:rsidRPr="004C32CE">
        <w:t xml:space="preserve">. The percentage of our gross domestic product (GDP) based on foreign trade has doubled since 1970. In 1997, exports alone reached 12 percent of GDP and imports totaled 13 percent. Although exports and imports combined accounted for one-quarter of GDP, total trade accounted for more than one-third of the average U.S. national income per capita ($19,700). The United States, which accounts for about 14 percent of total world trade (exports and imports), is the world's largest exporter of goods and services, $933 billion in 1997. </w:t>
      </w:r>
      <w:r w:rsidRPr="004C32CE">
        <w:rPr>
          <w:rStyle w:val="StyleBoldUnderline"/>
        </w:rPr>
        <w:t>It is not in our interest to stand aside while rogue behavior unravels a region's trade, economic, and human networks.</w:t>
      </w:r>
      <w:r w:rsidRPr="004C32CE">
        <w:t xml:space="preserve"> In today's globally interconnected world, events on one side of the planet can influence actions on the other side, meaning that </w:t>
      </w:r>
      <w:r w:rsidRPr="004C32CE">
        <w:rPr>
          <w:rStyle w:val="StyleBoldUnderline"/>
        </w:rPr>
        <w:t>how the United States responds to a regional rogue has worldwide implications.</w:t>
      </w:r>
      <w:r w:rsidRPr="004C32CE">
        <w:t xml:space="preserve"> Rogue leaders draw conclusions from weak responses to aggression. That Iraq's president, Saddam Hussein, escaped unpunished for his invasion of Kuwait no doubt emboldened the Yugoslav president, Slobodan Milosevic, in his campaign to extirpate Muslims from Bosnia-Herzegovina in pursuit of a greater Serbia. </w:t>
      </w:r>
      <w:r w:rsidRPr="004C32CE">
        <w:rPr>
          <w:rStyle w:val="StyleBoldUnderline"/>
        </w:rPr>
        <w:t>Deterring security threats is a valuable mechanism to maintain peace</w:t>
      </w:r>
      <w:r w:rsidRPr="004C32CE">
        <w:t xml:space="preserve">, as witnessed by the cold war, and it may afford the only realistic option available. </w:t>
      </w:r>
      <w:r w:rsidRPr="004C32CE">
        <w:rPr>
          <w:rStyle w:val="StyleBoldUnderline"/>
        </w:rPr>
        <w:t>But in dealing with rogue states deterrence and containment may not be enough.</w:t>
      </w:r>
      <w:r w:rsidRPr="004C32CE">
        <w:t xml:space="preserve"> Before NATO intervened in the Bosnia imbroglio in 1995, to take one example, the ethno-nationalist conflict raised the specter of a wider war, drawing in the neighboring countries of Greece, Turkey, and Russia. Political inaction creates vacuums, which can suck in states to fill the void. Although the United States does not want to be the world's sheriff, living in a world without law and order is not an auspicious prospect. This said, it must be emphasized that </w:t>
      </w:r>
      <w:r w:rsidRPr="004C32CE">
        <w:rPr>
          <w:rStyle w:val="StyleBoldUnderline"/>
        </w:rPr>
        <w:t>the United States ought not intervene militarily in every conflict or humanitarian crisis. Indeed, it should pick its interventions with great care</w:t>
      </w:r>
      <w:r w:rsidRPr="004C32CE">
        <w:t xml:space="preserve">. Offering Washington's good offices to mediate disputes in distant corners is one thing; dispatching armed forces to far-flung deserts, jungles, or mountains is quite another. A global doctrine setting forth all-inclusive guidelines is difficult to cast in stone. Containment, the doctrine articulated in response to Soviet global ambitions, offered a realistic guideline for policymakers. A similar response to rogue states cannot be easily cloned for each contingency but may require the United States to corral allies or partners into a unified policy, as circumstances dictate. But watching rogue behavior with complacency or relying on the United Nations courts disaster in the age of weapons of mass destruction. </w:t>
      </w:r>
      <w:r w:rsidRPr="004C32CE">
        <w:rPr>
          <w:rStyle w:val="StyleBoldUnderline"/>
        </w:rPr>
        <w:t>Most incidents of civil turmoil need not engage U.S. military forces</w:t>
      </w:r>
      <w:r w:rsidRPr="004C32CE">
        <w:t>. Regrettable as the bloody civil war in Sri Lanka is, it demands no American intervention, for the ethnic conflict between the secessionist Tamil minority and the Sinhalese majority is largely an internal affair. Political turmoil in Cambodia is largely a domestic problem. Even the civil war in the Congo, which has drawn in small military forces from Uganda, Rwanda, Angola, and Zimbabwe, is a Central African affair. Aside from international prodding, the simmering Congolese fighting is better left to Africans to resolve than to outsiders. In the case of the decades-long slaughter in southern Sudan, the United States can serve a humanitarian cause by calling international attention to Khartoum's genocide of Christian and animist peoples</w:t>
      </w:r>
      <w:r w:rsidRPr="004C32CE">
        <w:rPr>
          <w:rStyle w:val="StyleBoldUnderline"/>
        </w:rPr>
        <w:t>. These types of conflicts,</w:t>
      </w:r>
      <w:r w:rsidRPr="004C32CE">
        <w:t xml:space="preserve"> however</w:t>
      </w:r>
      <w:r w:rsidRPr="004C32CE">
        <w:rPr>
          <w:rStyle w:val="StyleBoldUnderline"/>
        </w:rPr>
        <w:t xml:space="preserve">, do not endanger U.S. strategic interests, undermine </w:t>
      </w:r>
      <w:r w:rsidRPr="004C32CE">
        <w:rPr>
          <w:rStyle w:val="StyleBoldUnderline"/>
        </w:rPr>
        <w:lastRenderedPageBreak/>
        <w:t>regional order, threaten global commercial relationships, or</w:t>
      </w:r>
      <w:r w:rsidRPr="004C32CE">
        <w:t xml:space="preserve">, realistically, </w:t>
      </w:r>
      <w:r w:rsidRPr="004C32CE">
        <w:rPr>
          <w:rStyle w:val="StyleBoldUnderline"/>
        </w:rPr>
        <w:t>call for direct humanitarian intervention</w:t>
      </w:r>
      <w:r w:rsidRPr="004C32CE">
        <w:t xml:space="preserve">. No weapons of mass destruction menace surrounding peoples or allies. Thus, there is no compelling reason for U.S. military deployment. </w:t>
      </w:r>
      <w:r w:rsidRPr="004C32CE">
        <w:rPr>
          <w:rStyle w:val="StyleBoldUnderline"/>
        </w:rPr>
        <w:t>Terrorist rogue states, in contrast, must be confronted with robust measures, or the world will go down the same path as it did in the 1930s,</w:t>
      </w:r>
      <w:r w:rsidRPr="004C32CE">
        <w:t xml:space="preserve"> when Europe and the United States allowed Nazi Germany to propagate its ideology across half a dozen states, to rearm for a war of conquest, and to intimidate the democracies into appeasement. Rogue states push the world toward anarchy and away from stability. Zbigniew Brzezinski, the former national security adviser to President Carter, cited preventing global anarchy as one of the two goals of "America's global engagement, namely, that of forging an enduring framework of global geopolitical cooperation." The other key goal is "impeding the emergence of a power rival."4 Former Secretary of State George Shultz has cogently linked force and diplomacy in practice and in word. He persuasively argued the principle while in office and later in his memoir that force should be used not as a last resort but as an integral component of diplomacy. In defending the 1983 combat assault on the island of Grenada to rescue American hostages and halt the spread of communism in the Caribbean, for example, he wrote in Turmoil and Triumph, his personal account of his years in the Reagan administration: The use of force, and the credible threat of the use of force, are legitimate instruments of national policy and should be viewed as such. . . . The use of force obviously should not be taken lightly, but better to use force when you should rather than when you must; last means no other, and by that time the level of force and the risk involved may have multiplied many times over. 5 </w:t>
      </w:r>
      <w:r w:rsidRPr="004C32CE">
        <w:rPr>
          <w:rStyle w:val="StyleBoldUnderline"/>
        </w:rPr>
        <w:t>The Clinton administration, in contrast, severed the nexus between power and diplomacy in dealing with rogue states, with a resulting decline in U.S. credibility</w:t>
      </w:r>
      <w:r w:rsidRPr="004C32CE">
        <w:t xml:space="preserve">. Its mishandling of crises in Iraq, North Korea, and the Balkans furnishes ample negative lessons for diplomatic relations with rogue governments. Rather than build public support for a respected overseas policy, the poll-driven Clinton White House pursued the lines of least resistance. It avoided shaping international policy among a disinterested electorate, devoted episodic attention to rogue transgressions, and repeatedly vacillated on the use of military force to achieve its diplomatic ends. </w:t>
      </w:r>
      <w:r w:rsidRPr="004C32CE">
        <w:rPr>
          <w:rStyle w:val="StyleBoldUnderline"/>
        </w:rPr>
        <w:t>Rogues played off American predilections for their own goals, leaving Washington appearing incoherent, hesitant, and ineffectual</w:t>
      </w:r>
      <w:r w:rsidRPr="004C32CE">
        <w:t>.</w:t>
      </w:r>
    </w:p>
    <w:p w:rsidR="00C3677E" w:rsidRPr="004C32CE" w:rsidRDefault="00C3677E" w:rsidP="00C92A7A">
      <w:pPr>
        <w:pStyle w:val="Heading4"/>
      </w:pPr>
      <w:r w:rsidRPr="004C32CE">
        <w:t xml:space="preserve">The </w:t>
      </w:r>
      <w:r w:rsidRPr="004C32CE">
        <w:rPr>
          <w:u w:val="single"/>
        </w:rPr>
        <w:t>weak signal</w:t>
      </w:r>
      <w:r w:rsidRPr="004C32CE">
        <w:t xml:space="preserve"> of the plan dooms credibility and causes international conflict </w:t>
      </w:r>
    </w:p>
    <w:p w:rsidR="00C3677E" w:rsidRPr="004C32CE" w:rsidRDefault="00C3677E" w:rsidP="00C3677E">
      <w:pPr>
        <w:rPr>
          <w:rStyle w:val="StyleStyleBold12pt"/>
        </w:rPr>
      </w:pPr>
      <w:r w:rsidRPr="004C32CE">
        <w:rPr>
          <w:rStyle w:val="StyleStyleBold12pt"/>
        </w:rPr>
        <w:t>Bolton ‘9</w:t>
      </w:r>
    </w:p>
    <w:p w:rsidR="00C3677E" w:rsidRPr="004C32CE" w:rsidRDefault="00C3677E" w:rsidP="00C3677E">
      <w:r w:rsidRPr="004C32CE">
        <w:t>(John Bolton, Senior fellow at the American Enterprise Institute, LA Times, “The danger of Obama's dithering” October 18, articles.latimes.com/2009/oct/18/opinion/oe-bolton18)</w:t>
      </w:r>
    </w:p>
    <w:p w:rsidR="00C3677E" w:rsidRPr="004C32CE" w:rsidRDefault="00C3677E" w:rsidP="00C3677E">
      <w:pPr>
        <w:rPr>
          <w:lang w:eastAsia="zh-CN"/>
        </w:rPr>
      </w:pPr>
      <w:r w:rsidRPr="004C32CE">
        <w:rPr>
          <w:rStyle w:val="StyleBoldUnderline"/>
        </w:rPr>
        <w:t>Weakness in American foreign policy in one region</w:t>
      </w:r>
      <w:r w:rsidRPr="004C32CE">
        <w:rPr>
          <w:lang w:eastAsia="zh-CN"/>
        </w:rPr>
        <w:t xml:space="preserve"> often </w:t>
      </w:r>
      <w:r w:rsidRPr="004C32CE">
        <w:rPr>
          <w:rStyle w:val="StyleBoldUnderline"/>
        </w:rPr>
        <w:t>invites challenges elsewhere, because our adversaries carefully follow diminished American resolve</w:t>
      </w:r>
      <w:r w:rsidRPr="004C32CE">
        <w:rPr>
          <w:lang w:eastAsia="zh-CN"/>
        </w:rPr>
        <w:t xml:space="preserve">. Similarly, presidential </w:t>
      </w:r>
      <w:r w:rsidRPr="004C32CE">
        <w:rPr>
          <w:rStyle w:val="StyleBoldUnderline"/>
        </w:rPr>
        <w:t>indecisiveness</w:t>
      </w:r>
      <w:r w:rsidRPr="004C32CE">
        <w:rPr>
          <w:lang w:eastAsia="zh-CN"/>
        </w:rPr>
        <w:t xml:space="preserve">, whether because of uncertainty or internal political struggles, </w:t>
      </w:r>
      <w:r w:rsidRPr="004C32CE">
        <w:rPr>
          <w:rStyle w:val="StyleBoldUnderline"/>
        </w:rPr>
        <w:t>signals that the</w:t>
      </w:r>
      <w:r w:rsidRPr="004C32CE">
        <w:rPr>
          <w:lang w:eastAsia="zh-CN"/>
        </w:rPr>
        <w:t xml:space="preserve"> </w:t>
      </w:r>
      <w:r w:rsidRPr="004C32CE">
        <w:rPr>
          <w:rStyle w:val="Emphasis"/>
        </w:rPr>
        <w:t>U</w:t>
      </w:r>
      <w:r w:rsidRPr="004C32CE">
        <w:rPr>
          <w:lang w:eastAsia="zh-CN"/>
        </w:rPr>
        <w:t xml:space="preserve">nited </w:t>
      </w:r>
      <w:r w:rsidRPr="004C32CE">
        <w:rPr>
          <w:rStyle w:val="Emphasis"/>
        </w:rPr>
        <w:t>S</w:t>
      </w:r>
      <w:r w:rsidRPr="004C32CE">
        <w:rPr>
          <w:lang w:eastAsia="zh-CN"/>
        </w:rPr>
        <w:t xml:space="preserve">tates </w:t>
      </w:r>
      <w:r w:rsidRPr="004C32CE">
        <w:rPr>
          <w:rStyle w:val="StyleBoldUnderline"/>
        </w:rPr>
        <w:t>may not respond to international challenges</w:t>
      </w:r>
      <w:r w:rsidRPr="004C32CE">
        <w:rPr>
          <w:lang w:eastAsia="zh-CN"/>
        </w:rPr>
        <w:t xml:space="preserve"> in clear and coherent ways. Taken together, </w:t>
      </w:r>
      <w:r w:rsidRPr="004C32CE">
        <w:rPr>
          <w:rStyle w:val="StyleBoldUnderline"/>
        </w:rPr>
        <w:t>weakness and indecisiveness have proved historically to be a toxic combination</w:t>
      </w:r>
      <w:r w:rsidRPr="004C32CE">
        <w:rPr>
          <w:lang w:eastAsia="zh-CN"/>
        </w:rPr>
        <w:t xml:space="preserve"> for America's global interests. That is exactly the combination we now see under President Obama. If anything, his receiving the Nobel Peace Prize only underlines the problem. All of Obama's campaign and inaugural talk about "extending an open hand" and "engagement," especially the multilateral variety, isn't exactly unfolding according to plan. Entirely predictably, we see more clearly every day that diplomacy is not a policy but only a technique. Absent presidential leadership, which at a minimum means clear policy direction and persistence in the face of criticism and adversity, engagement simply embodies weakness and indecision. Obama is no Harry Truman. At best, he is reprising Jimmy Carter. At worst, the real precedent may be Ethelred the Unready, the turn-of the-first-millennium Anglo-Saxon king whose reputation for indecisiveness and his unsuccessful paying of Danegeld -- literally, "Danish tax" -- to buy off Viking raiders made him history's paradigmatic weak leader. Beyond the disquiet (or outrage for some) prompted by the president's propensity to apologize for his country's pre-Obama history, Americans increasingly sense that his administration is drifting from one foreign policy mistake to another. Worse, the current is growing swifter, and the threats more pronounced, even </w:t>
      </w:r>
      <w:r w:rsidRPr="004C32CE">
        <w:rPr>
          <w:rStyle w:val="StyleBoldUnderline"/>
        </w:rPr>
        <w:t>as the administration tries to turn its face away from the world</w:t>
      </w:r>
      <w:r w:rsidRPr="004C32CE">
        <w:rPr>
          <w:rFonts w:ascii="Times New Roman" w:eastAsia="Calibri" w:hAnsi="Times New Roman" w:cs="Times New Roman"/>
          <w:b/>
          <w:bCs/>
          <w:iCs/>
          <w:sz w:val="20"/>
          <w:lang w:eastAsia="zh-CN"/>
        </w:rPr>
        <w:t xml:space="preserve"> </w:t>
      </w:r>
      <w:r w:rsidRPr="004C32CE">
        <w:rPr>
          <w:lang w:eastAsia="zh-CN"/>
        </w:rPr>
        <w:t>and toward its domestic priorities.</w:t>
      </w:r>
      <w:r w:rsidRPr="004C32CE">
        <w:rPr>
          <w:rFonts w:ascii="Times New Roman" w:eastAsia="Calibri" w:hAnsi="Times New Roman" w:cs="Times New Roman"/>
          <w:b/>
          <w:iCs/>
          <w:sz w:val="20"/>
          <w:lang w:eastAsia="zh-CN"/>
        </w:rPr>
        <w:t xml:space="preserve"> </w:t>
      </w:r>
      <w:r w:rsidRPr="004C32CE">
        <w:rPr>
          <w:rStyle w:val="StyleBoldUnderline"/>
        </w:rPr>
        <w:t>Foreign observers, friend and foe alike, sense the same aimlessness and drift</w:t>
      </w:r>
      <w:r w:rsidRPr="004C32CE">
        <w:rPr>
          <w:lang w:eastAsia="zh-CN"/>
        </w:rPr>
        <w:t>. French President Nicolas Sarkozy had to remind Obama at a Sept. 24 U.N. Security Council meeting that "we live in the real world, not a virtual one."</w:t>
      </w:r>
    </w:p>
    <w:p w:rsidR="00C92A7A" w:rsidRPr="004C32CE" w:rsidRDefault="00C92A7A" w:rsidP="00C92A7A">
      <w:pPr>
        <w:pStyle w:val="Heading4"/>
        <w:rPr>
          <w:u w:val="single"/>
        </w:rPr>
      </w:pPr>
      <w:r w:rsidRPr="004C32CE">
        <w:t xml:space="preserve">Appeasement </w:t>
      </w:r>
      <w:r w:rsidRPr="004C32CE">
        <w:rPr>
          <w:u w:val="single"/>
        </w:rPr>
        <w:t>wrecks</w:t>
      </w:r>
      <w:r w:rsidRPr="004C32CE">
        <w:t xml:space="preserve"> US credibility and </w:t>
      </w:r>
      <w:r w:rsidRPr="004C32CE">
        <w:rPr>
          <w:u w:val="single"/>
        </w:rPr>
        <w:t>emboldens rogue states</w:t>
      </w:r>
    </w:p>
    <w:p w:rsidR="00C92A7A" w:rsidRPr="004C32CE" w:rsidRDefault="00C92A7A" w:rsidP="00C92A7A">
      <w:pPr>
        <w:rPr>
          <w:rStyle w:val="StyleStyleBold12pt"/>
        </w:rPr>
      </w:pPr>
      <w:r w:rsidRPr="004C32CE">
        <w:rPr>
          <w:rStyle w:val="StyleStyleBold12pt"/>
        </w:rPr>
        <w:t>Enold ‘9</w:t>
      </w:r>
    </w:p>
    <w:p w:rsidR="00C92A7A" w:rsidRPr="004C32CE" w:rsidRDefault="00C92A7A" w:rsidP="00C92A7A">
      <w:r w:rsidRPr="004C32CE">
        <w:t xml:space="preserve">[Scott. US Air Force. “Rogue States and Deterrence Strategy” Feb 2o09 </w:t>
      </w:r>
      <w:r w:rsidRPr="004C32CE">
        <w:rPr>
          <w:rStyle w:val="StyleBoldUnderline"/>
        </w:rPr>
        <w:t>Strategy Research Project</w:t>
      </w:r>
      <w:r w:rsidRPr="004C32CE">
        <w:t>, www.dtic.mil/cgi-bin/GetTRDoc?AD=ADA498539]</w:t>
      </w:r>
    </w:p>
    <w:p w:rsidR="00C92A7A" w:rsidRPr="004C32CE" w:rsidRDefault="00C92A7A" w:rsidP="00C92A7A">
      <w:r w:rsidRPr="004C32CE">
        <w:rPr>
          <w:rStyle w:val="StyleBoldUnderline"/>
        </w:rPr>
        <w:lastRenderedPageBreak/>
        <w:t>To effectively engage rogue states who have proliferated</w:t>
      </w:r>
      <w:r w:rsidRPr="004C32CE">
        <w:t xml:space="preserve"> nuclear weapons or</w:t>
      </w:r>
      <w:r w:rsidRPr="004C32CE">
        <w:rPr>
          <w:sz w:val="12"/>
        </w:rPr>
        <w:t xml:space="preserve">¶ </w:t>
      </w:r>
      <w:r w:rsidRPr="004C32CE">
        <w:t xml:space="preserve">weapons of mass destruction </w:t>
      </w:r>
      <w:r w:rsidRPr="004C32CE">
        <w:rPr>
          <w:rStyle w:val="StyleBoldUnderline"/>
        </w:rPr>
        <w:t>or are attempting to proliferate them, the United States¶ must</w:t>
      </w:r>
      <w:r w:rsidRPr="004C32CE">
        <w:t xml:space="preserve"> develop and </w:t>
      </w:r>
      <w:r w:rsidRPr="004C32CE">
        <w:rPr>
          <w:rStyle w:val="StyleBoldUnderline"/>
        </w:rPr>
        <w:t>implement</w:t>
      </w:r>
      <w:r w:rsidRPr="004C32CE">
        <w:t xml:space="preserve"> </w:t>
      </w:r>
      <w:r w:rsidRPr="004C32CE">
        <w:rPr>
          <w:rStyle w:val="StyleBoldUnderline"/>
        </w:rPr>
        <w:t>an effective policy designed to persuade, pursue and¶ punish those governments and regimes</w:t>
      </w:r>
      <w:r w:rsidRPr="004C32CE">
        <w:t>. The United States government must possess</w:t>
      </w:r>
      <w:r w:rsidRPr="004C32CE">
        <w:rPr>
          <w:sz w:val="12"/>
        </w:rPr>
        <w:t xml:space="preserve">¶ </w:t>
      </w:r>
      <w:r w:rsidRPr="004C32CE">
        <w:t>extreme tactics and measures. Preemptive targeting must be available if rogue states</w:t>
      </w:r>
      <w:r w:rsidRPr="004C32CE">
        <w:rPr>
          <w:sz w:val="12"/>
        </w:rPr>
        <w:t xml:space="preserve">¶ </w:t>
      </w:r>
      <w:r w:rsidRPr="004C32CE">
        <w:t>or actors utilize nuclear terror tactics as they seek political gains or to be recognized as</w:t>
      </w:r>
      <w:r w:rsidRPr="004C32CE">
        <w:rPr>
          <w:sz w:val="12"/>
        </w:rPr>
        <w:t xml:space="preserve">¶ </w:t>
      </w:r>
      <w:r w:rsidRPr="004C32CE">
        <w:t xml:space="preserve">a key participant in the world balance of power. </w:t>
      </w:r>
      <w:r w:rsidRPr="004C32CE">
        <w:rPr>
          <w:rStyle w:val="StyleBoldUnderline"/>
        </w:rPr>
        <w:t>It is imperative that rogue states or¶ actors cannot employ nuclear weapons</w:t>
      </w:r>
      <w:r w:rsidRPr="004C32CE">
        <w:t>. As rogue states acquire nuclear technology,</w:t>
      </w:r>
      <w:r w:rsidRPr="004C32CE">
        <w:rPr>
          <w:sz w:val="12"/>
        </w:rPr>
        <w:t xml:space="preserve">¶ </w:t>
      </w:r>
      <w:r w:rsidRPr="004C32CE">
        <w:rPr>
          <w:rStyle w:val="StyleBoldUnderline"/>
        </w:rPr>
        <w:t>the United States must develop a range of policies to apply constant pressure on these¶ states</w:t>
      </w:r>
      <w:r w:rsidRPr="004C32CE">
        <w:t>. The United States must be prepared to demonstrate resiliency to attacks should</w:t>
      </w:r>
      <w:r w:rsidRPr="004C32CE">
        <w:rPr>
          <w:sz w:val="12"/>
        </w:rPr>
        <w:t xml:space="preserve">¶ </w:t>
      </w:r>
      <w:r w:rsidRPr="004C32CE">
        <w:t>they occur. The United States government must prepare its citizens to accept the fact</w:t>
      </w:r>
      <w:r w:rsidRPr="004C32CE">
        <w:rPr>
          <w:sz w:val="12"/>
        </w:rPr>
        <w:t xml:space="preserve">¶ </w:t>
      </w:r>
      <w:r w:rsidRPr="004C32CE">
        <w:t>terrorist acts will occur on the continent. The citizens must understand that every effort</w:t>
      </w:r>
      <w:r w:rsidRPr="004C32CE">
        <w:rPr>
          <w:sz w:val="12"/>
        </w:rPr>
        <w:t xml:space="preserve">¶ </w:t>
      </w:r>
      <w:r w:rsidRPr="004C32CE">
        <w:t xml:space="preserve">is made to protect the population. </w:t>
      </w:r>
      <w:r w:rsidRPr="004C32CE">
        <w:rPr>
          <w:rStyle w:val="StyleBoldUnderline"/>
        </w:rPr>
        <w:t>Actors exist who seek to harm citizens or provide¶ evidence of weak resolve or weak policies inside the United States</w:t>
      </w:r>
      <w:r w:rsidRPr="004C32CE">
        <w:t xml:space="preserve">. In doing so, </w:t>
      </w:r>
      <w:r w:rsidRPr="004C32CE">
        <w:rPr>
          <w:rStyle w:val="StyleBoldUnderline"/>
        </w:rPr>
        <w:t>rouge¶ states or actors seek to secure a foothold for a continued exploitation of the United¶ States</w:t>
      </w:r>
      <w:r w:rsidRPr="004C32CE">
        <w:t>. Presently, the United States National Security Strategy does not lay out a direct</w:t>
      </w:r>
      <w:r w:rsidRPr="004C32CE">
        <w:rPr>
          <w:sz w:val="12"/>
        </w:rPr>
        <w:t xml:space="preserve">¶ </w:t>
      </w:r>
      <w:r w:rsidRPr="004C32CE">
        <w:t>policy demonstrating a complete and unconditional strategy to stop rogue state or actor</w:t>
      </w:r>
      <w:r w:rsidRPr="004C32CE">
        <w:rPr>
          <w:sz w:val="12"/>
        </w:rPr>
        <w:t xml:space="preserve">¶ </w:t>
      </w:r>
      <w:r w:rsidRPr="004C32CE">
        <w:t xml:space="preserve">nuclear weapon employment. </w:t>
      </w:r>
      <w:r w:rsidRPr="004C32CE">
        <w:rPr>
          <w:rStyle w:val="StyleBoldUnderline"/>
        </w:rPr>
        <w:t>There must be actionable</w:t>
      </w:r>
      <w:r w:rsidRPr="004C32CE">
        <w:t xml:space="preserve"> and if necessary violent </w:t>
      </w:r>
      <w:r w:rsidRPr="004C32CE">
        <w:rPr>
          <w:rStyle w:val="StyleBoldUnderline"/>
        </w:rPr>
        <w:t>steps¶ available to take against rogue states</w:t>
      </w:r>
      <w:r w:rsidRPr="004C32CE">
        <w:t xml:space="preserve"> and actors. They must to be aware of and¶</w:t>
      </w:r>
      <w:r w:rsidRPr="004C32CE">
        <w:rPr>
          <w:sz w:val="12"/>
        </w:rPr>
        <w:t xml:space="preserve"> </w:t>
      </w:r>
      <w:r w:rsidRPr="004C32CE">
        <w:t>understand the harsh retaliation should they chose to utilize a nuclear option.</w:t>
      </w:r>
    </w:p>
    <w:p w:rsidR="00C92A7A" w:rsidRPr="004C32CE" w:rsidRDefault="00C92A7A" w:rsidP="00C92A7A"/>
    <w:p w:rsidR="00455881" w:rsidRPr="004C32CE" w:rsidRDefault="00455881" w:rsidP="00F76893">
      <w:pPr>
        <w:pStyle w:val="Heading3"/>
      </w:pPr>
      <w:r w:rsidRPr="004C32CE">
        <w:lastRenderedPageBreak/>
        <w:t xml:space="preserve">    </w:t>
      </w:r>
      <w:r w:rsidR="002A0BAD" w:rsidRPr="004C32CE">
        <w:t xml:space="preserve">-- </w:t>
      </w:r>
      <w:r w:rsidRPr="004C32CE">
        <w:t>Perception IL</w:t>
      </w:r>
    </w:p>
    <w:p w:rsidR="00455881" w:rsidRPr="004C32CE" w:rsidRDefault="00455881" w:rsidP="00455881">
      <w:pPr>
        <w:pStyle w:val="Heading4"/>
      </w:pPr>
      <w:r w:rsidRPr="004C32CE">
        <w:t xml:space="preserve">The </w:t>
      </w:r>
      <w:r w:rsidRPr="004C32CE">
        <w:rPr>
          <w:u w:val="single"/>
        </w:rPr>
        <w:t>perception</w:t>
      </w:r>
      <w:r w:rsidRPr="004C32CE">
        <w:t xml:space="preserve"> of US credibility is </w:t>
      </w:r>
      <w:r w:rsidRPr="004C32CE">
        <w:rPr>
          <w:i/>
        </w:rPr>
        <w:t>more important</w:t>
      </w:r>
      <w:r w:rsidRPr="004C32CE">
        <w:t xml:space="preserve"> than the substantive foreign policy decisions </w:t>
      </w:r>
    </w:p>
    <w:p w:rsidR="00455881" w:rsidRPr="004C32CE" w:rsidRDefault="00455881" w:rsidP="00455881">
      <w:pPr>
        <w:rPr>
          <w:rStyle w:val="StyleStyleBold12pt"/>
        </w:rPr>
      </w:pPr>
      <w:r w:rsidRPr="004C32CE">
        <w:rPr>
          <w:rStyle w:val="StyleStyleBold12pt"/>
        </w:rPr>
        <w:t>Hirsh ‘2</w:t>
      </w:r>
    </w:p>
    <w:p w:rsidR="00455881" w:rsidRPr="004C32CE" w:rsidRDefault="00455881" w:rsidP="000E4C43">
      <w:r w:rsidRPr="004C32CE">
        <w:t>[Michael. Foreign Editor of Newsweek. “Bush and the World” Foreign Affairs, October 2002. ln]</w:t>
      </w:r>
    </w:p>
    <w:p w:rsidR="00455881" w:rsidRPr="004C32CE" w:rsidRDefault="00455881" w:rsidP="00455881">
      <w:pPr>
        <w:rPr>
          <w:szCs w:val="14"/>
        </w:rPr>
      </w:pPr>
      <w:r w:rsidRPr="004C32CE">
        <w:rPr>
          <w:szCs w:val="14"/>
        </w:rPr>
        <w:t>It is true that this is a different kind of war</w:t>
      </w:r>
      <w:r w:rsidRPr="004C32CE">
        <w:rPr>
          <w:rStyle w:val="StyleBoldUnderline"/>
        </w:rPr>
        <w:t>. In terms of hard power, the threat is small compared to the hegemonic challenges posed by Nazi Germany or the Soviet Union</w:t>
      </w:r>
      <w:r w:rsidRPr="004C32CE">
        <w:rPr>
          <w:szCs w:val="14"/>
        </w:rPr>
        <w:t xml:space="preserve">. But in ideological terms, </w:t>
      </w:r>
      <w:r w:rsidRPr="004C32CE">
        <w:rPr>
          <w:rStyle w:val="StyleBoldUnderline"/>
        </w:rPr>
        <w:t xml:space="preserve">the challenge that the Islamists pose is </w:t>
      </w:r>
      <w:r w:rsidRPr="004C32CE">
        <w:rPr>
          <w:szCs w:val="14"/>
        </w:rPr>
        <w:t xml:space="preserve">similar -- a point Bush himself made when he declared in his September 20 speech </w:t>
      </w:r>
      <w:r w:rsidRPr="004C32CE">
        <w:rPr>
          <w:rStyle w:val="StyleBoldUnderline"/>
        </w:rPr>
        <w:t>that the terrorists are "the heirs of all the murderous ideologies of the twentieth century."</w:t>
      </w:r>
      <w:r w:rsidRPr="004C32CE">
        <w:rPr>
          <w:szCs w:val="14"/>
        </w:rPr>
        <w:t xml:space="preserve"> </w:t>
      </w:r>
      <w:r w:rsidRPr="004C32CE">
        <w:rPr>
          <w:rStyle w:val="StyleBoldUnderline"/>
        </w:rPr>
        <w:t>They may not have tanks and planes, but they do have a substantial support base in the mainstream Islamic world and the "superempowerment" that globalization has granted to small groups of fanatics</w:t>
      </w:r>
      <w:r w:rsidRPr="004C32CE">
        <w:rPr>
          <w:szCs w:val="14"/>
        </w:rPr>
        <w:t xml:space="preserve">. </w:t>
      </w:r>
      <w:r w:rsidRPr="004C32CE">
        <w:rPr>
          <w:rStyle w:val="StyleBoldUnderline"/>
        </w:rPr>
        <w:t>Pakistan</w:t>
      </w:r>
      <w:r w:rsidRPr="004C32CE">
        <w:rPr>
          <w:szCs w:val="14"/>
        </w:rPr>
        <w:t xml:space="preserve">, one of the United States' chief allies, </w:t>
      </w:r>
      <w:r w:rsidRPr="004C32CE">
        <w:rPr>
          <w:rStyle w:val="StyleBoldUnderline"/>
        </w:rPr>
        <w:t>is also now a chief launching pad for al Qaeda. Suicide bombing is a way of life in the Palestinian territories</w:t>
      </w:r>
      <w:r w:rsidRPr="004C32CE">
        <w:rPr>
          <w:szCs w:val="14"/>
        </w:rPr>
        <w:t xml:space="preserve">, where bin Laden's picture hangs prominently on many walls. Saudi and Persian Gulf oil money continues to fund Salafism, which has a nesting ground and sympathetic roosts around the world. Its message is carried daily by al Jazeera, the pan-Arab "news" station, and even in many U.S. mosques. </w:t>
      </w:r>
      <w:r w:rsidRPr="004C32CE">
        <w:rPr>
          <w:sz w:val="12"/>
          <w:szCs w:val="14"/>
        </w:rPr>
        <w:t xml:space="preserve">¶ </w:t>
      </w:r>
      <w:r w:rsidRPr="004C32CE">
        <w:rPr>
          <w:szCs w:val="14"/>
        </w:rPr>
        <w:t xml:space="preserve">The hegemonists are right about one thing: </w:t>
      </w:r>
      <w:r w:rsidRPr="004C32CE">
        <w:rPr>
          <w:rStyle w:val="StyleBoldUnderline"/>
        </w:rPr>
        <w:t>hard power is necessary to break the back of radical Islamic groups and to force the Islamic world into fundamental change</w:t>
      </w:r>
      <w:r w:rsidRPr="004C32CE">
        <w:rPr>
          <w:szCs w:val="14"/>
        </w:rPr>
        <w:t>. Bin Laden said it well himself: "</w:t>
      </w:r>
      <w:r w:rsidRPr="004C32CE">
        <w:rPr>
          <w:rStyle w:val="StyleBoldUnderline"/>
        </w:rPr>
        <w:t>When people see a strong horse and a weak horse, by nature they will like a strong horse.</w:t>
      </w:r>
      <w:r w:rsidRPr="004C32CE">
        <w:rPr>
          <w:szCs w:val="14"/>
        </w:rPr>
        <w:t xml:space="preserve">" </w:t>
      </w:r>
      <w:r w:rsidRPr="004C32CE">
        <w:rPr>
          <w:rStyle w:val="Emphasis"/>
        </w:rPr>
        <w:t>The United States must be seen as the strong horse</w:t>
      </w:r>
      <w:r w:rsidRPr="004C32CE">
        <w:rPr>
          <w:szCs w:val="14"/>
        </w:rPr>
        <w:t xml:space="preserve">. </w:t>
      </w:r>
      <w:r w:rsidRPr="004C32CE">
        <w:rPr>
          <w:rStyle w:val="StyleBoldUnderline"/>
        </w:rPr>
        <w:t>The reluctant U.S. interventionism of the 1990s made no headway against this implacable enemy</w:t>
      </w:r>
      <w:r w:rsidRPr="004C32CE">
        <w:rPr>
          <w:szCs w:val="14"/>
        </w:rPr>
        <w:t xml:space="preserve">. </w:t>
      </w:r>
      <w:r w:rsidRPr="004C32CE">
        <w:rPr>
          <w:rStyle w:val="StyleBoldUnderline"/>
        </w:rPr>
        <w:t xml:space="preserve">Clinton's policy of offering his and NATO's credibility to save Muslims in Bosnia and Kosovo </w:t>
      </w:r>
      <w:r w:rsidRPr="004C32CE">
        <w:rPr>
          <w:rStyle w:val="Emphasis"/>
        </w:rPr>
        <w:t>won Washington little goodwill in the Islamic world</w:t>
      </w:r>
      <w:r w:rsidRPr="004C32CE">
        <w:rPr>
          <w:szCs w:val="14"/>
        </w:rPr>
        <w:t xml:space="preserve">.  </w:t>
      </w:r>
    </w:p>
    <w:p w:rsidR="008C1074" w:rsidRPr="004C32CE" w:rsidRDefault="00674A1D" w:rsidP="008C1074">
      <w:pPr>
        <w:pStyle w:val="Heading4"/>
      </w:pPr>
      <w:r w:rsidRPr="004C32CE">
        <w:t xml:space="preserve">Credibility’s determined by </w:t>
      </w:r>
      <w:r w:rsidRPr="004C32CE">
        <w:rPr>
          <w:u w:val="single"/>
        </w:rPr>
        <w:t>signal</w:t>
      </w:r>
      <w:r w:rsidRPr="004C32CE">
        <w:t xml:space="preserve"> – WWII proves </w:t>
      </w:r>
    </w:p>
    <w:p w:rsidR="00674A1D" w:rsidRPr="004C32CE" w:rsidRDefault="00674A1D" w:rsidP="00674A1D">
      <w:pPr>
        <w:rPr>
          <w:rStyle w:val="StyleStyleBold12pt"/>
        </w:rPr>
      </w:pPr>
      <w:r w:rsidRPr="004C32CE">
        <w:rPr>
          <w:rStyle w:val="StyleStyleBold12pt"/>
        </w:rPr>
        <w:t>Press ‘5</w:t>
      </w:r>
    </w:p>
    <w:p w:rsidR="008C1074" w:rsidRPr="004C32CE" w:rsidRDefault="008C1074" w:rsidP="00332259">
      <w:r w:rsidRPr="004C32CE">
        <w:t>(Daryl G. Press, Assistant Professor in the Government Department at Dartmouth College, International Security, “The Credibility of Power; Assessing Threats during the "Appeasement" Crises of the 1930s” Winter, lexis)</w:t>
      </w:r>
    </w:p>
    <w:p w:rsidR="008C1074" w:rsidRPr="004C32CE" w:rsidRDefault="008C1074" w:rsidP="0063463D">
      <w:pPr>
        <w:rPr>
          <w:lang w:eastAsia="zh-CN"/>
        </w:rPr>
      </w:pPr>
      <w:r w:rsidRPr="004C32CE">
        <w:rPr>
          <w:lang w:eastAsia="zh-CN"/>
        </w:rPr>
        <w:t xml:space="preserve">In 1933 Adolph </w:t>
      </w:r>
      <w:r w:rsidRPr="004C32CE">
        <w:rPr>
          <w:rStyle w:val="StyleBoldUnderline"/>
        </w:rPr>
        <w:t>Hitler</w:t>
      </w:r>
      <w:r w:rsidRPr="004C32CE">
        <w:rPr>
          <w:lang w:eastAsia="zh-CN"/>
        </w:rPr>
        <w:t xml:space="preserve"> became chancellor of Germany and immediately </w:t>
      </w:r>
      <w:r w:rsidRPr="004C32CE">
        <w:rPr>
          <w:rStyle w:val="StyleBoldUnderline"/>
        </w:rPr>
        <w:t>began breaking</w:t>
      </w:r>
      <w:r w:rsidRPr="004C32CE">
        <w:rPr>
          <w:lang w:eastAsia="zh-CN"/>
        </w:rPr>
        <w:t xml:space="preserve"> his country's international </w:t>
      </w:r>
      <w:r w:rsidRPr="004C32CE">
        <w:rPr>
          <w:rStyle w:val="StyleBoldUnderline"/>
        </w:rPr>
        <w:t>agreements</w:t>
      </w:r>
      <w:r w:rsidRPr="004C32CE">
        <w:rPr>
          <w:lang w:eastAsia="zh-CN"/>
        </w:rPr>
        <w:t xml:space="preserve">. From 1933 to 1938 Germany violated its treaty commitments by rearming, remilitarizing the Rhineland, and seizing Austria. n1 Although </w:t>
      </w:r>
      <w:r w:rsidRPr="004C32CE">
        <w:rPr>
          <w:rStyle w:val="StyleBoldUnderline"/>
        </w:rPr>
        <w:t>Britain and France</w:t>
      </w:r>
      <w:r w:rsidRPr="004C32CE">
        <w:rPr>
          <w:lang w:eastAsia="zh-CN"/>
        </w:rPr>
        <w:t xml:space="preserve"> complained after each German violation, they </w:t>
      </w:r>
      <w:r w:rsidRPr="004C32CE">
        <w:rPr>
          <w:rStyle w:val="StyleBoldUnderline"/>
        </w:rPr>
        <w:t>refused to respond with force</w:t>
      </w:r>
      <w:r w:rsidRPr="004C32CE">
        <w:rPr>
          <w:lang w:eastAsia="zh-CN"/>
        </w:rPr>
        <w:t xml:space="preserve">. In September 1938 Hitler threatened to invade Czechoslovakia unless Germany was given a piece of Czech territory called the Sudetenland. Once again, the British and French acquiesced to German demands; at the infamous Munich conference, </w:t>
      </w:r>
      <w:r w:rsidRPr="004C32CE">
        <w:rPr>
          <w:rStyle w:val="StyleBoldUnderline"/>
        </w:rPr>
        <w:t>they</w:t>
      </w:r>
      <w:r w:rsidRPr="004C32CE">
        <w:rPr>
          <w:lang w:eastAsia="zh-CN"/>
        </w:rPr>
        <w:t xml:space="preserve"> agreed to pressure Czechoslovakia into surrendering the Sudetenland to Germany. </w:t>
      </w:r>
      <w:r w:rsidRPr="004C32CE">
        <w:rPr>
          <w:rStyle w:val="StyleBoldUnderline"/>
        </w:rPr>
        <w:t>Finally</w:t>
      </w:r>
      <w:r w:rsidRPr="004C32CE">
        <w:rPr>
          <w:lang w:eastAsia="zh-CN"/>
        </w:rPr>
        <w:t xml:space="preserve">, in 1939, as Germany was preparing to invade Poland, Britain and France </w:t>
      </w:r>
      <w:r w:rsidRPr="004C32CE">
        <w:rPr>
          <w:rStyle w:val="StyleBoldUnderline"/>
        </w:rPr>
        <w:t>took a firm stand</w:t>
      </w:r>
      <w:r w:rsidRPr="004C32CE">
        <w:rPr>
          <w:lang w:eastAsia="zh-CN"/>
        </w:rPr>
        <w:t xml:space="preserve">. They warned Hitler that if he attacked Poland, they would declare war on Germany. </w:t>
      </w:r>
      <w:r w:rsidRPr="004C32CE">
        <w:rPr>
          <w:rStyle w:val="StyleBoldUnderline"/>
        </w:rPr>
        <w:t>By this time, however, Hitler no longer believed their threats</w:t>
      </w:r>
      <w:r w:rsidRPr="004C32CE">
        <w:rPr>
          <w:lang w:eastAsia="zh-CN"/>
        </w:rPr>
        <w:t xml:space="preserve">. As the German leader told a group of assembled generals, "Our enemies are worms. I saw them in Munich."n2 The lessons of Munich have been enshrined in international relations theory and in U.S. foreign policy. For deterrence theorists, the history of the 1930s shows that </w:t>
      </w:r>
      <w:r w:rsidRPr="004C32CE">
        <w:rPr>
          <w:rStyle w:val="StyleBoldUnderline"/>
        </w:rPr>
        <w:t xml:space="preserve">countries must </w:t>
      </w:r>
      <w:r w:rsidRPr="004C32CE">
        <w:rPr>
          <w:rStyle w:val="Emphasis"/>
        </w:rPr>
        <w:t>keep their commitments or they will lose credibility</w:t>
      </w:r>
      <w:r w:rsidRPr="004C32CE">
        <w:rPr>
          <w:lang w:eastAsia="zh-CN"/>
        </w:rPr>
        <w:t xml:space="preserve">. n3 U.S. leaders have internalized this lesson; the most costly and dangerous moves undertaken by the United States during the Cold War were motivated by a desire to preserve credibility. Concerns about credibility led the United States to fight both in Korean4 and in Vietnamn5; during the 1962 Cuban missile crisis, President John F. Kennedy risked nuclear war rather than back down and risk damaging U.S. credibility. n6 And even after the end of the Cold War, the fear of breaking commitments continues to be a powerful force in U.S. foreign policy.n7 The notion that a country's credibility depends on its history of keeping its commitments is widely accepted, but is it true? n8 Does credibility depend on a history of resoluteness? More broadly, what causes credibility in international politics? To answer these questions, this article tests two competing theories of credibility. The first, which I call the "past actions" theory, holds that credibility depends on one's record for keeping or breaking </w:t>
      </w:r>
      <w:r w:rsidRPr="004C32CE">
        <w:rPr>
          <w:lang w:eastAsia="zh-CN"/>
        </w:rPr>
        <w:lastRenderedPageBreak/>
        <w:t xml:space="preserve">commitments. I test this theory against the "current calculus" theory, which argues that decisionmakers evaluate the credibility of an adversary's threats by assessing (1) the balance of power and (2) the interests at stake in a given crisis. n9 If an adversary issues a threat that it has the power to carry out, and an interest in doing so, the threat will be believed, even if that country has bluffed in the past. But if it makes a threat that it lacks the power to carry out, or has no interest in doing so, the credibility of that threat will be viewed with great skepticism. To test the past actions and current calculus theories, this article uses evidence from German decisionmaking during three crises from the 1930s: the Austrian crisis, the Sudetenland crisis, and the crisis over Poland. These cases offer easy tests for the past actions theory. Nevertheless the current calculus theory performs significantly better. Although the British and French backed down repeatedly in the 1930s, there is little evidence to support the argument that their concessions reduced their credibility in German eyes. The credibility of Britain and France did fluctuate from one crisis to the next, but these fluctuations are better explained by the current calculus theory. Furthermore, German discussions about the credibility of their adversaries emphasized the balance of power, not their history of keeping or breaking commitments.n10 The past actions theory is intuitively appealing because it accurately describes how people assess credibility in their everyday interactions with friends, colleagues, and family. Parents know that if they do not keep their promises and carry out their threats, their children will learn to disregard their rules. Moreover, people quickly discover which friends are reliable and which ones frequently break their promises. But people reason differently in their daily lives than they do in high-stakes international crises. In their daily lives, people quickly estimate the odds of friends showing up on time, and children carelessly calculate the odds that parents will punish bad behavior. But when faced with momentous decisions, leaders abandon the simple heuristics that people employ in mundane circumstances; they model the situation more carefully. n11 The intuition behind the past actions theory, however appealing, is based on a dubious leap from behavior in daily life to decisionmaking in life-and-death crises. This article offers both good and bad news for U.S. foreign policy. The good news is that </w:t>
      </w:r>
      <w:r w:rsidRPr="004C32CE">
        <w:rPr>
          <w:rStyle w:val="StyleBoldUnderline"/>
        </w:rPr>
        <w:t>power is a key determinant of credibility</w:t>
      </w:r>
      <w:r w:rsidRPr="004C32CE">
        <w:rPr>
          <w:lang w:eastAsia="zh-CN"/>
        </w:rPr>
        <w:t xml:space="preserve">. In this age of U.S. hegemony, the United States should have little trouble establishing credibility to defend important national interests. The bad news is that </w:t>
      </w:r>
      <w:r w:rsidRPr="004C32CE">
        <w:rPr>
          <w:rStyle w:val="StyleBoldUnderline"/>
        </w:rPr>
        <w:t xml:space="preserve">even the world's only superpower will </w:t>
      </w:r>
      <w:r w:rsidRPr="004C32CE">
        <w:rPr>
          <w:rStyle w:val="Emphasis"/>
        </w:rPr>
        <w:t>encounter difficulty</w:t>
      </w:r>
      <w:r w:rsidRPr="004C32CE">
        <w:rPr>
          <w:b/>
          <w:sz w:val="20"/>
          <w:u w:val="single"/>
          <w:bdr w:val="none" w:sz="0" w:space="0" w:color="auto" w:frame="1"/>
          <w:lang w:eastAsia="zh-CN"/>
        </w:rPr>
        <w:t xml:space="preserve"> </w:t>
      </w:r>
      <w:r w:rsidRPr="004C32CE">
        <w:rPr>
          <w:rStyle w:val="StyleBoldUnderline"/>
        </w:rPr>
        <w:t xml:space="preserve">when trying to appear credible in crises </w:t>
      </w:r>
      <w:r w:rsidRPr="004C32CE">
        <w:rPr>
          <w:rStyle w:val="Emphasis"/>
        </w:rPr>
        <w:t>over minor issues</w:t>
      </w:r>
      <w:r w:rsidRPr="004C32CE">
        <w:rPr>
          <w:rStyle w:val="StyleBoldUnderline"/>
        </w:rPr>
        <w:t>. The United States frequently becomes engaged in disputes that involve U.S. preferences, but not vital U.S. interests (examples of the former include U.S. involvement in Somalia in 1993 and Kosovo in 1999). In such situations, adversaries will doubt whether the United States</w:t>
      </w:r>
      <w:r w:rsidRPr="004C32CE">
        <w:rPr>
          <w:lang w:eastAsia="zh-CN"/>
        </w:rPr>
        <w:t xml:space="preserve"> </w:t>
      </w:r>
      <w:r w:rsidRPr="004C32CE">
        <w:rPr>
          <w:rStyle w:val="StyleBoldUnderline"/>
        </w:rPr>
        <w:t>will take costly actions to defend interests</w:t>
      </w:r>
      <w:r w:rsidRPr="004C32CE">
        <w:rPr>
          <w:lang w:eastAsia="zh-CN"/>
        </w:rPr>
        <w:t xml:space="preserve"> of secondary or tertiary importance.</w:t>
      </w:r>
    </w:p>
    <w:p w:rsidR="008C1074" w:rsidRPr="004C32CE" w:rsidRDefault="008C1074" w:rsidP="00455881">
      <w:pPr>
        <w:rPr>
          <w:szCs w:val="14"/>
        </w:rPr>
      </w:pPr>
    </w:p>
    <w:p w:rsidR="00455881" w:rsidRPr="004C32CE" w:rsidRDefault="00455881" w:rsidP="00455881"/>
    <w:p w:rsidR="004C0ACF" w:rsidRPr="004C32CE" w:rsidRDefault="004C0ACF" w:rsidP="00F76893">
      <w:pPr>
        <w:pStyle w:val="Heading3"/>
      </w:pPr>
      <w:r w:rsidRPr="004C32CE">
        <w:lastRenderedPageBreak/>
        <w:t xml:space="preserve">    -- Spillover IL</w:t>
      </w:r>
    </w:p>
    <w:p w:rsidR="004C0ACF" w:rsidRPr="004C32CE" w:rsidRDefault="004C0ACF" w:rsidP="004C0ACF">
      <w:pPr>
        <w:pStyle w:val="Heading4"/>
      </w:pPr>
      <w:r w:rsidRPr="004C32CE">
        <w:t>Weakened resolve in one area of the world spills over</w:t>
      </w:r>
    </w:p>
    <w:p w:rsidR="004C0ACF" w:rsidRPr="004C32CE" w:rsidRDefault="004C0ACF" w:rsidP="004C0ACF">
      <w:pPr>
        <w:rPr>
          <w:rStyle w:val="StyleStyleBold12pt"/>
        </w:rPr>
      </w:pPr>
      <w:r w:rsidRPr="004C32CE">
        <w:rPr>
          <w:rStyle w:val="StyleStyleBold12pt"/>
        </w:rPr>
        <w:t>Schoff et al ‘9</w:t>
      </w:r>
    </w:p>
    <w:p w:rsidR="004C0ACF" w:rsidRPr="004C32CE" w:rsidRDefault="004C0ACF" w:rsidP="004C0ACF">
      <w:r w:rsidRPr="004C32CE">
        <w:t>Mr. James L. Schoff, associate director of Asia-Pacific Studies at the Institute for Foreign Policy Analysis; Dr. Jacquelyn K. Davis, executive VP of IFPA; Dr. Robert L. Pfaltzgraff Jr., Professor of International Security Studies at Tufts University; Dr. Charles M. Perry, VP and director of studies of IFPA, February 2009, “Updating U.S. Deterrence Concepts and Operational Planning,” online: http://www.ifpa.org/pdf/Updating_US_Deterrence_Concepts.pdf</w:t>
      </w:r>
    </w:p>
    <w:p w:rsidR="004C0ACF" w:rsidRPr="004C32CE" w:rsidRDefault="004C0ACF" w:rsidP="004C0ACF">
      <w:pPr>
        <w:rPr>
          <w:sz w:val="14"/>
        </w:rPr>
      </w:pPr>
      <w:r w:rsidRPr="004C32CE">
        <w:rPr>
          <w:rStyle w:val="StyleBoldUnderline"/>
        </w:rPr>
        <w:t>If the notion of tailored deterrence is key to 21st century deterrence planning, so, too, is the recognition that while deterrence must be regionally focused, it must still have global relevance.</w:t>
      </w:r>
      <w:r w:rsidRPr="004C32CE">
        <w:rPr>
          <w:sz w:val="14"/>
        </w:rPr>
        <w:t xml:space="preserve"> In other words, </w:t>
      </w:r>
      <w:r w:rsidRPr="004C32CE">
        <w:rPr>
          <w:rStyle w:val="StyleBoldUnderline"/>
        </w:rPr>
        <w:t>how we deal with North Korea will have implications and “lessons-learned” for how we deal with an Iranian leadership on the brink of crossing the nuclear threshold</w:t>
      </w:r>
      <w:r w:rsidRPr="004C32CE">
        <w:rPr>
          <w:sz w:val="14"/>
        </w:rPr>
        <w:t xml:space="preserve">. This is evident from IFPA’s recent assessments of nuclear trends in both countries, as is the fact that </w:t>
      </w:r>
      <w:r w:rsidRPr="004C32CE">
        <w:rPr>
          <w:rStyle w:val="StyleBoldUnderline"/>
        </w:rPr>
        <w:t>U.S. partners and potential adversaries are watching us very closely, and are deriving lessons for themselves from innovations in U.S. defense and deterrence planning.</w:t>
      </w:r>
      <w:r w:rsidRPr="004C32CE">
        <w:rPr>
          <w:sz w:val="14"/>
        </w:rPr>
        <w:t xml:space="preserve"> Indeed, there is some evidence that </w:t>
      </w:r>
      <w:r w:rsidRPr="004C32CE">
        <w:rPr>
          <w:rStyle w:val="StyleBoldUnderline"/>
        </w:rPr>
        <w:t>Iran’s pursuit of nuclear weapons follows to some extent from North Korea’s defiance in the Six-Party Talks, and that the Iranian leadership perceives nuclear weapons as one way to deter U.S. attempts to bring down the regime in Tehran</w:t>
      </w:r>
      <w:r w:rsidRPr="004C32CE">
        <w:rPr>
          <w:sz w:val="14"/>
        </w:rPr>
        <w:t xml:space="preserve">. Likewise, as Japan and the United States engage in operational planning discussions about North Korea and Taiwan, </w:t>
      </w:r>
      <w:r w:rsidRPr="004C32CE">
        <w:rPr>
          <w:rStyle w:val="StyleBoldUnderline"/>
        </w:rPr>
        <w:t>Japanese policy elites are striving to assess the degree to which NATO’s extended deterrence experiences and formats</w:t>
      </w:r>
      <w:r w:rsidRPr="004C32CE">
        <w:rPr>
          <w:sz w:val="14"/>
        </w:rPr>
        <w:t>—particularly, the deployment of U.S. nuclear weapons on European soil and NATO’s nuclear consultations on an Alliance-wide level—may apply to future U.S.-Japanese security cooperation that might include a more explicit link to forward-deployed U.S. nuclear forces and shared nuclear decision-making</w:t>
      </w:r>
      <w:r w:rsidRPr="004C32CE">
        <w:rPr>
          <w:rStyle w:val="StyleBoldUnderline"/>
        </w:rPr>
        <w:t>. This is occurring,</w:t>
      </w:r>
      <w:r w:rsidRPr="004C32CE">
        <w:rPr>
          <w:sz w:val="14"/>
        </w:rPr>
        <w:t xml:space="preserve"> as will be discussed below, </w:t>
      </w:r>
      <w:r w:rsidRPr="004C32CE">
        <w:rPr>
          <w:rStyle w:val="StyleBoldUnderline"/>
        </w:rPr>
        <w:t>at a time when the NATO allies themselves are about to embark on their own new assessment of defense and deterrence planning for the new era, including the ongoing utility of NATO nuclear forces</w:t>
      </w:r>
      <w:r w:rsidRPr="004C32CE">
        <w:rPr>
          <w:sz w:val="14"/>
        </w:rPr>
        <w:t>.</w:t>
      </w:r>
    </w:p>
    <w:p w:rsidR="004C0ACF" w:rsidRPr="004C32CE" w:rsidRDefault="004C0ACF" w:rsidP="004C0ACF"/>
    <w:p w:rsidR="004C0ACF" w:rsidRPr="004C32CE" w:rsidRDefault="004C0ACF" w:rsidP="004C0ACF"/>
    <w:p w:rsidR="003C1B7A" w:rsidRPr="004C32CE" w:rsidRDefault="003C1B7A" w:rsidP="00F76893">
      <w:pPr>
        <w:pStyle w:val="Heading3"/>
      </w:pPr>
      <w:r w:rsidRPr="004C32CE">
        <w:lastRenderedPageBreak/>
        <w:t xml:space="preserve">    AT//Fettweis </w:t>
      </w:r>
    </w:p>
    <w:p w:rsidR="003C1B7A" w:rsidRPr="004C32CE" w:rsidRDefault="003C1B7A" w:rsidP="003C1B7A">
      <w:pPr>
        <w:pStyle w:val="Heading4"/>
      </w:pPr>
      <w:r w:rsidRPr="004C32CE">
        <w:t>Fettweis concedes – loss of credibility devastates global stability</w:t>
      </w:r>
    </w:p>
    <w:p w:rsidR="003C1B7A" w:rsidRPr="004C32CE" w:rsidRDefault="003C1B7A" w:rsidP="003C1B7A">
      <w:pPr>
        <w:rPr>
          <w:rStyle w:val="StyleStyleBold12pt"/>
        </w:rPr>
      </w:pPr>
      <w:r w:rsidRPr="004C32CE">
        <w:rPr>
          <w:rStyle w:val="StyleStyleBold12pt"/>
        </w:rPr>
        <w:t>Fettweis ‘4</w:t>
      </w:r>
    </w:p>
    <w:p w:rsidR="003C1B7A" w:rsidRPr="004C32CE" w:rsidRDefault="003C1B7A" w:rsidP="003C1B7A">
      <w:r w:rsidRPr="004C32CE">
        <w:t>Christopher Fettweis, Professor at the U.S. Army War College, December 2004, “Resolute Eagle or Paper Tiger? Credibility, Reputation and the War on Terror,” online: http://www.allacademic.com/meta/p67147_index.html</w:t>
      </w:r>
    </w:p>
    <w:p w:rsidR="003C1B7A" w:rsidRPr="004C32CE" w:rsidRDefault="003C1B7A" w:rsidP="003C1B7A">
      <w:r w:rsidRPr="004C32CE">
        <w:rPr>
          <w:rStyle w:val="StyleBoldUnderline"/>
        </w:rPr>
        <w:t>The credibility of a state</w:t>
      </w:r>
      <w:r w:rsidRPr="004C32CE">
        <w:t xml:space="preserve"> </w:t>
      </w:r>
      <w:r w:rsidRPr="004C32CE">
        <w:rPr>
          <w:rStyle w:val="StyleBoldUnderline"/>
        </w:rPr>
        <w:t>forms the basis of its reputation</w:t>
      </w:r>
      <w:r w:rsidRPr="004C32CE">
        <w:t xml:space="preserve">, which is little more than an impression of fundamental national character that serves as a guide for others trying to anticipate future actions.12 </w:t>
      </w:r>
      <w:r w:rsidRPr="004C32CE">
        <w:rPr>
          <w:rStyle w:val="StyleBoldUnderline"/>
        </w:rPr>
        <w:t>The loss of credibility can lead to reputations for</w:t>
      </w:r>
      <w:r w:rsidRPr="004C32CE">
        <w:t xml:space="preserve"> </w:t>
      </w:r>
      <w:r w:rsidRPr="004C32CE">
        <w:rPr>
          <w:rStyle w:val="Emphasis"/>
        </w:rPr>
        <w:t>weakness, fecklessness, and irresolution</w:t>
      </w:r>
      <w:r w:rsidRPr="004C32CE">
        <w:t xml:space="preserve">, </w:t>
      </w:r>
      <w:r w:rsidRPr="004C32CE">
        <w:rPr>
          <w:rStyle w:val="StyleBoldUnderline"/>
        </w:rPr>
        <w:t>which</w:t>
      </w:r>
      <w:r w:rsidRPr="004C32CE">
        <w:t xml:space="preserve">, the thinking goes, </w:t>
      </w:r>
      <w:r w:rsidRPr="004C32CE">
        <w:rPr>
          <w:rStyle w:val="Emphasis"/>
        </w:rPr>
        <w:t>emboldens enemies and discourages the loyalty of allies</w:t>
      </w:r>
      <w:r w:rsidRPr="004C32CE">
        <w:t xml:space="preserve">. </w:t>
      </w:r>
      <w:r w:rsidRPr="004C32CE">
        <w:rPr>
          <w:rStyle w:val="StyleBoldUnderline"/>
        </w:rPr>
        <w:t>Credibility can be damaged in many ways</w:t>
      </w:r>
      <w:r w:rsidRPr="004C32CE">
        <w:t xml:space="preserve">, depending on the situation and the observer, </w:t>
      </w:r>
      <w:r w:rsidRPr="004C32CE">
        <w:rPr>
          <w:rStyle w:val="StyleBoldUnderline"/>
        </w:rPr>
        <w:t>but</w:t>
      </w:r>
      <w:r w:rsidRPr="004C32CE">
        <w:t xml:space="preserve"> perhaps </w:t>
      </w:r>
      <w:r w:rsidRPr="004C32CE">
        <w:rPr>
          <w:rStyle w:val="Emphasis"/>
        </w:rPr>
        <w:t>the surest is to fail to rise to a challenge or to pursue a goal with sufficient resolve</w:t>
      </w:r>
      <w:r w:rsidRPr="004C32CE">
        <w:t xml:space="preserve">. By doing so, </w:t>
      </w:r>
      <w:r w:rsidRPr="004C32CE">
        <w:rPr>
          <w:rStyle w:val="StyleBoldUnderline"/>
        </w:rPr>
        <w:t>a state may earn a reputation for irresolution, which can</w:t>
      </w:r>
      <w:r w:rsidRPr="004C32CE">
        <w:t xml:space="preserve"> </w:t>
      </w:r>
      <w:r w:rsidRPr="004C32CE">
        <w:rPr>
          <w:rStyle w:val="Emphasis"/>
        </w:rPr>
        <w:t>encourage more aggressive actions by revisionist powers</w:t>
      </w:r>
      <w:r w:rsidRPr="004C32CE">
        <w:t xml:space="preserve">.13 </w:t>
      </w:r>
      <w:r w:rsidRPr="004C32CE">
        <w:rPr>
          <w:rStyle w:val="StyleBoldUnderline"/>
        </w:rPr>
        <w:t>Threats made by a state without credibility may not be believed, inspiring the aggressor to press his advantage, which may lead to a challenge</w:t>
      </w:r>
      <w:r w:rsidRPr="004C32CE">
        <w:t xml:space="preserve"> to an interest that is truly vital making a major war unavoidable. Thus </w:t>
      </w:r>
      <w:r w:rsidRPr="004C32CE">
        <w:rPr>
          <w:rStyle w:val="StyleBoldUnderline"/>
        </w:rPr>
        <w:t>the credibility imperative is</w:t>
      </w:r>
      <w:r w:rsidRPr="004C32CE">
        <w:t xml:space="preserve"> also </w:t>
      </w:r>
      <w:r w:rsidRPr="004C32CE">
        <w:rPr>
          <w:rStyle w:val="StyleBoldUnderline"/>
        </w:rPr>
        <w:t>intimately related to the post-war American obsession with “appeasement</w:t>
      </w:r>
      <w:r w:rsidRPr="004C32CE">
        <w:t>,” which is of course a code word for a show of weakness that inadvertently encourages an aggressor.</w:t>
      </w:r>
    </w:p>
    <w:p w:rsidR="003C1B7A" w:rsidRPr="004C32CE" w:rsidRDefault="003C1B7A" w:rsidP="003C1B7A"/>
    <w:p w:rsidR="00556777" w:rsidRPr="004C32CE" w:rsidRDefault="00556777" w:rsidP="00556777">
      <w:pPr>
        <w:pStyle w:val="Heading3"/>
      </w:pPr>
      <w:r w:rsidRPr="004C32CE">
        <w:lastRenderedPageBreak/>
        <w:t>Appeasement Bad: Asian War</w:t>
      </w:r>
    </w:p>
    <w:p w:rsidR="00556777" w:rsidRPr="004C32CE" w:rsidRDefault="00556777" w:rsidP="00556777">
      <w:pPr>
        <w:pStyle w:val="Heading4"/>
      </w:pPr>
      <w:r w:rsidRPr="004C32CE">
        <w:t xml:space="preserve">Appeasement causes India-China-Pakistan war </w:t>
      </w:r>
    </w:p>
    <w:p w:rsidR="00556777" w:rsidRPr="004C32CE" w:rsidRDefault="00556777" w:rsidP="00556777">
      <w:pPr>
        <w:rPr>
          <w:rStyle w:val="StyleStyleBold12pt"/>
        </w:rPr>
      </w:pPr>
      <w:r w:rsidRPr="004C32CE">
        <w:rPr>
          <w:rStyle w:val="StyleStyleBold12pt"/>
        </w:rPr>
        <w:t>Coes 11</w:t>
      </w:r>
    </w:p>
    <w:p w:rsidR="00556777" w:rsidRPr="004C32CE" w:rsidRDefault="00556777" w:rsidP="00556777">
      <w:r w:rsidRPr="004C32CE">
        <w:t xml:space="preserve">(Ben Coes, former speechwriter in the George H.W. Bush administration, managed Mitt Romney’s successful campaign for Massachusetts Governor in 2002, The Daily Caller, September 30 2011, The disease of a weak president, </w:t>
      </w:r>
      <w:hyperlink r:id="rId29" w:history="1">
        <w:r w:rsidRPr="004C32CE">
          <w:rPr>
            <w:rStyle w:val="Hyperlink"/>
          </w:rPr>
          <w:t>http://dailycaller.com/2011/09/30/the-disease-of-a-weak-president/2/</w:t>
        </w:r>
      </w:hyperlink>
      <w:r w:rsidRPr="004C32CE">
        <w:t>, PS)</w:t>
      </w:r>
    </w:p>
    <w:p w:rsidR="00556777" w:rsidRPr="004C32CE" w:rsidRDefault="00556777" w:rsidP="00556777">
      <w:r w:rsidRPr="004C32CE">
        <w:t>The attention of the world has been riveted to Israel, Palestine and Iran in light of the Palestinians’ decision to seek U.N. recognition and Ahmadinejad’s visit to New York City to once again rub America’s nose in his war-mongering, Holocaust denials and 9/11 conspiracy theories.</w:t>
      </w:r>
      <w:r w:rsidRPr="004C32CE">
        <w:rPr>
          <w:sz w:val="12"/>
        </w:rPr>
        <w:t>¶</w:t>
      </w:r>
      <w:r w:rsidRPr="004C32CE">
        <w:t xml:space="preserve"> Unfortunately, President </w:t>
      </w:r>
      <w:r w:rsidRPr="004C32CE">
        <w:rPr>
          <w:rStyle w:val="StyleBoldUnderline"/>
        </w:rPr>
        <w:t>Obama’s weakness in his response to Israel and Iran is a cause for real concern,</w:t>
      </w:r>
      <w:r w:rsidRPr="004C32CE">
        <w:t xml:space="preserve"> not only for our Israeli allies, but for other American allies as well. </w:t>
      </w:r>
      <w:r w:rsidRPr="004C32CE">
        <w:rPr>
          <w:rStyle w:val="StyleBoldUnderline"/>
        </w:rPr>
        <w:t>A weak U.S. president emboldens our enemies. A good example of this is what happened the last time we had a weak president, namely Jimmy Carter.</w:t>
      </w:r>
      <w:r w:rsidRPr="004C32CE">
        <w:rPr>
          <w:rStyle w:val="StyleBoldUnderline"/>
          <w:sz w:val="12"/>
        </w:rPr>
        <w:t>¶</w:t>
      </w:r>
      <w:r w:rsidRPr="004C32CE">
        <w:t xml:space="preserve"> The </w:t>
      </w:r>
      <w:r w:rsidRPr="004C32CE">
        <w:rPr>
          <w:rStyle w:val="StyleBoldUnderline"/>
        </w:rPr>
        <w:t>disease of a weak president usually begins with the Achilles’ heel all politicians are born with — the desire to be popular</w:t>
      </w:r>
      <w:r w:rsidRPr="004C32CE">
        <w:t>. It leads to pandering to different audiences, people and countries and creates a sloppy, incoherent set of policies. Ironically, it ultimately results in that very politician losing the trust and respect of friends and foes alike.</w:t>
      </w:r>
      <w:r w:rsidRPr="004C32CE">
        <w:rPr>
          <w:sz w:val="12"/>
        </w:rPr>
        <w:t>¶</w:t>
      </w:r>
      <w:r w:rsidRPr="004C32CE">
        <w:t xml:space="preserve"> 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r w:rsidRPr="004C32CE">
        <w:rPr>
          <w:sz w:val="12"/>
        </w:rPr>
        <w:t>¶</w:t>
      </w:r>
      <w:r w:rsidRPr="004C32CE">
        <w:t xml:space="preserve"> But </w:t>
      </w:r>
      <w:r w:rsidRPr="004C32CE">
        <w:rPr>
          <w:rStyle w:val="StyleBoldUnderline"/>
        </w:rPr>
        <w:t>Obama’s weakness could — in other places — have implications far, far worse than anything that might ultimately occur in Israel.</w:t>
      </w:r>
      <w:r w:rsidRPr="004C32CE">
        <w:t xml:space="preserve"> The triangular plot of land that connects </w:t>
      </w:r>
      <w:r w:rsidRPr="004C32CE">
        <w:rPr>
          <w:rStyle w:val="StyleBoldUnderline"/>
        </w:rPr>
        <w:t>Pakistan, India and China is held together with much more fragility and is built upon a truly foreboding foundation of religious hatreds, radicalism, resource envy and nuclear weapons.</w:t>
      </w:r>
      <w:r w:rsidRPr="004C32CE">
        <w:rPr>
          <w:sz w:val="12"/>
        </w:rPr>
        <w:t>¶</w:t>
      </w:r>
      <w:r w:rsidRPr="004C32CE">
        <w:t xml:space="preserve"> If you can only worry about preventing one foreign policy disaster, worry about this one.</w:t>
      </w:r>
      <w:r w:rsidRPr="004C32CE">
        <w:rPr>
          <w:sz w:val="12"/>
        </w:rPr>
        <w:t>¶</w:t>
      </w:r>
      <w:r w:rsidRPr="004C32CE">
        <w:t xml:space="preserve"> Here are a few unsettling facts to think about:</w:t>
      </w:r>
      <w:r w:rsidRPr="004C32CE">
        <w:rPr>
          <w:sz w:val="12"/>
        </w:rPr>
        <w:t>¶</w:t>
      </w:r>
      <w:r w:rsidRPr="004C32CE">
        <w:t xml:space="preserve"> </w:t>
      </w:r>
      <w:r w:rsidRPr="004C32CE">
        <w:rPr>
          <w:rStyle w:val="StyleBoldUnderline"/>
        </w:rPr>
        <w:t>First, Pakistan and India have fought three wars since the British de-colonized</w:t>
      </w:r>
      <w:r w:rsidRPr="004C32CE">
        <w:t xml:space="preserve"> and left the region in 1947. </w:t>
      </w:r>
      <w:r w:rsidRPr="004C32CE">
        <w:rPr>
          <w:rStyle w:val="StyleBoldUnderline"/>
        </w:rPr>
        <w:t>All three wars occurred before the two countries had nuclear weapons. Both countries now possess hundreds of nuclear weapons</w:t>
      </w:r>
      <w:r w:rsidRPr="004C32CE">
        <w:t>, enough to wipe each other off the map many times over.</w:t>
      </w:r>
      <w:r w:rsidRPr="004C32CE">
        <w:rPr>
          <w:sz w:val="12"/>
        </w:rPr>
        <w:t>¶</w:t>
      </w:r>
      <w:r w:rsidRPr="004C32CE">
        <w:t xml:space="preserve"> </w:t>
      </w:r>
      <w:r w:rsidRPr="004C32CE">
        <w:rPr>
          <w:rStyle w:val="StyleBoldUnderline"/>
        </w:rPr>
        <w:t>Second, Pakistan is 97% Muslim</w:t>
      </w:r>
      <w:r w:rsidRPr="004C32CE">
        <w:t xml:space="preserve">. It is a question of </w:t>
      </w:r>
      <w:r w:rsidRPr="004C32CE">
        <w:rPr>
          <w:rStyle w:val="StyleBoldUnderline"/>
        </w:rPr>
        <w:t>when</w:t>
      </w:r>
      <w:r w:rsidRPr="004C32CE">
        <w:t xml:space="preserve"> — not if — </w:t>
      </w:r>
      <w:r w:rsidRPr="004C32CE">
        <w:rPr>
          <w:rStyle w:val="StyleBoldUnderline"/>
        </w:rPr>
        <w:t>Pakistan elects a radical Islamist in the mold of Ayatollah Khomeini as its president</w:t>
      </w:r>
      <w:r w:rsidRPr="004C32CE">
        <w:t xml:space="preserve">. Make no mistake, it will happen, and when it does </w:t>
      </w:r>
      <w:r w:rsidRPr="004C32CE">
        <w:rPr>
          <w:rStyle w:val="StyleBoldUnderline"/>
        </w:rPr>
        <w:t>the world will have a far greater concern than Ali Khamenei or Mahmoud Ahmadinejad and a single nuclear device.</w:t>
      </w:r>
      <w:r w:rsidRPr="004C32CE">
        <w:rPr>
          <w:rStyle w:val="StyleBoldUnderline"/>
          <w:sz w:val="12"/>
        </w:rPr>
        <w:t>¶</w:t>
      </w:r>
      <w:r w:rsidRPr="004C32CE">
        <w:t xml:space="preserve"> </w:t>
      </w:r>
      <w:r w:rsidRPr="004C32CE">
        <w:rPr>
          <w:rStyle w:val="StyleBoldUnderline"/>
        </w:rPr>
        <w:t>Third, China sits at the northern border of both India and Pakistan. China is strategically aligned with Pakistan</w:t>
      </w:r>
      <w:r w:rsidRPr="004C32CE">
        <w:t xml:space="preserve">. Most concerning, </w:t>
      </w:r>
      <w:r w:rsidRPr="004C32CE">
        <w:rPr>
          <w:rStyle w:val="StyleBoldUnderline"/>
        </w:rPr>
        <w:t>China covets India’s natural resources</w:t>
      </w:r>
      <w:r w:rsidRPr="004C32CE">
        <w:t>. Over the years, it has slowly inched its way into the northern tier of India-controlled Kashmir Territory, appropriating land and resources and drawing little notice from the outside world.</w:t>
      </w:r>
      <w:r w:rsidRPr="004C32CE">
        <w:rPr>
          <w:sz w:val="12"/>
        </w:rPr>
        <w:t>¶</w:t>
      </w:r>
      <w:r w:rsidRPr="004C32CE">
        <w:t xml:space="preserve"> In my book, Coup D’Etat, I consider this tinderbox of colliding forces in Pakistan, India and China as a thriller writer. But thriller writers have the luxury of solving problems by imagining solutions on the page. In my book, when Pakistan elects a radical Islamist who then starts a war with India and introduces nuclear weapons to the theater, America steps in and removes the Pakistani leader through a coup d’état.</w:t>
      </w:r>
      <w:r w:rsidRPr="004C32CE">
        <w:rPr>
          <w:sz w:val="12"/>
        </w:rPr>
        <w:t>¶</w:t>
      </w:r>
      <w:r w:rsidRPr="004C32CE">
        <w:t xml:space="preserve"> I wish it was that simple.</w:t>
      </w:r>
      <w:r w:rsidRPr="004C32CE">
        <w:rPr>
          <w:sz w:val="12"/>
        </w:rPr>
        <w:t>¶</w:t>
      </w:r>
      <w:r w:rsidRPr="004C32CE">
        <w:t xml:space="preserve"> The more complicated and difficult truth is that we, </w:t>
      </w:r>
      <w:r w:rsidRPr="004C32CE">
        <w:rPr>
          <w:rStyle w:val="StyleBoldUnderline"/>
        </w:rPr>
        <w:t>as Americans, must take sides. We must be willing to be unpopular in certain places. Most important, we must be ready and willing to threaten our military might</w:t>
      </w:r>
      <w:r w:rsidRPr="004C32CE">
        <w:t xml:space="preserve"> on behalf of our allies. And our allies are Israel and India.</w:t>
      </w:r>
      <w:r w:rsidRPr="004C32CE">
        <w:rPr>
          <w:sz w:val="12"/>
        </w:rPr>
        <w:t>¶</w:t>
      </w:r>
      <w:r w:rsidRPr="004C32CE">
        <w:t xml:space="preserve"> </w:t>
      </w:r>
      <w:r w:rsidRPr="004C32CE">
        <w:rPr>
          <w:rStyle w:val="StyleBoldUnderline"/>
        </w:rPr>
        <w:t>There are many threats out there — Islamic radicalism, Chinese technology espionage, global debt</w:t>
      </w:r>
      <w:r w:rsidRPr="004C32CE">
        <w:t xml:space="preserve"> and half a dozen other things that smarter people than me are no doubt worrying about. But the single greatest threat to America is none of these</w:t>
      </w:r>
      <w:r w:rsidRPr="004C32CE">
        <w:rPr>
          <w:rStyle w:val="StyleBoldUnderline"/>
        </w:rPr>
        <w:t>. The single greatest threat facing America and our allies is a weak U.S. president.</w:t>
      </w:r>
      <w:r w:rsidRPr="004C32CE">
        <w:t xml:space="preserve"> It doesn’t have to be this way. President Obama could — if he chose — develop a backbone and lead. Alternatively, America could elect a new president. It has to be one or the other. The status quo is simply not an option.</w:t>
      </w:r>
    </w:p>
    <w:p w:rsidR="00DA5B43" w:rsidRPr="004C32CE" w:rsidRDefault="00DA5B43" w:rsidP="00DA5B43">
      <w:pPr>
        <w:pStyle w:val="Heading4"/>
      </w:pPr>
      <w:r w:rsidRPr="004C32CE">
        <w:lastRenderedPageBreak/>
        <w:t>Extinction</w:t>
      </w:r>
    </w:p>
    <w:p w:rsidR="00DA5B43" w:rsidRPr="004C32CE" w:rsidRDefault="00DA5B43" w:rsidP="00DA5B43">
      <w:pPr>
        <w:rPr>
          <w:rStyle w:val="StyleStyleBold12pt"/>
        </w:rPr>
      </w:pPr>
      <w:r w:rsidRPr="004C32CE">
        <w:rPr>
          <w:rStyle w:val="StyleStyleBold12pt"/>
        </w:rPr>
        <w:t>Kahn ‘9</w:t>
      </w:r>
    </w:p>
    <w:p w:rsidR="00DA5B43" w:rsidRPr="004C32CE" w:rsidRDefault="00DA5B43" w:rsidP="00282C87">
      <w:r w:rsidRPr="004C32CE">
        <w:t>[Jer. “Why India fears China” Newsweek, 10/19/9 lexis]</w:t>
      </w:r>
    </w:p>
    <w:p w:rsidR="00DA5B43" w:rsidRPr="004C32CE" w:rsidRDefault="00DA5B43" w:rsidP="00DA5B43">
      <w:r w:rsidRPr="004C32CE">
        <w:t xml:space="preserve">On June 21, two Chinese military helicopters swooped low over Demchok, a tiny Indian hamlet high in the Hima-layas along the northwestern border with China. The helicopters dropped canned food over a barren expanse and then returned to bases in China. India's military scrambled helicopters to the scene but did not seem unduly alarmed. This sort of Cold War cat-and-mouse game has played out on the 4,057-kilometer India-China border for decades. But the incident fed a media frenzy about "the Chinese dragon." </w:t>
      </w:r>
      <w:r w:rsidRPr="004C32CE">
        <w:rPr>
          <w:rStyle w:val="StyleBoldUnderline"/>
        </w:rPr>
        <w:t>Beginning in August, stories about new Chinese incursions into India have dominated the</w:t>
      </w:r>
      <w:r w:rsidRPr="004C32CE">
        <w:t xml:space="preserve"> 24-hour TV news </w:t>
      </w:r>
      <w:r w:rsidRPr="004C32CE">
        <w:rPr>
          <w:rStyle w:val="StyleBoldUnderline"/>
        </w:rPr>
        <w:t xml:space="preserve">networks </w:t>
      </w:r>
      <w:r w:rsidRPr="004C32CE">
        <w:t xml:space="preserve">and the newspaper headlines.  </w:t>
      </w:r>
      <w:r w:rsidRPr="004C32CE">
        <w:rPr>
          <w:rStyle w:val="StyleBoldUnderline"/>
        </w:rPr>
        <w:t>China claims some 90,000 square kilometers of Indian territory</w:t>
      </w:r>
      <w:r w:rsidRPr="004C32CE">
        <w:t xml:space="preserve">. And most of those claims are tangled up with Tibet. Large swaths of India's northern mountains were once part of Tibet. Other stretches belonged to semi-independent kingdoms that paid fealty to Lhasa. </w:t>
      </w:r>
      <w:r w:rsidRPr="004C32CE">
        <w:rPr>
          <w:rStyle w:val="StyleBoldUnderline"/>
        </w:rPr>
        <w:t>Because Beijing now claims Tibet as part of China, it has by extension sought to claim parts of India that it sees as historically Tibetan, a</w:t>
      </w:r>
      <w:r w:rsidRPr="004C32CE">
        <w:t xml:space="preserve"> </w:t>
      </w:r>
      <w:r w:rsidRPr="004C32CE">
        <w:rPr>
          <w:rStyle w:val="StyleBoldUnderline"/>
        </w:rPr>
        <w:t>claim that has become increasingly flammable</w:t>
      </w:r>
      <w:r w:rsidRPr="004C32CE">
        <w:t xml:space="preserve"> in recent months.  Ever since the anti-Chinese unrest in Tibet last year, progress toward settling the border dispute has stalled, and the situation has taken a dangerous turn.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Tibet is considered a "core issue of national sovereignty" on par with Taiwan.  The implications for India's security--and the world's--are ominous. </w:t>
      </w:r>
      <w:r w:rsidRPr="004C32CE">
        <w:rPr>
          <w:rStyle w:val="StyleBoldUnderline"/>
        </w:rPr>
        <w:t>It turns what was once an obscure argument over lines on a 1914 map</w:t>
      </w:r>
      <w:r w:rsidRPr="004C32CE">
        <w:t xml:space="preserve"> and some barren, rocky peaks hardly worth fighting over into a flash point that </w:t>
      </w:r>
      <w:r w:rsidRPr="004C32CE">
        <w:rPr>
          <w:rStyle w:val="StyleBoldUnderline"/>
        </w:rPr>
        <w:t>could spark a war between two nuclear-armed neighbors</w:t>
      </w:r>
      <w:r w:rsidRPr="004C32CE">
        <w:t xml:space="preserve">. </w:t>
      </w:r>
      <w:r w:rsidRPr="004C32CE">
        <w:rPr>
          <w:rStyle w:val="StyleBoldUnderline"/>
        </w:rPr>
        <w:t>And that makes the India-China border dispute into an issue of concern to far more than just the two parties involved. The United States and Europe as well as the rest of Asia ought to take notice--a conflict involving India and China could result in a nuclear exchange. And it could suck the West in</w:t>
      </w:r>
      <w:r w:rsidRPr="004C32CE">
        <w:t xml:space="preserve">--either as an ally in the defense of Asian democracy, </w:t>
      </w:r>
      <w:r w:rsidRPr="004C32CE">
        <w:rPr>
          <w:rStyle w:val="StyleBoldUnderline"/>
        </w:rPr>
        <w:t>as in the case of Taiwan</w:t>
      </w:r>
      <w:r w:rsidRPr="004C32CE">
        <w:t>, or as a mediator trying to separate the two sides.</w:t>
      </w:r>
    </w:p>
    <w:p w:rsidR="00DA5B43" w:rsidRPr="004C32CE" w:rsidRDefault="00DA5B43" w:rsidP="00DA5B43">
      <w:pPr>
        <w:rPr>
          <w:rStyle w:val="StyleStyleBold12pt"/>
        </w:rPr>
      </w:pPr>
    </w:p>
    <w:p w:rsidR="000572E4" w:rsidRPr="004C32CE" w:rsidRDefault="000572E4" w:rsidP="00556777">
      <w:pPr>
        <w:pStyle w:val="Heading3"/>
      </w:pPr>
      <w:r w:rsidRPr="004C32CE">
        <w:lastRenderedPageBreak/>
        <w:t xml:space="preserve">Appeasement Bad: China </w:t>
      </w:r>
    </w:p>
    <w:p w:rsidR="00405EAA" w:rsidRPr="004C32CE" w:rsidRDefault="00405EAA" w:rsidP="00206FB1">
      <w:pPr>
        <w:pStyle w:val="Heading4"/>
      </w:pPr>
      <w:r w:rsidRPr="004C32CE">
        <w:t xml:space="preserve">Appeasement spurs Chinese dominance </w:t>
      </w:r>
    </w:p>
    <w:p w:rsidR="00405EAA" w:rsidRPr="004C32CE" w:rsidRDefault="00405EAA" w:rsidP="00405EAA">
      <w:pPr>
        <w:rPr>
          <w:rStyle w:val="StyleStyleBold12pt"/>
        </w:rPr>
      </w:pPr>
      <w:r w:rsidRPr="004C32CE">
        <w:rPr>
          <w:rStyle w:val="StyleStyleBold12pt"/>
        </w:rPr>
        <w:t>Farah 12</w:t>
      </w:r>
      <w:r w:rsidRPr="004C32CE">
        <w:t>(Douglas Farah, Senior Fellow at the International Assessment and Strategy Center, Director at the Strategic Studies Institute, August 2012, TRANSNATIONAL ORGANIZED CRIME,¶ TERRORISM, AND CRIMINALIZED STATES¶ IN LATIN AMERICA: AN EMERGING¶ TIER-ONE NATIONAL SECURITY PRIORITY, http://www.strategicstudiesinstitute.army.mil/pubs/display.cfm?pubID=1117 , PS)</w:t>
      </w:r>
    </w:p>
    <w:p w:rsidR="00405EAA" w:rsidRPr="004C32CE" w:rsidRDefault="00405EAA" w:rsidP="00405EAA">
      <w:r w:rsidRPr="004C32CE">
        <w:rPr>
          <w:rStyle w:val="StyleBoldUnderline"/>
        </w:rPr>
        <w:t xml:space="preserve">China is </w:t>
      </w:r>
      <w:r w:rsidRPr="004C32CE">
        <w:t xml:space="preserve">aggressively and </w:t>
      </w:r>
      <w:r w:rsidRPr="004C32CE">
        <w:rPr>
          <w:rStyle w:val="StyleBoldUnderline"/>
        </w:rPr>
        <w:t xml:space="preserve">successfully acquiring access to many of the region’s natural resources, </w:t>
      </w:r>
      <w:r w:rsidRPr="004C32CE">
        <w:t>and</w:t>
      </w:r>
      <w:r w:rsidRPr="004C32CE">
        <w:rPr>
          <w:sz w:val="12"/>
        </w:rPr>
        <w:t>¶</w:t>
      </w:r>
      <w:r w:rsidRPr="004C32CE">
        <w:t xml:space="preserve"> </w:t>
      </w:r>
      <w:r w:rsidRPr="004C32CE">
        <w:rPr>
          <w:rStyle w:val="StyleBoldUnderline"/>
        </w:rPr>
        <w:t>trade between Latin America and China is growing exponentially</w:t>
      </w:r>
      <w:r w:rsidRPr="004C32CE">
        <w:t>. Over the past decade, China’s trade with Latin America has jumped from $10 billion to $179 billion.11 With the increased presence has come a significantly enhanced Chinese intelligence capacity and access across Latin America. At the same time, Chinese Triads—modern remnants of ancient Chinese secret societies that evolved into criminal organizations—are now operating extensive money laundering services for drug trafficking organizations via Chinese banks.</w:t>
      </w:r>
      <w:r w:rsidRPr="004C32CE">
        <w:rPr>
          <w:sz w:val="12"/>
        </w:rPr>
        <w:t>¶</w:t>
      </w:r>
      <w:r w:rsidRPr="004C32CE">
        <w:t xml:space="preserve"> </w:t>
      </w:r>
      <w:r w:rsidRPr="004C32CE">
        <w:rPr>
          <w:rStyle w:val="StyleBoldUnderline"/>
        </w:rPr>
        <w:t>China also has shown a distinct willingness to bail out financially strapped authoritarian governments if the price is right.</w:t>
      </w:r>
      <w:r w:rsidRPr="004C32CE">
        <w:t xml:space="preserve"> For example, </w:t>
      </w:r>
      <w:r w:rsidRPr="004C32CE">
        <w:rPr>
          <w:rStyle w:val="StyleBoldUnderline"/>
        </w:rPr>
        <w:t>China lent Venezuela $20 billion, in the form of a joint venture with a company to pump crude oil that China then locked up for a decade at an average price of about $18 a barrel.</w:t>
      </w:r>
      <w:r w:rsidRPr="004C32CE">
        <w:t xml:space="preserve"> The money came as Chávez was facing a financial crisis, rolling blackouts, and a severe liquidity shortage across the economy.12 Since then, China has extended several other significant loans to Venezuela, Ecuador, and Bolivia.</w:t>
      </w:r>
      <w:r w:rsidRPr="004C32CE">
        <w:rPr>
          <w:sz w:val="12"/>
        </w:rPr>
        <w:t>¶</w:t>
      </w:r>
      <w:r w:rsidRPr="004C32CE">
        <w:t xml:space="preserve"> The dynamics of the relationship between China and the Bolivarian bloc and its nonstate proxies will be one of the key determinants of the future of Latin America and the survival of the Bolivarian project. </w:t>
      </w:r>
      <w:r w:rsidRPr="004C32CE">
        <w:rPr>
          <w:rStyle w:val="StyleBoldUnderline"/>
        </w:rPr>
        <w:t>Without significant material support from China, the economic model of the Bolivarian alliance will likely collapse under its own weight of statist inefficiency and massive corruption</w:t>
      </w:r>
      <w:r w:rsidRPr="004C32CE">
        <w:t>, despite being richly endowed with natural resources.</w:t>
      </w:r>
      <w:r w:rsidRPr="004C32CE">
        <w:rPr>
          <w:sz w:val="12"/>
        </w:rPr>
        <w:t>¶</w:t>
      </w:r>
      <w:r w:rsidRPr="004C32CE">
        <w:t xml:space="preserve"> However</w:t>
      </w:r>
      <w:r w:rsidRPr="004C32CE">
        <w:rPr>
          <w:rStyle w:val="StyleBoldUnderline"/>
        </w:rPr>
        <w:t>, Chinese leaders</w:t>
      </w:r>
      <w:r w:rsidRPr="004C32CE">
        <w:t xml:space="preserve"> likely </w:t>
      </w:r>
      <w:r w:rsidRPr="004C32CE">
        <w:rPr>
          <w:rStyle w:val="StyleBoldUnderline"/>
        </w:rPr>
        <w:t>understand that any real replacement of the Bolivarian structure leadership by truly democratic forces could result in a significant loss of access to the region,</w:t>
      </w:r>
      <w:r w:rsidRPr="004C32CE">
        <w:t xml:space="preserve"> and a cancellation of existing contracts. This, in turn, gives China an incentive to continue to support some form of the Bolivarian project going forward, even if ailing leaders such as Chávez and Fidel Castro are no longer on the scene.</w:t>
      </w:r>
    </w:p>
    <w:p w:rsidR="00A5267E" w:rsidRPr="004C32CE" w:rsidRDefault="00A5267E" w:rsidP="00A5267E">
      <w:pPr>
        <w:pStyle w:val="Heading4"/>
      </w:pPr>
      <w:r w:rsidRPr="004C32CE">
        <w:t>Goes nuclear</w:t>
      </w:r>
    </w:p>
    <w:p w:rsidR="00A5267E" w:rsidRPr="004C32CE" w:rsidRDefault="00A5267E" w:rsidP="00A5267E">
      <w:pPr>
        <w:rPr>
          <w:rStyle w:val="StyleStyleBold12pt"/>
        </w:rPr>
      </w:pPr>
      <w:r w:rsidRPr="004C32CE">
        <w:rPr>
          <w:rStyle w:val="StyleStyleBold12pt"/>
        </w:rPr>
        <w:t xml:space="preserve">Hunkovic ‘9 </w:t>
      </w:r>
    </w:p>
    <w:p w:rsidR="00A5267E" w:rsidRPr="004C32CE" w:rsidRDefault="00A5267E" w:rsidP="00A5267E">
      <w:r w:rsidRPr="004C32CE">
        <w:t xml:space="preserve">[Lee. Prof Military Studies @ American Military University. “The Chinese-Taiwanese Conflict – Possible Futures of a Confrontation between China, Taiwan, and the United States of America” </w:t>
      </w:r>
      <w:hyperlink r:id="rId30" w:history="1">
        <w:r w:rsidRPr="004C32CE">
          <w:rPr>
            <w:rStyle w:val="Hyperlink"/>
          </w:rPr>
          <w:t>www.lampmethod.com</w:t>
        </w:r>
      </w:hyperlink>
      <w:r w:rsidRPr="004C32CE">
        <w:t>, 2009]</w:t>
      </w:r>
    </w:p>
    <w:p w:rsidR="00A5267E" w:rsidRPr="004C32CE" w:rsidRDefault="00A5267E" w:rsidP="00A5267E">
      <w:pPr>
        <w:rPr>
          <w:rFonts w:eastAsia="Calibri" w:cs="Times New Roman"/>
        </w:rPr>
      </w:pPr>
      <w:r w:rsidRPr="004C32CE">
        <w:rPr>
          <w:rStyle w:val="StyleBoldUnderline"/>
        </w:rPr>
        <w:t>A war between China, Taiwan and the United States has the</w:t>
      </w:r>
      <w:r w:rsidRPr="004C32CE">
        <w:rPr>
          <w:rStyle w:val="Emphasis"/>
        </w:rPr>
        <w:t xml:space="preserve"> potential to escalate into a nuclear conflict and a third world war</w:t>
      </w:r>
      <w:r w:rsidRPr="004C32CE">
        <w:rPr>
          <w:rFonts w:eastAsia="Calibri" w:cs="Times New Roman"/>
        </w:rPr>
        <w:t xml:space="preserve">, therefore, </w:t>
      </w:r>
      <w:r w:rsidRPr="004C32CE">
        <w:rPr>
          <w:rStyle w:val="StyleBoldUnderline"/>
        </w:rPr>
        <w:t>many countries</w:t>
      </w:r>
      <w:r w:rsidRPr="004C32CE">
        <w:rPr>
          <w:rFonts w:eastAsia="Calibri" w:cs="Times New Roman"/>
        </w:rPr>
        <w:t xml:space="preserve"> other than the primary actors </w:t>
      </w:r>
      <w:r w:rsidRPr="004C32CE">
        <w:rPr>
          <w:rStyle w:val="StyleBoldUnderline"/>
        </w:rPr>
        <w:t>could be affected by such a conflict, including Japan, both Koreas, Russia, Australia, India and Great</w:t>
      </w:r>
      <w:r w:rsidRPr="004C32CE">
        <w:rPr>
          <w:rFonts w:eastAsia="Calibri" w:cs="Times New Roman"/>
        </w:rPr>
        <w:t xml:space="preserve"> </w:t>
      </w:r>
      <w:r w:rsidRPr="004C32CE">
        <w:rPr>
          <w:rStyle w:val="StyleBoldUnderline"/>
        </w:rPr>
        <w:t>Britain, if they were drawn into the war, as well as all other countries in the world that participate in the global economy, in which the U</w:t>
      </w:r>
      <w:r w:rsidRPr="004C32CE">
        <w:rPr>
          <w:rFonts w:eastAsia="Calibri" w:cs="Times New Roman"/>
        </w:rPr>
        <w:t xml:space="preserve">nited </w:t>
      </w:r>
      <w:r w:rsidRPr="004C32CE">
        <w:rPr>
          <w:rStyle w:val="StyleBoldUnderline"/>
        </w:rPr>
        <w:t>S</w:t>
      </w:r>
      <w:r w:rsidRPr="004C32CE">
        <w:rPr>
          <w:rFonts w:eastAsia="Calibri" w:cs="Times New Roman"/>
        </w:rPr>
        <w:t xml:space="preserve">tates </w:t>
      </w:r>
      <w:r w:rsidRPr="004C32CE">
        <w:rPr>
          <w:rStyle w:val="StyleBoldUnderline"/>
        </w:rPr>
        <w:t>and China are the</w:t>
      </w:r>
      <w:r w:rsidRPr="004C32CE">
        <w:rPr>
          <w:rFonts w:eastAsia="Calibri" w:cs="Times New Roman"/>
        </w:rPr>
        <w:t xml:space="preserve"> two </w:t>
      </w:r>
      <w:r w:rsidRPr="004C32CE">
        <w:rPr>
          <w:rStyle w:val="StyleBoldUnderline"/>
        </w:rPr>
        <w:t>most dominant</w:t>
      </w:r>
      <w:r w:rsidRPr="004C32CE">
        <w:rPr>
          <w:rFonts w:eastAsia="Calibri" w:cs="Times New Roman"/>
        </w:rPr>
        <w:t xml:space="preserve"> members. </w:t>
      </w:r>
      <w:r w:rsidRPr="004C32CE">
        <w:rPr>
          <w:rStyle w:val="StyleBoldUnderline"/>
        </w:rPr>
        <w:t>If China were</w:t>
      </w:r>
      <w:r w:rsidRPr="004C32CE">
        <w:rPr>
          <w:rFonts w:eastAsia="Calibri" w:cs="Times New Roman"/>
        </w:rPr>
        <w:t xml:space="preserve"> able </w:t>
      </w:r>
      <w:r w:rsidRPr="004C32CE">
        <w:rPr>
          <w:rStyle w:val="StyleBoldUnderline"/>
        </w:rPr>
        <w:t>to</w:t>
      </w:r>
      <w:r w:rsidRPr="004C32CE">
        <w:rPr>
          <w:rFonts w:eastAsia="Calibri" w:cs="Times New Roman"/>
        </w:rPr>
        <w:t xml:space="preserve"> successfully </w:t>
      </w:r>
      <w:r w:rsidRPr="004C32CE">
        <w:rPr>
          <w:rStyle w:val="StyleBoldUnderline"/>
        </w:rPr>
        <w:t>annex Taiwan</w:t>
      </w:r>
      <w:r w:rsidRPr="004C32CE">
        <w:rPr>
          <w:rFonts w:eastAsia="Calibri" w:cs="Times New Roman"/>
        </w:rPr>
        <w:t xml:space="preserve">, </w:t>
      </w:r>
      <w:r w:rsidRPr="004C32CE">
        <w:rPr>
          <w:rStyle w:val="StyleBoldUnderline"/>
        </w:rPr>
        <w:t>the possibility exists that they could then plan to attack Japan and begin a policy of aggressive expansionism</w:t>
      </w:r>
      <w:r w:rsidRPr="004C32CE">
        <w:rPr>
          <w:rFonts w:eastAsia="Calibri" w:cs="Times New Roman"/>
        </w:rPr>
        <w:t xml:space="preserve"> in East and Southeast Asia, as well as the Pacific and even into India, </w:t>
      </w:r>
      <w:r w:rsidRPr="004C32CE">
        <w:rPr>
          <w:rStyle w:val="StyleBoldUnderline"/>
        </w:rPr>
        <w:t>which could in</w:t>
      </w:r>
      <w:r w:rsidRPr="004C32CE">
        <w:rPr>
          <w:rFonts w:eastAsia="Calibri" w:cs="Times New Roman"/>
        </w:rPr>
        <w:t xml:space="preserve"> </w:t>
      </w:r>
      <w:r w:rsidRPr="004C32CE">
        <w:rPr>
          <w:rStyle w:val="StyleBoldUnderline"/>
        </w:rPr>
        <w:t>turn create an international standoff and deployment of military forces to contain the threat</w:t>
      </w:r>
      <w:r w:rsidRPr="004C32CE">
        <w:rPr>
          <w:rFonts w:eastAsia="Calibri" w:cs="Times New Roman"/>
        </w:rPr>
        <w:t xml:space="preserve">. In any case, </w:t>
      </w:r>
      <w:r w:rsidRPr="004C32CE">
        <w:rPr>
          <w:rStyle w:val="StyleBoldUnderline"/>
        </w:rPr>
        <w:t>if China and the U</w:t>
      </w:r>
      <w:r w:rsidRPr="004C32CE">
        <w:rPr>
          <w:rFonts w:eastAsia="Calibri" w:cs="Times New Roman"/>
        </w:rPr>
        <w:t xml:space="preserve">nited </w:t>
      </w:r>
      <w:r w:rsidRPr="004C32CE">
        <w:rPr>
          <w:rStyle w:val="StyleBoldUnderline"/>
        </w:rPr>
        <w:t>S</w:t>
      </w:r>
      <w:r w:rsidRPr="004C32CE">
        <w:rPr>
          <w:rFonts w:eastAsia="Calibri" w:cs="Times New Roman"/>
        </w:rPr>
        <w:t xml:space="preserve">tates engage </w:t>
      </w:r>
      <w:r w:rsidRPr="004C32CE">
        <w:rPr>
          <w:rStyle w:val="StyleBoldUnderline"/>
        </w:rPr>
        <w:t>in a full-scale conflict, there are few countries in the world that will not be</w:t>
      </w:r>
      <w:r w:rsidRPr="004C32CE">
        <w:rPr>
          <w:rFonts w:eastAsia="Calibri" w:cs="Times New Roman"/>
        </w:rPr>
        <w:t xml:space="preserve"> economically and/or militarily </w:t>
      </w:r>
      <w:r w:rsidRPr="004C32CE">
        <w:rPr>
          <w:rStyle w:val="StyleBoldUnderline"/>
        </w:rPr>
        <w:t>affected</w:t>
      </w:r>
      <w:r w:rsidRPr="004C32CE">
        <w:rPr>
          <w:rFonts w:eastAsia="Calibri" w:cs="Times New Roman"/>
        </w:rPr>
        <w:t xml:space="preserve"> by it. However, China, Taiwan and United States are the primary actors in this scenario, whose actions will determine its eventual outcome, therefore, other countries will not be considered in this study.</w:t>
      </w:r>
    </w:p>
    <w:p w:rsidR="00A5267E" w:rsidRPr="004C32CE" w:rsidRDefault="00A5267E" w:rsidP="00A5267E"/>
    <w:p w:rsidR="00206FB1" w:rsidRPr="004C32CE" w:rsidRDefault="00062140" w:rsidP="00062140">
      <w:pPr>
        <w:pStyle w:val="Heading3"/>
      </w:pPr>
      <w:r w:rsidRPr="004C32CE">
        <w:lastRenderedPageBreak/>
        <w:t xml:space="preserve">    Ext. China IL</w:t>
      </w:r>
    </w:p>
    <w:p w:rsidR="00164140" w:rsidRPr="004C32CE" w:rsidRDefault="00164140" w:rsidP="00164140">
      <w:pPr>
        <w:pStyle w:val="Heading4"/>
      </w:pPr>
      <w:r w:rsidRPr="004C32CE">
        <w:t xml:space="preserve">Lack of resolve emboldens China </w:t>
      </w:r>
      <w:r w:rsidR="00A83A29" w:rsidRPr="004C32CE">
        <w:t>– they’ll throw south</w:t>
      </w:r>
    </w:p>
    <w:p w:rsidR="00164140" w:rsidRPr="004C32CE" w:rsidRDefault="00164140" w:rsidP="00164140">
      <w:pPr>
        <w:rPr>
          <w:rStyle w:val="StyleStyleBold12pt"/>
        </w:rPr>
      </w:pPr>
      <w:r w:rsidRPr="004C32CE">
        <w:rPr>
          <w:rStyle w:val="StyleStyleBold12pt"/>
        </w:rPr>
        <w:t>Henriksen ‘99</w:t>
      </w:r>
    </w:p>
    <w:p w:rsidR="000572E4" w:rsidRPr="004C32CE" w:rsidRDefault="000572E4" w:rsidP="00164140">
      <w:r w:rsidRPr="004C32CE">
        <w:t>Thomas H. Henriksen, Senior Fellow at the Hoover Institution, senior fellow at the U.S. Joint Special Operations University, February 1999, “Using Power and Diplomacy To Deal With Rogue States,” Hoover Essays in Public Policy, online: http://www.hoover.org/publications/epp/2846256.html?show=essay</w:t>
      </w:r>
    </w:p>
    <w:p w:rsidR="000572E4" w:rsidRPr="004C32CE" w:rsidRDefault="000572E4" w:rsidP="00164140">
      <w:r w:rsidRPr="004C32CE">
        <w:rPr>
          <w:rStyle w:val="StyleBoldUnderline"/>
        </w:rPr>
        <w:t>Low points in American determination and leadership</w:t>
      </w:r>
      <w:r w:rsidRPr="004C32CE">
        <w:t xml:space="preserve">, </w:t>
      </w:r>
      <w:r w:rsidRPr="004C32CE">
        <w:rPr>
          <w:rStyle w:val="StyleBoldUnderline"/>
        </w:rPr>
        <w:t>such as the North Korean negotiations, did not go unnoticed</w:t>
      </w:r>
      <w:r w:rsidRPr="004C32CE">
        <w:t xml:space="preserve">. </w:t>
      </w:r>
      <w:r w:rsidRPr="004C32CE">
        <w:rPr>
          <w:rStyle w:val="StyleBoldUnderline"/>
        </w:rPr>
        <w:t>U.S. reactions encouraged Iraq's recalcitrance</w:t>
      </w:r>
      <w:r w:rsidRPr="004C32CE">
        <w:t xml:space="preserve"> in its dealings with U.N. arms inspectors, </w:t>
      </w:r>
      <w:r w:rsidRPr="004C32CE">
        <w:rPr>
          <w:rStyle w:val="StyleBoldUnderline"/>
        </w:rPr>
        <w:t>accounted for North Korea's later face-off</w:t>
      </w:r>
      <w:r w:rsidRPr="004C32CE">
        <w:t xml:space="preserve"> with Washington </w:t>
      </w:r>
      <w:r w:rsidRPr="004C32CE">
        <w:rPr>
          <w:rStyle w:val="StyleBoldUnderline"/>
        </w:rPr>
        <w:t>over demands to open its</w:t>
      </w:r>
      <w:r w:rsidRPr="004C32CE">
        <w:t xml:space="preserve"> underground </w:t>
      </w:r>
      <w:r w:rsidRPr="004C32CE">
        <w:rPr>
          <w:rStyle w:val="StyleBoldUnderline"/>
        </w:rPr>
        <w:t>facilities to inspection</w:t>
      </w:r>
      <w:r w:rsidRPr="004C32CE">
        <w:t xml:space="preserve"> (while demanding $500 million to discontinue missile exports), </w:t>
      </w:r>
      <w:r w:rsidRPr="004C32CE">
        <w:rPr>
          <w:rStyle w:val="StyleBoldUnderline"/>
        </w:rPr>
        <w:t>and bolstered Serbia's reluctance</w:t>
      </w:r>
      <w:r w:rsidRPr="004C32CE">
        <w:t xml:space="preserve">, in the face of U.S.-led NATO efforts, </w:t>
      </w:r>
      <w:r w:rsidRPr="004C32CE">
        <w:rPr>
          <w:rStyle w:val="StyleBoldUnderline"/>
        </w:rPr>
        <w:t>to halt the bloodshed first in Bosnia and then in Kosovo</w:t>
      </w:r>
      <w:r w:rsidRPr="004C32CE">
        <w:t xml:space="preserve">. A high-ranking Chinese military officer, Lieutenant General Xiong Guangkai, deputy chief of </w:t>
      </w:r>
      <w:r w:rsidRPr="004C32CE">
        <w:rPr>
          <w:rStyle w:val="StyleBoldUnderline"/>
        </w:rPr>
        <w:t>China's general staff</w:t>
      </w:r>
      <w:r w:rsidRPr="004C32CE">
        <w:t xml:space="preserve">, reportedly </w:t>
      </w:r>
      <w:r w:rsidRPr="004C32CE">
        <w:rPr>
          <w:rStyle w:val="StyleBoldUnderline"/>
        </w:rPr>
        <w:t>declared</w:t>
      </w:r>
      <w:r w:rsidRPr="004C32CE">
        <w:t xml:space="preserve"> in 1995, </w:t>
      </w:r>
      <w:r w:rsidRPr="004C32CE">
        <w:rPr>
          <w:rStyle w:val="StyleBoldUnderline"/>
        </w:rPr>
        <w:t>in response to</w:t>
      </w:r>
      <w:r w:rsidRPr="004C32CE">
        <w:t xml:space="preserve"> an American's unofficial </w:t>
      </w:r>
      <w:r w:rsidRPr="004C32CE">
        <w:rPr>
          <w:rStyle w:val="StyleBoldUnderline"/>
        </w:rPr>
        <w:t>warnings that Washington might react militarily to a Beijing attack on Taiwan</w:t>
      </w:r>
      <w:r w:rsidRPr="004C32CE">
        <w:t xml:space="preserve">, </w:t>
      </w:r>
      <w:r w:rsidRPr="004C32CE">
        <w:rPr>
          <w:rStyle w:val="StyleBoldUnderline"/>
        </w:rPr>
        <w:t>"No, you won't. We've watched you in Somalia, Haiti, Bosnia, and you don't have the will</w:t>
      </w:r>
      <w:r w:rsidRPr="004C32CE">
        <w:t>."15</w:t>
      </w:r>
    </w:p>
    <w:p w:rsidR="00471027" w:rsidRPr="004C32CE" w:rsidRDefault="00471027" w:rsidP="00471027">
      <w:pPr>
        <w:pStyle w:val="Heading4"/>
      </w:pPr>
      <w:r w:rsidRPr="004C32CE">
        <w:t xml:space="preserve">Taiwan stability is a </w:t>
      </w:r>
      <w:r w:rsidRPr="004C32CE">
        <w:rPr>
          <w:u w:val="single"/>
        </w:rPr>
        <w:t>war of wills</w:t>
      </w:r>
      <w:r w:rsidRPr="004C32CE">
        <w:t xml:space="preserve"> – appeasement emboldens China </w:t>
      </w:r>
    </w:p>
    <w:p w:rsidR="00471027" w:rsidRPr="004C32CE" w:rsidRDefault="00471027" w:rsidP="00471027">
      <w:pPr>
        <w:rPr>
          <w:rStyle w:val="StyleStyleBold12pt"/>
        </w:rPr>
      </w:pPr>
      <w:r w:rsidRPr="004C32CE">
        <w:rPr>
          <w:rStyle w:val="StyleStyleBold12pt"/>
        </w:rPr>
        <w:t>Christensen ‘1</w:t>
      </w:r>
    </w:p>
    <w:p w:rsidR="00471027" w:rsidRPr="004C32CE" w:rsidRDefault="00471027" w:rsidP="00471027">
      <w:pPr>
        <w:rPr>
          <w:rFonts w:ascii="Times New Roman" w:hAnsi="Times New Roman"/>
          <w:szCs w:val="20"/>
        </w:rPr>
      </w:pPr>
      <w:r w:rsidRPr="004C32CE">
        <w:rPr>
          <w:rFonts w:ascii="Times New Roman" w:hAnsi="Times New Roman"/>
          <w:szCs w:val="20"/>
        </w:rPr>
        <w:t>(Thomas – professor of politics at Princeton, Spring 2001, “Posing problems without catching up”, International Security, p. ebscohost)</w:t>
      </w:r>
    </w:p>
    <w:p w:rsidR="00471027" w:rsidRPr="004C32CE" w:rsidRDefault="00471027" w:rsidP="00471027">
      <w:r w:rsidRPr="004C32CE">
        <w:t xml:space="preserve">On the active defense side, it appears that China is attempting to import and to build indigenously a fairly impressive layered air defense system to counter cruise missiles and advanced aircraft. In addition to reported clandestine acquisition of Patriot technology, China has purchased and is seeking to purchase from Russia an undisclosed number of SA-10 (S-300) and SA-15 (TOR-1) SAM systems. Some of this Russian technology might be successfully integrated into China's own domestically produced SAM systems, such as the HQ-9. [66] China is also working to develop antistealth and antisatellite capabilities. Even if the Chinese programs have only limited effect against more technologically advanced foes, they may still pose a future security challenge to Taiwan and the United States. </w:t>
      </w:r>
      <w:r w:rsidRPr="004C32CE">
        <w:rPr>
          <w:rStyle w:val="StyleBoldUnderline"/>
        </w:rPr>
        <w:t>If Beijing elites believe that they are in a protracted war of wills</w:t>
      </w:r>
      <w:r w:rsidRPr="004C32CE">
        <w:t xml:space="preserve"> over an issue that they care about much more than do the Americans, such as Taiwan, </w:t>
      </w:r>
      <w:r w:rsidRPr="004C32CE">
        <w:rPr>
          <w:rStyle w:val="StyleBoldUnderline"/>
        </w:rPr>
        <w:t>those elites might still be emboldened by the perceived capability--</w:t>
      </w:r>
      <w:r w:rsidRPr="004C32CE">
        <w:t xml:space="preserve">however limited--to increase costs to American and Taiwanese forces and to reduce costs to mainland assets in such a struggle. </w:t>
      </w:r>
      <w:r w:rsidRPr="004C32CE">
        <w:rPr>
          <w:rStyle w:val="StyleBoldUnderline"/>
        </w:rPr>
        <w:t>This problem is only exacerbated by any perceptions that Chinese elites might have about America's supposed limited willingness</w:t>
      </w:r>
      <w:r w:rsidRPr="004C32CE">
        <w:t xml:space="preserve"> </w:t>
      </w:r>
      <w:r w:rsidRPr="004C32CE">
        <w:rPr>
          <w:rStyle w:val="StyleBoldUnderline"/>
        </w:rPr>
        <w:t>to fight</w:t>
      </w:r>
      <w:r w:rsidRPr="004C32CE">
        <w:t xml:space="preserve"> such </w:t>
      </w:r>
      <w:r w:rsidRPr="004C32CE">
        <w:rPr>
          <w:rStyle w:val="StyleBoldUnderline"/>
        </w:rPr>
        <w:t>protracted wars and to suffer casualties</w:t>
      </w:r>
      <w:r w:rsidRPr="004C32CE">
        <w:t xml:space="preserve">. Implications and Prescriptions for U.S. Strategy If the analysis above is correct, </w:t>
      </w:r>
      <w:r w:rsidRPr="004C32CE">
        <w:rPr>
          <w:rStyle w:val="StyleBoldUnderline"/>
        </w:rPr>
        <w:t>preventing war across the Taiwan Strait and between the United States and China is much more difficult than a straightforward net assessment of relative military power</w:t>
      </w:r>
      <w:r w:rsidRPr="004C32CE">
        <w:t xml:space="preserve"> in the region might suggest. </w:t>
      </w:r>
      <w:r w:rsidRPr="004C32CE">
        <w:rPr>
          <w:rStyle w:val="StyleBoldUnderline"/>
        </w:rPr>
        <w:t>To deter China</w:t>
      </w:r>
      <w:r w:rsidRPr="004C32CE">
        <w:t xml:space="preserve"> from launching attacks against Taiwan and escalating crises and conflicts by attacking American assets in the region, </w:t>
      </w:r>
      <w:r w:rsidRPr="004C32CE">
        <w:rPr>
          <w:rStyle w:val="StyleBoldUnderline"/>
        </w:rPr>
        <w:t>the U</w:t>
      </w:r>
      <w:r w:rsidRPr="004C32CE">
        <w:t xml:space="preserve">nited </w:t>
      </w:r>
      <w:r w:rsidRPr="004C32CE">
        <w:rPr>
          <w:rStyle w:val="StyleBoldUnderline"/>
        </w:rPr>
        <w:t>S</w:t>
      </w:r>
      <w:r w:rsidRPr="004C32CE">
        <w:t xml:space="preserve">tates </w:t>
      </w:r>
      <w:r w:rsidRPr="004C32CE">
        <w:rPr>
          <w:rStyle w:val="StyleBoldUnderline"/>
        </w:rPr>
        <w:t xml:space="preserve">must do more than demonstrate an ability to prevail militarily in a conflict; it must also demonstrate American resolve </w:t>
      </w:r>
      <w:r w:rsidRPr="004C32CE">
        <w:t>and, perhaps, the ability to protect its forces not only from defeat but also from significant harm.</w:t>
      </w:r>
    </w:p>
    <w:p w:rsidR="00471027" w:rsidRPr="004C32CE" w:rsidRDefault="00471027" w:rsidP="00164140"/>
    <w:p w:rsidR="00556777" w:rsidRPr="004C32CE" w:rsidRDefault="00556777" w:rsidP="00556777">
      <w:pPr>
        <w:pStyle w:val="Heading3"/>
      </w:pPr>
      <w:r w:rsidRPr="004C32CE">
        <w:lastRenderedPageBreak/>
        <w:t>Appeasement Bad: Cuba</w:t>
      </w:r>
    </w:p>
    <w:p w:rsidR="00556777" w:rsidRPr="004C32CE" w:rsidRDefault="00556777" w:rsidP="00556777">
      <w:pPr>
        <w:pStyle w:val="Heading4"/>
      </w:pPr>
      <w:r w:rsidRPr="004C32CE">
        <w:t xml:space="preserve">Hardline approach is driving Cuban reforms in the squo – the plan reverses the trend </w:t>
      </w:r>
      <w:r w:rsidR="00653C7B" w:rsidRPr="004C32CE">
        <w:t xml:space="preserve">and turns the case </w:t>
      </w:r>
    </w:p>
    <w:p w:rsidR="00556777" w:rsidRPr="004C32CE" w:rsidRDefault="00556777" w:rsidP="00556777">
      <w:pPr>
        <w:rPr>
          <w:rStyle w:val="StyleStyleBold12pt"/>
        </w:rPr>
      </w:pPr>
      <w:r w:rsidRPr="004C32CE">
        <w:rPr>
          <w:rStyle w:val="StyleStyleBold12pt"/>
        </w:rPr>
        <w:t>Radosh ‘13</w:t>
      </w:r>
    </w:p>
    <w:p w:rsidR="00556777" w:rsidRPr="004C32CE" w:rsidRDefault="00556777" w:rsidP="00556777">
      <w:r w:rsidRPr="004C32CE">
        <w:t>Ron Radosh 2013, 3/18  PJ Media columnist and Adjunct Fellow at the Hudson Institute. “The Time to Help Cuba’s Brave Dissidents Is Now: Why the Embargo Must Not be Lifted,” PJ Media, http://pjmedia.com/ronradosh/2013/03/18/the-time-to-help-cubas-brave-dissidents-is-now-why-the-embargo-must-not-be-lifted/?singlepage=true.</w:t>
      </w:r>
    </w:p>
    <w:p w:rsidR="00556777" w:rsidRPr="004C32CE" w:rsidRDefault="00556777" w:rsidP="00556777">
      <w:r w:rsidRPr="004C32CE">
        <w:rPr>
          <w:sz w:val="18"/>
          <w:szCs w:val="18"/>
        </w:rPr>
        <w:t xml:space="preserve">The presence this week in the United States of dissident </w:t>
      </w:r>
      <w:r w:rsidRPr="004C32CE">
        <w:t>Cuban blogger Yoani Sanchez, the most well-known of Cuba’s brave dissident community, has again brought to the forefront the reality of the situation facing the Cuban people in the Castro brothers’ prison state. Last week, Sanchez spoke at both Columbia University and New York University, where she </w:t>
      </w:r>
      <w:hyperlink r:id="rId31" w:anchor="storylink=cpy" w:history="1">
        <w:r w:rsidRPr="004C32CE">
          <w:rPr>
            <w:rStyle w:val="Hyperlink"/>
          </w:rPr>
          <w:t>recalled</w:t>
        </w:r>
      </w:hyperlink>
      <w:r w:rsidRPr="004C32CE">
        <w:t> how different things were a decade ago during what Cubans refer to as the “Black Spring,” when independent journalists were given a summary trial and large jail sentences. It was</w:t>
      </w:r>
      <w:r w:rsidRPr="004C32CE">
        <w:rPr>
          <w:sz w:val="18"/>
          <w:szCs w:val="18"/>
        </w:rPr>
        <w:t xml:space="preserve"> the arrest of these opponents of the regime that led to the Ladies in White, the wives and mothers of prisoners who regularly marched in silence in front of government buildings each week. </w:t>
      </w:r>
      <w:r w:rsidRPr="004C32CE">
        <w:rPr>
          <w:rStyle w:val="StyleBoldUnderline"/>
        </w:rPr>
        <w:t>Ten years ago</w:t>
      </w:r>
      <w:r w:rsidRPr="004C32CE">
        <w:rPr>
          <w:rStyle w:val="Underlined"/>
        </w:rPr>
        <w:t xml:space="preserve">, </w:t>
      </w:r>
      <w:r w:rsidRPr="004C32CE">
        <w:t>Sanchez pointed out,</w:t>
      </w:r>
      <w:r w:rsidRPr="004C32CE">
        <w:rPr>
          <w:rStyle w:val="Underlined"/>
        </w:rPr>
        <w:t xml:space="preserve"> </w:t>
      </w:r>
      <w:r w:rsidRPr="004C32CE">
        <w:rPr>
          <w:rStyle w:val="StyleBoldUnderline"/>
        </w:rPr>
        <w:t>there was no access to the internet for anyone in Cuba, it barely existed</w:t>
      </w:r>
      <w:r w:rsidRPr="004C32CE">
        <w:rPr>
          <w:rStyle w:val="Underlined"/>
        </w:rPr>
        <w:t xml:space="preserve">, and </w:t>
      </w:r>
      <w:r w:rsidRPr="004C32CE">
        <w:rPr>
          <w:rStyle w:val="StyleBoldUnderline"/>
        </w:rPr>
        <w:t>there were no flash drives to record information and no social networking sites to spread the word about the state’s repression</w:t>
      </w:r>
      <w:r w:rsidRPr="004C32CE">
        <w:rPr>
          <w:sz w:val="18"/>
          <w:szCs w:val="18"/>
        </w:rPr>
        <w:t xml:space="preserve">. </w:t>
      </w:r>
      <w:r w:rsidRPr="004C32CE">
        <w:rPr>
          <w:rStyle w:val="StyleBoldUnderline"/>
        </w:rPr>
        <w:t>Now, bloggers like Sanchez — who gains access to tourist hotels, posing as a Westerner so she can use their internet facilities — have managed to get past the regime’s ban</w:t>
      </w:r>
      <w:r w:rsidRPr="004C32CE">
        <w:rPr>
          <w:sz w:val="18"/>
          <w:szCs w:val="18"/>
        </w:rPr>
        <w:t xml:space="preserve"> on use of the internet and to freely reveal to the world the reality of life in Cuba. “Many independent journalists and peaceful activists who began their work precariously have now resorted to blogs, for example, as a format to circulate information about programs and initiatives to collect signat</w:t>
      </w:r>
      <w:r w:rsidRPr="004C32CE">
        <w:t xml:space="preserve">ures,” Sánchez said. She and others have done just that, getting signatures on petitions to demand the release in particular of one well-known Cuban journalist. In addition, </w:t>
      </w:r>
      <w:r w:rsidRPr="004C32CE">
        <w:rPr>
          <w:rStyle w:val="StyleBoldUnderline"/>
        </w:rPr>
        <w:t>Sanchez is circulating a petition known as “the Citizens’ Demand” to pressure the Cuban regime to ratify the UN political rights agreements signed in 2008. The signers are calling for a legal and political framework for a full debate of all ideas relevant to the internal crisis facing the Cuban people on the island</w:t>
      </w:r>
      <w:r w:rsidRPr="004C32CE">
        <w:rPr>
          <w:sz w:val="18"/>
          <w:szCs w:val="18"/>
        </w:rPr>
        <w:t xml:space="preserve">. In effect, </w:t>
      </w:r>
      <w:r w:rsidRPr="004C32CE">
        <w:rPr>
          <w:rStyle w:val="StyleBoldUnderline"/>
        </w:rPr>
        <w:t>this demand for democracy is nothing less than a call for creation of a political democracy that would, if implemented, lead to the collapse of the edifice of the Communist one-party state</w:t>
      </w:r>
      <w:r w:rsidRPr="004C32CE">
        <w:rPr>
          <w:sz w:val="18"/>
          <w:szCs w:val="18"/>
        </w:rPr>
        <w:t xml:space="preserve">. </w:t>
      </w:r>
      <w:r w:rsidRPr="004C32CE">
        <w:t>As Sanchez put it: “It is important to have initiatives for transforming the law and demand concrete public spaces within the country.” Since a totalitarian state does not allow for such space and prohibits a real civil society from emerging, the actions of the dissidents are a mechanism for forcing such change from below. They are fighting what her fellow blogger Orlando Luis Pardo Lazo called a “culture of fear over the civil society” that the secret police seek to enforce. For liberals and leftists in the United States, the main demand they always raise is to “lift the embargo.” 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 What these liberals and leftists leave out is that this demand</w:t>
      </w:r>
      <w:r w:rsidRPr="004C32CE">
        <w:rPr>
          <w:rStyle w:val="Underlined"/>
        </w:rPr>
        <w:t xml:space="preserve"> </w:t>
      </w:r>
      <w:r w:rsidRPr="004C32CE">
        <w:rPr>
          <w:rStyle w:val="StyleBoldUnderline"/>
        </w:rPr>
        <w:t>— lifting the embargo — is</w:t>
      </w:r>
      <w:r w:rsidRPr="004C32CE">
        <w:t xml:space="preserve"> also</w:t>
      </w:r>
      <w:r w:rsidRPr="004C32CE">
        <w:rPr>
          <w:rStyle w:val="StyleBoldUnderline"/>
        </w:rPr>
        <w:t xml:space="preserve"> the number one desire of the Cuban Communists</w:t>
      </w:r>
      <w:r w:rsidRPr="004C32CE">
        <w:rPr>
          <w:sz w:val="18"/>
          <w:szCs w:val="18"/>
        </w:rPr>
        <w:t>. In making it the key demand, these well-meaning (at least some of them) liberals echo precisely the propaganda of the Cuban government, thereby doing the Castro brothers’ work for them here in the United States. 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 Another brave group of Cuban opponents of the regime has actually taped a television interview filmed illegally in Havana</w:t>
      </w:r>
      <w:r w:rsidRPr="004C32CE">
        <w:t>. “Young Cuban democracy leader Antonio Rodiles,” an American support group called </w:t>
      </w:r>
      <w:hyperlink r:id="rId32" w:history="1">
        <w:r w:rsidRPr="004C32CE">
          <w:rPr>
            <w:rStyle w:val="Hyperlink"/>
          </w:rPr>
          <w:t>Capitol Hill Cubans</w:t>
        </w:r>
      </w:hyperlink>
      <w:r w:rsidRPr="004C32CE">
        <w:t>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 The argument they present is aimed directly at those on the left in the United States, some of whom think they are helping democracy in Cuba by calling for an end to the embargo. In strong and clear language, the two dissidents say the following</w:t>
      </w:r>
      <w:r w:rsidRPr="004C32CE">
        <w:rPr>
          <w:rStyle w:val="StyleBoldUnderline"/>
        </w:rPr>
        <w:t xml:space="preserve">: If at this time, the [economic] need of the Cuban government is satisfied through financial credits and the lifting of the embargo, repression would increase, it would allow for a continuation of </w:t>
      </w:r>
      <w:r w:rsidRPr="004C32CE">
        <w:rPr>
          <w:rStyle w:val="StyleBoldUnderline"/>
        </w:rPr>
        <w:lastRenderedPageBreak/>
        <w:t>the Castro’s society, totalitarianism would strengthen its hold and philosophically, it would just be immoral</w:t>
      </w:r>
      <w:r w:rsidRPr="004C32CE">
        <w:rPr>
          <w:sz w:val="18"/>
          <w:szCs w:val="18"/>
        </w:rPr>
        <w:t xml:space="preserve"> … </w:t>
      </w:r>
      <w:r w:rsidRPr="004C32CE">
        <w:rPr>
          <w:rStyle w:val="StyleBoldUnderline"/>
        </w:rPr>
        <w:t>If you did an opinion poll among Cuban opposition activists, the majority would be in favor of not lifting the embargo</w:t>
      </w:r>
      <w:r w:rsidRPr="004C32CE">
        <w:t>. Next, they nail the claim that travel without restrictions by citizens of our country to Cuba would help spread freedom. The men respond: In a cost-benefit analysis</w:t>
      </w:r>
      <w:r w:rsidRPr="004C32CE">
        <w:rPr>
          <w:rStyle w:val="Underlined"/>
        </w:rPr>
        <w:t xml:space="preserve">, </w:t>
      </w:r>
      <w:r w:rsidRPr="004C32CE">
        <w:rPr>
          <w:rStyle w:val="StyleBoldUnderline"/>
        </w:rPr>
        <w:t>travel to Cuba by Americans would be of greatest benefit to the Castro regime</w:t>
      </w:r>
      <w:r w:rsidRPr="004C32CE">
        <w:rPr>
          <w:rStyle w:val="Underlined"/>
        </w:rPr>
        <w:t xml:space="preserve">, </w:t>
      </w:r>
      <w:r w:rsidRPr="004C32CE">
        <w:rPr>
          <w:rStyle w:val="StyleBoldUnderline"/>
        </w:rPr>
        <w:t>while the Cuban people would be the least to benefit</w:t>
      </w:r>
      <w:r w:rsidRPr="004C32CE">
        <w:rPr>
          <w:rStyle w:val="Underlined"/>
        </w:rPr>
        <w:t xml:space="preserve">. </w:t>
      </w:r>
      <w:r w:rsidRPr="004C32CE">
        <w:rPr>
          <w:rStyle w:val="StyleBoldUnderline"/>
        </w:rPr>
        <w:t>With all of the controls and the totalitarian system of the government, it would be perfectly able to control such travel</w:t>
      </w:r>
      <w:r w:rsidRPr="004C32CE">
        <w:t>. We know this, as I </w:t>
      </w:r>
      <w:hyperlink r:id="rId33" w:history="1">
        <w:r w:rsidRPr="004C32CE">
          <w:rPr>
            <w:rStyle w:val="Hyperlink"/>
          </w:rPr>
          <w:t>reported </w:t>
        </w:r>
      </w:hyperlink>
      <w:r w:rsidRPr="004C32CE">
        <w:t>a few months ago, about how a group of</w:t>
      </w:r>
      <w:r w:rsidRPr="004C32CE">
        <w:rPr>
          <w:rStyle w:val="Underlined"/>
        </w:rPr>
        <w:t xml:space="preserve"> </w:t>
      </w:r>
      <w:r w:rsidRPr="004C32CE">
        <w:rPr>
          <w:rStyle w:val="StyleBoldUnderline"/>
        </w:rPr>
        <w:t>Americans taking the usual state-controlled Potemkin village tour came back raving about how wonderful and free Cuba is, and how Cuban socialism works</w:t>
      </w:r>
      <w:r w:rsidRPr="004C32CE">
        <w:rPr>
          <w:sz w:val="18"/>
          <w:szCs w:val="18"/>
        </w:rPr>
        <w:t>. Finally</w:t>
      </w:r>
      <w:r w:rsidRPr="004C32CE">
        <w:t>, the two former prisoners made this point about lifting the embargo: To lift the embargo at this time would be very prejudicial to us. The government prioritizes all of the institutions that guarantee its hold on power.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 Indeed, just this past week, more ev</w:t>
      </w:r>
      <w:r w:rsidRPr="004C32CE">
        <w:rPr>
          <w:sz w:val="18"/>
          <w:szCs w:val="18"/>
        </w:rPr>
        <w:t>idence came out substantiating how the secret police killed Cuba’s leading political opponent Oswaldo Paya, and sought to blame it on a car crash for which he and those with him were responsible. Last week, </w:t>
      </w:r>
      <w:hyperlink r:id="rId34" w:history="1">
        <w:r w:rsidRPr="004C32CE">
          <w:rPr>
            <w:rStyle w:val="Hyperlink"/>
            <w:sz w:val="18"/>
            <w:szCs w:val="18"/>
          </w:rPr>
          <w:t>the Washington Post</w:t>
        </w:r>
      </w:hyperlink>
      <w:r w:rsidRPr="004C32CE">
        <w:rPr>
          <w:sz w:val="18"/>
          <w:szCs w:val="18"/>
        </w:rPr>
        <w:t> in a tough editorial made the point: 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 This is the kind of treatment effective opponents of the regime get from Cuba’s secret police, measures taken upon orders of Raul Castro, whom useful idiots like Danny Glover and Sean Penn regularly visit. They fawn at his feet and those of his ailing brother, Fidel Castro. This week, Sanchez and her colleague come to testify before Congress. They will speak as well at a public forum today, Tuesday, at the Cato Institute. You can watch on a live stream at 12:30 p.m. on the organization’s </w:t>
      </w:r>
      <w:hyperlink r:id="rId35" w:history="1">
        <w:r w:rsidRPr="004C32CE">
          <w:rPr>
            <w:rStyle w:val="Hyperlink"/>
            <w:sz w:val="18"/>
            <w:szCs w:val="18"/>
          </w:rPr>
          <w:t>website</w:t>
        </w:r>
      </w:hyperlink>
      <w:r w:rsidRPr="004C32CE">
        <w:rPr>
          <w:sz w:val="18"/>
          <w:szCs w:val="18"/>
        </w:rPr>
        <w:t xml:space="preserve">. The Cuban people have suffered long enough at the hands of a regime that came into power promising freedom and democracy, and instead inflicted on the Cuban people a totalitarian government modeled on that of the old Soviet Union. </w:t>
      </w:r>
      <w:r w:rsidRPr="004C32CE">
        <w:rPr>
          <w:rStyle w:val="StyleBoldUnderline"/>
        </w:rPr>
        <w:t>Cuba is finally on the verge of change, and it is time the people of our country give whatever support we can to those within Cuba</w:t>
      </w:r>
      <w:r w:rsidRPr="004C32CE">
        <w:rPr>
          <w:rStyle w:val="Underlined"/>
        </w:rPr>
        <w:t xml:space="preserve"> </w:t>
      </w:r>
      <w:r w:rsidRPr="004C32CE">
        <w:t>bravely working for the creation of a real democracy in Cuba, and an end to the decades of rule by the Castro brothers.</w:t>
      </w:r>
    </w:p>
    <w:p w:rsidR="00556777" w:rsidRPr="004C32CE" w:rsidRDefault="00556777" w:rsidP="00556777"/>
    <w:p w:rsidR="00E56B1C" w:rsidRPr="004C32CE" w:rsidRDefault="00E56B1C" w:rsidP="00E56B1C">
      <w:pPr>
        <w:pStyle w:val="Heading3"/>
      </w:pPr>
      <w:r w:rsidRPr="004C32CE">
        <w:lastRenderedPageBreak/>
        <w:t>Appeasement Bad: Hotspots</w:t>
      </w:r>
    </w:p>
    <w:p w:rsidR="00E56B1C" w:rsidRPr="004C32CE" w:rsidRDefault="00E56B1C" w:rsidP="00E56B1C">
      <w:pPr>
        <w:pStyle w:val="Heading4"/>
        <w:rPr>
          <w:u w:val="single"/>
        </w:rPr>
      </w:pPr>
      <w:r w:rsidRPr="004C32CE">
        <w:t xml:space="preserve">Appeasement sets ignites </w:t>
      </w:r>
      <w:r w:rsidRPr="004C32CE">
        <w:rPr>
          <w:u w:val="single"/>
        </w:rPr>
        <w:t xml:space="preserve">every global hotspot </w:t>
      </w:r>
    </w:p>
    <w:p w:rsidR="00E56B1C" w:rsidRPr="004C32CE" w:rsidRDefault="00E56B1C" w:rsidP="00E56B1C">
      <w:pPr>
        <w:rPr>
          <w:rStyle w:val="StyleStyleBold12pt"/>
        </w:rPr>
      </w:pPr>
      <w:r w:rsidRPr="004C32CE">
        <w:rPr>
          <w:rStyle w:val="StyleStyleBold12pt"/>
        </w:rPr>
        <w:t>Hanson ‘9</w:t>
      </w:r>
    </w:p>
    <w:p w:rsidR="00E56B1C" w:rsidRPr="004C32CE" w:rsidRDefault="00E56B1C" w:rsidP="00E56B1C">
      <w:pPr>
        <w:rPr>
          <w:rFonts w:eastAsia="Calibri" w:cs="Times New Roman"/>
        </w:rPr>
      </w:pPr>
      <w:r w:rsidRPr="004C32CE">
        <w:t xml:space="preserve">[Victor Davis. Senior Fellow at Stanford’s Hoover Institution. “Change, Weakness, Disaster, Obama” December 2009 </w:t>
      </w:r>
      <w:r w:rsidRPr="004C32CE">
        <w:rPr>
          <w:rFonts w:eastAsia="Calibri" w:cs="Times New Roman"/>
        </w:rPr>
        <w:t>http://pjmedia.com/blog/change-weakness-disaster-obama-answers-from-victor-davis-hanson/]</w:t>
      </w:r>
    </w:p>
    <w:p w:rsidR="00E56B1C" w:rsidRPr="004C32CE" w:rsidRDefault="00E56B1C" w:rsidP="00E56B1C">
      <w:pPr>
        <w:rPr>
          <w:rFonts w:eastAsia="Calibri" w:cs="Times New Roman"/>
        </w:rPr>
      </w:pPr>
      <w:r w:rsidRPr="004C32CE">
        <w:rPr>
          <w:rFonts w:eastAsia="Calibri" w:cs="Times New Roman"/>
        </w:rPr>
        <w:t xml:space="preserve">BC: Are we currently </w:t>
      </w:r>
      <w:r w:rsidRPr="004C32CE">
        <w:rPr>
          <w:rStyle w:val="StyleBoldUnderline"/>
        </w:rPr>
        <w:t>sending a message of weakness to our foes and allies</w:t>
      </w:r>
      <w:r w:rsidRPr="004C32CE">
        <w:rPr>
          <w:rFonts w:eastAsia="Calibri" w:cs="Times New Roman"/>
        </w:rPr>
        <w:t xml:space="preserve">? Can anything good result from President Obama’s marked submissiveness before the world? Dr. Hanson: Obama is one bow and one apology away from a circus. The world can understand a kowtow gaffe to some Saudi royals, but not as part of a deliberate pattern. Ditto the mea culpas. Much of diplomacy rests on public perceptions, however trivial. We are now in a great waiting game, as regional hegemons, wishing to redraw the existing landscape — </w:t>
      </w:r>
      <w:r w:rsidRPr="004C32CE">
        <w:rPr>
          <w:shd w:val="clear" w:color="auto" w:fill="FFFFFF" w:themeFill="background1"/>
        </w:rPr>
        <w:t xml:space="preserve">whether </w:t>
      </w:r>
      <w:r w:rsidRPr="004C32CE">
        <w:rPr>
          <w:rStyle w:val="StyleBoldUnderline"/>
        </w:rPr>
        <w:t>China, Venezuela, Iran, North Korea, Pakistan, Syria</w:t>
      </w:r>
      <w:r w:rsidRPr="004C32CE">
        <w:rPr>
          <w:rFonts w:eastAsia="Calibri" w:cs="Times New Roman"/>
        </w:rPr>
        <w:t xml:space="preserve">, etc. — </w:t>
      </w:r>
      <w:r w:rsidRPr="004C32CE">
        <w:rPr>
          <w:rStyle w:val="StyleBoldUnderline"/>
        </w:rPr>
        <w:t>are just waiting to see who’s going to be the first to try Obama</w:t>
      </w:r>
      <w:r w:rsidRPr="004C32CE">
        <w:rPr>
          <w:rFonts w:eastAsia="Calibri" w:cs="Times New Roman"/>
        </w:rPr>
        <w:t xml:space="preserve"> — and whether Obama really will be as tenuous as they expect. </w:t>
      </w:r>
      <w:r w:rsidRPr="004C32CE">
        <w:rPr>
          <w:rStyle w:val="StyleBoldUnderline"/>
        </w:rPr>
        <w:t>If he slips</w:t>
      </w:r>
      <w:r w:rsidRPr="004C32CE">
        <w:rPr>
          <w:rFonts w:eastAsia="Calibri" w:cs="Times New Roman"/>
        </w:rPr>
        <w:t xml:space="preserve"> once, </w:t>
      </w:r>
      <w:r w:rsidRPr="004C32CE">
        <w:rPr>
          <w:rStyle w:val="StyleBoldUnderline"/>
        </w:rPr>
        <w:t>it will be 1979 redux, when we saw the rise of radical Islam</w:t>
      </w:r>
      <w:r w:rsidRPr="004C32CE">
        <w:rPr>
          <w:rFonts w:eastAsia="Calibri" w:cs="Times New Roman"/>
        </w:rPr>
        <w:t>, the Iranian hostage mess, the communist inroads in Central America, the Soviet invasion of Afghanistan, etc. BC: With what country then — Venezuela, Russia, Iran, etc. — do you believe his global repositioning will cause the most damage? Dr. Hanson: I think all three</w:t>
      </w:r>
      <w:r w:rsidRPr="004C32CE">
        <w:rPr>
          <w:rStyle w:val="StyleBoldUnderline"/>
        </w:rPr>
        <w:t>. I would expect</w:t>
      </w:r>
      <w:r w:rsidRPr="004C32CE">
        <w:rPr>
          <w:rFonts w:eastAsia="Calibri" w:cs="Times New Roman"/>
        </w:rPr>
        <w:t xml:space="preserve">, in the next three years, </w:t>
      </w:r>
      <w:r w:rsidRPr="004C32CE">
        <w:rPr>
          <w:rStyle w:val="StyleBoldUnderline"/>
        </w:rPr>
        <w:t>Iran to get the bomb and begin to threaten ever so insidiously its Gulf neighborhood; Venezuela will probably cook up some scheme to do a punitive border raid into Colombia to apprise South America that U.S. friendship and values are liabilities; and Russia will continue its energy bullying of Eastern Europe,</w:t>
      </w:r>
      <w:r w:rsidRPr="004C32CE">
        <w:rPr>
          <w:rFonts w:eastAsia="Calibri" w:cs="Times New Roman"/>
        </w:rPr>
        <w:t xml:space="preserve"> while insidiously pressuring autonomous former republics to get back in line with some sort of new Russian autocratic commonwealth. </w:t>
      </w:r>
      <w:r w:rsidRPr="004C32CE">
        <w:rPr>
          <w:rStyle w:val="StyleBoldUnderline"/>
        </w:rPr>
        <w:t>There’s an outside shot that North Korea might do something really stupid near the 38th parallel and China will ratchet up the pressure on Taiwan. India’s borders with both Pakistan and China will heat up</w:t>
      </w:r>
      <w:r w:rsidRPr="004C32CE">
        <w:rPr>
          <w:rFonts w:eastAsia="Calibri" w:cs="Times New Roman"/>
        </w:rPr>
        <w:t>. I think we got off the back of the tiger and now no one quite knows whom it will bite or when.</w:t>
      </w:r>
    </w:p>
    <w:p w:rsidR="00E56B1C" w:rsidRPr="004C32CE" w:rsidRDefault="00E56B1C" w:rsidP="00E56B1C">
      <w:pPr>
        <w:pStyle w:val="Heading3"/>
      </w:pPr>
      <w:r w:rsidRPr="004C32CE">
        <w:lastRenderedPageBreak/>
        <w:t xml:space="preserve">    Ext. Hotspots </w:t>
      </w:r>
    </w:p>
    <w:p w:rsidR="00E56B1C" w:rsidRPr="004C32CE" w:rsidRDefault="00E56B1C" w:rsidP="00E56B1C">
      <w:pPr>
        <w:pStyle w:val="Heading4"/>
      </w:pPr>
      <w:r w:rsidRPr="004C32CE">
        <w:t xml:space="preserve">The signal of appeasement ignites a </w:t>
      </w:r>
      <w:r w:rsidRPr="004C32CE">
        <w:rPr>
          <w:u w:val="single"/>
        </w:rPr>
        <w:t>laundry list</w:t>
      </w:r>
      <w:r w:rsidRPr="004C32CE">
        <w:t xml:space="preserve"> of powderkegs</w:t>
      </w:r>
    </w:p>
    <w:p w:rsidR="00E56B1C" w:rsidRPr="004C32CE" w:rsidRDefault="00E56B1C" w:rsidP="00E56B1C">
      <w:pPr>
        <w:rPr>
          <w:rStyle w:val="StyleStyleBold12pt"/>
        </w:rPr>
      </w:pPr>
      <w:r w:rsidRPr="004C32CE">
        <w:rPr>
          <w:rStyle w:val="StyleStyleBold12pt"/>
        </w:rPr>
        <w:t xml:space="preserve">Henriksen 99 </w:t>
      </w:r>
    </w:p>
    <w:p w:rsidR="00E56B1C" w:rsidRPr="004C32CE" w:rsidRDefault="00E56B1C" w:rsidP="00E56B1C">
      <w:r w:rsidRPr="004C32CE">
        <w:t xml:space="preserve"> is a senior fellow at the Hoover Institution, where he focuses on American foreign policy, international political affairs, and insurgencies. He specializes in the study of US diplomatic and military courses of action toward terrorist havens in the non-Western world and toward rogue regimes. (Thomas H. - Hoover Institution Stanford University “Using Power and Diplomacy To Deal With Rogue States” February 1, 1999  http://www.hoover.org/publications/monographs/27159)//EB</w:t>
      </w:r>
    </w:p>
    <w:p w:rsidR="00E56B1C" w:rsidRPr="004C32CE" w:rsidRDefault="00E56B1C" w:rsidP="00E56B1C">
      <w:r w:rsidRPr="004C32CE">
        <w:rPr>
          <w:rStyle w:val="StyleBoldUnderline"/>
        </w:rPr>
        <w:t>Rogue regimes have</w:t>
      </w:r>
      <w:r w:rsidRPr="004C32CE">
        <w:t xml:space="preserve"> always existed in some form or other throughout history. What has changed is the </w:t>
      </w:r>
      <w:r w:rsidRPr="004C32CE">
        <w:rPr>
          <w:rStyle w:val="StyleBoldUnderline"/>
        </w:rPr>
        <w:t>serious</w:t>
      </w:r>
      <w:r w:rsidRPr="004C32CE">
        <w:t xml:space="preserve">ness of their potential </w:t>
      </w:r>
      <w:r w:rsidRPr="004C32CE">
        <w:rPr>
          <w:rStyle w:val="StyleBoldUnderline"/>
        </w:rPr>
        <w:t>threat in the new international disorder</w:t>
      </w:r>
      <w:r w:rsidRPr="004C32CE">
        <w:t xml:space="preserve">. The United States in its earliest days, as one illustration, had to face assaults by the Barbary Coast powers who held U.S. shipping hostage for ransom. James Madison freed American commerce in the Mediterranean from the degrading practice of paying tribute by dispatching sufficient naval forces there. The cold war also witnessed pariah states, forerunners to today's rogue nations. </w:t>
      </w:r>
      <w:r w:rsidRPr="004C32CE">
        <w:rPr>
          <w:rStyle w:val="StyleBoldUnderline"/>
        </w:rPr>
        <w:t>Because of their extreme diplomatic isolation, questions of their legitimacy, and international opprobrium, these pariahs looked to their own defense, striving to obtain nuclear weapons.</w:t>
      </w:r>
      <w:r w:rsidRPr="004C32CE">
        <w:t xml:space="preserve"> In the late 1970s, South Africa, Taiwan, Israel, and South Korea felt their strategic vulnerability and moved to acquire nuclear bombs to redress their weakness. </w:t>
      </w:r>
      <w:r w:rsidRPr="004C32CE">
        <w:rPr>
          <w:rStyle w:val="StyleBoldUnderline"/>
        </w:rPr>
        <w:t>Pressed hard by Washington, Taiwan, South Africa, and South Korea came off the atomic pariah listing when they ceased pursuing their own nuclear weapons agendas</w:t>
      </w:r>
      <w:r w:rsidRPr="004C32CE">
        <w:t xml:space="preserve">. Other states that met some of the standards of a pariah in the previous era included Rhodesia, Chile, Uganda, and Cuba. But with changing circumstances, they also slipped from this categorization, with the exception of Cuba.2 Contemporary rogue states, like some of their cold war predecessors, receive diplomatic backing from major power patrons. </w:t>
      </w:r>
      <w:r w:rsidRPr="004C32CE">
        <w:rPr>
          <w:rStyle w:val="StyleBoldUnderline"/>
        </w:rPr>
        <w:t>China and Russia sell advanced technology and weapons to Iraq and Iran. Sudan, in turn, receives financing from Iran for terrorist activities. Serbia gets Russian support</w:t>
      </w:r>
      <w:r w:rsidRPr="004C32CE">
        <w:t xml:space="preserve">. The major players have their own ends in mind. Russia makes common cause with Iran, for example, to offset Turkish gains in Central Asia and to garner hard currency for its technology exports. France has commercial interests in mind when it bucks U.S. resolutions on Iraq in the United Nations. So while being largely independent actors, </w:t>
      </w:r>
      <w:r w:rsidRPr="004C32CE">
        <w:rPr>
          <w:rStyle w:val="StyleBoldUnderline"/>
        </w:rPr>
        <w:t>rogue states can still serve the agenda of greater powers</w:t>
      </w:r>
      <w:r w:rsidRPr="004C32CE">
        <w:t xml:space="preserve">. Unlike the cold war era, however, </w:t>
      </w:r>
      <w:r w:rsidRPr="004C32CE">
        <w:rPr>
          <w:rStyle w:val="StyleBoldUnderline"/>
        </w:rPr>
        <w:t>rogue regimes are now more technologically independent of the major powers as well as politically freer.</w:t>
      </w:r>
      <w:r w:rsidRPr="004C32CE">
        <w:t xml:space="preserve"> A diffusion of scientists and engineers means that </w:t>
      </w:r>
      <w:r w:rsidRPr="004C32CE">
        <w:rPr>
          <w:rStyle w:val="StyleBoldUnderline"/>
        </w:rPr>
        <w:t>advanced industrial states no longer have exclusive capabilities in advanced weapons systems</w:t>
      </w:r>
      <w:r w:rsidRPr="004C32CE">
        <w:t xml:space="preserve">. </w:t>
      </w:r>
      <w:r w:rsidRPr="004C32CE">
        <w:rPr>
          <w:rStyle w:val="StyleBoldUnderline"/>
        </w:rPr>
        <w:t>Third world regimes now have access to expertise from their own Western-trained scientists or from expatriates who have left post-Soviet Russia in search of jobs</w:t>
      </w:r>
      <w:r w:rsidRPr="004C32CE">
        <w:t xml:space="preserve">. </w:t>
      </w:r>
      <w:r w:rsidRPr="004C32CE">
        <w:rPr>
          <w:rStyle w:val="StyleBoldUnderline"/>
        </w:rPr>
        <w:t xml:space="preserve">They also can readily attain the equipment and materials needed to manufacture weapons of mass destruction and missiles. Iran's advances in mid- and long-range missiles and Iraq's strides in developing nuclear, chemical, and biological capabilities bear witness to the changed global circumstances. Likewise, North Korea, one of the world's poorest and most isolated nations, possesses both nuclear and missile capabilities that threaten its neighbors. </w:t>
      </w:r>
      <w:r w:rsidRPr="004C32CE">
        <w:t xml:space="preserve">Pyongyang raised apprehensions afresh in the summer of 1998 with its three-stage rocket launch over Japan to put a satellite into orbit. </w:t>
      </w:r>
    </w:p>
    <w:p w:rsidR="00E56B1C" w:rsidRPr="004C32CE" w:rsidRDefault="00E56B1C" w:rsidP="00E56B1C"/>
    <w:p w:rsidR="00E56B1C" w:rsidRPr="004C32CE" w:rsidRDefault="00E56B1C" w:rsidP="00E56B1C">
      <w:pPr>
        <w:pStyle w:val="Heading3"/>
      </w:pPr>
      <w:r w:rsidRPr="004C32CE">
        <w:lastRenderedPageBreak/>
        <w:t>Appeasement Bad: Iran – 1</w:t>
      </w:r>
      <w:r w:rsidRPr="004C32CE">
        <w:rPr>
          <w:vertAlign w:val="superscript"/>
        </w:rPr>
        <w:t>st</w:t>
      </w:r>
      <w:r w:rsidRPr="004C32CE">
        <w:t xml:space="preserve"> Line</w:t>
      </w:r>
    </w:p>
    <w:p w:rsidR="00E56B1C" w:rsidRPr="004C32CE" w:rsidRDefault="00E56B1C" w:rsidP="00E56B1C">
      <w:pPr>
        <w:pStyle w:val="Heading4"/>
      </w:pPr>
      <w:r w:rsidRPr="004C32CE">
        <w:t xml:space="preserve">Iran wants to expand in Latin America – the plan is the necessary incentive </w:t>
      </w:r>
    </w:p>
    <w:p w:rsidR="00E56B1C" w:rsidRPr="004C32CE" w:rsidRDefault="00E56B1C" w:rsidP="00E56B1C">
      <w:pPr>
        <w:rPr>
          <w:rStyle w:val="StyleStyleBold12pt"/>
        </w:rPr>
      </w:pPr>
      <w:r w:rsidRPr="004C32CE">
        <w:rPr>
          <w:rStyle w:val="StyleStyleBold12pt"/>
        </w:rPr>
        <w:t>Berman 6-5</w:t>
      </w:r>
    </w:p>
    <w:p w:rsidR="00E56B1C" w:rsidRPr="004C32CE" w:rsidRDefault="00E56B1C" w:rsidP="00E56B1C">
      <w:r w:rsidRPr="004C32CE">
        <w:t>[Ilan. VP of the American Foreign Policy Council. “Iran on our back porch: Column” USA Today 6/5/13 ln]</w:t>
      </w:r>
    </w:p>
    <w:p w:rsidR="00E56B1C" w:rsidRPr="004C32CE" w:rsidRDefault="00E56B1C" w:rsidP="00E56B1C">
      <w:pPr>
        <w:rPr>
          <w:sz w:val="14"/>
        </w:rPr>
      </w:pPr>
      <w:r w:rsidRPr="004C32CE">
        <w:rPr>
          <w:sz w:val="14"/>
        </w:rPr>
        <w:t xml:space="preserve">Last week, Argentine state prosecutor Alberto Nisman dropped a bombshell when heissuedhis long-awaited indictment in </w:t>
      </w:r>
      <w:r w:rsidRPr="004C32CE">
        <w:rPr>
          <w:rStyle w:val="StyleBoldUnderline"/>
        </w:rPr>
        <w:t>the 1994 bombing</w:t>
      </w:r>
      <w:r w:rsidRPr="004C32CE">
        <w:rPr>
          <w:sz w:val="14"/>
        </w:rPr>
        <w:t xml:space="preserve"> of the Argentine Israel Mutual Association (AMIA) in Buenos Aires. The 502-page report pins the blame for the attack -- which killed 85 and wounded hundreds more in what experts call Latin America's 9/11 -- squarely on the Islamic Republic of Iran. In doing so, it </w:t>
      </w:r>
      <w:r w:rsidRPr="004C32CE">
        <w:rPr>
          <w:rStyle w:val="StyleBoldUnderline"/>
        </w:rPr>
        <w:t xml:space="preserve">provides a timely reminder that Iran's radical regime is </w:t>
      </w:r>
      <w:r w:rsidRPr="004C32CE">
        <w:rPr>
          <w:rStyle w:val="Emphasis"/>
        </w:rPr>
        <w:t>active in the Western Hemisphere</w:t>
      </w:r>
      <w:r w:rsidRPr="004C32CE">
        <w:rPr>
          <w:rStyle w:val="StyleBoldUnderline"/>
        </w:rPr>
        <w:t xml:space="preserve"> and that its presence here is </w:t>
      </w:r>
      <w:r w:rsidRPr="004C32CE">
        <w:rPr>
          <w:rStyle w:val="Emphasis"/>
        </w:rPr>
        <w:t>far broader</w:t>
      </w:r>
      <w:r w:rsidRPr="004C32CE">
        <w:rPr>
          <w:rStyle w:val="StyleBoldUnderline"/>
        </w:rPr>
        <w:t xml:space="preserve"> than is commonly understood</w:t>
      </w:r>
      <w:r w:rsidRPr="004C32CE">
        <w:rPr>
          <w:sz w:val="14"/>
        </w:rPr>
        <w:t>.</w:t>
      </w:r>
      <w:r w:rsidRPr="004C32CE">
        <w:rPr>
          <w:sz w:val="12"/>
        </w:rPr>
        <w:t>¶</w:t>
      </w:r>
      <w:r w:rsidRPr="004C32CE">
        <w:rPr>
          <w:sz w:val="14"/>
        </w:rPr>
        <w:t xml:space="preserve"> Just how much is still a matter of considerable debate. </w:t>
      </w:r>
      <w:r w:rsidRPr="004C32CE">
        <w:rPr>
          <w:rStyle w:val="StyleBoldUnderline"/>
        </w:rPr>
        <w:t>Iran's activities in the Americas have exploded over the past eight years</w:t>
      </w:r>
      <w:r w:rsidRPr="004C32CE">
        <w:rPr>
          <w:sz w:val="14"/>
        </w:rPr>
        <w:t xml:space="preserve">, </w:t>
      </w:r>
      <w:r w:rsidRPr="004C32CE">
        <w:rPr>
          <w:rStyle w:val="StyleBoldUnderline"/>
        </w:rPr>
        <w:t>propelled</w:t>
      </w:r>
      <w:r w:rsidRPr="004C32CE">
        <w:rPr>
          <w:sz w:val="14"/>
        </w:rPr>
        <w:t xml:space="preserve"> in large part </w:t>
      </w:r>
      <w:r w:rsidRPr="004C32CE">
        <w:rPr>
          <w:rStyle w:val="StyleBoldUnderline"/>
        </w:rPr>
        <w:t>by</w:t>
      </w:r>
      <w:r w:rsidRPr="004C32CE">
        <w:rPr>
          <w:sz w:val="14"/>
        </w:rPr>
        <w:t xml:space="preserve"> the warm personal ties between outgoing Iranian President Mahmoud </w:t>
      </w:r>
      <w:r w:rsidRPr="004C32CE">
        <w:rPr>
          <w:rStyle w:val="StyleBoldUnderline"/>
        </w:rPr>
        <w:t>Ahmadinejad and</w:t>
      </w:r>
      <w:r w:rsidRPr="004C32CE">
        <w:rPr>
          <w:sz w:val="14"/>
        </w:rPr>
        <w:t xml:space="preserve"> recently-deceased Venezuelan strongman Hugo </w:t>
      </w:r>
      <w:r w:rsidRPr="004C32CE">
        <w:rPr>
          <w:rStyle w:val="StyleBoldUnderline"/>
        </w:rPr>
        <w:t>Chavez</w:t>
      </w:r>
      <w:r w:rsidRPr="004C32CE">
        <w:rPr>
          <w:sz w:val="14"/>
        </w:rPr>
        <w:t xml:space="preserve">. Using Venezuela as a gateway into the region, </w:t>
      </w:r>
      <w:r w:rsidRPr="004C32CE">
        <w:rPr>
          <w:rStyle w:val="StyleBoldUnderline"/>
        </w:rPr>
        <w:t xml:space="preserve">Tehran succeeded in forging strategic partnerships </w:t>
      </w:r>
      <w:r w:rsidRPr="004C32CE">
        <w:rPr>
          <w:sz w:val="14"/>
        </w:rPr>
        <w:t>with like-minded governments in Bolivia and Ecuador, and expanding its contacts with Peru, Nicaragua and a number of other regional players.</w:t>
      </w:r>
      <w:r w:rsidRPr="004C32CE">
        <w:rPr>
          <w:sz w:val="12"/>
        </w:rPr>
        <w:t>¶</w:t>
      </w:r>
      <w:r w:rsidRPr="004C32CE">
        <w:rPr>
          <w:sz w:val="14"/>
        </w:rPr>
        <w:t xml:space="preserve"> Despite these gains, however, some experts still tend to see Iran's efforts as little more than an "axis of annoyance." But Nisman's indictment convincingly says otherwise.</w:t>
      </w:r>
      <w:r w:rsidRPr="004C32CE">
        <w:rPr>
          <w:sz w:val="12"/>
        </w:rPr>
        <w:t>¶</w:t>
      </w:r>
      <w:r w:rsidRPr="004C32CE">
        <w:rPr>
          <w:sz w:val="14"/>
        </w:rPr>
        <w:t xml:space="preserve"> Over the past three decades, the Argentine brief alleges, </w:t>
      </w:r>
      <w:r w:rsidRPr="004C32CE">
        <w:rPr>
          <w:rStyle w:val="StyleBoldUnderline"/>
        </w:rPr>
        <w:t>Iran has succeeded in quietly erecting a network of intelligence bases and covert centers that spans no fewer than eight Latin American countries</w:t>
      </w:r>
      <w:r w:rsidRPr="004C32CE">
        <w:rPr>
          <w:sz w:val="14"/>
        </w:rPr>
        <w:t>: Brazil, Paraguay, Uruguay, Chile, Colombia, Guyana, Trinidad and Tobago, and Suriname. This infrastructure was instrumental in allowing Iranian proxies to carry out the AMIA bombing, as well as to plot other attacks (such as an unsuccessful 2007 attempt by Guyanese national Abdul Kadir to blow up fuel tanks at New York's John F. Kennedy Airport).</w:t>
      </w:r>
      <w:r w:rsidRPr="004C32CE">
        <w:rPr>
          <w:sz w:val="12"/>
        </w:rPr>
        <w:t>¶</w:t>
      </w:r>
      <w:r w:rsidRPr="004C32CE">
        <w:rPr>
          <w:sz w:val="14"/>
        </w:rPr>
        <w:t xml:space="preserve"> Moreover, Nisman has made clear </w:t>
      </w:r>
      <w:r w:rsidRPr="004C32CE">
        <w:rPr>
          <w:rStyle w:val="StyleBoldUnderline"/>
        </w:rPr>
        <w:t>the network enabling Iran to carry out attacks in the region, or against the United States, isn't simply a relic of history.</w:t>
      </w:r>
      <w:r w:rsidRPr="004C32CE">
        <w:rPr>
          <w:sz w:val="14"/>
        </w:rPr>
        <w:t xml:space="preserve"> Rather, </w:t>
      </w:r>
      <w:r w:rsidRPr="004C32CE">
        <w:rPr>
          <w:rStyle w:val="Emphasis"/>
        </w:rPr>
        <w:t>there's good reason to believe that it remains both intact and functioning</w:t>
      </w:r>
      <w:r w:rsidRPr="004C32CE">
        <w:rPr>
          <w:sz w:val="14"/>
        </w:rPr>
        <w:t>.</w:t>
      </w:r>
      <w:r w:rsidRPr="004C32CE">
        <w:rPr>
          <w:sz w:val="12"/>
        </w:rPr>
        <w:t>¶</w:t>
      </w:r>
      <w:r w:rsidRPr="004C32CE">
        <w:rPr>
          <w:sz w:val="14"/>
        </w:rPr>
        <w:t xml:space="preserve"> In fact, it </w:t>
      </w:r>
      <w:r w:rsidRPr="004C32CE">
        <w:rPr>
          <w:rStyle w:val="StyleBoldUnderline"/>
        </w:rPr>
        <w:t>could soon get even bigger</w:t>
      </w:r>
      <w:r w:rsidRPr="004C32CE">
        <w:rPr>
          <w:sz w:val="14"/>
        </w:rPr>
        <w:t xml:space="preserve">. That is </w:t>
      </w:r>
      <w:r w:rsidRPr="004C32CE">
        <w:rPr>
          <w:rStyle w:val="StyleBoldUnderline"/>
        </w:rPr>
        <w:t xml:space="preserve">because the Latin American region as a whole is in a state of </w:t>
      </w:r>
      <w:r w:rsidRPr="004C32CE">
        <w:rPr>
          <w:rStyle w:val="Emphasis"/>
        </w:rPr>
        <w:t>profound political flux</w:t>
      </w:r>
      <w:r w:rsidRPr="004C32CE">
        <w:rPr>
          <w:sz w:val="14"/>
        </w:rPr>
        <w:t xml:space="preserve">. In Venezuela, Nicolas </w:t>
      </w:r>
      <w:r w:rsidRPr="004C32CE">
        <w:rPr>
          <w:rStyle w:val="StyleBoldUnderline"/>
        </w:rPr>
        <w:t>Maduro</w:t>
      </w:r>
      <w:r w:rsidRPr="004C32CE">
        <w:rPr>
          <w:sz w:val="14"/>
        </w:rPr>
        <w:t xml:space="preserve">, who succeeded Hugo Chavez as president this past April, </w:t>
      </w:r>
      <w:r w:rsidRPr="004C32CE">
        <w:rPr>
          <w:rStyle w:val="StyleBoldUnderline"/>
        </w:rPr>
        <w:t>is presiding over an all-out implosion of the national economy,</w:t>
      </w:r>
      <w:r w:rsidRPr="004C32CE">
        <w:rPr>
          <w:sz w:val="14"/>
        </w:rPr>
        <w:t xml:space="preserve"> complete with shortages on commodities such as toilet paper, sugar and flour. Next door in Colombia, the government of President Juan Manuel </w:t>
      </w:r>
      <w:r w:rsidRPr="004C32CE">
        <w:rPr>
          <w:rStyle w:val="StyleBoldUnderline"/>
        </w:rPr>
        <w:t>Santos has embarked upon</w:t>
      </w:r>
      <w:r w:rsidRPr="004C32CE">
        <w:rPr>
          <w:sz w:val="14"/>
        </w:rPr>
        <w:t xml:space="preserve"> a complicated and controversial </w:t>
      </w:r>
      <w:r w:rsidRPr="004C32CE">
        <w:rPr>
          <w:rStyle w:val="StyleBoldUnderline"/>
        </w:rPr>
        <w:t>peace</w:t>
      </w:r>
      <w:r w:rsidRPr="004C32CE">
        <w:rPr>
          <w:sz w:val="14"/>
        </w:rPr>
        <w:t xml:space="preserve"> process </w:t>
      </w:r>
      <w:r w:rsidRPr="004C32CE">
        <w:rPr>
          <w:rStyle w:val="StyleBoldUnderline"/>
        </w:rPr>
        <w:t>with</w:t>
      </w:r>
      <w:r w:rsidRPr="004C32CE">
        <w:rPr>
          <w:sz w:val="14"/>
        </w:rPr>
        <w:t xml:space="preserve"> the extremist FARC militia -- one that could result in the </w:t>
      </w:r>
      <w:r w:rsidRPr="004C32CE">
        <w:rPr>
          <w:rStyle w:val="StyleBoldUnderline"/>
        </w:rPr>
        <w:t>FARC gaining</w:t>
      </w:r>
      <w:r w:rsidRPr="004C32CE">
        <w:rPr>
          <w:sz w:val="14"/>
        </w:rPr>
        <w:t xml:space="preserve"> significantly in both </w:t>
      </w:r>
      <w:r w:rsidRPr="004C32CE">
        <w:rPr>
          <w:rStyle w:val="StyleBoldUnderline"/>
        </w:rPr>
        <w:t>political relevance and actual power</w:t>
      </w:r>
      <w:r w:rsidRPr="004C32CE">
        <w:rPr>
          <w:sz w:val="14"/>
        </w:rPr>
        <w:t xml:space="preserve">. Even in Nisman's own Argentina, a new and softer attitude toward Iran has begun to take root, manifested in growing bilateral trade ties and talks of a "truth commission" to reexamine the AMIA case (and, ostensibly, to rewrite history in Tehran's favor). </w:t>
      </w:r>
      <w:r w:rsidRPr="004C32CE">
        <w:rPr>
          <w:rStyle w:val="StyleBoldUnderline"/>
        </w:rPr>
        <w:t>These developments could provide new opportunities for Iran to expand its regional influence and its strategic capabilities</w:t>
      </w:r>
      <w:r w:rsidRPr="004C32CE">
        <w:rPr>
          <w:sz w:val="14"/>
        </w:rPr>
        <w:t>.</w:t>
      </w:r>
      <w:r w:rsidRPr="004C32CE">
        <w:rPr>
          <w:sz w:val="12"/>
        </w:rPr>
        <w:t>¶</w:t>
      </w:r>
      <w:r w:rsidRPr="004C32CE">
        <w:rPr>
          <w:sz w:val="14"/>
        </w:rPr>
        <w:t xml:space="preserve"> </w:t>
      </w:r>
      <w:r w:rsidRPr="004C32CE">
        <w:rPr>
          <w:rStyle w:val="StyleBoldUnderline"/>
        </w:rPr>
        <w:t>America</w:t>
      </w:r>
      <w:r w:rsidRPr="004C32CE">
        <w:rPr>
          <w:sz w:val="14"/>
        </w:rPr>
        <w:t xml:space="preserve">, meanwhile, </w:t>
      </w:r>
      <w:r w:rsidRPr="004C32CE">
        <w:rPr>
          <w:rStyle w:val="Emphasis"/>
        </w:rPr>
        <w:t>is still struggling to craft a coherent response to Iran's regional ambitions</w:t>
      </w:r>
      <w:r w:rsidRPr="004C32CE">
        <w:rPr>
          <w:sz w:val="14"/>
        </w:rPr>
        <w:t>. Policymakers in Washington were jolted awake to Iran's activities south of the border in October of 2011, when law enforcement agencies foiled a plot orchestrated by a faction of Iran's Revolutionary Guard Corps operating in South America to assassinate Adel Al-Jubeir, Saudi Arabia's ambassador to the United States, in a Washington, D.C. restaurant.</w:t>
      </w:r>
      <w:r w:rsidRPr="004C32CE">
        <w:rPr>
          <w:sz w:val="12"/>
        </w:rPr>
        <w:t>¶</w:t>
      </w:r>
      <w:r w:rsidRPr="004C32CE">
        <w:rPr>
          <w:sz w:val="14"/>
        </w:rPr>
        <w:t xml:space="preserve"> In response, legislation authored last year by enterprising freshman Rep. Jeff Duncan, R-S.C., mandated that </w:t>
      </w:r>
      <w:r w:rsidRPr="004C32CE">
        <w:rPr>
          <w:rStyle w:val="StyleBoldUnderline"/>
        </w:rPr>
        <w:t>the State Department develop a strategy to "counter Iran in the Western Hemisphere."</w:t>
      </w:r>
      <w:r w:rsidRPr="004C32CE">
        <w:rPr>
          <w:sz w:val="14"/>
        </w:rPr>
        <w:t xml:space="preserve"> The bill sailed through Congress and was signed into law by President Obama back in December. But </w:t>
      </w:r>
      <w:r w:rsidRPr="004C32CE">
        <w:rPr>
          <w:rStyle w:val="StyleBoldUnderline"/>
        </w:rPr>
        <w:t>whether that strategy</w:t>
      </w:r>
      <w:r w:rsidRPr="004C32CE">
        <w:rPr>
          <w:sz w:val="14"/>
        </w:rPr>
        <w:t xml:space="preserve">, when it does materialize this summer, </w:t>
      </w:r>
      <w:r w:rsidRPr="004C32CE">
        <w:rPr>
          <w:rStyle w:val="StyleBoldUnderline"/>
        </w:rPr>
        <w:t>will be broad enough to address</w:t>
      </w:r>
      <w:r w:rsidRPr="004C32CE">
        <w:rPr>
          <w:sz w:val="14"/>
        </w:rPr>
        <w:t xml:space="preserve"> the extent of </w:t>
      </w:r>
      <w:r w:rsidRPr="004C32CE">
        <w:rPr>
          <w:rStyle w:val="StyleBoldUnderline"/>
        </w:rPr>
        <w:t>Iran's presence</w:t>
      </w:r>
      <w:r w:rsidRPr="004C32CE">
        <w:rPr>
          <w:sz w:val="14"/>
        </w:rPr>
        <w:t xml:space="preserve"> in the Western Hemisphere </w:t>
      </w:r>
      <w:r w:rsidRPr="004C32CE">
        <w:rPr>
          <w:rStyle w:val="StyleBoldUnderline"/>
        </w:rPr>
        <w:t xml:space="preserve">is still very much an </w:t>
      </w:r>
      <w:r w:rsidRPr="004C32CE">
        <w:rPr>
          <w:rStyle w:val="Emphasis"/>
        </w:rPr>
        <w:t>open question</w:t>
      </w:r>
      <w:r w:rsidRPr="004C32CE">
        <w:rPr>
          <w:sz w:val="14"/>
        </w:rPr>
        <w:t>.</w:t>
      </w:r>
      <w:r w:rsidRPr="004C32CE">
        <w:rPr>
          <w:sz w:val="12"/>
        </w:rPr>
        <w:t>¶</w:t>
      </w:r>
      <w:r w:rsidRPr="004C32CE">
        <w:rPr>
          <w:sz w:val="14"/>
        </w:rPr>
        <w:t xml:space="preserve"> </w:t>
      </w:r>
      <w:r w:rsidRPr="004C32CE">
        <w:rPr>
          <w:rStyle w:val="StyleBoldUnderline"/>
        </w:rPr>
        <w:t>It will need to be</w:t>
      </w:r>
      <w:r w:rsidRPr="004C32CE">
        <w:rPr>
          <w:sz w:val="14"/>
        </w:rPr>
        <w:t xml:space="preserve">. As Nisman's investigation and resulting indictment indicates, </w:t>
      </w:r>
      <w:r w:rsidRPr="004C32CE">
        <w:rPr>
          <w:rStyle w:val="StyleBoldUnderline"/>
        </w:rPr>
        <w:t>the Iranian regime's activities in Latin America are extensive -- and evolving. So is the threat that it poses,</w:t>
      </w:r>
      <w:r w:rsidRPr="004C32CE">
        <w:rPr>
          <w:sz w:val="14"/>
        </w:rPr>
        <w:t xml:space="preserve"> both </w:t>
      </w:r>
      <w:r w:rsidRPr="004C32CE">
        <w:rPr>
          <w:rStyle w:val="StyleBoldUnderline"/>
        </w:rPr>
        <w:t>to our allies</w:t>
      </w:r>
      <w:r w:rsidRPr="004C32CE">
        <w:rPr>
          <w:sz w:val="14"/>
        </w:rPr>
        <w:t xml:space="preserve"> in the region </w:t>
      </w:r>
      <w:r w:rsidRPr="004C32CE">
        <w:rPr>
          <w:rStyle w:val="StyleBoldUnderline"/>
        </w:rPr>
        <w:t>and to the U.S.</w:t>
      </w:r>
      <w:r w:rsidRPr="004C32CE">
        <w:rPr>
          <w:sz w:val="14"/>
        </w:rPr>
        <w:t xml:space="preserve"> homeland itself.</w:t>
      </w:r>
    </w:p>
    <w:p w:rsidR="00E56B1C" w:rsidRPr="004C32CE" w:rsidRDefault="00E56B1C" w:rsidP="00E56B1C">
      <w:pPr>
        <w:pStyle w:val="Heading4"/>
      </w:pPr>
      <w:r w:rsidRPr="004C32CE">
        <w:lastRenderedPageBreak/>
        <w:t xml:space="preserve">Failure to contain Iranian influence causes war </w:t>
      </w:r>
    </w:p>
    <w:p w:rsidR="00E56B1C" w:rsidRPr="004C32CE" w:rsidRDefault="00E56B1C" w:rsidP="00E56B1C">
      <w:pPr>
        <w:rPr>
          <w:rStyle w:val="StyleStyleBold12pt"/>
        </w:rPr>
      </w:pPr>
      <w:r w:rsidRPr="004C32CE">
        <w:rPr>
          <w:rStyle w:val="StyleStyleBold12pt"/>
        </w:rPr>
        <w:t>London ‘10</w:t>
      </w:r>
    </w:p>
    <w:p w:rsidR="00E56B1C" w:rsidRPr="004C32CE" w:rsidRDefault="00E56B1C" w:rsidP="00E56B1C">
      <w:r w:rsidRPr="004C32CE">
        <w:t>Herbert London is President Emeritus of Hudson Institute and Professor Emeritus of New York University June 23, 2010 “The Coming Crisis in the Middle East” Hudson Institute http://www.hudson.org/index.cfm?fuseaction=publication_details&amp;id=7101&amp;pubType=HI_Opeds</w:t>
      </w:r>
    </w:p>
    <w:p w:rsidR="00E56B1C" w:rsidRPr="004C32CE" w:rsidRDefault="00E56B1C" w:rsidP="00E56B1C">
      <w:pPr>
        <w:rPr>
          <w:rFonts w:eastAsia="Calibri" w:cs="Times New Roman"/>
        </w:rPr>
      </w:pPr>
      <w:r w:rsidRPr="004C32CE">
        <w:rPr>
          <w:rStyle w:val="StyleBoldUnderline"/>
        </w:rPr>
        <w:t>Iran is poised to be the hegemon in the Middle East. It is increasingly considered the “strong horse</w:t>
      </w:r>
      <w:r w:rsidRPr="004C32CE">
        <w:rPr>
          <w:rFonts w:eastAsia="Calibri" w:cs="Times New Roman"/>
        </w:rPr>
        <w:t xml:space="preserve">” as American forces incrementally retreat from the region. Even Iraq, ironically, may depend on Iranian ties in order to maintain internal stability. From Qatar to Afghanistan all political eyes are on Iran. </w:t>
      </w:r>
      <w:r w:rsidRPr="004C32CE">
        <w:rPr>
          <w:rStyle w:val="StyleBoldUnderline"/>
        </w:rPr>
        <w:t>For Sunni nations like Egypt</w:t>
      </w:r>
      <w:r w:rsidRPr="004C32CE">
        <w:rPr>
          <w:rFonts w:eastAsia="Calibri" w:cs="Times New Roman"/>
        </w:rPr>
        <w:t xml:space="preserve"> and Saudi Arabia </w:t>
      </w:r>
      <w:r w:rsidRPr="004C32CE">
        <w:rPr>
          <w:rStyle w:val="StyleBoldUnderline"/>
        </w:rPr>
        <w:t xml:space="preserve">regional strategic vision is a combination of deal making to offset the Iranian Shia advantage and attempting to buy or develop nuclear weapons as a counter weight to Iranian ambition. </w:t>
      </w:r>
      <w:r w:rsidRPr="004C32CE">
        <w:rPr>
          <w:rFonts w:eastAsia="Calibri" w:cs="Times New Roman"/>
        </w:rPr>
        <w:t xml:space="preserve">However, </w:t>
      </w:r>
      <w:r w:rsidRPr="004C32CE">
        <w:rPr>
          <w:rStyle w:val="StyleBoldUnderline"/>
        </w:rPr>
        <w:t>both of these governments are in a precarious state. Should either fall, all bets are off in the Middle East neighborhood</w:t>
      </w:r>
      <w:r w:rsidRPr="004C32CE">
        <w:rPr>
          <w:rFonts w:eastAsia="Calibri" w:cs="Times New Roman"/>
        </w:rPr>
        <w:t xml:space="preserve">. It has long been said that </w:t>
      </w:r>
      <w:r w:rsidRPr="004C32CE">
        <w:rPr>
          <w:rStyle w:val="StyleBoldUnderline"/>
        </w:rPr>
        <w:t>the Sunni “tent” must stand on two legs, if one, falls, the tent collapses.</w:t>
      </w:r>
      <w:r w:rsidRPr="004C32CE">
        <w:rPr>
          <w:rFonts w:eastAsia="Calibri" w:cs="Times New Roman"/>
        </w:rPr>
        <w:t xml:space="preserve"> </w:t>
      </w:r>
      <w:r w:rsidRPr="004C32CE">
        <w:rPr>
          <w:rStyle w:val="StyleBoldUnderline"/>
        </w:rPr>
        <w:t xml:space="preserve">Should that tent collapse and should Iran take advantage of that calamity, it could incite a Sunni-Shia war. </w:t>
      </w:r>
      <w:r w:rsidRPr="004C32CE">
        <w:rPr>
          <w:rFonts w:eastAsia="Calibri" w:cs="Times New Roman"/>
        </w:rPr>
        <w:t xml:space="preserve">Or </w:t>
      </w:r>
      <w:r w:rsidRPr="004C32CE">
        <w:rPr>
          <w:rStyle w:val="StyleBoldUnderline"/>
        </w:rPr>
        <w:t>feeling its oats and no longer dissuaded by an escalation scenario with nuclear weapons in tow, war against Israel is a distinct possibility</w:t>
      </w:r>
      <w:r w:rsidRPr="004C32CE">
        <w:rPr>
          <w:rFonts w:eastAsia="Calibri" w:cs="Times New Roman"/>
        </w:rPr>
        <w:t xml:space="preserve">. However, implausible it may seem at the moment, </w:t>
      </w:r>
      <w:r w:rsidRPr="004C32CE">
        <w:rPr>
          <w:rStyle w:val="StyleBoldUnderline"/>
        </w:rPr>
        <w:t>the possible annihilation of Israel and the prospect of a second holocaust could lead to a nuclear exchange</w:t>
      </w:r>
      <w:r w:rsidRPr="004C32CE">
        <w:rPr>
          <w:rFonts w:eastAsia="Calibri" w:cs="Times New Roman"/>
        </w:rPr>
        <w:t xml:space="preserve">. </w:t>
      </w:r>
      <w:r w:rsidRPr="004C32CE">
        <w:rPr>
          <w:rStyle w:val="StyleBoldUnderline"/>
        </w:rPr>
        <w:t>The only wild card that can change this slide into warfare is an active United States’ policy</w:t>
      </w:r>
      <w:r w:rsidRPr="004C32CE">
        <w:rPr>
          <w:rFonts w:eastAsia="Calibri" w:cs="Times New Roman"/>
        </w:rPr>
        <w:t xml:space="preserve">. Yet curiously, the U.S. is engaged in both an emotional and physical retreat from the region. Despite rhetoric which suggests an Iran with nuclear weapons is intolerable, it has done nothing to forestall that eventual outcome. Despite the investment in blood and treasure to allow a stable government to emerge in Iraq, the anticipated withdrawal of U.S. forces has prompted President Maliki to travel to Tehran on a regular basis. And despite historic links to Israel that gave the U.S. leverage in the region and a democratic ally, the Obama administration treats Israel as a national security albatross that must be disposed of as soon as possible. As a consequence, </w:t>
      </w:r>
      <w:r w:rsidRPr="004C32CE">
        <w:rPr>
          <w:rStyle w:val="StyleBoldUnderline"/>
        </w:rPr>
        <w:t>the U.S. is perceived in the region as the “weak horse,” the one that is dangerous to ride. In every Middle East capital the words “unreliable and United States” are linked</w:t>
      </w:r>
      <w:r w:rsidRPr="004C32CE">
        <w:rPr>
          <w:rFonts w:eastAsia="Calibri" w:cs="Times New Roman"/>
        </w:rPr>
        <w:t xml:space="preserve">. Those seeking a moderate course of action are now in a distinct minority. </w:t>
      </w:r>
      <w:r w:rsidRPr="004C32CE">
        <w:rPr>
          <w:rStyle w:val="StyleBoldUnderline"/>
        </w:rPr>
        <w:t>A political vacuum is emerging, one that is not sustainable and one the Iranian leadership looks to with imperial exhilaration</w:t>
      </w:r>
      <w:r w:rsidRPr="004C32CE">
        <w:rPr>
          <w:rFonts w:eastAsia="Calibri" w:cs="Times New Roman"/>
        </w:rPr>
        <w:t>.</w:t>
      </w:r>
    </w:p>
    <w:p w:rsidR="00E56B1C" w:rsidRPr="004C32CE" w:rsidRDefault="00E56B1C" w:rsidP="00E56B1C"/>
    <w:p w:rsidR="00E56B1C" w:rsidRPr="004C32CE" w:rsidRDefault="00E56B1C" w:rsidP="00E56B1C">
      <w:pPr>
        <w:pStyle w:val="Heading3"/>
      </w:pPr>
      <w:r w:rsidRPr="004C32CE">
        <w:lastRenderedPageBreak/>
        <w:t xml:space="preserve">    Ext. Iran IL</w:t>
      </w:r>
    </w:p>
    <w:p w:rsidR="00E56B1C" w:rsidRPr="004C32CE" w:rsidRDefault="00E56B1C" w:rsidP="00E56B1C">
      <w:pPr>
        <w:pStyle w:val="Heading4"/>
      </w:pPr>
      <w:r w:rsidRPr="004C32CE">
        <w:t>Appeasement sparks conflict with Iran</w:t>
      </w:r>
    </w:p>
    <w:p w:rsidR="00E56B1C" w:rsidRPr="004C32CE" w:rsidRDefault="00E56B1C" w:rsidP="00E56B1C">
      <w:pPr>
        <w:rPr>
          <w:rStyle w:val="StyleStyleBold12pt"/>
        </w:rPr>
      </w:pPr>
      <w:r w:rsidRPr="004C32CE">
        <w:rPr>
          <w:rStyle w:val="StyleStyleBold12pt"/>
        </w:rPr>
        <w:t xml:space="preserve">Berman 12 </w:t>
      </w:r>
    </w:p>
    <w:p w:rsidR="00E56B1C" w:rsidRPr="004C32CE" w:rsidRDefault="00E56B1C" w:rsidP="00E56B1C">
      <w:r w:rsidRPr="004C32CE">
        <w:t>[Writes about foreign policy and national security issues. (Ilan - Forbes “Confronting Iran's Latin American Ambitions” 12/04/2012 http://www.forbes.com/sites/ilanberman/2012/12/04/confronting-irans-latin-american-ambitions/)//EB</w:t>
      </w:r>
    </w:p>
    <w:p w:rsidR="00E56B1C" w:rsidRPr="004C32CE" w:rsidRDefault="00E56B1C" w:rsidP="00E56B1C">
      <w:r w:rsidRPr="004C32CE">
        <w:t xml:space="preserve">Over the past year, </w:t>
      </w:r>
      <w:r w:rsidRPr="004C32CE">
        <w:rPr>
          <w:rStyle w:val="StyleBoldUnderline"/>
        </w:rPr>
        <w:t>policymakers in Washington have woken up to a new threat to U.S. security</w:t>
      </w:r>
      <w:r w:rsidRPr="004C32CE">
        <w:t xml:space="preserve">. </w:t>
      </w:r>
      <w:r w:rsidRPr="004C32CE">
        <w:rPr>
          <w:rStyle w:val="StyleBoldUnderline"/>
        </w:rPr>
        <w:t xml:space="preserve">Since October of 2011, when law enforcement agencies foiled a plot by Iran’s Revolutionary Guards to assassinate the Saudi ambassador in the nation’s capital, U.S. officials have begun to pay attention in earnest to Iran’s growing activities and influence in the Western Hemisphere. </w:t>
      </w:r>
      <w:r w:rsidRPr="004C32CE">
        <w:t xml:space="preserve">What they have found has been deeply worrisome. </w:t>
      </w:r>
      <w:r w:rsidRPr="004C32CE">
        <w:rPr>
          <w:rStyle w:val="StyleBoldUnderline"/>
        </w:rPr>
        <w:t>The Islamic Republic, it turns out, has made serious inroads into Latin America</w:t>
      </w:r>
      <w:r w:rsidRPr="004C32CE">
        <w:t xml:space="preserve"> since the mid-2000s</w:t>
      </w:r>
      <w:r w:rsidRPr="004C32CE">
        <w:rPr>
          <w:rStyle w:val="StyleBoldUnderline"/>
        </w:rPr>
        <w:t>, beginning with its vibrant strategic partnership with the regime of Venezuelan strongman Hugo Chavez</w:t>
      </w:r>
      <w:r w:rsidRPr="004C32CE">
        <w:t xml:space="preserve">. </w:t>
      </w:r>
      <w:r w:rsidRPr="004C32CE">
        <w:rPr>
          <w:rStyle w:val="StyleBoldUnderline"/>
        </w:rPr>
        <w:t>Today, Iran enjoys warm diplomatic ties not only to Venezuela, but to similarly sympathetic governments in Bolivia and Ecuador as well. It has begun to exploit the region’s strategic resource wealth to fuel its nuclear program</w:t>
      </w:r>
      <w:r w:rsidRPr="004C32CE">
        <w:t xml:space="preserve">. </w:t>
      </w:r>
      <w:r w:rsidRPr="004C32CE">
        <w:rPr>
          <w:rStyle w:val="StyleBoldUnderline"/>
        </w:rPr>
        <w:t xml:space="preserve">And it is building an operational presence in the region that poses a direct danger to U.S. security. </w:t>
      </w:r>
      <w:r w:rsidRPr="004C32CE">
        <w:t xml:space="preserve">Exactly how significant this threat is represents the subject of a new study released in late November by the U.S. House of Representatives Homeland Security Committee. That report, entitled A Line In The Sand, documents the sinister synergies that have been created in recent years between Iran and Hezbollah on the one hand, and radical regional regimes and actors—from Venezuela to Mexican drug cartels—on the other. Some of these contacts, the study notes, are financial in nature, as </w:t>
      </w:r>
      <w:r w:rsidRPr="004C32CE">
        <w:rPr>
          <w:rStyle w:val="StyleBoldUnderline"/>
        </w:rPr>
        <w:t>Iran seeks to leverage Latin America’s permissive political and fiscal environments to skirt sanctions and continue to engage in international commerce amid tightening Western sanctions. But these contacts could easily become operational as well. The report suggests that “the standoff with Iran over its nuclear program, and the uncertainty of whether Israel might attack Iran drawing the United States into a confrontation</w:t>
      </w:r>
      <w:r w:rsidRPr="004C32CE">
        <w:t xml:space="preserve">, only heightens concern that Iran or its agents would attempt to exploit the porous Southwest border for retaliation.” </w:t>
      </w:r>
      <w:r w:rsidRPr="004C32CE">
        <w:rPr>
          <w:rStyle w:val="StyleBoldUnderline"/>
        </w:rPr>
        <w:t>The U.S. response, meanwhile, is still nascent.</w:t>
      </w:r>
      <w:r w:rsidRPr="004C32CE">
        <w:t xml:space="preserve"> To date, </w:t>
      </w:r>
      <w:r w:rsidRPr="004C32CE">
        <w:rPr>
          <w:rStyle w:val="StyleBoldUnderline"/>
        </w:rPr>
        <w:t>only one piece of Congressional legislation</w:t>
      </w:r>
      <w:r w:rsidRPr="004C32CE">
        <w:t>—the Countering Iran in the Western Hemisphere Act of 2012—</w:t>
      </w:r>
      <w:r w:rsidRPr="004C32CE">
        <w:rPr>
          <w:rStyle w:val="StyleBoldUnderline"/>
        </w:rPr>
        <w:t>has seriously taken up the issue of Iran’s penetration of the Americas, and the potentially adverse implications for U.S. security</w:t>
      </w:r>
      <w:r w:rsidRPr="004C32CE">
        <w:t xml:space="preserve">. Fortunately, the Act has found a receptive ear among many in Congress, and is now likely to pass the Senate with only minor modifications during the current lame duck session of Congress. Yet, in and of itself, </w:t>
      </w:r>
      <w:r w:rsidRPr="004C32CE">
        <w:rPr>
          <w:rStyle w:val="StyleBoldUnderline"/>
        </w:rPr>
        <w:t xml:space="preserve">the Act does not constitute a comprehensive strategy for competing with Iran in the Americas—or for diluting its influence there. </w:t>
      </w:r>
      <w:r w:rsidRPr="004C32CE">
        <w:t xml:space="preserve">To the contrary, </w:t>
      </w:r>
      <w:r w:rsidRPr="004C32CE">
        <w:rPr>
          <w:rStyle w:val="StyleBoldUnderline"/>
        </w:rPr>
        <w:t>America’s strategic profile in Latin America is now poised to constrict precipitously</w:t>
      </w:r>
      <w:r w:rsidRPr="004C32CE">
        <w:t xml:space="preserve">. As a result of looming </w:t>
      </w:r>
      <w:r w:rsidRPr="004C32CE">
        <w:rPr>
          <w:rStyle w:val="StyleBoldUnderline"/>
        </w:rPr>
        <w:t>defense cuts,</w:t>
      </w:r>
      <w:r w:rsidRPr="004C32CE">
        <w:t xml:space="preserve"> and with the specter of additional, and ruinous, “sequester” provisions </w:t>
      </w:r>
      <w:r w:rsidRPr="004C32CE">
        <w:rPr>
          <w:rStyle w:val="StyleBoldUnderline"/>
        </w:rPr>
        <w:t xml:space="preserve">on the horizon, the Pentagon is now actively planning a more modest global profile. </w:t>
      </w:r>
      <w:r w:rsidRPr="004C32CE">
        <w:t xml:space="preserve">To that end, back in May, General Douglas Fraser, the outgoing head of U.S. Southern Command, the combatant command responsible for the Americas, told lawmakers that it plans to retract to Central America and focus predominantly on the threats posed by the region’s rampant drug and arms trades. In other words, </w:t>
      </w:r>
      <w:r w:rsidRPr="004C32CE">
        <w:rPr>
          <w:rStyle w:val="StyleBoldUnderline"/>
        </w:rPr>
        <w:t>the United States is getting out of the business of competing for strategic influence in Latin America, and doing so at precisely the time that Iran is getting serious about it.</w:t>
      </w:r>
      <w:r w:rsidRPr="004C32CE">
        <w:t xml:space="preserve"> That could end up being a costly mistake. As the findings of the Homeland Security Committee’s study indicate, Iran’s presence south of the U.S. border represents more than a mere annoyance. It is, rather, </w:t>
      </w:r>
      <w:r w:rsidRPr="004C32CE">
        <w:rPr>
          <w:rStyle w:val="StyleBoldUnderline"/>
        </w:rPr>
        <w:t>a potential front for Iranian action against the United States</w:t>
      </w:r>
      <w:r w:rsidRPr="004C32CE">
        <w:t>—</w:t>
      </w:r>
      <w:r w:rsidRPr="004C32CE">
        <w:rPr>
          <w:rStyle w:val="Emphasis"/>
        </w:rPr>
        <w:t xml:space="preserve">one that could well be activated if and when the current cold war between Iran and the </w:t>
      </w:r>
      <w:r w:rsidRPr="004C32CE">
        <w:rPr>
          <w:rStyle w:val="Emphasis"/>
        </w:rPr>
        <w:lastRenderedPageBreak/>
        <w:t>West over the Islamic Republic’s nuclear program heats up in earnest</w:t>
      </w:r>
      <w:r w:rsidRPr="004C32CE">
        <w:t xml:space="preserve">. </w:t>
      </w:r>
      <w:r w:rsidRPr="004C32CE">
        <w:rPr>
          <w:rStyle w:val="StyleBoldUnderline"/>
        </w:rPr>
        <w:t>Washington needs to</w:t>
      </w:r>
      <w:r w:rsidRPr="004C32CE">
        <w:t xml:space="preserve"> be prepared should that happen. Better yet, it needs to </w:t>
      </w:r>
      <w:r w:rsidRPr="004C32CE">
        <w:rPr>
          <w:rStyle w:val="Emphasis"/>
        </w:rPr>
        <w:t>craft a proactive approach to confronting Iran influence and activity south of our border</w:t>
      </w:r>
      <w:r w:rsidRPr="004C32CE">
        <w:t>. That, after all, is the surest way for us to avoid having to face Iran and its proxies here at home.</w:t>
      </w:r>
    </w:p>
    <w:p w:rsidR="00E56B1C" w:rsidRPr="004C32CE" w:rsidRDefault="00E56B1C" w:rsidP="00E56B1C">
      <w:pPr>
        <w:pStyle w:val="Heading4"/>
        <w:rPr>
          <w:u w:val="single"/>
        </w:rPr>
      </w:pPr>
      <w:r w:rsidRPr="004C32CE">
        <w:t xml:space="preserve">Appeasing Venezuela </w:t>
      </w:r>
      <w:r w:rsidRPr="004C32CE">
        <w:rPr>
          <w:u w:val="single"/>
        </w:rPr>
        <w:t>emboldens Iran</w:t>
      </w:r>
      <w:r w:rsidRPr="004C32CE">
        <w:t xml:space="preserve"> and </w:t>
      </w:r>
      <w:r w:rsidRPr="004C32CE">
        <w:rPr>
          <w:u w:val="single"/>
        </w:rPr>
        <w:t xml:space="preserve">prompts cyberconflict </w:t>
      </w:r>
    </w:p>
    <w:p w:rsidR="00E56B1C" w:rsidRPr="004C32CE" w:rsidRDefault="00E56B1C" w:rsidP="00E56B1C">
      <w:pPr>
        <w:rPr>
          <w:rStyle w:val="StyleStyleBold12pt"/>
        </w:rPr>
      </w:pPr>
      <w:r w:rsidRPr="004C32CE">
        <w:rPr>
          <w:rStyle w:val="StyleStyleBold12pt"/>
        </w:rPr>
        <w:t>IBD 12</w:t>
      </w:r>
      <w:r w:rsidRPr="004C32CE">
        <w:t>(Investor’s Business Daily, January 9 2012, Hugo Chavez's Lawless Venezuela Grows More Lawless, http://news.investors.com/ibd-editorials/010912-597200-venezuela-under-chavez-grows-even-more-lawless.htm,PS)</w:t>
      </w:r>
    </w:p>
    <w:p w:rsidR="00E56B1C" w:rsidRPr="004C32CE" w:rsidRDefault="00E56B1C" w:rsidP="00E56B1C">
      <w:r w:rsidRPr="004C32CE">
        <w:t xml:space="preserve">The Americas: With U.S. attention focused elsewhere, </w:t>
      </w:r>
      <w:r w:rsidRPr="004C32CE">
        <w:rPr>
          <w:rStyle w:val="StyleBoldUnderline"/>
        </w:rPr>
        <w:t>Venezuela's dictator is at it again — breaking contracts, pushing drugs, plotting cyberattacks and cavorting with Iran's tyrant. This is what appeasement brings.¶</w:t>
      </w:r>
      <w:r w:rsidRPr="004C32CE">
        <w:t xml:space="preserve"> Well before President Obama gave President Hugo Chavez a handshake at a 2009 summit, wiser heads at the State Department warned him against a "reset." Obama ignored them.</w:t>
      </w:r>
      <w:r w:rsidRPr="004C32CE">
        <w:rPr>
          <w:sz w:val="12"/>
        </w:rPr>
        <w:t>¶</w:t>
      </w:r>
      <w:r w:rsidRPr="004C32CE">
        <w:t xml:space="preserve"> </w:t>
      </w:r>
      <w:r w:rsidRPr="004C32CE">
        <w:rPr>
          <w:rStyle w:val="StyleBoldUnderline"/>
        </w:rPr>
        <w:t>The rube-like naivete has now come to bite Obama as the craziness in Caracas spirals wildly in just the last few days.</w:t>
      </w:r>
      <w:r w:rsidRPr="004C32CE">
        <w:t xml:space="preserve"> The Rumsfeld Maxim that "weakness is provocative" seems to be operative here, setting the stage for </w:t>
      </w:r>
      <w:r w:rsidRPr="004C32CE">
        <w:rPr>
          <w:rStyle w:val="StyleBoldUnderline"/>
        </w:rPr>
        <w:t>the astonishing string of lawless acts that now demand hard sanctions. Among them:</w:t>
      </w:r>
      <w:r w:rsidRPr="004C32CE">
        <w:rPr>
          <w:sz w:val="12"/>
        </w:rPr>
        <w:t>¶</w:t>
      </w:r>
      <w:r w:rsidRPr="004C32CE">
        <w:t xml:space="preserve"> • </w:t>
      </w:r>
      <w:r w:rsidRPr="004C32CE">
        <w:rPr>
          <w:rStyle w:val="StyleBoldUnderline"/>
        </w:rPr>
        <w:t xml:space="preserve">Breaking international contracts. Chavez announced Monday he'll ignore an arbitration ruling from the World Bank </w:t>
      </w:r>
      <w:r w:rsidRPr="004C32CE">
        <w:t>that ordered Venezuela to pay ExxonMobil $1 billion for Chavez's expropriation of its investments. Exxon had asked for $12 billion, got $1 billion, but Chavez says he'll only pay $250 million.</w:t>
      </w:r>
      <w:r w:rsidRPr="004C32CE">
        <w:rPr>
          <w:sz w:val="12"/>
        </w:rPr>
        <w:t>¶</w:t>
      </w:r>
      <w:r w:rsidRPr="004C32CE">
        <w:t xml:space="preserve"> • </w:t>
      </w:r>
      <w:r w:rsidRPr="004C32CE">
        <w:rPr>
          <w:rStyle w:val="StyleBoldUnderline"/>
        </w:rPr>
        <w:t>Naming a drug kingpin as head of military</w:t>
      </w:r>
      <w:r w:rsidRPr="004C32CE">
        <w:t>. Chavez appointed Henry Rangel Silva — identified by the U.S. Treasury as a "kingpin" — as his defense minister. That act not only flouts global efforts to stop organized crime, but effectively turns Venezuela into a narcostate and its army into a drug cartel.</w:t>
      </w:r>
      <w:r w:rsidRPr="004C32CE">
        <w:rPr>
          <w:sz w:val="12"/>
        </w:rPr>
        <w:t>¶</w:t>
      </w:r>
      <w:r w:rsidRPr="004C32CE">
        <w:t xml:space="preserve"> • </w:t>
      </w:r>
      <w:r w:rsidRPr="004C32CE">
        <w:rPr>
          <w:rStyle w:val="StyleBoldUnderline"/>
        </w:rPr>
        <w:t>Plotting war against the U.S. A Venezuelan diplomat was kicked out of the U.S. last weekend for soliciting cyberattacks on U.S. military, intelligence and nuclear targets</w:t>
      </w:r>
      <w:r w:rsidRPr="004C32CE">
        <w:t>. Her acts were clumsy, but her malevolence extended straight to Chavez's palace, where she said she had ties. It calls for a hard response.</w:t>
      </w:r>
      <w:r w:rsidRPr="004C32CE">
        <w:rPr>
          <w:sz w:val="12"/>
        </w:rPr>
        <w:t>¶</w:t>
      </w:r>
      <w:r w:rsidRPr="004C32CE">
        <w:t xml:space="preserve"> • </w:t>
      </w:r>
      <w:r w:rsidRPr="004C32CE">
        <w:rPr>
          <w:rStyle w:val="StyleBoldUnderline"/>
        </w:rPr>
        <w:t>Aiding America's enemies. Chavez defied international sanctions by bringing Iran's tyrant,</w:t>
      </w:r>
      <w:r w:rsidRPr="004C32CE">
        <w:t xml:space="preserve"> Mahmoud </w:t>
      </w:r>
      <w:r w:rsidRPr="004C32CE">
        <w:rPr>
          <w:rStyle w:val="StyleBoldUnderline"/>
        </w:rPr>
        <w:t>Ahmadinejad, to our hemisphere in a bid to gain credibility as a rogue state</w:t>
      </w:r>
      <w:r w:rsidRPr="004C32CE">
        <w:t>. The Iranian madman got a red-carpet welcome at Miraflores presidential palace in Caracas on Monday, undercutting the U.S. efforts to sanction Iran, which threatens the world with nuclear war.</w:t>
      </w:r>
      <w:r w:rsidRPr="004C32CE">
        <w:rPr>
          <w:sz w:val="12"/>
        </w:rPr>
        <w:t>¶</w:t>
      </w:r>
      <w:r w:rsidRPr="004C32CE">
        <w:t xml:space="preserve"> </w:t>
      </w:r>
      <w:r w:rsidRPr="004C32CE">
        <w:rPr>
          <w:rStyle w:val="StyleBoldUnderline"/>
        </w:rPr>
        <w:t>With our military gutted and the long fuse to Iran burning shorter, the last thing we need is a rogue state across the Gulf of Mexico conducting acts of war.¶</w:t>
      </w:r>
      <w:r w:rsidRPr="004C32CE">
        <w:t xml:space="preserve"> It wouldn't take much to get rid of Chavez, and in light of the high stakes elsewhere, it should be a priority. But our president has had little more than handshakes and a scolding words for what's rapidly shaping up as the most lawless rogue state in our hemisphere.</w:t>
      </w:r>
    </w:p>
    <w:p w:rsidR="00E56B1C" w:rsidRPr="004C32CE" w:rsidRDefault="00E56B1C" w:rsidP="00E56B1C">
      <w:pPr>
        <w:pStyle w:val="Heading4"/>
      </w:pPr>
      <w:r w:rsidRPr="004C32CE">
        <w:t>Impossible to negotiate with Iran – must show force</w:t>
      </w:r>
    </w:p>
    <w:p w:rsidR="00E56B1C" w:rsidRPr="004C32CE" w:rsidRDefault="00E56B1C" w:rsidP="00E56B1C">
      <w:pPr>
        <w:rPr>
          <w:rStyle w:val="StyleStyleBold12pt"/>
        </w:rPr>
      </w:pPr>
      <w:r w:rsidRPr="004C32CE">
        <w:rPr>
          <w:rStyle w:val="StyleStyleBold12pt"/>
        </w:rPr>
        <w:t>Gardiner ‘9</w:t>
      </w:r>
    </w:p>
    <w:p w:rsidR="00E56B1C" w:rsidRPr="004C32CE" w:rsidRDefault="00E56B1C" w:rsidP="00E56B1C">
      <w:r w:rsidRPr="004C32CE">
        <w:t xml:space="preserve">[Nile. Dir of the Center for Freedom at Heritage. “Barack Obama must Heed the Lessons of the Holocaust” 6/3/9 www.heritage.org/reserach/commentary/2009/06/Barack-Obama-Must-Heed-the-Lessons-of-the-Holocaust ] </w:t>
      </w:r>
    </w:p>
    <w:p w:rsidR="00E56B1C" w:rsidRPr="004C32CE" w:rsidRDefault="00E56B1C" w:rsidP="00E56B1C">
      <w:pPr>
        <w:rPr>
          <w:rStyle w:val="StyleBoldUnderline"/>
        </w:rPr>
      </w:pPr>
      <w:r w:rsidRPr="004C32CE">
        <w:rPr>
          <w:rStyle w:val="StyleBoldUnderline"/>
        </w:rPr>
        <w:t xml:space="preserve">Ahmadinejad and his acolytes </w:t>
      </w:r>
      <w:r w:rsidRPr="004C32CE">
        <w:rPr>
          <w:rStyle w:val="Emphasis"/>
        </w:rPr>
        <w:t>speak the language of Himmler and Goebbels</w:t>
      </w:r>
      <w:r w:rsidRPr="004C32CE">
        <w:rPr>
          <w:rStyle w:val="StyleBoldUnderline"/>
        </w:rPr>
        <w:t>, and such warnings are ignored at great peril</w:t>
      </w:r>
      <w:r w:rsidRPr="004C32CE">
        <w:t xml:space="preserve">.  The recent missile test by Iran of the Sejil-2 surface to surface missile with a range of 1,200 miles, capable of striking targets across Israel, the Middle East and southern Europe, further underscores both the conventional and nuclear threat that Iranian aggression presents. </w:t>
      </w:r>
      <w:r w:rsidRPr="004C32CE">
        <w:rPr>
          <w:rStyle w:val="StyleBoldUnderline"/>
        </w:rPr>
        <w:t>There is no sign whatsoever that Tehran is backing down from its ambition of dominating the region</w:t>
      </w:r>
      <w:r w:rsidRPr="004C32CE">
        <w:t xml:space="preserve">, or that the Obama administration's leisurely approach is reaping dividends.  </w:t>
      </w:r>
      <w:r w:rsidRPr="004C32CE">
        <w:rPr>
          <w:rStyle w:val="StyleBoldUnderline"/>
        </w:rPr>
        <w:t xml:space="preserve">The horrors of Buchenwald are an important reminder of the </w:t>
      </w:r>
      <w:r w:rsidRPr="004C32CE">
        <w:rPr>
          <w:rStyle w:val="Emphasis"/>
        </w:rPr>
        <w:t>failure of the appeasement polices of the 1930s</w:t>
      </w:r>
      <w:r w:rsidRPr="004C32CE">
        <w:rPr>
          <w:rStyle w:val="StyleBoldUnderline"/>
        </w:rPr>
        <w:t>, and the danger of failing to take genocidal threats seriously. Millions were murdered in Europe at the hands of the Third Reich after the world declined to take early action against a tyrant who later acted upon his menacing words</w:t>
      </w:r>
      <w:r w:rsidRPr="004C32CE">
        <w:t xml:space="preserve">. The president's visit to the camp as well as his </w:t>
      </w:r>
      <w:r w:rsidRPr="004C32CE">
        <w:lastRenderedPageBreak/>
        <w:t xml:space="preserve">discussions with German Chancellor Angela Merkel must reinforce the message that evil must be confronted and defeated.  When he travels to Germany, President </w:t>
      </w:r>
      <w:r w:rsidRPr="004C32CE">
        <w:rPr>
          <w:rStyle w:val="StyleBoldUnderline"/>
        </w:rPr>
        <w:t xml:space="preserve">Obama </w:t>
      </w:r>
      <w:r w:rsidRPr="004C32CE">
        <w:t xml:space="preserve">has a major opportunity to declare that his administration will under no circumstances accept a nuclear-armed Iran, a regime with clearly genocidal intentions. He </w:t>
      </w:r>
      <w:r w:rsidRPr="004C32CE">
        <w:rPr>
          <w:rStyle w:val="StyleBoldUnderline"/>
        </w:rPr>
        <w:t>should make it clear that Tehran will face a dramatic escalation of international economic and political sanctions, the complete isolation of the Iranian government,</w:t>
      </w:r>
      <w:r w:rsidRPr="004C32CE">
        <w:t xml:space="preserve"> and possible military action unless it immediately halts its nuclear programme. The president must also press forward with the deployment of a global missile defence system, including installations in eastern and central Europe.  Obama should urge his German counterpart, Chancellor Angela Merkel, to end her country's massive economic investment in Iran when the two leaders meet in Dresden. German money is shamefully playing a key role in sustaining a brutal, Holocaust-denying regime that oppresses its own people and poses the biggest state-based threat to global security of this generation. Through its investments in Iran, Germany is also helping finance the world's biggest sponsor of international terrorist organizations, including Hezbollah and Hamas.  Germany remains Europe's biggest exporter to Iran, with nearly 4 billion euros worth of exports in 2008, a third higher than its exports to Israel. Last year, German trade and investment with Tehran actually increased 10 percent to record levels, with several thousand German companies still conducting business with the rogue state. Former Chancellor Gerhard Schroeder has been at the forefront of lobbying efforts to advance Iranian-German trade ties, as the honorary chairman of the German Near and Middle East Association (NUMOV).  </w:t>
      </w:r>
      <w:r w:rsidRPr="004C32CE">
        <w:rPr>
          <w:rStyle w:val="StyleBoldUnderline"/>
        </w:rPr>
        <w:t xml:space="preserve">This is a time for robust U.S. leadership in the face of a grave threat, not the adoption of the European Union's failed policy </w:t>
      </w:r>
      <w:r w:rsidRPr="004C32CE">
        <w:rPr>
          <w:rStyle w:val="Emphasis"/>
        </w:rPr>
        <w:t>of endless negotiation</w:t>
      </w:r>
      <w:r w:rsidRPr="004C32CE">
        <w:t xml:space="preserve">. It is also a moment for Barack Obama to rethink his flawed strategy of reaching out to dictatorial regimes in the name of "engagement", whether in the form of Iranian Islamist fundamentalists or North Korean Stalinists.  The Obama administration's foreign policy doctrine is fraught with risk. As Jimmy Carter discovered to his cost, </w:t>
      </w:r>
      <w:r w:rsidRPr="004C32CE">
        <w:rPr>
          <w:rStyle w:val="StyleBoldUnderline"/>
        </w:rPr>
        <w:t xml:space="preserve">a United States that </w:t>
      </w:r>
      <w:r w:rsidRPr="004C32CE">
        <w:rPr>
          <w:rStyle w:val="Emphasis"/>
        </w:rPr>
        <w:t>looks like a soft touch</w:t>
      </w:r>
      <w:r w:rsidRPr="004C32CE">
        <w:rPr>
          <w:rStyle w:val="StyleBoldUnderline"/>
        </w:rPr>
        <w:t xml:space="preserve"> will swiftly lose the respect of its allies and </w:t>
      </w:r>
      <w:r w:rsidRPr="004C32CE">
        <w:rPr>
          <w:rStyle w:val="Emphasis"/>
        </w:rPr>
        <w:t>be outmaneuvered by its foes and rivals</w:t>
      </w:r>
      <w:r w:rsidRPr="004C32CE">
        <w:rPr>
          <w:rStyle w:val="StyleBoldUnderline"/>
        </w:rPr>
        <w:t xml:space="preserve">. Obama's application of "smart power" is looking increasingly like the appeasement of America's enemies, and on the Iranian nuclear question his administration has projected weakness and confusion.  There are striking parallels between the world's initial failure to stand up to Nazi Germany over 70 years ago and the West's inaction today in the face of Iranian aggression. </w:t>
      </w:r>
      <w:r w:rsidRPr="004C32CE">
        <w:rPr>
          <w:rStyle w:val="Emphasis"/>
        </w:rPr>
        <w:t>Tehran's drive towards nuclear might can and must be stopped</w:t>
      </w:r>
      <w:r w:rsidRPr="004C32CE">
        <w:rPr>
          <w:rStyle w:val="StyleBoldUnderline"/>
        </w:rPr>
        <w:t xml:space="preserve">, but only if the United States and its key allies across the Atlantic are </w:t>
      </w:r>
      <w:r w:rsidRPr="004C32CE">
        <w:rPr>
          <w:rStyle w:val="Emphasis"/>
        </w:rPr>
        <w:t>willing to do what is necessary.</w:t>
      </w:r>
    </w:p>
    <w:p w:rsidR="00E56B1C" w:rsidRPr="004C32CE" w:rsidRDefault="00E56B1C" w:rsidP="00E56B1C">
      <w:pPr>
        <w:pStyle w:val="Heading4"/>
      </w:pPr>
      <w:r w:rsidRPr="004C32CE">
        <w:t>More ev – Iran makes calculations based on America’s dealings with other states</w:t>
      </w:r>
    </w:p>
    <w:p w:rsidR="00E56B1C" w:rsidRPr="004C32CE" w:rsidRDefault="00E56B1C" w:rsidP="00E56B1C">
      <w:pPr>
        <w:rPr>
          <w:rStyle w:val="StyleStyleBold12pt"/>
        </w:rPr>
      </w:pPr>
      <w:r w:rsidRPr="004C32CE">
        <w:rPr>
          <w:rStyle w:val="StyleStyleBold12pt"/>
        </w:rPr>
        <w:t>Phillips ‘9</w:t>
      </w:r>
    </w:p>
    <w:p w:rsidR="00E56B1C" w:rsidRPr="004C32CE" w:rsidRDefault="00E56B1C" w:rsidP="00E56B1C">
      <w:r w:rsidRPr="004C32CE">
        <w:t xml:space="preserve">[Melanie. IR at the Spectator. “The Fruits of Appeasement” 5/27/9 </w:t>
      </w:r>
      <w:hyperlink r:id="rId36" w:history="1">
        <w:r w:rsidRPr="004C32CE">
          <w:rPr>
            <w:rStyle w:val="Hyperlink"/>
          </w:rPr>
          <w:t>http://www.spectator.co.uk/melaniephillips/3647756/the-fruits-of-appeasement.thtml</w:t>
        </w:r>
      </w:hyperlink>
      <w:r w:rsidRPr="004C32CE">
        <w:t>]</w:t>
      </w:r>
    </w:p>
    <w:p w:rsidR="00E56B1C" w:rsidRPr="004C32CE" w:rsidRDefault="00E56B1C" w:rsidP="00E56B1C">
      <w:r w:rsidRPr="004C32CE">
        <w:rPr>
          <w:rStyle w:val="StyleBoldUnderline"/>
        </w:rPr>
        <w:t>The result of such epic cringing is two fingers from North Korea</w:t>
      </w:r>
      <w:r w:rsidRPr="004C32CE">
        <w:t xml:space="preserve">, with yet further threats today. </w:t>
      </w:r>
      <w:r w:rsidRPr="004C32CE">
        <w:rPr>
          <w:rStyle w:val="StyleBoldUnderline"/>
        </w:rPr>
        <w:t xml:space="preserve">Iran in particular </w:t>
      </w:r>
      <w:r w:rsidRPr="004C32CE">
        <w:rPr>
          <w:rStyle w:val="Emphasis"/>
        </w:rPr>
        <w:t>will now be watching</w:t>
      </w:r>
      <w:r w:rsidRPr="004C32CE">
        <w:rPr>
          <w:rStyle w:val="StyleBoldUnderline"/>
        </w:rPr>
        <w:t xml:space="preserve"> intently to see whether America will once again display weakness and impotence; if the US won’t even act to stop North Korea from going nuclear, </w:t>
      </w:r>
      <w:r w:rsidRPr="004C32CE">
        <w:rPr>
          <w:rStyle w:val="Emphasis"/>
        </w:rPr>
        <w:t>Iran will be reinforced in its belief that it can develop its own nuclear weapons with impunity</w:t>
      </w:r>
      <w:r w:rsidRPr="004C32CE">
        <w:t xml:space="preserve">. So far, Obama has ‘rushed out a special statement’ in which he said ‘I strongly condemn [North Korea’s] reckless action’ and promised to ‘redouble’ America’s efforts to stop Pyongyang from acquiring nuclear weapons. Well, that will have them quaking in their boots, for sure. </w:t>
      </w:r>
      <w:r w:rsidRPr="004C32CE">
        <w:rPr>
          <w:rStyle w:val="StyleBoldUnderline"/>
        </w:rPr>
        <w:t>Redoubling weakness simply results in twice as much weakness.</w:t>
      </w:r>
    </w:p>
    <w:p w:rsidR="00E56B1C" w:rsidRPr="004C32CE" w:rsidRDefault="00E56B1C" w:rsidP="00E56B1C"/>
    <w:p w:rsidR="00F76893" w:rsidRPr="004C32CE" w:rsidRDefault="00F76893" w:rsidP="00F76893">
      <w:pPr>
        <w:pStyle w:val="Heading3"/>
      </w:pPr>
      <w:r w:rsidRPr="004C32CE">
        <w:lastRenderedPageBreak/>
        <w:t xml:space="preserve">Appeasement Bad: </w:t>
      </w:r>
      <w:r w:rsidR="006D4897" w:rsidRPr="004C32CE">
        <w:t xml:space="preserve">Latin American </w:t>
      </w:r>
      <w:r w:rsidRPr="004C32CE">
        <w:t>Stability</w:t>
      </w:r>
    </w:p>
    <w:p w:rsidR="00F76893" w:rsidRPr="004C32CE" w:rsidRDefault="00F76893" w:rsidP="00F76893">
      <w:pPr>
        <w:pStyle w:val="Heading4"/>
      </w:pPr>
      <w:r w:rsidRPr="004C32CE">
        <w:t xml:space="preserve">Appeasement </w:t>
      </w:r>
      <w:r w:rsidRPr="004C32CE">
        <w:rPr>
          <w:u w:val="single"/>
        </w:rPr>
        <w:t>wrecks</w:t>
      </w:r>
      <w:r w:rsidRPr="004C32CE">
        <w:t xml:space="preserve"> Latin American stability and turns the case – hardline approaches solve the harms of the 1AC</w:t>
      </w:r>
    </w:p>
    <w:p w:rsidR="00F76893" w:rsidRPr="004C32CE" w:rsidRDefault="00F76893" w:rsidP="00F76893">
      <w:pPr>
        <w:rPr>
          <w:rStyle w:val="StyleStyleBold12pt"/>
        </w:rPr>
      </w:pPr>
      <w:r w:rsidRPr="004C32CE">
        <w:rPr>
          <w:rStyle w:val="StyleStyleBold12pt"/>
        </w:rPr>
        <w:t>Carafono 10</w:t>
      </w:r>
    </w:p>
    <w:p w:rsidR="00F76893" w:rsidRPr="004C32CE" w:rsidRDefault="00F76893" w:rsidP="00F76893">
      <w:r w:rsidRPr="004C32CE">
        <w:t xml:space="preserve">(James Jay Carafono, Senior research fellow for national security at the Heritage Foundation, The Heritage Foundation, September 12 2010, </w:t>
      </w:r>
    </w:p>
    <w:p w:rsidR="00F76893" w:rsidRPr="004C32CE" w:rsidRDefault="00F76893" w:rsidP="00F76893">
      <w:r w:rsidRPr="004C32CE">
        <w:t>Lesson from Jimmy Carter: Weakness invites aggression, http://www.heritage.org/research/commentary/2010/09/lesson-from-jimmy-carter-weakness-invites-aggression,PS)</w:t>
      </w:r>
    </w:p>
    <w:p w:rsidR="00F76893" w:rsidRPr="004C32CE" w:rsidRDefault="00F76893" w:rsidP="00F76893">
      <w:pPr>
        <w:rPr>
          <w:rStyle w:val="StyleBoldUnderline"/>
        </w:rPr>
      </w:pPr>
      <w:r w:rsidRPr="004C32CE">
        <w:t>"Detente," Ronald Reagan once quipped, "isn't that what a farmer has with his turkey -- until Thanksgiving Day?'</w:t>
      </w:r>
      <w:r w:rsidRPr="004C32CE">
        <w:rPr>
          <w:sz w:val="12"/>
        </w:rPr>
        <w:t>¶</w:t>
      </w:r>
      <w:r w:rsidRPr="004C32CE">
        <w:t xml:space="preserve"> When Reagan took over the White House he planned to make his foreign policy everything that Jimmy Carter's was not. </w:t>
      </w:r>
      <w:r w:rsidRPr="004C32CE">
        <w:rPr>
          <w:rStyle w:val="StyleBoldUnderline"/>
        </w:rPr>
        <w:t>Carter had tried accommodating America's enemies. He cut back on defense. He made humility the hallmark of American diplomacy.¶</w:t>
      </w:r>
      <w:r w:rsidRPr="004C32CE">
        <w:t xml:space="preserve"> </w:t>
      </w:r>
      <w:r w:rsidRPr="004C32CE">
        <w:rPr>
          <w:rStyle w:val="StyleBoldUnderline"/>
        </w:rPr>
        <w:t>Our foes responded with aggression: Iranian revolutionaries danced in the rubble of the U.S. Embassy; the Soviets sponsored armed insurgencies and invaded Afghanistan.¶</w:t>
      </w:r>
      <w:r w:rsidRPr="004C32CE">
        <w:t xml:space="preserve"> </w:t>
      </w:r>
      <w:r w:rsidRPr="004C32CE">
        <w:rPr>
          <w:rStyle w:val="StyleBoldUnderline"/>
        </w:rPr>
        <w:t>Later in his presidency, Carter tried to look tough</w:t>
      </w:r>
      <w:r w:rsidRPr="004C32CE">
        <w:t xml:space="preserve">. He proposed a modest increase in defense spending; pulled the United States out of the Moscow Olympics; and slapped an embargo on wheat exports to the Soviet Union. </w:t>
      </w:r>
      <w:r w:rsidRPr="004C32CE">
        <w:rPr>
          <w:rStyle w:val="StyleBoldUnderline"/>
        </w:rPr>
        <w:t>These actions hurt high jumpers and American farmers, but didn't faze our enemies. It was too little, too late.¶</w:t>
      </w:r>
      <w:r w:rsidRPr="004C32CE">
        <w:t xml:space="preserve"> As Reagan entered his presidency, the U.S. economy and the American spirit were low. Still, he committed to a policy of "peace through strength." And, even before he put his plan into action, our enemies began to worry.</w:t>
      </w:r>
      <w:r w:rsidRPr="004C32CE">
        <w:rPr>
          <w:sz w:val="12"/>
        </w:rPr>
        <w:t>¶</w:t>
      </w:r>
      <w:r w:rsidRPr="004C32CE">
        <w:t xml:space="preserve"> Yuri Andropov, the chief of the KGB -- the Soviet's spy network -- feared that Reagan planned to attack. "Andropov," wrote Steven Hayward, in his "Age of Reagan"ordered the KGB to organize a special surveillance program in the United States -- code-named Operation RYAN -- to look for signs of preparations for an attack."</w:t>
      </w:r>
      <w:r w:rsidRPr="004C32CE">
        <w:rPr>
          <w:sz w:val="12"/>
        </w:rPr>
        <w:t>¶</w:t>
      </w:r>
      <w:r w:rsidRPr="004C32CE">
        <w:t xml:space="preserve"> </w:t>
      </w:r>
      <w:r w:rsidRPr="004C32CE">
        <w:rPr>
          <w:rStyle w:val="StyleBoldUnderline"/>
        </w:rPr>
        <w:t xml:space="preserve">Reagan's assertive approach to foreign policy did not spark war. It produced peace. The Kremlin </w:t>
      </w:r>
      <w:r w:rsidRPr="004C32CE">
        <w:t xml:space="preserve">discovered Reagan was not the cowboy they feared. But they </w:t>
      </w:r>
      <w:r w:rsidRPr="004C32CE">
        <w:rPr>
          <w:rStyle w:val="StyleBoldUnderline"/>
        </w:rPr>
        <w:t>respected the more muscular United States. Russia agreed to the most effective arms control treaty in history.¶</w:t>
      </w:r>
      <w:r w:rsidRPr="004C32CE">
        <w:t xml:space="preserve"> </w:t>
      </w:r>
      <w:r w:rsidRPr="004C32CE">
        <w:rPr>
          <w:rStyle w:val="StyleBoldUnderline"/>
        </w:rPr>
        <w:t>The benefits spread</w:t>
      </w:r>
      <w:r w:rsidRPr="004C32CE">
        <w:t xml:space="preserve">. According to the Canadian-based Human Security project, deaths from political violence worldwide (even accounting for operations in Afghanistan and Iraq) have declined continually since the end of the Cold War ... </w:t>
      </w:r>
      <w:r w:rsidRPr="004C32CE">
        <w:rPr>
          <w:rStyle w:val="StyleBoldUnderline"/>
        </w:rPr>
        <w:t>until recently.</w:t>
      </w:r>
      <w:r w:rsidRPr="004C32CE">
        <w:rPr>
          <w:sz w:val="12"/>
        </w:rPr>
        <w:t>¶</w:t>
      </w:r>
      <w:r w:rsidRPr="004C32CE">
        <w:t xml:space="preserve"> Reagan's opponents never understood the importance of peace through strength. When the Gipper went to negotiate economic strategy with House Speaker Tip O'Neil, he was told Congress would cut $35 billion in domestic spending only if Reagan pared the same amount from the Pentagon budget.</w:t>
      </w:r>
      <w:r w:rsidRPr="004C32CE">
        <w:rPr>
          <w:sz w:val="12"/>
        </w:rPr>
        <w:t>¶</w:t>
      </w:r>
      <w:r w:rsidRPr="004C32CE">
        <w:t xml:space="preserve"> Reagan refused. Defense was not the problem, he told O'Neil. Defense was less than 30 percent of spending, down from nearly half the budget when John F. Kennedy had been president. (Today, Pentagon spending is less than one-fifth of the budget.) Keeping America safe, free, and prosperous, he concluded, doesn't start with making the nation unsafe.</w:t>
      </w:r>
      <w:r w:rsidRPr="004C32CE">
        <w:rPr>
          <w:sz w:val="12"/>
        </w:rPr>
        <w:t>¶</w:t>
      </w:r>
      <w:r w:rsidRPr="004C32CE">
        <w:t xml:space="preserve"> Small wonder that people are saying the world looks like a rerun of the Carter years. The Obama Doctrine possesses many Carteresque attributes: a heavy reliance on treaties and international institutions; a more humble (and, often, apologetic) U.S. presence around the globe, and a diminishment of U.S. hard power.</w:t>
      </w:r>
      <w:r w:rsidRPr="004C32CE">
        <w:rPr>
          <w:sz w:val="12"/>
        </w:rPr>
        <w:t>¶</w:t>
      </w:r>
      <w:r w:rsidRPr="004C32CE">
        <w:t xml:space="preserve"> And the </w:t>
      </w:r>
      <w:r w:rsidRPr="004C32CE">
        <w:rPr>
          <w:rStyle w:val="StyleBoldUnderline"/>
        </w:rPr>
        <w:t>Obama</w:t>
      </w:r>
      <w:r w:rsidRPr="004C32CE">
        <w:t xml:space="preserve"> Doctrine </w:t>
      </w:r>
      <w:r w:rsidRPr="004C32CE">
        <w:rPr>
          <w:rStyle w:val="StyleBoldUnderline"/>
        </w:rPr>
        <w:t xml:space="preserve">has reaped pretty much the same results. When asked if he feared a U.S. military strike against his country's nuclear program, the Iranian president scoffed </w:t>
      </w:r>
      <w:r w:rsidRPr="004C32CE">
        <w:t>at the notion.</w:t>
      </w:r>
      <w:r w:rsidRPr="004C32CE">
        <w:rPr>
          <w:sz w:val="12"/>
        </w:rPr>
        <w:t>¶</w:t>
      </w:r>
      <w:r w:rsidRPr="004C32CE">
        <w:t xml:space="preserve"> Meanwhile, </w:t>
      </w:r>
      <w:r w:rsidRPr="004C32CE">
        <w:rPr>
          <w:rStyle w:val="StyleBoldUnderline"/>
        </w:rPr>
        <w:t>after yielding to Russian complaints and canceling plans to build missile defenses against an Iranian attack, Obama signed an arms control treaty which</w:t>
      </w:r>
      <w:r w:rsidRPr="004C32CE">
        <w:t xml:space="preserve">, the Kremlin boasts, </w:t>
      </w:r>
      <w:r w:rsidRPr="004C32CE">
        <w:rPr>
          <w:rStyle w:val="StyleBoldUnderline"/>
        </w:rPr>
        <w:t>will further limit our missile defense.</w:t>
      </w:r>
      <w:r w:rsidRPr="004C32CE">
        <w:t xml:space="preserve"> Yet Moscow still complains that the more limited system the Obama administration wants to field is too much. </w:t>
      </w:r>
      <w:r w:rsidRPr="004C32CE">
        <w:rPr>
          <w:rStyle w:val="StyleBoldUnderline"/>
        </w:rPr>
        <w:t>Once again, American concessions have only encouraged Moscow to be more aggressive.¶</w:t>
      </w:r>
      <w:r w:rsidRPr="004C32CE">
        <w:t xml:space="preserve"> Even in Iraq and Afghanistan, the White House's commitments are laced with qualifiers that encourage our nation's friends and enemies to doubt U.S. resolve.</w:t>
      </w:r>
      <w:r w:rsidRPr="004C32CE">
        <w:rPr>
          <w:sz w:val="12"/>
        </w:rPr>
        <w:t>¶</w:t>
      </w:r>
      <w:r w:rsidRPr="004C32CE">
        <w:t xml:space="preserve"> Put simply, if President Obama continues to pursue a Carteresque foreign policy -- </w:t>
      </w:r>
      <w:r w:rsidRPr="004C32CE">
        <w:rPr>
          <w:rStyle w:val="StyleBoldUnderline"/>
        </w:rPr>
        <w:t xml:space="preserve">talking softly while whittling away at the stick </w:t>
      </w:r>
      <w:r w:rsidRPr="004C32CE">
        <w:t xml:space="preserve">-- he </w:t>
      </w:r>
      <w:r w:rsidRPr="004C32CE">
        <w:rPr>
          <w:rStyle w:val="StyleBoldUnderline"/>
        </w:rPr>
        <w:t>will only put American lives and the prospects of peace at greater jeopardy.</w:t>
      </w:r>
    </w:p>
    <w:p w:rsidR="00F76893" w:rsidRPr="004C32CE" w:rsidRDefault="00F76893" w:rsidP="00F76893"/>
    <w:p w:rsidR="00ED5FA6" w:rsidRPr="004C32CE" w:rsidRDefault="00ED5FA6" w:rsidP="00ED5FA6">
      <w:pPr>
        <w:pStyle w:val="Heading3"/>
      </w:pPr>
      <w:r w:rsidRPr="004C32CE">
        <w:lastRenderedPageBreak/>
        <w:t>Appeasement Bad: Middle East</w:t>
      </w:r>
    </w:p>
    <w:p w:rsidR="00ED5FA6" w:rsidRPr="004C32CE" w:rsidRDefault="00ED5FA6" w:rsidP="00ED5FA6">
      <w:pPr>
        <w:pStyle w:val="Heading4"/>
      </w:pPr>
      <w:r w:rsidRPr="004C32CE">
        <w:t xml:space="preserve">Lack of US credibility destabilizes the Middle East </w:t>
      </w:r>
    </w:p>
    <w:p w:rsidR="00DF36C6" w:rsidRPr="004C32CE" w:rsidRDefault="00DF36C6" w:rsidP="00DF36C6">
      <w:pPr>
        <w:rPr>
          <w:rStyle w:val="StyleStyleBold12pt"/>
        </w:rPr>
      </w:pPr>
      <w:r w:rsidRPr="004C32CE">
        <w:rPr>
          <w:rStyle w:val="StyleStyleBold12pt"/>
        </w:rPr>
        <w:t>Kagan ‘11</w:t>
      </w:r>
    </w:p>
    <w:p w:rsidR="00ED5FA6" w:rsidRPr="004C32CE" w:rsidRDefault="00ED5FA6" w:rsidP="00DF36C6">
      <w:r w:rsidRPr="004C32CE">
        <w:t>Robert Kagan is a contributing editor to The Weekly Standard and a senior fellow in foreign policy at the Brookings Institution.  JAN 24, 2011, VOL. 16, NO. 18  The Weekly Standard “The Price of Power” http://www.weeklystandard.com/articles/price-power_533696.html?nopager=1</w:t>
      </w:r>
    </w:p>
    <w:p w:rsidR="00ED5FA6" w:rsidRPr="004C32CE" w:rsidRDefault="00ED5FA6" w:rsidP="00ED5FA6">
      <w:pPr>
        <w:rPr>
          <w:rFonts w:eastAsia="Calibri" w:cs="Times New Roman"/>
        </w:rPr>
      </w:pPr>
      <w:r w:rsidRPr="004C32CE">
        <w:rPr>
          <w:rStyle w:val="StyleBoldUnderline"/>
        </w:rPr>
        <w:t xml:space="preserve">Today the international situation is also one of high risk. </w:t>
      </w:r>
      <w:r w:rsidRPr="004C32CE">
        <w:rPr>
          <w:rFonts w:eastAsia="Calibri" w:cs="Times New Roman"/>
        </w:rPr>
        <w:t>• The terrorists who would like to kill Americans on U.S. soil constantly search for safe havens from which to plan and carry out their attacks. American military actions in Afghanistan, Pakistan, Iraq, Yemen, and elsewhere make it harder for them to strike and are a large part of the reason why for almost a decade there has been no repetition of September 11. To the degree that we limit our ability to deny them safe haven, we increase the chances they will succeed. • American forces deployed in East Asia and the Western Pacific have for decades prevented the outbreak of major war, provided stability, and kept open international trading routes, making possible an unprecedented era of growth and prosperity for Asians and Americans alike. Now the United States faces a new challenge and potential threat from a rising China which seeks eventually to push the U.S. military’s area of operations back to Hawaii and exercise hegemony over the world’s most rapidly growing economies. Meanwhile, a nuclear-armed North Korea threatens war with South Korea and fires ballistic missiles over Japan that will someday be capable of reaching the west coast of the United States</w:t>
      </w:r>
      <w:r w:rsidRPr="004C32CE">
        <w:rPr>
          <w:rStyle w:val="StyleBoldUnderline"/>
        </w:rPr>
        <w:t>. Democratic nations in the region, worried that the United States may be losing influence, turn to Washington for reassurance that the U.S. security guarantee remains firm. If the United States cannot provide that assurance</w:t>
      </w:r>
      <w:r w:rsidRPr="004C32CE">
        <w:rPr>
          <w:rFonts w:eastAsia="Calibri" w:cs="Times New Roman"/>
        </w:rPr>
        <w:t xml:space="preserve"> because it is cutting back its military capabilities</w:t>
      </w:r>
      <w:r w:rsidRPr="004C32CE">
        <w:rPr>
          <w:rStyle w:val="StyleBoldUnderline"/>
        </w:rPr>
        <w:t>, they will have to choose between accepting Chinese dominance and striking out on their own, possibly by building nuclear weapons.</w:t>
      </w:r>
      <w:r w:rsidRPr="004C32CE">
        <w:rPr>
          <w:rFonts w:eastAsia="Calibri" w:cs="Times New Roman"/>
        </w:rPr>
        <w:t xml:space="preserve"> • </w:t>
      </w:r>
      <w:r w:rsidRPr="004C32CE">
        <w:rPr>
          <w:rStyle w:val="StyleBoldUnderline"/>
        </w:rPr>
        <w:t>In the Middle East, Iran seeks to build its own nuclear arsenal,</w:t>
      </w:r>
      <w:r w:rsidRPr="004C32CE">
        <w:rPr>
          <w:rFonts w:eastAsia="Calibri" w:cs="Times New Roman"/>
        </w:rPr>
        <w:t xml:space="preserve"> supports armed radical Islamic groups in Lebanon and Palestine, and has linked up with anti-American dictatorships in the Western Hemisphere. </w:t>
      </w:r>
      <w:r w:rsidRPr="004C32CE">
        <w:rPr>
          <w:rStyle w:val="StyleBoldUnderline"/>
        </w:rPr>
        <w:t>The prospects of new instability in the region grow every day</w:t>
      </w:r>
      <w:r w:rsidRPr="004C32CE">
        <w:rPr>
          <w:rFonts w:eastAsia="Calibri" w:cs="Times New Roman"/>
        </w:rPr>
        <w:t xml:space="preserve"> as a decrepit regime in Egypt clings to power, crushes all moderate opposition, and drives the Muslim Brotherhood into the streets. </w:t>
      </w:r>
      <w:r w:rsidRPr="004C32CE">
        <w:rPr>
          <w:rStyle w:val="StyleBoldUnderline"/>
        </w:rPr>
        <w:t>A nuclear-armed Pakistan seems to be ever on the brink of collapse into anarchy and radicalism</w:t>
      </w:r>
      <w:r w:rsidRPr="004C32CE">
        <w:rPr>
          <w:rFonts w:eastAsia="Calibri" w:cs="Times New Roman"/>
        </w:rPr>
        <w:t xml:space="preserve">. Turkey, once an ally, now seems bent on an increasingly anti-American Islamist course. </w:t>
      </w:r>
      <w:r w:rsidRPr="004C32CE">
        <w:rPr>
          <w:rStyle w:val="StyleBoldUnderline"/>
        </w:rPr>
        <w:t>The prospect of war between Hezbollah and Israel grows, and with it the possibility of war between Israel and Syria and possibly Iran</w:t>
      </w:r>
      <w:r w:rsidRPr="004C32CE">
        <w:rPr>
          <w:rFonts w:eastAsia="Calibri" w:cs="Times New Roman"/>
        </w:rPr>
        <w:t xml:space="preserve">. There, too, </w:t>
      </w:r>
      <w:r w:rsidRPr="004C32CE">
        <w:rPr>
          <w:rStyle w:val="StyleBoldUnderline"/>
        </w:rPr>
        <w:t>nations in the region increasingly look to Washington for reassurance, and if they decide the United States cannot be relied upon they will have to decide whether to succumb to Iranian influence or build their own nuclear weapons to resist it.</w:t>
      </w:r>
      <w:r w:rsidRPr="004C32CE">
        <w:rPr>
          <w:rFonts w:eastAsia="Calibri" w:cs="Times New Roman"/>
        </w:rPr>
        <w:t xml:space="preserve"> In the 1990s, after the Soviet Union had collapsed and the biggest problem in the world seemed to be ethnic conflict in the Balkans, it was at least plausible to talk about cutting back on American military capabilities</w:t>
      </w:r>
      <w:r w:rsidRPr="004C32CE">
        <w:rPr>
          <w:rStyle w:val="StyleBoldUnderline"/>
        </w:rPr>
        <w:t>. In the</w:t>
      </w:r>
      <w:r w:rsidRPr="004C32CE">
        <w:rPr>
          <w:rFonts w:eastAsia="Calibri" w:cs="Times New Roman"/>
        </w:rPr>
        <w:t xml:space="preserve"> present, </w:t>
      </w:r>
      <w:r w:rsidRPr="004C32CE">
        <w:rPr>
          <w:rStyle w:val="StyleBoldUnderline"/>
        </w:rPr>
        <w:t xml:space="preserve">increasingly dangerous international environment, in which terrorism and great power rivalry vie as the greatest threat to American security and interests, </w:t>
      </w:r>
      <w:r w:rsidRPr="004C32CE">
        <w:rPr>
          <w:rStyle w:val="Emphasis"/>
        </w:rPr>
        <w:t>cutting military capacities is simply reckless</w:t>
      </w:r>
      <w:r w:rsidRPr="004C32CE">
        <w:rPr>
          <w:rFonts w:eastAsia="Calibri" w:cs="Times New Roman"/>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projections of future massive deficits already assume the winding down of these interventions. Withdrawal from the two wars would scarcely make a dent in the fiscal crisis. Nor can meaningful reductions be achieved by cutting back on waste at the Pentagon—which Secretary of Defense Gates has already begun to do and which has also been factored into deficit projections. If the United States withdrew from Iran and Afghanistan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To fulfill existing security commitments, to remain the “world’s power balancer of choice,” as Leslie Gelb puts it, to act as “the only regional balancer against China in Asia, Russia in eastern Europe, and Iran in the Middle East” requires at least the current force structure, and almost </w:t>
      </w:r>
      <w:r w:rsidRPr="004C32CE">
        <w:rPr>
          <w:rFonts w:eastAsia="Calibri" w:cs="Times New Roman"/>
        </w:rPr>
        <w:lastRenderedPageBreak/>
        <w:t>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For decades “realist” analysts have called for a strategy of “offshore balancing.”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Layne has long proposed “passing the mantle of regional stabilizer” to a consortium of “Russia, China, Iran, and India.” In East Asia offshore balancing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w:t>
      </w:r>
      <w:r w:rsidRPr="004C32CE">
        <w:rPr>
          <w:rFonts w:eastAsia="Calibri" w:cs="Times New Roman"/>
          <w:shd w:val="clear" w:color="auto" w:fill="FFFFFF" w:themeFill="background1"/>
        </w:rPr>
        <w:t xml:space="preserve">Cold War administrations. At the same time, it is not surprising that none of those administrations embraced offshore balancing as a strategy. </w:t>
      </w:r>
      <w:r w:rsidRPr="004C32CE">
        <w:rPr>
          <w:rStyle w:val="StyleBoldUnderline"/>
        </w:rPr>
        <w:t>The idea of relying on Russia, China, and Iran to jointly “stabilize” the Middle East and Persian Gulf will not strike many as an attractive proposition</w:t>
      </w:r>
      <w:r w:rsidRPr="004C32CE">
        <w:rPr>
          <w:rFonts w:eastAsia="Calibri" w:cs="Times New Roman"/>
          <w:shd w:val="clear" w:color="auto" w:fill="FFFFFF" w:themeFill="background1"/>
        </w:rPr>
        <w:t>. Nor is U.S. withdrawal from East Asia and the Pacific likely to have a stabilizing</w:t>
      </w:r>
      <w:r w:rsidRPr="004C32CE">
        <w:rPr>
          <w:rFonts w:eastAsia="Calibri" w:cs="Times New Roman"/>
        </w:rPr>
        <w:t xml:space="preserve"> effect on that region. 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 Layne and other </w:t>
      </w:r>
      <w:r w:rsidRPr="004C32CE">
        <w:rPr>
          <w:rStyle w:val="StyleBoldUnderline"/>
        </w:rPr>
        <w:t>offshore balancing enthusiasts</w:t>
      </w:r>
      <w:r w:rsidRPr="004C32CE">
        <w:rPr>
          <w:rFonts w:eastAsia="Calibri" w:cs="Times New Roman"/>
        </w:rPr>
        <w:t xml:space="preserve">, like John Mearsheimer, </w:t>
      </w:r>
      <w:r w:rsidRPr="004C32CE">
        <w:rPr>
          <w:rStyle w:val="StyleBoldUnderline"/>
        </w:rPr>
        <w:t>point to two notable occasions when the United States allegedly practiced this strategy.</w:t>
      </w:r>
      <w:r w:rsidRPr="004C32CE">
        <w:rPr>
          <w:rFonts w:eastAsia="Calibri" w:cs="Times New Roman"/>
        </w:rPr>
        <w:t xml:space="preserve"> </w:t>
      </w:r>
      <w:r w:rsidRPr="004C32CE">
        <w:rPr>
          <w:rStyle w:val="StyleBoldUnderline"/>
        </w:rPr>
        <w:t>One was the Iran-Iraq war</w:t>
      </w:r>
      <w:r w:rsidRPr="004C32CE">
        <w:rPr>
          <w:rFonts w:eastAsia="Calibri" w:cs="Times New Roman"/>
        </w:rPr>
        <w:t xml:space="preserve">, where the United States supported Iraq for years against Iran in the hope that the two would balance and weaken each other. </w:t>
      </w:r>
      <w:r w:rsidRPr="004C32CE">
        <w:rPr>
          <w:rStyle w:val="StyleBoldUnderline"/>
        </w:rPr>
        <w:t>The other was American policy in the 1920s and 1930s</w:t>
      </w:r>
      <w:r w:rsidRPr="004C32CE">
        <w:rPr>
          <w:rFonts w:eastAsia="Calibri" w:cs="Times New Roman"/>
        </w:rPr>
        <w:t xml:space="preserve">,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w:t>
      </w:r>
      <w:r w:rsidRPr="004C32CE">
        <w:rPr>
          <w:rStyle w:val="StyleBoldUnderline"/>
        </w:rPr>
        <w:t>The United States wound up intervening with millions of troops,</w:t>
      </w:r>
      <w:r w:rsidRPr="004C32CE">
        <w:rPr>
          <w:rFonts w:eastAsia="Calibri" w:cs="Times New Roman"/>
        </w:rPr>
        <w:t xml:space="preserve"> first in Europe, and then in Asia and Europe simultaneously</w:t>
      </w:r>
      <w:r w:rsidRPr="004C32CE">
        <w:rPr>
          <w:rStyle w:val="StyleBoldUnderline"/>
        </w:rPr>
        <w:t>, in the two most dreadful wars in human history.</w:t>
      </w:r>
      <w:r w:rsidRPr="004C32CE">
        <w:rPr>
          <w:rFonts w:eastAsia="Calibri" w:cs="Times New Roman"/>
        </w:rPr>
        <w:t xml:space="preserve">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w:t>
      </w:r>
      <w:r w:rsidRPr="004C32CE">
        <w:rPr>
          <w:rStyle w:val="StyleBoldUnderline"/>
        </w:rPr>
        <w:t>the offshore balancing strategy</w:t>
      </w:r>
      <w:r w:rsidRPr="004C32CE">
        <w:rPr>
          <w:rFonts w:eastAsia="Calibri" w:cs="Times New Roman"/>
        </w:rPr>
        <w:t xml:space="preserve">, and they did so because they believed it </w:t>
      </w:r>
      <w:r w:rsidRPr="004C32CE">
        <w:rPr>
          <w:rStyle w:val="StyleBoldUnderline"/>
        </w:rPr>
        <w:t>had led to great, destructive wars in the past and would likely do so again</w:t>
      </w:r>
      <w:r w:rsidRPr="004C32CE">
        <w:rPr>
          <w:rFonts w:eastAsia="Calibri" w:cs="Times New Roman"/>
        </w:rPr>
        <w:t xml:space="preserve">. They believed </w:t>
      </w:r>
      <w:r w:rsidRPr="004C32CE">
        <w:rPr>
          <w:rStyle w:val="StyleBoldUnderline"/>
        </w:rPr>
        <w:t>their new global strategy was more likely to deter major war and therefore be less destructive and less expensive in the long run.</w:t>
      </w:r>
      <w:r w:rsidRPr="004C32CE">
        <w:rPr>
          <w:rFonts w:eastAsia="Calibri" w:cs="Times New Roman"/>
        </w:rPr>
        <w:t xml:space="preserve">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 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 What would be the cost of its collapse or transformation into another type of order? 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 One price of this success has been maintaining a sufficient military capacity to provide the essential security underpinnings of this order. But has the price not been </w:t>
      </w:r>
      <w:r w:rsidRPr="004C32CE">
        <w:rPr>
          <w:rFonts w:eastAsia="Calibri" w:cs="Times New Roman"/>
        </w:rPr>
        <w:lastRenderedPageBreak/>
        <w:t xml:space="preserve">worth it? In the first half of the 20th century, the United States found itself engaged in two world wars. In the second half, </w:t>
      </w:r>
      <w:r w:rsidRPr="004C32CE">
        <w:rPr>
          <w:rStyle w:val="StyleBoldUnderline"/>
        </w:rPr>
        <w:t>this global American strategy helped produce a peaceful end to the great-power struggle of the Cold War and then 20 more years of great-power peace</w:t>
      </w:r>
      <w:r w:rsidRPr="004C32CE">
        <w:rPr>
          <w:rFonts w:eastAsia="Calibri" w:cs="Times New Roman"/>
        </w:rPr>
        <w:t xml:space="preserve">. Looked at coldly, simply in terms of dollars and cents, </w:t>
      </w:r>
      <w:r w:rsidRPr="004C32CE">
        <w:rPr>
          <w:rStyle w:val="StyleBoldUnderline"/>
        </w:rPr>
        <w:t>the benefits of that strategy far outweigh the costs.</w:t>
      </w:r>
      <w:r w:rsidRPr="004C32CE">
        <w:rPr>
          <w:rFonts w:eastAsia="Calibri" w:cs="Times New Roman"/>
        </w:rPr>
        <w:t xml:space="preserve"> The danger, as always, is that we don’t even realize the benefits our strategic choices have provided. </w:t>
      </w:r>
      <w:r w:rsidRPr="004C32CE">
        <w:rPr>
          <w:rStyle w:val="StyleBoldUnderline"/>
        </w:rPr>
        <w:t>Many assume that the world has simply become more peaceful, that great-power conflict has become impossible</w:t>
      </w:r>
      <w:r w:rsidRPr="004C32CE">
        <w:rPr>
          <w:rFonts w:eastAsia="Calibri" w:cs="Times New Roman"/>
        </w:rPr>
        <w:t xml:space="preserv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w:t>
      </w:r>
      <w:r w:rsidRPr="004C32CE">
        <w:rPr>
          <w:rStyle w:val="StyleBoldUnderline"/>
        </w:rPr>
        <w:t>It is always tempting to believe that the international order the United States built and sustained with its power can exist in the absence of that power,</w:t>
      </w:r>
      <w:r w:rsidRPr="004C32CE">
        <w:rPr>
          <w:rFonts w:eastAsia="Calibri" w:cs="Times New Roman"/>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4C32CE">
        <w:rPr>
          <w:rStyle w:val="StyleBoldUnderline"/>
        </w:rPr>
        <w:t xml:space="preserve">This is a great if recurring illusion, the idea that you can pull a leg out from under a table and the table will not fall over. </w:t>
      </w:r>
    </w:p>
    <w:p w:rsidR="00ED5FA6" w:rsidRPr="004C32CE" w:rsidRDefault="00BB780D" w:rsidP="00BB780D">
      <w:pPr>
        <w:pStyle w:val="Heading4"/>
      </w:pPr>
      <w:r w:rsidRPr="004C32CE">
        <w:t>Middle East instability goes nuclear</w:t>
      </w:r>
    </w:p>
    <w:p w:rsidR="00BB780D" w:rsidRPr="004C32CE" w:rsidRDefault="00BB780D" w:rsidP="00BB780D">
      <w:pPr>
        <w:rPr>
          <w:rStyle w:val="StyleStyleBold12pt"/>
        </w:rPr>
      </w:pPr>
      <w:r w:rsidRPr="004C32CE">
        <w:rPr>
          <w:rStyle w:val="StyleStyleBold12pt"/>
        </w:rPr>
        <w:t>Russell ‘9</w:t>
      </w:r>
    </w:p>
    <w:p w:rsidR="00BB780D" w:rsidRPr="004C32CE" w:rsidRDefault="00BB780D" w:rsidP="00BB780D">
      <w:pPr>
        <w:pStyle w:val="CiteSpacing"/>
      </w:pPr>
      <w:r w:rsidRPr="004C32CE">
        <w:t>(James A. Russell, senior lecturer in the Department of National Security Affairs at the Naval Postgraduate School, “Strategic Stability Reconsidered: Prospects for Escalation and Nuclear War in the Middle East,” Institut Français des Relations Internationales, Spring 2009, http://www.analyst-network.com/articles/141/StrategicStabilityReconsideredProspectsforEscalationandNuclearWarintheMiddleEast.pdf)</w:t>
      </w:r>
    </w:p>
    <w:p w:rsidR="00BB780D" w:rsidRPr="004C32CE" w:rsidRDefault="00BB780D" w:rsidP="00BB780D">
      <w:r w:rsidRPr="004C32CE">
        <w:rPr>
          <w:rStyle w:val="StyleBoldUnderline"/>
        </w:rPr>
        <w:t>Strategic stability</w:t>
      </w:r>
      <w:r w:rsidRPr="004C32CE">
        <w:t xml:space="preserve"> in the region </w:t>
      </w:r>
      <w:r w:rsidRPr="004C32CE">
        <w:rPr>
          <w:rStyle w:val="StyleBoldUnderline"/>
        </w:rPr>
        <w:t>is</w:t>
      </w:r>
      <w:r w:rsidRPr="004C32CE">
        <w:t xml:space="preserve"> thus </w:t>
      </w:r>
      <w:r w:rsidRPr="004C32CE">
        <w:rPr>
          <w:rStyle w:val="StyleBoldUnderline"/>
        </w:rPr>
        <w:t>undermined by</w:t>
      </w:r>
      <w:r w:rsidRPr="004C32CE">
        <w:t xml:space="preserve"> various factors: (1) </w:t>
      </w:r>
      <w:r w:rsidRPr="004C32CE">
        <w:rPr>
          <w:rStyle w:val="StyleBoldUnderline"/>
        </w:rPr>
        <w:t>asymmetric interests</w:t>
      </w:r>
      <w:r w:rsidRPr="004C32CE">
        <w:t xml:space="preserve"> in the bargaining framework </w:t>
      </w:r>
      <w:r w:rsidRPr="004C32CE">
        <w:rPr>
          <w:rStyle w:val="StyleBoldUnderline"/>
        </w:rPr>
        <w:t>that can introduce unpredictable behavior</w:t>
      </w:r>
      <w:r w:rsidRPr="004C32CE">
        <w:t xml:space="preserve"> from actors; (2) </w:t>
      </w:r>
      <w:r w:rsidRPr="004C32CE">
        <w:rPr>
          <w:rStyle w:val="StyleBoldUnderline"/>
        </w:rPr>
        <w:t>the presence of non-state actors that introduce unpredictability</w:t>
      </w:r>
      <w:r w:rsidRPr="004C32CE">
        <w:t xml:space="preserve"> into relationships between the antagonists; (3) </w:t>
      </w:r>
      <w:r w:rsidRPr="004C32CE">
        <w:rPr>
          <w:rStyle w:val="StyleBoldUnderline"/>
        </w:rPr>
        <w:t>incompatible assumptions about the structure of the deterrent relationship that makes the bargaining framework strategically unstable</w:t>
      </w:r>
      <w:r w:rsidRPr="004C32CE">
        <w:t xml:space="preserve">; (4) </w:t>
      </w:r>
      <w:r w:rsidRPr="004C32CE">
        <w:rPr>
          <w:rStyle w:val="StyleBoldUnderline"/>
        </w:rPr>
        <w:t>perceptions by Israel and the U</w:t>
      </w:r>
      <w:r w:rsidRPr="004C32CE">
        <w:t xml:space="preserve">nited </w:t>
      </w:r>
      <w:r w:rsidRPr="004C32CE">
        <w:rPr>
          <w:rStyle w:val="StyleBoldUnderline"/>
        </w:rPr>
        <w:t>S</w:t>
      </w:r>
      <w:r w:rsidRPr="004C32CE">
        <w:t xml:space="preserve">tates </w:t>
      </w:r>
      <w:r w:rsidRPr="004C32CE">
        <w:rPr>
          <w:rStyle w:val="StyleBoldUnderline"/>
        </w:rPr>
        <w:t>that its window of opportunity for military action is closing, which could prompt a preventive attack</w:t>
      </w:r>
      <w:r w:rsidRPr="004C32CE">
        <w:t xml:space="preserve">; (5) </w:t>
      </w:r>
      <w:r w:rsidRPr="004C32CE">
        <w:rPr>
          <w:rStyle w:val="StyleBoldUnderline"/>
        </w:rPr>
        <w:t>the prospect that Iran’s response to pre-emptive attacks could involve unconventional weapons, which could prompt escalation by Israel and/or the U</w:t>
      </w:r>
      <w:r w:rsidRPr="004C32CE">
        <w:t xml:space="preserve">nited </w:t>
      </w:r>
      <w:r w:rsidRPr="004C32CE">
        <w:rPr>
          <w:rStyle w:val="StyleBoldUnderline"/>
        </w:rPr>
        <w:t>S</w:t>
      </w:r>
      <w:r w:rsidRPr="004C32CE">
        <w:t xml:space="preserve">tates; (6) </w:t>
      </w:r>
      <w:r w:rsidRPr="004C32CE">
        <w:rPr>
          <w:rStyle w:val="StyleBoldUnderline"/>
        </w:rPr>
        <w:t>the lack of a communications framework to build trust and cooperation</w:t>
      </w:r>
      <w:r w:rsidRPr="004C32CE">
        <w:t xml:space="preserve"> among framework participants. </w:t>
      </w:r>
      <w:r w:rsidRPr="004C32CE">
        <w:rPr>
          <w:rStyle w:val="StyleBoldUnderline"/>
        </w:rPr>
        <w:t>These systemic weaknesses</w:t>
      </w:r>
      <w:r w:rsidRPr="004C32CE">
        <w:t xml:space="preserve"> in the coercive bargaining framework all </w:t>
      </w:r>
      <w:r w:rsidRPr="004C32CE">
        <w:rPr>
          <w:rStyle w:val="StyleBoldUnderline"/>
        </w:rPr>
        <w:t>suggest that escalation by any the parties could happen either on purpose or as a result of miscalculation</w:t>
      </w:r>
      <w:r w:rsidRPr="004C32CE">
        <w:t xml:space="preserve"> or the pressures of wartime circumstance. Given these factors, </w:t>
      </w:r>
      <w:r w:rsidRPr="004C32CE">
        <w:rPr>
          <w:rStyle w:val="StyleBoldUnderline"/>
        </w:rPr>
        <w:t>it is disturbingly easy to imagine scenarios under which a conflict could quickly escalate in which the regional antagonists would consider the use of chemical, biological, or nuclear weapons</w:t>
      </w:r>
      <w:r w:rsidRPr="004C32CE">
        <w:t xml:space="preserve">. </w:t>
      </w:r>
      <w:r w:rsidRPr="004C32CE">
        <w:rPr>
          <w:rStyle w:val="StyleBoldUnderline"/>
        </w:rPr>
        <w:t>It would be a mistake to believe the nuclear taboo can somehow magically keep nuclear weapons from being used in the context of an unstable strategic framework</w:t>
      </w:r>
      <w:r w:rsidRPr="004C32CE">
        <w:t xml:space="preserve">. </w:t>
      </w:r>
      <w:r w:rsidRPr="004C32CE">
        <w:rPr>
          <w:rStyle w:val="StyleBoldUnderline"/>
        </w:rPr>
        <w:t>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w:t>
      </w:r>
      <w:r w:rsidRPr="004C32CE">
        <w:t xml:space="preserve">. The international community must take this possibility seriously, and muster every tool at its disposal to prevent such an outcome, which would be an unprecedented disaster for the peoples of the region, </w:t>
      </w:r>
      <w:r w:rsidRPr="004C32CE">
        <w:rPr>
          <w:rStyle w:val="StyleBoldUnderline"/>
        </w:rPr>
        <w:t>with substantial risk for the entire world</w:t>
      </w:r>
      <w:r w:rsidRPr="004C32CE">
        <w:t>.</w:t>
      </w:r>
    </w:p>
    <w:p w:rsidR="00BB780D" w:rsidRPr="004C32CE" w:rsidRDefault="00BB780D" w:rsidP="00BB780D">
      <w:pPr>
        <w:rPr>
          <w:rStyle w:val="StyleStyleBold12pt"/>
        </w:rPr>
      </w:pPr>
    </w:p>
    <w:p w:rsidR="00FC6681" w:rsidRPr="004C32CE" w:rsidRDefault="00FC6681" w:rsidP="00F94014">
      <w:pPr>
        <w:pStyle w:val="Heading3"/>
      </w:pPr>
      <w:r w:rsidRPr="004C32CE">
        <w:lastRenderedPageBreak/>
        <w:t xml:space="preserve">Appeasement Bad: North Korea </w:t>
      </w:r>
    </w:p>
    <w:p w:rsidR="00733C1F" w:rsidRPr="004C32CE" w:rsidRDefault="00733C1F" w:rsidP="00733C1F">
      <w:pPr>
        <w:pStyle w:val="Heading4"/>
      </w:pPr>
      <w:r w:rsidRPr="004C32CE">
        <w:t>Plan emboldens North Korea</w:t>
      </w:r>
    </w:p>
    <w:p w:rsidR="00733C1F" w:rsidRPr="004C32CE" w:rsidRDefault="00733C1F" w:rsidP="00733C1F">
      <w:r w:rsidRPr="004C32CE">
        <w:rPr>
          <w:rStyle w:val="StyleStyleBold12pt"/>
        </w:rPr>
        <w:t>Grey, 10</w:t>
      </w:r>
      <w:r w:rsidRPr="004C32CE">
        <w:t xml:space="preserve">-- CFO and co-founder of </w:t>
      </w:r>
      <w:hyperlink r:id="rId37" w:history="1">
        <w:r w:rsidRPr="004C32CE">
          <w:rPr>
            <w:rStyle w:val="Hyperlink"/>
          </w:rPr>
          <w:t>CapLinked</w:t>
        </w:r>
      </w:hyperlink>
      <w:r w:rsidRPr="004C32CE">
        <w:t>, founder of Crestridge Investments and Third Wave Partners, and managing director of Emigrant Bank (Christopher, “BLAME APPEASEMENT FOR NORTH KOREA'S ANTICS”, WND Commentary, 11/29, http://www.wnd.com/2010/11/234213/)//RG</w:t>
      </w:r>
    </w:p>
    <w:p w:rsidR="00733C1F" w:rsidRPr="004C32CE" w:rsidRDefault="00733C1F" w:rsidP="00733C1F">
      <w:r w:rsidRPr="004C32CE">
        <w:rPr>
          <w:rStyle w:val="StyleBoldUnderline"/>
        </w:rPr>
        <w:t xml:space="preserve">The appeasement policy of the Obama administration, including his endless apologies for America and his coddling of dictators such as Hugo Chavez and Ahmedinejad are the diplomatic equivalent of throwing red meat in front of North Korea’s wild, carnivorous beast of a regime and daring them to eat it. They have not disappointed. </w:t>
      </w:r>
      <w:r w:rsidRPr="004C32CE">
        <w:t xml:space="preserve">Conventional wisdom is that this attack was caused by the inevitable turmoil resulting from the ongoing transfer of power from longstanding dictator Kim Jong-il to his young son, Kim Jong-un. Some have suggested the attack was intended to give the appearance inside heavily controlled North Korea that Kim Jong-un was responsible for a great military victory against the South. This may be true, but why do something so extreme and risk creating a real war, as well as angering their benefactors in China, just for internal public relations reasons? </w:t>
      </w:r>
      <w:r w:rsidRPr="004C32CE">
        <w:rPr>
          <w:rStyle w:val="StyleBoldUnderline"/>
        </w:rPr>
        <w:t xml:space="preserve">People say the North Koreans are crazy and their behavior can’t be explained with reason, but </w:t>
      </w:r>
      <w:r w:rsidRPr="004C32CE">
        <w:t>I think</w:t>
      </w:r>
      <w:r w:rsidRPr="004C32CE">
        <w:rPr>
          <w:rStyle w:val="StyleBoldUnderline"/>
          <w:rFonts w:asciiTheme="minorHAnsi" w:hAnsiTheme="minorHAnsi"/>
          <w:sz w:val="36"/>
        </w:rPr>
        <w:t xml:space="preserve"> </w:t>
      </w:r>
      <w:r w:rsidRPr="004C32CE">
        <w:rPr>
          <w:rStyle w:val="StyleBoldUnderline"/>
        </w:rPr>
        <w:t xml:space="preserve">their behavior shows a rational mind at work. They have calculated that the current American administration is so weak, so willing to surrender and appease an aggressor, that they really don’t have any significant risk of paying the price for this attack. </w:t>
      </w:r>
      <w:r w:rsidRPr="004C32CE">
        <w:t>The North Koreans may have miscalculated though. South Korea was shaken to its core by what happened. Up until this attack, the South Koreans have been moving away from a close alliance with America’s military. They have been pushing for U.S. troops to leave. They have been objecting to the economic and political costs of a perceived military and diplomatic dependency on America. They generally have been conciliatory with North Korea and have bent over backwards to avoid confrontation and hostility. They have supported the Chinese approach to engaging North Korea, which basically involves treating them as equals. Even after the incident earlier this year in which North Korea sank a South Korean ship, killing 46 sailors, the South exercised restraint.</w:t>
      </w:r>
      <w:r w:rsidRPr="004C32CE">
        <w:rPr>
          <w:sz w:val="12"/>
        </w:rPr>
        <w:t>¶</w:t>
      </w:r>
      <w:r w:rsidRPr="004C32CE">
        <w:t xml:space="preserve"> This time is different</w:t>
      </w:r>
      <w:r w:rsidRPr="004C32CE">
        <w:rPr>
          <w:rStyle w:val="StyleBoldUnderline"/>
        </w:rPr>
        <w:t xml:space="preserve">. South Korea’s people and government are enraged by this attack. The rhetoric coming from South Korea towards the North is now the most hostile that it has been since the two countries were at war nearly 60 years ago. For South Korea, this attack </w:t>
      </w:r>
      <w:r w:rsidRPr="004C32CE">
        <w:t xml:space="preserve">seems to </w:t>
      </w:r>
      <w:r w:rsidRPr="004C32CE">
        <w:rPr>
          <w:rStyle w:val="StyleBoldUnderline"/>
        </w:rPr>
        <w:t>feel[s] like Pearl Harbor.</w:t>
      </w:r>
      <w:r w:rsidRPr="004C32CE">
        <w:t xml:space="preserve"> Their national identity has been violated. Any kinship they have felt with the North seems to be gone. </w:t>
      </w:r>
      <w:r w:rsidRPr="004C32CE">
        <w:rPr>
          <w:rStyle w:val="StyleBoldUnderline"/>
        </w:rPr>
        <w:t xml:space="preserve">High level government officials in the South are calling for military retaliation and not ruling out the possibility of war with the North. </w:t>
      </w:r>
      <w:r w:rsidRPr="004C32CE">
        <w:t xml:space="preserve">Suddenly, South Korea is begging to get closer to America’s military. They requested one of our carrier groups be sent immediately to conduct war games with them. Of course, we have accommodated them. We have no choice but to help them not only by treaty but also because we cannot afford to turn our back on an ally. If we don’t support our allies, especially those allies of over 60 years, we won’t have any allies in the world. China is in a similar mess. They cannot back down from their support of North Korea even as this situation is exactly what they don’t want for both diplomatic and economic reasons. There is no upside for the Chinese to get dragged into a war on the Korean Peninsula. They want to keep North Korea, which is basically their violent stepchild, in a controlled box. Unfortunately, North Korea is making it clear that they want more. They want to flex their muscles. That’s what this attack was really trying to demonstrate. North Korea wanted to show that they could blatantly attack the South at will, kill civilians, and get away with it because both the South Koreans and the Americans don’t have the guts to do anything about it. </w:t>
      </w:r>
      <w:r w:rsidRPr="004C32CE">
        <w:rPr>
          <w:rStyle w:val="StyleBoldUnderline"/>
        </w:rPr>
        <w:t>North Korea further has threatened to use nuclear weapons both on South Korea and even on the United States, Japan or any country supporting South Korea if war does occur. They have moved surface to surface missiles into position. This provocation cannot be taken lightly.</w:t>
      </w:r>
      <w:r w:rsidRPr="004C32CE">
        <w:t xml:space="preserve"> </w:t>
      </w:r>
      <w:r w:rsidRPr="004C32CE">
        <w:rPr>
          <w:rStyle w:val="StyleBoldUnderline"/>
        </w:rPr>
        <w:t>We know that North Korea has nuclear warheads as well as the necessary long range surface to surface missiles on which to send them.</w:t>
      </w:r>
      <w:r w:rsidRPr="004C32CE">
        <w:t xml:space="preserve"> They probably don’t have the technology to reach the mainland of the United States, but they could possibly reach Hawaii. Defense analysts have feared something like this for years. Of course, any such attack logically would be suicide. The United States easily could annihilate the entire country of North Korea. In all likelihood, these are empty threats. However</w:t>
      </w:r>
      <w:r w:rsidRPr="004C32CE">
        <w:rPr>
          <w:rStyle w:val="StyleBoldUnderline"/>
        </w:rPr>
        <w:t>, the risk of a severe and disastrous miscalculation by the North Koreans grows with every sign of weakness by the United States.</w:t>
      </w:r>
      <w:r w:rsidRPr="004C32CE">
        <w:rPr>
          <w:sz w:val="12"/>
        </w:rPr>
        <w:t>¶</w:t>
      </w:r>
      <w:r w:rsidRPr="004C32CE">
        <w:rPr>
          <w:rStyle w:val="StyleBoldUnderline"/>
        </w:rPr>
        <w:t xml:space="preserve"> During the Cuban missile crisis decades ago, the only way we prevailed was by convincing the Soviets that we would annihilate </w:t>
      </w:r>
      <w:r w:rsidRPr="004C32CE">
        <w:rPr>
          <w:rStyle w:val="StyleBoldUnderline"/>
        </w:rPr>
        <w:lastRenderedPageBreak/>
        <w:t>them if they attacked us. We and our allies need similar resolve, rather than half measures and conciliation, right now. North Korea is a bully. They view any attempts to help them as weak.</w:t>
      </w:r>
      <w:r w:rsidRPr="004C32CE">
        <w:t xml:space="preserve"> </w:t>
      </w:r>
      <w:r w:rsidRPr="004C32CE">
        <w:rPr>
          <w:rStyle w:val="StyleBoldUnderline"/>
        </w:rPr>
        <w:t>They view negotiation and diplomacy as weak.</w:t>
      </w:r>
      <w:r w:rsidRPr="004C32CE">
        <w:t xml:space="preserve"> </w:t>
      </w:r>
      <w:r w:rsidRPr="004C32CE">
        <w:rPr>
          <w:rStyle w:val="StyleBoldUnderline"/>
        </w:rPr>
        <w:t>They view civilized behavior as weak.</w:t>
      </w:r>
      <w:r w:rsidRPr="004C32CE">
        <w:t xml:space="preserve"> </w:t>
      </w:r>
      <w:r w:rsidRPr="004C32CE">
        <w:rPr>
          <w:rStyle w:val="StyleBoldUnderline"/>
        </w:rPr>
        <w:t>The only thing they understand is strength.</w:t>
      </w:r>
      <w:r w:rsidRPr="004C32CE">
        <w:t xml:space="preserve"> </w:t>
      </w:r>
      <w:r w:rsidRPr="004C32CE">
        <w:rPr>
          <w:rStyle w:val="StyleBoldUnderline"/>
        </w:rPr>
        <w:t xml:space="preserve">They need to believe that we will destroy them if they do not stop their aggression. </w:t>
      </w:r>
      <w:r w:rsidRPr="004C32CE">
        <w:t xml:space="preserve">The Chinese can help deliver this message to the North Koreans, but first the Chinese have to believe it themselves. The Chinese have been pushing us around economically for years. They violate trade and currency agreements at will. Every time we raise an objection to their human rights abuses or aggressive behavior towards Taiwan, Tibet, or Japan, they tell us shut up and stay out of their affairs. We have a credibility problem with them as well. </w:t>
      </w:r>
      <w:r w:rsidRPr="004C32CE">
        <w:rPr>
          <w:rStyle w:val="StyleBoldUnderline"/>
        </w:rPr>
        <w:t xml:space="preserve">To be fair to the Obama administration, this appeasement of North Korea has been going on for decades. </w:t>
      </w:r>
      <w:r w:rsidRPr="004C32CE">
        <w:t xml:space="preserve">No administration has been willing to step up and get rid of this rogue state that is a danger to the entire world. The difference now is that we have </w:t>
      </w:r>
      <w:r w:rsidRPr="004C32CE">
        <w:rPr>
          <w:rStyle w:val="StyleBoldUnderline"/>
        </w:rPr>
        <w:t>circumstances inside North Korea that are more volatile than they have been in decades combined and an American administration that is perceived as the weakest on national security since Jimmy Carter.</w:t>
      </w:r>
      <w:r w:rsidRPr="004C32CE">
        <w:t xml:space="preserve"> This is an extremely dangerous mixture. </w:t>
      </w:r>
      <w:r w:rsidRPr="004C32CE">
        <w:rPr>
          <w:rStyle w:val="StyleBoldUnderline"/>
        </w:rPr>
        <w:t>Hopefully Obama and his team can, like John Kennedy and his team did during the Cuban crisis, rise to the occasion and get the North Koreans to back down. War can be prevented, but the possibility of war is real.</w:t>
      </w:r>
      <w:r w:rsidRPr="004C32CE">
        <w:t xml:space="preserve"> This situation could spin out of control and lead to a catastrophe if it is not handled properly. Let’s hope that this administration is up to daunting job at hand. Potentially millions of lives depend on it.</w:t>
      </w:r>
    </w:p>
    <w:p w:rsidR="00733C1F" w:rsidRPr="004C32CE" w:rsidRDefault="00E56C99" w:rsidP="00E56C99">
      <w:pPr>
        <w:pStyle w:val="Heading4"/>
      </w:pPr>
      <w:r w:rsidRPr="004C32CE">
        <w:t>North Korean aggression risks extinction</w:t>
      </w:r>
    </w:p>
    <w:p w:rsidR="00DA133F" w:rsidRPr="004C32CE" w:rsidRDefault="00DA133F" w:rsidP="00DA133F">
      <w:pPr>
        <w:rPr>
          <w:rStyle w:val="StyleStyleBold12pt"/>
        </w:rPr>
      </w:pPr>
      <w:r w:rsidRPr="004C32CE">
        <w:rPr>
          <w:rStyle w:val="StyleStyleBold12pt"/>
        </w:rPr>
        <w:t>Hayes and Green ‘10</w:t>
      </w:r>
    </w:p>
    <w:p w:rsidR="00E56C99" w:rsidRPr="004C32CE" w:rsidRDefault="00E56C99" w:rsidP="00E56C99">
      <w:pPr>
        <w:rPr>
          <w:sz w:val="12"/>
        </w:rPr>
      </w:pPr>
      <w:r w:rsidRPr="004C32CE">
        <w:rPr>
          <w:sz w:val="12"/>
        </w:rPr>
        <w:t xml:space="preserve"> *Executive Director of the Nautilus Institute for Security and Sustainable Development, AND ** Executive Dean of the Faculty of Arts, Education and Human Development act Victoria University (1/5/10, Executive Dean at Victoria, “The Path Not Taken, the Way Still Open: Denuclearizing the Korean Peninsula and Northeast Asia,” http://www.nautilus.org/fora/security/10001HayesHamalGreen.pdf)</w:t>
      </w:r>
    </w:p>
    <w:p w:rsidR="00E56C99" w:rsidRPr="004C32CE" w:rsidRDefault="00E56C99" w:rsidP="00E56C99"/>
    <w:p w:rsidR="00E56C99" w:rsidRPr="004C32CE" w:rsidRDefault="00E56C99" w:rsidP="00E56C99">
      <w:pPr>
        <w:ind w:right="288"/>
        <w:rPr>
          <w:sz w:val="12"/>
        </w:rPr>
      </w:pPr>
      <w:r w:rsidRPr="004C32CE">
        <w:rPr>
          <w:sz w:val="12"/>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4C32CE">
        <w:rPr>
          <w:rStyle w:val="StyleBoldUnderline"/>
        </w:rPr>
        <w:t>Korea and Northeast Asia are instances where risks of nuclear proliferation and actual nuclear use arguably have increased in recent years.</w:t>
      </w:r>
      <w:r w:rsidRPr="004C32CE">
        <w:rPr>
          <w:sz w:val="12"/>
        </w:rPr>
        <w:t xml:space="preserve">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w:t>
      </w:r>
      <w:r w:rsidRPr="004C32CE">
        <w:rPr>
          <w:rStyle w:val="StyleBoldUnderline"/>
        </w:rPr>
        <w:t>The consequences of failing to address the proliferation threat posed by the North Korea developments, and related political and economic issues, are serious</w:t>
      </w:r>
      <w:r w:rsidRPr="004C32CE">
        <w:rPr>
          <w:sz w:val="12"/>
        </w:rPr>
        <w:t xml:space="preserve">, not only for the Northeast Asian region but </w:t>
      </w:r>
      <w:r w:rsidRPr="004C32CE">
        <w:rPr>
          <w:rStyle w:val="StyleBoldUnderline"/>
        </w:rPr>
        <w:t>for the whole international community.</w:t>
      </w:r>
      <w:r w:rsidRPr="004C32CE">
        <w:rPr>
          <w:sz w:val="12"/>
        </w:rPr>
        <w:t xml:space="preserve"> At worst, </w:t>
      </w:r>
      <w:r w:rsidRPr="004C32CE">
        <w:rPr>
          <w:rStyle w:val="StyleBoldUnderline"/>
        </w:rPr>
        <w:t>there is the possibility of nuclear attack1, whether by intention, miscalculation, or merely accident, leading to the resumption of Korean War hostilities.</w:t>
      </w:r>
      <w:r w:rsidRPr="004C32CE">
        <w:rPr>
          <w:sz w:val="12"/>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4C32CE">
        <w:rPr>
          <w:rStyle w:val="StyleBoldUnderline"/>
        </w:rPr>
        <w:t>Even a limited nuclear exchange would result in a holocaust of unprecedented proportions.</w:t>
      </w:r>
      <w:r w:rsidRPr="004C32CE">
        <w:rPr>
          <w:sz w:val="12"/>
        </w:rPr>
        <w:t xml:space="preserve"> But the catastrophe within the region would not be the only outcome. New research indicates that even a limited nuclear war in the region would rearrange our global climate 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r w:rsidRPr="004C32CE">
        <w:rPr>
          <w:rStyle w:val="StyleBoldUnderline"/>
        </w:rPr>
        <w:t>The studies indicate that the soot from the fires produced would lead to a decrease in global temperature by 1.25 degrees</w:t>
      </w:r>
      <w:r w:rsidRPr="004C32CE">
        <w:rPr>
          <w:sz w:val="12"/>
        </w:rPr>
        <w:t xml:space="preserve"> Celsius for a period of 6-8 years.3 In Westberg’s view:  That is not global winter, but </w:t>
      </w:r>
      <w:r w:rsidRPr="004C32CE">
        <w:rPr>
          <w:rStyle w:val="StyleBoldUnderline"/>
        </w:rPr>
        <w:t>the nuclear darkness will cause a deeper drop in temperature than at any time during the last 1000 years.</w:t>
      </w:r>
      <w:r w:rsidRPr="004C32CE">
        <w:rPr>
          <w:sz w:val="12"/>
        </w:rPr>
        <w:t xml:space="preserve"> The temperature over the continents would decrease substantially more than the global average. A decrease in rainfall over the continents would also follow…</w:t>
      </w:r>
      <w:r w:rsidRPr="004C32CE">
        <w:rPr>
          <w:rStyle w:val="StyleBoldUnderline"/>
        </w:rPr>
        <w:t>The period of nuclear darkness will cause much greater decrease in grain production than 5% and it will continue for many years...hundreds of millions of people will die from hunger</w:t>
      </w:r>
      <w:r w:rsidRPr="004C32CE">
        <w:rPr>
          <w:sz w:val="12"/>
        </w:rPr>
        <w:t xml:space="preserve">…To make matters even worse, </w:t>
      </w:r>
      <w:r w:rsidRPr="004C32CE">
        <w:rPr>
          <w:rStyle w:val="StyleBoldUnderline"/>
        </w:rPr>
        <w:t>such amounts of smoke injected into the stratosphere would cause a huge reduction in the Earth’s protective ozone.</w:t>
      </w:r>
      <w:r w:rsidRPr="004C32CE">
        <w:rPr>
          <w:sz w:val="12"/>
        </w:rPr>
        <w:t xml:space="preserve">4 These, of course, are not the only </w:t>
      </w:r>
      <w:r w:rsidRPr="004C32CE">
        <w:rPr>
          <w:sz w:val="12"/>
        </w:rPr>
        <w:lastRenderedPageBreak/>
        <w:t xml:space="preserve">consequences. </w:t>
      </w:r>
      <w:r w:rsidRPr="004C32CE">
        <w:rPr>
          <w:rStyle w:val="StyleBoldUnderline"/>
        </w:rPr>
        <w:t>Reactors might also be targeted, causing further mayhem and downwind radiation effects, superimposed on a smoking, radiating ruin left by nuclear next-use</w:t>
      </w:r>
      <w:r w:rsidRPr="004C32CE">
        <w:rPr>
          <w:sz w:val="12"/>
        </w:rPr>
        <w:t xml:space="preserve">. Millions of refugees would flee the affected regions. </w:t>
      </w:r>
      <w:r w:rsidRPr="004C32CE">
        <w:rPr>
          <w:rStyle w:val="StyleBoldUnderline"/>
        </w:rPr>
        <w:t>The direct impacts, and the follow-on impacts on the global economy via ecological and food insecurity, could make the present global financial crisis pale by comparison.</w:t>
      </w:r>
      <w:r w:rsidRPr="004C32CE">
        <w:rPr>
          <w:sz w:val="12"/>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4C32CE">
        <w:rPr>
          <w:rStyle w:val="StyleBoldUnderline"/>
        </w:rPr>
        <w:t>There could be many unanticipated impacts on regional and global security relationships</w:t>
      </w:r>
      <w:r w:rsidRPr="004C32CE">
        <w:rPr>
          <w:sz w:val="12"/>
        </w:rPr>
        <w:t xml:space="preserve">5, </w:t>
      </w:r>
      <w:r w:rsidRPr="004C32CE">
        <w:rPr>
          <w:rStyle w:val="StyleBoldUnderline"/>
        </w:rPr>
        <w:t>with subsequent nuclear breakout and geopolitical turbulence, including possible loss-of-control over fissile material or warheads in the chaos of nuclear war, and aftermath chain-reaction affects involving other potential proliferant states.</w:t>
      </w:r>
      <w:r w:rsidRPr="004C32CE">
        <w:rPr>
          <w:sz w:val="12"/>
        </w:rPr>
        <w:t xml:space="preserve"> The Korean nuclear proliferation issue is not just a regional threat but a global one that warrants priority consideration from the international community.  </w:t>
      </w:r>
    </w:p>
    <w:p w:rsidR="00E56C99" w:rsidRPr="004C32CE" w:rsidRDefault="00E56C99" w:rsidP="00E56C99"/>
    <w:p w:rsidR="00733C1F" w:rsidRPr="004C32CE" w:rsidRDefault="00733C1F" w:rsidP="00733C1F">
      <w:pPr>
        <w:pStyle w:val="Heading3"/>
      </w:pPr>
      <w:r w:rsidRPr="004C32CE">
        <w:lastRenderedPageBreak/>
        <w:t xml:space="preserve">    Ext. North Korea IL</w:t>
      </w:r>
    </w:p>
    <w:p w:rsidR="00751A9F" w:rsidRPr="004C32CE" w:rsidRDefault="00751A9F" w:rsidP="00751A9F">
      <w:pPr>
        <w:pStyle w:val="Heading4"/>
      </w:pPr>
      <w:r w:rsidRPr="004C32CE">
        <w:t>Appeasement emboldens North Korea</w:t>
      </w:r>
    </w:p>
    <w:p w:rsidR="00751A9F" w:rsidRPr="004C32CE" w:rsidRDefault="00751A9F" w:rsidP="00751A9F">
      <w:pPr>
        <w:rPr>
          <w:rStyle w:val="StyleStyleBold12pt"/>
        </w:rPr>
      </w:pPr>
      <w:r w:rsidRPr="004C32CE">
        <w:rPr>
          <w:rStyle w:val="StyleStyleBold12pt"/>
        </w:rPr>
        <w:t>Phillips ‘9</w:t>
      </w:r>
    </w:p>
    <w:p w:rsidR="00751A9F" w:rsidRPr="004C32CE" w:rsidRDefault="00751A9F" w:rsidP="00751A9F">
      <w:r w:rsidRPr="004C32CE">
        <w:t xml:space="preserve">[Melanie. IR at the Spectator. “The Fruits of Appeasement” 5/27/9 </w:t>
      </w:r>
      <w:hyperlink r:id="rId38" w:history="1">
        <w:r w:rsidRPr="004C32CE">
          <w:rPr>
            <w:rStyle w:val="Hyperlink"/>
          </w:rPr>
          <w:t>http://www.spectator.co.uk/melaniephillips/3647756/the-fruits-of-appeasement.thtml</w:t>
        </w:r>
      </w:hyperlink>
      <w:r w:rsidRPr="004C32CE">
        <w:t>]</w:t>
      </w:r>
    </w:p>
    <w:p w:rsidR="00FC6681" w:rsidRPr="004C32CE" w:rsidRDefault="00FC6681" w:rsidP="00751A9F">
      <w:pPr>
        <w:rPr>
          <w:rStyle w:val="StyleBoldUnderline"/>
        </w:rPr>
      </w:pPr>
      <w:r w:rsidRPr="004C32CE">
        <w:t xml:space="preserve">So </w:t>
      </w:r>
      <w:r w:rsidRPr="004C32CE">
        <w:rPr>
          <w:rStyle w:val="StyleBoldUnderline"/>
        </w:rPr>
        <w:t>now we can see once again the fruits of appeasement. North Korea has tested a second set of nuclear bombs and the west throws up its hands in horror. What did it expect? Once the Bush administration cravenly decided to give up on North Korea</w:t>
      </w:r>
      <w:r w:rsidRPr="004C32CE">
        <w:t xml:space="preserve"> (following the similarly short-sighted approach taken by Bill Clinton), </w:t>
      </w:r>
      <w:r w:rsidRPr="004C32CE">
        <w:rPr>
          <w:rStyle w:val="StyleBoldUnderline"/>
        </w:rPr>
        <w:t>Kim Jong-il duly took the opportunity to press full steam ahead with his nuclear programme.</w:t>
      </w:r>
      <w:r w:rsidRPr="004C32CE">
        <w:t xml:space="preserve"> Now the same ‘new realists’ who came to power at the tail-end of the Bush presidency and decided to ‘live with’ a North Korean bomb – just as they have apparently decided the US could ‘live with’ an Iranian bomb – are serving in the Obama administration, which of course has taken such imbecility to unprecedented depths. </w:t>
      </w:r>
      <w:r w:rsidRPr="004C32CE">
        <w:rPr>
          <w:rStyle w:val="StyleBoldUnderline"/>
        </w:rPr>
        <w:t>Obama has been abasing himself to every despot on the planet, proclaiming America’s weakness through his ‘hand of friendship’ and infantile belief that talking to tyrants is the route to peace.</w:t>
      </w:r>
    </w:p>
    <w:p w:rsidR="00FC6681" w:rsidRPr="004C32CE" w:rsidRDefault="00FC6681" w:rsidP="00FC6681"/>
    <w:p w:rsidR="00BF0539" w:rsidRPr="004C32CE" w:rsidRDefault="00BF0539" w:rsidP="00BF0539">
      <w:pPr>
        <w:pStyle w:val="Heading3"/>
      </w:pPr>
      <w:r w:rsidRPr="004C32CE">
        <w:lastRenderedPageBreak/>
        <w:t xml:space="preserve">    -- North Korean Weapons IL</w:t>
      </w:r>
    </w:p>
    <w:p w:rsidR="00BF0539" w:rsidRPr="004C32CE" w:rsidRDefault="00BF0539" w:rsidP="00BF0539">
      <w:pPr>
        <w:pStyle w:val="Heading4"/>
      </w:pPr>
      <w:r w:rsidRPr="004C32CE">
        <w:t xml:space="preserve">Specifically, appeasement facilitates weapons sales to North Korea </w:t>
      </w:r>
    </w:p>
    <w:p w:rsidR="00BF0539" w:rsidRPr="004C32CE" w:rsidRDefault="00BF0539" w:rsidP="00BF0539">
      <w:pPr>
        <w:rPr>
          <w:rStyle w:val="StyleStyleBold12pt"/>
        </w:rPr>
      </w:pPr>
      <w:r w:rsidRPr="004C32CE">
        <w:rPr>
          <w:rStyle w:val="StyleStyleBold12pt"/>
        </w:rPr>
        <w:t>Cordero 13</w:t>
      </w:r>
    </w:p>
    <w:p w:rsidR="00BF0539" w:rsidRPr="004C32CE" w:rsidRDefault="00BF0539" w:rsidP="00BF0539">
      <w:r w:rsidRPr="004C32CE">
        <w:t xml:space="preserve">(Yoani María Sánchez Cordero, Cuban blogger who has achieved international fame and multiple international awards for her critical portrayal of life in Cuba under its current government, "Cuban Missiles to North Korea: Did Raul Castro Want to Get Caught?" 7/24/ 13 </w:t>
      </w:r>
      <w:hyperlink r:id="rId39" w:history="1">
        <w:r w:rsidRPr="004C32CE">
          <w:rPr>
            <w:rStyle w:val="Hyperlink"/>
          </w:rPr>
          <w:t>http://www.huffingtonpost.com/yoani-sanchez/cuban-missiles-to-north-k_b_3642709.html</w:t>
        </w:r>
      </w:hyperlink>
      <w:r w:rsidRPr="004C32CE">
        <w:t>, RLA)</w:t>
      </w:r>
    </w:p>
    <w:p w:rsidR="00BF0539" w:rsidRPr="004C32CE" w:rsidRDefault="00BF0539" w:rsidP="00BF0539">
      <w:r w:rsidRPr="004C32CE">
        <w:rPr>
          <w:rStyle w:val="StyleBoldUnderline"/>
        </w:rPr>
        <w:t>Evidently the relations between old ideological allies are still placed above pragmatic diplomatic strategies.</w:t>
      </w:r>
      <w:r w:rsidRPr="004C32CE">
        <w:t xml:space="preserve"> Old comrades are still prioritized, although to the eyes of the world they are seen as a family dynasty, a recalcitrant violator of the human rights of their citizens, constantly threatening the rest of the planet with nuclear conflict. The fellow travelers support each other, so they have to violate the same UN resolutions to achieve it.</w:t>
      </w:r>
      <w:r w:rsidRPr="004C32CE">
        <w:rPr>
          <w:sz w:val="12"/>
        </w:rPr>
        <w:t xml:space="preserve">¶ </w:t>
      </w:r>
      <w:r w:rsidRPr="004C32CE">
        <w:rPr>
          <w:rStyle w:val="StyleBoldUnderline"/>
        </w:rPr>
        <w:t xml:space="preserve">Now that the boxes of missiles are discovered </w:t>
      </w:r>
      <w:r w:rsidRPr="004C32CE">
        <w:t xml:space="preserve">-- the MIG-21 airplanes and the rocket batteries -- it remains to be known how Raul Castro will get out of such a delicate situation. </w:t>
      </w:r>
      <w:r w:rsidRPr="004C32CE">
        <w:rPr>
          <w:rStyle w:val="StyleBoldUnderline"/>
        </w:rPr>
        <w:t>An apology would not be enough, because the government would still have to comply with some diplomatic sanction resulting from its actions.</w:t>
      </w:r>
      <w:r w:rsidRPr="004C32CE">
        <w:t xml:space="preserve"> Acting the fool and reaffirming their "sovereign right" to send arms to be "repaired" in North Korea, will further isolate the island's authorities at a time when economic support from abroad is urgently needed.</w:t>
      </w:r>
      <w:r w:rsidRPr="004C32CE">
        <w:rPr>
          <w:sz w:val="12"/>
        </w:rPr>
        <w:t xml:space="preserve">¶ </w:t>
      </w:r>
      <w:r w:rsidRPr="004C32CE">
        <w:rPr>
          <w:rStyle w:val="StyleBoldUnderline"/>
        </w:rPr>
        <w:t xml:space="preserve">The insolence will also conspire against a possible loosening of the European Common Position, and against the easing of the American embargo. </w:t>
      </w:r>
      <w:r w:rsidRPr="004C32CE">
        <w:t>To reply with a barrage of government attacks against the president of Panama won't accomplish much, because this problem involves other nations who don't appear willing to forget so easily.</w:t>
      </w:r>
      <w:r w:rsidRPr="004C32CE">
        <w:rPr>
          <w:sz w:val="12"/>
        </w:rPr>
        <w:t xml:space="preserve">¶ </w:t>
      </w:r>
      <w:r w:rsidRPr="004C32CE">
        <w:t xml:space="preserve">So, then, how does the Castro regime turn the page, minimize what happened, and present the world with a real posture of mea culpa and peaceful engagement? </w:t>
      </w:r>
      <w:r w:rsidRPr="004C32CE">
        <w:rPr>
          <w:rStyle w:val="StyleBoldUnderline"/>
        </w:rPr>
        <w:t>The only solution that remains is to announce political change, the opening so often demanded by its citizens and by international agencies and governments.</w:t>
      </w:r>
    </w:p>
    <w:p w:rsidR="00BF0539" w:rsidRPr="004C32CE" w:rsidRDefault="00BF0539" w:rsidP="00BF0539">
      <w:pPr>
        <w:pStyle w:val="Heading4"/>
      </w:pPr>
      <w:r w:rsidRPr="004C32CE">
        <w:t xml:space="preserve">That causes extinction </w:t>
      </w:r>
    </w:p>
    <w:p w:rsidR="00BF0539" w:rsidRPr="004C32CE" w:rsidRDefault="00BF0539" w:rsidP="00BF0539">
      <w:pPr>
        <w:rPr>
          <w:rStyle w:val="StyleStyleBold12pt"/>
        </w:rPr>
      </w:pPr>
      <w:r w:rsidRPr="004C32CE">
        <w:rPr>
          <w:rStyle w:val="StyleStyleBold12pt"/>
        </w:rPr>
        <w:t>Maloof 7-21</w:t>
      </w:r>
    </w:p>
    <w:p w:rsidR="00BF0539" w:rsidRPr="004C32CE" w:rsidRDefault="00BF0539" w:rsidP="00BF0539">
      <w:r w:rsidRPr="004C32CE">
        <w:t xml:space="preserve">(F. Michael Maloof, a former senior security policy analyst in the Office of the Secretary of Defense, ”U.S. FACES BRAND-NEW CUBAN MISSILE CRISIS” 7/21/13 http://www.wnd.com/2013/07/u-s-faces-brand-new-cuban-missile-crisis/, RLA) </w:t>
      </w:r>
    </w:p>
    <w:p w:rsidR="00BF0539" w:rsidRPr="004C32CE" w:rsidRDefault="00BF0539" w:rsidP="00BF0539">
      <w:r w:rsidRPr="004C32CE">
        <w:t>The SA-2 and its radar is “still in use in a lot of countries,” said James Hardy, Asia-Pacific editor of IHS Jane’s Defense Weekly, “and progressive upgrades to the radars and the missiles means it is not completely useless.”</w:t>
      </w:r>
      <w:r w:rsidRPr="004C32CE">
        <w:rPr>
          <w:sz w:val="12"/>
        </w:rPr>
        <w:t xml:space="preserve">¶ </w:t>
      </w:r>
      <w:r w:rsidRPr="004C32CE">
        <w:t>Because the Soviet radar system remains in use, the U.S. and other countries have come up with the ability to jam its radar. However, the radar has been modified over the years to undertake “counter-counter-electronic measures (that) have been fitted to later, post-Soviet models of this radar,” Hardy said.</w:t>
      </w:r>
      <w:r w:rsidRPr="004C32CE">
        <w:rPr>
          <w:sz w:val="12"/>
        </w:rPr>
        <w:t xml:space="preserve">¶ </w:t>
      </w:r>
      <w:r w:rsidRPr="004C32CE">
        <w:rPr>
          <w:rStyle w:val="StyleBoldUnderline"/>
        </w:rPr>
        <w:t xml:space="preserve">In looking at the potential military relationship between Pyongyang and Havana, other national security sources say that Cuba could be used as a potential base from which the North Koreans could move a freighter along the U.S. East coast to launch the missile to explode a small, high-altitude nuclear device above </w:t>
      </w:r>
      <w:r w:rsidRPr="004C32CE">
        <w:t xml:space="preserve">the highly populated region stretching from </w:t>
      </w:r>
      <w:r w:rsidRPr="004C32CE">
        <w:rPr>
          <w:rStyle w:val="StyleBoldUnderline"/>
        </w:rPr>
        <w:t>New York</w:t>
      </w:r>
      <w:r w:rsidRPr="004C32CE">
        <w:t xml:space="preserve"> to Richmond, Va.</w:t>
      </w:r>
      <w:r w:rsidRPr="004C32CE">
        <w:rPr>
          <w:sz w:val="12"/>
        </w:rPr>
        <w:t xml:space="preserve">¶ </w:t>
      </w:r>
      <w:r w:rsidRPr="004C32CE">
        <w:t>“The SA-2 is a surface-to-air anti-aircraft missile that could be used for an EMP attack, if armed with a nuclear warhead and launched from a ship near the U.S. Coast,” according to Peter Vincent Pry, a former Central Intelligence Agency analyst who was staff director of a congressionally mandated commission to look at the impact of an EMP event on the Nation’s critical infrastructures.</w:t>
      </w:r>
      <w:r w:rsidRPr="004C32CE">
        <w:rPr>
          <w:sz w:val="12"/>
        </w:rPr>
        <w:t xml:space="preserve">¶ </w:t>
      </w:r>
      <w:r w:rsidRPr="004C32CE">
        <w:t>Pry today is executive director of the Task Force on National and Homeland Security.</w:t>
      </w:r>
      <w:r w:rsidRPr="004C32CE">
        <w:rPr>
          <w:sz w:val="12"/>
        </w:rPr>
        <w:t xml:space="preserve">¶ </w:t>
      </w:r>
      <w:r w:rsidRPr="004C32CE">
        <w:t>In an exclusive interview with WND, Pry pointed out that the ceiling of the SA-2 is up to 35 kilometers, which goes beyond the minimum optimal height for an EMP burst.</w:t>
      </w:r>
      <w:r w:rsidRPr="004C32CE">
        <w:rPr>
          <w:sz w:val="12"/>
        </w:rPr>
        <w:t xml:space="preserve">¶ </w:t>
      </w:r>
      <w:r w:rsidRPr="004C32CE">
        <w:t>Pry said the SA-2 could achieve this ceiling with an “HE (high explosive) warhead weighing, depending on warhead type, 200-295 kilograms, or 440-650 pounds.”</w:t>
      </w:r>
      <w:r w:rsidRPr="004C32CE">
        <w:rPr>
          <w:sz w:val="12"/>
        </w:rPr>
        <w:t xml:space="preserve">¶ </w:t>
      </w:r>
      <w:r w:rsidRPr="004C32CE">
        <w:t>“The U.S. Cold War-era W-84 neutron warhead weighed less than 50 kilograms and could be used as an enhanced EMP weapon,” Pry said. “So, armed with a much lighter warhead for EMP attack, any of the SAM (surface-to-air missiles) variants would have a much higher operational ceiling. Indeed, the Soviets designed the SA-2 to carry a 15 kiloton nuclear warhead (weighing 650 pounds) to high altitude.”</w:t>
      </w:r>
      <w:r w:rsidRPr="004C32CE">
        <w:rPr>
          <w:sz w:val="12"/>
        </w:rPr>
        <w:t xml:space="preserve">¶ </w:t>
      </w:r>
      <w:r w:rsidRPr="004C32CE">
        <w:t xml:space="preserve">If the SA-2 were to be used in an EMP attack on the U.S., Pry said that </w:t>
      </w:r>
      <w:r w:rsidRPr="004C32CE">
        <w:rPr>
          <w:rStyle w:val="StyleBoldUnderline"/>
        </w:rPr>
        <w:t>it “would be launched from a freighter against a big coastal city,</w:t>
      </w:r>
      <w:r w:rsidRPr="004C32CE">
        <w:t xml:space="preserve"> like New York or Washington, </w:t>
      </w:r>
      <w:r w:rsidRPr="004C32CE">
        <w:rPr>
          <w:rStyle w:val="StyleBoldUnderline"/>
        </w:rPr>
        <w:t>which would probably collapse the entire Eastern grid that provides 70 percent of the nation’s electricity.”</w:t>
      </w:r>
      <w:r w:rsidRPr="004C32CE">
        <w:rPr>
          <w:b/>
          <w:sz w:val="12"/>
          <w:u w:val="single"/>
        </w:rPr>
        <w:t>¶</w:t>
      </w:r>
      <w:r w:rsidRPr="004C32CE">
        <w:rPr>
          <w:sz w:val="12"/>
        </w:rPr>
        <w:t xml:space="preserve"> </w:t>
      </w:r>
      <w:r w:rsidRPr="004C32CE">
        <w:t>The Nation’s missile defense system, Pry said, would not be able to intercept the SA-2 if it were launched from a ship, since the flight time to altitude is so short. The SA-2 travels at a speed of Mach 3.5, or three times the speed of sound.</w:t>
      </w:r>
      <w:r w:rsidRPr="004C32CE">
        <w:rPr>
          <w:sz w:val="12"/>
        </w:rPr>
        <w:t xml:space="preserve">¶ </w:t>
      </w:r>
      <w:r w:rsidRPr="004C32CE">
        <w:t>In a May 31, 2013, Pry joined former CIA Director R. James Woolsey in writing an article for The Wall Street Journal outlining how North Korea could cripple the U.S. with an EMP attack.</w:t>
      </w:r>
      <w:r w:rsidRPr="004C32CE">
        <w:rPr>
          <w:sz w:val="12"/>
        </w:rPr>
        <w:t xml:space="preserve">¶ </w:t>
      </w:r>
      <w:r w:rsidRPr="004C32CE">
        <w:t xml:space="preserve">In the article, they said </w:t>
      </w:r>
      <w:r w:rsidRPr="004C32CE">
        <w:rPr>
          <w:rStyle w:val="StyleBoldUnderline"/>
        </w:rPr>
        <w:t xml:space="preserve">that </w:t>
      </w:r>
      <w:r w:rsidRPr="004C32CE">
        <w:rPr>
          <w:rStyle w:val="Emphasis"/>
        </w:rPr>
        <w:t xml:space="preserve">North </w:t>
      </w:r>
      <w:r w:rsidRPr="004C32CE">
        <w:rPr>
          <w:rStyle w:val="Emphasis"/>
        </w:rPr>
        <w:lastRenderedPageBreak/>
        <w:t>Korea needs only a single nuclear warhead</w:t>
      </w:r>
      <w:r w:rsidRPr="004C32CE">
        <w:rPr>
          <w:rStyle w:val="StyleBoldUnderline"/>
        </w:rPr>
        <w:t xml:space="preserve"> “in order to pose an existential threat to the U.S. … Detonating a nuclear weapon high above any part of the U.S. mainland would generate a catastrophic electromagnetic pulse.”</w:t>
      </w:r>
      <w:r w:rsidRPr="004C32CE">
        <w:rPr>
          <w:rFonts w:ascii="Times New Roman" w:hAnsi="Times New Roman" w:cs="Times New Roman"/>
          <w:sz w:val="24"/>
          <w:szCs w:val="24"/>
        </w:rPr>
        <w:t xml:space="preserve"> </w:t>
      </w:r>
      <w:r w:rsidRPr="004C32CE">
        <w:rPr>
          <w:sz w:val="12"/>
        </w:rPr>
        <w:t xml:space="preserve">¶ </w:t>
      </w:r>
      <w:r w:rsidRPr="004C32CE">
        <w:rPr>
          <w:rStyle w:val="StyleBoldUnderline"/>
        </w:rPr>
        <w:t>“An EMP attack,”</w:t>
      </w:r>
      <w:r w:rsidRPr="004C32CE">
        <w:t xml:space="preserve"> they said, “</w:t>
      </w:r>
      <w:r w:rsidRPr="004C32CE">
        <w:rPr>
          <w:rStyle w:val="StyleBoldUnderline"/>
        </w:rPr>
        <w:t>would collapse the electric grid and other infrastructure that depends on it – communications, transportation, banking and finance, food and water – necessary to sustain modern civilization and the lives of 300 million Americans.”</w:t>
      </w:r>
      <w:r w:rsidRPr="004C32CE">
        <w:rPr>
          <w:b/>
          <w:sz w:val="12"/>
          <w:u w:val="single"/>
        </w:rPr>
        <w:t>¶</w:t>
      </w:r>
      <w:r w:rsidRPr="004C32CE">
        <w:rPr>
          <w:sz w:val="12"/>
        </w:rPr>
        <w:t xml:space="preserve"> </w:t>
      </w:r>
      <w:r w:rsidRPr="004C32CE">
        <w:t xml:space="preserve">They pointed out that </w:t>
      </w:r>
      <w:r w:rsidRPr="004C32CE">
        <w:rPr>
          <w:rStyle w:val="StyleBoldUnderline"/>
        </w:rPr>
        <w:t>EMP effects could be</w:t>
      </w:r>
      <w:r w:rsidRPr="004C32CE">
        <w:t xml:space="preserve"> even “more powerful and </w:t>
      </w:r>
      <w:r w:rsidRPr="004C32CE">
        <w:rPr>
          <w:rStyle w:val="StyleBoldUnderline"/>
        </w:rPr>
        <w:t>more catastrophic by using an Enhanced Radiation Warh</w:t>
      </w:r>
      <w:r w:rsidRPr="004C32CE">
        <w:t>ead,” they wrote. “</w:t>
      </w:r>
      <w:r w:rsidRPr="004C32CE">
        <w:rPr>
          <w:rStyle w:val="StyleBoldUnderline"/>
        </w:rPr>
        <w:t xml:space="preserve">This is a </w:t>
      </w:r>
      <w:r w:rsidRPr="004C32CE">
        <w:t>low-yield</w:t>
      </w:r>
      <w:r w:rsidRPr="004C32CE">
        <w:rPr>
          <w:rStyle w:val="StyleBoldUnderline"/>
        </w:rPr>
        <w:t xml:space="preserve"> nuclear weapon designed not to create a devastating explosion, but to emit large amounts of radiation including the gamma rays that generate the EMP effect that fries electronics</w:t>
      </w:r>
      <w:r w:rsidRPr="004C32CE">
        <w:t>.”</w:t>
      </w:r>
      <w:r w:rsidRPr="004C32CE">
        <w:rPr>
          <w:sz w:val="12"/>
        </w:rPr>
        <w:t xml:space="preserve">¶ </w:t>
      </w:r>
      <w:r w:rsidRPr="004C32CE">
        <w:rPr>
          <w:szCs w:val="16"/>
        </w:rPr>
        <w:t>Following a nuclear test last December and a successful missile test earlier this year, North Korea began making public threats to launch a pre-emptive nuclear strike against the U.S.¶ To underscore this threat, Pyongyang issued highly publicized videos showing a nuclear detonation over New York City and Washington, D.C.¶ A September 2007 study by The Sage Policy Group estimated that the financial cost of an EMP event just from Baltimore, Md., Washington, D.C., to Richmond, VA, would approach $800 billion. In today’s dollars, the cost could surpass a trillion dollars.¶ “Various government reports, such as the one by the U.S. Congressional EMP Commission and the Congressional Research Service,</w:t>
      </w:r>
      <w:r w:rsidRPr="004C32CE">
        <w:t xml:space="preserve"> </w:t>
      </w:r>
      <w:r w:rsidRPr="004C32CE">
        <w:rPr>
          <w:rStyle w:val="StyleBoldUnderline"/>
        </w:rPr>
        <w:t>have confirmed the growing likelihood of EMP events of various kinds,”</w:t>
      </w:r>
      <w:r w:rsidRPr="004C32CE">
        <w:t xml:space="preserve"> </w:t>
      </w:r>
      <w:r w:rsidRPr="004C32CE">
        <w:rPr>
          <w:szCs w:val="16"/>
        </w:rPr>
        <w:t>the report said.¶ “These reports and related Congressional testimony support the contention that relatively available and inexpensive SCUD type missiles are capable of carrying the required payload that could be launched from a small ship 200 or more miles off the East Coast of the United States and detonated between 30 and 80 miles high,” the report said.</w:t>
      </w:r>
      <w:r w:rsidRPr="004C32CE">
        <w:rPr>
          <w:sz w:val="12"/>
        </w:rPr>
        <w:t xml:space="preserve">¶ </w:t>
      </w:r>
      <w:r w:rsidRPr="004C32CE">
        <w:t>“</w:t>
      </w:r>
      <w:r w:rsidRPr="004C32CE">
        <w:rPr>
          <w:rStyle w:val="StyleBoldUnderline"/>
        </w:rPr>
        <w:t>Any EMP-inflicted damage delivered from this altitude would extend out hundreds of miles beyond the region considered in this study</w:t>
      </w:r>
      <w:r w:rsidRPr="004C32CE">
        <w:t xml:space="preserve">, </w:t>
      </w:r>
      <w:r w:rsidRPr="004C32CE">
        <w:rPr>
          <w:szCs w:val="16"/>
        </w:rPr>
        <w:t>significantly complicating the recovery process and the restoration of economic activity while producing economic consequences roughly 10 times greater than those impacting the Baltimore-Washington-Richmond region,” the study said at the time.</w:t>
      </w:r>
    </w:p>
    <w:p w:rsidR="0064697D" w:rsidRPr="004C32CE" w:rsidRDefault="0064697D" w:rsidP="0064697D">
      <w:pPr>
        <w:pStyle w:val="Heading4"/>
      </w:pPr>
      <w:r w:rsidRPr="004C32CE">
        <w:t>North Korea would proliferate wmds in Latin America</w:t>
      </w:r>
    </w:p>
    <w:p w:rsidR="0064697D" w:rsidRPr="004C32CE" w:rsidRDefault="0064697D" w:rsidP="0064697D">
      <w:r w:rsidRPr="004C32CE">
        <w:rPr>
          <w:b/>
          <w:sz w:val="26"/>
          <w:szCs w:val="26"/>
          <w:u w:val="single"/>
        </w:rPr>
        <w:t>Gertz 13</w:t>
      </w:r>
      <w:r w:rsidRPr="004C32CE">
        <w:t xml:space="preserve">(Bill Gertz, senior editor of the Washington Free Beacon, he was a national security reporter, editor, and columnist for 27 years at the Washington Times. B"Military Cooperation Between Cuba, North Korea Revealed" July 16, 2013 </w:t>
      </w:r>
      <w:hyperlink r:id="rId40" w:history="1">
        <w:r w:rsidRPr="004C32CE">
          <w:rPr>
            <w:rStyle w:val="Hyperlink"/>
          </w:rPr>
          <w:t>http://freebeacon.com/military-cooperation-between-cuba-north-korea-revealed/</w:t>
        </w:r>
      </w:hyperlink>
      <w:r w:rsidRPr="004C32CE">
        <w:t>, RLA)</w:t>
      </w:r>
    </w:p>
    <w:p w:rsidR="0064697D" w:rsidRPr="004C32CE" w:rsidRDefault="0064697D" w:rsidP="0064697D">
      <w:r w:rsidRPr="004C32CE">
        <w:rPr>
          <w:rStyle w:val="StyleBoldUnderline"/>
        </w:rPr>
        <w:t>Richard Fisher, a military affairs specialist, said</w:t>
      </w:r>
      <w:r w:rsidRPr="004C32CE">
        <w:t xml:space="preserve"> the seizure of the shipment should be a major concern for the United States.</w:t>
      </w:r>
      <w:r w:rsidRPr="004C32CE">
        <w:rPr>
          <w:sz w:val="12"/>
        </w:rPr>
        <w:t xml:space="preserve">¶ </w:t>
      </w:r>
      <w:r w:rsidRPr="004C32CE">
        <w:t>“</w:t>
      </w:r>
      <w:r w:rsidRPr="004C32CE">
        <w:rPr>
          <w:rStyle w:val="StyleBoldUnderline"/>
        </w:rPr>
        <w:t>North Korea, a country soon to be in a position to export nuclear warhead armed ballistic missiles, now has a missile relationship with Cuba</w:t>
      </w:r>
      <w:r w:rsidRPr="004C32CE">
        <w:t>,” said Fisher, a senior fellow at the International Assessment and Strategy Center.</w:t>
      </w:r>
      <w:r w:rsidRPr="004C32CE">
        <w:rPr>
          <w:sz w:val="12"/>
        </w:rPr>
        <w:t xml:space="preserve">¶ </w:t>
      </w:r>
      <w:r w:rsidRPr="004C32CE">
        <w:t xml:space="preserve">“So </w:t>
      </w:r>
      <w:r w:rsidRPr="004C32CE">
        <w:rPr>
          <w:rStyle w:val="StyleBoldUnderline"/>
        </w:rPr>
        <w:t>in Latin America there is the prospect that North Korea,</w:t>
      </w:r>
      <w:r w:rsidRPr="004C32CE">
        <w:t xml:space="preserve"> already a major missile technology partner for Iran, </w:t>
      </w:r>
      <w:r w:rsidRPr="004C32CE">
        <w:rPr>
          <w:rStyle w:val="StyleBoldUnderline"/>
        </w:rPr>
        <w:t>may become a</w:t>
      </w:r>
      <w:r w:rsidRPr="004C32CE">
        <w:t xml:space="preserve"> competitor or </w:t>
      </w:r>
      <w:r w:rsidRPr="004C32CE">
        <w:rPr>
          <w:rStyle w:val="StyleBoldUnderline"/>
        </w:rPr>
        <w:t xml:space="preserve">partner </w:t>
      </w:r>
      <w:r w:rsidRPr="004C32CE">
        <w:t xml:space="preserve">for Iran </w:t>
      </w:r>
      <w:r w:rsidRPr="004C32CE">
        <w:rPr>
          <w:rStyle w:val="StyleBoldUnderline"/>
        </w:rPr>
        <w:t>in aiding the proliferation of missile and potentially nuclear weapons technology among the leftist, anti-American grouping of Latin state for which Cuba is a major leader,</w:t>
      </w:r>
      <w:r w:rsidRPr="004C32CE">
        <w:t>” he said.</w:t>
      </w:r>
    </w:p>
    <w:p w:rsidR="0064697D" w:rsidRPr="004C32CE" w:rsidRDefault="0064697D" w:rsidP="0064697D">
      <w:pPr>
        <w:pStyle w:val="Heading4"/>
      </w:pPr>
      <w:r w:rsidRPr="004C32CE">
        <w:t>Proliferation causes extinction</w:t>
      </w:r>
    </w:p>
    <w:p w:rsidR="0064697D" w:rsidRPr="004C32CE" w:rsidRDefault="0064697D" w:rsidP="0064697D">
      <w:r w:rsidRPr="004C32CE">
        <w:rPr>
          <w:b/>
          <w:sz w:val="26"/>
          <w:szCs w:val="26"/>
          <w:u w:val="single"/>
        </w:rPr>
        <w:t>Poblete 13</w:t>
      </w:r>
      <w:r w:rsidRPr="004C32CE">
        <w:t>(Jason Poblete</w:t>
      </w:r>
      <w:r w:rsidRPr="004C32CE">
        <w:rPr>
          <w:sz w:val="12"/>
        </w:rPr>
        <w:t xml:space="preserve">¶ </w:t>
      </w:r>
      <w:r w:rsidRPr="004C32CE">
        <w:t xml:space="preserve">Attorney, Federal Government Law &amp; Strategy, Policy Analyst , “Proliferation of Nuclear Technology in Latin America Continues” February 26, 2008 </w:t>
      </w:r>
      <w:hyperlink r:id="rId41" w:history="1">
        <w:r w:rsidRPr="004C32CE">
          <w:rPr>
            <w:rStyle w:val="Hyperlink"/>
          </w:rPr>
          <w:t>http://jasonpoblete.com/2008/02/26/proliferation-of-nuclear-technology-in-latin-america-continues/</w:t>
        </w:r>
      </w:hyperlink>
      <w:r w:rsidRPr="004C32CE">
        <w:t xml:space="preserve">, RLA) </w:t>
      </w:r>
    </w:p>
    <w:p w:rsidR="0064697D" w:rsidRPr="004C32CE" w:rsidRDefault="0064697D" w:rsidP="0064697D">
      <w:r w:rsidRPr="004C32CE">
        <w:t xml:space="preserve">As clearly demonstrated by the cases of North Korea, Pakistan, and India, </w:t>
      </w:r>
      <w:r w:rsidRPr="004C32CE">
        <w:rPr>
          <w:rStyle w:val="StyleBoldUnderline"/>
        </w:rPr>
        <w:t>the U.S. cannot always take at face value the many promises</w:t>
      </w:r>
      <w:r w:rsidRPr="004C32CE">
        <w:t xml:space="preserve"> made by developing countries that </w:t>
      </w:r>
      <w:r w:rsidRPr="004C32CE">
        <w:rPr>
          <w:rStyle w:val="StyleBoldUnderline"/>
        </w:rPr>
        <w:t>civilian nuclear programs are being used solely for civilian purposes.</w:t>
      </w:r>
      <w:r w:rsidRPr="004C32CE">
        <w:t xml:space="preserve"> </w:t>
      </w:r>
      <w:r w:rsidRPr="004C32CE">
        <w:rPr>
          <w:rStyle w:val="StyleBoldUnderline"/>
        </w:rPr>
        <w:t>A nuclear weaponized country in Latin America is clearly not in the U.S. interest, just think of the Cuban Missile Crisis</w:t>
      </w:r>
      <w:r w:rsidRPr="004C32CE">
        <w:t xml:space="preserve"> minus the Soviets, </w:t>
      </w:r>
      <w:r w:rsidRPr="004C32CE">
        <w:rPr>
          <w:rStyle w:val="StyleBoldUnderline"/>
        </w:rPr>
        <w:t>except this time the weapons would be there to stay.</w:t>
      </w:r>
      <w:r w:rsidRPr="004C32CE">
        <w:t xml:space="preserve"> Recently, even Venezuela’s Hugo Chavez has hinted that Venezuela may begin to pursue a civilian nuclear program of its own.</w:t>
      </w:r>
    </w:p>
    <w:p w:rsidR="00BF0539" w:rsidRPr="004C32CE" w:rsidRDefault="00BF0539" w:rsidP="00BF0539"/>
    <w:p w:rsidR="00FC5E25" w:rsidRPr="004C32CE" w:rsidRDefault="00FC5E25" w:rsidP="00F94014">
      <w:pPr>
        <w:pStyle w:val="Heading3"/>
      </w:pPr>
      <w:r w:rsidRPr="004C32CE">
        <w:lastRenderedPageBreak/>
        <w:t xml:space="preserve">Appeasement Bad: Syria </w:t>
      </w:r>
    </w:p>
    <w:p w:rsidR="00804FA1" w:rsidRPr="004C32CE" w:rsidRDefault="00804FA1" w:rsidP="00804FA1">
      <w:pPr>
        <w:pStyle w:val="Heading4"/>
      </w:pPr>
      <w:r w:rsidRPr="004C32CE">
        <w:t xml:space="preserve">Appeasement toward Latin America emboldens Syria </w:t>
      </w:r>
    </w:p>
    <w:p w:rsidR="00804FA1" w:rsidRPr="004C32CE" w:rsidRDefault="00804FA1" w:rsidP="00804FA1">
      <w:pPr>
        <w:rPr>
          <w:rStyle w:val="StyleStyleBold12pt"/>
        </w:rPr>
      </w:pPr>
      <w:r w:rsidRPr="004C32CE">
        <w:rPr>
          <w:rStyle w:val="StyleStyleBold12pt"/>
        </w:rPr>
        <w:t>Carone ‘13</w:t>
      </w:r>
    </w:p>
    <w:p w:rsidR="00804FA1" w:rsidRPr="004C32CE" w:rsidRDefault="00804FA1" w:rsidP="00804FA1">
      <w:pPr>
        <w:rPr>
          <w:sz w:val="22"/>
        </w:rPr>
      </w:pPr>
      <w:r w:rsidRPr="004C32CE">
        <w:t xml:space="preserve">Mauricio Claver-Carone is a director of the U.S.-Cuba Democracy PAC. He is an attorney, served as an attorney-advisor with the U.S. Treasury Department, and was a member of the law faculty at the Catholic University of America and George Washington University. (Mauricio Claver, “Cuba sees an opening”, American Enterprise Institute, 4/2, </w:t>
      </w:r>
      <w:hyperlink r:id="rId42" w:history="1">
        <w:r w:rsidRPr="004C32CE">
          <w:rPr>
            <w:rStyle w:val="Hyperlink"/>
          </w:rPr>
          <w:t>http://www.american.com/archive/2013/april/cuba-should-remain-designated-as-a-state-sponsor-of-terrorism</w:t>
        </w:r>
      </w:hyperlink>
      <w:r w:rsidRPr="004C32CE">
        <w:t>)//RS</w:t>
      </w:r>
    </w:p>
    <w:p w:rsidR="00804FA1" w:rsidRPr="004C32CE" w:rsidRDefault="00804FA1" w:rsidP="00804FA1">
      <w:pPr>
        <w:rPr>
          <w:rStyle w:val="StyleBoldUnderline"/>
        </w:rPr>
      </w:pPr>
      <w:r w:rsidRPr="004C32CE">
        <w:rPr>
          <w:rStyle w:val="StyleBoldUnderline"/>
        </w:rPr>
        <w:t>It would be an insult to the American people if Cuba were to be removed from the list of state sponsors of terrorism based solely on assurances of change by a dictatorship that brutally represses its population, defies the rule of law, routinely foments anti-Americanism around the world with provocative anti-democratic rhetoric, and is holding in its prisons an American aid worker, Alan P. Gross</w:t>
      </w:r>
      <w:r w:rsidRPr="004C32CE">
        <w:t>. Arrested in December 2009, Gross’s “crime” was helping members of Cuba’s Jewish community connect to the Internet.</w:t>
      </w:r>
      <w:r w:rsidRPr="004C32CE">
        <w:rPr>
          <w:sz w:val="12"/>
        </w:rPr>
        <w:t xml:space="preserve">¶ </w:t>
      </w:r>
      <w:r w:rsidRPr="004C32CE">
        <w:rPr>
          <w:rStyle w:val="StyleBoldUnderline"/>
        </w:rPr>
        <w:t>The last time the U</w:t>
      </w:r>
      <w:r w:rsidRPr="004C32CE">
        <w:t xml:space="preserve">nited </w:t>
      </w:r>
      <w:r w:rsidRPr="004C32CE">
        <w:rPr>
          <w:rStyle w:val="StyleBoldUnderline"/>
        </w:rPr>
        <w:t>States relied on a dictator’s “assurances” to justify removing a country from the sponsors list was</w:t>
      </w:r>
      <w:r w:rsidRPr="004C32CE">
        <w:t xml:space="preserve"> in 2008, </w:t>
      </w:r>
      <w:r w:rsidRPr="004C32CE">
        <w:rPr>
          <w:rStyle w:val="StyleBoldUnderline"/>
        </w:rPr>
        <w:t xml:space="preserve">when </w:t>
      </w:r>
      <w:r w:rsidRPr="004C32CE">
        <w:t xml:space="preserve">President George W. </w:t>
      </w:r>
      <w:r w:rsidRPr="004C32CE">
        <w:rPr>
          <w:rStyle w:val="StyleBoldUnderline"/>
        </w:rPr>
        <w:t>Bush accepted the assurances of the Kim family that North Korea would not provide support for or engage in international terrorism</w:t>
      </w:r>
      <w:r w:rsidRPr="004C32CE">
        <w:t xml:space="preserve">. </w:t>
      </w:r>
      <w:r w:rsidRPr="004C32CE">
        <w:rPr>
          <w:rStyle w:val="StyleBoldUnderline"/>
        </w:rPr>
        <w:t>That obviously has not worked out well.¶ The Castro brothers’ lack of credibility alone is legally sufficient to prohibit changing Cuba's designation</w:t>
      </w:r>
      <w:r w:rsidRPr="004C32CE">
        <w:t xml:space="preserve">. </w:t>
      </w:r>
      <w:r w:rsidRPr="004C32CE">
        <w:rPr>
          <w:rStyle w:val="StyleBoldUnderline"/>
        </w:rPr>
        <w:t>Cuba should</w:t>
      </w:r>
      <w:r w:rsidRPr="004C32CE">
        <w:t xml:space="preserve"> also </w:t>
      </w:r>
      <w:r w:rsidRPr="004C32CE">
        <w:rPr>
          <w:rStyle w:val="StyleBoldUnderline"/>
        </w:rPr>
        <w:t>be disqualified because it continues to promote and support international terrorism</w:t>
      </w:r>
      <w:r w:rsidRPr="004C32CE">
        <w:t>. The State Department’s 2011 Country Reports on Terrorism lays out a three-point rationale for Cuba’s designation as a sponsor of terrorism:</w:t>
      </w:r>
      <w:r w:rsidRPr="004C32CE">
        <w:rPr>
          <w:sz w:val="12"/>
        </w:rPr>
        <w:t xml:space="preserve">¶ </w:t>
      </w:r>
      <w:r w:rsidRPr="004C32CE">
        <w:t>First, “current and former members of Basque Fatherland and Liberty (ETA) continue to reside in Cuba … Press reporting indicated that the Cuban government provided medical care and political assistance to the FARC. There was no indication that the Cuban government provided weapons or paramilitary training for either ETA or the FARC.”</w:t>
      </w:r>
      <w:r w:rsidRPr="004C32CE">
        <w:rPr>
          <w:sz w:val="12"/>
        </w:rPr>
        <w:t xml:space="preserve">¶ </w:t>
      </w:r>
      <w:r w:rsidRPr="004C32CE">
        <w:t>The United States designates ETA and the FARC as foreign terrorist organizations and Cuba continues to provide support for both groups. The favorite new argument of those seeking Cuba’s removal from the list is to note that peace negotiations between the Colombian government and the FARC are taking place in Havana. But the United States would need to rescind its designation of ETA and the FARC as foreign terrorist organizations before it could remove Cuba from the terrorism sponsor list. More importantly, there is no peace agreement or peace in Colombia and ETA continues to threaten Spain.</w:t>
      </w:r>
      <w:r w:rsidRPr="004C32CE">
        <w:rPr>
          <w:sz w:val="12"/>
        </w:rPr>
        <w:t xml:space="preserve">¶ </w:t>
      </w:r>
      <w:r w:rsidRPr="004C32CE">
        <w:t>Testifying on Colombia before the House Armed Services Committee, General John F. Kelly, head of the U.S. Southern Command, provided some perspective:</w:t>
      </w:r>
      <w:r w:rsidRPr="004C32CE">
        <w:rPr>
          <w:sz w:val="12"/>
        </w:rPr>
        <w:t xml:space="preserve">¶ </w:t>
      </w:r>
      <w:r w:rsidRPr="004C32CE">
        <w:t>Terrorist groups represent a persistent challenge that has plagued the region for decades. The FARC is the region’s oldest, largest, most capable, and best equipped insurgency. The government of Colombia is currently in peace negotiations with the FARC, but the fight is far from over and a successful peace accord is not guaranteed. Although weakened, the FARC continues to confront the Colombian state by employing improvised explosive devices and attacking energy infrastructure and oil pipelines.</w:t>
      </w:r>
      <w:r w:rsidRPr="004C32CE">
        <w:rPr>
          <w:sz w:val="12"/>
        </w:rPr>
        <w:t xml:space="preserve">¶ </w:t>
      </w:r>
      <w:r w:rsidRPr="004C32CE">
        <w:t>Second, the State Department country report says that “the Cuban government continued to permit fugitives wanted in the United States to reside in Cuba and also provided support such as housing, food ration books, and medical care for these individuals.”</w:t>
      </w:r>
      <w:r w:rsidRPr="004C32CE">
        <w:rPr>
          <w:sz w:val="12"/>
        </w:rPr>
        <w:t xml:space="preserve">¶ </w:t>
      </w:r>
      <w:r w:rsidRPr="004C32CE">
        <w:t>That has not changed either. The FBI estimates that Cuba has provided safe harbor to more than 70 fugitives from U.S. justice who live on the island under the protection of the Castro regime. Some of these fugitives are charged with or have been convicted of murder, kidnapping, and hijacking, and they include notorious killers of police officers in New Jersey and New Mexico.</w:t>
      </w:r>
      <w:r w:rsidRPr="004C32CE">
        <w:rPr>
          <w:sz w:val="12"/>
        </w:rPr>
        <w:t xml:space="preserve">¶ </w:t>
      </w:r>
      <w:r w:rsidRPr="004C32CE">
        <w:t>Warranting special mention are the outstanding U.S. indictments against Cuban Air Force pilots Lorenzo Alberto Pérez-Pérez and Francisco Pérez-Pérez and General Rubén Martínez Puente, the head of the Cuban Air Force, who in 1996 ordered the pilots to shoot down two civilian American aircraft over international waters in the Florida Straits. That act of terrorism killed four men, three of them American citizens.</w:t>
      </w:r>
      <w:r w:rsidRPr="004C32CE">
        <w:rPr>
          <w:sz w:val="12"/>
        </w:rPr>
        <w:t xml:space="preserve">¶ </w:t>
      </w:r>
      <w:r w:rsidRPr="004C32CE">
        <w:t xml:space="preserve">Third, the State Department report says that the Financial Action Task Force has identified Cuba as having deficiencies in combatting money laundering and terrorism financing. In February, </w:t>
      </w:r>
      <w:r w:rsidRPr="004C32CE">
        <w:rPr>
          <w:rStyle w:val="StyleBoldUnderline"/>
        </w:rPr>
        <w:t>the Castro regime made “a high-level political commitment” to work with the FATF to address money laundering and the flow of money through Cuba to terrorists. There has been no discernible effort since to criminalize money laundering or to establish procedures to identify and freeze the assets of terrorists</w:t>
      </w:r>
      <w:r w:rsidRPr="004C32CE">
        <w:t>.</w:t>
      </w:r>
      <w:r w:rsidRPr="004C32CE">
        <w:rPr>
          <w:sz w:val="12"/>
        </w:rPr>
        <w:t xml:space="preserve">¶ </w:t>
      </w:r>
      <w:r w:rsidRPr="004C32CE">
        <w:t>The State Department’s previous rationale for continuing to list Cuba as a state sponsor of terrorism stands and now new justifications can be added:</w:t>
      </w:r>
      <w:r w:rsidRPr="004C32CE">
        <w:rPr>
          <w:sz w:val="12"/>
        </w:rPr>
        <w:t xml:space="preserve">¶ </w:t>
      </w:r>
      <w:r w:rsidRPr="004C32CE">
        <w:t>Terrorism is defined in U.S. law as “the unlawful use of force and violence against persons or property to intimidate or coerce a government, the civilian population, or any segment thereof, in furtherance of political or social objectives.” The arrest and arbitrary imprisonment of Alan P. Gross for actions internationally protected under Article 19 of the Universal Declaration of Human Rights, to which Cuba is a signatory, is an act of terrorism. Moreover, the Castro regime has now made it clear that Gross will be held hostage until the United States releases five Cuban spies convicted in U.S. federal courts.</w:t>
      </w:r>
      <w:r w:rsidRPr="004C32CE">
        <w:rPr>
          <w:sz w:val="12"/>
        </w:rPr>
        <w:t xml:space="preserve">¶ </w:t>
      </w:r>
      <w:r w:rsidRPr="004C32CE">
        <w:t xml:space="preserve">In addition, thousands of Cuban soldiers and intelligence officials are stationed in Venezuela. Cuba’s presence and control over the highest levels of Venezuela’s military, police, and intelligence services not only threatens to subvert democracy in that nation, but it allows those Venezuelan authorities to be Cuba’s proxies in trafficking drugs and weapons, and in providing support to such extremist </w:t>
      </w:r>
      <w:r w:rsidRPr="004C32CE">
        <w:lastRenderedPageBreak/>
        <w:t>organizations as Hezbollah and Iran’s al-Quds.</w:t>
      </w:r>
      <w:r w:rsidRPr="004C32CE">
        <w:rPr>
          <w:sz w:val="12"/>
        </w:rPr>
        <w:t xml:space="preserve">¶ </w:t>
      </w:r>
      <w:r w:rsidRPr="004C32CE">
        <w:rPr>
          <w:rStyle w:val="StyleBoldUnderline"/>
        </w:rPr>
        <w:t xml:space="preserve">Cuba’s close political ties with other state sponsors of terrorism – particularly </w:t>
      </w:r>
      <w:r w:rsidRPr="004C32CE">
        <w:rPr>
          <w:rStyle w:val="Emphasis"/>
        </w:rPr>
        <w:t>Iran and Syria</w:t>
      </w:r>
      <w:r w:rsidRPr="004C32CE">
        <w:rPr>
          <w:rStyle w:val="StyleBoldUnderline"/>
        </w:rPr>
        <w:t xml:space="preserve"> – and its history of sharing intelligence with rogue regimes are of serious concern and, according to former U.S. intelligence officials, pose a risk to U.S. counterterrorism efforts in the Middle East and elsewhere.</w:t>
      </w:r>
    </w:p>
    <w:p w:rsidR="00B91BCC" w:rsidRPr="004C32CE" w:rsidRDefault="00B91BCC" w:rsidP="00B91BCC">
      <w:pPr>
        <w:pStyle w:val="Heading4"/>
      </w:pPr>
      <w:r w:rsidRPr="004C32CE">
        <w:t xml:space="preserve">Further instability destabilizes the </w:t>
      </w:r>
      <w:r w:rsidRPr="004C32CE">
        <w:rPr>
          <w:u w:val="single"/>
        </w:rPr>
        <w:t>entire</w:t>
      </w:r>
      <w:r w:rsidRPr="004C32CE">
        <w:t xml:space="preserve"> Middle East</w:t>
      </w:r>
    </w:p>
    <w:p w:rsidR="00B91BCC" w:rsidRPr="004C32CE" w:rsidRDefault="00EE462E" w:rsidP="00EE462E">
      <w:pPr>
        <w:rPr>
          <w:rStyle w:val="StyleStyleBold12pt"/>
        </w:rPr>
      </w:pPr>
      <w:r w:rsidRPr="004C32CE">
        <w:rPr>
          <w:rStyle w:val="StyleStyleBold12pt"/>
        </w:rPr>
        <w:t>Baroud ‘11</w:t>
      </w:r>
    </w:p>
    <w:p w:rsidR="00B91BCC" w:rsidRPr="004C32CE" w:rsidRDefault="00B91BCC" w:rsidP="00B91BCC">
      <w:r w:rsidRPr="004C32CE">
        <w:t xml:space="preserve">[R. Internationally-Renowned Syndicated Columnist. “High Stakes for US in Syira” 4/26/11 </w:t>
      </w:r>
      <w:r w:rsidRPr="004C32CE">
        <w:rPr>
          <w:rStyle w:val="StyleBoldUnderline"/>
        </w:rPr>
        <w:t>Gulf News</w:t>
      </w:r>
      <w:r w:rsidRPr="004C32CE">
        <w:t>, ln//GBS-JV]</w:t>
      </w:r>
    </w:p>
    <w:p w:rsidR="00B91BCC" w:rsidRPr="004C32CE" w:rsidRDefault="00B91BCC" w:rsidP="00B91BCC">
      <w:pPr>
        <w:rPr>
          <w:rStyle w:val="StyleBoldUnderline"/>
        </w:rPr>
      </w:pPr>
      <w:r w:rsidRPr="004C32CE">
        <w:t xml:space="preserve">Although now largely governed by a military leadership, </w:t>
      </w:r>
      <w:r w:rsidRPr="004C32CE">
        <w:rPr>
          <w:rStyle w:val="StyleBoldUnderline"/>
        </w:rPr>
        <w:t>Egypt</w:t>
      </w:r>
      <w:r w:rsidRPr="004C32CE">
        <w:t xml:space="preserve">, the most populous and influential country in the Arab world, has, for now, escaped the US sphere of influence. It </w:t>
      </w:r>
      <w:r w:rsidRPr="004C32CE">
        <w:rPr>
          <w:rStyle w:val="StyleBoldUnderline"/>
        </w:rPr>
        <w:t>is also showing clear signs that it may fall into a foreboding trajectory involving Iran, Syria and other such ‘radicals'</w:t>
      </w:r>
      <w:r w:rsidRPr="004C32CE">
        <w:t xml:space="preserve">. This scenario has made the current turmoil in Syria highly significant for the US. </w:t>
      </w:r>
      <w:r w:rsidRPr="004C32CE">
        <w:rPr>
          <w:rStyle w:val="StyleBoldUnderline"/>
        </w:rPr>
        <w:t>The protests that gripped Syria</w:t>
      </w:r>
      <w:r w:rsidRPr="004C32CE">
        <w:t xml:space="preserve">, starting January 26, presented </w:t>
      </w:r>
      <w:r w:rsidRPr="004C32CE">
        <w:rPr>
          <w:rStyle w:val="StyleBoldUnderline"/>
        </w:rPr>
        <w:t xml:space="preserve">the US with an inconvenient challenge </w:t>
      </w:r>
      <w:r w:rsidRPr="004C32CE">
        <w:t xml:space="preserve">— and also a potentially golden opportunity. </w:t>
      </w:r>
      <w:r w:rsidRPr="004C32CE">
        <w:rPr>
          <w:rStyle w:val="StyleBoldUnderline"/>
        </w:rPr>
        <w:t>The abruptness of Arab revolutions has pushed Washington into exercising a truly unprecedented level of two-facedness</w:t>
      </w:r>
      <w:r w:rsidRPr="004C32CE">
        <w:t xml:space="preserve">. From a US foreign policy perspective, what was good for Tunisia was not deemed good for Egypt. Then, what was good for both countries was not applicable to Yemen. Finally, when it was time for Libya's Muammar Gaddafi and Yemen's President Ali Abdullah Saleh to go, the departure of other close US allies remained out of the question. Events in Syria have further complicated an already confusing scene. The US had previously spared no efforts to undermine Syria's internal security and regional position. On April 18, the Washington Post disclosed the WikiLeaks cables detailing US funding of a London-based Syrian opposition umbrella group. </w:t>
      </w:r>
      <w:r w:rsidRPr="004C32CE">
        <w:rPr>
          <w:rStyle w:val="StyleBoldUnderline"/>
        </w:rPr>
        <w:t>US pressure on Syria had never actually ceased</w:t>
      </w:r>
      <w:r w:rsidRPr="004C32CE">
        <w:t xml:space="preserve">, despite the latter's withdrawal from Lebanon in April 2005. "The Syria Accountability and Liberation Act" — an early version of which was ratified by former President George W. Bush in 2003 — is still being fervently pushed in US Congress, mostly by ardent pro-Israeli members. The purpose of the act, as introduced to the 111th Congress (2009-10) is "to strengthen sanctions against the Government of Syria … [and] to establish a programme to support a transition to a democratically-elected government in Syria". Overt and clandestine efforts point to a US intention to undercut the regime in Damascus. These efforts are older than the US invasion of Iraq, as detailed by Richard Perle in a policy paper prepared for Israel's Benjamin Netanyahu in 1996. The paper recommended that "it is both natural and moral that Israel abandon the slogan ‘comprehensive peace' and move to contain Syria, drawing attention to its weapons of mass destruction programme, and rejecting ‘land for peace' deals on the Golan Heights". The neo-conservatives have been on hiatus since their Israel-centric recommendations greatly undermined the political, military and economic status of the US. </w:t>
      </w:r>
      <w:r w:rsidRPr="004C32CE">
        <w:rPr>
          <w:rStyle w:val="StyleBoldUnderline"/>
        </w:rPr>
        <w:t xml:space="preserve">But now the Arab popular awakening is enlivening all sorts of sinister possibilities. </w:t>
      </w:r>
      <w:r w:rsidRPr="004C32CE">
        <w:t xml:space="preserve">A stalemate in Libya presented an opening for the US and its allies. Syria could be an opportunity, although the stakes here are much higher. </w:t>
      </w:r>
      <w:r w:rsidRPr="004C32CE">
        <w:rPr>
          <w:rStyle w:val="StyleBoldUnderline"/>
        </w:rPr>
        <w:t>US policy regarding Syria has been largely defined by soft coercion, aimed at eroding Syria's strong alliance with Iran</w:t>
      </w:r>
      <w:r w:rsidRPr="004C32CE">
        <w:t xml:space="preserve">, its support of Hezbollah in Lebanon, and its hosting of various Palestinian resistance groups, including Hamas. </w:t>
      </w:r>
      <w:r w:rsidRPr="004C32CE">
        <w:rPr>
          <w:rStyle w:val="StyleBoldUnderline"/>
        </w:rPr>
        <w:t>But a complete regime change has not necessarily been a top US priority. Chaos in Syria</w:t>
      </w:r>
      <w:r w:rsidRPr="004C32CE">
        <w:t xml:space="preserve">, without a clear and stabilising alternative force, </w:t>
      </w:r>
      <w:r w:rsidRPr="004C32CE">
        <w:rPr>
          <w:rStyle w:val="StyleBoldUnderline"/>
        </w:rPr>
        <w:t>could significantly complicate the US mission in Iraq</w:t>
      </w:r>
      <w:r w:rsidRPr="004C32CE">
        <w:t xml:space="preserve">. </w:t>
      </w:r>
      <w:r w:rsidRPr="004C32CE">
        <w:rPr>
          <w:rStyle w:val="StyleBoldUnderline"/>
        </w:rPr>
        <w:t>The shared border between Syria and Iraq has been a somewhat contentious issue between Syria and the US</w:t>
      </w:r>
      <w:r w:rsidRPr="004C32CE">
        <w:t>, although the US has also seemed increasingly satisfied with Damascus' monitoring of the long-drawn-out border. However, several lethal messages were sent to Syria — from both the US and Israel — to remind the government of who was really in control. The loudest of these reminders was the so-called Operation Orchard, an Israeli air strike on Syrian territories on September 6, 2007. Defending the Israeli action, the US claimed the bombed site was a nuclear facility, an allegation that remains unconfirmed by independent sources. Another strike against Syria was launched late October 2008, this time by the US. The strike reportedly killed civilians. Its purpose, as emphasised by a US official, and quoted by The Times on October 29, 2008: "</w:t>
      </w:r>
      <w:r w:rsidRPr="004C32CE">
        <w:rPr>
          <w:rStyle w:val="StyleBoldUnderline"/>
        </w:rPr>
        <w:t>You have to clean up the global threat that is in your backyard".</w:t>
      </w:r>
      <w:r w:rsidRPr="004C32CE">
        <w:t xml:space="preserve"> Damascus did very little by way of responding. However, </w:t>
      </w:r>
      <w:r w:rsidRPr="004C32CE">
        <w:rPr>
          <w:rStyle w:val="StyleBoldUnderline"/>
        </w:rPr>
        <w:t>the unrest in Syria,</w:t>
      </w:r>
      <w:r w:rsidRPr="004C32CE">
        <w:t xml:space="preserve"> which seems to be largely independent of US and Israeli influence, </w:t>
      </w:r>
      <w:r w:rsidRPr="004C32CE">
        <w:rPr>
          <w:rStyle w:val="StyleBoldUnderline"/>
        </w:rPr>
        <w:t>has caught Washington by surprise. The US wants to see a weaker Syria, but the prospect of a post-Al Assad regime that is not assembled in Washington could pose a greater challenge</w:t>
      </w:r>
      <w:r w:rsidRPr="004C32CE">
        <w:t xml:space="preserve"> to US-Israeli policies. Consequently, the US position regarding the turmoil in Syria is unclear. US officials seem to be expending more energy chastising Iran for alleged involvement in quelling Syria's protests than in showing clear support for the protesters. US Secretary of State Hillary Clinton stated that her country was "watching very closely what Iran is doing in the region," according to Voice of America online (April 21). "We hear Iran praising the uprisings in the Middle East and North Africa, except it doesn't praise what happens inside Iran, and it doesn't praise what is happening in Syria." </w:t>
      </w:r>
      <w:r w:rsidRPr="004C32CE">
        <w:lastRenderedPageBreak/>
        <w:t xml:space="preserve">Taking on Iran might not suffice as a long-term distraction from having to answer urgent questions regarding the US' own position around Syria. After much reluctance, the US was forced to concede on Egypt, comforted perhaps by subtle assurances that the Camp David agreement with Israel would be honoured. But </w:t>
      </w:r>
      <w:r w:rsidRPr="004C32CE">
        <w:rPr>
          <w:rStyle w:val="StyleBoldUnderline"/>
        </w:rPr>
        <w:t xml:space="preserve">there are no guarantees regarding future scenarios in Syria. What started as a genuine call for reforms and change in Syria could become much more complicated, leading to nightmarish scenarios and protracted conflict. </w:t>
      </w:r>
    </w:p>
    <w:p w:rsidR="00EE462E" w:rsidRPr="004C32CE" w:rsidRDefault="00EE462E" w:rsidP="00EE462E">
      <w:pPr>
        <w:pStyle w:val="Heading4"/>
      </w:pPr>
      <w:r w:rsidRPr="004C32CE">
        <w:t>Only existential threat</w:t>
      </w:r>
    </w:p>
    <w:p w:rsidR="00EE462E" w:rsidRPr="004C32CE" w:rsidRDefault="00EE462E" w:rsidP="00EE462E">
      <w:pPr>
        <w:rPr>
          <w:rStyle w:val="StyleStyleBold12pt"/>
        </w:rPr>
      </w:pPr>
      <w:r w:rsidRPr="004C32CE">
        <w:rPr>
          <w:rStyle w:val="StyleStyleBold12pt"/>
        </w:rPr>
        <w:t>Oren ‘9</w:t>
      </w:r>
    </w:p>
    <w:p w:rsidR="00EE462E" w:rsidRPr="004C32CE" w:rsidRDefault="00EE462E" w:rsidP="00EE462E">
      <w:r w:rsidRPr="004C32CE">
        <w:t xml:space="preserve">[Mike. Prof Foreign Policy/Service @ G-Town. “Seven Existential Threats” </w:t>
      </w:r>
      <w:r w:rsidRPr="004C32CE">
        <w:rPr>
          <w:rStyle w:val="StyleBoldUnderline"/>
        </w:rPr>
        <w:t>Commentary</w:t>
      </w:r>
      <w:r w:rsidRPr="004C32CE">
        <w:t xml:space="preserve">, May 09 </w:t>
      </w:r>
      <w:hyperlink r:id="rId43" w:history="1">
        <w:r w:rsidRPr="004C32CE">
          <w:rPr>
            <w:rStyle w:val="Hyperlink"/>
          </w:rPr>
          <w:t>www.commentarymagazine.com</w:t>
        </w:r>
      </w:hyperlink>
      <w:r w:rsidRPr="004C32CE">
        <w:t xml:space="preserve"> May 09 //GBS-JV]</w:t>
      </w:r>
    </w:p>
    <w:p w:rsidR="00EE462E" w:rsidRPr="004C32CE" w:rsidRDefault="00EE462E" w:rsidP="00EE462E">
      <w:pPr>
        <w:rPr>
          <w:rStyle w:val="StyleBoldUnderline"/>
        </w:rPr>
      </w:pPr>
      <w:r w:rsidRPr="004C32CE">
        <w:rPr>
          <w:rStyle w:val="StyleBoldUnderline"/>
        </w:rPr>
        <w:t>Rarely in modern history have nations faced genuine existential threats. Wars are waged</w:t>
      </w:r>
      <w:r w:rsidRPr="004C32CE">
        <w:t xml:space="preserve"> to change regimes, alter borders, acquire resources, and impose ideologies, but </w:t>
      </w:r>
      <w:r w:rsidRPr="004C32CE">
        <w:rPr>
          <w:rStyle w:val="StyleBoldUnderline"/>
        </w:rPr>
        <w:t>almost never to eliminate another state and its people. This was</w:t>
      </w:r>
      <w:r w:rsidRPr="004C32CE">
        <w:t xml:space="preserve"> certainly </w:t>
      </w:r>
      <w:r w:rsidRPr="004C32CE">
        <w:rPr>
          <w:rStyle w:val="StyleBoldUnderline"/>
        </w:rPr>
        <w:t>the case during World War II</w:t>
      </w:r>
      <w:r w:rsidRPr="004C32CE">
        <w:t>, in which the Allies sought to achieve the unconditional surrender of Germany and Japan and to oust their odious leaders, but never to destroy the German and Japanese states or to annihilate their populations. In the infrequent cases in which modern states were threatened</w:t>
      </w:r>
      <w:r w:rsidRPr="004C32CE">
        <w:rPr>
          <w:rStyle w:val="StyleBoldUnderline"/>
        </w:rPr>
        <w:t xml:space="preserve"> with their survival, the experience proved</w:t>
      </w:r>
      <w:r w:rsidRPr="004C32CE">
        <w:t xml:space="preserve"> to be </w:t>
      </w:r>
      <w:r w:rsidRPr="004C32CE">
        <w:rPr>
          <w:rStyle w:val="StyleBoldUnderline"/>
        </w:rPr>
        <w:t>traumatic</w:t>
      </w:r>
      <w:r w:rsidRPr="004C32CE">
        <w:t xml:space="preserve"> in the extreme. </w:t>
      </w:r>
      <w:r w:rsidRPr="004C32CE">
        <w:rPr>
          <w:rStyle w:val="StyleBoldUnderline"/>
        </w:rPr>
        <w:t>Military coups, popular uprisings, and civil strife are typical by-products of a state’s encounter with even a single existential threat. The State of Israel copes</w:t>
      </w:r>
      <w:r w:rsidRPr="004C32CE">
        <w:t xml:space="preserve"> not only </w:t>
      </w:r>
      <w:r w:rsidRPr="004C32CE">
        <w:rPr>
          <w:rStyle w:val="StyleBoldUnderline"/>
        </w:rPr>
        <w:t xml:space="preserve">with </w:t>
      </w:r>
      <w:r w:rsidRPr="004C32CE">
        <w:t xml:space="preserve">one but with at least </w:t>
      </w:r>
      <w:r w:rsidRPr="004C32CE">
        <w:rPr>
          <w:rStyle w:val="StyleBoldUnderline"/>
        </w:rPr>
        <w:t>seven existential threats on a daily basis.</w:t>
      </w:r>
      <w:r w:rsidRPr="004C32CE">
        <w:t xml:space="preserve"> These threats are extraordinary not only for their number but also for their diversity. In addition to external military dangers from hostile regimes and organizations, </w:t>
      </w:r>
      <w:r w:rsidRPr="004C32CE">
        <w:rPr>
          <w:rStyle w:val="StyleBoldUnderline"/>
        </w:rPr>
        <w:t>the Jewish State is endangered by domestic opposition, demographic trends, and the erosion of core values.</w:t>
      </w:r>
      <w:r w:rsidRPr="004C32CE">
        <w:t xml:space="preserve"> Indeed, </w:t>
      </w:r>
      <w:r w:rsidRPr="004C32CE">
        <w:rPr>
          <w:rStyle w:val="StyleBoldUnderline"/>
        </w:rPr>
        <w:t>it is</w:t>
      </w:r>
      <w:r w:rsidRPr="004C32CE">
        <w:t xml:space="preserve"> difficult if not </w:t>
      </w:r>
      <w:r w:rsidRPr="004C32CE">
        <w:rPr>
          <w:rStyle w:val="StyleBoldUnderline"/>
        </w:rPr>
        <w:t>impossible to find an example of another state in the modern epic that has faced such a multiplicity and variety of concurrent existential threats.</w:t>
      </w:r>
    </w:p>
    <w:p w:rsidR="00EE462E" w:rsidRPr="004C32CE" w:rsidRDefault="00EE462E" w:rsidP="00EE462E"/>
    <w:p w:rsidR="007F3164" w:rsidRPr="004C32CE" w:rsidRDefault="007F3164" w:rsidP="007F3164">
      <w:pPr>
        <w:pStyle w:val="Heading3"/>
      </w:pPr>
      <w:r w:rsidRPr="004C32CE">
        <w:lastRenderedPageBreak/>
        <w:t xml:space="preserve">    Ext. Syria</w:t>
      </w:r>
    </w:p>
    <w:p w:rsidR="00FC5E25" w:rsidRPr="004C32CE" w:rsidRDefault="00FC5E25" w:rsidP="00F56B46">
      <w:pPr>
        <w:pStyle w:val="Heading4"/>
      </w:pPr>
      <w:r w:rsidRPr="004C32CE">
        <w:t>Appeasement and a lack of punishment enforced on other countries such as Syria emboldens them to pursue their ambitions</w:t>
      </w:r>
    </w:p>
    <w:p w:rsidR="00FC5E25" w:rsidRPr="004C32CE" w:rsidRDefault="00FC5E25" w:rsidP="00FC5E25">
      <w:pPr>
        <w:rPr>
          <w:rStyle w:val="StyleBoldUnderline"/>
        </w:rPr>
      </w:pPr>
      <w:r w:rsidRPr="004C32CE">
        <w:rPr>
          <w:rStyle w:val="StyleStyleBold12pt"/>
        </w:rPr>
        <w:t>Silverberg ‘12</w:t>
      </w:r>
    </w:p>
    <w:p w:rsidR="00FC5E25" w:rsidRPr="004C32CE" w:rsidRDefault="00FC5E25" w:rsidP="00FC5E25">
      <w:pPr>
        <w:rPr>
          <w:sz w:val="22"/>
        </w:rPr>
      </w:pPr>
      <w:r w:rsidRPr="004C32CE">
        <w:t xml:space="preserve">Mark Silverberg is a former member of the Canadian Justice Department, a past Director of the Canadian Jewish Congress (Western Office) based in Vancouver, and served as a Consultant to the Secretary General of the Jewish Agency in Jerusalem during the first Palestinian intifada. (Mark, “Power and the Perception of Weakness”, Mark Silverberg.com, December </w:t>
      </w:r>
      <w:hyperlink r:id="rId44" w:history="1">
        <w:r w:rsidRPr="004C32CE">
          <w:rPr>
            <w:rStyle w:val="Hyperlink"/>
          </w:rPr>
          <w:t>http://www.marksilverberg.com/article/ForeignPolicy/Appeasement/157/)//RS</w:t>
        </w:r>
      </w:hyperlink>
    </w:p>
    <w:p w:rsidR="00FC5E25" w:rsidRPr="004C32CE" w:rsidRDefault="00FC5E25" w:rsidP="00FC5E25">
      <w:pPr>
        <w:rPr>
          <w:rFonts w:ascii="Calibri" w:hAnsi="Calibri"/>
          <w:sz w:val="22"/>
        </w:rPr>
      </w:pPr>
      <w:r w:rsidRPr="004C32CE">
        <w:rPr>
          <w:rStyle w:val="StyleBoldUnderline"/>
        </w:rPr>
        <w:t>Israel should not have been surprised when, in return for its withdrawals from southern Lebanon</w:t>
      </w:r>
      <w:r w:rsidRPr="004C32CE">
        <w:t xml:space="preserve"> (2000) </w:t>
      </w:r>
      <w:r w:rsidRPr="004C32CE">
        <w:rPr>
          <w:rStyle w:val="StyleBoldUnderline"/>
        </w:rPr>
        <w:t>and Gaza</w:t>
      </w:r>
      <w:r w:rsidRPr="004C32CE">
        <w:t xml:space="preserve"> (2005</w:t>
      </w:r>
      <w:r w:rsidRPr="004C32CE">
        <w:rPr>
          <w:rStyle w:val="StyleBoldUnderline"/>
        </w:rPr>
        <w:t>), it saw a dramatic increase in the number of Palestinian suicide bombings and missile attacks on its civilian population. Nor, for that matter, should President Obama have been surprised when his many overtures to our enemies (especially those enunciated in his Cairo speech that sought reconciliation with the Muslim world) fell on deaf ears.</w:t>
      </w:r>
      <w:r w:rsidRPr="004C32CE">
        <w:t xml:space="preserve"> </w:t>
      </w:r>
      <w:r w:rsidRPr="004C32CE">
        <w:rPr>
          <w:rStyle w:val="StyleBoldUnderline"/>
        </w:rPr>
        <w:t>The reality is that our enemies are not prepared to "negotiate" until after they have achieved their objectives at which point they need only dictate terms rather than negotiate them.¶ Understanding this mindset explains</w:t>
      </w:r>
      <w:r w:rsidRPr="004C32CE">
        <w:t xml:space="preserve">...¶ · why Hamas and Hezbollah are not prepared to compromise or negotiate any settlement with Israel short of its destruction;¶ · why Ahmedinejad, despite numerous U.S. attempts at accommodation, continues to feel secure in threatening the Sunni regimes of the region, continues Iran’s quest for nuclear weapons despite global censure and sanctions, openly assists those killing Americans in Iraq and Afghanistan, funds terrorist organizations throughout the Middle East, prevented the pro-American faction that won the elections in Iraq from forming a government; had no qualms in stating before the UN his intention to wipe Israel off the face of the earth, and felt confident in repressing thousands of his own people who rallied in the streets of Tehran against his fraudulent election;¶ · why Hamas maintains in its charter that its war against the Jews will continue until they are returned to d’himmitude (official second-class subject status) in the new Arab state of Palestine that will replace it;¶ · why Hezbollah, in defiance of UN Resolutions, is now stronger and better armed in southern Lebanon than they were prior to the 2006 Second Lebanon War;¶ · </w:t>
      </w:r>
      <w:r w:rsidRPr="004C32CE">
        <w:rPr>
          <w:rStyle w:val="StyleBoldUnderline"/>
        </w:rPr>
        <w:t>why Syria continues to subvert Lebanese democracy, murders its political and religious leaders, arms Hezbollah, facilitates the transfer of terrorists across its borders, provides offices for them in Damascus, has banned all IAEA access to the destroyed al-Kibar reactor since 2008, and has strengthened its military ties with Iran (to which the U.S. has responded by rewarding Syrian aggression with the appointment of the first American ambassador in five years</w:t>
      </w:r>
      <w:r w:rsidRPr="004C32CE">
        <w:t xml:space="preserve">);¶ · why Hamas and Hezbollah, without fear of consequences, continue to commit war crimes by firing missiles into Israeli towns and cities, use civilians, schools, ambulances and mosques as shields and are convinced that Israel and the Western powers lack the resolve to stop them;¶ · why Lebanon, Syria, Iraq, Turkey, Qatar, Gaza, Oman, Yemen and Afghanistan are now seeking more extensive diplomatic relations with Tehran;¶ · why PA President Mahmoud Abbas has successfully convinced many South American countries to recognize a Palestinian state despite Israeli and U.S. objections;¶ · why most of the European nations are upgrading the diplomatic status of PA offices in their capitals despite U.S. and Israeli opposition;¶ · why Mahmoud Abbas feels free to resist any negotiations with Israel yet continues to demand (on the one hand) that both east Jerusalem and the West Bank be Judenrein (Jew-free) but that seven million Palestinians must have an absolute right to return to Israel (on the other); and¶ · why Fatah, the power behind the PA, feels free to name streets, marketplaces and tournaments after Palestinian suicide bombers, continues to violate the provisions of the Oslo Accords and the Roadmap by not curbing anti-Israeli/anti-Semitic hatred and incitement in its media and educational system, sponsors the global BDS Movement, publishes a‘Travel Palestine’ advertisement in a recent issue of National Geographic magazine which appears to blot out the existence of the State of Israel, and holds a Congress in Bethlehem that openly proclaims its intention to pursue "resistance" (terrorism) as a strategy until Israel has been vanquished (while the U.S. and EU continue to pour billions of dollars and Euros into PA and Hamas coffers in the name of "humanitarian aid", and the U.S. State Department announced its intention to upgrade the Palestinian Authority/PLO Mission in the United States from a "bureau" to that of a "general delegation" allowing it to fly the PLO flag at its entrance).¶ </w:t>
      </w:r>
    </w:p>
    <w:p w:rsidR="00FC5E25" w:rsidRPr="004C32CE" w:rsidRDefault="00FC5E25" w:rsidP="00FC5E25"/>
    <w:p w:rsidR="00FC5E25" w:rsidRPr="004C32CE" w:rsidRDefault="00FC5E25" w:rsidP="00FC5E25"/>
    <w:p w:rsidR="004730DB" w:rsidRPr="004C32CE" w:rsidRDefault="004730DB" w:rsidP="004730DB">
      <w:pPr>
        <w:pStyle w:val="Heading3"/>
      </w:pPr>
      <w:r w:rsidRPr="004C32CE">
        <w:lastRenderedPageBreak/>
        <w:t>Impact Filter</w:t>
      </w:r>
    </w:p>
    <w:p w:rsidR="004730DB" w:rsidRPr="004C32CE" w:rsidRDefault="004730DB" w:rsidP="004730DB">
      <w:pPr>
        <w:pStyle w:val="Heading4"/>
      </w:pPr>
      <w:r w:rsidRPr="004C32CE">
        <w:t xml:space="preserve">Lack of credibility is a </w:t>
      </w:r>
      <w:r w:rsidRPr="004C32CE">
        <w:rPr>
          <w:u w:val="single"/>
        </w:rPr>
        <w:t>controlling impact</w:t>
      </w:r>
      <w:r w:rsidRPr="004C32CE">
        <w:t xml:space="preserve"> – it makes every conflict </w:t>
      </w:r>
      <w:r w:rsidRPr="004C32CE">
        <w:rPr>
          <w:u w:val="single"/>
        </w:rPr>
        <w:t>more likely</w:t>
      </w:r>
      <w:r w:rsidRPr="004C32CE">
        <w:t xml:space="preserve"> and </w:t>
      </w:r>
      <w:r w:rsidRPr="004C32CE">
        <w:rPr>
          <w:u w:val="single"/>
        </w:rPr>
        <w:t>much worse</w:t>
      </w:r>
      <w:r w:rsidRPr="004C32CE">
        <w:t xml:space="preserve"> – a </w:t>
      </w:r>
      <w:r w:rsidRPr="004C32CE">
        <w:rPr>
          <w:i/>
        </w:rPr>
        <w:t>strong</w:t>
      </w:r>
      <w:r w:rsidRPr="004C32CE">
        <w:t xml:space="preserve"> signal of credibility can de-escalate any global hotspot </w:t>
      </w:r>
    </w:p>
    <w:p w:rsidR="004730DB" w:rsidRPr="004C32CE" w:rsidRDefault="004730DB" w:rsidP="004730DB">
      <w:pPr>
        <w:rPr>
          <w:rStyle w:val="StyleStyleBold12pt"/>
        </w:rPr>
      </w:pPr>
      <w:r w:rsidRPr="004C32CE">
        <w:rPr>
          <w:rStyle w:val="StyleStyleBold12pt"/>
        </w:rPr>
        <w:t>Tang ‘5</w:t>
      </w:r>
    </w:p>
    <w:p w:rsidR="004730DB" w:rsidRPr="004C32CE" w:rsidRDefault="004730DB" w:rsidP="004730DB">
      <w:r w:rsidRPr="004C32CE">
        <w:t>Shiping Tang, associate research fellow and deputy director of the Center for Regional Security Studies at the Chinese Academy of Social Sciences in Beijing, January-March 2005, “Reputation, Cult of Reputation, and International Conflict,” Security Studies, Vol. 14, No. 1, p. 34-62</w:t>
      </w:r>
    </w:p>
    <w:p w:rsidR="004730DB" w:rsidRPr="004C32CE" w:rsidRDefault="004730DB" w:rsidP="004730DB">
      <w:r w:rsidRPr="004C32CE">
        <w:t xml:space="preserve">Second, </w:t>
      </w:r>
      <w:r w:rsidRPr="004C32CE">
        <w:rPr>
          <w:rStyle w:val="StyleBoldUnderline"/>
        </w:rPr>
        <w:t>the cult adds</w:t>
      </w:r>
      <w:r w:rsidRPr="004C32CE">
        <w:t xml:space="preserve"> still </w:t>
      </w:r>
      <w:r w:rsidRPr="004C32CE">
        <w:rPr>
          <w:rStyle w:val="StyleBoldUnderline"/>
        </w:rPr>
        <w:t>another ingredient for escalation</w:t>
      </w:r>
      <w:r w:rsidRPr="004C32CE">
        <w:t xml:space="preserve">: </w:t>
      </w:r>
      <w:r w:rsidRPr="004C32CE">
        <w:rPr>
          <w:rStyle w:val="StyleBoldUnderline"/>
        </w:rPr>
        <w:t>it</w:t>
      </w:r>
      <w:r w:rsidRPr="004C32CE">
        <w:t xml:space="preserve"> </w:t>
      </w:r>
      <w:r w:rsidRPr="004C32CE">
        <w:rPr>
          <w:rStyle w:val="StyleBoldUnderline"/>
        </w:rPr>
        <w:t>exacerbates hostilities</w:t>
      </w:r>
      <w:r w:rsidRPr="004C32CE">
        <w:t xml:space="preserve"> </w:t>
      </w:r>
      <w:r w:rsidRPr="004C32CE">
        <w:rPr>
          <w:rStyle w:val="StyleBoldUnderline"/>
        </w:rPr>
        <w:t>between</w:t>
      </w:r>
      <w:r w:rsidRPr="004C32CE">
        <w:t xml:space="preserve"> two </w:t>
      </w:r>
      <w:r w:rsidRPr="004C32CE">
        <w:rPr>
          <w:rStyle w:val="StyleBoldUnderline"/>
        </w:rPr>
        <w:t>adversaries</w:t>
      </w:r>
      <w:r w:rsidRPr="004C32CE">
        <w:t xml:space="preserve"> </w:t>
      </w:r>
      <w:r w:rsidRPr="004C32CE">
        <w:rPr>
          <w:rStyle w:val="StyleBoldUnderline"/>
        </w:rPr>
        <w:t>in a conflict and makes them less willing to compromise</w:t>
      </w:r>
      <w:r w:rsidRPr="004C32CE">
        <w:t xml:space="preserve">, thus </w:t>
      </w:r>
      <w:r w:rsidRPr="004C32CE">
        <w:rPr>
          <w:rStyle w:val="StyleBoldUnderline"/>
        </w:rPr>
        <w:t>prolonging the rivalry</w:t>
      </w:r>
      <w:r w:rsidRPr="004C32CE">
        <w:t xml:space="preserve">. Indeed, </w:t>
      </w:r>
      <w:r w:rsidRPr="004C32CE">
        <w:rPr>
          <w:rStyle w:val="StyleBoldUnderline"/>
        </w:rPr>
        <w:t>the fear of losing reputation has been a</w:t>
      </w:r>
      <w:r w:rsidRPr="004C32CE">
        <w:t xml:space="preserve"> </w:t>
      </w:r>
      <w:r w:rsidRPr="004C32CE">
        <w:rPr>
          <w:rStyle w:val="StyleBoldUnderline"/>
        </w:rPr>
        <w:t>major factor behind states' reluctance to end conflicts</w:t>
      </w:r>
      <w:r w:rsidRPr="004C32CE">
        <w:t>.50 Israel's unwillingness to stop its bleeding in southern Lebanon sooner, like the earlier US. reluctance to cut its losses in Vietnam, was in large part due to its fear of losing "the deterrent image," prestige, reputation, and credibility.51 The same holds true for the Soviet Union's reluctance to pull out of Afghanistan's mountains and Vietnam's reluctance to get out of Cambodia's jungle.52</w:t>
      </w:r>
      <w:r w:rsidRPr="004C32CE">
        <w:rPr>
          <w:sz w:val="12"/>
        </w:rPr>
        <w:t xml:space="preserve">¶ </w:t>
      </w:r>
      <w:r w:rsidRPr="004C32CE">
        <w:t xml:space="preserve">Furthermore, </w:t>
      </w:r>
      <w:r w:rsidRPr="004C32CE">
        <w:rPr>
          <w:rStyle w:val="StyleBoldUnderline"/>
        </w:rPr>
        <w:t>prolonging a crisis or rivalry can cause a state to believe that it has already invested too much reputation to back down</w:t>
      </w:r>
      <w:r w:rsidRPr="004C32CE">
        <w:t xml:space="preserve">. </w:t>
      </w:r>
      <w:r w:rsidRPr="004C32CE">
        <w:rPr>
          <w:rStyle w:val="StyleBoldUnderline"/>
        </w:rPr>
        <w:t>When a second crisis erupts</w:t>
      </w:r>
      <w:r w:rsidRPr="004C32CE">
        <w:t xml:space="preserve"> between two previous foes, </w:t>
      </w:r>
      <w:r w:rsidRPr="004C32CE">
        <w:rPr>
          <w:rStyle w:val="StyleBoldUnderline"/>
        </w:rPr>
        <w:t>both sides will be even less willing to compromise</w:t>
      </w:r>
      <w:r w:rsidRPr="004C32CE">
        <w:t xml:space="preserve">, whatever the outcome of the previous conflict might have been. If the previous conflict ended in a draw, both sides now have even more reason to avoid losing. If the previous round ended in one side's defeat, the antagonism may become even more severe: the side that won is unwilling to lose its supposedly hard-won reputation, while the side that lost may stand firm in an attempt to regain its "lost" reputation. </w:t>
      </w:r>
      <w:r w:rsidRPr="004C32CE">
        <w:rPr>
          <w:rStyle w:val="StyleBoldUnderline"/>
        </w:rPr>
        <w:t>Each additional round makes both sides feel that they have more and more reputation at stake</w:t>
      </w:r>
      <w:r w:rsidRPr="004C32CE">
        <w:t xml:space="preserve"> in the confrontation, so they are even more reluctant to compromise. Hence, the "lock-in effect" is far more serious in rivalries than in random conflicts.53</w:t>
      </w:r>
      <w:r w:rsidRPr="004C32CE">
        <w:rPr>
          <w:sz w:val="12"/>
        </w:rPr>
        <w:t xml:space="preserve">¶ </w:t>
      </w:r>
      <w:r w:rsidRPr="004C32CE">
        <w:t xml:space="preserve">The arrival of the second conflict also makes </w:t>
      </w:r>
      <w:r w:rsidRPr="004C32CE">
        <w:rPr>
          <w:rStyle w:val="StyleBoldUnderline"/>
        </w:rPr>
        <w:t>both sides believe that the conflict between them is unresolvable</w:t>
      </w:r>
      <w:r w:rsidRPr="004C32CE">
        <w:t xml:space="preserve"> and will remain so for the foreseeable future. </w:t>
      </w:r>
      <w:r w:rsidRPr="004C32CE">
        <w:rPr>
          <w:rStyle w:val="StyleBoldUnderline"/>
        </w:rPr>
        <w:t>This will lead both sides to fear that the other side will deem any slight concession as a sign of weakness, and the fear induces states to believe that even the tiniest compromise at the least significant place might have far-reaching consequences</w:t>
      </w:r>
      <w:r w:rsidRPr="004C32CE">
        <w:t>.54 The result is a "paradox of credibility": "in order to buttress its credibility, a nation should intervene in the least significant, the least compelling, and the least rewarding cases, and its reaction should be disproportionate to the immediate provocation or the particular interest at stake."55</w:t>
      </w:r>
    </w:p>
    <w:p w:rsidR="004730DB" w:rsidRPr="004C32CE" w:rsidRDefault="004730DB" w:rsidP="004730DB"/>
    <w:p w:rsidR="00D87EDF" w:rsidRPr="004C32CE" w:rsidRDefault="00D87EDF" w:rsidP="00D87EDF">
      <w:pPr>
        <w:pStyle w:val="Heading3"/>
      </w:pPr>
      <w:r w:rsidRPr="004C32CE">
        <w:lastRenderedPageBreak/>
        <w:t>Turn Shield</w:t>
      </w:r>
    </w:p>
    <w:p w:rsidR="00D87EDF" w:rsidRPr="004C32CE" w:rsidRDefault="00D87EDF" w:rsidP="00D87EDF">
      <w:pPr>
        <w:pStyle w:val="Heading4"/>
      </w:pPr>
      <w:r w:rsidRPr="004C32CE">
        <w:t xml:space="preserve">Appeasement fails – only </w:t>
      </w:r>
      <w:r w:rsidRPr="004C32CE">
        <w:rPr>
          <w:u w:val="single"/>
        </w:rPr>
        <w:t>security-focused</w:t>
      </w:r>
      <w:r w:rsidRPr="004C32CE">
        <w:t xml:space="preserve"> policies solve</w:t>
      </w:r>
    </w:p>
    <w:p w:rsidR="00D87EDF" w:rsidRPr="004C32CE" w:rsidRDefault="00D87EDF" w:rsidP="00D87EDF">
      <w:pPr>
        <w:rPr>
          <w:rStyle w:val="StyleStyleBold12pt"/>
        </w:rPr>
      </w:pPr>
      <w:r w:rsidRPr="004C32CE">
        <w:rPr>
          <w:rStyle w:val="StyleStyleBold12pt"/>
        </w:rPr>
        <w:t>Walser ‘12</w:t>
      </w:r>
    </w:p>
    <w:p w:rsidR="00D87EDF" w:rsidRPr="004C32CE" w:rsidRDefault="00D87EDF" w:rsidP="00D87EDF">
      <w:r w:rsidRPr="004C32CE">
        <w:t>[Ray.  IR at Heritage Foundation. “Iran: A Strategy for the Threat Closer to Home” 9/18/12 http://blog.heritage.org/2012/09/18/iran-a-strategy-for-the-threat-closer-to-home/]</w:t>
      </w:r>
    </w:p>
    <w:p w:rsidR="00D87EDF" w:rsidRPr="004C32CE" w:rsidRDefault="00D87EDF" w:rsidP="00D87EDF">
      <w:r w:rsidRPr="004C32CE">
        <w:t xml:space="preserve">The House of Representatives will soon take floor action on a piece of legislation know as the Countering Iran in the Western Hemisphere Act, aimed at protecting American citizens from Iran and defending American interests and assets in the Western Hemisphere. Introduced last March, the legislation requires the Secretary of State to assess, report on, and develop a strategy for countering the presence of Iran and its allies such as Hezbollah in the Western Hemisphere. </w:t>
      </w:r>
      <w:r w:rsidRPr="004C32CE">
        <w:rPr>
          <w:rStyle w:val="Emphasis"/>
        </w:rPr>
        <w:t>Such a requirement is timely</w:t>
      </w:r>
      <w:r w:rsidRPr="004C32CE">
        <w:t>.</w:t>
      </w:r>
      <w:r w:rsidRPr="004C32CE">
        <w:rPr>
          <w:sz w:val="12"/>
        </w:rPr>
        <w:t>¶</w:t>
      </w:r>
      <w:r w:rsidRPr="004C32CE">
        <w:t xml:space="preserve"> Debate and likely </w:t>
      </w:r>
      <w:r w:rsidRPr="004C32CE">
        <w:rPr>
          <w:rStyle w:val="StyleBoldUnderline"/>
        </w:rPr>
        <w:t>passage comes at an opportune moment: when</w:t>
      </w:r>
      <w:r w:rsidRPr="004C32CE">
        <w:t xml:space="preserve"> the </w:t>
      </w:r>
      <w:r w:rsidRPr="004C32CE">
        <w:rPr>
          <w:rStyle w:val="StyleBoldUnderline"/>
        </w:rPr>
        <w:t>Obama</w:t>
      </w:r>
      <w:r w:rsidRPr="004C32CE">
        <w:t xml:space="preserve"> Administration </w:t>
      </w:r>
      <w:r w:rsidRPr="004C32CE">
        <w:rPr>
          <w:rStyle w:val="StyleBoldUnderline"/>
        </w:rPr>
        <w:t>inclines to minimize threats closer to home posed by Iran, Hezbollah, and anti-Americans</w:t>
      </w:r>
      <w:r w:rsidRPr="004C32CE">
        <w:t xml:space="preserve"> like Venezuela’s Hugo Chavez.</w:t>
      </w:r>
      <w:r w:rsidRPr="004C32CE">
        <w:rPr>
          <w:sz w:val="12"/>
        </w:rPr>
        <w:t>¶</w:t>
      </w:r>
      <w:r w:rsidRPr="004C32CE">
        <w:t xml:space="preserve"> Yet, the </w:t>
      </w:r>
      <w:r w:rsidRPr="004C32CE">
        <w:rPr>
          <w:rStyle w:val="Emphasis"/>
        </w:rPr>
        <w:t>facts on the ground remain troublesome</w:t>
      </w:r>
      <w:r w:rsidRPr="004C32CE">
        <w:t>. Just this month, Brazilian journal Veja and others reported on a police seizure in La Paz, Bolivia, of two tons of minerals believed initially to contain uranium but more likely tantalum. The mineral is in demand for, among other things, nuclear reactors and missile parts. Export of this mineral to Iran is prohibited by current sanction regimes. It is believed that the plan was to send secretly the mineral cargo to Iran via Venezuela.</w:t>
      </w:r>
      <w:r w:rsidRPr="004C32CE">
        <w:rPr>
          <w:sz w:val="12"/>
        </w:rPr>
        <w:t>¶</w:t>
      </w:r>
      <w:r w:rsidRPr="004C32CE">
        <w:t xml:space="preserve"> In Mexico, Rafic Mohammad Labbon Allaboun was arrested earlier this month and extradited to the U.S. He is believed to have engaged in money laundering for Hezbollah and was carrying false documents obtained in Belize. Also, reports of a Hezbollah training camp in remote northern Nicaragua have surfaced and invite investigation.</w:t>
      </w:r>
      <w:r w:rsidRPr="004C32CE">
        <w:rPr>
          <w:sz w:val="12"/>
        </w:rPr>
        <w:t>¶</w:t>
      </w:r>
      <w:r w:rsidRPr="004C32CE">
        <w:t xml:space="preserve"> </w:t>
      </w:r>
      <w:r w:rsidRPr="004C32CE">
        <w:rPr>
          <w:rStyle w:val="Emphasis"/>
        </w:rPr>
        <w:t>Critical U.S. security thinking is required</w:t>
      </w:r>
      <w:r w:rsidRPr="004C32CE">
        <w:t xml:space="preserve"> </w:t>
      </w:r>
      <w:r w:rsidRPr="004C32CE">
        <w:rPr>
          <w:rStyle w:val="StyleBoldUnderline"/>
        </w:rPr>
        <w:t>to probe</w:t>
      </w:r>
      <w:r w:rsidRPr="004C32CE">
        <w:t xml:space="preserve"> increasing </w:t>
      </w:r>
      <w:r w:rsidRPr="004C32CE">
        <w:rPr>
          <w:rStyle w:val="StyleBoldUnderline"/>
        </w:rPr>
        <w:t>linkages between anti-American states like Venezuela and Bolivia, transnational criminal organizations, foreign terrorist organizations, and state sponsors of terrorism like Iran</w:t>
      </w:r>
      <w:r w:rsidRPr="004C32CE">
        <w:t>. This troublesome combination, as Douglas Farah reports, is increasingly becoming a “tier 1” national security priority.</w:t>
      </w:r>
      <w:r w:rsidRPr="004C32CE">
        <w:rPr>
          <w:sz w:val="12"/>
        </w:rPr>
        <w:t>¶</w:t>
      </w:r>
      <w:r w:rsidRPr="004C32CE">
        <w:t xml:space="preserve"> In short, </w:t>
      </w:r>
      <w:r w:rsidRPr="004C32CE">
        <w:rPr>
          <w:rStyle w:val="Emphasis"/>
        </w:rPr>
        <w:t>acting systematically</w:t>
      </w:r>
      <w:r w:rsidRPr="004C32CE">
        <w:t xml:space="preserve"> with a modest investment </w:t>
      </w:r>
      <w:r w:rsidRPr="004C32CE">
        <w:rPr>
          <w:rStyle w:val="StyleBoldUnderline"/>
        </w:rPr>
        <w:t xml:space="preserve">to counter Iran in the Western Hemisphere makes </w:t>
      </w:r>
      <w:r w:rsidRPr="004C32CE">
        <w:rPr>
          <w:rStyle w:val="Emphasis"/>
        </w:rPr>
        <w:t>imminent security sense</w:t>
      </w:r>
      <w:r w:rsidRPr="004C32CE">
        <w:t>.</w:t>
      </w:r>
    </w:p>
    <w:p w:rsidR="00D87EDF" w:rsidRPr="004C32CE" w:rsidRDefault="00D87EDF" w:rsidP="00D87EDF">
      <w:pPr>
        <w:pStyle w:val="Heading4"/>
      </w:pPr>
      <w:r w:rsidRPr="004C32CE">
        <w:t xml:space="preserve">Appeasement fails – examples of success misunderstand the theory </w:t>
      </w:r>
    </w:p>
    <w:p w:rsidR="00D87EDF" w:rsidRPr="004C32CE" w:rsidRDefault="00D87EDF" w:rsidP="00D87EDF">
      <w:pPr>
        <w:rPr>
          <w:rStyle w:val="StyleStyleBold12pt"/>
        </w:rPr>
      </w:pPr>
      <w:r w:rsidRPr="004C32CE">
        <w:rPr>
          <w:rStyle w:val="StyleStyleBold12pt"/>
        </w:rPr>
        <w:t>Dueck 06</w:t>
      </w:r>
    </w:p>
    <w:p w:rsidR="00D87EDF" w:rsidRPr="004C32CE" w:rsidRDefault="00D87EDF" w:rsidP="00D87EDF">
      <w:pPr>
        <w:rPr>
          <w:b/>
          <w:sz w:val="26"/>
        </w:rPr>
      </w:pPr>
      <w:r w:rsidRPr="004C32CE">
        <w:t>(Colin Dueck, associate professor in the Department of Public and International Affairs at George Mason University, Orbis, Volume 50, Issue 2, Spring 2006, Pages 223–241, Strategies for Managing Rogue States, http://www.sciencedirect.com.proxy.lib.umich.edu/science/article/pii/S0030438706000056#,PS)</w:t>
      </w:r>
    </w:p>
    <w:p w:rsidR="00D87EDF" w:rsidRPr="004C32CE" w:rsidRDefault="00D87EDF" w:rsidP="00D87EDF">
      <w:r w:rsidRPr="004C32CE">
        <w:t xml:space="preserve">The strategy of appeasement, while seemingly discredited after 1938, has recently attracted surprising and favorable attention from scholars of international relations.2 Part of the problem surrounding the term has been a failure to agree on its meaning. Properly speaking, </w:t>
      </w:r>
      <w:r w:rsidRPr="004C32CE">
        <w:rPr>
          <w:rStyle w:val="StyleBoldUnderline"/>
        </w:rPr>
        <w:t xml:space="preserve">appeasement is </w:t>
      </w:r>
      <w:r w:rsidRPr="004C32CE">
        <w:rPr>
          <w:rStyle w:val="Emphasis"/>
        </w:rPr>
        <w:t>not synonymous with diplomatic negotiations or diplomatic concessions,</w:t>
      </w:r>
      <w:r w:rsidRPr="004C32CE">
        <w:rPr>
          <w:rStyle w:val="StyleBoldUnderline"/>
        </w:rPr>
        <w:t xml:space="preserve"> but refers only to those cases where one country attempts to alter or </w:t>
      </w:r>
      <w:r w:rsidRPr="004C32CE">
        <w:rPr>
          <w:rStyle w:val="Emphasis"/>
        </w:rPr>
        <w:t>satiate the aggressive intentions</w:t>
      </w:r>
      <w:r w:rsidRPr="004C32CE">
        <w:rPr>
          <w:rStyle w:val="StyleBoldUnderline"/>
        </w:rPr>
        <w:t xml:space="preserve"> of another through </w:t>
      </w:r>
      <w:r w:rsidRPr="004C32CE">
        <w:rPr>
          <w:rStyle w:val="Emphasis"/>
        </w:rPr>
        <w:t>unilateral</w:t>
      </w:r>
      <w:r w:rsidRPr="004C32CE">
        <w:rPr>
          <w:rStyle w:val="StyleBoldUnderline"/>
        </w:rPr>
        <w:t xml:space="preserve"> political, economic, and/or military </w:t>
      </w:r>
      <w:r w:rsidRPr="004C32CE">
        <w:rPr>
          <w:rStyle w:val="Emphasis"/>
        </w:rPr>
        <w:t>concessions</w:t>
      </w:r>
      <w:r w:rsidRPr="004C32CE">
        <w:t>.3</w:t>
      </w:r>
      <w:r w:rsidRPr="004C32CE">
        <w:rPr>
          <w:sz w:val="12"/>
        </w:rPr>
        <w:t>¶</w:t>
      </w:r>
      <w:r w:rsidRPr="004C32CE">
        <w:t xml:space="preserve"> It is sometimes argued that appeasement can work under certain circumstances, and that Neville Chamberlain's performance at Munich in 1938 was simply a case of appeasement badly handled.</w:t>
      </w:r>
      <w:r w:rsidRPr="004C32CE">
        <w:rPr>
          <w:rStyle w:val="StyleBoldUnderline"/>
        </w:rPr>
        <w:t>4 The drawbacks of appeasement</w:t>
      </w:r>
      <w:r w:rsidRPr="004C32CE">
        <w:t xml:space="preserve">, however, </w:t>
      </w:r>
      <w:r w:rsidRPr="004C32CE">
        <w:rPr>
          <w:rStyle w:val="StyleBoldUnderline"/>
        </w:rPr>
        <w:t>are inherent. They lie in the fact that concrete concessions are made by one side only, while the other side is trusted to shift its intentions from hostile to benign.</w:t>
      </w:r>
      <w:r w:rsidRPr="004C32CE">
        <w:t xml:space="preserve"> With this strategy, </w:t>
      </w:r>
      <w:r w:rsidRPr="004C32CE">
        <w:rPr>
          <w:rStyle w:val="StyleBoldUnderline"/>
        </w:rPr>
        <w:t>there is nothing to stop the appeased state from pocketing its gains and moving on to the next aggression.</w:t>
      </w:r>
      <w:r w:rsidRPr="004C32CE">
        <w:t xml:space="preserve">5 </w:t>
      </w:r>
      <w:r w:rsidRPr="004C32CE">
        <w:rPr>
          <w:rStyle w:val="StyleBoldUnderline"/>
        </w:rPr>
        <w:t>Britain's rapprochement with the United States in the 1890s is often described as a successful case of appeasement</w:t>
      </w:r>
      <w:r w:rsidRPr="004C32CE">
        <w:t xml:space="preserve">.6 Skillful British diplomacy indeed played a part in significantly improving relations between the two over the course of that decade, but that case does not deserve the term. </w:t>
      </w:r>
      <w:r w:rsidRPr="004C32CE">
        <w:rPr>
          <w:rStyle w:val="StyleBoldUnderline"/>
        </w:rPr>
        <w:t xml:space="preserve">The United States was not particularly hostile to Great Britain in the first place, and no vital conflicts </w:t>
      </w:r>
      <w:r w:rsidRPr="004C32CE">
        <w:rPr>
          <w:rStyle w:val="StyleBoldUnderline"/>
        </w:rPr>
        <w:lastRenderedPageBreak/>
        <w:t>of interest existed between the two powers. The Anglo-American rapprochement was more the result than the cause of that commonality of interests.7</w:t>
      </w:r>
      <w:r w:rsidRPr="004C32CE">
        <w:t xml:space="preserve"> In sum, </w:t>
      </w:r>
      <w:r w:rsidRPr="004C32CE">
        <w:rPr>
          <w:rStyle w:val="StyleBoldUnderline"/>
        </w:rPr>
        <w:t>appeasement</w:t>
      </w:r>
      <w:r w:rsidRPr="004C32CE">
        <w:t>—strictly defined—</w:t>
      </w:r>
      <w:r w:rsidRPr="004C32CE">
        <w:rPr>
          <w:rStyle w:val="Emphasis"/>
        </w:rPr>
        <w:t>is a strategy best avoided</w:t>
      </w:r>
      <w:r w:rsidRPr="004C32CE">
        <w:t>. Realistic bargaining or negotiations involving mutual compromise and presumably fixed intentions is another matter entirely, however, and should not be confused with appeasement.</w:t>
      </w:r>
    </w:p>
    <w:p w:rsidR="00D87EDF" w:rsidRPr="004C32CE" w:rsidRDefault="00D87EDF" w:rsidP="00D87EDF"/>
    <w:p w:rsidR="003112F4" w:rsidRPr="004C32CE" w:rsidRDefault="003112F4" w:rsidP="003112F4">
      <w:pPr>
        <w:pStyle w:val="Heading3"/>
      </w:pPr>
      <w:r w:rsidRPr="004C32CE">
        <w:lastRenderedPageBreak/>
        <w:t xml:space="preserve">    AT//Appeasement Good </w:t>
      </w:r>
      <w:r w:rsidR="003C105C" w:rsidRPr="004C32CE">
        <w:t xml:space="preserve">– General </w:t>
      </w:r>
    </w:p>
    <w:p w:rsidR="000A3399" w:rsidRPr="004C32CE" w:rsidRDefault="000A3399" w:rsidP="000A3399">
      <w:pPr>
        <w:pStyle w:val="Heading4"/>
      </w:pPr>
      <w:r w:rsidRPr="004C32CE">
        <w:t xml:space="preserve">The offense goes our direction – in the context of rogue nations appeasement can </w:t>
      </w:r>
      <w:r w:rsidRPr="004C32CE">
        <w:rPr>
          <w:u w:val="single"/>
        </w:rPr>
        <w:t>only be counterproductive</w:t>
      </w:r>
      <w:r w:rsidRPr="004C32CE">
        <w:t xml:space="preserve"> - prefer empirical examples </w:t>
      </w:r>
    </w:p>
    <w:p w:rsidR="000A3399" w:rsidRPr="004C32CE" w:rsidRDefault="000A3399" w:rsidP="000A3399">
      <w:pPr>
        <w:rPr>
          <w:rStyle w:val="StyleStyleBold12pt"/>
        </w:rPr>
      </w:pPr>
      <w:r w:rsidRPr="004C32CE">
        <w:rPr>
          <w:rStyle w:val="StyleStyleBold12pt"/>
        </w:rPr>
        <w:t>Henriksen ‘99</w:t>
      </w:r>
    </w:p>
    <w:p w:rsidR="000A3399" w:rsidRPr="004C32CE" w:rsidRDefault="000A3399" w:rsidP="000A3399">
      <w:r w:rsidRPr="004C32CE">
        <w:t xml:space="preserve">(Thomas H. Henriksen, U.S. foreign policy, international political and defense affairs, rogue states, and insurgencies, “Using Power and Diplomacy To Deal With Rogue States”  February 1, 1999 </w:t>
      </w:r>
      <w:hyperlink r:id="rId45" w:history="1">
        <w:r w:rsidRPr="004C32CE">
          <w:rPr>
            <w:rStyle w:val="Hyperlink"/>
          </w:rPr>
          <w:t>http://www.hoover.org/publications/monographs/27159</w:t>
        </w:r>
      </w:hyperlink>
      <w:r w:rsidRPr="004C32CE">
        <w:t xml:space="preserve"> )</w:t>
      </w:r>
    </w:p>
    <w:p w:rsidR="003112F4" w:rsidRPr="004C32CE" w:rsidRDefault="003112F4" w:rsidP="003112F4">
      <w:r w:rsidRPr="004C32CE">
        <w:rPr>
          <w:rStyle w:val="StyleBoldUnderline"/>
        </w:rPr>
        <w:t>Rogue regimes,</w:t>
      </w:r>
      <w:r w:rsidRPr="004C32CE">
        <w:t xml:space="preserve"> by their very nature, </w:t>
      </w:r>
      <w:r w:rsidRPr="004C32CE">
        <w:rPr>
          <w:rStyle w:val="StyleBoldUnderline"/>
        </w:rPr>
        <w:t>are less persuaded by appeals to</w:t>
      </w:r>
      <w:r w:rsidRPr="004C32CE">
        <w:t xml:space="preserve"> the fine points of </w:t>
      </w:r>
      <w:r w:rsidRPr="004C32CE">
        <w:rPr>
          <w:rStyle w:val="StyleBoldUnderline"/>
        </w:rPr>
        <w:t>international law and customary diplomatic practices than by armed force. Coercive diplomacy is initiated after</w:t>
      </w:r>
      <w:r w:rsidRPr="004C32CE">
        <w:t xml:space="preserve">, or in response to, </w:t>
      </w:r>
      <w:r w:rsidRPr="004C32CE">
        <w:rPr>
          <w:rStyle w:val="StyleBoldUnderline"/>
        </w:rPr>
        <w:t>a hostile action</w:t>
      </w:r>
      <w:r w:rsidRPr="004C32CE">
        <w:t xml:space="preserve">, whereas </w:t>
      </w:r>
      <w:r w:rsidRPr="004C32CE">
        <w:rPr>
          <w:rStyle w:val="StyleBoldUnderline"/>
        </w:rPr>
        <w:t>deterring a foe dissuades him from undertaking an activity</w:t>
      </w:r>
      <w:r w:rsidRPr="004C32CE">
        <w:t xml:space="preserve"> by threatening retaliation. But the principle is similar. </w:t>
      </w:r>
      <w:r w:rsidRPr="004C32CE">
        <w:rPr>
          <w:rStyle w:val="StyleBoldUnderline"/>
        </w:rPr>
        <w:t>Strong displays of force can contribute to persuasion as well as deterrence</w:t>
      </w:r>
      <w:r w:rsidRPr="004C32CE">
        <w:t xml:space="preserve">. Tyrants traditionally treat conciliatory actions in response to egregious behavior with contempt: </w:t>
      </w:r>
      <w:r w:rsidRPr="004C32CE">
        <w:rPr>
          <w:rStyle w:val="StyleBoldUnderline"/>
        </w:rPr>
        <w:t>Hitler interpreted Chamberlain's appeasement over Czechoslovakia at Munich as weakness,</w:t>
      </w:r>
      <w:r w:rsidRPr="004C32CE">
        <w:t xml:space="preserve"> America's cruise missile retaliation for an Iraqi attempt on former President Bush's life during his 1993 visit to Kuwait did not discourage Baghdad from dispatching army units right up to the border of the oil-rich kingdom in 1994. </w:t>
      </w:r>
      <w:r w:rsidRPr="004C32CE">
        <w:rPr>
          <w:rStyle w:val="StyleBoldUnderline"/>
        </w:rPr>
        <w:t>To resist the Iraqi aggression, Washington had to deploy American troops to Kuwait.</w:t>
      </w:r>
      <w:r w:rsidR="000A3399" w:rsidRPr="004C32CE">
        <w:rPr>
          <w:rStyle w:val="StyleBoldUnderline"/>
        </w:rPr>
        <w:t xml:space="preserve">¶ </w:t>
      </w:r>
      <w:r w:rsidRPr="004C32CE">
        <w:rPr>
          <w:rStyle w:val="StyleBoldUnderline"/>
        </w:rPr>
        <w:t>Showing the flag aggressively should not be perceived as an end in itself. Or the target may call the showman's bluff.</w:t>
      </w:r>
      <w:r w:rsidRPr="004C32CE">
        <w:t xml:space="preserve"> During the 1962 Cuban missile crisis, Washington demonstrated enough political resolve and military power that Moscow backed down and withdrew its missile batteries from Cuban soil. This standoff became a classic case of a superpower using force to prevent a fundamental change in the balance of power in a vital region.</w:t>
      </w:r>
      <w:r w:rsidR="000A3399" w:rsidRPr="004C32CE">
        <w:rPr>
          <w:sz w:val="12"/>
        </w:rPr>
        <w:t xml:space="preserve">¶ </w:t>
      </w:r>
      <w:r w:rsidRPr="004C32CE">
        <w:rPr>
          <w:rStyle w:val="StyleBoldUnderline"/>
        </w:rPr>
        <w:t>The exercise of power must not be undercut by ill-advised concessions</w:t>
      </w:r>
      <w:r w:rsidRPr="004C32CE">
        <w:t xml:space="preserve">. For instance, in May 1998 </w:t>
      </w:r>
      <w:r w:rsidRPr="004C32CE">
        <w:rPr>
          <w:rStyle w:val="StyleBoldUnderline"/>
        </w:rPr>
        <w:t>the Clinton administration prompted NATO to display its air power close to Serbia's borders</w:t>
      </w:r>
      <w:r w:rsidRPr="004C32CE">
        <w:t xml:space="preserve"> to persuade Milosevic to curb his forces in the province of Kosovo. </w:t>
      </w:r>
      <w:r w:rsidRPr="004C32CE">
        <w:rPr>
          <w:rStyle w:val="StyleBoldUnderline"/>
        </w:rPr>
        <w:t>But the Clinton administration then offered to lift the recently imposed investment bans</w:t>
      </w:r>
      <w:r w:rsidRPr="004C32CE">
        <w:t xml:space="preserve"> on Serbia, hoping to facilitate U.S. special envoy Richard Holbrooke's peace negotiations with Belgrade. Subsequent </w:t>
      </w:r>
      <w:r w:rsidRPr="004C32CE">
        <w:rPr>
          <w:rStyle w:val="StyleBoldUnderline"/>
        </w:rPr>
        <w:t>American and NATO policy failed to make up for the misstep, and the situation worsened</w:t>
      </w:r>
      <w:r w:rsidRPr="004C32CE">
        <w:t xml:space="preserve"> as special Serb police and army units committed a wave of well-publicized atrocities against Kosovo Albanians during the succeeding five months.</w:t>
      </w:r>
      <w:r w:rsidR="000A3399" w:rsidRPr="004C32CE">
        <w:rPr>
          <w:sz w:val="12"/>
        </w:rPr>
        <w:t xml:space="preserve">¶ </w:t>
      </w:r>
      <w:r w:rsidRPr="004C32CE">
        <w:t>During the Soviet era, deterrence was a mainstay of U.S. policy toward Moscow's nuclear threat. In the post=ncold war period, deterrence may also dissuade rogue regimes from spreading biological agents or launching nuclear-armed missiles. But if rogue players persist in deadly actions, then a preemptive strike or counterassault may be in order</w:t>
      </w:r>
      <w:r w:rsidRPr="004C32CE">
        <w:rPr>
          <w:rStyle w:val="StyleBoldUnderline"/>
        </w:rPr>
        <w:t xml:space="preserve">. Iraq, as an illustration, ignored the U.N. Security Council ultimatum in November 1990 to withdraw from Kuwait </w:t>
      </w:r>
      <w:r w:rsidRPr="004C32CE">
        <w:t xml:space="preserve">during the course of the American-led military buildup in Saudi Arabia and the Persian Gulf. </w:t>
      </w:r>
      <w:r w:rsidRPr="004C32CE">
        <w:rPr>
          <w:rStyle w:val="StyleBoldUnderline"/>
        </w:rPr>
        <w:t>Conflict became the only effective option</w:t>
      </w:r>
      <w:r w:rsidRPr="004C32CE">
        <w:t>. Hostilities broke out weeks later as coalition forces counterattacked to drive the Iraqis from Kuwait.</w:t>
      </w:r>
      <w:r w:rsidR="000A3399" w:rsidRPr="004C32CE">
        <w:rPr>
          <w:sz w:val="12"/>
        </w:rPr>
        <w:t xml:space="preserve">¶ </w:t>
      </w:r>
      <w:r w:rsidRPr="004C32CE">
        <w:rPr>
          <w:rStyle w:val="StyleBoldUnderline"/>
        </w:rPr>
        <w:t xml:space="preserve">The 1980s witnessed more-accomplished uses of military power for diplomatic motives. </w:t>
      </w:r>
      <w:r w:rsidRPr="004C32CE">
        <w:t xml:space="preserve">In a dramatic exercise, </w:t>
      </w:r>
      <w:r w:rsidRPr="004C32CE">
        <w:rPr>
          <w:rStyle w:val="StyleBoldUnderline"/>
        </w:rPr>
        <w:t>Ronald Reagan ordered the invasion and temporary occupation of Grenada</w:t>
      </w:r>
      <w:r w:rsidRPr="004C32CE">
        <w:t xml:space="preserve"> in October 1983. </w:t>
      </w:r>
      <w:r w:rsidRPr="004C32CE">
        <w:rPr>
          <w:rStyle w:val="StyleBoldUnderline"/>
        </w:rPr>
        <w:t>During the two preceding years, Washington had looked with deepening concern</w:t>
      </w:r>
      <w:r w:rsidRPr="004C32CE">
        <w:t xml:space="preserve"> at the hundreds of Cuban soldiers who were working on Grenadan construction projects, especially the airport. It soon became apparent that the airport's expansion was intended for military use, not tourism as was officially announced. Reagan's hand was forced when a radical Marxist Soviet-Cuban putsch endangered several hundred American medical students studying on the small Caribbean island, alarming Barbados, Antigua, Dominica, and other tiny states of the region. The Organization of Eastern Caribbean States (OECS) urged the United States to bring order to Grenada and restore democratic government.</w:t>
      </w:r>
      <w:r w:rsidR="000A3399" w:rsidRPr="004C32CE">
        <w:rPr>
          <w:sz w:val="12"/>
        </w:rPr>
        <w:t xml:space="preserve">¶ </w:t>
      </w:r>
      <w:r w:rsidRPr="004C32CE">
        <w:t xml:space="preserve">A series of reports from Grenada heightened the Reagan administration's fears for the safety of the medical students. Those anxieties deepened when the Grenadan government imposed brutal martial law to suppress legitimate opposition and closed the airport to international landings. </w:t>
      </w:r>
      <w:r w:rsidRPr="004C32CE">
        <w:rPr>
          <w:rStyle w:val="StyleBoldUnderline"/>
        </w:rPr>
        <w:t>After an urgent public appeal from the OECS for U.S. military intervention, the ensuing air and sea invasion</w:t>
      </w:r>
      <w:r w:rsidRPr="004C32CE">
        <w:t xml:space="preserve"> encountered some stiff but isolated resistance from the twenty-five hundred Cuban and Grenadan troops. But it soon </w:t>
      </w:r>
      <w:r w:rsidRPr="004C32CE">
        <w:rPr>
          <w:rStyle w:val="StyleBoldUnderline"/>
        </w:rPr>
        <w:t>rescued the students without their suffering any fatalities, repatriated the Cuban contingent, and restored American credibility worldwide</w:t>
      </w:r>
      <w:r w:rsidRPr="004C32CE">
        <w:t xml:space="preserve">. The large-scale military deployment raised American standing after the decline it had suffered with the loss of </w:t>
      </w:r>
      <w:r w:rsidRPr="004C32CE">
        <w:lastRenderedPageBreak/>
        <w:t>241 U.S. Marines in a terrorist bombing in Beirut, followed by the precipitous American departure from Lebanon. The rippling effect of Reagan's projection of power in the Caribbean also had an immediate and proximate reaction. Suriname, located not far from Grenada, reversed its political course and expelled a large Cuban garrison in the wake of the U.S. assault.</w:t>
      </w:r>
      <w:r w:rsidR="000A3399" w:rsidRPr="004C32CE">
        <w:rPr>
          <w:sz w:val="12"/>
        </w:rPr>
        <w:t xml:space="preserve">¶ </w:t>
      </w:r>
      <w:r w:rsidRPr="004C32CE">
        <w:t xml:space="preserve">President Reagan also struck at Colonel Muammar Qaddafi in retribution for a series of state-sponsored terrorist incidents occurring over several years that culminated in the bombing of a West German discotheque in which two U.S. servicemen died. </w:t>
      </w:r>
      <w:r w:rsidRPr="004C32CE">
        <w:rPr>
          <w:rStyle w:val="StyleBoldUnderline"/>
        </w:rPr>
        <w:t>Long frustrated by being unable to build a coalition among European allies that would impose effective sanctions, the United States retaliated days later with air strikes</w:t>
      </w:r>
      <w:r w:rsidRPr="004C32CE">
        <w:t>. Bombs hit Qaddafi's residence and military installations, nearly killing the Libyan dictator. After the bombardment, Libya appeared politically subdued, and some believed that it had been deterred from future terrorism. That judgment was only partially correct; during the balance of the 1980s Qaddafi used violence but sought to disguise his hand in it.13 For its part, the United States incurred world opprobrium when the U.N. General Assembly passed a resolution condemning the American raid on Libya.</w:t>
      </w:r>
      <w:r w:rsidR="000A3399" w:rsidRPr="004C32CE">
        <w:rPr>
          <w:sz w:val="12"/>
        </w:rPr>
        <w:t xml:space="preserve">¶ </w:t>
      </w:r>
      <w:r w:rsidRPr="004C32CE">
        <w:rPr>
          <w:rStyle w:val="StyleBoldUnderline"/>
        </w:rPr>
        <w:t>Fighting subversion can invite terrorist reprisals. Reagan's air strikes on Libya probably resulted in the downing of Pan American flight 103</w:t>
      </w:r>
      <w:r w:rsidRPr="004C32CE">
        <w:t xml:space="preserve"> over Lockerbie, Scotland, in December 1988, </w:t>
      </w:r>
      <w:r w:rsidRPr="004C32CE">
        <w:rPr>
          <w:rStyle w:val="StyleBoldUnderline"/>
        </w:rPr>
        <w:t xml:space="preserve">which killed 259 </w:t>
      </w:r>
      <w:r w:rsidRPr="004C32CE">
        <w:t>people aboard the jumbo jet and 11 others on the ground. Evidence pointed to two Libyan agents as having placed the bomb aboard the U.S.-bound flight. The Bush administration responded by getting U.N. sanctions against Libya and insisting that Qaddafi surrender the two suspects for trial either in the United States or in Scotland. To date, Qaddafi has refused to comply but seems open to holding the trial in an unnamed third country.</w:t>
      </w:r>
      <w:r w:rsidR="000A3399" w:rsidRPr="004C32CE">
        <w:rPr>
          <w:sz w:val="12"/>
        </w:rPr>
        <w:t xml:space="preserve">¶ </w:t>
      </w:r>
      <w:r w:rsidRPr="004C32CE">
        <w:t xml:space="preserve">As </w:t>
      </w:r>
      <w:r w:rsidRPr="004C32CE">
        <w:rPr>
          <w:rStyle w:val="StyleBoldUnderline"/>
        </w:rPr>
        <w:t>the Libyan case demonstrates</w:t>
      </w:r>
      <w:r w:rsidRPr="004C32CE">
        <w:t xml:space="preserve">, counterterrorism--whether punishment or preemptive assaults--can breed a cycle of violence for which </w:t>
      </w:r>
      <w:r w:rsidRPr="004C32CE">
        <w:rPr>
          <w:rStyle w:val="StyleBoldUnderline"/>
        </w:rPr>
        <w:t xml:space="preserve">the American people must be prepared. A chain reaction of terrorism has already unfolded </w:t>
      </w:r>
      <w:r w:rsidRPr="004C32CE">
        <w:t xml:space="preserve">in the wake of the bombings of the U.S. embassies in Kenya and Tanzania on August 7, 1998. If the future reflects the past, terrorists will certainly avenge President Clinton's firing of cruise missiles at a pharmaceutical plant suspected of producing nerve gas in Sudan and at the paramilitary training camps in Afghanistan. Neither the administration's unconvincing one-shot, remote-control counterattacks nor its bank pincers on the financial assets of Osama bin Laden will win the "war on terrorism." </w:t>
      </w:r>
      <w:r w:rsidRPr="004C32CE">
        <w:rPr>
          <w:rStyle w:val="StyleBoldUnderline"/>
        </w:rPr>
        <w:t>It will take a determined and sustained campaign</w:t>
      </w:r>
      <w:r w:rsidRPr="004C32CE">
        <w:t xml:space="preserve">. A riskless, terrorist-free world is simply beyond realistic attainment, just as is a crime-free society. But </w:t>
      </w:r>
      <w:r w:rsidRPr="004C32CE">
        <w:rPr>
          <w:rStyle w:val="StyleBoldUnderline"/>
        </w:rPr>
        <w:t>a hollow reaction will invite evermore subversion and casualties.</w:t>
      </w:r>
      <w:r w:rsidR="000A3399" w:rsidRPr="004C32CE">
        <w:rPr>
          <w:rStyle w:val="StyleBoldUnderline"/>
        </w:rPr>
        <w:t xml:space="preserve">¶ </w:t>
      </w:r>
      <w:r w:rsidRPr="004C32CE">
        <w:t xml:space="preserve">History teaches that a massive application of </w:t>
      </w:r>
      <w:r w:rsidRPr="004C32CE">
        <w:rPr>
          <w:rStyle w:val="StyleBoldUnderline"/>
        </w:rPr>
        <w:t>power is sometimes the only method to deal with a rogue</w:t>
      </w:r>
      <w:r w:rsidRPr="004C32CE">
        <w:t xml:space="preserve">. For example, General Manuel Noriega's corrupt military dictatorship in Panama had bedeviled U.S. drug interdiction efforts for years. Grand juries in Tampa and Miami indicted Noriega for drug trafficking and racketeering in February 1988. </w:t>
      </w:r>
      <w:r w:rsidRPr="004C32CE">
        <w:rPr>
          <w:rStyle w:val="StyleBoldUnderline"/>
        </w:rPr>
        <w:t>Washington's economic sanctions failed to change Noriega's behavior. No opposition movement existed that was capable of wresting power from him</w:t>
      </w:r>
      <w:r w:rsidRPr="004C32CE">
        <w:t>, for he enjoyed the backing of the Panama Defense Forces. He put down an attempted coup in March and spurned offers of amnesty in return for going into exile.</w:t>
      </w:r>
      <w:r w:rsidR="000A3399" w:rsidRPr="004C32CE">
        <w:rPr>
          <w:sz w:val="12"/>
        </w:rPr>
        <w:t xml:space="preserve">¶ </w:t>
      </w:r>
      <w:r w:rsidRPr="004C32CE">
        <w:t xml:space="preserve">America's initial reluctance to employ military force only steeled Noriega's determination to holdout against U.S. economic pressure. His fraudulent claim to reelection in May 1989 deepened skepticism in Bush administration circles that Noriega could be deposed by internal opponents. </w:t>
      </w:r>
      <w:r w:rsidRPr="004C32CE">
        <w:rPr>
          <w:rStyle w:val="StyleBoldUnderline"/>
        </w:rPr>
        <w:t xml:space="preserve">Panamanian military thugs had also assaulted and killed two American servicemen </w:t>
      </w:r>
      <w:r w:rsidRPr="004C32CE">
        <w:t xml:space="preserve">and attacked members of their families stationed in the Canal Zone. Believing that Noriega's presence endangered the smooth transfer of the canal to Panamanian authority, </w:t>
      </w:r>
      <w:r w:rsidRPr="004C32CE">
        <w:rPr>
          <w:rStyle w:val="StyleBoldUnderline"/>
        </w:rPr>
        <w:t>Bush opted for military intervention. In</w:t>
      </w:r>
      <w:r w:rsidRPr="004C32CE">
        <w:t xml:space="preserve"> December </w:t>
      </w:r>
      <w:r w:rsidRPr="004C32CE">
        <w:rPr>
          <w:rStyle w:val="StyleBoldUnderline"/>
        </w:rPr>
        <w:t>1989 a U.S. airborne invasion</w:t>
      </w:r>
      <w:r w:rsidRPr="004C32CE">
        <w:t>--the largest deployed since the Vietnam War--</w:t>
      </w:r>
      <w:r w:rsidRPr="004C32CE">
        <w:rPr>
          <w:rStyle w:val="StyleBoldUnderline"/>
        </w:rPr>
        <w:t>dismantled the PDF, captured Noriega, transported him to a Miami jail</w:t>
      </w:r>
      <w:r w:rsidRPr="004C32CE">
        <w:t xml:space="preserve"> to await federal trial and eventual conviction, </w:t>
      </w:r>
      <w:r w:rsidRPr="004C32CE">
        <w:rPr>
          <w:rStyle w:val="StyleBoldUnderline"/>
        </w:rPr>
        <w:t>and restored democracy to Panama.</w:t>
      </w:r>
      <w:r w:rsidR="000A3399" w:rsidRPr="004C32CE">
        <w:rPr>
          <w:rStyle w:val="StyleBoldUnderline"/>
        </w:rPr>
        <w:t xml:space="preserve">¶ </w:t>
      </w:r>
      <w:r w:rsidRPr="004C32CE">
        <w:t xml:space="preserve">Finally, </w:t>
      </w:r>
      <w:r w:rsidRPr="004C32CE">
        <w:rPr>
          <w:rStyle w:val="StyleBoldUnderline"/>
        </w:rPr>
        <w:t>Bush led the largest military coalition since World War II to expel Iraq from Kuwait</w:t>
      </w:r>
      <w:r w:rsidRPr="004C32CE">
        <w:t xml:space="preserve"> in 1990. He mobilized a 500,000-strong U.S.-led force, convinced a reluctant Congress to back a war against Baghdad, and organized a thirty-nation coalition, many of them Arab countries, to repulse Iraq. </w:t>
      </w:r>
      <w:r w:rsidRPr="004C32CE">
        <w:rPr>
          <w:rStyle w:val="StyleBoldUnderline"/>
        </w:rPr>
        <w:t>His achievement represented a</w:t>
      </w:r>
      <w:r w:rsidRPr="004C32CE">
        <w:t xml:space="preserve"> post=ncold war </w:t>
      </w:r>
      <w:r w:rsidRPr="004C32CE">
        <w:rPr>
          <w:rStyle w:val="StyleBoldUnderline"/>
        </w:rPr>
        <w:t>high-watermark in U.S. leadership resolved to back American diplomacy</w:t>
      </w:r>
      <w:r w:rsidRPr="004C32CE">
        <w:t xml:space="preserve"> with real power.</w:t>
      </w:r>
      <w:r w:rsidR="000A3399" w:rsidRPr="004C32CE">
        <w:rPr>
          <w:sz w:val="12"/>
        </w:rPr>
        <w:t xml:space="preserve">¶ </w:t>
      </w:r>
      <w:r w:rsidRPr="004C32CE">
        <w:rPr>
          <w:rStyle w:val="StyleBoldUnderline"/>
        </w:rPr>
        <w:t xml:space="preserve">The </w:t>
      </w:r>
      <w:r w:rsidRPr="004C32CE">
        <w:t xml:space="preserve">Grenada, Panama, and Iraq expeditionary </w:t>
      </w:r>
      <w:r w:rsidRPr="004C32CE">
        <w:rPr>
          <w:rStyle w:val="StyleBoldUnderline"/>
        </w:rPr>
        <w:t>operations shared salient similarities</w:t>
      </w:r>
      <w:r w:rsidRPr="004C32CE">
        <w:t xml:space="preserve"> despite their geographic and political differences. </w:t>
      </w:r>
      <w:r w:rsidRPr="004C32CE">
        <w:rPr>
          <w:rStyle w:val="StyleBoldUnderline"/>
        </w:rPr>
        <w:t>Each concentrated massive martial force for limited and achievable strategic objectives</w:t>
      </w:r>
      <w:r w:rsidRPr="004C32CE">
        <w:t xml:space="preserve">. Each succeeded in periods measured in months rather than years. </w:t>
      </w:r>
      <w:r w:rsidRPr="004C32CE">
        <w:rPr>
          <w:rStyle w:val="StyleBoldUnderline"/>
        </w:rPr>
        <w:t>Each saw an American president reach out for international support but fail to win universal consensus. Each witnessed a determined Washington push ahead in the face of domestic and foreign opposition. Each thus represents a milestone in the deployment of forceful measures for national purposes.</w:t>
      </w:r>
      <w:r w:rsidRPr="004C32CE">
        <w:t xml:space="preserve"> Reagan and Bush relished foreign affairs. Clinton shirks them. Their records reflect their emphases.</w:t>
      </w:r>
    </w:p>
    <w:p w:rsidR="003112F4" w:rsidRPr="004C32CE" w:rsidRDefault="004C5E5A" w:rsidP="004C5E5A">
      <w:pPr>
        <w:pStyle w:val="Heading3"/>
      </w:pPr>
      <w:r w:rsidRPr="004C32CE">
        <w:lastRenderedPageBreak/>
        <w:t xml:space="preserve">    AT//Appeasement Good – Reforms </w:t>
      </w:r>
    </w:p>
    <w:p w:rsidR="004C5E5A" w:rsidRPr="004C32CE" w:rsidRDefault="004C5E5A" w:rsidP="004C5E5A">
      <w:pPr>
        <w:pStyle w:val="Heading4"/>
      </w:pPr>
      <w:r w:rsidRPr="004C32CE">
        <w:t xml:space="preserve">Rogue regimes respond to </w:t>
      </w:r>
      <w:r w:rsidRPr="004C32CE">
        <w:rPr>
          <w:u w:val="single"/>
        </w:rPr>
        <w:t>consequences</w:t>
      </w:r>
      <w:r w:rsidRPr="004C32CE">
        <w:t xml:space="preserve">, not engagement </w:t>
      </w:r>
    </w:p>
    <w:p w:rsidR="004C5E5A" w:rsidRPr="004C32CE" w:rsidRDefault="004C5E5A" w:rsidP="004C5E5A">
      <w:pPr>
        <w:rPr>
          <w:rStyle w:val="StyleStyleBold12pt"/>
        </w:rPr>
      </w:pPr>
      <w:r w:rsidRPr="004C32CE">
        <w:rPr>
          <w:rStyle w:val="StyleStyleBold12pt"/>
        </w:rPr>
        <w:t>Henriksen 99</w:t>
      </w:r>
    </w:p>
    <w:p w:rsidR="004C5E5A" w:rsidRPr="004C32CE" w:rsidRDefault="004C5E5A" w:rsidP="004C5E5A">
      <w:r w:rsidRPr="004C32CE">
        <w:t>is a senior fellow at the Hoover Institution, where he focuses on American foreign policy, international political affairs, and insurgencies. He specializes in the study of US diplomatic and military courses of action toward terrorist havens in the non-Western world and toward rogue regimes. (Thomas H. - Hoover Institution Stanford University “Using Power and Diplomacy To Deal With Rogue States” February 1, 1999  http://www.hoover.org/publications/monographs/27159)//EB</w:t>
      </w:r>
    </w:p>
    <w:p w:rsidR="004C5E5A" w:rsidRPr="004C32CE" w:rsidRDefault="004C5E5A" w:rsidP="004C5E5A">
      <w:r w:rsidRPr="004C32CE">
        <w:rPr>
          <w:rStyle w:val="StyleBoldUnderline"/>
        </w:rPr>
        <w:t>Three central concepts undergird the available instruments that serve U.S. foreign policymakers confronting a renegade regime: law, diplomacy, and power.</w:t>
      </w:r>
      <w:r w:rsidRPr="004C32CE">
        <w:t xml:space="preserve"> </w:t>
      </w:r>
      <w:r w:rsidRPr="004C32CE">
        <w:rPr>
          <w:rStyle w:val="StyleBoldUnderline"/>
        </w:rPr>
        <w:t>Law stands at one end of the policy spectrum and power at the other, with diplomacy in the middle, thus representing a "response ramp" from the least severe to the most severe tool. Legal remedies constitute the cheapest and least aggressive reaction; power, in its various forms, is the most drastic weapon in a nation's arsenal.</w:t>
      </w:r>
      <w:r w:rsidRPr="004C32CE">
        <w:t xml:space="preserve"> Diplomatic means encompass a wide range of options, from recalling ambassadors to closing embassies. Moving steadily from one end of the spectrum to the other is ineffective against rogues, however, failing to capture the complexity of dealing effectively with outlaws. To deal with outlaws, the tools should be applied as nearly simultaneously as feasible. Thus, at the same time that the United States imposes sanctions, it should, for instance, establish a credible force and bolster internal movements opposed to the despotic leader. </w:t>
      </w:r>
      <w:r w:rsidRPr="004C32CE">
        <w:rPr>
          <w:rStyle w:val="StyleBoldUnderline"/>
        </w:rPr>
        <w:t>We must implement these options together because they each, of necessity, depend on the other in extreme cases.</w:t>
      </w:r>
      <w:r w:rsidRPr="004C32CE">
        <w:t xml:space="preserve"> </w:t>
      </w:r>
      <w:r w:rsidRPr="004C32CE">
        <w:rPr>
          <w:rStyle w:val="StyleBoldUnderline"/>
        </w:rPr>
        <w:t>Careful diplomacy is required to fashion a consensus on international law and build support for strong action. Law is enforceable only within a structure that delivers consequences. Likewise, accepted international codes serve to justify resorting to force or other hostile diplomatic instruments.</w:t>
      </w:r>
      <w:r w:rsidRPr="004C32CE">
        <w:t xml:space="preserve"> Thus, law, diplomacy, and power are logically interconnected to, and reinforce the effects of, one another. Unfortunately, </w:t>
      </w:r>
      <w:r w:rsidRPr="004C32CE">
        <w:rPr>
          <w:rStyle w:val="StyleBoldUnderline"/>
        </w:rPr>
        <w:t>rogue regimes reject the underlying concepts of normal international laws and established diplomacy. They assert their own sovereignty even when punitive political or military intervention is justified. But the right of self-protection assures the United States of legitimacy. It is acknowledged that international law is a key factor in foreign policy. Diplomacy is most effective when it accords with the norms of international law.</w:t>
      </w:r>
      <w:r w:rsidRPr="004C32CE">
        <w:t xml:space="preserve"> Although the United States must be prepared to act alone in confronting rogue states, it is important to avoid acting outside established international standards, lest it be considered no better than the terrorist regimes it wishes to condemn.</w:t>
      </w:r>
    </w:p>
    <w:p w:rsidR="004C5E5A" w:rsidRPr="004C32CE" w:rsidRDefault="004C5E5A" w:rsidP="004C5E5A"/>
    <w:p w:rsidR="00991899" w:rsidRPr="004C32CE" w:rsidRDefault="00991899" w:rsidP="00991899">
      <w:pPr>
        <w:pStyle w:val="Heading2"/>
      </w:pPr>
      <w:r w:rsidRPr="004C32CE">
        <w:lastRenderedPageBreak/>
        <w:t>Misc</w:t>
      </w:r>
    </w:p>
    <w:p w:rsidR="00991899" w:rsidRPr="004C32CE" w:rsidRDefault="00991899" w:rsidP="00991899">
      <w:pPr>
        <w:pStyle w:val="Heading3"/>
      </w:pPr>
      <w:r w:rsidRPr="004C32CE">
        <w:lastRenderedPageBreak/>
        <w:t xml:space="preserve">Net Benefit to Conditions Strategies </w:t>
      </w:r>
    </w:p>
    <w:p w:rsidR="00991899" w:rsidRPr="004C32CE" w:rsidRDefault="00991899" w:rsidP="00991899">
      <w:pPr>
        <w:pStyle w:val="Heading4"/>
      </w:pPr>
      <w:r w:rsidRPr="004C32CE">
        <w:t xml:space="preserve">Removing the embargo </w:t>
      </w:r>
      <w:r w:rsidRPr="004C32CE">
        <w:rPr>
          <w:u w:val="single"/>
        </w:rPr>
        <w:t>unconditionally</w:t>
      </w:r>
      <w:r w:rsidRPr="004C32CE">
        <w:t xml:space="preserve"> </w:t>
      </w:r>
      <w:r w:rsidR="003F408D" w:rsidRPr="004C32CE">
        <w:t xml:space="preserve">sends a signal of </w:t>
      </w:r>
      <w:r w:rsidR="003F408D" w:rsidRPr="004C32CE">
        <w:rPr>
          <w:u w:val="single"/>
        </w:rPr>
        <w:t>weakness and hypocrisy</w:t>
      </w:r>
      <w:r w:rsidR="003F408D" w:rsidRPr="004C32CE">
        <w:t xml:space="preserve"> – we should only lift the embargo </w:t>
      </w:r>
      <w:r w:rsidR="003F408D" w:rsidRPr="004C32CE">
        <w:rPr>
          <w:u w:val="single"/>
        </w:rPr>
        <w:t>after</w:t>
      </w:r>
      <w:r w:rsidR="003F408D" w:rsidRPr="004C32CE">
        <w:t xml:space="preserve"> Cuba has met our demands </w:t>
      </w:r>
    </w:p>
    <w:p w:rsidR="00991899" w:rsidRPr="004C32CE" w:rsidRDefault="00991899" w:rsidP="00991899">
      <w:r w:rsidRPr="004C32CE">
        <w:rPr>
          <w:rStyle w:val="StyleStyleBold12pt"/>
        </w:rPr>
        <w:t>Perales 10</w:t>
      </w:r>
      <w:r w:rsidRPr="004C32CE">
        <w:t xml:space="preserve"> </w:t>
      </w:r>
    </w:p>
    <w:p w:rsidR="00991899" w:rsidRPr="004C32CE" w:rsidRDefault="00991899" w:rsidP="00991899">
      <w:r w:rsidRPr="004C32CE">
        <w:t xml:space="preserve">is executive director of the Association of American Chambers of Commerce in Latin America (AACCLA) and a lecturer at the Elliott School of International Affairs at The George Washington University. The expressions and opinions contained in the text are the author’s alone and do not represent the official position of AACCLA or the U.S. Chamber of Commerce. (José Raúl - WOODROW WILSON CENTER LATIN AMERICAN PROGRAM “The United States and Cuba: Implications of an Economic Relationship” August 2010 </w:t>
      </w:r>
      <w:hyperlink r:id="rId46" w:history="1">
        <w:r w:rsidRPr="004C32CE">
          <w:rPr>
            <w:rStyle w:val="Hyperlink"/>
          </w:rPr>
          <w:t>http://www.wilsoncenter.org/sites/default/files/LAP_Cuba_Implications.pdf</w:t>
        </w:r>
      </w:hyperlink>
      <w:r w:rsidRPr="004C32CE">
        <w:t>)//EB</w:t>
      </w:r>
    </w:p>
    <w:p w:rsidR="00991899" w:rsidRPr="004C32CE" w:rsidRDefault="00991899" w:rsidP="00991899">
      <w:pPr>
        <w:rPr>
          <w:rStyle w:val="StyleBoldUnderline"/>
        </w:rPr>
      </w:pPr>
      <w:r w:rsidRPr="004C32CE">
        <w:rPr>
          <w:rStyle w:val="StyleBoldUnderline"/>
        </w:rPr>
        <w:t>The U.S. embargo may need to be changed</w:t>
      </w:r>
      <w:r w:rsidRPr="004C32CE">
        <w:rPr>
          <w:sz w:val="14"/>
        </w:rPr>
        <w:t xml:space="preserve">; however Sánchez vehemently opposed its complete elimination. </w:t>
      </w:r>
      <w:r w:rsidRPr="004C32CE">
        <w:rPr>
          <w:rStyle w:val="StyleBoldUnderline"/>
        </w:rPr>
        <w:t xml:space="preserve">The Helms-Burton Act created a clear roadmap stipulating the conditions by which the embargo could be suspended and ended. These include: legalization of political activity, the release of all political prisoners, dissolution of the Cuban Ministry of the Interior’s Department of State Security, establishment of an independent judiciary, and a government that does not include the Castro brothers. </w:t>
      </w:r>
      <w:r w:rsidRPr="004C32CE">
        <w:rPr>
          <w:sz w:val="14"/>
        </w:rPr>
        <w:t xml:space="preserve">Only when these conditions are met and democracy is reestablished should the embargo be scrapped. </w:t>
      </w:r>
      <w:r w:rsidRPr="004C32CE">
        <w:rPr>
          <w:rStyle w:val="StyleBoldUnderline"/>
        </w:rPr>
        <w:t xml:space="preserve">Elimination of the embargo </w:t>
      </w:r>
      <w:r w:rsidRPr="004C32CE">
        <w:rPr>
          <w:rStyle w:val="Emphasis"/>
        </w:rPr>
        <w:t>prior to meeting these conditions will rightly be perceived as weakness</w:t>
      </w:r>
      <w:r w:rsidRPr="004C32CE">
        <w:rPr>
          <w:rStyle w:val="StyleBoldUnderline"/>
        </w:rPr>
        <w:t xml:space="preserve"> in the face of political pressure. </w:t>
      </w:r>
      <w:r w:rsidRPr="004C32CE">
        <w:rPr>
          <w:sz w:val="14"/>
        </w:rPr>
        <w:t>For instance, the Obama administration has little intention of signing a free trade agreement with Colombia—a staunch ally with whom the United States has a very positive economic relationship—because of concern over the country’s inadequate labor rights</w:t>
      </w:r>
      <w:r w:rsidRPr="004C32CE">
        <w:rPr>
          <w:rStyle w:val="StyleBoldUnderline"/>
        </w:rPr>
        <w:t>. Imagine the hypocrisy of U.S. foreign policy were it to punish a consolidated democracy with strong, albeit imperfect, labor rights, yet capitulate and reward the Cuban government for systematically abusing labor rights. What sort of message would that send to the world?</w:t>
      </w:r>
    </w:p>
    <w:p w:rsidR="0011514E" w:rsidRPr="004C32CE" w:rsidRDefault="0011514E" w:rsidP="0011514E">
      <w:pPr>
        <w:pStyle w:val="Heading4"/>
      </w:pPr>
      <w:r w:rsidRPr="004C32CE">
        <w:t xml:space="preserve">More evidence – can’t lift the embargo until Cuba makes internal changes – solves the link </w:t>
      </w:r>
    </w:p>
    <w:p w:rsidR="0011514E" w:rsidRPr="004C32CE" w:rsidRDefault="0011514E" w:rsidP="0011514E">
      <w:pPr>
        <w:rPr>
          <w:rStyle w:val="StyleStyleBold12pt"/>
        </w:rPr>
      </w:pPr>
      <w:r w:rsidRPr="004C32CE">
        <w:rPr>
          <w:rStyle w:val="StyleStyleBold12pt"/>
        </w:rPr>
        <w:t>Sadowski ‘11</w:t>
      </w:r>
    </w:p>
    <w:p w:rsidR="0011514E" w:rsidRPr="004C32CE" w:rsidRDefault="0011514E" w:rsidP="0011514E">
      <w:r w:rsidRPr="004C32CE">
        <w:t>Hofstra University School of Law University of Delaware - Lerner College of Business and Economics (Richard - Sustainable Development Law &amp; Policy “Cuban Offshore Drilling: Preparation and Prevention within the Framework of the United States’ Embargo” Volume 12 Issue 1 Fall 2011: Natural Resource Conflicts Article 10 http://digitalcommons.wcl.american.edu/cgi/viewcontent.cgi?article=1497&amp;context=sdlp)//EB</w:t>
      </w:r>
    </w:p>
    <w:p w:rsidR="0011514E" w:rsidRPr="004C32CE" w:rsidRDefault="0011514E" w:rsidP="0011514E">
      <w:r w:rsidRPr="004C32CE">
        <w:t xml:space="preserve">the emBargo is still Necessary Despite calls for its revocation, </w:t>
      </w:r>
      <w:r w:rsidRPr="004C32CE">
        <w:rPr>
          <w:rStyle w:val="StyleBoldUnderline"/>
        </w:rPr>
        <w:t>the embargo’s purpose is as important now as when it was enacted</w:t>
      </w:r>
      <w:r w:rsidRPr="004C32CE">
        <w:t xml:space="preserve">. </w:t>
      </w:r>
      <w:r w:rsidRPr="004C32CE">
        <w:rPr>
          <w:rStyle w:val="StyleBoldUnderline"/>
        </w:rPr>
        <w:t>Cuba is still an oppressive country</w:t>
      </w:r>
      <w:r w:rsidRPr="004C32CE">
        <w:t>.</w:t>
      </w:r>
      <w:r w:rsidRPr="004C32CE">
        <w:rPr>
          <w:rStyle w:val="StyleBoldUnderline"/>
        </w:rPr>
        <w:t>59 Cubans may not leave the country without permission and still lack fundamental freedoms of expression</w:t>
      </w:r>
      <w:r w:rsidRPr="004C32CE">
        <w:t>.60 José Miguel Vivanco, the director of Americas division at Human Rights Watch, notes that as “</w:t>
      </w:r>
      <w:r w:rsidRPr="004C32CE">
        <w:rPr>
          <w:rStyle w:val="StyleBoldUnderline"/>
        </w:rPr>
        <w:t>Cuba’s draconian laws and sham trials remain in place, [the country] continue[s] to restock the prison cells with new generations of innocent Cubans who dare to exercise their basic rights</w:t>
      </w:r>
      <w:r w:rsidRPr="004C32CE">
        <w:t xml:space="preserve">.”61 Moreover, a recent proposal by the Cuban Communist Party makes clear that there will be no change in the country’s oppressive one-party political system.62 In doing so, the lengthy document declares </w:t>
      </w:r>
      <w:r w:rsidRPr="004C32CE">
        <w:rPr>
          <w:rStyle w:val="StyleBoldUnderline"/>
        </w:rPr>
        <w:t>“[o]nly socialism is capable of overcoming the current difficulties and preserving the victories of the revolution.”63 Cuba’s treatment of its own citizens is a situation the United States cannot ignore. The embargo’s twin goals of backing democracy and ending oppressive rule have not been met. Until they are, the embargo must remain in place.</w:t>
      </w:r>
      <w:r w:rsidRPr="004C32CE">
        <w:t xml:space="preserve"> </w:t>
      </w:r>
    </w:p>
    <w:p w:rsidR="0011514E" w:rsidRPr="004C32CE" w:rsidRDefault="0011514E" w:rsidP="0011514E"/>
    <w:p w:rsidR="0011514E" w:rsidRPr="004C32CE" w:rsidRDefault="0011514E" w:rsidP="00991899">
      <w:pPr>
        <w:rPr>
          <w:sz w:val="14"/>
        </w:rPr>
      </w:pPr>
    </w:p>
    <w:p w:rsidR="00991899" w:rsidRPr="004C32CE" w:rsidRDefault="00DF365D" w:rsidP="00DF365D">
      <w:pPr>
        <w:pStyle w:val="Heading2"/>
      </w:pPr>
      <w:r w:rsidRPr="004C32CE">
        <w:lastRenderedPageBreak/>
        <w:t>Aff</w:t>
      </w:r>
    </w:p>
    <w:p w:rsidR="00DF365D" w:rsidRPr="004C32CE" w:rsidRDefault="00DF365D" w:rsidP="00DF365D"/>
    <w:p w:rsidR="00CA0D37" w:rsidRPr="004C32CE" w:rsidRDefault="00CA0D37" w:rsidP="000230D6">
      <w:pPr>
        <w:pStyle w:val="Heading3"/>
      </w:pPr>
      <w:r w:rsidRPr="004C32CE">
        <w:lastRenderedPageBreak/>
        <w:t>Appeasement Now – General</w:t>
      </w:r>
    </w:p>
    <w:p w:rsidR="00CA0D37" w:rsidRPr="004C32CE" w:rsidRDefault="00CA0D37" w:rsidP="00CA0D37">
      <w:pPr>
        <w:pStyle w:val="Heading4"/>
        <w:rPr>
          <w:u w:val="single"/>
        </w:rPr>
      </w:pPr>
      <w:r w:rsidRPr="004C32CE">
        <w:t xml:space="preserve">America’s international credibility’s </w:t>
      </w:r>
      <w:r w:rsidRPr="004C32CE">
        <w:rPr>
          <w:u w:val="single"/>
        </w:rPr>
        <w:t>shot</w:t>
      </w:r>
    </w:p>
    <w:p w:rsidR="00CA0D37" w:rsidRPr="004C32CE" w:rsidRDefault="00CA0D37" w:rsidP="00CA0D37">
      <w:pPr>
        <w:rPr>
          <w:rStyle w:val="StyleStyleBold12pt"/>
        </w:rPr>
      </w:pPr>
      <w:r w:rsidRPr="004C32CE">
        <w:rPr>
          <w:rStyle w:val="StyleStyleBold12pt"/>
        </w:rPr>
        <w:t>Robbins ‘13</w:t>
      </w:r>
    </w:p>
    <w:p w:rsidR="00CA0D37" w:rsidRPr="004C32CE" w:rsidRDefault="00CA0D37" w:rsidP="00455881">
      <w:r w:rsidRPr="004C32CE">
        <w:t>[James. Senior Fellow Ntl Security at American Foreign Policy Council. “Rogue Nations Shrug Off Obama’s Threats” USA Today, 2/3/13 ln]</w:t>
      </w:r>
    </w:p>
    <w:p w:rsidR="00CA0D37" w:rsidRPr="004C32CE" w:rsidRDefault="00CA0D37" w:rsidP="00CA0D37">
      <w:r w:rsidRPr="004C32CE">
        <w:t>In his State of the Union Address</w:t>
      </w:r>
      <w:r w:rsidRPr="004C32CE">
        <w:rPr>
          <w:rStyle w:val="StyleBoldUnderline"/>
        </w:rPr>
        <w:t>, President Obama pledged that "America will continue to lead the effort to prevent the spread of the world's most dangerous weapons."  Strong words. But then again, he says that every year, and the rogue states don't seem to take notice.</w:t>
      </w:r>
      <w:r w:rsidRPr="004C32CE">
        <w:t xml:space="preserve"> </w:t>
      </w:r>
      <w:r w:rsidRPr="004C32CE">
        <w:rPr>
          <w:rStyle w:val="StyleBoldUnderline"/>
        </w:rPr>
        <w:t xml:space="preserve">Obama keeps talking, and the proliferaters keep proliferating.  On Tuesday, North Korea conducted its </w:t>
      </w:r>
      <w:hyperlink r:id="rId47" w:tooltip="http://www.usatoday.com/story/news/world/2013/02/11/earthquake-north-korea-nuclear-test/1911587/" w:history="1">
        <w:r w:rsidRPr="004C32CE">
          <w:rPr>
            <w:rStyle w:val="StyleBoldUnderline"/>
          </w:rPr>
          <w:t>third nuclear test</w:t>
        </w:r>
      </w:hyperlink>
      <w:r w:rsidRPr="004C32CE">
        <w:rPr>
          <w:rStyle w:val="StyleBoldUnderline"/>
        </w:rPr>
        <w:t xml:space="preserve">, prompting Obama to threaten that the United States would "lead the world in taking firm action in response to these threats." </w:t>
      </w:r>
      <w:r w:rsidRPr="004C32CE">
        <w:t xml:space="preserve">But the White House has issued no specific threats, and has no action plan. </w:t>
      </w:r>
      <w:r w:rsidRPr="004C32CE">
        <w:rPr>
          <w:rStyle w:val="StyleBoldUnderline"/>
        </w:rPr>
        <w:t>Pyongyang knows it can act with impunity because Obama's threats are not credible. In the 2010 State of the Union address, Obama warned North Korea that it "faces increased isolation, and stronger sanctions." In 2011, he said that we "insist that North Korea keeps its commitment to abandon nuclear weapons." And in 2012, he chose not to mention Pyongyang's nuclear program at all.</w:t>
      </w:r>
      <w:r w:rsidRPr="004C32CE">
        <w:rPr>
          <w:rFonts w:ascii="Arial" w:eastAsia="Times New Roman" w:hAnsi="Arial" w:cs="Arial"/>
          <w:color w:val="333333"/>
          <w:sz w:val="21"/>
          <w:szCs w:val="21"/>
        </w:rPr>
        <w:t xml:space="preserve"> </w:t>
      </w:r>
      <w:r w:rsidRPr="004C32CE">
        <w:rPr>
          <w:rStyle w:val="StyleBoldUnderline"/>
        </w:rPr>
        <w:t>Obama also lectured Iran, demanding that "they meet their obligations," and pledged the U.S. will "do what is necessary to prevent (Tehran) from getting a nuclear weapon." But we heard this before, too, in 2012, 2011 and 2010, when Obama threatened Iran "will face growing consequences. That is a promise." Yet Iran's nuclear weapons program has continued apace. And solid evidence exists that Iran and North Korea are collaborating on nuclear weapons development.  Iran might even be inspired by North Korea's example.</w:t>
      </w:r>
      <w:r w:rsidRPr="004C32CE">
        <w:t xml:space="preserve"> Pyongyang has proved that even a country as poor and dysfunctional as North Korea can not only develop and test nuclear weapons, but also can do so without significant consequences. Iran is wealthier than North Korea, more technologically advanced and governed by a committed, revolutionary government. If North Korea can defy Obama's empty threats, Iran can, too.</w:t>
      </w:r>
      <w:r w:rsidRPr="004C32CE">
        <w:rPr>
          <w:rFonts w:ascii="Arial" w:hAnsi="Arial" w:cs="Arial"/>
          <w:color w:val="333333"/>
          <w:sz w:val="21"/>
          <w:szCs w:val="21"/>
          <w:shd w:val="clear" w:color="auto" w:fill="FFFFFF"/>
        </w:rPr>
        <w:t xml:space="preserve"> </w:t>
      </w:r>
      <w:r w:rsidRPr="004C32CE">
        <w:rPr>
          <w:rStyle w:val="StyleBoldUnderline"/>
        </w:rPr>
        <w:t>Despite his annual bluster, Obama has failed to formulate an effective, credible strategy to deal with the growing danger of rogue state nuclear programs</w:t>
      </w:r>
      <w:r w:rsidRPr="004C32CE">
        <w:t>. An Iranian nuclear weapon is only a matter of time.</w:t>
      </w:r>
    </w:p>
    <w:p w:rsidR="00CA0D37" w:rsidRPr="004C32CE" w:rsidRDefault="00CA0D37" w:rsidP="00CA0D37"/>
    <w:p w:rsidR="00AC5CE3" w:rsidRPr="004C32CE" w:rsidRDefault="00AC5CE3" w:rsidP="000230D6">
      <w:pPr>
        <w:pStyle w:val="Heading3"/>
      </w:pPr>
      <w:r w:rsidRPr="004C32CE">
        <w:lastRenderedPageBreak/>
        <w:t xml:space="preserve">Appeasement Now – Cuba </w:t>
      </w:r>
    </w:p>
    <w:p w:rsidR="00D34584" w:rsidRPr="004C32CE" w:rsidRDefault="00D34584" w:rsidP="00AC5CE3">
      <w:pPr>
        <w:pStyle w:val="Heading4"/>
      </w:pPr>
      <w:r w:rsidRPr="004C32CE">
        <w:t xml:space="preserve">Appeasement now – and the plan makes it effective </w:t>
      </w:r>
    </w:p>
    <w:p w:rsidR="00D34584" w:rsidRPr="004C32CE" w:rsidRDefault="00D34584" w:rsidP="00D34584">
      <w:pPr>
        <w:rPr>
          <w:rStyle w:val="StyleStyleBold12pt"/>
        </w:rPr>
      </w:pPr>
      <w:r w:rsidRPr="004C32CE">
        <w:rPr>
          <w:rStyle w:val="StyleStyleBold12pt"/>
        </w:rPr>
        <w:t>Cave ‘12</w:t>
      </w:r>
    </w:p>
    <w:p w:rsidR="00D34584" w:rsidRPr="004C32CE" w:rsidRDefault="00D34584" w:rsidP="00D34584">
      <w:r w:rsidRPr="004C32CE">
        <w:t>[Damien. Foreign Correspondent for the New York Times. “</w:t>
      </w:r>
      <w:r w:rsidR="009B28E0" w:rsidRPr="004C32CE">
        <w:t>Easing of Restraints in Cuba Renews Debate on U.S. Embargo” 11/19/12 The New York Times ln]</w:t>
      </w:r>
    </w:p>
    <w:p w:rsidR="00D34584" w:rsidRPr="004C32CE" w:rsidRDefault="00D34584" w:rsidP="00D34584">
      <w:pPr>
        <w:rPr>
          <w:sz w:val="14"/>
        </w:rPr>
      </w:pPr>
      <w:r w:rsidRPr="004C32CE">
        <w:rPr>
          <w:rStyle w:val="StyleBoldUnderline"/>
        </w:rPr>
        <w:t>The longstanding logic has been that broad sanctions are necessary to suffocate the totalitarian government</w:t>
      </w:r>
      <w:r w:rsidRPr="004C32CE">
        <w:rPr>
          <w:sz w:val="14"/>
        </w:rPr>
        <w:t xml:space="preserve"> of Fidel and Raúl Castro. Now, especially for many Cubans who had previously stayed on the sidelines in the battle over Cuba policy, </w:t>
      </w:r>
      <w:r w:rsidRPr="004C32CE">
        <w:rPr>
          <w:rStyle w:val="StyleBoldUnderline"/>
        </w:rPr>
        <w:t>a new argument against the embargo is gaining currency</w:t>
      </w:r>
      <w:r w:rsidRPr="004C32CE">
        <w:rPr>
          <w:sz w:val="14"/>
        </w:rPr>
        <w:t xml:space="preserve"> — that </w:t>
      </w:r>
      <w:r w:rsidRPr="004C32CE">
        <w:rPr>
          <w:rStyle w:val="StyleBoldUnderline"/>
        </w:rPr>
        <w:t xml:space="preserve">the tentative move toward capitalism by the Cuban government could </w:t>
      </w:r>
      <w:r w:rsidRPr="004C32CE">
        <w:rPr>
          <w:rStyle w:val="Emphasis"/>
        </w:rPr>
        <w:t>be sped up with more assistance from Americans</w:t>
      </w:r>
      <w:r w:rsidRPr="004C32CE">
        <w:rPr>
          <w:sz w:val="14"/>
        </w:rPr>
        <w:t>.</w:t>
      </w:r>
      <w:r w:rsidR="004F74F4" w:rsidRPr="004C32CE">
        <w:rPr>
          <w:sz w:val="12"/>
        </w:rPr>
        <w:t>¶</w:t>
      </w:r>
      <w:r w:rsidR="004F74F4" w:rsidRPr="004C32CE">
        <w:rPr>
          <w:sz w:val="14"/>
        </w:rPr>
        <w:t xml:space="preserve"> </w:t>
      </w:r>
      <w:r w:rsidRPr="004C32CE">
        <w:rPr>
          <w:rStyle w:val="StyleBoldUnderline"/>
        </w:rPr>
        <w:t>Even as defenders of the embargo warn against providing the Cuban government with “economic lifelines,”</w:t>
      </w:r>
      <w:r w:rsidRPr="004C32CE">
        <w:rPr>
          <w:sz w:val="14"/>
        </w:rPr>
        <w:t xml:space="preserve"> some Cubans and exiles are advocating a fresh approach. The </w:t>
      </w:r>
      <w:r w:rsidRPr="004C32CE">
        <w:rPr>
          <w:rStyle w:val="StyleBoldUnderline"/>
        </w:rPr>
        <w:t>Obama</w:t>
      </w:r>
      <w:r w:rsidRPr="004C32CE">
        <w:rPr>
          <w:sz w:val="14"/>
        </w:rPr>
        <w:t xml:space="preserve"> administration </w:t>
      </w:r>
      <w:r w:rsidRPr="004C32CE">
        <w:rPr>
          <w:rStyle w:val="Emphasis"/>
        </w:rPr>
        <w:t>already showed an openness to engagement</w:t>
      </w:r>
      <w:r w:rsidRPr="004C32CE">
        <w:rPr>
          <w:sz w:val="14"/>
        </w:rPr>
        <w:t xml:space="preserve"> with Cuba in 2009 by removing restrictions on travel and remittances for Cuban Americans. But with Fidel Castro, 86, retired and President Raúl Castro, 81, leading a bureaucracy that is divided on the pace and scope of change, </w:t>
      </w:r>
      <w:r w:rsidRPr="004C32CE">
        <w:rPr>
          <w:rStyle w:val="StyleBoldUnderline"/>
        </w:rPr>
        <w:t>many have begun urging</w:t>
      </w:r>
      <w:r w:rsidRPr="004C32CE">
        <w:rPr>
          <w:sz w:val="14"/>
        </w:rPr>
        <w:t xml:space="preserve"> President </w:t>
      </w:r>
      <w:r w:rsidRPr="004C32CE">
        <w:rPr>
          <w:rStyle w:val="StyleBoldUnderline"/>
        </w:rPr>
        <w:t>Obama to go further and update American policy by putting a priority on assistance for Cubans seeking more economic independence from the government</w:t>
      </w:r>
      <w:r w:rsidRPr="004C32CE">
        <w:rPr>
          <w:sz w:val="14"/>
        </w:rPr>
        <w:t>.</w:t>
      </w:r>
      <w:r w:rsidR="004F74F4" w:rsidRPr="004C32CE">
        <w:rPr>
          <w:sz w:val="12"/>
        </w:rPr>
        <w:t>¶</w:t>
      </w:r>
      <w:r w:rsidR="004F74F4" w:rsidRPr="004C32CE">
        <w:rPr>
          <w:sz w:val="14"/>
        </w:rPr>
        <w:t xml:space="preserve"> </w:t>
      </w:r>
      <w:r w:rsidRPr="004C32CE">
        <w:rPr>
          <w:sz w:val="14"/>
        </w:rPr>
        <w:t>“</w:t>
      </w:r>
      <w:r w:rsidRPr="004C32CE">
        <w:rPr>
          <w:rStyle w:val="StyleBoldUnderline"/>
        </w:rPr>
        <w:t>Maintaining this embargo</w:t>
      </w:r>
      <w:r w:rsidRPr="004C32CE">
        <w:rPr>
          <w:sz w:val="14"/>
        </w:rPr>
        <w:t xml:space="preserve">, maintaining this hostility, </w:t>
      </w:r>
      <w:r w:rsidRPr="004C32CE">
        <w:rPr>
          <w:rStyle w:val="Emphasis"/>
        </w:rPr>
        <w:t>all it does is strengthen and embolden the hard-liners</w:t>
      </w:r>
      <w:r w:rsidRPr="004C32CE">
        <w:rPr>
          <w:sz w:val="14"/>
        </w:rPr>
        <w:t xml:space="preserve">,” said Carlos Saladrigas, a Cuban exile and co-chairman of the Cuba Study Group in Washington, which advocates engagement with Cuba. “What </w:t>
      </w:r>
      <w:r w:rsidRPr="004C32CE">
        <w:rPr>
          <w:rStyle w:val="StyleBoldUnderline"/>
        </w:rPr>
        <w:t>we should be</w:t>
      </w:r>
      <w:r w:rsidRPr="004C32CE">
        <w:rPr>
          <w:sz w:val="14"/>
        </w:rPr>
        <w:t xml:space="preserve"> doing is </w:t>
      </w:r>
      <w:r w:rsidRPr="004C32CE">
        <w:rPr>
          <w:rStyle w:val="Emphasis"/>
        </w:rPr>
        <w:t>helping the reformers</w:t>
      </w:r>
      <w:r w:rsidRPr="004C32CE">
        <w:rPr>
          <w:sz w:val="14"/>
        </w:rPr>
        <w:t>.”</w:t>
      </w:r>
    </w:p>
    <w:p w:rsidR="00AC5CE3" w:rsidRPr="004C32CE" w:rsidRDefault="00AC5CE3" w:rsidP="00AC5CE3">
      <w:pPr>
        <w:pStyle w:val="Heading4"/>
      </w:pPr>
      <w:r w:rsidRPr="004C32CE">
        <w:t>Appeasement now – European Union trading partners disregard the embargo</w:t>
      </w:r>
    </w:p>
    <w:p w:rsidR="00AC5CE3" w:rsidRPr="004C32CE" w:rsidRDefault="00AC5CE3" w:rsidP="00AC5CE3">
      <w:pPr>
        <w:rPr>
          <w:rStyle w:val="StyleStyleBold12pt"/>
        </w:rPr>
      </w:pPr>
      <w:r w:rsidRPr="004C32CE">
        <w:rPr>
          <w:rStyle w:val="StyleStyleBold12pt"/>
        </w:rPr>
        <w:t>Burns 7-23</w:t>
      </w:r>
    </w:p>
    <w:p w:rsidR="00AC5CE3" w:rsidRPr="004C32CE" w:rsidRDefault="00AC5CE3" w:rsidP="00AC5CE3">
      <w:r w:rsidRPr="004C32CE">
        <w:t xml:space="preserve">(Clif Burns, Writer for Export Law, “OFAC Fines American Express $5 Million for Doing Business in Europe” July 23, 2013 </w:t>
      </w:r>
      <w:hyperlink r:id="rId48" w:history="1">
        <w:r w:rsidRPr="004C32CE">
          <w:rPr>
            <w:rStyle w:val="Hyperlink"/>
          </w:rPr>
          <w:t>http://www.exportlawblog.com/archives/5325</w:t>
        </w:r>
      </w:hyperlink>
      <w:r w:rsidRPr="004C32CE">
        <w:t>, RLA)</w:t>
      </w:r>
    </w:p>
    <w:p w:rsidR="00AC5CE3" w:rsidRPr="004C32CE" w:rsidRDefault="00AC5CE3" w:rsidP="00AC5CE3">
      <w:r w:rsidRPr="004C32CE">
        <w:t>What is most interesting is OFAC’s reference to, and treatment of, legislation passed by</w:t>
      </w:r>
      <w:r w:rsidRPr="004C32CE">
        <w:rPr>
          <w:rStyle w:val="StyleBoldUnderline"/>
        </w:rPr>
        <w:t xml:space="preserve"> the European Union </w:t>
      </w:r>
      <w:r w:rsidRPr="004C32CE">
        <w:t xml:space="preserve">to prohibit companies doing business in Europe from complying with the U.S. sanctions on Cuba, legislation which OFAC oddly and uniquely calls “antidote” legislation. (Everyone else in the world calls it “blocking” legislation.) OFAC notes that “many” of the offending bookings occurred in countries with “antidote” legislation, presumably a reference to Council Regulation (EC) No 2271/96 of 22 November 1996 which </w:t>
      </w:r>
      <w:r w:rsidRPr="004C32CE">
        <w:rPr>
          <w:rStyle w:val="StyleBoldUnderline"/>
        </w:rPr>
        <w:t>prohibits companies in the E.U. from complying with the Cuba sanctions.</w:t>
      </w:r>
      <w:r w:rsidRPr="004C32CE">
        <w:t xml:space="preserve"> Well, duh, if you’ll forgive my lapse into the vernacular. Of course, </w:t>
      </w:r>
      <w:r w:rsidRPr="004C32CE">
        <w:rPr>
          <w:rStyle w:val="StyleBoldUnderline"/>
        </w:rPr>
        <w:t>it was going to be difficult to comply with the Cuba sanctions where doing so would be illegal.</w:t>
      </w:r>
      <w:r w:rsidRPr="004C32CE">
        <w:t xml:space="preserve"> There really is no way to interpret this other than as a statement by OFAC that having offices in Europe is inconsistent with complying with OFAC sanctions and that the only way to have an adequate compliance program is simply to stop doing business in Europe.</w:t>
      </w:r>
    </w:p>
    <w:p w:rsidR="00AC5CE3" w:rsidRPr="004C32CE" w:rsidRDefault="00AC5CE3" w:rsidP="00AC5CE3"/>
    <w:p w:rsidR="006D0463" w:rsidRPr="004C32CE" w:rsidRDefault="006D0463" w:rsidP="000230D6">
      <w:pPr>
        <w:pStyle w:val="Heading3"/>
      </w:pPr>
      <w:r w:rsidRPr="004C32CE">
        <w:lastRenderedPageBreak/>
        <w:t xml:space="preserve">Appeasement Now – Venezuela </w:t>
      </w:r>
    </w:p>
    <w:p w:rsidR="00315F82" w:rsidRPr="004C32CE" w:rsidRDefault="00315F82" w:rsidP="006D0463">
      <w:pPr>
        <w:pStyle w:val="Heading4"/>
      </w:pPr>
      <w:r w:rsidRPr="004C32CE">
        <w:t>Rapprochement now – despite cutting off diplomatic ties</w:t>
      </w:r>
    </w:p>
    <w:p w:rsidR="00315F82" w:rsidRPr="004C32CE" w:rsidRDefault="00315F82" w:rsidP="00315F82">
      <w:pPr>
        <w:rPr>
          <w:rStyle w:val="StyleStyleBold12pt"/>
        </w:rPr>
      </w:pPr>
      <w:r w:rsidRPr="004C32CE">
        <w:rPr>
          <w:rStyle w:val="StyleStyleBold12pt"/>
        </w:rPr>
        <w:t>TN 7-25</w:t>
      </w:r>
    </w:p>
    <w:p w:rsidR="00315F82" w:rsidRPr="004C32CE" w:rsidRDefault="00315F82" w:rsidP="00315F82">
      <w:r w:rsidRPr="004C32CE">
        <w:t xml:space="preserve">(Tengri News, “US still up for warming Venezuela ties after fresh row” July 25, 2013 </w:t>
      </w:r>
      <w:hyperlink r:id="rId49" w:history="1">
        <w:r w:rsidRPr="004C32CE">
          <w:rPr>
            <w:rStyle w:val="Hyperlink"/>
          </w:rPr>
          <w:t>http://en.tengrinews.kz/politics_sub/US-still-up-for-warming-Venezuela-ties-after-fresh-row--21284/</w:t>
        </w:r>
      </w:hyperlink>
      <w:r w:rsidRPr="004C32CE">
        <w:t xml:space="preserve">, RLA) </w:t>
      </w:r>
    </w:p>
    <w:p w:rsidR="00315F82" w:rsidRPr="004C32CE" w:rsidRDefault="00315F82" w:rsidP="00315F82">
      <w:pPr>
        <w:rPr>
          <w:rStyle w:val="StyleBoldUnderline"/>
        </w:rPr>
      </w:pPr>
      <w:r w:rsidRPr="004C32CE">
        <w:rPr>
          <w:rStyle w:val="StyleBoldUnderline"/>
        </w:rPr>
        <w:t>The United States said Wednesday it is still open to improving ties with Venezuela after Caracas called off the rapprochement</w:t>
      </w:r>
      <w:r w:rsidRPr="004C32CE">
        <w:t>, accusing Washington of meddling in its internal affairs, AFP reports</w:t>
      </w:r>
      <w:r w:rsidRPr="004C32CE">
        <w:rPr>
          <w:rStyle w:val="StyleBoldUnderline"/>
        </w:rPr>
        <w:t>.</w:t>
      </w:r>
      <w:r w:rsidRPr="004C32CE">
        <w:rPr>
          <w:b/>
          <w:sz w:val="12"/>
          <w:u w:val="single"/>
        </w:rPr>
        <w:t xml:space="preserve">¶ </w:t>
      </w:r>
      <w:r w:rsidRPr="004C32CE">
        <w:rPr>
          <w:rStyle w:val="StyleBoldUnderline"/>
        </w:rPr>
        <w:t>The two nations</w:t>
      </w:r>
      <w:r w:rsidRPr="004C32CE">
        <w:t xml:space="preserve"> -- which were often at odds during the 14-year rule of the recently deceased Hugo Chavez -- </w:t>
      </w:r>
      <w:r w:rsidRPr="004C32CE">
        <w:rPr>
          <w:rStyle w:val="StyleBoldUnderline"/>
        </w:rPr>
        <w:t>had hinted at warmer ties after a meeting of top diplomats last month.</w:t>
      </w:r>
      <w:r w:rsidRPr="004C32CE">
        <w:rPr>
          <w:sz w:val="12"/>
        </w:rPr>
        <w:t xml:space="preserve">¶ </w:t>
      </w:r>
      <w:r w:rsidRPr="004C32CE">
        <w:t>But then Venezuela reacted angrily to a statement by Samantha Power -- tapped to be the next US ambassador to the United Nations -- who vowed to stand up to "repressive regimes" and challenge the "crackdown on civil society being carried out in countries like Cuba, Iran, Russia, and Venezuela."</w:t>
      </w:r>
      <w:r w:rsidRPr="004C32CE">
        <w:rPr>
          <w:sz w:val="12"/>
        </w:rPr>
        <w:t xml:space="preserve">¶ </w:t>
      </w:r>
      <w:r w:rsidRPr="004C32CE">
        <w:t>President Nicolas Maduro -- the handpicked successor to the leftist Chavez -- then accused Washington of meddling in Venezuela's affairs, condemning its "imperialist attitude."</w:t>
      </w:r>
      <w:r w:rsidRPr="004C32CE">
        <w:rPr>
          <w:sz w:val="12"/>
        </w:rPr>
        <w:t xml:space="preserve">¶ </w:t>
      </w:r>
      <w:r w:rsidRPr="004C32CE">
        <w:t>Washington has yet to recognize Maduro's victory in a disputed April election to replace Chavez.</w:t>
      </w:r>
      <w:r w:rsidRPr="004C32CE">
        <w:rPr>
          <w:sz w:val="12"/>
        </w:rPr>
        <w:t xml:space="preserve">¶ </w:t>
      </w:r>
      <w:r w:rsidRPr="004C32CE">
        <w:t xml:space="preserve">State Department spokeswoman </w:t>
      </w:r>
      <w:r w:rsidRPr="004C32CE">
        <w:rPr>
          <w:rStyle w:val="StyleBoldUnderline"/>
        </w:rPr>
        <w:t xml:space="preserve">Jen Psaki said </w:t>
      </w:r>
      <w:r w:rsidRPr="004C32CE">
        <w:t xml:space="preserve">Wednesday she was not aware of Maduro's comments, and she insisted </w:t>
      </w:r>
      <w:r w:rsidRPr="004C32CE">
        <w:rPr>
          <w:rStyle w:val="StyleBoldUnderline"/>
        </w:rPr>
        <w:t>the United States was still committed to improving ties.</w:t>
      </w:r>
      <w:r w:rsidRPr="004C32CE">
        <w:rPr>
          <w:b/>
          <w:sz w:val="12"/>
          <w:u w:val="single"/>
        </w:rPr>
        <w:t xml:space="preserve">¶ </w:t>
      </w:r>
      <w:r w:rsidRPr="004C32CE">
        <w:rPr>
          <w:rStyle w:val="StyleBoldUnderline"/>
        </w:rPr>
        <w:t>"We obviously have not interjected into any election</w:t>
      </w:r>
      <w:r w:rsidRPr="004C32CE">
        <w:t>," she said.</w:t>
      </w:r>
      <w:r w:rsidRPr="004C32CE">
        <w:rPr>
          <w:sz w:val="12"/>
        </w:rPr>
        <w:t xml:space="preserve">¶ </w:t>
      </w:r>
      <w:r w:rsidRPr="004C32CE">
        <w:t>"</w:t>
      </w:r>
      <w:r w:rsidRPr="004C32CE">
        <w:rPr>
          <w:rStyle w:val="StyleBoldUnderline"/>
        </w:rPr>
        <w:t>We are open to having a positive relationship with Venezuela moving forward.</w:t>
      </w:r>
      <w:r w:rsidRPr="004C32CE">
        <w:t xml:space="preserve"> That's what our focus is on, and we still are leaving the door open for that."</w:t>
      </w:r>
      <w:r w:rsidRPr="004C32CE">
        <w:rPr>
          <w:sz w:val="12"/>
        </w:rPr>
        <w:t xml:space="preserve">¶ </w:t>
      </w:r>
      <w:r w:rsidRPr="004C32CE">
        <w:t>During his 14 years in power Chavez railed against US "imperialism" and cultivated close ties with Cuba, Iran and Syria.</w:t>
      </w:r>
      <w:r w:rsidRPr="004C32CE">
        <w:rPr>
          <w:sz w:val="12"/>
        </w:rPr>
        <w:t xml:space="preserve">¶ </w:t>
      </w:r>
      <w:r w:rsidRPr="004C32CE">
        <w:t xml:space="preserve">But despite the fact that Washington and Caracas have not exchanged ambassadors since 2010, </w:t>
      </w:r>
      <w:r w:rsidRPr="004C32CE">
        <w:rPr>
          <w:rStyle w:val="StyleBoldUnderline"/>
        </w:rPr>
        <w:t>oil-rich Venezuela still exports some 900,000 barrels a day to the United States.</w:t>
      </w:r>
      <w:r w:rsidRPr="004C32CE">
        <w:rPr>
          <w:b/>
          <w:sz w:val="12"/>
          <w:u w:val="single"/>
        </w:rPr>
        <w:t xml:space="preserve">¶ </w:t>
      </w:r>
    </w:p>
    <w:p w:rsidR="006D0463" w:rsidRPr="004C32CE" w:rsidRDefault="006D0463" w:rsidP="006D0463">
      <w:pPr>
        <w:pStyle w:val="Heading4"/>
      </w:pPr>
      <w:r w:rsidRPr="004C32CE">
        <w:t>The US already appeased Venezuela despite actions contrary to US interests</w:t>
      </w:r>
    </w:p>
    <w:p w:rsidR="006D0463" w:rsidRPr="004C32CE" w:rsidRDefault="006D0463" w:rsidP="006D0463">
      <w:pPr>
        <w:rPr>
          <w:rStyle w:val="StyleStyleBold12pt"/>
        </w:rPr>
      </w:pPr>
      <w:r w:rsidRPr="004C32CE">
        <w:rPr>
          <w:rStyle w:val="StyleStyleBold12pt"/>
        </w:rPr>
        <w:t>Cardenas 6-14</w:t>
      </w:r>
    </w:p>
    <w:p w:rsidR="006D0463" w:rsidRPr="004C32CE" w:rsidRDefault="006D0463" w:rsidP="006D0463">
      <w:r w:rsidRPr="004C32CE">
        <w:t>(José R. Cárdenas, assistant administrator for Latin America at the U.S. Agency for International Development under Bush Administration, “How Not to Treat the Neighborhood Bully” Friday, June 14, 2013 - 3:00 PM, http://shadow.foreignpolicy.com/taxonomy/term/4784)</w:t>
      </w:r>
    </w:p>
    <w:p w:rsidR="006D0463" w:rsidRPr="004C32CE" w:rsidRDefault="006D0463" w:rsidP="006D0463">
      <w:r w:rsidRPr="004C32CE">
        <w:rPr>
          <w:rStyle w:val="StyleBoldUnderline"/>
        </w:rPr>
        <w:t>Trying to track the course of U.S. policy toward Venezuela is enough to give one whiplash</w:t>
      </w:r>
      <w:r w:rsidRPr="004C32CE">
        <w:t xml:space="preserve">. Where a few weeks ago Barack </w:t>
      </w:r>
      <w:r w:rsidRPr="004C32CE">
        <w:rPr>
          <w:rStyle w:val="StyleBoldUnderline"/>
        </w:rPr>
        <w:t>Obama's administration</w:t>
      </w:r>
      <w:r w:rsidRPr="004C32CE">
        <w:t xml:space="preserve"> appeared to take a principled stand behind opposition protests asserting that this April's presidential election to elect Hugo Chávez's successor was stolen, today it </w:t>
      </w:r>
      <w:r w:rsidRPr="004C32CE">
        <w:rPr>
          <w:rStyle w:val="StyleBoldUnderline"/>
        </w:rPr>
        <w:t xml:space="preserve">seems to have tossed the opposition overboard as it seeks to normalize relations with the disputed government of Nicolás Maduro.¶ </w:t>
      </w:r>
      <w:r w:rsidRPr="004C32CE">
        <w:t xml:space="preserve">Even as opposition leader Henrique Capriles has been traveling to regional capitals seeking support for his campaign for a clean election, </w:t>
      </w:r>
      <w:r w:rsidRPr="004C32CE">
        <w:rPr>
          <w:rStyle w:val="StyleBoldUnderline"/>
        </w:rPr>
        <w:t>someone at the State Department evidently thought it was perfect timing for a smiling, handshaking photo</w:t>
      </w:r>
      <w:r w:rsidRPr="004C32CE">
        <w:t xml:space="preserve"> op </w:t>
      </w:r>
      <w:r w:rsidRPr="004C32CE">
        <w:rPr>
          <w:rStyle w:val="StyleBoldUnderline"/>
        </w:rPr>
        <w:t>between Secretary of State</w:t>
      </w:r>
      <w:r w:rsidRPr="004C32CE">
        <w:t xml:space="preserve"> John Kerry </w:t>
      </w:r>
      <w:r w:rsidRPr="004C32CE">
        <w:rPr>
          <w:rStyle w:val="StyleBoldUnderline"/>
        </w:rPr>
        <w:t>and Venezuelan Foreign Minister</w:t>
      </w:r>
      <w:r w:rsidRPr="004C32CE">
        <w:t xml:space="preserve"> Elías Jaua at last week's Organization of American States meeting in Guatemala.</w:t>
      </w:r>
      <w:r w:rsidRPr="004C32CE">
        <w:rPr>
          <w:sz w:val="12"/>
        </w:rPr>
        <w:t xml:space="preserve">¶ </w:t>
      </w:r>
      <w:r w:rsidRPr="004C32CE">
        <w:t xml:space="preserve">Certainly </w:t>
      </w:r>
      <w:r w:rsidRPr="004C32CE">
        <w:rPr>
          <w:rStyle w:val="StyleBoldUnderline"/>
        </w:rPr>
        <w:t>it would be understandable if a U.S.-Venezuelan rapprochement was the product of some identifiable change</w:t>
      </w:r>
      <w:r w:rsidRPr="004C32CE">
        <w:t xml:space="preserve"> in that government's behavior -- some nod to the legitimacy of the opposition's complaints, </w:t>
      </w:r>
      <w:r w:rsidRPr="004C32CE">
        <w:rPr>
          <w:rStyle w:val="StyleBoldUnderline"/>
        </w:rPr>
        <w:t>maybe a commitment to stop berating the United States</w:t>
      </w:r>
      <w:r w:rsidRPr="004C32CE">
        <w:t xml:space="preserve"> and friendly countries, or perhaps even a public pledge to finally cooperate on counternarcotics policy. Yet </w:t>
      </w:r>
      <w:r w:rsidRPr="004C32CE">
        <w:rPr>
          <w:rStyle w:val="Emphasis"/>
        </w:rPr>
        <w:t>none of this has occurred.</w:t>
      </w:r>
      <w:r w:rsidRPr="004C32CE">
        <w:rPr>
          <w:rStyle w:val="Emphasis"/>
          <w:sz w:val="12"/>
        </w:rPr>
        <w:t xml:space="preserve">¶ </w:t>
      </w:r>
      <w:r w:rsidRPr="004C32CE">
        <w:t xml:space="preserve">Instead, </w:t>
      </w:r>
      <w:r w:rsidRPr="004C32CE">
        <w:rPr>
          <w:rStyle w:val="StyleBoldUnderline"/>
        </w:rPr>
        <w:t>this is what we have seen</w:t>
      </w:r>
      <w:r w:rsidRPr="004C32CE">
        <w:t xml:space="preserve"> from the Maduro government in the last few months:</w:t>
      </w:r>
      <w:r w:rsidRPr="004C32CE">
        <w:rPr>
          <w:sz w:val="12"/>
        </w:rPr>
        <w:t xml:space="preserve">¶ ¶ </w:t>
      </w:r>
      <w:r w:rsidRPr="004C32CE">
        <w:rPr>
          <w:rStyle w:val="StyleBoldUnderline"/>
        </w:rPr>
        <w:t xml:space="preserve">Accused the United States of giving Chávez his cancer¶ </w:t>
      </w:r>
      <w:r w:rsidRPr="004C32CE">
        <w:t xml:space="preserve">Repeatedly </w:t>
      </w:r>
      <w:r w:rsidRPr="004C32CE">
        <w:rPr>
          <w:rStyle w:val="StyleBoldUnderline"/>
        </w:rPr>
        <w:t>accused the United States of fomenting instability</w:t>
      </w:r>
      <w:r w:rsidRPr="004C32CE">
        <w:t xml:space="preserve"> in Venezuela, including alleging that former U.S. officials had entered the country to poison him</w:t>
      </w:r>
      <w:r w:rsidRPr="004C32CE">
        <w:rPr>
          <w:sz w:val="12"/>
        </w:rPr>
        <w:t xml:space="preserve">¶ </w:t>
      </w:r>
      <w:r w:rsidRPr="004C32CE">
        <w:rPr>
          <w:rStyle w:val="StyleBoldUnderline"/>
        </w:rPr>
        <w:t>Expelled two U.S. military attachés</w:t>
      </w:r>
      <w:r w:rsidRPr="004C32CE">
        <w:t xml:space="preserve"> from the U.S. Embassy, accusing them of destabilizing the country</w:t>
      </w:r>
      <w:r w:rsidRPr="004C32CE">
        <w:rPr>
          <w:sz w:val="12"/>
        </w:rPr>
        <w:t xml:space="preserve">¶ </w:t>
      </w:r>
      <w:r w:rsidRPr="004C32CE">
        <w:rPr>
          <w:rStyle w:val="StyleBoldUnderline"/>
        </w:rPr>
        <w:t>Insulted Obama</w:t>
      </w:r>
      <w:r w:rsidRPr="004C32CE">
        <w:t xml:space="preserve"> as "the big boss of the devils"</w:t>
      </w:r>
      <w:r w:rsidRPr="004C32CE">
        <w:rPr>
          <w:sz w:val="12"/>
        </w:rPr>
        <w:t xml:space="preserve">¶ </w:t>
      </w:r>
      <w:r w:rsidRPr="004C32CE">
        <w:rPr>
          <w:rStyle w:val="StyleBoldUnderline"/>
        </w:rPr>
        <w:t>Arrested a U.S. filmmaker</w:t>
      </w:r>
      <w:r w:rsidRPr="004C32CE">
        <w:t xml:space="preserve"> (subsequently released) on spurious charges of espionage</w:t>
      </w:r>
      <w:r w:rsidRPr="004C32CE">
        <w:rPr>
          <w:sz w:val="12"/>
        </w:rPr>
        <w:t xml:space="preserve">¶ </w:t>
      </w:r>
      <w:r w:rsidRPr="004C32CE">
        <w:rPr>
          <w:rStyle w:val="StyleBoldUnderline"/>
        </w:rPr>
        <w:t>Accused the United States of trying to assassinate Capriles</w:t>
      </w:r>
      <w:r w:rsidRPr="004C32CE">
        <w:t xml:space="preserve"> and make it look like it was the government</w:t>
      </w:r>
      <w:r w:rsidRPr="004C32CE">
        <w:rPr>
          <w:sz w:val="12"/>
        </w:rPr>
        <w:t xml:space="preserve">¶ </w:t>
      </w:r>
      <w:r w:rsidRPr="004C32CE">
        <w:rPr>
          <w:rStyle w:val="StyleBoldUnderline"/>
        </w:rPr>
        <w:t>Accused former Colombian President</w:t>
      </w:r>
      <w:r w:rsidRPr="004C32CE">
        <w:t xml:space="preserve"> Álvaro Uribe of trying to assassinate Maduro</w:t>
      </w:r>
      <w:r w:rsidRPr="004C32CE">
        <w:rPr>
          <w:sz w:val="12"/>
        </w:rPr>
        <w:t xml:space="preserve">¶ </w:t>
      </w:r>
      <w:r w:rsidRPr="004C32CE">
        <w:rPr>
          <w:rStyle w:val="StyleBoldUnderline"/>
        </w:rPr>
        <w:t xml:space="preserve">Accused the opposition of </w:t>
      </w:r>
      <w:r w:rsidRPr="004C32CE">
        <w:rPr>
          <w:rStyle w:val="StyleBoldUnderline"/>
        </w:rPr>
        <w:lastRenderedPageBreak/>
        <w:t>purchasing 18 U.S. warplanes</w:t>
      </w:r>
      <w:r w:rsidRPr="004C32CE">
        <w:t xml:space="preserve"> to be based in Colombia</w:t>
      </w:r>
      <w:r w:rsidRPr="004C32CE">
        <w:rPr>
          <w:sz w:val="12"/>
        </w:rPr>
        <w:t xml:space="preserve">¶ </w:t>
      </w:r>
      <w:r w:rsidRPr="004C32CE">
        <w:rPr>
          <w:rStyle w:val="StyleBoldUnderline"/>
        </w:rPr>
        <w:t>Accused Salvadoran mercenaries</w:t>
      </w:r>
      <w:r w:rsidRPr="004C32CE">
        <w:t xml:space="preserve"> of trying to kill Maduro</w:t>
      </w:r>
      <w:r w:rsidRPr="004C32CE">
        <w:rPr>
          <w:sz w:val="12"/>
        </w:rPr>
        <w:t xml:space="preserve">¶ </w:t>
      </w:r>
      <w:r w:rsidRPr="004C32CE">
        <w:rPr>
          <w:rStyle w:val="StyleBoldUnderline"/>
        </w:rPr>
        <w:t>Denounced the Peruvian foreign minister</w:t>
      </w:r>
      <w:r w:rsidRPr="004C32CE">
        <w:t xml:space="preserve"> for suggesting that Latin American countries could help mediate political tensions in Venezuela (</w:t>
      </w:r>
      <w:r w:rsidRPr="004C32CE">
        <w:rPr>
          <w:rStyle w:val="StyleBoldUnderline"/>
        </w:rPr>
        <w:t>the minister was forced to resign</w:t>
      </w:r>
      <w:r w:rsidRPr="004C32CE">
        <w:t>)</w:t>
      </w:r>
      <w:r w:rsidRPr="004C32CE">
        <w:rPr>
          <w:sz w:val="12"/>
        </w:rPr>
        <w:t xml:space="preserve">¶ </w:t>
      </w:r>
      <w:r w:rsidRPr="004C32CE">
        <w:rPr>
          <w:rStyle w:val="StyleBoldUnderline"/>
        </w:rPr>
        <w:t>Accused CNN of fomenting a coup</w:t>
      </w:r>
      <w:r w:rsidRPr="004C32CE">
        <w:t xml:space="preserve"> against his government</w:t>
      </w:r>
      <w:r w:rsidRPr="004C32CE">
        <w:rPr>
          <w:sz w:val="12"/>
        </w:rPr>
        <w:t xml:space="preserve">¶ </w:t>
      </w:r>
      <w:r w:rsidRPr="004C32CE">
        <w:t xml:space="preserve">More closely </w:t>
      </w:r>
      <w:r w:rsidRPr="004C32CE">
        <w:rPr>
          <w:rStyle w:val="StyleBoldUnderline"/>
        </w:rPr>
        <w:t>aligned Venezuela with the Castros' Cuba</w:t>
      </w:r>
      <w:r w:rsidRPr="004C32CE">
        <w:t xml:space="preserve"> than anything ever seen under Chávez</w:t>
      </w:r>
      <w:r w:rsidRPr="004C32CE">
        <w:rPr>
          <w:sz w:val="12"/>
        </w:rPr>
        <w:t xml:space="preserve">¶ ¶ </w:t>
      </w:r>
      <w:r w:rsidRPr="004C32CE">
        <w:t>Not exactly what you would call a charm offensive.</w:t>
      </w:r>
      <w:r w:rsidRPr="004C32CE">
        <w:rPr>
          <w:sz w:val="12"/>
        </w:rPr>
        <w:t xml:space="preserve">¶ </w:t>
      </w:r>
      <w:r w:rsidRPr="004C32CE">
        <w:t xml:space="preserve">Indeed, </w:t>
      </w:r>
      <w:r w:rsidRPr="004C32CE">
        <w:rPr>
          <w:rStyle w:val="StyleBoldUnderline"/>
        </w:rPr>
        <w:t>the only thing we have seen from the Maduro governmen</w:t>
      </w:r>
      <w:r w:rsidRPr="004C32CE">
        <w:t xml:space="preserve">t since its tainted victory </w:t>
      </w:r>
      <w:r w:rsidRPr="004C32CE">
        <w:rPr>
          <w:rStyle w:val="StyleBoldUnderline"/>
        </w:rPr>
        <w:t>is an</w:t>
      </w:r>
      <w:r w:rsidRPr="004C32CE">
        <w:t xml:space="preserve"> accelerated </w:t>
      </w:r>
      <w:r w:rsidRPr="004C32CE">
        <w:rPr>
          <w:rStyle w:val="StyleBoldUnderline"/>
        </w:rPr>
        <w:t>offensive to replace the Castro regime as the bully in the Latin American</w:t>
      </w:r>
      <w:r w:rsidRPr="004C32CE">
        <w:t xml:space="preserve"> neighborhood, using threats both explicit and implicit to intimidate anyone daring to criticize its anti-democratic actions.</w:t>
      </w:r>
      <w:r w:rsidRPr="004C32CE">
        <w:rPr>
          <w:sz w:val="12"/>
        </w:rPr>
        <w:t xml:space="preserve">¶ </w:t>
      </w:r>
    </w:p>
    <w:p w:rsidR="006D0463" w:rsidRPr="004C32CE" w:rsidRDefault="006D0463" w:rsidP="006D0463"/>
    <w:p w:rsidR="006C12FE" w:rsidRPr="004C32CE" w:rsidRDefault="006C12FE" w:rsidP="000230D6">
      <w:pPr>
        <w:pStyle w:val="Heading3"/>
      </w:pPr>
      <w:r w:rsidRPr="004C32CE">
        <w:lastRenderedPageBreak/>
        <w:t>Appeasement Good</w:t>
      </w:r>
      <w:r w:rsidR="00763C02" w:rsidRPr="004C32CE">
        <w:t xml:space="preserve"> –</w:t>
      </w:r>
      <w:r w:rsidRPr="004C32CE">
        <w:t xml:space="preserve"> General</w:t>
      </w:r>
    </w:p>
    <w:p w:rsidR="006C12FE" w:rsidRPr="004C32CE" w:rsidRDefault="006C12FE" w:rsidP="006C12FE">
      <w:pPr>
        <w:pStyle w:val="Heading4"/>
      </w:pPr>
      <w:r w:rsidRPr="004C32CE">
        <w:t xml:space="preserve">Thesis of the DA is wrong </w:t>
      </w:r>
      <w:r w:rsidR="00F915E6" w:rsidRPr="004C32CE">
        <w:t>–</w:t>
      </w:r>
      <w:r w:rsidRPr="004C32CE">
        <w:t xml:space="preserve"> </w:t>
      </w:r>
      <w:r w:rsidR="00B411C2" w:rsidRPr="004C32CE">
        <w:t xml:space="preserve">the plan is an example of </w:t>
      </w:r>
      <w:r w:rsidR="00B411C2" w:rsidRPr="004C32CE">
        <w:rPr>
          <w:u w:val="single"/>
        </w:rPr>
        <w:t xml:space="preserve">productive </w:t>
      </w:r>
      <w:r w:rsidR="00B411C2" w:rsidRPr="004C32CE">
        <w:t xml:space="preserve">bargaining.  </w:t>
      </w:r>
      <w:r w:rsidR="00F915E6" w:rsidRPr="004C32CE">
        <w:t>Chavez and Maduro aren’t the irrational ideologues their evidence assumes</w:t>
      </w:r>
    </w:p>
    <w:p w:rsidR="006C12FE" w:rsidRPr="004C32CE" w:rsidRDefault="006C12FE" w:rsidP="006C12FE">
      <w:r w:rsidRPr="004C32CE">
        <w:rPr>
          <w:b/>
          <w:sz w:val="26"/>
          <w:szCs w:val="26"/>
          <w:u w:val="single"/>
        </w:rPr>
        <w:t>Yglesias 08</w:t>
      </w:r>
      <w:r w:rsidRPr="004C32CE">
        <w:t xml:space="preserve">(Matthew Yglesias , senior editor at the Center for American Progress Action Fund,"The Appeasement Paradox" May 23, 2008 </w:t>
      </w:r>
      <w:hyperlink r:id="rId50" w:history="1">
        <w:r w:rsidRPr="004C32CE">
          <w:rPr>
            <w:rStyle w:val="Hyperlink"/>
          </w:rPr>
          <w:t>http://prospect.org/article/appeasement-paradox-0</w:t>
        </w:r>
      </w:hyperlink>
      <w:r w:rsidRPr="004C32CE">
        <w:t xml:space="preserve">, RLA) </w:t>
      </w:r>
    </w:p>
    <w:p w:rsidR="006C12FE" w:rsidRPr="004C32CE" w:rsidRDefault="006C12FE" w:rsidP="006C12FE">
      <w:pPr>
        <w:rPr>
          <w:rStyle w:val="StyleBoldUnderline"/>
        </w:rPr>
      </w:pPr>
      <w:r w:rsidRPr="004C32CE">
        <w:rPr>
          <w:rStyle w:val="StyleBoldUnderline"/>
        </w:rPr>
        <w:t xml:space="preserve">One defining feature of </w:t>
      </w:r>
      <w:r w:rsidRPr="004C32CE">
        <w:rPr>
          <w:rStyle w:val="Emphasis"/>
        </w:rPr>
        <w:t>appeasement-phobia</w:t>
      </w:r>
      <w:r w:rsidRPr="004C32CE">
        <w:rPr>
          <w:rStyle w:val="StyleBoldUnderline"/>
        </w:rPr>
        <w:t>, after all, is a curious tendency to underrate the importance of objective reality in determining the behavior of foreign countries</w:t>
      </w:r>
      <w:r w:rsidRPr="004C32CE">
        <w:t xml:space="preserve">. In a speech Tuesday on Cuba policy, McCain derided willingness to "sit down unconditionally for a presidential meeting with Raul Castro" on the grounds that this would "send the worst possible signal to Cuba's dictators -- </w:t>
      </w:r>
      <w:r w:rsidRPr="004C32CE">
        <w:rPr>
          <w:rStyle w:val="StyleBoldUnderline"/>
        </w:rPr>
        <w:t xml:space="preserve">there is no need to undertake fundamental reforms; they can simply wait for a unilateral change in U.S. policy." The idea that Cuban decision-making would hinge on a "signal" from Washington is </w:t>
      </w:r>
      <w:r w:rsidRPr="004C32CE">
        <w:rPr>
          <w:rStyle w:val="Emphasis"/>
        </w:rPr>
        <w:t>baffling</w:t>
      </w:r>
      <w:r w:rsidRPr="004C32CE">
        <w:rPr>
          <w:rStyle w:val="StyleBoldUnderline"/>
        </w:rPr>
        <w:t>.</w:t>
      </w:r>
      <w:r w:rsidRPr="004C32CE">
        <w:t xml:space="preserve"> After all, the past 50 years of failed American efforts to starve the Cuban people into rebelling against the Castro regime is better evidence than any signal that </w:t>
      </w:r>
      <w:r w:rsidRPr="004C32CE">
        <w:rPr>
          <w:rStyle w:val="StyleBoldUnderline"/>
        </w:rPr>
        <w:t xml:space="preserve">Havana has </w:t>
      </w:r>
      <w:r w:rsidRPr="004C32CE">
        <w:rPr>
          <w:rStyle w:val="Emphasis"/>
        </w:rPr>
        <w:t>no need to back down</w:t>
      </w:r>
      <w:r w:rsidRPr="004C32CE">
        <w:rPr>
          <w:rStyle w:val="StyleBoldUnderline"/>
        </w:rPr>
        <w:t xml:space="preserve"> in the face of our embargo.</w:t>
      </w:r>
      <w:r w:rsidRPr="004C32CE">
        <w:t xml:space="preserve"> Similarly, Buckley worried that meeting Khruschev would signal low U.S. morale to Moscow, with unspecified dire results. And McCain says the trouble with meeting with Iranian leaders (when he's not too busy being confused about who the leaders of Iran are) is that a meeting "is the most prestigious card we have to play" and scheduling one might give the Iranians an ego boost and "confer both international legitimacy on the Iranian president and could strengthen him domestically."</w:t>
      </w:r>
      <w:r w:rsidRPr="004C32CE">
        <w:rPr>
          <w:sz w:val="12"/>
        </w:rPr>
        <w:t xml:space="preserve">¶ </w:t>
      </w:r>
      <w:r w:rsidRPr="004C32CE">
        <w:t xml:space="preserve">That's all fine, but </w:t>
      </w:r>
      <w:r w:rsidRPr="004C32CE">
        <w:rPr>
          <w:rStyle w:val="Emphasis"/>
        </w:rPr>
        <w:t xml:space="preserve">the premise of the appeasement frame is that we're dealing with hardcore irrational ideologues </w:t>
      </w:r>
      <w:r w:rsidRPr="004C32CE">
        <w:rPr>
          <w:rStyle w:val="StyleBoldUnderline"/>
        </w:rPr>
        <w:t>who'll stop at nothing to destroy us.</w:t>
      </w:r>
      <w:r w:rsidRPr="004C32CE">
        <w:t xml:space="preserve"> Adolf Hitler actually was such a man and, not coincidentally, he wasn't particularly interested in acquiring the international prestige and legitimacy associated with a sit-down with English politicians -- he wanted a giant war. In general</w:t>
      </w:r>
      <w:r w:rsidRPr="004C32CE">
        <w:rPr>
          <w:rStyle w:val="StyleBoldUnderline"/>
        </w:rPr>
        <w:t>, the right wants us to believe that world history is littered with countries whose rulers</w:t>
      </w:r>
      <w:r w:rsidRPr="004C32CE">
        <w:t xml:space="preserve">, like Hitler, </w:t>
      </w:r>
      <w:r w:rsidRPr="004C32CE">
        <w:rPr>
          <w:rStyle w:val="StyleBoldUnderline"/>
        </w:rPr>
        <w:t>will stop at nothing short of world-domination</w:t>
      </w:r>
      <w:r w:rsidRPr="004C32CE">
        <w:t xml:space="preserve"> but who also spend their evenings fondly dreaming of the chance at a White House photo-op. But that’s absurd. </w:t>
      </w:r>
      <w:r w:rsidRPr="004C32CE">
        <w:rPr>
          <w:rStyle w:val="StyleBoldUnderline"/>
        </w:rPr>
        <w:t xml:space="preserve">One shouldn’t, of course, strike a bad bargain with a foreign country just because you held a meeting, but </w:t>
      </w:r>
      <w:r w:rsidRPr="004C32CE">
        <w:rPr>
          <w:rStyle w:val="Emphasis"/>
        </w:rPr>
        <w:t>to fear that the very act of holding a meeting is a blow to the national interest is silly</w:t>
      </w:r>
      <w:r w:rsidRPr="004C32CE">
        <w:rPr>
          <w:rStyle w:val="StyleBoldUnderline"/>
        </w:rPr>
        <w:t>.</w:t>
      </w:r>
      <w:r w:rsidRPr="004C32CE">
        <w:t xml:space="preserve"> </w:t>
      </w:r>
      <w:r w:rsidRPr="004C32CE">
        <w:rPr>
          <w:rStyle w:val="StyleBoldUnderline"/>
        </w:rPr>
        <w:t xml:space="preserve">Genuine madmen aren’t going to care what “signal” we’re sending, and </w:t>
      </w:r>
      <w:r w:rsidRPr="004C32CE">
        <w:rPr>
          <w:rStyle w:val="Emphasis"/>
        </w:rPr>
        <w:t>non-crazy people can be productively bargained with</w:t>
      </w:r>
      <w:r w:rsidRPr="004C32CE">
        <w:rPr>
          <w:rStyle w:val="StyleBoldUnderline"/>
        </w:rPr>
        <w:t>.</w:t>
      </w:r>
    </w:p>
    <w:p w:rsidR="0028746E" w:rsidRPr="004C32CE" w:rsidRDefault="0028746E" w:rsidP="0028746E">
      <w:pPr>
        <w:pStyle w:val="Heading4"/>
      </w:pPr>
      <w:r w:rsidRPr="004C32CE">
        <w:t>Best scholarship votes aff</w:t>
      </w:r>
    </w:p>
    <w:p w:rsidR="0028746E" w:rsidRPr="004C32CE" w:rsidRDefault="0028746E" w:rsidP="0028746E">
      <w:pPr>
        <w:rPr>
          <w:rStyle w:val="StyleStyleBold12pt"/>
        </w:rPr>
      </w:pPr>
      <w:r w:rsidRPr="004C32CE">
        <w:rPr>
          <w:rStyle w:val="StyleStyleBold12pt"/>
        </w:rPr>
        <w:t>Treisman 04</w:t>
      </w:r>
    </w:p>
    <w:p w:rsidR="0028746E" w:rsidRPr="004C32CE" w:rsidRDefault="0028746E" w:rsidP="0028746E">
      <w:r w:rsidRPr="004C32CE">
        <w:t>(Daniel Treisman, Cambridge University Press, International Organization Foundation, Vol. 58, No.2 Spring 2004, pg. 345-373, “Rational Appeasement”, JSTOR, PS)</w:t>
      </w:r>
    </w:p>
    <w:p w:rsidR="0028746E" w:rsidRPr="004C32CE" w:rsidRDefault="0028746E" w:rsidP="0028746E">
      <w:pPr>
        <w:rPr>
          <w:rStyle w:val="StyleBoldUnderline"/>
        </w:rPr>
      </w:pPr>
      <w:r w:rsidRPr="004C32CE">
        <w:t xml:space="preserve">This article argues that the </w:t>
      </w:r>
      <w:r w:rsidRPr="004C32CE">
        <w:rPr>
          <w:rStyle w:val="StyleBoldUnderline"/>
        </w:rPr>
        <w:t>common presumption against appeasement is far too</w:t>
      </w:r>
      <w:r w:rsidRPr="004C32CE">
        <w:rPr>
          <w:rStyle w:val="StyleBoldUnderline"/>
          <w:sz w:val="12"/>
        </w:rPr>
        <w:t xml:space="preserve">¶ </w:t>
      </w:r>
      <w:r w:rsidRPr="004C32CE">
        <w:rPr>
          <w:rStyle w:val="StyleBoldUnderline"/>
        </w:rPr>
        <w:t xml:space="preserve">strong. </w:t>
      </w:r>
      <w:r w:rsidRPr="004C32CE">
        <w:t>The standard treatments leave out one factor that is crucial in international politics-resource constraints. If resources are limited and a state faces many potential</w:t>
      </w:r>
      <w:r w:rsidRPr="004C32CE">
        <w:rPr>
          <w:sz w:val="12"/>
        </w:rPr>
        <w:t>¶</w:t>
      </w:r>
      <w:r w:rsidRPr="004C32CE">
        <w:t xml:space="preserve"> threats, appeasing one challenger may actually increase a state's ability to</w:t>
      </w:r>
      <w:r w:rsidRPr="004C32CE">
        <w:rPr>
          <w:sz w:val="12"/>
        </w:rPr>
        <w:t>¶</w:t>
      </w:r>
      <w:r w:rsidRPr="004C32CE">
        <w:t xml:space="preserve"> deter others. </w:t>
      </w:r>
      <w:r w:rsidRPr="004C32CE">
        <w:rPr>
          <w:rStyle w:val="StyleBoldUnderline"/>
        </w:rPr>
        <w:t>When conflict is costly, defenders face a trade-off: fighting may enhance</w:t>
      </w:r>
      <w:r w:rsidRPr="004C32CE">
        <w:rPr>
          <w:rStyle w:val="StyleBoldUnderline"/>
          <w:sz w:val="12"/>
        </w:rPr>
        <w:t xml:space="preserve">¶ </w:t>
      </w:r>
      <w:r w:rsidRPr="004C32CE">
        <w:rPr>
          <w:rStyle w:val="StyleBoldUnderline"/>
        </w:rPr>
        <w:t>their reputation for resolve, but it will deplete their resources to fight-or</w:t>
      </w:r>
      <w:r w:rsidRPr="004C32CE">
        <w:rPr>
          <w:rStyle w:val="StyleBoldUnderline"/>
          <w:sz w:val="12"/>
        </w:rPr>
        <w:t xml:space="preserve">¶ </w:t>
      </w:r>
      <w:r w:rsidRPr="004C32CE">
        <w:rPr>
          <w:rStyle w:val="StyleBoldUnderline"/>
        </w:rPr>
        <w:t>deter-future challenges</w:t>
      </w:r>
      <w:r w:rsidRPr="004C32CE">
        <w:t xml:space="preserve">.3 Often, </w:t>
      </w:r>
      <w:r w:rsidRPr="004C32CE">
        <w:rPr>
          <w:rStyle w:val="StyleBoldUnderline"/>
        </w:rPr>
        <w:t>the latter effect outweighs the former, prompting</w:t>
      </w:r>
      <w:r w:rsidRPr="004C32CE">
        <w:rPr>
          <w:rStyle w:val="StyleBoldUnderline"/>
          <w:sz w:val="12"/>
        </w:rPr>
        <w:t xml:space="preserve">¶ </w:t>
      </w:r>
      <w:r w:rsidRPr="004C32CE">
        <w:rPr>
          <w:rStyle w:val="StyleBoldUnderline"/>
        </w:rPr>
        <w:t>a strategy I call "rational appeasement."</w:t>
      </w:r>
      <w:r w:rsidRPr="004C32CE">
        <w:t xml:space="preserve"> If even highly resolved incumbents rationally</w:t>
      </w:r>
      <w:r w:rsidRPr="004C32CE">
        <w:rPr>
          <w:sz w:val="12"/>
        </w:rPr>
        <w:t>¶</w:t>
      </w:r>
      <w:r w:rsidRPr="004C32CE">
        <w:t xml:space="preserve"> appease, observers do not impute low resolve to appeasers. Moreover, </w:t>
      </w:r>
      <w:r w:rsidRPr="004C32CE">
        <w:rPr>
          <w:rStyle w:val="StyleBoldUnderline"/>
        </w:rPr>
        <w:t>when</w:t>
      </w:r>
      <w:r w:rsidRPr="004C32CE">
        <w:rPr>
          <w:rStyle w:val="StyleBoldUnderline"/>
          <w:sz w:val="12"/>
        </w:rPr>
        <w:t xml:space="preserve">¶ </w:t>
      </w:r>
      <w:r w:rsidRPr="004C32CE">
        <w:rPr>
          <w:rStyle w:val="StyleBoldUnderline"/>
        </w:rPr>
        <w:t>fighting depletes enforcement resources, a refusal to appease can undermine the</w:t>
      </w:r>
      <w:r w:rsidRPr="004C32CE">
        <w:rPr>
          <w:rStyle w:val="StyleBoldUnderline"/>
          <w:sz w:val="12"/>
        </w:rPr>
        <w:t xml:space="preserve">¶ </w:t>
      </w:r>
      <w:r w:rsidRPr="004C32CE">
        <w:rPr>
          <w:rStyle w:val="StyleBoldUnderline"/>
        </w:rPr>
        <w:t>state's deterrent</w:t>
      </w:r>
      <w:r w:rsidRPr="004C32CE">
        <w:t>. This insight applies to actors as diverse as states facing international</w:t>
      </w:r>
      <w:r w:rsidRPr="004C32CE">
        <w:rPr>
          <w:sz w:val="12"/>
        </w:rPr>
        <w:t>¶</w:t>
      </w:r>
      <w:r w:rsidRPr="004C32CE">
        <w:t xml:space="preserve"> challenges, empires fearing subject rebellions, federations concerned about</w:t>
      </w:r>
      <w:r w:rsidRPr="004C32CE">
        <w:rPr>
          <w:sz w:val="12"/>
        </w:rPr>
        <w:t>¶</w:t>
      </w:r>
      <w:r w:rsidRPr="004C32CE">
        <w:t xml:space="preserve"> possible regional tax revolts, and monopolists eager to deter entry.</w:t>
      </w:r>
      <w:r w:rsidRPr="004C32CE">
        <w:rPr>
          <w:sz w:val="12"/>
        </w:rPr>
        <w:t>¶</w:t>
      </w:r>
      <w:r w:rsidRPr="004C32CE">
        <w:t xml:space="preserve"> Below, I demonstrate this point formally. First I present a benchmark model of</w:t>
      </w:r>
      <w:r w:rsidRPr="004C32CE">
        <w:rPr>
          <w:sz w:val="12"/>
        </w:rPr>
        <w:t>¶</w:t>
      </w:r>
      <w:r w:rsidRPr="004C32CE">
        <w:t xml:space="preserve"> the interaction between one "central" and two "local" actors assuming no </w:t>
      </w:r>
      <w:r w:rsidRPr="004C32CE">
        <w:lastRenderedPageBreak/>
        <w:t>resource</w:t>
      </w:r>
      <w:r w:rsidRPr="004C32CE">
        <w:rPr>
          <w:sz w:val="12"/>
        </w:rPr>
        <w:t>¶</w:t>
      </w:r>
      <w:r w:rsidRPr="004C32CE">
        <w:t xml:space="preserve"> constraint, and I show how investing in reputation can be rational (and appeasement</w:t>
      </w:r>
      <w:r w:rsidRPr="004C32CE">
        <w:rPr>
          <w:sz w:val="12"/>
        </w:rPr>
        <w:t>¶</w:t>
      </w:r>
      <w:r w:rsidRPr="004C32CE">
        <w:t xml:space="preserve"> irrational) a la Kreps and Wilson and Milgrom and Roberts. I show that a</w:t>
      </w:r>
      <w:r w:rsidRPr="004C32CE">
        <w:rPr>
          <w:sz w:val="12"/>
        </w:rPr>
        <w:t>¶</w:t>
      </w:r>
      <w:r w:rsidRPr="004C32CE">
        <w:t xml:space="preserve"> deterrence equilibrium will often exist in which "weak" central actors fight to preserve</w:t>
      </w:r>
      <w:r w:rsidRPr="004C32CE">
        <w:rPr>
          <w:sz w:val="12"/>
        </w:rPr>
        <w:t>¶</w:t>
      </w:r>
      <w:r w:rsidRPr="004C32CE">
        <w:t xml:space="preserve"> a reputation for "strength." I then show how the logic changes if the central</w:t>
      </w:r>
      <w:r w:rsidRPr="004C32CE">
        <w:rPr>
          <w:sz w:val="12"/>
        </w:rPr>
        <w:t>¶</w:t>
      </w:r>
      <w:r w:rsidRPr="004C32CE">
        <w:t xml:space="preserve"> actor's resources are limited. Now </w:t>
      </w:r>
      <w:r w:rsidRPr="004C32CE">
        <w:rPr>
          <w:rStyle w:val="StyleBoldUnderline"/>
        </w:rPr>
        <w:t>fighting the first challenger to demonstrate resolve</w:t>
      </w:r>
      <w:r w:rsidRPr="004C32CE">
        <w:rPr>
          <w:rStyle w:val="StyleBoldUnderline"/>
          <w:sz w:val="12"/>
        </w:rPr>
        <w:t xml:space="preserve">¶ </w:t>
      </w:r>
      <w:r w:rsidRPr="004C32CE">
        <w:rPr>
          <w:rStyle w:val="StyleBoldUnderline"/>
        </w:rPr>
        <w:t>is often self-destructive: it weakens the center so much that this actually</w:t>
      </w:r>
      <w:r w:rsidRPr="004C32CE">
        <w:rPr>
          <w:rStyle w:val="StyleBoldUnderline"/>
          <w:sz w:val="12"/>
        </w:rPr>
        <w:t xml:space="preserve">¶ </w:t>
      </w:r>
      <w:r w:rsidRPr="004C32CE">
        <w:rPr>
          <w:rStyle w:val="StyleBoldUnderline"/>
        </w:rPr>
        <w:t>prompts the second to attack</w:t>
      </w:r>
      <w:r w:rsidRPr="004C32CE">
        <w:t>. The conditions for this depend on whether the stakes</w:t>
      </w:r>
      <w:r w:rsidRPr="004C32CE">
        <w:rPr>
          <w:sz w:val="12"/>
        </w:rPr>
        <w:t>¶</w:t>
      </w:r>
      <w:r w:rsidRPr="004C32CE">
        <w:t xml:space="preserve"> of conflict can be manipulated by the center or are exogenous. If they are exogenous,</w:t>
      </w:r>
      <w:r w:rsidRPr="004C32CE">
        <w:rPr>
          <w:sz w:val="12"/>
        </w:rPr>
        <w:t>¶</w:t>
      </w:r>
      <w:r w:rsidRPr="004C32CE">
        <w:t xml:space="preserve"> fighting is self-destructive when the stakes are either high or low; if endogenous,</w:t>
      </w:r>
      <w:r w:rsidRPr="004C32CE">
        <w:rPr>
          <w:sz w:val="12"/>
        </w:rPr>
        <w:t>¶</w:t>
      </w:r>
      <w:r w:rsidRPr="004C32CE">
        <w:t xml:space="preserve"> this is true if fighting is very costly to the center</w:t>
      </w:r>
      <w:r w:rsidRPr="004C32CE">
        <w:rPr>
          <w:rStyle w:val="StyleBoldUnderline"/>
        </w:rPr>
        <w:t>. By contrast, under these</w:t>
      </w:r>
      <w:r w:rsidRPr="004C32CE">
        <w:rPr>
          <w:rStyle w:val="StyleBoldUnderline"/>
          <w:sz w:val="12"/>
        </w:rPr>
        <w:t xml:space="preserve">¶ </w:t>
      </w:r>
      <w:r w:rsidRPr="004C32CE">
        <w:rPr>
          <w:rStyle w:val="StyleBoldUnderline"/>
        </w:rPr>
        <w:t>conditions appeasing the first challenger will conserve resources sufficient to deter</w:t>
      </w:r>
      <w:r w:rsidRPr="004C32CE">
        <w:rPr>
          <w:rStyle w:val="StyleBoldUnderline"/>
          <w:sz w:val="12"/>
        </w:rPr>
        <w:t xml:space="preserve">¶ </w:t>
      </w:r>
      <w:r w:rsidRPr="004C32CE">
        <w:rPr>
          <w:rStyle w:val="StyleBoldUnderline"/>
        </w:rPr>
        <w:t>the second.</w:t>
      </w:r>
    </w:p>
    <w:p w:rsidR="00D634E0" w:rsidRPr="004C32CE" w:rsidRDefault="00D634E0" w:rsidP="00D634E0">
      <w:pPr>
        <w:pStyle w:val="Heading4"/>
      </w:pPr>
      <w:r w:rsidRPr="004C32CE">
        <w:t xml:space="preserve">More ev – your argument cherry-picks the data – engagement only fails with nations that are </w:t>
      </w:r>
      <w:r w:rsidRPr="004C32CE">
        <w:rPr>
          <w:u w:val="single"/>
        </w:rPr>
        <w:t>hardwired</w:t>
      </w:r>
      <w:r w:rsidRPr="004C32CE">
        <w:t xml:space="preserve"> against the US, which isn’t Latin America (otherwise they’d say no to the aff, too)</w:t>
      </w:r>
    </w:p>
    <w:p w:rsidR="00D5484C" w:rsidRPr="004C32CE" w:rsidRDefault="00D5484C" w:rsidP="00D5484C">
      <w:pPr>
        <w:rPr>
          <w:rStyle w:val="StyleStyleBold12pt"/>
        </w:rPr>
      </w:pPr>
      <w:r w:rsidRPr="004C32CE">
        <w:rPr>
          <w:rStyle w:val="StyleStyleBold12pt"/>
        </w:rPr>
        <w:t>Record ‘05</w:t>
      </w:r>
    </w:p>
    <w:p w:rsidR="00D5484C" w:rsidRPr="004C32CE" w:rsidRDefault="00D5484C" w:rsidP="00D5484C">
      <w:pPr>
        <w:rPr>
          <w:sz w:val="22"/>
        </w:rPr>
      </w:pPr>
      <w:r w:rsidRPr="004C32CE">
        <w:t xml:space="preserve">Jeffrey Record is a professor in the Department of Strategy and International Security at the U.S. Air Force’s Air War College in Montgomery, Alabama, (Jeffrey, “APPEASEMENT RECONSIDERED: INVESTIGATING THE MYTHOLOGY OF THE 1930s”, Strategic Studies Institute, August, </w:t>
      </w:r>
      <w:hyperlink r:id="rId51" w:history="1">
        <w:r w:rsidRPr="004C32CE">
          <w:rPr>
            <w:rStyle w:val="Hyperlink"/>
          </w:rPr>
          <w:t>http://www.strategicstudiesinstitute.army.mil/pdffiles/pub622.pdf)//RS</w:t>
        </w:r>
      </w:hyperlink>
    </w:p>
    <w:p w:rsidR="00D5484C" w:rsidRPr="004C32CE" w:rsidRDefault="00D5484C" w:rsidP="00D5484C"/>
    <w:p w:rsidR="00D5484C" w:rsidRPr="004C32CE" w:rsidRDefault="00D5484C" w:rsidP="00D5484C">
      <w:pPr>
        <w:rPr>
          <w:rStyle w:val="StyleBoldUnderline"/>
        </w:rPr>
      </w:pPr>
      <w:r w:rsidRPr="004C32CE">
        <w:rPr>
          <w:rStyle w:val="StyleBoldUnderline"/>
        </w:rPr>
        <w:t>No historical event has exerted more inﬂuence on post-World War ¶ II U.S. use-of-force decisions than the Anglo-French appeasement of ¶ Nazi Germany that led to the outbreak of the Second World War.</w:t>
      </w:r>
      <w:r w:rsidRPr="004C32CE">
        <w:t xml:space="preserve"> </w:t>
      </w:r>
      <w:r w:rsidRPr="004C32CE">
        <w:rPr>
          <w:rStyle w:val="StyleBoldUnderline"/>
        </w:rPr>
        <w:t xml:space="preserve">¶ Presidents have repeatedly cited the great lesson </w:t>
      </w:r>
      <w:r w:rsidRPr="004C32CE">
        <w:t xml:space="preserve">of the 1930s—namely, </w:t>
      </w:r>
      <w:r w:rsidRPr="004C32CE">
        <w:rPr>
          <w:sz w:val="12"/>
        </w:rPr>
        <w:t xml:space="preserve">¶ </w:t>
      </w:r>
      <w:r w:rsidRPr="004C32CE">
        <w:rPr>
          <w:rStyle w:val="StyleBoldUnderline"/>
        </w:rPr>
        <w:t>that force should be used early and decisively against rising security ¶ threats—to justify decisions for war and military intervention</w:t>
      </w:r>
      <w:r w:rsidRPr="004C32CE">
        <w:t xml:space="preserve">; some </w:t>
      </w:r>
      <w:r w:rsidRPr="004C32CE">
        <w:rPr>
          <w:sz w:val="12"/>
        </w:rPr>
        <w:t xml:space="preserve">¶ </w:t>
      </w:r>
      <w:r w:rsidRPr="004C32CE">
        <w:t xml:space="preserve">presidents have compared enemy leaders to Hitler. </w:t>
      </w:r>
      <w:r w:rsidRPr="004C32CE">
        <w:rPr>
          <w:rStyle w:val="StyleBoldUnderline"/>
        </w:rPr>
        <w:t>The underlying ¶ assumption of the so-called Munich analogy is that the democracies ¶ could and should have stopped Hitler</w:t>
      </w:r>
      <w:r w:rsidRPr="004C32CE">
        <w:t xml:space="preserve"> (thereby avoiding World War </w:t>
      </w:r>
      <w:r w:rsidRPr="004C32CE">
        <w:rPr>
          <w:sz w:val="12"/>
        </w:rPr>
        <w:t xml:space="preserve">¶ </w:t>
      </w:r>
      <w:r w:rsidRPr="004C32CE">
        <w:t xml:space="preserve">II and the Holocaust) by moving against him militarily before 1939. </w:t>
      </w:r>
      <w:r w:rsidRPr="004C32CE">
        <w:rPr>
          <w:rStyle w:val="StyleBoldUnderline"/>
        </w:rPr>
        <w:t>¶ This assumption, however, is easy to make only in hindsight and ¶ ignores the political, military, economic, and psychological contexts of ¶ Anglo-French security choices during the 1930s.</w:t>
      </w:r>
      <w:r w:rsidRPr="004C32CE">
        <w:t xml:space="preserve"> Among the myriad </w:t>
      </w:r>
      <w:r w:rsidRPr="004C32CE">
        <w:rPr>
          <w:sz w:val="12"/>
        </w:rPr>
        <w:t xml:space="preserve">¶ </w:t>
      </w:r>
      <w:r w:rsidRPr="004C32CE">
        <w:t xml:space="preserve">factors constraining those choices were memories of the horrors </w:t>
      </w:r>
      <w:r w:rsidRPr="004C32CE">
        <w:rPr>
          <w:sz w:val="12"/>
        </w:rPr>
        <w:t xml:space="preserve">¶ </w:t>
      </w:r>
      <w:r w:rsidRPr="004C32CE">
        <w:t xml:space="preserve">of World War I, failure to grasp the nature of the Nazi regime and </w:t>
      </w:r>
      <w:r w:rsidRPr="004C32CE">
        <w:rPr>
          <w:sz w:val="12"/>
        </w:rPr>
        <w:t xml:space="preserve">¶ </w:t>
      </w:r>
      <w:r w:rsidRPr="004C32CE">
        <w:t xml:space="preserve">Hitler’s strategic ambitions, France’s military inﬂexibility, Britain’s </w:t>
      </w:r>
      <w:r w:rsidRPr="004C32CE">
        <w:rPr>
          <w:sz w:val="12"/>
        </w:rPr>
        <w:t xml:space="preserve">¶ </w:t>
      </w:r>
      <w:r w:rsidRPr="004C32CE">
        <w:t xml:space="preserve">strategic overstretch, France’s strategic dependence on Britain, guilt </w:t>
      </w:r>
      <w:r w:rsidRPr="004C32CE">
        <w:rPr>
          <w:sz w:val="12"/>
        </w:rPr>
        <w:t xml:space="preserve">¶ </w:t>
      </w:r>
      <w:r w:rsidRPr="004C32CE">
        <w:t xml:space="preserve">over the Versailles Treaty of 1919, dread of strategic bombing and </w:t>
      </w:r>
      <w:r w:rsidRPr="004C32CE">
        <w:rPr>
          <w:sz w:val="12"/>
        </w:rPr>
        <w:t xml:space="preserve">¶ </w:t>
      </w:r>
      <w:r w:rsidRPr="004C32CE">
        <w:t xml:space="preserve">misjudgment of the Nazi air threat, American isolationism, and </w:t>
      </w:r>
      <w:r w:rsidRPr="004C32CE">
        <w:rPr>
          <w:sz w:val="12"/>
        </w:rPr>
        <w:t xml:space="preserve">¶ </w:t>
      </w:r>
      <w:r w:rsidRPr="004C32CE">
        <w:t>distrust of the Soviet Union and fear of Communism.</w:t>
      </w:r>
      <w:r w:rsidRPr="004C32CE">
        <w:rPr>
          <w:sz w:val="12"/>
        </w:rPr>
        <w:t xml:space="preserve">¶ </w:t>
      </w:r>
      <w:r w:rsidRPr="004C32CE">
        <w:rPr>
          <w:rStyle w:val="StyleBoldUnderline"/>
        </w:rPr>
        <w:t xml:space="preserve">Appeasement failed because Hitler was unappeasable. He sought ¶ not to adjust the European balance of power in Germany’s favor, ¶ but rather to overthrow it. </w:t>
      </w:r>
      <w:r w:rsidRPr="004C32CE">
        <w:t xml:space="preserve">He wanted a German-ruled Europe that </w:t>
      </w:r>
      <w:r w:rsidRPr="004C32CE">
        <w:rPr>
          <w:sz w:val="12"/>
        </w:rPr>
        <w:t xml:space="preserve">¶ </w:t>
      </w:r>
      <w:r w:rsidRPr="004C32CE">
        <w:t xml:space="preserve">would have eliminated France and Britain as European powers. But </w:t>
      </w:r>
      <w:r w:rsidRPr="004C32CE">
        <w:rPr>
          <w:sz w:val="12"/>
        </w:rPr>
        <w:t xml:space="preserve">¶ </w:t>
      </w:r>
      <w:r w:rsidRPr="004C32CE">
        <w:rPr>
          <w:rStyle w:val="StyleBoldUnderline"/>
        </w:rPr>
        <w:t>Hitler was also undeterrable; he embraced war because he knew he ¶ could not get what he wanted without it. There was thus little that ¶ the democracies could do to deter Hitler from war</w:t>
      </w:r>
      <w:r w:rsidRPr="004C32CE">
        <w:t xml:space="preserve">, though Hitler </w:t>
      </w:r>
      <w:r w:rsidRPr="004C32CE">
        <w:rPr>
          <w:sz w:val="12"/>
        </w:rPr>
        <w:t xml:space="preserve">¶ </w:t>
      </w:r>
      <w:r w:rsidRPr="004C32CE">
        <w:t xml:space="preserve">expected war later than 1939. There was going to be war as long as </w:t>
      </w:r>
      <w:r w:rsidRPr="004C32CE">
        <w:rPr>
          <w:sz w:val="12"/>
        </w:rPr>
        <w:t xml:space="preserve">¶ </w:t>
      </w:r>
      <w:r w:rsidRPr="004C32CE">
        <w:t>Hitler remained in power.</w:t>
      </w:r>
      <w:r w:rsidRPr="004C32CE">
        <w:rPr>
          <w:sz w:val="12"/>
        </w:rPr>
        <w:t xml:space="preserve">¶ </w:t>
      </w:r>
      <w:r w:rsidRPr="004C32CE">
        <w:rPr>
          <w:rStyle w:val="StyleBoldUnderline"/>
        </w:rPr>
        <w:t>A reassessment of the history of appeasement</w:t>
      </w:r>
      <w:r w:rsidRPr="004C32CE">
        <w:t xml:space="preserve"> in the 1930s </w:t>
      </w:r>
      <w:r w:rsidRPr="004C32CE">
        <w:rPr>
          <w:sz w:val="12"/>
        </w:rPr>
        <w:t xml:space="preserve">¶ </w:t>
      </w:r>
      <w:r w:rsidRPr="004C32CE">
        <w:rPr>
          <w:rStyle w:val="StyleBoldUnderline"/>
        </w:rPr>
        <w:t>yields the following conclusions: ﬁrst, Hitler remains unequaled ¶ as a state threat. No post-1945 threat to the United States bears ¶ genuine comparison</w:t>
      </w:r>
      <w:r w:rsidRPr="004C32CE">
        <w:t xml:space="preserve"> to the Nazi dictatorship. </w:t>
      </w:r>
      <w:r w:rsidRPr="004C32CE">
        <w:rPr>
          <w:rStyle w:val="StyleBoldUnderline"/>
        </w:rPr>
        <w:t>Second, Anglo-French ¶ security choices in the 1930s were neither simple nor obvious; they were shaped and constrained by factors ignored or misunderstood</w:t>
      </w:r>
      <w:r w:rsidRPr="004C32CE">
        <w:t xml:space="preserve"> </w:t>
      </w:r>
      <w:r w:rsidRPr="004C32CE">
        <w:rPr>
          <w:sz w:val="12"/>
        </w:rPr>
        <w:t xml:space="preserve">¶ </w:t>
      </w:r>
      <w:r w:rsidRPr="004C32CE">
        <w:t xml:space="preserve">by those who retrospectively have boiled them down to a simple </w:t>
      </w:r>
      <w:r w:rsidRPr="004C32CE">
        <w:rPr>
          <w:sz w:val="12"/>
        </w:rPr>
        <w:t xml:space="preserve">¶ </w:t>
      </w:r>
      <w:r w:rsidRPr="004C32CE">
        <w:t xml:space="preserve">choice between good and evil. Third, hindsight is not 20/20 vision; </w:t>
      </w:r>
      <w:r w:rsidRPr="004C32CE">
        <w:rPr>
          <w:sz w:val="12"/>
        </w:rPr>
        <w:t xml:space="preserve">¶ </w:t>
      </w:r>
      <w:r w:rsidRPr="004C32CE">
        <w:t xml:space="preserve">it distorts. We view past events through the prism of what followed. </w:t>
      </w:r>
      <w:r w:rsidRPr="004C32CE">
        <w:rPr>
          <w:sz w:val="12"/>
        </w:rPr>
        <w:t xml:space="preserve">¶ </w:t>
      </w:r>
      <w:r w:rsidRPr="004C32CE">
        <w:t xml:space="preserve">Had Hitler dropped dead before 1939, there would have been no </w:t>
      </w:r>
      <w:r w:rsidRPr="004C32CE">
        <w:rPr>
          <w:sz w:val="12"/>
        </w:rPr>
        <w:t xml:space="preserve">¶ </w:t>
      </w:r>
      <w:r w:rsidRPr="004C32CE">
        <w:t xml:space="preserve">World War II or Holocaust, and therefore no transformation of the </w:t>
      </w:r>
      <w:r w:rsidRPr="004C32CE">
        <w:rPr>
          <w:sz w:val="12"/>
        </w:rPr>
        <w:t xml:space="preserve">¶ </w:t>
      </w:r>
      <w:r w:rsidRPr="004C32CE">
        <w:t xml:space="preserve">very term “appeasement” into a pejorative. </w:t>
      </w:r>
      <w:r w:rsidRPr="004C32CE">
        <w:rPr>
          <w:rStyle w:val="StyleBoldUnderline"/>
        </w:rPr>
        <w:t>Finally, invocations of ¶ the Munich analogy to justify the use of force are almost invariably ¶ misleading because security threats to the U</w:t>
      </w:r>
      <w:r w:rsidRPr="004C32CE">
        <w:t xml:space="preserve">nited </w:t>
      </w:r>
      <w:r w:rsidRPr="004C32CE">
        <w:rPr>
          <w:rStyle w:val="StyleBoldUnderline"/>
        </w:rPr>
        <w:t>States genuinely ¶ Hitlerian in scope and nature have not been replicated since 1945.</w:t>
      </w:r>
    </w:p>
    <w:p w:rsidR="0028746E" w:rsidRPr="004C32CE" w:rsidRDefault="0028746E" w:rsidP="0028746E"/>
    <w:p w:rsidR="0028746E" w:rsidRPr="004C32CE" w:rsidRDefault="0028746E" w:rsidP="0028746E"/>
    <w:p w:rsidR="006C12FE" w:rsidRPr="004C32CE" w:rsidRDefault="006C12FE" w:rsidP="006C12FE"/>
    <w:p w:rsidR="000230D6" w:rsidRPr="004C32CE" w:rsidRDefault="000230D6" w:rsidP="000230D6">
      <w:pPr>
        <w:pStyle w:val="Heading3"/>
      </w:pPr>
      <w:r w:rsidRPr="004C32CE">
        <w:lastRenderedPageBreak/>
        <w:t>Appeasement Good</w:t>
      </w:r>
      <w:r w:rsidR="00763C02" w:rsidRPr="004C32CE">
        <w:t xml:space="preserve"> –</w:t>
      </w:r>
      <w:r w:rsidRPr="004C32CE">
        <w:t xml:space="preserve"> Cuba </w:t>
      </w:r>
    </w:p>
    <w:p w:rsidR="00FE4893" w:rsidRPr="004C32CE" w:rsidRDefault="00FE4893" w:rsidP="00FE4893">
      <w:pPr>
        <w:pStyle w:val="Heading4"/>
      </w:pPr>
      <w:r w:rsidRPr="004C32CE">
        <w:t xml:space="preserve">Economic engagement with Cuba is key – it is the </w:t>
      </w:r>
      <w:r w:rsidRPr="004C32CE">
        <w:rPr>
          <w:u w:val="single"/>
        </w:rPr>
        <w:t>only way</w:t>
      </w:r>
      <w:r w:rsidRPr="004C32CE">
        <w:t xml:space="preserve"> to resolve rogue influence in Latin America because the embargo </w:t>
      </w:r>
      <w:r w:rsidRPr="004C32CE">
        <w:rPr>
          <w:i/>
        </w:rPr>
        <w:t>drives</w:t>
      </w:r>
      <w:r w:rsidRPr="004C32CE">
        <w:t xml:space="preserve"> their motivation and legitimacy </w:t>
      </w:r>
    </w:p>
    <w:p w:rsidR="00FE4893" w:rsidRPr="004C32CE" w:rsidRDefault="00FE4893" w:rsidP="00FE4893">
      <w:pPr>
        <w:rPr>
          <w:rStyle w:val="StyleStyleBold12pt"/>
        </w:rPr>
      </w:pPr>
      <w:r w:rsidRPr="004C32CE">
        <w:rPr>
          <w:rStyle w:val="StyleStyleBold12pt"/>
        </w:rPr>
        <w:t>Hanson et al ‘13</w:t>
      </w:r>
    </w:p>
    <w:p w:rsidR="00A92FB7" w:rsidRPr="004C32CE" w:rsidRDefault="00A92FB7" w:rsidP="00A92FB7">
      <w:r w:rsidRPr="004C32CE">
        <w:t>[Daniel. Economic Researcher at AEI. And Harrison Ealey and Dayne Batten.  “It’s time for the US to end its Senseless Embargo of Cuba” Forbes 1/16/13 ln]</w:t>
      </w:r>
    </w:p>
    <w:p w:rsidR="00FE4893" w:rsidRPr="004C32CE" w:rsidRDefault="00FE4893" w:rsidP="00FE4893">
      <w:r w:rsidRPr="004C32CE">
        <w:t xml:space="preserve">What’s worse, </w:t>
      </w:r>
      <w:r w:rsidRPr="004C32CE">
        <w:rPr>
          <w:rStyle w:val="StyleBoldUnderline"/>
        </w:rPr>
        <w:t>U.S. sanctions encourage Cuba to collaborate with regional players</w:t>
      </w:r>
      <w:r w:rsidRPr="004C32CE">
        <w:t xml:space="preserve"> that are </w:t>
      </w:r>
      <w:r w:rsidRPr="004C32CE">
        <w:rPr>
          <w:rStyle w:val="StyleBoldUnderline"/>
        </w:rPr>
        <w:t>less friendly to American interests</w:t>
      </w:r>
      <w:r w:rsidRPr="004C32CE">
        <w:t xml:space="preserve">. For instance, in 2011, </w:t>
      </w:r>
      <w:r w:rsidRPr="004C32CE">
        <w:rPr>
          <w:rStyle w:val="StyleBoldUnderline"/>
        </w:rPr>
        <w:t>the country inked a deal with Venezuela for</w:t>
      </w:r>
      <w:r w:rsidRPr="004C32CE">
        <w:t xml:space="preserve"> the construction of an underwater </w:t>
      </w:r>
      <w:r w:rsidRPr="004C32CE">
        <w:rPr>
          <w:rStyle w:val="StyleBoldUnderline"/>
        </w:rPr>
        <w:t>communications</w:t>
      </w:r>
      <w:r w:rsidRPr="004C32CE">
        <w:t xml:space="preserve"> link, circumventing its need to connect with US-owned networks close to its shores.</w:t>
      </w:r>
      <w:r w:rsidRPr="004C32CE">
        <w:rPr>
          <w:sz w:val="12"/>
        </w:rPr>
        <w:t>¶</w:t>
      </w:r>
      <w:r w:rsidRPr="004C32CE">
        <w:t xml:space="preserve"> </w:t>
      </w:r>
      <w:r w:rsidRPr="004C32CE">
        <w:rPr>
          <w:rStyle w:val="StyleBoldUnderline"/>
        </w:rPr>
        <w:t>Repealing the embargo would fit into a</w:t>
      </w:r>
      <w:r w:rsidRPr="004C32CE">
        <w:t xml:space="preserve">n American </w:t>
      </w:r>
      <w:r w:rsidRPr="004C32CE">
        <w:rPr>
          <w:rStyle w:val="StyleBoldUnderline"/>
        </w:rPr>
        <w:t>precedent of lifting trade</w:t>
      </w:r>
      <w:r w:rsidRPr="004C32CE">
        <w:t xml:space="preserve"> and travel </w:t>
      </w:r>
      <w:r w:rsidRPr="004C32CE">
        <w:rPr>
          <w:rStyle w:val="StyleBoldUnderline"/>
        </w:rPr>
        <w:t>restrictions to countries who demonstrate progress towards democratic ideals</w:t>
      </w:r>
      <w:r w:rsidRPr="004C32CE">
        <w:t xml:space="preserve">. </w:t>
      </w:r>
      <w:r w:rsidRPr="004C32CE">
        <w:rPr>
          <w:rStyle w:val="StyleBoldUnderline"/>
        </w:rPr>
        <w:t>Romania, Czechoslovakia, and Hungary were all offered normal trade relations</w:t>
      </w:r>
      <w:r w:rsidRPr="004C32CE">
        <w:t xml:space="preserve"> in the 1970s after preliminary reforms even though they were still in clear violation of several US resolutions condemning their human rights practices. </w:t>
      </w:r>
      <w:r w:rsidRPr="004C32CE">
        <w:rPr>
          <w:rStyle w:val="StyleBoldUnderline"/>
        </w:rPr>
        <w:t>China</w:t>
      </w:r>
      <w:r w:rsidRPr="004C32CE">
        <w:t xml:space="preserve">, a communist country and perennial human rights abuser, </w:t>
      </w:r>
      <w:r w:rsidRPr="004C32CE">
        <w:rPr>
          <w:rStyle w:val="StyleBoldUnderline"/>
        </w:rPr>
        <w:t>is the U.S.’s second largest trading partner</w:t>
      </w:r>
      <w:r w:rsidRPr="004C32CE">
        <w:t xml:space="preserve">, and in November, </w:t>
      </w:r>
      <w:r w:rsidRPr="004C32CE">
        <w:rPr>
          <w:rStyle w:val="StyleBoldUnderline"/>
        </w:rPr>
        <w:t>trade restrictions against Myanmar were lessened</w:t>
      </w:r>
      <w:r w:rsidRPr="004C32CE">
        <w:t xml:space="preserve"> notwithstanding a fifty year history of genocide and human trafficking propagated by its military government.</w:t>
      </w:r>
      <w:r w:rsidRPr="004C32CE">
        <w:rPr>
          <w:sz w:val="12"/>
        </w:rPr>
        <w:t>¶</w:t>
      </w:r>
      <w:r w:rsidRPr="004C32CE">
        <w:t xml:space="preserve"> Which, of course, begs the question</w:t>
      </w:r>
      <w:r w:rsidRPr="004C32CE">
        <w:rPr>
          <w:rStyle w:val="Emphasis"/>
        </w:rPr>
        <w:t>: when will the U.S. see fit to lift the embargo?</w:t>
      </w:r>
      <w:r w:rsidRPr="004C32CE">
        <w:t xml:space="preserve"> </w:t>
      </w:r>
      <w:r w:rsidRPr="004C32CE">
        <w:rPr>
          <w:rStyle w:val="StyleBoldUnderline"/>
        </w:rPr>
        <w:t>If Cuba is trending towards democracy and free markets, what litmus test must be passed for the embargo to be rolled back</w:t>
      </w:r>
      <w:r w:rsidRPr="004C32CE">
        <w:t>?</w:t>
      </w:r>
      <w:r w:rsidRPr="004C32CE">
        <w:rPr>
          <w:sz w:val="12"/>
        </w:rPr>
        <w:t>¶</w:t>
      </w:r>
      <w:r w:rsidRPr="004C32CE">
        <w:t xml:space="preserve"> The cost of the embargo to the United States is high in both dollar and moral terms, 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r w:rsidRPr="004C32CE">
        <w:rPr>
          <w:sz w:val="12"/>
        </w:rPr>
        <w:t>¶</w:t>
      </w:r>
      <w:r w:rsidRPr="004C32CE">
        <w:t xml:space="preserve"> </w:t>
      </w:r>
      <w:r w:rsidRPr="004C32CE">
        <w:rPr>
          <w:rStyle w:val="StyleBoldUnderline"/>
        </w:rPr>
        <w:t>A perpetual embargo</w:t>
      </w:r>
      <w:r w:rsidRPr="004C32CE">
        <w:t xml:space="preserve"> on a developing nation that is moving towards reform </w:t>
      </w:r>
      <w:r w:rsidRPr="004C32CE">
        <w:rPr>
          <w:rStyle w:val="StyleBoldUnderline"/>
        </w:rPr>
        <w:t>makes little sense</w:t>
      </w:r>
      <w:r w:rsidRPr="004C32CE">
        <w:t xml:space="preserve">, especially when </w:t>
      </w:r>
      <w:r w:rsidRPr="004C32CE">
        <w:rPr>
          <w:rStyle w:val="StyleBoldUnderline"/>
        </w:rPr>
        <w:t xml:space="preserve">America’s allies are </w:t>
      </w:r>
      <w:r w:rsidRPr="004C32CE">
        <w:rPr>
          <w:rStyle w:val="Emphasis"/>
        </w:rPr>
        <w:t>openly hostile to the embargo</w:t>
      </w:r>
      <w:r w:rsidRPr="004C32CE">
        <w:t xml:space="preserve">. </w:t>
      </w:r>
      <w:r w:rsidRPr="004C32CE">
        <w:rPr>
          <w:rStyle w:val="StyleBoldUnderline"/>
        </w:rPr>
        <w:t xml:space="preserve">It keeps a broader discussion about </w:t>
      </w:r>
      <w:r w:rsidRPr="004C32CE">
        <w:rPr>
          <w:rStyle w:val="Emphasis"/>
        </w:rPr>
        <w:t>smart reform</w:t>
      </w:r>
      <w:r w:rsidRPr="004C32CE">
        <w:t xml:space="preserve"> in Cuba </w:t>
      </w:r>
      <w:r w:rsidRPr="004C32CE">
        <w:rPr>
          <w:rStyle w:val="StyleBoldUnderline"/>
        </w:rPr>
        <w:t>from gaining life</w:t>
      </w:r>
      <w:r w:rsidRPr="004C32CE">
        <w:t>, and it makes no economic sense. It is time for the embargo to go.</w:t>
      </w:r>
    </w:p>
    <w:p w:rsidR="00DF365D" w:rsidRPr="004C32CE" w:rsidRDefault="000230D6" w:rsidP="00DF365D">
      <w:pPr>
        <w:pStyle w:val="Heading4"/>
      </w:pPr>
      <w:r w:rsidRPr="004C32CE">
        <w:t xml:space="preserve">Appeasing Cuba through economic engagement is </w:t>
      </w:r>
      <w:r w:rsidRPr="004C32CE">
        <w:rPr>
          <w:i/>
        </w:rPr>
        <w:t>good</w:t>
      </w:r>
      <w:r w:rsidRPr="004C32CE">
        <w:t xml:space="preserve"> – it locks in </w:t>
      </w:r>
      <w:r w:rsidRPr="004C32CE">
        <w:rPr>
          <w:u w:val="single"/>
        </w:rPr>
        <w:t>reforms</w:t>
      </w:r>
      <w:r w:rsidRPr="004C32CE">
        <w:t xml:space="preserve"> consistent with US interests; now’s key </w:t>
      </w:r>
    </w:p>
    <w:p w:rsidR="000230D6" w:rsidRPr="004C32CE" w:rsidRDefault="000230D6" w:rsidP="000230D6">
      <w:pPr>
        <w:rPr>
          <w:rStyle w:val="StyleStyleBold12pt"/>
        </w:rPr>
      </w:pPr>
      <w:r w:rsidRPr="004C32CE">
        <w:rPr>
          <w:rStyle w:val="StyleStyleBold12pt"/>
        </w:rPr>
        <w:t>Levy ‘11</w:t>
      </w:r>
    </w:p>
    <w:p w:rsidR="00DF365D" w:rsidRPr="004C32CE" w:rsidRDefault="00DF365D" w:rsidP="00DF365D">
      <w:r w:rsidRPr="004C32CE">
        <w:t xml:space="preserve">(Arturo Lopez-Levy , lecturer and doctoral candidate at the Josef Korbel School of International Studies of the University of Denver, “Appease Cuba? What Would Winston Churchill Say?” Jan 10, 2011  </w:t>
      </w:r>
      <w:hyperlink r:id="rId52" w:history="1">
        <w:r w:rsidRPr="004C32CE">
          <w:rPr>
            <w:rStyle w:val="Hyperlink"/>
          </w:rPr>
          <w:t>http://thehavananote.com/node/845</w:t>
        </w:r>
      </w:hyperlink>
      <w:r w:rsidRPr="004C32CE">
        <w:t>, RLA)</w:t>
      </w:r>
    </w:p>
    <w:p w:rsidR="00DF365D" w:rsidRPr="004C32CE" w:rsidRDefault="00DF365D" w:rsidP="00DF365D">
      <w:r w:rsidRPr="004C32CE">
        <w:t xml:space="preserve">Of course, this is delusional. </w:t>
      </w:r>
      <w:r w:rsidRPr="004C32CE">
        <w:rPr>
          <w:rStyle w:val="StyleBoldUnderline"/>
        </w:rPr>
        <w:t>The Cuban communist political system and command economy might have prevented economic development of the Cuban people and repressed its civil and political liberties but there is little evidence about genocidal or expansionist tendencies in Raul Castro’s government. The U.S. inclusion of Cuba in the terrorist list of the State department is seen as the world paradigm of political manipulation</w:t>
      </w:r>
      <w:r w:rsidRPr="004C32CE">
        <w:t xml:space="preserve"> of a core theme of American foreign policy for domestic political reasons.</w:t>
      </w:r>
      <w:r w:rsidRPr="004C32CE">
        <w:rPr>
          <w:sz w:val="12"/>
        </w:rPr>
        <w:t xml:space="preserve">¶ </w:t>
      </w:r>
      <w:r w:rsidRPr="004C32CE">
        <w:t xml:space="preserve">So, where does a policy of engagement - or as critics would call it, “appeasement” - fit in? In fact, </w:t>
      </w:r>
      <w:r w:rsidRPr="004C32CE">
        <w:rPr>
          <w:rStyle w:val="StyleBoldUnderline"/>
        </w:rPr>
        <w:t>appeasement shouldn’t be a bad word for U.S. policy towards Cuba since the island is a minor power with limited capacity to cause damage to U.S. national interests.</w:t>
      </w:r>
      <w:r w:rsidRPr="004C32CE">
        <w:rPr>
          <w:sz w:val="12"/>
        </w:rPr>
        <w:t xml:space="preserve">¶ </w:t>
      </w:r>
      <w:r w:rsidRPr="004C32CE">
        <w:t xml:space="preserve">As Winston Churchill, the main opponent of appeasing Hitler, wrote in 1950: “The world appeasement is not popular but appeasement has its place in all policy. Make sure you put it in the right place. </w:t>
      </w:r>
      <w:r w:rsidRPr="004C32CE">
        <w:rPr>
          <w:rStyle w:val="StyleBoldUnderline"/>
        </w:rPr>
        <w:t>Appease the weak. Defy the strong”. Cuban nationalism and its sense of victimhood have never been a stronger conviction of the Cuban people.</w:t>
      </w:r>
      <w:r w:rsidRPr="004C32CE">
        <w:t xml:space="preserve"> But the Cuban state’s power position versus foreign powers is the weakest since 1959. Under the weight of the Special Period, the period of crisis that began in 1989 and </w:t>
      </w:r>
      <w:r w:rsidRPr="004C32CE">
        <w:lastRenderedPageBreak/>
        <w:t xml:space="preserve">amount to forty percent of post revolutionary history, </w:t>
      </w:r>
      <w:r w:rsidRPr="004C32CE">
        <w:rPr>
          <w:rStyle w:val="StyleBoldUnderline"/>
        </w:rPr>
        <w:t>the Castros’ regime is economically exhausted. This is why Raul Castro is attempting a serious reform.</w:t>
      </w:r>
      <w:r w:rsidRPr="004C32CE">
        <w:rPr>
          <w:b/>
          <w:sz w:val="12"/>
          <w:u w:val="single"/>
        </w:rPr>
        <w:t xml:space="preserve">¶ </w:t>
      </w:r>
      <w:r w:rsidRPr="004C32CE">
        <w:rPr>
          <w:rStyle w:val="StyleBoldUnderline"/>
        </w:rPr>
        <w:t xml:space="preserve">Now is most likely the </w:t>
      </w:r>
      <w:r w:rsidRPr="004C32CE">
        <w:rPr>
          <w:rStyle w:val="Emphasis"/>
        </w:rPr>
        <w:t>optimal time</w:t>
      </w:r>
      <w:r w:rsidRPr="004C32CE">
        <w:rPr>
          <w:rStyle w:val="StyleBoldUnderline"/>
        </w:rPr>
        <w:t xml:space="preserve"> for the United States to address appeasable Cuban nationalism and engage Cuban post-revolutionary society. </w:t>
      </w:r>
      <w:r w:rsidRPr="004C32CE">
        <w:t xml:space="preserve">To paraphrase Henry Kissinger, the question should be whether Cuban power holders see virtue in a permanent conflict with the United States, or there is space for accommodation of Cuba’s national interests in a U.S. led world order. </w:t>
      </w:r>
      <w:r w:rsidRPr="004C32CE">
        <w:rPr>
          <w:rStyle w:val="StyleBoldUnderline"/>
        </w:rPr>
        <w:t>Only through engagement can Obama test whether Cuba’s new leaders are rooted in a Cold War opposition to the United States, or are just defending their interests, values and privileges against U.S. impositions</w:t>
      </w:r>
      <w:r w:rsidRPr="004C32CE">
        <w:t>.</w:t>
      </w:r>
    </w:p>
    <w:p w:rsidR="00FE3655" w:rsidRPr="004C32CE" w:rsidRDefault="002C2EFD" w:rsidP="002C2EFD">
      <w:pPr>
        <w:pStyle w:val="Heading3"/>
      </w:pPr>
      <w:r w:rsidRPr="004C32CE">
        <w:lastRenderedPageBreak/>
        <w:t xml:space="preserve">Hardline Fails – General </w:t>
      </w:r>
    </w:p>
    <w:p w:rsidR="002C2EFD" w:rsidRPr="004C32CE" w:rsidRDefault="002C2EFD" w:rsidP="002C2EFD">
      <w:pPr>
        <w:pStyle w:val="Heading4"/>
      </w:pPr>
      <w:r w:rsidRPr="004C32CE">
        <w:t xml:space="preserve">Appeasement is the only strategy that can induce change – coercive diplomacy fails </w:t>
      </w:r>
    </w:p>
    <w:p w:rsidR="002C2EFD" w:rsidRPr="004C32CE" w:rsidRDefault="002C2EFD" w:rsidP="002C2EFD">
      <w:pPr>
        <w:rPr>
          <w:rStyle w:val="StyleStyleBold12pt"/>
        </w:rPr>
      </w:pPr>
      <w:r w:rsidRPr="004C32CE">
        <w:rPr>
          <w:rStyle w:val="StyleStyleBold12pt"/>
        </w:rPr>
        <w:t>Henriksen ‘99</w:t>
      </w:r>
    </w:p>
    <w:p w:rsidR="002C2EFD" w:rsidRPr="004C32CE" w:rsidRDefault="002C2EFD" w:rsidP="002C2EFD">
      <w:r w:rsidRPr="004C32CE">
        <w:t>is a senior fellow at the Hoover Institution, where he focuses on American foreign policy, international political affairs, and insurgencies. He specializes in the study of US diplomatic and military courses of action toward terrorist havens in the non-Western world and toward rogue regimes. (Thomas H. - Hoover Institution Stanford University “Using Power and Diplomacy To Deal With Rogue States” February 1, 1999  http://www.hoover.org/publications/monographs/27159)//EB</w:t>
      </w:r>
    </w:p>
    <w:p w:rsidR="002C2EFD" w:rsidRPr="004C32CE" w:rsidRDefault="002C2EFD" w:rsidP="002C2EFD">
      <w:pPr>
        <w:rPr>
          <w:rStyle w:val="StyleBoldUnderline"/>
        </w:rPr>
      </w:pPr>
      <w:r w:rsidRPr="004C32CE">
        <w:t xml:space="preserve">Sanctions alone are not a fail-safe mechanism for getting rid of unsavory rulers. The record of sanctions, in fact, is quite mixed. </w:t>
      </w:r>
      <w:r w:rsidRPr="004C32CE">
        <w:rPr>
          <w:rStyle w:val="StyleBoldUnderline"/>
        </w:rPr>
        <w:t>U.S. economic restrictions have failed to dislodge or bend communist dictators such as Fidel Castro in Cuba and Kim Il Sung</w:t>
      </w:r>
      <w:r w:rsidRPr="004C32CE">
        <w:t xml:space="preserve"> (or his son Kim Jong Il) in North Korea after decades of imposition. Slobodan Milosevic in the Federal Republic of Yugoslavia, </w:t>
      </w:r>
      <w:r w:rsidRPr="004C32CE">
        <w:rPr>
          <w:rStyle w:val="StyleBoldUnderline"/>
        </w:rPr>
        <w:t>a more recent target of sanctions, has survived military setbacks, along with economic quarantine and inflation, which have decimated the wealth of the country's middle class. Only a U.S. military invasion of Panama achieved Washington's goal of ousting General Manuel Noriega, who withstood years of U.S. economic pressure</w:t>
      </w:r>
      <w:r w:rsidRPr="004C32CE">
        <w:t xml:space="preserve">. Sanction-induced governmental shipwrecks are long shots against most entrenched strongmen. Economic coercion cannot administer a fatal bite in the flanks of determined regimes because the teeth are not up to the task. A state under economic siege can endure economic dislocation because other countries may not cooperate in an economic and trade lockout; "black knights" pursue their own economic and political agendas. For example, </w:t>
      </w:r>
      <w:r w:rsidRPr="004C32CE">
        <w:rPr>
          <w:rStyle w:val="StyleBoldUnderline"/>
        </w:rPr>
        <w:t>European states continue to trade with Cuba, despite strict U.S. economic sanctions against the Castro regime</w:t>
      </w:r>
      <w:r w:rsidRPr="004C32CE">
        <w:t xml:space="preserve">. </w:t>
      </w:r>
      <w:r w:rsidRPr="004C32CE">
        <w:rPr>
          <w:rStyle w:val="StyleBoldUnderline"/>
        </w:rPr>
        <w:t xml:space="preserve">Sanctions can also motivate strong nationalistic responses in an embattled country. Citizens rally to support their government and seek ways to circumvent commercial problems. </w:t>
      </w:r>
      <w:r w:rsidRPr="004C32CE">
        <w:t xml:space="preserve">Italians, for example, redoubled their support of Mussolini when the League of Nations instituted sanctions in the mid-1930s for Italy's invasion of Ethiopia. Similar reactions took place over U.S. sanctions against Nicaragua in the 1980s, the United Nations' economic quarantine of Rhodesia (1965-79), and Soviet embargoes (1948-55) on Yugoslavia, following its break with Moscow. Sanctions against even unpopular leaders, such as </w:t>
      </w:r>
      <w:r w:rsidRPr="004C32CE">
        <w:rPr>
          <w:rStyle w:val="StyleBoldUnderline"/>
        </w:rPr>
        <w:t>Fidel Castro and Saddam Hussein generate anti-American sentiments and provide a plausible rationale for why Cuba's economy is performing poorly. Citizens are persuaded to blame outsiders for shortages instead of shortcomings in a command-and-control economy. North Korea, arguably the most repressive society on the planet, blames the United States and its other adversaries for its economic and agricultural problems rather than its own rigid autarkic practices.</w:t>
      </w:r>
      <w:r w:rsidRPr="004C32CE">
        <w:t xml:space="preserve"> Economic sanctions against rogue regimes also result in limited payoffs because dictators are usually indifferent to the sufferings of their own people. One striking case of hard-heartedness is Saddam Hussein, who builds palaces and armaments while ordinary Iraqis want for food and medicine. North Korea's Kim Jong Il and Libya's Muammar Qaddafi, like numerous other despots, manifest no feeling for their countrymen's suffering because of government policies, sanctions or not. Unintended consequences often flow from sanctions; instead of political shipwreck, they have motivated people to improvise and develop economic self-sufficiency. One classic illustration of this process is the former Rhodesia (now Zimbabwe). </w:t>
      </w:r>
      <w:r w:rsidRPr="004C32CE">
        <w:rPr>
          <w:rStyle w:val="StyleBoldUnderline"/>
        </w:rPr>
        <w:t xml:space="preserve">When first Britain and then the United Nations placed sanctions on the breakaway Rhodesian government, the landlocked African state found itself almost friendless in the world community. During the decade from 1965 to 1975, Rhodesia transformed its economy from a near-total dependence on imported manufactured goods in exchange for raw materials to a high degree of self-sufficiency. Only oil production and industrial machinery eluded Rhodesian enterprise. </w:t>
      </w:r>
      <w:r w:rsidRPr="004C32CE">
        <w:t xml:space="preserve">Moreover, Rhodesia's economy initially increased its productivity. Rhodesia was also aided by the sanction-busting South Africa and Portuguese-ruled Mozambique, which served as conduits for importing petroleum products and other vital products and harbors for exporting Rhodesian goods. For more than a decade, the European-ruled state held out. In the end, the African majority came to power because the white minority government experienced a host of other challenges, including a widespread guerrilla war in much of the countryside. By the early 1970s the drastic hike in oil prices had further taxed Rhodesian resources. African rule came to Mozambique in 1975, thereby closing off a key trade artery. Finally, South Africa abandoned Rhodesia in a calculated bid to win world approval despite its own internationally censured racial policies toward its African majority. The economic siege of Rhodesia contributed to its defeat, but it's </w:t>
      </w:r>
      <w:r w:rsidRPr="004C32CE">
        <w:lastRenderedPageBreak/>
        <w:t xml:space="preserve">doubtful if sanctions alone would have determined the outcome. It took a rural insurgency coupled with adverse international circumstances.8 Even without clear-cut victories, sanctions still can be an effective, if limited, weapon in the United States' diplomatic arsenal. Sanctions, if properly enforced, raise havoc with an embattled economy. Although they are powerless to turn back fierce aggression like Iraq's invasion of Kuwait, they can raise difficulties for contentious states. Securing the suspension of sanctions on natural gas and heating oil to Serbia during the bitter winter of 1995 made Milosevic more amenable to compromise at Dayton.9 Economic sanctions and political containment squeezed Libya to the point that it openly discussed having two of its citizens stand trial in The Hague for bombing Pan Am flight 103 over Scotland in 1988. Libyan strongman Qaddafi floated the idea of making a deal with the United States in return for dropping sanctions in mid-1998. Even less than watertight restrictions interfere with normal business mechanisms, adding extra costs and economic inefficiencies to the sanctioned country. </w:t>
      </w:r>
      <w:r w:rsidRPr="004C32CE">
        <w:rPr>
          <w:rStyle w:val="StyleBoldUnderline"/>
        </w:rPr>
        <w:t>That economic coercion can be effective is borne out by the evidence that resentful embargoed countries struggle to have sanctions lifted, reviling America for imposing them</w:t>
      </w:r>
      <w:r w:rsidRPr="004C32CE">
        <w:t xml:space="preserve">. They pay fortunes to Washington lobbyists to work the political process to terminate economic pressure. Yet these targeted regimes at the same time insist that sanctions fail to alter their policies. </w:t>
      </w:r>
      <w:r w:rsidRPr="004C32CE">
        <w:rPr>
          <w:rStyle w:val="StyleBoldUnderline"/>
        </w:rPr>
        <w:t>They complain that U.S. embargoes succeed only in starving children and hurting the poor. But economic sanctions do damage economies and do morally stigmatize their targets, making them popular instruments in Washington.</w:t>
      </w:r>
    </w:p>
    <w:p w:rsidR="002C2EFD" w:rsidRPr="004C32CE" w:rsidRDefault="00822FB2" w:rsidP="00F37175">
      <w:pPr>
        <w:pStyle w:val="Heading4"/>
      </w:pPr>
      <w:r w:rsidRPr="004C32CE">
        <w:t xml:space="preserve">The plan </w:t>
      </w:r>
      <w:r w:rsidRPr="004C32CE">
        <w:rPr>
          <w:u w:val="single"/>
        </w:rPr>
        <w:t>combines</w:t>
      </w:r>
      <w:r w:rsidRPr="004C32CE">
        <w:t xml:space="preserve"> coercive diplomacy with appeasement – that’s best </w:t>
      </w:r>
    </w:p>
    <w:p w:rsidR="00822FB2" w:rsidRPr="004C32CE" w:rsidRDefault="00822FB2" w:rsidP="00822FB2">
      <w:pPr>
        <w:rPr>
          <w:rStyle w:val="StyleStyleBold12pt"/>
        </w:rPr>
      </w:pPr>
      <w:r w:rsidRPr="004C32CE">
        <w:rPr>
          <w:rStyle w:val="StyleStyleBold12pt"/>
        </w:rPr>
        <w:t>Henriksen ‘99</w:t>
      </w:r>
    </w:p>
    <w:p w:rsidR="00822FB2" w:rsidRPr="004C32CE" w:rsidRDefault="00822FB2" w:rsidP="00822FB2">
      <w:r w:rsidRPr="004C32CE">
        <w:t>is a senior fellow at the Hoover Institution, where he focuses on American foreign policy, international political affairs, and insurgencies. He specializes in the study of US diplomatic and military courses of action toward terrorist havens in the non-Western world and toward rogue regimes. (Thomas H. - Hoover Institution Stanford University “Using Power and Diplomacy To Deal With Rogue States” February 1, 1999  http://www.hoover.org/publications/monographs/27159)//EB</w:t>
      </w:r>
    </w:p>
    <w:p w:rsidR="00F37175" w:rsidRPr="004C32CE" w:rsidRDefault="00F37175" w:rsidP="00F37175">
      <w:pPr>
        <w:rPr>
          <w:rStyle w:val="StyleBoldUnderline"/>
        </w:rPr>
      </w:pPr>
      <w:r w:rsidRPr="004C32CE">
        <w:t>Like most diplomatic tools, sanctions are sometimes effective and sometimes not. Overuse certainly dulls their efficacy</w:t>
      </w:r>
      <w:r w:rsidRPr="004C32CE">
        <w:rPr>
          <w:rStyle w:val="StyleBoldUnderline"/>
        </w:rPr>
        <w:t>. Economic pressure is most effective when combined with other policies. Sanctions should be used sparingly and only when other diplomatic options seem unlikely to succeed. Washington should seek international participation before promulgating unilateral sanctions. But achieving collective action may prove impossible, as it has in most cases, and its absence should not deter the United States when the stakes are high.</w:t>
      </w:r>
      <w:r w:rsidRPr="004C32CE">
        <w:t xml:space="preserve"> Unless we are willing to act unilaterally, our response to security threats or humanitarian outrages will be subject to another state's veto, and we will end up striving for consensus rather than our own strategic goals. </w:t>
      </w:r>
      <w:r w:rsidRPr="004C32CE">
        <w:rPr>
          <w:rStyle w:val="StyleBoldUnderline"/>
        </w:rPr>
        <w:t>Sanctions should be designed to spare the innocent people of a target state unnecessary hardship and to inflict pain on the regime by restricting technology transfers rather than food and medicine.</w:t>
      </w:r>
      <w:r w:rsidRPr="004C32CE">
        <w:t xml:space="preserve"> Sanctions should exact maximum leverage on the target while minimizing the cost to American citizens and U.S. allies. The executive and legislative branches should subject sanctions to periodic review to determine their effectiveness. </w:t>
      </w:r>
      <w:r w:rsidRPr="004C32CE">
        <w:rPr>
          <w:rStyle w:val="StyleBoldUnderline"/>
        </w:rPr>
        <w:t>Ineffective sanctions should be dropped or refocused.</w:t>
      </w:r>
      <w:r w:rsidRPr="004C32CE">
        <w:t xml:space="preserve"> </w:t>
      </w:r>
      <w:r w:rsidRPr="004C32CE">
        <w:rPr>
          <w:rStyle w:val="StyleBoldUnderline"/>
        </w:rPr>
        <w:t>The gravest shortcoming of sanctions lies in the political cover they afford politicians for not adopting a more meaningful course of action. Economic embargoes fulfill the need to respond to a challenge, but they alone can rarely achieve an ambitious objective. Against rogue regimes, they are only a first response, not an endgame. Sanctions must not be an easy substitute for a well-conceived strategy.</w:t>
      </w:r>
    </w:p>
    <w:p w:rsidR="00F37175" w:rsidRPr="004C32CE" w:rsidRDefault="00F37175" w:rsidP="00F37175"/>
    <w:p w:rsidR="00016CDB" w:rsidRPr="004C32CE" w:rsidRDefault="00016CDB" w:rsidP="00016CDB">
      <w:pPr>
        <w:pStyle w:val="Heading3"/>
      </w:pPr>
      <w:r w:rsidRPr="004C32CE">
        <w:lastRenderedPageBreak/>
        <w:t xml:space="preserve">    AT//Resolve / Credibility Impact</w:t>
      </w:r>
    </w:p>
    <w:p w:rsidR="00C31E68" w:rsidRPr="004C32CE" w:rsidRDefault="00C31E68" w:rsidP="00016CDB">
      <w:pPr>
        <w:pStyle w:val="Heading4"/>
        <w:rPr>
          <w:u w:val="single"/>
        </w:rPr>
      </w:pPr>
      <w:r w:rsidRPr="004C32CE">
        <w:t xml:space="preserve">Engagement’s not key to hegemony – international reputation is </w:t>
      </w:r>
      <w:r w:rsidRPr="004C32CE">
        <w:rPr>
          <w:u w:val="single"/>
        </w:rPr>
        <w:t>unimportant</w:t>
      </w:r>
    </w:p>
    <w:p w:rsidR="00806D76" w:rsidRPr="004C32CE" w:rsidRDefault="00806D76" w:rsidP="00806D76">
      <w:pPr>
        <w:rPr>
          <w:rStyle w:val="StyleStyleBold12pt"/>
        </w:rPr>
      </w:pPr>
      <w:r w:rsidRPr="004C32CE">
        <w:rPr>
          <w:rStyle w:val="StyleStyleBold12pt"/>
        </w:rPr>
        <w:t>Tang ‘5</w:t>
      </w:r>
    </w:p>
    <w:p w:rsidR="00806D76" w:rsidRPr="004C32CE" w:rsidRDefault="00806D76" w:rsidP="00806D76">
      <w:r w:rsidRPr="004C32CE">
        <w:t>Shiping Tang, associate research fellow and deputy director of the Center for Regional Security Studies at the Chinese Academy of Social Sciences in Beijing, January-March 2005, “Reputation, Cult of Reputation, and International Conflict,” Security Studies, Vol. 14, No. 1, p. 34-62</w:t>
      </w:r>
    </w:p>
    <w:p w:rsidR="00C31E68" w:rsidRPr="004C32CE" w:rsidRDefault="00C31E68" w:rsidP="00C31E68">
      <w:r w:rsidRPr="004C32CE">
        <w:t xml:space="preserve">IN HIS WELL-RECEIVED BOOK, Mercer offers an elaborate framework based on desirability in social psychology to explain why </w:t>
      </w:r>
      <w:r w:rsidRPr="004C32CE">
        <w:rPr>
          <w:rStyle w:val="StyleBoldUnderline"/>
        </w:rPr>
        <w:t>reputation is difficult to gain in international conflicts</w:t>
      </w:r>
      <w:r w:rsidRPr="004C32CE">
        <w:t xml:space="preserve">.61 His major argument, in sum, held that undesirable behavior elicits dispositional explanations (that is, reputation will form) and desirable behavior elicits situational explanations (that is, reputation may not form). According to Mercer, </w:t>
      </w:r>
      <w:r w:rsidRPr="004C32CE">
        <w:rPr>
          <w:rStyle w:val="StyleBoldUnderline"/>
        </w:rPr>
        <w:t>allies who stand firm (a desirable move from a state's point of view)</w:t>
      </w:r>
      <w:r w:rsidRPr="004C32CE">
        <w:t xml:space="preserve"> </w:t>
      </w:r>
      <w:r w:rsidRPr="004C32CE">
        <w:rPr>
          <w:rStyle w:val="StyleBoldUnderline"/>
        </w:rPr>
        <w:t>will not get a reputation for being resolute, whereas allies who do not stand firm</w:t>
      </w:r>
      <w:r w:rsidRPr="004C32CE">
        <w:t xml:space="preserve"> </w:t>
      </w:r>
      <w:r w:rsidRPr="004C32CE">
        <w:rPr>
          <w:rStyle w:val="StyleBoldUnderline"/>
        </w:rPr>
        <w:t>(an undesirable move) may get a reputation for being irresolute</w:t>
      </w:r>
      <w:r w:rsidRPr="004C32CE">
        <w:t xml:space="preserve">. By the same token, </w:t>
      </w:r>
      <w:r w:rsidRPr="004C32CE">
        <w:rPr>
          <w:rStyle w:val="StyleBoldUnderline"/>
        </w:rPr>
        <w:t>adversaries who stand firm</w:t>
      </w:r>
      <w:r w:rsidRPr="004C32CE">
        <w:t xml:space="preserve"> (an undesirable move) </w:t>
      </w:r>
      <w:r w:rsidRPr="004C32CE">
        <w:rPr>
          <w:rStyle w:val="StyleBoldUnderline"/>
        </w:rPr>
        <w:t>may get a reputation for being resolute</w:t>
      </w:r>
      <w:r w:rsidRPr="004C32CE">
        <w:t xml:space="preserve">, </w:t>
      </w:r>
      <w:r w:rsidRPr="004C32CE">
        <w:rPr>
          <w:rStyle w:val="Emphasis"/>
        </w:rPr>
        <w:t>whereas adversaries who do not stand firm (a desirable move) will not get a reputation for being irresolute</w:t>
      </w:r>
      <w:r w:rsidRPr="004C32CE">
        <w:t>. In essence, while disagreeing with the typical rational deterrence theory argument that reputation will always form, Mercer believes that reputation is nonetheless likely to form under certain circumstances (when adversaries stand firm and when allies back down).</w:t>
      </w:r>
    </w:p>
    <w:p w:rsidR="00C31E68" w:rsidRPr="004C32CE" w:rsidRDefault="00702002" w:rsidP="00702002">
      <w:pPr>
        <w:pStyle w:val="Heading4"/>
        <w:rPr>
          <w:u w:val="single"/>
        </w:rPr>
      </w:pPr>
      <w:r w:rsidRPr="004C32CE">
        <w:t xml:space="preserve">More evidence – credibility’s not a thing – states have externals incentive to </w:t>
      </w:r>
      <w:r w:rsidR="007E2F6B" w:rsidRPr="004C32CE">
        <w:rPr>
          <w:u w:val="single"/>
        </w:rPr>
        <w:t>presume resolve</w:t>
      </w:r>
    </w:p>
    <w:p w:rsidR="00702002" w:rsidRPr="004C32CE" w:rsidRDefault="00702002" w:rsidP="00702002">
      <w:pPr>
        <w:rPr>
          <w:rStyle w:val="StyleStyleBold12pt"/>
        </w:rPr>
      </w:pPr>
      <w:r w:rsidRPr="004C32CE">
        <w:rPr>
          <w:rStyle w:val="StyleStyleBold12pt"/>
        </w:rPr>
        <w:t>Tang ‘5</w:t>
      </w:r>
    </w:p>
    <w:p w:rsidR="00702002" w:rsidRPr="004C32CE" w:rsidRDefault="00702002" w:rsidP="00702002">
      <w:r w:rsidRPr="004C32CE">
        <w:t>Shiping Tang, associate research fellow and deputy director of the Center for Regional Security Studies at the Chinese Academy of Social Sciences in Beijing, January-March 2005, “Reputation, Cult of Reputation, and International Conflict,” Security Studies, Vol. 14, No. 1, p. 34-62</w:t>
      </w:r>
    </w:p>
    <w:p w:rsidR="00702002" w:rsidRPr="004C32CE" w:rsidRDefault="00702002" w:rsidP="00702002">
      <w:r w:rsidRPr="004C32CE">
        <w:t xml:space="preserve">This article goes further than Mercer and argues that </w:t>
      </w:r>
      <w:r w:rsidRPr="004C32CE">
        <w:rPr>
          <w:rStyle w:val="Emphasis"/>
        </w:rPr>
        <w:t>reputation cannot form in conflicts</w:t>
      </w:r>
      <w:r w:rsidRPr="004C32CE">
        <w:t xml:space="preserve"> </w:t>
      </w:r>
      <w:r w:rsidRPr="004C32CE">
        <w:rPr>
          <w:rStyle w:val="StyleBoldUnderline"/>
        </w:rPr>
        <w:t>because of the anarchical nature of international politics</w:t>
      </w:r>
      <w:r w:rsidRPr="004C32CE">
        <w:t xml:space="preserve">. Because of its simplicity, parsimony, explanatory power, and better fit with empirical findings, this explanation is superior to Mercer's. </w:t>
      </w:r>
      <w:r w:rsidRPr="004C32CE">
        <w:rPr>
          <w:rStyle w:val="StyleBoldUnderline"/>
        </w:rPr>
        <w:t>Anarchy remains the defining feature of international politics, so states operate within an environment of uncertainty</w:t>
      </w:r>
      <w:r w:rsidRPr="004C32CE">
        <w:t xml:space="preserve">. </w:t>
      </w:r>
      <w:r w:rsidRPr="004C32CE">
        <w:rPr>
          <w:rStyle w:val="StyleBoldUnderline"/>
        </w:rPr>
        <w:t>Anarchy produces "a strong</w:t>
      </w:r>
      <w:r w:rsidRPr="004C32CE">
        <w:t xml:space="preserve"> sense of peril and doom"62 and "a conservative </w:t>
      </w:r>
      <w:r w:rsidRPr="004C32CE">
        <w:rPr>
          <w:rStyle w:val="StyleBoldUnderline"/>
        </w:rPr>
        <w:t>tendency to think of the future in the worst possible or worst plausible cause terms</w:t>
      </w:r>
      <w:r w:rsidRPr="004C32CE">
        <w:t xml:space="preserve">."63 </w:t>
      </w:r>
      <w:r w:rsidRPr="004C32CE">
        <w:rPr>
          <w:rStyle w:val="StyleBoldUnderline"/>
        </w:rPr>
        <w:t>States have to consistently assume the worst possible scenario</w:t>
      </w:r>
      <w:r w:rsidRPr="004C32CE">
        <w:t xml:space="preserve">, especially when they are engaged in conflicts.64 </w:t>
      </w:r>
      <w:r w:rsidRPr="004C32CE">
        <w:rPr>
          <w:rStyle w:val="StyleBoldUnderline"/>
        </w:rPr>
        <w:t>This "worst-case mentality" has</w:t>
      </w:r>
      <w:r w:rsidRPr="004C32CE">
        <w:t xml:space="preserve"> </w:t>
      </w:r>
      <w:r w:rsidRPr="004C32CE">
        <w:rPr>
          <w:rStyle w:val="Emphasis"/>
        </w:rPr>
        <w:t>major implications for reputation</w:t>
      </w:r>
      <w:r w:rsidRPr="004C32CE">
        <w:t xml:space="preserve"> </w:t>
      </w:r>
      <w:r w:rsidRPr="004C32CE">
        <w:rPr>
          <w:rStyle w:val="StyleBoldUnderline"/>
        </w:rPr>
        <w:t>under anarchy</w:t>
      </w:r>
      <w:r w:rsidRPr="004C32CE">
        <w:t xml:space="preserve"> on at least two fronts.65</w:t>
      </w:r>
      <w:r w:rsidRPr="004C32CE">
        <w:rPr>
          <w:sz w:val="12"/>
        </w:rPr>
        <w:t xml:space="preserve">¶ </w:t>
      </w:r>
      <w:r w:rsidRPr="004C32CE">
        <w:t xml:space="preserve">Foremost, </w:t>
      </w:r>
      <w:r w:rsidRPr="004C32CE">
        <w:rPr>
          <w:rStyle w:val="StyleBoldUnderline"/>
        </w:rPr>
        <w:t>because</w:t>
      </w:r>
      <w:r w:rsidRPr="004C32CE">
        <w:t xml:space="preserve"> a state's </w:t>
      </w:r>
      <w:r w:rsidRPr="004C32CE">
        <w:rPr>
          <w:rStyle w:val="StyleBoldUnderline"/>
        </w:rPr>
        <w:t>security</w:t>
      </w:r>
      <w:r w:rsidRPr="004C32CE">
        <w:t xml:space="preserve"> ultimately </w:t>
      </w:r>
      <w:r w:rsidRPr="004C32CE">
        <w:rPr>
          <w:rStyle w:val="StyleBoldUnderline"/>
        </w:rPr>
        <w:t>depends on self-help</w:t>
      </w:r>
      <w:r w:rsidRPr="004C32CE">
        <w:t xml:space="preserve">, the worst-case mentality means that </w:t>
      </w:r>
      <w:r w:rsidRPr="004C32CE">
        <w:rPr>
          <w:rStyle w:val="Emphasis"/>
        </w:rPr>
        <w:t>a state has to assume its adversaries to be resolute and its allies to be irresolute</w:t>
      </w:r>
      <w:r w:rsidRPr="004C32CE">
        <w:t xml:space="preserve">. Essentially, this worst-case assumption sets a baseline image for both adversaries and allies, and reputation becomes impossible to develop under anarchy. </w:t>
      </w:r>
      <w:r w:rsidRPr="004C32CE">
        <w:rPr>
          <w:rStyle w:val="Emphasis"/>
        </w:rPr>
        <w:t>A state cannot lose nor gain reputation among its adversaries by either backing down or standing firm in a conflict</w:t>
      </w:r>
      <w:r w:rsidRPr="004C32CE">
        <w:t xml:space="preserve">, </w:t>
      </w:r>
      <w:r w:rsidRPr="004C32CE">
        <w:rPr>
          <w:rStyle w:val="StyleBoldUnderline"/>
        </w:rPr>
        <w:t>because its adversaries will</w:t>
      </w:r>
      <w:r w:rsidRPr="004C32CE">
        <w:t xml:space="preserve"> </w:t>
      </w:r>
      <w:r w:rsidRPr="004C32CE">
        <w:rPr>
          <w:rStyle w:val="Emphasis"/>
        </w:rPr>
        <w:t>always assume the state to be resolute</w:t>
      </w:r>
      <w:r w:rsidRPr="004C32CE">
        <w:t xml:space="preserve"> (the baseline image) </w:t>
      </w:r>
      <w:r w:rsidRPr="004C32CE">
        <w:rPr>
          <w:rStyle w:val="StyleBoldUnderline"/>
        </w:rPr>
        <w:t>in the next conflict</w:t>
      </w:r>
      <w:r w:rsidRPr="004C32CE">
        <w:t>. By the same token, a state cannot lose nor gain reputation among its allies by ei ther backing down or standing firm in a conflict, for its allies will always assume the state to be irresolute in the next conflict. A state is assigned its baseline image by its adversaries and allies at the beginning of a crisis, and no past behavior can change that image ex ante.66</w:t>
      </w:r>
    </w:p>
    <w:p w:rsidR="00702002" w:rsidRPr="004C32CE" w:rsidRDefault="00702002" w:rsidP="00702002"/>
    <w:p w:rsidR="00016CDB" w:rsidRPr="004C32CE" w:rsidRDefault="00016CDB" w:rsidP="00016CDB">
      <w:pPr>
        <w:pStyle w:val="Heading4"/>
      </w:pPr>
      <w:r w:rsidRPr="004C32CE">
        <w:lastRenderedPageBreak/>
        <w:t xml:space="preserve">No impact to cred </w:t>
      </w:r>
    </w:p>
    <w:p w:rsidR="00016CDB" w:rsidRPr="004C32CE" w:rsidRDefault="00016CDB" w:rsidP="00016CDB">
      <w:pPr>
        <w:rPr>
          <w:rStyle w:val="StyleStyleBold12pt"/>
        </w:rPr>
      </w:pPr>
      <w:r w:rsidRPr="004C32CE">
        <w:rPr>
          <w:rStyle w:val="StyleStyleBold12pt"/>
        </w:rPr>
        <w:t>Fettweis ‘8</w:t>
      </w:r>
    </w:p>
    <w:p w:rsidR="00016CDB" w:rsidRPr="004C32CE" w:rsidRDefault="00016CDB" w:rsidP="00016CDB">
      <w:r w:rsidRPr="004C32CE">
        <w:t>(Christopher Fettweis, assistant professor of political science at Tulane University, “Credibility and the War on Terror”, Political Science Quarterly, Winter 2007/2008,)</w:t>
      </w:r>
    </w:p>
    <w:p w:rsidR="00016CDB" w:rsidRPr="004C32CE" w:rsidRDefault="00016CDB" w:rsidP="00016CDB">
      <w:r w:rsidRPr="004C32CE">
        <w:t xml:space="preserve">The evidence seems to fall heavily on one side of the divide between scholars and practitioners over the importance of credibility. This division is not merely of academic interest. </w:t>
      </w:r>
      <w:r w:rsidRPr="004C32CE">
        <w:rPr>
          <w:rStyle w:val="StyleBoldUnderline"/>
        </w:rPr>
        <w:t>The credibility imperative has distinct and profound effects upon policymaking</w:t>
      </w:r>
      <w:r w:rsidRPr="004C32CE">
        <w:t xml:space="preserve">, all of which are apparent during the current war on terror. In order to assess more accurately the true value of a healthy reputation for resolve, </w:t>
      </w:r>
      <w:r w:rsidRPr="004C32CE">
        <w:rPr>
          <w:rStyle w:val="StyleBoldUnderline"/>
        </w:rPr>
        <w:t>policymakers ought to be aware of the following general rules about how the credibility imperative shapes national debate</w:t>
      </w:r>
      <w:r w:rsidRPr="004C32CE">
        <w:t>. Three such effects are presented below, more as arguments rather than testable hypotheses, owing to the nature of the subject. Although the supporting evidence is by necessity somewhat anecdotal, the arguments themselves should not be very controversial.</w:t>
      </w:r>
      <w:r w:rsidRPr="004C32CE">
        <w:rPr>
          <w:sz w:val="12"/>
        </w:rPr>
        <w:t xml:space="preserve">¶ </w:t>
      </w:r>
      <w:r w:rsidRPr="004C32CE">
        <w:rPr>
          <w:rStyle w:val="StyleBoldUnderline"/>
        </w:rPr>
        <w:t>First</w:t>
      </w:r>
      <w:r w:rsidRPr="004C32CE">
        <w:t xml:space="preserve">, the </w:t>
      </w:r>
      <w:r w:rsidRPr="004C32CE">
        <w:rPr>
          <w:rStyle w:val="StyleBoldUnderline"/>
        </w:rPr>
        <w:t>credibility</w:t>
      </w:r>
      <w:r w:rsidRPr="004C32CE">
        <w:t xml:space="preserve"> imperative </w:t>
      </w:r>
      <w:r w:rsidRPr="004C32CE">
        <w:rPr>
          <w:rStyle w:val="StyleBoldUnderline"/>
        </w:rPr>
        <w:t>is</w:t>
      </w:r>
      <w:r w:rsidRPr="004C32CE">
        <w:t xml:space="preserve"> almost always </w:t>
      </w:r>
      <w:r w:rsidRPr="004C32CE">
        <w:rPr>
          <w:rStyle w:val="StyleBoldUnderline"/>
        </w:rPr>
        <w:t>employed to bolster the most hawkish position in a foreign policy debate.</w:t>
      </w:r>
      <w:r w:rsidRPr="004C32CE">
        <w:t xml:space="preserve"> Cries of appeasement (and of the need to maintain credibility) arise almost every time the use of force is debated in the United States. </w:t>
      </w:r>
      <w:r w:rsidRPr="004C32CE">
        <w:rPr>
          <w:rStyle w:val="StyleBoldUnderline"/>
        </w:rPr>
        <w:t>Critics warned that U.S. credibility would be</w:t>
      </w:r>
      <w:r w:rsidRPr="004C32CE">
        <w:t xml:space="preserve"> irreparably </w:t>
      </w:r>
      <w:r w:rsidRPr="004C32CE">
        <w:rPr>
          <w:rStyle w:val="StyleBoldUnderline"/>
        </w:rPr>
        <w:t>harmed if Washington failed to get involved in Vietnam, and</w:t>
      </w:r>
      <w:r w:rsidRPr="004C32CE">
        <w:t xml:space="preserve"> then if it </w:t>
      </w:r>
      <w:r w:rsidRPr="004C32CE">
        <w:rPr>
          <w:rStyle w:val="StyleBoldUnderline"/>
        </w:rPr>
        <w:t>did not stay until the war was won; if it did not use air strikes against</w:t>
      </w:r>
      <w:r w:rsidRPr="004C32CE">
        <w:t xml:space="preserve"> the Soviet missiles in </w:t>
      </w:r>
      <w:r w:rsidRPr="004C32CE">
        <w:rPr>
          <w:rStyle w:val="StyleBoldUnderline"/>
        </w:rPr>
        <w:t>Cuba; if it did not respond to</w:t>
      </w:r>
      <w:r w:rsidRPr="004C32CE">
        <w:t xml:space="preserve"> </w:t>
      </w:r>
      <w:r w:rsidRPr="004C32CE">
        <w:rPr>
          <w:rStyle w:val="StyleBoldUnderline"/>
        </w:rPr>
        <w:t>Bosnian Serb provocations</w:t>
      </w:r>
      <w:r w:rsidRPr="004C32CE">
        <w:t xml:space="preserve"> with sufficient force; </w:t>
      </w:r>
      <w:r w:rsidRPr="004C32CE">
        <w:rPr>
          <w:rStyle w:val="StyleBoldUnderline"/>
        </w:rPr>
        <w:t>if it failed to attack the leaders of the</w:t>
      </w:r>
      <w:r w:rsidRPr="004C32CE">
        <w:t xml:space="preserve"> military </w:t>
      </w:r>
      <w:r w:rsidRPr="004C32CE">
        <w:rPr>
          <w:rStyle w:val="StyleBoldUnderline"/>
        </w:rPr>
        <w:t>coup in Haiti</w:t>
      </w:r>
      <w:r w:rsidRPr="004C32CE">
        <w:t xml:space="preserve"> in 1994; and, of course, if it does not "stay the course" today in Iraq. At other times, </w:t>
      </w:r>
      <w:r w:rsidRPr="004C32CE">
        <w:rPr>
          <w:rStyle w:val="StyleBoldUnderline"/>
        </w:rPr>
        <w:t>hawks</w:t>
      </w:r>
      <w:r w:rsidRPr="004C32CE">
        <w:t xml:space="preserve"> have </w:t>
      </w:r>
      <w:r w:rsidRPr="004C32CE">
        <w:rPr>
          <w:rStyle w:val="StyleBoldUnderline"/>
        </w:rPr>
        <w:t>employed the credibility imperative to urge</w:t>
      </w:r>
      <w:r w:rsidRPr="004C32CE">
        <w:t xml:space="preserve"> two </w:t>
      </w:r>
      <w:r w:rsidRPr="004C32CE">
        <w:rPr>
          <w:rStyle w:val="StyleBoldUnderline"/>
        </w:rPr>
        <w:t>presidents to use military force to prevent nuclear proliferation in North Korea and to punish</w:t>
      </w:r>
      <w:r w:rsidRPr="004C32CE">
        <w:t xml:space="preserve"> the recalcitrant </w:t>
      </w:r>
      <w:r w:rsidRPr="004C32CE">
        <w:rPr>
          <w:rStyle w:val="StyleBoldUnderline"/>
        </w:rPr>
        <w:t>Saddam Hussein</w:t>
      </w:r>
      <w:r w:rsidRPr="004C32CE">
        <w:t xml:space="preserve">.55 The reputation of the United States is always endangered by inaction, not by action, no matter how peripheral the proposed war might be to tangible national interests. </w:t>
      </w:r>
      <w:r w:rsidRPr="004C32CE">
        <w:rPr>
          <w:rStyle w:val="StyleBoldUnderline"/>
        </w:rPr>
        <w:t xml:space="preserve">The reputation for good policy judgment never seems to be as important as the reputation for belligerence.¶ </w:t>
      </w:r>
      <w:r w:rsidRPr="004C32CE">
        <w:t xml:space="preserve">The </w:t>
      </w:r>
      <w:r w:rsidRPr="004C32CE">
        <w:rPr>
          <w:rStyle w:val="StyleBoldUnderline"/>
        </w:rPr>
        <w:t xml:space="preserve">credibility </w:t>
      </w:r>
      <w:r w:rsidRPr="004C32CE">
        <w:t xml:space="preserve">imperative not only urges the use of military force, but it </w:t>
      </w:r>
      <w:r w:rsidRPr="004C32CE">
        <w:rPr>
          <w:rStyle w:val="StyleBoldUnderline"/>
        </w:rPr>
        <w:t>encourages hawkish behavior at the negotiating table as well, supporting rigidity</w:t>
      </w:r>
      <w:r w:rsidRPr="004C32CE">
        <w:t xml:space="preserve"> and decrying all compromise as demonstrations of weakness. Only victory can legitimate diplomacy; </w:t>
      </w:r>
      <w:r w:rsidRPr="004C32CE">
        <w:rPr>
          <w:rStyle w:val="StyleBoldUnderline"/>
        </w:rPr>
        <w:t>compromised settlements only encourage further challenges</w:t>
      </w:r>
      <w:r w:rsidRPr="004C32CE">
        <w:t>, and are synonymous with appeasement. Madeleine Albright reported a typical example in her memoirs, explaining that during Bosnia negotiations "the ordinarily hawkish Jamie Rubin urged me to compromise on a particular measure. I glared and said, 'Jamie, do you think we're in Munich?'"56 After Jimmy Carter's now-famous mission helped find common ground between Pyongyang and Washington in 1994, McCain worried that the deal "will have changed the balance of power in Europe and the Middle East. That it will have changed for the worse is obvious."57 Washington Post columnist Charles Krauthammer labeled the compromise on the same peninsula in 2003 "an abject cave-in," which would prove to be a "threat to American credibility everywhere."58</w:t>
      </w:r>
      <w:r w:rsidRPr="004C32CE">
        <w:rPr>
          <w:sz w:val="12"/>
        </w:rPr>
        <w:t xml:space="preserve">¶ </w:t>
      </w:r>
      <w:r w:rsidRPr="004C32CE">
        <w:t xml:space="preserve">This is not meant to suggest, of course, that individual cases of belligerence or intervention were not warranted; however, it is important to recognize that, for better or for worse, </w:t>
      </w:r>
      <w:r w:rsidRPr="004C32CE">
        <w:rPr>
          <w:rStyle w:val="StyleBoldUnderline"/>
        </w:rPr>
        <w:t>the credibility imperative is the rhetorical instrument of the hawk</w:t>
      </w:r>
      <w:r w:rsidRPr="004C32CE">
        <w:t xml:space="preserve">. The actors employing the imperative are not always the same, but their prescription never waivers. Many of the doves of the 1980s had become hawks by the 1990s, warning of the potential loss of credibility if strong action were not taken in Bosnia, Rwanda, Kosovo, and Haiti. For example, the New York Times cited "United States diplomats" warning President Clinton that a failure to act in Bosnia in 1993 would "badly damage U.S. credibility abroad."59 Anthony Lake told the Council on Foreign Relations that among the reasons to act in Haiti was the need to defend American credibility in world affairs.60 In general, </w:t>
      </w:r>
      <w:r w:rsidRPr="004C32CE">
        <w:rPr>
          <w:rStyle w:val="StyleBoldUnderline"/>
        </w:rPr>
        <w:t>the more a policymaker or strategist saw the credibility of the United States in peril, the more willing he or she was to use force to prevent its erosion.</w:t>
      </w:r>
      <w:r w:rsidRPr="004C32CE">
        <w:rPr>
          <w:sz w:val="12"/>
        </w:rPr>
        <w:t xml:space="preserve">¶ </w:t>
      </w:r>
      <w:r w:rsidRPr="004C32CE">
        <w:t xml:space="preserve">The </w:t>
      </w:r>
      <w:r w:rsidRPr="004C32CE">
        <w:rPr>
          <w:rStyle w:val="Emphasis"/>
        </w:rPr>
        <w:t>second</w:t>
      </w:r>
      <w:r w:rsidRPr="004C32CE">
        <w:t xml:space="preserve"> observation on </w:t>
      </w:r>
      <w:r w:rsidRPr="004C32CE">
        <w:rPr>
          <w:rStyle w:val="StyleBoldUnderline"/>
        </w:rPr>
        <w:t xml:space="preserve">the use of the credibility imperative in policy debate </w:t>
      </w:r>
      <w:r w:rsidRPr="004C32CE">
        <w:t xml:space="preserve">is perhaps related to the first: the imperative </w:t>
      </w:r>
      <w:r w:rsidRPr="004C32CE">
        <w:rPr>
          <w:rStyle w:val="StyleBoldUnderline"/>
        </w:rPr>
        <w:t>often produces astonishing hyperbole</w:t>
      </w:r>
      <w:r w:rsidRPr="004C32CE">
        <w:t xml:space="preserve">, even in otherwise sober analysts. If the United States were to lose credibility, the floodgates would open to a variety of catastrophes, setting off dominoes that would eventually not only threaten vital interests and make war necessary, but perhaps even lead to the end of the Republic itself. </w:t>
      </w:r>
      <w:r w:rsidRPr="004C32CE">
        <w:rPr>
          <w:rStyle w:val="StyleBoldUnderline"/>
        </w:rPr>
        <w:t>The credibility imperative warns that momentum toward disaster can begin with the smallest demonstration of irresolution</w:t>
      </w:r>
      <w:r w:rsidRPr="004C32CE">
        <w:t>, thus sustaining the vision of an interdependent system in which there are no inconsequential events. In the words of Dale Copeland, "It is easier to stop a snowball before it begins to roll downhill than to intervene only after it has started to gain momentum."61 Therefore, even the smallest of slips can lead to large-scale disaster.</w:t>
      </w:r>
      <w:r w:rsidRPr="004C32CE">
        <w:rPr>
          <w:sz w:val="12"/>
        </w:rPr>
        <w:t xml:space="preserve">¶ </w:t>
      </w:r>
      <w:r w:rsidRPr="004C32CE">
        <w:t xml:space="preserve">Thus, although Quemoy and Matsu might have seemed like irrelevant, uninhabitable rocky atolls, if they fell to the Chinese without action from the United States, the resulting loss of credibility for the United States would enable the communists "to begin their objective of driving us out of the western Pacific, right back to Hawaii and even to the United States," </w:t>
      </w:r>
      <w:r w:rsidRPr="004C32CE">
        <w:lastRenderedPageBreak/>
        <w:t xml:space="preserve">according to John Foster Dulles.62 Ten years later, </w:t>
      </w:r>
      <w:r w:rsidRPr="004C32CE">
        <w:rPr>
          <w:rStyle w:val="StyleBoldUnderline"/>
        </w:rPr>
        <w:t>Dean Rusk wrote that if U.S. commitments became discredited because of a defeat in Vietnam, "</w:t>
      </w:r>
      <w:r w:rsidRPr="004C32CE">
        <w:t xml:space="preserve">the communist world would draw conclusions </w:t>
      </w:r>
      <w:r w:rsidRPr="004C32CE">
        <w:rPr>
          <w:rStyle w:val="StyleBoldUnderline"/>
        </w:rPr>
        <w:t>that would lead to our ruin and</w:t>
      </w:r>
      <w:r w:rsidRPr="004C32CE">
        <w:t xml:space="preserve"> almost certainly to a </w:t>
      </w:r>
      <w:r w:rsidRPr="004C32CE">
        <w:rPr>
          <w:rStyle w:val="StyleBoldUnderline"/>
        </w:rPr>
        <w:t>catastrophic war</w:t>
      </w:r>
      <w:r w:rsidRPr="004C32CE">
        <w:t xml:space="preserve">."63 Ronald </w:t>
      </w:r>
      <w:r w:rsidRPr="004C32CE">
        <w:rPr>
          <w:rStyle w:val="StyleBoldUnderline"/>
        </w:rPr>
        <w:t>Reagan told Congress</w:t>
      </w:r>
      <w:r w:rsidRPr="004C32CE">
        <w:t xml:space="preserve"> that </w:t>
      </w:r>
      <w:r w:rsidRPr="004C32CE">
        <w:rPr>
          <w:rStyle w:val="StyleBoldUnderline"/>
        </w:rPr>
        <w:t>if the United States failed in Central America</w:t>
      </w:r>
      <w:r w:rsidRPr="004C32CE">
        <w:t xml:space="preserve">, "our </w:t>
      </w:r>
      <w:r w:rsidRPr="004C32CE">
        <w:rPr>
          <w:rStyle w:val="StyleBoldUnderline"/>
        </w:rPr>
        <w:t>credibility would collapse</w:t>
      </w:r>
      <w:r w:rsidRPr="004C32CE">
        <w:t xml:space="preserve">, our alliances would crumble, </w:t>
      </w:r>
      <w:r w:rsidRPr="004C32CE">
        <w:rPr>
          <w:rStyle w:val="StyleBoldUnderline"/>
        </w:rPr>
        <w:t>and the safety of our homeland would be put at jeopardy</w:t>
      </w:r>
      <w:r w:rsidRPr="004C32CE">
        <w:t xml:space="preserve">."64 The examples are legion-indeed, the </w:t>
      </w:r>
      <w:r w:rsidRPr="004C32CE">
        <w:rPr>
          <w:rStyle w:val="StyleBoldUnderline"/>
        </w:rPr>
        <w:t>tendency toward hyperbole seems almost irresistible</w:t>
      </w:r>
      <w:r w:rsidRPr="004C32CE">
        <w:t>. In a world where threats are interdependent, the loss of credibility in one area threatens U.S. goals everywhere. The fall of Vietnam, thought Nixon</w:t>
      </w:r>
      <w:r w:rsidRPr="004C32CE">
        <w:rPr>
          <w:rStyle w:val="StyleBoldUnderline"/>
        </w:rPr>
        <w:t>,</w:t>
      </w:r>
      <w:r w:rsidRPr="004C32CE">
        <w:t xml:space="preserve"> "would spark violence wherever our commitments help maintain the peace-in the Middle East, in Berlin, eventually even in the Western Hemisphere."65 Credibility is apparently the glue holding together the international system of dominoes.</w:t>
      </w:r>
      <w:r w:rsidRPr="004C32CE">
        <w:rPr>
          <w:sz w:val="12"/>
        </w:rPr>
        <w:t xml:space="preserve">¶ </w:t>
      </w:r>
      <w:r w:rsidRPr="004C32CE">
        <w:rPr>
          <w:rStyle w:val="StyleBoldUnderline"/>
        </w:rPr>
        <w:t>Audiences often seem distressingly willing to accept such statements at face value</w:t>
      </w:r>
      <w:r w:rsidRPr="004C32CE">
        <w:t xml:space="preserve">. Rarely are policymakers or analysts asked to justify these visions, or pressed to examine the logic connecting the present decisions to such catastrophic future consequences. Could interdependence alone set off such enormous strings of disasters? </w:t>
      </w:r>
      <w:r w:rsidRPr="004C32CE">
        <w:rPr>
          <w:rStyle w:val="StyleBoldUnderline"/>
        </w:rPr>
        <w:t>Why should anyone believe that the loss of credibility would result in an unprecedented string of disasters?</w:t>
      </w:r>
      <w:r w:rsidRPr="004C32CE">
        <w:t xml:space="preserve"> For those under the spell of the credibility imperative, the logic behind these statements seemed less relevant than establishing the potential, however slim, for catastrophe. Since foreign policy is a worst-case-scenario business, the sagacious policymaker hedges against disaster, no matter how absurdly remote the risk may seem. Who would oppose the defense of Quemoy and Matsu, if that defense might prevent a "catastrophic war"? Similarly, it was difficult to argue that aid to the Contras was not in the national interest once it became linked to the survival of NATO and the safety of "our homeland." </w:t>
      </w:r>
      <w:r w:rsidRPr="004C32CE">
        <w:rPr>
          <w:rStyle w:val="StyleBoldUnderline"/>
        </w:rPr>
        <w:t xml:space="preserve">Once policymakers accept the imperative to remain credible, logic and reason can become casualties of fear.¶ </w:t>
      </w:r>
      <w:r w:rsidRPr="004C32CE">
        <w:t xml:space="preserve">The </w:t>
      </w:r>
      <w:r w:rsidRPr="004C32CE">
        <w:rPr>
          <w:rStyle w:val="Emphasis"/>
        </w:rPr>
        <w:t>third</w:t>
      </w:r>
      <w:r w:rsidRPr="004C32CE">
        <w:t xml:space="preserve"> and final observation is that </w:t>
      </w:r>
      <w:r w:rsidRPr="004C32CE">
        <w:rPr>
          <w:rStyle w:val="StyleBoldUnderline"/>
        </w:rPr>
        <w:t>there is a</w:t>
      </w:r>
      <w:r w:rsidRPr="004C32CE">
        <w:t xml:space="preserve"> loose inverse re</w:t>
      </w:r>
      <w:r w:rsidRPr="004C32CE">
        <w:rPr>
          <w:rStyle w:val="StyleBoldUnderline"/>
        </w:rPr>
        <w:t xml:space="preserve">lationship between the rhetorical employment of </w:t>
      </w:r>
      <w:r w:rsidRPr="004C32CE">
        <w:t>the</w:t>
      </w:r>
      <w:r w:rsidRPr="004C32CE">
        <w:rPr>
          <w:rStyle w:val="StyleBoldUnderline"/>
        </w:rPr>
        <w:t xml:space="preserve"> credibility</w:t>
      </w:r>
      <w:r w:rsidRPr="004C32CE">
        <w:t xml:space="preserve"> imperative </w:t>
      </w:r>
      <w:r w:rsidRPr="004C32CE">
        <w:rPr>
          <w:rStyle w:val="StyleBoldUnderline"/>
        </w:rPr>
        <w:t>and the presence of</w:t>
      </w:r>
      <w:r w:rsidRPr="004C32CE">
        <w:t xml:space="preserve"> vital, more </w:t>
      </w:r>
      <w:r w:rsidRPr="004C32CE">
        <w:rPr>
          <w:rStyle w:val="StyleBoldUnderline"/>
        </w:rPr>
        <w:t>tangible national interests</w:t>
      </w:r>
      <w:r w:rsidRPr="004C32CE">
        <w:t xml:space="preserve">. Franklin D. </w:t>
      </w:r>
      <w:r w:rsidRPr="004C32CE">
        <w:rPr>
          <w:rStyle w:val="StyleBoldUnderline"/>
        </w:rPr>
        <w:t xml:space="preserve">Roosevelt did not </w:t>
      </w:r>
      <w:r w:rsidRPr="004C32CE">
        <w:t>make</w:t>
      </w:r>
      <w:r w:rsidRPr="004C32CE">
        <w:rPr>
          <w:rStyle w:val="StyleBoldUnderline"/>
        </w:rPr>
        <w:t xml:space="preserve"> reference </w:t>
      </w:r>
      <w:r w:rsidRPr="004C32CE">
        <w:t>to</w:t>
      </w:r>
      <w:r w:rsidRPr="004C32CE">
        <w:rPr>
          <w:rStyle w:val="StyleBoldUnderline"/>
        </w:rPr>
        <w:t xml:space="preserve"> </w:t>
      </w:r>
      <w:r w:rsidRPr="004C32CE">
        <w:t>the</w:t>
      </w:r>
      <w:r w:rsidRPr="004C32CE">
        <w:rPr>
          <w:rStyle w:val="StyleBoldUnderline"/>
        </w:rPr>
        <w:t xml:space="preserve"> reputation of the United States when he asked </w:t>
      </w:r>
      <w:r w:rsidRPr="004C32CE">
        <w:t xml:space="preserve">Congress </w:t>
      </w:r>
      <w:r w:rsidRPr="004C32CE">
        <w:rPr>
          <w:rStyle w:val="StyleBoldUnderline"/>
        </w:rPr>
        <w:t xml:space="preserve">for a declaration of war </w:t>
      </w:r>
      <w:r w:rsidRPr="004C32CE">
        <w:t xml:space="preserve">against Japan in 1941. Similarly, </w:t>
      </w:r>
      <w:r w:rsidRPr="004C32CE">
        <w:rPr>
          <w:rStyle w:val="StyleBoldUnderline"/>
        </w:rPr>
        <w:t>Winston Churchill</w:t>
      </w:r>
      <w:r w:rsidRPr="004C32CE">
        <w:t xml:space="preserve">'s stirring speeches </w:t>
      </w:r>
      <w:r w:rsidRPr="004C32CE">
        <w:rPr>
          <w:rStyle w:val="StyleBoldUnderline"/>
        </w:rPr>
        <w:t>rallying his countrymen at their darkest hour did not mention</w:t>
      </w:r>
      <w:r w:rsidRPr="004C32CE">
        <w:t xml:space="preserve"> the importance of maintaining the </w:t>
      </w:r>
      <w:r w:rsidRPr="004C32CE">
        <w:rPr>
          <w:rStyle w:val="StyleBoldUnderline"/>
        </w:rPr>
        <w:t>credibility</w:t>
      </w:r>
      <w:r w:rsidRPr="004C32CE">
        <w:t xml:space="preserve"> of the realm. </w:t>
      </w:r>
      <w:r w:rsidRPr="004C32CE">
        <w:rPr>
          <w:rStyle w:val="StyleBoldUnderline"/>
        </w:rPr>
        <w:t xml:space="preserve">When a clear national interest is at stake, policymakers have no need to defend </w:t>
      </w:r>
      <w:r w:rsidRPr="004C32CE">
        <w:t xml:space="preserve">(or sell) their actions with reference to the national reputation or </w:t>
      </w:r>
      <w:r w:rsidRPr="004C32CE">
        <w:rPr>
          <w:rStyle w:val="StyleBoldUnderline"/>
        </w:rPr>
        <w:t>credibility</w:t>
      </w:r>
      <w:r w:rsidRPr="004C32CE">
        <w:t xml:space="preserve">. Simply put, </w:t>
      </w:r>
      <w:r w:rsidRPr="004C32CE">
        <w:rPr>
          <w:rStyle w:val="StyleBoldUnderline"/>
        </w:rPr>
        <w:t>the more tangible the national interest, the smaller the role that intangible factors will play</w:t>
      </w:r>
      <w:r w:rsidRPr="004C32CE">
        <w:t xml:space="preserve"> in either decisions or justifications for policy. The United States was willing to use force to ensure that Korea, Lebanon, Vietnam, Grenada, El Salvador, and Nicaragua stayed in the camp of free nations despite the fact that none had any measurable impact upon the global balance of power. "El Salvador doesn't really matter," one of Ronald Reagan's foreign policy advisers admitted in 1981, but "we have to establish credibility because we are in very serious trouble."66</w:t>
      </w:r>
      <w:r w:rsidRPr="004C32CE">
        <w:rPr>
          <w:sz w:val="12"/>
        </w:rPr>
        <w:t xml:space="preserve">¶ </w:t>
      </w:r>
      <w:r w:rsidRPr="004C32CE">
        <w:rPr>
          <w:rStyle w:val="StyleBoldUnderline"/>
        </w:rPr>
        <w:t>When credibility is the primary justification for action, the interest is usually not vital to the United States.</w:t>
      </w:r>
      <w:r w:rsidRPr="004C32CE">
        <w:t xml:space="preserve"> Since </w:t>
      </w:r>
      <w:r w:rsidRPr="004C32CE">
        <w:rPr>
          <w:rStyle w:val="StyleBoldUnderline"/>
        </w:rPr>
        <w:t>Washington had no strategic interests at stake in the Balkans</w:t>
      </w:r>
      <w:r w:rsidRPr="004C32CE">
        <w:t xml:space="preserve"> in the 1990s, for example, it was forced to invent some. Rather than sell the policy based solely on what it was-predominantly a humanitarian intervention-the Clinton administration repeatedly linked the fate of the Muslims of southeastern Europe to the credibility of the United States and NATO. By doing so, according to Owen Harries, the administration "managed to create a serious national interest in Bosnia where none before existed: an interest, that is, in the preservation of this country's prestige and credibility."67 The credibility imperative rose to prominence precisely because no tangible U.S. interest in Bosnia existed.</w:t>
      </w:r>
      <w:r w:rsidRPr="004C32CE">
        <w:rPr>
          <w:sz w:val="12"/>
        </w:rPr>
        <w:t xml:space="preserve">¶ </w:t>
      </w:r>
      <w:r w:rsidRPr="004C32CE">
        <w:t>In sum, when the credibility imperative drives policy, states fearful of hyperbolic future consequences are likely to follow hawkish recommendations in order to send messages that other states are unlikely to receive. Policymakers are thus wise to beware of the credibility imperative when devising policy, questioning the assumptions that it contains and remaining skeptical of the catastrophes of which it warns. They must recognize that the imperative is typically employed when no tangible national interest exists, used as a rhetorical smoke screen to win over otherwise-peaceful masses. Most importantly, it should perhaps give them pause that scholars can supply virtually no evidence supporting the conventional wisdom about its importance.</w:t>
      </w:r>
      <w:r w:rsidRPr="004C32CE">
        <w:rPr>
          <w:sz w:val="12"/>
        </w:rPr>
        <w:t xml:space="preserve">¶ </w:t>
      </w:r>
      <w:r w:rsidRPr="004C32CE">
        <w:t xml:space="preserve">It might seem blasphemous, or at least dangerously naïve, to suggest that </w:t>
      </w:r>
      <w:r w:rsidRPr="004C32CE">
        <w:rPr>
          <w:rStyle w:val="StyleBoldUnderline"/>
        </w:rPr>
        <w:t>the blood and treasure spilled</w:t>
      </w:r>
      <w:r w:rsidRPr="004C32CE">
        <w:t xml:space="preserve"> over the past six decades </w:t>
      </w:r>
      <w:r w:rsidRPr="004C32CE">
        <w:rPr>
          <w:rStyle w:val="StyleBoldUnderline"/>
        </w:rPr>
        <w:t>to preserve the credibility of the United States has been in vain.</w:t>
      </w:r>
      <w:r w:rsidRPr="004C32CE">
        <w:t xml:space="preserve"> However, </w:t>
      </w:r>
      <w:r w:rsidRPr="004C32CE">
        <w:rPr>
          <w:rStyle w:val="StyleBoldUnderline"/>
        </w:rPr>
        <w:t>history offers little evidence to support one of the most deeply held beliefs of the makers of U.S. foreign policy. States cannot control their reputations or their credibility,</w:t>
      </w:r>
      <w:r w:rsidRPr="004C32CE">
        <w:t xml:space="preserve"> since </w:t>
      </w:r>
      <w:r w:rsidRPr="004C32CE">
        <w:rPr>
          <w:rStyle w:val="StyleBoldUnderline"/>
        </w:rPr>
        <w:t>target adversaries and allies will ultimately form their own perceptions</w:t>
      </w:r>
      <w:r w:rsidRPr="004C32CE">
        <w:t xml:space="preserve">, often </w:t>
      </w:r>
      <w:r w:rsidRPr="004C32CE">
        <w:rPr>
          <w:rStyle w:val="StyleBoldUnderline"/>
        </w:rPr>
        <w:t>learning incorrect lessons</w:t>
      </w:r>
      <w:r w:rsidRPr="004C32CE">
        <w:t xml:space="preserve">. </w:t>
      </w:r>
      <w:r w:rsidRPr="004C32CE">
        <w:rPr>
          <w:rStyle w:val="StyleBoldUnderline"/>
        </w:rPr>
        <w:t>Even the best efforts to bolster the credibility</w:t>
      </w:r>
      <w:r w:rsidRPr="004C32CE">
        <w:t xml:space="preserve"> of the United States ultimately </w:t>
      </w:r>
      <w:r w:rsidRPr="004C32CE">
        <w:rPr>
          <w:rStyle w:val="StyleBoldUnderline"/>
        </w:rPr>
        <w:t>serve little purpose</w:t>
      </w:r>
      <w:r w:rsidRPr="004C32CE">
        <w:t>.</w:t>
      </w:r>
    </w:p>
    <w:p w:rsidR="00016CDB" w:rsidRPr="004C32CE" w:rsidRDefault="00016CDB" w:rsidP="00016CDB">
      <w:pPr>
        <w:pStyle w:val="Heading4"/>
      </w:pPr>
      <w:r w:rsidRPr="004C32CE">
        <w:lastRenderedPageBreak/>
        <w:t xml:space="preserve">Can’t change other nation’s perception of credibility </w:t>
      </w:r>
    </w:p>
    <w:p w:rsidR="00016CDB" w:rsidRPr="004C32CE" w:rsidRDefault="00016CDB" w:rsidP="00016CDB">
      <w:pPr>
        <w:rPr>
          <w:rStyle w:val="StyleStyleBold12pt"/>
        </w:rPr>
      </w:pPr>
      <w:r w:rsidRPr="004C32CE">
        <w:rPr>
          <w:rStyle w:val="StyleStyleBold12pt"/>
        </w:rPr>
        <w:t>Fettweis 4</w:t>
      </w:r>
    </w:p>
    <w:p w:rsidR="00016CDB" w:rsidRPr="004C32CE" w:rsidRDefault="00016CDB" w:rsidP="00016CDB">
      <w:r w:rsidRPr="004C32CE">
        <w:t> Christopher Fettweis, Professor at the U.S. Army War College, December 2004, “Resolute Eagle or Paper Tiger? Credibility, Reputation and the War on Terror,” online: </w:t>
      </w:r>
      <w:hyperlink r:id="rId53" w:tgtFrame="_blank" w:history="1">
        <w:r w:rsidRPr="004C32CE">
          <w:rPr>
            <w:rStyle w:val="Hyperlink"/>
          </w:rPr>
          <w:t>http://www.allacademic.com/meta/p67147_index.html</w:t>
        </w:r>
      </w:hyperlink>
    </w:p>
    <w:p w:rsidR="00016CDB" w:rsidRPr="004C32CE" w:rsidRDefault="00016CDB" w:rsidP="00016CDB">
      <w:pPr>
        <w:rPr>
          <w:rStyle w:val="StyleBoldUnderline"/>
        </w:rPr>
      </w:pPr>
      <w:r w:rsidRPr="004C32CE">
        <w:t xml:space="preserve">Credibility is a nation's greatest asset in international affairs. It is the hardest to earn and the most difficult to maintain, but once possessed it makes it possible to compel changes in behavior. John McCain 1 One thing is for certain, though, about me, and the world has learned this: When I say something, I mean it. And the credibility of the United States is incredibly important for keeping world peace and freedom. George W. Bush 2 We believe that or battle against the Americans is much simpler than the war against the Soviet Union…the Americans are a paper tiger. Osama Bin Laden 3 </w:t>
      </w:r>
      <w:r w:rsidRPr="004C32CE">
        <w:rPr>
          <w:rStyle w:val="StyleBoldUnderline"/>
        </w:rPr>
        <w:t>Islamic fundamentalist groups consistently portray the United States as a feckless, effete, cowardly “paper tiger,” a state unwilling to use force to defend its interests. Some are said to joke that</w:t>
      </w:r>
      <w:r w:rsidRPr="004C32CE">
        <w:t xml:space="preserve"> </w:t>
      </w:r>
      <w:r w:rsidRPr="004C32CE">
        <w:rPr>
          <w:rStyle w:val="StyleBoldUnderline"/>
        </w:rPr>
        <w:t>when attacked, Americans</w:t>
      </w:r>
      <w:r w:rsidRPr="004C32CE">
        <w:t xml:space="preserve"> sue – they </w:t>
      </w:r>
      <w:r w:rsidRPr="004C32CE">
        <w:rPr>
          <w:rStyle w:val="StyleBoldUnderline"/>
        </w:rPr>
        <w:t>send lawyers, not soldiers</w:t>
      </w:r>
      <w:r w:rsidRPr="004C32CE">
        <w:t xml:space="preserve">. 4 </w:t>
      </w:r>
      <w:r w:rsidRPr="004C32CE">
        <w:rPr>
          <w:rStyle w:val="StyleBoldUnderline"/>
        </w:rPr>
        <w:t>Some scholars have suggested</w:t>
      </w:r>
      <w:r w:rsidRPr="004C32CE">
        <w:t xml:space="preserve"> that </w:t>
      </w:r>
      <w:r w:rsidRPr="004C32CE">
        <w:rPr>
          <w:rStyle w:val="StyleBoldUnderline"/>
        </w:rPr>
        <w:t>this perception of Western cowardice may have emboldened Al Qaeda, even helping to explain why its attacks on the U</w:t>
      </w:r>
      <w:r w:rsidRPr="004C32CE">
        <w:t xml:space="preserve">nited </w:t>
      </w:r>
      <w:r w:rsidRPr="004C32CE">
        <w:rPr>
          <w:rStyle w:val="StyleBoldUnderline"/>
        </w:rPr>
        <w:t>S</w:t>
      </w:r>
      <w:r w:rsidRPr="004C32CE">
        <w:t xml:space="preserve">tates </w:t>
      </w:r>
      <w:r w:rsidRPr="004C32CE">
        <w:rPr>
          <w:rStyle w:val="StyleBoldUnderline"/>
        </w:rPr>
        <w:t>have increased in number and intensity since the foundation of the organization</w:t>
      </w:r>
      <w:r w:rsidRPr="004C32CE">
        <w:t xml:space="preserve">. 5 </w:t>
      </w:r>
      <w:r w:rsidRPr="004C32CE">
        <w:rPr>
          <w:rStyle w:val="StyleBoldUnderline"/>
        </w:rPr>
        <w:t>September 11 th may even have been prevented</w:t>
      </w:r>
      <w:r w:rsidRPr="004C32CE">
        <w:t>, so this logic goes, if Washington had responded to previous attacks with a more determined show of force. Did a lack of American “credibility” lead Al Qaeda to believe that it could strike the United States with impunity</w:t>
      </w:r>
      <w:r w:rsidRPr="004C32CE">
        <w:rPr>
          <w:rStyle w:val="StyleBoldUnderline"/>
        </w:rPr>
        <w:t>? Does a reputation for resolve keep a country safer?</w:t>
      </w:r>
      <w:r w:rsidRPr="004C32CE">
        <w:t xml:space="preserve"> Experienced practitioners and scholars of foreign policy take for granted the notion that actions taken during crises today can affect (and perhaps prevent) the crises of tomorrow</w:t>
      </w:r>
      <w:r w:rsidRPr="004C32CE">
        <w:rPr>
          <w:rStyle w:val="StyleBoldUnderline"/>
        </w:rPr>
        <w:t xml:space="preserve">. This belief is so wide-spread and well-established that to suggest it is wrong would seem terribly naïve, perhaps even dangerous. But indeed it is wrong – </w:t>
      </w:r>
      <w:r w:rsidRPr="004C32CE">
        <w:rPr>
          <w:rStyle w:val="Emphasis"/>
        </w:rPr>
        <w:t>states cannot control the perceptions of others,</w:t>
      </w:r>
      <w:r w:rsidRPr="004C32CE">
        <w:t xml:space="preserve"> suggesting that a deep concern with credibility and reputation is misguided. An “eye toward the future,” although understandable and even comforting, often creates profound myopia toward the events of the present. This paper is a re-examination of the credibility imperative as an independent variable in explaining state behavior. It will primarily discuss U.S. foreign policy, because for reasons anchored either in the nature of great power or the American cultural consciousness, the United States seems to exhibit a concern for credibility that is more intense than that of other states. The first section discusses the concept, speculating about its origins, underlying assumptions and the kinds of policies that those obsessed with credibility tend to support. It examines how scholars have traditionally viewed the concepts of reputation and credibility, paying special attention to Jonathan Mercer’s groundbreaking and influential 1996 work, Reputation and International Politics. What do policymakers mean when they refer to credibility? From where does this imperative emerge? The section ends with an identification of a the core propositions about reputation and credibility that scholars have proposed, adding to number of new ones that help lead to a central policy recommendation: While making decisions, policymakers are ill-advised to look beyond the interests involved in the current crisis. Although difficult to achieve in practice, a focus on the present – and a conscious effort to de-link current crises from possible but highly uncertain futures – will likely lead to policies that better serve the national interest, for two main reasons. First, </w:t>
      </w:r>
      <w:r w:rsidRPr="004C32CE">
        <w:rPr>
          <w:rStyle w:val="StyleBoldUnderline"/>
        </w:rPr>
        <w:t>despite the best efforts of policymakers, the future is likely to be beyond the control of our present efforts</w:t>
      </w:r>
      <w:r w:rsidRPr="004C32CE">
        <w:t xml:space="preserve">; and second, </w:t>
      </w:r>
      <w:r w:rsidRPr="004C32CE">
        <w:rPr>
          <w:rStyle w:val="StyleBoldUnderline"/>
        </w:rPr>
        <w:t>a focus on the future prevents full concentration from being focused on the interests involved in the crises at hand.</w:t>
      </w:r>
      <w:r w:rsidRPr="004C32CE">
        <w:t xml:space="preserve"> The second and third sections examine how the credibility imperative has affected policymakers since the end of the cold war, hoping to differentiate between the attributes that have proven to be time-specific and those more integral to the concept. It discusses a number of different arguments that could be raised to help reconcile the arguments of Mercer with the challenge from Bin Laden, concluding that the former’s theories seem to hold up just as well today as they ever did. Throughout these sections, the paper compares the propositions developed in the first section with the evidence that has amassed since the collapse of the Soviet Union, in the hope of identifying lessons that future policymakers can learn from the six-decade national obsession with the credibility of the United States. The Credibility Imperative in U.S. Foreign Policy If decision makers interpreted interests along material lines, then analysts of foreign policy would need to look no further in order to explain state behavior. However, time and again nations take on tasks that appear to be counter to what a rational evaluation of interests would recommend – to borrow Barbara Tuchman’s memorable phrase, they engage in a “march of folly.” </w:t>
      </w:r>
      <w:r w:rsidRPr="004C32CE">
        <w:rPr>
          <w:rStyle w:val="StyleBoldUnderline"/>
        </w:rPr>
        <w:t>6 How could U.S. policymakers fail to disengage from Vietnam, for instance, when it was clear that the costs in blood and treasure were not proportional to any potential benefits that could conceivably be gained from an anti-communist South Vietnam</w:t>
      </w:r>
      <w:r w:rsidRPr="004C32CE">
        <w:t xml:space="preserve">? To prominent realists such as Hans Morgenthau and Kenneth Waltz, intervention in isolated, resource-poor Vietnam was irrational, “moralistic” and mistaken. Only “if developments in Vietnam might indeed tilt the world’s balance in America’s disfavor,” argued Waltz, would the war be worthwhile. 7 They did not, of course – from a material perspective, </w:t>
      </w:r>
      <w:r w:rsidRPr="004C32CE">
        <w:rPr>
          <w:rStyle w:val="StyleBoldUnderline"/>
        </w:rPr>
        <w:t xml:space="preserve">Vietnam was next to irrelevant to U.S. national security. Clearly some other compelling forces had to be at work. State behavior cannot be explained absent an </w:t>
      </w:r>
      <w:r w:rsidRPr="004C32CE">
        <w:rPr>
          <w:rStyle w:val="StyleBoldUnderline"/>
        </w:rPr>
        <w:lastRenderedPageBreak/>
        <w:t xml:space="preserve">understanding of the forces at work within the human mind. Intangible interests, ones whose roots are psychological and inherently unmeasurable, often drive decisions in directions inexplicable to the empirical analyst. </w:t>
      </w:r>
    </w:p>
    <w:p w:rsidR="00016CDB" w:rsidRPr="004C32CE" w:rsidRDefault="00016CDB" w:rsidP="00016CDB"/>
    <w:p w:rsidR="0083622E" w:rsidRPr="004C32CE" w:rsidRDefault="0083622E" w:rsidP="00016CDB">
      <w:pPr>
        <w:pStyle w:val="Heading3"/>
      </w:pPr>
      <w:r w:rsidRPr="004C32CE">
        <w:lastRenderedPageBreak/>
        <w:t xml:space="preserve">    AT//Asian War Impact</w:t>
      </w:r>
    </w:p>
    <w:p w:rsidR="0083622E" w:rsidRPr="004C32CE" w:rsidRDefault="0083622E" w:rsidP="0083622E">
      <w:pPr>
        <w:pStyle w:val="Heading4"/>
      </w:pPr>
      <w:r w:rsidRPr="004C32CE">
        <w:t>No risk of Asian war</w:t>
      </w:r>
    </w:p>
    <w:p w:rsidR="0083622E" w:rsidRPr="004C32CE" w:rsidRDefault="0083622E" w:rsidP="0083622E">
      <w:pPr>
        <w:rPr>
          <w:rStyle w:val="StyleStyleBold12pt"/>
        </w:rPr>
      </w:pPr>
      <w:r w:rsidRPr="004C32CE">
        <w:rPr>
          <w:rStyle w:val="StyleStyleBold12pt"/>
        </w:rPr>
        <w:t>Moss ‘13</w:t>
      </w:r>
    </w:p>
    <w:p w:rsidR="0083622E" w:rsidRPr="004C32CE" w:rsidRDefault="0083622E" w:rsidP="0083622E">
      <w:r w:rsidRPr="004C32CE">
        <w:t xml:space="preserve">(Trefor Moss is an independent journalist based in Hong Kong. He covers Asian politics, defence and security, and was Asia-Pacific Editor at Jane’s Defence Weekly until 2009. “7 Reasons China and Japan Won’t Go To War” http://thediplomat.com/2013/02/10/7-reasons-china-and-japan-wont-go-to-war/?all=true) </w:t>
      </w:r>
    </w:p>
    <w:p w:rsidR="0083622E" w:rsidRPr="004C32CE" w:rsidRDefault="0083622E" w:rsidP="0083622E">
      <w:pPr>
        <w:rPr>
          <w:rStyle w:val="StyleBoldUnderline"/>
        </w:rPr>
      </w:pPr>
      <w:r w:rsidRPr="004C32CE">
        <w:t xml:space="preserve">Rather than attempting to soothe the tensions that built between Beijing and Tokyo in 2012, Abe has struck a combative tone, especially concerning their dispute over the Senkaku/Diaoyu Islands – a keystone for nationalists in both countries. </w:t>
      </w:r>
      <w:r w:rsidRPr="004C32CE">
        <w:rPr>
          <w:rStyle w:val="StyleBoldUnderline"/>
        </w:rPr>
        <w:t>Each time fighter aircraft are scrambled or ships are sent to survey the likely flashpoint, we hear more warnings about the approach of a war that China and Japan now seem almost eager to wage</w:t>
      </w:r>
      <w:r w:rsidRPr="004C32CE">
        <w:t>. The Economist, for example,recently observed that, “China and Japan are sliding towards war,” while Hugh White of the Australian National University warned his readers: “Don't be too surprised if the U.S. and Japan go to war with China [in 2013].” News this week of another reckless act of escalation – Chinese naval vessels twice training their radars on their Japanese counterparts – will only have ratcheted up their concerns.</w:t>
      </w:r>
      <w:r w:rsidRPr="004C32CE">
        <w:rPr>
          <w:sz w:val="12"/>
        </w:rPr>
        <w:t xml:space="preserve">¶ </w:t>
      </w:r>
      <w:r w:rsidRPr="004C32CE">
        <w:rPr>
          <w:rStyle w:val="StyleBoldUnderline"/>
        </w:rPr>
        <w:t>These doomful predictions came as Abe set out his vision of a more hard-nosed Japan that will no longer be pushed around when it comes to sovereignty issues</w:t>
      </w:r>
      <w:r w:rsidRPr="004C32CE">
        <w:t>. In his December op-ed on Project Syndicate Abe accused Beijing of performing “daily exercises in coercion” and advocated a “democratic security diamond” comprising Australia, India, Japan and the U.S. (rehashing a concept from the 2007 Quadrilateral Security Dialogue). He then proposed defense spending increases – Japan’s first in a decade – and strengthened security relations with the Philippines and Vietnam, which both share Tokyo’s misgivings about China’s intentions. An alliance-affirming trip to the U.S.is expected soon, and there is talk of Japan stationing F-15s on Shimojijima, close to the disputed Senkaku/Diaoyu islands.</w:t>
      </w:r>
      <w:r w:rsidRPr="004C32CE">
        <w:rPr>
          <w:sz w:val="12"/>
        </w:rPr>
        <w:t xml:space="preserve">¶ </w:t>
      </w:r>
      <w:r w:rsidRPr="004C32CE">
        <w:t xml:space="preserve">However, </w:t>
      </w:r>
      <w:r w:rsidRPr="004C32CE">
        <w:rPr>
          <w:rStyle w:val="StyleBoldUnderline"/>
        </w:rPr>
        <w:t>Abe would argue that he is acting to strengthen Japan in order to balance a rising China and prevent a conflict, rather than creating the conditions for one.</w:t>
      </w:r>
      <w:r w:rsidRPr="004C32CE">
        <w:rPr>
          <w:b/>
        </w:rPr>
        <w:t xml:space="preserve"> </w:t>
      </w:r>
      <w:r w:rsidRPr="004C32CE">
        <w:t xml:space="preserve">And </w:t>
      </w:r>
      <w:r w:rsidRPr="004C32CE">
        <w:rPr>
          <w:rStyle w:val="StyleBoldUnderline"/>
        </w:rPr>
        <w:t>he undoubtedly has a more sanguine view of the future of Sino-Japanese relations than those who see war as an ever more likely outcome.</w:t>
      </w:r>
      <w:r w:rsidRPr="004C32CE">
        <w:t xml:space="preserve"> Of course, there is a chance that Chinese and Japanese ships or aircraft will clash as the dispute over the Senkaku/Diaoyu islands rumbles on; and, if they do, there is a chance that a skirmish could snowball unpredictably into a wider conflict.</w:t>
      </w:r>
      <w:r w:rsidRPr="004C32CE">
        <w:rPr>
          <w:sz w:val="12"/>
        </w:rPr>
        <w:t xml:space="preserve">¶ </w:t>
      </w:r>
      <w:r w:rsidRPr="004C32CE">
        <w:t xml:space="preserve">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w:t>
      </w:r>
      <w:r w:rsidRPr="004C32CE">
        <w:rPr>
          <w:rStyle w:val="StyleBoldUnderline"/>
        </w:rPr>
        <w:t>there are seven reasons to think that war is a very unlikely prospect, even with a more hawkish prime minister running Japan:</w:t>
      </w:r>
      <w:r w:rsidRPr="004C32CE">
        <w:rPr>
          <w:rStyle w:val="StyleBoldUnderline"/>
          <w:sz w:val="12"/>
        </w:rPr>
        <w:t xml:space="preserve">¶ </w:t>
      </w:r>
      <w:r w:rsidRPr="004C32CE">
        <w:rPr>
          <w:rStyle w:val="StyleBoldUnderline"/>
          <w:bdr w:val="single" w:sz="4" w:space="0" w:color="auto"/>
        </w:rPr>
        <w:t>1. Beijing’s nightmare scenario</w:t>
      </w:r>
      <w:r w:rsidRPr="004C32CE">
        <w:t xml:space="preserve">. China might well win a war against Japan, but </w:t>
      </w:r>
      <w:r w:rsidRPr="004C32CE">
        <w:rPr>
          <w:rStyle w:val="StyleBoldUnderline"/>
        </w:rPr>
        <w:t>defeat would also be a very real possibility. As China closes the book on its “century of humiliation” and looks ahead to prouder times</w:t>
      </w:r>
      <w:r w:rsidRPr="004C32CE">
        <w:t xml:space="preserve">, the prospect of a new, </w:t>
      </w:r>
      <w:r w:rsidRPr="004C32CE">
        <w:rPr>
          <w:rStyle w:val="StyleBoldUnderline"/>
        </w:rPr>
        <w:t>avoidable humiliation at the hands of its most bitter enemy is enough to persuade Beijing to do everything it can to prevent that outcome</w:t>
      </w:r>
      <w:r w:rsidRPr="004C32CE">
        <w:t xml:space="preserve"> (the surest way being not to have a war at all). Certainly, China’s new leader, </w:t>
      </w:r>
      <w:r w:rsidRPr="004C32CE">
        <w:rPr>
          <w:rStyle w:val="StyleBoldUnderline"/>
        </w:rPr>
        <w:t>Xi Jinping, does not want to go down in history as the man who led China into a disastrous conflict with the Japanese</w:t>
      </w:r>
      <w:r w:rsidRPr="004C32CE">
        <w:t xml:space="preserve">. In that scenario, </w:t>
      </w:r>
      <w:r w:rsidRPr="004C32CE">
        <w:rPr>
          <w:rStyle w:val="StyleBoldUnderline"/>
        </w:rPr>
        <w:t>Xi would be doomed politically,</w:t>
      </w:r>
      <w:r w:rsidRPr="004C32CE">
        <w:t xml:space="preserve"> and, </w:t>
      </w:r>
      <w:r w:rsidRPr="004C32CE">
        <w:rPr>
          <w:rStyle w:val="StyleBoldUnderline"/>
        </w:rPr>
        <w:t>as China’s angry nationalism turned inward, the Communist</w:t>
      </w:r>
      <w:r w:rsidRPr="004C32CE">
        <w:rPr>
          <w:rStyle w:val="Emphasis"/>
        </w:rPr>
        <w:t xml:space="preserve"> Party probably wouldn’t survive either.</w:t>
      </w:r>
      <w:r w:rsidRPr="004C32CE">
        <w:rPr>
          <w:rStyle w:val="Emphasis"/>
          <w:sz w:val="12"/>
        </w:rPr>
        <w:t xml:space="preserve">¶ </w:t>
      </w:r>
      <w:r w:rsidRPr="004C32CE">
        <w:rPr>
          <w:rStyle w:val="StyleBoldUnderline"/>
          <w:bdr w:val="single" w:sz="4" w:space="0" w:color="auto"/>
        </w:rPr>
        <w:t>2. Economic interdependence</w:t>
      </w:r>
      <w:r w:rsidRPr="004C32CE">
        <w:rPr>
          <w:rStyle w:val="StyleBoldUnderline"/>
        </w:rPr>
        <w:t>. Win or lose, a Sino-Japanese war would be disastrous for both participants. The flagging economy that Abe is trying to breathe life into with a $117 billion stimulus package would take a battering as the lucrative China market was closed off to Japanese business. China would suffer, too, as Japanese companies pulled out of a now-hostile market</w:t>
      </w:r>
      <w:r w:rsidRPr="004C32CE">
        <w:t xml:space="preserve">, depriving up to 5 million Chinese workers of their jobs, even as Xi Jinping looks to double per capita income by 2020. </w:t>
      </w:r>
      <w:r w:rsidRPr="004C32CE">
        <w:rPr>
          <w:rStyle w:val="StyleBoldUnderline"/>
        </w:rPr>
        <w:t xml:space="preserve">Panic in the globalized economy would further depress both economies, and potentially destroy the programs of </w:t>
      </w:r>
      <w:r w:rsidRPr="004C32CE">
        <w:rPr>
          <w:rStyle w:val="StyleBoldUnderline"/>
        </w:rPr>
        <w:lastRenderedPageBreak/>
        <w:t>both countries’ new leaders.</w:t>
      </w:r>
      <w:r w:rsidRPr="004C32CE">
        <w:rPr>
          <w:rStyle w:val="StyleBoldUnderline"/>
          <w:sz w:val="12"/>
        </w:rPr>
        <w:t xml:space="preserve">¶ </w:t>
      </w:r>
      <w:r w:rsidRPr="004C32CE">
        <w:rPr>
          <w:b/>
          <w:u w:val="single"/>
          <w:bdr w:val="single" w:sz="4" w:space="0" w:color="auto"/>
        </w:rPr>
        <w:t>3.</w:t>
      </w:r>
      <w:r w:rsidRPr="004C32CE">
        <w:t xml:space="preserve"> Question marks over </w:t>
      </w:r>
      <w:r w:rsidRPr="004C32CE">
        <w:rPr>
          <w:b/>
          <w:u w:val="single"/>
          <w:bdr w:val="single" w:sz="4" w:space="0" w:color="auto"/>
        </w:rPr>
        <w:t>the PLA’s operational effectiveness</w:t>
      </w:r>
      <w:r w:rsidRPr="004C32CE">
        <w:t xml:space="preserve">. The People’s Liberation Army is rapidly modernizing, but </w:t>
      </w:r>
      <w:r w:rsidRPr="004C32CE">
        <w:rPr>
          <w:rStyle w:val="StyleBoldUnderline"/>
        </w:rPr>
        <w:t>there are concerns about how effective it would prove if pressed into combat today – not least within China’s own military hierarchy</w:t>
      </w:r>
      <w:r w:rsidRPr="004C32CE">
        <w:t xml:space="preserve">. New Central Military Commission Vice-Chairman Xu Qiliang recently told the PLA Daily that </w:t>
      </w:r>
      <w:r w:rsidRPr="004C32CE">
        <w:rPr>
          <w:rStyle w:val="StyleBoldUnderline"/>
        </w:rPr>
        <w:t>too many PLA exercises are merely for show, and that new elite units had to be formed if China wanted to protect its interests</w:t>
      </w:r>
      <w:r w:rsidRPr="004C32CE">
        <w:t xml:space="preserve">. CMC Chairman Xi Jinping has also called on the PLA to improve its readiness for “real combat.” </w:t>
      </w:r>
      <w:r w:rsidRPr="004C32CE">
        <w:rPr>
          <w:rStyle w:val="StyleBoldUnderline"/>
        </w:rPr>
        <w:t>Other weaknesses within the PLA, such as endemic corruption, would similarly undermine the leadership’s confidence in committing it to a risky war with a peer adversary.</w:t>
      </w:r>
      <w:r w:rsidRPr="004C32CE">
        <w:rPr>
          <w:rStyle w:val="StyleBoldUnderline"/>
          <w:sz w:val="12"/>
        </w:rPr>
        <w:t xml:space="preserve">¶ </w:t>
      </w:r>
      <w:r w:rsidRPr="004C32CE">
        <w:rPr>
          <w:rStyle w:val="StyleBoldUnderline"/>
          <w:bdr w:val="single" w:sz="4" w:space="0" w:color="auto"/>
        </w:rPr>
        <w:t>4. Unsettled politics</w:t>
      </w:r>
      <w:r w:rsidRPr="004C32CE">
        <w:t xml:space="preserve">. </w:t>
      </w:r>
      <w:r w:rsidRPr="004C32CE">
        <w:rPr>
          <w:rStyle w:val="StyleBoldUnderline"/>
        </w:rPr>
        <w:t>China’s civil and military leaderships remain in a state of flux, with the handover initiated in November not yet complete</w:t>
      </w:r>
      <w:r w:rsidRPr="004C32CE">
        <w:t xml:space="preserve">. As the </w:t>
      </w:r>
      <w:r w:rsidRPr="004C32CE">
        <w:rPr>
          <w:rStyle w:val="StyleBoldUnderline"/>
        </w:rPr>
        <w:t>new leaders</w:t>
      </w:r>
      <w:r w:rsidRPr="004C32CE">
        <w:t xml:space="preserve"> find their feet and jockey for position amongst themselves, </w:t>
      </w:r>
      <w:r w:rsidRPr="004C32CE">
        <w:rPr>
          <w:rStyle w:val="StyleBoldUnderline"/>
        </w:rPr>
        <w:t>they will want to avoid big foreign-policy distractions – war with Japan and possibly the U.S. being the biggest of them all.</w:t>
      </w:r>
      <w:r w:rsidRPr="004C32CE">
        <w:rPr>
          <w:rStyle w:val="StyleBoldUnderline"/>
          <w:sz w:val="12"/>
        </w:rPr>
        <w:t xml:space="preserve">¶ </w:t>
      </w:r>
      <w:r w:rsidRPr="004C32CE">
        <w:rPr>
          <w:b/>
          <w:u w:val="single"/>
          <w:bdr w:val="single" w:sz="4" w:space="0" w:color="auto"/>
        </w:rPr>
        <w:t>5. The unknown quantity of U.S. intervention</w:t>
      </w:r>
      <w:r w:rsidRPr="004C32CE">
        <w:t xml:space="preserve">. </w:t>
      </w:r>
      <w:r w:rsidRPr="004C32CE">
        <w:rPr>
          <w:rStyle w:val="StyleBoldUnderline"/>
        </w:rPr>
        <w:t>China has its hawks,</w:t>
      </w:r>
      <w:r w:rsidRPr="004C32CE">
        <w:t xml:space="preserve"> such as Dai Xu, </w:t>
      </w:r>
      <w:r w:rsidRPr="004C32CE">
        <w:rPr>
          <w:rStyle w:val="StyleBoldUnderline"/>
        </w:rPr>
        <w:t>who think that the U.S. would never intervene</w:t>
      </w:r>
      <w:r w:rsidRPr="004C32CE">
        <w:t xml:space="preserve"> in an Asian conflict on behalf of Japan or any other regional ally. </w:t>
      </w:r>
      <w:r w:rsidRPr="004C32CE">
        <w:rPr>
          <w:rStyle w:val="StyleBoldUnderline"/>
        </w:rPr>
        <w:t>But this view is far too casual. U.S. involvement is a real enough possibility to give China pause, should the chances of conflict increase.</w:t>
      </w:r>
      <w:r w:rsidRPr="004C32CE">
        <w:rPr>
          <w:rStyle w:val="StyleBoldUnderline"/>
          <w:sz w:val="12"/>
        </w:rPr>
        <w:t xml:space="preserve">¶ </w:t>
      </w:r>
      <w:r w:rsidRPr="004C32CE">
        <w:rPr>
          <w:rStyle w:val="StyleBoldUnderline"/>
          <w:bdr w:val="single" w:sz="4" w:space="0" w:color="auto"/>
        </w:rPr>
        <w:t>6. China’s policy of avoiding military confrontation.</w:t>
      </w:r>
      <w:r w:rsidRPr="004C32CE">
        <w:t xml:space="preserve"> </w:t>
      </w:r>
      <w:r w:rsidRPr="004C32CE">
        <w:rPr>
          <w:rStyle w:val="StyleBoldUnderline"/>
        </w:rPr>
        <w:t>China has always said that it favors peaceful solutions to disputes, and its actions have tended to bear this out.</w:t>
      </w:r>
      <w:r w:rsidRPr="004C32CE">
        <w:t xml:space="preserve"> In particular</w:t>
      </w:r>
      <w:r w:rsidRPr="004C32CE">
        <w:rPr>
          <w:rStyle w:val="StyleBoldUnderline"/>
        </w:rPr>
        <w:t>, it continues to usually dispatch unarmed or only lightly armed law enforcement ships to maritime flashpoints, rather than naval ships</w:t>
      </w:r>
      <w:r w:rsidRPr="004C32CE">
        <w:t>. 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w:t>
      </w:r>
      <w:r w:rsidRPr="004C32CE">
        <w:rPr>
          <w:sz w:val="12"/>
        </w:rPr>
        <w:t xml:space="preserve">¶ </w:t>
      </w:r>
      <w:r w:rsidRPr="004C32CE">
        <w:rPr>
          <w:rStyle w:val="StyleBoldUnderline"/>
          <w:bdr w:val="single" w:sz="4" w:space="0" w:color="auto"/>
        </w:rPr>
        <w:t>7. China’s socialization.</w:t>
      </w:r>
      <w:r w:rsidRPr="004C32CE">
        <w:t xml:space="preserve"> </w:t>
      </w:r>
      <w:r w:rsidRPr="004C32CE">
        <w:rPr>
          <w:rStyle w:val="StyleBoldUnderline"/>
        </w:rPr>
        <w:t>China has spent too long telling the world that it poses no threat to peace to turn around and fulfill all the China-bashers’ prophecies. A</w:t>
      </w:r>
      <w:r w:rsidRPr="004C32CE">
        <w:t xml:space="preserve">lready, China’s reputation in Southeast Asia has taken a hit over its handling of territorial disputes there. </w:t>
      </w:r>
      <w:r w:rsidRPr="004C32CE">
        <w:rPr>
          <w:rStyle w:val="StyleBoldUnderline"/>
        </w:rPr>
        <w:t>If it were cast as the guilty party in a conflict with Japan –which already has the sympathy of many East Asian countries where tensions China are concerned – China would see regional opinion harden against it further still. This is not what Beijing wants: It seeks to influence regional affairs diplomatically from within</w:t>
      </w:r>
      <w:r w:rsidRPr="004C32CE">
        <w:t>, and to realize “win-win” opportunities with its international partners.</w:t>
      </w:r>
      <w:r w:rsidRPr="004C32CE">
        <w:rPr>
          <w:sz w:val="12"/>
        </w:rPr>
        <w:t xml:space="preserve">¶ </w:t>
      </w:r>
      <w:r w:rsidRPr="004C32CE">
        <w:t>In light of these constraints, Abe should be able to push back against China – so long as he doesn’t go too far. He was of course dealt a rotten hand by his predecessor, Yoshihiko Noda, whose bungled nationalization of the Senkaku/Diaoyu islands triggered last year’s plunge in relations. Noda’s misjudgments raised the political temperature to the point where neither side feels able to make concessions, at least for now, in an attempt to repair relations.</w:t>
      </w:r>
      <w:r w:rsidRPr="004C32CE">
        <w:rPr>
          <w:sz w:val="12"/>
        </w:rPr>
        <w:t xml:space="preserve">¶ </w:t>
      </w:r>
      <w:r w:rsidRPr="004C32CE">
        <w:t>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w:t>
      </w:r>
      <w:r w:rsidRPr="004C32CE">
        <w:rPr>
          <w:sz w:val="12"/>
        </w:rPr>
        <w:t xml:space="preserve">¶ </w:t>
      </w:r>
      <w:r w:rsidRPr="004C32CE">
        <w:t>Meanwhile, Abe is also pursuing diplomatic avenues. It was Abe who mended Japan’s ties with China after the Koizumi years, and he is now trying to reprise his role as peacemaker, having dispatched his coalition partner, Natsuo Yamaguchi, to Beijing reportedly to convey his desire for a new dialogue. It is hardly surprising, given his daunting domestic laundry list, that Xi Jinping should have responded encouragingly to the Japanese olive branch.</w:t>
      </w:r>
      <w:r w:rsidRPr="004C32CE">
        <w:rPr>
          <w:sz w:val="12"/>
        </w:rPr>
        <w:t xml:space="preserve">¶ </w:t>
      </w:r>
      <w:r w:rsidRPr="004C32CE">
        <w:t xml:space="preserve">In the end, </w:t>
      </w:r>
      <w:r w:rsidRPr="004C32CE">
        <w:rPr>
          <w:rStyle w:val="StyleBoldUnderline"/>
        </w:rPr>
        <w:t xml:space="preserve">Abe and Xi are balancing the same equation: They will not give ground on sovereignty issues, but they have no interest in a war – in fact, they must dread it. Even if a small skirmish between Chinese and Japanese ships or aircraft occurs, the leaders will not order additional forces to join the battle unless they are boxed in by a very specific set of circumstances that makes escalation the only face-saving option. The escalatory spiral into all-out war that some envisage once the first shot is </w:t>
      </w:r>
      <w:r w:rsidRPr="004C32CE">
        <w:rPr>
          <w:rStyle w:val="StyleBoldUnderline"/>
        </w:rPr>
        <w:lastRenderedPageBreak/>
        <w:t>fired is certainly not the likeliest outcome, as recurrent skirmishes elsewhere – such as in Kashmir, or along the Thai-Cambodian border – have demonstrated.</w:t>
      </w:r>
    </w:p>
    <w:p w:rsidR="0083622E" w:rsidRPr="004C32CE" w:rsidRDefault="0083622E" w:rsidP="0083622E">
      <w:pPr>
        <w:rPr>
          <w:sz w:val="14"/>
        </w:rPr>
      </w:pPr>
    </w:p>
    <w:p w:rsidR="0083622E" w:rsidRPr="004C32CE" w:rsidRDefault="0083622E" w:rsidP="0083622E"/>
    <w:p w:rsidR="00601828" w:rsidRPr="004C32CE" w:rsidRDefault="00601828" w:rsidP="00016CDB">
      <w:pPr>
        <w:pStyle w:val="Heading3"/>
      </w:pPr>
      <w:r w:rsidRPr="004C32CE">
        <w:lastRenderedPageBreak/>
        <w:t xml:space="preserve">    AT//China Impact</w:t>
      </w:r>
    </w:p>
    <w:p w:rsidR="00A3256D" w:rsidRPr="004C32CE" w:rsidRDefault="00A3256D" w:rsidP="00741966">
      <w:pPr>
        <w:pStyle w:val="Heading4"/>
      </w:pPr>
      <w:r w:rsidRPr="004C32CE">
        <w:t>US influence is resilient and doesn’t trade off with China</w:t>
      </w:r>
    </w:p>
    <w:p w:rsidR="00A3256D" w:rsidRPr="004C32CE" w:rsidRDefault="00A3256D" w:rsidP="00A3256D">
      <w:pPr>
        <w:rPr>
          <w:rStyle w:val="AuthorYear"/>
        </w:rPr>
      </w:pPr>
      <w:r w:rsidRPr="004C32CE">
        <w:rPr>
          <w:rStyle w:val="AuthorYear"/>
        </w:rPr>
        <w:t>Duddy &amp; Mora 5-1</w:t>
      </w:r>
    </w:p>
    <w:p w:rsidR="00A3256D" w:rsidRPr="004C32CE" w:rsidRDefault="00A3256D" w:rsidP="00A3256D">
      <w:r w:rsidRPr="004C32CE">
        <w:t>[Patrick – US Ambassador to Venezuela until 2010 and Senior Lecturer at Duke. And Frank – Director of Latin American Center at Florida Intl University and former Assistant Secretary of Defense – Western Hemisphere (09-13). “Latin America: Is U.S. influence waning?” 5/1/13 http://www.miamiherald.com/2013/05/01/3375160/latin-america-is-us-influence.html#storylink=cpy//GBS-JV]</w:t>
      </w:r>
    </w:p>
    <w:p w:rsidR="00A3256D" w:rsidRPr="004C32CE" w:rsidRDefault="00A3256D" w:rsidP="00A3256D">
      <w:r w:rsidRPr="004C32CE">
        <w:t xml:space="preserve">As Moises Naim notes in his recent book, The End of Power, </w:t>
      </w:r>
      <w:r w:rsidRPr="004C32CE">
        <w:rPr>
          <w:rStyle w:val="StyleBoldUnderline"/>
        </w:rPr>
        <w:t>there has been an important change in power distribution in the world away from states toward an expanding and increasingly mobile set of actors that are dramatically shaping the nature and scope of global relationships</w:t>
      </w:r>
      <w:r w:rsidRPr="004C32CE">
        <w:t xml:space="preserve">. In Latin America, many of </w:t>
      </w:r>
      <w:r w:rsidRPr="004C32CE">
        <w:rPr>
          <w:rStyle w:val="StyleBoldUnderline"/>
        </w:rPr>
        <w:t>the most substantive and dynamic forms of engagement are occurring in</w:t>
      </w:r>
      <w:r w:rsidRPr="004C32CE">
        <w:t xml:space="preserve"> </w:t>
      </w:r>
      <w:r w:rsidRPr="004C32CE">
        <w:rPr>
          <w:rStyle w:val="Emphasis"/>
        </w:rPr>
        <w:t>a web of cross-national relationships involving small and large companies, people-to-people contact through student exchanges and social media, travel and migration</w:t>
      </w:r>
      <w:r w:rsidRPr="004C32CE">
        <w:t>.</w:t>
      </w:r>
      <w:r w:rsidRPr="004C32CE">
        <w:rPr>
          <w:sz w:val="12"/>
        </w:rPr>
        <w:t>¶</w:t>
      </w:r>
      <w:r w:rsidRPr="004C32CE">
        <w:t xml:space="preserve"> </w:t>
      </w:r>
      <w:r w:rsidRPr="004C32CE">
        <w:rPr>
          <w:rStyle w:val="StyleBoldUnderline"/>
        </w:rPr>
        <w:t>Trade and investment remain the most enduring and measurable dimensions of U.S. relations</w:t>
      </w:r>
      <w:r w:rsidRPr="004C32CE">
        <w:t xml:space="preserve"> with the region. It is certainly the case that our economic interests alone would justify more U.S. attention to the region</w:t>
      </w:r>
      <w:r w:rsidRPr="004C32CE">
        <w:rPr>
          <w:rStyle w:val="StyleBoldUnderline"/>
        </w:rPr>
        <w:t>. Many observers</w:t>
      </w:r>
      <w:r w:rsidRPr="004C32CE">
        <w:t xml:space="preserve"> </w:t>
      </w:r>
      <w:r w:rsidRPr="004C32CE">
        <w:rPr>
          <w:rStyle w:val="StyleBoldUnderline"/>
        </w:rPr>
        <w:t>who worry about declining U.S. influence in this area point to</w:t>
      </w:r>
      <w:r w:rsidRPr="004C32CE">
        <w:t xml:space="preserve"> the rise of trade with </w:t>
      </w:r>
      <w:r w:rsidRPr="004C32CE">
        <w:rPr>
          <w:rStyle w:val="StyleBoldUnderline"/>
        </w:rPr>
        <w:t>China</w:t>
      </w:r>
      <w:r w:rsidRPr="004C32CE">
        <w:t xml:space="preserve"> and the presence of European companies and investors.</w:t>
      </w:r>
      <w:r w:rsidRPr="004C32CE">
        <w:rPr>
          <w:sz w:val="12"/>
        </w:rPr>
        <w:t>¶</w:t>
      </w:r>
      <w:r w:rsidRPr="004C32CE">
        <w:t xml:space="preserve"> </w:t>
      </w:r>
      <w:r w:rsidRPr="004C32CE">
        <w:rPr>
          <w:rStyle w:val="StyleBoldUnderline"/>
        </w:rPr>
        <w:t>While it is true that other countries are important to the economies of Latin America</w:t>
      </w:r>
      <w:r w:rsidRPr="004C32CE">
        <w:t xml:space="preserve"> and the Caribbean, it </w:t>
      </w:r>
      <w:r w:rsidRPr="004C32CE">
        <w:rPr>
          <w:rStyle w:val="StyleBoldUnderline"/>
        </w:rPr>
        <w:t xml:space="preserve">is also still true that the United States is </w:t>
      </w:r>
      <w:r w:rsidRPr="004C32CE">
        <w:rPr>
          <w:rStyle w:val="Emphasis"/>
        </w:rPr>
        <w:t>by far the largest and most important economic partner of the region and trade is growing</w:t>
      </w:r>
      <w:r w:rsidRPr="004C32CE">
        <w:t xml:space="preserve"> even with those countries with which we do not have free trade agreements.</w:t>
      </w:r>
      <w:r w:rsidRPr="004C32CE">
        <w:rPr>
          <w:sz w:val="12"/>
        </w:rPr>
        <w:t>¶</w:t>
      </w:r>
      <w:r w:rsidRPr="004C32CE">
        <w:t xml:space="preserve"> </w:t>
      </w:r>
      <w:r w:rsidRPr="004C32CE">
        <w:rPr>
          <w:rStyle w:val="StyleBoldUnderline"/>
        </w:rPr>
        <w:t>An area of immense importance to regional economies that we often overlook is the exponential growth in travel, tourism and migration</w:t>
      </w:r>
      <w:r w:rsidRPr="004C32CE">
        <w:t>.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r w:rsidRPr="004C32CE">
        <w:rPr>
          <w:sz w:val="12"/>
        </w:rPr>
        <w:t>¶</w:t>
      </w:r>
      <w:r w:rsidRPr="004C32CE">
        <w:t xml:space="preserve"> From 2006-2011 </w:t>
      </w:r>
      <w:r w:rsidRPr="004C32CE">
        <w:rPr>
          <w:rStyle w:val="StyleBoldUnderline"/>
        </w:rPr>
        <w:t>U.S. non-government organizations,</w:t>
      </w:r>
      <w:r w:rsidRPr="004C32CE">
        <w:t xml:space="preserve"> </w:t>
      </w:r>
      <w:r w:rsidRPr="004C32CE">
        <w:rPr>
          <w:rStyle w:val="StyleBoldUnderline"/>
        </w:rPr>
        <w:t>such as churches, think tanks and universities increased the number of partnerships with their regional cohorts by a factor of four. Remittances to Latin America and the Caribbean from the United States totaled $64 billion in 2012</w:t>
      </w:r>
      <w:r w:rsidRPr="004C32CE">
        <w:t>. Particularly for the smaller economies of Central America and the Caribbean these flows can sometimes constitute more than 10 percent of gross domestic product.</w:t>
      </w:r>
      <w:r w:rsidRPr="004C32CE">
        <w:rPr>
          <w:sz w:val="12"/>
        </w:rPr>
        <w:t>¶</w:t>
      </w:r>
      <w:r w:rsidRPr="004C32CE">
        <w:t xml:space="preserve"> Finally, </w:t>
      </w:r>
      <w:r w:rsidRPr="004C32CE">
        <w:rPr>
          <w:rStyle w:val="StyleBoldUnderline"/>
        </w:rPr>
        <w:t>one should not underestimate the resiliency of U.S. soft power in the region</w:t>
      </w:r>
      <w:r w:rsidRPr="004C32CE">
        <w:t xml:space="preserve">. </w:t>
      </w:r>
      <w:r w:rsidRPr="004C32CE">
        <w:rPr>
          <w:rStyle w:val="StyleBoldUnderline"/>
        </w:rPr>
        <w:t xml:space="preserve">The power of national reputation, popular culture, values and institutions continues to contribute to U.S. influence in ways that are </w:t>
      </w:r>
      <w:r w:rsidRPr="004C32CE">
        <w:rPr>
          <w:rStyle w:val="Emphasis"/>
        </w:rPr>
        <w:t>difficult to measure and impossible to quantify</w:t>
      </w:r>
      <w:r w:rsidRPr="004C32CE">
        <w:t>. Example: Despite 14 years of strident anti-American rhetoric during the Chávez government, tens of thousand of Venezuelans apply for U.S. nonimmigrant visas every year, including many thousands of Chávez loyalists.</w:t>
      </w:r>
      <w:r w:rsidRPr="004C32CE">
        <w:rPr>
          <w:sz w:val="12"/>
        </w:rPr>
        <w:t>¶</w:t>
      </w:r>
      <w:r w:rsidRPr="004C32CE">
        <w:t xml:space="preserve"> Does this mean we can feel comfortable relegating U.S. relations with the hemisphere to the second or third tier of our international concerns? Certainly not. </w:t>
      </w:r>
      <w:r w:rsidRPr="004C32CE">
        <w:rPr>
          <w:rStyle w:val="StyleBoldUnderline"/>
        </w:rPr>
        <w:t>We have real and proliferating interests in the region</w:t>
      </w:r>
      <w:r w:rsidRPr="004C32CE">
        <w:t>. As the president and his team head to Mexico and Costa Rica, it is important to recognize the importance of our ties to the region.</w:t>
      </w:r>
      <w:r w:rsidRPr="004C32CE">
        <w:rPr>
          <w:sz w:val="12"/>
        </w:rPr>
        <w:t>¶</w:t>
      </w:r>
      <w:r w:rsidRPr="004C32CE">
        <w:t xml:space="preserve"> </w:t>
      </w:r>
      <w:r w:rsidRPr="004C32CE">
        <w:rPr>
          <w:rStyle w:val="StyleBoldUnderline"/>
        </w:rPr>
        <w:t>We have many individual national partners in the Americas. We don’t need a new template for relations with the hemisphere as a whole or another grand U.S.-Latin America strategy</w:t>
      </w:r>
      <w:r w:rsidRPr="004C32CE">
        <w:t xml:space="preserve">. </w:t>
      </w:r>
      <w:r w:rsidRPr="004C32CE">
        <w:rPr>
          <w:rStyle w:val="StyleBoldUnderline"/>
        </w:rPr>
        <w:t xml:space="preserve">A greater commitment to work more intensely with the individual countries on the issues most relevant to them would be appropriate. The United States still has the </w:t>
      </w:r>
      <w:r w:rsidRPr="004C32CE">
        <w:rPr>
          <w:rStyle w:val="Emphasis"/>
        </w:rPr>
        <w:t xml:space="preserve">economic and </w:t>
      </w:r>
      <w:r w:rsidRPr="004C32CE">
        <w:rPr>
          <w:rStyle w:val="Emphasis"/>
        </w:rPr>
        <w:lastRenderedPageBreak/>
        <w:t>cultural heft in the region to play a fundamental role and to advance its own interests</w:t>
      </w:r>
      <w:r w:rsidRPr="004C32CE">
        <w:rPr>
          <w:rStyle w:val="StyleBoldUnderline"/>
        </w:rPr>
        <w:t>.</w:t>
      </w:r>
    </w:p>
    <w:p w:rsidR="00A3256D" w:rsidRPr="004C32CE" w:rsidRDefault="00A3256D" w:rsidP="00A3256D"/>
    <w:p w:rsidR="00741966" w:rsidRPr="004C32CE" w:rsidRDefault="00741966" w:rsidP="00741966">
      <w:pPr>
        <w:pStyle w:val="Heading4"/>
      </w:pPr>
      <w:r w:rsidRPr="004C32CE">
        <w:t xml:space="preserve">No risk of US-China war </w:t>
      </w:r>
    </w:p>
    <w:p w:rsidR="00601828" w:rsidRPr="004C32CE" w:rsidRDefault="00601828" w:rsidP="00601828">
      <w:pPr>
        <w:rPr>
          <w:rStyle w:val="StyleStyleBold12pt"/>
        </w:rPr>
      </w:pPr>
      <w:r w:rsidRPr="004C32CE">
        <w:rPr>
          <w:rStyle w:val="StyleStyleBold12pt"/>
        </w:rPr>
        <w:t>Citing Dibb, 4-23</w:t>
      </w:r>
    </w:p>
    <w:p w:rsidR="00601828" w:rsidRPr="004C32CE" w:rsidRDefault="00601828" w:rsidP="00741966">
      <w:r w:rsidRPr="004C32CE">
        <w:t xml:space="preserve">[Nicholson, Staffer at the Australian, Citing Paul Dibb, Prof Emeritus at the Australian National University’s Strategic and Defense Studies Centre. “Talk of US-China war 'is a dangerous miscalculation'” The Australian, 4/23/13 </w:t>
      </w:r>
      <w:hyperlink r:id="rId54" w:history="1">
        <w:r w:rsidRPr="004C32CE">
          <w:rPr>
            <w:rStyle w:val="Hyperlink"/>
          </w:rPr>
          <w:t>http://www.theaustralian.com.au/national-affairs/defence/talk-of-us-china-war-is-a-dangerous-miscalculation/story-e6frg8yo-1226626378665</w:t>
        </w:r>
      </w:hyperlink>
      <w:r w:rsidRPr="004C32CE">
        <w:t xml:space="preserve"> //GBS-JV]</w:t>
      </w:r>
    </w:p>
    <w:p w:rsidR="00601828" w:rsidRPr="004C32CE" w:rsidRDefault="00601828" w:rsidP="00601828">
      <w:r w:rsidRPr="004C32CE">
        <w:rPr>
          <w:rStyle w:val="StyleBoldUnderline"/>
        </w:rPr>
        <w:t>The emeritus professor at the Australian National</w:t>
      </w:r>
      <w:r w:rsidRPr="004C32CE">
        <w:t xml:space="preserve"> </w:t>
      </w:r>
      <w:r w:rsidRPr="004C32CE">
        <w:rPr>
          <w:rStyle w:val="StyleBoldUnderline"/>
        </w:rPr>
        <w:t>University's Strategic and Defence Studies Centre says</w:t>
      </w:r>
      <w:r w:rsidRPr="004C32CE">
        <w:t xml:space="preserve"> </w:t>
      </w:r>
      <w:r w:rsidRPr="004C32CE">
        <w:rPr>
          <w:rStyle w:val="Emphasis"/>
        </w:rPr>
        <w:t>a major war between China and the US is unlikely</w:t>
      </w:r>
      <w:r w:rsidRPr="004C32CE">
        <w:t>, though a minor conflict that could be contained is possible if territorial disputes escalated. "</w:t>
      </w:r>
      <w:r w:rsidRPr="004C32CE">
        <w:rPr>
          <w:rStyle w:val="StyleBoldUnderline"/>
        </w:rPr>
        <w:t>Is China going to be the dominant military power in our region any time in the foreseeable future?"</w:t>
      </w:r>
      <w:r w:rsidRPr="004C32CE">
        <w:t xml:space="preserve"> he will ask. "</w:t>
      </w:r>
      <w:r w:rsidRPr="004C32CE">
        <w:rPr>
          <w:rStyle w:val="Emphasis"/>
        </w:rPr>
        <w:t>The answer to that is no</w:t>
      </w:r>
      <w:r w:rsidRPr="004C32CE">
        <w:t>."</w:t>
      </w:r>
      <w:r w:rsidRPr="004C32CE">
        <w:rPr>
          <w:sz w:val="12"/>
        </w:rPr>
        <w:t>¶</w:t>
      </w:r>
      <w:r w:rsidRPr="004C32CE">
        <w:t xml:space="preserve"> And </w:t>
      </w:r>
      <w:r w:rsidRPr="004C32CE">
        <w:rPr>
          <w:rStyle w:val="StyleBoldUnderline"/>
        </w:rPr>
        <w:t>should the US therefore make strategic space to allow China to have a sphere of influence in Southeast Asia</w:t>
      </w:r>
      <w:r w:rsidRPr="004C32CE">
        <w:t>?</w:t>
      </w:r>
      <w:r w:rsidRPr="004C32CE">
        <w:rPr>
          <w:sz w:val="12"/>
        </w:rPr>
        <w:t>¶</w:t>
      </w:r>
      <w:r w:rsidRPr="004C32CE">
        <w:t xml:space="preserve"> "</w:t>
      </w:r>
      <w:r w:rsidRPr="004C32CE">
        <w:rPr>
          <w:rStyle w:val="Emphasis"/>
        </w:rPr>
        <w:t>The answer to that is also no</w:t>
      </w:r>
      <w:r w:rsidRPr="004C32CE">
        <w:t>," he will say.</w:t>
      </w:r>
      <w:r w:rsidRPr="004C32CE">
        <w:rPr>
          <w:sz w:val="12"/>
        </w:rPr>
        <w:t>¶</w:t>
      </w:r>
      <w:r w:rsidRPr="004C32CE">
        <w:t xml:space="preserve"> Professor </w:t>
      </w:r>
      <w:r w:rsidRPr="004C32CE">
        <w:rPr>
          <w:rStyle w:val="StyleBoldUnderline"/>
        </w:rPr>
        <w:t>Dibb will say analysts need to understand China's weaknesses before beating the drum about its military power</w:t>
      </w:r>
      <w:r w:rsidRPr="004C32CE">
        <w:t xml:space="preserve">. It has been noted that </w:t>
      </w:r>
      <w:r w:rsidRPr="004C32CE">
        <w:rPr>
          <w:rStyle w:val="StyleBoldUnderline"/>
        </w:rPr>
        <w:t>China is a fragile superpower highly dependent on trade, and "</w:t>
      </w:r>
      <w:r w:rsidRPr="004C32CE">
        <w:rPr>
          <w:rStyle w:val="Emphasis"/>
        </w:rPr>
        <w:t>If you go to war, any guarantees of international trade continuing vanish overnight,</w:t>
      </w:r>
      <w:r w:rsidRPr="004C32CE">
        <w:t>" he will say. "</w:t>
      </w:r>
      <w:r w:rsidRPr="004C32CE">
        <w:rPr>
          <w:rStyle w:val="StyleBoldUnderline"/>
        </w:rPr>
        <w:t>While China is developing its military, it is not the former Soviet Union and it is not exporting revolution and it is most unlikely to invade other countries</w:t>
      </w:r>
      <w:r w:rsidRPr="004C32CE">
        <w:t>."</w:t>
      </w:r>
      <w:r w:rsidRPr="004C32CE">
        <w:rPr>
          <w:sz w:val="12"/>
        </w:rPr>
        <w:t>¶</w:t>
      </w:r>
      <w:r w:rsidRPr="004C32CE">
        <w:t xml:space="preserve"> While </w:t>
      </w:r>
      <w:r w:rsidRPr="004C32CE">
        <w:rPr>
          <w:rStyle w:val="StyleBoldUnderline"/>
        </w:rPr>
        <w:t>there may be incidents at sea between Chinese and Japanese warships</w:t>
      </w:r>
      <w:r w:rsidRPr="004C32CE">
        <w:t xml:space="preserve"> that could involve the Americans, Professor </w:t>
      </w:r>
      <w:r w:rsidRPr="004C32CE">
        <w:rPr>
          <w:rStyle w:val="Emphasis"/>
        </w:rPr>
        <w:t>Dibb does not believe such incidents will trigger a full scale war</w:t>
      </w:r>
      <w:r w:rsidRPr="004C32CE">
        <w:t>.</w:t>
      </w:r>
      <w:r w:rsidRPr="004C32CE">
        <w:rPr>
          <w:sz w:val="12"/>
        </w:rPr>
        <w:t>¶</w:t>
      </w:r>
      <w:r w:rsidRPr="004C32CE">
        <w:t xml:space="preserve"> </w:t>
      </w:r>
      <w:r w:rsidRPr="004C32CE">
        <w:rPr>
          <w:rStyle w:val="Emphasis"/>
        </w:rPr>
        <w:t>The nations involved are aware that such a conflict is likely to turn nuclear and their economies are so interlinked that they simply cannot afford to let it happen</w:t>
      </w:r>
      <w:r w:rsidRPr="004C32CE">
        <w:t>.</w:t>
      </w:r>
    </w:p>
    <w:p w:rsidR="00601828" w:rsidRPr="004C32CE" w:rsidRDefault="00601828" w:rsidP="00601828"/>
    <w:p w:rsidR="00A735AC" w:rsidRPr="004C32CE" w:rsidRDefault="00A735AC" w:rsidP="00016CDB">
      <w:pPr>
        <w:pStyle w:val="Heading3"/>
      </w:pPr>
      <w:r w:rsidRPr="004C32CE">
        <w:lastRenderedPageBreak/>
        <w:t xml:space="preserve">    AT//Iran Impact</w:t>
      </w:r>
    </w:p>
    <w:p w:rsidR="00A735AC" w:rsidRPr="004C32CE" w:rsidRDefault="00EB6FA7" w:rsidP="00EB6FA7">
      <w:pPr>
        <w:pStyle w:val="Heading4"/>
      </w:pPr>
      <w:r w:rsidRPr="004C32CE">
        <w:t xml:space="preserve">Engagement’s insufficient to change Iranian ambitions </w:t>
      </w:r>
    </w:p>
    <w:p w:rsidR="00EB6FA7" w:rsidRPr="004C32CE" w:rsidRDefault="00EB6FA7" w:rsidP="00EB6FA7">
      <w:pPr>
        <w:rPr>
          <w:rStyle w:val="StyleStyleBold12pt"/>
        </w:rPr>
      </w:pPr>
      <w:r w:rsidRPr="004C32CE">
        <w:rPr>
          <w:rStyle w:val="StyleStyleBold12pt"/>
        </w:rPr>
        <w:t>Kahlili ‘11</w:t>
      </w:r>
    </w:p>
    <w:p w:rsidR="00EB6FA7" w:rsidRPr="004C32CE" w:rsidRDefault="00EB6FA7" w:rsidP="00EB6FA7">
      <w:r w:rsidRPr="004C32CE">
        <w:t>(Reza , ex-CIA spy who uses pseudonym for safety reasons, former double agent in Iran's Revolutionary Guard, Fox News Opinion, "Six-Power Nuclear Talks With Iran End -- When Will the West Wake Up", 2011, http://www.foxnews. com/opinion/2011/01/22/power-nuclear-talks-iran-end-west-wake//SB10001424052748704739504576067911497955494.html)</w:t>
      </w:r>
    </w:p>
    <w:p w:rsidR="00EB6FA7" w:rsidRPr="004C32CE" w:rsidRDefault="00EB6FA7" w:rsidP="00EB6FA7">
      <w:pPr>
        <w:ind w:right="645"/>
        <w:rPr>
          <w:sz w:val="14"/>
          <w:szCs w:val="14"/>
        </w:rPr>
      </w:pPr>
      <w:r w:rsidRPr="004C32CE">
        <w:rPr>
          <w:rStyle w:val="StyleBoldUnderline"/>
        </w:rPr>
        <w:t xml:space="preserve">Six-power talks with Iran ended abruptly </w:t>
      </w:r>
      <w:r w:rsidRPr="004C32CE">
        <w:rPr>
          <w:sz w:val="14"/>
          <w:szCs w:val="14"/>
        </w:rPr>
        <w:t xml:space="preserve">on Saturday </w:t>
      </w:r>
      <w:r w:rsidRPr="004C32CE">
        <w:rPr>
          <w:rStyle w:val="StyleBoldUnderline"/>
        </w:rPr>
        <w:t>in Istanbul</w:t>
      </w:r>
      <w:r w:rsidRPr="004C32CE">
        <w:rPr>
          <w:sz w:val="14"/>
          <w:szCs w:val="14"/>
        </w:rPr>
        <w:t>. According to the Associated Press, the talks were "meant to nudge Iran toward meeting U.N. Security Council demands to stop uranium enrichment...with Tehran shrugging off calls by six world powers to cease the activity that could be harnessed to make nuclear weapons." (To continue reading about the collapse of six-power talks,</w:t>
      </w:r>
      <w:r w:rsidRPr="004C32CE">
        <w:rPr>
          <w:rStyle w:val="apple-converted-space"/>
          <w:sz w:val="14"/>
          <w:szCs w:val="21"/>
        </w:rPr>
        <w:t xml:space="preserve"> </w:t>
      </w:r>
      <w:hyperlink r:id="rId55" w:anchor="ixzz1BmzBQkYL" w:tgtFrame="_blank" w:history="1">
        <w:r w:rsidRPr="004C32CE">
          <w:rPr>
            <w:rStyle w:val="Hyperlink"/>
            <w:sz w:val="14"/>
            <w:szCs w:val="21"/>
            <w:bdr w:val="none" w:sz="0" w:space="0" w:color="auto" w:frame="1"/>
          </w:rPr>
          <w:t>click here</w:t>
        </w:r>
      </w:hyperlink>
      <w:r w:rsidRPr="004C32CE">
        <w:rPr>
          <w:sz w:val="14"/>
          <w:szCs w:val="14"/>
        </w:rPr>
        <w:t xml:space="preserve">.) The Iranian hostage crisis ended 30 years ago this week. Yet even after all this time -- and four separate sets of U.N. sanctions -- </w:t>
      </w:r>
      <w:r w:rsidRPr="004C32CE">
        <w:rPr>
          <w:rStyle w:val="StyleBoldUnderline"/>
        </w:rPr>
        <w:t xml:space="preserve">Iran is still concealing its nuclear program and adamantly refuses to address the issue. </w:t>
      </w:r>
      <w:r w:rsidRPr="004C32CE">
        <w:rPr>
          <w:sz w:val="14"/>
          <w:szCs w:val="14"/>
        </w:rPr>
        <w:t xml:space="preserve">I cannot put it more simply: The West needs to wake up or all is lost. It is time we realize that the Iranian leaders are only looking to buy time until when they are nuclear armed. For literally three decades, </w:t>
      </w:r>
      <w:r w:rsidRPr="004C32CE">
        <w:rPr>
          <w:rStyle w:val="StyleBoldUnderline"/>
        </w:rPr>
        <w:t xml:space="preserve">the West has failed to understand the political structure of Iran and the mindset behind the radicals ruling Iran. </w:t>
      </w:r>
      <w:r w:rsidRPr="004C32CE">
        <w:rPr>
          <w:sz w:val="14"/>
          <w:szCs w:val="14"/>
        </w:rPr>
        <w:t>That failure has cost hundreds of thousands of lives of innocent Iranians aspiring for freedom and too many lives of American heroes fighting for democracy and freedom in</w:t>
      </w:r>
      <w:r w:rsidRPr="004C32CE">
        <w:rPr>
          <w:rStyle w:val="apple-converted-space"/>
          <w:sz w:val="14"/>
          <w:szCs w:val="21"/>
        </w:rPr>
        <w:t xml:space="preserve"> </w:t>
      </w:r>
      <w:hyperlink r:id="rId56" w:anchor="r_src=ramp" w:history="1">
        <w:r w:rsidRPr="004C32CE">
          <w:rPr>
            <w:rStyle w:val="Hyperlink"/>
            <w:sz w:val="14"/>
            <w:szCs w:val="21"/>
            <w:bdr w:val="none" w:sz="0" w:space="0" w:color="auto" w:frame="1"/>
          </w:rPr>
          <w:t>Iraq</w:t>
        </w:r>
      </w:hyperlink>
      <w:r w:rsidRPr="004C32CE">
        <w:rPr>
          <w:rStyle w:val="apple-converted-space"/>
          <w:sz w:val="14"/>
          <w:szCs w:val="21"/>
        </w:rPr>
        <w:t xml:space="preserve"> </w:t>
      </w:r>
      <w:r w:rsidRPr="004C32CE">
        <w:rPr>
          <w:sz w:val="14"/>
          <w:szCs w:val="14"/>
        </w:rPr>
        <w:t>and</w:t>
      </w:r>
      <w:r w:rsidRPr="004C32CE">
        <w:rPr>
          <w:rStyle w:val="apple-converted-space"/>
          <w:sz w:val="14"/>
          <w:szCs w:val="21"/>
        </w:rPr>
        <w:t xml:space="preserve"> </w:t>
      </w:r>
      <w:hyperlink r:id="rId57" w:anchor="r_src=ramp" w:history="1">
        <w:r w:rsidRPr="004C32CE">
          <w:rPr>
            <w:rStyle w:val="Hyperlink"/>
            <w:sz w:val="14"/>
            <w:szCs w:val="21"/>
            <w:bdr w:val="none" w:sz="0" w:space="0" w:color="auto" w:frame="1"/>
          </w:rPr>
          <w:t>Afghanistan</w:t>
        </w:r>
      </w:hyperlink>
      <w:r w:rsidRPr="004C32CE">
        <w:rPr>
          <w:sz w:val="14"/>
          <w:szCs w:val="14"/>
        </w:rPr>
        <w:t xml:space="preserve">. </w:t>
      </w:r>
      <w:r w:rsidRPr="004C32CE">
        <w:rPr>
          <w:rStyle w:val="StyleBoldUnderline"/>
        </w:rPr>
        <w:t xml:space="preserve">Every </w:t>
      </w:r>
      <w:r w:rsidRPr="004C32CE">
        <w:rPr>
          <w:sz w:val="14"/>
          <w:szCs w:val="14"/>
        </w:rPr>
        <w:t xml:space="preserve">U.S. </w:t>
      </w:r>
      <w:r w:rsidRPr="004C32CE">
        <w:rPr>
          <w:rStyle w:val="StyleBoldUnderline"/>
        </w:rPr>
        <w:t xml:space="preserve">administration since </w:t>
      </w:r>
      <w:r w:rsidRPr="004C32CE">
        <w:rPr>
          <w:sz w:val="14"/>
          <w:szCs w:val="14"/>
        </w:rPr>
        <w:t xml:space="preserve">the onset of </w:t>
      </w:r>
      <w:r w:rsidRPr="004C32CE">
        <w:rPr>
          <w:rStyle w:val="StyleBoldUnderline"/>
        </w:rPr>
        <w:t xml:space="preserve">the </w:t>
      </w:r>
      <w:r w:rsidRPr="004C32CE">
        <w:rPr>
          <w:sz w:val="14"/>
          <w:szCs w:val="14"/>
        </w:rPr>
        <w:t xml:space="preserve">Islamic </w:t>
      </w:r>
      <w:r w:rsidRPr="004C32CE">
        <w:rPr>
          <w:rStyle w:val="StyleBoldUnderline"/>
        </w:rPr>
        <w:t xml:space="preserve">Revolution in 1979 </w:t>
      </w:r>
      <w:r w:rsidRPr="004C32CE">
        <w:rPr>
          <w:sz w:val="14"/>
          <w:szCs w:val="14"/>
        </w:rPr>
        <w:t xml:space="preserve">in Iran </w:t>
      </w:r>
      <w:r w:rsidRPr="004C32CE">
        <w:rPr>
          <w:rStyle w:val="StyleBoldUnderline"/>
        </w:rPr>
        <w:t>tried in vain to negotiate with the Iranian rulers; every one has failed. In the last 30 years Iran’s leaders have pursued their aggressive policies against the West with a focus on increasing their military capability</w:t>
      </w:r>
      <w:r w:rsidRPr="004C32CE">
        <w:rPr>
          <w:sz w:val="14"/>
          <w:szCs w:val="14"/>
        </w:rPr>
        <w:t xml:space="preserve">. </w:t>
      </w:r>
      <w:r w:rsidRPr="004C32CE">
        <w:rPr>
          <w:rStyle w:val="StyleBoldUnderline"/>
        </w:rPr>
        <w:t xml:space="preserve">The Revolutionary Guards have expanded their missile program with </w:t>
      </w:r>
      <w:r w:rsidRPr="004C32CE">
        <w:rPr>
          <w:sz w:val="14"/>
          <w:szCs w:val="14"/>
        </w:rPr>
        <w:t>the collaboration of</w:t>
      </w:r>
      <w:r w:rsidRPr="004C32CE">
        <w:rPr>
          <w:rStyle w:val="apple-converted-space"/>
          <w:sz w:val="14"/>
          <w:szCs w:val="21"/>
        </w:rPr>
        <w:t xml:space="preserve"> </w:t>
      </w:r>
      <w:hyperlink r:id="rId58" w:anchor="r_src=ramp" w:history="1">
        <w:r w:rsidRPr="004C32CE">
          <w:rPr>
            <w:rStyle w:val="Hyperlink"/>
            <w:sz w:val="14"/>
            <w:szCs w:val="21"/>
            <w:bdr w:val="none" w:sz="0" w:space="0" w:color="auto" w:frame="1"/>
          </w:rPr>
          <w:t>North Korea</w:t>
        </w:r>
      </w:hyperlink>
      <w:r w:rsidRPr="004C32CE">
        <w:rPr>
          <w:rStyle w:val="apple-converted-space"/>
          <w:sz w:val="14"/>
          <w:szCs w:val="21"/>
        </w:rPr>
        <w:t xml:space="preserve"> </w:t>
      </w:r>
      <w:r w:rsidRPr="004C32CE">
        <w:rPr>
          <w:rStyle w:val="StyleBoldUnderline"/>
        </w:rPr>
        <w:t>and China. They now have the largest inventory of ballistic missiles in the</w:t>
      </w:r>
      <w:r w:rsidRPr="004C32CE">
        <w:rPr>
          <w:rStyle w:val="apple-converted-space"/>
          <w:sz w:val="14"/>
          <w:szCs w:val="21"/>
        </w:rPr>
        <w:t xml:space="preserve"> </w:t>
      </w:r>
      <w:hyperlink r:id="rId59" w:anchor="r_src=ramp" w:history="1">
        <w:r w:rsidRPr="004C32CE">
          <w:rPr>
            <w:rStyle w:val="Hyperlink"/>
            <w:sz w:val="14"/>
            <w:szCs w:val="21"/>
            <w:bdr w:val="none" w:sz="0" w:space="0" w:color="auto" w:frame="1"/>
          </w:rPr>
          <w:t>Middle East</w:t>
        </w:r>
      </w:hyperlink>
      <w:r w:rsidRPr="004C32CE">
        <w:rPr>
          <w:sz w:val="14"/>
          <w:szCs w:val="14"/>
        </w:rPr>
        <w:t>, which are capable of targeting all of</w:t>
      </w:r>
      <w:r w:rsidRPr="004C32CE">
        <w:rPr>
          <w:rStyle w:val="apple-converted-space"/>
          <w:sz w:val="14"/>
          <w:szCs w:val="21"/>
        </w:rPr>
        <w:t xml:space="preserve"> </w:t>
      </w:r>
      <w:hyperlink r:id="rId60" w:anchor="r_src=ramp" w:history="1">
        <w:r w:rsidRPr="004C32CE">
          <w:rPr>
            <w:rStyle w:val="Hyperlink"/>
            <w:sz w:val="14"/>
            <w:szCs w:val="21"/>
            <w:bdr w:val="none" w:sz="0" w:space="0" w:color="auto" w:frame="1"/>
          </w:rPr>
          <w:t>Israel</w:t>
        </w:r>
      </w:hyperlink>
      <w:r w:rsidRPr="004C32CE">
        <w:rPr>
          <w:sz w:val="14"/>
          <w:szCs w:val="14"/>
        </w:rPr>
        <w:t xml:space="preserve">, every U.S. base in the Middle East and every capital in Western Europe. </w:t>
      </w:r>
      <w:r w:rsidRPr="004C32CE">
        <w:rPr>
          <w:rStyle w:val="StyleBoldUnderline"/>
        </w:rPr>
        <w:t xml:space="preserve">The Guards are </w:t>
      </w:r>
      <w:r w:rsidRPr="004C32CE">
        <w:rPr>
          <w:sz w:val="14"/>
          <w:szCs w:val="14"/>
        </w:rPr>
        <w:t xml:space="preserve">also </w:t>
      </w:r>
      <w:r w:rsidRPr="004C32CE">
        <w:rPr>
          <w:rStyle w:val="StyleBoldUnderline"/>
        </w:rPr>
        <w:t xml:space="preserve">working on intercontinental ballistic missiles with </w:t>
      </w:r>
      <w:r w:rsidRPr="004C32CE">
        <w:rPr>
          <w:sz w:val="14"/>
          <w:szCs w:val="14"/>
        </w:rPr>
        <w:t xml:space="preserve">the help of </w:t>
      </w:r>
      <w:r w:rsidRPr="004C32CE">
        <w:rPr>
          <w:rStyle w:val="StyleBoldUnderline"/>
        </w:rPr>
        <w:t xml:space="preserve">North Korea </w:t>
      </w:r>
      <w:r w:rsidRPr="004C32CE">
        <w:rPr>
          <w:sz w:val="14"/>
          <w:szCs w:val="14"/>
        </w:rPr>
        <w:t xml:space="preserve">under the guise of their space project. </w:t>
      </w:r>
      <w:r w:rsidRPr="004C32CE">
        <w:rPr>
          <w:rStyle w:val="StyleBoldUnderline"/>
        </w:rPr>
        <w:t>Most alarming is the Iranian nuclear program</w:t>
      </w:r>
      <w:r w:rsidRPr="004C32CE">
        <w:rPr>
          <w:sz w:val="14"/>
          <w:szCs w:val="14"/>
        </w:rPr>
        <w:t xml:space="preserve">, which started in the mid-80s </w:t>
      </w:r>
      <w:r w:rsidRPr="004C32CE">
        <w:rPr>
          <w:rStyle w:val="StyleBoldUnderline"/>
        </w:rPr>
        <w:t xml:space="preserve">with only one goal — to obtain the nuclear bomb. Today Iran is ever closer in achieving that goal. It is just a matter of time </w:t>
      </w:r>
      <w:r w:rsidRPr="004C32CE">
        <w:rPr>
          <w:sz w:val="14"/>
          <w:szCs w:val="14"/>
        </w:rPr>
        <w:t xml:space="preserve">before they have the capability to weaponize warheads on their ballistic missiles. </w:t>
      </w:r>
      <w:r w:rsidRPr="004C32CE">
        <w:rPr>
          <w:rStyle w:val="StyleBoldUnderline"/>
        </w:rPr>
        <w:t>Iran has enough enriched uranium for three nuclear bombs. They are involved in joint research and development on weaponization with North Korea</w:t>
      </w:r>
      <w:r w:rsidRPr="004C32CE">
        <w:rPr>
          <w:sz w:val="14"/>
          <w:szCs w:val="14"/>
        </w:rPr>
        <w:t xml:space="preserve">. The leaders of </w:t>
      </w:r>
      <w:r w:rsidRPr="004C32CE">
        <w:rPr>
          <w:rStyle w:val="StyleBoldUnderline"/>
        </w:rPr>
        <w:t xml:space="preserve">Iran continue </w:t>
      </w:r>
      <w:r w:rsidRPr="004C32CE">
        <w:rPr>
          <w:sz w:val="14"/>
          <w:szCs w:val="14"/>
        </w:rPr>
        <w:t xml:space="preserve">their terrorist activities around the world and </w:t>
      </w:r>
      <w:r w:rsidRPr="004C32CE">
        <w:rPr>
          <w:rStyle w:val="StyleBoldUnderline"/>
        </w:rPr>
        <w:t xml:space="preserve">their ongoing support of terrorist groups </w:t>
      </w:r>
      <w:r w:rsidRPr="004C32CE">
        <w:rPr>
          <w:sz w:val="14"/>
          <w:szCs w:val="14"/>
        </w:rPr>
        <w:t xml:space="preserve">including </w:t>
      </w:r>
      <w:r w:rsidRPr="004C32CE">
        <w:rPr>
          <w:rStyle w:val="StyleBoldUnderline"/>
        </w:rPr>
        <w:t>Hezbollah</w:t>
      </w:r>
      <w:r w:rsidRPr="004C32CE">
        <w:rPr>
          <w:sz w:val="14"/>
          <w:szCs w:val="14"/>
        </w:rPr>
        <w:t>, Islamic Jihad, Hamas,</w:t>
      </w:r>
      <w:r w:rsidRPr="004C32CE">
        <w:rPr>
          <w:rStyle w:val="apple-converted-space"/>
          <w:sz w:val="14"/>
          <w:szCs w:val="21"/>
        </w:rPr>
        <w:t xml:space="preserve"> </w:t>
      </w:r>
      <w:hyperlink r:id="rId61" w:anchor="r_src=ramp" w:history="1">
        <w:r w:rsidRPr="004C32CE">
          <w:rPr>
            <w:rStyle w:val="Hyperlink"/>
            <w:sz w:val="14"/>
            <w:szCs w:val="21"/>
            <w:bdr w:val="none" w:sz="0" w:space="0" w:color="auto" w:frame="1"/>
          </w:rPr>
          <w:t>Al Qaeda</w:t>
        </w:r>
      </w:hyperlink>
      <w:r w:rsidRPr="004C32CE">
        <w:rPr>
          <w:rStyle w:val="apple-converted-space"/>
          <w:sz w:val="14"/>
          <w:szCs w:val="21"/>
        </w:rPr>
        <w:t xml:space="preserve"> </w:t>
      </w:r>
      <w:r w:rsidRPr="004C32CE">
        <w:rPr>
          <w:sz w:val="14"/>
          <w:szCs w:val="14"/>
        </w:rPr>
        <w:t>and others in</w:t>
      </w:r>
      <w:r w:rsidRPr="004C32CE">
        <w:rPr>
          <w:rStyle w:val="apple-converted-space"/>
          <w:sz w:val="14"/>
          <w:szCs w:val="21"/>
        </w:rPr>
        <w:t xml:space="preserve"> </w:t>
      </w:r>
      <w:hyperlink r:id="rId62" w:anchor="r_src=ramp" w:history="1">
        <w:r w:rsidRPr="004C32CE">
          <w:rPr>
            <w:rStyle w:val="Hyperlink"/>
            <w:sz w:val="14"/>
            <w:szCs w:val="21"/>
            <w:bdr w:val="none" w:sz="0" w:space="0" w:color="auto" w:frame="1"/>
          </w:rPr>
          <w:t>Saudi Arabia</w:t>
        </w:r>
      </w:hyperlink>
      <w:r w:rsidRPr="004C32CE">
        <w:rPr>
          <w:sz w:val="14"/>
          <w:szCs w:val="14"/>
        </w:rPr>
        <w:t>,</w:t>
      </w:r>
      <w:r w:rsidRPr="004C32CE">
        <w:rPr>
          <w:rStyle w:val="apple-converted-space"/>
          <w:sz w:val="14"/>
          <w:szCs w:val="21"/>
        </w:rPr>
        <w:t xml:space="preserve"> </w:t>
      </w:r>
      <w:hyperlink r:id="rId63" w:anchor="r_src=ramp" w:history="1">
        <w:r w:rsidRPr="004C32CE">
          <w:rPr>
            <w:rStyle w:val="Hyperlink"/>
            <w:sz w:val="14"/>
            <w:szCs w:val="21"/>
            <w:bdr w:val="none" w:sz="0" w:space="0" w:color="auto" w:frame="1"/>
          </w:rPr>
          <w:t>Yemen</w:t>
        </w:r>
      </w:hyperlink>
      <w:r w:rsidRPr="004C32CE">
        <w:rPr>
          <w:rStyle w:val="apple-converted-space"/>
          <w:sz w:val="14"/>
          <w:szCs w:val="21"/>
        </w:rPr>
        <w:t xml:space="preserve"> </w:t>
      </w:r>
      <w:r w:rsidRPr="004C32CE">
        <w:rPr>
          <w:sz w:val="14"/>
          <w:szCs w:val="14"/>
        </w:rPr>
        <w:t xml:space="preserve">and Africa. If Iran acquires the nuclear bomb, proliferation will become a nightmare and every terrorist organization in the world could be armed with such weapons of mass destruction. </w:t>
      </w:r>
      <w:r w:rsidRPr="004C32CE">
        <w:rPr>
          <w:rStyle w:val="StyleBoldUnderline"/>
        </w:rPr>
        <w:t xml:space="preserve">The idea of changing the behavior of the Iranian leaders is as much a fantasy as believing that watered down sanctions will force them to negotiate. The failure of our approach is reflected in our misunderstanding the ideology of the radicals ruling Iran. They literally take everything from the Koran, which demands the annihilation of the infidels and Islam’s conquest of the world, with martyrdom celebrated as the greatest achievement under the rule of Allah. </w:t>
      </w:r>
      <w:r w:rsidRPr="004C32CE">
        <w:rPr>
          <w:sz w:val="14"/>
          <w:szCs w:val="14"/>
        </w:rPr>
        <w:t xml:space="preserve">We have to understand that </w:t>
      </w:r>
      <w:r w:rsidRPr="004C32CE">
        <w:rPr>
          <w:rStyle w:val="StyleBoldUnderline"/>
        </w:rPr>
        <w:t>when Iranian leaders call for the destruction of Israel, America and the West, they really mean what they say. Prophecies call for Islam to conquer the world and those prophecies drive the actions of the Iranian leaders. They believe that Allah has empowered them and America will not be able to do anything about it.</w:t>
      </w:r>
      <w:r w:rsidRPr="004C32CE">
        <w:rPr>
          <w:sz w:val="14"/>
          <w:szCs w:val="14"/>
        </w:rPr>
        <w:t xml:space="preserve"> We cannot allow history to repeat itself. </w:t>
      </w:r>
      <w:r w:rsidRPr="004C32CE">
        <w:rPr>
          <w:rStyle w:val="StyleBoldUnderline"/>
        </w:rPr>
        <w:t xml:space="preserve">Today we are facing an evil much worse than we did in 1938. Appeasement and vacillation do not work. </w:t>
      </w:r>
      <w:r w:rsidRPr="004C32CE">
        <w:rPr>
          <w:sz w:val="14"/>
          <w:szCs w:val="14"/>
        </w:rPr>
        <w:t>World peace, global stability and millions of lives are on the line. America must stop this menace. It needs leaders who value the very principles that make our enemies despise us.</w:t>
      </w:r>
    </w:p>
    <w:p w:rsidR="00A735AC" w:rsidRPr="004C32CE" w:rsidRDefault="00361803" w:rsidP="00361803">
      <w:pPr>
        <w:pStyle w:val="Heading4"/>
      </w:pPr>
      <w:r w:rsidRPr="004C32CE">
        <w:lastRenderedPageBreak/>
        <w:t xml:space="preserve">But deterrence solves the impact anyway </w:t>
      </w:r>
    </w:p>
    <w:p w:rsidR="00361803" w:rsidRPr="004C32CE" w:rsidRDefault="00A735AC" w:rsidP="00A735AC">
      <w:pPr>
        <w:ind w:right="645"/>
        <w:rPr>
          <w:rStyle w:val="StyleStyleBold12pt"/>
        </w:rPr>
      </w:pPr>
      <w:r w:rsidRPr="004C32CE">
        <w:rPr>
          <w:rStyle w:val="StyleStyleBold12pt"/>
        </w:rPr>
        <w:t>Hendrickson and Tucker 06</w:t>
      </w:r>
    </w:p>
    <w:p w:rsidR="00A735AC" w:rsidRPr="004C32CE" w:rsidRDefault="00A735AC" w:rsidP="00A735AC">
      <w:pPr>
        <w:ind w:right="645"/>
        <w:rPr>
          <w:sz w:val="14"/>
        </w:rPr>
      </w:pPr>
      <w:r w:rsidRPr="004C32CE">
        <w:rPr>
          <w:sz w:val="14"/>
        </w:rPr>
        <w:t xml:space="preserve">(David, Distinguished Service Professor at Colorado College,  and Robert, professor Emeritus of American Foreign Policy at Johns Hopkins University, “A Test of Power”, The National Interest, Sept/Oct, </w:t>
      </w:r>
      <w:hyperlink r:id="rId64" w:history="1">
        <w:r w:rsidRPr="004C32CE">
          <w:rPr>
            <w:rStyle w:val="Hyperlink"/>
            <w:sz w:val="14"/>
          </w:rPr>
          <w:t>http://www.nationalinterest.org/Article.aspx?id=11900</w:t>
        </w:r>
      </w:hyperlink>
      <w:r w:rsidRPr="004C32CE">
        <w:rPr>
          <w:sz w:val="14"/>
        </w:rPr>
        <w:t xml:space="preserve">,) </w:t>
      </w:r>
    </w:p>
    <w:p w:rsidR="00A735AC" w:rsidRPr="004C32CE" w:rsidRDefault="00A735AC" w:rsidP="00A735AC">
      <w:r w:rsidRPr="004C32CE">
        <w:rPr>
          <w:rStyle w:val="StyleBoldUnderline"/>
        </w:rPr>
        <w:t xml:space="preserve">The </w:t>
      </w:r>
      <w:r w:rsidRPr="004C32CE">
        <w:rPr>
          <w:sz w:val="14"/>
        </w:rPr>
        <w:t xml:space="preserve">consensus </w:t>
      </w:r>
      <w:r w:rsidRPr="004C32CE">
        <w:rPr>
          <w:rStyle w:val="StyleBoldUnderline"/>
        </w:rPr>
        <w:t xml:space="preserve">view that Iran could not be deterred if it did acquire nuclear weapons is </w:t>
      </w:r>
      <w:r w:rsidRPr="004C32CE">
        <w:rPr>
          <w:sz w:val="14"/>
        </w:rPr>
        <w:t xml:space="preserve">also </w:t>
      </w:r>
      <w:r w:rsidRPr="004C32CE">
        <w:rPr>
          <w:rStyle w:val="StyleBoldUnderline"/>
        </w:rPr>
        <w:t>dubious in the extreme. These alarms were a regular feature of the Cold War, and it was</w:t>
      </w:r>
      <w:r w:rsidRPr="004C32CE">
        <w:rPr>
          <w:sz w:val="14"/>
        </w:rPr>
        <w:t xml:space="preserve"> confidently </w:t>
      </w:r>
      <w:r w:rsidRPr="004C32CE">
        <w:rPr>
          <w:rStyle w:val="StyleBoldUnderline"/>
        </w:rPr>
        <w:t>predicted</w:t>
      </w:r>
      <w:r w:rsidRPr="004C32CE">
        <w:rPr>
          <w:sz w:val="14"/>
        </w:rPr>
        <w:t xml:space="preserve"> that </w:t>
      </w:r>
      <w:r w:rsidRPr="004C32CE">
        <w:rPr>
          <w:rStyle w:val="StyleBoldUnderline"/>
        </w:rPr>
        <w:t>neither the Soviet Union nor China would be susceptible to deterrence</w:t>
      </w:r>
      <w:r w:rsidRPr="004C32CE">
        <w:rPr>
          <w:sz w:val="14"/>
        </w:rPr>
        <w:t xml:space="preserve"> once they acquired atomic devices. </w:t>
      </w:r>
      <w:r w:rsidRPr="004C32CE">
        <w:rPr>
          <w:rStyle w:val="StyleBoldUnderline"/>
        </w:rPr>
        <w:t xml:space="preserve">Events showed otherwise. It is said </w:t>
      </w:r>
      <w:r w:rsidRPr="004C32CE">
        <w:rPr>
          <w:sz w:val="14"/>
        </w:rPr>
        <w:t xml:space="preserve">today </w:t>
      </w:r>
      <w:r w:rsidRPr="004C32CE">
        <w:rPr>
          <w:rStyle w:val="StyleBoldUnderline"/>
        </w:rPr>
        <w:t xml:space="preserve">that </w:t>
      </w:r>
      <w:r w:rsidRPr="004C32CE">
        <w:rPr>
          <w:sz w:val="14"/>
        </w:rPr>
        <w:t xml:space="preserve">President </w:t>
      </w:r>
      <w:r w:rsidRPr="004C32CE">
        <w:rPr>
          <w:rStyle w:val="StyleBoldUnderline"/>
        </w:rPr>
        <w:t xml:space="preserve">Ahmadinejad is different, that he welcomes </w:t>
      </w:r>
      <w:r w:rsidRPr="004C32CE">
        <w:rPr>
          <w:sz w:val="14"/>
        </w:rPr>
        <w:t xml:space="preserve">the coming of the twelfth imam that </w:t>
      </w:r>
      <w:r w:rsidRPr="004C32CE">
        <w:rPr>
          <w:rStyle w:val="StyleBoldUnderline"/>
        </w:rPr>
        <w:t xml:space="preserve">a nuclear holocaust </w:t>
      </w:r>
      <w:r w:rsidRPr="004C32CE">
        <w:rPr>
          <w:sz w:val="14"/>
        </w:rPr>
        <w:t xml:space="preserve">would entail, and </w:t>
      </w:r>
      <w:r w:rsidRPr="004C32CE">
        <w:rPr>
          <w:rStyle w:val="StyleBoldUnderline"/>
        </w:rPr>
        <w:t>that a crazed religious fanatic in control of a nuclear-armed state would represent an intolerable danger to Israel</w:t>
      </w:r>
      <w:r w:rsidRPr="004C32CE">
        <w:rPr>
          <w:sz w:val="14"/>
        </w:rPr>
        <w:t xml:space="preserve">, the Gulf sheikhdoms, the United States and the rest of the world. Against these considerations, however, it may be asserted that the Iranian public did not elect their new president on the basis of the expectation that they would soon be burnt to a crisp, but rather that he would improve their standard of living in the here and now; that </w:t>
      </w:r>
      <w:r w:rsidRPr="004C32CE">
        <w:rPr>
          <w:rStyle w:val="StyleBoldUnderline"/>
        </w:rPr>
        <w:t xml:space="preserve">Ahmadinejad's reputed common touch is </w:t>
      </w:r>
      <w:r w:rsidRPr="004C32CE">
        <w:rPr>
          <w:sz w:val="14"/>
        </w:rPr>
        <w:t xml:space="preserve">utterly </w:t>
      </w:r>
      <w:r w:rsidRPr="004C32CE">
        <w:rPr>
          <w:rStyle w:val="StyleBoldUnderline"/>
        </w:rPr>
        <w:t xml:space="preserve">incompatible with the careless disregard for the lives of his countrymen that such an act would entail; </w:t>
      </w:r>
      <w:r w:rsidRPr="004C32CE">
        <w:rPr>
          <w:sz w:val="14"/>
        </w:rPr>
        <w:t xml:space="preserve">that </w:t>
      </w:r>
      <w:r w:rsidRPr="004C32CE">
        <w:rPr>
          <w:rStyle w:val="StyleBoldUnderline"/>
        </w:rPr>
        <w:t xml:space="preserve">any decision for war by Iran could not, from all we know of Iranian decision-making, be undertaken </w:t>
      </w:r>
      <w:r w:rsidRPr="004C32CE">
        <w:rPr>
          <w:sz w:val="14"/>
        </w:rPr>
        <w:t xml:space="preserve">simply </w:t>
      </w:r>
      <w:r w:rsidRPr="004C32CE">
        <w:rPr>
          <w:rStyle w:val="StyleBoldUnderline"/>
        </w:rPr>
        <w:t xml:space="preserve">on the president's say so but would also require the consent of the religious establishment; and that it is inconceivable that Iran's rulers would display such a complete disregard of Iran's true interests as to invite the retaliation </w:t>
      </w:r>
      <w:r w:rsidRPr="004C32CE">
        <w:rPr>
          <w:sz w:val="14"/>
        </w:rPr>
        <w:t xml:space="preserve">against it that would surely follow. The restraints governing the use of nuclear weapons rest on far more than the strong likelihood of retaliation. </w:t>
      </w:r>
      <w:r w:rsidRPr="004C32CE">
        <w:rPr>
          <w:rStyle w:val="StyleBoldUnderline"/>
        </w:rPr>
        <w:t xml:space="preserve">Any regime that used nuclear weapons in a first strike </w:t>
      </w:r>
      <w:r w:rsidRPr="004C32CE">
        <w:rPr>
          <w:sz w:val="14"/>
        </w:rPr>
        <w:t xml:space="preserve">"bolt from the blue" </w:t>
      </w:r>
      <w:r w:rsidRPr="004C32CE">
        <w:rPr>
          <w:rStyle w:val="StyleBoldUnderline"/>
        </w:rPr>
        <w:t xml:space="preserve">would </w:t>
      </w:r>
      <w:r w:rsidRPr="004C32CE">
        <w:rPr>
          <w:sz w:val="14"/>
        </w:rPr>
        <w:t xml:space="preserve">almost certainly </w:t>
      </w:r>
      <w:r w:rsidRPr="004C32CE">
        <w:rPr>
          <w:rStyle w:val="StyleBoldUnderline"/>
        </w:rPr>
        <w:t xml:space="preserve">be signing its death warrant. The infamy that would attach to any such action, </w:t>
      </w:r>
      <w:r w:rsidRPr="004C32CE">
        <w:rPr>
          <w:sz w:val="14"/>
        </w:rPr>
        <w:t xml:space="preserve">both at home and abroad; </w:t>
      </w:r>
      <w:r w:rsidRPr="004C32CE">
        <w:rPr>
          <w:rStyle w:val="StyleBoldUnderline"/>
        </w:rPr>
        <w:t xml:space="preserve">the license it would give to others to retaliate or </w:t>
      </w:r>
      <w:r w:rsidRPr="004C32CE">
        <w:rPr>
          <w:sz w:val="14"/>
        </w:rPr>
        <w:t xml:space="preserve">otherwise attempt to </w:t>
      </w:r>
      <w:r w:rsidRPr="004C32CE">
        <w:rPr>
          <w:rStyle w:val="StyleBoldUnderline"/>
        </w:rPr>
        <w:t xml:space="preserve">bring the regime down; the international isolation and withering contempt it would draw upon itself; the reputation </w:t>
      </w:r>
      <w:r w:rsidRPr="004C32CE">
        <w:rPr>
          <w:sz w:val="14"/>
        </w:rPr>
        <w:t xml:space="preserve">for brigandage </w:t>
      </w:r>
      <w:r w:rsidRPr="004C32CE">
        <w:rPr>
          <w:rStyle w:val="StyleBoldUnderline"/>
        </w:rPr>
        <w:t xml:space="preserve">it would entail--all </w:t>
      </w:r>
      <w:r w:rsidRPr="004C32CE">
        <w:rPr>
          <w:sz w:val="14"/>
        </w:rPr>
        <w:t xml:space="preserve">this </w:t>
      </w:r>
      <w:r w:rsidRPr="004C32CE">
        <w:rPr>
          <w:rStyle w:val="StyleBoldUnderline"/>
        </w:rPr>
        <w:t>constitute</w:t>
      </w:r>
      <w:r w:rsidRPr="004C32CE">
        <w:rPr>
          <w:sz w:val="14"/>
        </w:rPr>
        <w:t xml:space="preserve">s </w:t>
      </w:r>
      <w:r w:rsidRPr="004C32CE">
        <w:rPr>
          <w:rStyle w:val="StyleBoldUnderline"/>
        </w:rPr>
        <w:t xml:space="preserve">an insurance policy against the dangers of an Iranian bomb. </w:t>
      </w:r>
      <w:r w:rsidRPr="004C32CE">
        <w:rPr>
          <w:sz w:val="14"/>
        </w:rPr>
        <w:t xml:space="preserve">As a practical matter, </w:t>
      </w:r>
      <w:r w:rsidRPr="004C32CE">
        <w:rPr>
          <w:rStyle w:val="StyleBoldUnderline"/>
        </w:rPr>
        <w:t xml:space="preserve">it makes </w:t>
      </w:r>
      <w:r w:rsidRPr="004C32CE">
        <w:rPr>
          <w:sz w:val="14"/>
        </w:rPr>
        <w:t xml:space="preserve">extremely unlikely--nay, </w:t>
      </w:r>
      <w:r w:rsidRPr="004C32CE">
        <w:rPr>
          <w:rStyle w:val="StyleBoldUnderline"/>
        </w:rPr>
        <w:t xml:space="preserve">virtually inconceivable--what is </w:t>
      </w:r>
      <w:r w:rsidRPr="004C32CE">
        <w:rPr>
          <w:sz w:val="14"/>
        </w:rPr>
        <w:t xml:space="preserve">now </w:t>
      </w:r>
      <w:r w:rsidRPr="004C32CE">
        <w:rPr>
          <w:rStyle w:val="StyleBoldUnderline"/>
        </w:rPr>
        <w:t xml:space="preserve">taken by consensus opinion </w:t>
      </w:r>
      <w:r w:rsidRPr="004C32CE">
        <w:rPr>
          <w:sz w:val="14"/>
        </w:rPr>
        <w:t>in America as a sort of moral certainty.</w:t>
      </w:r>
    </w:p>
    <w:p w:rsidR="00B50514" w:rsidRPr="004C32CE" w:rsidRDefault="00B50514" w:rsidP="00016CDB">
      <w:pPr>
        <w:pStyle w:val="Heading3"/>
      </w:pPr>
      <w:r w:rsidRPr="004C32CE">
        <w:lastRenderedPageBreak/>
        <w:t xml:space="preserve">    AT//Middle East Impact</w:t>
      </w:r>
    </w:p>
    <w:p w:rsidR="00B50514" w:rsidRPr="004C32CE" w:rsidRDefault="00B50514" w:rsidP="00B50514">
      <w:pPr>
        <w:pStyle w:val="Heading4"/>
      </w:pPr>
      <w:r w:rsidRPr="004C32CE">
        <w:t>No war and no impact</w:t>
      </w:r>
    </w:p>
    <w:p w:rsidR="00B50514" w:rsidRPr="004C32CE" w:rsidRDefault="00B50514" w:rsidP="00B50514">
      <w:pPr>
        <w:rPr>
          <w:rStyle w:val="StyleStyleBold12pt"/>
        </w:rPr>
      </w:pPr>
      <w:r w:rsidRPr="004C32CE">
        <w:rPr>
          <w:rStyle w:val="StyleStyleBold12pt"/>
        </w:rPr>
        <w:t>Ferguson ‘6</w:t>
      </w:r>
    </w:p>
    <w:p w:rsidR="00B50514" w:rsidRPr="004C32CE" w:rsidRDefault="00B50514" w:rsidP="00B50514">
      <w:r w:rsidRPr="004C32CE">
        <w:t>(Niall, Professor of History at Harvard University, Senior Research Fellow of Jesus College, Oxford, and Senior Fellow of the Hoover Institution, Stanford, LA Times, July 24)</w:t>
      </w:r>
    </w:p>
    <w:p w:rsidR="00B50514" w:rsidRPr="004C32CE" w:rsidRDefault="00B50514" w:rsidP="00B50514">
      <w:r w:rsidRPr="004C32CE">
        <w:rPr>
          <w:rStyle w:val="StyleBoldUnderline"/>
        </w:rPr>
        <w:t>Could today's quarrel</w:t>
      </w:r>
      <w:r w:rsidRPr="004C32CE">
        <w:rPr>
          <w:sz w:val="14"/>
        </w:rPr>
        <w:t xml:space="preserve"> between Israelis and Hezbollah over Lebanon </w:t>
      </w:r>
      <w:r w:rsidRPr="004C32CE">
        <w:rPr>
          <w:rStyle w:val="StyleBoldUnderline"/>
        </w:rPr>
        <w:t>produce World War III?</w:t>
      </w:r>
      <w:r w:rsidRPr="004C32CE">
        <w:rPr>
          <w:sz w:val="14"/>
        </w:rPr>
        <w:t xml:space="preserve"> That's what Republican Newt Gingrich, the former speaker of the House, called it last week, echoing earlier fighting talk by Dan Gillerman, Israel's ambassador to the United Nations. </w:t>
      </w:r>
      <w:r w:rsidRPr="004C32CE">
        <w:rPr>
          <w:rStyle w:val="StyleBoldUnderline"/>
        </w:rPr>
        <w:t>Such language can</w:t>
      </w:r>
      <w:r w:rsidRPr="004C32CE">
        <w:rPr>
          <w:sz w:val="14"/>
        </w:rPr>
        <w:t xml:space="preserve"> — for now, at least — </w:t>
      </w:r>
      <w:r w:rsidRPr="004C32CE">
        <w:rPr>
          <w:rStyle w:val="StyleBoldUnderline"/>
        </w:rPr>
        <w:t>safely be dismissed as hyperbole. This crisis is not going to trigger another world war. Indeed, I do not expect it to produce even another Middle East war worthy of comparison with those of</w:t>
      </w:r>
      <w:r w:rsidRPr="004C32CE">
        <w:rPr>
          <w:sz w:val="14"/>
        </w:rPr>
        <w:t xml:space="preserve"> June </w:t>
      </w:r>
      <w:r w:rsidRPr="004C32CE">
        <w:rPr>
          <w:rStyle w:val="StyleBoldUnderline"/>
        </w:rPr>
        <w:t>1967 or</w:t>
      </w:r>
      <w:r w:rsidRPr="004C32CE">
        <w:rPr>
          <w:sz w:val="14"/>
        </w:rPr>
        <w:t xml:space="preserve"> October </w:t>
      </w:r>
      <w:r w:rsidRPr="004C32CE">
        <w:rPr>
          <w:rStyle w:val="StyleBoldUnderline"/>
        </w:rPr>
        <w:t>1973</w:t>
      </w:r>
      <w:r w:rsidRPr="004C32CE">
        <w:rPr>
          <w:sz w:val="14"/>
        </w:rPr>
        <w:t xml:space="preserve">. In 1967, Israel fought four of its Arab neighbors — Egypt, Syria, Jordan and Iraq. In 1973, </w:t>
      </w:r>
      <w:r w:rsidRPr="004C32CE">
        <w:rPr>
          <w:rStyle w:val="StyleBoldUnderline"/>
        </w:rPr>
        <w:t>Egypt and Syria attacked Israel. Such combinations are very hard to imagine today. Nor does it seem likely that Syria and Iran will escalate their involvement</w:t>
      </w:r>
      <w:r w:rsidRPr="004C32CE">
        <w:rPr>
          <w:sz w:val="14"/>
        </w:rPr>
        <w:t xml:space="preserve"> in the crisis beyond continuing their support for Hezbollah. </w:t>
      </w:r>
      <w:r w:rsidRPr="004C32CE">
        <w:rPr>
          <w:rStyle w:val="StyleBoldUnderline"/>
        </w:rPr>
        <w:t>Neither is in a position to risk a full-scale military confrontation with Israel, given the risk that this might precipitate an American military reaction</w:t>
      </w:r>
      <w:r w:rsidRPr="004C32CE">
        <w:rPr>
          <w:sz w:val="14"/>
        </w:rPr>
        <w:t xml:space="preserve">. Crucially, </w:t>
      </w:r>
      <w:r w:rsidRPr="004C32CE">
        <w:rPr>
          <w:rStyle w:val="StyleBoldUnderline"/>
        </w:rPr>
        <w:t>Washington's consistent support for Israel is not matched by any great power support for Israel's neighbors</w:t>
      </w:r>
      <w:r w:rsidRPr="004C32CE">
        <w:rPr>
          <w:sz w:val="14"/>
        </w:rPr>
        <w:t>.</w:t>
      </w:r>
      <w:r w:rsidRPr="004C32CE">
        <w:rPr>
          <w:rStyle w:val="StyleBoldUnderline"/>
        </w:rPr>
        <w:t xml:space="preserve"> During the Cold War, by contrast, the risk was that a Middle East war could spill over into a superpower conflict</w:t>
      </w:r>
      <w:r w:rsidRPr="004C32CE">
        <w:rPr>
          <w:sz w:val="14"/>
        </w:rPr>
        <w:t xml:space="preserve">. Henry Kissinger, secretary of State in the twilight of the Nixon presidency, first heard the news of an Arab-Israeli war at 6:15 a.m. on Oct. 6, 1973. Half an hour later, he was on the phone to the Soviet ambassador in Washington, Anatoly Dobrynin. Two weeks later, Kissinger flew to Moscow to meet the Soviet leader, Leonid Brezhnev. The stakes were high indeed. At one point during the 1973 crisis, as Brezhnev vainly tried to resist Kissinger's efforts to squeeze him out of the diplomatic loop, the White House issued DEFCON 3, putting American strategic nuclear forces on high alert. </w:t>
      </w:r>
      <w:r w:rsidRPr="004C32CE">
        <w:rPr>
          <w:rStyle w:val="StyleBoldUnderline"/>
        </w:rPr>
        <w:t>It is hard to imagine anything like that today. In any case, this war may soon be over. Most wars Israel has fought have been short, lasting a matter of days or weeks</w:t>
      </w:r>
      <w:r w:rsidRPr="004C32CE">
        <w:rPr>
          <w:sz w:val="14"/>
        </w:rPr>
        <w:t xml:space="preserve"> (six days in '67, three weeks</w:t>
      </w:r>
    </w:p>
    <w:p w:rsidR="00B11104" w:rsidRPr="004C32CE" w:rsidRDefault="00B11104" w:rsidP="00016CDB">
      <w:pPr>
        <w:pStyle w:val="Heading3"/>
      </w:pPr>
      <w:r w:rsidRPr="004C32CE">
        <w:lastRenderedPageBreak/>
        <w:t xml:space="preserve">    AT//North Korea Impact</w:t>
      </w:r>
    </w:p>
    <w:p w:rsidR="00B11104" w:rsidRPr="004C32CE" w:rsidRDefault="0083333A" w:rsidP="0083333A">
      <w:pPr>
        <w:pStyle w:val="Heading4"/>
      </w:pPr>
      <w:r w:rsidRPr="004C32CE">
        <w:t xml:space="preserve">No war – all posturing – our ev cites experts and military power thumps escalation </w:t>
      </w:r>
    </w:p>
    <w:p w:rsidR="0083333A" w:rsidRPr="004C32CE" w:rsidRDefault="0083333A" w:rsidP="0083333A">
      <w:pPr>
        <w:rPr>
          <w:rStyle w:val="StyleStyleBold12pt"/>
        </w:rPr>
      </w:pPr>
      <w:r w:rsidRPr="004C32CE">
        <w:rPr>
          <w:rStyle w:val="StyleStyleBold12pt"/>
        </w:rPr>
        <w:t>Kelley ‘13</w:t>
      </w:r>
    </w:p>
    <w:p w:rsidR="00B11104" w:rsidRPr="004C32CE" w:rsidRDefault="00B11104" w:rsidP="00B11104">
      <w:r w:rsidRPr="004C32CE">
        <w:t xml:space="preserve">(Robert E Kelly is an associate professor of international relations in the Department of Political Science and Diplomacy at Pusan National University and a Senior Analyst at Wikistrat Consulting. “North Korea Is the Boy Who Cried Wolf: There Will Be No War” </w:t>
      </w:r>
      <w:hyperlink r:id="rId65" w:history="1">
        <w:r w:rsidRPr="004C32CE">
          <w:rPr>
            <w:rStyle w:val="Hyperlink"/>
          </w:rPr>
          <w:t>http://thediplomat.com/2013/04/10/north-korea-is-the-boy-who-cried-wolf-there-will-be-no-war/?all=true</w:t>
        </w:r>
      </w:hyperlink>
      <w:r w:rsidR="0083333A" w:rsidRPr="004C32CE">
        <w:t xml:space="preserve">) </w:t>
      </w:r>
    </w:p>
    <w:p w:rsidR="00B11104" w:rsidRPr="004C32CE" w:rsidRDefault="00B11104" w:rsidP="00B11104">
      <w:r w:rsidRPr="004C32CE">
        <w:rPr>
          <w:rStyle w:val="StyleBoldUnderline"/>
        </w:rPr>
        <w:t>The North Koreans are experts at bluster</w:t>
      </w:r>
      <w:r w:rsidRPr="004C32CE">
        <w:t>. The previous president of South Korea was so disliked, that he was portrayed as a rat being decapitated in the Pyongyang newspapers. So when the North started saying outrageous stuff this time around, the first response of analysts everywhere was cynicism. And in the South Korean media, although it is front-page news, the commentary borders on ridicule. No one believes they mean it. A Korean friend of mine spoke for a lot of South Koreans, I believe, when he said to me that he almost wished North Korea would pull some stunt so that South Korea would finally give North Korea the beating it richly deserves after so many decades of provocation.</w:t>
      </w:r>
      <w:r w:rsidR="006B1AF8" w:rsidRPr="004C32CE">
        <w:rPr>
          <w:sz w:val="12"/>
        </w:rPr>
        <w:t xml:space="preserve">¶ </w:t>
      </w:r>
      <w:r w:rsidRPr="004C32CE">
        <w:t xml:space="preserve">In fact, </w:t>
      </w:r>
      <w:r w:rsidRPr="004C32CE">
        <w:rPr>
          <w:rStyle w:val="StyleBoldUnderline"/>
        </w:rPr>
        <w:t xml:space="preserve">this is why I think the language this time is so over-the-top, such as nuking the U.S. homeland directly. Because North Korea has such a rich history of extreme rhetoric, they must be more and more extreme in each crisis, or no one will pay attention to them. North Korea is the </w:t>
      </w:r>
      <w:r w:rsidRPr="004C32CE">
        <w:rPr>
          <w:rStyle w:val="StyleBoldUnderline"/>
          <w:bdr w:val="single" w:sz="4" w:space="0" w:color="auto"/>
        </w:rPr>
        <w:t>boy who cried wolf</w:t>
      </w:r>
      <w:r w:rsidRPr="004C32CE">
        <w:t xml:space="preserve">. So many threats about a “sea of fire” in Seoul and “merciless” strikes against imperialism pass with no follow-through that </w:t>
      </w:r>
      <w:r w:rsidRPr="004C32CE">
        <w:rPr>
          <w:rStyle w:val="StyleBoldUnderline"/>
        </w:rPr>
        <w:t>no one listens anymore</w:t>
      </w:r>
      <w:r w:rsidRPr="004C32CE">
        <w:t>. If you have seen any of the Korean-man-on-the-street interviews in the media, again and again South Koreans say it is no big deal, they are not really paying attention, and so on. Hence, only more and more outrageous North Korean talk will get our attention.</w:t>
      </w:r>
      <w:r w:rsidR="006B1AF8" w:rsidRPr="004C32CE">
        <w:rPr>
          <w:sz w:val="12"/>
        </w:rPr>
        <w:t xml:space="preserve">¶ </w:t>
      </w:r>
      <w:r w:rsidRPr="004C32CE">
        <w:t>The danger here is that this may paint North Korea into a rhetorical corner where they must lash out – not because they actually want to, but because their credibility as a player in the region, as well as before a riled-up domestic audience, will require some follow-up to tough talk.</w:t>
      </w:r>
      <w:r w:rsidR="006B1AF8" w:rsidRPr="004C32CE">
        <w:t xml:space="preserve"> </w:t>
      </w:r>
      <w:r w:rsidRPr="004C32CE">
        <w:t>For example, the North Korea Central New Agency (KNCA) has said that North Korean teenagers are swarming into recruitment stations in eager anticipation of smashing the Yankee Colony (South Korea). If public opinion is whipped up like this, does it not require some kind of outlet? All the nationalist hysteria stoked by Pyongyang has to go somewhere. In China, the party lets students raise havoc at Japanese facilities as steam control. What will North Korea do with its now-energized population? Are dreary “mobilizations” for the coming planting season really a substitute for military action after months of tough talk? This is why I think some sort of provocation is likely; a missile test seems likely, but will that be enough?</w:t>
      </w:r>
      <w:r w:rsidR="006B1AF8" w:rsidRPr="004C32CE">
        <w:rPr>
          <w:sz w:val="12"/>
        </w:rPr>
        <w:t xml:space="preserve">¶ </w:t>
      </w:r>
      <w:r w:rsidRPr="004C32CE">
        <w:t>The Kaesong closure, I believe, demonstrates this rhetorical entrapment problem. As North Korean war-talk reached a fever pitch in the last few weeks, the South Korean media responded with derision, saying we’ve heard all this before, they don’t mean it, it’s all just talk. If the North did mean it, they would take action that showed a real willingness to incur costs for this feud, specifically, closing Kaesong. (Closing the Kaesong inter-Korean industrial zone is costly, because the South Korean companies that operate there do not pay their North Korean employees directly, but the regime, and in dollars. So it is huge cash cow for the otherwise hard currency-poor North.) So contemptuous was the Southern commentary, that the DPRK foreign ministry released a hyperbolic counter-statement decrying exactly this commentary and threatening to close Kaesong. A short time later, they did.</w:t>
      </w:r>
      <w:r w:rsidR="006B1AF8" w:rsidRPr="004C32CE">
        <w:rPr>
          <w:sz w:val="12"/>
        </w:rPr>
        <w:t xml:space="preserve">¶ </w:t>
      </w:r>
      <w:r w:rsidRPr="004C32CE">
        <w:rPr>
          <w:rStyle w:val="StyleBoldUnderline"/>
          <w:sz w:val="16"/>
          <w:szCs w:val="16"/>
          <w:u w:val="none"/>
        </w:rPr>
        <w:t>The point is that North Korea was effectively goaded into upping the level of tension</w:t>
      </w:r>
      <w:r w:rsidRPr="004C32CE">
        <w:rPr>
          <w:szCs w:val="16"/>
        </w:rPr>
        <w:t xml:space="preserve"> (closing Kaesong), </w:t>
      </w:r>
      <w:r w:rsidRPr="004C32CE">
        <w:rPr>
          <w:rStyle w:val="StyleBoldUnderline"/>
          <w:sz w:val="16"/>
          <w:szCs w:val="16"/>
          <w:u w:val="none"/>
        </w:rPr>
        <w:t>even though they probably did not want to. Boy-who-cried-wolf North Korea now so lacks credibility, that they were forced to escalate just to be taken seriously. If one combines that perceived need to act for credibility’s sake alone, with the ever-increasing extremism of language which previous hyperbole requires, then it is easy to see Pyongyang doing something really dangerous</w:t>
      </w:r>
      <w:r w:rsidRPr="004C32CE">
        <w:rPr>
          <w:szCs w:val="16"/>
        </w:rPr>
        <w:t>. North Korea is painting itself into a corner and may be goaded into escalation by external cynicism, even though the elite would rather not do so. (For students of international relations theory, this is an excellent example of action-reaction spirals taking on a life of their own.)</w:t>
      </w:r>
      <w:r w:rsidR="006B1AF8" w:rsidRPr="004C32CE">
        <w:rPr>
          <w:sz w:val="12"/>
          <w:szCs w:val="16"/>
        </w:rPr>
        <w:t xml:space="preserve">¶ </w:t>
      </w:r>
      <w:r w:rsidRPr="004C32CE">
        <w:t xml:space="preserve">2. </w:t>
      </w:r>
      <w:r w:rsidRPr="004C32CE">
        <w:rPr>
          <w:rStyle w:val="StyleBoldUnderline"/>
        </w:rPr>
        <w:t>The Analysts vs. the Media</w:t>
      </w:r>
      <w:r w:rsidR="006B1AF8" w:rsidRPr="004C32CE">
        <w:rPr>
          <w:rStyle w:val="StyleBoldUnderline"/>
          <w:sz w:val="12"/>
        </w:rPr>
        <w:t xml:space="preserve">¶ </w:t>
      </w:r>
      <w:r w:rsidRPr="004C32CE">
        <w:t xml:space="preserve">In the last few weeks I have done a fair amount of media on North Korea, and I have come away with the strong impression that </w:t>
      </w:r>
      <w:r w:rsidRPr="004C32CE">
        <w:rPr>
          <w:rStyle w:val="StyleBoldUnderline"/>
        </w:rPr>
        <w:t>the global media and the North Korea analyst community really differ on the crisis</w:t>
      </w:r>
      <w:r w:rsidRPr="004C32CE">
        <w:t xml:space="preserve">. If you watch CNN, BBC, Sky News, and other </w:t>
      </w:r>
      <w:r w:rsidRPr="004C32CE">
        <w:rPr>
          <w:rStyle w:val="StyleBoldUnderline"/>
        </w:rPr>
        <w:t>major outlets, the coverage frequently leads with North Korea and takes the threat of war very seriously</w:t>
      </w:r>
      <w:r w:rsidRPr="004C32CE">
        <w:t>. Reporters sent to Seoul or Yeonpyeong have a tendency to end their reports with lines like, ‘but these people know that their lives could be changed by a rain of missiles in a matter of minutes,’ or ‘Korea today stands on the brink of all-out war.’ Easy there, cowboy – you reporters only got off the plane at Incheon two days ago. Indeed, I mentioned during the 2010 crisis that I thought the media was flirting with alarmism then too. That may be great for ratings but only amps up the pressure on all parties. As the goading of North Korea into the Kaesong closure suggests, the media can generate a self-fulfilling prophecy if they hype the region as ‘at the brink of 1950 all over again.’ (Let’s thank god there was no Fox News during the Cuban Missile Crisis.)</w:t>
      </w:r>
      <w:r w:rsidR="006B1AF8" w:rsidRPr="004C32CE">
        <w:rPr>
          <w:sz w:val="12"/>
        </w:rPr>
        <w:t xml:space="preserve">¶ </w:t>
      </w:r>
      <w:r w:rsidRPr="004C32CE">
        <w:rPr>
          <w:rStyle w:val="StyleBoldUnderline"/>
        </w:rPr>
        <w:t>But if you listen to the analyst community, particularly those of us in Korea or with genuine local expertise, there is near unanimity that there will be no war. I have seen lots of my friends</w:t>
      </w:r>
      <w:r w:rsidRPr="004C32CE">
        <w:t xml:space="preserve"> on BBC, CNN and other outlets in the last few weeks, </w:t>
      </w:r>
      <w:r w:rsidRPr="004C32CE">
        <w:rPr>
          <w:rStyle w:val="StyleBoldUnderline"/>
        </w:rPr>
        <w:t>and we are all saying the same thing: there will be no war.</w:t>
      </w:r>
      <w:r w:rsidR="006B1AF8" w:rsidRPr="004C32CE">
        <w:rPr>
          <w:rStyle w:val="StyleBoldUnderline"/>
          <w:sz w:val="12"/>
        </w:rPr>
        <w:t xml:space="preserve">¶ </w:t>
      </w:r>
      <w:r w:rsidRPr="004C32CE">
        <w:t xml:space="preserve">My own sense that this is pretty well-known, but it is worth repeating: </w:t>
      </w:r>
      <w:r w:rsidRPr="004C32CE">
        <w:rPr>
          <w:rStyle w:val="StyleBoldUnderline"/>
        </w:rPr>
        <w:t>Pyongyang will lose a war – completely and quickly</w:t>
      </w:r>
      <w:r w:rsidRPr="004C32CE">
        <w:t xml:space="preserve">. As lots of analysts have been noting recently, </w:t>
      </w:r>
      <w:r w:rsidRPr="004C32CE">
        <w:rPr>
          <w:rStyle w:val="StyleBoldUnderline"/>
        </w:rPr>
        <w:t xml:space="preserve">North Korea’s military is clapped out and </w:t>
      </w:r>
      <w:r w:rsidRPr="004C32CE">
        <w:rPr>
          <w:rStyle w:val="StyleBoldUnderline"/>
        </w:rPr>
        <w:lastRenderedPageBreak/>
        <w:t>short on everything – food, fuel, spare parts</w:t>
      </w:r>
      <w:r w:rsidRPr="004C32CE">
        <w:t xml:space="preserve">. Indeed, one obvious reason for Pyongyang to acquire nuclear weapons is to shortcut the widening military gap between it and Seoul, much less the U.S. While we hear that the North Korean People’s Army (KPA) is the fourth largest force in the world, that might not actually be the case. Further, </w:t>
      </w:r>
      <w:r w:rsidRPr="004C32CE">
        <w:rPr>
          <w:rStyle w:val="StyleBoldUnderline"/>
        </w:rPr>
        <w:t>there are big questions as to its combat effectiveness and willingness to fight once the war turns and command-and-control begins to break down</w:t>
      </w:r>
      <w:r w:rsidRPr="004C32CE">
        <w:t xml:space="preserve">. (Today’s U.S. military tends to target command &amp; control in conflicts with airpower. It is likely to do so in a second Korean conflict.) </w:t>
      </w:r>
      <w:r w:rsidRPr="004C32CE">
        <w:rPr>
          <w:rStyle w:val="StyleBoldUnderline"/>
        </w:rPr>
        <w:t>The KPA,</w:t>
      </w:r>
      <w:r w:rsidRPr="004C32CE">
        <w:t xml:space="preserve"> like other, erstwhile communist militaries, </w:t>
      </w:r>
      <w:r w:rsidRPr="004C32CE">
        <w:rPr>
          <w:rStyle w:val="StyleBoldUnderline"/>
        </w:rPr>
        <w:t>is postured around WWII</w:t>
      </w:r>
      <w:r w:rsidRPr="004C32CE">
        <w:t xml:space="preserve"> and the Korean War. </w:t>
      </w:r>
      <w:r w:rsidRPr="004C32CE">
        <w:rPr>
          <w:rStyle w:val="StyleBoldUnderline"/>
        </w:rPr>
        <w:t>Huge amounts of infantry, tanks, and artillery</w:t>
      </w:r>
      <w:r w:rsidRPr="004C32CE">
        <w:t xml:space="preserve"> would fight in massive battles like Kursk in 1943. </w:t>
      </w:r>
      <w:r w:rsidRPr="004C32CE">
        <w:rPr>
          <w:rStyle w:val="StyleBoldUnderline"/>
        </w:rPr>
        <w:t xml:space="preserve">But that is simply not how the hi-tech U.S. and South Korean militaries will fight. </w:t>
      </w:r>
      <w:r w:rsidRPr="004C32CE">
        <w:t xml:space="preserve">North Korea is almost completely lacking in the ‘C4ISR’ (command, control, communications, computers, intelligence, surveillance, reconnaissance) technologies that structure today’s ‘networked battlefield.’ </w:t>
      </w:r>
      <w:r w:rsidRPr="004C32CE">
        <w:rPr>
          <w:rStyle w:val="StyleBoldUnderline"/>
        </w:rPr>
        <w:t>All those North Korean teens with their ‘summer of 1914’ spirit will find their divisions pummeled by stand-off strikes they can neither defend against nor respond to. American airpower in particular will be so dominant and intrusive, and Korea is geographically so narrow, that any North Korean concentrations will be easy targets. One could easily imagine Gulf War 1-style ‘roads of death’ all over again.</w:t>
      </w:r>
      <w:r w:rsidR="006B1AF8" w:rsidRPr="004C32CE">
        <w:rPr>
          <w:sz w:val="12"/>
        </w:rPr>
        <w:t xml:space="preserve">¶ </w:t>
      </w:r>
      <w:r w:rsidRPr="004C32CE">
        <w:t>(The one conventional ace-in-the-hole Pyongyang has is its special forces. Estimates go as high as 200,000, and it is widely thought they will land in South Korea on mini-subs and light planes, or pour through tunnels dug under the DMZ. [In fact DMZ tours will actually take you into a few of the tunnels the South has uncovered.] We assume these spec-ops forces will create behind the lines havoc, targeting bridges, power plants, etc. Given their Korean nationality, they will not have the ‘cultural fit’ problem of German soldiers who tried this on the Americans during the Battle of the Bulge.)</w:t>
      </w:r>
      <w:r w:rsidR="006B1AF8" w:rsidRPr="004C32CE">
        <w:rPr>
          <w:sz w:val="12"/>
        </w:rPr>
        <w:t xml:space="preserve">¶ </w:t>
      </w:r>
      <w:r w:rsidRPr="004C32CE">
        <w:t xml:space="preserve">While North Korean artillery could indeed devastate Kyeonggi, allied air power would target those firing tubes right from the start. Worse for North Korea, tens of thousands of dead South Korean civilians would be a humanitarian catastrophe but would not shake the constitutional and material foundations of the South. And it would immediately cost Pyongyang any remaining global sympathy. </w:t>
      </w:r>
      <w:r w:rsidRPr="004C32CE">
        <w:rPr>
          <w:rStyle w:val="StyleBoldUnderline"/>
        </w:rPr>
        <w:t>China in particular would have no choice after such a civilian holocaust but to abandon North Korea to its fate. If China did not, it would immediately confirm the fears of every neighboring state that it is a dangerous hegemonic aspirant, and it would face a very tight containment ring with Japan, India, and ASEAN working together.</w:t>
      </w:r>
      <w:r w:rsidR="006B1AF8" w:rsidRPr="004C32CE">
        <w:rPr>
          <w:rStyle w:val="StyleBoldUnderline"/>
          <w:sz w:val="12"/>
        </w:rPr>
        <w:t xml:space="preserve">¶ </w:t>
      </w:r>
      <w:r w:rsidRPr="004C32CE">
        <w:rPr>
          <w:rStyle w:val="StyleBoldUnderline"/>
        </w:rPr>
        <w:t>A similar logic applies to a Northern nuclear strike against the South</w:t>
      </w:r>
      <w:r w:rsidRPr="004C32CE">
        <w:t xml:space="preserve">. Estimates are that North Korea has between five and ten warheads with yields between five and ten kilotons each. (Those numbers come from U.S. and South Korean intelligence, but they are soft.) That yield – the energy released by the atomic chain reaction – is about half that of the Hiroshima bomb, which killed more than 100,000. </w:t>
      </w:r>
      <w:r w:rsidRPr="004C32CE">
        <w:rPr>
          <w:rStyle w:val="StyleBoldUnderline"/>
        </w:rPr>
        <w:t>A Northern strike would again create a humanitarian catastrophe, but almost certainly not knock the South out of war</w:t>
      </w:r>
      <w:r w:rsidRPr="004C32CE">
        <w:t xml:space="preserve">. With fifty million people, </w:t>
      </w:r>
      <w:r w:rsidRPr="004C32CE">
        <w:rPr>
          <w:rStyle w:val="StyleBoldUnderline"/>
        </w:rPr>
        <w:t>South Korea could ride out even a full North Korean first strike and still fight.</w:t>
      </w:r>
      <w:r w:rsidR="006B1AF8" w:rsidRPr="004C32CE">
        <w:rPr>
          <w:sz w:val="12"/>
        </w:rPr>
        <w:t xml:space="preserve">¶ </w:t>
      </w:r>
      <w:r w:rsidRPr="004C32CE">
        <w:t xml:space="preserve">Worse, </w:t>
      </w:r>
      <w:r w:rsidRPr="004C32CE">
        <w:rPr>
          <w:rStyle w:val="StyleBoldUnderline"/>
        </w:rPr>
        <w:t>large questions loom about whether the warheads could actually be delivered</w:t>
      </w:r>
      <w:r w:rsidRPr="004C32CE">
        <w:t xml:space="preserve">. North Korea’s air force is even more dated than its army, so we assume they would use a missile – hence all the tests. </w:t>
      </w:r>
      <w:r w:rsidRPr="004C32CE">
        <w:rPr>
          <w:rStyle w:val="StyleBoldUnderline"/>
        </w:rPr>
        <w:t>But this is still tricky. Nuclear warheads must be miniaturized to fit; the earliest U.S. bombs were enormous. Precise targeting is hard; North Korean rockets may simply fall in the water.</w:t>
      </w:r>
      <w:r w:rsidRPr="004C32CE">
        <w:t xml:space="preserve"> (This may seem unlikely, because South Korea is not that far away. But those who remember the ‘throw-weight’ debate of the Cold War will recall that the USSR regularly built very large ICBMs, because their guidance technology was so primitive. It is not hard to imagine this applies to North Korea as well.) Worse, </w:t>
      </w:r>
      <w:r w:rsidRPr="004C32CE">
        <w:rPr>
          <w:rStyle w:val="StyleBoldUnderline"/>
        </w:rPr>
        <w:t xml:space="preserve">missile defense technologies are improving, and the U.S. has begun moving such assets to the region. </w:t>
      </w:r>
      <w:r w:rsidRPr="004C32CE">
        <w:t xml:space="preserve">And finally, </w:t>
      </w:r>
      <w:r w:rsidRPr="004C32CE">
        <w:rPr>
          <w:rStyle w:val="StyleBoldUnderline"/>
        </w:rPr>
        <w:t>as with a conventional devastation of Seoul, a nuclear strike would immediately cost Pyongyang all global sympathy.</w:t>
      </w:r>
      <w:r w:rsidRPr="004C32CE">
        <w:t xml:space="preserve"> Indeed, </w:t>
      </w:r>
      <w:r w:rsidRPr="004C32CE">
        <w:rPr>
          <w:rStyle w:val="StyleBoldUnderline"/>
        </w:rPr>
        <w:t>China might reckon at that point that nuke-using North Korea is so dangerous that it should actually help the Americans and South Koreans invade the country.</w:t>
      </w:r>
      <w:r w:rsidR="006B1AF8" w:rsidRPr="004C32CE">
        <w:rPr>
          <w:rStyle w:val="StyleBoldUnderline"/>
          <w:sz w:val="12"/>
        </w:rPr>
        <w:t xml:space="preserve">¶ </w:t>
      </w:r>
      <w:r w:rsidRPr="004C32CE">
        <w:t xml:space="preserve">Lastly, a point rarely mentioned in the media coverage is that </w:t>
      </w:r>
      <w:r w:rsidRPr="004C32CE">
        <w:rPr>
          <w:rStyle w:val="StyleBoldUnderline"/>
        </w:rPr>
        <w:t>South Korea still has the death penalty. After a second Korean war, particularly if it involves enormous civilian casualties in the South, most think there would be war crimes trials</w:t>
      </w:r>
      <w:r w:rsidRPr="004C32CE">
        <w:t xml:space="preserve">. And given how awful North Korean human rights abuses are, there will likely be a </w:t>
      </w:r>
      <w:r w:rsidRPr="004C32CE">
        <w:lastRenderedPageBreak/>
        <w:t>truth and reconciliation process that will probably not offer much reconciliation. In a North Korea collapsing under U.S.-Southern airpower and a ground advance, one could easily see the Kim family running for their lives as did the Gaddifis or Ceaușescus. Angry North Koreans might simply lynch them as happened to Mussolini, while captured elites would almost certainly face the hangman like Saddam did.</w:t>
      </w:r>
      <w:r w:rsidR="006B1AF8" w:rsidRPr="004C32CE">
        <w:rPr>
          <w:sz w:val="12"/>
        </w:rPr>
        <w:t xml:space="preserve">¶ </w:t>
      </w:r>
      <w:r w:rsidRPr="004C32CE">
        <w:t xml:space="preserve">In short, most analysts think a war is extremely unlikely. Pyongyang will lose – quickly and completely. </w:t>
      </w:r>
      <w:r w:rsidRPr="004C32CE">
        <w:rPr>
          <w:rStyle w:val="StyleBoldUnderline"/>
        </w:rPr>
        <w:t>This will not be 1950 all over again</w:t>
      </w:r>
      <w:r w:rsidRPr="004C32CE">
        <w:t xml:space="preserve">. If there is a second war, Seoul will push for a final resolution to the long nightmare of North Korean orwellianism, and the U.S. will likely support that. </w:t>
      </w:r>
      <w:r w:rsidRPr="004C32CE">
        <w:rPr>
          <w:rStyle w:val="StyleBoldUnderline"/>
        </w:rPr>
        <w:t>China will be backed into a corner</w:t>
      </w:r>
      <w:r w:rsidRPr="004C32CE">
        <w:t>, because North Korea’s survival strategy depends on civilian counter-value strikes that will be intolerable to global opinion. And no one in the Kim family wants to wind up like Gaddifi or Milosevic. While Dennis Rodman’s new bff, Kim Jong-un, may be too young and naïve to know this stuff, I am all but positive, as are most in the analyst community, that the generals and Kim Jong Il loyalists who surround KJU on the National Defense Commission do know this well.</w:t>
      </w:r>
      <w:r w:rsidR="006B1AF8" w:rsidRPr="004C32CE">
        <w:rPr>
          <w:sz w:val="12"/>
        </w:rPr>
        <w:t xml:space="preserve">¶ </w:t>
      </w:r>
      <w:r w:rsidRPr="004C32CE">
        <w:t xml:space="preserve">3. </w:t>
      </w:r>
      <w:r w:rsidRPr="004C32CE">
        <w:rPr>
          <w:rStyle w:val="StyleBoldUnderline"/>
        </w:rPr>
        <w:t>So What is the Point of this Crisis?</w:t>
      </w:r>
      <w:r w:rsidR="006B1AF8" w:rsidRPr="004C32CE">
        <w:rPr>
          <w:rStyle w:val="StyleBoldUnderline"/>
          <w:sz w:val="12"/>
        </w:rPr>
        <w:t xml:space="preserve">¶ </w:t>
      </w:r>
      <w:r w:rsidRPr="004C32CE">
        <w:t xml:space="preserve">Which brings us to this current crisis, where the regime’s goals are once again very unclear. </w:t>
      </w:r>
      <w:r w:rsidRPr="004C32CE">
        <w:rPr>
          <w:rStyle w:val="StyleBoldUnderline"/>
        </w:rPr>
        <w:t>They want no war, as they will lose it, badly and quickly, and then face the hangman. Hence I would say that this is simply more brinksmanship. I see four possible reasons</w:t>
      </w:r>
      <w:r w:rsidRPr="004C32CE">
        <w:t>, which are not mutually exclusive:</w:t>
      </w:r>
      <w:r w:rsidR="006B1AF8" w:rsidRPr="004C32CE">
        <w:rPr>
          <w:sz w:val="12"/>
        </w:rPr>
        <w:t xml:space="preserve">¶ </w:t>
      </w:r>
      <w:r w:rsidRPr="004C32CE">
        <w:rPr>
          <w:rStyle w:val="StyleBoldUnderline"/>
          <w:bdr w:val="single" w:sz="4" w:space="0" w:color="auto"/>
        </w:rPr>
        <w:t>Attention</w:t>
      </w:r>
      <w:r w:rsidR="006B1AF8" w:rsidRPr="004C32CE">
        <w:rPr>
          <w:rStyle w:val="StyleBoldUnderline"/>
          <w:sz w:val="12"/>
        </w:rPr>
        <w:t xml:space="preserve">¶ </w:t>
      </w:r>
      <w:r w:rsidRPr="004C32CE">
        <w:t xml:space="preserve">I think John Hudson at Foreign Policy gets it right that one goal is simply attention. </w:t>
      </w:r>
      <w:r w:rsidRPr="004C32CE">
        <w:rPr>
          <w:rStyle w:val="StyleBoldUnderline"/>
        </w:rPr>
        <w:t>A long-standing element of North Korean ideology is its evolution into a ‘strong and prosperous nation’ with global respect</w:t>
      </w:r>
      <w:r w:rsidRPr="004C32CE">
        <w:t>, but in reality it is ‘Turkmenistan without the oil,’ as a friend once put it at a conference. (That was my own experience in North Korea as well; the place is falling apart.) And it is well-known now that the regime’s real ideology is hyper-nationalism with a nasty racial element. Or, as your North Korean tour guide will tell you, ‘everyone knows we Koreans are best!’ So prestige – the sense that others are talking about North Korea, are aware of it, worry about it, respect it, and so on – is very important. As Oscar Wilde once put it, "</w:t>
      </w:r>
      <w:r w:rsidRPr="004C32CE">
        <w:rPr>
          <w:rStyle w:val="StyleBoldUnderline"/>
        </w:rPr>
        <w:t>the only thing worse than being talked about, is not being talked about." This is why North Korea gets ‘insulted’ so easily. Especially for KJU</w:t>
      </w:r>
      <w:r w:rsidRPr="004C32CE">
        <w:t xml:space="preserve">, new and dilettantish, </w:t>
      </w:r>
      <w:r w:rsidRPr="004C32CE">
        <w:rPr>
          <w:rStyle w:val="StyleBoldUnderline"/>
        </w:rPr>
        <w:t>global attention is an important way to verify to himself and his people that he is in fact the leader of a real country and not just the gangster-in-chief of the Korean version of the Corleone family</w:t>
      </w:r>
      <w:r w:rsidRPr="004C32CE">
        <w:t xml:space="preserve"> (which he is).</w:t>
      </w:r>
      <w:r w:rsidR="006B1AF8" w:rsidRPr="004C32CE">
        <w:rPr>
          <w:sz w:val="12"/>
        </w:rPr>
        <w:t xml:space="preserve">¶ </w:t>
      </w:r>
      <w:r w:rsidRPr="004C32CE">
        <w:rPr>
          <w:rStyle w:val="StyleBoldUnderline"/>
          <w:bdr w:val="single" w:sz="4" w:space="0" w:color="auto"/>
        </w:rPr>
        <w:t>Aid</w:t>
      </w:r>
      <w:r w:rsidR="006B1AF8" w:rsidRPr="004C32CE">
        <w:rPr>
          <w:rStyle w:val="StyleBoldUnderline"/>
          <w:sz w:val="12"/>
        </w:rPr>
        <w:t xml:space="preserve">¶ </w:t>
      </w:r>
      <w:r w:rsidRPr="004C32CE">
        <w:t xml:space="preserve">The South Korean Sunshine Policy (1998-2007) was the good old days of post-Cold War North Korea. </w:t>
      </w:r>
      <w:r w:rsidRPr="004C32CE">
        <w:rPr>
          <w:rStyle w:val="StyleBoldUnderline"/>
        </w:rPr>
        <w:t>Soviet aid ended, provoking a terrible famine that nearly brought down the country in the late 1990s</w:t>
      </w:r>
      <w:r w:rsidRPr="004C32CE">
        <w:t>. Chinese aid means the increasing economic colonization of the country</w:t>
      </w:r>
      <w:r w:rsidRPr="004C32CE">
        <w:rPr>
          <w:rStyle w:val="StyleBoldUnderline"/>
        </w:rPr>
        <w:t>. The Americans and the Japanese have gotten burned too often to come back to negotiations without real concessions</w:t>
      </w:r>
      <w:r w:rsidRPr="004C32CE">
        <w:t xml:space="preserve">. So a return to Sunshine in which Seoul extended nearly unconditional aid would be ideal. But last year, South Korean voters once again elected a conservative president. </w:t>
      </w:r>
      <w:r w:rsidRPr="004C32CE">
        <w:rPr>
          <w:rStyle w:val="StyleBoldUnderline"/>
        </w:rPr>
        <w:t>Traditionally North Korea tests new South Korean presidents with its hijinks</w:t>
      </w:r>
      <w:r w:rsidRPr="004C32CE">
        <w:t xml:space="preserve">. In this sense, </w:t>
      </w:r>
      <w:r w:rsidRPr="004C32CE">
        <w:rPr>
          <w:rStyle w:val="StyleBoldUnderline"/>
        </w:rPr>
        <w:t>the current crisis is ‘ritualized</w:t>
      </w:r>
      <w:r w:rsidRPr="004C32CE">
        <w:t>.’ North Korea would have preferred a left-wing president; last year’s leftist candidate promised a return to some version of Sunshine. So one interpretation is that this crisis is an effort to bully the new president into aid.</w:t>
      </w:r>
      <w:r w:rsidR="006B1AF8" w:rsidRPr="004C32CE">
        <w:rPr>
          <w:sz w:val="12"/>
        </w:rPr>
        <w:t xml:space="preserve">¶ </w:t>
      </w:r>
      <w:r w:rsidRPr="004C32CE">
        <w:rPr>
          <w:rStyle w:val="StyleBoldUnderline"/>
          <w:bdr w:val="single" w:sz="4" w:space="0" w:color="auto"/>
        </w:rPr>
        <w:t>Recognition of its Nuclear Status</w:t>
      </w:r>
      <w:r w:rsidR="006B1AF8" w:rsidRPr="004C32CE">
        <w:rPr>
          <w:rStyle w:val="StyleBoldUnderline"/>
          <w:sz w:val="12"/>
        </w:rPr>
        <w:t xml:space="preserve">¶ </w:t>
      </w:r>
      <w:r w:rsidRPr="004C32CE">
        <w:rPr>
          <w:rStyle w:val="StyleBoldUnderline"/>
        </w:rPr>
        <w:t>Another possibility is that a nuclear crisis demonstrates that Pyongyang has arrived as a nuclear state. North Korea has ginned up its own little version of the Cuban Missile Crisis, high on the momentum of its nuclear and missile tests, and complete with all the diplomatic pomp-and-circumstance and global media attention befitting a nuclear power</w:t>
      </w:r>
      <w:r w:rsidRPr="004C32CE">
        <w:t xml:space="preserve">. KCNA particularly has hammered away at the theme that North Korea is now a part of an elite club; nuclear weapons are, apparently, "the nation’s life." Conversely, the other five members of the Six Party Talks (NK, SK, China, US, Japan, Russia) all want Pyongyang to denuclearize. Hence a regional nuclear crisis may serve to re-set the negotiating table so that North Korean nukes are considered a part of the status quo. </w:t>
      </w:r>
      <w:r w:rsidRPr="004C32CE">
        <w:rPr>
          <w:rStyle w:val="StyleBoldUnderline"/>
        </w:rPr>
        <w:t>They will never give them up, and this crisis is probably meant to tell us that.</w:t>
      </w:r>
      <w:r w:rsidR="006B1AF8" w:rsidRPr="004C32CE">
        <w:rPr>
          <w:rStyle w:val="StyleBoldUnderline"/>
          <w:sz w:val="12"/>
        </w:rPr>
        <w:t xml:space="preserve">¶ </w:t>
      </w:r>
      <w:r w:rsidRPr="004C32CE">
        <w:rPr>
          <w:rStyle w:val="StyleBoldUnderline"/>
          <w:bdr w:val="single" w:sz="4" w:space="0" w:color="auto"/>
        </w:rPr>
        <w:t>The KPA Defends Military First</w:t>
      </w:r>
      <w:r w:rsidR="006B1AF8" w:rsidRPr="004C32CE">
        <w:rPr>
          <w:rStyle w:val="StyleBoldUnderline"/>
          <w:sz w:val="12"/>
        </w:rPr>
        <w:t xml:space="preserve">¶ </w:t>
      </w:r>
      <w:r w:rsidRPr="004C32CE">
        <w:t xml:space="preserve">Finally, my own kremlinological guesstimate is that </w:t>
      </w:r>
      <w:r w:rsidRPr="004C32CE">
        <w:rPr>
          <w:rStyle w:val="StyleBoldUnderline"/>
        </w:rPr>
        <w:t>this crisis actually reflects regime power jockeying</w:t>
      </w:r>
      <w:r w:rsidRPr="004C32CE">
        <w:t>. Under Kim Jong Il, the military’s role was elevated, likely to forestall a coup. While Kim Il-Sung ruled the country through a well-established network of loyalists and did in fact fight during the Pacific War, KJI did nothing of the kind. So in the mid-90s, KJI coopted the KPA through a ‘military-first policy’ that moved North Korea from a party dictatorship toward military cronyism. The KPA was elevated in the constitution and had preferential access to the budget. Indeed, this militarization contributed to the famine by stripping the civilian budget of funds. North Korean defense spending is reckoned to be a staggering 25-35% of GDP. (That figure too is a guess based on academic conferencing and such on this issue; there is no obvious way to verify it.)</w:t>
      </w:r>
      <w:r w:rsidR="006B1AF8" w:rsidRPr="004C32CE">
        <w:rPr>
          <w:sz w:val="12"/>
        </w:rPr>
        <w:t xml:space="preserve">¶ </w:t>
      </w:r>
      <w:r w:rsidRPr="004C32CE">
        <w:t xml:space="preserve">So if Kim Jong-un is the reformer of rumor, or if he simply wants North Korea to be less dependent on China and so less vulnerable to its domination, a reduction in military predation would be wise. </w:t>
      </w:r>
      <w:r w:rsidRPr="004C32CE">
        <w:rPr>
          <w:rStyle w:val="StyleBoldUnderline"/>
        </w:rPr>
        <w:t xml:space="preserve">It is not hard to imagine therefore that the </w:t>
      </w:r>
      <w:r w:rsidRPr="004C32CE">
        <w:rPr>
          <w:rStyle w:val="StyleBoldUnderline"/>
        </w:rPr>
        <w:lastRenderedPageBreak/>
        <w:t>generals are struggling behind the scenes to gin up reasons why the KPA continues to require an enormous presence in the government and economy. An external crisis serves perfectly to demonstrate the KPA’s necessity to North Koreans</w:t>
      </w:r>
      <w:r w:rsidRPr="004C32CE">
        <w:t>, to explain why they are poorer than their Southern cousins (which they know now due to the partial marketization and informal relations that have sprung up with China since the famine), and to remind the Kim family who is really in charge.</w:t>
      </w:r>
      <w:r w:rsidR="006B1AF8" w:rsidRPr="004C32CE">
        <w:rPr>
          <w:sz w:val="12"/>
        </w:rPr>
        <w:t xml:space="preserve">¶ </w:t>
      </w:r>
      <w:r w:rsidRPr="004C32CE">
        <w:t xml:space="preserve">This does not mean a coup or shooting in the streets. Given the post-unification hangman’s noose that awaits all DPRK elites, there are strong incentives for all players to constrain factional jockeying to prevent regime collapse. That said, </w:t>
      </w:r>
      <w:r w:rsidRPr="004C32CE">
        <w:rPr>
          <w:rStyle w:val="StyleBoldUnderline"/>
        </w:rPr>
        <w:t>it is hard to imagine a youngster with no military or party experience taking over a Confucian-gerontocratic, militarized, ideological system with no establishment pushback</w:t>
      </w:r>
      <w:r w:rsidRPr="004C32CE">
        <w:t xml:space="preserve">. My own sense is that </w:t>
      </w:r>
      <w:r w:rsidRPr="004C32CE">
        <w:rPr>
          <w:rStyle w:val="StyleBoldUnderline"/>
        </w:rPr>
        <w:t>this crisis is the outcome of an internal struggle over the new pecking order under Kim III</w:t>
      </w:r>
      <w:r w:rsidRPr="004C32CE">
        <w:t>. The military does not want its privileges rolled back or civilian authority – of the party over the military – restored.</w:t>
      </w:r>
    </w:p>
    <w:p w:rsidR="00B11104" w:rsidRPr="004C32CE" w:rsidRDefault="00B11104" w:rsidP="00B11104"/>
    <w:p w:rsidR="00D4413E" w:rsidRPr="004C32CE" w:rsidRDefault="00D4413E" w:rsidP="00016CDB">
      <w:pPr>
        <w:pStyle w:val="Heading3"/>
      </w:pPr>
      <w:r w:rsidRPr="004C32CE">
        <w:lastRenderedPageBreak/>
        <w:t xml:space="preserve">    AT//North Korean Weapons Impact</w:t>
      </w:r>
    </w:p>
    <w:p w:rsidR="00D4413E" w:rsidRPr="004C32CE" w:rsidRDefault="00D4413E" w:rsidP="00D4413E">
      <w:pPr>
        <w:pStyle w:val="Heading4"/>
      </w:pPr>
      <w:r w:rsidRPr="004C32CE">
        <w:t xml:space="preserve">Allegations are false – Cuba had aging defense weaponry </w:t>
      </w:r>
    </w:p>
    <w:p w:rsidR="00D4413E" w:rsidRPr="004C32CE" w:rsidRDefault="00D4413E" w:rsidP="00D4413E">
      <w:r w:rsidRPr="004C32CE">
        <w:rPr>
          <w:b/>
          <w:sz w:val="26"/>
          <w:szCs w:val="26"/>
          <w:u w:val="single"/>
        </w:rPr>
        <w:t>Fox News Latino 13</w:t>
      </w:r>
      <w:r w:rsidRPr="004C32CE">
        <w:t xml:space="preserve">(Fox News Latino, “Fidel Castro Accuses Cuba Foes Of Lying About Arms On North Korea-Bound Boat" July 29, 2013 </w:t>
      </w:r>
      <w:hyperlink r:id="rId66" w:history="1">
        <w:r w:rsidRPr="004C32CE">
          <w:rPr>
            <w:rStyle w:val="Hyperlink"/>
          </w:rPr>
          <w:t>http://latino.foxnews.com/latino/politics/2013/07/29/fidel-castro-accuses-cuba-foes-lying-about-arms-on-north-korea-bound-boat/</w:t>
        </w:r>
      </w:hyperlink>
      <w:r w:rsidRPr="004C32CE">
        <w:t>, RLA)</w:t>
      </w:r>
    </w:p>
    <w:p w:rsidR="00D4413E" w:rsidRPr="004C32CE" w:rsidRDefault="00D4413E" w:rsidP="00D4413E">
      <w:r w:rsidRPr="004C32CE">
        <w:t xml:space="preserve">In a published letter over the weekend, former President Fidel </w:t>
      </w:r>
      <w:r w:rsidRPr="004C32CE">
        <w:rPr>
          <w:rStyle w:val="StyleBoldUnderline"/>
        </w:rPr>
        <w:t>Castro said Cuba's enemies were out to smear the island nation by mischaracterizing the Cuban armaments seized at the Panama Canal on a boat bound for North Korea.</w:t>
      </w:r>
      <w:r w:rsidRPr="004C32CE">
        <w:rPr>
          <w:sz w:val="12"/>
        </w:rPr>
        <w:t xml:space="preserve">¶ </w:t>
      </w:r>
      <w:r w:rsidRPr="004C32CE">
        <w:t xml:space="preserve">In a letter dated July 26, </w:t>
      </w:r>
      <w:r w:rsidRPr="004C32CE">
        <w:rPr>
          <w:rStyle w:val="StyleBoldUnderline"/>
        </w:rPr>
        <w:t>Castro alluded to allegations that Cuba may have violated U.N. sanctions against the Asian nation, calling them an attempt to defame his country.</w:t>
      </w:r>
      <w:r w:rsidRPr="004C32CE">
        <w:rPr>
          <w:b/>
          <w:sz w:val="12"/>
          <w:u w:val="single"/>
        </w:rPr>
        <w:t>¶</w:t>
      </w:r>
      <w:r w:rsidRPr="004C32CE">
        <w:rPr>
          <w:sz w:val="12"/>
        </w:rPr>
        <w:t xml:space="preserve"> </w:t>
      </w:r>
      <w:r w:rsidRPr="004C32CE">
        <w:t>"</w:t>
      </w:r>
      <w:r w:rsidRPr="004C32CE">
        <w:rPr>
          <w:rStyle w:val="StyleBoldUnderline"/>
        </w:rPr>
        <w:t>In recent days there was an</w:t>
      </w:r>
      <w:r w:rsidRPr="004C32CE">
        <w:t xml:space="preserve"> </w:t>
      </w:r>
      <w:r w:rsidRPr="004C32CE">
        <w:rPr>
          <w:rStyle w:val="StyleBoldUnderline"/>
        </w:rPr>
        <w:t xml:space="preserve">attempt </w:t>
      </w:r>
      <w:r w:rsidRPr="004C32CE">
        <w:t xml:space="preserve">to slander our Revolution, trying </w:t>
      </w:r>
      <w:r w:rsidRPr="004C32CE">
        <w:rPr>
          <w:rStyle w:val="StyleBoldUnderline"/>
        </w:rPr>
        <w:t xml:space="preserve">to portray </w:t>
      </w:r>
      <w:r w:rsidRPr="004C32CE">
        <w:t xml:space="preserve">(President Raul </w:t>
      </w:r>
      <w:r w:rsidRPr="004C32CE">
        <w:rPr>
          <w:rStyle w:val="StyleBoldUnderline"/>
        </w:rPr>
        <w:t>Castro) as tricking the United Nations and other heads of state,</w:t>
      </w:r>
      <w:r w:rsidRPr="004C32CE">
        <w:t>" Castro wrote.</w:t>
      </w:r>
      <w:r w:rsidRPr="004C32CE">
        <w:rPr>
          <w:sz w:val="12"/>
        </w:rPr>
        <w:t xml:space="preserve">¶ </w:t>
      </w:r>
      <w:r w:rsidRPr="004C32CE">
        <w:t>Addressed to foreign leaders who attended Friday's celebration marking the 60th anniversary of the beginning of the Cuban Revolution, the letter also reaffirmed Cuba's stated opposition to nuclear weapons.</w:t>
      </w:r>
      <w:r w:rsidRPr="004C32CE">
        <w:rPr>
          <w:sz w:val="12"/>
        </w:rPr>
        <w:t xml:space="preserve">¶ </w:t>
      </w:r>
      <w:r w:rsidRPr="004C32CE">
        <w:t>The Panamanian government on July 16 announced the discovery of missiles and other military equipment on the North Korean-flagged freighter Chong Chon Gang, underneath a shipment of sugar.</w:t>
      </w:r>
      <w:r w:rsidRPr="004C32CE">
        <w:rPr>
          <w:sz w:val="12"/>
        </w:rPr>
        <w:t xml:space="preserve">¶ </w:t>
      </w:r>
      <w:r w:rsidRPr="004C32CE">
        <w:rPr>
          <w:rStyle w:val="StyleBoldUnderline"/>
        </w:rPr>
        <w:t>Cuba said they were aging defensive weaponry including surface-to-air missile systems, fighter jets and engines that were being sent to North Korea for repairs.</w:t>
      </w:r>
      <w:r w:rsidRPr="004C32CE">
        <w:rPr>
          <w:b/>
          <w:sz w:val="12"/>
          <w:u w:val="single"/>
        </w:rPr>
        <w:t>¶</w:t>
      </w:r>
      <w:r w:rsidRPr="004C32CE">
        <w:rPr>
          <w:sz w:val="12"/>
        </w:rPr>
        <w:t xml:space="preserve"> </w:t>
      </w:r>
      <w:r w:rsidRPr="004C32CE">
        <w:t>State-run website Cubadebate said Castro gave the letter to Venezuelan President Nicolas Maduro at a meeting between the two men Friday.</w:t>
      </w:r>
      <w:r w:rsidRPr="004C32CE">
        <w:rPr>
          <w:sz w:val="12"/>
        </w:rPr>
        <w:t xml:space="preserve">¶ </w:t>
      </w:r>
      <w:r w:rsidRPr="004C32CE">
        <w:t>Cubadebate published photographs this weekend of Maduro and Castro, who wore a white warm-up jacket over a plaid collared shirt.</w:t>
      </w:r>
      <w:r w:rsidRPr="004C32CE">
        <w:rPr>
          <w:sz w:val="12"/>
        </w:rPr>
        <w:t xml:space="preserve">¶ </w:t>
      </w:r>
      <w:r w:rsidRPr="004C32CE">
        <w:t>Castro was forced to step aside by a near-fatal intestinal condition in 2006 in favor of his younger brother Raul, and is rarely seen in public these days.</w:t>
      </w:r>
    </w:p>
    <w:p w:rsidR="00D4413E" w:rsidRPr="004C32CE" w:rsidRDefault="00D4413E" w:rsidP="00D4413E">
      <w:pPr>
        <w:pStyle w:val="Heading4"/>
      </w:pPr>
      <w:r w:rsidRPr="004C32CE">
        <w:t>Weapons were transported legally and in need of refurbishment</w:t>
      </w:r>
    </w:p>
    <w:p w:rsidR="00D4413E" w:rsidRPr="004C32CE" w:rsidRDefault="00D4413E" w:rsidP="00D4413E">
      <w:r w:rsidRPr="004C32CE">
        <w:rPr>
          <w:b/>
          <w:sz w:val="26"/>
          <w:szCs w:val="26"/>
          <w:u w:val="single"/>
        </w:rPr>
        <w:t>Gladstone 13</w:t>
      </w:r>
      <w:r w:rsidRPr="004C32CE">
        <w:t xml:space="preserve">(Rick Gladstone, New York Times, "North Korea Says Freighter Carried Legal Load of Arms" July 17, 2013 </w:t>
      </w:r>
      <w:hyperlink r:id="rId67" w:history="1">
        <w:r w:rsidRPr="004C32CE">
          <w:rPr>
            <w:rStyle w:val="Hyperlink"/>
          </w:rPr>
          <w:t>http://www.nytimes.com/2013/07/18/world/americas/north-korean-ship-cuba.html?_r=0</w:t>
        </w:r>
      </w:hyperlink>
      <w:r w:rsidRPr="004C32CE">
        <w:t>, RLA)</w:t>
      </w:r>
    </w:p>
    <w:p w:rsidR="00D4413E" w:rsidRPr="004C32CE" w:rsidRDefault="00D4413E" w:rsidP="00D4413E">
      <w:r w:rsidRPr="004C32CE">
        <w:rPr>
          <w:rStyle w:val="StyleBoldUnderline"/>
        </w:rPr>
        <w:t xml:space="preserve">North Korea broke </w:t>
      </w:r>
      <w:r w:rsidRPr="004C32CE">
        <w:t xml:space="preserve">four days of </w:t>
      </w:r>
      <w:r w:rsidRPr="004C32CE">
        <w:rPr>
          <w:rStyle w:val="StyleBoldUnderline"/>
        </w:rPr>
        <w:t>silence</w:t>
      </w:r>
      <w:r w:rsidRPr="004C32CE">
        <w:t xml:space="preserve"> early Thursday over a rusty North Korean freighter impounded by Panama for concealing a load of Cuban weapons, </w:t>
      </w:r>
      <w:r w:rsidRPr="004C32CE">
        <w:rPr>
          <w:rStyle w:val="StyleBoldUnderline"/>
        </w:rPr>
        <w:t xml:space="preserve">insisting that they were transported legally and demanding that the Panamanian authorities immediately release the vessel and its 35 detained crew members. </w:t>
      </w:r>
      <w:r w:rsidRPr="004C32CE">
        <w:t xml:space="preserve">A statement released by </w:t>
      </w:r>
      <w:r w:rsidRPr="004C32CE">
        <w:rPr>
          <w:rStyle w:val="StyleBoldUnderline"/>
        </w:rPr>
        <w:t>North Korea’s Foreign Ministry described the weapons as aging armaments that needed refurbishment under a contract with Cub</w:t>
      </w:r>
      <w:r w:rsidRPr="004C32CE">
        <w:t>a. The statement also harshly criticized Panama for what it called that country’s pretext of searching the vessel for narcotics and its violent treatment of the crew.</w:t>
      </w:r>
      <w:r w:rsidRPr="004C32CE">
        <w:rPr>
          <w:sz w:val="12"/>
        </w:rPr>
        <w:t xml:space="preserve">¶ </w:t>
      </w:r>
      <w:r w:rsidRPr="004C32CE">
        <w:t>It was the first time the North Korean authorities had said anything about the seizure of the 450-foot Chong Chon Gang this past Sunday at the north entrance to the Panama Canal, following what the Panamanians have described as a violent standoff with the crew members, who used cudgels to attack a boarding party of Panamanian marines as the captain claimed he was having a heart attack and tried to commit suicide.</w:t>
      </w:r>
    </w:p>
    <w:p w:rsidR="00D4413E" w:rsidRPr="004C32CE" w:rsidRDefault="00D4413E" w:rsidP="00D4413E"/>
    <w:p w:rsidR="00D4413E" w:rsidRPr="004C32CE" w:rsidRDefault="00D4413E" w:rsidP="00D4413E"/>
    <w:p w:rsidR="00016CDB" w:rsidRPr="004C32CE" w:rsidRDefault="00016CDB" w:rsidP="00016CDB">
      <w:pPr>
        <w:pStyle w:val="Heading3"/>
      </w:pPr>
      <w:r w:rsidRPr="004C32CE">
        <w:lastRenderedPageBreak/>
        <w:t xml:space="preserve">    AT//South China Sea Impact</w:t>
      </w:r>
    </w:p>
    <w:p w:rsidR="00016CDB" w:rsidRPr="004C32CE" w:rsidRDefault="00016CDB" w:rsidP="00016CDB">
      <w:pPr>
        <w:pStyle w:val="Heading4"/>
      </w:pPr>
      <w:r w:rsidRPr="004C32CE">
        <w:t xml:space="preserve">No Asian war </w:t>
      </w:r>
    </w:p>
    <w:p w:rsidR="00016CDB" w:rsidRPr="004C32CE" w:rsidRDefault="00016CDB" w:rsidP="008F0B74">
      <w:pPr>
        <w:rPr>
          <w:rStyle w:val="StyleStyleBold12pt"/>
        </w:rPr>
      </w:pPr>
      <w:r w:rsidRPr="004C32CE">
        <w:rPr>
          <w:rStyle w:val="StyleStyleBold12pt"/>
        </w:rPr>
        <w:t>Bitzinger and Desker, 9</w:t>
      </w:r>
    </w:p>
    <w:p w:rsidR="00016CDB" w:rsidRPr="004C32CE" w:rsidRDefault="00016CDB" w:rsidP="00016CDB">
      <w:pPr>
        <w:rPr>
          <w:rFonts w:cs="Arial"/>
        </w:rPr>
      </w:pPr>
      <w:r w:rsidRPr="004C32CE">
        <w:rPr>
          <w:rFonts w:cs="Arial"/>
        </w:rPr>
        <w:t>[Richard, Senior Fellow at the S. Rajaratnam School of International Studies, Barry, Dean of the S. Rajaratnam School of International Studies and Director of the Institute of Defense and Strategic Studies, Nanyang Technological University, Singapore, “ Why East Asian War is Unlikely,” Survival | vol. 50 no. 6 | December 2008–January 2009</w:t>
      </w:r>
      <w:r w:rsidR="001B067B" w:rsidRPr="004C32CE">
        <w:rPr>
          <w:rFonts w:cs="Arial"/>
        </w:rPr>
        <w:t>]</w:t>
      </w:r>
    </w:p>
    <w:p w:rsidR="00016CDB" w:rsidRPr="004C32CE" w:rsidRDefault="00016CDB" w:rsidP="00016CDB">
      <w:pPr>
        <w:rPr>
          <w:rFonts w:cs="Arial"/>
        </w:rPr>
      </w:pPr>
      <w:r w:rsidRPr="004C32CE">
        <w:rPr>
          <w:rStyle w:val="StyleBoldUnderline"/>
        </w:rPr>
        <w:t>The Asia-Pacific region can be regarded as a zone of</w:t>
      </w:r>
      <w:r w:rsidRPr="004C32CE">
        <w:rPr>
          <w:rFonts w:cs="Arial"/>
        </w:rPr>
        <w:t xml:space="preserve"> both relative insecurity and </w:t>
      </w:r>
      <w:r w:rsidRPr="004C32CE">
        <w:rPr>
          <w:rStyle w:val="StyleBoldUnderline"/>
        </w:rPr>
        <w:t>strategic stability</w:t>
      </w:r>
      <w:r w:rsidRPr="004C32CE">
        <w:rPr>
          <w:rFonts w:cs="Arial"/>
        </w:rPr>
        <w:t xml:space="preserve">. It contains some of the world’s most significant flashpoints – the Korean peninsula, the Taiwan Strait, the Siachen Glacier – where tensions between nations could escalate to the point of major war. It is replete with unresolved border issues; is a breeding ground for transnational terrorism and the site of many terrorist activities (the Bali bombings, the Manila superferry bombing); and contains overlapping claims for maritime territories (the Spratly Islands, the Senkaku/Diaoyu Islands) with considerable actual or potential wealth in resources such as oil, gas and fisheries. Finally, the Asia-Pacific is an area of strategic significance with many key sea lines of communication and important chokepoints. Yet </w:t>
      </w:r>
      <w:r w:rsidRPr="004C32CE">
        <w:rPr>
          <w:rStyle w:val="StyleBoldUnderline"/>
        </w:rPr>
        <w:t>despite all these potential crucibles of conflict, the Asia-Pacific</w:t>
      </w:r>
      <w:r w:rsidRPr="004C32CE">
        <w:rPr>
          <w:rFonts w:cs="Arial"/>
        </w:rPr>
        <w:t xml:space="preserve">, if not an area of serenity and calm, </w:t>
      </w:r>
      <w:r w:rsidRPr="004C32CE">
        <w:rPr>
          <w:rStyle w:val="StyleBoldUnderline"/>
        </w:rPr>
        <w:t>is certainly more stable than one might expect</w:t>
      </w:r>
      <w:r w:rsidRPr="004C32CE">
        <w:rPr>
          <w:rFonts w:cs="Arial"/>
        </w:rPr>
        <w:t xml:space="preserve">. To be sure, </w:t>
      </w:r>
      <w:r w:rsidRPr="004C32CE">
        <w:rPr>
          <w:rStyle w:val="StyleBoldUnderline"/>
        </w:rPr>
        <w:t>there are separatist movements and internal struggles</w:t>
      </w:r>
      <w:r w:rsidRPr="004C32CE">
        <w:rPr>
          <w:rFonts w:cs="Arial"/>
        </w:rPr>
        <w:t xml:space="preserve">, particularly with insurgencies, as in Thailand, the Philippines and Tibet. </w:t>
      </w:r>
      <w:r w:rsidRPr="004C32CE">
        <w:rPr>
          <w:rStyle w:val="StyleBoldUnderline"/>
        </w:rPr>
        <w:t>Since the resolution of the East Timor crisis, however, the region has been relatively free of open armed warfar</w:t>
      </w:r>
      <w:r w:rsidRPr="004C32CE">
        <w:rPr>
          <w:rFonts w:cs="Arial"/>
        </w:rPr>
        <w:t xml:space="preserve">e. Separatism remains a challenge, but </w:t>
      </w:r>
      <w:r w:rsidRPr="004C32CE">
        <w:rPr>
          <w:rStyle w:val="StyleBoldUnderline"/>
        </w:rPr>
        <w:t>the break-up of states is unlikely</w:t>
      </w:r>
      <w:r w:rsidRPr="004C32CE">
        <w:rPr>
          <w:rFonts w:cs="Arial"/>
        </w:rPr>
        <w:t xml:space="preserve">. </w:t>
      </w:r>
      <w:r w:rsidRPr="004C32CE">
        <w:rPr>
          <w:rStyle w:val="StyleBoldUnderline"/>
        </w:rPr>
        <w:t>Terrorism is a nuisance, but its impact is contained</w:t>
      </w:r>
      <w:r w:rsidRPr="004C32CE">
        <w:rPr>
          <w:rFonts w:cs="Arial"/>
        </w:rPr>
        <w:t>.</w:t>
      </w:r>
      <w:r w:rsidRPr="004C32CE">
        <w:rPr>
          <w:rStyle w:val="StyleBoldUnderline"/>
        </w:rPr>
        <w:t xml:space="preserve"> The North Korean nuclear issue, while not fully resolved, is at least moving toward a conclusion with the likely denuclearisation of the peninsula.</w:t>
      </w:r>
      <w:r w:rsidRPr="004C32CE">
        <w:rPr>
          <w:rFonts w:cs="Arial"/>
        </w:rPr>
        <w:t xml:space="preserve"> </w:t>
      </w:r>
      <w:r w:rsidRPr="004C32CE">
        <w:rPr>
          <w:rStyle w:val="StyleBoldUnderline"/>
        </w:rPr>
        <w:t>Tensions between China and Taiwan</w:t>
      </w:r>
      <w:r w:rsidRPr="004C32CE">
        <w:rPr>
          <w:rFonts w:cs="Arial"/>
        </w:rPr>
        <w:t xml:space="preserve">, while always just beneath the surface, </w:t>
      </w:r>
      <w:r w:rsidRPr="004C32CE">
        <w:rPr>
          <w:rStyle w:val="StyleBoldUnderline"/>
        </w:rPr>
        <w:t>seem unlikely to erupt in open conflict any time soon, especially given recent Kuomintang Party victories in Taiwan and efforts by Taiwan and China to re-open informal channels of consultation as well as institutional relationships between organisations responsible for cross-strait relations</w:t>
      </w:r>
      <w:r w:rsidRPr="004C32CE">
        <w:rPr>
          <w:rFonts w:cs="Arial"/>
        </w:rPr>
        <w:t xml:space="preserve">. And while in Asia there is no strong supranational political entity like the European Union, </w:t>
      </w:r>
      <w:r w:rsidRPr="004C32CE">
        <w:rPr>
          <w:rStyle w:val="StyleBoldUnderline"/>
        </w:rPr>
        <w:t>there are many multilateral organisations and international initiatives dedicated to enhancing peace and stability, including</w:t>
      </w:r>
      <w:r w:rsidRPr="004C32CE">
        <w:rPr>
          <w:rFonts w:cs="Arial"/>
        </w:rPr>
        <w:t xml:space="preserve"> the Asia-Pacific Economic Cooperation (</w:t>
      </w:r>
      <w:r w:rsidRPr="004C32CE">
        <w:rPr>
          <w:rStyle w:val="StyleBoldUnderline"/>
        </w:rPr>
        <w:t>APEC</w:t>
      </w:r>
      <w:r w:rsidRPr="004C32CE">
        <w:rPr>
          <w:rFonts w:cs="Arial"/>
        </w:rPr>
        <w:t xml:space="preserve">) forum, the Proliferation Security Initiative </w:t>
      </w:r>
      <w:r w:rsidRPr="004C32CE">
        <w:rPr>
          <w:rStyle w:val="StyleBoldUnderline"/>
        </w:rPr>
        <w:t>and the Shanghai Co-operation Organisation</w:t>
      </w:r>
      <w:r w:rsidRPr="004C32CE">
        <w:rPr>
          <w:rFonts w:cs="Arial"/>
        </w:rPr>
        <w:t xml:space="preserve">. </w:t>
      </w:r>
      <w:r w:rsidRPr="004C32CE">
        <w:rPr>
          <w:rStyle w:val="StyleBoldUnderline"/>
        </w:rPr>
        <w:t>In Southeast Asia, countries are united in a common geopolitical and economic organisation</w:t>
      </w:r>
      <w:r w:rsidRPr="004C32CE">
        <w:rPr>
          <w:rFonts w:cs="Arial"/>
        </w:rPr>
        <w:t xml:space="preserve"> – the Association of Southeast Asian Nations (</w:t>
      </w:r>
      <w:r w:rsidRPr="004C32CE">
        <w:rPr>
          <w:rStyle w:val="StyleBoldUnderline"/>
        </w:rPr>
        <w:t>ASEAN</w:t>
      </w:r>
      <w:r w:rsidRPr="004C32CE">
        <w:rPr>
          <w:rFonts w:cs="Arial"/>
        </w:rPr>
        <w:t xml:space="preserve">) – which is dedicated to peaceful economic, social and cultural development, and to the promotion of regional peace and stability. ASEAN has played a key role in conceiving and establishing broader regional institutions such as the East Asian Summit, ASEAN+3 (China, Japan and South Korea) and the ASEAN Regional Forum. All this suggests </w:t>
      </w:r>
      <w:r w:rsidRPr="004C32CE">
        <w:rPr>
          <w:rStyle w:val="StyleBoldUnderline"/>
        </w:rPr>
        <w:t>that war in Asia</w:t>
      </w:r>
      <w:r w:rsidRPr="004C32CE">
        <w:rPr>
          <w:rFonts w:cs="Arial"/>
        </w:rPr>
        <w:t xml:space="preserve"> – while not inconceivable – </w:t>
      </w:r>
      <w:r w:rsidRPr="004C32CE">
        <w:rPr>
          <w:rStyle w:val="StyleBoldUnderline"/>
        </w:rPr>
        <w:t>is unlikely</w:t>
      </w:r>
      <w:r w:rsidRPr="004C32CE">
        <w:rPr>
          <w:rFonts w:cs="Arial"/>
        </w:rPr>
        <w:t xml:space="preserve">. This is not to say that the region will not undergo significant changes. The rise of China constitutes perhaps the most significant challenge to regional security and stability – and, from Washington’s vantage point, to American hegemony in the Asia-Pacific. The United States increasingly sees China as its key peer challenger in Asia: China was singled out in the 2006 Quadrennial Defense Review as having, among the ‘major and emerging powers … the greatest potential to compete militarily with the United States’.1 Although the United States has been the hegemon in the Asia-Pacific since the end of the Second World War, it will probably not remain so over the next 25 years. </w:t>
      </w:r>
      <w:r w:rsidRPr="004C32CE">
        <w:rPr>
          <w:rStyle w:val="StyleBoldUnderline"/>
        </w:rPr>
        <w:t>A rising China will present a critical foreign-policy challenge</w:t>
      </w:r>
      <w:r w:rsidRPr="004C32CE">
        <w:rPr>
          <w:rFonts w:cs="Arial"/>
        </w:rPr>
        <w:t xml:space="preserve">, in some ways more difficult than that posed by the Soviet Union during the Cold War.2 While the Soviet Union was a political and strategic competitor, </w:t>
      </w:r>
      <w:r w:rsidRPr="004C32CE">
        <w:rPr>
          <w:rStyle w:val="StyleBoldUnderline"/>
        </w:rPr>
        <w:t>China will be a formidable political, strategic and economic competitor.</w:t>
      </w:r>
      <w:r w:rsidRPr="004C32CE">
        <w:rPr>
          <w:rFonts w:cs="Arial"/>
        </w:rPr>
        <w:t xml:space="preserve"> This development will lead to profound changes in the strategic environment of the Asia-Pacific. </w:t>
      </w:r>
      <w:r w:rsidRPr="004C32CE">
        <w:rPr>
          <w:rStyle w:val="StyleBoldUnderline"/>
        </w:rPr>
        <w:t>Still, the rise of China does not automatically mean that conflict is more likely; the emergence of a more assertive China does not mean a more aggressive China</w:t>
      </w:r>
      <w:r w:rsidRPr="004C32CE">
        <w:rPr>
          <w:rFonts w:cs="Arial"/>
        </w:rPr>
        <w:t xml:space="preserve">. </w:t>
      </w:r>
      <w:r w:rsidRPr="004C32CE">
        <w:rPr>
          <w:rStyle w:val="StyleBoldUnderline"/>
        </w:rPr>
        <w:t>While Beijing is increasingly prone to push its own agenda</w:t>
      </w:r>
      <w:r w:rsidRPr="004C32CE">
        <w:rPr>
          <w:rFonts w:cs="Arial"/>
        </w:rPr>
        <w:t xml:space="preserve">, defend its interests, engage in more nationalistic – even chauvinistic – behaviour (witness the Olympic torch counter-protests), and seek to displace the United States as the regional hegemon, </w:t>
      </w:r>
      <w:r w:rsidRPr="004C32CE">
        <w:rPr>
          <w:rStyle w:val="StyleBoldUnderline"/>
        </w:rPr>
        <w:t>this does not necessarily translate into an expansionist or warlike China.</w:t>
      </w:r>
      <w:r w:rsidRPr="004C32CE">
        <w:rPr>
          <w:rFonts w:cs="Arial"/>
        </w:rPr>
        <w:t xml:space="preserve"> If anything, </w:t>
      </w:r>
      <w:r w:rsidRPr="004C32CE">
        <w:rPr>
          <w:rStyle w:val="StyleBoldUnderline"/>
        </w:rPr>
        <w:t>Beijing appears content to press its claims peacefully</w:t>
      </w:r>
      <w:r w:rsidRPr="004C32CE">
        <w:rPr>
          <w:rFonts w:cs="Arial"/>
        </w:rPr>
        <w:t xml:space="preserve"> (if forcefully) </w:t>
      </w:r>
      <w:r w:rsidRPr="004C32CE">
        <w:rPr>
          <w:rStyle w:val="StyleBoldUnderline"/>
        </w:rPr>
        <w:lastRenderedPageBreak/>
        <w:t>through existing avenues and institutions of international relations,</w:t>
      </w:r>
      <w:r w:rsidRPr="004C32CE">
        <w:rPr>
          <w:rFonts w:cs="Arial"/>
        </w:rPr>
        <w:t xml:space="preserve"> particularly by co-opting these to meet its own purposes. This ‘soft power’ process can be described as an emerging ‘Beijing Consensus’ in regional international affairs. Moreover, </w:t>
      </w:r>
      <w:r w:rsidRPr="004C32CE">
        <w:rPr>
          <w:rStyle w:val="StyleBoldUnderline"/>
        </w:rPr>
        <w:t>when the Chinese military build-up is examined closely, it is clear that the country’s war machin</w:t>
      </w:r>
      <w:r w:rsidRPr="004C32CE">
        <w:rPr>
          <w:rFonts w:cs="Arial"/>
        </w:rPr>
        <w:t xml:space="preserve">e, while certainly worth taking seriously, </w:t>
      </w:r>
      <w:r w:rsidRPr="004C32CE">
        <w:rPr>
          <w:rStyle w:val="StyleBoldUnderline"/>
        </w:rPr>
        <w:t>is not quite as threatening as some might argue.</w:t>
      </w:r>
      <w:r w:rsidRPr="004C32CE">
        <w:rPr>
          <w:rFonts w:cs="Arial"/>
        </w:rPr>
        <w:t xml:space="preserve"> </w:t>
      </w:r>
    </w:p>
    <w:p w:rsidR="00016CDB" w:rsidRPr="004C32CE" w:rsidRDefault="000745BE" w:rsidP="000745BE">
      <w:pPr>
        <w:pStyle w:val="Heading3"/>
      </w:pPr>
      <w:r w:rsidRPr="004C32CE">
        <w:lastRenderedPageBreak/>
        <w:t xml:space="preserve">    AT//Syria Impact</w:t>
      </w:r>
    </w:p>
    <w:p w:rsidR="00705615" w:rsidRPr="004C32CE" w:rsidRDefault="00705615" w:rsidP="00705615">
      <w:pPr>
        <w:pStyle w:val="Heading4"/>
      </w:pPr>
      <w:r w:rsidRPr="004C32CE">
        <w:t xml:space="preserve">Tons of appeasement in the status quo – should’ve caused the impact </w:t>
      </w:r>
    </w:p>
    <w:p w:rsidR="000745BE" w:rsidRPr="004C32CE" w:rsidRDefault="000745BE" w:rsidP="000745BE">
      <w:pPr>
        <w:rPr>
          <w:rStyle w:val="StyleStyleBold12pt"/>
        </w:rPr>
      </w:pPr>
      <w:r w:rsidRPr="004C32CE">
        <w:rPr>
          <w:rStyle w:val="StyleStyleBold12pt"/>
        </w:rPr>
        <w:t>Hanson ‘13</w:t>
      </w:r>
    </w:p>
    <w:p w:rsidR="000745BE" w:rsidRPr="004C32CE" w:rsidRDefault="000745BE" w:rsidP="000745BE">
      <w:pPr>
        <w:rPr>
          <w:sz w:val="22"/>
        </w:rPr>
      </w:pPr>
      <w:r w:rsidRPr="004C32CE">
        <w:t>Victor Davis Hanson, the Martin and Illie Anderson Senior Fellow at the Hoover Institution, is a classicist and an expert on the history of war. (Victor Davis, “Obama’s Bluster Pulpit”, Hoover institution journal, July 3</w:t>
      </w:r>
      <w:r w:rsidRPr="004C32CE">
        <w:rPr>
          <w:vertAlign w:val="superscript"/>
        </w:rPr>
        <w:t>rd</w:t>
      </w:r>
      <w:r w:rsidRPr="004C32CE">
        <w:t>, http://www.hoover.org/publications/defining-ideas/article/150931)//RS</w:t>
      </w:r>
    </w:p>
    <w:p w:rsidR="000745BE" w:rsidRPr="004C32CE" w:rsidRDefault="000745BE" w:rsidP="000745BE">
      <w:pPr>
        <w:rPr>
          <w:rStyle w:val="StyleBoldUnderline"/>
        </w:rPr>
      </w:pPr>
      <w:r w:rsidRPr="004C32CE">
        <w:rPr>
          <w:rStyle w:val="StyleBoldUnderline"/>
        </w:rPr>
        <w:t>The president’s saber-rattling in the Middle East makes America look weak and puts the world in danger</w:t>
      </w:r>
      <w:r w:rsidRPr="004C32CE">
        <w:t>.</w:t>
      </w:r>
      <w:r w:rsidRPr="004C32CE">
        <w:rPr>
          <w:sz w:val="12"/>
        </w:rPr>
        <w:t xml:space="preserve">¶ </w:t>
      </w:r>
      <w:r w:rsidRPr="004C32CE">
        <w:t>At the turn of the century, Teddy Roosevelt famously advised statesmen to “speak softly and carry a big stick.” Roosevelt assumed that the antithesis of his advice—loud threats without commensurate consequences—might be more attractive for politically-minded leaders than often unpopular and difficult action. Also implicit in Roosevelt’s advice was the presumption that if bluster or impotence could be dangerous for a leader, each multiplied the other in combination.</w:t>
      </w:r>
      <w:r w:rsidRPr="004C32CE">
        <w:rPr>
          <w:sz w:val="12"/>
        </w:rPr>
        <w:t xml:space="preserve">¶ </w:t>
      </w:r>
      <w:r w:rsidRPr="004C32CE">
        <w:t>We still quote Roosevelt’s warning over a century later because, given universal human nature, most Presidents and Prime Ministers prefer bluster to concrete consequences—believing they can achieve policy objectives on the cheap through words rather than deeds.</w:t>
      </w:r>
      <w:r w:rsidRPr="004C32CE">
        <w:rPr>
          <w:sz w:val="12"/>
        </w:rPr>
        <w:t xml:space="preserve">¶ </w:t>
      </w:r>
      <w:r w:rsidRPr="004C32CE">
        <w:t>For instance, during the 444-day Iranian hostage crisis of 1979-81, President Jimmy Carter, before both a domestic and world stage, lectured, coaxed, and appeased the Iranian theocrats. He sometimes threatened them, and sometimes ruled out the use of force. All the while, he could never quite decide whether the deposed Shah had been an ally, neutral, friend, enemy, or simple embarrassment. After April 1980, when Carter had finally dispatched an undermanned, poorly planned rescue mission that failed miserably, the Ayatollah Khomeini boasted to the world, “America can’t do a damn thing.” And it apparently could not. By 1980, an op-ed in the liberal Boston Globe criticized a Carter speech with the headline, “More Mush From the Wimp.”</w:t>
      </w:r>
      <w:r w:rsidRPr="004C32CE">
        <w:rPr>
          <w:sz w:val="12"/>
        </w:rPr>
        <w:t xml:space="preserve">¶ </w:t>
      </w:r>
      <w:r w:rsidRPr="004C32CE">
        <w:t>In contrast, in August 1981, Ronald Reagan, without much flamboyance, carefully warned the striking Professional Air Traffic Controllers Organization that their union demands were unrealistic, their strike contrary to federal law, and that they would all be summarily dismissed unless they returned to the work. The union, which had endorsed Reagan in the 1980 election, thought the mild-mannered new president was bluffing. Most Americans did too. But he wasn’t. Over 11,000 union strikers were fired—and for years banned from working as government air traffic controllers. The union was decertified. Reagan was willing to face air travel disruption and furious criticism to establish the larger principle that public unions should not bully the federal government. Here or abroad, he was rarely again thought to be bluffing.</w:t>
      </w:r>
      <w:r w:rsidRPr="004C32CE">
        <w:rPr>
          <w:sz w:val="12"/>
        </w:rPr>
        <w:t xml:space="preserve">¶ </w:t>
      </w:r>
      <w:r w:rsidRPr="004C32CE">
        <w:t>Most presidents are more resolute than Jimmy Carter and less firm than Reagan. George W. Bush, for example, meant what he said about the unpopular surge of troops into Iraq, which eventually quelled the violence of 2007-08. Yet in July 2003, when he taunted jihadists with, “Bring ’em on” at the start of the Iraqi insurgency, such braggadocio was not always followed by firm consequences. For example, the April 2004 abrupt pullback from the siege of Fallujah only fuelled greater violence.</w:t>
      </w:r>
      <w:r w:rsidRPr="004C32CE">
        <w:rPr>
          <w:sz w:val="12"/>
        </w:rPr>
        <w:t xml:space="preserve">¶ </w:t>
      </w:r>
      <w:r w:rsidRPr="004C32CE">
        <w:t>Unfortunately, after nearly five years in office, both President Obama’s foreign rivals and his domestic critics bet that his often saber-rattling rhetoric is mostly show. The more animated it sounds, the more observers assume that presidential tough talk will yield to American indecisiveness.</w:t>
      </w:r>
      <w:r w:rsidRPr="004C32CE">
        <w:rPr>
          <w:sz w:val="12"/>
        </w:rPr>
        <w:t xml:space="preserve">¶ </w:t>
      </w:r>
      <w:r w:rsidRPr="004C32CE">
        <w:t xml:space="preserve">Take the issue of Iranian nuclear proliferation. </w:t>
      </w:r>
      <w:r w:rsidRPr="004C32CE">
        <w:rPr>
          <w:rStyle w:val="StyleBoldUnderline"/>
        </w:rPr>
        <w:t>On five occasions, Obama has thundered that the Iranian effort to produce a nuclear weapon was unacceptable. He had announced deadlines for Iran to desist by September 2009, again by October, and then at year’s end in 2009. His fourth deadline for Iran to come clean was supposed to be January 2010. A fifth soon followed. Since then, Obama has repeatedly stated that Iran’s proliferation was “unacceptable</w:t>
      </w:r>
      <w:r w:rsidRPr="004C32CE">
        <w:t>.” One wonders why, and to whom?</w:t>
      </w:r>
      <w:r w:rsidRPr="004C32CE">
        <w:rPr>
          <w:sz w:val="12"/>
        </w:rPr>
        <w:t xml:space="preserve">¶ </w:t>
      </w:r>
      <w:r w:rsidRPr="004C32CE">
        <w:t>By early 2012, Obama maintained that he doesn’t bluff, yet by September 2012, Secretary of State Hillary Clinton seemed troubled enough by the empty rhetoric to remind the world that, “The United States of America is not setting deadlines.” Almost immediately after, State Department spokeswoman Victoria Nuland added the qualifier that, “it is not useful to be… setting deadlines one way or the other [or] red lines</w:t>
      </w:r>
      <w:r w:rsidRPr="004C32CE">
        <w:rPr>
          <w:rStyle w:val="StyleBoldUnderline"/>
        </w:rPr>
        <w:t>.”¶ The same, predictable pattern followed with the unrest in Syria. In early April 2011, a month after an uprising against the dictatorship of Bashar Assad began, Obama ordered Assad to stop the “abhorrent violence committed against peaceful protesters</w:t>
      </w:r>
      <w:r w:rsidRPr="004C32CE">
        <w:t xml:space="preserve">.” </w:t>
      </w:r>
      <w:r w:rsidRPr="004C32CE">
        <w:rPr>
          <w:rStyle w:val="StyleBoldUnderline"/>
        </w:rPr>
        <w:t>A few days later, Obama tried again, advising Assad to “change course now.”¶ By July, Obama had announced that the Syrian president had “lost legitimacy.” Later in August 2011, Obama talked of a transition to democracy in Syria. The same month, Obama upped his rhetoric even further by now demanding that Assad leave</w:t>
      </w:r>
      <w:r w:rsidRPr="004C32CE">
        <w:t>, “For the sake of the Syrian people, the time has come for President Assad to step aside.” Then for most of the next year, Obama met with foreign leaders, and summarized his talks with demands that the Syrian government cease its violence, that Assad leave, and that any use of chemical weapons would earn a swift American response.</w:t>
      </w:r>
      <w:r w:rsidRPr="004C32CE">
        <w:rPr>
          <w:sz w:val="12"/>
        </w:rPr>
        <w:t xml:space="preserve">¶ </w:t>
      </w:r>
      <w:r w:rsidRPr="004C32CE">
        <w:t xml:space="preserve">By March 2012, Obama gathered the Group of Eight at Camp David, where they collectively announced an ultimatum for political change in Syria. In July 2012, U.S. Ambassador to the </w:t>
      </w:r>
      <w:hyperlink r:id="rId68" w:history="1">
        <w:r w:rsidRPr="004C32CE">
          <w:rPr>
            <w:rStyle w:val="Hyperlink"/>
          </w:rPr>
          <w:t>United Nations</w:t>
        </w:r>
      </w:hyperlink>
      <w:r w:rsidRPr="004C32CE">
        <w:t xml:space="preserve"> Susan Rice announced that the Russian and Chinese vetoes of a U.N. Security Council resolution on Syria were both “dangerous and deplorable.”</w:t>
      </w:r>
      <w:r w:rsidRPr="004C32CE">
        <w:rPr>
          <w:sz w:val="12"/>
        </w:rPr>
        <w:t xml:space="preserve">¶ </w:t>
      </w:r>
      <w:r w:rsidRPr="004C32CE">
        <w:t xml:space="preserve">The same month, Obama again threatened Assad, predicting that the dictator would be held accountable should he make the “tragic mistake” of using chemical weapons. For much of 2012, more redlines were drawn over the Syrian use of WMD. In a December 3 speech at the National Defense University, Obama summed up, “I want to make it absolutely clear to Assad and those under his command, the world is watching. The use of chemical weapons is and would be totally </w:t>
      </w:r>
      <w:r w:rsidRPr="004C32CE">
        <w:lastRenderedPageBreak/>
        <w:t>unacceptable. And if you make the tragic mistake of using these weapons, there will be consequences and you will be held accountable.”</w:t>
      </w:r>
      <w:r w:rsidRPr="004C32CE">
        <w:rPr>
          <w:sz w:val="12"/>
        </w:rPr>
        <w:t xml:space="preserve">¶ </w:t>
      </w:r>
      <w:r w:rsidRPr="004C32CE">
        <w:t>But</w:t>
      </w:r>
      <w:r w:rsidRPr="004C32CE">
        <w:rPr>
          <w:rStyle w:val="StyleBoldUnderline"/>
        </w:rPr>
        <w:t xml:space="preserve"> by April 2013, in response to rumors of chemical weapons use, Obama was still warning that the Syrians use of WMD would be a “game changer.” Since then, Obama has further warned Syria about chemical weapons while debating whether the sporadic use of them constituted defiance of one of the redlines he drew</w:t>
      </w:r>
      <w:r w:rsidRPr="004C32CE">
        <w:t>.</w:t>
      </w:r>
      <w:r w:rsidRPr="004C32CE">
        <w:rPr>
          <w:sz w:val="12"/>
        </w:rPr>
        <w:t xml:space="preserve">¶ </w:t>
      </w:r>
      <w:r w:rsidRPr="004C32CE">
        <w:t>The terrorist detention facility at Guantanamo Bay, Cuba, like the Iranian nuclear program and the Assad regime, also earns frequent presidential tough talk. In January 22, 2009, the newly inaugurated President Obama promised to close Guantánamo Bay within one year: to “restore the standards of due process and the core constitutional values that have made this country great even in the midst of war, even in dealing with terrorism.”</w:t>
      </w:r>
      <w:r w:rsidRPr="004C32CE">
        <w:rPr>
          <w:sz w:val="12"/>
        </w:rPr>
        <w:t xml:space="preserve">¶ </w:t>
      </w:r>
      <w:r w:rsidRPr="004C32CE">
        <w:t>Yet in the summer of 2009, Obama granted a six-month extension to his newly formed Guantánamo closing commission. That delay lasted for nearly two years, as the President signed various executive orders, creating new review processes for detainees, “to establish, as a discretionary matter, a process to review on a periodic basis the executive branch’s continued, discretionary exercise of existing detention authority in individual cases.”</w:t>
      </w:r>
      <w:r w:rsidRPr="004C32CE">
        <w:rPr>
          <w:sz w:val="12"/>
        </w:rPr>
        <w:t xml:space="preserve">¶ </w:t>
      </w:r>
      <w:r w:rsidRPr="004C32CE">
        <w:t>By April 2011, Obama ordered terrorist mastermind Khalid Sheik Mohammed back to Guantanamo. In the words ofThe Washington Post, that decision marked “the effective abandonment of the president's promise to close the military detention center.” If, in January 2013, the State Department finally closed the office of the envoy for shutting down the prison at Guantánamo Bay, Obama nonetheless reiterated in his recent Berlin speech that he would be “redoubling our efforts to close the prison at Guantanamo.”</w:t>
      </w:r>
      <w:r w:rsidRPr="004C32CE">
        <w:rPr>
          <w:sz w:val="12"/>
        </w:rPr>
        <w:t xml:space="preserve">¶ </w:t>
      </w:r>
      <w:r w:rsidRPr="004C32CE">
        <w:rPr>
          <w:rStyle w:val="StyleBoldUnderline"/>
        </w:rPr>
        <w:t>After years of such bluster about</w:t>
      </w:r>
      <w:r w:rsidRPr="004C32CE">
        <w:t xml:space="preserve"> Guantanamo, </w:t>
      </w:r>
      <w:r w:rsidRPr="004C32CE">
        <w:rPr>
          <w:rStyle w:val="StyleBoldUnderline"/>
        </w:rPr>
        <w:t>Iran, and Syria, few are any longer listening.</w:t>
      </w:r>
      <w:r w:rsidRPr="004C32CE">
        <w:t xml:space="preserve"> Former President Bill Clinton, for example, before a supposedly private audience, recently complained that the president risks appearing like “a total wuss” over his inaction in Syria. The president frequently adds familiar emphatics like “make no mistake about it,” “in point of fact,” and “let me be perfectly clear” that in paradoxical fashion serve as tip-offs that consequences will not follow his tough rhetoric.</w:t>
      </w:r>
      <w:r w:rsidRPr="004C32CE">
        <w:rPr>
          <w:sz w:val="12"/>
        </w:rPr>
        <w:t xml:space="preserve">¶ </w:t>
      </w:r>
      <w:r w:rsidRPr="004C32CE">
        <w:t>More recently, both China and Russia feel comfortable ignoring American requests to extradite the 29-year-old leaker Edward Snowden, who fled to their respective jurisdictions after making public the National Security Agency’s most sensitive protocols. Apparently neither took seriously Secretary of State John Kerry and President Obama when both blustered for his immediate return, and then, when rebuffed, downplayed Snowden’s significance.</w:t>
      </w:r>
      <w:r w:rsidRPr="004C32CE">
        <w:rPr>
          <w:sz w:val="12"/>
        </w:rPr>
        <w:t xml:space="preserve">¶ </w:t>
      </w:r>
      <w:r w:rsidRPr="004C32CE">
        <w:t>It was not Neville Chamberlain alone who earned Winston Churchill’s disdain for empty talk. Much earlier in 1936, Churchill had found that the government of Prime Minister Stanley Baldwin had proven impotent. As Churchill put it,“So they go on in strange paradox, decided only to be undecided, resolved to be irresolute, adamant for drift, solid for fluidity, all powerful to be impotent. So we go on preparing more months and years—precious, perhaps, vital, to the greatness of Britain, for the locusts to eat.” His point was that empty bluster is worse even than silence, assuring the enemy of habitual inaction, while lulling domestic constituencies to believe that readiness is assured.</w:t>
      </w:r>
      <w:r w:rsidRPr="004C32CE">
        <w:rPr>
          <w:sz w:val="12"/>
        </w:rPr>
        <w:t xml:space="preserve">¶ </w:t>
      </w:r>
      <w:r w:rsidRPr="004C32CE">
        <w:t>What accounts for the great divide between Obama’s version of Stanley Baldwin’s lion roars and his pussy-cat follow ups? Obama’s teleprompted eloquence is not the culprit. Jimmy Carter was a dismal speaker and yet gave the same empty moral sermons and serial threats to his perceived enemies. In contrast, Ronald Reagan was a stellar speaker who preferred action to talk.</w:t>
      </w:r>
      <w:r w:rsidRPr="004C32CE">
        <w:rPr>
          <w:sz w:val="12"/>
        </w:rPr>
        <w:t xml:space="preserve">¶ </w:t>
      </w:r>
      <w:r w:rsidRPr="004C32CE">
        <w:t>Obama’s background as a long-time student, lawyer, law lecturer, and politician has led him to live in a world of words rather than of those concrete consequences found more often in the private sector or in the landscape of the self-employed. Obama also talks grandly of world citizenry and the primacy of the United Nations as global negotiator. Accordingly, his speeches do not appreciate that friction and disputes are innate to human character.</w:t>
      </w:r>
      <w:r w:rsidRPr="004C32CE">
        <w:rPr>
          <w:sz w:val="12"/>
        </w:rPr>
        <w:t xml:space="preserve">¶ </w:t>
      </w:r>
      <w:r w:rsidRPr="004C32CE">
        <w:t>Nor does the president grasp that one party to an argument is usually more culpable than the other, and encouraged in its aggression by a perceived lack of consequences. In the world of Barack Obama, what the Nobel Committee says—awarding Obama with a Peace Prize for his good intentions rather than past diplomatic achievements—should have some currency with a Bashar Assad, Mahmoud Ahmadinejad, or Vladimir Putin.</w:t>
      </w:r>
      <w:r w:rsidRPr="004C32CE">
        <w:rPr>
          <w:sz w:val="12"/>
        </w:rPr>
        <w:t xml:space="preserve">¶ </w:t>
      </w:r>
      <w:r w:rsidRPr="004C32CE">
        <w:t>For Obama, disagreement is a product of misunderstanding or miscommunication, and therefore resolved when reasonable people assemble to talk out and split their differences, particularly if encouraged by a sonorous megaphone. The president seems oblivious that the Iranian theocracy is a mostly evil regime that wishes to stockpile nuclear weapons to carve out a greater Middle East theocratic hegemony at the expense of Western allies, or that Bashar Assad assumes, perhaps rightly, that he can cling to power by killing tens of thousands of his opponents, or that foreign leaders are not so much concerned that Guantanamo Bay is shut down as they are observant of whether its continuance or closure follow immediately from Obama’s promises.</w:t>
      </w:r>
      <w:r w:rsidRPr="004C32CE">
        <w:rPr>
          <w:sz w:val="12"/>
        </w:rPr>
        <w:t xml:space="preserve">¶ </w:t>
      </w:r>
      <w:r w:rsidRPr="004C32CE">
        <w:rPr>
          <w:rStyle w:val="StyleBoldUnderline"/>
        </w:rPr>
        <w:t xml:space="preserve">After five years of empty loquacity and procrastination, the world—in scary places like Iran, Syria, Russia, China, and North Korea—has caught on that when Obama pontificates about a redline or a deadline, these are mere suggestions for further discussion and hardly guaranteed by the power of an unpredictable and dangerous United States. </w:t>
      </w:r>
    </w:p>
    <w:p w:rsidR="007446F6" w:rsidRPr="004C32CE" w:rsidRDefault="007446F6" w:rsidP="007446F6">
      <w:pPr>
        <w:pStyle w:val="Heading4"/>
      </w:pPr>
      <w:r w:rsidRPr="004C32CE">
        <w:t>Contingencies check</w:t>
      </w:r>
    </w:p>
    <w:p w:rsidR="007446F6" w:rsidRPr="004C32CE" w:rsidRDefault="007446F6" w:rsidP="007446F6">
      <w:pPr>
        <w:rPr>
          <w:rStyle w:val="StyleStyleBold12pt"/>
        </w:rPr>
      </w:pPr>
      <w:r w:rsidRPr="004C32CE">
        <w:rPr>
          <w:rStyle w:val="StyleStyleBold12pt"/>
        </w:rPr>
        <w:t>Martinez ‘13</w:t>
      </w:r>
    </w:p>
    <w:p w:rsidR="007446F6" w:rsidRPr="004C32CE" w:rsidRDefault="007446F6" w:rsidP="007446F6">
      <w:r w:rsidRPr="004C32CE">
        <w:t xml:space="preserve">Luis Martinez is a producer for ABC News based in the Washington, D.C. bureau. Martinez covers military and national security issues for ABC News at the Pentagon, where he works on topics ranging from the wars in Iraq and Afghanistan to the annual Pentagon budget. Luis Martinez is a producer for ABC News based in the Washington, D.C. bureau. Prior to becoming the Pentagon producer in 2006, Martinez covered the State Department and the U.S. Senate for ABC News. Martinez began his career at ABC in 1989 as a desk assistant. Since then he has worked as an assignment editor and a producer in the D.C. bureau, covering a variety of national issues in Washington. Martinez graduated from Columbia College with a bachelor's degree in history, 4/17/13[Luis, “Hagel, Dempsey Detail US-Jordan Contingency Planning on Syria's Chemical Weapons” ABC News, </w:t>
      </w:r>
      <w:r w:rsidRPr="002B4885">
        <w:t>http://news.yahoo.com/hagel-dempsey-detail-us-jordan-contingency-planning-syrias-001434491</w:t>
      </w:r>
      <w:r w:rsidR="002B4885">
        <w:t>--abc-news-politics.html]</w:t>
      </w:r>
    </w:p>
    <w:p w:rsidR="007446F6" w:rsidRPr="003A319D" w:rsidRDefault="007446F6" w:rsidP="007446F6">
      <w:pPr>
        <w:rPr>
          <w:sz w:val="14"/>
          <w:szCs w:val="14"/>
        </w:rPr>
      </w:pPr>
      <w:r w:rsidRPr="004C32CE">
        <w:rPr>
          <w:sz w:val="14"/>
          <w:szCs w:val="14"/>
        </w:rPr>
        <w:t>Defense Secretary Chuck Hagel and chairman of the Joint Chiefs of Staff Gen. Martin Dempsey both warned Congress on Wednesday about the unintended consequences of a U.S. military intervention in Syria.</w:t>
      </w:r>
      <w:r w:rsidRPr="004C32CE">
        <w:t xml:space="preserve"> </w:t>
      </w:r>
      <w:r w:rsidRPr="004C32CE">
        <w:rPr>
          <w:rStyle w:val="Emphasis"/>
        </w:rPr>
        <w:t xml:space="preserve">Hagel also provided the first details of the </w:t>
      </w:r>
      <w:r w:rsidRPr="004C32CE">
        <w:rPr>
          <w:rStyle w:val="Emphasis"/>
        </w:rPr>
        <w:lastRenderedPageBreak/>
        <w:t>Pentagon's efforts in assisting Jordan's military for the possibility of having to secure Syria's chemical weapons stockpile, including $70 million worth of training and equipment.</w:t>
      </w:r>
      <w:r w:rsidRPr="004C32CE">
        <w:rPr>
          <w:rFonts w:eastAsia="MS Gothic" w:hAnsi="MS Gothic" w:cs="MS Gothic"/>
          <w:sz w:val="14"/>
          <w:szCs w:val="14"/>
        </w:rPr>
        <w:t>ｶ</w:t>
      </w:r>
      <w:r w:rsidRPr="004C32CE">
        <w:rPr>
          <w:sz w:val="14"/>
          <w:szCs w:val="14"/>
        </w:rPr>
        <w:t xml:space="preserve"> Appearing before the Senate Armed Services Committee both Hagel and Dempsey cautioned that a U.S. military intervention in Syria could have unintended consequences and should be reserved as a "last resort."</w:t>
      </w:r>
      <w:r w:rsidRPr="004C32CE">
        <w:rPr>
          <w:rFonts w:eastAsia="MS Gothic" w:hAnsi="MS Gothic" w:cs="MS Gothic"/>
          <w:sz w:val="14"/>
          <w:szCs w:val="14"/>
        </w:rPr>
        <w:t>ｶ</w:t>
      </w:r>
      <w:r w:rsidRPr="004C32CE">
        <w:rPr>
          <w:sz w:val="14"/>
          <w:szCs w:val="14"/>
        </w:rPr>
        <w:t xml:space="preserve"> Two years of fighting to bring down the regime of Syrian President Basher al Assad have killed an estimated 70,000 Syrians and created a million refugees. </w:t>
      </w:r>
      <w:r w:rsidRPr="00F55EFA">
        <w:rPr>
          <w:rStyle w:val="StyleBoldUnderline"/>
        </w:rPr>
        <w:t>Both Democratic and Republican senators on the committee have advocated the Obama administration consider some form of U.S. military assistance to assist the Syrian opposition in the form of a no-fly zone or the establishment of a humanitarian aid corridor.</w:t>
      </w:r>
      <w:r w:rsidRPr="004C32CE">
        <w:rPr>
          <w:rFonts w:eastAsia="MS Gothic" w:hAnsi="MS Gothic" w:cs="MS Gothic"/>
          <w:sz w:val="12"/>
        </w:rPr>
        <w:t>ｶ</w:t>
      </w:r>
      <w:r w:rsidRPr="004C32CE">
        <w:rPr>
          <w:sz w:val="12"/>
        </w:rPr>
        <w:t xml:space="preserve"> </w:t>
      </w:r>
      <w:r w:rsidRPr="004C32CE">
        <w:t>"</w:t>
      </w:r>
      <w:r w:rsidRPr="004C32CE">
        <w:rPr>
          <w:sz w:val="14"/>
          <w:szCs w:val="14"/>
        </w:rPr>
        <w:t>We have an obligation and responsibility to think through the consequences of direct U.S. military action in Syria," said Hagel. He added that "military intervention at this point could hinder humanitarian relief operations. It could embroil the United States in a significant, lengthy, and uncertain military commitment."</w:t>
      </w:r>
      <w:r w:rsidRPr="004C32CE">
        <w:rPr>
          <w:rFonts w:eastAsia="MS Gothic" w:hAnsi="MS Gothic" w:cs="MS Gothic"/>
          <w:sz w:val="14"/>
          <w:szCs w:val="14"/>
        </w:rPr>
        <w:t>ｶ</w:t>
      </w:r>
      <w:r w:rsidRPr="004C32CE">
        <w:rPr>
          <w:sz w:val="14"/>
          <w:szCs w:val="14"/>
        </w:rPr>
        <w:t xml:space="preserve"> More importantly he warned that it could have "the unintended consequence of bringing the United States into a broader regional conflict or proxy war. " He stressed that</w:t>
      </w:r>
      <w:r w:rsidRPr="004C32CE">
        <w:t xml:space="preserve"> "</w:t>
      </w:r>
      <w:r w:rsidRPr="00F55EFA">
        <w:rPr>
          <w:rStyle w:val="StyleBoldUnderline"/>
        </w:rPr>
        <w:t>the best outcome for Syria - and the region - is a negotiated, political transition to a post-Assad Syria</w:t>
      </w:r>
      <w:r w:rsidRPr="004C32CE">
        <w:t>."</w:t>
      </w:r>
      <w:r w:rsidRPr="004C32CE">
        <w:rPr>
          <w:rFonts w:eastAsia="MS Gothic" w:hAnsi="MS Gothic" w:cs="MS Gothic"/>
          <w:sz w:val="14"/>
          <w:szCs w:val="14"/>
        </w:rPr>
        <w:t>ｶ</w:t>
      </w:r>
      <w:r w:rsidRPr="004C32CE">
        <w:rPr>
          <w:sz w:val="14"/>
          <w:szCs w:val="14"/>
        </w:rPr>
        <w:t xml:space="preserve"> He later used blunter language in describing how all factors should be weighed in considering a U.S. military option in Syria. "You better be damn sure, as sure as you can be, before you get into something, because once you're into it, there isn't any backing out, whether it's a no-fly zone, safe zone, protect these - whatever it is. Once you're in, you can't unwind it. You can't just say, well, it's not going as well as I thought it would go, so we're going to get out.</w:t>
      </w:r>
      <w:r w:rsidRPr="004C32CE">
        <w:rPr>
          <w:rFonts w:eastAsia="MS Gothic" w:hAnsi="MS Gothic" w:cs="MS Gothic"/>
          <w:sz w:val="14"/>
          <w:szCs w:val="14"/>
        </w:rPr>
        <w:t>ｶ</w:t>
      </w:r>
      <w:r w:rsidRPr="004C32CE">
        <w:rPr>
          <w:sz w:val="14"/>
          <w:szCs w:val="14"/>
        </w:rPr>
        <w:t xml:space="preserve"> Gen. Dempsey also told the committee that " before we take action, we have to be prepared for what comes next." He noted that the use of force in an area like Syria where the ethnic and religious divisions "dominate" is "unlikely to produce predictable outcomes."</w:t>
      </w:r>
      <w:r w:rsidRPr="004C32CE">
        <w:t xml:space="preserve"> </w:t>
      </w:r>
      <w:r w:rsidRPr="004C32CE">
        <w:rPr>
          <w:sz w:val="14"/>
          <w:szCs w:val="14"/>
        </w:rPr>
        <w:t>He explained that such a scenario "is not a reason to avoid intervention in conflict, rather, to emphasize that unintended consequences are the rule with military interventions of this sort."</w:t>
      </w:r>
      <w:r w:rsidRPr="004C32CE">
        <w:rPr>
          <w:rFonts w:eastAsia="MS Gothic" w:hAnsi="MS Gothic" w:cs="MS Gothic"/>
          <w:sz w:val="12"/>
        </w:rPr>
        <w:t>ｶ</w:t>
      </w:r>
      <w:r w:rsidRPr="004C32CE">
        <w:rPr>
          <w:sz w:val="12"/>
        </w:rPr>
        <w:t xml:space="preserve"> </w:t>
      </w:r>
      <w:r w:rsidRPr="004C32CE">
        <w:t xml:space="preserve">In his opening remarks </w:t>
      </w:r>
      <w:r w:rsidRPr="00F55EFA">
        <w:rPr>
          <w:rStyle w:val="StyleBoldUnderline"/>
        </w:rPr>
        <w:t>Hagel presented the most detailed outline yet of American efforts in helping Jordan prepare for the possibility of having to secure the Assad regime's large chemical weapons stockpile should the regime collapse. For much of the past year Pentagon officials have declined to provide details about such efforts, instead making vague references about contingency planning with regional partners for such a scenario.</w:t>
      </w:r>
      <w:r w:rsidRPr="004C32CE">
        <w:rPr>
          <w:rFonts w:eastAsia="MS Gothic" w:hAnsi="MS Gothic" w:cs="MS Gothic"/>
          <w:sz w:val="12"/>
          <w:u w:val="single"/>
        </w:rPr>
        <w:t>ｶ</w:t>
      </w:r>
      <w:r w:rsidRPr="004C32CE">
        <w:rPr>
          <w:sz w:val="12"/>
          <w:u w:val="single"/>
        </w:rPr>
        <w:t xml:space="preserve"> </w:t>
      </w:r>
      <w:r w:rsidRPr="00F55EFA">
        <w:rPr>
          <w:rStyle w:val="StyleBoldUnderline"/>
        </w:rPr>
        <w:t>Hagel told the committee that the Pentagon "has plans in place to respond to the full range of chemical weapons scenarios." He disclosed that the U.S. has provided $70 million in funding to Jordan "for training and equipment to detect and stop any chemical weapons transfers along its border with Syria, and developing Jordanian capacity to identify and secure chemical weapons assets."</w:t>
      </w:r>
      <w:r w:rsidRPr="004C32CE">
        <w:rPr>
          <w:rFonts w:eastAsia="MS Gothic" w:hAnsi="MS Gothic" w:cs="MS Gothic"/>
          <w:sz w:val="14"/>
          <w:szCs w:val="14"/>
        </w:rPr>
        <w:t>ｶ</w:t>
      </w:r>
      <w:r w:rsidRPr="004C32CE">
        <w:rPr>
          <w:sz w:val="14"/>
          <w:szCs w:val="14"/>
        </w:rPr>
        <w:t xml:space="preserve"> However, when Sen. John McCain asked Gen. Dempsey if he was confident that American troops would be able to secure Syria's chemical weapons, Dempsey said, "Not as I sit here today, simply because they've been moving it and the number of sites is quite numerous."</w:t>
      </w:r>
      <w:r w:rsidRPr="004C32CE">
        <w:rPr>
          <w:rFonts w:eastAsia="MS Gothic" w:hAnsi="MS Gothic" w:cs="MS Gothic"/>
          <w:sz w:val="14"/>
          <w:szCs w:val="14"/>
        </w:rPr>
        <w:t>ｶ</w:t>
      </w:r>
      <w:r w:rsidRPr="004C32CE">
        <w:rPr>
          <w:sz w:val="14"/>
          <w:szCs w:val="14"/>
        </w:rPr>
        <w:t xml:space="preserve"> According to Hagel,</w:t>
      </w:r>
      <w:r w:rsidRPr="004C32CE">
        <w:t xml:space="preserve"> </w:t>
      </w:r>
      <w:r w:rsidRPr="004C32CE">
        <w:rPr>
          <w:rStyle w:val="Emphasis"/>
        </w:rPr>
        <w:t>the U.S. military has also prepared for other contingencies such as " the potential spillover of violence across Syria's borders that could threaten Allies and partners</w:t>
      </w:r>
      <w:r w:rsidRPr="00F55EFA">
        <w:rPr>
          <w:rStyle w:val="StyleBoldUnderline"/>
        </w:rPr>
        <w:t>." Furthermore, he said, the Pentagon had "been developing options and planning for a post-Assad Syria," though he said he was not able to provide details in public</w:t>
      </w:r>
      <w:r w:rsidRPr="004C32CE">
        <w:t>.</w:t>
      </w:r>
      <w:r w:rsidRPr="004C32CE">
        <w:rPr>
          <w:rFonts w:eastAsia="MS Gothic" w:hAnsi="MS Gothic" w:cs="MS Gothic"/>
          <w:sz w:val="12"/>
        </w:rPr>
        <w:t>ｶ</w:t>
      </w:r>
      <w:r w:rsidRPr="004C32CE">
        <w:rPr>
          <w:sz w:val="12"/>
        </w:rPr>
        <w:t xml:space="preserve"> </w:t>
      </w:r>
      <w:r w:rsidRPr="00F55EFA">
        <w:rPr>
          <w:rStyle w:val="StyleBoldUnderline"/>
        </w:rPr>
        <w:t>Hagel also announced that last week he ordered the deployment to Jordan of a headquarters element from the 1 st Armored Division based at Fort Bliss, Texas.</w:t>
      </w:r>
      <w:r w:rsidRPr="004C32CE">
        <w:rPr>
          <w:rFonts w:eastAsia="MS Gothic" w:hAnsi="MS Gothic" w:cs="MS Gothic"/>
          <w:sz w:val="12"/>
          <w:u w:val="single"/>
        </w:rPr>
        <w:t>ｶ</w:t>
      </w:r>
      <w:r w:rsidRPr="004C32CE">
        <w:rPr>
          <w:sz w:val="12"/>
          <w:u w:val="single"/>
        </w:rPr>
        <w:t xml:space="preserve"> </w:t>
      </w:r>
      <w:r w:rsidRPr="00F55EFA">
        <w:rPr>
          <w:rStyle w:val="StyleBoldUnderline"/>
        </w:rPr>
        <w:t>They will replace the several hundred American military members from various units who have been in Jordan since last summer working with the Jordanian military in contingency planning related to Syria's chemical weapons, humanitarian efforts and preventing a spillover of violence from Syria into Jordan.</w:t>
      </w:r>
      <w:r w:rsidRPr="004C32CE">
        <w:rPr>
          <w:rFonts w:eastAsia="MS Gothic" w:hAnsi="MS Gothic" w:cs="MS Gothic"/>
          <w:sz w:val="12"/>
        </w:rPr>
        <w:t>ｶ</w:t>
      </w:r>
      <w:r w:rsidRPr="004C32CE">
        <w:rPr>
          <w:sz w:val="12"/>
        </w:rPr>
        <w:t xml:space="preserve"> </w:t>
      </w:r>
      <w:r w:rsidRPr="00F55EFA">
        <w:rPr>
          <w:rStyle w:val="StyleBoldUnderline"/>
        </w:rPr>
        <w:t>A Defense official said the headquarters will provide "a cohesive command and control element with our Jordanian counterparts."</w:t>
      </w:r>
      <w:r w:rsidRPr="004C32CE">
        <w:t xml:space="preserve"> </w:t>
      </w:r>
      <w:r w:rsidRPr="004C32CE">
        <w:rPr>
          <w:sz w:val="14"/>
          <w:szCs w:val="14"/>
        </w:rPr>
        <w:t>The official also said that if needed its structure would enable it to "be capable of establishing a Joint Task Force headquarters that would provide command and control for Chemical Weapons response, humanitarian assistance efforts and stability operations."</w:t>
      </w:r>
      <w:r w:rsidRPr="004C32CE">
        <w:rPr>
          <w:rFonts w:eastAsia="MS Gothic" w:hAnsi="MS Gothic" w:cs="MS Gothic"/>
          <w:sz w:val="14"/>
          <w:szCs w:val="14"/>
        </w:rPr>
        <w:t>ｶ</w:t>
      </w:r>
      <w:r w:rsidRPr="004C32CE">
        <w:rPr>
          <w:sz w:val="14"/>
          <w:szCs w:val="14"/>
        </w:rPr>
        <w:t xml:space="preserve"> Hagel also referred to the other forms of assistance the U.S. is providing to Syrian refugees and opposition groups. That includes $385 million in assistance to help ease the humanitarian and refugee crisis in Syria, as well as $117 million in non-lethal assistance to the Syrian opposition in the form of communications and medical equipment.</w:t>
      </w:r>
      <w:r w:rsidRPr="004C32CE">
        <w:rPr>
          <w:rFonts w:eastAsia="MS Gothic" w:hAnsi="MS Gothic" w:cs="MS Gothic"/>
          <w:sz w:val="14"/>
          <w:szCs w:val="14"/>
        </w:rPr>
        <w:t>ｶ</w:t>
      </w:r>
      <w:r w:rsidRPr="004C32CE">
        <w:rPr>
          <w:sz w:val="14"/>
          <w:szCs w:val="14"/>
        </w:rPr>
        <w:t xml:space="preserve"> The Defense secretary told the committee that he would be visiting Jordan next week as part of a Middle East tour that will see him making stops in Israel, Egypt, Saudi Arabia and the United Arab Emirates.</w:t>
      </w:r>
    </w:p>
    <w:p w:rsidR="007446F6" w:rsidRDefault="007446F6" w:rsidP="007446F6">
      <w:pPr>
        <w:rPr>
          <w:b/>
        </w:rPr>
      </w:pPr>
    </w:p>
    <w:p w:rsidR="000745BE" w:rsidRPr="000745BE" w:rsidRDefault="000745BE" w:rsidP="000745BE"/>
    <w:p w:rsidR="00016CDB" w:rsidRPr="00016CDB" w:rsidRDefault="00016CDB" w:rsidP="00016CDB"/>
    <w:sectPr w:rsidR="00016CDB" w:rsidRPr="00016CDB">
      <w:head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0006" w:rsidRDefault="00A00006" w:rsidP="005F5576">
      <w:r>
        <w:separator/>
      </w:r>
    </w:p>
  </w:endnote>
  <w:endnote w:type="continuationSeparator" w:id="0">
    <w:p w:rsidR="00A00006" w:rsidRDefault="00A0000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0006" w:rsidRDefault="00A00006" w:rsidP="005F5576">
      <w:r>
        <w:separator/>
      </w:r>
    </w:p>
  </w:footnote>
  <w:footnote w:type="continuationSeparator" w:id="0">
    <w:p w:rsidR="00A00006" w:rsidRDefault="00A0000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86A" w:rsidRPr="00D1335D" w:rsidRDefault="00EC186A" w:rsidP="00D61508">
    <w:pPr>
      <w:pStyle w:val="Header"/>
      <w:tabs>
        <w:tab w:val="clear" w:pos="9360"/>
        <w:tab w:val="right" w:pos="10080"/>
      </w:tabs>
      <w:ind w:left="-720" w:right="-720"/>
      <w:rPr>
        <w:rFonts w:ascii="Arial Narrow" w:hAnsi="Arial Narrow"/>
        <w:b/>
        <w:smallCaps/>
        <w:sz w:val="24"/>
        <w:szCs w:val="24"/>
      </w:rPr>
    </w:pPr>
    <w:r>
      <w:rPr>
        <w:rFonts w:ascii="Arial Narrow" w:hAnsi="Arial Narrow"/>
        <w:b/>
        <w:smallCaps/>
        <w:sz w:val="24"/>
        <w:szCs w:val="24"/>
      </w:rPr>
      <w:t>Appeasement Disadvantage</w:t>
    </w:r>
    <w:r w:rsidRPr="00D1335D">
      <w:rPr>
        <w:rFonts w:ascii="Arial Narrow" w:hAnsi="Arial Narrow"/>
        <w:b/>
        <w:smallCaps/>
        <w:sz w:val="24"/>
        <w:szCs w:val="24"/>
      </w:rPr>
      <w:tab/>
    </w:r>
    <w:r w:rsidRPr="00D1335D">
      <w:rPr>
        <w:rFonts w:ascii="Arial Narrow" w:hAnsi="Arial Narrow"/>
        <w:b/>
        <w:smallCaps/>
        <w:sz w:val="24"/>
        <w:szCs w:val="24"/>
      </w:rPr>
      <w:tab/>
    </w:r>
    <w:r>
      <w:rPr>
        <w:rFonts w:ascii="Arial Narrow" w:hAnsi="Arial Narrow"/>
        <w:b/>
        <w:smallCaps/>
        <w:sz w:val="24"/>
        <w:szCs w:val="24"/>
      </w:rPr>
      <w:t>Michigan 2013</w:t>
    </w:r>
  </w:p>
  <w:p w:rsidR="00EC186A" w:rsidRPr="00D1335D" w:rsidRDefault="00EC186A" w:rsidP="00D86235">
    <w:pPr>
      <w:pStyle w:val="Header"/>
      <w:tabs>
        <w:tab w:val="clear" w:pos="9360"/>
        <w:tab w:val="left" w:pos="714"/>
        <w:tab w:val="right" w:pos="10080"/>
      </w:tabs>
      <w:ind w:left="-720" w:right="-720"/>
      <w:rPr>
        <w:rFonts w:ascii="Arial Narrow" w:hAnsi="Arial Narrow"/>
        <w:b/>
        <w:smallCaps/>
        <w:sz w:val="24"/>
        <w:szCs w:val="24"/>
        <w:u w:val="single"/>
      </w:rPr>
    </w:pPr>
    <w:r>
      <w:rPr>
        <w:rFonts w:ascii="Arial Narrow" w:hAnsi="Arial Narrow"/>
        <w:b/>
        <w:smallCaps/>
        <w:sz w:val="24"/>
        <w:szCs w:val="24"/>
        <w:u w:val="single"/>
      </w:rPr>
      <w:t>7-Week Juniors</w:t>
    </w:r>
    <w:r>
      <w:rPr>
        <w:rFonts w:ascii="Arial Narrow" w:hAnsi="Arial Narrow"/>
        <w:b/>
        <w:smallCaps/>
        <w:sz w:val="24"/>
        <w:szCs w:val="24"/>
        <w:u w:val="single"/>
      </w:rPr>
      <w:tab/>
    </w:r>
    <w:r w:rsidRPr="00D1335D">
      <w:rPr>
        <w:rFonts w:ascii="Arial Narrow" w:hAnsi="Arial Narrow"/>
        <w:b/>
        <w:smallCaps/>
        <w:sz w:val="24"/>
        <w:szCs w:val="24"/>
        <w:u w:val="single"/>
      </w:rPr>
      <w:tab/>
    </w:r>
    <w:r>
      <w:rPr>
        <w:rFonts w:ascii="Arial Narrow" w:hAnsi="Arial Narrow"/>
        <w:b/>
        <w:smallCaps/>
        <w:sz w:val="24"/>
        <w:szCs w:val="24"/>
        <w:u w:val="single"/>
      </w:rPr>
      <w:t>CFJPV</w:t>
    </w:r>
    <w:r w:rsidRPr="00D1335D">
      <w:rPr>
        <w:rFonts w:ascii="Arial Narrow" w:hAnsi="Arial Narrow"/>
        <w:b/>
        <w:smallCaps/>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EC08B3"/>
    <w:multiLevelType w:val="hybridMultilevel"/>
    <w:tmpl w:val="CC86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35D"/>
    <w:rsid w:val="00000354"/>
    <w:rsid w:val="00001C40"/>
    <w:rsid w:val="00002070"/>
    <w:rsid w:val="000022F2"/>
    <w:rsid w:val="0000459F"/>
    <w:rsid w:val="00004EB4"/>
    <w:rsid w:val="00011CB1"/>
    <w:rsid w:val="00012721"/>
    <w:rsid w:val="000129F6"/>
    <w:rsid w:val="00016CDB"/>
    <w:rsid w:val="0002196C"/>
    <w:rsid w:val="00021F29"/>
    <w:rsid w:val="000230D6"/>
    <w:rsid w:val="000246CA"/>
    <w:rsid w:val="00026B57"/>
    <w:rsid w:val="00027EED"/>
    <w:rsid w:val="0003041D"/>
    <w:rsid w:val="00033028"/>
    <w:rsid w:val="00034410"/>
    <w:rsid w:val="000360A7"/>
    <w:rsid w:val="00051FAC"/>
    <w:rsid w:val="00052A1D"/>
    <w:rsid w:val="00055E12"/>
    <w:rsid w:val="000572E4"/>
    <w:rsid w:val="00062140"/>
    <w:rsid w:val="00064A59"/>
    <w:rsid w:val="00064A92"/>
    <w:rsid w:val="0007162E"/>
    <w:rsid w:val="00073B9A"/>
    <w:rsid w:val="000745BE"/>
    <w:rsid w:val="000758A9"/>
    <w:rsid w:val="00076DCD"/>
    <w:rsid w:val="00081EA9"/>
    <w:rsid w:val="00090287"/>
    <w:rsid w:val="00090BA2"/>
    <w:rsid w:val="000978A3"/>
    <w:rsid w:val="00097D7E"/>
    <w:rsid w:val="000A05BA"/>
    <w:rsid w:val="000A0CDC"/>
    <w:rsid w:val="000A1D39"/>
    <w:rsid w:val="000A2059"/>
    <w:rsid w:val="000A3399"/>
    <w:rsid w:val="000A3B77"/>
    <w:rsid w:val="000A4FA5"/>
    <w:rsid w:val="000B2FC2"/>
    <w:rsid w:val="000B393D"/>
    <w:rsid w:val="000B61C8"/>
    <w:rsid w:val="000B6A64"/>
    <w:rsid w:val="000C767D"/>
    <w:rsid w:val="000D0B76"/>
    <w:rsid w:val="000D2AE5"/>
    <w:rsid w:val="000D3A26"/>
    <w:rsid w:val="000D3D8D"/>
    <w:rsid w:val="000D48F1"/>
    <w:rsid w:val="000D586F"/>
    <w:rsid w:val="000E15F7"/>
    <w:rsid w:val="000E41A3"/>
    <w:rsid w:val="000E4C43"/>
    <w:rsid w:val="000F2812"/>
    <w:rsid w:val="000F37E7"/>
    <w:rsid w:val="001020FC"/>
    <w:rsid w:val="001041D6"/>
    <w:rsid w:val="001107DF"/>
    <w:rsid w:val="00113C68"/>
    <w:rsid w:val="00114663"/>
    <w:rsid w:val="0011514E"/>
    <w:rsid w:val="0012057B"/>
    <w:rsid w:val="00126D92"/>
    <w:rsid w:val="001301AC"/>
    <w:rsid w:val="001304DF"/>
    <w:rsid w:val="00132028"/>
    <w:rsid w:val="0013369B"/>
    <w:rsid w:val="00136B32"/>
    <w:rsid w:val="00140241"/>
    <w:rsid w:val="00140397"/>
    <w:rsid w:val="0014072D"/>
    <w:rsid w:val="00141F7D"/>
    <w:rsid w:val="00141FBF"/>
    <w:rsid w:val="00143E9C"/>
    <w:rsid w:val="00150825"/>
    <w:rsid w:val="00153031"/>
    <w:rsid w:val="0015576B"/>
    <w:rsid w:val="00161D92"/>
    <w:rsid w:val="00164140"/>
    <w:rsid w:val="00164FEF"/>
    <w:rsid w:val="0016509D"/>
    <w:rsid w:val="0016711C"/>
    <w:rsid w:val="00167A9F"/>
    <w:rsid w:val="001711E1"/>
    <w:rsid w:val="0017136A"/>
    <w:rsid w:val="00172CA4"/>
    <w:rsid w:val="00175018"/>
    <w:rsid w:val="00177828"/>
    <w:rsid w:val="00177A1E"/>
    <w:rsid w:val="00182D51"/>
    <w:rsid w:val="0018565A"/>
    <w:rsid w:val="00186407"/>
    <w:rsid w:val="001929BE"/>
    <w:rsid w:val="0019587B"/>
    <w:rsid w:val="00195A52"/>
    <w:rsid w:val="00195AAF"/>
    <w:rsid w:val="001A4F0E"/>
    <w:rsid w:val="001A52AB"/>
    <w:rsid w:val="001B067B"/>
    <w:rsid w:val="001B0A04"/>
    <w:rsid w:val="001B3CEC"/>
    <w:rsid w:val="001C1D82"/>
    <w:rsid w:val="001C2147"/>
    <w:rsid w:val="001C587E"/>
    <w:rsid w:val="001C60EC"/>
    <w:rsid w:val="001C7C90"/>
    <w:rsid w:val="001D0D51"/>
    <w:rsid w:val="001F296A"/>
    <w:rsid w:val="001F7572"/>
    <w:rsid w:val="0020006E"/>
    <w:rsid w:val="002009AE"/>
    <w:rsid w:val="002028BE"/>
    <w:rsid w:val="00204A45"/>
    <w:rsid w:val="00206FB1"/>
    <w:rsid w:val="002101DA"/>
    <w:rsid w:val="002141DA"/>
    <w:rsid w:val="00217499"/>
    <w:rsid w:val="00222E3F"/>
    <w:rsid w:val="00226D09"/>
    <w:rsid w:val="002400A3"/>
    <w:rsid w:val="0024023F"/>
    <w:rsid w:val="00240C4E"/>
    <w:rsid w:val="00243DC0"/>
    <w:rsid w:val="0024751C"/>
    <w:rsid w:val="00247C80"/>
    <w:rsid w:val="00250E16"/>
    <w:rsid w:val="00251A9A"/>
    <w:rsid w:val="0025201B"/>
    <w:rsid w:val="0025306A"/>
    <w:rsid w:val="00254F5C"/>
    <w:rsid w:val="00257285"/>
    <w:rsid w:val="00257696"/>
    <w:rsid w:val="0026382E"/>
    <w:rsid w:val="00272786"/>
    <w:rsid w:val="00273D05"/>
    <w:rsid w:val="002810BE"/>
    <w:rsid w:val="00282C87"/>
    <w:rsid w:val="0028449E"/>
    <w:rsid w:val="0028746E"/>
    <w:rsid w:val="00287AB7"/>
    <w:rsid w:val="00294D00"/>
    <w:rsid w:val="002A0BAD"/>
    <w:rsid w:val="002A213E"/>
    <w:rsid w:val="002A2151"/>
    <w:rsid w:val="002A612B"/>
    <w:rsid w:val="002B4885"/>
    <w:rsid w:val="002B68A4"/>
    <w:rsid w:val="002B722E"/>
    <w:rsid w:val="002B7F56"/>
    <w:rsid w:val="002C2EFD"/>
    <w:rsid w:val="002C2F5A"/>
    <w:rsid w:val="002C571D"/>
    <w:rsid w:val="002C5772"/>
    <w:rsid w:val="002D0374"/>
    <w:rsid w:val="002D06A8"/>
    <w:rsid w:val="002D080D"/>
    <w:rsid w:val="002D2946"/>
    <w:rsid w:val="002D529E"/>
    <w:rsid w:val="002D6BD6"/>
    <w:rsid w:val="002E4DD9"/>
    <w:rsid w:val="002F0314"/>
    <w:rsid w:val="00301FED"/>
    <w:rsid w:val="003112F4"/>
    <w:rsid w:val="0031182D"/>
    <w:rsid w:val="00314B9D"/>
    <w:rsid w:val="00315181"/>
    <w:rsid w:val="00315CA2"/>
    <w:rsid w:val="00315F82"/>
    <w:rsid w:val="00316FEB"/>
    <w:rsid w:val="00317473"/>
    <w:rsid w:val="00321888"/>
    <w:rsid w:val="00321EB5"/>
    <w:rsid w:val="00326EEB"/>
    <w:rsid w:val="0033078A"/>
    <w:rsid w:val="00331559"/>
    <w:rsid w:val="00332259"/>
    <w:rsid w:val="00332960"/>
    <w:rsid w:val="00333EE2"/>
    <w:rsid w:val="003356D5"/>
    <w:rsid w:val="003403BF"/>
    <w:rsid w:val="00341D6C"/>
    <w:rsid w:val="00343740"/>
    <w:rsid w:val="00344E91"/>
    <w:rsid w:val="00345B03"/>
    <w:rsid w:val="00347123"/>
    <w:rsid w:val="0034756E"/>
    <w:rsid w:val="00347E74"/>
    <w:rsid w:val="00351D97"/>
    <w:rsid w:val="0035412C"/>
    <w:rsid w:val="00354B5B"/>
    <w:rsid w:val="00361803"/>
    <w:rsid w:val="003656B1"/>
    <w:rsid w:val="00371B2E"/>
    <w:rsid w:val="003749D2"/>
    <w:rsid w:val="00383E0A"/>
    <w:rsid w:val="003847C7"/>
    <w:rsid w:val="00385298"/>
    <w:rsid w:val="003852CE"/>
    <w:rsid w:val="00392E92"/>
    <w:rsid w:val="00395C83"/>
    <w:rsid w:val="003A2A3B"/>
    <w:rsid w:val="003A440C"/>
    <w:rsid w:val="003B024E"/>
    <w:rsid w:val="003B0C84"/>
    <w:rsid w:val="003B183E"/>
    <w:rsid w:val="003B2F3E"/>
    <w:rsid w:val="003B3E25"/>
    <w:rsid w:val="003B55B7"/>
    <w:rsid w:val="003B6076"/>
    <w:rsid w:val="003C02EF"/>
    <w:rsid w:val="003C105C"/>
    <w:rsid w:val="003C1B7A"/>
    <w:rsid w:val="003C27EB"/>
    <w:rsid w:val="003C756E"/>
    <w:rsid w:val="003D2216"/>
    <w:rsid w:val="003D2C33"/>
    <w:rsid w:val="003D41C8"/>
    <w:rsid w:val="003E4831"/>
    <w:rsid w:val="003E48DE"/>
    <w:rsid w:val="003E7E8B"/>
    <w:rsid w:val="003F2905"/>
    <w:rsid w:val="003F2AAF"/>
    <w:rsid w:val="003F2EFD"/>
    <w:rsid w:val="003F3030"/>
    <w:rsid w:val="003F408D"/>
    <w:rsid w:val="003F47AE"/>
    <w:rsid w:val="003F7442"/>
    <w:rsid w:val="00403971"/>
    <w:rsid w:val="00405EAA"/>
    <w:rsid w:val="004067A9"/>
    <w:rsid w:val="00406958"/>
    <w:rsid w:val="00407386"/>
    <w:rsid w:val="004138EF"/>
    <w:rsid w:val="00420D27"/>
    <w:rsid w:val="004229EA"/>
    <w:rsid w:val="004319DE"/>
    <w:rsid w:val="00431F29"/>
    <w:rsid w:val="00434BB6"/>
    <w:rsid w:val="00435232"/>
    <w:rsid w:val="004400B1"/>
    <w:rsid w:val="004400EA"/>
    <w:rsid w:val="00443D43"/>
    <w:rsid w:val="00450882"/>
    <w:rsid w:val="00451C20"/>
    <w:rsid w:val="00451CF3"/>
    <w:rsid w:val="00452001"/>
    <w:rsid w:val="0045442E"/>
    <w:rsid w:val="0045491E"/>
    <w:rsid w:val="00455881"/>
    <w:rsid w:val="004564E2"/>
    <w:rsid w:val="00462418"/>
    <w:rsid w:val="00471027"/>
    <w:rsid w:val="00471A70"/>
    <w:rsid w:val="0047240C"/>
    <w:rsid w:val="004730DB"/>
    <w:rsid w:val="004739BC"/>
    <w:rsid w:val="00473A79"/>
    <w:rsid w:val="00475E03"/>
    <w:rsid w:val="00476723"/>
    <w:rsid w:val="0047798D"/>
    <w:rsid w:val="00477FE1"/>
    <w:rsid w:val="0048443D"/>
    <w:rsid w:val="0048737A"/>
    <w:rsid w:val="0049003A"/>
    <w:rsid w:val="004913A4"/>
    <w:rsid w:val="004931DE"/>
    <w:rsid w:val="00493C46"/>
    <w:rsid w:val="004957E5"/>
    <w:rsid w:val="00496E89"/>
    <w:rsid w:val="004A0F16"/>
    <w:rsid w:val="004A305F"/>
    <w:rsid w:val="004A335C"/>
    <w:rsid w:val="004A4F69"/>
    <w:rsid w:val="004A6083"/>
    <w:rsid w:val="004A6E81"/>
    <w:rsid w:val="004A7806"/>
    <w:rsid w:val="004B0545"/>
    <w:rsid w:val="004B7E46"/>
    <w:rsid w:val="004C0ACF"/>
    <w:rsid w:val="004C1AB7"/>
    <w:rsid w:val="004C32CE"/>
    <w:rsid w:val="004C3D6C"/>
    <w:rsid w:val="004C5B43"/>
    <w:rsid w:val="004C5E5A"/>
    <w:rsid w:val="004D3745"/>
    <w:rsid w:val="004D3987"/>
    <w:rsid w:val="004E294C"/>
    <w:rsid w:val="004E3132"/>
    <w:rsid w:val="004E552E"/>
    <w:rsid w:val="004E656D"/>
    <w:rsid w:val="004F0849"/>
    <w:rsid w:val="004F0C4E"/>
    <w:rsid w:val="004F173C"/>
    <w:rsid w:val="004F1B8C"/>
    <w:rsid w:val="004F33F3"/>
    <w:rsid w:val="004F45B0"/>
    <w:rsid w:val="004F74F4"/>
    <w:rsid w:val="004F7976"/>
    <w:rsid w:val="005020C3"/>
    <w:rsid w:val="005111F8"/>
    <w:rsid w:val="00511227"/>
    <w:rsid w:val="00513FA2"/>
    <w:rsid w:val="00514387"/>
    <w:rsid w:val="00516459"/>
    <w:rsid w:val="00520153"/>
    <w:rsid w:val="00531FF3"/>
    <w:rsid w:val="005349E1"/>
    <w:rsid w:val="00537EF5"/>
    <w:rsid w:val="00541150"/>
    <w:rsid w:val="005420CC"/>
    <w:rsid w:val="005434D0"/>
    <w:rsid w:val="0054437C"/>
    <w:rsid w:val="00546D61"/>
    <w:rsid w:val="005536DC"/>
    <w:rsid w:val="0055548D"/>
    <w:rsid w:val="00555617"/>
    <w:rsid w:val="00555C8F"/>
    <w:rsid w:val="00556777"/>
    <w:rsid w:val="005573BD"/>
    <w:rsid w:val="005579BF"/>
    <w:rsid w:val="00560C3E"/>
    <w:rsid w:val="00561F57"/>
    <w:rsid w:val="00563468"/>
    <w:rsid w:val="00564EC2"/>
    <w:rsid w:val="00565EAE"/>
    <w:rsid w:val="00573677"/>
    <w:rsid w:val="00575F7D"/>
    <w:rsid w:val="00580383"/>
    <w:rsid w:val="00580E40"/>
    <w:rsid w:val="00586AA0"/>
    <w:rsid w:val="00590731"/>
    <w:rsid w:val="005A4A92"/>
    <w:rsid w:val="005A506B"/>
    <w:rsid w:val="005A701C"/>
    <w:rsid w:val="005A78A5"/>
    <w:rsid w:val="005A7B92"/>
    <w:rsid w:val="005B1694"/>
    <w:rsid w:val="005B2444"/>
    <w:rsid w:val="005B2D14"/>
    <w:rsid w:val="005B3140"/>
    <w:rsid w:val="005B6631"/>
    <w:rsid w:val="005C0B05"/>
    <w:rsid w:val="005C40BF"/>
    <w:rsid w:val="005D1156"/>
    <w:rsid w:val="005E0681"/>
    <w:rsid w:val="005E3B08"/>
    <w:rsid w:val="005E3C5D"/>
    <w:rsid w:val="005E3FE4"/>
    <w:rsid w:val="005E572E"/>
    <w:rsid w:val="005E5EA4"/>
    <w:rsid w:val="005F40CE"/>
    <w:rsid w:val="005F5576"/>
    <w:rsid w:val="005F56CC"/>
    <w:rsid w:val="005F7A10"/>
    <w:rsid w:val="006014AB"/>
    <w:rsid w:val="00601828"/>
    <w:rsid w:val="00604A16"/>
    <w:rsid w:val="00605F20"/>
    <w:rsid w:val="0061680A"/>
    <w:rsid w:val="00617F39"/>
    <w:rsid w:val="00623018"/>
    <w:rsid w:val="00623B70"/>
    <w:rsid w:val="00625B5B"/>
    <w:rsid w:val="00631E60"/>
    <w:rsid w:val="0063463D"/>
    <w:rsid w:val="0063578B"/>
    <w:rsid w:val="00636B3D"/>
    <w:rsid w:val="00641025"/>
    <w:rsid w:val="006464ED"/>
    <w:rsid w:val="006465A5"/>
    <w:rsid w:val="0064697D"/>
    <w:rsid w:val="00646E5D"/>
    <w:rsid w:val="00650B7E"/>
    <w:rsid w:val="00650E98"/>
    <w:rsid w:val="00653C7B"/>
    <w:rsid w:val="0065669A"/>
    <w:rsid w:val="00656C61"/>
    <w:rsid w:val="00657845"/>
    <w:rsid w:val="006672D8"/>
    <w:rsid w:val="006702C2"/>
    <w:rsid w:val="00670D96"/>
    <w:rsid w:val="00671CB5"/>
    <w:rsid w:val="00672877"/>
    <w:rsid w:val="00674A1D"/>
    <w:rsid w:val="00683154"/>
    <w:rsid w:val="00683663"/>
    <w:rsid w:val="00683B1F"/>
    <w:rsid w:val="0068414B"/>
    <w:rsid w:val="00685ABF"/>
    <w:rsid w:val="00690115"/>
    <w:rsid w:val="00690898"/>
    <w:rsid w:val="00693039"/>
    <w:rsid w:val="00693A5A"/>
    <w:rsid w:val="006A281D"/>
    <w:rsid w:val="006A6820"/>
    <w:rsid w:val="006B0EC2"/>
    <w:rsid w:val="006B1915"/>
    <w:rsid w:val="006B1AF8"/>
    <w:rsid w:val="006B302F"/>
    <w:rsid w:val="006C12FE"/>
    <w:rsid w:val="006C1F4E"/>
    <w:rsid w:val="006C64D4"/>
    <w:rsid w:val="006D0463"/>
    <w:rsid w:val="006D4897"/>
    <w:rsid w:val="006D5031"/>
    <w:rsid w:val="006E34D7"/>
    <w:rsid w:val="006E3A5D"/>
    <w:rsid w:val="006E53F0"/>
    <w:rsid w:val="006F33B8"/>
    <w:rsid w:val="006F46C3"/>
    <w:rsid w:val="006F46DB"/>
    <w:rsid w:val="006F6AB3"/>
    <w:rsid w:val="006F7CDF"/>
    <w:rsid w:val="00700BDB"/>
    <w:rsid w:val="0070121B"/>
    <w:rsid w:val="00701E73"/>
    <w:rsid w:val="00702002"/>
    <w:rsid w:val="007042FB"/>
    <w:rsid w:val="00705615"/>
    <w:rsid w:val="00705A4C"/>
    <w:rsid w:val="0071031D"/>
    <w:rsid w:val="00711FE2"/>
    <w:rsid w:val="00712649"/>
    <w:rsid w:val="00714BC9"/>
    <w:rsid w:val="00723F91"/>
    <w:rsid w:val="00725623"/>
    <w:rsid w:val="00727B6B"/>
    <w:rsid w:val="00727E5E"/>
    <w:rsid w:val="00733C1F"/>
    <w:rsid w:val="00741966"/>
    <w:rsid w:val="00743059"/>
    <w:rsid w:val="007446F6"/>
    <w:rsid w:val="00744F58"/>
    <w:rsid w:val="00750CED"/>
    <w:rsid w:val="00751A9F"/>
    <w:rsid w:val="00754120"/>
    <w:rsid w:val="00760A29"/>
    <w:rsid w:val="00760E13"/>
    <w:rsid w:val="00763C02"/>
    <w:rsid w:val="00764276"/>
    <w:rsid w:val="007647C5"/>
    <w:rsid w:val="00764E73"/>
    <w:rsid w:val="00771E18"/>
    <w:rsid w:val="007739F1"/>
    <w:rsid w:val="007745C6"/>
    <w:rsid w:val="00774C4F"/>
    <w:rsid w:val="007755F6"/>
    <w:rsid w:val="007761AD"/>
    <w:rsid w:val="00777387"/>
    <w:rsid w:val="007815E5"/>
    <w:rsid w:val="00787343"/>
    <w:rsid w:val="00790BFA"/>
    <w:rsid w:val="00791121"/>
    <w:rsid w:val="00791C88"/>
    <w:rsid w:val="00797B76"/>
    <w:rsid w:val="007A3D06"/>
    <w:rsid w:val="007A6F08"/>
    <w:rsid w:val="007B203F"/>
    <w:rsid w:val="007B383B"/>
    <w:rsid w:val="007C350D"/>
    <w:rsid w:val="007C3689"/>
    <w:rsid w:val="007C3C9B"/>
    <w:rsid w:val="007C6039"/>
    <w:rsid w:val="007D3012"/>
    <w:rsid w:val="007D65A7"/>
    <w:rsid w:val="007E2F6B"/>
    <w:rsid w:val="007E380A"/>
    <w:rsid w:val="007E3F59"/>
    <w:rsid w:val="007E5043"/>
    <w:rsid w:val="007E5183"/>
    <w:rsid w:val="007F3164"/>
    <w:rsid w:val="00804FA1"/>
    <w:rsid w:val="008069C7"/>
    <w:rsid w:val="00806D76"/>
    <w:rsid w:val="00810FBF"/>
    <w:rsid w:val="008133F9"/>
    <w:rsid w:val="00822FB2"/>
    <w:rsid w:val="00823AAC"/>
    <w:rsid w:val="0082494B"/>
    <w:rsid w:val="0082512E"/>
    <w:rsid w:val="0082551D"/>
    <w:rsid w:val="0082595C"/>
    <w:rsid w:val="0083333A"/>
    <w:rsid w:val="0083622E"/>
    <w:rsid w:val="008409C7"/>
    <w:rsid w:val="00845F80"/>
    <w:rsid w:val="00853212"/>
    <w:rsid w:val="00854C66"/>
    <w:rsid w:val="008553E1"/>
    <w:rsid w:val="00872208"/>
    <w:rsid w:val="0087643B"/>
    <w:rsid w:val="00877669"/>
    <w:rsid w:val="00880F21"/>
    <w:rsid w:val="00881249"/>
    <w:rsid w:val="00884A41"/>
    <w:rsid w:val="00886FC8"/>
    <w:rsid w:val="0089119F"/>
    <w:rsid w:val="00897F92"/>
    <w:rsid w:val="008A0F90"/>
    <w:rsid w:val="008A5B3A"/>
    <w:rsid w:val="008A64C9"/>
    <w:rsid w:val="008B149A"/>
    <w:rsid w:val="008B180A"/>
    <w:rsid w:val="008B24B7"/>
    <w:rsid w:val="008B38FD"/>
    <w:rsid w:val="008B47D1"/>
    <w:rsid w:val="008C1074"/>
    <w:rsid w:val="008C2CD8"/>
    <w:rsid w:val="008C460F"/>
    <w:rsid w:val="008C5743"/>
    <w:rsid w:val="008C68EE"/>
    <w:rsid w:val="008C7F44"/>
    <w:rsid w:val="008D4273"/>
    <w:rsid w:val="008D4EF3"/>
    <w:rsid w:val="008E0E4F"/>
    <w:rsid w:val="008E1FD5"/>
    <w:rsid w:val="008E4139"/>
    <w:rsid w:val="008E4722"/>
    <w:rsid w:val="008E4DB8"/>
    <w:rsid w:val="008E69E7"/>
    <w:rsid w:val="008F0AE2"/>
    <w:rsid w:val="008F0B74"/>
    <w:rsid w:val="008F0BC8"/>
    <w:rsid w:val="008F322F"/>
    <w:rsid w:val="008F3E88"/>
    <w:rsid w:val="00903FC1"/>
    <w:rsid w:val="00907DFE"/>
    <w:rsid w:val="009102B5"/>
    <w:rsid w:val="00910643"/>
    <w:rsid w:val="00914596"/>
    <w:rsid w:val="009146BF"/>
    <w:rsid w:val="00915AD4"/>
    <w:rsid w:val="00915EF1"/>
    <w:rsid w:val="00916C92"/>
    <w:rsid w:val="00921996"/>
    <w:rsid w:val="00924C08"/>
    <w:rsid w:val="00927D88"/>
    <w:rsid w:val="00930D1F"/>
    <w:rsid w:val="00935127"/>
    <w:rsid w:val="0093687D"/>
    <w:rsid w:val="0094025E"/>
    <w:rsid w:val="00941390"/>
    <w:rsid w:val="0094256C"/>
    <w:rsid w:val="009522F0"/>
    <w:rsid w:val="00953297"/>
    <w:rsid w:val="00953F11"/>
    <w:rsid w:val="00956B09"/>
    <w:rsid w:val="00963790"/>
    <w:rsid w:val="009706C1"/>
    <w:rsid w:val="009714ED"/>
    <w:rsid w:val="00974351"/>
    <w:rsid w:val="00976675"/>
    <w:rsid w:val="00976FBF"/>
    <w:rsid w:val="00977061"/>
    <w:rsid w:val="0098271B"/>
    <w:rsid w:val="00982A0B"/>
    <w:rsid w:val="00984B38"/>
    <w:rsid w:val="00990A6B"/>
    <w:rsid w:val="00991899"/>
    <w:rsid w:val="009A0636"/>
    <w:rsid w:val="009A6FF5"/>
    <w:rsid w:val="009A7163"/>
    <w:rsid w:val="009B28E0"/>
    <w:rsid w:val="009B2B47"/>
    <w:rsid w:val="009B35DB"/>
    <w:rsid w:val="009C4298"/>
    <w:rsid w:val="009D318C"/>
    <w:rsid w:val="009D39D3"/>
    <w:rsid w:val="009E1D68"/>
    <w:rsid w:val="009E4993"/>
    <w:rsid w:val="009F1ABE"/>
    <w:rsid w:val="009F5B02"/>
    <w:rsid w:val="00A00006"/>
    <w:rsid w:val="00A10B8B"/>
    <w:rsid w:val="00A201D8"/>
    <w:rsid w:val="00A20D78"/>
    <w:rsid w:val="00A2174A"/>
    <w:rsid w:val="00A221D5"/>
    <w:rsid w:val="00A25987"/>
    <w:rsid w:val="00A26733"/>
    <w:rsid w:val="00A3256D"/>
    <w:rsid w:val="00A3595E"/>
    <w:rsid w:val="00A35A34"/>
    <w:rsid w:val="00A37660"/>
    <w:rsid w:val="00A46C7F"/>
    <w:rsid w:val="00A47477"/>
    <w:rsid w:val="00A5267E"/>
    <w:rsid w:val="00A60BE6"/>
    <w:rsid w:val="00A62B58"/>
    <w:rsid w:val="00A66D4D"/>
    <w:rsid w:val="00A7127F"/>
    <w:rsid w:val="00A73245"/>
    <w:rsid w:val="00A735AC"/>
    <w:rsid w:val="00A765F4"/>
    <w:rsid w:val="00A77145"/>
    <w:rsid w:val="00A80938"/>
    <w:rsid w:val="00A82989"/>
    <w:rsid w:val="00A82DDB"/>
    <w:rsid w:val="00A83A29"/>
    <w:rsid w:val="00A86137"/>
    <w:rsid w:val="00A904FE"/>
    <w:rsid w:val="00A9262C"/>
    <w:rsid w:val="00A92FB7"/>
    <w:rsid w:val="00A955B9"/>
    <w:rsid w:val="00A97E6A"/>
    <w:rsid w:val="00AA4816"/>
    <w:rsid w:val="00AA580D"/>
    <w:rsid w:val="00AB2D26"/>
    <w:rsid w:val="00AB3B76"/>
    <w:rsid w:val="00AB61DD"/>
    <w:rsid w:val="00AC222F"/>
    <w:rsid w:val="00AC2CC7"/>
    <w:rsid w:val="00AC339E"/>
    <w:rsid w:val="00AC5CE3"/>
    <w:rsid w:val="00AC7B3B"/>
    <w:rsid w:val="00AD3CE6"/>
    <w:rsid w:val="00AD4523"/>
    <w:rsid w:val="00AD564B"/>
    <w:rsid w:val="00AD69D8"/>
    <w:rsid w:val="00AE1307"/>
    <w:rsid w:val="00AE7586"/>
    <w:rsid w:val="00AF1412"/>
    <w:rsid w:val="00AF23B9"/>
    <w:rsid w:val="00AF3061"/>
    <w:rsid w:val="00AF5696"/>
    <w:rsid w:val="00AF7A65"/>
    <w:rsid w:val="00B03E4D"/>
    <w:rsid w:val="00B06710"/>
    <w:rsid w:val="00B07EBF"/>
    <w:rsid w:val="00B11104"/>
    <w:rsid w:val="00B15526"/>
    <w:rsid w:val="00B166CB"/>
    <w:rsid w:val="00B17FCF"/>
    <w:rsid w:val="00B235E1"/>
    <w:rsid w:val="00B272CF"/>
    <w:rsid w:val="00B3145D"/>
    <w:rsid w:val="00B3562D"/>
    <w:rsid w:val="00B357BA"/>
    <w:rsid w:val="00B411C2"/>
    <w:rsid w:val="00B42CEC"/>
    <w:rsid w:val="00B50309"/>
    <w:rsid w:val="00B50514"/>
    <w:rsid w:val="00B54B8E"/>
    <w:rsid w:val="00B564DB"/>
    <w:rsid w:val="00B60D14"/>
    <w:rsid w:val="00B60F55"/>
    <w:rsid w:val="00B63598"/>
    <w:rsid w:val="00B66A3F"/>
    <w:rsid w:val="00B66BA5"/>
    <w:rsid w:val="00B768B6"/>
    <w:rsid w:val="00B816A3"/>
    <w:rsid w:val="00B84C27"/>
    <w:rsid w:val="00B908D1"/>
    <w:rsid w:val="00B91BCC"/>
    <w:rsid w:val="00B940D1"/>
    <w:rsid w:val="00B96D54"/>
    <w:rsid w:val="00BA0C09"/>
    <w:rsid w:val="00BB1823"/>
    <w:rsid w:val="00BB58BD"/>
    <w:rsid w:val="00BB6A0C"/>
    <w:rsid w:val="00BB6A26"/>
    <w:rsid w:val="00BB780D"/>
    <w:rsid w:val="00BC1034"/>
    <w:rsid w:val="00BE2408"/>
    <w:rsid w:val="00BE3EC6"/>
    <w:rsid w:val="00BE5BEB"/>
    <w:rsid w:val="00BE6528"/>
    <w:rsid w:val="00BE6B57"/>
    <w:rsid w:val="00BE7EBB"/>
    <w:rsid w:val="00BF0539"/>
    <w:rsid w:val="00BF6F41"/>
    <w:rsid w:val="00BF752B"/>
    <w:rsid w:val="00C0087A"/>
    <w:rsid w:val="00C051D6"/>
    <w:rsid w:val="00C05F9D"/>
    <w:rsid w:val="00C069BB"/>
    <w:rsid w:val="00C1268D"/>
    <w:rsid w:val="00C159DC"/>
    <w:rsid w:val="00C25DFD"/>
    <w:rsid w:val="00C27212"/>
    <w:rsid w:val="00C31E68"/>
    <w:rsid w:val="00C331DD"/>
    <w:rsid w:val="00C34185"/>
    <w:rsid w:val="00C3677E"/>
    <w:rsid w:val="00C42DD6"/>
    <w:rsid w:val="00C4563E"/>
    <w:rsid w:val="00C46D84"/>
    <w:rsid w:val="00C52A37"/>
    <w:rsid w:val="00C545E7"/>
    <w:rsid w:val="00C66858"/>
    <w:rsid w:val="00C72E69"/>
    <w:rsid w:val="00C7411E"/>
    <w:rsid w:val="00C84638"/>
    <w:rsid w:val="00C84988"/>
    <w:rsid w:val="00C86689"/>
    <w:rsid w:val="00C90FE9"/>
    <w:rsid w:val="00C92A7A"/>
    <w:rsid w:val="00C95A96"/>
    <w:rsid w:val="00C95EFA"/>
    <w:rsid w:val="00C966F1"/>
    <w:rsid w:val="00CA07A1"/>
    <w:rsid w:val="00CA0A6B"/>
    <w:rsid w:val="00CA0D37"/>
    <w:rsid w:val="00CA4479"/>
    <w:rsid w:val="00CA4AF6"/>
    <w:rsid w:val="00CA59CA"/>
    <w:rsid w:val="00CA5AC1"/>
    <w:rsid w:val="00CB2356"/>
    <w:rsid w:val="00CB4075"/>
    <w:rsid w:val="00CB4E6D"/>
    <w:rsid w:val="00CC1F68"/>
    <w:rsid w:val="00CC23DE"/>
    <w:rsid w:val="00CD3E3A"/>
    <w:rsid w:val="00CD7459"/>
    <w:rsid w:val="00CE3650"/>
    <w:rsid w:val="00CE4485"/>
    <w:rsid w:val="00CE55A6"/>
    <w:rsid w:val="00CE6CD0"/>
    <w:rsid w:val="00CE727A"/>
    <w:rsid w:val="00CF13FC"/>
    <w:rsid w:val="00CF449C"/>
    <w:rsid w:val="00CF4AAF"/>
    <w:rsid w:val="00CF54E4"/>
    <w:rsid w:val="00CF561A"/>
    <w:rsid w:val="00CF6C18"/>
    <w:rsid w:val="00CF7EA8"/>
    <w:rsid w:val="00D004DA"/>
    <w:rsid w:val="00D01673"/>
    <w:rsid w:val="00D0309A"/>
    <w:rsid w:val="00D04BFE"/>
    <w:rsid w:val="00D07BA4"/>
    <w:rsid w:val="00D109BA"/>
    <w:rsid w:val="00D1335D"/>
    <w:rsid w:val="00D14328"/>
    <w:rsid w:val="00D176BE"/>
    <w:rsid w:val="00D17C4E"/>
    <w:rsid w:val="00D21359"/>
    <w:rsid w:val="00D215F6"/>
    <w:rsid w:val="00D22662"/>
    <w:rsid w:val="00D22741"/>
    <w:rsid w:val="00D22BE1"/>
    <w:rsid w:val="00D2765B"/>
    <w:rsid w:val="00D31DF7"/>
    <w:rsid w:val="00D33B91"/>
    <w:rsid w:val="00D34584"/>
    <w:rsid w:val="00D415C6"/>
    <w:rsid w:val="00D420EA"/>
    <w:rsid w:val="00D4413E"/>
    <w:rsid w:val="00D4639E"/>
    <w:rsid w:val="00D474A4"/>
    <w:rsid w:val="00D51ABF"/>
    <w:rsid w:val="00D522C6"/>
    <w:rsid w:val="00D5444B"/>
    <w:rsid w:val="00D5484C"/>
    <w:rsid w:val="00D55302"/>
    <w:rsid w:val="00D57CBF"/>
    <w:rsid w:val="00D61508"/>
    <w:rsid w:val="00D634E0"/>
    <w:rsid w:val="00D635D4"/>
    <w:rsid w:val="00D66ABC"/>
    <w:rsid w:val="00D67740"/>
    <w:rsid w:val="00D71CFC"/>
    <w:rsid w:val="00D76010"/>
    <w:rsid w:val="00D81488"/>
    <w:rsid w:val="00D86024"/>
    <w:rsid w:val="00D86235"/>
    <w:rsid w:val="00D87EDF"/>
    <w:rsid w:val="00D90C5A"/>
    <w:rsid w:val="00D920E0"/>
    <w:rsid w:val="00D93B11"/>
    <w:rsid w:val="00D94CA3"/>
    <w:rsid w:val="00D96595"/>
    <w:rsid w:val="00DA018C"/>
    <w:rsid w:val="00DA133F"/>
    <w:rsid w:val="00DA2C22"/>
    <w:rsid w:val="00DA3C9D"/>
    <w:rsid w:val="00DA5B43"/>
    <w:rsid w:val="00DA6E78"/>
    <w:rsid w:val="00DB0F7E"/>
    <w:rsid w:val="00DB5489"/>
    <w:rsid w:val="00DB6C98"/>
    <w:rsid w:val="00DC1B40"/>
    <w:rsid w:val="00DC5404"/>
    <w:rsid w:val="00DC701C"/>
    <w:rsid w:val="00DD332A"/>
    <w:rsid w:val="00DD7B26"/>
    <w:rsid w:val="00DD7F91"/>
    <w:rsid w:val="00DE1D3A"/>
    <w:rsid w:val="00DE5BF5"/>
    <w:rsid w:val="00DF365D"/>
    <w:rsid w:val="00DF36C6"/>
    <w:rsid w:val="00E00376"/>
    <w:rsid w:val="00E01016"/>
    <w:rsid w:val="00E043B1"/>
    <w:rsid w:val="00E121F0"/>
    <w:rsid w:val="00E14EBD"/>
    <w:rsid w:val="00E16734"/>
    <w:rsid w:val="00E16F30"/>
    <w:rsid w:val="00E221A5"/>
    <w:rsid w:val="00E222E4"/>
    <w:rsid w:val="00E23260"/>
    <w:rsid w:val="00E232F4"/>
    <w:rsid w:val="00E2367A"/>
    <w:rsid w:val="00E27BC7"/>
    <w:rsid w:val="00E33A27"/>
    <w:rsid w:val="00E35FC9"/>
    <w:rsid w:val="00E372E5"/>
    <w:rsid w:val="00E377A4"/>
    <w:rsid w:val="00E41346"/>
    <w:rsid w:val="00E420E9"/>
    <w:rsid w:val="00E4635D"/>
    <w:rsid w:val="00E47DC3"/>
    <w:rsid w:val="00E553A7"/>
    <w:rsid w:val="00E56B1C"/>
    <w:rsid w:val="00E56C99"/>
    <w:rsid w:val="00E61D76"/>
    <w:rsid w:val="00E6223C"/>
    <w:rsid w:val="00E62E35"/>
    <w:rsid w:val="00E674DB"/>
    <w:rsid w:val="00E70912"/>
    <w:rsid w:val="00E74582"/>
    <w:rsid w:val="00E75F28"/>
    <w:rsid w:val="00E8409C"/>
    <w:rsid w:val="00E87480"/>
    <w:rsid w:val="00E90AA6"/>
    <w:rsid w:val="00E92D33"/>
    <w:rsid w:val="00E977B8"/>
    <w:rsid w:val="00E97AD1"/>
    <w:rsid w:val="00EA109B"/>
    <w:rsid w:val="00EA15A8"/>
    <w:rsid w:val="00EA203B"/>
    <w:rsid w:val="00EA2926"/>
    <w:rsid w:val="00EA48D2"/>
    <w:rsid w:val="00EB2CDE"/>
    <w:rsid w:val="00EB379B"/>
    <w:rsid w:val="00EB554E"/>
    <w:rsid w:val="00EB6BD2"/>
    <w:rsid w:val="00EB6FA7"/>
    <w:rsid w:val="00EB7756"/>
    <w:rsid w:val="00EC186A"/>
    <w:rsid w:val="00EC1A81"/>
    <w:rsid w:val="00EC2633"/>
    <w:rsid w:val="00EC41DF"/>
    <w:rsid w:val="00EC7E5C"/>
    <w:rsid w:val="00ED595F"/>
    <w:rsid w:val="00ED5FA6"/>
    <w:rsid w:val="00ED7098"/>
    <w:rsid w:val="00ED72A4"/>
    <w:rsid w:val="00ED78F1"/>
    <w:rsid w:val="00EE462E"/>
    <w:rsid w:val="00EE4DCA"/>
    <w:rsid w:val="00EE62AA"/>
    <w:rsid w:val="00EF0F62"/>
    <w:rsid w:val="00EF47FB"/>
    <w:rsid w:val="00F007E1"/>
    <w:rsid w:val="00F008FF"/>
    <w:rsid w:val="00F0134E"/>
    <w:rsid w:val="00F057C6"/>
    <w:rsid w:val="00F10782"/>
    <w:rsid w:val="00F14CEA"/>
    <w:rsid w:val="00F165C8"/>
    <w:rsid w:val="00F17D96"/>
    <w:rsid w:val="00F20A2F"/>
    <w:rsid w:val="00F216B1"/>
    <w:rsid w:val="00F217C4"/>
    <w:rsid w:val="00F22565"/>
    <w:rsid w:val="00F233E0"/>
    <w:rsid w:val="00F3380E"/>
    <w:rsid w:val="00F37175"/>
    <w:rsid w:val="00F40837"/>
    <w:rsid w:val="00F413CD"/>
    <w:rsid w:val="00F42F79"/>
    <w:rsid w:val="00F46A04"/>
    <w:rsid w:val="00F47773"/>
    <w:rsid w:val="00F5019D"/>
    <w:rsid w:val="00F55EFA"/>
    <w:rsid w:val="00F56308"/>
    <w:rsid w:val="00F56B46"/>
    <w:rsid w:val="00F6239A"/>
    <w:rsid w:val="00F634D6"/>
    <w:rsid w:val="00F64385"/>
    <w:rsid w:val="00F64607"/>
    <w:rsid w:val="00F6473F"/>
    <w:rsid w:val="00F6604A"/>
    <w:rsid w:val="00F66D62"/>
    <w:rsid w:val="00F70C8E"/>
    <w:rsid w:val="00F76366"/>
    <w:rsid w:val="00F76893"/>
    <w:rsid w:val="00F77EF8"/>
    <w:rsid w:val="00F805C0"/>
    <w:rsid w:val="00F810D4"/>
    <w:rsid w:val="00F915E6"/>
    <w:rsid w:val="00F91A12"/>
    <w:rsid w:val="00F9212E"/>
    <w:rsid w:val="00F94014"/>
    <w:rsid w:val="00FB401A"/>
    <w:rsid w:val="00FB4261"/>
    <w:rsid w:val="00FB43B1"/>
    <w:rsid w:val="00FC0608"/>
    <w:rsid w:val="00FC2155"/>
    <w:rsid w:val="00FC41A7"/>
    <w:rsid w:val="00FC5E25"/>
    <w:rsid w:val="00FC6681"/>
    <w:rsid w:val="00FD5FF4"/>
    <w:rsid w:val="00FD675B"/>
    <w:rsid w:val="00FD7483"/>
    <w:rsid w:val="00FE352F"/>
    <w:rsid w:val="00FE3655"/>
    <w:rsid w:val="00FE380E"/>
    <w:rsid w:val="00FE4404"/>
    <w:rsid w:val="00FE4893"/>
    <w:rsid w:val="00FF0861"/>
    <w:rsid w:val="00FF0F82"/>
    <w:rsid w:val="00FF3D19"/>
    <w:rsid w:val="00FF4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4B8E"/>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B54B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54B8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54B8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B54B8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B54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B8E"/>
  </w:style>
  <w:style w:type="character" w:customStyle="1" w:styleId="Heading1Char">
    <w:name w:val="Heading 1 Char"/>
    <w:aliases w:val="Pocket Char"/>
    <w:basedOn w:val="DefaultParagraphFont"/>
    <w:link w:val="Heading1"/>
    <w:uiPriority w:val="1"/>
    <w:rsid w:val="00B54B8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54B8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Emphasis!!,small,Qualifications"/>
    <w:basedOn w:val="DefaultParagraphFont"/>
    <w:uiPriority w:val="7"/>
    <w:qFormat/>
    <w:rsid w:val="00B54B8E"/>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B54B8E"/>
    <w:rPr>
      <w:b/>
      <w:bCs/>
    </w:rPr>
  </w:style>
  <w:style w:type="character" w:customStyle="1" w:styleId="Heading3Char">
    <w:name w:val="Heading 3 Char"/>
    <w:aliases w:val="Block Char"/>
    <w:basedOn w:val="DefaultParagraphFont"/>
    <w:link w:val="Heading3"/>
    <w:uiPriority w:val="3"/>
    <w:rsid w:val="00B54B8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54B8E"/>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54B8E"/>
    <w:rPr>
      <w:rFonts w:ascii="Georgia" w:hAnsi="Georgia"/>
      <w:b/>
      <w:bCs/>
      <w:sz w:val="24"/>
      <w:u w:val="none"/>
    </w:rPr>
  </w:style>
  <w:style w:type="paragraph" w:styleId="Header">
    <w:name w:val="header"/>
    <w:basedOn w:val="Normal"/>
    <w:link w:val="HeaderChar"/>
    <w:uiPriority w:val="99"/>
    <w:rsid w:val="00B54B8E"/>
    <w:pPr>
      <w:tabs>
        <w:tab w:val="center" w:pos="4680"/>
        <w:tab w:val="right" w:pos="9360"/>
      </w:tabs>
    </w:pPr>
  </w:style>
  <w:style w:type="character" w:customStyle="1" w:styleId="HeaderChar">
    <w:name w:val="Header Char"/>
    <w:basedOn w:val="DefaultParagraphFont"/>
    <w:link w:val="Header"/>
    <w:uiPriority w:val="99"/>
    <w:rsid w:val="00B54B8E"/>
    <w:rPr>
      <w:rFonts w:ascii="Georgia" w:hAnsi="Georgia" w:cs="Calibri"/>
      <w:sz w:val="16"/>
    </w:rPr>
  </w:style>
  <w:style w:type="paragraph" w:styleId="Footer">
    <w:name w:val="footer"/>
    <w:basedOn w:val="Normal"/>
    <w:link w:val="FooterChar"/>
    <w:uiPriority w:val="99"/>
    <w:semiHidden/>
    <w:rsid w:val="00B54B8E"/>
    <w:pPr>
      <w:tabs>
        <w:tab w:val="center" w:pos="4680"/>
        <w:tab w:val="right" w:pos="9360"/>
      </w:tabs>
    </w:pPr>
  </w:style>
  <w:style w:type="character" w:customStyle="1" w:styleId="FooterChar">
    <w:name w:val="Footer Char"/>
    <w:basedOn w:val="DefaultParagraphFont"/>
    <w:link w:val="Footer"/>
    <w:uiPriority w:val="99"/>
    <w:semiHidden/>
    <w:rsid w:val="00B54B8E"/>
    <w:rPr>
      <w:rFonts w:ascii="Georgia" w:hAnsi="Georgia" w:cs="Calibri"/>
      <w:sz w:val="16"/>
    </w:rPr>
  </w:style>
  <w:style w:type="character" w:styleId="Hyperlink">
    <w:name w:val="Hyperlink"/>
    <w:aliases w:val="heading 1 (block title),Important,Read,Card Text,Internet Link"/>
    <w:basedOn w:val="DefaultParagraphFont"/>
    <w:uiPriority w:val="99"/>
    <w:rsid w:val="00B54B8E"/>
    <w:rPr>
      <w:color w:val="auto"/>
      <w:u w:val="none"/>
    </w:rPr>
  </w:style>
  <w:style w:type="character" w:styleId="FollowedHyperlink">
    <w:name w:val="FollowedHyperlink"/>
    <w:basedOn w:val="DefaultParagraphFont"/>
    <w:uiPriority w:val="99"/>
    <w:semiHidden/>
    <w:rsid w:val="00B54B8E"/>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B54B8E"/>
    <w:rPr>
      <w:rFonts w:ascii="Georgia" w:eastAsiaTheme="majorEastAsia" w:hAnsi="Georgia" w:cstheme="majorBidi"/>
      <w:b/>
      <w:bCs/>
      <w:iCs/>
      <w:sz w:val="24"/>
    </w:rPr>
  </w:style>
  <w:style w:type="paragraph" w:styleId="BalloonText">
    <w:name w:val="Balloon Text"/>
    <w:basedOn w:val="Normal"/>
    <w:link w:val="BalloonTextChar"/>
    <w:uiPriority w:val="99"/>
    <w:semiHidden/>
    <w:rsid w:val="00B54B8E"/>
    <w:rPr>
      <w:rFonts w:ascii="Tahoma" w:hAnsi="Tahoma" w:cs="Tahoma"/>
      <w:szCs w:val="16"/>
    </w:rPr>
  </w:style>
  <w:style w:type="character" w:customStyle="1" w:styleId="BalloonTextChar">
    <w:name w:val="Balloon Text Char"/>
    <w:basedOn w:val="DefaultParagraphFont"/>
    <w:link w:val="BalloonText"/>
    <w:uiPriority w:val="99"/>
    <w:semiHidden/>
    <w:rsid w:val="00B54B8E"/>
    <w:rPr>
      <w:rFonts w:ascii="Tahoma" w:hAnsi="Tahoma" w:cs="Tahoma"/>
      <w:sz w:val="16"/>
      <w:szCs w:val="16"/>
    </w:rPr>
  </w:style>
  <w:style w:type="character" w:customStyle="1" w:styleId="AuthorYear">
    <w:name w:val="AuthorYear"/>
    <w:uiPriority w:val="1"/>
    <w:qFormat/>
    <w:rsid w:val="00B54B8E"/>
    <w:rPr>
      <w:rFonts w:ascii="Georgia" w:hAnsi="Georgia"/>
      <w:b/>
      <w:sz w:val="24"/>
    </w:rPr>
  </w:style>
  <w:style w:type="paragraph" w:styleId="ListParagraph">
    <w:name w:val="List Paragraph"/>
    <w:basedOn w:val="Normal"/>
    <w:uiPriority w:val="34"/>
    <w:rsid w:val="00B54B8E"/>
    <w:pPr>
      <w:ind w:left="720"/>
      <w:contextualSpacing/>
    </w:pPr>
  </w:style>
  <w:style w:type="character" w:customStyle="1" w:styleId="Underlined">
    <w:name w:val="Underlined"/>
    <w:basedOn w:val="DefaultParagraphFont"/>
    <w:uiPriority w:val="1"/>
    <w:qFormat/>
    <w:rsid w:val="002A0BAD"/>
    <w:rPr>
      <w:rFonts w:ascii="Garamond" w:hAnsi="Garamond" w:hint="default"/>
      <w:sz w:val="22"/>
      <w:szCs w:val="22"/>
      <w:u w:val="single"/>
    </w:rPr>
  </w:style>
  <w:style w:type="character" w:customStyle="1" w:styleId="apple-converted-space">
    <w:name w:val="apple-converted-space"/>
    <w:basedOn w:val="DefaultParagraphFont"/>
    <w:rsid w:val="00705A4C"/>
  </w:style>
  <w:style w:type="character" w:customStyle="1" w:styleId="BoldUnderline">
    <w:name w:val="Bold Underline"/>
    <w:basedOn w:val="DefaultParagraphFont"/>
    <w:rsid w:val="006465A5"/>
    <w:rPr>
      <w:rFonts w:ascii="Times New Roman" w:hAnsi="Times New Roman"/>
      <w:b/>
      <w:bCs/>
      <w:sz w:val="20"/>
      <w:u w:val="single"/>
    </w:rPr>
  </w:style>
  <w:style w:type="paragraph" w:customStyle="1" w:styleId="RyanEvText1">
    <w:name w:val="RyanEvText1"/>
    <w:basedOn w:val="Normal"/>
    <w:autoRedefine/>
    <w:rsid w:val="006465A5"/>
    <w:pPr>
      <w:keepLines/>
      <w:spacing w:line="190" w:lineRule="exact"/>
      <w:ind w:left="648" w:firstLine="360"/>
    </w:pPr>
    <w:rPr>
      <w:rFonts w:ascii="Times New Roman" w:eastAsia="Times New Roman" w:hAnsi="Times New Roman" w:cs="Times New Roman"/>
      <w:sz w:val="18"/>
      <w:szCs w:val="18"/>
    </w:rPr>
  </w:style>
  <w:style w:type="paragraph" w:customStyle="1" w:styleId="BBCite">
    <w:name w:val="BB Cite"/>
    <w:basedOn w:val="Normal"/>
    <w:autoRedefine/>
    <w:rsid w:val="006465A5"/>
    <w:pPr>
      <w:keepNext/>
      <w:keepLines/>
      <w:widowControl w:val="0"/>
      <w:tabs>
        <w:tab w:val="left" w:pos="8280"/>
      </w:tabs>
      <w:autoSpaceDE w:val="0"/>
      <w:autoSpaceDN w:val="0"/>
      <w:adjustRightInd w:val="0"/>
      <w:spacing w:before="120" w:line="200" w:lineRule="exact"/>
      <w:ind w:left="994"/>
    </w:pPr>
    <w:rPr>
      <w:rFonts w:ascii="Times New Roman" w:eastAsia="Times New Roman" w:hAnsi="Times New Roman" w:cs="Times New Roman"/>
      <w:snapToGrid w:val="0"/>
      <w:color w:val="000000"/>
      <w:sz w:val="18"/>
      <w:szCs w:val="18"/>
    </w:rPr>
  </w:style>
  <w:style w:type="paragraph" w:styleId="NormalWeb">
    <w:name w:val="Normal (Web)"/>
    <w:basedOn w:val="Normal"/>
    <w:uiPriority w:val="99"/>
    <w:semiHidden/>
    <w:unhideWhenUsed/>
    <w:rsid w:val="00FC5E25"/>
    <w:pPr>
      <w:spacing w:before="100" w:beforeAutospacing="1" w:after="100" w:afterAutospacing="1"/>
    </w:pPr>
    <w:rPr>
      <w:rFonts w:ascii="Times New Roman" w:eastAsia="Times New Roman" w:hAnsi="Times New Roman" w:cs="Times New Roman"/>
      <w:sz w:val="24"/>
      <w:szCs w:val="24"/>
    </w:rPr>
  </w:style>
  <w:style w:type="character" w:customStyle="1" w:styleId="SmalltextChar">
    <w:name w:val="Small text Char"/>
    <w:aliases w:val="Quote Char,Quote1 Char1"/>
    <w:basedOn w:val="DefaultParagraphFont"/>
    <w:link w:val="Smalltext"/>
    <w:locked/>
    <w:rsid w:val="00733C1F"/>
    <w:rPr>
      <w:rFonts w:ascii="Times New Roman" w:hAnsi="Times New Roman" w:cs="Times New Roman"/>
      <w:sz w:val="14"/>
    </w:rPr>
  </w:style>
  <w:style w:type="paragraph" w:customStyle="1" w:styleId="Smalltext">
    <w:name w:val="Small text"/>
    <w:aliases w:val="Quote1,Quote11"/>
    <w:basedOn w:val="Normal"/>
    <w:link w:val="SmalltextChar"/>
    <w:qFormat/>
    <w:rsid w:val="00733C1F"/>
    <w:rPr>
      <w:rFonts w:ascii="Times New Roman" w:hAnsi="Times New Roman" w:cs="Times New Roman"/>
      <w:sz w:val="14"/>
    </w:rPr>
  </w:style>
  <w:style w:type="character" w:customStyle="1" w:styleId="UnderlineChar">
    <w:name w:val="Underline Char"/>
    <w:locked/>
    <w:rsid w:val="00164FEF"/>
    <w:rPr>
      <w:rFonts w:ascii="Arial Narrow" w:hAnsi="Arial Narrow"/>
      <w:szCs w:val="22"/>
      <w:u w:val="thick"/>
    </w:rPr>
  </w:style>
  <w:style w:type="character" w:customStyle="1" w:styleId="BoldUnderlineChar">
    <w:name w:val="Bold Underline Char"/>
    <w:locked/>
    <w:rsid w:val="00164FEF"/>
    <w:rPr>
      <w:rFonts w:ascii="Arial Narrow" w:hAnsi="Arial Narrow"/>
      <w:b/>
      <w:szCs w:val="22"/>
      <w:u w:val="thick"/>
    </w:rPr>
  </w:style>
  <w:style w:type="character" w:customStyle="1" w:styleId="CiteChar">
    <w:name w:val="Cite Char"/>
    <w:locked/>
    <w:rsid w:val="00164FEF"/>
    <w:rPr>
      <w:rFonts w:ascii="Arial Narrow" w:hAnsi="Arial Narrow"/>
      <w:b/>
      <w:sz w:val="24"/>
      <w:szCs w:val="22"/>
      <w:u w:val="thick"/>
    </w:rPr>
  </w:style>
  <w:style w:type="character" w:customStyle="1" w:styleId="cardChar">
    <w:name w:val="card Char"/>
    <w:link w:val="card"/>
    <w:locked/>
    <w:rsid w:val="00164FEF"/>
    <w:rPr>
      <w:rFonts w:ascii="Arial Narrow" w:hAnsi="Arial Narrow"/>
      <w:color w:val="000000"/>
    </w:rPr>
  </w:style>
  <w:style w:type="paragraph" w:customStyle="1" w:styleId="card">
    <w:name w:val="card"/>
    <w:basedOn w:val="Normal"/>
    <w:link w:val="cardChar"/>
    <w:qFormat/>
    <w:rsid w:val="00164FEF"/>
    <w:pPr>
      <w:ind w:left="288"/>
    </w:pPr>
    <w:rPr>
      <w:rFonts w:ascii="Arial Narrow" w:hAnsi="Arial Narrow" w:cstheme="minorBidi"/>
      <w:color w:val="000000"/>
      <w:sz w:val="22"/>
    </w:rPr>
  </w:style>
  <w:style w:type="paragraph" w:customStyle="1" w:styleId="Tags">
    <w:name w:val="Tags"/>
    <w:next w:val="Normal"/>
    <w:rsid w:val="000572E4"/>
    <w:pPr>
      <w:widowControl w:val="0"/>
      <w:spacing w:after="0" w:line="240" w:lineRule="auto"/>
      <w:jc w:val="both"/>
    </w:pPr>
    <w:rPr>
      <w:rFonts w:ascii="Times New Roman" w:eastAsia="Times New Roman" w:hAnsi="Times New Roman" w:cs="Times New Roman"/>
      <w:b/>
      <w:sz w:val="24"/>
      <w:szCs w:val="24"/>
    </w:rPr>
  </w:style>
  <w:style w:type="paragraph" w:customStyle="1" w:styleId="Small">
    <w:name w:val="Small"/>
    <w:basedOn w:val="Normal"/>
    <w:next w:val="Normal"/>
    <w:qFormat/>
    <w:rsid w:val="000572E4"/>
    <w:rPr>
      <w:rFonts w:ascii="Arial Narrow" w:eastAsia="Calibri" w:hAnsi="Arial Narrow" w:cs="Times New Roman"/>
    </w:rPr>
  </w:style>
  <w:style w:type="paragraph" w:customStyle="1" w:styleId="CiteSpacing">
    <w:name w:val="Cite Spacing"/>
    <w:basedOn w:val="Normal"/>
    <w:qFormat/>
    <w:rsid w:val="00BB780D"/>
    <w:pPr>
      <w:spacing w:before="60" w:after="60"/>
    </w:pPr>
    <w:rPr>
      <w:rFonts w:eastAsia="Calibri"/>
    </w:rPr>
  </w:style>
  <w:style w:type="character" w:styleId="IntenseEmphasis">
    <w:name w:val="Intense Emphasis"/>
    <w:aliases w:val="Intense Emphasis11,Intense Emphasis111,Cards + Font: 12 pt Char,Bold Cite Char"/>
    <w:uiPriority w:val="1"/>
    <w:qFormat/>
    <w:rsid w:val="00016CDB"/>
    <w:rPr>
      <w:b w:val="0"/>
      <w:bCs/>
      <w:u w:val="single"/>
    </w:rPr>
  </w:style>
  <w:style w:type="paragraph" w:customStyle="1" w:styleId="CiteJV">
    <w:name w:val="CiteJV"/>
    <w:basedOn w:val="Normal"/>
    <w:next w:val="Normal"/>
    <w:link w:val="CiteJVChar"/>
    <w:autoRedefine/>
    <w:qFormat/>
    <w:rsid w:val="00DA5B43"/>
    <w:pPr>
      <w:tabs>
        <w:tab w:val="left" w:pos="0"/>
      </w:tabs>
    </w:pPr>
    <w:rPr>
      <w:rFonts w:eastAsia="Calibri" w:cs="Times New Roman"/>
      <w:sz w:val="18"/>
    </w:rPr>
  </w:style>
  <w:style w:type="character" w:customStyle="1" w:styleId="CiteJVChar">
    <w:name w:val="CiteJV Char"/>
    <w:link w:val="CiteJV"/>
    <w:rsid w:val="00DA5B43"/>
    <w:rPr>
      <w:rFonts w:ascii="Georgia" w:eastAsia="Calibri" w:hAnsi="Georgia" w:cs="Times New Roman"/>
      <w:sz w:val="18"/>
    </w:rPr>
  </w:style>
  <w:style w:type="character" w:styleId="Strong">
    <w:name w:val="Strong"/>
    <w:aliases w:val="8 pt font"/>
    <w:uiPriority w:val="22"/>
    <w:qFormat/>
    <w:rsid w:val="00A735A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4B8E"/>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B54B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54B8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54B8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B54B8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B54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B8E"/>
  </w:style>
  <w:style w:type="character" w:customStyle="1" w:styleId="Heading1Char">
    <w:name w:val="Heading 1 Char"/>
    <w:aliases w:val="Pocket Char"/>
    <w:basedOn w:val="DefaultParagraphFont"/>
    <w:link w:val="Heading1"/>
    <w:uiPriority w:val="1"/>
    <w:rsid w:val="00B54B8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54B8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Emphasis!!,small,Qualifications"/>
    <w:basedOn w:val="DefaultParagraphFont"/>
    <w:uiPriority w:val="7"/>
    <w:qFormat/>
    <w:rsid w:val="00B54B8E"/>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B54B8E"/>
    <w:rPr>
      <w:b/>
      <w:bCs/>
    </w:rPr>
  </w:style>
  <w:style w:type="character" w:customStyle="1" w:styleId="Heading3Char">
    <w:name w:val="Heading 3 Char"/>
    <w:aliases w:val="Block Char"/>
    <w:basedOn w:val="DefaultParagraphFont"/>
    <w:link w:val="Heading3"/>
    <w:uiPriority w:val="3"/>
    <w:rsid w:val="00B54B8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54B8E"/>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54B8E"/>
    <w:rPr>
      <w:rFonts w:ascii="Georgia" w:hAnsi="Georgia"/>
      <w:b/>
      <w:bCs/>
      <w:sz w:val="24"/>
      <w:u w:val="none"/>
    </w:rPr>
  </w:style>
  <w:style w:type="paragraph" w:styleId="Header">
    <w:name w:val="header"/>
    <w:basedOn w:val="Normal"/>
    <w:link w:val="HeaderChar"/>
    <w:uiPriority w:val="99"/>
    <w:rsid w:val="00B54B8E"/>
    <w:pPr>
      <w:tabs>
        <w:tab w:val="center" w:pos="4680"/>
        <w:tab w:val="right" w:pos="9360"/>
      </w:tabs>
    </w:pPr>
  </w:style>
  <w:style w:type="character" w:customStyle="1" w:styleId="HeaderChar">
    <w:name w:val="Header Char"/>
    <w:basedOn w:val="DefaultParagraphFont"/>
    <w:link w:val="Header"/>
    <w:uiPriority w:val="99"/>
    <w:rsid w:val="00B54B8E"/>
    <w:rPr>
      <w:rFonts w:ascii="Georgia" w:hAnsi="Georgia" w:cs="Calibri"/>
      <w:sz w:val="16"/>
    </w:rPr>
  </w:style>
  <w:style w:type="paragraph" w:styleId="Footer">
    <w:name w:val="footer"/>
    <w:basedOn w:val="Normal"/>
    <w:link w:val="FooterChar"/>
    <w:uiPriority w:val="99"/>
    <w:semiHidden/>
    <w:rsid w:val="00B54B8E"/>
    <w:pPr>
      <w:tabs>
        <w:tab w:val="center" w:pos="4680"/>
        <w:tab w:val="right" w:pos="9360"/>
      </w:tabs>
    </w:pPr>
  </w:style>
  <w:style w:type="character" w:customStyle="1" w:styleId="FooterChar">
    <w:name w:val="Footer Char"/>
    <w:basedOn w:val="DefaultParagraphFont"/>
    <w:link w:val="Footer"/>
    <w:uiPriority w:val="99"/>
    <w:semiHidden/>
    <w:rsid w:val="00B54B8E"/>
    <w:rPr>
      <w:rFonts w:ascii="Georgia" w:hAnsi="Georgia" w:cs="Calibri"/>
      <w:sz w:val="16"/>
    </w:rPr>
  </w:style>
  <w:style w:type="character" w:styleId="Hyperlink">
    <w:name w:val="Hyperlink"/>
    <w:aliases w:val="heading 1 (block title),Important,Read,Card Text,Internet Link"/>
    <w:basedOn w:val="DefaultParagraphFont"/>
    <w:uiPriority w:val="99"/>
    <w:rsid w:val="00B54B8E"/>
    <w:rPr>
      <w:color w:val="auto"/>
      <w:u w:val="none"/>
    </w:rPr>
  </w:style>
  <w:style w:type="character" w:styleId="FollowedHyperlink">
    <w:name w:val="FollowedHyperlink"/>
    <w:basedOn w:val="DefaultParagraphFont"/>
    <w:uiPriority w:val="99"/>
    <w:semiHidden/>
    <w:rsid w:val="00B54B8E"/>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B54B8E"/>
    <w:rPr>
      <w:rFonts w:ascii="Georgia" w:eastAsiaTheme="majorEastAsia" w:hAnsi="Georgia" w:cstheme="majorBidi"/>
      <w:b/>
      <w:bCs/>
      <w:iCs/>
      <w:sz w:val="24"/>
    </w:rPr>
  </w:style>
  <w:style w:type="paragraph" w:styleId="BalloonText">
    <w:name w:val="Balloon Text"/>
    <w:basedOn w:val="Normal"/>
    <w:link w:val="BalloonTextChar"/>
    <w:uiPriority w:val="99"/>
    <w:semiHidden/>
    <w:rsid w:val="00B54B8E"/>
    <w:rPr>
      <w:rFonts w:ascii="Tahoma" w:hAnsi="Tahoma" w:cs="Tahoma"/>
      <w:szCs w:val="16"/>
    </w:rPr>
  </w:style>
  <w:style w:type="character" w:customStyle="1" w:styleId="BalloonTextChar">
    <w:name w:val="Balloon Text Char"/>
    <w:basedOn w:val="DefaultParagraphFont"/>
    <w:link w:val="BalloonText"/>
    <w:uiPriority w:val="99"/>
    <w:semiHidden/>
    <w:rsid w:val="00B54B8E"/>
    <w:rPr>
      <w:rFonts w:ascii="Tahoma" w:hAnsi="Tahoma" w:cs="Tahoma"/>
      <w:sz w:val="16"/>
      <w:szCs w:val="16"/>
    </w:rPr>
  </w:style>
  <w:style w:type="character" w:customStyle="1" w:styleId="AuthorYear">
    <w:name w:val="AuthorYear"/>
    <w:uiPriority w:val="1"/>
    <w:qFormat/>
    <w:rsid w:val="00B54B8E"/>
    <w:rPr>
      <w:rFonts w:ascii="Georgia" w:hAnsi="Georgia"/>
      <w:b/>
      <w:sz w:val="24"/>
    </w:rPr>
  </w:style>
  <w:style w:type="paragraph" w:styleId="ListParagraph">
    <w:name w:val="List Paragraph"/>
    <w:basedOn w:val="Normal"/>
    <w:uiPriority w:val="34"/>
    <w:rsid w:val="00B54B8E"/>
    <w:pPr>
      <w:ind w:left="720"/>
      <w:contextualSpacing/>
    </w:pPr>
  </w:style>
  <w:style w:type="character" w:customStyle="1" w:styleId="Underlined">
    <w:name w:val="Underlined"/>
    <w:basedOn w:val="DefaultParagraphFont"/>
    <w:uiPriority w:val="1"/>
    <w:qFormat/>
    <w:rsid w:val="002A0BAD"/>
    <w:rPr>
      <w:rFonts w:ascii="Garamond" w:hAnsi="Garamond" w:hint="default"/>
      <w:sz w:val="22"/>
      <w:szCs w:val="22"/>
      <w:u w:val="single"/>
    </w:rPr>
  </w:style>
  <w:style w:type="character" w:customStyle="1" w:styleId="apple-converted-space">
    <w:name w:val="apple-converted-space"/>
    <w:basedOn w:val="DefaultParagraphFont"/>
    <w:rsid w:val="00705A4C"/>
  </w:style>
  <w:style w:type="character" w:customStyle="1" w:styleId="BoldUnderline">
    <w:name w:val="Bold Underline"/>
    <w:basedOn w:val="DefaultParagraphFont"/>
    <w:rsid w:val="006465A5"/>
    <w:rPr>
      <w:rFonts w:ascii="Times New Roman" w:hAnsi="Times New Roman"/>
      <w:b/>
      <w:bCs/>
      <w:sz w:val="20"/>
      <w:u w:val="single"/>
    </w:rPr>
  </w:style>
  <w:style w:type="paragraph" w:customStyle="1" w:styleId="RyanEvText1">
    <w:name w:val="RyanEvText1"/>
    <w:basedOn w:val="Normal"/>
    <w:autoRedefine/>
    <w:rsid w:val="006465A5"/>
    <w:pPr>
      <w:keepLines/>
      <w:spacing w:line="190" w:lineRule="exact"/>
      <w:ind w:left="648" w:firstLine="360"/>
    </w:pPr>
    <w:rPr>
      <w:rFonts w:ascii="Times New Roman" w:eastAsia="Times New Roman" w:hAnsi="Times New Roman" w:cs="Times New Roman"/>
      <w:sz w:val="18"/>
      <w:szCs w:val="18"/>
    </w:rPr>
  </w:style>
  <w:style w:type="paragraph" w:customStyle="1" w:styleId="BBCite">
    <w:name w:val="BB Cite"/>
    <w:basedOn w:val="Normal"/>
    <w:autoRedefine/>
    <w:rsid w:val="006465A5"/>
    <w:pPr>
      <w:keepNext/>
      <w:keepLines/>
      <w:widowControl w:val="0"/>
      <w:tabs>
        <w:tab w:val="left" w:pos="8280"/>
      </w:tabs>
      <w:autoSpaceDE w:val="0"/>
      <w:autoSpaceDN w:val="0"/>
      <w:adjustRightInd w:val="0"/>
      <w:spacing w:before="120" w:line="200" w:lineRule="exact"/>
      <w:ind w:left="994"/>
    </w:pPr>
    <w:rPr>
      <w:rFonts w:ascii="Times New Roman" w:eastAsia="Times New Roman" w:hAnsi="Times New Roman" w:cs="Times New Roman"/>
      <w:snapToGrid w:val="0"/>
      <w:color w:val="000000"/>
      <w:sz w:val="18"/>
      <w:szCs w:val="18"/>
    </w:rPr>
  </w:style>
  <w:style w:type="paragraph" w:styleId="NormalWeb">
    <w:name w:val="Normal (Web)"/>
    <w:basedOn w:val="Normal"/>
    <w:uiPriority w:val="99"/>
    <w:semiHidden/>
    <w:unhideWhenUsed/>
    <w:rsid w:val="00FC5E25"/>
    <w:pPr>
      <w:spacing w:before="100" w:beforeAutospacing="1" w:after="100" w:afterAutospacing="1"/>
    </w:pPr>
    <w:rPr>
      <w:rFonts w:ascii="Times New Roman" w:eastAsia="Times New Roman" w:hAnsi="Times New Roman" w:cs="Times New Roman"/>
      <w:sz w:val="24"/>
      <w:szCs w:val="24"/>
    </w:rPr>
  </w:style>
  <w:style w:type="character" w:customStyle="1" w:styleId="SmalltextChar">
    <w:name w:val="Small text Char"/>
    <w:aliases w:val="Quote Char,Quote1 Char1"/>
    <w:basedOn w:val="DefaultParagraphFont"/>
    <w:link w:val="Smalltext"/>
    <w:locked/>
    <w:rsid w:val="00733C1F"/>
    <w:rPr>
      <w:rFonts w:ascii="Times New Roman" w:hAnsi="Times New Roman" w:cs="Times New Roman"/>
      <w:sz w:val="14"/>
    </w:rPr>
  </w:style>
  <w:style w:type="paragraph" w:customStyle="1" w:styleId="Smalltext">
    <w:name w:val="Small text"/>
    <w:aliases w:val="Quote1,Quote11"/>
    <w:basedOn w:val="Normal"/>
    <w:link w:val="SmalltextChar"/>
    <w:qFormat/>
    <w:rsid w:val="00733C1F"/>
    <w:rPr>
      <w:rFonts w:ascii="Times New Roman" w:hAnsi="Times New Roman" w:cs="Times New Roman"/>
      <w:sz w:val="14"/>
    </w:rPr>
  </w:style>
  <w:style w:type="character" w:customStyle="1" w:styleId="UnderlineChar">
    <w:name w:val="Underline Char"/>
    <w:locked/>
    <w:rsid w:val="00164FEF"/>
    <w:rPr>
      <w:rFonts w:ascii="Arial Narrow" w:hAnsi="Arial Narrow"/>
      <w:szCs w:val="22"/>
      <w:u w:val="thick"/>
    </w:rPr>
  </w:style>
  <w:style w:type="character" w:customStyle="1" w:styleId="BoldUnderlineChar">
    <w:name w:val="Bold Underline Char"/>
    <w:locked/>
    <w:rsid w:val="00164FEF"/>
    <w:rPr>
      <w:rFonts w:ascii="Arial Narrow" w:hAnsi="Arial Narrow"/>
      <w:b/>
      <w:szCs w:val="22"/>
      <w:u w:val="thick"/>
    </w:rPr>
  </w:style>
  <w:style w:type="character" w:customStyle="1" w:styleId="CiteChar">
    <w:name w:val="Cite Char"/>
    <w:locked/>
    <w:rsid w:val="00164FEF"/>
    <w:rPr>
      <w:rFonts w:ascii="Arial Narrow" w:hAnsi="Arial Narrow"/>
      <w:b/>
      <w:sz w:val="24"/>
      <w:szCs w:val="22"/>
      <w:u w:val="thick"/>
    </w:rPr>
  </w:style>
  <w:style w:type="character" w:customStyle="1" w:styleId="cardChar">
    <w:name w:val="card Char"/>
    <w:link w:val="card"/>
    <w:locked/>
    <w:rsid w:val="00164FEF"/>
    <w:rPr>
      <w:rFonts w:ascii="Arial Narrow" w:hAnsi="Arial Narrow"/>
      <w:color w:val="000000"/>
    </w:rPr>
  </w:style>
  <w:style w:type="paragraph" w:customStyle="1" w:styleId="card">
    <w:name w:val="card"/>
    <w:basedOn w:val="Normal"/>
    <w:link w:val="cardChar"/>
    <w:qFormat/>
    <w:rsid w:val="00164FEF"/>
    <w:pPr>
      <w:ind w:left="288"/>
    </w:pPr>
    <w:rPr>
      <w:rFonts w:ascii="Arial Narrow" w:hAnsi="Arial Narrow" w:cstheme="minorBidi"/>
      <w:color w:val="000000"/>
      <w:sz w:val="22"/>
    </w:rPr>
  </w:style>
  <w:style w:type="paragraph" w:customStyle="1" w:styleId="Tags">
    <w:name w:val="Tags"/>
    <w:next w:val="Normal"/>
    <w:rsid w:val="000572E4"/>
    <w:pPr>
      <w:widowControl w:val="0"/>
      <w:spacing w:after="0" w:line="240" w:lineRule="auto"/>
      <w:jc w:val="both"/>
    </w:pPr>
    <w:rPr>
      <w:rFonts w:ascii="Times New Roman" w:eastAsia="Times New Roman" w:hAnsi="Times New Roman" w:cs="Times New Roman"/>
      <w:b/>
      <w:sz w:val="24"/>
      <w:szCs w:val="24"/>
    </w:rPr>
  </w:style>
  <w:style w:type="paragraph" w:customStyle="1" w:styleId="Small">
    <w:name w:val="Small"/>
    <w:basedOn w:val="Normal"/>
    <w:next w:val="Normal"/>
    <w:qFormat/>
    <w:rsid w:val="000572E4"/>
    <w:rPr>
      <w:rFonts w:ascii="Arial Narrow" w:eastAsia="Calibri" w:hAnsi="Arial Narrow" w:cs="Times New Roman"/>
    </w:rPr>
  </w:style>
  <w:style w:type="paragraph" w:customStyle="1" w:styleId="CiteSpacing">
    <w:name w:val="Cite Spacing"/>
    <w:basedOn w:val="Normal"/>
    <w:qFormat/>
    <w:rsid w:val="00BB780D"/>
    <w:pPr>
      <w:spacing w:before="60" w:after="60"/>
    </w:pPr>
    <w:rPr>
      <w:rFonts w:eastAsia="Calibri"/>
    </w:rPr>
  </w:style>
  <w:style w:type="character" w:styleId="IntenseEmphasis">
    <w:name w:val="Intense Emphasis"/>
    <w:aliases w:val="Intense Emphasis11,Intense Emphasis111,Cards + Font: 12 pt Char,Bold Cite Char"/>
    <w:uiPriority w:val="1"/>
    <w:qFormat/>
    <w:rsid w:val="00016CDB"/>
    <w:rPr>
      <w:b w:val="0"/>
      <w:bCs/>
      <w:u w:val="single"/>
    </w:rPr>
  </w:style>
  <w:style w:type="paragraph" w:customStyle="1" w:styleId="CiteJV">
    <w:name w:val="CiteJV"/>
    <w:basedOn w:val="Normal"/>
    <w:next w:val="Normal"/>
    <w:link w:val="CiteJVChar"/>
    <w:autoRedefine/>
    <w:qFormat/>
    <w:rsid w:val="00DA5B43"/>
    <w:pPr>
      <w:tabs>
        <w:tab w:val="left" w:pos="0"/>
      </w:tabs>
    </w:pPr>
    <w:rPr>
      <w:rFonts w:eastAsia="Calibri" w:cs="Times New Roman"/>
      <w:sz w:val="18"/>
    </w:rPr>
  </w:style>
  <w:style w:type="character" w:customStyle="1" w:styleId="CiteJVChar">
    <w:name w:val="CiteJV Char"/>
    <w:link w:val="CiteJV"/>
    <w:rsid w:val="00DA5B43"/>
    <w:rPr>
      <w:rFonts w:ascii="Georgia" w:eastAsia="Calibri" w:hAnsi="Georgia" w:cs="Times New Roman"/>
      <w:sz w:val="18"/>
    </w:rPr>
  </w:style>
  <w:style w:type="character" w:styleId="Strong">
    <w:name w:val="Strong"/>
    <w:aliases w:val="8 pt font"/>
    <w:uiPriority w:val="22"/>
    <w:qFormat/>
    <w:rsid w:val="00A735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09483">
      <w:bodyDiv w:val="1"/>
      <w:marLeft w:val="0"/>
      <w:marRight w:val="0"/>
      <w:marTop w:val="0"/>
      <w:marBottom w:val="0"/>
      <w:divBdr>
        <w:top w:val="none" w:sz="0" w:space="0" w:color="auto"/>
        <w:left w:val="none" w:sz="0" w:space="0" w:color="auto"/>
        <w:bottom w:val="none" w:sz="0" w:space="0" w:color="auto"/>
        <w:right w:val="none" w:sz="0" w:space="0" w:color="auto"/>
      </w:divBdr>
    </w:div>
    <w:div w:id="30349636">
      <w:bodyDiv w:val="1"/>
      <w:marLeft w:val="0"/>
      <w:marRight w:val="0"/>
      <w:marTop w:val="0"/>
      <w:marBottom w:val="0"/>
      <w:divBdr>
        <w:top w:val="none" w:sz="0" w:space="0" w:color="auto"/>
        <w:left w:val="none" w:sz="0" w:space="0" w:color="auto"/>
        <w:bottom w:val="none" w:sz="0" w:space="0" w:color="auto"/>
        <w:right w:val="none" w:sz="0" w:space="0" w:color="auto"/>
      </w:divBdr>
    </w:div>
    <w:div w:id="30613331">
      <w:bodyDiv w:val="1"/>
      <w:marLeft w:val="0"/>
      <w:marRight w:val="0"/>
      <w:marTop w:val="0"/>
      <w:marBottom w:val="0"/>
      <w:divBdr>
        <w:top w:val="none" w:sz="0" w:space="0" w:color="auto"/>
        <w:left w:val="none" w:sz="0" w:space="0" w:color="auto"/>
        <w:bottom w:val="none" w:sz="0" w:space="0" w:color="auto"/>
        <w:right w:val="none" w:sz="0" w:space="0" w:color="auto"/>
      </w:divBdr>
    </w:div>
    <w:div w:id="60249270">
      <w:bodyDiv w:val="1"/>
      <w:marLeft w:val="0"/>
      <w:marRight w:val="0"/>
      <w:marTop w:val="0"/>
      <w:marBottom w:val="0"/>
      <w:divBdr>
        <w:top w:val="none" w:sz="0" w:space="0" w:color="auto"/>
        <w:left w:val="none" w:sz="0" w:space="0" w:color="auto"/>
        <w:bottom w:val="none" w:sz="0" w:space="0" w:color="auto"/>
        <w:right w:val="none" w:sz="0" w:space="0" w:color="auto"/>
      </w:divBdr>
    </w:div>
    <w:div w:id="121534964">
      <w:bodyDiv w:val="1"/>
      <w:marLeft w:val="0"/>
      <w:marRight w:val="0"/>
      <w:marTop w:val="0"/>
      <w:marBottom w:val="0"/>
      <w:divBdr>
        <w:top w:val="none" w:sz="0" w:space="0" w:color="auto"/>
        <w:left w:val="none" w:sz="0" w:space="0" w:color="auto"/>
        <w:bottom w:val="none" w:sz="0" w:space="0" w:color="auto"/>
        <w:right w:val="none" w:sz="0" w:space="0" w:color="auto"/>
      </w:divBdr>
    </w:div>
    <w:div w:id="200896097">
      <w:bodyDiv w:val="1"/>
      <w:marLeft w:val="0"/>
      <w:marRight w:val="0"/>
      <w:marTop w:val="0"/>
      <w:marBottom w:val="0"/>
      <w:divBdr>
        <w:top w:val="none" w:sz="0" w:space="0" w:color="auto"/>
        <w:left w:val="none" w:sz="0" w:space="0" w:color="auto"/>
        <w:bottom w:val="none" w:sz="0" w:space="0" w:color="auto"/>
        <w:right w:val="none" w:sz="0" w:space="0" w:color="auto"/>
      </w:divBdr>
    </w:div>
    <w:div w:id="213125408">
      <w:bodyDiv w:val="1"/>
      <w:marLeft w:val="0"/>
      <w:marRight w:val="0"/>
      <w:marTop w:val="0"/>
      <w:marBottom w:val="0"/>
      <w:divBdr>
        <w:top w:val="none" w:sz="0" w:space="0" w:color="auto"/>
        <w:left w:val="none" w:sz="0" w:space="0" w:color="auto"/>
        <w:bottom w:val="none" w:sz="0" w:space="0" w:color="auto"/>
        <w:right w:val="none" w:sz="0" w:space="0" w:color="auto"/>
      </w:divBdr>
    </w:div>
    <w:div w:id="250355502">
      <w:bodyDiv w:val="1"/>
      <w:marLeft w:val="0"/>
      <w:marRight w:val="0"/>
      <w:marTop w:val="0"/>
      <w:marBottom w:val="0"/>
      <w:divBdr>
        <w:top w:val="none" w:sz="0" w:space="0" w:color="auto"/>
        <w:left w:val="none" w:sz="0" w:space="0" w:color="auto"/>
        <w:bottom w:val="none" w:sz="0" w:space="0" w:color="auto"/>
        <w:right w:val="none" w:sz="0" w:space="0" w:color="auto"/>
      </w:divBdr>
    </w:div>
    <w:div w:id="298653461">
      <w:bodyDiv w:val="1"/>
      <w:marLeft w:val="0"/>
      <w:marRight w:val="0"/>
      <w:marTop w:val="0"/>
      <w:marBottom w:val="0"/>
      <w:divBdr>
        <w:top w:val="none" w:sz="0" w:space="0" w:color="auto"/>
        <w:left w:val="none" w:sz="0" w:space="0" w:color="auto"/>
        <w:bottom w:val="none" w:sz="0" w:space="0" w:color="auto"/>
        <w:right w:val="none" w:sz="0" w:space="0" w:color="auto"/>
      </w:divBdr>
    </w:div>
    <w:div w:id="321542719">
      <w:bodyDiv w:val="1"/>
      <w:marLeft w:val="0"/>
      <w:marRight w:val="0"/>
      <w:marTop w:val="0"/>
      <w:marBottom w:val="0"/>
      <w:divBdr>
        <w:top w:val="none" w:sz="0" w:space="0" w:color="auto"/>
        <w:left w:val="none" w:sz="0" w:space="0" w:color="auto"/>
        <w:bottom w:val="none" w:sz="0" w:space="0" w:color="auto"/>
        <w:right w:val="none" w:sz="0" w:space="0" w:color="auto"/>
      </w:divBdr>
    </w:div>
    <w:div w:id="391466500">
      <w:bodyDiv w:val="1"/>
      <w:marLeft w:val="0"/>
      <w:marRight w:val="0"/>
      <w:marTop w:val="0"/>
      <w:marBottom w:val="0"/>
      <w:divBdr>
        <w:top w:val="none" w:sz="0" w:space="0" w:color="auto"/>
        <w:left w:val="none" w:sz="0" w:space="0" w:color="auto"/>
        <w:bottom w:val="none" w:sz="0" w:space="0" w:color="auto"/>
        <w:right w:val="none" w:sz="0" w:space="0" w:color="auto"/>
      </w:divBdr>
    </w:div>
    <w:div w:id="561334587">
      <w:bodyDiv w:val="1"/>
      <w:marLeft w:val="0"/>
      <w:marRight w:val="0"/>
      <w:marTop w:val="0"/>
      <w:marBottom w:val="0"/>
      <w:divBdr>
        <w:top w:val="none" w:sz="0" w:space="0" w:color="auto"/>
        <w:left w:val="none" w:sz="0" w:space="0" w:color="auto"/>
        <w:bottom w:val="none" w:sz="0" w:space="0" w:color="auto"/>
        <w:right w:val="none" w:sz="0" w:space="0" w:color="auto"/>
      </w:divBdr>
    </w:div>
    <w:div w:id="616373933">
      <w:bodyDiv w:val="1"/>
      <w:marLeft w:val="0"/>
      <w:marRight w:val="0"/>
      <w:marTop w:val="0"/>
      <w:marBottom w:val="0"/>
      <w:divBdr>
        <w:top w:val="none" w:sz="0" w:space="0" w:color="auto"/>
        <w:left w:val="none" w:sz="0" w:space="0" w:color="auto"/>
        <w:bottom w:val="none" w:sz="0" w:space="0" w:color="auto"/>
        <w:right w:val="none" w:sz="0" w:space="0" w:color="auto"/>
      </w:divBdr>
    </w:div>
    <w:div w:id="642008600">
      <w:bodyDiv w:val="1"/>
      <w:marLeft w:val="0"/>
      <w:marRight w:val="0"/>
      <w:marTop w:val="0"/>
      <w:marBottom w:val="0"/>
      <w:divBdr>
        <w:top w:val="none" w:sz="0" w:space="0" w:color="auto"/>
        <w:left w:val="none" w:sz="0" w:space="0" w:color="auto"/>
        <w:bottom w:val="none" w:sz="0" w:space="0" w:color="auto"/>
        <w:right w:val="none" w:sz="0" w:space="0" w:color="auto"/>
      </w:divBdr>
    </w:div>
    <w:div w:id="649333360">
      <w:bodyDiv w:val="1"/>
      <w:marLeft w:val="0"/>
      <w:marRight w:val="0"/>
      <w:marTop w:val="0"/>
      <w:marBottom w:val="0"/>
      <w:divBdr>
        <w:top w:val="none" w:sz="0" w:space="0" w:color="auto"/>
        <w:left w:val="none" w:sz="0" w:space="0" w:color="auto"/>
        <w:bottom w:val="none" w:sz="0" w:space="0" w:color="auto"/>
        <w:right w:val="none" w:sz="0" w:space="0" w:color="auto"/>
      </w:divBdr>
    </w:div>
    <w:div w:id="653067608">
      <w:bodyDiv w:val="1"/>
      <w:marLeft w:val="0"/>
      <w:marRight w:val="0"/>
      <w:marTop w:val="0"/>
      <w:marBottom w:val="0"/>
      <w:divBdr>
        <w:top w:val="none" w:sz="0" w:space="0" w:color="auto"/>
        <w:left w:val="none" w:sz="0" w:space="0" w:color="auto"/>
        <w:bottom w:val="none" w:sz="0" w:space="0" w:color="auto"/>
        <w:right w:val="none" w:sz="0" w:space="0" w:color="auto"/>
      </w:divBdr>
    </w:div>
    <w:div w:id="718164374">
      <w:bodyDiv w:val="1"/>
      <w:marLeft w:val="0"/>
      <w:marRight w:val="0"/>
      <w:marTop w:val="0"/>
      <w:marBottom w:val="0"/>
      <w:divBdr>
        <w:top w:val="none" w:sz="0" w:space="0" w:color="auto"/>
        <w:left w:val="none" w:sz="0" w:space="0" w:color="auto"/>
        <w:bottom w:val="none" w:sz="0" w:space="0" w:color="auto"/>
        <w:right w:val="none" w:sz="0" w:space="0" w:color="auto"/>
      </w:divBdr>
    </w:div>
    <w:div w:id="790632378">
      <w:bodyDiv w:val="1"/>
      <w:marLeft w:val="0"/>
      <w:marRight w:val="0"/>
      <w:marTop w:val="0"/>
      <w:marBottom w:val="0"/>
      <w:divBdr>
        <w:top w:val="none" w:sz="0" w:space="0" w:color="auto"/>
        <w:left w:val="none" w:sz="0" w:space="0" w:color="auto"/>
        <w:bottom w:val="none" w:sz="0" w:space="0" w:color="auto"/>
        <w:right w:val="none" w:sz="0" w:space="0" w:color="auto"/>
      </w:divBdr>
    </w:div>
    <w:div w:id="872575364">
      <w:bodyDiv w:val="1"/>
      <w:marLeft w:val="0"/>
      <w:marRight w:val="0"/>
      <w:marTop w:val="0"/>
      <w:marBottom w:val="0"/>
      <w:divBdr>
        <w:top w:val="none" w:sz="0" w:space="0" w:color="auto"/>
        <w:left w:val="none" w:sz="0" w:space="0" w:color="auto"/>
        <w:bottom w:val="none" w:sz="0" w:space="0" w:color="auto"/>
        <w:right w:val="none" w:sz="0" w:space="0" w:color="auto"/>
      </w:divBdr>
    </w:div>
    <w:div w:id="1008411242">
      <w:bodyDiv w:val="1"/>
      <w:marLeft w:val="0"/>
      <w:marRight w:val="0"/>
      <w:marTop w:val="0"/>
      <w:marBottom w:val="0"/>
      <w:divBdr>
        <w:top w:val="none" w:sz="0" w:space="0" w:color="auto"/>
        <w:left w:val="none" w:sz="0" w:space="0" w:color="auto"/>
        <w:bottom w:val="none" w:sz="0" w:space="0" w:color="auto"/>
        <w:right w:val="none" w:sz="0" w:space="0" w:color="auto"/>
      </w:divBdr>
    </w:div>
    <w:div w:id="1043794956">
      <w:bodyDiv w:val="1"/>
      <w:marLeft w:val="0"/>
      <w:marRight w:val="0"/>
      <w:marTop w:val="0"/>
      <w:marBottom w:val="0"/>
      <w:divBdr>
        <w:top w:val="none" w:sz="0" w:space="0" w:color="auto"/>
        <w:left w:val="none" w:sz="0" w:space="0" w:color="auto"/>
        <w:bottom w:val="none" w:sz="0" w:space="0" w:color="auto"/>
        <w:right w:val="none" w:sz="0" w:space="0" w:color="auto"/>
      </w:divBdr>
    </w:div>
    <w:div w:id="1083448783">
      <w:bodyDiv w:val="1"/>
      <w:marLeft w:val="0"/>
      <w:marRight w:val="0"/>
      <w:marTop w:val="0"/>
      <w:marBottom w:val="0"/>
      <w:divBdr>
        <w:top w:val="none" w:sz="0" w:space="0" w:color="auto"/>
        <w:left w:val="none" w:sz="0" w:space="0" w:color="auto"/>
        <w:bottom w:val="none" w:sz="0" w:space="0" w:color="auto"/>
        <w:right w:val="none" w:sz="0" w:space="0" w:color="auto"/>
      </w:divBdr>
    </w:div>
    <w:div w:id="1155872938">
      <w:bodyDiv w:val="1"/>
      <w:marLeft w:val="0"/>
      <w:marRight w:val="0"/>
      <w:marTop w:val="0"/>
      <w:marBottom w:val="0"/>
      <w:divBdr>
        <w:top w:val="none" w:sz="0" w:space="0" w:color="auto"/>
        <w:left w:val="none" w:sz="0" w:space="0" w:color="auto"/>
        <w:bottom w:val="none" w:sz="0" w:space="0" w:color="auto"/>
        <w:right w:val="none" w:sz="0" w:space="0" w:color="auto"/>
      </w:divBdr>
    </w:div>
    <w:div w:id="1231381233">
      <w:bodyDiv w:val="1"/>
      <w:marLeft w:val="0"/>
      <w:marRight w:val="0"/>
      <w:marTop w:val="0"/>
      <w:marBottom w:val="0"/>
      <w:divBdr>
        <w:top w:val="none" w:sz="0" w:space="0" w:color="auto"/>
        <w:left w:val="none" w:sz="0" w:space="0" w:color="auto"/>
        <w:bottom w:val="none" w:sz="0" w:space="0" w:color="auto"/>
        <w:right w:val="none" w:sz="0" w:space="0" w:color="auto"/>
      </w:divBdr>
    </w:div>
    <w:div w:id="1269579715">
      <w:bodyDiv w:val="1"/>
      <w:marLeft w:val="0"/>
      <w:marRight w:val="0"/>
      <w:marTop w:val="0"/>
      <w:marBottom w:val="0"/>
      <w:divBdr>
        <w:top w:val="none" w:sz="0" w:space="0" w:color="auto"/>
        <w:left w:val="none" w:sz="0" w:space="0" w:color="auto"/>
        <w:bottom w:val="none" w:sz="0" w:space="0" w:color="auto"/>
        <w:right w:val="none" w:sz="0" w:space="0" w:color="auto"/>
      </w:divBdr>
    </w:div>
    <w:div w:id="1275557302">
      <w:bodyDiv w:val="1"/>
      <w:marLeft w:val="0"/>
      <w:marRight w:val="0"/>
      <w:marTop w:val="0"/>
      <w:marBottom w:val="0"/>
      <w:divBdr>
        <w:top w:val="none" w:sz="0" w:space="0" w:color="auto"/>
        <w:left w:val="none" w:sz="0" w:space="0" w:color="auto"/>
        <w:bottom w:val="none" w:sz="0" w:space="0" w:color="auto"/>
        <w:right w:val="none" w:sz="0" w:space="0" w:color="auto"/>
      </w:divBdr>
    </w:div>
    <w:div w:id="1382903753">
      <w:bodyDiv w:val="1"/>
      <w:marLeft w:val="0"/>
      <w:marRight w:val="0"/>
      <w:marTop w:val="0"/>
      <w:marBottom w:val="0"/>
      <w:divBdr>
        <w:top w:val="none" w:sz="0" w:space="0" w:color="auto"/>
        <w:left w:val="none" w:sz="0" w:space="0" w:color="auto"/>
        <w:bottom w:val="none" w:sz="0" w:space="0" w:color="auto"/>
        <w:right w:val="none" w:sz="0" w:space="0" w:color="auto"/>
      </w:divBdr>
    </w:div>
    <w:div w:id="1385640224">
      <w:bodyDiv w:val="1"/>
      <w:marLeft w:val="0"/>
      <w:marRight w:val="0"/>
      <w:marTop w:val="0"/>
      <w:marBottom w:val="0"/>
      <w:divBdr>
        <w:top w:val="none" w:sz="0" w:space="0" w:color="auto"/>
        <w:left w:val="none" w:sz="0" w:space="0" w:color="auto"/>
        <w:bottom w:val="none" w:sz="0" w:space="0" w:color="auto"/>
        <w:right w:val="none" w:sz="0" w:space="0" w:color="auto"/>
      </w:divBdr>
    </w:div>
    <w:div w:id="1408958756">
      <w:bodyDiv w:val="1"/>
      <w:marLeft w:val="0"/>
      <w:marRight w:val="0"/>
      <w:marTop w:val="0"/>
      <w:marBottom w:val="0"/>
      <w:divBdr>
        <w:top w:val="none" w:sz="0" w:space="0" w:color="auto"/>
        <w:left w:val="none" w:sz="0" w:space="0" w:color="auto"/>
        <w:bottom w:val="none" w:sz="0" w:space="0" w:color="auto"/>
        <w:right w:val="none" w:sz="0" w:space="0" w:color="auto"/>
      </w:divBdr>
    </w:div>
    <w:div w:id="1532256768">
      <w:bodyDiv w:val="1"/>
      <w:marLeft w:val="0"/>
      <w:marRight w:val="0"/>
      <w:marTop w:val="0"/>
      <w:marBottom w:val="0"/>
      <w:divBdr>
        <w:top w:val="none" w:sz="0" w:space="0" w:color="auto"/>
        <w:left w:val="none" w:sz="0" w:space="0" w:color="auto"/>
        <w:bottom w:val="none" w:sz="0" w:space="0" w:color="auto"/>
        <w:right w:val="none" w:sz="0" w:space="0" w:color="auto"/>
      </w:divBdr>
    </w:div>
    <w:div w:id="1553270200">
      <w:bodyDiv w:val="1"/>
      <w:marLeft w:val="0"/>
      <w:marRight w:val="0"/>
      <w:marTop w:val="0"/>
      <w:marBottom w:val="0"/>
      <w:divBdr>
        <w:top w:val="none" w:sz="0" w:space="0" w:color="auto"/>
        <w:left w:val="none" w:sz="0" w:space="0" w:color="auto"/>
        <w:bottom w:val="none" w:sz="0" w:space="0" w:color="auto"/>
        <w:right w:val="none" w:sz="0" w:space="0" w:color="auto"/>
      </w:divBdr>
    </w:div>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 w:id="1612860146">
      <w:bodyDiv w:val="1"/>
      <w:marLeft w:val="0"/>
      <w:marRight w:val="0"/>
      <w:marTop w:val="0"/>
      <w:marBottom w:val="0"/>
      <w:divBdr>
        <w:top w:val="none" w:sz="0" w:space="0" w:color="auto"/>
        <w:left w:val="none" w:sz="0" w:space="0" w:color="auto"/>
        <w:bottom w:val="none" w:sz="0" w:space="0" w:color="auto"/>
        <w:right w:val="none" w:sz="0" w:space="0" w:color="auto"/>
      </w:divBdr>
    </w:div>
    <w:div w:id="1639843399">
      <w:bodyDiv w:val="1"/>
      <w:marLeft w:val="0"/>
      <w:marRight w:val="0"/>
      <w:marTop w:val="0"/>
      <w:marBottom w:val="0"/>
      <w:divBdr>
        <w:top w:val="none" w:sz="0" w:space="0" w:color="auto"/>
        <w:left w:val="none" w:sz="0" w:space="0" w:color="auto"/>
        <w:bottom w:val="none" w:sz="0" w:space="0" w:color="auto"/>
        <w:right w:val="none" w:sz="0" w:space="0" w:color="auto"/>
      </w:divBdr>
    </w:div>
    <w:div w:id="1783694268">
      <w:bodyDiv w:val="1"/>
      <w:marLeft w:val="0"/>
      <w:marRight w:val="0"/>
      <w:marTop w:val="0"/>
      <w:marBottom w:val="0"/>
      <w:divBdr>
        <w:top w:val="none" w:sz="0" w:space="0" w:color="auto"/>
        <w:left w:val="none" w:sz="0" w:space="0" w:color="auto"/>
        <w:bottom w:val="none" w:sz="0" w:space="0" w:color="auto"/>
        <w:right w:val="none" w:sz="0" w:space="0" w:color="auto"/>
      </w:divBdr>
    </w:div>
    <w:div w:id="1818645927">
      <w:bodyDiv w:val="1"/>
      <w:marLeft w:val="0"/>
      <w:marRight w:val="0"/>
      <w:marTop w:val="0"/>
      <w:marBottom w:val="0"/>
      <w:divBdr>
        <w:top w:val="none" w:sz="0" w:space="0" w:color="auto"/>
        <w:left w:val="none" w:sz="0" w:space="0" w:color="auto"/>
        <w:bottom w:val="none" w:sz="0" w:space="0" w:color="auto"/>
        <w:right w:val="none" w:sz="0" w:space="0" w:color="auto"/>
      </w:divBdr>
    </w:div>
    <w:div w:id="1823152310">
      <w:bodyDiv w:val="1"/>
      <w:marLeft w:val="0"/>
      <w:marRight w:val="0"/>
      <w:marTop w:val="0"/>
      <w:marBottom w:val="0"/>
      <w:divBdr>
        <w:top w:val="none" w:sz="0" w:space="0" w:color="auto"/>
        <w:left w:val="none" w:sz="0" w:space="0" w:color="auto"/>
        <w:bottom w:val="none" w:sz="0" w:space="0" w:color="auto"/>
        <w:right w:val="none" w:sz="0" w:space="0" w:color="auto"/>
      </w:divBdr>
    </w:div>
    <w:div w:id="1835533214">
      <w:bodyDiv w:val="1"/>
      <w:marLeft w:val="0"/>
      <w:marRight w:val="0"/>
      <w:marTop w:val="0"/>
      <w:marBottom w:val="0"/>
      <w:divBdr>
        <w:top w:val="none" w:sz="0" w:space="0" w:color="auto"/>
        <w:left w:val="none" w:sz="0" w:space="0" w:color="auto"/>
        <w:bottom w:val="none" w:sz="0" w:space="0" w:color="auto"/>
        <w:right w:val="none" w:sz="0" w:space="0" w:color="auto"/>
      </w:divBdr>
    </w:div>
    <w:div w:id="1887912701">
      <w:bodyDiv w:val="1"/>
      <w:marLeft w:val="0"/>
      <w:marRight w:val="0"/>
      <w:marTop w:val="0"/>
      <w:marBottom w:val="0"/>
      <w:divBdr>
        <w:top w:val="none" w:sz="0" w:space="0" w:color="auto"/>
        <w:left w:val="none" w:sz="0" w:space="0" w:color="auto"/>
        <w:bottom w:val="none" w:sz="0" w:space="0" w:color="auto"/>
        <w:right w:val="none" w:sz="0" w:space="0" w:color="auto"/>
      </w:divBdr>
    </w:div>
    <w:div w:id="1900163325">
      <w:bodyDiv w:val="1"/>
      <w:marLeft w:val="0"/>
      <w:marRight w:val="0"/>
      <w:marTop w:val="0"/>
      <w:marBottom w:val="0"/>
      <w:divBdr>
        <w:top w:val="none" w:sz="0" w:space="0" w:color="auto"/>
        <w:left w:val="none" w:sz="0" w:space="0" w:color="auto"/>
        <w:bottom w:val="none" w:sz="0" w:space="0" w:color="auto"/>
        <w:right w:val="none" w:sz="0" w:space="0" w:color="auto"/>
      </w:divBdr>
    </w:div>
    <w:div w:id="1932201801">
      <w:bodyDiv w:val="1"/>
      <w:marLeft w:val="0"/>
      <w:marRight w:val="0"/>
      <w:marTop w:val="0"/>
      <w:marBottom w:val="0"/>
      <w:divBdr>
        <w:top w:val="none" w:sz="0" w:space="0" w:color="auto"/>
        <w:left w:val="none" w:sz="0" w:space="0" w:color="auto"/>
        <w:bottom w:val="none" w:sz="0" w:space="0" w:color="auto"/>
        <w:right w:val="none" w:sz="0" w:space="0" w:color="auto"/>
      </w:divBdr>
    </w:div>
    <w:div w:id="1975672442">
      <w:bodyDiv w:val="1"/>
      <w:marLeft w:val="0"/>
      <w:marRight w:val="0"/>
      <w:marTop w:val="0"/>
      <w:marBottom w:val="0"/>
      <w:divBdr>
        <w:top w:val="none" w:sz="0" w:space="0" w:color="auto"/>
        <w:left w:val="none" w:sz="0" w:space="0" w:color="auto"/>
        <w:bottom w:val="none" w:sz="0" w:space="0" w:color="auto"/>
        <w:right w:val="none" w:sz="0" w:space="0" w:color="auto"/>
      </w:divBdr>
    </w:div>
    <w:div w:id="2058502055">
      <w:bodyDiv w:val="1"/>
      <w:marLeft w:val="0"/>
      <w:marRight w:val="0"/>
      <w:marTop w:val="0"/>
      <w:marBottom w:val="0"/>
      <w:divBdr>
        <w:top w:val="none" w:sz="0" w:space="0" w:color="auto"/>
        <w:left w:val="none" w:sz="0" w:space="0" w:color="auto"/>
        <w:bottom w:val="none" w:sz="0" w:space="0" w:color="auto"/>
        <w:right w:val="none" w:sz="0" w:space="0" w:color="auto"/>
      </w:divBdr>
    </w:div>
    <w:div w:id="210915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fr.org/cuba/us-cuba-relations/p11113" TargetMode="External"/><Relationship Id="rId18" Type="http://schemas.openxmlformats.org/officeDocument/2006/relationships/hyperlink" Target="http://www.washingtontimes.com/news/2013/jun/18/us-cuba-mail-talks-spark-speculation-wider-outreac/" TargetMode="External"/><Relationship Id="rId26" Type="http://schemas.openxmlformats.org/officeDocument/2006/relationships/hyperlink" Target="http://shadow.foreignpolicy.com/posts/2012/12/31/how_not_to_appease_a_dictatorship" TargetMode="External"/><Relationship Id="rId39" Type="http://schemas.openxmlformats.org/officeDocument/2006/relationships/hyperlink" Target="http://www.huffingtonpost.com/yoani-sanchez/cuban-missiles-to-north-k_b_3642709.html" TargetMode="External"/><Relationship Id="rId21" Type="http://schemas.openxmlformats.org/officeDocument/2006/relationships/hyperlink" Target="http://www.ibtimes.com/diplomacy-war-or-political-theater-maduro-ramps-anti-us-rhetoric-venezuelan-elections-approach" TargetMode="External"/><Relationship Id="rId34" Type="http://schemas.openxmlformats.org/officeDocument/2006/relationships/hyperlink" Target="http://www.washingtonpost.com/opinions/obama-administration-should-urge-a-probe-of-oswaldo-paya-death/2013/03/13/34f2a0fe-8b7e-11e2-b63f-f53fb9f2fcb4_story.html" TargetMode="External"/><Relationship Id="rId42" Type="http://schemas.openxmlformats.org/officeDocument/2006/relationships/hyperlink" Target="http://www.american.com/archive/2013/april/cuba-should-remain-designated-as-a-state-sponsor-of-terrorism" TargetMode="External"/><Relationship Id="rId47" Type="http://schemas.openxmlformats.org/officeDocument/2006/relationships/hyperlink" Target="http://www.usatoday.com/story/news/world/2013/02/11/earthquake-north-korea-nuclear-test/1911587/" TargetMode="External"/><Relationship Id="rId50" Type="http://schemas.openxmlformats.org/officeDocument/2006/relationships/hyperlink" Target="http://prospect.org/article/appeasement-paradox-0" TargetMode="External"/><Relationship Id="rId55" Type="http://schemas.openxmlformats.org/officeDocument/2006/relationships/hyperlink" Target="http://www.foxnews.com/world/2011/01/22/iran-talks-turkey-focus-confidence-building/" TargetMode="External"/><Relationship Id="rId63" Type="http://schemas.openxmlformats.org/officeDocument/2006/relationships/hyperlink" Target="http://www.foxnews.com/topics/yemen-al-qaeda.htm" TargetMode="External"/><Relationship Id="rId68" Type="http://schemas.openxmlformats.org/officeDocument/2006/relationships/hyperlink" Target="http://www.reuters.com/subjects/united-nations?lc=int_mb_1001" TargetMode="External"/><Relationship Id="rId7" Type="http://schemas.microsoft.com/office/2007/relationships/stylesWithEffects" Target="stylesWithEffect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articles.latimes.com/2013/mar/31/travel/la-tr-spot-20130331" TargetMode="External"/><Relationship Id="rId29" Type="http://schemas.openxmlformats.org/officeDocument/2006/relationships/hyperlink" Target="http://dailycaller.com/2011/09/30/the-disease-of-a-weak-president/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internationalpolicydigest.org/archives/75391" TargetMode="External"/><Relationship Id="rId32" Type="http://schemas.openxmlformats.org/officeDocument/2006/relationships/hyperlink" Target="http://www.capitolhillcubans.com/2013/03/cuban-democracy-leaders-stress.html" TargetMode="External"/><Relationship Id="rId37" Type="http://schemas.openxmlformats.org/officeDocument/2006/relationships/hyperlink" Target="http://www.caplinked.com/" TargetMode="External"/><Relationship Id="rId40" Type="http://schemas.openxmlformats.org/officeDocument/2006/relationships/hyperlink" Target="http://freebeacon.com/military-cooperation-between-cuba-north-korea-revealed/" TargetMode="External"/><Relationship Id="rId45" Type="http://schemas.openxmlformats.org/officeDocument/2006/relationships/hyperlink" Target="http://www.hoover.org/publications/monographs/27159" TargetMode="External"/><Relationship Id="rId53" Type="http://schemas.openxmlformats.org/officeDocument/2006/relationships/hyperlink" Target="http://www.allacademic.com/meta/p67147_index.html" TargetMode="External"/><Relationship Id="rId58" Type="http://schemas.openxmlformats.org/officeDocument/2006/relationships/hyperlink" Target="http://www.foxnews.com/topics/politics/north-korea.htm" TargetMode="External"/><Relationship Id="rId66" Type="http://schemas.openxmlformats.org/officeDocument/2006/relationships/hyperlink" Target="http://latino.foxnews.com/latino/politics/2013/07/29/fidel-castro-accuses-cuba-foes-lying-about-arms-on-north-korea-bound-boat/" TargetMode="External"/><Relationship Id="rId5" Type="http://schemas.openxmlformats.org/officeDocument/2006/relationships/numbering" Target="numbering.xml"/><Relationship Id="rId15" Type="http://schemas.openxmlformats.org/officeDocument/2006/relationships/hyperlink" Target="http://miami.cbslocal.com/2013/07/22/american-express-settles-with-u-s-treasury-dept-over-cuba-travel/" TargetMode="External"/><Relationship Id="rId23" Type="http://schemas.openxmlformats.org/officeDocument/2006/relationships/hyperlink" Target="http://www.internationalpolicydigest.org/archives/75391" TargetMode="External"/><Relationship Id="rId28" Type="http://schemas.openxmlformats.org/officeDocument/2006/relationships/hyperlink" Target="http://www.hoover.org/publications/monographs/27159" TargetMode="External"/><Relationship Id="rId36" Type="http://schemas.openxmlformats.org/officeDocument/2006/relationships/hyperlink" Target="http://www.spectator.co.uk/melaniephillips/3647756/the-fruits-of-appeasement.thtml" TargetMode="External"/><Relationship Id="rId49" Type="http://schemas.openxmlformats.org/officeDocument/2006/relationships/hyperlink" Target="http://en.tengrinews.kz/politics_sub/US-still-up-for-warming-Venezuela-ties-after-fresh-row--21284/" TargetMode="External"/><Relationship Id="rId57" Type="http://schemas.openxmlformats.org/officeDocument/2006/relationships/hyperlink" Target="http://www.foxnews.com/topics/politics/afghanistan.htm" TargetMode="External"/><Relationship Id="rId61" Type="http://schemas.openxmlformats.org/officeDocument/2006/relationships/hyperlink" Target="http://www.foxnews.com/topics/politics/iraq/al-qaeda.htm" TargetMode="External"/><Relationship Id="rId10" Type="http://schemas.openxmlformats.org/officeDocument/2006/relationships/footnotes" Target="footnotes.xml"/><Relationship Id="rId19" Type="http://schemas.openxmlformats.org/officeDocument/2006/relationships/hyperlink" Target="http://geography.about.com/b/2013/07/28/could-u-s-venezuela-relations-be-worse.htm" TargetMode="External"/><Relationship Id="rId31" Type="http://schemas.openxmlformats.org/officeDocument/2006/relationships/hyperlink" Target="http://www.miamiherald.com/2013/03/18/3292371/cuban-blogger-yoani-sanchez-recalls.html" TargetMode="External"/><Relationship Id="rId44" Type="http://schemas.openxmlformats.org/officeDocument/2006/relationships/hyperlink" Target="http://www.marksilverberg.com/article/ForeignPolicy/Appeasement/157/)/RS" TargetMode="External"/><Relationship Id="rId52" Type="http://schemas.openxmlformats.org/officeDocument/2006/relationships/hyperlink" Target="http://thehavananote.com/node/845" TargetMode="External"/><Relationship Id="rId60" Type="http://schemas.openxmlformats.org/officeDocument/2006/relationships/hyperlink" Target="http://www.foxnews.com/topics/politics/israel.htm" TargetMode="External"/><Relationship Id="rId65" Type="http://schemas.openxmlformats.org/officeDocument/2006/relationships/hyperlink" Target="http://thediplomat.com/2013/04/10/north-korea-is-the-boy-who-cried-wolf-there-will-be-no-war/?all=tru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cubaconfidential.wordpress.com/2013/07/29/pastors-for-peace-ramps-up-media-coverage/" TargetMode="External"/><Relationship Id="rId22" Type="http://schemas.openxmlformats.org/officeDocument/2006/relationships/hyperlink" Target="http://icps.gwu.edu/files/2011/03/credibility.pdf%202011" TargetMode="External"/><Relationship Id="rId27" Type="http://schemas.openxmlformats.org/officeDocument/2006/relationships/hyperlink" Target="http://mariodiazbalart.house.gov/media-center/press-releases/obamas-policies-toward-cuba-and-venezuela-ignorance-is-not-bliss,PS" TargetMode="External"/><Relationship Id="rId30" Type="http://schemas.openxmlformats.org/officeDocument/2006/relationships/hyperlink" Target="http://www.lampmethod.com" TargetMode="External"/><Relationship Id="rId35" Type="http://schemas.openxmlformats.org/officeDocument/2006/relationships/hyperlink" Target="http://www.cato.org/events/future-freedom-cuba" TargetMode="External"/><Relationship Id="rId43" Type="http://schemas.openxmlformats.org/officeDocument/2006/relationships/hyperlink" Target="http://www.commentarymagazine.com" TargetMode="External"/><Relationship Id="rId48" Type="http://schemas.openxmlformats.org/officeDocument/2006/relationships/hyperlink" Target="http://www.exportlawblog.com/archives/5325" TargetMode="External"/><Relationship Id="rId56" Type="http://schemas.openxmlformats.org/officeDocument/2006/relationships/hyperlink" Target="http://www.foxnews.com/topics/politics/supplemental-spending.htm" TargetMode="External"/><Relationship Id="rId64" Type="http://schemas.openxmlformats.org/officeDocument/2006/relationships/hyperlink" Target="http://www.nationalinterest.org/Article.aspx?id=11900" TargetMode="External"/><Relationship Id="rId69"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www.strategicstudiesinstitute.army.mil/pdffiles/pub622.pdf)/RS" TargetMode="External"/><Relationship Id="rId3" Type="http://schemas.openxmlformats.org/officeDocument/2006/relationships/customXml" Target="../customXml/item3.xml"/><Relationship Id="rId12" Type="http://schemas.openxmlformats.org/officeDocument/2006/relationships/hyperlink" Target="http://www.globalresearch.ca/obama-prepares-to-wage-offensive-first-strike-strategic-nuclear-warfare-against-russia-china-iran-north-korea-and-syria/5340299" TargetMode="External"/><Relationship Id="rId17" Type="http://schemas.openxmlformats.org/officeDocument/2006/relationships/hyperlink" Target="http://www.treasury.gov/resource-center/sanctions/Documents/ccigar2.pdf" TargetMode="External"/><Relationship Id="rId25" Type="http://schemas.openxmlformats.org/officeDocument/2006/relationships/hyperlink" Target="http://www.star-telegram.com/2013/07/17/5006020/cuba-calls-weapons-on-north-korean.html" TargetMode="External"/><Relationship Id="rId33" Type="http://schemas.openxmlformats.org/officeDocument/2006/relationships/hyperlink" Target="http://http/pjmedia.com/ronradosh/2012/08/15/graduate-of-my-commie-high-school-goes-to-cuba/" TargetMode="External"/><Relationship Id="rId38" Type="http://schemas.openxmlformats.org/officeDocument/2006/relationships/hyperlink" Target="http://www.spectator.co.uk/melaniephillips/3647756/the-fruits-of-appeasement.thtml" TargetMode="External"/><Relationship Id="rId46" Type="http://schemas.openxmlformats.org/officeDocument/2006/relationships/hyperlink" Target="http://www.wilsoncenter.org/sites/default/files/LAP_Cuba_Implications.pdf" TargetMode="External"/><Relationship Id="rId59" Type="http://schemas.openxmlformats.org/officeDocument/2006/relationships/hyperlink" Target="http://www.foxnews.com/topics/politics/middle-east.htm" TargetMode="External"/><Relationship Id="rId67" Type="http://schemas.openxmlformats.org/officeDocument/2006/relationships/hyperlink" Target="http://www.nytimes.com/2013/07/18/world/americas/north-korean-ship-cuba.html?_r=0" TargetMode="External"/><Relationship Id="rId20" Type="http://schemas.openxmlformats.org/officeDocument/2006/relationships/hyperlink" Target="http://riveragroupinternational.wordpress.com/2013/07/28/calling-it-quits-how-strategic-interest-outweighs-political-rivalry-among-nations/" TargetMode="External"/><Relationship Id="rId41" Type="http://schemas.openxmlformats.org/officeDocument/2006/relationships/hyperlink" Target="http://jasonpoblete.com/2008/02/26/proliferation-of-nuclear-technology-in-latin-america-continues/" TargetMode="External"/><Relationship Id="rId54" Type="http://schemas.openxmlformats.org/officeDocument/2006/relationships/hyperlink" Target="http://www.theaustralian.com.au/national-affairs/defence/talk-of-us-china-war-is-a-dangerous-miscalculation/story-e6frg8yo-1226626378665" TargetMode="External"/><Relationship Id="rId62" Type="http://schemas.openxmlformats.org/officeDocument/2006/relationships/hyperlink" Target="http://www.foxnews.com/topics/politics/saudi-arabia.htm"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B114223F-EDE9-4495-9B84-A990D6322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6729</TotalTime>
  <Pages>131</Pages>
  <Words>71374</Words>
  <Characters>406835</Characters>
  <Application>Microsoft Office Word</Application>
  <DocSecurity>0</DocSecurity>
  <Lines>3390</Lines>
  <Paragraphs>954</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477255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Jon</cp:lastModifiedBy>
  <cp:revision>435</cp:revision>
  <dcterms:created xsi:type="dcterms:W3CDTF">2013-07-22T02:28:00Z</dcterms:created>
  <dcterms:modified xsi:type="dcterms:W3CDTF">2013-07-31T21:59:00Z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