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003" w:rsidRDefault="00905003" w:rsidP="00DB608C">
      <w:pPr>
        <w:pStyle w:val="Heading1"/>
      </w:pPr>
      <w:r>
        <w:t>Brazil Relations DA</w:t>
      </w:r>
    </w:p>
    <w:p w:rsidR="007A1463" w:rsidRDefault="00D708C6" w:rsidP="007A1463">
      <w:pPr>
        <w:pStyle w:val="Heading4"/>
      </w:pPr>
      <w:r>
        <w:t>Notes: Very simple DA – US investment in Latin America is an encroachment on Brazil’s sphere of influence. That annoys Brazil and hurts our</w:t>
      </w:r>
      <w:r w:rsidR="007A1463">
        <w:t xml:space="preserve"> overall bilateral</w:t>
      </w:r>
      <w:r>
        <w:t xml:space="preserve"> relationship. Brazil is a rising nation and their friendship is necessary </w:t>
      </w:r>
      <w:r w:rsidR="007A1463">
        <w:t>to address a litany of global problems.</w:t>
      </w:r>
    </w:p>
    <w:p w:rsidR="007A1463" w:rsidRDefault="007A1463" w:rsidP="007A1463">
      <w:pPr>
        <w:pStyle w:val="Heading4"/>
      </w:pPr>
      <w:r>
        <w:t>This is not a “Brazil Influence DA.” Therefore, you do not need to win a zero-sum argument nor a uniqueness claim about Brazil’s influence. Instead, you just need to win that Brazil doesn’t want the US messing around in Latin America anymore.</w:t>
      </w:r>
    </w:p>
    <w:p w:rsidR="007A1463" w:rsidRPr="007A1463" w:rsidRDefault="007A1463" w:rsidP="007A1463">
      <w:pPr>
        <w:pStyle w:val="Heading4"/>
      </w:pPr>
      <w:r>
        <w:t>You can and should use this as a sup</w:t>
      </w:r>
      <w:bookmarkStart w:id="0" w:name="_GoBack"/>
      <w:bookmarkEnd w:id="0"/>
      <w:r>
        <w:t>plement to the Brazil Relations net benefit in the Consult Brazil CP file and vice versa.</w:t>
      </w:r>
    </w:p>
    <w:p w:rsidR="00DB608C" w:rsidRDefault="00DB608C" w:rsidP="00DB608C">
      <w:pPr>
        <w:pStyle w:val="Heading1"/>
      </w:pPr>
      <w:proofErr w:type="spellStart"/>
      <w:r w:rsidRPr="00DB608C">
        <w:lastRenderedPageBreak/>
        <w:t>Neg</w:t>
      </w:r>
      <w:proofErr w:type="spellEnd"/>
    </w:p>
    <w:p w:rsidR="00D73480" w:rsidRDefault="00D73480" w:rsidP="00D73480">
      <w:pPr>
        <w:pStyle w:val="Heading2"/>
      </w:pPr>
      <w:r>
        <w:lastRenderedPageBreak/>
        <w:t>1NC</w:t>
      </w:r>
    </w:p>
    <w:p w:rsidR="00D73480" w:rsidRPr="00D73480" w:rsidRDefault="00D708C6" w:rsidP="00D73480">
      <w:pPr>
        <w:pStyle w:val="Heading4"/>
        <w:numPr>
          <w:ilvl w:val="0"/>
          <w:numId w:val="1"/>
        </w:numPr>
      </w:pPr>
      <w:r>
        <w:t>Uniqueness: US-Brazil r</w:t>
      </w:r>
      <w:r w:rsidR="00D73480">
        <w:t>elations are improving now – trade ties and infrastructure investments</w:t>
      </w:r>
    </w:p>
    <w:p w:rsidR="00D73480" w:rsidRPr="00123DAA" w:rsidRDefault="00D73480" w:rsidP="00D73480">
      <w:r w:rsidRPr="00925674">
        <w:rPr>
          <w:rStyle w:val="StyleStyleBold12pt"/>
        </w:rPr>
        <w:t>Department of Commerce</w:t>
      </w:r>
      <w:r>
        <w:t xml:space="preserve"> 3/25/20</w:t>
      </w:r>
      <w:r w:rsidRPr="00123DAA">
        <w:rPr>
          <w:rStyle w:val="StyleStyleBold12pt"/>
        </w:rPr>
        <w:t>13</w:t>
      </w:r>
      <w:r>
        <w:rPr>
          <w:rStyle w:val="StyleStyleBold12pt"/>
        </w:rPr>
        <w:t xml:space="preserve"> </w:t>
      </w:r>
      <w:r w:rsidRPr="00123DAA">
        <w:t>(Department of Commerce government website, “Building on the Strength of U.S.-Brazil Economic Relationship</w:t>
      </w:r>
      <w:r>
        <w:t xml:space="preserve">,” </w:t>
      </w:r>
      <w:hyperlink r:id="rId6" w:history="1">
        <w:r>
          <w:rPr>
            <w:rStyle w:val="Hyperlink"/>
          </w:rPr>
          <w:t>http://www.commerce.gov/blog/2013/03/25/building-strength-us-brazil-economic-relationship</w:t>
        </w:r>
      </w:hyperlink>
    </w:p>
    <w:p w:rsidR="00D73480" w:rsidRDefault="00D73480" w:rsidP="00D73480">
      <w:r w:rsidRPr="00123DAA">
        <w:t xml:space="preserve">Last </w:t>
      </w:r>
      <w:r w:rsidRPr="00925674">
        <w:rPr>
          <w:rStyle w:val="StyleBoldUnderline"/>
        </w:rPr>
        <w:t>week Deputy Secretary Rebecca Blank traveled to Brasilia and Rio de Janeiro for the U.S.-Brazil CEO Forum and other events aimed at strengthening the economic and commercial ties between the two nations.¶ The U.S.-Brazil CEO Forum was created in 2007 to bring private sector leaders from both countries together to develop joint recommendations on how to deepen our commercial ties</w:t>
      </w:r>
      <w:r w:rsidRPr="00123DAA">
        <w:t xml:space="preserve">, and to present those recommendations to the U.S. and Brazilian governments. </w:t>
      </w:r>
      <w:r w:rsidRPr="00925674">
        <w:rPr>
          <w:rStyle w:val="StyleBoldUnderline"/>
        </w:rPr>
        <w:t>The Forum has identified five areas as priorities: tax and trade issues; education and innovation; infrastructure; energy; and aviation</w:t>
      </w:r>
      <w:r w:rsidRPr="00123DAA">
        <w:t xml:space="preserve">.¶ Deputy Secretary Blank served as the U.S. Government’s co-chair for the CEO Forum along with Michael </w:t>
      </w:r>
      <w:proofErr w:type="spellStart"/>
      <w:r w:rsidRPr="00123DAA">
        <w:t>Froman</w:t>
      </w:r>
      <w:proofErr w:type="spellEnd"/>
      <w:r w:rsidRPr="00123DAA">
        <w:t xml:space="preserve">, the Deputy National Security Advisor for International Economic Affairs at the White House. They were joined by their Brazilian co-chairs, Minister of Development, Industry, and Foreign Trade Fernando Pimentel and Presidential Chief of Staff </w:t>
      </w:r>
      <w:proofErr w:type="spellStart"/>
      <w:r w:rsidRPr="00123DAA">
        <w:t>Gleisi</w:t>
      </w:r>
      <w:proofErr w:type="spellEnd"/>
      <w:r w:rsidRPr="00123DAA">
        <w:t xml:space="preserve"> Hoffman. ¶ </w:t>
      </w:r>
      <w:proofErr w:type="gramStart"/>
      <w:r w:rsidRPr="00925674">
        <w:rPr>
          <w:rStyle w:val="StyleBoldUnderline"/>
        </w:rPr>
        <w:t>The</w:t>
      </w:r>
      <w:proofErr w:type="gramEnd"/>
      <w:r w:rsidRPr="00925674">
        <w:rPr>
          <w:rStyle w:val="StyleBoldUnderline"/>
        </w:rPr>
        <w:t xml:space="preserve"> meeting was led by about 20 CEOs from both countries, whose priorities for improving the economic and commercial relationship between Brazil and the U.S. set the agenda for the meeting.</w:t>
      </w:r>
      <w:r w:rsidRPr="00123DAA">
        <w:t xml:space="preserve"> As one of the U.S. Government’s co-chairs, Deputy Secretary Blank gave an update to the members of the CEO Forum on the progress that the two governments made to implement the recommendations that the CEOs made at their previous meeting last year. The CEOs then led the main discussion and came up with several new recommendations that will be formally released in the coming weeks, including:¶ Calling upon the governments to take advantage of the momentum from the recently-approved Tax Information Exchange Agreement (TIEA) to take on additional tax issues that could eventually pave the way for a Bilateral Tax Treaty.¶ Continuing to make progress on Brazil’s participation in the Global Entry Program, making it easier for Brazilians traveling to the United States on business to get through immigration at U.S. airports.¶ Continuing efforts to increase cooperation in the area of infrastructure and take advantage of the U.S. infrastructure trade mission, scheduled for May, to create opportunities for U.S. and Brazilian companies to partner on infrastructure improvements.¶ Continuing to cooperate on education and workforce development issues by supporting programs like President Obama’s “100,000 Strong in the Americas” initiative and Brazil’s “Scientific Mobility Program.”¶ Building upon the work of the Strategic Energy Dialogue and involve the private sector in energy infrastructure and policy discussions.¶ Building on cooperation between the U.S. Patent and Trademark Office (USPTO) and Brazil’s National Institute of Industrial Property (INPI) to engage in more formal </w:t>
      </w:r>
      <w:proofErr w:type="spellStart"/>
      <w:r w:rsidRPr="00123DAA">
        <w:t>worksharing</w:t>
      </w:r>
      <w:proofErr w:type="spellEnd"/>
      <w:r w:rsidRPr="00123DAA">
        <w:t xml:space="preserve"> efforts to support innovation.¶ Continuing work begun under the Aviation Partnership Agreement to advance aviation cooperation and use the Aviation Partnership as a model for other sectors.¶ </w:t>
      </w:r>
      <w:r w:rsidRPr="00925674">
        <w:rPr>
          <w:rStyle w:val="StyleBoldUnderline"/>
        </w:rPr>
        <w:t>In Rio de Janeiro, Deputy Secretary Blank met with more business leaders and also delivered remarks at a Columbia University event focused on innovation and economic development</w:t>
      </w:r>
      <w:r w:rsidRPr="00123DAA">
        <w:t xml:space="preserve"> which was part of the launch of the university’s new Global Center in that city. </w:t>
      </w:r>
      <w:r w:rsidRPr="00925674">
        <w:rPr>
          <w:rStyle w:val="StyleBoldUnderline"/>
        </w:rPr>
        <w:t>She emphasized the importance of U.S.-Brazil collaboration in areas such as infrastructure development, clean energy, student exchanges, and more.</w:t>
      </w:r>
      <w:r w:rsidRPr="00123DAA">
        <w:t xml:space="preserve"> Finally, she announced that </w:t>
      </w:r>
      <w:r w:rsidRPr="00925674">
        <w:rPr>
          <w:rStyle w:val="Emphasis"/>
        </w:rPr>
        <w:t>U.S.-Brazil partnerships would continue to grow in the near future</w:t>
      </w:r>
      <w:r w:rsidRPr="00925674">
        <w:rPr>
          <w:rStyle w:val="StyleBoldUnderline"/>
        </w:rPr>
        <w:t xml:space="preserve"> due to a high-level, infrastructure-focused trade mission to Brazil</w:t>
      </w:r>
      <w:r w:rsidRPr="00123DAA">
        <w:t xml:space="preserve"> – as well as Colombia and Panama – that will take place in mid-May.</w:t>
      </w:r>
    </w:p>
    <w:p w:rsidR="00D73480" w:rsidRDefault="00D73480" w:rsidP="00D73480">
      <w:pPr>
        <w:pStyle w:val="Heading4"/>
        <w:numPr>
          <w:ilvl w:val="0"/>
          <w:numId w:val="1"/>
        </w:numPr>
      </w:pPr>
      <w:r>
        <w:lastRenderedPageBreak/>
        <w:t xml:space="preserve">Link - </w:t>
      </w:r>
      <w:r>
        <w:t xml:space="preserve">Brazil </w:t>
      </w:r>
      <w:r>
        <w:t>hates the plan – they perceive it as a neo-colonialist project</w:t>
      </w:r>
    </w:p>
    <w:p w:rsidR="00D73480" w:rsidRDefault="00D73480" w:rsidP="00D73480">
      <w:r w:rsidRPr="00D22120">
        <w:rPr>
          <w:rStyle w:val="StyleStyleBold12pt"/>
        </w:rPr>
        <w:t xml:space="preserve">Global Research </w:t>
      </w:r>
      <w:r w:rsidRPr="00D22120">
        <w:t>12/31/20</w:t>
      </w:r>
      <w:r w:rsidRPr="00D22120">
        <w:rPr>
          <w:rStyle w:val="StyleStyleBold12pt"/>
        </w:rPr>
        <w:t>10</w:t>
      </w:r>
      <w:r>
        <w:t xml:space="preserve"> - </w:t>
      </w:r>
      <w:r w:rsidRPr="00D22120">
        <w:t xml:space="preserve">independent research and media organization </w:t>
      </w:r>
      <w:r>
        <w:t xml:space="preserve">(Boris </w:t>
      </w:r>
      <w:proofErr w:type="spellStart"/>
      <w:r>
        <w:t>Volkhonsky</w:t>
      </w:r>
      <w:proofErr w:type="spellEnd"/>
      <w:r>
        <w:t xml:space="preserve"> “</w:t>
      </w:r>
      <w:r w:rsidRPr="00493232">
        <w:t>Latin America: no longer the USA’s backyard</w:t>
      </w:r>
      <w:r>
        <w:t xml:space="preserve">,” </w:t>
      </w:r>
      <w:hyperlink r:id="rId7" w:history="1">
        <w:r>
          <w:rPr>
            <w:rStyle w:val="Hyperlink"/>
          </w:rPr>
          <w:t>http://www.globalresearch.ca/latin-america-no-longer-the-usa-s-backyard/22586</w:t>
        </w:r>
      </w:hyperlink>
      <w:r>
        <w:t>)</w:t>
      </w:r>
    </w:p>
    <w:p w:rsidR="00D73480" w:rsidRDefault="00D73480" w:rsidP="00D73480">
      <w:pPr>
        <w:rPr>
          <w:rStyle w:val="StyleBoldUnderline"/>
        </w:rPr>
      </w:pPr>
      <w:r w:rsidRPr="00493232">
        <w:t xml:space="preserve">During the late 1990s and 2000s </w:t>
      </w:r>
      <w:r w:rsidRPr="00493232">
        <w:rPr>
          <w:rStyle w:val="StyleBoldUnderline"/>
        </w:rPr>
        <w:t>quite a number of Latin American countries elected leaders who no longer agree to a passive role of “yes-leaders”</w:t>
      </w:r>
      <w:r w:rsidRPr="00493232">
        <w:t xml:space="preserve"> in regard to whatever orders come from the north. Hugo Chavez of Venezuela is probably the brightest of them, but not the only one. Bolivia, Ecuador, Nicaragua </w:t>
      </w:r>
      <w:r w:rsidRPr="00493232">
        <w:rPr>
          <w:rStyle w:val="StyleBoldUnderline"/>
        </w:rPr>
        <w:t>and, to a great extent and to Washington’s greater disappointment, Brazil which is economically and politically the strongest player on the continent, can no longer be regarded as Washington’s backyard</w:t>
      </w:r>
      <w:r w:rsidRPr="00493232">
        <w:t>.</w:t>
      </w:r>
      <w:r w:rsidRPr="00493232">
        <w:rPr>
          <w:sz w:val="12"/>
        </w:rPr>
        <w:t xml:space="preserve">¶ </w:t>
      </w:r>
      <w:r w:rsidRPr="00493232">
        <w:t xml:space="preserve">Much of the fault for this lies with the previous US administration, when George W. </w:t>
      </w:r>
      <w:r w:rsidRPr="00493232">
        <w:rPr>
          <w:rStyle w:val="StyleBoldUnderline"/>
        </w:rPr>
        <w:t>Bush</w:t>
      </w:r>
      <w:r w:rsidRPr="00493232">
        <w:t>, preoccupied with affairs in the Middle East and South Asia</w:t>
      </w:r>
      <w:r w:rsidRPr="00493232">
        <w:rPr>
          <w:rStyle w:val="StyleBoldUnderline"/>
        </w:rPr>
        <w:t>, largely neglected Latin America</w:t>
      </w:r>
      <w:r w:rsidRPr="00493232">
        <w:t xml:space="preserve"> taking for granted that there is no real threat to US monopoly in the region. But </w:t>
      </w:r>
      <w:r w:rsidRPr="00493232">
        <w:rPr>
          <w:rStyle w:val="StyleBoldUnderline"/>
        </w:rPr>
        <w:t>it seems that</w:t>
      </w:r>
      <w:r w:rsidRPr="00493232">
        <w:t xml:space="preserve"> Barack </w:t>
      </w:r>
      <w:r w:rsidRPr="00493232">
        <w:rPr>
          <w:rStyle w:val="StyleBoldUnderline"/>
        </w:rPr>
        <w:t>Obama has not learned the lessons and inherited the legacy from his predecessor</w:t>
      </w:r>
      <w:r w:rsidRPr="00493232">
        <w:t>.</w:t>
      </w:r>
      <w:r w:rsidRPr="00493232">
        <w:rPr>
          <w:sz w:val="12"/>
        </w:rPr>
        <w:t xml:space="preserve">¶ </w:t>
      </w:r>
      <w:r w:rsidRPr="00493232">
        <w:t xml:space="preserve">While China, following the policy of “soft power” has penetrated the Latin American economies to an extent that presents it as a real threat for American businesses, </w:t>
      </w:r>
      <w:r w:rsidRPr="00493232">
        <w:rPr>
          <w:rStyle w:val="StyleBoldUnderline"/>
        </w:rPr>
        <w:t>the countries themselves are realizing their increased role in international politics that does not demand following the guidelines set by the US</w:t>
      </w:r>
      <w:r w:rsidRPr="00493232">
        <w:t>. The emergence of BRIC (Brazil, Russia, India and China) as a prominent player on the international arena is one example, the Russian-Venezuelan Navy maneuvers of November 2008 is another, out of the many.</w:t>
      </w:r>
      <w:r w:rsidRPr="00493232">
        <w:rPr>
          <w:sz w:val="12"/>
        </w:rPr>
        <w:t xml:space="preserve">¶ </w:t>
      </w:r>
      <w:r w:rsidRPr="00493232">
        <w:t xml:space="preserve">It should not, however be understood that the US’ role on the continent has become irrelevant. Traditional strategic and economic ties still remain important. Venezuela, for example, is the chief supplier of oil to the US, and severing ties between the two countries would be harmful for the US and probably disastrous for Venezuela. But the changing overall situation suggests that </w:t>
      </w:r>
      <w:r w:rsidRPr="00493232">
        <w:rPr>
          <w:rStyle w:val="StyleBoldUnderline"/>
        </w:rPr>
        <w:t>the lingo of force is no longer acceptable even by the countries that by and large rely upon economic ties with their northern neighbor.¶</w:t>
      </w:r>
      <w:r w:rsidRPr="00493232">
        <w:rPr>
          <w:sz w:val="12"/>
        </w:rPr>
        <w:t xml:space="preserve"> </w:t>
      </w:r>
      <w:proofErr w:type="gramStart"/>
      <w:r w:rsidRPr="00493232">
        <w:t>It</w:t>
      </w:r>
      <w:proofErr w:type="gramEnd"/>
      <w:r w:rsidRPr="00493232">
        <w:t xml:space="preserve"> is a sovereign right of any national leadership not to give agreement to a candidacy of any other country’s ambassador. The fact that the State Department is insisting on Mr. Palmer’s candidacy only shows that the US have no abandoned blackmail as a language of their diplomacy.</w:t>
      </w:r>
      <w:r w:rsidRPr="00493232">
        <w:rPr>
          <w:sz w:val="12"/>
        </w:rPr>
        <w:t xml:space="preserve">¶ </w:t>
      </w:r>
      <w:r w:rsidRPr="00493232">
        <w:t>“If they’re going to cut diplomatic relations, let them do it!” said President Chavez. “Now the U.S. government is threatening us that they’re going to take reprisals. Well, let them do whatever they want, but that man will not come.”</w:t>
      </w:r>
      <w:r w:rsidRPr="00493232">
        <w:rPr>
          <w:sz w:val="12"/>
        </w:rPr>
        <w:t xml:space="preserve">¶ </w:t>
      </w:r>
      <w:r w:rsidRPr="00493232">
        <w:t xml:space="preserve">And </w:t>
      </w:r>
      <w:r w:rsidRPr="00493232">
        <w:rPr>
          <w:rStyle w:val="StyleBoldUnderline"/>
        </w:rPr>
        <w:t>Chavez is not alone in his evaluation of the present administration’s policy towards Latin America. Brazil’s outgoing President Lula</w:t>
      </w:r>
      <w:r w:rsidRPr="00493232">
        <w:t xml:space="preserve"> da Silva </w:t>
      </w:r>
      <w:r w:rsidRPr="00493232">
        <w:rPr>
          <w:rStyle w:val="StyleBoldUnderline"/>
        </w:rPr>
        <w:t xml:space="preserve">recently stated that </w:t>
      </w:r>
      <w:r w:rsidRPr="00493232">
        <w:rPr>
          <w:rStyle w:val="Emphasis"/>
        </w:rPr>
        <w:t>Obama’s policy reflects the old “imperial” vision</w:t>
      </w:r>
      <w:r w:rsidRPr="00493232">
        <w:rPr>
          <w:rStyle w:val="StyleBoldUnderline"/>
        </w:rPr>
        <w:t>.</w:t>
      </w:r>
      <w:r w:rsidRPr="00493232">
        <w:t xml:space="preserve"> And that despite the fact that in the early days of Obama’s presidency, there was much hope that the relations between Latin America and its northern neighbor would improve, and Barack Obama even hailed Lula da Silva as “the most popular politician on earth”.</w:t>
      </w:r>
      <w:r w:rsidRPr="00493232">
        <w:rPr>
          <w:sz w:val="12"/>
        </w:rPr>
        <w:t xml:space="preserve">¶ </w:t>
      </w:r>
      <w:r w:rsidRPr="00493232">
        <w:t>“</w:t>
      </w:r>
      <w:r w:rsidRPr="00493232">
        <w:rPr>
          <w:rStyle w:val="StyleBoldUnderline"/>
        </w:rPr>
        <w:t>I would like the relationship of the United States with Latin America to be different to what it is today,” said Lula</w:t>
      </w:r>
      <w:r w:rsidRPr="00493232">
        <w:t xml:space="preserve"> da Silva. “In the United States they should understand the importance of Latin America. </w:t>
      </w:r>
      <w:r w:rsidRPr="00493232">
        <w:rPr>
          <w:rStyle w:val="StyleBoldUnderline"/>
        </w:rPr>
        <w:t>The Americans don’t have an optimistic vision of Latin America. They have always related as an empire to poor countries. This vision needs to change.”</w:t>
      </w:r>
    </w:p>
    <w:p w:rsidR="00D73480" w:rsidRDefault="00D73480" w:rsidP="00D73480">
      <w:pPr>
        <w:rPr>
          <w:rStyle w:val="StyleBoldUnderline"/>
        </w:rPr>
      </w:pPr>
    </w:p>
    <w:p w:rsidR="00D73480" w:rsidRDefault="00D73480" w:rsidP="00D73480">
      <w:pPr>
        <w:pStyle w:val="Heading4"/>
        <w:numPr>
          <w:ilvl w:val="0"/>
          <w:numId w:val="1"/>
        </w:numPr>
      </w:pPr>
      <w:r w:rsidRPr="00D73480">
        <w:t>Impact – A strong US - Brazil</w:t>
      </w:r>
      <w:r>
        <w:t xml:space="preserve"> relations</w:t>
      </w:r>
      <w:r>
        <w:t>hip</w:t>
      </w:r>
      <w:r>
        <w:t xml:space="preserve"> solve</w:t>
      </w:r>
      <w:r>
        <w:t xml:space="preserve">s </w:t>
      </w:r>
      <w:proofErr w:type="spellStart"/>
      <w:r>
        <w:t>prolif</w:t>
      </w:r>
      <w:proofErr w:type="spellEnd"/>
      <w:r>
        <w:t xml:space="preserve">, </w:t>
      </w:r>
      <w:r>
        <w:t>warming, and Latin American stability</w:t>
      </w:r>
    </w:p>
    <w:p w:rsidR="00D73480" w:rsidRPr="008C1A77" w:rsidRDefault="00D73480" w:rsidP="00D73480">
      <w:r w:rsidRPr="00712D43">
        <w:rPr>
          <w:rStyle w:val="StyleStyleBold12pt"/>
        </w:rPr>
        <w:t>Hakim</w:t>
      </w:r>
      <w:r>
        <w:t xml:space="preserve"> 7/1/20</w:t>
      </w:r>
      <w:r w:rsidRPr="00712D43">
        <w:rPr>
          <w:rStyle w:val="StyleStyleBold12pt"/>
        </w:rPr>
        <w:t>10</w:t>
      </w:r>
      <w:r>
        <w:rPr>
          <w:rStyle w:val="StyleStyleBold12pt"/>
        </w:rPr>
        <w:t xml:space="preserve"> - </w:t>
      </w:r>
      <w:r w:rsidRPr="00123DAA">
        <w:t xml:space="preserve">president emeritus and senior fellow of the Inter-American Dialogue </w:t>
      </w:r>
      <w:r>
        <w:t>(</w:t>
      </w:r>
      <w:r w:rsidRPr="00712D43">
        <w:t>Peter</w:t>
      </w:r>
      <w:r>
        <w:t>,</w:t>
      </w:r>
      <w:r w:rsidRPr="00712D43">
        <w:t xml:space="preserve"> </w:t>
      </w:r>
      <w:r>
        <w:t>“</w:t>
      </w:r>
      <w:r w:rsidRPr="00712D43">
        <w:t>Rising Brazil: The Choices of a New Global Power</w:t>
      </w:r>
      <w:r>
        <w:t xml:space="preserve">,” Inter-American Dialogue, </w:t>
      </w:r>
      <w:hyperlink r:id="rId8" w:history="1">
        <w:r>
          <w:rPr>
            <w:rStyle w:val="Hyperlink"/>
          </w:rPr>
          <w:t>http://www.thedialogue.org/page.cfm?pageID=32&amp;pubID=2273</w:t>
        </w:r>
      </w:hyperlink>
      <w:r>
        <w:t>)</w:t>
      </w:r>
    </w:p>
    <w:p w:rsidR="00D73480" w:rsidRDefault="00D73480" w:rsidP="00D73480">
      <w:r>
        <w:t xml:space="preserve">Beyond Iran, </w:t>
      </w:r>
      <w:r w:rsidRPr="008C1A77">
        <w:rPr>
          <w:rStyle w:val="StyleBoldUnderline"/>
        </w:rPr>
        <w:t>there are other questions about Brazil foreign policy that concern the international community.</w:t>
      </w:r>
      <w:r w:rsidRPr="008C1A77">
        <w:rPr>
          <w:sz w:val="12"/>
        </w:rPr>
        <w:t xml:space="preserve">¶ </w:t>
      </w:r>
      <w:r>
        <w:t xml:space="preserve">• </w:t>
      </w:r>
      <w:r w:rsidRPr="008C1A77">
        <w:rPr>
          <w:rStyle w:val="StyleBoldUnderline"/>
        </w:rPr>
        <w:t>Brazil’s own position on nuclear non-proliferation is one of the most vexing</w:t>
      </w:r>
      <w:r>
        <w:t xml:space="preserve">. Along with </w:t>
      </w:r>
      <w:r>
        <w:lastRenderedPageBreak/>
        <w:t xml:space="preserve">Japan and Germany, </w:t>
      </w:r>
      <w:r w:rsidRPr="008C1A77">
        <w:rPr>
          <w:rStyle w:val="StyleBoldUnderline"/>
        </w:rPr>
        <w:t>Brazil is one of the world’s most important nations without nuclear weapons</w:t>
      </w:r>
      <w:r>
        <w:t xml:space="preserve">. It is prohibited from acquiring nuclear armaments by its own constitution and by its signature on three separate treaties. </w:t>
      </w:r>
      <w:r w:rsidRPr="008C1A77">
        <w:rPr>
          <w:rStyle w:val="Emphasis"/>
        </w:rPr>
        <w:t>Brazil could be a poster child for non-proliferation</w:t>
      </w:r>
      <w:r>
        <w:t xml:space="preserve">. Instead, </w:t>
      </w:r>
      <w:r w:rsidRPr="008C1A77">
        <w:rPr>
          <w:rStyle w:val="StyleBoldUnderline"/>
        </w:rPr>
        <w:t>the issue is today a source of friction between Brazil and both the U.S</w:t>
      </w:r>
      <w:r>
        <w:t>. and the UN’s nuclear oversight agency. Although is not concerned about the prospect of Brazil building an atomic weapon anytime soon, Washington is troubled that the Lula government has not allowed a full-scale UN inspection of its nuclear program and has refused to be bound by the UN’s revised and more stringent monitoring requirements on uranium enrichment facilities. The US is worried about the implication for Brazil’s longer term commitment to non-proliferation. As Brazil begins to produce larger quantities of enriched uranium, it will confront rising pressure to unambiguously demonstrate that commitment.</w:t>
      </w:r>
      <w:r w:rsidRPr="008C1A77">
        <w:rPr>
          <w:sz w:val="12"/>
        </w:rPr>
        <w:t xml:space="preserve">¶ </w:t>
      </w:r>
      <w:r>
        <w:t xml:space="preserve">• </w:t>
      </w:r>
      <w:r w:rsidRPr="008C1A77">
        <w:rPr>
          <w:rStyle w:val="StyleBoldUnderline"/>
        </w:rPr>
        <w:t>On matters of energy and climate change, Brazil is already a critical actor—and facing difficult trade-offs The demands of Brazil’s population for economic growth, job creation, and poverty alleviation are intense</w:t>
      </w:r>
      <w:r>
        <w:t xml:space="preserve">, and agricultural commodities, whose production required extensive land use and the cutting of forests, are vital to the country’s export mix. </w:t>
      </w:r>
      <w:r w:rsidRPr="008C1A77">
        <w:rPr>
          <w:rStyle w:val="StyleBoldUnderline"/>
        </w:rPr>
        <w:t>Brazil’s record on the environment is mixed</w:t>
      </w:r>
      <w:r>
        <w:t xml:space="preserve">. Its energy use leaves a relatively small carbon footprint because of the county’s reliance on hydropower and biofuels. Still, with continued </w:t>
      </w:r>
      <w:r w:rsidRPr="008C1A77">
        <w:rPr>
          <w:rStyle w:val="StyleBoldUnderline"/>
        </w:rPr>
        <w:t>large-scale destruction of its rainforests (although moderated in the last few years), Brazil remains a large producer of greenhouse gases</w:t>
      </w:r>
      <w:r>
        <w:t>. A successful effort to protect the Amazon—for symbolic and substantive reasons—</w:t>
      </w:r>
      <w:r w:rsidRPr="008C1A77">
        <w:rPr>
          <w:rStyle w:val="StyleBoldUnderline"/>
        </w:rPr>
        <w:t>would significantly bolster Brazil’s image globally, but it will have financial and political costs.</w:t>
      </w:r>
      <w:r>
        <w:t xml:space="preserve"> </w:t>
      </w:r>
      <w:r w:rsidRPr="008C1A77">
        <w:rPr>
          <w:sz w:val="12"/>
        </w:rPr>
        <w:t xml:space="preserve">¶ </w:t>
      </w:r>
      <w:r>
        <w:t xml:space="preserve">• </w:t>
      </w:r>
      <w:r w:rsidRPr="008C1A77">
        <w:rPr>
          <w:rStyle w:val="StyleBoldUnderline"/>
        </w:rPr>
        <w:t>Brazilian leadership</w:t>
      </w:r>
      <w:r>
        <w:t xml:space="preserve">, as suggested above, </w:t>
      </w:r>
      <w:r w:rsidRPr="008C1A77">
        <w:rPr>
          <w:rStyle w:val="StyleBoldUnderline"/>
        </w:rPr>
        <w:t>could potentially redirect the stalled Doha global trade talks toward a successful outcome</w:t>
      </w:r>
      <w:r>
        <w:t>. But that would require Brazil, first, to negotiate and reach agreement on a number of contentious issues with the U.S., with both countries having to make politically difficult concessions in such areas as agricultural subsidies, trade in services, industrial tariffs, and intellectual property. Then Brazil would have to risk discord with its closest Doha allies (including India and China) by pressing them likewise to give ground on these issues. These would be tough decisions for Brazil.</w:t>
      </w:r>
      <w:r w:rsidRPr="008C1A77">
        <w:rPr>
          <w:sz w:val="12"/>
        </w:rPr>
        <w:t xml:space="preserve">¶ </w:t>
      </w:r>
      <w:proofErr w:type="gramStart"/>
      <w:r w:rsidRPr="008C1A77">
        <w:rPr>
          <w:rStyle w:val="StyleBoldUnderline"/>
        </w:rPr>
        <w:t>The</w:t>
      </w:r>
      <w:proofErr w:type="gramEnd"/>
      <w:r w:rsidRPr="008C1A77">
        <w:rPr>
          <w:rStyle w:val="StyleBoldUnderline"/>
        </w:rPr>
        <w:t xml:space="preserve"> choices made by Brazil on Doha and the other global challenges will critically affect U.S.-Brazilian relations.</w:t>
      </w:r>
      <w:r>
        <w:t xml:space="preserve"> On most of them—non-proliferation, ties with Iran, trade, and democracy and human rights—</w:t>
      </w:r>
      <w:r w:rsidRPr="008C1A77">
        <w:rPr>
          <w:rStyle w:val="StyleBoldUnderline"/>
        </w:rPr>
        <w:t>a shift from its current position would align Brazil more closely with U.S. perspectives, which, in turn, could well alter international perceptions of Brazil</w:t>
      </w:r>
      <w:r>
        <w:t xml:space="preserve">. The country could lose its image as a steadfastly independent actor willing repeatedly to stand up to Washington. </w:t>
      </w:r>
      <w:r w:rsidRPr="008C1A77">
        <w:rPr>
          <w:rStyle w:val="StyleBoldUnderline"/>
        </w:rPr>
        <w:t>It could even be identified as a US ally on some issues.</w:t>
      </w:r>
      <w:r>
        <w:t xml:space="preserve"> This is a change may or may not in the end better serve Brazil’s interests—but </w:t>
      </w:r>
      <w:r w:rsidRPr="008C1A77">
        <w:rPr>
          <w:rStyle w:val="StyleBoldUnderline"/>
        </w:rPr>
        <w:t>it would represent a notable shift in its approach to foreign policy and potentially affect other bilateral relationships.</w:t>
      </w:r>
      <w:r>
        <w:t xml:space="preserve"> Many countries, including friends of the U.S., prefer a Brazil that keeps its distance from the Washington. </w:t>
      </w:r>
      <w:r w:rsidRPr="008C1A77">
        <w:rPr>
          <w:sz w:val="12"/>
        </w:rPr>
        <w:t xml:space="preserve">¶ </w:t>
      </w:r>
      <w:proofErr w:type="gramStart"/>
      <w:r>
        <w:t>On</w:t>
      </w:r>
      <w:proofErr w:type="gramEnd"/>
      <w:r>
        <w:t xml:space="preserve"> some issues, that distance may also serve U.S. and global interests. That’s what Obama seemed to think when he sought Brazil’s help in dealing with Iran on the nuclear issue. That request made sense only because Brazil had developed a close relationship with Iran, made possible, in part, by its willingness to overlook many of the country’s transgressions. As noted, </w:t>
      </w:r>
      <w:r w:rsidRPr="008C1A77">
        <w:rPr>
          <w:rStyle w:val="StyleBoldUnderline"/>
        </w:rPr>
        <w:t>its cooperation with and accommodation of Venezuela has made it possible for Brazil to assume a moderating role in South American politics.</w:t>
      </w:r>
      <w:r>
        <w:t xml:space="preserve"> A consistently anti-Chavez position would sharply restrict Brazil’s influence with Venezuela. It is by no means a simple exercise to determine what the right foreign policy choices for Brazil are—what it should do to best serve its own interests or how it can constructively shape international politics. One critical question that is not easy to answer is whether Brazil can capitalize on the exceptional quality and diversity of its bilateral relationships to play a moderating and mediating role in advancing critical international goals—or if its capacity for leadership is compromised by its disinclination to take strong positions on vital global matters.</w:t>
      </w:r>
    </w:p>
    <w:p w:rsidR="00D73480" w:rsidRPr="00F14388" w:rsidRDefault="00D73480" w:rsidP="00D73480">
      <w:pPr>
        <w:pStyle w:val="Heading4"/>
        <w:rPr>
          <w:rFonts w:eastAsia="Times New Roman"/>
        </w:rPr>
      </w:pPr>
      <w:r w:rsidRPr="00F14388">
        <w:rPr>
          <w:rFonts w:eastAsia="Times New Roman"/>
        </w:rPr>
        <w:lastRenderedPageBreak/>
        <w:t>Global warming leads to global destruction - causes resource shortages and conflicts</w:t>
      </w:r>
    </w:p>
    <w:p w:rsidR="00D73480" w:rsidRPr="00F14388" w:rsidRDefault="00D73480" w:rsidP="00D73480">
      <w:proofErr w:type="spellStart"/>
      <w:r w:rsidRPr="00F14388">
        <w:rPr>
          <w:rStyle w:val="StyleStyleBold12pt"/>
        </w:rPr>
        <w:t>Klare</w:t>
      </w:r>
      <w:proofErr w:type="spellEnd"/>
      <w:r w:rsidRPr="00F14388">
        <w:rPr>
          <w:rStyle w:val="StyleStyleBold12pt"/>
        </w:rPr>
        <w:t xml:space="preserve"> ‘6 </w:t>
      </w:r>
      <w:r w:rsidRPr="00F14388">
        <w:t xml:space="preserve">Michael </w:t>
      </w:r>
      <w:proofErr w:type="spellStart"/>
      <w:r w:rsidRPr="00F14388">
        <w:t>Klare</w:t>
      </w:r>
      <w:proofErr w:type="spellEnd"/>
      <w:r w:rsidRPr="00F14388">
        <w:t xml:space="preserve"> is a professor of peace and world security studies at Hampshire College in Amherst, Mass., and the author of Blood and Oil: The Dangers and Consequences of America's Growing Petroleum </w:t>
      </w:r>
      <w:r w:rsidR="009F05FF" w:rsidRPr="00F14388">
        <w:t xml:space="preserve">Dependency. </w:t>
      </w:r>
      <w:r w:rsidRPr="00F14388">
        <w:t>“The Coming Resource Wars” March 9, 2006, AlterNet. http://www.alternet.org/story/33243/the_coming_resource_wars</w:t>
      </w:r>
    </w:p>
    <w:p w:rsidR="00D73480" w:rsidRPr="00D73480" w:rsidRDefault="00D73480" w:rsidP="00D73480">
      <w:pPr>
        <w:rPr>
          <w:b/>
          <w:bCs/>
          <w:u w:val="single"/>
        </w:rPr>
      </w:pPr>
      <w:r w:rsidRPr="00F14388">
        <w:rPr>
          <w:rFonts w:ascii="Times New Roman" w:eastAsia="Times New Roman" w:hAnsi="Times New Roman" w:cs="Times New Roman"/>
          <w:sz w:val="14"/>
          <w:szCs w:val="24"/>
        </w:rPr>
        <w:t>Although speculative, these reports make one thing clear</w:t>
      </w:r>
      <w:r w:rsidRPr="00F14388">
        <w:rPr>
          <w:rStyle w:val="StyleBoldUnderline"/>
        </w:rPr>
        <w:t>: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w:t>
      </w:r>
      <w:r w:rsidRPr="00F14388">
        <w:rPr>
          <w:rFonts w:ascii="Times New Roman" w:eastAsia="Times New Roman" w:hAnsi="Times New Roman" w:cs="Times New Roman"/>
          <w:sz w:val="14"/>
          <w:szCs w:val="24"/>
        </w:rPr>
        <w:t xml:space="preserve">. As Reid's comments indicate, </w:t>
      </w:r>
      <w:r w:rsidRPr="00F14388">
        <w:rPr>
          <w:rStyle w:val="StyleBoldUnderline"/>
        </w:rPr>
        <w:t>no society</w:t>
      </w:r>
      <w:r w:rsidRPr="00F14388">
        <w:rPr>
          <w:rFonts w:ascii="Times New Roman" w:eastAsia="Times New Roman" w:hAnsi="Times New Roman" w:cs="Times New Roman"/>
          <w:sz w:val="14"/>
          <w:szCs w:val="24"/>
        </w:rPr>
        <w:t xml:space="preserve">, however affluent, </w:t>
      </w:r>
      <w:r w:rsidRPr="00F14388">
        <w:rPr>
          <w:rStyle w:val="StyleBoldUnderline"/>
        </w:rPr>
        <w:t>will escape involvement in these forms of conflict.</w:t>
      </w:r>
      <w:r w:rsidRPr="00F14388">
        <w:rPr>
          <w:rFonts w:ascii="Times New Roman" w:eastAsia="Times New Roman" w:hAnsi="Times New Roman" w:cs="Times New Roman"/>
          <w:sz w:val="14"/>
          <w:szCs w:val="24"/>
        </w:rPr>
        <w:t xml:space="preserve"> </w:t>
      </w:r>
      <w:r w:rsidRPr="00F14388">
        <w:rPr>
          <w:rStyle w:val="StyleBoldUnderline"/>
        </w:rPr>
        <w:t>We can respond to these predictions</w:t>
      </w:r>
      <w:r w:rsidRPr="00F14388">
        <w:rPr>
          <w:rFonts w:ascii="Times New Roman" w:eastAsia="Times New Roman" w:hAnsi="Times New Roman" w:cs="Times New Roman"/>
          <w:sz w:val="14"/>
          <w:szCs w:val="24"/>
        </w:rPr>
        <w:t xml:space="preserve"> in one of two ways: by relying on fortifications and military force to provide some degree of advantage in the global struggle over resources, or </w:t>
      </w:r>
      <w:r w:rsidRPr="00F14388">
        <w:rPr>
          <w:rStyle w:val="StyleBoldUnderline"/>
        </w:rPr>
        <w:t>by taking meaningful steps to reduce the risk of cataclysmic climate change.</w:t>
      </w:r>
      <w:r w:rsidRPr="00F14388">
        <w:rPr>
          <w:rStyle w:val="StyleBoldUnderline"/>
          <w:sz w:val="12"/>
        </w:rPr>
        <w:t xml:space="preserve"> </w:t>
      </w:r>
      <w:r w:rsidRPr="00F14388">
        <w:rPr>
          <w:rFonts w:ascii="Times New Roman" w:eastAsia="Times New Roman" w:hAnsi="Times New Roman" w:cs="Times New Roman"/>
          <w:sz w:val="14"/>
          <w:szCs w:val="24"/>
        </w:rPr>
        <w:t xml:space="preserve">No doubt there will be many politicians and pundits -- especially in this country -- who will tout the superiority of the military option, emphasizing America's preponderance of strength. By fortifying our borders and sea-shores to keep out unwanted migrants and by fighting around the world for needed oil supplies, it will be argued, we can maintain our privileged standard of living for longer than other countries that are less well endowed with instruments of power. Maybe so. But </w:t>
      </w:r>
      <w:r w:rsidRPr="00F14388">
        <w:rPr>
          <w:rStyle w:val="StyleBoldUnderline"/>
        </w:rPr>
        <w:t>the grueling, inconclusive war in Iraq and the failed national response to Hurricane Katrina show just how ineffectual such instruments can be when confronted with the harsh realities of an unforgiving world.</w:t>
      </w:r>
      <w:r w:rsidRPr="00F14388">
        <w:rPr>
          <w:rFonts w:ascii="Times New Roman" w:eastAsia="Times New Roman" w:hAnsi="Times New Roman" w:cs="Times New Roman"/>
          <w:sz w:val="14"/>
          <w:szCs w:val="24"/>
        </w:rPr>
        <w:t xml:space="preserve"> And as the 2003 Pentagon report reminds us, "</w:t>
      </w:r>
      <w:r w:rsidRPr="00F14388">
        <w:rPr>
          <w:rStyle w:val="StyleBoldUnderline"/>
        </w:rPr>
        <w:t>constant battles over diminishing resources" will "further reduce [resources] even beyond the climatic effects</w:t>
      </w:r>
      <w:r w:rsidRPr="00F14388">
        <w:rPr>
          <w:rFonts w:ascii="Times New Roman" w:eastAsia="Times New Roman" w:hAnsi="Times New Roman" w:cs="Times New Roman"/>
          <w:sz w:val="14"/>
          <w:szCs w:val="24"/>
        </w:rPr>
        <w:t xml:space="preserve">."  Military superiority may provide an illusion of advantage in the coming struggles over vital resources, but it cannot protect us against the ravages of global climate change. Although we may be somewhat better off than the people in Haiti and Mexico, </w:t>
      </w:r>
      <w:r w:rsidRPr="00F14388">
        <w:rPr>
          <w:rStyle w:val="StyleBoldUnderline"/>
        </w:rPr>
        <w:t>we</w:t>
      </w:r>
      <w:r w:rsidRPr="00F14388">
        <w:rPr>
          <w:rFonts w:ascii="Times New Roman" w:eastAsia="Times New Roman" w:hAnsi="Times New Roman" w:cs="Times New Roman"/>
          <w:sz w:val="14"/>
          <w:szCs w:val="24"/>
        </w:rPr>
        <w:t xml:space="preserve">, too, </w:t>
      </w:r>
      <w:r w:rsidRPr="00F14388">
        <w:rPr>
          <w:rStyle w:val="StyleBoldUnderline"/>
        </w:rPr>
        <w:t>will suffer from storms, drought and flooding. As our overseas trading partners descend into chaos, our vital imports of food, raw materials and energy will disappear as well.</w:t>
      </w:r>
      <w:r w:rsidRPr="00F14388">
        <w:rPr>
          <w:rFonts w:ascii="Times New Roman" w:eastAsia="Times New Roman" w:hAnsi="Times New Roman" w:cs="Times New Roman"/>
          <w:sz w:val="14"/>
          <w:szCs w:val="24"/>
        </w:rPr>
        <w:t xml:space="preserve"> True, we could establish military outposts in some of these places to ensure the continued flow of critical materials -- but the ever-increasing price in blood and treasure required to pay for this will eventually exceed our means and destroy us. Ultimately, </w:t>
      </w:r>
      <w:r w:rsidRPr="00F14388">
        <w:rPr>
          <w:rStyle w:val="StyleBoldUnderline"/>
        </w:rPr>
        <w:t xml:space="preserve">our only hope of a safe and secure future lies in substantially reducing our emissions of greenhouse gases and working with the rest of the world to slow the pace of global climate change. </w:t>
      </w:r>
    </w:p>
    <w:p w:rsidR="00D708C6" w:rsidRDefault="00D708C6" w:rsidP="00D708C6">
      <w:pPr>
        <w:pStyle w:val="Heading2"/>
      </w:pPr>
      <w:r>
        <w:lastRenderedPageBreak/>
        <w:t>UQ</w:t>
      </w:r>
    </w:p>
    <w:p w:rsidR="00D708C6" w:rsidRPr="002666DA" w:rsidRDefault="00D708C6" w:rsidP="00D708C6">
      <w:pPr>
        <w:pStyle w:val="Heading4"/>
      </w:pPr>
      <w:r w:rsidRPr="002666DA">
        <w:t>Relations are rising now</w:t>
      </w:r>
    </w:p>
    <w:p w:rsidR="00D708C6" w:rsidRPr="002666DA" w:rsidRDefault="00D708C6" w:rsidP="00D708C6">
      <w:pPr>
        <w:rPr>
          <w:rFonts w:asciiTheme="majorHAnsi" w:hAnsiTheme="majorHAnsi"/>
          <w:sz w:val="16"/>
        </w:rPr>
      </w:pPr>
      <w:r w:rsidRPr="002666DA">
        <w:rPr>
          <w:rFonts w:asciiTheme="majorHAnsi" w:hAnsiTheme="majorHAnsi"/>
          <w:sz w:val="16"/>
        </w:rPr>
        <w:t xml:space="preserve">Anthony </w:t>
      </w:r>
      <w:proofErr w:type="spellStart"/>
      <w:r w:rsidRPr="002666DA">
        <w:rPr>
          <w:rStyle w:val="StyleStyleBold12pt"/>
        </w:rPr>
        <w:t>Boadle</w:t>
      </w:r>
      <w:proofErr w:type="spellEnd"/>
      <w:r w:rsidRPr="002666DA">
        <w:rPr>
          <w:rStyle w:val="StyleStyleBold12pt"/>
        </w:rPr>
        <w:t xml:space="preserve"> 2013</w:t>
      </w:r>
      <w:r w:rsidRPr="002666DA">
        <w:rPr>
          <w:rFonts w:asciiTheme="majorHAnsi" w:hAnsiTheme="majorHAnsi"/>
          <w:sz w:val="16"/>
        </w:rPr>
        <w:t xml:space="preserve"> Fri May 31, 2013 “Biden says U.S. and Brazil ready for deeper relationship” </w:t>
      </w:r>
      <w:hyperlink r:id="rId9" w:history="1">
        <w:r w:rsidRPr="004439BF">
          <w:rPr>
            <w:rStyle w:val="Hyperlink"/>
            <w:rFonts w:asciiTheme="majorHAnsi" w:hAnsiTheme="majorHAnsi"/>
            <w:sz w:val="16"/>
          </w:rPr>
          <w:t>http://www.reuters.com/article/2013/05/31/us-brazil-usa-biden-idUSBRE94U14220130531</w:t>
        </w:r>
      </w:hyperlink>
      <w:r w:rsidRPr="002666DA">
        <w:rPr>
          <w:rFonts w:asciiTheme="majorHAnsi" w:hAnsiTheme="majorHAnsi"/>
          <w:sz w:val="16"/>
        </w:rPr>
        <w:t xml:space="preserve"> MT</w:t>
      </w:r>
    </w:p>
    <w:p w:rsidR="00D708C6" w:rsidRPr="005B34C5" w:rsidRDefault="00D708C6" w:rsidP="00D708C6">
      <w:pPr>
        <w:rPr>
          <w:rStyle w:val="StyleBoldUnderline"/>
          <w:rFonts w:asciiTheme="majorHAnsi" w:hAnsiTheme="majorHAnsi"/>
          <w:b w:val="0"/>
          <w:bCs w:val="0"/>
          <w:sz w:val="16"/>
          <w:u w:val="none"/>
        </w:rPr>
      </w:pPr>
      <w:r w:rsidRPr="002666DA">
        <w:rPr>
          <w:rFonts w:asciiTheme="majorHAnsi" w:hAnsiTheme="majorHAnsi"/>
          <w:sz w:val="16"/>
        </w:rPr>
        <w:t>"</w:t>
      </w:r>
      <w:r w:rsidRPr="004439BF">
        <w:rPr>
          <w:rStyle w:val="TitleChar"/>
          <w:rFonts w:asciiTheme="majorHAnsi" w:hAnsiTheme="majorHAnsi"/>
        </w:rPr>
        <w:t xml:space="preserve">We're ready for a deeper, broader relationship </w:t>
      </w:r>
      <w:r w:rsidRPr="002666DA">
        <w:rPr>
          <w:rFonts w:asciiTheme="majorHAnsi" w:hAnsiTheme="majorHAnsi"/>
          <w:sz w:val="16"/>
        </w:rPr>
        <w:t xml:space="preserve">across the board on everything from the military to education, </w:t>
      </w:r>
      <w:r w:rsidRPr="004439BF">
        <w:rPr>
          <w:rStyle w:val="TitleChar"/>
          <w:rFonts w:asciiTheme="majorHAnsi" w:hAnsiTheme="majorHAnsi"/>
        </w:rPr>
        <w:t>trade and investment</w:t>
      </w:r>
      <w:r w:rsidRPr="002666DA">
        <w:rPr>
          <w:rFonts w:asciiTheme="majorHAnsi" w:hAnsiTheme="majorHAnsi"/>
          <w:sz w:val="16"/>
        </w:rPr>
        <w:t xml:space="preserve">," Biden told reporters after meeting with Brazilian President </w:t>
      </w:r>
      <w:proofErr w:type="spellStart"/>
      <w:r w:rsidRPr="002666DA">
        <w:rPr>
          <w:rFonts w:asciiTheme="majorHAnsi" w:hAnsiTheme="majorHAnsi"/>
          <w:sz w:val="16"/>
        </w:rPr>
        <w:t>Dilma</w:t>
      </w:r>
      <w:proofErr w:type="spellEnd"/>
      <w:r w:rsidRPr="002666DA">
        <w:rPr>
          <w:rFonts w:asciiTheme="majorHAnsi" w:hAnsiTheme="majorHAnsi"/>
          <w:sz w:val="16"/>
        </w:rPr>
        <w:t xml:space="preserve"> </w:t>
      </w:r>
      <w:proofErr w:type="spellStart"/>
      <w:r w:rsidRPr="002666DA">
        <w:rPr>
          <w:rFonts w:asciiTheme="majorHAnsi" w:hAnsiTheme="majorHAnsi"/>
          <w:sz w:val="16"/>
        </w:rPr>
        <w:t>Rousseff</w:t>
      </w:r>
      <w:proofErr w:type="spellEnd"/>
      <w:r w:rsidRPr="002666DA">
        <w:rPr>
          <w:rFonts w:asciiTheme="majorHAnsi" w:hAnsiTheme="majorHAnsi"/>
          <w:sz w:val="16"/>
        </w:rPr>
        <w:t xml:space="preserve">. The White House announced on Wednesday that </w:t>
      </w:r>
      <w:proofErr w:type="spellStart"/>
      <w:r w:rsidRPr="002666DA">
        <w:rPr>
          <w:rFonts w:asciiTheme="majorHAnsi" w:hAnsiTheme="majorHAnsi"/>
          <w:sz w:val="16"/>
        </w:rPr>
        <w:t>Rousseff</w:t>
      </w:r>
      <w:proofErr w:type="spellEnd"/>
      <w:r w:rsidRPr="002666DA">
        <w:rPr>
          <w:rFonts w:asciiTheme="majorHAnsi" w:hAnsiTheme="majorHAnsi"/>
          <w:sz w:val="16"/>
        </w:rPr>
        <w:t xml:space="preserve"> will make a state visit to Washington on October 23, the only one that President Barack Obama is offering a foreign head of state this year, </w:t>
      </w:r>
      <w:r w:rsidRPr="004439BF">
        <w:rPr>
          <w:rStyle w:val="TitleChar"/>
          <w:rFonts w:asciiTheme="majorHAnsi" w:hAnsiTheme="majorHAnsi"/>
        </w:rPr>
        <w:t>indicating the importance his administration is placing on closer ties with Latin America's largest nation</w:t>
      </w:r>
      <w:r w:rsidRPr="002666DA">
        <w:rPr>
          <w:rFonts w:asciiTheme="majorHAnsi" w:hAnsiTheme="majorHAnsi"/>
          <w:sz w:val="16"/>
        </w:rPr>
        <w:t xml:space="preserve">. Biden praised Brazil for recently writing off $900 million in African debt, saying it showed the emergence of Brazil as a "responsible" nation on the world stage. During his three-day visit, Biden also commended Brazil for lifting millions of people from poverty over the last decade and showing the world that development and democracy are not incompatible. However, he also urged Brazil to open its economy more </w:t>
      </w:r>
      <w:proofErr w:type="gramStart"/>
      <w:r w:rsidRPr="002666DA">
        <w:rPr>
          <w:rFonts w:asciiTheme="majorHAnsi" w:hAnsiTheme="majorHAnsi"/>
          <w:sz w:val="16"/>
        </w:rPr>
        <w:t>to</w:t>
      </w:r>
      <w:proofErr w:type="gramEnd"/>
      <w:r w:rsidRPr="002666DA">
        <w:rPr>
          <w:rFonts w:asciiTheme="majorHAnsi" w:hAnsiTheme="majorHAnsi"/>
          <w:sz w:val="16"/>
        </w:rPr>
        <w:t xml:space="preserve"> foreign bushiness and to be more vocal in defense of democracy and free-market values. </w:t>
      </w:r>
      <w:r w:rsidRPr="004439BF">
        <w:rPr>
          <w:rStyle w:val="TitleChar"/>
          <w:rFonts w:asciiTheme="majorHAnsi" w:hAnsiTheme="majorHAnsi"/>
        </w:rPr>
        <w:t xml:space="preserve">Relations between Washington and Brasilia have improved since </w:t>
      </w:r>
      <w:proofErr w:type="spellStart"/>
      <w:r w:rsidRPr="004439BF">
        <w:rPr>
          <w:rStyle w:val="TitleChar"/>
          <w:rFonts w:asciiTheme="majorHAnsi" w:hAnsiTheme="majorHAnsi"/>
        </w:rPr>
        <w:t>Rousseff</w:t>
      </w:r>
      <w:proofErr w:type="spellEnd"/>
      <w:r w:rsidRPr="004439BF">
        <w:rPr>
          <w:rStyle w:val="TitleChar"/>
          <w:rFonts w:asciiTheme="majorHAnsi" w:hAnsiTheme="majorHAnsi"/>
        </w:rPr>
        <w:t xml:space="preserve"> took office in 2011</w:t>
      </w:r>
      <w:r w:rsidRPr="002666DA">
        <w:rPr>
          <w:rFonts w:asciiTheme="majorHAnsi" w:hAnsiTheme="majorHAnsi"/>
          <w:sz w:val="16"/>
        </w:rPr>
        <w:t xml:space="preserve"> and adopted a less ideological foreign policy than her predecessor, </w:t>
      </w:r>
      <w:proofErr w:type="spellStart"/>
      <w:r w:rsidRPr="002666DA">
        <w:rPr>
          <w:rFonts w:asciiTheme="majorHAnsi" w:hAnsiTheme="majorHAnsi"/>
          <w:sz w:val="16"/>
        </w:rPr>
        <w:t>Luiz</w:t>
      </w:r>
      <w:proofErr w:type="spellEnd"/>
      <w:r w:rsidRPr="002666DA">
        <w:rPr>
          <w:rFonts w:asciiTheme="majorHAnsi" w:hAnsiTheme="majorHAnsi"/>
          <w:sz w:val="16"/>
        </w:rPr>
        <w:t xml:space="preserve"> </w:t>
      </w:r>
      <w:proofErr w:type="spellStart"/>
      <w:r w:rsidRPr="002666DA">
        <w:rPr>
          <w:rFonts w:asciiTheme="majorHAnsi" w:hAnsiTheme="majorHAnsi"/>
          <w:sz w:val="16"/>
        </w:rPr>
        <w:t>Inacio</w:t>
      </w:r>
      <w:proofErr w:type="spellEnd"/>
      <w:r w:rsidRPr="002666DA">
        <w:rPr>
          <w:rFonts w:asciiTheme="majorHAnsi" w:hAnsiTheme="majorHAnsi"/>
          <w:sz w:val="16"/>
        </w:rPr>
        <w:t xml:space="preserve"> Lula da Silva, who befriended Iran and drew Brazil closer to Venezuela's anti-U.S. government under the late Hugo Chavez. As the Brazilian economy surged on a commodity boom in the last decade, China displaced the United States as Brazil's largest trading partner due to its massive purchases of Brazilian iron ore and soy. Perceiving the advent of better ties between Brasilia and Washington, </w:t>
      </w:r>
      <w:r w:rsidRPr="004439BF">
        <w:rPr>
          <w:rStyle w:val="TitleChar"/>
          <w:rFonts w:asciiTheme="majorHAnsi" w:hAnsiTheme="majorHAnsi"/>
        </w:rPr>
        <w:t>U.S. and Brazilian businesses are actively pushing for a strategic partnership between their countries that would allow for more flexible investment rules, a treaty to eliminate double taxation and a visa waiver program to make travel easier for tourists and executives</w:t>
      </w:r>
      <w:r w:rsidRPr="002666DA">
        <w:rPr>
          <w:rFonts w:asciiTheme="majorHAnsi" w:hAnsiTheme="majorHAnsi"/>
          <w:sz w:val="16"/>
        </w:rPr>
        <w:t>. "</w:t>
      </w:r>
      <w:r w:rsidRPr="004439BF">
        <w:rPr>
          <w:rStyle w:val="Emphasis"/>
          <w:rFonts w:asciiTheme="majorHAnsi" w:hAnsiTheme="majorHAnsi"/>
        </w:rPr>
        <w:t>The atmospherics are improving rapidly</w:t>
      </w:r>
      <w:r w:rsidRPr="002666DA">
        <w:rPr>
          <w:rFonts w:asciiTheme="majorHAnsi" w:hAnsiTheme="majorHAnsi"/>
          <w:sz w:val="16"/>
        </w:rPr>
        <w:t>, in part because Brazil has taken a lower profile on some contentious global political issues like Iran," said Eric Farnsworth, vice president of the Americas Society, a business forum dedicated to fostering ties between the United States and Latin America.</w:t>
      </w:r>
    </w:p>
    <w:p w:rsidR="00D708C6" w:rsidRDefault="00D708C6" w:rsidP="00D708C6">
      <w:pPr>
        <w:pStyle w:val="Heading4"/>
      </w:pPr>
      <w:r w:rsidRPr="00DB608C">
        <w:t xml:space="preserve">Relations are improving </w:t>
      </w:r>
      <w:r>
        <w:t>because of converging commercial interests</w:t>
      </w:r>
    </w:p>
    <w:p w:rsidR="00D708C6" w:rsidRPr="00DB608C" w:rsidRDefault="00D708C6" w:rsidP="00D708C6">
      <w:proofErr w:type="spellStart"/>
      <w:r w:rsidRPr="00DB608C">
        <w:rPr>
          <w:rStyle w:val="StyleStyleBold12pt"/>
        </w:rPr>
        <w:t>Sotero</w:t>
      </w:r>
      <w:proofErr w:type="spellEnd"/>
      <w:r>
        <w:t xml:space="preserve"> 11/9/20</w:t>
      </w:r>
      <w:r w:rsidRPr="00DB608C">
        <w:rPr>
          <w:rStyle w:val="StyleStyleBold12pt"/>
        </w:rPr>
        <w:t>12</w:t>
      </w:r>
      <w:r>
        <w:t xml:space="preserve"> – director of the Brazil institute at the Woodrow Wilson International Center for Scholars, (Paulo, Huffington Post, “</w:t>
      </w:r>
      <w:r w:rsidRPr="00DB608C">
        <w:t>Why United States and Brazil Will Pursue a More Productive Bilateral Relationship</w:t>
      </w:r>
      <w:r>
        <w:t xml:space="preserve">” </w:t>
      </w:r>
      <w:hyperlink r:id="rId10" w:history="1">
        <w:r>
          <w:rPr>
            <w:rStyle w:val="Hyperlink"/>
          </w:rPr>
          <w:t>http://www.huffingtonpost.com/paulo-sotero/why-united-states-and-bra_b_2102004.html</w:t>
        </w:r>
      </w:hyperlink>
      <w:r>
        <w:t>)</w:t>
      </w:r>
    </w:p>
    <w:p w:rsidR="00D708C6" w:rsidRPr="00637CBE" w:rsidRDefault="00D708C6" w:rsidP="00D708C6">
      <w:pPr>
        <w:rPr>
          <w:rStyle w:val="StyleBoldUnderline"/>
          <w:b w:val="0"/>
          <w:bCs w:val="0"/>
          <w:u w:val="none"/>
        </w:rPr>
      </w:pPr>
      <w:r w:rsidRPr="00925674">
        <w:rPr>
          <w:rStyle w:val="StyleBoldUnderline"/>
        </w:rPr>
        <w:t>The growing presence of Brazilian global companies in the United States, complementing traditionally strong American investments in Brazil, has created a two-way street where common interests are more visible and pressure both governments to recognize the benefits of working together</w:t>
      </w:r>
      <w:r>
        <w:t xml:space="preserve"> or risk paying a political price for not doing so.</w:t>
      </w:r>
      <w:r w:rsidRPr="00925674">
        <w:rPr>
          <w:sz w:val="12"/>
        </w:rPr>
        <w:t xml:space="preserve">¶ </w:t>
      </w:r>
      <w:r w:rsidRPr="00DB608C">
        <w:rPr>
          <w:rStyle w:val="StyleBoldUnderline"/>
        </w:rPr>
        <w:t>Converging economic interests and similar challenges are emerging as the principal driver of United States-Brazil relations in the years ahead</w:t>
      </w:r>
      <w:r>
        <w:t xml:space="preserve">. </w:t>
      </w:r>
      <w:r w:rsidRPr="00DB608C">
        <w:t>A reelected</w:t>
      </w:r>
      <w:r>
        <w:t xml:space="preserve"> President Barack </w:t>
      </w:r>
      <w:r w:rsidRPr="00DB608C">
        <w:rPr>
          <w:rStyle w:val="StyleBoldUnderline"/>
        </w:rPr>
        <w:t xml:space="preserve">Obama and President </w:t>
      </w:r>
      <w:proofErr w:type="spellStart"/>
      <w:r w:rsidRPr="00DB608C">
        <w:rPr>
          <w:rStyle w:val="StyleBoldUnderline"/>
        </w:rPr>
        <w:t>Dilma</w:t>
      </w:r>
      <w:proofErr w:type="spellEnd"/>
      <w:r w:rsidRPr="00DB608C">
        <w:rPr>
          <w:rStyle w:val="StyleBoldUnderline"/>
        </w:rPr>
        <w:t xml:space="preserve"> </w:t>
      </w:r>
      <w:proofErr w:type="spellStart"/>
      <w:r w:rsidRPr="00DB608C">
        <w:rPr>
          <w:rStyle w:val="StyleBoldUnderline"/>
        </w:rPr>
        <w:t>Rousseff</w:t>
      </w:r>
      <w:proofErr w:type="spellEnd"/>
      <w:r w:rsidRPr="00DB608C">
        <w:rPr>
          <w:rStyle w:val="StyleBoldUnderline"/>
        </w:rPr>
        <w:t>, at the half mark of her government, are confronted with daunting tasks. Both need to significantly improve the economic performance of their countries in the face of political major obstacles at home</w:t>
      </w:r>
      <w:r>
        <w:t xml:space="preserve">, and an adverse economic outlook abroad. In both countries, </w:t>
      </w:r>
      <w:r w:rsidRPr="00DB608C">
        <w:rPr>
          <w:rStyle w:val="StyleBoldUnderline"/>
        </w:rPr>
        <w:t>sustainable growth will require investment in infrastructure</w:t>
      </w:r>
      <w:r>
        <w:t>, education and innovation more than consumption. How they respond will determine the success or failure of their administrations. It will also affect the two countries' bilateral relationship and their regional and global standing.</w:t>
      </w:r>
      <w:r w:rsidRPr="00925674">
        <w:rPr>
          <w:sz w:val="12"/>
        </w:rPr>
        <w:t xml:space="preserve">¶ </w:t>
      </w:r>
      <w:r>
        <w:t>After four years of anemic recovery and a victory on November 6th without a clear political mandate,, President Obama has now to find a path of economic growth that reduces unemployment while avoiding the pitfalls of a fragile fiscal and financial situation, which, if mishandled, could easily throw the United States and the world economy back into recession.</w:t>
      </w:r>
      <w:r w:rsidRPr="00925674">
        <w:rPr>
          <w:sz w:val="12"/>
        </w:rPr>
        <w:t xml:space="preserve">¶ </w:t>
      </w:r>
      <w:r>
        <w:t xml:space="preserve">Likewise, President </w:t>
      </w:r>
      <w:proofErr w:type="spellStart"/>
      <w:r>
        <w:t>Rousseff's</w:t>
      </w:r>
      <w:proofErr w:type="spellEnd"/>
      <w:r>
        <w:t xml:space="preserve"> challenge is to reverse the declining trend of economic growth that marked her first two years in office, while continuing to push for inclusion of poor Brazilians into the middle class. She has started working on it. In recent months, </w:t>
      </w:r>
      <w:proofErr w:type="spellStart"/>
      <w:r>
        <w:t>Rousseff</w:t>
      </w:r>
      <w:proofErr w:type="spellEnd"/>
      <w:r>
        <w:t xml:space="preserve"> announced a series of ambitious and, at times, contradictory initiatives, to dramatically improve the country's deficient infrastructure and industrial productivity. Implementation of such measures has been marred, however, by the government's poor management </w:t>
      </w:r>
      <w:r>
        <w:lastRenderedPageBreak/>
        <w:t xml:space="preserve">capacity and ideological considerations inherent to the President's Workers Party. </w:t>
      </w:r>
      <w:r w:rsidRPr="00DB608C">
        <w:rPr>
          <w:rStyle w:val="StyleBoldUnderline"/>
        </w:rPr>
        <w:t>The Brazilian executive still needs to tackle long-delayed reforms, first and foremost on taxation policy, which dramatically increases the cost of doing business in Brazil</w:t>
      </w:r>
      <w:r>
        <w:t xml:space="preserve">. This and other bottlenecks have reduced Brazilian domestic productivity and international competitiveness. </w:t>
      </w:r>
      <w:r w:rsidRPr="00DB608C">
        <w:rPr>
          <w:rStyle w:val="StyleBoldUnderline"/>
        </w:rPr>
        <w:t>Left unaddressed, they will continue to undermine the government's bold objectives and could very well compromise Brazil's future prosperity and relevance in a world in rapid transformation.</w:t>
      </w:r>
      <w:r>
        <w:rPr>
          <w:rStyle w:val="StyleBoldUnderline"/>
        </w:rPr>
        <w:t xml:space="preserve"> </w:t>
      </w:r>
      <w:r w:rsidRPr="00DB608C">
        <w:rPr>
          <w:rStyle w:val="StyleBoldUnderline"/>
          <w:sz w:val="12"/>
        </w:rPr>
        <w:t xml:space="preserve">¶ </w:t>
      </w:r>
      <w:r w:rsidRPr="00DB608C">
        <w:t xml:space="preserve">The 2014 World Cup and the 2016 Olympics, to take place in Brazil, and the country's need to continue to attract tens of billions of dollars of foreign investment offer ample opportunities for closer and more productive relations with the American government and its private sector. No longer Brazil's principal trading partner, a position occupied by China since 2009, </w:t>
      </w:r>
      <w:proofErr w:type="gramStart"/>
      <w:r w:rsidRPr="00DB608C">
        <w:t>the United States has</w:t>
      </w:r>
      <w:proofErr w:type="gramEnd"/>
      <w:r w:rsidRPr="00DB608C">
        <w:t xml:space="preserve"> remained nevertheless the country's largest source of foreign direct investment and technology and the biggest destination for Brazilian value-added manufacture exports, despite the loss of market share. Unresolved trade disputes and new frictions brought by monetary easing in the United States and growing protectionism in Brazil pose limitations to the expansion of bilateral trade, which doubled in the last ten years, reaching $75 billion at the end of 2011.¶ </w:t>
      </w:r>
      <w:r w:rsidRPr="00DB608C">
        <w:rPr>
          <w:rStyle w:val="StyleBoldUnderline"/>
        </w:rPr>
        <w:t>Both governments and the private sector have recognized the importance of constructive engagement between the Americas' two economic and political powerhouses.</w:t>
      </w:r>
      <w:r w:rsidRPr="00DB608C">
        <w:t xml:space="preserve"> After a period of estrangement caused by foreign policy differences at the end of the Lula da Silva administration, Washington and Brasilia kissed and made up right before </w:t>
      </w:r>
      <w:proofErr w:type="spellStart"/>
      <w:r w:rsidRPr="00DB608C">
        <w:t>Rousseff's</w:t>
      </w:r>
      <w:proofErr w:type="spellEnd"/>
      <w:r w:rsidRPr="00DB608C">
        <w:t xml:space="preserve"> inauguration in January 2011. Since then, the two capitals have spurred an array of bilateral and global initiatives and intensified the frequency of their mid and high-level meetings.¶ </w:t>
      </w:r>
      <w:proofErr w:type="gramStart"/>
      <w:r w:rsidRPr="00DB608C">
        <w:rPr>
          <w:rStyle w:val="StyleBoldUnderline"/>
        </w:rPr>
        <w:t>Whereas</w:t>
      </w:r>
      <w:proofErr w:type="gramEnd"/>
      <w:r w:rsidRPr="00DB608C">
        <w:rPr>
          <w:rStyle w:val="StyleBoldUnderline"/>
        </w:rPr>
        <w:t xml:space="preserve"> previous conversations between Brazilian and American policymakers might have been limited to a few areas of core interest, it is now all-encompassing</w:t>
      </w:r>
      <w:r w:rsidRPr="00DB608C">
        <w:t xml:space="preserve">. There are mechanisms for regular ministerial cooperation and consultation ranging from challenging topics such as trade, finance and defense, to 21st century concerns such as cyber security, open government, and innovation in science and technology, to issues that directly affect the average citizen such as education and social policies. People to people exchanges are on the rise, strengthening and expanding networks particularly in education and scientific research. Viewed by skeptics as window dressing and no substitute for concrete agreements on hard issues such as trade and taxation, </w:t>
      </w:r>
      <w:r w:rsidRPr="00DB608C">
        <w:rPr>
          <w:rStyle w:val="StyleBoldUnderline"/>
        </w:rPr>
        <w:t>the rapid increase in the breadth and depth of the bilateral dialogue and the Brazilian and American governments' efforts to maintain the doors open for a more productive and consequential relationship suggest</w:t>
      </w:r>
      <w:r w:rsidRPr="00DB608C">
        <w:t xml:space="preserve">, at a minimum, </w:t>
      </w:r>
      <w:r w:rsidRPr="00DB608C">
        <w:rPr>
          <w:rStyle w:val="StyleBoldUnderline"/>
        </w:rPr>
        <w:t>that they understand they need each other, benefit from working together and risk paying a political price for not doing so.</w:t>
      </w:r>
    </w:p>
    <w:p w:rsidR="00D708C6" w:rsidRDefault="00D708C6" w:rsidP="00D708C6">
      <w:pPr>
        <w:rPr>
          <w:rStyle w:val="StyleBoldUnderline"/>
        </w:rPr>
      </w:pPr>
    </w:p>
    <w:p w:rsidR="00D708C6" w:rsidRDefault="00D708C6" w:rsidP="00D708C6">
      <w:pPr>
        <w:pStyle w:val="Heading3"/>
      </w:pPr>
      <w:r w:rsidRPr="005B34C5">
        <w:lastRenderedPageBreak/>
        <w:t>A2 Spy Scandal</w:t>
      </w:r>
    </w:p>
    <w:p w:rsidR="00D708C6" w:rsidRPr="002666DA" w:rsidRDefault="00D708C6" w:rsidP="00D708C6">
      <w:pPr>
        <w:pStyle w:val="Heading4"/>
        <w:rPr>
          <w:rStyle w:val="StyleStyleBold12pt"/>
          <w:b/>
          <w:szCs w:val="26"/>
        </w:rPr>
      </w:pPr>
      <w:r>
        <w:rPr>
          <w:rStyle w:val="StyleStyleBold12pt"/>
          <w:b/>
          <w:szCs w:val="26"/>
        </w:rPr>
        <w:t xml:space="preserve">Spy Scandal </w:t>
      </w:r>
      <w:proofErr w:type="spellStart"/>
      <w:r>
        <w:rPr>
          <w:rStyle w:val="StyleStyleBold12pt"/>
          <w:b/>
          <w:szCs w:val="26"/>
        </w:rPr>
        <w:t>wont</w:t>
      </w:r>
      <w:proofErr w:type="spellEnd"/>
      <w:r>
        <w:rPr>
          <w:rStyle w:val="StyleStyleBold12pt"/>
          <w:b/>
          <w:szCs w:val="26"/>
        </w:rPr>
        <w:t xml:space="preserve"> affect relations</w:t>
      </w:r>
    </w:p>
    <w:p w:rsidR="00D708C6" w:rsidRPr="002666DA" w:rsidRDefault="00D708C6" w:rsidP="00D708C6">
      <w:pPr>
        <w:rPr>
          <w:rFonts w:asciiTheme="majorHAnsi" w:hAnsiTheme="majorHAnsi"/>
          <w:b/>
          <w:sz w:val="16"/>
        </w:rPr>
      </w:pPr>
      <w:r w:rsidRPr="002666DA">
        <w:rPr>
          <w:rStyle w:val="StyleStyleBold12pt"/>
        </w:rPr>
        <w:t>Associated Press 7/10/13</w:t>
      </w:r>
      <w:r w:rsidRPr="002666DA">
        <w:rPr>
          <w:rStyle w:val="StyleStyleBold12pt"/>
          <w:sz w:val="16"/>
        </w:rPr>
        <w:t xml:space="preserve"> (</w:t>
      </w:r>
      <w:r w:rsidRPr="002666DA">
        <w:rPr>
          <w:rFonts w:asciiTheme="majorHAnsi" w:hAnsiTheme="majorHAnsi"/>
          <w:sz w:val="16"/>
        </w:rPr>
        <w:t>Leading Brazil congressman says disclosures of US spying will not affect relations Published July 10, 2013</w:t>
      </w:r>
    </w:p>
    <w:p w:rsidR="00D708C6" w:rsidRPr="002666DA" w:rsidRDefault="00D708C6" w:rsidP="00D708C6">
      <w:pPr>
        <w:rPr>
          <w:rFonts w:asciiTheme="majorHAnsi" w:hAnsiTheme="majorHAnsi"/>
          <w:sz w:val="16"/>
        </w:rPr>
      </w:pPr>
      <w:r w:rsidRPr="002666DA">
        <w:rPr>
          <w:rFonts w:asciiTheme="majorHAnsi" w:hAnsiTheme="majorHAnsi"/>
          <w:sz w:val="16"/>
        </w:rPr>
        <w:t xml:space="preserve">The </w:t>
      </w:r>
      <w:r w:rsidRPr="004439BF">
        <w:rPr>
          <w:rStyle w:val="TitleChar"/>
          <w:rFonts w:asciiTheme="majorHAnsi" w:hAnsiTheme="majorHAnsi"/>
        </w:rPr>
        <w:t xml:space="preserve">head of Brazil's joint congressional committee on intelligence says reports disclosures alleging that that the United States has collected data on billions of telephone and email conversations in Latin America's biggest country </w:t>
      </w:r>
      <w:r w:rsidRPr="004439BF">
        <w:rPr>
          <w:rStyle w:val="Emphasis"/>
          <w:rFonts w:asciiTheme="majorHAnsi" w:hAnsiTheme="majorHAnsi"/>
        </w:rPr>
        <w:t>will not affect Brazil-U.S</w:t>
      </w:r>
      <w:r w:rsidRPr="004439BF">
        <w:rPr>
          <w:rStyle w:val="TitleChar"/>
          <w:rFonts w:asciiTheme="majorHAnsi" w:hAnsiTheme="majorHAnsi"/>
        </w:rPr>
        <w:t>.</w:t>
      </w:r>
      <w:r w:rsidRPr="002666DA">
        <w:rPr>
          <w:rFonts w:asciiTheme="majorHAnsi" w:hAnsiTheme="majorHAnsi"/>
          <w:sz w:val="16"/>
        </w:rPr>
        <w:t xml:space="preserve"> relations. Congressman Nelson Pellegrino tells foreign correspondents in Brasilia that despite </w:t>
      </w:r>
      <w:r w:rsidRPr="004439BF">
        <w:rPr>
          <w:rStyle w:val="TitleChar"/>
          <w:rFonts w:asciiTheme="majorHAnsi" w:hAnsiTheme="majorHAnsi"/>
        </w:rPr>
        <w:t>Brazil's strong repudiation of the U.S. information gathering activities in Brazil "the good relations we have with the United States will not be interrupted."</w:t>
      </w:r>
      <w:r w:rsidRPr="002666DA">
        <w:rPr>
          <w:rFonts w:asciiTheme="majorHAnsi" w:hAnsiTheme="majorHAnsi"/>
          <w:sz w:val="16"/>
        </w:rPr>
        <w:t xml:space="preserve"> Late last week, the O </w:t>
      </w:r>
      <w:proofErr w:type="spellStart"/>
      <w:r w:rsidRPr="002666DA">
        <w:rPr>
          <w:rFonts w:asciiTheme="majorHAnsi" w:hAnsiTheme="majorHAnsi"/>
          <w:sz w:val="16"/>
        </w:rPr>
        <w:t>Globo</w:t>
      </w:r>
      <w:proofErr w:type="spellEnd"/>
      <w:r w:rsidRPr="002666DA">
        <w:rPr>
          <w:rFonts w:asciiTheme="majorHAnsi" w:hAnsiTheme="majorHAnsi"/>
          <w:sz w:val="16"/>
        </w:rPr>
        <w:t xml:space="preserve"> newspaper reported that information released by National Security Agency leaker Edward Snowden showed Brazil is the top target in Latin America for the NSA's massive intelligence-gathering effort aimed at monitoring communications around the world. The Brazilian government is investigating the disclosures and Congress has asked U.S. Ambassador Thomas Shannon for explanations.</w:t>
      </w:r>
    </w:p>
    <w:p w:rsidR="00D708C6" w:rsidRPr="005B34C5" w:rsidRDefault="00D708C6" w:rsidP="00D708C6"/>
    <w:p w:rsidR="00D73480" w:rsidRDefault="00F17974" w:rsidP="00D73480">
      <w:pPr>
        <w:pStyle w:val="Heading2"/>
      </w:pPr>
      <w:r>
        <w:lastRenderedPageBreak/>
        <w:t>Link</w:t>
      </w:r>
    </w:p>
    <w:p w:rsidR="00E1790D" w:rsidRDefault="00E1790D" w:rsidP="00D73480">
      <w:pPr>
        <w:pStyle w:val="Heading4"/>
      </w:pPr>
      <w:r>
        <w:t>Brazil want</w:t>
      </w:r>
      <w:r w:rsidR="00D73480">
        <w:t>s</w:t>
      </w:r>
      <w:r>
        <w:t xml:space="preserve"> to </w:t>
      </w:r>
      <w:r w:rsidR="00D73480">
        <w:t>determine</w:t>
      </w:r>
      <w:r>
        <w:t xml:space="preserve"> Latin American policy</w:t>
      </w:r>
    </w:p>
    <w:p w:rsidR="00E1790D" w:rsidRPr="00112EF0" w:rsidRDefault="00E1790D" w:rsidP="00E1790D">
      <w:r w:rsidRPr="00604F4A">
        <w:t xml:space="preserve">Mar </w:t>
      </w:r>
      <w:proofErr w:type="spellStart"/>
      <w:r w:rsidRPr="00604F4A">
        <w:t>Guinot</w:t>
      </w:r>
      <w:proofErr w:type="spellEnd"/>
      <w:r w:rsidRPr="00604F4A">
        <w:t xml:space="preserve"> </w:t>
      </w:r>
      <w:proofErr w:type="spellStart"/>
      <w:r w:rsidRPr="00604F4A">
        <w:rPr>
          <w:rStyle w:val="StyleStyleBold12pt"/>
        </w:rPr>
        <w:t>Aguado</w:t>
      </w:r>
      <w:proofErr w:type="spellEnd"/>
      <w:r>
        <w:rPr>
          <w:rStyle w:val="StyleStyleBold12pt"/>
        </w:rPr>
        <w:t xml:space="preserve"> </w:t>
      </w:r>
      <w:r w:rsidRPr="00604F4A">
        <w:t>8/6/</w:t>
      </w:r>
      <w:r>
        <w:rPr>
          <w:rStyle w:val="StyleStyleBold12pt"/>
        </w:rPr>
        <w:t>12</w:t>
      </w:r>
      <w:r>
        <w:t xml:space="preserve"> –</w:t>
      </w:r>
      <w:r w:rsidRPr="00604F4A">
        <w:t xml:space="preserve"> Research Associate at Council on Hemispheric Affairs </w:t>
      </w:r>
      <w:r>
        <w:t>(“</w:t>
      </w:r>
      <w:r w:rsidRPr="00604F4A">
        <w:t>BRAZIL: PLAYING CHESS IN LATIN AMERICA</w:t>
      </w:r>
      <w:r>
        <w:t xml:space="preserve">,” Council on Hemispheric Affairs, </w:t>
      </w:r>
      <w:hyperlink r:id="rId11" w:history="1">
        <w:r w:rsidRPr="00D421FB">
          <w:rPr>
            <w:rStyle w:val="Hyperlink"/>
          </w:rPr>
          <w:t>http://www.coha.org/brazil-playing-chess-in-latin-america/</w:t>
        </w:r>
      </w:hyperlink>
      <w:r>
        <w:t>)</w:t>
      </w:r>
    </w:p>
    <w:p w:rsidR="00E1790D" w:rsidRDefault="00E1790D" w:rsidP="00E1790D">
      <w:pPr>
        <w:rPr>
          <w:rStyle w:val="StyleBoldUnderline"/>
        </w:rPr>
      </w:pPr>
      <w:r w:rsidRPr="003211E6">
        <w:t xml:space="preserve">Challenging U.S. historical influence in the region, </w:t>
      </w:r>
      <w:r w:rsidRPr="00D85324">
        <w:rPr>
          <w:rStyle w:val="StyleBoldUnderline"/>
        </w:rPr>
        <w:t>Latin American leaders’ political and economic agendas now conform more closely to Brazilian interests</w:t>
      </w:r>
      <w:r w:rsidRPr="003211E6">
        <w:t xml:space="preserve">. Although traditionally considered the backyard of the U.S., </w:t>
      </w:r>
      <w:r w:rsidRPr="00D85324">
        <w:rPr>
          <w:rStyle w:val="StyleBoldUnderline"/>
        </w:rPr>
        <w:t>the continent is now becoming the Brazilian playground</w:t>
      </w:r>
      <w:r w:rsidRPr="003211E6">
        <w:t xml:space="preserve">. </w:t>
      </w:r>
      <w:r w:rsidRPr="00D85324">
        <w:rPr>
          <w:rStyle w:val="StyleBoldUnderline"/>
        </w:rPr>
        <w:t>Brazil aspires to set the region’s agenda through a dynamic and independent foreign policy that significantly differs from a Washington perspective.</w:t>
      </w:r>
    </w:p>
    <w:p w:rsidR="00E1790D" w:rsidRDefault="00E1790D" w:rsidP="00E1790D">
      <w:pPr>
        <w:rPr>
          <w:rStyle w:val="StyleBoldUnderline"/>
        </w:rPr>
      </w:pPr>
    </w:p>
    <w:p w:rsidR="00E1790D" w:rsidRDefault="00E1790D" w:rsidP="00E1790D">
      <w:pPr>
        <w:pStyle w:val="Heading4"/>
      </w:pPr>
      <w:r>
        <w:t>Socialists in Brazil</w:t>
      </w:r>
      <w:r w:rsidRPr="00003A5F">
        <w:t xml:space="preserve"> hate US involvement</w:t>
      </w:r>
    </w:p>
    <w:p w:rsidR="00E1790D" w:rsidRDefault="00E1790D" w:rsidP="00E1790D">
      <w:r w:rsidRPr="006415FA">
        <w:rPr>
          <w:rStyle w:val="StyleStyleBold12pt"/>
        </w:rPr>
        <w:t xml:space="preserve">Le Monde </w:t>
      </w:r>
      <w:proofErr w:type="spellStart"/>
      <w:r w:rsidRPr="006415FA">
        <w:rPr>
          <w:rStyle w:val="StyleStyleBold12pt"/>
        </w:rPr>
        <w:t>Diplomatique</w:t>
      </w:r>
      <w:proofErr w:type="spellEnd"/>
      <w:r>
        <w:t xml:space="preserve"> June 20</w:t>
      </w:r>
      <w:r w:rsidRPr="006415FA">
        <w:rPr>
          <w:rStyle w:val="StyleStyleBold12pt"/>
        </w:rPr>
        <w:t>13</w:t>
      </w:r>
      <w:r>
        <w:rPr>
          <w:rStyle w:val="StyleStyleBold12pt"/>
        </w:rPr>
        <w:t xml:space="preserve"> </w:t>
      </w:r>
      <w:r w:rsidRPr="006415FA">
        <w:t>– independent international newspaper</w:t>
      </w:r>
      <w:r>
        <w:t xml:space="preserve"> (</w:t>
      </w:r>
      <w:r w:rsidRPr="00D16CDA">
        <w:t>Renaud Lambert</w:t>
      </w:r>
      <w:r>
        <w:t>, “</w:t>
      </w:r>
      <w:r w:rsidRPr="00D16CDA">
        <w:t>Brazil looms larger</w:t>
      </w:r>
      <w:r>
        <w:t xml:space="preserve">,” </w:t>
      </w:r>
      <w:hyperlink r:id="rId12" w:history="1">
        <w:r w:rsidRPr="00D421FB">
          <w:rPr>
            <w:rStyle w:val="Hyperlink"/>
          </w:rPr>
          <w:t>http://mondediplo.com/2013/06/08latinam</w:t>
        </w:r>
      </w:hyperlink>
      <w:r>
        <w:t>)</w:t>
      </w:r>
    </w:p>
    <w:p w:rsidR="00E1790D" w:rsidRPr="00E2203A" w:rsidRDefault="00E1790D" w:rsidP="00E1790D"/>
    <w:p w:rsidR="00E1790D" w:rsidRPr="00D73480" w:rsidRDefault="00E1790D" w:rsidP="00E1790D">
      <w:r w:rsidRPr="00A965A5">
        <w:t xml:space="preserve">At 74, he has become a straight talker: “What advantage do you see for France or Germany in integrating with a country such as Malta?” he asked. “None at all. Except perhaps that it’s a sovereign country, and therefore has a vote in international institutions.” With other major blocs forming around the world, </w:t>
      </w:r>
      <w:r w:rsidRPr="00003A5F">
        <w:rPr>
          <w:rStyle w:val="StyleBoldUnderline"/>
        </w:rPr>
        <w:t>Brazil must create its “own” region</w:t>
      </w:r>
      <w:r w:rsidRPr="00A965A5">
        <w:t xml:space="preserve">, based not on Latin America, since Mexico and Central America “vote with Washington”, but </w:t>
      </w:r>
      <w:r w:rsidRPr="00003A5F">
        <w:rPr>
          <w:rStyle w:val="StyleBoldUnderline"/>
        </w:rPr>
        <w:t>on South America</w:t>
      </w:r>
      <w:r w:rsidRPr="00A965A5">
        <w:t xml:space="preserve">, </w:t>
      </w:r>
      <w:r w:rsidRPr="00003A5F">
        <w:rPr>
          <w:rStyle w:val="StyleBoldUnderline"/>
        </w:rPr>
        <w:t>which should become “the central axis of our strategy of rejection of all subservience to US interests.”</w:t>
      </w:r>
      <w:r>
        <w:t xml:space="preserve"> </w:t>
      </w:r>
      <w:r w:rsidRPr="00A965A5">
        <w:t xml:space="preserve">The anti-imperialism of the most progressive among Brazil’s senior civil servants is like </w:t>
      </w:r>
      <w:proofErr w:type="spellStart"/>
      <w:r w:rsidRPr="00A965A5">
        <w:t>Pomar’s</w:t>
      </w:r>
      <w:proofErr w:type="spellEnd"/>
      <w:r w:rsidRPr="00A965A5">
        <w:t xml:space="preserve">. </w:t>
      </w:r>
      <w:r w:rsidRPr="00003A5F">
        <w:rPr>
          <w:rStyle w:val="StyleBoldUnderline"/>
        </w:rPr>
        <w:t>He thinks that, irrespective of the political convictions of its backers, a movement founded on this anti-US rhetoric could spur social change</w:t>
      </w:r>
      <w:r w:rsidRPr="006471E2">
        <w:rPr>
          <w:rStyle w:val="StyleBoldUnderline"/>
        </w:rPr>
        <w:t>: “Every attempt to build a socialist bloc in Latin America has run into</w:t>
      </w:r>
      <w:r w:rsidRPr="00A965A5">
        <w:t xml:space="preserve"> two obstacles: the power of the Latin American bourgeoisie, and that of </w:t>
      </w:r>
      <w:r w:rsidRPr="006471E2">
        <w:rPr>
          <w:rStyle w:val="StyleBoldUnderline"/>
        </w:rPr>
        <w:t>the White House. Brazil’s integration initiative will not eliminate outside interference, but will reduce its impact, and give national politics greater autonomy</w:t>
      </w:r>
      <w:r w:rsidRPr="00A965A5">
        <w:t>.” The tough stance of the Union of South American Nations (</w:t>
      </w:r>
      <w:proofErr w:type="spellStart"/>
      <w:r w:rsidRPr="00A965A5">
        <w:t>Unasur</w:t>
      </w:r>
      <w:proofErr w:type="spellEnd"/>
      <w:r w:rsidRPr="00A965A5">
        <w:t xml:space="preserve">) — founded in 2008 — probably helped to foil Bolivian and Ecuadorian coups in 2008 and 2010. When the Venezuelan opposition and the US challenged the validity of the election of Nicolas </w:t>
      </w:r>
      <w:proofErr w:type="spellStart"/>
      <w:r w:rsidRPr="00A965A5">
        <w:t>Maduro</w:t>
      </w:r>
      <w:proofErr w:type="spellEnd"/>
      <w:r w:rsidRPr="00A965A5">
        <w:t xml:space="preserve">, </w:t>
      </w:r>
      <w:proofErr w:type="spellStart"/>
      <w:r w:rsidRPr="00A965A5">
        <w:t>Unasur</w:t>
      </w:r>
      <w:proofErr w:type="spellEnd"/>
      <w:r w:rsidRPr="00A965A5">
        <w:t xml:space="preserve"> supported Hugo Chávez’s designated heir. “In the past, issues of that kind were settled by the </w:t>
      </w:r>
      <w:proofErr w:type="spellStart"/>
      <w:r w:rsidRPr="00A965A5">
        <w:t>Organisation</w:t>
      </w:r>
      <w:proofErr w:type="spellEnd"/>
      <w:r w:rsidRPr="00A965A5">
        <w:t xml:space="preserve"> of American States — that means by the White House,” said </w:t>
      </w:r>
      <w:proofErr w:type="spellStart"/>
      <w:r w:rsidRPr="00A965A5">
        <w:t>Pinheiro</w:t>
      </w:r>
      <w:proofErr w:type="spellEnd"/>
      <w:r w:rsidRPr="00A965A5">
        <w:t xml:space="preserve"> </w:t>
      </w:r>
      <w:proofErr w:type="spellStart"/>
      <w:r w:rsidRPr="00A965A5">
        <w:t>Guimarães</w:t>
      </w:r>
      <w:proofErr w:type="spellEnd"/>
      <w:r w:rsidRPr="00A965A5">
        <w:t>. Secretary of State John Kerry recently referred to Latin America as the “backyard” of the US (4).</w:t>
      </w:r>
    </w:p>
    <w:p w:rsidR="00F17974" w:rsidRDefault="00F17974" w:rsidP="00F17974">
      <w:pPr>
        <w:pStyle w:val="Heading4"/>
      </w:pPr>
      <w:r w:rsidRPr="00F17974">
        <w:t>Brazil hates US intervention in Latin America</w:t>
      </w:r>
    </w:p>
    <w:p w:rsidR="00F17974" w:rsidRDefault="00805EDF" w:rsidP="00F17974">
      <w:r w:rsidRPr="00805EDF">
        <w:rPr>
          <w:rStyle w:val="StyleStyleBold12pt"/>
        </w:rPr>
        <w:t>Voltaire Network</w:t>
      </w:r>
      <w:r w:rsidRPr="00805EDF">
        <w:t xml:space="preserve"> </w:t>
      </w:r>
      <w:r>
        <w:t>3/20/20</w:t>
      </w:r>
      <w:r w:rsidRPr="00805EDF">
        <w:rPr>
          <w:rStyle w:val="StyleStyleBold12pt"/>
        </w:rPr>
        <w:t>09</w:t>
      </w:r>
      <w:r>
        <w:t xml:space="preserve"> - </w:t>
      </w:r>
      <w:r w:rsidRPr="00805EDF">
        <w:t>a web of non-aligned press groups dedicated to the anal</w:t>
      </w:r>
      <w:r>
        <w:t>ysis of international relations (</w:t>
      </w:r>
      <w:r w:rsidR="00F17974">
        <w:t>“</w:t>
      </w:r>
      <w:r w:rsidR="00F17974" w:rsidRPr="00F17974">
        <w:t>Brazil urges US not to interfere in Latin America</w:t>
      </w:r>
      <w:r>
        <w:t>,</w:t>
      </w:r>
      <w:r w:rsidR="00F17974">
        <w:t>”</w:t>
      </w:r>
      <w:r>
        <w:t xml:space="preserve"> </w:t>
      </w:r>
      <w:hyperlink r:id="rId13" w:history="1">
        <w:r w:rsidRPr="008B4FAC">
          <w:rPr>
            <w:rStyle w:val="Hyperlink"/>
          </w:rPr>
          <w:t>http://www.voltairenet.org/article159387.html</w:t>
        </w:r>
      </w:hyperlink>
      <w:r>
        <w:t>)</w:t>
      </w:r>
    </w:p>
    <w:p w:rsidR="00805EDF" w:rsidRPr="00805EDF" w:rsidRDefault="00805EDF" w:rsidP="00F17974">
      <w:pPr>
        <w:rPr>
          <w:rStyle w:val="StyleStyleBold12pt"/>
        </w:rPr>
      </w:pPr>
      <w:r w:rsidRPr="00805EDF">
        <w:rPr>
          <w:rStyle w:val="StyleStyleBold12pt"/>
        </w:rPr>
        <w:t xml:space="preserve">**Don’t read this against the Cuban embargo </w:t>
      </w:r>
      <w:proofErr w:type="spellStart"/>
      <w:r w:rsidRPr="00805EDF">
        <w:rPr>
          <w:rStyle w:val="StyleStyleBold12pt"/>
        </w:rPr>
        <w:t>aff</w:t>
      </w:r>
      <w:proofErr w:type="spellEnd"/>
    </w:p>
    <w:p w:rsidR="00F17974" w:rsidRDefault="00F17974" w:rsidP="00F17974">
      <w:r w:rsidRPr="00F17974">
        <w:rPr>
          <w:rStyle w:val="StyleBoldUnderline"/>
        </w:rPr>
        <w:t>Brazil has called on the US to open a new chapter in its relations with Latin American countries by not interfering in their affairs</w:t>
      </w:r>
      <w:r>
        <w:t>.</w:t>
      </w:r>
      <w:r w:rsidRPr="00F17974">
        <w:rPr>
          <w:sz w:val="12"/>
        </w:rPr>
        <w:t xml:space="preserve">¶ </w:t>
      </w:r>
      <w:r>
        <w:t xml:space="preserve">President </w:t>
      </w:r>
      <w:proofErr w:type="spellStart"/>
      <w:r>
        <w:t>Luiz</w:t>
      </w:r>
      <w:proofErr w:type="spellEnd"/>
      <w:r>
        <w:t xml:space="preserve"> </w:t>
      </w:r>
      <w:proofErr w:type="spellStart"/>
      <w:r>
        <w:t>Inacio</w:t>
      </w:r>
      <w:proofErr w:type="spellEnd"/>
      <w:r>
        <w:t xml:space="preserve"> </w:t>
      </w:r>
      <w:r w:rsidRPr="00F17974">
        <w:rPr>
          <w:rStyle w:val="StyleBoldUnderline"/>
        </w:rPr>
        <w:t>Lula</w:t>
      </w:r>
      <w:r>
        <w:t xml:space="preserve"> </w:t>
      </w:r>
      <w:r w:rsidRPr="00F17974">
        <w:t>da Silva used</w:t>
      </w:r>
      <w:r>
        <w:t xml:space="preserve"> his weekly radio address on Monday to </w:t>
      </w:r>
      <w:r w:rsidRPr="00F17974">
        <w:rPr>
          <w:rStyle w:val="StyleBoldUnderline"/>
        </w:rPr>
        <w:t>ask the White House to develop fresh Latin ties based on a "vision of partnership and not interference, of contribution and not intervention."¶</w:t>
      </w:r>
      <w:r w:rsidRPr="00F17974">
        <w:rPr>
          <w:sz w:val="12"/>
        </w:rPr>
        <w:t xml:space="preserve"> </w:t>
      </w:r>
      <w:r w:rsidRPr="00F17974">
        <w:rPr>
          <w:rStyle w:val="StyleBoldUnderline"/>
        </w:rPr>
        <w:t>"I am convinced that the United States can definitely have another sort of relationship with Latin America</w:t>
      </w:r>
      <w:r>
        <w:t>," said Lula on Monday, after a Saturday meeting with US President Barack Obama in Washington, Xinhua reported.</w:t>
      </w:r>
      <w:r w:rsidRPr="00F17974">
        <w:rPr>
          <w:sz w:val="12"/>
        </w:rPr>
        <w:t xml:space="preserve">¶ </w:t>
      </w:r>
      <w:r>
        <w:t xml:space="preserve">Lula, who has not yet </w:t>
      </w:r>
      <w:r>
        <w:lastRenderedPageBreak/>
        <w:t xml:space="preserve">wrapped up his US trip, said </w:t>
      </w:r>
      <w:r w:rsidRPr="00F17974">
        <w:rPr>
          <w:rStyle w:val="StyleBoldUnderline"/>
        </w:rPr>
        <w:t>Latin American countries and the US should join forces to tackle the global economic firestorm.</w:t>
      </w:r>
      <w:r w:rsidRPr="00F17974">
        <w:rPr>
          <w:sz w:val="12"/>
        </w:rPr>
        <w:t xml:space="preserve">¶ </w:t>
      </w:r>
      <w:r>
        <w:t>Lula, speaking at a Wall Street Journal-sponsored investment forum in New York, also insisted that the United States should lift Cuba sanctions, noting the controversial measure makes no sense in the 21st Century.</w:t>
      </w:r>
      <w:r w:rsidRPr="00F17974">
        <w:rPr>
          <w:sz w:val="12"/>
        </w:rPr>
        <w:t xml:space="preserve">¶ </w:t>
      </w:r>
      <w:r>
        <w:t>"There is nothing any more from the political perspective, from sociological perspective, from the humanitarian perspective that impedes the reestablishment of relations between the United States and Cuba," Lula said.</w:t>
      </w:r>
      <w:r w:rsidRPr="00F17974">
        <w:rPr>
          <w:sz w:val="12"/>
        </w:rPr>
        <w:t xml:space="preserve">¶ </w:t>
      </w:r>
      <w:r w:rsidRPr="00F17974">
        <w:rPr>
          <w:rStyle w:val="StyleBoldUnderline"/>
        </w:rPr>
        <w:t>The United States is anxious about the rise of socialist, leftist governments in its backyard that are challenging US hegemony in the region</w:t>
      </w:r>
      <w:r>
        <w:t>.</w:t>
      </w:r>
      <w:r w:rsidRPr="00F17974">
        <w:rPr>
          <w:sz w:val="12"/>
        </w:rPr>
        <w:t xml:space="preserve">¶ </w:t>
      </w:r>
      <w:r>
        <w:t>"It’s not possible in the 21st Century to make policy looking toward the 20th Century _ let’s think about looking toward the 22nd Century," the Brazilian President reiterated.</w:t>
      </w:r>
    </w:p>
    <w:p w:rsidR="00826E1C" w:rsidRDefault="00826E1C" w:rsidP="00F17974"/>
    <w:p w:rsidR="00826E1C" w:rsidRDefault="00826E1C" w:rsidP="00826E1C">
      <w:pPr>
        <w:pStyle w:val="Heading4"/>
      </w:pPr>
      <w:r>
        <w:t>Brazil and the US disagree on the plan – Brazilian ideals present an alternative to US views</w:t>
      </w:r>
    </w:p>
    <w:p w:rsidR="00826E1C" w:rsidRPr="00395395" w:rsidRDefault="00826E1C" w:rsidP="00826E1C">
      <w:r w:rsidRPr="00395395">
        <w:rPr>
          <w:rStyle w:val="StyleStyleBold12pt"/>
        </w:rPr>
        <w:t>Yale Global ‘13</w:t>
      </w:r>
      <w:r w:rsidRPr="00395395">
        <w:t xml:space="preserve"> (</w:t>
      </w:r>
      <w:proofErr w:type="spellStart"/>
      <w:r w:rsidRPr="00395395">
        <w:t>YaleGlobal</w:t>
      </w:r>
      <w:proofErr w:type="spellEnd"/>
      <w:r w:rsidRPr="00395395">
        <w:t>, Brazil and the US – Not on Same Page</w:t>
      </w:r>
      <w:r>
        <w:t>, http://yaleglobal.yale.edu/content/brazil-and-us-%E2%80%93-not-same-page, 4/12/13)</w:t>
      </w:r>
    </w:p>
    <w:p w:rsidR="00805EDF" w:rsidRPr="009F05FF" w:rsidRDefault="00826E1C" w:rsidP="00F17974">
      <w:pPr>
        <w:rPr>
          <w:rFonts w:ascii="Times" w:eastAsia="Times New Roman" w:hAnsi="Times" w:cs="Times New Roman"/>
          <w:sz w:val="20"/>
          <w:szCs w:val="20"/>
        </w:rPr>
      </w:pPr>
      <w:r w:rsidRPr="005A33F6">
        <w:rPr>
          <w:rFonts w:ascii="Georgia" w:eastAsia="Times New Roman" w:hAnsi="Georgia" w:cs="Times New Roman"/>
          <w:color w:val="333333"/>
          <w:sz w:val="16"/>
          <w:szCs w:val="16"/>
          <w:shd w:val="clear" w:color="auto" w:fill="FFFFFF"/>
        </w:rPr>
        <w:t>The US is reported to be planning a state visit for Brazil’s president, the first of a Brazilian leader in two decades</w:t>
      </w:r>
      <w:r w:rsidRPr="005A33F6">
        <w:rPr>
          <w:rStyle w:val="StyleBoldUnderline"/>
          <w:sz w:val="16"/>
          <w:szCs w:val="16"/>
        </w:rPr>
        <w:t xml:space="preserve">. </w:t>
      </w:r>
      <w:r w:rsidRPr="00395395">
        <w:rPr>
          <w:rStyle w:val="StyleBoldUnderline"/>
        </w:rPr>
        <w:t>The two largest democracies in the Western Hemisphere</w:t>
      </w:r>
      <w:r w:rsidRPr="00395395">
        <w:rPr>
          <w:rFonts w:ascii="Georgia" w:eastAsia="Times New Roman" w:hAnsi="Georgia" w:cs="Times New Roman"/>
          <w:color w:val="333333"/>
          <w:sz w:val="21"/>
          <w:szCs w:val="21"/>
          <w:shd w:val="clear" w:color="auto" w:fill="FFFFFF"/>
        </w:rPr>
        <w:t xml:space="preserve"> </w:t>
      </w:r>
      <w:r w:rsidRPr="005A33F6">
        <w:rPr>
          <w:rFonts w:ascii="Georgia" w:eastAsia="Times New Roman" w:hAnsi="Georgia" w:cs="Times New Roman"/>
          <w:color w:val="333333"/>
          <w:sz w:val="16"/>
          <w:szCs w:val="16"/>
          <w:shd w:val="clear" w:color="auto" w:fill="FFFFFF"/>
        </w:rPr>
        <w:t xml:space="preserve">have much in common, yet </w:t>
      </w:r>
      <w:r w:rsidRPr="00395395">
        <w:rPr>
          <w:rStyle w:val="StyleBoldUnderline"/>
        </w:rPr>
        <w:t>are often at odds</w:t>
      </w:r>
      <w:r w:rsidRPr="00395395">
        <w:rPr>
          <w:rFonts w:ascii="Georgia" w:eastAsia="Times New Roman" w:hAnsi="Georgia" w:cs="Times New Roman"/>
          <w:color w:val="333333"/>
          <w:sz w:val="21"/>
          <w:szCs w:val="21"/>
          <w:shd w:val="clear" w:color="auto" w:fill="FFFFFF"/>
        </w:rPr>
        <w:t xml:space="preserve">. </w:t>
      </w:r>
      <w:r w:rsidRPr="005A33F6">
        <w:rPr>
          <w:rFonts w:ascii="Georgia" w:eastAsia="Times New Roman" w:hAnsi="Georgia" w:cs="Times New Roman"/>
          <w:color w:val="333333"/>
          <w:sz w:val="16"/>
          <w:szCs w:val="16"/>
          <w:shd w:val="clear" w:color="auto" w:fill="FFFFFF"/>
        </w:rPr>
        <w:t>The US has the world’s largest military, Brazil’s ranks 10th; the US has the world’s largest economy</w:t>
      </w:r>
      <w:r w:rsidRPr="00395395">
        <w:rPr>
          <w:rStyle w:val="StyleBoldUnderline"/>
        </w:rPr>
        <w:t>, Brazil</w:t>
      </w:r>
      <w:r w:rsidRPr="00395395">
        <w:rPr>
          <w:rFonts w:ascii="Georgia" w:eastAsia="Times New Roman" w:hAnsi="Georgia" w:cs="Times New Roman"/>
          <w:color w:val="333333"/>
          <w:sz w:val="21"/>
          <w:szCs w:val="21"/>
          <w:shd w:val="clear" w:color="auto" w:fill="FFFFFF"/>
        </w:rPr>
        <w:t xml:space="preserve"> </w:t>
      </w:r>
      <w:r w:rsidRPr="005A33F6">
        <w:rPr>
          <w:rFonts w:ascii="Georgia" w:eastAsia="Times New Roman" w:hAnsi="Georgia" w:cs="Times New Roman"/>
          <w:color w:val="333333"/>
          <w:sz w:val="16"/>
          <w:szCs w:val="16"/>
          <w:shd w:val="clear" w:color="auto" w:fill="FFFFFF"/>
        </w:rPr>
        <w:t>ranks sixth. Some in the US are surprised by the notion that its neighbor</w:t>
      </w:r>
      <w:r w:rsidRPr="00395395">
        <w:rPr>
          <w:rFonts w:ascii="Georgia" w:eastAsia="Times New Roman" w:hAnsi="Georgia" w:cs="Times New Roman"/>
          <w:color w:val="333333"/>
          <w:sz w:val="21"/>
          <w:szCs w:val="21"/>
          <w:shd w:val="clear" w:color="auto" w:fill="FFFFFF"/>
        </w:rPr>
        <w:t xml:space="preserve"> </w:t>
      </w:r>
      <w:r w:rsidRPr="00395395">
        <w:rPr>
          <w:rStyle w:val="StyleBoldUnderline"/>
        </w:rPr>
        <w:t>does not automatically follow a superpower’s lead on trade or foreign policy</w:t>
      </w:r>
      <w:r w:rsidRPr="00395395">
        <w:rPr>
          <w:rFonts w:ascii="Georgia" w:eastAsia="Times New Roman" w:hAnsi="Georgia" w:cs="Times New Roman"/>
          <w:color w:val="333333"/>
          <w:sz w:val="21"/>
          <w:szCs w:val="21"/>
          <w:shd w:val="clear" w:color="auto" w:fill="FFFFFF"/>
        </w:rPr>
        <w:t xml:space="preserve">. </w:t>
      </w:r>
      <w:r w:rsidRPr="005A33F6">
        <w:rPr>
          <w:rFonts w:ascii="Georgia" w:eastAsia="Times New Roman" w:hAnsi="Georgia" w:cs="Times New Roman"/>
          <w:color w:val="333333"/>
          <w:sz w:val="16"/>
          <w:szCs w:val="16"/>
          <w:shd w:val="clear" w:color="auto" w:fill="FFFFFF"/>
        </w:rPr>
        <w:t>A key example: US disapproval of a joint initiative by Brazil and Turkey to broker a deal with Iran, sending Iranian enriched uranium for reprocessing abroad to prevent diversion to weapons programs, reports Alistair Burnett, editor of the BBC’s The World Tonight. The US, busy elsewhere in the world, often assigns low priority to regional relationships to the point of neglect.</w:t>
      </w:r>
      <w:r w:rsidRPr="00395395">
        <w:rPr>
          <w:rFonts w:ascii="Georgia" w:eastAsia="Times New Roman" w:hAnsi="Georgia" w:cs="Times New Roman"/>
          <w:color w:val="333333"/>
          <w:sz w:val="21"/>
          <w:szCs w:val="21"/>
          <w:shd w:val="clear" w:color="auto" w:fill="FFFFFF"/>
        </w:rPr>
        <w:t xml:space="preserve"> </w:t>
      </w:r>
      <w:r w:rsidRPr="00395395">
        <w:rPr>
          <w:rStyle w:val="StyleBoldUnderline"/>
        </w:rPr>
        <w:t>As a consensus-seeker in global affairs, one that emphasizes soft power, Brazil is building global influence, offering other emerging economies an alternative to an American point of view.</w:t>
      </w:r>
    </w:p>
    <w:p w:rsidR="00123DAA" w:rsidRDefault="00F17974" w:rsidP="00123DAA">
      <w:pPr>
        <w:pStyle w:val="Heading2"/>
      </w:pPr>
      <w:r>
        <w:lastRenderedPageBreak/>
        <w:t>Impact</w:t>
      </w:r>
    </w:p>
    <w:p w:rsidR="00826E1C" w:rsidRPr="00826E1C" w:rsidRDefault="009F05FF" w:rsidP="00826E1C">
      <w:pPr>
        <w:pStyle w:val="Heading3"/>
      </w:pPr>
      <w:proofErr w:type="spellStart"/>
      <w:r>
        <w:lastRenderedPageBreak/>
        <w:t>Prolif</w:t>
      </w:r>
      <w:proofErr w:type="spellEnd"/>
      <w:r>
        <w:t>/Warming</w:t>
      </w:r>
    </w:p>
    <w:p w:rsidR="00826E1C" w:rsidRDefault="00826E1C" w:rsidP="00826E1C">
      <w:pPr>
        <w:pStyle w:val="Heading4"/>
      </w:pPr>
      <w:r>
        <w:t>Brazil key to solving issues like non-proliferation, climate change, and drug trafficking</w:t>
      </w:r>
    </w:p>
    <w:p w:rsidR="00826E1C" w:rsidRPr="00795534" w:rsidRDefault="00D73480" w:rsidP="00826E1C">
      <w:r w:rsidRPr="00795534">
        <w:rPr>
          <w:rStyle w:val="StyleStyleBold12pt"/>
        </w:rPr>
        <w:t>Inter-American</w:t>
      </w:r>
      <w:r w:rsidR="00826E1C" w:rsidRPr="00795534">
        <w:rPr>
          <w:rStyle w:val="StyleStyleBold12pt"/>
        </w:rPr>
        <w:t xml:space="preserve"> Dialogue 12</w:t>
      </w:r>
      <w:r w:rsidR="00826E1C">
        <w:t xml:space="preserve"> (</w:t>
      </w:r>
      <w:proofErr w:type="spellStart"/>
      <w:r w:rsidR="00826E1C">
        <w:t>Inter American</w:t>
      </w:r>
      <w:proofErr w:type="spellEnd"/>
      <w:r w:rsidR="00826E1C">
        <w:t xml:space="preserve"> Dialogue, </w:t>
      </w:r>
      <w:r w:rsidR="00826E1C" w:rsidRPr="00795534">
        <w:t>the leading U.S. center for policy analysis, exchange, and communication on issue</w:t>
      </w:r>
      <w:r w:rsidR="00826E1C">
        <w:t>s in Western Hemisphere affairs, Remaking the Relationship</w:t>
      </w:r>
      <w:proofErr w:type="gramStart"/>
      <w:r w:rsidR="00826E1C">
        <w:t>:</w:t>
      </w:r>
      <w:r w:rsidR="00826E1C" w:rsidRPr="00795534">
        <w:rPr>
          <w:sz w:val="12"/>
        </w:rPr>
        <w:t>¶</w:t>
      </w:r>
      <w:proofErr w:type="gramEnd"/>
      <w:r w:rsidR="00826E1C" w:rsidRPr="00795534">
        <w:rPr>
          <w:sz w:val="12"/>
        </w:rPr>
        <w:t xml:space="preserve"> </w:t>
      </w:r>
      <w:r w:rsidR="00826E1C">
        <w:t>the United States and Latin America,</w:t>
      </w:r>
      <w:r w:rsidR="00826E1C" w:rsidRPr="00795534">
        <w:t xml:space="preserve"> </w:t>
      </w:r>
      <w:r w:rsidR="00826E1C">
        <w:t>http://www.thedialogue.org/PublicationFiles/IAD2012PolicyReportFINAL.pdf, April 2012)</w:t>
      </w:r>
    </w:p>
    <w:p w:rsidR="00826E1C" w:rsidRPr="00826E1C" w:rsidRDefault="00826E1C" w:rsidP="008C1A77">
      <w:pPr>
        <w:rPr>
          <w:sz w:val="16"/>
          <w:szCs w:val="16"/>
        </w:rPr>
      </w:pPr>
      <w:r>
        <w:rPr>
          <w:sz w:val="16"/>
          <w:szCs w:val="16"/>
        </w:rPr>
        <w:t>I</w:t>
      </w:r>
      <w:r w:rsidRPr="003346A9">
        <w:rPr>
          <w:sz w:val="16"/>
          <w:szCs w:val="16"/>
        </w:rPr>
        <w:t xml:space="preserve">n addition to economic and financial matters, </w:t>
      </w:r>
      <w:r w:rsidRPr="003346A9">
        <w:rPr>
          <w:rStyle w:val="StyleBoldUnderline"/>
        </w:rPr>
        <w:t xml:space="preserve">Brazil </w:t>
      </w:r>
      <w:r w:rsidRPr="00795534">
        <w:rPr>
          <w:sz w:val="16"/>
          <w:szCs w:val="16"/>
        </w:rPr>
        <w:t>and other Latin ¶ American nations are</w:t>
      </w:r>
      <w:r w:rsidRPr="003346A9">
        <w:rPr>
          <w:rStyle w:val="StyleBoldUnderline"/>
        </w:rPr>
        <w:t xml:space="preserve"> assuming enhanced roles on an array of global political, environmental, and security </w:t>
      </w:r>
      <w:proofErr w:type="gramStart"/>
      <w:r w:rsidRPr="003346A9">
        <w:rPr>
          <w:rStyle w:val="StyleBoldUnderline"/>
        </w:rPr>
        <w:t xml:space="preserve">issues </w:t>
      </w:r>
      <w:r w:rsidRPr="003346A9">
        <w:rPr>
          <w:sz w:val="16"/>
          <w:szCs w:val="16"/>
        </w:rPr>
        <w:t>.</w:t>
      </w:r>
      <w:proofErr w:type="gramEnd"/>
      <w:r w:rsidRPr="003346A9">
        <w:rPr>
          <w:sz w:val="16"/>
          <w:szCs w:val="16"/>
        </w:rPr>
        <w:t xml:space="preserve"> Several for which </w:t>
      </w:r>
      <w:r w:rsidRPr="003346A9">
        <w:rPr>
          <w:rStyle w:val="StyleBoldUnderline"/>
        </w:rPr>
        <w:t>US and Latin ¶ American cooperation</w:t>
      </w:r>
      <w:r w:rsidRPr="003346A9">
        <w:rPr>
          <w:sz w:val="16"/>
          <w:szCs w:val="16"/>
        </w:rPr>
        <w:t xml:space="preserve"> could </w:t>
      </w:r>
      <w:r w:rsidRPr="003346A9">
        <w:rPr>
          <w:rStyle w:val="StyleBoldUnderline"/>
        </w:rPr>
        <w:t xml:space="preserve">become increasingly important </w:t>
      </w:r>
      <w:r w:rsidRPr="00795534">
        <w:rPr>
          <w:sz w:val="16"/>
          <w:szCs w:val="16"/>
        </w:rPr>
        <w:t>include</w:t>
      </w:r>
      <w:r w:rsidRPr="003346A9">
        <w:rPr>
          <w:sz w:val="16"/>
          <w:szCs w:val="16"/>
        </w:rPr>
        <w:t xml:space="preserve">: </w:t>
      </w:r>
      <w:r w:rsidRPr="003346A9">
        <w:rPr>
          <w:sz w:val="12"/>
          <w:szCs w:val="16"/>
        </w:rPr>
        <w:t xml:space="preserve">¶ </w:t>
      </w:r>
      <w:r w:rsidRPr="003346A9">
        <w:rPr>
          <w:rFonts w:ascii="Minion Pro SmBd Ital" w:hAnsi="Minion Pro SmBd Ital" w:cs="Minion Pro SmBd Ital"/>
          <w:sz w:val="16"/>
          <w:szCs w:val="16"/>
        </w:rPr>
        <w:t></w:t>
      </w:r>
      <w:r w:rsidRPr="003346A9">
        <w:rPr>
          <w:rFonts w:hint="eastAsia"/>
          <w:sz w:val="16"/>
          <w:szCs w:val="16"/>
        </w:rPr>
        <w:t xml:space="preserve"> As the world</w:t>
      </w:r>
      <w:r>
        <w:rPr>
          <w:sz w:val="16"/>
          <w:szCs w:val="16"/>
        </w:rPr>
        <w:t>’</w:t>
      </w:r>
      <w:r w:rsidRPr="003346A9">
        <w:rPr>
          <w:rFonts w:hint="eastAsia"/>
          <w:sz w:val="16"/>
          <w:szCs w:val="16"/>
        </w:rPr>
        <w:t xml:space="preserve">s lone nuclear-weapons-free region, </w:t>
      </w:r>
      <w:r w:rsidRPr="00795534">
        <w:rPr>
          <w:rStyle w:val="StyleBoldUnderline"/>
          <w:rFonts w:hint="eastAsia"/>
        </w:rPr>
        <w:t>Latin America has</w:t>
      </w:r>
      <w:r w:rsidRPr="003346A9">
        <w:rPr>
          <w:rFonts w:hint="eastAsia"/>
          <w:sz w:val="16"/>
          <w:szCs w:val="16"/>
        </w:rPr>
        <w:t xml:space="preserve"> the </w:t>
      </w:r>
      <w:r w:rsidRPr="003346A9">
        <w:rPr>
          <w:sz w:val="12"/>
          <w:szCs w:val="16"/>
        </w:rPr>
        <w:t xml:space="preserve">¶ </w:t>
      </w:r>
      <w:r w:rsidRPr="003346A9">
        <w:rPr>
          <w:sz w:val="16"/>
          <w:szCs w:val="16"/>
        </w:rPr>
        <w:t xml:space="preserve">opportunity </w:t>
      </w:r>
      <w:r w:rsidRPr="00795534">
        <w:rPr>
          <w:rStyle w:val="StyleBoldUnderline"/>
        </w:rPr>
        <w:t xml:space="preserve">to participate more actively in non-proliferation efforts </w:t>
      </w:r>
      <w:r w:rsidRPr="003346A9">
        <w:rPr>
          <w:sz w:val="16"/>
          <w:szCs w:val="16"/>
        </w:rPr>
        <w:t>.</w:t>
      </w:r>
      <w:r w:rsidRPr="003346A9">
        <w:rPr>
          <w:sz w:val="12"/>
          <w:szCs w:val="16"/>
        </w:rPr>
        <w:t xml:space="preserve">¶ </w:t>
      </w:r>
      <w:r w:rsidRPr="003346A9">
        <w:rPr>
          <w:sz w:val="16"/>
          <w:szCs w:val="16"/>
        </w:rPr>
        <w:t xml:space="preserve">Although US and Latin American interests do not always converge </w:t>
      </w:r>
      <w:r w:rsidRPr="003346A9">
        <w:rPr>
          <w:sz w:val="12"/>
          <w:szCs w:val="16"/>
        </w:rPr>
        <w:t xml:space="preserve">¶ </w:t>
      </w:r>
      <w:r w:rsidRPr="003346A9">
        <w:rPr>
          <w:sz w:val="16"/>
          <w:szCs w:val="16"/>
        </w:rPr>
        <w:t xml:space="preserve">on non-proliferation questions, they align on some related goals . For </w:t>
      </w:r>
      <w:r w:rsidRPr="003346A9">
        <w:rPr>
          <w:sz w:val="12"/>
          <w:szCs w:val="16"/>
        </w:rPr>
        <w:t xml:space="preserve">¶ </w:t>
      </w:r>
      <w:r w:rsidRPr="003346A9">
        <w:rPr>
          <w:sz w:val="16"/>
          <w:szCs w:val="16"/>
        </w:rPr>
        <w:t xml:space="preserve">example, the main proliferation challenges today are found in developing and unstable parts of the world, as well as in the leakage—or transfer </w:t>
      </w:r>
      <w:r w:rsidRPr="003346A9">
        <w:rPr>
          <w:sz w:val="12"/>
          <w:szCs w:val="16"/>
        </w:rPr>
        <w:t xml:space="preserve">¶ </w:t>
      </w:r>
      <w:r w:rsidRPr="003346A9">
        <w:rPr>
          <w:sz w:val="16"/>
          <w:szCs w:val="16"/>
        </w:rPr>
        <w:t xml:space="preserve">of nuclear materials—to terrorists . In that context, south-south connections are </w:t>
      </w:r>
      <w:proofErr w:type="gramStart"/>
      <w:r w:rsidRPr="003346A9">
        <w:rPr>
          <w:sz w:val="16"/>
          <w:szCs w:val="16"/>
        </w:rPr>
        <w:t>crucial .</w:t>
      </w:r>
      <w:proofErr w:type="gramEnd"/>
      <w:r w:rsidRPr="003346A9">
        <w:rPr>
          <w:sz w:val="16"/>
          <w:szCs w:val="16"/>
        </w:rPr>
        <w:t xml:space="preserve"> </w:t>
      </w:r>
      <w:r w:rsidRPr="00795534">
        <w:rPr>
          <w:rStyle w:val="StyleBoldUnderline"/>
        </w:rPr>
        <w:t xml:space="preserve">Brazil could play a pivotal </w:t>
      </w:r>
      <w:proofErr w:type="gramStart"/>
      <w:r w:rsidRPr="00795534">
        <w:rPr>
          <w:rStyle w:val="StyleBoldUnderline"/>
        </w:rPr>
        <w:t>role .</w:t>
      </w:r>
      <w:proofErr w:type="gramEnd"/>
      <w:r w:rsidRPr="003346A9">
        <w:rPr>
          <w:sz w:val="12"/>
          <w:szCs w:val="16"/>
        </w:rPr>
        <w:t xml:space="preserve">¶ </w:t>
      </w:r>
      <w:r w:rsidRPr="003346A9">
        <w:rPr>
          <w:rFonts w:ascii="Minion Pro SmBd Ital" w:hAnsi="Minion Pro SmBd Ital" w:cs="Minion Pro SmBd Ital"/>
          <w:sz w:val="16"/>
          <w:szCs w:val="16"/>
        </w:rPr>
        <w:t></w:t>
      </w:r>
      <w:r w:rsidRPr="003346A9">
        <w:rPr>
          <w:sz w:val="12"/>
          <w:szCs w:val="16"/>
        </w:rPr>
        <w:t xml:space="preserve">¶ </w:t>
      </w:r>
      <w:r w:rsidRPr="00795534">
        <w:rPr>
          <w:rStyle w:val="StyleBoldUnderline"/>
        </w:rPr>
        <w:t>Many countries in the region give</w:t>
      </w:r>
      <w:r w:rsidRPr="003346A9">
        <w:rPr>
          <w:sz w:val="16"/>
          <w:szCs w:val="16"/>
        </w:rPr>
        <w:t xml:space="preserve"> priority to </w:t>
      </w:r>
      <w:r w:rsidRPr="00795534">
        <w:rPr>
          <w:rStyle w:val="StyleBoldUnderline"/>
        </w:rPr>
        <w:t>climate change challenges</w:t>
      </w:r>
      <w:r w:rsidRPr="003346A9">
        <w:rPr>
          <w:sz w:val="16"/>
          <w:szCs w:val="16"/>
        </w:rPr>
        <w:t xml:space="preserve"> .</w:t>
      </w:r>
      <w:r w:rsidRPr="003346A9">
        <w:rPr>
          <w:sz w:val="12"/>
          <w:szCs w:val="16"/>
        </w:rPr>
        <w:t xml:space="preserve">¶ </w:t>
      </w:r>
      <w:r w:rsidRPr="003346A9">
        <w:rPr>
          <w:sz w:val="16"/>
          <w:szCs w:val="16"/>
        </w:rPr>
        <w:t xml:space="preserve">This may position them as </w:t>
      </w:r>
      <w:r w:rsidRPr="00795534">
        <w:rPr>
          <w:rStyle w:val="StyleBoldUnderline"/>
        </w:rPr>
        <w:t>a voice in international debates on this topic</w:t>
      </w:r>
      <w:r w:rsidRPr="003346A9">
        <w:rPr>
          <w:sz w:val="16"/>
          <w:szCs w:val="16"/>
        </w:rPr>
        <w:t xml:space="preserve"> .</w:t>
      </w:r>
      <w:r w:rsidRPr="003346A9">
        <w:rPr>
          <w:sz w:val="12"/>
          <w:szCs w:val="16"/>
        </w:rPr>
        <w:t xml:space="preserve">¶ </w:t>
      </w:r>
      <w:r w:rsidRPr="00795534">
        <w:rPr>
          <w:rStyle w:val="StyleBoldUnderline"/>
        </w:rPr>
        <w:t>The importance of the Amazon basin to worldwide climate concerns ¶ gives Brazil</w:t>
      </w:r>
      <w:r w:rsidRPr="003346A9">
        <w:rPr>
          <w:sz w:val="16"/>
          <w:szCs w:val="16"/>
        </w:rPr>
        <w:t xml:space="preserve"> and five other South American nations </w:t>
      </w:r>
      <w:r w:rsidRPr="00795534">
        <w:rPr>
          <w:rStyle w:val="StyleBoldUnderline"/>
        </w:rPr>
        <w:t>a special role to play</w:t>
      </w:r>
      <w:r w:rsidRPr="003346A9">
        <w:rPr>
          <w:sz w:val="16"/>
          <w:szCs w:val="16"/>
        </w:rPr>
        <w:t xml:space="preserve"> .</w:t>
      </w:r>
      <w:r w:rsidRPr="003346A9">
        <w:rPr>
          <w:sz w:val="12"/>
          <w:szCs w:val="16"/>
        </w:rPr>
        <w:t xml:space="preserve">¶ </w:t>
      </w:r>
      <w:r w:rsidRPr="003346A9">
        <w:rPr>
          <w:sz w:val="16"/>
          <w:szCs w:val="16"/>
        </w:rPr>
        <w:t xml:space="preserve">Mexico already has assumed a prominent position on climate change and </w:t>
      </w:r>
      <w:r w:rsidRPr="003346A9">
        <w:rPr>
          <w:sz w:val="12"/>
          <w:szCs w:val="16"/>
        </w:rPr>
        <w:t xml:space="preserve">¶ </w:t>
      </w:r>
      <w:r w:rsidRPr="003346A9">
        <w:rPr>
          <w:sz w:val="16"/>
          <w:szCs w:val="16"/>
        </w:rPr>
        <w:t xml:space="preserve">is active in global policy debates . </w:t>
      </w:r>
      <w:r w:rsidRPr="00795534">
        <w:rPr>
          <w:rStyle w:val="StyleBoldUnderline"/>
        </w:rPr>
        <w:t>Brazil organized the first-ever global ¶ environmental meeting in 1992 and, this year, will host Rio</w:t>
      </w:r>
      <w:r w:rsidRPr="003346A9">
        <w:rPr>
          <w:sz w:val="16"/>
          <w:szCs w:val="16"/>
        </w:rPr>
        <w:t>+</w:t>
      </w:r>
      <w:proofErr w:type="gramStart"/>
      <w:r w:rsidRPr="003346A9">
        <w:rPr>
          <w:sz w:val="16"/>
          <w:szCs w:val="16"/>
        </w:rPr>
        <w:t>20 .</w:t>
      </w:r>
      <w:proofErr w:type="gramEnd"/>
      <w:r w:rsidRPr="003346A9">
        <w:rPr>
          <w:sz w:val="16"/>
          <w:szCs w:val="16"/>
        </w:rPr>
        <w:t xml:space="preserve"> Mexico </w:t>
      </w:r>
      <w:r w:rsidRPr="003346A9">
        <w:rPr>
          <w:sz w:val="12"/>
          <w:szCs w:val="16"/>
        </w:rPr>
        <w:t xml:space="preserve">¶ </w:t>
      </w:r>
      <w:r w:rsidRPr="003346A9">
        <w:rPr>
          <w:sz w:val="16"/>
          <w:szCs w:val="16"/>
        </w:rPr>
        <w:t xml:space="preserve">hosted the second international meeting on climate change in </w:t>
      </w:r>
      <w:proofErr w:type="spellStart"/>
      <w:r w:rsidRPr="003346A9">
        <w:rPr>
          <w:sz w:val="16"/>
          <w:szCs w:val="16"/>
        </w:rPr>
        <w:t>Cancún</w:t>
      </w:r>
      <w:proofErr w:type="spellEnd"/>
      <w:r w:rsidRPr="003346A9">
        <w:rPr>
          <w:sz w:val="16"/>
          <w:szCs w:val="16"/>
        </w:rPr>
        <w:t xml:space="preserve"> in </w:t>
      </w:r>
      <w:r w:rsidRPr="003346A9">
        <w:rPr>
          <w:sz w:val="12"/>
          <w:szCs w:val="16"/>
        </w:rPr>
        <w:t xml:space="preserve">¶ </w:t>
      </w:r>
      <w:proofErr w:type="gramStart"/>
      <w:r w:rsidRPr="003346A9">
        <w:rPr>
          <w:sz w:val="16"/>
          <w:szCs w:val="16"/>
        </w:rPr>
        <w:t>2010 .</w:t>
      </w:r>
      <w:proofErr w:type="gramEnd"/>
      <w:r w:rsidRPr="003346A9">
        <w:rPr>
          <w:sz w:val="16"/>
          <w:szCs w:val="16"/>
        </w:rPr>
        <w:t xml:space="preserve"> The United States is handicapped by its inability to devise a climate </w:t>
      </w:r>
      <w:r w:rsidRPr="003346A9">
        <w:rPr>
          <w:sz w:val="12"/>
          <w:szCs w:val="16"/>
        </w:rPr>
        <w:t xml:space="preserve">¶ </w:t>
      </w:r>
      <w:r w:rsidRPr="003346A9">
        <w:rPr>
          <w:sz w:val="16"/>
          <w:szCs w:val="16"/>
        </w:rPr>
        <w:t xml:space="preserve">change </w:t>
      </w:r>
      <w:proofErr w:type="gramStart"/>
      <w:r w:rsidRPr="003346A9">
        <w:rPr>
          <w:sz w:val="16"/>
          <w:szCs w:val="16"/>
        </w:rPr>
        <w:t>policy .</w:t>
      </w:r>
      <w:proofErr w:type="gramEnd"/>
      <w:r w:rsidRPr="003346A9">
        <w:rPr>
          <w:sz w:val="16"/>
          <w:szCs w:val="16"/>
        </w:rPr>
        <w:t xml:space="preserve"> Still, it should support coordination on the presumption </w:t>
      </w:r>
      <w:r w:rsidRPr="003346A9">
        <w:rPr>
          <w:sz w:val="12"/>
          <w:szCs w:val="16"/>
        </w:rPr>
        <w:t xml:space="preserve">¶ </w:t>
      </w:r>
      <w:r w:rsidRPr="003346A9">
        <w:rPr>
          <w:sz w:val="16"/>
          <w:szCs w:val="16"/>
        </w:rPr>
        <w:t xml:space="preserve">of shared interests on a critical policy </w:t>
      </w:r>
      <w:proofErr w:type="gramStart"/>
      <w:r w:rsidRPr="003346A9">
        <w:rPr>
          <w:sz w:val="16"/>
          <w:szCs w:val="16"/>
        </w:rPr>
        <w:t>challenge .</w:t>
      </w:r>
      <w:proofErr w:type="gramEnd"/>
      <w:r w:rsidRPr="003346A9">
        <w:rPr>
          <w:sz w:val="16"/>
          <w:szCs w:val="16"/>
        </w:rPr>
        <w:pgNum/>
      </w:r>
      <w:r w:rsidRPr="003346A9">
        <w:rPr>
          <w:sz w:val="16"/>
          <w:szCs w:val="16"/>
        </w:rPr>
        <w:pgNum/>
      </w:r>
      <w:r w:rsidRPr="003346A9">
        <w:rPr>
          <w:sz w:val="16"/>
          <w:szCs w:val="16"/>
        </w:rPr>
        <w:pgNum/>
      </w:r>
      <w:r w:rsidRPr="003346A9">
        <w:rPr>
          <w:sz w:val="16"/>
          <w:szCs w:val="16"/>
        </w:rPr>
        <w:pgNum/>
      </w:r>
      <w:r w:rsidRPr="003346A9">
        <w:rPr>
          <w:rFonts w:hint="eastAsia"/>
          <w:sz w:val="16"/>
          <w:szCs w:val="16"/>
        </w:rPr>
        <w:t xml:space="preserve"> </w:t>
      </w:r>
      <w:r w:rsidRPr="00795534">
        <w:rPr>
          <w:rStyle w:val="StyleBoldUnderline"/>
          <w:rFonts w:hint="eastAsia"/>
        </w:rPr>
        <w:t xml:space="preserve">Latin Americans are taking more active leadership on drug policy </w:t>
      </w:r>
      <w:r w:rsidRPr="003346A9">
        <w:rPr>
          <w:rFonts w:hint="eastAsia"/>
          <w:sz w:val="16"/>
          <w:szCs w:val="16"/>
        </w:rPr>
        <w:t xml:space="preserve">in the </w:t>
      </w:r>
      <w:r w:rsidRPr="003346A9">
        <w:rPr>
          <w:sz w:val="12"/>
          <w:szCs w:val="16"/>
        </w:rPr>
        <w:t xml:space="preserve">¶ </w:t>
      </w:r>
      <w:r w:rsidRPr="003346A9">
        <w:rPr>
          <w:sz w:val="16"/>
          <w:szCs w:val="16"/>
        </w:rPr>
        <w:t>hemisphere and could</w:t>
      </w:r>
      <w:r w:rsidRPr="00795534">
        <w:rPr>
          <w:rStyle w:val="StyleBoldUnderline"/>
        </w:rPr>
        <w:t xml:space="preserve"> become increasingly influential in global discussions of drug strategies</w:t>
      </w:r>
      <w:r w:rsidRPr="003346A9">
        <w:rPr>
          <w:sz w:val="16"/>
          <w:szCs w:val="16"/>
        </w:rPr>
        <w:t xml:space="preserve">. Although the United States and Latin America </w:t>
      </w:r>
      <w:r w:rsidRPr="003346A9">
        <w:rPr>
          <w:sz w:val="12"/>
          <w:szCs w:val="16"/>
        </w:rPr>
        <w:t xml:space="preserve">¶ </w:t>
      </w:r>
      <w:r w:rsidRPr="003346A9">
        <w:rPr>
          <w:sz w:val="16"/>
          <w:szCs w:val="16"/>
        </w:rPr>
        <w:t xml:space="preserve">are often at odds on drug policy, they have mutual interests and goals </w:t>
      </w:r>
      <w:r w:rsidRPr="003346A9">
        <w:rPr>
          <w:sz w:val="12"/>
          <w:szCs w:val="16"/>
        </w:rPr>
        <w:t xml:space="preserve">¶ </w:t>
      </w:r>
      <w:r w:rsidRPr="003346A9">
        <w:rPr>
          <w:sz w:val="16"/>
          <w:szCs w:val="16"/>
        </w:rPr>
        <w:t xml:space="preserve">that should allow consultation and collaboration on a new, more effective approach to the </w:t>
      </w:r>
      <w:proofErr w:type="gramStart"/>
      <w:r w:rsidRPr="003346A9">
        <w:rPr>
          <w:sz w:val="16"/>
          <w:szCs w:val="16"/>
        </w:rPr>
        <w:t>problem .</w:t>
      </w:r>
      <w:proofErr w:type="gramEnd"/>
    </w:p>
    <w:p w:rsidR="008C1A77" w:rsidRDefault="008C1A77" w:rsidP="008C1A77"/>
    <w:p w:rsidR="00826E1C" w:rsidRDefault="00826E1C" w:rsidP="00826E1C">
      <w:pPr>
        <w:pStyle w:val="Heading3"/>
      </w:pPr>
      <w:r>
        <w:lastRenderedPageBreak/>
        <w:t>Venezuelan Stability</w:t>
      </w:r>
    </w:p>
    <w:p w:rsidR="008C1A77" w:rsidRDefault="00712D43" w:rsidP="00712D43">
      <w:pPr>
        <w:pStyle w:val="Heading4"/>
      </w:pPr>
      <w:r w:rsidRPr="00712D43">
        <w:t>Brazil key to regional stability and moderating Venezuela</w:t>
      </w:r>
    </w:p>
    <w:p w:rsidR="00712D43" w:rsidRPr="00712D43" w:rsidRDefault="00712D43" w:rsidP="00712D43">
      <w:r w:rsidRPr="00712D43">
        <w:rPr>
          <w:rStyle w:val="StyleStyleBold12pt"/>
        </w:rPr>
        <w:t>Hakim</w:t>
      </w:r>
      <w:r>
        <w:t xml:space="preserve"> 7/1/20</w:t>
      </w:r>
      <w:r w:rsidRPr="00712D43">
        <w:rPr>
          <w:rStyle w:val="StyleStyleBold12pt"/>
        </w:rPr>
        <w:t>10</w:t>
      </w:r>
      <w:r w:rsidR="00123DAA">
        <w:rPr>
          <w:rStyle w:val="StyleStyleBold12pt"/>
        </w:rPr>
        <w:t xml:space="preserve"> - </w:t>
      </w:r>
      <w:r w:rsidR="00123DAA" w:rsidRPr="00123DAA">
        <w:t>president emeritus and senior fellow of the Inter-American Dialogue</w:t>
      </w:r>
      <w:r w:rsidRPr="00123DAA">
        <w:t xml:space="preserve"> </w:t>
      </w:r>
      <w:r>
        <w:t>(</w:t>
      </w:r>
      <w:r w:rsidRPr="00712D43">
        <w:t>Peter</w:t>
      </w:r>
      <w:r>
        <w:t>,</w:t>
      </w:r>
      <w:r w:rsidRPr="00712D43">
        <w:t xml:space="preserve"> </w:t>
      </w:r>
      <w:r>
        <w:t>“</w:t>
      </w:r>
      <w:r w:rsidRPr="00712D43">
        <w:t>Rising Brazil: The Choices of a New Global Power</w:t>
      </w:r>
      <w:r>
        <w:t xml:space="preserve">,” Inter-American Dialogue, </w:t>
      </w:r>
      <w:hyperlink r:id="rId14" w:history="1">
        <w:r>
          <w:rPr>
            <w:rStyle w:val="Hyperlink"/>
          </w:rPr>
          <w:t>http://www.thedialogue.org/page.cfm?pageID=32&amp;pubID=2273</w:t>
        </w:r>
      </w:hyperlink>
      <w:r>
        <w:t>)</w:t>
      </w:r>
    </w:p>
    <w:p w:rsidR="008C1A77" w:rsidRDefault="008C1A77" w:rsidP="008C1A77">
      <w:pPr>
        <w:rPr>
          <w:sz w:val="12"/>
        </w:rPr>
      </w:pPr>
      <w:r w:rsidRPr="008C1A77">
        <w:rPr>
          <w:rStyle w:val="StyleBoldUnderline"/>
        </w:rPr>
        <w:t>Brazil is even more averse to getting involved in its neighbors’ internal affairs or criticizing their policies, domestic or foreign—even when they carry risks for Brazil’s own security or economy</w:t>
      </w:r>
      <w:r>
        <w:t>. In the recent period, for example, B</w:t>
      </w:r>
      <w:r w:rsidRPr="008C1A77">
        <w:rPr>
          <w:rStyle w:val="StyleBoldUnderline"/>
        </w:rPr>
        <w:t>razil has assiduously refrained from criticizing Hugo Chavez’s multiple encroachments on democratic rule and its human rights violations</w:t>
      </w:r>
      <w:r>
        <w:t xml:space="preserve">. Neither the Lula nor Cardoso government did much to deter Venezuela’s meddling in other countries, even when norms of non-intervention and sovereignty were clearly violated—for example, when evidence emerged that Chavez funded political candidates and opposition organizations, supported street demonstrations, or given refuge and support to Colombia’s FARC guerrillas. </w:t>
      </w:r>
      <w:r w:rsidRPr="008C1A77">
        <w:rPr>
          <w:rStyle w:val="StyleBoldUnderline"/>
        </w:rPr>
        <w:t>Brazil has largely turned a blind eye to such interference</w:t>
      </w:r>
      <w:r>
        <w:t>.</w:t>
      </w:r>
      <w:r w:rsidRPr="008C1A77">
        <w:rPr>
          <w:sz w:val="12"/>
        </w:rPr>
        <w:t xml:space="preserve">¶ </w:t>
      </w:r>
      <w:proofErr w:type="gramStart"/>
      <w:r>
        <w:t>Some</w:t>
      </w:r>
      <w:proofErr w:type="gramEnd"/>
      <w:r>
        <w:t xml:space="preserve"> accuse Brazil of disregarding its own non-interventionist principles by its failure to challenge Venezuela’s violations. But </w:t>
      </w:r>
      <w:r w:rsidRPr="008C1A77">
        <w:rPr>
          <w:rStyle w:val="StyleBoldUnderline"/>
        </w:rPr>
        <w:t>Brazil may have chosen the most pragmatic way to deal with Hugo Chavez.</w:t>
      </w:r>
      <w:r>
        <w:t xml:space="preserve"> </w:t>
      </w:r>
      <w:r w:rsidRPr="008C1A77">
        <w:rPr>
          <w:rStyle w:val="StyleBoldUnderline"/>
        </w:rPr>
        <w:t>Brazil has clearly acquired some ability to moderate Venezuela’s disruptive behavior, which in turn, may be helping to avoid greater conflict in regional relations.</w:t>
      </w:r>
      <w:r>
        <w:t xml:space="preserve"> To openly confront or sanction the Bolivarian Republic would almost certainly reduce Brazil’s capacity to exert leverage on the country—and put Brazil’s expanding economic relationship with Venezuela at risk as well.</w:t>
      </w:r>
      <w:r w:rsidRPr="008C1A77">
        <w:rPr>
          <w:sz w:val="12"/>
        </w:rPr>
        <w:t xml:space="preserve">¶ </w:t>
      </w:r>
    </w:p>
    <w:p w:rsidR="00712D43" w:rsidRDefault="00712D43" w:rsidP="008C1A77">
      <w:pPr>
        <w:rPr>
          <w:sz w:val="12"/>
        </w:rPr>
      </w:pPr>
    </w:p>
    <w:p w:rsidR="005538AF" w:rsidRDefault="005538AF" w:rsidP="00712D43"/>
    <w:p w:rsidR="00826E1C" w:rsidRDefault="00826E1C" w:rsidP="00826E1C">
      <w:pPr>
        <w:pStyle w:val="Heading3"/>
      </w:pPr>
      <w:r>
        <w:lastRenderedPageBreak/>
        <w:t>Democracy/</w:t>
      </w:r>
      <w:proofErr w:type="spellStart"/>
      <w:r>
        <w:t>Hege</w:t>
      </w:r>
      <w:proofErr w:type="spellEnd"/>
    </w:p>
    <w:p w:rsidR="005538AF" w:rsidRDefault="005538AF" w:rsidP="005538AF">
      <w:pPr>
        <w:pStyle w:val="Heading4"/>
      </w:pPr>
      <w:r>
        <w:t>Relations key to democracy and US power projection</w:t>
      </w:r>
    </w:p>
    <w:p w:rsidR="005538AF" w:rsidRDefault="005538AF" w:rsidP="00712D43">
      <w:r w:rsidRPr="005538AF">
        <w:rPr>
          <w:rStyle w:val="StyleStyleBold12pt"/>
        </w:rPr>
        <w:t>Fleischman</w:t>
      </w:r>
      <w:r>
        <w:t xml:space="preserve"> 5/20/20</w:t>
      </w:r>
      <w:r w:rsidRPr="005538AF">
        <w:rPr>
          <w:rStyle w:val="StyleStyleBold12pt"/>
        </w:rPr>
        <w:t>13</w:t>
      </w:r>
      <w:r w:rsidR="00123DAA">
        <w:rPr>
          <w:rStyle w:val="StyleStyleBold12pt"/>
        </w:rPr>
        <w:t xml:space="preserve"> -</w:t>
      </w:r>
      <w:r>
        <w:t xml:space="preserve"> </w:t>
      </w:r>
      <w:r w:rsidRPr="005538AF">
        <w:t xml:space="preserve">Senior Advisor on issues related to the Western Hemisphere and co-editor of the "Americas Report" </w:t>
      </w:r>
      <w:r>
        <w:t>(Luis, Center for Security Policy, “</w:t>
      </w:r>
      <w:r w:rsidRPr="005538AF">
        <w:t>Brazil and the Bolivarian Revolution</w:t>
      </w:r>
      <w:r>
        <w:t xml:space="preserve">,” </w:t>
      </w:r>
      <w:hyperlink r:id="rId15" w:history="1">
        <w:r>
          <w:rPr>
            <w:rStyle w:val="Hyperlink"/>
          </w:rPr>
          <w:t>http://www.centerforsecuritypolicy.org/2013/05/20/brazil-and-the-bolivarian-revolution/</w:t>
        </w:r>
      </w:hyperlink>
      <w:r>
        <w:t>)</w:t>
      </w:r>
    </w:p>
    <w:p w:rsidR="005538AF" w:rsidRDefault="005538AF" w:rsidP="00712D43"/>
    <w:p w:rsidR="00712D43" w:rsidRDefault="00712D43" w:rsidP="00712D43">
      <w:pPr>
        <w:rPr>
          <w:rStyle w:val="StyleBoldUnderline"/>
        </w:rPr>
      </w:pPr>
      <w:r>
        <w:t xml:space="preserve">Despite these Brazilian attitudes and their rather dubious foreign policy, </w:t>
      </w:r>
      <w:r w:rsidRPr="00123DAA">
        <w:rPr>
          <w:rStyle w:val="StyleBoldUnderline"/>
        </w:rPr>
        <w:t>it is extremely important that the United States continue to cultivate Brazil as a regional and global partner even if its current behavior is disappointing.</w:t>
      </w:r>
      <w:r w:rsidRPr="00712D43">
        <w:rPr>
          <w:sz w:val="12"/>
        </w:rPr>
        <w:t xml:space="preserve">¶ </w:t>
      </w:r>
      <w:r w:rsidRPr="00123DAA">
        <w:rPr>
          <w:rStyle w:val="StyleBoldUnderline"/>
        </w:rPr>
        <w:t>As Brazil develops as a strong economic power with regional influence and a strong democracy, it could potentially turn into an ally of the United States</w:t>
      </w:r>
      <w:r>
        <w:t xml:space="preserve">. This is unlikely at the present time given the strong pressure exercised by the Brazilian workers party. In spite of these hurdles, </w:t>
      </w:r>
      <w:r w:rsidRPr="00123DAA">
        <w:rPr>
          <w:rStyle w:val="StyleBoldUnderline"/>
        </w:rPr>
        <w:t>the U.S. needs to focus and work harder on strengthening its relations with Brazil while seeking their cooperation in confronting the many regional problems that now exist</w:t>
      </w:r>
      <w:r>
        <w:t>. The good news is that in Brazil, elections are clean and transparent and thus the next president may not be a captive of the pro-Chavez forces.</w:t>
      </w:r>
      <w:r w:rsidRPr="00712D43">
        <w:rPr>
          <w:sz w:val="12"/>
        </w:rPr>
        <w:t xml:space="preserve">¶ </w:t>
      </w:r>
      <w:r w:rsidRPr="00123DAA">
        <w:rPr>
          <w:rStyle w:val="StyleBoldUnderline"/>
        </w:rPr>
        <w:t>The more Brazil grows democratically, the more it needs to be persuaded that the Bolivarian revolution and the Bolivarian alliance, as well as Iran and other nefarious groups, are a threat to the region.</w:t>
      </w:r>
      <w:r>
        <w:t xml:space="preserve"> It must see that </w:t>
      </w:r>
      <w:r w:rsidRPr="00123DAA">
        <w:rPr>
          <w:rStyle w:val="StyleBoldUnderline"/>
        </w:rPr>
        <w:t>allowing these forces to proliferate undermines the stability of the region and presents a threat to democracy.</w:t>
      </w:r>
      <w:r>
        <w:t xml:space="preserve"> It seems that current diplomacy between the U.S. and Brazil is heavily focused on trade. While this is important, </w:t>
      </w:r>
      <w:r w:rsidRPr="00123DAA">
        <w:rPr>
          <w:rStyle w:val="StyleBoldUnderline"/>
        </w:rPr>
        <w:t>our efforts should be broadened to include trying to convince Brazil to pursue a policy that supports democracy and human rights in the region.¶ If Brazil moves closer to the position of the United States, the rest of the continent is more likely to follow suit for the Brazilians’ success is having a major impact on the other countries of the region</w:t>
      </w:r>
      <w:r>
        <w:t xml:space="preserve">. Further, </w:t>
      </w:r>
      <w:r w:rsidRPr="00123DAA">
        <w:rPr>
          <w:rStyle w:val="StyleBoldUnderline"/>
        </w:rPr>
        <w:t>if Brazil makes a commitment to help reinforce democracy</w:t>
      </w:r>
      <w:r>
        <w:t xml:space="preserve">, it can be a major force in driving the Organization of American States (OAS) back to the principles outlined in the organization’s democratic charter and Resolution 1080, which </w:t>
      </w:r>
      <w:r w:rsidRPr="00123DAA">
        <w:rPr>
          <w:rStyle w:val="StyleBoldUnderline"/>
        </w:rPr>
        <w:t>stipulates sanctions and diplomatic pressures when democracy is violated.</w:t>
      </w:r>
    </w:p>
    <w:p w:rsidR="00123DAA" w:rsidRDefault="00123DAA" w:rsidP="00712D43">
      <w:pPr>
        <w:rPr>
          <w:rStyle w:val="StyleBoldUnderline"/>
        </w:rPr>
      </w:pPr>
    </w:p>
    <w:p w:rsidR="00DB608C" w:rsidRDefault="00DB608C" w:rsidP="00DB608C">
      <w:pPr>
        <w:pStyle w:val="Heading1"/>
      </w:pPr>
      <w:proofErr w:type="spellStart"/>
      <w:r w:rsidRPr="00DB608C">
        <w:lastRenderedPageBreak/>
        <w:t>Aff</w:t>
      </w:r>
      <w:proofErr w:type="spellEnd"/>
    </w:p>
    <w:p w:rsidR="00637CBE" w:rsidRDefault="00637CBE" w:rsidP="002434D8">
      <w:pPr>
        <w:pStyle w:val="Heading2"/>
      </w:pPr>
      <w:r>
        <w:lastRenderedPageBreak/>
        <w:t>Non-unique</w:t>
      </w:r>
    </w:p>
    <w:p w:rsidR="00905003" w:rsidRDefault="00905003" w:rsidP="00905003">
      <w:pPr>
        <w:pStyle w:val="Heading4"/>
      </w:pPr>
      <w:r w:rsidRPr="00905003">
        <w:t>Non</w:t>
      </w:r>
      <w:r>
        <w:t>-</w:t>
      </w:r>
      <w:r w:rsidRPr="00905003">
        <w:t>unique – Relations are low and collaboration is impossible</w:t>
      </w:r>
    </w:p>
    <w:p w:rsidR="006D5066" w:rsidRDefault="006D5066" w:rsidP="006D5066">
      <w:r w:rsidRPr="00637CBE">
        <w:rPr>
          <w:rStyle w:val="StyleStyleBold12pt"/>
        </w:rPr>
        <w:t>Hakim</w:t>
      </w:r>
      <w:r w:rsidRPr="00637CBE">
        <w:t xml:space="preserve"> </w:t>
      </w:r>
      <w:r>
        <w:t>10/22/20</w:t>
      </w:r>
      <w:r w:rsidRPr="00637CBE">
        <w:rPr>
          <w:rStyle w:val="StyleStyleBold12pt"/>
        </w:rPr>
        <w:t>12</w:t>
      </w:r>
      <w:r>
        <w:t xml:space="preserve"> - </w:t>
      </w:r>
      <w:r w:rsidRPr="00123DAA">
        <w:t>president emeritus and senior fellow of the Inter-American Dialogue</w:t>
      </w:r>
      <w:r>
        <w:t xml:space="preserve"> (Peter, Inter-American </w:t>
      </w:r>
      <w:proofErr w:type="spellStart"/>
      <w:r>
        <w:t>Dialogue</w:t>
      </w:r>
      <w:proofErr w:type="gramStart"/>
      <w:r>
        <w:t>,“</w:t>
      </w:r>
      <w:proofErr w:type="gramEnd"/>
      <w:r w:rsidRPr="00637CBE">
        <w:t>Inter</w:t>
      </w:r>
      <w:proofErr w:type="spellEnd"/>
      <w:r w:rsidRPr="00637CBE">
        <w:t>-American Discord: Brazil and the United States</w:t>
      </w:r>
      <w:r>
        <w:t xml:space="preserve">,” </w:t>
      </w:r>
    </w:p>
    <w:p w:rsidR="00905003" w:rsidRPr="00905003" w:rsidRDefault="007A1463" w:rsidP="00905003">
      <w:hyperlink r:id="rId16" w:history="1">
        <w:r w:rsidR="006D5066">
          <w:rPr>
            <w:rStyle w:val="Hyperlink"/>
          </w:rPr>
          <w:t>http://www.thedialogue.org/page.cfm?pageID=32&amp;pubID=3115</w:t>
        </w:r>
      </w:hyperlink>
    </w:p>
    <w:p w:rsidR="00637CBE" w:rsidRDefault="00637CBE" w:rsidP="00637CBE">
      <w:r w:rsidRPr="00637CBE">
        <w:rPr>
          <w:rStyle w:val="StyleBoldUnderline"/>
        </w:rPr>
        <w:t>The US and Brazil have not had an easy time with each other in recent years</w:t>
      </w:r>
      <w:r>
        <w:t xml:space="preserve">. Although </w:t>
      </w:r>
      <w:r w:rsidRPr="00637CBE">
        <w:rPr>
          <w:rStyle w:val="StyleBoldUnderline"/>
        </w:rPr>
        <w:t xml:space="preserve">relations </w:t>
      </w:r>
      <w:r>
        <w:t xml:space="preserve">between the two countries are by no means adversarial or even unfriendly, they </w:t>
      </w:r>
      <w:r w:rsidRPr="00637CBE">
        <w:rPr>
          <w:rStyle w:val="StyleBoldUnderline"/>
        </w:rPr>
        <w:t>have featured more discord than cooperation—both regionally and globally</w:t>
      </w:r>
      <w:r>
        <w:t xml:space="preserve">. And </w:t>
      </w:r>
      <w:r w:rsidRPr="00637CBE">
        <w:rPr>
          <w:rStyle w:val="StyleBoldUnderline"/>
        </w:rPr>
        <w:t>there is little reason to expect dramatic change any time soon</w:t>
      </w:r>
      <w:r>
        <w:t>.</w:t>
      </w:r>
      <w:r w:rsidRPr="00637CBE">
        <w:rPr>
          <w:sz w:val="12"/>
        </w:rPr>
        <w:t xml:space="preserve">¶ </w:t>
      </w:r>
      <w:proofErr w:type="gramStart"/>
      <w:r>
        <w:t>At</w:t>
      </w:r>
      <w:proofErr w:type="gramEnd"/>
      <w:r>
        <w:t xml:space="preserve"> the 2005 summit meeting of hemispheric leaders, </w:t>
      </w:r>
      <w:r w:rsidRPr="00637CBE">
        <w:rPr>
          <w:rStyle w:val="StyleBoldUnderline"/>
        </w:rPr>
        <w:t>disagreements between the US and Brazil brought a halt to the faltering negotiations for the Free Trade Area of the Americas</w:t>
      </w:r>
      <w:r>
        <w:t xml:space="preserve"> (FTAA). In 2009, it was largely US-Brazilian differences that delayed resolution of the Honduran political impasse for almost a year. Later in 2009, Brazil galvanized opposition across South America to block a US-Colombian military accord. Today, </w:t>
      </w:r>
      <w:r w:rsidRPr="00637CBE">
        <w:rPr>
          <w:rStyle w:val="StyleBoldUnderline"/>
        </w:rPr>
        <w:t>the two countries remain at loggerheads over Cuba’s participation in hemispheric affairs, disagree on how to manage relations with Paraguay in the aftermath of the impeachment and ouster of President Lugo, and continue to have sharply diverging views on the appropriate roles of the Organization of American States and its Inter-American Human Rights Commission</w:t>
      </w:r>
      <w:r>
        <w:t xml:space="preserve">. </w:t>
      </w:r>
      <w:r w:rsidRPr="00637CBE">
        <w:rPr>
          <w:sz w:val="12"/>
        </w:rPr>
        <w:t xml:space="preserve">¶ </w:t>
      </w:r>
      <w:proofErr w:type="gramStart"/>
      <w:r w:rsidRPr="00637CBE">
        <w:rPr>
          <w:rStyle w:val="StyleBoldUnderline"/>
        </w:rPr>
        <w:t>Even</w:t>
      </w:r>
      <w:proofErr w:type="gramEnd"/>
      <w:r w:rsidRPr="00637CBE">
        <w:rPr>
          <w:rStyle w:val="StyleBoldUnderline"/>
        </w:rPr>
        <w:t xml:space="preserve"> more unsettling for US-Brazilian relations have been the clashes over global issues</w:t>
      </w:r>
      <w:r>
        <w:t xml:space="preserve">. </w:t>
      </w:r>
      <w:r w:rsidRPr="00637CBE">
        <w:rPr>
          <w:rStyle w:val="StyleBoldUnderline"/>
        </w:rPr>
        <w:t>Washington has been especially troubled, and the bilateral relationship most bruised, by Brazil’s defense of Iran’s nuclear program and its opposition to UN sanctions on Iran. The two countries have also taken conflicting positions on nonproliferation questions, the Israeli-Palestinian conflict, and international responses to the uprisings in Syria and Libya. World trade negotiations have long been a matter of contention for both nations</w:t>
      </w:r>
      <w:r>
        <w:t>.</w:t>
      </w:r>
      <w:r w:rsidRPr="00637CBE">
        <w:rPr>
          <w:sz w:val="12"/>
        </w:rPr>
        <w:t xml:space="preserve">¶ </w:t>
      </w:r>
      <w:proofErr w:type="gramStart"/>
      <w:r>
        <w:t>Yet</w:t>
      </w:r>
      <w:proofErr w:type="gramEnd"/>
      <w:r>
        <w:t xml:space="preserve">, despite their persistent disagreements, the US and Brazil are not antagonists or adversaries. The two countries have maintained friendly ties for years. </w:t>
      </w:r>
      <w:proofErr w:type="gramStart"/>
      <w:r>
        <w:t>US</w:t>
      </w:r>
      <w:proofErr w:type="gramEnd"/>
      <w:r>
        <w:t xml:space="preserve"> presidents and other senior officials are welcomed in Brazil, and Brazilian leaders are warmly received in Washington. The governments have consistently found ways to accommodate their differing views and defuse tensions and conflicts. For instance, only months after Brazil campaigned against a US-Colombia security pact, it signed its own, albeit modest, military accord with the US. Increasingly, Washington routinely defers to Brazil for leadership in South America—even on issues where the two countries differ. The US has supported and appreciated Brazil’s management of the UN peacekeeping mission in Haiti for the past seven years. President Obama even sought Brazilian help in dealing with the sensitive issue of Iran’s nuclear ambitions—although it later regretted doing so when Brazil joined Turkey in a far more ambitious and public negotiating role than had been anticipated. </w:t>
      </w:r>
      <w:r w:rsidRPr="00637CBE">
        <w:rPr>
          <w:sz w:val="12"/>
        </w:rPr>
        <w:t xml:space="preserve">¶ </w:t>
      </w:r>
      <w:r>
        <w:t xml:space="preserve">Brazilian and </w:t>
      </w:r>
      <w:proofErr w:type="gramStart"/>
      <w:r>
        <w:t>US</w:t>
      </w:r>
      <w:proofErr w:type="gramEnd"/>
      <w:r>
        <w:t xml:space="preserve"> leaders often publicly assert that their bilateral relationship is as good or better than it has ever been, and claim that it is continuing to improve. Although more commonly expressed by US officials, it is not unusual for each of the two governments to refer to the other as a global or regional partner—and to suggest that the two nations are working toward a more robust, even strategic relationship. Yet, despite the continuing rhetoric, </w:t>
      </w:r>
      <w:r w:rsidRPr="00637CBE">
        <w:rPr>
          <w:rStyle w:val="StyleBoldUnderline"/>
        </w:rPr>
        <w:t>neither country has done much in recent years to advance the development of deeper, more cooperative ties.¶ Relations are not getting worse, but they are not getting better either.</w:t>
      </w:r>
      <w:r>
        <w:t xml:space="preserve"> The two countries are not cooperating more today than they were a dozen years ago—and their differences have extended to a wider range of issues. </w:t>
      </w:r>
      <w:r w:rsidRPr="00905003">
        <w:rPr>
          <w:rStyle w:val="StyleBoldUnderline"/>
        </w:rPr>
        <w:t>They certainly have not found many areas for collaboration. The agreements they have reached seem mostly to be insubstantial or peripheral to the relationship, or they have not been effectively implemented</w:t>
      </w:r>
      <w:r>
        <w:t xml:space="preserve">. They have not led to any particularly productive collaboration. On most fronts, </w:t>
      </w:r>
      <w:r w:rsidRPr="00905003">
        <w:rPr>
          <w:rStyle w:val="StyleBoldUnderline"/>
        </w:rPr>
        <w:t>relations seem to be drifting, propelled largely by inertia, without much direction or decision</w:t>
      </w:r>
      <w:r>
        <w:t>.</w:t>
      </w:r>
      <w:r w:rsidRPr="00637CBE">
        <w:rPr>
          <w:sz w:val="12"/>
        </w:rPr>
        <w:t xml:space="preserve">¶ </w:t>
      </w:r>
      <w:r w:rsidRPr="00905003">
        <w:rPr>
          <w:rStyle w:val="StyleBoldUnderline"/>
        </w:rPr>
        <w:t>Even when the two nations have identified shared objectives that would advance the interests of both, they have rarely developed the cooperation needed to pursue them.</w:t>
      </w:r>
      <w:r>
        <w:t xml:space="preserve"> The US and Brazil clearly have an array of common economic interests. Yet, </w:t>
      </w:r>
      <w:r w:rsidRPr="00905003">
        <w:rPr>
          <w:rStyle w:val="StyleBoldUnderline"/>
        </w:rPr>
        <w:t xml:space="preserve">they have not signed </w:t>
      </w:r>
      <w:r w:rsidRPr="00905003">
        <w:rPr>
          <w:rStyle w:val="StyleBoldUnderline"/>
        </w:rPr>
        <w:lastRenderedPageBreak/>
        <w:t>a single major economic pact in more than two decades</w:t>
      </w:r>
      <w:r>
        <w:t>—a period when Washington has reached free trade accords with some 20 countries worldwide, 11 in Latin America alone. In 2007, the two countries, which produce nearly 90 percent of the world’s ethanol, agreed to work together to establish world markets for the fuel and develop improved technologies for its production. But they have made little progress on either front.</w:t>
      </w:r>
    </w:p>
    <w:p w:rsidR="005B34C5" w:rsidRDefault="005B34C5" w:rsidP="00637CBE"/>
    <w:p w:rsidR="00960010" w:rsidRDefault="00960010" w:rsidP="00960010">
      <w:pPr>
        <w:pStyle w:val="Heading4"/>
      </w:pPr>
      <w:r>
        <w:t>NSA scandal tanked relations</w:t>
      </w:r>
    </w:p>
    <w:p w:rsidR="00960010" w:rsidRDefault="00960010" w:rsidP="00960010">
      <w:r w:rsidRPr="00960010">
        <w:rPr>
          <w:rStyle w:val="StyleStyleBold12pt"/>
        </w:rPr>
        <w:t>Miami Herald</w:t>
      </w:r>
      <w:r>
        <w:t xml:space="preserve"> </w:t>
      </w:r>
      <w:r w:rsidRPr="00960010">
        <w:rPr>
          <w:rStyle w:val="StyleStyleBold12pt"/>
        </w:rPr>
        <w:t>7/10</w:t>
      </w:r>
      <w:r w:rsidRPr="00960010">
        <w:t>/13</w:t>
      </w:r>
      <w:r>
        <w:t xml:space="preserve"> (Jon Wyss, “Amid growing spying scandal, US allies in region join chorus of discontent,” http://www.miamiherald.com/2013/07/10/3493523/colombia-asks-us-for-explanations.html)</w:t>
      </w:r>
    </w:p>
    <w:p w:rsidR="00960010" w:rsidRDefault="00960010" w:rsidP="00637CBE">
      <w:r>
        <w:t xml:space="preserve">BOGOTA, Colombia -- A growing number of </w:t>
      </w:r>
      <w:r w:rsidRPr="00960010">
        <w:rPr>
          <w:rStyle w:val="StyleBoldUnderline"/>
        </w:rPr>
        <w:t>Latin American nations are asking the United States to come clean about an alleged spying program</w:t>
      </w:r>
      <w:r>
        <w:t xml:space="preserve"> that reputedly soaked up security and economic information from the region.</w:t>
      </w:r>
      <w:r w:rsidRPr="00960010">
        <w:rPr>
          <w:sz w:val="12"/>
        </w:rPr>
        <w:t xml:space="preserve">¶ </w:t>
      </w:r>
      <w:r w:rsidRPr="00960010">
        <w:rPr>
          <w:rStyle w:val="StyleBoldUnderline"/>
        </w:rPr>
        <w:t>Chile, Colombia, Mexico, El Salvador, Brazil, Ecuador, Argentina and others have demanded answers from Washington</w:t>
      </w:r>
      <w:r>
        <w:t>, in the latest fallout from NSA-leaker Edward Snowden.</w:t>
      </w:r>
      <w:r w:rsidRPr="00960010">
        <w:rPr>
          <w:sz w:val="12"/>
        </w:rPr>
        <w:t xml:space="preserve">¶ </w:t>
      </w:r>
      <w:r>
        <w:t>“</w:t>
      </w:r>
      <w:r w:rsidRPr="00960010">
        <w:rPr>
          <w:rStyle w:val="StyleBoldUnderline"/>
        </w:rPr>
        <w:t>We reject acts of espionage that violate the right to privacy and international telecommunications agreements</w:t>
      </w:r>
      <w:r>
        <w:t>,” Colombia’s Foreign Ministry said in a statement.</w:t>
      </w:r>
      <w:r w:rsidRPr="00960010">
        <w:rPr>
          <w:sz w:val="12"/>
        </w:rPr>
        <w:t xml:space="preserve">¶ </w:t>
      </w:r>
      <w:r>
        <w:t>Chile said it “firmly and categorically condemned spying, regardless of its origins, nature or objectives.” And Mexico said it expected answers.</w:t>
      </w:r>
      <w:r w:rsidRPr="00960010">
        <w:rPr>
          <w:sz w:val="12"/>
        </w:rPr>
        <w:t xml:space="preserve">¶ </w:t>
      </w:r>
      <w:r w:rsidRPr="00960010">
        <w:rPr>
          <w:rStyle w:val="StyleBoldUnderline"/>
        </w:rPr>
        <w:t>Such strong rebukes from some of the United States’ closest allies in the region are sign that “this is a crisis</w:t>
      </w:r>
      <w:r>
        <w:t xml:space="preserve">,” even if the allegations prove to be untrue, said Cynthia </w:t>
      </w:r>
      <w:proofErr w:type="spellStart"/>
      <w:r>
        <w:t>Arnson</w:t>
      </w:r>
      <w:proofErr w:type="spellEnd"/>
      <w:r>
        <w:t>, the director of the Latin American Program at the Woodrow Wilson International Center for Scholars</w:t>
      </w:r>
      <w:r w:rsidRPr="00960010">
        <w:rPr>
          <w:rStyle w:val="StyleBoldUnderline"/>
        </w:rPr>
        <w:t>.¶ In countries like Argentina, Chile and Brazil “that made the transition from military dictatorships to democracy, the issue of wiretapping, spying and intelligence activities strike a very raw nerve</w:t>
      </w:r>
      <w:r>
        <w:t>,” she said. “</w:t>
      </w:r>
      <w:r w:rsidRPr="00960010">
        <w:rPr>
          <w:rStyle w:val="StyleBoldUnderline"/>
        </w:rPr>
        <w:t>The whole thing is very troubling in the region because of the weight of the historical legacy, particularly during the Cold War</w:t>
      </w:r>
      <w:r>
        <w:t>.”</w:t>
      </w:r>
      <w:r w:rsidRPr="00960010">
        <w:rPr>
          <w:sz w:val="12"/>
        </w:rPr>
        <w:t xml:space="preserve">¶ </w:t>
      </w:r>
      <w:r>
        <w:t>The tensions come after</w:t>
      </w:r>
      <w:r w:rsidRPr="00960010">
        <w:rPr>
          <w:rStyle w:val="StyleBoldUnderline"/>
        </w:rPr>
        <w:t xml:space="preserve"> Brazil’s O </w:t>
      </w:r>
      <w:proofErr w:type="spellStart"/>
      <w:r w:rsidRPr="00960010">
        <w:rPr>
          <w:rStyle w:val="StyleBoldUnderline"/>
        </w:rPr>
        <w:t>Globo</w:t>
      </w:r>
      <w:proofErr w:type="spellEnd"/>
      <w:r w:rsidRPr="00960010">
        <w:rPr>
          <w:rStyle w:val="StyleBoldUnderline"/>
        </w:rPr>
        <w:t xml:space="preserve"> newspaper reported that the United States had been engaged in mass surveillance of telephone and Internet communications throughout the hemisphere.</w:t>
      </w:r>
      <w:r w:rsidRPr="00960010">
        <w:rPr>
          <w:sz w:val="12"/>
        </w:rPr>
        <w:t xml:space="preserve">¶ </w:t>
      </w:r>
      <w:r>
        <w:t>Citing National Security Agency documents, the newspaper also said that the U.S. operated surveillance bases, at least through 2002, in Colombia, Brazil, Venezuela, Panama and Mexico.</w:t>
      </w:r>
      <w:r w:rsidRPr="00960010">
        <w:rPr>
          <w:sz w:val="12"/>
        </w:rPr>
        <w:t xml:space="preserve">¶ </w:t>
      </w:r>
      <w:r>
        <w:t xml:space="preserve">Brazilian President </w:t>
      </w:r>
      <w:proofErr w:type="spellStart"/>
      <w:r>
        <w:t>Dilma</w:t>
      </w:r>
      <w:proofErr w:type="spellEnd"/>
      <w:r>
        <w:t xml:space="preserve"> </w:t>
      </w:r>
      <w:proofErr w:type="spellStart"/>
      <w:r w:rsidRPr="00960010">
        <w:rPr>
          <w:rStyle w:val="StyleBoldUnderline"/>
        </w:rPr>
        <w:t>Rousseff</w:t>
      </w:r>
      <w:proofErr w:type="spellEnd"/>
      <w:r w:rsidRPr="00960010">
        <w:rPr>
          <w:rStyle w:val="StyleBoldUnderline"/>
        </w:rPr>
        <w:t xml:space="preserve"> has said she will ask the United Nations to investigate the allegations,</w:t>
      </w:r>
      <w:r>
        <w:t xml:space="preserve"> and Argentine President Christina </w:t>
      </w:r>
      <w:proofErr w:type="spellStart"/>
      <w:r>
        <w:t>Fernández</w:t>
      </w:r>
      <w:proofErr w:type="spellEnd"/>
      <w:r>
        <w:t xml:space="preserve"> said she will bring up the issue at the meeting of the </w:t>
      </w:r>
      <w:proofErr w:type="spellStart"/>
      <w:r>
        <w:t>Mercosur</w:t>
      </w:r>
      <w:proofErr w:type="spellEnd"/>
      <w:r>
        <w:t xml:space="preserve"> later this month.</w:t>
      </w:r>
    </w:p>
    <w:p w:rsidR="00960010" w:rsidRDefault="00960010" w:rsidP="00637CBE"/>
    <w:p w:rsidR="00637CBE" w:rsidRDefault="00637CBE" w:rsidP="00637CBE">
      <w:pPr>
        <w:pStyle w:val="Heading2"/>
      </w:pPr>
      <w:r>
        <w:lastRenderedPageBreak/>
        <w:t>No Impact</w:t>
      </w:r>
    </w:p>
    <w:p w:rsidR="00637CBE" w:rsidRPr="00637CBE" w:rsidRDefault="00637CBE" w:rsidP="00637CBE">
      <w:pPr>
        <w:pStyle w:val="Heading4"/>
      </w:pPr>
      <w:r w:rsidRPr="00637CBE">
        <w:t>R</w:t>
      </w:r>
      <w:r w:rsidR="00493232">
        <w:t>elations are irrelevant – Brazil-US collaboration is impossible</w:t>
      </w:r>
    </w:p>
    <w:p w:rsidR="00637CBE" w:rsidRDefault="00637CBE" w:rsidP="00637CBE">
      <w:r w:rsidRPr="00637CBE">
        <w:rPr>
          <w:rStyle w:val="StyleStyleBold12pt"/>
        </w:rPr>
        <w:t>Hakim</w:t>
      </w:r>
      <w:r w:rsidRPr="00637CBE">
        <w:t xml:space="preserve"> </w:t>
      </w:r>
      <w:r>
        <w:t>10/22/20</w:t>
      </w:r>
      <w:r w:rsidRPr="00637CBE">
        <w:rPr>
          <w:rStyle w:val="StyleStyleBold12pt"/>
        </w:rPr>
        <w:t>12</w:t>
      </w:r>
      <w:r>
        <w:t xml:space="preserve"> - </w:t>
      </w:r>
      <w:r w:rsidRPr="00123DAA">
        <w:t>president emeritus and senior fellow of the Inter-American Dialogue</w:t>
      </w:r>
      <w:r>
        <w:t xml:space="preserve"> (Peter, Inter-American </w:t>
      </w:r>
      <w:proofErr w:type="spellStart"/>
      <w:r>
        <w:t>Dialogue</w:t>
      </w:r>
      <w:proofErr w:type="gramStart"/>
      <w:r>
        <w:t>,“</w:t>
      </w:r>
      <w:proofErr w:type="gramEnd"/>
      <w:r w:rsidRPr="00637CBE">
        <w:t>Inter</w:t>
      </w:r>
      <w:proofErr w:type="spellEnd"/>
      <w:r w:rsidRPr="00637CBE">
        <w:t>-American Discord: Brazil and the United States</w:t>
      </w:r>
      <w:r>
        <w:t xml:space="preserve">,” </w:t>
      </w:r>
    </w:p>
    <w:p w:rsidR="00637CBE" w:rsidRPr="00637CBE" w:rsidRDefault="007A1463" w:rsidP="00637CBE">
      <w:hyperlink r:id="rId17" w:history="1">
        <w:r w:rsidR="00637CBE">
          <w:rPr>
            <w:rStyle w:val="Hyperlink"/>
          </w:rPr>
          <w:t>http://www.thedialogue.org/page.cfm?pageID=32&amp;pubID=3115</w:t>
        </w:r>
      </w:hyperlink>
    </w:p>
    <w:p w:rsidR="00DB608C" w:rsidRDefault="00DB608C" w:rsidP="00DB608C">
      <w:pPr>
        <w:rPr>
          <w:rStyle w:val="StyleBoldUnderline"/>
        </w:rPr>
      </w:pPr>
      <w:r w:rsidRPr="00637CBE">
        <w:rPr>
          <w:rStyle w:val="StyleBoldUnderline"/>
        </w:rPr>
        <w:t>Brazil and the US have largely pursued their own independent foreign policy courses. Only rarely have their objectives or priorities intersected—and when they have, conflict rather than cooperation was often the result.</w:t>
      </w:r>
      <w:r>
        <w:t xml:space="preserve"> Neither country has been particularly attentive to the potential benefits of compromise or collaboration. </w:t>
      </w:r>
      <w:r w:rsidRPr="00637CBE">
        <w:rPr>
          <w:rStyle w:val="StyleBoldUnderline"/>
        </w:rPr>
        <w:t>Even when their interests and goals were compatible, they have seldom sought to align their approaches or strategies, or adjust their policy choices, to the needs or preferences of the other</w:t>
      </w:r>
      <w:r>
        <w:t xml:space="preserve">. </w:t>
      </w:r>
      <w:r w:rsidRPr="00DB608C">
        <w:rPr>
          <w:sz w:val="12"/>
        </w:rPr>
        <w:t xml:space="preserve">¶ </w:t>
      </w:r>
      <w:proofErr w:type="gramStart"/>
      <w:r>
        <w:t>In</w:t>
      </w:r>
      <w:proofErr w:type="gramEnd"/>
      <w:r>
        <w:t xml:space="preserve"> the early 1990s, President Bush set out his vision of an economically integrated hemisphere, which was transformed into the FTAA and launched at the 1994 Summit of the Americas. Never an enthusiastic supporter, Brazil only reluctantly agreed to participate in the early rounds of negotiation. In 2001, President Cardoso forcefully expressed Brazil’s reservations about the enterprise and made clear the many obstacles to Brazilian participation. Four years later, Lula’s opposition was a major factor in bringing the free trade talks to an end.</w:t>
      </w:r>
      <w:r w:rsidRPr="00DB608C">
        <w:rPr>
          <w:sz w:val="12"/>
        </w:rPr>
        <w:t xml:space="preserve">¶ </w:t>
      </w:r>
      <w:proofErr w:type="gramStart"/>
      <w:r>
        <w:t>With</w:t>
      </w:r>
      <w:proofErr w:type="gramEnd"/>
      <w:r>
        <w:t xml:space="preserve"> the path toward a hemisphere wide free trade accord effectively blocked, Washington invented the policy of “competitive liberalization”—which called for the US to forge bilateral free trade pacts with countries willing to do so. Eleven Latin American nations have now reached agreements with the US (including Mexico and Chile who negotiated pacts earlier). </w:t>
      </w:r>
      <w:r w:rsidRPr="00637CBE">
        <w:rPr>
          <w:rStyle w:val="StyleBoldUnderline"/>
        </w:rPr>
        <w:t xml:space="preserve">Neither Brazil nor its partners in </w:t>
      </w:r>
      <w:proofErr w:type="spellStart"/>
      <w:r w:rsidRPr="00637CBE">
        <w:rPr>
          <w:rStyle w:val="StyleBoldUnderline"/>
        </w:rPr>
        <w:t>Mercosul</w:t>
      </w:r>
      <w:proofErr w:type="spellEnd"/>
      <w:r w:rsidRPr="00637CBE">
        <w:rPr>
          <w:rStyle w:val="StyleBoldUnderline"/>
        </w:rPr>
        <w:t>, the four-country Southern Cone common market, however, were prepared to negotiate, individually or collectively, a trade arrangement with Washington.</w:t>
      </w:r>
      <w:r>
        <w:t xml:space="preserve"> They have together been negotiating with the EU for several years, but are still far from an agreement.</w:t>
      </w:r>
      <w:r w:rsidRPr="00DB608C">
        <w:rPr>
          <w:sz w:val="12"/>
        </w:rPr>
        <w:t xml:space="preserve">¶ </w:t>
      </w:r>
      <w:r>
        <w:t xml:space="preserve">From the outset, </w:t>
      </w:r>
      <w:r w:rsidRPr="00637CBE">
        <w:rPr>
          <w:rStyle w:val="StyleBoldUnderline"/>
        </w:rPr>
        <w:t xml:space="preserve">Brazil was uneasy about US-led hemispheric integration efforts, and kept its regional economic strategy focused on </w:t>
      </w:r>
      <w:proofErr w:type="spellStart"/>
      <w:r w:rsidRPr="00637CBE">
        <w:rPr>
          <w:rStyle w:val="StyleBoldUnderline"/>
        </w:rPr>
        <w:t>Mercosul</w:t>
      </w:r>
      <w:proofErr w:type="spellEnd"/>
      <w:r>
        <w:t xml:space="preserve">, which was established in 1991, some three years prior to the North American Free Trade Agreement (NAFTA). And the notion of a broader South American economic arrangement gained impetus when President Cardoso organized the first meeting ever of the continent’s presidents in 2000. Four years later, strongly supported by the Lula administration, the Community of South American Nations was formally launched –and shortly thereafter transformed into UNASUR (the Union of the South). </w:t>
      </w:r>
      <w:r w:rsidRPr="00637CBE">
        <w:rPr>
          <w:rStyle w:val="StyleBoldUnderline"/>
        </w:rPr>
        <w:t>UNASUR has since gained sufficient credibility and authority to deal regularly with conflicts and governance problems in South America</w:t>
      </w:r>
      <w:r>
        <w:t>, although its role in economic affairs remains limited. Brazil took considerable initiative also in establishing CELAC (the Community of Latin American and Caribbean States), an incipient hemispheric grouping founded in 2010 that incorporates Cuba and excludes the US and Canada.</w:t>
      </w:r>
      <w:r w:rsidRPr="00DB608C">
        <w:rPr>
          <w:sz w:val="12"/>
        </w:rPr>
        <w:t xml:space="preserve">¶ </w:t>
      </w:r>
      <w:r w:rsidRPr="00637CBE">
        <w:rPr>
          <w:rStyle w:val="StyleBoldUnderline"/>
        </w:rPr>
        <w:t>There is some concern in Washington that the new institutions, without US participation, may end up displacing the OAS and other traditional regional organizations</w:t>
      </w:r>
      <w:r>
        <w:t>. It has not been reassuring that Brazilian diplomats consistently express doubts about the continuing value of the OAS and the Summits of the Americas—and, indeed, of the Western Hemisphere concept in general. Yet, the US has never publicly objected to either UNASUR or CELAC and, recognizing its own limitations, has largely deferred to UNASUR in its efforts to deal with conflicts in South America. And it has acknowledged, even welcomes at times, Brazil’s pivotal role in these efforts. The US has seemed comfortable with the leadership that Brazil has assumed in South America, even when the two countries disagree.</w:t>
      </w:r>
      <w:r w:rsidRPr="00DB608C">
        <w:rPr>
          <w:sz w:val="12"/>
        </w:rPr>
        <w:t xml:space="preserve">¶ </w:t>
      </w:r>
      <w:proofErr w:type="gramStart"/>
      <w:r>
        <w:t>For</w:t>
      </w:r>
      <w:proofErr w:type="gramEnd"/>
      <w:r>
        <w:t xml:space="preserve"> its part, </w:t>
      </w:r>
      <w:r w:rsidRPr="00637CBE">
        <w:rPr>
          <w:rStyle w:val="StyleBoldUnderline"/>
        </w:rPr>
        <w:t>Brazil largely defers to the US in the rest of Latin America, outside of South America, although it makes its objections clear when it opposes Washington’s policies, as in the cases of Cuba and Honduras</w:t>
      </w:r>
      <w:r>
        <w:t xml:space="preserve">. The most successful experience of US-Brazilian cooperation in the hemisphere in recent years has been in Haiti, where the two nations have worked closely together with surprisingly little discord. The interests of the two countries are clearly complementary here. </w:t>
      </w:r>
      <w:r w:rsidRPr="00DB608C">
        <w:rPr>
          <w:sz w:val="12"/>
        </w:rPr>
        <w:t xml:space="preserve">¶ </w:t>
      </w:r>
      <w:r w:rsidRPr="00637CBE">
        <w:rPr>
          <w:rStyle w:val="StyleBoldUnderline"/>
        </w:rPr>
        <w:t xml:space="preserve">Brazil has also pressed forward internationally with minimal US support or </w:t>
      </w:r>
      <w:r w:rsidRPr="00637CBE">
        <w:rPr>
          <w:rStyle w:val="StyleBoldUnderline"/>
        </w:rPr>
        <w:lastRenderedPageBreak/>
        <w:t>cooperation. It has widely diversified its global relations, built strong ties to an array of industrial and developing countries, and today exercises considerable influence in almost every global forum, usually independently of the US and sometimes in opposition. Brazil rarely hesitates to voice its differences with the US.</w:t>
      </w:r>
    </w:p>
    <w:p w:rsidR="00E1790D" w:rsidRDefault="00E1790D" w:rsidP="00DB608C">
      <w:pPr>
        <w:rPr>
          <w:rStyle w:val="StyleBoldUnderline"/>
        </w:rPr>
      </w:pPr>
    </w:p>
    <w:p w:rsidR="00E1790D" w:rsidRDefault="00E1790D" w:rsidP="00E1790D">
      <w:pPr>
        <w:pStyle w:val="Heading2"/>
      </w:pPr>
      <w:r w:rsidRPr="00E1790D">
        <w:lastRenderedPageBreak/>
        <w:t xml:space="preserve">No Link </w:t>
      </w:r>
      <w:r>
        <w:t>–</w:t>
      </w:r>
      <w:r w:rsidRPr="00E1790D">
        <w:t xml:space="preserve"> Cuba</w:t>
      </w:r>
    </w:p>
    <w:p w:rsidR="00E1790D" w:rsidRDefault="00E1790D" w:rsidP="00E1790D">
      <w:pPr>
        <w:pStyle w:val="Heading4"/>
      </w:pPr>
      <w:r>
        <w:t>Brazil dislikes</w:t>
      </w:r>
      <w:r w:rsidRPr="00F17974">
        <w:t xml:space="preserve"> US intervention </w:t>
      </w:r>
      <w:r>
        <w:t>but loves the plan</w:t>
      </w:r>
    </w:p>
    <w:p w:rsidR="00E1790D" w:rsidRDefault="00E1790D" w:rsidP="00E1790D">
      <w:r w:rsidRPr="00805EDF">
        <w:rPr>
          <w:rStyle w:val="StyleStyleBold12pt"/>
        </w:rPr>
        <w:t>Voltaire Network</w:t>
      </w:r>
      <w:r w:rsidRPr="00805EDF">
        <w:t xml:space="preserve"> </w:t>
      </w:r>
      <w:r>
        <w:t>3/20/20</w:t>
      </w:r>
      <w:r w:rsidRPr="00805EDF">
        <w:rPr>
          <w:rStyle w:val="StyleStyleBold12pt"/>
        </w:rPr>
        <w:t>09</w:t>
      </w:r>
      <w:r>
        <w:t xml:space="preserve"> - </w:t>
      </w:r>
      <w:r w:rsidRPr="00805EDF">
        <w:t>a web of non-aligned press groups dedicated to the anal</w:t>
      </w:r>
      <w:r>
        <w:t>ysis of international relations (“</w:t>
      </w:r>
      <w:r w:rsidRPr="00F17974">
        <w:t>Brazil urges US not to interfere in Latin America</w:t>
      </w:r>
      <w:r>
        <w:t xml:space="preserve">,” </w:t>
      </w:r>
      <w:hyperlink r:id="rId18" w:history="1">
        <w:r w:rsidRPr="008B4FAC">
          <w:rPr>
            <w:rStyle w:val="Hyperlink"/>
          </w:rPr>
          <w:t>http://www.voltairenet.org/article159387.html</w:t>
        </w:r>
      </w:hyperlink>
      <w:r>
        <w:t>)</w:t>
      </w:r>
    </w:p>
    <w:p w:rsidR="00E1790D" w:rsidRDefault="00E1790D" w:rsidP="00E1790D">
      <w:r w:rsidRPr="00F17974">
        <w:rPr>
          <w:rStyle w:val="StyleBoldUnderline"/>
        </w:rPr>
        <w:t>Brazil has called on the US to open a new chapter in its relations with Latin American countries by not interfering in their affairs</w:t>
      </w:r>
      <w:r>
        <w:t>.</w:t>
      </w:r>
      <w:r w:rsidRPr="00F17974">
        <w:rPr>
          <w:sz w:val="12"/>
        </w:rPr>
        <w:t xml:space="preserve">¶ </w:t>
      </w:r>
      <w:r>
        <w:t xml:space="preserve">President </w:t>
      </w:r>
      <w:proofErr w:type="spellStart"/>
      <w:r>
        <w:t>Luiz</w:t>
      </w:r>
      <w:proofErr w:type="spellEnd"/>
      <w:r>
        <w:t xml:space="preserve"> </w:t>
      </w:r>
      <w:proofErr w:type="spellStart"/>
      <w:r>
        <w:t>Inacio</w:t>
      </w:r>
      <w:proofErr w:type="spellEnd"/>
      <w:r>
        <w:t xml:space="preserve"> </w:t>
      </w:r>
      <w:r w:rsidRPr="00F17974">
        <w:rPr>
          <w:rStyle w:val="StyleBoldUnderline"/>
        </w:rPr>
        <w:t>Lula</w:t>
      </w:r>
      <w:r>
        <w:t xml:space="preserve"> </w:t>
      </w:r>
      <w:r w:rsidRPr="00F17974">
        <w:t>da Silva used</w:t>
      </w:r>
      <w:r>
        <w:t xml:space="preserve"> his weekly radio address on Monday to </w:t>
      </w:r>
      <w:r w:rsidRPr="00F17974">
        <w:rPr>
          <w:rStyle w:val="StyleBoldUnderline"/>
        </w:rPr>
        <w:t>ask the White House to develop fresh Latin ties based on a "vision of partnership and not interference, of contribution and not intervention."¶</w:t>
      </w:r>
      <w:r w:rsidRPr="00F17974">
        <w:rPr>
          <w:sz w:val="12"/>
        </w:rPr>
        <w:t xml:space="preserve"> </w:t>
      </w:r>
      <w:r w:rsidRPr="00F17974">
        <w:rPr>
          <w:rStyle w:val="StyleBoldUnderline"/>
        </w:rPr>
        <w:t>"I am convinced that the United States can definitely have another sort of relationship with Latin America</w:t>
      </w:r>
      <w:r>
        <w:t>," said Lula on Monday, after a Saturday meeting with US President Barack Obama in Washington, Xinhua reported.</w:t>
      </w:r>
      <w:r w:rsidRPr="00F17974">
        <w:rPr>
          <w:sz w:val="12"/>
        </w:rPr>
        <w:t xml:space="preserve">¶ </w:t>
      </w:r>
      <w:r>
        <w:t xml:space="preserve">Lula, who has not yet wrapped up his US trip, said </w:t>
      </w:r>
      <w:r w:rsidRPr="00F17974">
        <w:rPr>
          <w:rStyle w:val="StyleBoldUnderline"/>
        </w:rPr>
        <w:t>Latin American countries and the US should join forces to tackle the global economic firestorm.</w:t>
      </w:r>
      <w:r w:rsidRPr="00F17974">
        <w:rPr>
          <w:sz w:val="12"/>
        </w:rPr>
        <w:t xml:space="preserve">¶ </w:t>
      </w:r>
      <w:r w:rsidRPr="00E1790D">
        <w:rPr>
          <w:rStyle w:val="StyleBoldUnderline"/>
        </w:rPr>
        <w:t>Lula</w:t>
      </w:r>
      <w:r>
        <w:t xml:space="preserve">, speaking at a Wall Street Journal-sponsored investment forum in New York, </w:t>
      </w:r>
      <w:r w:rsidRPr="00E1790D">
        <w:rPr>
          <w:rStyle w:val="Emphasis"/>
        </w:rPr>
        <w:t>also insisted that the United States should lift Cuba sanctions</w:t>
      </w:r>
      <w:r>
        <w:t xml:space="preserve">, </w:t>
      </w:r>
      <w:r w:rsidRPr="00E1790D">
        <w:rPr>
          <w:rStyle w:val="StyleBoldUnderline"/>
        </w:rPr>
        <w:t>noting the controversial measure makes no sense</w:t>
      </w:r>
      <w:r>
        <w:t xml:space="preserve"> in the 21st Century.</w:t>
      </w:r>
      <w:r w:rsidRPr="00F17974">
        <w:rPr>
          <w:sz w:val="12"/>
        </w:rPr>
        <w:t xml:space="preserve">¶ </w:t>
      </w:r>
      <w:r>
        <w:t>"</w:t>
      </w:r>
      <w:r w:rsidRPr="00E1790D">
        <w:rPr>
          <w:rStyle w:val="StyleBoldUnderline"/>
        </w:rPr>
        <w:t>There is nothing any more from the political perspective, from sociological perspective, from the humanitarian perspective that impedes the reestablishment of relations between the United States and Cuba,</w:t>
      </w:r>
      <w:r>
        <w:t>" Lula said.</w:t>
      </w:r>
      <w:r w:rsidRPr="00F17974">
        <w:rPr>
          <w:sz w:val="12"/>
        </w:rPr>
        <w:t xml:space="preserve">¶ </w:t>
      </w:r>
      <w:r w:rsidRPr="00F17974">
        <w:rPr>
          <w:rStyle w:val="StyleBoldUnderline"/>
        </w:rPr>
        <w:t>The United States is anxious about the rise of socialist, leftist governments in its backyard that are challenging US hegemony in the region</w:t>
      </w:r>
      <w:r>
        <w:t>.</w:t>
      </w:r>
      <w:r w:rsidRPr="00F17974">
        <w:rPr>
          <w:sz w:val="12"/>
        </w:rPr>
        <w:t xml:space="preserve">¶ </w:t>
      </w:r>
      <w:r>
        <w:t>"It’s not possible in the 21st Century to make policy looking toward the 20th Century _ let’s think about looking toward the 22nd Century," the Brazilian President reiterated.</w:t>
      </w:r>
    </w:p>
    <w:p w:rsidR="00E1790D" w:rsidRDefault="00E1790D" w:rsidP="00E1790D"/>
    <w:p w:rsidR="00E1790D" w:rsidRDefault="00960010" w:rsidP="00960010">
      <w:pPr>
        <w:pStyle w:val="Heading2"/>
      </w:pPr>
      <w:r>
        <w:lastRenderedPageBreak/>
        <w:t>Link Uniqueness</w:t>
      </w:r>
    </w:p>
    <w:p w:rsidR="006D3CFF" w:rsidRDefault="006D3CFF" w:rsidP="006D3CFF">
      <w:pPr>
        <w:pStyle w:val="Heading4"/>
      </w:pPr>
      <w:r>
        <w:t>Drug war expansion disproves the link</w:t>
      </w:r>
    </w:p>
    <w:p w:rsidR="006D3CFF" w:rsidRDefault="006D3CFF" w:rsidP="006D3CFF">
      <w:r w:rsidRPr="006D3CFF">
        <w:rPr>
          <w:rStyle w:val="StyleStyleBold12pt"/>
        </w:rPr>
        <w:t>USA Today</w:t>
      </w:r>
      <w:r>
        <w:t xml:space="preserve"> 2/3/20</w:t>
      </w:r>
      <w:r w:rsidRPr="006D3CFF">
        <w:rPr>
          <w:rStyle w:val="StyleStyleBold12pt"/>
        </w:rPr>
        <w:t>13</w:t>
      </w:r>
      <w:r>
        <w:t xml:space="preserve"> (Associated Press, “</w:t>
      </w:r>
      <w:r w:rsidRPr="006D3CFF">
        <w:t>U.S. military expands its drug war in Latin America</w:t>
      </w:r>
      <w:r>
        <w:t xml:space="preserve">,” </w:t>
      </w:r>
      <w:hyperlink r:id="rId19" w:history="1">
        <w:r>
          <w:rPr>
            <w:rStyle w:val="Hyperlink"/>
          </w:rPr>
          <w:t>http://www.usatoday.com/story/news/world/2013/02/03/us-expands-drug-war-latin-america/1887481/</w:t>
        </w:r>
      </w:hyperlink>
      <w:r>
        <w:t xml:space="preserve">) </w:t>
      </w:r>
    </w:p>
    <w:p w:rsidR="006D3CFF" w:rsidRPr="006D3CFF" w:rsidRDefault="006D3CFF" w:rsidP="006D3CFF"/>
    <w:p w:rsidR="006D3CFF" w:rsidRPr="006D3CFF" w:rsidRDefault="006D3CFF" w:rsidP="006D3CFF">
      <w:r>
        <w:t>Fighting drug traffickers was precisely what she'd trained for.</w:t>
      </w:r>
      <w:r w:rsidRPr="006D3CFF">
        <w:rPr>
          <w:sz w:val="12"/>
        </w:rPr>
        <w:t xml:space="preserve">¶ </w:t>
      </w:r>
      <w:proofErr w:type="gramStart"/>
      <w:r w:rsidRPr="006D3CFF">
        <w:rPr>
          <w:rStyle w:val="StyleBoldUnderline"/>
        </w:rPr>
        <w:t>In</w:t>
      </w:r>
      <w:proofErr w:type="gramEnd"/>
      <w:r w:rsidRPr="006D3CFF">
        <w:rPr>
          <w:rStyle w:val="StyleBoldUnderline"/>
        </w:rPr>
        <w:t xml:space="preserve"> the most expensive initiative in Latin America since the Cold War, the U.S. has militarized the battle against the traffickers</w:t>
      </w:r>
      <w:r>
        <w:t>, spending more than $20 billion in the past decade. U</w:t>
      </w:r>
      <w:r w:rsidRPr="006D3CFF">
        <w:rPr>
          <w:rStyle w:val="StyleBoldUnderline"/>
        </w:rPr>
        <w:t>.S. Army troops, Air Force pilots and Navy ships outfitted with Coast Guard counter-narcotics teams are routinely deployed to chase, track and capture drug smugglers</w:t>
      </w:r>
      <w:r>
        <w:t>.</w:t>
      </w:r>
      <w:r w:rsidRPr="006D3CFF">
        <w:rPr>
          <w:sz w:val="12"/>
        </w:rPr>
        <w:t xml:space="preserve">¶ </w:t>
      </w:r>
      <w:r>
        <w:t xml:space="preserve">The sophistication and violence of the traffickers is so great that </w:t>
      </w:r>
      <w:r w:rsidRPr="006D3CFF">
        <w:rPr>
          <w:rStyle w:val="StyleBoldUnderline"/>
        </w:rPr>
        <w:t>the U.S. military is training not only law enforcement agents in Latin American nations, but their militaries as well, building a network of expensive hardware, radar, airplanes, ships, runways and refueling stations to stem the tide of illegal drugs from South America</w:t>
      </w:r>
      <w:r>
        <w:t xml:space="preserve"> to the U.S.</w:t>
      </w:r>
      <w:r w:rsidRPr="006D3CFF">
        <w:rPr>
          <w:sz w:val="12"/>
        </w:rPr>
        <w:t xml:space="preserve">¶ </w:t>
      </w:r>
      <w:r>
        <w:t>According to State Department and Pentagon officials, stopping drug-trafficking organizations has become a matter of national security because they spread corruption, undermine fledgling democracies and can potentially finance terrorists.</w:t>
      </w:r>
      <w:r w:rsidRPr="006D3CFF">
        <w:rPr>
          <w:sz w:val="12"/>
        </w:rPr>
        <w:t xml:space="preserve">¶ </w:t>
      </w:r>
      <w:r>
        <w:t xml:space="preserve">U.S. drug czar Gil </w:t>
      </w:r>
      <w:proofErr w:type="spellStart"/>
      <w:r>
        <w:t>Kerlikowske</w:t>
      </w:r>
      <w:proofErr w:type="spellEnd"/>
      <w:r>
        <w:t>, pointing to dramatic declines in violence and cocaine production in Colombia, says the strategy works.</w:t>
      </w:r>
      <w:r w:rsidRPr="006D3CFF">
        <w:rPr>
          <w:sz w:val="12"/>
        </w:rPr>
        <w:t xml:space="preserve">¶ </w:t>
      </w:r>
      <w:r>
        <w:t>"The results are historic and have tremendous implications, not just for the United States and the Western Hemisphere, but for the world," he said at a conference on drug policy last year.</w:t>
      </w:r>
      <w:r w:rsidRPr="006D3CFF">
        <w:rPr>
          <w:sz w:val="12"/>
        </w:rPr>
        <w:t xml:space="preserve">¶ </w:t>
      </w:r>
      <w:r>
        <w:t xml:space="preserve">The Associated Press examined U.S. arms export authorizations, defense contracts, military aid, and exercises in the region, tracking </w:t>
      </w:r>
      <w:r w:rsidRPr="006D3CFF">
        <w:rPr>
          <w:rStyle w:val="StyleBoldUnderline"/>
        </w:rPr>
        <w:t>a drug war strategy that began in Colombia, moved to Mexico and is now finding fresh focus in Central America</w:t>
      </w:r>
      <w:r>
        <w:t>, where brutal cartels mark an enemy motivated not by ideology but by cash.</w:t>
      </w:r>
      <w:r w:rsidRPr="006D3CFF">
        <w:rPr>
          <w:sz w:val="12"/>
        </w:rPr>
        <w:t xml:space="preserve">¶ </w:t>
      </w:r>
      <w:r>
        <w:t>The U.S. authorized the sale of a record $2.8 billion worth of guns, satellites, radar equipment and tear gas to Western Hemisphere nations in 2011, four times the authorized sales 10 years ago, according to the latest State Department reports.</w:t>
      </w:r>
      <w:r w:rsidRPr="006D3CFF">
        <w:rPr>
          <w:sz w:val="12"/>
        </w:rPr>
        <w:t xml:space="preserve">¶ </w:t>
      </w:r>
      <w:r>
        <w:t xml:space="preserve">Over the same decade, </w:t>
      </w:r>
      <w:r w:rsidRPr="006D3CFF">
        <w:rPr>
          <w:rStyle w:val="StyleBoldUnderline"/>
        </w:rPr>
        <w:t>defense contracts jumped from $119 million to $629 million</w:t>
      </w:r>
      <w:r>
        <w:t>, supporting everything from Kevlar helmets for the Mexican army to building airport runways in Aruba, according to federal contract data.</w:t>
      </w:r>
      <w:r w:rsidRPr="006D3CFF">
        <w:rPr>
          <w:sz w:val="12"/>
        </w:rPr>
        <w:t xml:space="preserve">¶ </w:t>
      </w:r>
      <w:r>
        <w:t>Last year $830 million, almost $9 out of every $10 of U.S. law enforcement and military aid spent in the region, went toward countering narcotics, up 30 percent in the past decade.</w:t>
      </w:r>
      <w:r w:rsidRPr="006D3CFF">
        <w:rPr>
          <w:sz w:val="12"/>
        </w:rPr>
        <w:t xml:space="preserve">¶ </w:t>
      </w:r>
      <w:r>
        <w:t xml:space="preserve">Many in the military and other law enforcement agencies — the Drug Enforcement Administration, U.S. Immigration and Customs Enforcement, FBI — applaud the U.S. strategy, but critics say </w:t>
      </w:r>
      <w:r w:rsidRPr="006D3CFF">
        <w:rPr>
          <w:rStyle w:val="StyleBoldUnderline"/>
        </w:rPr>
        <w:t>militarizing the drug war in a region fraught with tender democracies and long-corrupt institutions can stir political instability</w:t>
      </w:r>
      <w:r>
        <w:t xml:space="preserve"> while barely touching what the U.N. estimates is a $320 billion global illicit drug market.</w:t>
      </w:r>
    </w:p>
    <w:sectPr w:rsidR="006D3CFF" w:rsidRPr="006D3CFF">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3" w:usb2="00000009" w:usb3="00000000" w:csb0="000001FF" w:csb1="00000000"/>
  </w:font>
  <w:font w:name="Minion Pro SmBd Ital">
    <w:altName w:val="Cambria Math"/>
    <w:charset w:val="00"/>
    <w:family w:val="auto"/>
    <w:pitch w:val="variable"/>
    <w:sig w:usb0="00000001" w:usb1="00000001"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0CC15B5"/>
    <w:multiLevelType w:val="hybridMultilevel"/>
    <w:tmpl w:val="5DF61F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A77"/>
    <w:rsid w:val="00123DAA"/>
    <w:rsid w:val="00240B97"/>
    <w:rsid w:val="002434D8"/>
    <w:rsid w:val="00383532"/>
    <w:rsid w:val="003A3F50"/>
    <w:rsid w:val="00486F43"/>
    <w:rsid w:val="00493232"/>
    <w:rsid w:val="00551C20"/>
    <w:rsid w:val="005538AF"/>
    <w:rsid w:val="005B34C5"/>
    <w:rsid w:val="00637CBE"/>
    <w:rsid w:val="006D3CFF"/>
    <w:rsid w:val="006D5066"/>
    <w:rsid w:val="00712D43"/>
    <w:rsid w:val="007A1463"/>
    <w:rsid w:val="00805EDF"/>
    <w:rsid w:val="00826E1C"/>
    <w:rsid w:val="00854852"/>
    <w:rsid w:val="008C1A77"/>
    <w:rsid w:val="00905003"/>
    <w:rsid w:val="00925674"/>
    <w:rsid w:val="00960010"/>
    <w:rsid w:val="009F05FF"/>
    <w:rsid w:val="00A531D3"/>
    <w:rsid w:val="00D22120"/>
    <w:rsid w:val="00D4687C"/>
    <w:rsid w:val="00D708C6"/>
    <w:rsid w:val="00D73480"/>
    <w:rsid w:val="00D9097C"/>
    <w:rsid w:val="00DB608C"/>
    <w:rsid w:val="00E1790D"/>
    <w:rsid w:val="00E50A87"/>
    <w:rsid w:val="00F17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9BA4BC-3190-4F48-ABF8-CDA8EA25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7348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7348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7348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7348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4"/>
    <w:qFormat/>
    <w:rsid w:val="00D7348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734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3480"/>
  </w:style>
  <w:style w:type="character" w:customStyle="1" w:styleId="Heading1Char">
    <w:name w:val="Heading 1 Char"/>
    <w:aliases w:val="Pocket Char"/>
    <w:basedOn w:val="DefaultParagraphFont"/>
    <w:link w:val="Heading1"/>
    <w:uiPriority w:val="1"/>
    <w:rsid w:val="00D7348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7348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D73480"/>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4"/>
    <w:rsid w:val="00D73480"/>
    <w:rPr>
      <w:rFonts w:ascii="Calibri" w:eastAsiaTheme="majorEastAsia" w:hAnsi="Calibri" w:cstheme="majorBidi"/>
      <w:b/>
      <w:bCs/>
      <w:iCs/>
      <w:sz w:val="26"/>
    </w:rPr>
  </w:style>
  <w:style w:type="character" w:styleId="Emphasis">
    <w:name w:val="Emphasis"/>
    <w:basedOn w:val="DefaultParagraphFont"/>
    <w:uiPriority w:val="7"/>
    <w:qFormat/>
    <w:rsid w:val="00D7348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73480"/>
    <w:rPr>
      <w:b/>
      <w:bCs/>
    </w:rPr>
  </w:style>
  <w:style w:type="character" w:customStyle="1" w:styleId="StyleBoldUnderline">
    <w:name w:val="Style Bold Underline"/>
    <w:aliases w:val="Underline,Intense Emphasis111,Intense Emphasis3,Intense Emphasis1111,Intense Emphasis4,ci,apple-style-span + 6 pt,Bold,Kern at 16 pt,Intense Emphasis1,Intense Emphasis2,HHeading 3 + 12 pt,Style,Intense Emphasis11,Bold Cite Char,c,Bo"/>
    <w:basedOn w:val="DefaultParagraphFont"/>
    <w:uiPriority w:val="6"/>
    <w:qFormat/>
    <w:rsid w:val="00D7348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73480"/>
    <w:rPr>
      <w:b/>
      <w:bCs/>
      <w:sz w:val="26"/>
      <w:u w:val="none"/>
    </w:rPr>
  </w:style>
  <w:style w:type="paragraph" w:styleId="Header">
    <w:name w:val="header"/>
    <w:basedOn w:val="Normal"/>
    <w:link w:val="HeaderChar"/>
    <w:uiPriority w:val="99"/>
    <w:semiHidden/>
    <w:rsid w:val="00D73480"/>
    <w:pPr>
      <w:tabs>
        <w:tab w:val="center" w:pos="4680"/>
        <w:tab w:val="right" w:pos="9360"/>
      </w:tabs>
    </w:pPr>
  </w:style>
  <w:style w:type="character" w:customStyle="1" w:styleId="HeaderChar">
    <w:name w:val="Header Char"/>
    <w:basedOn w:val="DefaultParagraphFont"/>
    <w:link w:val="Header"/>
    <w:uiPriority w:val="99"/>
    <w:semiHidden/>
    <w:rsid w:val="00D73480"/>
    <w:rPr>
      <w:rFonts w:ascii="Calibri" w:hAnsi="Calibri" w:cs="Calibri"/>
    </w:rPr>
  </w:style>
  <w:style w:type="paragraph" w:styleId="Footer">
    <w:name w:val="footer"/>
    <w:basedOn w:val="Normal"/>
    <w:link w:val="FooterChar"/>
    <w:uiPriority w:val="99"/>
    <w:semiHidden/>
    <w:rsid w:val="00D73480"/>
    <w:pPr>
      <w:tabs>
        <w:tab w:val="center" w:pos="4680"/>
        <w:tab w:val="right" w:pos="9360"/>
      </w:tabs>
    </w:pPr>
  </w:style>
  <w:style w:type="character" w:customStyle="1" w:styleId="FooterChar">
    <w:name w:val="Footer Char"/>
    <w:basedOn w:val="DefaultParagraphFont"/>
    <w:link w:val="Footer"/>
    <w:uiPriority w:val="99"/>
    <w:semiHidden/>
    <w:rsid w:val="00D73480"/>
    <w:rPr>
      <w:rFonts w:ascii="Calibri" w:hAnsi="Calibri" w:cs="Calibri"/>
    </w:rPr>
  </w:style>
  <w:style w:type="character" w:styleId="Hyperlink">
    <w:name w:val="Hyperlink"/>
    <w:basedOn w:val="DefaultParagraphFont"/>
    <w:uiPriority w:val="99"/>
    <w:rsid w:val="00D73480"/>
    <w:rPr>
      <w:color w:val="auto"/>
      <w:u w:val="none"/>
    </w:rPr>
  </w:style>
  <w:style w:type="character" w:styleId="FollowedHyperlink">
    <w:name w:val="FollowedHyperlink"/>
    <w:basedOn w:val="DefaultParagraphFont"/>
    <w:uiPriority w:val="99"/>
    <w:semiHidden/>
    <w:rsid w:val="00D73480"/>
    <w:rPr>
      <w:color w:val="auto"/>
      <w:u w:val="none"/>
    </w:rPr>
  </w:style>
  <w:style w:type="character" w:customStyle="1" w:styleId="TitleChar">
    <w:name w:val="Title Char"/>
    <w:basedOn w:val="DefaultParagraphFont"/>
    <w:link w:val="Title"/>
    <w:uiPriority w:val="5"/>
    <w:qFormat/>
    <w:rsid w:val="005B34C5"/>
    <w:rPr>
      <w:b/>
      <w:u w:val="single"/>
    </w:rPr>
  </w:style>
  <w:style w:type="paragraph" w:styleId="Title">
    <w:name w:val="Title"/>
    <w:basedOn w:val="Normal"/>
    <w:next w:val="Normal"/>
    <w:link w:val="TitleChar"/>
    <w:uiPriority w:val="5"/>
    <w:qFormat/>
    <w:rsid w:val="005B34C5"/>
    <w:pPr>
      <w:ind w:left="720"/>
      <w:outlineLvl w:val="0"/>
    </w:pPr>
    <w:rPr>
      <w:rFonts w:asciiTheme="minorHAnsi" w:hAnsiTheme="minorHAnsi" w:cstheme="minorBidi"/>
      <w:b/>
      <w:u w:val="single"/>
    </w:rPr>
  </w:style>
  <w:style w:type="character" w:customStyle="1" w:styleId="TitleChar1">
    <w:name w:val="Title Char1"/>
    <w:basedOn w:val="DefaultParagraphFont"/>
    <w:uiPriority w:val="10"/>
    <w:rsid w:val="005B34C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734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251484">
      <w:bodyDiv w:val="1"/>
      <w:marLeft w:val="0"/>
      <w:marRight w:val="0"/>
      <w:marTop w:val="0"/>
      <w:marBottom w:val="0"/>
      <w:divBdr>
        <w:top w:val="none" w:sz="0" w:space="0" w:color="auto"/>
        <w:left w:val="none" w:sz="0" w:space="0" w:color="auto"/>
        <w:bottom w:val="none" w:sz="0" w:space="0" w:color="auto"/>
        <w:right w:val="none" w:sz="0" w:space="0" w:color="auto"/>
      </w:divBdr>
      <w:divsChild>
        <w:div w:id="1912546166">
          <w:marLeft w:val="0"/>
          <w:marRight w:val="0"/>
          <w:marTop w:val="0"/>
          <w:marBottom w:val="135"/>
          <w:divBdr>
            <w:top w:val="none" w:sz="0" w:space="0" w:color="auto"/>
            <w:left w:val="none" w:sz="0" w:space="0" w:color="auto"/>
            <w:bottom w:val="none" w:sz="0" w:space="0" w:color="auto"/>
            <w:right w:val="none" w:sz="0" w:space="0" w:color="auto"/>
          </w:divBdr>
          <w:divsChild>
            <w:div w:id="1103576291">
              <w:marLeft w:val="0"/>
              <w:marRight w:val="0"/>
              <w:marTop w:val="0"/>
              <w:marBottom w:val="0"/>
              <w:divBdr>
                <w:top w:val="none" w:sz="0" w:space="0" w:color="auto"/>
                <w:left w:val="none" w:sz="0" w:space="0" w:color="auto"/>
                <w:bottom w:val="none" w:sz="0" w:space="0" w:color="auto"/>
                <w:right w:val="none" w:sz="0" w:space="0" w:color="auto"/>
              </w:divBdr>
              <w:divsChild>
                <w:div w:id="400369462">
                  <w:marLeft w:val="0"/>
                  <w:marRight w:val="0"/>
                  <w:marTop w:val="0"/>
                  <w:marBottom w:val="0"/>
                  <w:divBdr>
                    <w:top w:val="none" w:sz="0" w:space="0" w:color="auto"/>
                    <w:left w:val="none" w:sz="0" w:space="0" w:color="auto"/>
                    <w:bottom w:val="none" w:sz="0" w:space="0" w:color="auto"/>
                    <w:right w:val="none" w:sz="0" w:space="0" w:color="auto"/>
                  </w:divBdr>
                  <w:divsChild>
                    <w:div w:id="444277279">
                      <w:marLeft w:val="0"/>
                      <w:marRight w:val="0"/>
                      <w:marTop w:val="0"/>
                      <w:marBottom w:val="0"/>
                      <w:divBdr>
                        <w:top w:val="none" w:sz="0" w:space="0" w:color="auto"/>
                        <w:left w:val="none" w:sz="0" w:space="0" w:color="auto"/>
                        <w:bottom w:val="none" w:sz="0" w:space="0" w:color="auto"/>
                        <w:right w:val="none" w:sz="0" w:space="0" w:color="auto"/>
                      </w:divBdr>
                      <w:divsChild>
                        <w:div w:id="627903639">
                          <w:marLeft w:val="0"/>
                          <w:marRight w:val="0"/>
                          <w:marTop w:val="0"/>
                          <w:marBottom w:val="0"/>
                          <w:divBdr>
                            <w:top w:val="none" w:sz="0" w:space="0" w:color="auto"/>
                            <w:left w:val="none" w:sz="0" w:space="0" w:color="auto"/>
                            <w:bottom w:val="none" w:sz="0" w:space="0" w:color="auto"/>
                            <w:right w:val="none" w:sz="0" w:space="0" w:color="auto"/>
                          </w:divBdr>
                        </w:div>
                        <w:div w:id="2077897704">
                          <w:marLeft w:val="0"/>
                          <w:marRight w:val="0"/>
                          <w:marTop w:val="0"/>
                          <w:marBottom w:val="0"/>
                          <w:divBdr>
                            <w:top w:val="none" w:sz="0" w:space="0" w:color="auto"/>
                            <w:left w:val="none" w:sz="0" w:space="0" w:color="auto"/>
                            <w:bottom w:val="none" w:sz="0" w:space="0" w:color="auto"/>
                            <w:right w:val="none" w:sz="0" w:space="0" w:color="auto"/>
                          </w:divBdr>
                        </w:div>
                        <w:div w:id="1486506517">
                          <w:marLeft w:val="0"/>
                          <w:marRight w:val="0"/>
                          <w:marTop w:val="0"/>
                          <w:marBottom w:val="0"/>
                          <w:divBdr>
                            <w:top w:val="none" w:sz="0" w:space="0" w:color="auto"/>
                            <w:left w:val="none" w:sz="0" w:space="0" w:color="auto"/>
                            <w:bottom w:val="none" w:sz="0" w:space="0" w:color="auto"/>
                            <w:right w:val="none" w:sz="0" w:space="0" w:color="auto"/>
                          </w:divBdr>
                        </w:div>
                        <w:div w:id="844249787">
                          <w:marLeft w:val="0"/>
                          <w:marRight w:val="0"/>
                          <w:marTop w:val="0"/>
                          <w:marBottom w:val="0"/>
                          <w:divBdr>
                            <w:top w:val="none" w:sz="0" w:space="0" w:color="auto"/>
                            <w:left w:val="none" w:sz="0" w:space="0" w:color="auto"/>
                            <w:bottom w:val="none" w:sz="0" w:space="0" w:color="auto"/>
                            <w:right w:val="none" w:sz="0" w:space="0" w:color="auto"/>
                          </w:divBdr>
                        </w:div>
                        <w:div w:id="857237704">
                          <w:marLeft w:val="0"/>
                          <w:marRight w:val="0"/>
                          <w:marTop w:val="0"/>
                          <w:marBottom w:val="0"/>
                          <w:divBdr>
                            <w:top w:val="none" w:sz="0" w:space="0" w:color="auto"/>
                            <w:left w:val="none" w:sz="0" w:space="0" w:color="auto"/>
                            <w:bottom w:val="none" w:sz="0" w:space="0" w:color="auto"/>
                            <w:right w:val="none" w:sz="0" w:space="0" w:color="auto"/>
                          </w:divBdr>
                        </w:div>
                        <w:div w:id="167680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24372">
                  <w:marLeft w:val="0"/>
                  <w:marRight w:val="0"/>
                  <w:marTop w:val="0"/>
                  <w:marBottom w:val="0"/>
                  <w:divBdr>
                    <w:top w:val="none" w:sz="0" w:space="0" w:color="auto"/>
                    <w:left w:val="none" w:sz="0" w:space="0" w:color="auto"/>
                    <w:bottom w:val="none" w:sz="0" w:space="0" w:color="auto"/>
                    <w:right w:val="none" w:sz="0" w:space="0" w:color="auto"/>
                  </w:divBdr>
                  <w:divsChild>
                    <w:div w:id="170833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186979">
          <w:marLeft w:val="0"/>
          <w:marRight w:val="0"/>
          <w:marTop w:val="135"/>
          <w:marBottom w:val="135"/>
          <w:divBdr>
            <w:top w:val="none" w:sz="0" w:space="0" w:color="auto"/>
            <w:left w:val="none" w:sz="0" w:space="0" w:color="auto"/>
            <w:bottom w:val="none" w:sz="0" w:space="0" w:color="auto"/>
            <w:right w:val="none" w:sz="0" w:space="0" w:color="auto"/>
          </w:divBdr>
          <w:divsChild>
            <w:div w:id="847794113">
              <w:marLeft w:val="0"/>
              <w:marRight w:val="0"/>
              <w:marTop w:val="0"/>
              <w:marBottom w:val="0"/>
              <w:divBdr>
                <w:top w:val="none" w:sz="0" w:space="0" w:color="auto"/>
                <w:left w:val="none" w:sz="0" w:space="0" w:color="auto"/>
                <w:bottom w:val="none" w:sz="0" w:space="0" w:color="auto"/>
                <w:right w:val="none" w:sz="0" w:space="0" w:color="auto"/>
              </w:divBdr>
              <w:divsChild>
                <w:div w:id="882324935">
                  <w:marLeft w:val="0"/>
                  <w:marRight w:val="0"/>
                  <w:marTop w:val="0"/>
                  <w:marBottom w:val="0"/>
                  <w:divBdr>
                    <w:top w:val="none" w:sz="0" w:space="0" w:color="auto"/>
                    <w:left w:val="none" w:sz="0" w:space="0" w:color="auto"/>
                    <w:bottom w:val="none" w:sz="0" w:space="0" w:color="auto"/>
                    <w:right w:val="none" w:sz="0" w:space="0" w:color="auto"/>
                  </w:divBdr>
                  <w:divsChild>
                    <w:div w:id="648511158">
                      <w:marLeft w:val="0"/>
                      <w:marRight w:val="0"/>
                      <w:marTop w:val="0"/>
                      <w:marBottom w:val="0"/>
                      <w:divBdr>
                        <w:top w:val="none" w:sz="0" w:space="0" w:color="auto"/>
                        <w:left w:val="none" w:sz="0" w:space="0" w:color="auto"/>
                        <w:bottom w:val="none" w:sz="0" w:space="0" w:color="auto"/>
                        <w:right w:val="none" w:sz="0" w:space="0" w:color="auto"/>
                      </w:divBdr>
                      <w:divsChild>
                        <w:div w:id="1739673459">
                          <w:marLeft w:val="0"/>
                          <w:marRight w:val="0"/>
                          <w:marTop w:val="0"/>
                          <w:marBottom w:val="0"/>
                          <w:divBdr>
                            <w:top w:val="none" w:sz="0" w:space="0" w:color="auto"/>
                            <w:left w:val="none" w:sz="0" w:space="0" w:color="auto"/>
                            <w:bottom w:val="none" w:sz="0" w:space="0" w:color="auto"/>
                            <w:right w:val="none" w:sz="0" w:space="0" w:color="auto"/>
                          </w:divBdr>
                        </w:div>
                        <w:div w:id="211117501">
                          <w:marLeft w:val="0"/>
                          <w:marRight w:val="0"/>
                          <w:marTop w:val="0"/>
                          <w:marBottom w:val="0"/>
                          <w:divBdr>
                            <w:top w:val="none" w:sz="0" w:space="0" w:color="auto"/>
                            <w:left w:val="none" w:sz="0" w:space="0" w:color="auto"/>
                            <w:bottom w:val="none" w:sz="0" w:space="0" w:color="auto"/>
                            <w:right w:val="none" w:sz="0" w:space="0" w:color="auto"/>
                          </w:divBdr>
                        </w:div>
                        <w:div w:id="73485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69984">
      <w:bodyDiv w:val="1"/>
      <w:marLeft w:val="0"/>
      <w:marRight w:val="0"/>
      <w:marTop w:val="0"/>
      <w:marBottom w:val="0"/>
      <w:divBdr>
        <w:top w:val="none" w:sz="0" w:space="0" w:color="auto"/>
        <w:left w:val="none" w:sz="0" w:space="0" w:color="auto"/>
        <w:bottom w:val="none" w:sz="0" w:space="0" w:color="auto"/>
        <w:right w:val="none" w:sz="0" w:space="0" w:color="auto"/>
      </w:divBdr>
    </w:div>
    <w:div w:id="173541269">
      <w:bodyDiv w:val="1"/>
      <w:marLeft w:val="0"/>
      <w:marRight w:val="0"/>
      <w:marTop w:val="0"/>
      <w:marBottom w:val="0"/>
      <w:divBdr>
        <w:top w:val="none" w:sz="0" w:space="0" w:color="auto"/>
        <w:left w:val="none" w:sz="0" w:space="0" w:color="auto"/>
        <w:bottom w:val="none" w:sz="0" w:space="0" w:color="auto"/>
        <w:right w:val="none" w:sz="0" w:space="0" w:color="auto"/>
      </w:divBdr>
    </w:div>
    <w:div w:id="187717098">
      <w:bodyDiv w:val="1"/>
      <w:marLeft w:val="0"/>
      <w:marRight w:val="0"/>
      <w:marTop w:val="0"/>
      <w:marBottom w:val="0"/>
      <w:divBdr>
        <w:top w:val="none" w:sz="0" w:space="0" w:color="auto"/>
        <w:left w:val="none" w:sz="0" w:space="0" w:color="auto"/>
        <w:bottom w:val="none" w:sz="0" w:space="0" w:color="auto"/>
        <w:right w:val="none" w:sz="0" w:space="0" w:color="auto"/>
      </w:divBdr>
    </w:div>
    <w:div w:id="214319910">
      <w:bodyDiv w:val="1"/>
      <w:marLeft w:val="0"/>
      <w:marRight w:val="0"/>
      <w:marTop w:val="0"/>
      <w:marBottom w:val="0"/>
      <w:divBdr>
        <w:top w:val="none" w:sz="0" w:space="0" w:color="auto"/>
        <w:left w:val="none" w:sz="0" w:space="0" w:color="auto"/>
        <w:bottom w:val="none" w:sz="0" w:space="0" w:color="auto"/>
        <w:right w:val="none" w:sz="0" w:space="0" w:color="auto"/>
      </w:divBdr>
    </w:div>
    <w:div w:id="286392477">
      <w:bodyDiv w:val="1"/>
      <w:marLeft w:val="0"/>
      <w:marRight w:val="0"/>
      <w:marTop w:val="0"/>
      <w:marBottom w:val="0"/>
      <w:divBdr>
        <w:top w:val="none" w:sz="0" w:space="0" w:color="auto"/>
        <w:left w:val="none" w:sz="0" w:space="0" w:color="auto"/>
        <w:bottom w:val="none" w:sz="0" w:space="0" w:color="auto"/>
        <w:right w:val="none" w:sz="0" w:space="0" w:color="auto"/>
      </w:divBdr>
    </w:div>
    <w:div w:id="410276192">
      <w:bodyDiv w:val="1"/>
      <w:marLeft w:val="0"/>
      <w:marRight w:val="0"/>
      <w:marTop w:val="0"/>
      <w:marBottom w:val="0"/>
      <w:divBdr>
        <w:top w:val="none" w:sz="0" w:space="0" w:color="auto"/>
        <w:left w:val="none" w:sz="0" w:space="0" w:color="auto"/>
        <w:bottom w:val="none" w:sz="0" w:space="0" w:color="auto"/>
        <w:right w:val="none" w:sz="0" w:space="0" w:color="auto"/>
      </w:divBdr>
    </w:div>
    <w:div w:id="441337970">
      <w:bodyDiv w:val="1"/>
      <w:marLeft w:val="0"/>
      <w:marRight w:val="0"/>
      <w:marTop w:val="0"/>
      <w:marBottom w:val="0"/>
      <w:divBdr>
        <w:top w:val="none" w:sz="0" w:space="0" w:color="auto"/>
        <w:left w:val="none" w:sz="0" w:space="0" w:color="auto"/>
        <w:bottom w:val="none" w:sz="0" w:space="0" w:color="auto"/>
        <w:right w:val="none" w:sz="0" w:space="0" w:color="auto"/>
      </w:divBdr>
    </w:div>
    <w:div w:id="700205632">
      <w:bodyDiv w:val="1"/>
      <w:marLeft w:val="0"/>
      <w:marRight w:val="0"/>
      <w:marTop w:val="0"/>
      <w:marBottom w:val="0"/>
      <w:divBdr>
        <w:top w:val="none" w:sz="0" w:space="0" w:color="auto"/>
        <w:left w:val="none" w:sz="0" w:space="0" w:color="auto"/>
        <w:bottom w:val="none" w:sz="0" w:space="0" w:color="auto"/>
        <w:right w:val="none" w:sz="0" w:space="0" w:color="auto"/>
      </w:divBdr>
    </w:div>
    <w:div w:id="983004440">
      <w:bodyDiv w:val="1"/>
      <w:marLeft w:val="0"/>
      <w:marRight w:val="0"/>
      <w:marTop w:val="0"/>
      <w:marBottom w:val="0"/>
      <w:divBdr>
        <w:top w:val="none" w:sz="0" w:space="0" w:color="auto"/>
        <w:left w:val="none" w:sz="0" w:space="0" w:color="auto"/>
        <w:bottom w:val="none" w:sz="0" w:space="0" w:color="auto"/>
        <w:right w:val="none" w:sz="0" w:space="0" w:color="auto"/>
      </w:divBdr>
    </w:div>
    <w:div w:id="1070006770">
      <w:bodyDiv w:val="1"/>
      <w:marLeft w:val="0"/>
      <w:marRight w:val="0"/>
      <w:marTop w:val="0"/>
      <w:marBottom w:val="0"/>
      <w:divBdr>
        <w:top w:val="none" w:sz="0" w:space="0" w:color="auto"/>
        <w:left w:val="none" w:sz="0" w:space="0" w:color="auto"/>
        <w:bottom w:val="none" w:sz="0" w:space="0" w:color="auto"/>
        <w:right w:val="none" w:sz="0" w:space="0" w:color="auto"/>
      </w:divBdr>
    </w:div>
    <w:div w:id="1397362906">
      <w:bodyDiv w:val="1"/>
      <w:marLeft w:val="0"/>
      <w:marRight w:val="0"/>
      <w:marTop w:val="0"/>
      <w:marBottom w:val="0"/>
      <w:divBdr>
        <w:top w:val="none" w:sz="0" w:space="0" w:color="auto"/>
        <w:left w:val="none" w:sz="0" w:space="0" w:color="auto"/>
        <w:bottom w:val="none" w:sz="0" w:space="0" w:color="auto"/>
        <w:right w:val="none" w:sz="0" w:space="0" w:color="auto"/>
      </w:divBdr>
    </w:div>
    <w:div w:id="1407994072">
      <w:bodyDiv w:val="1"/>
      <w:marLeft w:val="0"/>
      <w:marRight w:val="0"/>
      <w:marTop w:val="0"/>
      <w:marBottom w:val="0"/>
      <w:divBdr>
        <w:top w:val="none" w:sz="0" w:space="0" w:color="auto"/>
        <w:left w:val="none" w:sz="0" w:space="0" w:color="auto"/>
        <w:bottom w:val="none" w:sz="0" w:space="0" w:color="auto"/>
        <w:right w:val="none" w:sz="0" w:space="0" w:color="auto"/>
      </w:divBdr>
    </w:div>
    <w:div w:id="1424109626">
      <w:bodyDiv w:val="1"/>
      <w:marLeft w:val="0"/>
      <w:marRight w:val="0"/>
      <w:marTop w:val="0"/>
      <w:marBottom w:val="0"/>
      <w:divBdr>
        <w:top w:val="none" w:sz="0" w:space="0" w:color="auto"/>
        <w:left w:val="none" w:sz="0" w:space="0" w:color="auto"/>
        <w:bottom w:val="none" w:sz="0" w:space="0" w:color="auto"/>
        <w:right w:val="none" w:sz="0" w:space="0" w:color="auto"/>
      </w:divBdr>
    </w:div>
    <w:div w:id="1510022644">
      <w:bodyDiv w:val="1"/>
      <w:marLeft w:val="0"/>
      <w:marRight w:val="0"/>
      <w:marTop w:val="0"/>
      <w:marBottom w:val="0"/>
      <w:divBdr>
        <w:top w:val="none" w:sz="0" w:space="0" w:color="auto"/>
        <w:left w:val="none" w:sz="0" w:space="0" w:color="auto"/>
        <w:bottom w:val="none" w:sz="0" w:space="0" w:color="auto"/>
        <w:right w:val="none" w:sz="0" w:space="0" w:color="auto"/>
      </w:divBdr>
    </w:div>
    <w:div w:id="1588886266">
      <w:bodyDiv w:val="1"/>
      <w:marLeft w:val="0"/>
      <w:marRight w:val="0"/>
      <w:marTop w:val="0"/>
      <w:marBottom w:val="0"/>
      <w:divBdr>
        <w:top w:val="none" w:sz="0" w:space="0" w:color="auto"/>
        <w:left w:val="none" w:sz="0" w:space="0" w:color="auto"/>
        <w:bottom w:val="none" w:sz="0" w:space="0" w:color="auto"/>
        <w:right w:val="none" w:sz="0" w:space="0" w:color="auto"/>
      </w:divBdr>
    </w:div>
    <w:div w:id="1844389468">
      <w:bodyDiv w:val="1"/>
      <w:marLeft w:val="0"/>
      <w:marRight w:val="0"/>
      <w:marTop w:val="0"/>
      <w:marBottom w:val="0"/>
      <w:divBdr>
        <w:top w:val="none" w:sz="0" w:space="0" w:color="auto"/>
        <w:left w:val="none" w:sz="0" w:space="0" w:color="auto"/>
        <w:bottom w:val="none" w:sz="0" w:space="0" w:color="auto"/>
        <w:right w:val="none" w:sz="0" w:space="0" w:color="auto"/>
      </w:divBdr>
    </w:div>
    <w:div w:id="1861161373">
      <w:bodyDiv w:val="1"/>
      <w:marLeft w:val="0"/>
      <w:marRight w:val="0"/>
      <w:marTop w:val="0"/>
      <w:marBottom w:val="0"/>
      <w:divBdr>
        <w:top w:val="none" w:sz="0" w:space="0" w:color="auto"/>
        <w:left w:val="none" w:sz="0" w:space="0" w:color="auto"/>
        <w:bottom w:val="none" w:sz="0" w:space="0" w:color="auto"/>
        <w:right w:val="none" w:sz="0" w:space="0" w:color="auto"/>
      </w:divBdr>
    </w:div>
    <w:div w:id="1891265278">
      <w:bodyDiv w:val="1"/>
      <w:marLeft w:val="0"/>
      <w:marRight w:val="0"/>
      <w:marTop w:val="0"/>
      <w:marBottom w:val="0"/>
      <w:divBdr>
        <w:top w:val="none" w:sz="0" w:space="0" w:color="auto"/>
        <w:left w:val="none" w:sz="0" w:space="0" w:color="auto"/>
        <w:bottom w:val="none" w:sz="0" w:space="0" w:color="auto"/>
        <w:right w:val="none" w:sz="0" w:space="0" w:color="auto"/>
      </w:divBdr>
    </w:div>
    <w:div w:id="2000649759">
      <w:bodyDiv w:val="1"/>
      <w:marLeft w:val="0"/>
      <w:marRight w:val="0"/>
      <w:marTop w:val="0"/>
      <w:marBottom w:val="0"/>
      <w:divBdr>
        <w:top w:val="none" w:sz="0" w:space="0" w:color="auto"/>
        <w:left w:val="none" w:sz="0" w:space="0" w:color="auto"/>
        <w:bottom w:val="none" w:sz="0" w:space="0" w:color="auto"/>
        <w:right w:val="none" w:sz="0" w:space="0" w:color="auto"/>
      </w:divBdr>
    </w:div>
    <w:div w:id="208348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thedialogue.org/page.cfm?pageID=32&amp;pubID=2273" TargetMode="External"/><Relationship Id="rId13" Type="http://schemas.openxmlformats.org/officeDocument/2006/relationships/hyperlink" Target="http://www.voltairenet.org/article159387.html" TargetMode="External"/><Relationship Id="rId18" Type="http://schemas.openxmlformats.org/officeDocument/2006/relationships/hyperlink" Target="http://www.voltairenet.org/article159387.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globalresearch.ca/latin-america-no-longer-the-usa-s-backyard/22586" TargetMode="External"/><Relationship Id="rId12" Type="http://schemas.openxmlformats.org/officeDocument/2006/relationships/hyperlink" Target="http://mondediplo.com/2013/06/08latinam" TargetMode="External"/><Relationship Id="rId17" Type="http://schemas.openxmlformats.org/officeDocument/2006/relationships/hyperlink" Target="http://www.thedialogue.org/page.cfm?pageID=32&amp;pubID=3115" TargetMode="External"/><Relationship Id="rId2" Type="http://schemas.openxmlformats.org/officeDocument/2006/relationships/numbering" Target="numbering.xml"/><Relationship Id="rId16" Type="http://schemas.openxmlformats.org/officeDocument/2006/relationships/hyperlink" Target="http://www.thedialogue.org/page.cfm?pageID=32&amp;pubID=3115" TargetMode="Externa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hyperlink" Target="http://www.commerce.gov/blog/2013/03/25/building-strength-us-brazil-economic-relationship" TargetMode="External"/><Relationship Id="rId11" Type="http://schemas.openxmlformats.org/officeDocument/2006/relationships/hyperlink" Target="http://www.coha.org/brazil-playing-chess-in-latin-america/" TargetMode="External"/><Relationship Id="rId5" Type="http://schemas.openxmlformats.org/officeDocument/2006/relationships/webSettings" Target="webSettings.xml"/><Relationship Id="rId15" Type="http://schemas.openxmlformats.org/officeDocument/2006/relationships/hyperlink" Target="http://www.centerforsecuritypolicy.org/2013/05/20/brazil-and-the-bolivarian-revolution/" TargetMode="External"/><Relationship Id="rId10" Type="http://schemas.openxmlformats.org/officeDocument/2006/relationships/hyperlink" Target="http://www.huffingtonpost.com/paulo-sotero/why-united-states-and-bra_b_2102004.html" TargetMode="External"/><Relationship Id="rId19" Type="http://schemas.openxmlformats.org/officeDocument/2006/relationships/hyperlink" Target="http://www.usatoday.com/story/news/world/2013/02/03/us-expands-drug-war-latin-america/1887481/" TargetMode="External"/><Relationship Id="rId4" Type="http://schemas.openxmlformats.org/officeDocument/2006/relationships/settings" Target="settings.xml"/><Relationship Id="rId9" Type="http://schemas.openxmlformats.org/officeDocument/2006/relationships/hyperlink" Target="http://www.reuters.com/article/2013/05/31/us-brazil-usa-biden-idUSBRE94U14220130531" TargetMode="External"/><Relationship Id="rId14" Type="http://schemas.openxmlformats.org/officeDocument/2006/relationships/hyperlink" Target="http://www.thedialogue.org/page.cfm?pageID=32&amp;pubID=227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t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224</TotalTime>
  <Pages>22</Pages>
  <Words>8168</Words>
  <Characters>46559</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dc:creator>
  <cp:keywords/>
  <dc:description/>
  <cp:lastModifiedBy>Ethan</cp:lastModifiedBy>
  <cp:revision>6</cp:revision>
  <dcterms:created xsi:type="dcterms:W3CDTF">2013-07-24T19:21:00Z</dcterms:created>
  <dcterms:modified xsi:type="dcterms:W3CDTF">2013-07-26T20:14:00Z</dcterms:modified>
</cp:coreProperties>
</file>