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22F2" w:rsidRPr="00E54EF0" w:rsidRDefault="0030235E" w:rsidP="0030235E">
      <w:pPr>
        <w:pStyle w:val="Heading1"/>
      </w:pPr>
      <w:r w:rsidRPr="00E54EF0">
        <w:t>Russia CP + SOI DA</w:t>
      </w:r>
    </w:p>
    <w:p w:rsidR="0030235E" w:rsidRPr="00E54EF0" w:rsidRDefault="0030235E">
      <w:pPr>
        <w:spacing w:after="200" w:line="276" w:lineRule="auto"/>
      </w:pPr>
      <w:r w:rsidRPr="00E54EF0">
        <w:br w:type="page"/>
      </w:r>
    </w:p>
    <w:p w:rsidR="0030235E" w:rsidRPr="00E54EF0" w:rsidRDefault="0030235E" w:rsidP="0030235E">
      <w:pPr>
        <w:pStyle w:val="Heading2"/>
      </w:pPr>
      <w:r w:rsidRPr="00E54EF0">
        <w:lastRenderedPageBreak/>
        <w:t>Russia Counterplan</w:t>
      </w:r>
    </w:p>
    <w:p w:rsidR="0030235E" w:rsidRPr="00E54EF0" w:rsidRDefault="0030235E">
      <w:pPr>
        <w:spacing w:after="200" w:line="276" w:lineRule="auto"/>
      </w:pPr>
      <w:r w:rsidRPr="00E54EF0">
        <w:br w:type="page"/>
      </w:r>
    </w:p>
    <w:p w:rsidR="0030235E" w:rsidRPr="00E54EF0" w:rsidRDefault="0030235E" w:rsidP="0030235E">
      <w:pPr>
        <w:pStyle w:val="Heading3"/>
      </w:pPr>
      <w:r w:rsidRPr="00E54EF0">
        <w:lastRenderedPageBreak/>
        <w:t>1NC CP</w:t>
      </w:r>
    </w:p>
    <w:p w:rsidR="0030235E" w:rsidRPr="00E54EF0" w:rsidRDefault="0030235E" w:rsidP="0030235E"/>
    <w:p w:rsidR="0030235E" w:rsidRPr="00E54EF0" w:rsidRDefault="0030235E" w:rsidP="0030235E">
      <w:pPr>
        <w:pStyle w:val="Heading4"/>
      </w:pPr>
      <w:r w:rsidRPr="00E54EF0">
        <w:t>The government of the Russian Federation should _____________________________________.</w:t>
      </w:r>
    </w:p>
    <w:p w:rsidR="0030235E" w:rsidRPr="00E54EF0" w:rsidRDefault="0030235E" w:rsidP="0030235E"/>
    <w:p w:rsidR="00C232C8" w:rsidRPr="00E54EF0" w:rsidRDefault="00C232C8" w:rsidP="00C232C8">
      <w:pPr>
        <w:pStyle w:val="Heading4"/>
      </w:pPr>
      <w:r w:rsidRPr="00E54EF0">
        <w:t>Counterplan solves the aff- new foreign policy strategy means Russia is uniquely suited for Latin American engagement</w:t>
      </w:r>
    </w:p>
    <w:p w:rsidR="00C232C8" w:rsidRPr="00E54EF0" w:rsidRDefault="00C232C8" w:rsidP="00C232C8">
      <w:pPr>
        <w:rPr>
          <w:sz w:val="12"/>
        </w:rPr>
      </w:pPr>
      <w:r w:rsidRPr="00E54EF0">
        <w:rPr>
          <w:rStyle w:val="StyleStyleBold12pt"/>
        </w:rPr>
        <w:t>Paniev 2012</w:t>
      </w:r>
      <w:r w:rsidRPr="00E54EF0">
        <w:rPr>
          <w:sz w:val="12"/>
        </w:rPr>
        <w:t xml:space="preserve"> (Yuri, One of the great experts on Latin America, Russian Academy of Sciences, Austral: Brazilian Journal of Strategy &amp; International Relations, “RUSSIA TURNING ON LATIN AMERICA,” v.1, n.1, Jan-Jun 2012 | pp.37-50 online)</w:t>
      </w:r>
    </w:p>
    <w:p w:rsidR="00C232C8" w:rsidRPr="00E54EF0" w:rsidRDefault="00C232C8" w:rsidP="00C232C8">
      <w:pPr>
        <w:rPr>
          <w:sz w:val="10"/>
        </w:rPr>
      </w:pPr>
      <w:r w:rsidRPr="00E54EF0">
        <w:rPr>
          <w:sz w:val="10"/>
        </w:rPr>
        <w:t xml:space="preserve">Aromatic coffee, ripe bananas, fancy orchids, fiery samba, </w:t>
      </w:r>
      <w:proofErr w:type="gramStart"/>
      <w:r w:rsidRPr="00E54EF0">
        <w:rPr>
          <w:sz w:val="10"/>
        </w:rPr>
        <w:t>soap</w:t>
      </w:r>
      <w:proofErr w:type="gramEnd"/>
      <w:r w:rsidRPr="00E54EF0">
        <w:rPr>
          <w:sz w:val="10"/>
        </w:rPr>
        <w:t xml:space="preserve"> operas – this is kind of standard Russian associations, which arise when Latin America is mentioned. And </w:t>
      </w:r>
      <w:r w:rsidRPr="00E54EF0">
        <w:rPr>
          <w:rStyle w:val="StyleBoldUnderline"/>
        </w:rPr>
        <w:t>although the peak of cooperation between the Soviet Union and the "flaming continent” was left behind in the 1970’s, the modern Russia is catching up.</w:t>
      </w:r>
      <w:r w:rsidRPr="00E54EF0">
        <w:rPr>
          <w:sz w:val="10"/>
        </w:rPr>
        <w:t xml:space="preserve"> As a result </w:t>
      </w:r>
      <w:r w:rsidRPr="00E54EF0">
        <w:rPr>
          <w:rStyle w:val="StyleBoldUnderline"/>
        </w:rPr>
        <w:t>the Latin American direction has become,</w:t>
      </w:r>
      <w:r w:rsidRPr="00E54EF0">
        <w:rPr>
          <w:sz w:val="10"/>
        </w:rPr>
        <w:t xml:space="preserve"> perhaps, </w:t>
      </w:r>
      <w:r w:rsidRPr="00E54EF0">
        <w:rPr>
          <w:rStyle w:val="StyleStyleBold12pt"/>
        </w:rPr>
        <w:t>the most spectacular component of Moscow’s international activities</w:t>
      </w:r>
      <w:r w:rsidRPr="00E54EF0">
        <w:rPr>
          <w:sz w:val="10"/>
        </w:rPr>
        <w:t xml:space="preserve"> in recent years. </w:t>
      </w:r>
      <w:r w:rsidRPr="00E54EF0">
        <w:rPr>
          <w:rStyle w:val="StyleBoldUnderline"/>
        </w:rPr>
        <w:t xml:space="preserve">Billions of dollars in contracts, joint projects in various spheres, state-of-the art technologies – this is what brings together Russia and Latin American states today. </w:t>
      </w:r>
      <w:r w:rsidRPr="00E54EF0">
        <w:rPr>
          <w:sz w:val="10"/>
        </w:rPr>
        <w:t>R</w:t>
      </w:r>
      <w:r w:rsidRPr="00E54EF0">
        <w:rPr>
          <w:rStyle w:val="StyleBoldUnderline"/>
        </w:rPr>
        <w:t xml:space="preserve">ussia has diplomatic relations with all of the 33 countries in the region, with 18 of them it has agreements based on new cooperative principles </w:t>
      </w:r>
      <w:r w:rsidRPr="00E54EF0">
        <w:rPr>
          <w:sz w:val="10"/>
        </w:rPr>
        <w:t xml:space="preserve">– </w:t>
      </w:r>
      <w:r w:rsidRPr="00E54EF0">
        <w:rPr>
          <w:rStyle w:val="StyleBoldUnderline"/>
        </w:rPr>
        <w:t>nothing of the kind has ever existed before</w:t>
      </w:r>
      <w:r w:rsidRPr="00E54EF0">
        <w:rPr>
          <w:sz w:val="10"/>
        </w:rPr>
        <w:t xml:space="preserve">. </w:t>
      </w:r>
      <w:r w:rsidRPr="00E54EF0">
        <w:rPr>
          <w:rStyle w:val="StyleBoldUnderline"/>
        </w:rPr>
        <w:t>Some analysts predict a new "golden age" for Russia -Latin American cooperation.</w:t>
      </w:r>
      <w:r w:rsidRPr="00E54EF0">
        <w:rPr>
          <w:sz w:val="10"/>
        </w:rPr>
        <w:t xml:space="preserve"> According to Vladimir Davydov, the director of the Institute of Latin America and corresponding member of the RAS, </w:t>
      </w:r>
      <w:r w:rsidRPr="00E54EF0">
        <w:rPr>
          <w:rStyle w:val="StyleBoldUnderline"/>
        </w:rPr>
        <w:t>the unprecedented intensity of Russia-Latin American dialogue is due to the fact that Russia’s leaders have realized the strategic importance of Latin America</w:t>
      </w:r>
      <w:r w:rsidRPr="00E54EF0">
        <w:rPr>
          <w:sz w:val="10"/>
        </w:rPr>
        <w:t xml:space="preserve">. </w:t>
      </w:r>
      <w:r w:rsidRPr="00E54EF0">
        <w:rPr>
          <w:rStyle w:val="StyleBoldUnderline"/>
        </w:rPr>
        <w:t>"For years the initiative was coming from Latin America, the Latin Americans were coming, breaking through with their exports, seeking to raise the level of political contacts. Moscow was reacting… without real inspiration</w:t>
      </w:r>
      <w:r w:rsidRPr="00E54EF0">
        <w:rPr>
          <w:sz w:val="10"/>
        </w:rPr>
        <w:t xml:space="preserve">”, noted Davydov. </w:t>
      </w:r>
      <w:proofErr w:type="gramStart"/>
      <w:r w:rsidRPr="00E54EF0">
        <w:rPr>
          <w:sz w:val="10"/>
        </w:rPr>
        <w:t>"</w:t>
      </w:r>
      <w:r w:rsidRPr="00E54EF0">
        <w:rPr>
          <w:rStyle w:val="StyleBoldUnderline"/>
        </w:rPr>
        <w:t>Fortunately, the situation has changed drastically"</w:t>
      </w:r>
      <w:r w:rsidRPr="00E54EF0">
        <w:rPr>
          <w:sz w:val="10"/>
        </w:rPr>
        <w:t>2.</w:t>
      </w:r>
      <w:proofErr w:type="gramEnd"/>
      <w:r w:rsidRPr="00E54EF0">
        <w:rPr>
          <w:sz w:val="10"/>
        </w:rPr>
        <w:t xml:space="preserve"> Nowadays </w:t>
      </w:r>
      <w:r w:rsidRPr="00E54EF0">
        <w:rPr>
          <w:rStyle w:val="StyleBoldUnderline"/>
        </w:rPr>
        <w:t>Russia has the concept of its foreign policy</w:t>
      </w:r>
      <w:r w:rsidRPr="00E54EF0">
        <w:rPr>
          <w:sz w:val="10"/>
        </w:rPr>
        <w:t xml:space="preserve">, approved on July 12, 2008, </w:t>
      </w:r>
      <w:r w:rsidRPr="00E54EF0">
        <w:rPr>
          <w:rStyle w:val="StyleBoldUnderline"/>
        </w:rPr>
        <w:t>which directly reflects Moscow's desire to build up political and economic cooperation with the countries of Latin America</w:t>
      </w:r>
      <w:r w:rsidRPr="00E54EF0">
        <w:rPr>
          <w:sz w:val="10"/>
        </w:rPr>
        <w:t xml:space="preserve"> and the Caribbean, </w:t>
      </w:r>
      <w:r w:rsidRPr="00E54EF0">
        <w:rPr>
          <w:rStyle w:val="StyleBoldUnderline"/>
        </w:rPr>
        <w:t>expand cooperation with them in the international organizations, promote exports in the region of high-tech industrial products, carry out joint projects in energy, infrastructure, high technologies, including those that make part of the plans, developed by the regional integration associations</w:t>
      </w:r>
      <w:r w:rsidRPr="00E54EF0">
        <w:rPr>
          <w:sz w:val="10"/>
        </w:rPr>
        <w:t>3.</w:t>
      </w:r>
    </w:p>
    <w:p w:rsidR="00C232C8" w:rsidRPr="00E54EF0" w:rsidRDefault="00C232C8" w:rsidP="00C232C8"/>
    <w:p w:rsidR="005C64D3" w:rsidRPr="00E54EF0" w:rsidRDefault="005C64D3">
      <w:pPr>
        <w:spacing w:after="200" w:line="276" w:lineRule="auto"/>
      </w:pPr>
      <w:r w:rsidRPr="00E54EF0">
        <w:br w:type="page"/>
      </w:r>
    </w:p>
    <w:p w:rsidR="005C64D3" w:rsidRPr="00E54EF0" w:rsidRDefault="005C64D3" w:rsidP="005C64D3">
      <w:pPr>
        <w:pStyle w:val="Heading2"/>
      </w:pPr>
      <w:r w:rsidRPr="00E54EF0">
        <w:lastRenderedPageBreak/>
        <w:t>Solvency</w:t>
      </w:r>
    </w:p>
    <w:p w:rsidR="00524EC2" w:rsidRPr="00E54EF0" w:rsidRDefault="00524EC2">
      <w:pPr>
        <w:spacing w:after="200" w:line="276" w:lineRule="auto"/>
      </w:pPr>
      <w:r w:rsidRPr="00E54EF0">
        <w:br w:type="page"/>
      </w:r>
    </w:p>
    <w:p w:rsidR="00524EC2" w:rsidRPr="00E54EF0" w:rsidRDefault="00524EC2" w:rsidP="00524EC2">
      <w:pPr>
        <w:pStyle w:val="Heading3"/>
      </w:pPr>
      <w:r w:rsidRPr="00E54EF0">
        <w:lastRenderedPageBreak/>
        <w:t>Solvency- Latin America- Generic</w:t>
      </w:r>
    </w:p>
    <w:p w:rsidR="00FD6EC3" w:rsidRPr="00E54EF0" w:rsidRDefault="00FD6EC3" w:rsidP="00FD6EC3"/>
    <w:p w:rsidR="00FD6EC3" w:rsidRPr="00E54EF0" w:rsidRDefault="00FD6EC3" w:rsidP="00FD6EC3">
      <w:pPr>
        <w:pStyle w:val="Heading4"/>
      </w:pPr>
      <w:r w:rsidRPr="00E54EF0">
        <w:t>Russia solves economic engagement in Latin America- Preferable to US investment.  Prefer our evidence its comparative</w:t>
      </w:r>
    </w:p>
    <w:p w:rsidR="00FD6EC3" w:rsidRPr="00E54EF0" w:rsidRDefault="00FD6EC3" w:rsidP="00FD6EC3">
      <w:pPr>
        <w:rPr>
          <w:sz w:val="12"/>
        </w:rPr>
      </w:pPr>
      <w:r w:rsidRPr="00E54EF0">
        <w:rPr>
          <w:rStyle w:val="StyleStyleBold12pt"/>
        </w:rPr>
        <w:t>Fillingham 2010</w:t>
      </w:r>
      <w:r w:rsidRPr="00E54EF0">
        <w:rPr>
          <w:sz w:val="12"/>
        </w:rPr>
        <w:t xml:space="preserve"> (</w:t>
      </w:r>
      <w:r w:rsidR="005603E7" w:rsidRPr="00E54EF0">
        <w:rPr>
          <w:sz w:val="12"/>
        </w:rPr>
        <w:t>Zachary holds a BA in International Relations from York University in Toronto, Canada and an MA in Chinese Studies from the School of Oriental and African Studies in London, England. “Russia Eyes Latin America,” geopolitical Monitor, April 5</w:t>
      </w:r>
      <w:r w:rsidR="005603E7" w:rsidRPr="00E54EF0">
        <w:rPr>
          <w:sz w:val="12"/>
          <w:vertAlign w:val="superscript"/>
        </w:rPr>
        <w:t>th</w:t>
      </w:r>
      <w:r w:rsidR="005603E7" w:rsidRPr="00E54EF0">
        <w:rPr>
          <w:sz w:val="12"/>
        </w:rPr>
        <w:t xml:space="preserve"> http://www.geopoliticalmonitor.com/russia-eyes-latin-america-3652/)</w:t>
      </w:r>
    </w:p>
    <w:p w:rsidR="00FD6EC3" w:rsidRPr="00E54EF0" w:rsidRDefault="00FD6EC3" w:rsidP="00FD6EC3">
      <w:pPr>
        <w:rPr>
          <w:sz w:val="12"/>
        </w:rPr>
      </w:pPr>
      <w:r w:rsidRPr="00E54EF0">
        <w:rPr>
          <w:rStyle w:val="StyleBoldUnderline"/>
        </w:rPr>
        <w:t>Russia is poised to occupy the diplomatic space created in Latin America by American decline</w:t>
      </w:r>
      <w:r w:rsidRPr="00E54EF0">
        <w:rPr>
          <w:sz w:val="12"/>
        </w:rPr>
        <w:t xml:space="preserve">. Broadly speaking, </w:t>
      </w:r>
      <w:r w:rsidRPr="00E54EF0">
        <w:rPr>
          <w:rStyle w:val="StyleBoldUnderline"/>
        </w:rPr>
        <w:t>there are two factors that are currently harming American interests in Latin America</w:t>
      </w:r>
      <w:r w:rsidRPr="00E54EF0">
        <w:rPr>
          <w:sz w:val="12"/>
        </w:rPr>
        <w:t xml:space="preserve">. </w:t>
      </w:r>
      <w:r w:rsidRPr="00E54EF0">
        <w:rPr>
          <w:rStyle w:val="StyleBoldUnderline"/>
        </w:rPr>
        <w:t>The first is the burden of history</w:t>
      </w:r>
      <w:r w:rsidRPr="00E54EF0">
        <w:rPr>
          <w:sz w:val="12"/>
        </w:rPr>
        <w:t xml:space="preserve"> insofar that </w:t>
      </w:r>
      <w:r w:rsidRPr="00E54EF0">
        <w:rPr>
          <w:rStyle w:val="StyleBoldUnderline"/>
        </w:rPr>
        <w:t>several governments view relations with the United States through the lens of Washington’s pseudo-colonial past</w:t>
      </w:r>
      <w:r w:rsidRPr="00E54EF0">
        <w:rPr>
          <w:sz w:val="12"/>
        </w:rPr>
        <w:t xml:space="preserve">. </w:t>
      </w:r>
      <w:r w:rsidRPr="00E54EF0">
        <w:rPr>
          <w:rStyle w:val="StyleBoldUnderline"/>
        </w:rPr>
        <w:t>The second is American decline</w:t>
      </w:r>
      <w:r w:rsidRPr="00E54EF0">
        <w:rPr>
          <w:sz w:val="12"/>
        </w:rPr>
        <w:t xml:space="preserve">, or in other words, </w:t>
      </w:r>
      <w:r w:rsidRPr="00E54EF0">
        <w:rPr>
          <w:rStyle w:val="StyleBoldUnderline"/>
        </w:rPr>
        <w:t>a new reality in global politics that casts the United States as one important player among several others.</w:t>
      </w:r>
      <w:r w:rsidRPr="00E54EF0">
        <w:rPr>
          <w:sz w:val="12"/>
        </w:rPr>
        <w:t xml:space="preserve"> It follows that </w:t>
      </w:r>
      <w:r w:rsidRPr="00E54EF0">
        <w:rPr>
          <w:rStyle w:val="StyleBoldUnderline"/>
        </w:rPr>
        <w:t>Latin American states now enjoy a greater degree of choice in international economic, political, and military engagements</w:t>
      </w:r>
      <w:r w:rsidRPr="00E54EF0">
        <w:rPr>
          <w:sz w:val="12"/>
        </w:rPr>
        <w:t xml:space="preserve">. In many ways, </w:t>
      </w:r>
      <w:r w:rsidRPr="00E54EF0">
        <w:rPr>
          <w:rStyle w:val="StyleStyleBold12pt"/>
        </w:rPr>
        <w:t>Russia is a natural winner</w:t>
      </w:r>
      <w:r w:rsidRPr="00E54EF0">
        <w:rPr>
          <w:sz w:val="12"/>
        </w:rPr>
        <w:t xml:space="preserve"> here, </w:t>
      </w:r>
      <w:r w:rsidRPr="00E54EF0">
        <w:rPr>
          <w:rStyle w:val="StyleBoldUnderline"/>
        </w:rPr>
        <w:t>for its’ capital, energy reserves, international influence, and military technology represent an appealing alternative to feeding the politically unpopular perception of American dominance in the region</w:t>
      </w:r>
      <w:r w:rsidRPr="00E54EF0">
        <w:rPr>
          <w:sz w:val="12"/>
        </w:rPr>
        <w:t xml:space="preserve">. Such was the dynamic at work during Russian Prime Minister Vladimir Putin’s recent visit to Venezuela. The visit resulted in the announcement of a $1 billion USD deal for a consortium of Russian energy companies to develop the Hunin-6 oil field; a reserve that could end up producing up to 450,000 barrels a day by 2017. </w:t>
      </w:r>
      <w:r w:rsidRPr="00E54EF0">
        <w:rPr>
          <w:rStyle w:val="StyleBoldUnderline"/>
        </w:rPr>
        <w:t xml:space="preserve">Venezuela needs technology-intensive capital to develop its vast energy reserves and is politically averse to dealing with Washington. Consequently, Russia is able to step in as a natural partner. </w:t>
      </w:r>
      <w:r w:rsidRPr="00E54EF0">
        <w:rPr>
          <w:sz w:val="12"/>
        </w:rPr>
        <w:t xml:space="preserve">The same is true in the area of defense spending, as the Putin-Chavez summit also produced new military deals that could ultimately amount to anywhere from $2-$5 billion USD. Moscow has pledged to provide Venezuela with a variety of military hardware, including: T-72 tanks, Smerch rocket launchers, and other unspecified platforms. Bolivian President Evo Morales also benefited from Vladimir Putin’s Latin American visit to the tune of $100 million USD worth of loans to buy Russian helicopters. </w:t>
      </w:r>
      <w:r w:rsidRPr="00E54EF0">
        <w:rPr>
          <w:rStyle w:val="StyleStyleBold12pt"/>
        </w:rPr>
        <w:t>The political symbolism that underpins Russian re-engagement with Latin America cannot be understated.</w:t>
      </w:r>
      <w:r w:rsidRPr="00E54EF0">
        <w:rPr>
          <w:sz w:val="12"/>
        </w:rPr>
        <w:t xml:space="preserve"> </w:t>
      </w:r>
      <w:r w:rsidRPr="00E54EF0">
        <w:rPr>
          <w:rStyle w:val="StyleBoldUnderline"/>
        </w:rPr>
        <w:t>From the Rio Group’s announcement of the creation of the</w:t>
      </w:r>
      <w:r w:rsidRPr="00E54EF0">
        <w:rPr>
          <w:sz w:val="12"/>
        </w:rPr>
        <w:t xml:space="preserve"> Community of Latin American and Caribbean States (</w:t>
      </w:r>
      <w:r w:rsidRPr="00E54EF0">
        <w:rPr>
          <w:rStyle w:val="StyleBoldUnderline"/>
        </w:rPr>
        <w:t>CELC</w:t>
      </w:r>
      <w:proofErr w:type="gramStart"/>
      <w:r w:rsidRPr="00E54EF0">
        <w:rPr>
          <w:rStyle w:val="StyleBoldUnderline"/>
        </w:rPr>
        <w:t>)-</w:t>
      </w:r>
      <w:proofErr w:type="gramEnd"/>
      <w:r w:rsidRPr="00E54EF0">
        <w:rPr>
          <w:rStyle w:val="StyleBoldUnderline"/>
        </w:rPr>
        <w:t xml:space="preserve"> a</w:t>
      </w:r>
      <w:r w:rsidRPr="00E54EF0">
        <w:rPr>
          <w:sz w:val="12"/>
        </w:rPr>
        <w:t xml:space="preserve"> </w:t>
      </w:r>
      <w:r w:rsidRPr="00E54EF0">
        <w:rPr>
          <w:rStyle w:val="StyleStyleBold12pt"/>
        </w:rPr>
        <w:t>regional forum that excludes the United States</w:t>
      </w:r>
      <w:r w:rsidRPr="00E54EF0">
        <w:rPr>
          <w:sz w:val="12"/>
        </w:rPr>
        <w:t xml:space="preserve">- to Brazil’s more recent slapping of sanctions on a variety of American trade goods, </w:t>
      </w:r>
      <w:r w:rsidRPr="00E54EF0">
        <w:rPr>
          <w:rStyle w:val="StyleBoldUnderline"/>
        </w:rPr>
        <w:t>there is no shortage of evidence to show that Latin American states are committed to moving out of the shadow of their powerful neighbor to the north.</w:t>
      </w:r>
      <w:r w:rsidRPr="00E54EF0">
        <w:rPr>
          <w:sz w:val="12"/>
        </w:rPr>
        <w:t xml:space="preserve"> Given the trend of Latin American assertiveness of late, we may see another big announcement coming down during the BRIC countries summit in Brazil in mid-April. </w:t>
      </w:r>
      <w:r w:rsidRPr="00E54EF0">
        <w:rPr>
          <w:rStyle w:val="StyleBoldUnderline"/>
        </w:rPr>
        <w:t>This issue carries symbolic weight on the Russian side as well. Re-engagement with Latin America offers Moscow an opportunity to reclaim some of the international prestige that vanished during the demise of the Soviet Union.</w:t>
      </w:r>
      <w:r w:rsidRPr="00E54EF0">
        <w:rPr>
          <w:sz w:val="12"/>
        </w:rPr>
        <w:t xml:space="preserve"> </w:t>
      </w:r>
      <w:r w:rsidRPr="00E54EF0">
        <w:rPr>
          <w:rStyle w:val="StyleBoldUnderline"/>
        </w:rPr>
        <w:t>To once again penetrate a region that carried so much weight during the Cold War caters to Russian nationalist sentiments</w:t>
      </w:r>
      <w:r w:rsidRPr="00E54EF0">
        <w:rPr>
          <w:sz w:val="12"/>
        </w:rPr>
        <w:t xml:space="preserve">, which just so happens to be a central pillar of Prime Minister Vladimir Putin’s political fortunes. That Putin did not cancel his scheduled trip to Venezuela after last week’s Moscow bombings is indicative of the importance that is currently being placed on engagement with Latin America. </w:t>
      </w:r>
      <w:r w:rsidRPr="00E54EF0">
        <w:rPr>
          <w:rStyle w:val="StyleBoldUnderline"/>
        </w:rPr>
        <w:t>Given the mutual benefits, symbolic potency, and the diplomatic space afforded by American decline, we should expect Russia to continue to deepen relations with Latin American states, much to the displeasure o</w:t>
      </w:r>
      <w:r w:rsidRPr="00E54EF0">
        <w:rPr>
          <w:sz w:val="12"/>
        </w:rPr>
        <w:t xml:space="preserve">f the </w:t>
      </w:r>
      <w:r w:rsidRPr="00E54EF0">
        <w:rPr>
          <w:rStyle w:val="StyleBoldUnderline"/>
        </w:rPr>
        <w:t>Obama</w:t>
      </w:r>
      <w:r w:rsidRPr="00E54EF0">
        <w:rPr>
          <w:sz w:val="12"/>
        </w:rPr>
        <w:t xml:space="preserve"> administration. Bolivian President Morales’ calls for Russia to “return to Latin America” will likely go down in history as prophetic, because that is exactly what’s going to happen. </w:t>
      </w:r>
    </w:p>
    <w:p w:rsidR="00524EC2" w:rsidRPr="00E54EF0" w:rsidRDefault="00524EC2" w:rsidP="00524EC2"/>
    <w:p w:rsidR="00524EC2" w:rsidRPr="00E54EF0" w:rsidRDefault="00524EC2" w:rsidP="00524EC2">
      <w:pPr>
        <w:pStyle w:val="Heading4"/>
      </w:pPr>
      <w:r w:rsidRPr="00E54EF0">
        <w:t xml:space="preserve">Russia solves Latin American economic engagement – </w:t>
      </w:r>
      <w:r w:rsidR="001C102C" w:rsidRPr="00E54EF0">
        <w:t>They’ll say yes to Russia- no to the United States</w:t>
      </w:r>
    </w:p>
    <w:p w:rsidR="00524EC2" w:rsidRPr="00E54EF0" w:rsidRDefault="00524EC2" w:rsidP="00524EC2">
      <w:pPr>
        <w:rPr>
          <w:sz w:val="12"/>
        </w:rPr>
      </w:pPr>
      <w:r w:rsidRPr="00E54EF0">
        <w:rPr>
          <w:rStyle w:val="StyleStyleBold12pt"/>
        </w:rPr>
        <w:t>Bancroft ’10</w:t>
      </w:r>
      <w:r w:rsidRPr="00E54EF0">
        <w:rPr>
          <w:sz w:val="12"/>
        </w:rPr>
        <w:t xml:space="preserve"> (5/4/10, Timothy, Pravda.ru, “Russia Boosts Relations with Latin America”, http://english.pravda.ru/world/americas/05-04-2010/112853-russia_latin_america-0/)</w:t>
      </w:r>
    </w:p>
    <w:p w:rsidR="00524EC2" w:rsidRPr="00E54EF0" w:rsidRDefault="00524EC2" w:rsidP="00524EC2">
      <w:pPr>
        <w:rPr>
          <w:sz w:val="12"/>
        </w:rPr>
      </w:pPr>
      <w:r w:rsidRPr="00E54EF0">
        <w:rPr>
          <w:rStyle w:val="StyleBoldUnderline"/>
        </w:rPr>
        <w:t>The</w:t>
      </w:r>
      <w:r w:rsidRPr="00E54EF0">
        <w:rPr>
          <w:sz w:val="12"/>
        </w:rPr>
        <w:t xml:space="preserve"> tangible </w:t>
      </w:r>
      <w:r w:rsidRPr="00E54EF0">
        <w:rPr>
          <w:rStyle w:val="StyleBoldUnderline"/>
        </w:rPr>
        <w:t>results</w:t>
      </w:r>
      <w:r w:rsidRPr="00E54EF0">
        <w:rPr>
          <w:sz w:val="12"/>
        </w:rPr>
        <w:t xml:space="preserve"> </w:t>
      </w:r>
      <w:r w:rsidRPr="00E54EF0">
        <w:rPr>
          <w:rStyle w:val="StyleBoldUnderline"/>
        </w:rPr>
        <w:t>of the visit of</w:t>
      </w:r>
      <w:r w:rsidRPr="00E54EF0">
        <w:rPr>
          <w:sz w:val="12"/>
        </w:rPr>
        <w:t xml:space="preserve"> Prime Minister Vladimir </w:t>
      </w:r>
      <w:r w:rsidRPr="00E54EF0">
        <w:rPr>
          <w:rStyle w:val="StyleBoldUnderline"/>
        </w:rPr>
        <w:t>Putin</w:t>
      </w:r>
      <w:r w:rsidRPr="00E54EF0">
        <w:rPr>
          <w:sz w:val="12"/>
        </w:rPr>
        <w:t xml:space="preserve"> </w:t>
      </w:r>
      <w:r w:rsidRPr="00E54EF0">
        <w:rPr>
          <w:rStyle w:val="StyleBoldUnderline"/>
        </w:rPr>
        <w:t>to Latin America were</w:t>
      </w:r>
      <w:r w:rsidRPr="00E54EF0">
        <w:rPr>
          <w:sz w:val="12"/>
        </w:rPr>
        <w:t xml:space="preserve">, in a word, </w:t>
      </w:r>
      <w:r w:rsidRPr="00E54EF0">
        <w:rPr>
          <w:rStyle w:val="StyleStyleBold12pt"/>
        </w:rPr>
        <w:t>massive</w:t>
      </w:r>
      <w:r w:rsidRPr="00E54EF0">
        <w:rPr>
          <w:sz w:val="12"/>
        </w:rPr>
        <w:t xml:space="preserve">, </w:t>
      </w:r>
      <w:r w:rsidRPr="00E54EF0">
        <w:rPr>
          <w:rStyle w:val="StyleBoldUnderline"/>
        </w:rPr>
        <w:t>the first concrete step in laying the cornerstone of a new geopolitical order based on multilateral values</w:t>
      </w:r>
      <w:r w:rsidRPr="00E54EF0">
        <w:rPr>
          <w:sz w:val="12"/>
        </w:rPr>
        <w:t xml:space="preserve">, a New World Order </w:t>
      </w:r>
      <w:r w:rsidRPr="00E54EF0">
        <w:rPr>
          <w:rStyle w:val="StyleBoldUnderline"/>
        </w:rPr>
        <w:t>which spells a clear message to the USA: either you are with us, or against us</w:t>
      </w:r>
      <w:r w:rsidRPr="00E54EF0">
        <w:rPr>
          <w:sz w:val="12"/>
        </w:rPr>
        <w:t xml:space="preserve">. The much-heralded visit of Prime Minister Vladimir Putin to Venezuela this weekend was far more than a continuation of the excellent ties between the socially progressive Latin American growing giant of Hugo Chavez and the Russian Federation – Bolivia’s President Evo Morales was also present. The </w:t>
      </w:r>
      <w:r w:rsidRPr="00E54EF0">
        <w:rPr>
          <w:rStyle w:val="StyleBoldUnderline"/>
        </w:rPr>
        <w:t>scope of the bilateral agreements signed was massive and indicates that Moscow has huge potential in overtaking Washington as the main trading partner for this continent,</w:t>
      </w:r>
      <w:r w:rsidRPr="00E54EF0">
        <w:rPr>
          <w:sz w:val="12"/>
        </w:rPr>
        <w:t xml:space="preserve"> </w:t>
      </w:r>
      <w:r w:rsidRPr="00E54EF0">
        <w:rPr>
          <w:rStyle w:val="StyleBoldUnderline"/>
        </w:rPr>
        <w:t>where Russia is regarded with respect</w:t>
      </w:r>
      <w:r w:rsidRPr="00E54EF0">
        <w:rPr>
          <w:sz w:val="12"/>
        </w:rPr>
        <w:t xml:space="preserve"> </w:t>
      </w:r>
      <w:r w:rsidRPr="00E54EF0">
        <w:rPr>
          <w:rStyle w:val="StyleStyleBold12pt"/>
        </w:rPr>
        <w:t>and the United States of America is considered</w:t>
      </w:r>
      <w:r w:rsidRPr="00E54EF0">
        <w:rPr>
          <w:sz w:val="12"/>
        </w:rPr>
        <w:t xml:space="preserve"> by many as </w:t>
      </w:r>
      <w:r w:rsidRPr="00E54EF0">
        <w:rPr>
          <w:rStyle w:val="StyleStyleBold12pt"/>
        </w:rPr>
        <w:t>a pariah</w:t>
      </w:r>
      <w:r w:rsidRPr="00E54EF0">
        <w:rPr>
          <w:sz w:val="12"/>
        </w:rPr>
        <w:t xml:space="preserve">, in part due to its cruel and inhumane stance against Cuba and in </w:t>
      </w:r>
      <w:r w:rsidRPr="00E54EF0">
        <w:rPr>
          <w:rStyle w:val="StyleBoldUnderline"/>
        </w:rPr>
        <w:t>part because of the history of its relations with its neighbours</w:t>
      </w:r>
      <w:r w:rsidRPr="00E54EF0">
        <w:rPr>
          <w:sz w:val="12"/>
        </w:rPr>
        <w:t xml:space="preserve"> </w:t>
      </w:r>
      <w:r w:rsidRPr="00E54EF0">
        <w:rPr>
          <w:rStyle w:val="StyleBoldUnderline"/>
        </w:rPr>
        <w:t>to the south</w:t>
      </w:r>
      <w:r w:rsidRPr="00E54EF0">
        <w:rPr>
          <w:sz w:val="12"/>
        </w:rPr>
        <w:t xml:space="preserve">. </w:t>
      </w:r>
      <w:r w:rsidRPr="00E54EF0">
        <w:rPr>
          <w:rStyle w:val="StyleBoldUnderline"/>
        </w:rPr>
        <w:t xml:space="preserve">Tremendous range of bilateral agreements spells new age of bilateral relations Russia-Latin America </w:t>
      </w:r>
      <w:r w:rsidRPr="00E54EF0">
        <w:rPr>
          <w:sz w:val="12"/>
        </w:rPr>
        <w:t xml:space="preserve">The tremendous range of agreements signed primarily between Russia and Venezuela </w:t>
      </w:r>
      <w:r w:rsidRPr="00E54EF0">
        <w:rPr>
          <w:rStyle w:val="StyleBoldUnderline"/>
        </w:rPr>
        <w:t>spells a clear message that Moscow is in this continent to stay</w:t>
      </w:r>
      <w:r w:rsidRPr="00E54EF0">
        <w:rPr>
          <w:sz w:val="12"/>
        </w:rPr>
        <w:t xml:space="preserve">: </w:t>
      </w:r>
      <w:r w:rsidRPr="00E54EF0">
        <w:rPr>
          <w:rStyle w:val="StyleBoldUnderline"/>
        </w:rPr>
        <w:t>oil, defence, nuclear power, agriculture, education, fishing, infrastructure, transportation, healthcare</w:t>
      </w:r>
      <w:r w:rsidRPr="00E54EF0">
        <w:rPr>
          <w:sz w:val="12"/>
        </w:rPr>
        <w:t xml:space="preserve">. Oil As regards the petroleum industry, an agreement was signed last Friday which set up a joint stock company (PDVSA of Venezuela and a Russian consortium composed of Rosneft, Lukoil, TNK-BP, Gazprom and Surgutneftgaz) to operate the field June in 6, while the option remains open to widen the bilateral cooperation to three other fields in the Orinoco strip. The original prediction is a production of 40,000 b/d. Under the same agreement, the Ayacucho-3 and Junin-3 fields will be developed. Defence The United States of America’s self-imposed blockade of Venezuela damages Washington and those states which agree to pander to Washington’s dictates, namely Brazil, </w:t>
      </w:r>
      <w:proofErr w:type="gramStart"/>
      <w:r w:rsidRPr="00E54EF0">
        <w:rPr>
          <w:sz w:val="12"/>
        </w:rPr>
        <w:t>whose</w:t>
      </w:r>
      <w:proofErr w:type="gramEnd"/>
      <w:r w:rsidRPr="00E54EF0">
        <w:rPr>
          <w:sz w:val="12"/>
        </w:rPr>
        <w:t xml:space="preserve"> President Lula told Hugo Chavez that the Supertucano contract with </w:t>
      </w:r>
      <w:r w:rsidRPr="00E54EF0">
        <w:rPr>
          <w:sz w:val="12"/>
        </w:rPr>
        <w:lastRenderedPageBreak/>
        <w:t xml:space="preserve">Embraer was off, due to pressure from the USA. As Vladimir Putin stated (causing Hugo Chavez to laugh) “It is good that the USA does not wish to sell”. The last four Mi-17 helicopters have been delivered, completing the deal signed in 2006 for 38 aircraft, part of a deal which began in 2004, namely for 24 Sukhoi-30 fighters, 53 transport helicopters and 100,000 AK 103 guns. Russia has granted Venezuela a loan of 2.2 billion USD, part of which could be used to purchase 90 T-72 tanks, Smerch multiple rocket launchers, S-300 anti-aircraft systems and submarines. Nuclear power </w:t>
      </w:r>
      <w:proofErr w:type="gramStart"/>
      <w:r w:rsidRPr="00E54EF0">
        <w:rPr>
          <w:sz w:val="12"/>
        </w:rPr>
        <w:t>Under</w:t>
      </w:r>
      <w:proofErr w:type="gramEnd"/>
      <w:r w:rsidRPr="00E54EF0">
        <w:rPr>
          <w:sz w:val="12"/>
        </w:rPr>
        <w:t xml:space="preserve"> the bilateral agreements, draft plans were drawn up to set up Venezuela’s first nuclear power plant. Other areas of cooperation </w:t>
      </w:r>
      <w:r w:rsidRPr="00E54EF0">
        <w:rPr>
          <w:rStyle w:val="StyleBoldUnderline"/>
        </w:rPr>
        <w:t>Other areas, besides those mentioned above, include agriculture, education, fishing, infrastructure, transportation, healthcare and space exploration, with Russia offering to help</w:t>
      </w:r>
      <w:r w:rsidRPr="00E54EF0">
        <w:rPr>
          <w:sz w:val="12"/>
        </w:rPr>
        <w:t xml:space="preserve"> Venezuela launch its own space program, including a launch site for satellites.</w:t>
      </w:r>
    </w:p>
    <w:p w:rsidR="00845692" w:rsidRPr="00E54EF0" w:rsidRDefault="00845692" w:rsidP="00524EC2">
      <w:pPr>
        <w:rPr>
          <w:sz w:val="12"/>
        </w:rPr>
      </w:pPr>
    </w:p>
    <w:p w:rsidR="00845692" w:rsidRPr="00E54EF0" w:rsidRDefault="00845692" w:rsidP="00845692">
      <w:pPr>
        <w:pStyle w:val="Heading4"/>
      </w:pPr>
      <w:r w:rsidRPr="00E54EF0">
        <w:t xml:space="preserve">Russia solves investment and engagement in the region- they say yes to Russia – no to the United </w:t>
      </w:r>
      <w:proofErr w:type="gramStart"/>
      <w:r w:rsidRPr="00E54EF0">
        <w:t>states</w:t>
      </w:r>
      <w:proofErr w:type="gramEnd"/>
    </w:p>
    <w:p w:rsidR="00845692" w:rsidRPr="00E54EF0" w:rsidRDefault="00845692" w:rsidP="00845692">
      <w:pPr>
        <w:rPr>
          <w:rStyle w:val="StyleStyleBold12pt"/>
        </w:rPr>
      </w:pPr>
      <w:r w:rsidRPr="00E54EF0">
        <w:rPr>
          <w:rStyle w:val="StyleStyleBold12pt"/>
        </w:rPr>
        <w:t xml:space="preserve">Haly 11, </w:t>
      </w:r>
      <w:r w:rsidRPr="00E54EF0">
        <w:rPr>
          <w:sz w:val="12"/>
        </w:rPr>
        <w:t>(John Hally, CEO of U.S.-Asia Biofuels, 8/24/11, “Russia and Latin America - Deja Vu all Over Again”</w:t>
      </w:r>
      <w:proofErr w:type="gramStart"/>
      <w:r w:rsidRPr="00E54EF0">
        <w:rPr>
          <w:sz w:val="12"/>
        </w:rPr>
        <w:t xml:space="preserve">, </w:t>
      </w:r>
      <w:proofErr w:type="gramEnd"/>
      <w:r w:rsidRPr="00E54EF0">
        <w:rPr>
          <w:sz w:val="12"/>
        </w:rPr>
        <w:fldChar w:fldCharType="begin"/>
      </w:r>
      <w:r w:rsidRPr="00E54EF0">
        <w:rPr>
          <w:sz w:val="12"/>
        </w:rPr>
        <w:instrText xml:space="preserve"> HYPERLINK "http://oilprice.com/Geopolitics/International/Russia-And-Latin-America-Deja-Vu-All-Over-Again.html" </w:instrText>
      </w:r>
      <w:r w:rsidRPr="00E54EF0">
        <w:rPr>
          <w:sz w:val="12"/>
        </w:rPr>
        <w:fldChar w:fldCharType="separate"/>
      </w:r>
      <w:r w:rsidRPr="00E54EF0">
        <w:rPr>
          <w:rStyle w:val="Hyperlink"/>
          <w:sz w:val="12"/>
        </w:rPr>
        <w:t>http://oilprice.com/Geopolitics/International/Russia-And-Latin-America-Deja-Vu-All-Over-Again.html</w:t>
      </w:r>
      <w:r w:rsidRPr="00E54EF0">
        <w:rPr>
          <w:rStyle w:val="Hyperlink"/>
          <w:sz w:val="12"/>
        </w:rPr>
        <w:fldChar w:fldCharType="end"/>
      </w:r>
      <w:r w:rsidRPr="00E54EF0">
        <w:rPr>
          <w:sz w:val="12"/>
        </w:rPr>
        <w:t>)</w:t>
      </w:r>
    </w:p>
    <w:p w:rsidR="00845692" w:rsidRPr="00E54EF0" w:rsidRDefault="00E842D4" w:rsidP="00E842D4">
      <w:pPr>
        <w:rPr>
          <w:sz w:val="12"/>
        </w:rPr>
      </w:pPr>
      <w:r w:rsidRPr="00E54EF0">
        <w:rPr>
          <w:sz w:val="12"/>
        </w:rPr>
        <w:t>Next month is the 10th anniversary of the 9-11 terrorist attacks on the U.S., which set America off on a global campaign of revenge, centered on Iraq and Afghanistan, the latter referred to for more than a century as “the graveyard of empires.” There is more synergy between these events than might first appear – first is that the USSR learned its lessons from its bloody nine-year occupation of Afghanistan, withdrawing its troops in 1989, while Washington has yet to see the light at the end of the Khyber Pass after a decade.A U.S. Cold War policy that has survived for 51 years celebrates its anniversary in October – the U.S. trade embargo on Cuba. For three decades the USSR was Cuba’s stalwart ally,</w:t>
      </w:r>
      <w:r w:rsidRPr="00E54EF0">
        <w:rPr>
          <w:b/>
          <w:sz w:val="12"/>
        </w:rPr>
        <w:t xml:space="preserve"> </w:t>
      </w:r>
      <w:r w:rsidRPr="00E54EF0">
        <w:rPr>
          <w:sz w:val="12"/>
        </w:rPr>
        <w:t xml:space="preserve">giving Washington pause after the ill-fated April 1961 Bay of Pigs fiasco, which in turn led to the Cuban Missile crisis six months later. The U.S. still treats Cuba as it did </w:t>
      </w:r>
      <w:proofErr w:type="gramStart"/>
      <w:r w:rsidRPr="00E54EF0">
        <w:rPr>
          <w:sz w:val="12"/>
        </w:rPr>
        <w:t>then,</w:t>
      </w:r>
      <w:proofErr w:type="gramEnd"/>
      <w:r w:rsidRPr="00E54EF0">
        <w:rPr>
          <w:sz w:val="12"/>
        </w:rPr>
        <w:t xml:space="preserve"> a point of some relevance to Einstein’s wry observation.Cuba fell into the USSR’s lap because of U.S. Latin American foreign policy. Now, in an eerie replay of those days,</w:t>
      </w:r>
      <w:r w:rsidRPr="00CE7533">
        <w:rPr>
          <w:rStyle w:val="StyleBoldUnderline"/>
        </w:rPr>
        <w:t xml:space="preserve"> </w:t>
      </w:r>
      <w:r w:rsidRPr="00E54EF0">
        <w:rPr>
          <w:rStyle w:val="StyleBoldUnderline"/>
        </w:rPr>
        <w:t xml:space="preserve">the entire continent is shifting towards deeper relations with Moscow, </w:t>
      </w:r>
      <w:r w:rsidRPr="00E54EF0">
        <w:rPr>
          <w:sz w:val="12"/>
        </w:rPr>
        <w:t>a situation for which Washington has solely itself to blame, having fixated for the past decade on punishing Muslim terrorists. If stories of Washington’s “global war on terror” have dominated the U.S. media for the last ten years, then surely</w:t>
      </w:r>
      <w:r w:rsidRPr="00CE7533">
        <w:rPr>
          <w:rStyle w:val="StyleBoldUnderline"/>
        </w:rPr>
        <w:t xml:space="preserve"> </w:t>
      </w:r>
      <w:r w:rsidRPr="00E54EF0">
        <w:rPr>
          <w:rStyle w:val="StyleBoldUnderline"/>
        </w:rPr>
        <w:t>the biggest overlooked story in Washington is how its influence in Central and Latin America has ebbed away during that same period, a country at a time</w:t>
      </w:r>
      <w:r w:rsidRPr="00CE7533">
        <w:rPr>
          <w:rStyle w:val="StyleBoldUnderline"/>
        </w:rPr>
        <w:t xml:space="preserve">. </w:t>
      </w:r>
      <w:r w:rsidR="00845692" w:rsidRPr="00E54EF0">
        <w:rPr>
          <w:sz w:val="12"/>
        </w:rPr>
        <w:t xml:space="preserve">And, as in 1960, </w:t>
      </w:r>
      <w:r w:rsidR="00845692" w:rsidRPr="00E54EF0">
        <w:rPr>
          <w:rStyle w:val="StyleBoldUnderline"/>
        </w:rPr>
        <w:t>one of the chief beneficiaries is Russia</w:t>
      </w:r>
      <w:r w:rsidR="00845692" w:rsidRPr="00E54EF0">
        <w:rPr>
          <w:sz w:val="12"/>
        </w:rPr>
        <w:t xml:space="preserve">, not through any dynamic policy initiatives, but </w:t>
      </w:r>
      <w:r w:rsidR="00845692" w:rsidRPr="00E54EF0">
        <w:rPr>
          <w:rStyle w:val="StyleBoldUnderline"/>
        </w:rPr>
        <w:t>because the Latin low-hanging fruit is literally falling into its lap.</w:t>
      </w:r>
      <w:r w:rsidR="00845692" w:rsidRPr="00E54EF0">
        <w:rPr>
          <w:sz w:val="12"/>
        </w:rPr>
        <w:t xml:space="preserve"> Nothing better epitomizes this than Russian Foreign Minister Foreign Minister Sergei Lavrov's upcoming official visits to El Salvador, Peru and Venezuela, scheduled for 21-25 August. During an interview with Russkoe Informatsionnoe Agentsvo Novosti Russian Ministry of Foreign Affairs spokesman Aleksandr Lukashevich discussed Lavrov’s visits, saying, “</w:t>
      </w:r>
      <w:r w:rsidR="00845692" w:rsidRPr="00E54EF0">
        <w:rPr>
          <w:rStyle w:val="StyleBoldUnderline"/>
        </w:rPr>
        <w:t xml:space="preserve">In recent years, Russia's relations with Latin American countries have acquired a qualitatively new momentum. It is important that the intensification of our ties with Latin American countries fits into the new configuration of international relations of the contemporary multi-polar world. This is a new level of interaction between the evolving development centers, one of which is to become Latin America. Its leading states demonstrate an ability to actively and productively participate in dealing with issues on the global agenda and in economic growth rates </w:t>
      </w:r>
      <w:r w:rsidR="00845692" w:rsidRPr="00E54EF0">
        <w:rPr>
          <w:sz w:val="12"/>
        </w:rPr>
        <w:t>the region is second only perhaps to Asia. Not for nothing have experts begun to talk of the dawn of a ‘Latin American decade.’” Since 2008</w:t>
      </w:r>
      <w:r w:rsidR="00845692" w:rsidRPr="00E54EF0">
        <w:rPr>
          <w:rStyle w:val="StyleBoldUnderline"/>
        </w:rPr>
        <w:t xml:space="preserve"> Latin America has assumed a higher and higher priority in Russian foreign policy, </w:t>
      </w:r>
      <w:r w:rsidR="00845692" w:rsidRPr="00E54EF0">
        <w:rPr>
          <w:sz w:val="12"/>
        </w:rPr>
        <w:t xml:space="preserve">as evidenced by the 22 summit and more than 60 high-level meetings held between Russia and various Central and Latin American nations. In words </w:t>
      </w:r>
      <w:r w:rsidR="00845692" w:rsidRPr="00E54EF0">
        <w:rPr>
          <w:rStyle w:val="StyleBoldUnderline"/>
        </w:rPr>
        <w:t>certain to cheer every Central and Latin American politician anxious to reduce Washington’s heavy regional thumbprin</w:t>
      </w:r>
      <w:r w:rsidR="00845692" w:rsidRPr="00E54EF0">
        <w:rPr>
          <w:sz w:val="12"/>
        </w:rPr>
        <w:t xml:space="preserve">t, Lukashevich added, </w:t>
      </w:r>
      <w:r w:rsidR="00845692" w:rsidRPr="00E54EF0">
        <w:rPr>
          <w:rStyle w:val="StyleBoldUnderline"/>
        </w:rPr>
        <w:t>“At the core of our political contacts is the fundamental concurrence of approaches to the formation of a new polycentric world order and settlement of key international issues on a collective basis.</w:t>
      </w:r>
      <w:r w:rsidR="00845692" w:rsidRPr="00E54EF0">
        <w:rPr>
          <w:sz w:val="12"/>
        </w:rPr>
        <w:t>” In other welcome news for the Latino leaders</w:t>
      </w:r>
      <w:r w:rsidR="00845692" w:rsidRPr="00E54EF0">
        <w:rPr>
          <w:rStyle w:val="StyleBoldUnderline"/>
        </w:rPr>
        <w:t xml:space="preserve">, Russia is interested in expanding bilateral trade links, </w:t>
      </w:r>
      <w:r w:rsidR="00845692" w:rsidRPr="00E54EF0">
        <w:rPr>
          <w:sz w:val="12"/>
        </w:rPr>
        <w:t xml:space="preserve">“particularly in light of the creation of the Community of Latin American and Caribbean States.” Last year, </w:t>
      </w:r>
      <w:r w:rsidR="00845692" w:rsidRPr="00E54EF0">
        <w:rPr>
          <w:rStyle w:val="StyleBoldUnderline"/>
        </w:rPr>
        <w:t>Russian trade with the region soared by 15 percent</w:t>
      </w:r>
      <w:r w:rsidR="00845692" w:rsidRPr="00E54EF0">
        <w:rPr>
          <w:sz w:val="12"/>
        </w:rPr>
        <w:t xml:space="preserve"> to $12.4 billion</w:t>
      </w:r>
      <w:r w:rsidR="00845692" w:rsidRPr="00E54EF0">
        <w:rPr>
          <w:rStyle w:val="StyleBoldUnderline"/>
        </w:rPr>
        <w:t>. Russia envisages bilateral projects in fields ranging from space to nuclear power generation</w:t>
      </w:r>
      <w:r w:rsidR="00845692" w:rsidRPr="00E54EF0">
        <w:rPr>
          <w:sz w:val="12"/>
        </w:rPr>
        <w:t xml:space="preserve">, </w:t>
      </w:r>
      <w:r w:rsidR="00845692" w:rsidRPr="00E54EF0">
        <w:rPr>
          <w:rStyle w:val="StyleBoldUnderline"/>
        </w:rPr>
        <w:t>while Aeroflot and Transaero are to restore direct air links with</w:t>
      </w:r>
      <w:r w:rsidR="00845692" w:rsidRPr="00E54EF0">
        <w:rPr>
          <w:sz w:val="12"/>
        </w:rPr>
        <w:t xml:space="preserve"> Brazil, Argentina, </w:t>
      </w:r>
      <w:r w:rsidR="00845692" w:rsidRPr="00E54EF0">
        <w:rPr>
          <w:rStyle w:val="StyleBoldUnderline"/>
        </w:rPr>
        <w:t>Mexico, Venezuela</w:t>
      </w:r>
      <w:r w:rsidR="00845692" w:rsidRPr="00E54EF0">
        <w:rPr>
          <w:sz w:val="12"/>
        </w:rPr>
        <w:t xml:space="preserve">, Peru, Panama, Nicaragua, </w:t>
      </w:r>
      <w:r w:rsidR="00845692" w:rsidRPr="00E54EF0">
        <w:rPr>
          <w:rStyle w:val="StyleBoldUnderline"/>
        </w:rPr>
        <w:t xml:space="preserve">Cuba </w:t>
      </w:r>
      <w:r w:rsidR="00845692" w:rsidRPr="00E54EF0">
        <w:rPr>
          <w:sz w:val="12"/>
        </w:rPr>
        <w:t xml:space="preserve">and Chile. If Fidel remains Washington’s favorite bête noire, then Venezuela’s Hugo Chavez comes a close second. In a tart rebuke to U.S. regional unilateralism Lukashevich said, </w:t>
      </w:r>
      <w:r w:rsidR="00845692" w:rsidRPr="00E54EF0">
        <w:rPr>
          <w:rStyle w:val="StyleBoldUnderline"/>
        </w:rPr>
        <w:t>“Of fundamental importance is the similarity of Russia and Venezuela's approaches toward creating a more just and democratic world order</w:t>
      </w:r>
      <w:r w:rsidR="00845692" w:rsidRPr="00E54EF0">
        <w:rPr>
          <w:sz w:val="12"/>
        </w:rPr>
        <w:t xml:space="preserve">. At its foundation we see the principles of multilateralism and due consideration for the legitimate interests of states, the maintenance of peace and stability, strengthening the UN's central role and respect for international law.” It remains to be seen how much concrete results will be achieved by Lavrov’s visit, </w:t>
      </w:r>
      <w:r w:rsidR="00845692" w:rsidRPr="00E54EF0">
        <w:rPr>
          <w:rStyle w:val="StyleBoldUnderline"/>
        </w:rPr>
        <w:t>much Moscow’s regional approach contrasts starkly with America’s paternalistic Big Brother” Monroe Doctrine attitudes and the Kremlin initiatives are accordingly being given a warm reception.</w:t>
      </w:r>
      <w:r w:rsidR="00845692" w:rsidRPr="00E54EF0">
        <w:rPr>
          <w:sz w:val="12"/>
        </w:rPr>
        <w:t xml:space="preserve"> </w:t>
      </w:r>
      <w:r w:rsidR="00845692" w:rsidRPr="00E54EF0">
        <w:rPr>
          <w:rStyle w:val="StyleBoldUnderline"/>
        </w:rPr>
        <w:t>A final petit but telling episode underlines the contrasts between Washington and Moscow to the region.</w:t>
      </w:r>
      <w:r w:rsidR="00845692" w:rsidRPr="00E54EF0">
        <w:rPr>
          <w:sz w:val="12"/>
        </w:rPr>
        <w:t xml:space="preserve"> </w:t>
      </w:r>
      <w:r w:rsidR="00845692" w:rsidRPr="00E54EF0">
        <w:rPr>
          <w:rStyle w:val="StyleBoldUnderline"/>
        </w:rPr>
        <w:t>Russia now has visa-free travel agreements wit</w:t>
      </w:r>
      <w:r w:rsidR="00845692" w:rsidRPr="00E54EF0">
        <w:rPr>
          <w:sz w:val="12"/>
        </w:rPr>
        <w:t>h Argentina, Brazil</w:t>
      </w:r>
      <w:r w:rsidR="00845692" w:rsidRPr="00E54EF0">
        <w:rPr>
          <w:rStyle w:val="StyleBoldUnderline"/>
        </w:rPr>
        <w:t>, Venezuela</w:t>
      </w:r>
      <w:r w:rsidR="00845692" w:rsidRPr="00E54EF0">
        <w:rPr>
          <w:sz w:val="12"/>
        </w:rPr>
        <w:t xml:space="preserve">, Colombia, </w:t>
      </w:r>
      <w:r w:rsidR="00845692" w:rsidRPr="00E54EF0">
        <w:rPr>
          <w:rStyle w:val="StyleBoldUnderline"/>
        </w:rPr>
        <w:t>Cuba</w:t>
      </w:r>
      <w:r w:rsidR="00845692" w:rsidRPr="00E54EF0">
        <w:rPr>
          <w:sz w:val="12"/>
        </w:rPr>
        <w:t xml:space="preserve">, Nicaragua, Peru, Chile and Ecuador and is negotiating similar treaties with Guatemala, Panama and Uruguay. </w:t>
      </w:r>
      <w:r w:rsidR="00845692" w:rsidRPr="00E54EF0">
        <w:rPr>
          <w:rStyle w:val="StyleBoldUnderline"/>
        </w:rPr>
        <w:t>Try suggesting such a policy to the Department of Homeland Security</w:t>
      </w:r>
      <w:r w:rsidR="00845692" w:rsidRPr="00E54EF0">
        <w:rPr>
          <w:sz w:val="12"/>
        </w:rPr>
        <w:t xml:space="preserve"> and the Transportation Security Administration.</w:t>
      </w:r>
    </w:p>
    <w:p w:rsidR="00845692" w:rsidRPr="00E54EF0" w:rsidRDefault="00845692" w:rsidP="00845692"/>
    <w:p w:rsidR="00FD6EC3" w:rsidRPr="00E54EF0" w:rsidRDefault="00FD6EC3">
      <w:pPr>
        <w:spacing w:after="200" w:line="276" w:lineRule="auto"/>
        <w:rPr>
          <w:sz w:val="12"/>
        </w:rPr>
      </w:pPr>
      <w:r w:rsidRPr="00E54EF0">
        <w:rPr>
          <w:sz w:val="12"/>
        </w:rPr>
        <w:br w:type="page"/>
      </w:r>
    </w:p>
    <w:p w:rsidR="0059667A" w:rsidRPr="00E54EF0" w:rsidRDefault="0059667A" w:rsidP="0059667A">
      <w:pPr>
        <w:pStyle w:val="Heading3"/>
      </w:pPr>
      <w:r w:rsidRPr="00E54EF0">
        <w:lastRenderedPageBreak/>
        <w:t>Solvency- Latin America- Drugs</w:t>
      </w:r>
    </w:p>
    <w:p w:rsidR="0059667A" w:rsidRPr="00E54EF0" w:rsidRDefault="0059667A" w:rsidP="0059667A">
      <w:pPr>
        <w:pStyle w:val="Heading4"/>
      </w:pPr>
      <w:r w:rsidRPr="00E54EF0">
        <w:t>Russia solves counter narcotics</w:t>
      </w:r>
    </w:p>
    <w:p w:rsidR="0059667A" w:rsidRPr="00E54EF0" w:rsidRDefault="0059667A" w:rsidP="0059667A">
      <w:pPr>
        <w:rPr>
          <w:sz w:val="10"/>
        </w:rPr>
      </w:pPr>
      <w:r w:rsidRPr="00E54EF0">
        <w:rPr>
          <w:rStyle w:val="StyleStyleBold12pt"/>
        </w:rPr>
        <w:t>Wells 4-26</w:t>
      </w:r>
      <w:r w:rsidRPr="00E54EF0">
        <w:rPr>
          <w:sz w:val="10"/>
        </w:rPr>
        <w:t xml:space="preserve"> (Miriam, Wells is a journalist who has previously worked for BBC Radio News and for Human Rights Watch. She has worked for InSight Crime since 2012, specializes in Latin American Reporting, “Should Russian Anti-Drug Aid to LatAm Worry the US</w:t>
      </w:r>
      <w:proofErr w:type="gramStart"/>
      <w:r w:rsidRPr="00E54EF0">
        <w:rPr>
          <w:sz w:val="10"/>
        </w:rPr>
        <w:t>?,</w:t>
      </w:r>
      <w:proofErr w:type="gramEnd"/>
      <w:r w:rsidRPr="00E54EF0">
        <w:rPr>
          <w:sz w:val="10"/>
        </w:rPr>
        <w:t>” 2013 http://www.insightcrime.org/news-analysis/should-russian-drug-aid-latam-worry-us)</w:t>
      </w:r>
    </w:p>
    <w:p w:rsidR="0059667A" w:rsidRPr="00E54EF0" w:rsidRDefault="0059667A" w:rsidP="0059667A">
      <w:pPr>
        <w:rPr>
          <w:sz w:val="12"/>
        </w:rPr>
      </w:pPr>
      <w:r w:rsidRPr="00E54EF0">
        <w:rPr>
          <w:sz w:val="12"/>
        </w:rPr>
        <w:t xml:space="preserve">In March, </w:t>
      </w:r>
      <w:r w:rsidRPr="00E54EF0">
        <w:rPr>
          <w:rStyle w:val="StyleBoldUnderline"/>
        </w:rPr>
        <w:t>Russian drug czar</w:t>
      </w:r>
      <w:r w:rsidRPr="00E54EF0">
        <w:rPr>
          <w:sz w:val="12"/>
        </w:rPr>
        <w:t xml:space="preserve"> Viktor </w:t>
      </w:r>
      <w:r w:rsidRPr="00E54EF0">
        <w:rPr>
          <w:rStyle w:val="StyleBoldUnderline"/>
        </w:rPr>
        <w:t>Ivanov</w:t>
      </w:r>
      <w:r w:rsidRPr="00E54EF0">
        <w:rPr>
          <w:sz w:val="12"/>
        </w:rPr>
        <w:t xml:space="preserve"> </w:t>
      </w:r>
      <w:r w:rsidRPr="00E54EF0">
        <w:rPr>
          <w:rStyle w:val="StyleBoldUnderline"/>
        </w:rPr>
        <w:t>visited Nicaragua to inaugurate a new Managua counternarcotics training center financed by Moscow, which will train not only Nicaraguan police but</w:t>
      </w:r>
      <w:r w:rsidRPr="00E54EF0">
        <w:rPr>
          <w:sz w:val="12"/>
        </w:rPr>
        <w:t xml:space="preserve"> also </w:t>
      </w:r>
      <w:r w:rsidRPr="00E54EF0">
        <w:rPr>
          <w:rStyle w:val="StyleBoldUnderline"/>
        </w:rPr>
        <w:t>officers from neighboring countries</w:t>
      </w:r>
      <w:r w:rsidRPr="00E54EF0">
        <w:rPr>
          <w:sz w:val="12"/>
        </w:rPr>
        <w:t xml:space="preserve">. </w:t>
      </w:r>
      <w:r w:rsidRPr="00E54EF0">
        <w:rPr>
          <w:rStyle w:val="StyleBoldUnderline"/>
        </w:rPr>
        <w:t>Russia has also agreed to supply Nicaragua</w:t>
      </w:r>
      <w:r w:rsidRPr="00E54EF0">
        <w:rPr>
          <w:sz w:val="12"/>
        </w:rPr>
        <w:t xml:space="preserve"> with firearms, helicopters and urban assault vehicles, reported the Nicaragua Dispatch, </w:t>
      </w:r>
      <w:r w:rsidRPr="00E54EF0">
        <w:rPr>
          <w:rStyle w:val="StyleBoldUnderline"/>
        </w:rPr>
        <w:t>with the aim of making the country a "locomotive and stronghold" for Central America's fight against drug trafficking</w:t>
      </w:r>
      <w:r w:rsidRPr="00E54EF0">
        <w:rPr>
          <w:sz w:val="12"/>
        </w:rPr>
        <w:t>. On the way to Nicaragua, Ivanov visited Peru, where the two nations signed an agreement to cooperate on counternarcotics. Later that month, the Peruvian government made a $406 million deal to buy 24 Russian helicopters. During his trip</w:t>
      </w:r>
      <w:r w:rsidRPr="00E54EF0">
        <w:rPr>
          <w:rStyle w:val="StyleBoldUnderline"/>
        </w:rPr>
        <w:t xml:space="preserve">, Ivanov also took part in a conference of police chiefs across Central America, the Caribbean, Mexico and Colombia, and was thanked for Russia's help to regional forces. </w:t>
      </w:r>
      <w:r w:rsidRPr="00E54EF0">
        <w:rPr>
          <w:sz w:val="12"/>
        </w:rPr>
        <w:t xml:space="preserve">Earlier in March, the </w:t>
      </w:r>
      <w:r w:rsidRPr="00E54EF0">
        <w:rPr>
          <w:rStyle w:val="StyleBoldUnderline"/>
        </w:rPr>
        <w:t>first major joint Russian-Nicaraguan anti-drug operation dismantled a Nicaragua-based trafficking ring that allegedly supplied drugs to Europe, arresting 26 people and seizing around 1.2 tons of cocaine</w:t>
      </w:r>
      <w:r w:rsidRPr="00E54EF0">
        <w:rPr>
          <w:sz w:val="12"/>
        </w:rPr>
        <w:t xml:space="preserve">. </w:t>
      </w:r>
      <w:r w:rsidRPr="00E54EF0">
        <w:rPr>
          <w:rStyle w:val="StyleBoldUnderline"/>
        </w:rPr>
        <w:t>Ivanov's tour follows a similar trip last year in which he visited Mexico, Cuba, Nicaragua, El Salvador and Panama, offering counternarcotics support and training for police officers.</w:t>
      </w:r>
      <w:r w:rsidRPr="00E54EF0">
        <w:rPr>
          <w:sz w:val="12"/>
        </w:rPr>
        <w:t xml:space="preserve"> </w:t>
      </w:r>
    </w:p>
    <w:p w:rsidR="0059667A" w:rsidRPr="00E54EF0" w:rsidRDefault="0059667A" w:rsidP="0059667A">
      <w:pPr>
        <w:pStyle w:val="Heading4"/>
      </w:pPr>
      <w:r w:rsidRPr="00E54EF0">
        <w:t>Comparatively better than America – Latin American support proves</w:t>
      </w:r>
    </w:p>
    <w:p w:rsidR="0059667A" w:rsidRPr="00E54EF0" w:rsidRDefault="0059667A" w:rsidP="0059667A">
      <w:pPr>
        <w:rPr>
          <w:sz w:val="10"/>
        </w:rPr>
      </w:pPr>
      <w:r w:rsidRPr="00E54EF0">
        <w:rPr>
          <w:rStyle w:val="StyleStyleBold12pt"/>
        </w:rPr>
        <w:t>Wells 4-26</w:t>
      </w:r>
      <w:r w:rsidRPr="00E54EF0">
        <w:rPr>
          <w:sz w:val="10"/>
        </w:rPr>
        <w:t xml:space="preserve"> (Miriam, Wells is a journalist who has previously worked for BBC Radio News and for Human Rights Watch. She has worked for InSight Crime since 2012, specializes in Latin American Reporting, “Should Russian Anti-Drug Aid to LatAm Worry the US</w:t>
      </w:r>
      <w:proofErr w:type="gramStart"/>
      <w:r w:rsidRPr="00E54EF0">
        <w:rPr>
          <w:sz w:val="10"/>
        </w:rPr>
        <w:t>?,</w:t>
      </w:r>
      <w:proofErr w:type="gramEnd"/>
      <w:r w:rsidRPr="00E54EF0">
        <w:rPr>
          <w:sz w:val="10"/>
        </w:rPr>
        <w:t>” 2013 http://www.insightcrime.org/news-analysis/should-russian-drug-aid-latam-worry-us)</w:t>
      </w:r>
    </w:p>
    <w:p w:rsidR="0059667A" w:rsidRPr="00E54EF0" w:rsidRDefault="0059667A" w:rsidP="0059667A">
      <w:pPr>
        <w:rPr>
          <w:sz w:val="14"/>
        </w:rPr>
      </w:pPr>
      <w:r w:rsidRPr="00E54EF0">
        <w:rPr>
          <w:rStyle w:val="StyleBoldUnderline"/>
        </w:rPr>
        <w:t>Venezuela is Russia's closest ally in the region, and provides an example of a partnership that has raised concerns in the United States. Venezuelan spent $4.4 billion on Russian arms</w:t>
      </w:r>
      <w:r w:rsidRPr="00E54EF0">
        <w:rPr>
          <w:sz w:val="14"/>
        </w:rPr>
        <w:t xml:space="preserve"> between 2005 and 2007, becoming the world's biggest purchaser of Russian weaponry in 2011. In October, </w:t>
      </w:r>
      <w:r w:rsidRPr="00E54EF0">
        <w:rPr>
          <w:rStyle w:val="StyleBoldUnderline"/>
        </w:rPr>
        <w:t>Ivanov announced that Russia had invested around $16 billion in energy projects in Venezuela, and stated that improving the quality of antinarcotics efforts in Latin America was necessary "in order to protect our investments in that region from drug lords.</w:t>
      </w:r>
      <w:r w:rsidRPr="00E54EF0">
        <w:rPr>
          <w:sz w:val="14"/>
        </w:rPr>
        <w:t xml:space="preserve">" </w:t>
      </w:r>
      <w:r w:rsidRPr="00E54EF0">
        <w:rPr>
          <w:rStyle w:val="StyleBoldUnderline"/>
        </w:rPr>
        <w:t>He has also criticized the United States' militarized drug policy in Latin America, and has made comments suggesting that Russia seeks to develop an alternative multilateral consensus on the topic, undermining US dominance in the region</w:t>
      </w:r>
      <w:r w:rsidRPr="00E54EF0">
        <w:rPr>
          <w:sz w:val="14"/>
        </w:rPr>
        <w:t>.</w:t>
      </w:r>
    </w:p>
    <w:p w:rsidR="00B205A3" w:rsidRPr="00E54EF0" w:rsidRDefault="00B205A3" w:rsidP="0059667A">
      <w:pPr>
        <w:rPr>
          <w:sz w:val="14"/>
        </w:rPr>
      </w:pPr>
    </w:p>
    <w:p w:rsidR="00B205A3" w:rsidRPr="00E54EF0" w:rsidRDefault="00B205A3" w:rsidP="00B205A3">
      <w:pPr>
        <w:pStyle w:val="Heading4"/>
      </w:pPr>
      <w:r w:rsidRPr="00E54EF0">
        <w:t>Russia solves drug exports, imports and trafficking</w:t>
      </w:r>
    </w:p>
    <w:p w:rsidR="00B205A3" w:rsidRPr="00E54EF0" w:rsidRDefault="00B205A3" w:rsidP="00B205A3">
      <w:pPr>
        <w:rPr>
          <w:sz w:val="12"/>
        </w:rPr>
      </w:pPr>
      <w:r w:rsidRPr="00E54EF0">
        <w:rPr>
          <w:rStyle w:val="StyleStyleBold12pt"/>
        </w:rPr>
        <w:t xml:space="preserve">Bargent, 13 </w:t>
      </w:r>
      <w:r w:rsidRPr="00E54EF0">
        <w:rPr>
          <w:sz w:val="12"/>
        </w:rPr>
        <w:t>(James Bargent, Reporter for InSight Crime, 3/20/13, “Russia Looks to Increase Influence in Latin America Drug War”</w:t>
      </w:r>
      <w:proofErr w:type="gramStart"/>
      <w:r w:rsidRPr="00E54EF0">
        <w:rPr>
          <w:sz w:val="12"/>
        </w:rPr>
        <w:t xml:space="preserve">, </w:t>
      </w:r>
      <w:proofErr w:type="gramEnd"/>
      <w:r w:rsidRPr="00E54EF0">
        <w:rPr>
          <w:sz w:val="12"/>
        </w:rPr>
        <w:fldChar w:fldCharType="begin"/>
      </w:r>
      <w:r w:rsidRPr="00E54EF0">
        <w:rPr>
          <w:sz w:val="12"/>
        </w:rPr>
        <w:instrText xml:space="preserve"> HYPERLINK "http://www.insightcrime.org/news-briefs/russia-influence-latin-america-drug-war" </w:instrText>
      </w:r>
      <w:r w:rsidRPr="00E54EF0">
        <w:rPr>
          <w:sz w:val="12"/>
        </w:rPr>
        <w:fldChar w:fldCharType="separate"/>
      </w:r>
      <w:r w:rsidRPr="00E54EF0">
        <w:rPr>
          <w:rStyle w:val="Hyperlink"/>
          <w:sz w:val="12"/>
        </w:rPr>
        <w:t>http://www.insightcrime.org/news-briefs/russia-influence-latin-america-drug-war</w:t>
      </w:r>
      <w:r w:rsidRPr="00E54EF0">
        <w:rPr>
          <w:rStyle w:val="Hyperlink"/>
          <w:sz w:val="12"/>
        </w:rPr>
        <w:fldChar w:fldCharType="end"/>
      </w:r>
      <w:r w:rsidRPr="00E54EF0">
        <w:rPr>
          <w:sz w:val="12"/>
        </w:rPr>
        <w:t>)</w:t>
      </w:r>
    </w:p>
    <w:p w:rsidR="00B205A3" w:rsidRPr="00E54EF0" w:rsidRDefault="00B205A3" w:rsidP="00B205A3">
      <w:pPr>
        <w:rPr>
          <w:sz w:val="14"/>
        </w:rPr>
      </w:pPr>
      <w:r w:rsidRPr="00E54EF0">
        <w:rPr>
          <w:rStyle w:val="StyleBoldUnderline"/>
        </w:rPr>
        <w:t>Russia is to step up multilateral cooperation in counternarcotics operations in Latin America, in what may also be a play to increase its geopolitical influence in the region</w:t>
      </w:r>
      <w:r w:rsidRPr="00E54EF0">
        <w:rPr>
          <w:sz w:val="14"/>
        </w:rPr>
        <w:t xml:space="preserve">.The director of Russia's Federal Narcotics Service, </w:t>
      </w:r>
      <w:r w:rsidRPr="00E54EF0">
        <w:rPr>
          <w:rStyle w:val="StyleBoldUnderline"/>
        </w:rPr>
        <w:t>Viktor Ivanov, announced plans to work with several Latin American countries in carrying out joint counternarcotics operations, training law enforcement agencies, improving user rehabilitation facilities, and helping develop common anti-drug policies</w:t>
      </w:r>
      <w:r w:rsidRPr="00E54EF0">
        <w:rPr>
          <w:sz w:val="14"/>
        </w:rPr>
        <w:t xml:space="preserve">.Much of that investment will be in Nicaragua, where Russia is setting up an anti-drug training center, which will see </w:t>
      </w:r>
      <w:r w:rsidRPr="00E54EF0">
        <w:rPr>
          <w:rStyle w:val="StyleBoldUnderline"/>
        </w:rPr>
        <w:t>Russian law enforcement experts train agent</w:t>
      </w:r>
      <w:r w:rsidRPr="00E54EF0">
        <w:rPr>
          <w:sz w:val="14"/>
        </w:rPr>
        <w:t xml:space="preserve">s from seven countries </w:t>
      </w:r>
      <w:r w:rsidRPr="00E54EF0">
        <w:rPr>
          <w:rStyle w:val="StyleBoldUnderline"/>
        </w:rPr>
        <w:t>in areas such as tactics and use of technology</w:t>
      </w:r>
      <w:r w:rsidRPr="00E54EF0">
        <w:rPr>
          <w:sz w:val="14"/>
        </w:rPr>
        <w:t xml:space="preserve">. Ivanov also announced plans to increase security cooperation with Peru, and, in the coming year, begin training, information exchange, and joint monitoring of trafficking operations. Ivanov added that </w:t>
      </w:r>
      <w:r w:rsidRPr="00E54EF0">
        <w:rPr>
          <w:rStyle w:val="StyleBoldUnderline"/>
        </w:rPr>
        <w:t>Moscow police had identified trafficking routes into Russia in which cocaine is concealed in plantain shipments</w:t>
      </w:r>
      <w:r w:rsidRPr="00E54EF0">
        <w:rPr>
          <w:sz w:val="14"/>
        </w:rPr>
        <w:t xml:space="preserve"> leaving Ecuador or in Colombian flowers shipped to Russia from via the Netherlands. </w:t>
      </w:r>
      <w:r w:rsidRPr="00E54EF0">
        <w:rPr>
          <w:rStyle w:val="StyleBoldUnderline"/>
        </w:rPr>
        <w:t>He also highlighted West Africa as an increasingly popular transit point.</w:t>
      </w:r>
      <w:r w:rsidRPr="00E54EF0">
        <w:rPr>
          <w:sz w:val="14"/>
        </w:rPr>
        <w:t xml:space="preserve"> </w:t>
      </w:r>
      <w:r w:rsidRPr="00E54EF0">
        <w:rPr>
          <w:rStyle w:val="StyleBoldUnderline"/>
        </w:rPr>
        <w:t>Russia plays a central part in the global drug trade</w:t>
      </w:r>
      <w:r w:rsidRPr="00E54EF0">
        <w:rPr>
          <w:sz w:val="14"/>
        </w:rPr>
        <w:t xml:space="preserve">, but primarily as the world's largest consumer of heroin, which is generally trafficked in from Asian countries such as Afghanistan. Nevertheless, according to European police force Europol, </w:t>
      </w:r>
      <w:r w:rsidRPr="00E54EF0">
        <w:rPr>
          <w:rStyle w:val="StyleBoldUnderline"/>
        </w:rPr>
        <w:t>it also has a growing consumer market for cocaine</w:t>
      </w:r>
      <w:r w:rsidRPr="00E54EF0">
        <w:rPr>
          <w:sz w:val="14"/>
        </w:rPr>
        <w:t xml:space="preserve">. Europol also identified the former Soviet countries around Russia as possibly the next emerging entry point for cocaine into Europe. </w:t>
      </w:r>
      <w:r w:rsidRPr="00E54EF0">
        <w:rPr>
          <w:rStyle w:val="StyleBoldUnderline"/>
        </w:rPr>
        <w:t xml:space="preserve">However, the reasons for Russia's attempts to increase its influence in Latin America may also have a geopolitical angle. </w:t>
      </w:r>
      <w:r w:rsidRPr="00E54EF0">
        <w:rPr>
          <w:sz w:val="14"/>
        </w:rPr>
        <w:t>In an October 2012 tour of the region,</w:t>
      </w:r>
      <w:r w:rsidRPr="00E54EF0">
        <w:rPr>
          <w:rStyle w:val="StyleBoldUnderline"/>
        </w:rPr>
        <w:t xml:space="preserve"> Ivanov suggested his intention was to develop an alternative multilateral consensus around tackling drug </w:t>
      </w:r>
      <w:proofErr w:type="gramStart"/>
      <w:r w:rsidRPr="00E54EF0">
        <w:rPr>
          <w:rStyle w:val="StyleBoldUnderline"/>
        </w:rPr>
        <w:t>trafficking</w:t>
      </w:r>
      <w:proofErr w:type="gramEnd"/>
      <w:r w:rsidRPr="00E54EF0">
        <w:rPr>
          <w:rStyle w:val="StyleBoldUnderline"/>
        </w:rPr>
        <w:t xml:space="preserve"> that bypasses US dominance both in Latin America and in Asia.</w:t>
      </w:r>
      <w:r w:rsidRPr="00E54EF0">
        <w:rPr>
          <w:sz w:val="14"/>
        </w:rPr>
        <w:t xml:space="preserve"> In the past, Ivanov has criticized the US government's "heavy-handed methods of militarizing the region," in tackling drug trafficking. However, </w:t>
      </w:r>
      <w:r w:rsidRPr="00E54EF0">
        <w:rPr>
          <w:rStyle w:val="StyleBoldUnderline"/>
        </w:rPr>
        <w:t>his suggested drug control strategies do not stray far from conventional thinking and the policies emanating from Washington and seem more focused on rivaling US influence than changing tack in the drug war</w:t>
      </w:r>
      <w:r w:rsidRPr="00E54EF0">
        <w:rPr>
          <w:sz w:val="14"/>
        </w:rPr>
        <w:t xml:space="preserve">. </w:t>
      </w:r>
    </w:p>
    <w:p w:rsidR="00B205A3" w:rsidRPr="00E54EF0" w:rsidRDefault="00B205A3" w:rsidP="00B205A3"/>
    <w:p w:rsidR="00A5611B" w:rsidRPr="00E54EF0" w:rsidRDefault="00A5611B">
      <w:pPr>
        <w:spacing w:after="200" w:line="276" w:lineRule="auto"/>
      </w:pPr>
      <w:r w:rsidRPr="00E54EF0">
        <w:lastRenderedPageBreak/>
        <w:br w:type="page"/>
      </w:r>
    </w:p>
    <w:p w:rsidR="0059667A" w:rsidRPr="00E54EF0" w:rsidRDefault="00A5611B" w:rsidP="00A5611B">
      <w:pPr>
        <w:pStyle w:val="Heading3"/>
      </w:pPr>
      <w:r w:rsidRPr="00E54EF0">
        <w:lastRenderedPageBreak/>
        <w:t xml:space="preserve">Solvency – Latin America- Energy </w:t>
      </w:r>
    </w:p>
    <w:p w:rsidR="00A5611B" w:rsidRPr="00E54EF0" w:rsidRDefault="00A5611B" w:rsidP="00A5611B"/>
    <w:p w:rsidR="00A5611B" w:rsidRPr="00E54EF0" w:rsidRDefault="00A5611B" w:rsidP="00A5611B">
      <w:pPr>
        <w:pStyle w:val="Heading4"/>
      </w:pPr>
      <w:r w:rsidRPr="00E54EF0">
        <w:t>Russia solves energy development and investment in Latin America</w:t>
      </w:r>
    </w:p>
    <w:p w:rsidR="00A5611B" w:rsidRPr="00E54EF0" w:rsidRDefault="00A5611B" w:rsidP="00A5611B">
      <w:pPr>
        <w:rPr>
          <w:sz w:val="14"/>
        </w:rPr>
      </w:pPr>
      <w:r w:rsidRPr="00E54EF0">
        <w:rPr>
          <w:rStyle w:val="StyleStyleBold12pt"/>
        </w:rPr>
        <w:t xml:space="preserve">Walle, 12 </w:t>
      </w:r>
      <w:r w:rsidRPr="00E54EF0">
        <w:rPr>
          <w:sz w:val="14"/>
        </w:rPr>
        <w:t>(Walter Walle, Research Associate at the Council on Hemispheric Affairs, 5/8/12, “RUSSIA TURNS TO THE SOUTH FOR MILITARY AND ECONOMIC ALLIANCES”</w:t>
      </w:r>
      <w:proofErr w:type="gramStart"/>
      <w:r w:rsidRPr="00E54EF0">
        <w:rPr>
          <w:sz w:val="14"/>
        </w:rPr>
        <w:t xml:space="preserve">, </w:t>
      </w:r>
      <w:proofErr w:type="gramEnd"/>
      <w:r w:rsidRPr="00E54EF0">
        <w:rPr>
          <w:sz w:val="14"/>
        </w:rPr>
        <w:fldChar w:fldCharType="begin"/>
      </w:r>
      <w:r w:rsidRPr="00E54EF0">
        <w:rPr>
          <w:sz w:val="14"/>
        </w:rPr>
        <w:instrText xml:space="preserve"> HYPERLINK "http://www.coha.org/russia-turns-to-the-south-for-military-and-economic-alliances/" </w:instrText>
      </w:r>
      <w:r w:rsidRPr="00E54EF0">
        <w:rPr>
          <w:sz w:val="14"/>
        </w:rPr>
        <w:fldChar w:fldCharType="separate"/>
      </w:r>
      <w:r w:rsidRPr="00E54EF0">
        <w:rPr>
          <w:rStyle w:val="Hyperlink"/>
          <w:sz w:val="14"/>
        </w:rPr>
        <w:t>http://www.coha.org/russia-turns-to-the-south-for-military-and-economic-alliances/</w:t>
      </w:r>
      <w:r w:rsidRPr="00E54EF0">
        <w:rPr>
          <w:rStyle w:val="Hyperlink"/>
          <w:sz w:val="14"/>
        </w:rPr>
        <w:fldChar w:fldCharType="end"/>
      </w:r>
      <w:r w:rsidRPr="00E54EF0">
        <w:rPr>
          <w:sz w:val="14"/>
        </w:rPr>
        <w:t>)</w:t>
      </w:r>
    </w:p>
    <w:p w:rsidR="00A5611B" w:rsidRPr="00E54EF0" w:rsidRDefault="00A5611B" w:rsidP="00A5611B">
      <w:pPr>
        <w:rPr>
          <w:rStyle w:val="StyleBoldUnderline"/>
        </w:rPr>
      </w:pPr>
      <w:r w:rsidRPr="00E54EF0">
        <w:rPr>
          <w:sz w:val="14"/>
        </w:rPr>
        <w:t xml:space="preserve">In addition to military cooperation, </w:t>
      </w:r>
      <w:r w:rsidRPr="00E54EF0">
        <w:rPr>
          <w:rStyle w:val="StyleBoldUnderline"/>
        </w:rPr>
        <w:t>energy</w:t>
      </w:r>
      <w:r w:rsidRPr="00E54EF0">
        <w:rPr>
          <w:sz w:val="14"/>
        </w:rPr>
        <w:t xml:space="preserve"> </w:t>
      </w:r>
      <w:r w:rsidRPr="00E54EF0">
        <w:rPr>
          <w:rStyle w:val="StyleBoldUnderline"/>
        </w:rPr>
        <w:t>cooperation has been pursued by Russia and Latin America. For instance, much of Venezuela’s credit, which enables it to flex its military muscle, has come from Chávez welcoming Russian oil companies to drill in Venezuelan oil fields.[</w:t>
      </w:r>
      <w:r w:rsidRPr="00E54EF0">
        <w:rPr>
          <w:sz w:val="14"/>
        </w:rPr>
        <w:t>16] Moreover, Argentina has expressed an interest in securing Russian cooperation for the construction of two nuclear power stations, each costing around 4.5 billion USD. [17</w:t>
      </w:r>
      <w:proofErr w:type="gramStart"/>
      <w:r w:rsidRPr="00E54EF0">
        <w:rPr>
          <w:sz w:val="14"/>
        </w:rPr>
        <w:t>]  Meanwhile</w:t>
      </w:r>
      <w:proofErr w:type="gramEnd"/>
      <w:r w:rsidRPr="00E54EF0">
        <w:rPr>
          <w:sz w:val="14"/>
        </w:rPr>
        <w:t xml:space="preserve"> Brazil has signed cooperation agreements with Russia to aid in the development of nuclear energy capacity;[18] likewise there could be assistance between the two countries to process Uranium and construct nuclear reactors. Finally, </w:t>
      </w:r>
      <w:r w:rsidRPr="00E54EF0">
        <w:rPr>
          <w:rStyle w:val="StyleBoldUnderline"/>
        </w:rPr>
        <w:t>Russia’s longtime ally, Cuba, is now looking to Moscow for help in pursuing oil exploration and development prospects. Furthermore, under the terms of signed agreements between La Habana and Moscow, cooperation will allow for “mining, agriculture, transportation, tourism, banking…</w:t>
      </w:r>
    </w:p>
    <w:p w:rsidR="00A5611B" w:rsidRPr="00E54EF0" w:rsidRDefault="00A5611B" w:rsidP="00A5611B"/>
    <w:p w:rsidR="00294FC8" w:rsidRPr="00E54EF0" w:rsidRDefault="00294FC8" w:rsidP="00294FC8"/>
    <w:p w:rsidR="0059667A" w:rsidRPr="00E54EF0" w:rsidRDefault="0059667A" w:rsidP="0059667A"/>
    <w:p w:rsidR="00FD6EC3" w:rsidRPr="00E54EF0" w:rsidRDefault="00FD6EC3" w:rsidP="00FD6EC3">
      <w:pPr>
        <w:pStyle w:val="Heading3"/>
      </w:pPr>
      <w:r w:rsidRPr="00E54EF0">
        <w:lastRenderedPageBreak/>
        <w:t>Solvency- Latin America- Oil</w:t>
      </w:r>
    </w:p>
    <w:p w:rsidR="00FD6EC3" w:rsidRPr="00E54EF0" w:rsidRDefault="00FD6EC3" w:rsidP="00FD6EC3"/>
    <w:p w:rsidR="00FD6EC3" w:rsidRPr="00E54EF0" w:rsidRDefault="00FD6EC3" w:rsidP="00FD6EC3">
      <w:pPr>
        <w:pStyle w:val="Heading4"/>
      </w:pPr>
      <w:r w:rsidRPr="00E54EF0">
        <w:t>Russia key to Latin American Oil investment- money/expertise</w:t>
      </w:r>
    </w:p>
    <w:p w:rsidR="00FD6EC3" w:rsidRPr="00E54EF0" w:rsidRDefault="00FD6EC3" w:rsidP="00FD6EC3">
      <w:pPr>
        <w:rPr>
          <w:sz w:val="14"/>
        </w:rPr>
      </w:pPr>
      <w:r w:rsidRPr="00E54EF0">
        <w:rPr>
          <w:rStyle w:val="StyleStyleBold12pt"/>
        </w:rPr>
        <w:t>Kurmaneaev 11</w:t>
      </w:r>
      <w:r w:rsidRPr="00E54EF0">
        <w:rPr>
          <w:sz w:val="14"/>
        </w:rPr>
        <w:t xml:space="preserve">-Bloomberg Venezuela </w:t>
      </w:r>
      <w:proofErr w:type="gramStart"/>
      <w:r w:rsidRPr="00E54EF0">
        <w:rPr>
          <w:sz w:val="14"/>
        </w:rPr>
        <w:t>Correspondent  (</w:t>
      </w:r>
      <w:proofErr w:type="gramEnd"/>
      <w:r w:rsidRPr="00E54EF0">
        <w:rPr>
          <w:sz w:val="14"/>
        </w:rPr>
        <w:t xml:space="preserve">11/18/13, Anatoly, Natural Gas Daily, “Russia’s Role in Latin America”, </w:t>
      </w:r>
      <w:hyperlink r:id="rId10" w:history="1">
        <w:r w:rsidRPr="00E54EF0">
          <w:rPr>
            <w:rStyle w:val="Hyperlink"/>
            <w:sz w:val="14"/>
          </w:rPr>
          <w:t>http://www.regesterlarkinenergy.com/insights/russias_role_in_latam_2011.11.18.pdf</w:t>
        </w:r>
      </w:hyperlink>
      <w:r w:rsidRPr="00E54EF0">
        <w:rPr>
          <w:sz w:val="14"/>
        </w:rPr>
        <w:t>) HC</w:t>
      </w:r>
    </w:p>
    <w:p w:rsidR="00FD6EC3" w:rsidRPr="00E54EF0" w:rsidRDefault="00FD6EC3" w:rsidP="00FD6EC3">
      <w:pPr>
        <w:rPr>
          <w:rStyle w:val="StyleBoldUnderline"/>
        </w:rPr>
      </w:pPr>
      <w:r w:rsidRPr="00E54EF0">
        <w:rPr>
          <w:rStyle w:val="StyleBoldUnderline"/>
        </w:rPr>
        <w:t xml:space="preserve">RUSSIAN companies are steadily building a presence in </w:t>
      </w:r>
    </w:p>
    <w:p w:rsidR="00FD6EC3" w:rsidRPr="00E54EF0" w:rsidRDefault="00FD6EC3" w:rsidP="00FD6EC3">
      <w:pPr>
        <w:rPr>
          <w:sz w:val="16"/>
        </w:rPr>
      </w:pPr>
      <w:r w:rsidRPr="00E54EF0">
        <w:rPr>
          <w:rStyle w:val="StyleBoldUnderline"/>
        </w:rPr>
        <w:t>Latin America’s oil and gas industry</w:t>
      </w:r>
      <w:r w:rsidRPr="00E54EF0">
        <w:t xml:space="preserve">, </w:t>
      </w:r>
      <w:r w:rsidRPr="00E54EF0">
        <w:rPr>
          <w:sz w:val="14"/>
        </w:rPr>
        <w:t>with TNK-BP’s $1 billion farm-in deal with Brazilian explorer HRT Participações in the gas-rich Solimões Basin just the most recent example. Elsewhere on the continent, Gazprom has opened an Office in Bolivia, where it holds stakes in three development blocks.</w:t>
      </w:r>
      <w:r w:rsidRPr="00E54EF0">
        <w:t xml:space="preserve"> </w:t>
      </w:r>
      <w:r w:rsidRPr="00E54EF0">
        <w:rPr>
          <w:rStyle w:val="StyleBoldUnderline"/>
        </w:rPr>
        <w:t xml:space="preserve">Zarubezhne", a Soviet-era energy firm dedicated to foreign projects, has extensive exploration interests offshore Cuba. In Venezuela, Gazprom is the main foreign developer of the giant Mariscal Sucre offshore gas project while, inland, Russian oil companies Rosne", Lukoil, TNK-BP, Surgutne"egaz and Gazprom Ne" each hold 8% in the multibillion-barrel Junin 6 heavy oil block. </w:t>
      </w:r>
      <w:r w:rsidRPr="00E54EF0">
        <w:rPr>
          <w:sz w:val="16"/>
        </w:rPr>
        <w:t>Lukoil is also at work nearby at block Junin 3, as well as at the Condor concession in neighbouring Colombia</w:t>
      </w:r>
      <w:r w:rsidRPr="00E54EF0">
        <w:t xml:space="preserve">. </w:t>
      </w:r>
      <w:r w:rsidRPr="00E54EF0">
        <w:rPr>
          <w:rStyle w:val="StyleBoldUnderline"/>
        </w:rPr>
        <w:t>Russia’s Latin passion is being driven by both political considerations and commercial sense. “Links with some of these countries go back to Soviet days,”</w:t>
      </w:r>
      <w:r w:rsidRPr="00E54EF0">
        <w:t xml:space="preserve"> </w:t>
      </w:r>
      <w:r w:rsidRPr="00E54EF0">
        <w:rPr>
          <w:sz w:val="16"/>
        </w:rPr>
        <w:t>said John Lough, associate fellow of the Russia and Eurasia Programme at London think-tank Chatham House</w:t>
      </w:r>
      <w:proofErr w:type="gramStart"/>
      <w:r w:rsidRPr="00E54EF0">
        <w:t>.“</w:t>
      </w:r>
      <w:proofErr w:type="gramEnd"/>
      <w:r w:rsidRPr="00E54EF0">
        <w:rPr>
          <w:rStyle w:val="StyleBoldUnderline"/>
        </w:rPr>
        <w:t xml:space="preserve">In the case of Venezuela, Moscow has made a strong effort to cultivate relations with President [Hugo] Chávez and Russian companies know that they have the government’s support for their investments. </w:t>
      </w:r>
      <w:proofErr w:type="gramStart"/>
      <w:r w:rsidRPr="00E54EF0">
        <w:rPr>
          <w:rStyle w:val="StyleBoldUnderline"/>
        </w:rPr>
        <w:t>this</w:t>
      </w:r>
      <w:proofErr w:type="gramEnd"/>
      <w:r w:rsidRPr="00E54EF0">
        <w:rPr>
          <w:rStyle w:val="StyleBoldUnderline"/>
        </w:rPr>
        <w:t xml:space="preserve"> is an important factor in reducing these firms’ political risk,” he added. In September, Interfax reported that a new bank being set up by the Russian and Venezuelan governments, Evronance Mosnarbank, will channel most of its $4 billion start-up capital into energy projects</w:t>
      </w:r>
      <w:r w:rsidRPr="00E54EF0">
        <w:t xml:space="preserve"> (</w:t>
      </w:r>
      <w:r w:rsidRPr="00E54EF0">
        <w:rPr>
          <w:sz w:val="16"/>
        </w:rPr>
        <w:t>See Russo-Venezuelan bank target energy projects, September 30 2011).“</w:t>
      </w:r>
      <w:proofErr w:type="gramStart"/>
      <w:r w:rsidRPr="00E54EF0">
        <w:rPr>
          <w:sz w:val="16"/>
        </w:rPr>
        <w:t>this</w:t>
      </w:r>
      <w:proofErr w:type="gramEnd"/>
      <w:r w:rsidRPr="00E54EF0">
        <w:rPr>
          <w:sz w:val="16"/>
        </w:rPr>
        <w:t xml:space="preserve"> is a more traditional type of Russian collaboration in Latin America, which is basically done with a look toward the North,” Kirk Sherr, head of Americas at consultancy Regester Larkin Energy, said in an interview this week. “A foreign policy based on challenging the United States through a proxy,” he </w:t>
      </w:r>
      <w:r w:rsidRPr="00E54EF0">
        <w:t>added.</w:t>
      </w:r>
      <w:r w:rsidRPr="00E54EF0">
        <w:rPr>
          <w:rStyle w:val="StyleBoldUnderline"/>
        </w:rPr>
        <w:t>Experts agree that Russian investments in Latin America are also good business</w:t>
      </w:r>
      <w:proofErr w:type="gramStart"/>
      <w:r w:rsidRPr="00E54EF0">
        <w:rPr>
          <w:rStyle w:val="StyleBoldUnderline"/>
        </w:rPr>
        <w:t>.“</w:t>
      </w:r>
      <w:proofErr w:type="gramEnd"/>
      <w:r w:rsidRPr="00E54EF0">
        <w:rPr>
          <w:rStyle w:val="StyleBoldUnderline"/>
        </w:rPr>
        <w:t>First, it is a way to diversify your risk</w:t>
      </w:r>
      <w:r w:rsidRPr="00E54EF0">
        <w:t xml:space="preserve">,” </w:t>
      </w:r>
      <w:r w:rsidRPr="00E54EF0">
        <w:rPr>
          <w:sz w:val="14"/>
        </w:rPr>
        <w:t xml:space="preserve">said Paul Isbell, visiting senior fellow at Washington-based think tank InterAmerican Dialogue. is becoming a particular issue for the Russian gas companies in light of the growing threat posed to their core European market by the spread of shale technologies across the world, he added.In addition, </w:t>
      </w:r>
      <w:r w:rsidRPr="00E54EF0">
        <w:rPr>
          <w:rStyle w:val="StyleBoldUnderline"/>
        </w:rPr>
        <w:t>the expert believes foreign ventures allow Russian companies to hone their competitive edge. “</w:t>
      </w:r>
      <w:proofErr w:type="gramStart"/>
      <w:r w:rsidRPr="00E54EF0">
        <w:rPr>
          <w:rStyle w:val="StyleBoldUnderline"/>
        </w:rPr>
        <w:t>these</w:t>
      </w:r>
      <w:proofErr w:type="gramEnd"/>
      <w:r w:rsidRPr="00E54EF0">
        <w:rPr>
          <w:rStyle w:val="StyleBoldUnderline"/>
        </w:rPr>
        <w:t xml:space="preserve"> foreign investments make perfect sense to me. Rather than staying at ho1me they are trying to forge the industry’s direction</w:t>
      </w:r>
      <w:r w:rsidRPr="00E54EF0">
        <w:t xml:space="preserve">,” </w:t>
      </w:r>
      <w:r w:rsidRPr="00E54EF0">
        <w:rPr>
          <w:sz w:val="16"/>
        </w:rPr>
        <w:t>said Isbell this week. What makes TNK-BP’s investment in Solimões stand out is its location in a country outside Russia’s tradition.socialist sphere of interest</w:t>
      </w:r>
      <w:proofErr w:type="gramStart"/>
      <w:r w:rsidRPr="00E54EF0">
        <w:rPr>
          <w:sz w:val="16"/>
        </w:rPr>
        <w:t>.“the</w:t>
      </w:r>
      <w:proofErr w:type="gramEnd"/>
      <w:r w:rsidRPr="00E54EF0">
        <w:rPr>
          <w:sz w:val="16"/>
        </w:rPr>
        <w:t xml:space="preserve"> TNK-BP deal is clearly an indication that it doesn’t help just having a position in Latin American countries with difficult relations with the US,” Sherr said.“</w:t>
      </w:r>
      <w:r w:rsidRPr="00E54EF0">
        <w:t xml:space="preserve">I </w:t>
      </w:r>
      <w:r w:rsidRPr="00E54EF0">
        <w:rPr>
          <w:rStyle w:val="StyleBoldUnderline"/>
        </w:rPr>
        <w:t>think Russian companies are realising</w:t>
      </w:r>
      <w:r w:rsidRPr="00E54EF0">
        <w:t xml:space="preserve"> that </w:t>
      </w:r>
      <w:r w:rsidRPr="00E54EF0">
        <w:rPr>
          <w:rStyle w:val="StyleBoldUnderline"/>
        </w:rPr>
        <w:t xml:space="preserve">to go beyond the traditional route of fostering [their country’s] foreign policy, </w:t>
      </w:r>
      <w:r w:rsidRPr="00E54EF0">
        <w:rPr>
          <w:rStyle w:val="StyleBoldUnderline"/>
          <w:sz w:val="14"/>
        </w:rPr>
        <w:t>t</w:t>
      </w:r>
      <w:r w:rsidRPr="00E54EF0">
        <w:rPr>
          <w:sz w:val="14"/>
        </w:rPr>
        <w:t>owards building an energy policy as well, they need to be in Brazil,” he added.The massive discoveries in the subsalt layer o$shore south-eastern Brazil are expected to convert the country into a top five global oil producer by the end of the decade, making it hard to ignore for any company harbouring global ambitions. On the back of the associated oil output, gas production in Brazil is expected to nearly triple between 2010 and 2019 to 169 million cubic metres per day (MMcm/d), according to government-controlled energy research institute Empresa de Pesquisa Energética. Yet Sherr believes, while TNKBP has good commercial prospects in the distant Brazilian Amazon, it faces a more complex operating environment compared to its existing Venezuelan project.HRT’s CEO Marcio Mello has said his company chose TNK-BP from several suitors because of the company’s proven record of developing projects in the challenging climes of northern Siberia. “While it is true that TNK-BP brings that experience in raw operations from Russia, they are going to and a more challenging situation in Solimões,” said Sherr. Knowing how to deal with remote environments under a relatively lax environmental and non-governmental organsational oversight is one set of circumstances. “Knowing how to operate in an area that, while remote, is an ongoing focus of attention by the environmental groups and related NGOs is an entirely different thing,” Sherr explained.Given the influx of foreign oil companies to Brazil, TNK-BP is unlikely to receive preferential treatment from the government. “And if it makes an operational mistake, I expect the response from the Brazilian regulator to be a fairly harsh one,” said Sherr. Another weak point for Russian companies in Latin America is likely to be offshore, an area of arguably the region’s most exciting exploration campaigns stretching from Guyana to the South Atlantic. Sherr believes deep-water drilling is likely to pose a challenge for Russian operators, due to their limited experience in that sector. Overall, grand foreign policy gestures will not be enough to turn Russian energy companies into weighty Latin American players. Despite the big investment plans, at present there is not one producing asset between them. “</w:t>
      </w:r>
      <w:r w:rsidRPr="00E54EF0">
        <w:rPr>
          <w:rStyle w:val="StyleBoldUnderline"/>
        </w:rPr>
        <w:t>We can expect to see more Russian companies going down this [Latin American] route</w:t>
      </w:r>
      <w:r w:rsidRPr="00E54EF0">
        <w:t xml:space="preserve">,” </w:t>
      </w:r>
      <w:r w:rsidRPr="00E54EF0">
        <w:rPr>
          <w:sz w:val="16"/>
        </w:rPr>
        <w:t>said Lough. He added: “How successful they will be remains to be seen. Some of these countries have challenging business environments and Russian companies are not necessarily well equipped to manage these risks.”</w:t>
      </w:r>
    </w:p>
    <w:p w:rsidR="00AC67B4" w:rsidRPr="00E54EF0" w:rsidRDefault="00AC67B4">
      <w:pPr>
        <w:spacing w:after="200" w:line="276" w:lineRule="auto"/>
        <w:rPr>
          <w:sz w:val="16"/>
        </w:rPr>
      </w:pPr>
      <w:r w:rsidRPr="00E54EF0">
        <w:rPr>
          <w:sz w:val="16"/>
        </w:rPr>
        <w:br w:type="page"/>
      </w:r>
    </w:p>
    <w:p w:rsidR="00AC67B4" w:rsidRPr="00E54EF0" w:rsidRDefault="00AC67B4" w:rsidP="00AC67B4">
      <w:pPr>
        <w:pStyle w:val="Heading3"/>
      </w:pPr>
      <w:r w:rsidRPr="00E54EF0">
        <w:lastRenderedPageBreak/>
        <w:t>Solvency- Latin America- Science/Technology</w:t>
      </w:r>
    </w:p>
    <w:p w:rsidR="00AC67B4" w:rsidRPr="00E54EF0" w:rsidRDefault="00AC67B4" w:rsidP="00AC67B4"/>
    <w:p w:rsidR="00AC67B4" w:rsidRPr="00E54EF0" w:rsidRDefault="00AC67B4" w:rsidP="00AC67B4">
      <w:pPr>
        <w:pStyle w:val="Heading4"/>
      </w:pPr>
      <w:r w:rsidRPr="00E54EF0">
        <w:t>Russia solves investment in Science and Technology- leading competitor in the region</w:t>
      </w:r>
    </w:p>
    <w:p w:rsidR="00AC67B4" w:rsidRPr="00E54EF0" w:rsidRDefault="00AC67B4" w:rsidP="00AC67B4">
      <w:pPr>
        <w:rPr>
          <w:sz w:val="14"/>
        </w:rPr>
      </w:pPr>
      <w:r w:rsidRPr="00E54EF0">
        <w:rPr>
          <w:rStyle w:val="StyleStyleBold12pt"/>
        </w:rPr>
        <w:t xml:space="preserve">Sudarev, 12 </w:t>
      </w:r>
      <w:r w:rsidRPr="00E54EF0">
        <w:rPr>
          <w:sz w:val="14"/>
        </w:rPr>
        <w:t>(Vladimir Sudarev, Doctor of Political Science, 2/20/12, “Is Russia returning to Latin America?”</w:t>
      </w:r>
      <w:proofErr w:type="gramStart"/>
      <w:r w:rsidRPr="00E54EF0">
        <w:rPr>
          <w:sz w:val="14"/>
        </w:rPr>
        <w:t xml:space="preserve">, </w:t>
      </w:r>
      <w:proofErr w:type="gramEnd"/>
      <w:r w:rsidRPr="00E54EF0">
        <w:rPr>
          <w:sz w:val="14"/>
        </w:rPr>
        <w:fldChar w:fldCharType="begin"/>
      </w:r>
      <w:r w:rsidRPr="00E54EF0">
        <w:rPr>
          <w:sz w:val="14"/>
        </w:rPr>
        <w:instrText xml:space="preserve"> HYPERLINK "http://russiancouncil.ru/en/inner/?id_4=252" \l "top" </w:instrText>
      </w:r>
      <w:r w:rsidRPr="00E54EF0">
        <w:rPr>
          <w:sz w:val="14"/>
        </w:rPr>
        <w:fldChar w:fldCharType="separate"/>
      </w:r>
      <w:r w:rsidRPr="00E54EF0">
        <w:rPr>
          <w:rStyle w:val="Hyperlink"/>
          <w:sz w:val="14"/>
        </w:rPr>
        <w:t>http://russiancouncil.ru/en/inner/?id_4=252#top</w:t>
      </w:r>
      <w:r w:rsidRPr="00E54EF0">
        <w:rPr>
          <w:rStyle w:val="Hyperlink"/>
          <w:sz w:val="14"/>
        </w:rPr>
        <w:fldChar w:fldCharType="end"/>
      </w:r>
      <w:r w:rsidRPr="00E54EF0">
        <w:rPr>
          <w:sz w:val="14"/>
        </w:rPr>
        <w:t>)</w:t>
      </w:r>
    </w:p>
    <w:p w:rsidR="00AC67B4" w:rsidRPr="00E54EF0" w:rsidRDefault="00AC67B4" w:rsidP="00AC67B4">
      <w:pPr>
        <w:rPr>
          <w:sz w:val="12"/>
        </w:rPr>
      </w:pPr>
      <w:r w:rsidRPr="00E54EF0">
        <w:rPr>
          <w:sz w:val="12"/>
        </w:rPr>
        <w:t xml:space="preserve">However, the </w:t>
      </w:r>
      <w:r w:rsidRPr="00E54EF0">
        <w:rPr>
          <w:rStyle w:val="StyleBoldUnderline"/>
        </w:rPr>
        <w:t>growing understanding of the Russian</w:t>
      </w:r>
      <w:r w:rsidRPr="00E54EF0">
        <w:rPr>
          <w:sz w:val="12"/>
        </w:rPr>
        <w:t xml:space="preserve"> upper echelons of </w:t>
      </w:r>
      <w:r w:rsidRPr="00E54EF0">
        <w:rPr>
          <w:rStyle w:val="StyleBoldUnderline"/>
        </w:rPr>
        <w:t xml:space="preserve">power of the necessity to shift the focus of economic cooperation with the countries of the region on to scientific and technical sphere arouses certain optimism. It is in the field of advanced technologies where Russia is most competitive, and </w:t>
      </w:r>
      <w:r w:rsidRPr="00E54EF0">
        <w:rPr>
          <w:sz w:val="12"/>
        </w:rPr>
        <w:t>no wonder that</w:t>
      </w:r>
      <w:r w:rsidRPr="00E54EF0">
        <w:rPr>
          <w:rStyle w:val="StyleBoldUnderline"/>
        </w:rPr>
        <w:t xml:space="preserve"> the main emphasis during the </w:t>
      </w:r>
      <w:r w:rsidRPr="00E54EF0">
        <w:rPr>
          <w:sz w:val="12"/>
        </w:rPr>
        <w:t>April 2010</w:t>
      </w:r>
      <w:r w:rsidRPr="00E54EF0">
        <w:rPr>
          <w:rStyle w:val="StyleBoldUnderline"/>
        </w:rPr>
        <w:t xml:space="preserve"> visit of </w:t>
      </w:r>
      <w:r w:rsidRPr="00E54EF0">
        <w:rPr>
          <w:sz w:val="12"/>
        </w:rPr>
        <w:t xml:space="preserve">President </w:t>
      </w:r>
      <w:r w:rsidRPr="00E54EF0">
        <w:rPr>
          <w:rStyle w:val="StyleBoldUnderline"/>
        </w:rPr>
        <w:t xml:space="preserve">Medvedev to the </w:t>
      </w:r>
      <w:r w:rsidRPr="00E54EF0">
        <w:rPr>
          <w:sz w:val="12"/>
        </w:rPr>
        <w:t>countries of the</w:t>
      </w:r>
      <w:r w:rsidRPr="00E54EF0">
        <w:rPr>
          <w:rStyle w:val="StyleBoldUnderline"/>
        </w:rPr>
        <w:t xml:space="preserve"> region </w:t>
      </w:r>
      <w:r w:rsidRPr="00E54EF0">
        <w:rPr>
          <w:sz w:val="12"/>
        </w:rPr>
        <w:t xml:space="preserve">was laid on this very issue. Low competitiveness of </w:t>
      </w:r>
      <w:r w:rsidRPr="00E54EF0">
        <w:rPr>
          <w:rStyle w:val="StyleBoldUnderline"/>
        </w:rPr>
        <w:t>Russia</w:t>
      </w:r>
      <w:r w:rsidRPr="00E54EF0">
        <w:rPr>
          <w:sz w:val="12"/>
        </w:rPr>
        <w:t xml:space="preserve"> vis-à-vis other countries </w:t>
      </w:r>
      <w:r w:rsidRPr="00E54EF0">
        <w:rPr>
          <w:rStyle w:val="StyleBoldUnderline"/>
        </w:rPr>
        <w:t>undertaking huge efforts with a view to building up their political and economic position in this region continues to persist.</w:t>
      </w:r>
      <w:r w:rsidRPr="00E54EF0">
        <w:rPr>
          <w:sz w:val="12"/>
        </w:rPr>
        <w:t xml:space="preserve"> Besides, our investment capability is also much lower than that of USA, China, EU and even India. Nonetheless, in spite of the difficulties, both objective and subjective, </w:t>
      </w:r>
      <w:r w:rsidRPr="00E54EF0">
        <w:rPr>
          <w:rStyle w:val="StyleBoldUnderline"/>
        </w:rPr>
        <w:t>the trend of Russia’s presence expansion in the region may gain further momentum in the forthcoming decades, provided adequate efforts are taken. In this case Latin American dimension of Russian foreign policy has all chances to make it a separate independent direction which can win Russia new beneficial partners and enhance its position in a nascent multi-polar world</w:t>
      </w:r>
      <w:r w:rsidRPr="00E54EF0">
        <w:rPr>
          <w:sz w:val="12"/>
        </w:rPr>
        <w:t>.</w:t>
      </w:r>
    </w:p>
    <w:p w:rsidR="00D54598" w:rsidRPr="00E54EF0" w:rsidRDefault="00AC67B4" w:rsidP="00AC67B4">
      <w:pPr>
        <w:pStyle w:val="Heading4"/>
      </w:pPr>
      <w:r w:rsidRPr="00E54EF0">
        <w:t xml:space="preserve"> </w:t>
      </w:r>
    </w:p>
    <w:p w:rsidR="00D54598" w:rsidRPr="00E54EF0" w:rsidRDefault="00D54598" w:rsidP="00D54598">
      <w:pPr>
        <w:rPr>
          <w:rFonts w:eastAsiaTheme="majorEastAsia" w:cstheme="majorBidi"/>
          <w:sz w:val="22"/>
        </w:rPr>
      </w:pPr>
      <w:r w:rsidRPr="00E54EF0">
        <w:br w:type="page"/>
      </w:r>
    </w:p>
    <w:p w:rsidR="00AC67B4" w:rsidRPr="00E54EF0" w:rsidRDefault="00D54598" w:rsidP="00D54598">
      <w:pPr>
        <w:pStyle w:val="Heading3"/>
      </w:pPr>
      <w:r w:rsidRPr="00E54EF0">
        <w:lastRenderedPageBreak/>
        <w:t>Solvency- Latin America- Warming</w:t>
      </w:r>
    </w:p>
    <w:p w:rsidR="00D54598" w:rsidRPr="00E54EF0" w:rsidRDefault="00D54598" w:rsidP="00D54598">
      <w:pPr>
        <w:pStyle w:val="Heading4"/>
      </w:pPr>
      <w:r w:rsidRPr="00E54EF0">
        <w:t>Russia solves warming- key to global strategies</w:t>
      </w:r>
    </w:p>
    <w:p w:rsidR="00D54598" w:rsidRPr="00E54EF0" w:rsidRDefault="00D54598" w:rsidP="00D54598">
      <w:pPr>
        <w:rPr>
          <w:sz w:val="12"/>
        </w:rPr>
      </w:pPr>
      <w:r w:rsidRPr="00E54EF0">
        <w:rPr>
          <w:rStyle w:val="StyleStyleBold12pt"/>
        </w:rPr>
        <w:t>Zinkenko ’09</w:t>
      </w:r>
      <w:r w:rsidRPr="00E54EF0">
        <w:rPr>
          <w:rStyle w:val="StyleBoldUnderline"/>
          <w:sz w:val="24"/>
          <w:szCs w:val="24"/>
        </w:rPr>
        <w:t xml:space="preserve"> </w:t>
      </w:r>
      <w:r w:rsidRPr="00E54EF0">
        <w:rPr>
          <w:sz w:val="12"/>
        </w:rPr>
        <w:t>(12/23/09, Ilya, The Telegraph, “Russia to curb carbon dioxide emissions despite Copenhagen Climate Change summit”</w:t>
      </w:r>
      <w:proofErr w:type="gramStart"/>
      <w:r w:rsidRPr="00E54EF0">
        <w:rPr>
          <w:sz w:val="12"/>
        </w:rPr>
        <w:t xml:space="preserve">, </w:t>
      </w:r>
      <w:proofErr w:type="gramEnd"/>
      <w:r w:rsidRPr="00E54EF0">
        <w:rPr>
          <w:sz w:val="12"/>
        </w:rPr>
        <w:fldChar w:fldCharType="begin"/>
      </w:r>
      <w:r w:rsidRPr="00E54EF0">
        <w:rPr>
          <w:sz w:val="12"/>
        </w:rPr>
        <w:instrText xml:space="preserve"> HYPERLINK "http://www.telegraph.co.uk/sponsored/rbth/politics/6873810/Russia-to-curb-carbon-dioxide-emissions-despite-Copenhagen-Climate-Change-summit.html" </w:instrText>
      </w:r>
      <w:r w:rsidRPr="00E54EF0">
        <w:rPr>
          <w:sz w:val="12"/>
        </w:rPr>
        <w:fldChar w:fldCharType="separate"/>
      </w:r>
      <w:r w:rsidRPr="00E54EF0">
        <w:rPr>
          <w:rStyle w:val="Hyperlink"/>
          <w:sz w:val="12"/>
        </w:rPr>
        <w:t>http://www.telegraph.co.uk/sponsored/rbth/politics/6873810/Russia-to-curb-carbon-dioxide-emissions-despite-Copenhagen-Climate-Change-summit.html</w:t>
      </w:r>
      <w:r w:rsidRPr="00E54EF0">
        <w:rPr>
          <w:rStyle w:val="Hyperlink"/>
          <w:sz w:val="12"/>
        </w:rPr>
        <w:fldChar w:fldCharType="end"/>
      </w:r>
      <w:r w:rsidRPr="00E54EF0">
        <w:rPr>
          <w:sz w:val="12"/>
        </w:rPr>
        <w:t>)</w:t>
      </w:r>
    </w:p>
    <w:p w:rsidR="00D54598" w:rsidRPr="00E54EF0" w:rsidRDefault="00D54598" w:rsidP="00D54598">
      <w:pPr>
        <w:rPr>
          <w:rStyle w:val="StyleStyleBold12pt"/>
        </w:rPr>
      </w:pPr>
      <w:r w:rsidRPr="00E54EF0">
        <w:rPr>
          <w:sz w:val="14"/>
        </w:rPr>
        <w:t xml:space="preserve">Despite ambivalent results at the Copenhagen summit, </w:t>
      </w:r>
      <w:r w:rsidRPr="00E54EF0">
        <w:rPr>
          <w:rStyle w:val="StyleBoldUnderline"/>
        </w:rPr>
        <w:t>Russia still plans to commit to lower CO2 targets and reduce harmful emissions</w:t>
      </w:r>
      <w:r w:rsidRPr="00E54EF0">
        <w:rPr>
          <w:sz w:val="14"/>
        </w:rPr>
        <w:t xml:space="preserve">. </w:t>
      </w:r>
      <w:r w:rsidRPr="00E54EF0">
        <w:rPr>
          <w:rStyle w:val="StyleBoldUnderline"/>
        </w:rPr>
        <w:t>This comes as part of a broader plan to improve energy efficiency and spur economic growth through green technologies.</w:t>
      </w:r>
      <w:r w:rsidRPr="00E54EF0">
        <w:rPr>
          <w:sz w:val="14"/>
        </w:rPr>
        <w:t xml:space="preserve"> On the heels of the summit, </w:t>
      </w:r>
      <w:proofErr w:type="gramStart"/>
      <w:r w:rsidRPr="00E54EF0">
        <w:rPr>
          <w:sz w:val="14"/>
        </w:rPr>
        <w:t>president</w:t>
      </w:r>
      <w:proofErr w:type="gramEnd"/>
      <w:r w:rsidRPr="00E54EF0">
        <w:rPr>
          <w:sz w:val="14"/>
        </w:rPr>
        <w:t xml:space="preserve"> Dmitry</w:t>
      </w:r>
      <w:r w:rsidRPr="00E54EF0">
        <w:rPr>
          <w:rStyle w:val="StyleBoldUnderline"/>
        </w:rPr>
        <w:t xml:space="preserve"> Medvedev had pledged to cut Russia's harmful emissions to 25pc less than the 1990 level if other leaders follow. Mr Medvedev also promised to make Russian industry 40pc more energy efficient by 2020.</w:t>
      </w:r>
      <w:r w:rsidRPr="00E54EF0">
        <w:rPr>
          <w:sz w:val="14"/>
        </w:rPr>
        <w:t xml:space="preserve"> </w:t>
      </w:r>
      <w:r w:rsidRPr="00E54EF0">
        <w:rPr>
          <w:rStyle w:val="StyleBoldUnderline"/>
        </w:rPr>
        <w:t>Previously</w:t>
      </w:r>
      <w:r w:rsidRPr="00E54EF0">
        <w:rPr>
          <w:sz w:val="14"/>
        </w:rPr>
        <w:t xml:space="preserve">, presidential Aide Arkady </w:t>
      </w:r>
      <w:r w:rsidRPr="00E54EF0">
        <w:rPr>
          <w:rStyle w:val="StyleBoldUnderline"/>
        </w:rPr>
        <w:t xml:space="preserve">Dvorkovich had pledged $200m to a multibillion-dollar fund to support poor nations, but not before a successor to the Kyoto Protocol on reducing harmful emissions would be signed. </w:t>
      </w:r>
      <w:r w:rsidRPr="00E54EF0">
        <w:rPr>
          <w:sz w:val="14"/>
        </w:rPr>
        <w:t xml:space="preserve">However, speaking at an informal meeting with his counterparts from post-Soviet states, Mr Medvedev echoed the words of several commentators: "There are results, but they are rather modest." On the eve of his trip to Copenhagen, President Dmitry </w:t>
      </w:r>
      <w:r w:rsidRPr="00E54EF0">
        <w:rPr>
          <w:rStyle w:val="StyleBoldUnderline"/>
        </w:rPr>
        <w:t xml:space="preserve">Medvedev spoke on his videoblog about the question of climate change, </w:t>
      </w:r>
      <w:r w:rsidRPr="00E54EF0">
        <w:rPr>
          <w:rStyle w:val="StyleStyleBold12pt"/>
        </w:rPr>
        <w:t>emphasizing Moscow's firm position on the need for joint action by the world's major powers.</w:t>
      </w:r>
    </w:p>
    <w:p w:rsidR="00DE3547" w:rsidRPr="00E54EF0" w:rsidRDefault="00DE3547">
      <w:pPr>
        <w:spacing w:after="200" w:line="276" w:lineRule="auto"/>
        <w:rPr>
          <w:rStyle w:val="StyleStyleBold12pt"/>
        </w:rPr>
      </w:pPr>
      <w:r w:rsidRPr="00E54EF0">
        <w:rPr>
          <w:rStyle w:val="StyleStyleBold12pt"/>
        </w:rPr>
        <w:br w:type="page"/>
      </w:r>
    </w:p>
    <w:p w:rsidR="00DE3547" w:rsidRPr="00E54EF0" w:rsidRDefault="00DE3547" w:rsidP="00DE3547">
      <w:pPr>
        <w:pStyle w:val="Heading3"/>
      </w:pPr>
      <w:r w:rsidRPr="00E54EF0">
        <w:lastRenderedPageBreak/>
        <w:t>Solvency- Cuba</w:t>
      </w:r>
    </w:p>
    <w:p w:rsidR="00DE3547" w:rsidRPr="00E54EF0" w:rsidRDefault="00DE3547" w:rsidP="00DE3547"/>
    <w:p w:rsidR="00DE3547" w:rsidRPr="00E54EF0" w:rsidRDefault="00DE3547" w:rsidP="00DE3547">
      <w:pPr>
        <w:pStyle w:val="Heading4"/>
      </w:pPr>
      <w:r w:rsidRPr="00E54EF0">
        <w:t>Russia solves economic engagement in cuba- they’ll say yes</w:t>
      </w:r>
    </w:p>
    <w:p w:rsidR="00DE3547" w:rsidRPr="00E54EF0" w:rsidRDefault="00DE3547" w:rsidP="00DE3547">
      <w:pPr>
        <w:rPr>
          <w:sz w:val="14"/>
        </w:rPr>
      </w:pPr>
      <w:r w:rsidRPr="00E54EF0">
        <w:rPr>
          <w:rStyle w:val="StyleStyleBold12pt"/>
        </w:rPr>
        <w:t>CG 13</w:t>
      </w:r>
      <w:r w:rsidRPr="00E54EF0">
        <w:rPr>
          <w:sz w:val="14"/>
          <w:szCs w:val="26"/>
        </w:rPr>
        <w:t xml:space="preserve"> (5/17/13, Caden gramonte, “Cuba and Russia Highlight Importance of Developing  BilateralLinks,”http://www.cadenagramonte.cu/english/index.php/show/articles/14389:cuba-and-russia-highlight-importance-of-developing-bilateral-links)</w:t>
      </w:r>
      <w:r w:rsidRPr="00E54EF0">
        <w:rPr>
          <w:sz w:val="14"/>
        </w:rPr>
        <w:t xml:space="preserve"> </w:t>
      </w:r>
      <w:r w:rsidRPr="00E54EF0">
        <w:rPr>
          <w:rStyle w:val="StyleBoldUnderline"/>
        </w:rPr>
        <w:t>Russian Parliament president Valentina Matviyenko and her Cuban counterpart, Esteban Lazo, coincided Friday in the importance of keeping on the development of the bilateral relations between Cuba and Russia</w:t>
      </w:r>
      <w:r w:rsidRPr="00E54EF0">
        <w:rPr>
          <w:sz w:val="14"/>
        </w:rPr>
        <w:t>, which both regarded as excellent.</w:t>
      </w:r>
      <w:r w:rsidRPr="00E54EF0">
        <w:rPr>
          <w:sz w:val="12"/>
        </w:rPr>
        <w:t>¶</w:t>
      </w:r>
      <w:r w:rsidRPr="00E54EF0">
        <w:rPr>
          <w:sz w:val="14"/>
        </w:rPr>
        <w:t xml:space="preserve"> In a meeting celebrated at the National Hotel in Havana, </w:t>
      </w:r>
      <w:r w:rsidRPr="00E54EF0">
        <w:rPr>
          <w:rStyle w:val="StyleBoldUnderline"/>
        </w:rPr>
        <w:t>both expressed their satisfaction for the presence of a Russian delegation in Cuba, and this will contribute to strengthen the inter-parliamentary links, and also in other aspects.</w:t>
      </w:r>
      <w:r w:rsidRPr="00E54EF0">
        <w:rPr>
          <w:rStyle w:val="StyleBoldUnderline"/>
          <w:sz w:val="12"/>
          <w:u w:val="none"/>
        </w:rPr>
        <w:t>¶</w:t>
      </w:r>
      <w:r w:rsidRPr="00E54EF0">
        <w:rPr>
          <w:rStyle w:val="StyleBoldUnderline"/>
        </w:rPr>
        <w:t xml:space="preserve"> The president of the Council of the Russian Federation highlighted that Cuba is not only a strategic partner of her country, but a friend for whom they feel a special affection forged in historical relations accumulated for many years</w:t>
      </w:r>
      <w:r w:rsidRPr="00E54EF0">
        <w:rPr>
          <w:sz w:val="14"/>
        </w:rPr>
        <w:t>.</w:t>
      </w:r>
      <w:r w:rsidRPr="00E54EF0">
        <w:rPr>
          <w:sz w:val="12"/>
        </w:rPr>
        <w:t>¶</w:t>
      </w:r>
      <w:r w:rsidRPr="00E54EF0">
        <w:rPr>
          <w:sz w:val="14"/>
        </w:rPr>
        <w:t xml:space="preserve"> Matviyenko congratulated Esteban Lazo for his election last February as president of the Parliament of the island, and praised the rejuvenated composition and with high feminine representation.</w:t>
      </w:r>
      <w:r w:rsidRPr="00E54EF0">
        <w:rPr>
          <w:sz w:val="12"/>
        </w:rPr>
        <w:t>¶</w:t>
      </w:r>
      <w:r w:rsidRPr="00E54EF0">
        <w:rPr>
          <w:sz w:val="14"/>
        </w:rPr>
        <w:t xml:space="preserve"> This women's wide presence in the Cuban Parliament is an example to be followed, she said.</w:t>
      </w:r>
      <w:r w:rsidRPr="00E54EF0">
        <w:rPr>
          <w:sz w:val="12"/>
        </w:rPr>
        <w:t>¶</w:t>
      </w:r>
      <w:r w:rsidRPr="00E54EF0">
        <w:rPr>
          <w:sz w:val="14"/>
        </w:rPr>
        <w:t xml:space="preserve"> The visitor added that although in the Federal Assembly of Russia there are representatives of diverse political currents, </w:t>
      </w:r>
      <w:r w:rsidRPr="00E54EF0">
        <w:rPr>
          <w:rStyle w:val="StyleBoldUnderline"/>
        </w:rPr>
        <w:t>there exists a consensus referred to the importance of extending relations with Cuba.</w:t>
      </w:r>
      <w:r w:rsidRPr="00E54EF0">
        <w:rPr>
          <w:sz w:val="12"/>
        </w:rPr>
        <w:t>¶</w:t>
      </w:r>
      <w:r w:rsidRPr="00E54EF0">
        <w:rPr>
          <w:sz w:val="14"/>
        </w:rPr>
        <w:t xml:space="preserve"> </w:t>
      </w:r>
      <w:r w:rsidRPr="00E54EF0">
        <w:rPr>
          <w:rStyle w:val="StyleBoldUnderline"/>
        </w:rPr>
        <w:t>For his part, the parliamentary leader of the Caribbean island emphasized in the impulse started to the bilateral links from the visits of the Cuban President, Raúl Castro to Moscow in July, 2012; and of the Prime Minister of Russia, Dimitri Medvedev, to Havana in February 2013.</w:t>
      </w:r>
      <w:r w:rsidRPr="00E54EF0">
        <w:rPr>
          <w:sz w:val="12"/>
        </w:rPr>
        <w:t>¶</w:t>
      </w:r>
      <w:r w:rsidRPr="00E54EF0">
        <w:rPr>
          <w:rStyle w:val="StyleBoldUnderline"/>
          <w:sz w:val="12"/>
        </w:rPr>
        <w:t xml:space="preserve"> </w:t>
      </w:r>
      <w:r w:rsidRPr="00E54EF0">
        <w:rPr>
          <w:sz w:val="14"/>
        </w:rPr>
        <w:t xml:space="preserve">Lazo pointed out that </w:t>
      </w:r>
      <w:r w:rsidRPr="00E54EF0">
        <w:rPr>
          <w:rStyle w:val="StyleBoldUnderline"/>
        </w:rPr>
        <w:t>more than 30 agreements of cooperation have been signed</w:t>
      </w:r>
      <w:r w:rsidRPr="00E54EF0">
        <w:rPr>
          <w:sz w:val="14"/>
        </w:rPr>
        <w:t>, and only it remains to implement them and give them pursuit.</w:t>
      </w:r>
      <w:r w:rsidRPr="00E54EF0">
        <w:rPr>
          <w:sz w:val="12"/>
        </w:rPr>
        <w:t>¶</w:t>
      </w:r>
      <w:r w:rsidRPr="00E54EF0">
        <w:rPr>
          <w:sz w:val="14"/>
        </w:rPr>
        <w:t xml:space="preserve"> The bilateral economic agenda, he added, allows having a clear idea of the development of these links.</w:t>
      </w:r>
      <w:r w:rsidRPr="00E54EF0">
        <w:rPr>
          <w:sz w:val="12"/>
        </w:rPr>
        <w:t>¶</w:t>
      </w:r>
      <w:r w:rsidRPr="00E54EF0">
        <w:rPr>
          <w:sz w:val="14"/>
        </w:rPr>
        <w:t xml:space="preserve"> Lazo highlighted the importance of the investment process that </w:t>
      </w:r>
      <w:r w:rsidRPr="00E54EF0">
        <w:rPr>
          <w:rStyle w:val="StyleBoldUnderline"/>
        </w:rPr>
        <w:t>Russia does in Cuba in the oil sector, and mentioned the Cuban interest to extend investments to other spheres such as the production of nickel, tourism and agriculture.</w:t>
      </w:r>
      <w:r w:rsidRPr="00E54EF0">
        <w:rPr>
          <w:sz w:val="12"/>
        </w:rPr>
        <w:t>¶</w:t>
      </w:r>
      <w:r w:rsidRPr="00E54EF0">
        <w:rPr>
          <w:sz w:val="14"/>
        </w:rPr>
        <w:t xml:space="preserve"> The parts also referred to agreements to finish pendent matters. (Prensa Latina).</w:t>
      </w:r>
    </w:p>
    <w:p w:rsidR="00DE3547" w:rsidRDefault="00DE3547" w:rsidP="00DE3547"/>
    <w:p w:rsidR="009E194E" w:rsidRDefault="009E194E" w:rsidP="009E194E">
      <w:pPr>
        <w:pStyle w:val="Heading4"/>
      </w:pPr>
      <w:r>
        <w:t>Russia solves economic engagement in Cuba</w:t>
      </w:r>
    </w:p>
    <w:p w:rsidR="009E194E" w:rsidRPr="009E194E" w:rsidRDefault="009E194E" w:rsidP="009E194E">
      <w:pPr>
        <w:rPr>
          <w:sz w:val="12"/>
        </w:rPr>
      </w:pPr>
      <w:r w:rsidRPr="009E194E">
        <w:rPr>
          <w:rStyle w:val="StyleStyleBold12pt"/>
        </w:rPr>
        <w:t>RIA Novosti 13</w:t>
      </w:r>
      <w:r w:rsidRPr="009E194E">
        <w:rPr>
          <w:b/>
          <w:sz w:val="12"/>
        </w:rPr>
        <w:t xml:space="preserve"> </w:t>
      </w:r>
      <w:r w:rsidRPr="009E194E">
        <w:rPr>
          <w:sz w:val="12"/>
        </w:rPr>
        <w:t>(5/30/13, RIA Novosti, “Russia, Cuba Set to Diversify Trade—Lavrov,” http://en.rian.ru/russia/20130530/181427044.html)</w:t>
      </w:r>
    </w:p>
    <w:p w:rsidR="009E194E" w:rsidRPr="00087456" w:rsidRDefault="009E194E" w:rsidP="009E194E">
      <w:pPr>
        <w:rPr>
          <w:sz w:val="16"/>
        </w:rPr>
      </w:pPr>
      <w:r w:rsidRPr="00087456">
        <w:rPr>
          <w:sz w:val="16"/>
        </w:rPr>
        <w:t xml:space="preserve">MOSCOW, May 30 (RIA Novosti) – </w:t>
      </w:r>
      <w:r w:rsidRPr="00087456">
        <w:rPr>
          <w:u w:val="single"/>
        </w:rPr>
        <w:t>Russia and Cuba are planning to diversify bilateral trade, Russian Foreign Minister Sergei Lavrov said Thursday after talks with his Cuban counterpart, Bruno Rodriguez. “Our priority tasks are to increase and diversify trade turnover and carry out projects in spheres like energy, transport and infrastructure,”</w:t>
      </w:r>
      <w:r w:rsidRPr="00087456">
        <w:t xml:space="preserve"> </w:t>
      </w:r>
      <w:r w:rsidRPr="00087456">
        <w:rPr>
          <w:sz w:val="16"/>
        </w:rPr>
        <w:t xml:space="preserve">the Russian foreign minister said. </w:t>
      </w:r>
      <w:r w:rsidRPr="00087456">
        <w:rPr>
          <w:u w:val="single"/>
        </w:rPr>
        <w:t>Rodriguez said the two states had “promising perspectives” for cooperation in energy and civil aviation and tourism. Bilateral trade stood at $219.5 million in 2012, Russian Foreign Ministry spokesman Alexander Lukashevich said ahead of the talks.</w:t>
      </w:r>
      <w:r w:rsidRPr="00087456">
        <w:t xml:space="preserve"> </w:t>
      </w:r>
      <w:r w:rsidRPr="00087456">
        <w:rPr>
          <w:sz w:val="16"/>
        </w:rPr>
        <w:t>Last year, a record number of 87,000 Russian tourists visited Cuba.</w:t>
      </w:r>
    </w:p>
    <w:p w:rsidR="009E194E" w:rsidRDefault="009E194E" w:rsidP="009E194E"/>
    <w:p w:rsidR="00B160C3" w:rsidRPr="00087456" w:rsidRDefault="00B160C3" w:rsidP="00B160C3">
      <w:pPr>
        <w:pStyle w:val="Heading4"/>
        <w:rPr>
          <w:rFonts w:cs="Times New Roman"/>
        </w:rPr>
      </w:pPr>
      <w:r w:rsidRPr="00087456">
        <w:rPr>
          <w:rFonts w:cs="Times New Roman"/>
        </w:rPr>
        <w:t>Russia working to increase trade and investment in Cuba</w:t>
      </w:r>
    </w:p>
    <w:p w:rsidR="00B160C3" w:rsidRPr="00B160C3" w:rsidRDefault="00B160C3" w:rsidP="00B160C3">
      <w:pPr>
        <w:rPr>
          <w:sz w:val="14"/>
        </w:rPr>
      </w:pPr>
      <w:r w:rsidRPr="00B160C3">
        <w:rPr>
          <w:rStyle w:val="StyleStyleBold12pt"/>
        </w:rPr>
        <w:t>Sullivan 13</w:t>
      </w:r>
      <w:r w:rsidRPr="00B160C3">
        <w:rPr>
          <w:sz w:val="14"/>
        </w:rPr>
        <w:t>—specialist in Latin American affairs (3/29/13, Mark P., “Cuba: U.S. Policy and Issues for the 113</w:t>
      </w:r>
      <w:r w:rsidRPr="00B160C3">
        <w:rPr>
          <w:sz w:val="14"/>
          <w:vertAlign w:val="superscript"/>
        </w:rPr>
        <w:t>th</w:t>
      </w:r>
      <w:r w:rsidRPr="00B160C3">
        <w:rPr>
          <w:sz w:val="14"/>
        </w:rPr>
        <w:t xml:space="preserve"> Congress,” http://new.nationalaglawcenter.org/wp-content/uploads/assets/crs/R43024.pdf)</w:t>
      </w:r>
    </w:p>
    <w:p w:rsidR="00B160C3" w:rsidRDefault="00B160C3" w:rsidP="00B160C3">
      <w:pPr>
        <w:rPr>
          <w:sz w:val="14"/>
        </w:rPr>
      </w:pPr>
      <w:r w:rsidRPr="00087456">
        <w:rPr>
          <w:u w:val="single"/>
        </w:rPr>
        <w:t>Relations with Russia, which had diminished significantly in the aftermath of the Cold War, were strengthened with the November 2008 visit of then-Russian President Dmitry Medvedev to Havana, the visit of several Russian warships to Cuba in December 2008, and Raúl Castro’s visit to Russia in January 2009. Castro visited Russia again in July 2012, with the goal reportedly to increase and diversify trade and investment.</w:t>
      </w:r>
      <w:r w:rsidRPr="00B160C3">
        <w:rPr>
          <w:sz w:val="14"/>
        </w:rPr>
        <w:t xml:space="preserve"> While trade relations between the two countries are not significant, </w:t>
      </w:r>
      <w:r w:rsidRPr="00087456">
        <w:rPr>
          <w:u w:val="single"/>
        </w:rPr>
        <w:t>two Russian energy companies have been involved in oil exploration in Cuba</w:t>
      </w:r>
      <w:r w:rsidRPr="00B160C3">
        <w:rPr>
          <w:sz w:val="14"/>
        </w:rPr>
        <w:t>. Gazprom has been in a partnership with the Malaysian state oil company Petronas that conducted unsuccessful deepwater oil drilling off of Cuba’s western coast in 2012, while the Russian oil company Zarubezhneft began drilling in Cuba’s shallow coastal waters east of Havana in November 2012 (also see “Cuba’s Offshore Oil Development” below). In February 2013, Russian Prime Minister Medvedev visited Cuba signing 10 bilateral accords, including a debt accord that reportedly will write off a majority of the $20 billion-$30 billion in Soviet era debt owed by Cuba.30</w:t>
      </w:r>
    </w:p>
    <w:p w:rsidR="005902B2" w:rsidRDefault="005902B2">
      <w:pPr>
        <w:spacing w:after="200" w:line="276" w:lineRule="auto"/>
        <w:rPr>
          <w:sz w:val="14"/>
        </w:rPr>
      </w:pPr>
      <w:r>
        <w:rPr>
          <w:sz w:val="14"/>
        </w:rPr>
        <w:br w:type="page"/>
      </w:r>
    </w:p>
    <w:p w:rsidR="005902B2" w:rsidRDefault="005902B2" w:rsidP="005902B2">
      <w:pPr>
        <w:pStyle w:val="Heading3"/>
      </w:pPr>
      <w:r>
        <w:lastRenderedPageBreak/>
        <w:t>----Ext. Cuba Says Yes</w:t>
      </w:r>
    </w:p>
    <w:p w:rsidR="005902B2" w:rsidRDefault="005902B2" w:rsidP="005902B2"/>
    <w:p w:rsidR="005902B2" w:rsidRDefault="005902B2" w:rsidP="000517F5">
      <w:pPr>
        <w:pStyle w:val="Heading4"/>
      </w:pPr>
      <w:r>
        <w:t xml:space="preserve">Cuba says yes- looking to increase economic involvement with </w:t>
      </w:r>
      <w:r w:rsidR="000517F5">
        <w:t>Russia</w:t>
      </w:r>
    </w:p>
    <w:p w:rsidR="000517F5" w:rsidRPr="000517F5" w:rsidRDefault="000517F5" w:rsidP="000517F5">
      <w:pPr>
        <w:rPr>
          <w:sz w:val="12"/>
        </w:rPr>
      </w:pPr>
      <w:r w:rsidRPr="000517F5">
        <w:rPr>
          <w:rStyle w:val="StyleStyleBold12pt"/>
        </w:rPr>
        <w:t>Qiang 13</w:t>
      </w:r>
      <w:r w:rsidRPr="000517F5">
        <w:rPr>
          <w:b/>
          <w:sz w:val="12"/>
        </w:rPr>
        <w:t xml:space="preserve"> </w:t>
      </w:r>
      <w:r w:rsidRPr="000517F5">
        <w:rPr>
          <w:sz w:val="12"/>
        </w:rPr>
        <w:t>(5/18/13, Hou, Xinhua News, “Cuba seeks greater economic cooperation with Russia,” http://news.xinhuanet.com/english/business/2013-05/18/c_132390893.htm)</w:t>
      </w:r>
    </w:p>
    <w:p w:rsidR="000517F5" w:rsidRPr="00087456" w:rsidRDefault="000517F5" w:rsidP="000517F5">
      <w:pPr>
        <w:rPr>
          <w:u w:val="single"/>
        </w:rPr>
      </w:pPr>
      <w:r w:rsidRPr="000517F5">
        <w:rPr>
          <w:sz w:val="14"/>
        </w:rPr>
        <w:t xml:space="preserve">HAVANA, May 17 (Xinhua) -- </w:t>
      </w:r>
      <w:r w:rsidRPr="00087456">
        <w:rPr>
          <w:u w:val="single"/>
        </w:rPr>
        <w:t>Cuban parliament speaker Esteban Lazo said here Friday that his country is interested in expanding economic cooperation with Russia. "The relations between Cuba and Russia are at an expansion moment,"</w:t>
      </w:r>
      <w:r w:rsidRPr="000517F5">
        <w:rPr>
          <w:sz w:val="14"/>
        </w:rPr>
        <w:t xml:space="preserve"> Lazo said, adding that Matviyenko's visit would further promote the "excellent" historical and friendly ties between the two governments and peoples. </w:t>
      </w:r>
      <w:r w:rsidRPr="00087456">
        <w:rPr>
          <w:u w:val="single"/>
        </w:rPr>
        <w:t>Lazo suggested that besides its investment in Cuba's oil sector, Russia should also increase investment on the island in the spheres of nickel production, tourism and agriculture.</w:t>
      </w:r>
    </w:p>
    <w:p w:rsidR="000517F5" w:rsidRPr="005902B2" w:rsidRDefault="000517F5" w:rsidP="005902B2"/>
    <w:p w:rsidR="00B160C3" w:rsidRPr="009E194E" w:rsidRDefault="00B160C3" w:rsidP="009E194E"/>
    <w:p w:rsidR="00D54598" w:rsidRPr="00E54EF0" w:rsidRDefault="00D54598" w:rsidP="00D54598"/>
    <w:p w:rsidR="00600FCB" w:rsidRPr="00E54EF0" w:rsidRDefault="00600FCB">
      <w:pPr>
        <w:spacing w:after="200" w:line="276" w:lineRule="auto"/>
      </w:pPr>
      <w:r w:rsidRPr="00E54EF0">
        <w:br w:type="page"/>
      </w:r>
    </w:p>
    <w:p w:rsidR="005C64D3" w:rsidRPr="00E54EF0" w:rsidRDefault="005C64D3" w:rsidP="005C64D3">
      <w:pPr>
        <w:pStyle w:val="Heading3"/>
      </w:pPr>
      <w:r w:rsidRPr="00E54EF0">
        <w:lastRenderedPageBreak/>
        <w:t>Solvency- Cuba- Oil Drilling</w:t>
      </w:r>
    </w:p>
    <w:p w:rsidR="005C64D3" w:rsidRPr="00E54EF0" w:rsidRDefault="005C64D3" w:rsidP="007B0CA1">
      <w:pPr>
        <w:pStyle w:val="Heading4"/>
      </w:pPr>
      <w:r w:rsidRPr="00E54EF0">
        <w:t xml:space="preserve">Russia solves Cuban energy development </w:t>
      </w:r>
    </w:p>
    <w:p w:rsidR="00360805" w:rsidRPr="00E54EF0" w:rsidRDefault="005C64D3" w:rsidP="005C64D3">
      <w:pPr>
        <w:rPr>
          <w:sz w:val="12"/>
        </w:rPr>
      </w:pPr>
      <w:r w:rsidRPr="00E54EF0">
        <w:rPr>
          <w:sz w:val="12"/>
        </w:rPr>
        <w:t xml:space="preserve"> </w:t>
      </w:r>
      <w:r w:rsidRPr="00E54EF0">
        <w:rPr>
          <w:rStyle w:val="StyleStyleBold12pt"/>
        </w:rPr>
        <w:t>Zhuravleva 12</w:t>
      </w:r>
      <w:r w:rsidRPr="00E54EF0">
        <w:rPr>
          <w:sz w:val="12"/>
        </w:rPr>
        <w:t xml:space="preserve"> – (7/16/12, Natalia Z., </w:t>
      </w:r>
      <w:r w:rsidR="00360805" w:rsidRPr="00E54EF0">
        <w:rPr>
          <w:sz w:val="12"/>
        </w:rPr>
        <w:t>Russia Behind the Headlines</w:t>
      </w:r>
      <w:r w:rsidRPr="00E54EF0">
        <w:rPr>
          <w:sz w:val="12"/>
        </w:rPr>
        <w:t>, “Russia to inject $3 billion into Cuban projects”</w:t>
      </w:r>
      <w:proofErr w:type="gramStart"/>
      <w:r w:rsidRPr="00E54EF0">
        <w:rPr>
          <w:sz w:val="12"/>
        </w:rPr>
        <w:t>,http</w:t>
      </w:r>
      <w:proofErr w:type="gramEnd"/>
      <w:r w:rsidRPr="00E54EF0">
        <w:rPr>
          <w:sz w:val="12"/>
        </w:rPr>
        <w:t xml:space="preserve">://rbth.ru/articles/2012/07/16/russia_to_inject_3_billion_into_cuban_projects_16383.html) </w:t>
      </w:r>
    </w:p>
    <w:p w:rsidR="005C64D3" w:rsidRPr="00E54EF0" w:rsidRDefault="005C64D3" w:rsidP="005C64D3">
      <w:pPr>
        <w:rPr>
          <w:sz w:val="12"/>
        </w:rPr>
      </w:pPr>
      <w:r w:rsidRPr="00E54EF0">
        <w:rPr>
          <w:sz w:val="12"/>
        </w:rPr>
        <w:t xml:space="preserve">Russian state-run oil company </w:t>
      </w:r>
      <w:r w:rsidRPr="00E54EF0">
        <w:rPr>
          <w:rStyle w:val="StyleBoldUnderline"/>
        </w:rPr>
        <w:t>Zarubezhneft</w:t>
      </w:r>
      <w:r w:rsidRPr="00E54EF0">
        <w:rPr>
          <w:sz w:val="12"/>
        </w:rPr>
        <w:t xml:space="preserve"> </w:t>
      </w:r>
      <w:r w:rsidRPr="00E54EF0">
        <w:rPr>
          <w:rStyle w:val="StyleBoldUnderline"/>
        </w:rPr>
        <w:t>is poised to invest about $3 billion in Cuban projects</w:t>
      </w:r>
      <w:r w:rsidRPr="00E54EF0">
        <w:rPr>
          <w:sz w:val="12"/>
        </w:rPr>
        <w:t xml:space="preserve"> over the next 13 years, according to presidential aide Yury Ushakov, who made the announcement last week. Ushakov commented on Russian-Cuban engagement in the energy sector at a briefing covering upcoming talks between President Vladimir Putin and Cuban leader Raúl Castro. </w:t>
      </w:r>
      <w:r w:rsidRPr="00E54EF0">
        <w:rPr>
          <w:rStyle w:val="StyleBoldUnderline"/>
        </w:rPr>
        <w:t>Most of the current oil deposits in Cuba were explored by Soviet specialists</w:t>
      </w:r>
      <w:r w:rsidRPr="00E54EF0">
        <w:rPr>
          <w:sz w:val="12"/>
        </w:rPr>
        <w:t xml:space="preserve">, Ushakov said, adding that </w:t>
      </w:r>
      <w:r w:rsidRPr="00E54EF0">
        <w:rPr>
          <w:rStyle w:val="StyleBoldUnderline"/>
        </w:rPr>
        <w:t>Zarubezhneft and Gazpromneft are already implementing large oil projects in the country.</w:t>
      </w:r>
      <w:r w:rsidRPr="00E54EF0">
        <w:rPr>
          <w:sz w:val="12"/>
        </w:rPr>
        <w:t xml:space="preserve"> “</w:t>
      </w:r>
      <w:r w:rsidRPr="00E54EF0">
        <w:rPr>
          <w:rStyle w:val="StyleBoldUnderline"/>
        </w:rPr>
        <w:t>Zarubezhneft alone has invested $40 million in Cuba since 2009,</w:t>
      </w:r>
      <w:r w:rsidRPr="00E54EF0">
        <w:rPr>
          <w:sz w:val="12"/>
        </w:rPr>
        <w:t xml:space="preserve"> whereas by 2025, </w:t>
      </w:r>
      <w:r w:rsidRPr="00E54EF0">
        <w:rPr>
          <w:rStyle w:val="StyleBoldUnderline"/>
        </w:rPr>
        <w:t>the company plans to invest a total of $2.9 billion</w:t>
      </w:r>
      <w:r w:rsidRPr="00E54EF0">
        <w:rPr>
          <w:sz w:val="12"/>
        </w:rPr>
        <w:t xml:space="preserve">,” Interfax quoted Ushakov as saying. According to RIA Novosti, </w:t>
      </w:r>
      <w:r w:rsidRPr="00E54EF0">
        <w:rPr>
          <w:rStyle w:val="StyleBoldUnderline"/>
        </w:rPr>
        <w:t>Zarubezhneft will start drilling an exploratory well at Cuba’s Block L</w:t>
      </w:r>
      <w:r w:rsidRPr="00E54EF0">
        <w:rPr>
          <w:sz w:val="12"/>
        </w:rPr>
        <w:t xml:space="preserve"> this November. The Russian company has leased a Songa Mercur drilling rig from Songa Offshore. Last year, </w:t>
      </w:r>
      <w:r w:rsidRPr="00E54EF0">
        <w:rPr>
          <w:rStyle w:val="StyleBoldUnderline"/>
        </w:rPr>
        <w:t>Zarubezhneft and Cuban Cubaрetroleo signed four contracts for geological exploration and production of hydrocarbons. The contracts were the first of this kind between Russia and Cuba</w:t>
      </w:r>
      <w:r w:rsidRPr="00E54EF0">
        <w:rPr>
          <w:sz w:val="12"/>
        </w:rPr>
        <w:t xml:space="preserve"> in the last 20 years. Specifically, </w:t>
      </w:r>
      <w:r w:rsidRPr="00E54EF0">
        <w:rPr>
          <w:rStyle w:val="StyleBoldUnderline"/>
        </w:rPr>
        <w:t>they explain the involvement of Russian companies in exploring and producing hydrocarbons on four blocks – two onshore and two offshore.</w:t>
      </w:r>
      <w:r w:rsidRPr="00E54EF0">
        <w:rPr>
          <w:sz w:val="12"/>
        </w:rPr>
        <w:t xml:space="preserve"> Commenting on other Russian energy companies actively involved in Cuban projects, Ushakov mentioned electric company Inter RAO UES. Over the past three years, the company has fulfilled 10 contracts for deliveries of electrical power equipment worth a total of $11.6 million. Inter RAO UES and Cuban Unión Eléctrica have plans to set up a joint venture to upgrade a combined heat power plant in the city of Mariel, where a large seaport is currently under construction.</w:t>
      </w:r>
    </w:p>
    <w:p w:rsidR="001F46A5" w:rsidRPr="00E54EF0" w:rsidRDefault="001F46A5" w:rsidP="001F46A5">
      <w:pPr>
        <w:pStyle w:val="Heading4"/>
      </w:pPr>
      <w:r w:rsidRPr="00E54EF0">
        <w:t>They’re critical to drilling and oil exploration</w:t>
      </w:r>
      <w:r w:rsidR="00177006" w:rsidRPr="00E54EF0">
        <w:t>- all others have failed</w:t>
      </w:r>
    </w:p>
    <w:p w:rsidR="001F46A5" w:rsidRPr="00E54EF0" w:rsidRDefault="001F46A5" w:rsidP="005C64D3">
      <w:pPr>
        <w:rPr>
          <w:sz w:val="12"/>
        </w:rPr>
      </w:pPr>
      <w:r w:rsidRPr="00E54EF0">
        <w:rPr>
          <w:rStyle w:val="StyleStyleBold12pt"/>
        </w:rPr>
        <w:t>González 13</w:t>
      </w:r>
      <w:r w:rsidRPr="00E54EF0">
        <w:rPr>
          <w:sz w:val="12"/>
        </w:rPr>
        <w:t xml:space="preserve"> – (3/4/13, Ivet G., IPS (Inter Press) News Agency, “Cuba Diversifies – But Energy Focus Still on Oil,” http://www.ipsnews.net/2013/03/cuba-diversifies-but-energy-focus-still-on-oil/)</w:t>
      </w:r>
    </w:p>
    <w:p w:rsidR="001F46A5" w:rsidRPr="00E54EF0" w:rsidRDefault="001F46A5" w:rsidP="005C64D3">
      <w:pPr>
        <w:rPr>
          <w:sz w:val="12"/>
        </w:rPr>
      </w:pPr>
      <w:r w:rsidRPr="00E54EF0">
        <w:rPr>
          <w:sz w:val="12"/>
        </w:rPr>
        <w:t xml:space="preserve">In January 2012, </w:t>
      </w:r>
      <w:r w:rsidRPr="00E54EF0">
        <w:rPr>
          <w:rStyle w:val="StyleBoldUnderline"/>
        </w:rPr>
        <w:t>the Scarabeo 9 drilling rig was brought to Cuba</w:t>
      </w:r>
      <w:r w:rsidRPr="00E54EF0">
        <w:rPr>
          <w:sz w:val="12"/>
        </w:rPr>
        <w:t xml:space="preserve"> from Asia </w:t>
      </w:r>
      <w:r w:rsidRPr="00E54EF0">
        <w:rPr>
          <w:rStyle w:val="StyleBoldUnderline"/>
        </w:rPr>
        <w:t>to sink an exploratory well into the seabed in the Gulf of Mexico.</w:t>
      </w:r>
      <w:r w:rsidRPr="00E54EF0">
        <w:rPr>
          <w:sz w:val="12"/>
        </w:rPr>
        <w:t xml:space="preserve"> </w:t>
      </w:r>
      <w:r w:rsidRPr="00E54EF0">
        <w:rPr>
          <w:rStyle w:val="StyleBoldUnderline"/>
        </w:rPr>
        <w:t>Cuba estimates that there could be up to 20 billion barrels of oil reserves</w:t>
      </w:r>
      <w:r w:rsidRPr="00E54EF0">
        <w:rPr>
          <w:sz w:val="12"/>
        </w:rPr>
        <w:t xml:space="preserve"> in a 112,000-square kilometre area, although the United States projects a total of about five billion barrels.</w:t>
      </w:r>
      <w:r w:rsidR="00177006" w:rsidRPr="00E54EF0">
        <w:rPr>
          <w:sz w:val="12"/>
        </w:rPr>
        <w:t>¶</w:t>
      </w:r>
      <w:r w:rsidRPr="00E54EF0">
        <w:rPr>
          <w:sz w:val="12"/>
        </w:rPr>
        <w:t xml:space="preserve"> But in November, </w:t>
      </w:r>
      <w:r w:rsidRPr="00E54EF0">
        <w:rPr>
          <w:rStyle w:val="StyleBoldUnderline"/>
        </w:rPr>
        <w:t>Cuba’s Ministry of Basic Industry announced that the rig would be removed from Cuba, after three failed attempts to find a commercially viable well</w:t>
      </w:r>
      <w:r w:rsidRPr="00E54EF0">
        <w:rPr>
          <w:sz w:val="12"/>
        </w:rPr>
        <w:t>, financed by PDVSA, Spain’s Repsol, PC Gulf – a subsidiary of Malaysia’s Petronas – and Gazpromneft of Russia</w:t>
      </w:r>
      <w:r w:rsidRPr="00E54EF0">
        <w:rPr>
          <w:rStyle w:val="StyleBoldUnderline"/>
        </w:rPr>
        <w:t>.</w:t>
      </w:r>
      <w:r w:rsidR="00177006" w:rsidRPr="00E54EF0">
        <w:rPr>
          <w:rStyle w:val="StyleBoldUnderline"/>
          <w:sz w:val="12"/>
          <w:u w:val="none"/>
        </w:rPr>
        <w:t>¶</w:t>
      </w:r>
      <w:r w:rsidRPr="00E54EF0">
        <w:rPr>
          <w:rStyle w:val="StyleBoldUnderline"/>
        </w:rPr>
        <w:t xml:space="preserve"> After this harsh blow, Cupet reported that the Moscow-based firm Zarubezhnef</w:t>
      </w:r>
      <w:r w:rsidRPr="00E54EF0">
        <w:rPr>
          <w:sz w:val="12"/>
        </w:rPr>
        <w:t xml:space="preserve">t </w:t>
      </w:r>
      <w:r w:rsidRPr="00E54EF0">
        <w:rPr>
          <w:rStyle w:val="StyleBoldUnderline"/>
        </w:rPr>
        <w:t>would explore for oil off north-central Cuba using the Norwegian-owned Songa Mercur drilling platform</w:t>
      </w:r>
      <w:r w:rsidRPr="00E54EF0">
        <w:rPr>
          <w:sz w:val="12"/>
        </w:rPr>
        <w:t>. The Russian state-run company is drilling a 6,500-metre well in an endeavour that is expected to take six months.</w:t>
      </w:r>
      <w:r w:rsidR="00177006" w:rsidRPr="00E54EF0">
        <w:rPr>
          <w:sz w:val="12"/>
        </w:rPr>
        <w:t>¶</w:t>
      </w:r>
      <w:r w:rsidRPr="00E54EF0">
        <w:rPr>
          <w:sz w:val="12"/>
        </w:rPr>
        <w:t xml:space="preserve"> </w:t>
      </w:r>
      <w:r w:rsidRPr="00E54EF0">
        <w:rPr>
          <w:rStyle w:val="StyleBoldUnderline"/>
        </w:rPr>
        <w:t>The Cuban government has not lost hope that the country will manage to become self-sufficient in energy</w:t>
      </w:r>
      <w:r w:rsidRPr="00E54EF0">
        <w:rPr>
          <w:sz w:val="12"/>
        </w:rPr>
        <w:t>. In another important development zone, around the port of El Mariel in the province of Artemisa, bordering Havana, the plan is to create a support base for future oil industry activity.</w:t>
      </w:r>
    </w:p>
    <w:p w:rsidR="00251091" w:rsidRPr="00E54EF0" w:rsidRDefault="00251091" w:rsidP="005C64D3">
      <w:pPr>
        <w:rPr>
          <w:sz w:val="12"/>
        </w:rPr>
      </w:pPr>
    </w:p>
    <w:p w:rsidR="00251091" w:rsidRPr="00E54EF0" w:rsidRDefault="00251091" w:rsidP="00251091">
      <w:pPr>
        <w:pStyle w:val="Heading4"/>
      </w:pPr>
      <w:r w:rsidRPr="00E54EF0">
        <w:t>Russian key- expertise and technology</w:t>
      </w:r>
    </w:p>
    <w:p w:rsidR="00251091" w:rsidRPr="00E54EF0" w:rsidRDefault="00251091" w:rsidP="00251091">
      <w:pPr>
        <w:rPr>
          <w:rStyle w:val="StyleStyleBold12pt"/>
        </w:rPr>
      </w:pPr>
      <w:r w:rsidRPr="00E54EF0">
        <w:rPr>
          <w:rStyle w:val="StyleStyleBold12pt"/>
        </w:rPr>
        <w:t xml:space="preserve">Garina, 4/16 </w:t>
      </w:r>
      <w:r w:rsidRPr="00E54EF0">
        <w:rPr>
          <w:sz w:val="14"/>
        </w:rPr>
        <w:t>(Anastasia Garina, Journalist for Pravda in Russia, 4/16/13, “Russia and Cuba together forever”, &lt;</w:t>
      </w:r>
      <w:hyperlink r:id="rId11" w:history="1">
        <w:r w:rsidRPr="00E54EF0">
          <w:rPr>
            <w:rStyle w:val="Hyperlink"/>
            <w:sz w:val="14"/>
          </w:rPr>
          <w:t>http://english.pravda.ru/business/companies/16-04-2013/124296-russia_cuba-0/</w:t>
        </w:r>
      </w:hyperlink>
      <w:r w:rsidRPr="00E54EF0">
        <w:rPr>
          <w:sz w:val="14"/>
        </w:rPr>
        <w:t>&gt;)</w:t>
      </w:r>
    </w:p>
    <w:p w:rsidR="005565ED" w:rsidRPr="00E54EF0" w:rsidRDefault="00251091" w:rsidP="005565ED">
      <w:pPr>
        <w:rPr>
          <w:sz w:val="12"/>
        </w:rPr>
      </w:pPr>
      <w:r w:rsidRPr="00E54EF0">
        <w:rPr>
          <w:sz w:val="12"/>
        </w:rPr>
        <w:t>The energy will be sold by a joint Russian-Cuban company. This will be an additional guarantee for the</w:t>
      </w:r>
      <w:r w:rsidR="00072048" w:rsidRPr="00E54EF0">
        <w:rPr>
          <w:sz w:val="12"/>
        </w:rPr>
        <w:t xml:space="preserve"> </w:t>
      </w:r>
      <w:r w:rsidRPr="00E54EF0">
        <w:rPr>
          <w:sz w:val="12"/>
        </w:rPr>
        <w:t>Russian side. However</w:t>
      </w:r>
      <w:r w:rsidRPr="00E54EF0">
        <w:rPr>
          <w:rStyle w:val="StyleBoldUnderline"/>
        </w:rPr>
        <w:t>, in addition to a financial interest the Russian Federation also has a political interest, because at the moment Russia is interested in maintaining the existing and restoring lost connections that have been developed during the Soviet period</w:t>
      </w:r>
      <w:r w:rsidRPr="00E54EF0">
        <w:rPr>
          <w:sz w:val="12"/>
        </w:rPr>
        <w:t>. "I have not seen the contractual part and do not know on what terms we are lending to Cuba, but I think that it is unlikely to be a gift," chairman of the State Duma Committee on Energy Ivan Grachev told Pravda.Ru. "Most likely, this is a credit decision. Can it be effective and provide a pay back? In my opinion - yes, because the named price (0.8 MW $1.2 billion) is a very good price. On average Russian power units are built at twice this price</w:t>
      </w:r>
      <w:r w:rsidRPr="00E54EF0">
        <w:rPr>
          <w:rStyle w:val="StyleBoldUnderline"/>
        </w:rPr>
        <w:t>. This means this is a good project, and construction will likely be without much trouble, without much theft. Consequently, there are good chances of a good return on it</w:t>
      </w:r>
      <w:r w:rsidRPr="00E54EF0">
        <w:rPr>
          <w:sz w:val="12"/>
        </w:rPr>
        <w:t>." Ivan Grachev also noted that from a strategic point of view, in any case</w:t>
      </w:r>
      <w:r w:rsidRPr="00E54EF0">
        <w:rPr>
          <w:rStyle w:val="StyleBoldUnderline"/>
        </w:rPr>
        <w:t>, Russia is and will be in the future a major supplier of electricity, and under a good scenario, of power equipment for the world</w:t>
      </w:r>
      <w:r w:rsidRPr="00E54EF0">
        <w:rPr>
          <w:sz w:val="12"/>
        </w:rPr>
        <w:t xml:space="preserve">. </w:t>
      </w:r>
      <w:r w:rsidRPr="00E54EF0">
        <w:rPr>
          <w:rStyle w:val="StyleBoldUnderline"/>
        </w:rPr>
        <w:t>He assured that he is convinced that not only oil and gas but also electricity should be exported</w:t>
      </w:r>
      <w:r w:rsidRPr="00E54EF0">
        <w:rPr>
          <w:sz w:val="12"/>
        </w:rPr>
        <w:t xml:space="preserve">. </w:t>
      </w:r>
      <w:r w:rsidRPr="00E54EF0">
        <w:rPr>
          <w:rStyle w:val="StyleBoldUnderline"/>
        </w:rPr>
        <w:t>"For example, we will deliver it across Asia, this market will expand</w:t>
      </w:r>
      <w:r w:rsidRPr="00E54EF0">
        <w:rPr>
          <w:sz w:val="12"/>
        </w:rPr>
        <w:t>," said Grachev. "</w:t>
      </w:r>
      <w:r w:rsidRPr="00E54EF0">
        <w:rPr>
          <w:rStyle w:val="StyleStyleBold12pt"/>
        </w:rPr>
        <w:t>It is clear that it would be better if it is produced at Russian facilities.</w:t>
      </w:r>
      <w:r w:rsidRPr="00E54EF0">
        <w:rPr>
          <w:sz w:val="12"/>
        </w:rPr>
        <w:t xml:space="preserve"> Accordingly, if this order assumes (and I think it does) </w:t>
      </w:r>
      <w:r w:rsidRPr="00E54EF0">
        <w:rPr>
          <w:rStyle w:val="StyleBoldUnderline"/>
        </w:rPr>
        <w:t>that the equipment is made by Russian plants, it is a strategically correct decision.</w:t>
      </w:r>
      <w:r w:rsidRPr="00E54EF0">
        <w:rPr>
          <w:sz w:val="12"/>
        </w:rPr>
        <w:t xml:space="preserve"> Of course, I would support it. </w:t>
      </w:r>
      <w:proofErr w:type="gramStart"/>
      <w:r w:rsidRPr="00E54EF0">
        <w:rPr>
          <w:sz w:val="12"/>
        </w:rPr>
        <w:t>" To</w:t>
      </w:r>
      <w:proofErr w:type="gramEnd"/>
      <w:r w:rsidRPr="00E54EF0">
        <w:rPr>
          <w:sz w:val="12"/>
        </w:rPr>
        <w:t xml:space="preserve"> date, Russia has been mainly supporting nuclear energy projects overseas. This support is successful, and the country is one of the world leaders in the field of nuclear energy. Russia has virtually no major energy projects abroad in the field of thermal or hydroelectric power. </w:t>
      </w:r>
    </w:p>
    <w:p w:rsidR="00072048" w:rsidRPr="00E54EF0" w:rsidRDefault="00072048" w:rsidP="005565ED">
      <w:pPr>
        <w:rPr>
          <w:sz w:val="12"/>
        </w:rPr>
      </w:pPr>
    </w:p>
    <w:p w:rsidR="00072048" w:rsidRPr="00E54EF0" w:rsidRDefault="00072048" w:rsidP="00072048">
      <w:pPr>
        <w:pStyle w:val="Heading4"/>
      </w:pPr>
      <w:r w:rsidRPr="00E54EF0">
        <w:t>Russia solves offshore oil drilling- foundation of projects underway</w:t>
      </w:r>
    </w:p>
    <w:p w:rsidR="00072048" w:rsidRPr="00E54EF0" w:rsidRDefault="00072048" w:rsidP="00072048">
      <w:pPr>
        <w:rPr>
          <w:rStyle w:val="StyleStyleBold12pt"/>
          <w:b w:val="0"/>
          <w:bCs w:val="0"/>
          <w:sz w:val="14"/>
          <w:u w:val="none"/>
        </w:rPr>
      </w:pPr>
      <w:r w:rsidRPr="00E54EF0">
        <w:rPr>
          <w:rStyle w:val="StyleStyleBold12pt"/>
        </w:rPr>
        <w:t>MercoPress - 8</w:t>
      </w:r>
      <w:r w:rsidRPr="00E54EF0">
        <w:rPr>
          <w:sz w:val="14"/>
        </w:rPr>
        <w:t xml:space="preserve"> (11/24/08, MercoPress - South Atlantic News Agency, “Russia to drill for oil in deep Gulf of Mexico Cuban waters,” http://en.mercopress.com/2008/11/24/russia-to-drill-for-oil-in-deep-gulf-of-mexico-cuban-waters)</w:t>
      </w:r>
    </w:p>
    <w:p w:rsidR="00072048" w:rsidRPr="009E194E" w:rsidRDefault="00072048" w:rsidP="00072048">
      <w:pPr>
        <w:rPr>
          <w:bCs/>
          <w:sz w:val="14"/>
        </w:rPr>
      </w:pPr>
      <w:r w:rsidRPr="00E54EF0">
        <w:rPr>
          <w:rStyle w:val="StyleBoldUnderline"/>
        </w:rPr>
        <w:lastRenderedPageBreak/>
        <w:t>Russian oil companies have "concrete projects" for drilling in Cuba's part of the gulf</w:t>
      </w:r>
      <w:r w:rsidRPr="00E54EF0">
        <w:rPr>
          <w:bCs/>
          <w:sz w:val="14"/>
        </w:rPr>
        <w:t xml:space="preserve">, said Mijail Kamynin, Russia's ambassador to Cuba, to the state-run business magazine Opciones. Kamynin also said </w:t>
      </w:r>
      <w:r w:rsidRPr="00E54EF0">
        <w:rPr>
          <w:rStyle w:val="StyleBoldUnderline"/>
        </w:rPr>
        <w:t>Russian companies would like to help build storage tanks for crude oil and to modernize Cuban pipelines, as well as play a role in Venezuelan efforts to refurbish a Soviet-era refinery in the port city of Cienfuegos</w:t>
      </w:r>
      <w:r w:rsidRPr="00E54EF0">
        <w:rPr>
          <w:bCs/>
          <w:sz w:val="14"/>
        </w:rPr>
        <w:t>, according the article published this weekend. Medvedev comes to former Cold War ally Cuba on Thursday,</w:t>
      </w:r>
      <w:r w:rsidRPr="00E54EF0">
        <w:rPr>
          <w:rStyle w:val="StyleBoldUnderline"/>
        </w:rPr>
        <w:t xml:space="preserve"> part of a tour of Latin America to strengthen his country's economic and political ties in the region</w:t>
      </w:r>
      <w:r w:rsidRPr="00E54EF0">
        <w:rPr>
          <w:bCs/>
          <w:sz w:val="14"/>
        </w:rPr>
        <w:t xml:space="preserve">. Kamynin said </w:t>
      </w:r>
      <w:r w:rsidRPr="00E54EF0">
        <w:rPr>
          <w:rStyle w:val="StyleBoldUnderline"/>
        </w:rPr>
        <w:t>trade between Russia and the island would top 400 USD million this year. Washington's nearly 50-year-old trade embargo prohibits US companies from investing on the island. But Cuba's state-run oil concern has signed joint operating agreements with companies from several countries to explore waters that Cuban scientists claim could contain reserves of up to 20 billion barrels of oil.</w:t>
      </w:r>
      <w:r w:rsidRPr="00E54EF0">
        <w:rPr>
          <w:bCs/>
          <w:sz w:val="14"/>
        </w:rPr>
        <w:t xml:space="preserve"> Brazilian President Lula da Silva visited Cuba in October for the signing of agreements allowing state-run </w:t>
      </w:r>
      <w:r w:rsidRPr="00E54EF0">
        <w:rPr>
          <w:rStyle w:val="StyleBoldUnderline"/>
        </w:rPr>
        <w:t xml:space="preserve">Petroleo Brasileiro SA to invest 8 million USD initially for </w:t>
      </w:r>
      <w:r w:rsidRPr="00E54EF0">
        <w:rPr>
          <w:rStyle w:val="Emphasis"/>
        </w:rPr>
        <w:t xml:space="preserve">a seven-year, deep-water exploration project </w:t>
      </w:r>
      <w:r w:rsidRPr="00E54EF0">
        <w:rPr>
          <w:rStyle w:val="StyleBoldUnderline"/>
        </w:rPr>
        <w:t>north of the famed beach resort of Varadero.</w:t>
      </w:r>
      <w:r w:rsidRPr="00E54EF0">
        <w:rPr>
          <w:bCs/>
          <w:sz w:val="14"/>
        </w:rPr>
        <w:t xml:space="preserve"> If reserves are confirmed, Brazil would produce oil and natural gas recovered there over the next 25 years. Canadian have also been working in energy and mining projects in Cuba for several decades now, mainly Sherritt International from Alberta which is involved in nickel mining and oil and gas exploration. Opciones did not give details on what the Russian proposals would entail. The Soviet Union was Cuba's chief economic benefactor until it collapsed in the late eighties throwing the island's economy into disarray. Cuba-Russia relations soured after that, but warmed when President Vladimir Putin visited in 2000</w:t>
      </w:r>
    </w:p>
    <w:p w:rsidR="009E194E" w:rsidRPr="00087456" w:rsidRDefault="009E194E" w:rsidP="009E194E">
      <w:pPr>
        <w:pStyle w:val="Heading4"/>
        <w:rPr>
          <w:rFonts w:cs="Times New Roman"/>
        </w:rPr>
      </w:pPr>
      <w:r w:rsidRPr="00087456">
        <w:rPr>
          <w:rFonts w:cs="Times New Roman"/>
        </w:rPr>
        <w:t>Russia to invest in Cuban oil ventures</w:t>
      </w:r>
    </w:p>
    <w:p w:rsidR="009E194E" w:rsidRPr="009E194E" w:rsidRDefault="009E194E" w:rsidP="009E194E">
      <w:pPr>
        <w:rPr>
          <w:sz w:val="12"/>
        </w:rPr>
      </w:pPr>
      <w:r w:rsidRPr="009E194E">
        <w:rPr>
          <w:rStyle w:val="StyleStyleBold12pt"/>
        </w:rPr>
        <w:t>Reuters 9</w:t>
      </w:r>
      <w:r w:rsidRPr="009E194E">
        <w:rPr>
          <w:b/>
          <w:sz w:val="12"/>
        </w:rPr>
        <w:t xml:space="preserve"> </w:t>
      </w:r>
      <w:r w:rsidRPr="009E194E">
        <w:rPr>
          <w:sz w:val="12"/>
        </w:rPr>
        <w:t>(7/29/09, Reuters, “Russia signs contracts for oil operations in Cuba,” http://www.reuters.com/article/2009/07/29/cuba-russia-oil-idUSN2926478920090729)</w:t>
      </w:r>
    </w:p>
    <w:p w:rsidR="009E194E" w:rsidRDefault="009E194E" w:rsidP="009E194E">
      <w:pPr>
        <w:rPr>
          <w:u w:val="single"/>
        </w:rPr>
      </w:pPr>
      <w:r w:rsidRPr="00087456">
        <w:rPr>
          <w:sz w:val="16"/>
        </w:rPr>
        <w:t xml:space="preserve">HAVANA, July 29 - </w:t>
      </w:r>
      <w:r w:rsidRPr="00087456">
        <w:rPr>
          <w:u w:val="single"/>
        </w:rPr>
        <w:t>Russia and Cuba have signed contracts that ”set the bases” for Russian oil company Zarubezhneft to search for oil in Cuba’s part of the Gulf of Mexico</w:t>
      </w:r>
      <w:r w:rsidRPr="00087456">
        <w:t xml:space="preserve">, </w:t>
      </w:r>
      <w:r w:rsidRPr="00087456">
        <w:rPr>
          <w:sz w:val="16"/>
        </w:rPr>
        <w:t xml:space="preserve">Cuba’s state-run press said on Wednesday. In its online edition, Communist Party newspaper Granma said </w:t>
      </w:r>
      <w:r w:rsidRPr="00087456">
        <w:rPr>
          <w:u w:val="single"/>
        </w:rPr>
        <w:t>four oil-related contracts had been signed during a visit on Tuesday by Russian Deputy Prime Minister Igor Sechin to the island that was his country’s close ally during the Cold War. Granma</w:t>
      </w:r>
      <w:r w:rsidRPr="00087456">
        <w:t xml:space="preserve">, without providing details, </w:t>
      </w:r>
      <w:r w:rsidRPr="00087456">
        <w:rPr>
          <w:u w:val="single"/>
        </w:rPr>
        <w:t>said the oil pacts between Zarubezhneft and state-owned Cuba Petroleo ”set the bases for work in (Cuba’s) exclusive economic zone in the gulf.”</w:t>
      </w:r>
    </w:p>
    <w:p w:rsidR="009D32A9" w:rsidRDefault="009D32A9">
      <w:pPr>
        <w:spacing w:after="200" w:line="276" w:lineRule="auto"/>
        <w:rPr>
          <w:u w:val="single"/>
        </w:rPr>
      </w:pPr>
      <w:r>
        <w:rPr>
          <w:u w:val="single"/>
        </w:rPr>
        <w:br w:type="page"/>
      </w:r>
    </w:p>
    <w:p w:rsidR="009D32A9" w:rsidRDefault="009D32A9" w:rsidP="009D32A9">
      <w:pPr>
        <w:pStyle w:val="Heading3"/>
      </w:pPr>
      <w:r>
        <w:lastRenderedPageBreak/>
        <w:t>Solvency- Cuba- Oil Spills</w:t>
      </w:r>
    </w:p>
    <w:p w:rsidR="009D32A9" w:rsidRPr="0032439C" w:rsidRDefault="009D32A9" w:rsidP="009D32A9">
      <w:pPr>
        <w:rPr>
          <w:rStyle w:val="StyleBoldUnderline"/>
          <w:b/>
          <w:u w:val="none"/>
        </w:rPr>
      </w:pPr>
      <w:r>
        <w:rPr>
          <w:rStyle w:val="StyleBoldUnderline"/>
          <w:b/>
          <w:u w:val="none"/>
        </w:rPr>
        <w:t>Russia has the tech to clean up oil spills-BP disaster proves</w:t>
      </w:r>
    </w:p>
    <w:p w:rsidR="009D32A9" w:rsidRPr="009D32A9" w:rsidRDefault="009D32A9" w:rsidP="009D32A9">
      <w:pPr>
        <w:rPr>
          <w:rStyle w:val="StyleBoldUnderline"/>
          <w:sz w:val="12"/>
          <w:u w:val="none"/>
        </w:rPr>
      </w:pPr>
      <w:r w:rsidRPr="009D32A9">
        <w:rPr>
          <w:rStyle w:val="StyleStyleBold12pt"/>
        </w:rPr>
        <w:t>The Voice of Russia 10</w:t>
      </w:r>
      <w:r w:rsidRPr="009D32A9">
        <w:rPr>
          <w:rStyle w:val="StyleBoldUnderline"/>
          <w:b/>
          <w:sz w:val="12"/>
          <w:u w:val="none"/>
        </w:rPr>
        <w:t xml:space="preserve"> (</w:t>
      </w:r>
      <w:r w:rsidRPr="009D32A9">
        <w:rPr>
          <w:rStyle w:val="StyleBoldUnderline"/>
          <w:sz w:val="12"/>
          <w:u w:val="none"/>
        </w:rPr>
        <w:t xml:space="preserve">8/20/10, “Russian Technology </w:t>
      </w:r>
      <w:proofErr w:type="gramStart"/>
      <w:r w:rsidRPr="009D32A9">
        <w:rPr>
          <w:rStyle w:val="StyleBoldUnderline"/>
          <w:sz w:val="12"/>
          <w:u w:val="none"/>
        </w:rPr>
        <w:t>Could  Help</w:t>
      </w:r>
      <w:proofErr w:type="gramEnd"/>
      <w:r w:rsidRPr="009D32A9">
        <w:rPr>
          <w:rStyle w:val="StyleBoldUnderline"/>
          <w:sz w:val="12"/>
          <w:u w:val="none"/>
        </w:rPr>
        <w:t xml:space="preserve"> Clear Up BP” Oil Spill”,http://english.ruvr.ru/2010/08/04/14520780/) HC</w:t>
      </w:r>
    </w:p>
    <w:p w:rsidR="009D32A9" w:rsidRPr="005E7206" w:rsidRDefault="009D32A9" w:rsidP="009D32A9">
      <w:pPr>
        <w:rPr>
          <w:bCs/>
          <w:u w:val="single"/>
        </w:rPr>
      </w:pPr>
      <w:r>
        <w:rPr>
          <w:rStyle w:val="StyleBoldUnderline"/>
        </w:rPr>
        <w:t xml:space="preserve">Russian technology could help save the Gulf of Mexico. </w:t>
      </w:r>
      <w:r w:rsidRPr="005E7206">
        <w:rPr>
          <w:sz w:val="14"/>
        </w:rPr>
        <w:t>Everything depends on how soon the British oil company completes its operation of stopping the oil spillage from the emergency well.Cementing the well is the first step of dealing with the environmental catastrophe. It is planned to last for 60 hours, after which the BP engineers hope to stop the oil spill completely.The corporation has already made several attempts to stop the oil flow but all of them have failed. Even cementing the well had to be postponed through mechanical failure. One can only pray for the current attempt to be a success. If everything goes according to plan, oil will stop spilling by the weekend and the first stage of the plan will be fulfilled. The second problem is the oil that has already spilled out.The incident in the Gulf of Mexico is a large oil spillage in US history. About 5 million barrels of oil are in the water. This amount comes second only to Iraq’s deliberate spilling 8 million barrels of oil into the Persian Gulf during the 1991 war. Over the last 35 years, about 60 serious oil-well incidents have happened in the world. Even the smallest of them required enormous efforts to overcome the consequences. Each time, experts tried to find the most effective methods to collect the spilled oil. By now, Americans have already considered about 70,000 suggestions</w:t>
      </w:r>
      <w:r>
        <w:rPr>
          <w:rStyle w:val="StyleBoldUnderline"/>
        </w:rPr>
        <w:t xml:space="preserve">. A project by Russian </w:t>
      </w:r>
      <w:proofErr w:type="gramStart"/>
      <w:r>
        <w:rPr>
          <w:rStyle w:val="StyleBoldUnderline"/>
        </w:rPr>
        <w:t>scientists  has</w:t>
      </w:r>
      <w:proofErr w:type="gramEnd"/>
      <w:r>
        <w:rPr>
          <w:rStyle w:val="StyleBoldUnderline"/>
        </w:rPr>
        <w:t xml:space="preserve"> been chosen as the most profitable one,both economically and environmentally. Yelena Philipchuk from the Research Centre of Environmental Studies and Rational Use of Natural Resources says: “Our </w:t>
      </w:r>
      <w:proofErr w:type="gramStart"/>
      <w:r>
        <w:rPr>
          <w:rStyle w:val="StyleBoldUnderline"/>
        </w:rPr>
        <w:t>company</w:t>
      </w:r>
      <w:proofErr w:type="gramEnd"/>
      <w:r>
        <w:rPr>
          <w:rStyle w:val="StyleBoldUnderline"/>
        </w:rPr>
        <w:t xml:space="preserve"> has been in this market for five years already. We have considerable experience, as we have </w:t>
      </w:r>
      <w:proofErr w:type="gramStart"/>
      <w:r>
        <w:rPr>
          <w:rStyle w:val="StyleBoldUnderline"/>
        </w:rPr>
        <w:t>accomplished  over</w:t>
      </w:r>
      <w:proofErr w:type="gramEnd"/>
      <w:r>
        <w:rPr>
          <w:rStyle w:val="StyleBoldUnderline"/>
        </w:rPr>
        <w:t xml:space="preserve"> a hundred projects in the Tyumen Region. In the Gulf of Mexico we are going to use more than one method. Oil can be collected by sorbents that absorb oil or any kind of moisture. We fill sorbents with microorganisms that decompose oil into carbonic acid and water.”Eliminating the consequences of the oil spill, processing the oil waste and cleaning </w:t>
      </w:r>
      <w:r w:rsidRPr="005E7206">
        <w:rPr>
          <w:sz w:val="14"/>
        </w:rPr>
        <w:t xml:space="preserve">the coast will take at least a year. There are no plans to burn the spilled oil. Moreover, scientists will get 13 kinds of substances which can be of use for building roads and testing grounds, and for manufacturing insulation materials. One of the aims of the Tyumen experts is to train Americans how to do it, Yelena Philipchuk says. “We are going to supply our own materials and to train American experts who will be working in the Gulf of Mexico. Our engineers will regularly supervise the use of our techniques.” </w:t>
      </w:r>
      <w:r>
        <w:rPr>
          <w:rStyle w:val="StyleBoldUnderline"/>
        </w:rPr>
        <w:t xml:space="preserve">The Tyumen scientists have accumulated huge experience in working with oil. The Research Centre of Environmental Studies and Rational Use of Natural Resources </w:t>
      </w:r>
      <w:proofErr w:type="gramStart"/>
      <w:r>
        <w:rPr>
          <w:rStyle w:val="StyleBoldUnderline"/>
        </w:rPr>
        <w:t>has</w:t>
      </w:r>
      <w:proofErr w:type="gramEnd"/>
      <w:r>
        <w:rPr>
          <w:rStyle w:val="StyleBoldUnderline"/>
        </w:rPr>
        <w:t xml:space="preserve"> fulfilled hundreds of projects for large oil and gas extracting companies in the Russian North. </w:t>
      </w:r>
      <w:r w:rsidRPr="005E7206">
        <w:rPr>
          <w:sz w:val="14"/>
        </w:rPr>
        <w:t>What is interesting, the Research Centre grows flowers in oil waste.</w:t>
      </w:r>
    </w:p>
    <w:p w:rsidR="009D32A9" w:rsidRPr="009D32A9" w:rsidRDefault="009D32A9" w:rsidP="009D32A9"/>
    <w:p w:rsidR="009E194E" w:rsidRPr="00E54EF0" w:rsidRDefault="009E194E" w:rsidP="00072048"/>
    <w:p w:rsidR="00C463DD" w:rsidRPr="00E54EF0" w:rsidRDefault="00C463DD">
      <w:pPr>
        <w:spacing w:after="200" w:line="276" w:lineRule="auto"/>
        <w:rPr>
          <w:sz w:val="14"/>
        </w:rPr>
      </w:pPr>
      <w:r w:rsidRPr="00E54EF0">
        <w:rPr>
          <w:sz w:val="14"/>
        </w:rPr>
        <w:br w:type="page"/>
      </w:r>
    </w:p>
    <w:p w:rsidR="00C463DD" w:rsidRPr="00E54EF0" w:rsidRDefault="00C463DD" w:rsidP="00C463DD">
      <w:pPr>
        <w:pStyle w:val="Heading3"/>
      </w:pPr>
      <w:r w:rsidRPr="00E54EF0">
        <w:lastRenderedPageBreak/>
        <w:t xml:space="preserve">Solvency- Cuba- </w:t>
      </w:r>
      <w:r w:rsidR="00CF4BD3" w:rsidRPr="00E54EF0">
        <w:t xml:space="preserve">Nuclear </w:t>
      </w:r>
      <w:r w:rsidRPr="00E54EF0">
        <w:t>Energy</w:t>
      </w:r>
    </w:p>
    <w:p w:rsidR="00C463DD" w:rsidRPr="00E54EF0" w:rsidRDefault="00C463DD" w:rsidP="00C463DD">
      <w:pPr>
        <w:pStyle w:val="Heading4"/>
      </w:pPr>
      <w:r w:rsidRPr="00E54EF0">
        <w:t>Russia solves Cuba Energy exploration/development</w:t>
      </w:r>
    </w:p>
    <w:p w:rsidR="00C463DD" w:rsidRPr="00E54EF0" w:rsidRDefault="00C463DD" w:rsidP="00C463DD">
      <w:pPr>
        <w:rPr>
          <w:sz w:val="12"/>
        </w:rPr>
      </w:pPr>
      <w:r w:rsidRPr="00E54EF0">
        <w:rPr>
          <w:rStyle w:val="StyleStyleBold12pt"/>
        </w:rPr>
        <w:t xml:space="preserve">Garina, 4/16 </w:t>
      </w:r>
      <w:r w:rsidRPr="00E54EF0">
        <w:rPr>
          <w:sz w:val="12"/>
        </w:rPr>
        <w:t>(Anastasia Garina, Journalist for Pravda in Russia, 4/16/13, “Russia and Cuba together forever”, &lt;</w:t>
      </w:r>
      <w:hyperlink r:id="rId12" w:history="1">
        <w:r w:rsidRPr="00E54EF0">
          <w:rPr>
            <w:rStyle w:val="Hyperlink"/>
            <w:sz w:val="12"/>
          </w:rPr>
          <w:t>http://english.pravda.ru/business/companies/16-04-2013/124296-russia_cuba-0/</w:t>
        </w:r>
      </w:hyperlink>
      <w:r w:rsidRPr="00E54EF0">
        <w:rPr>
          <w:sz w:val="12"/>
        </w:rPr>
        <w:t>&gt;)</w:t>
      </w:r>
    </w:p>
    <w:p w:rsidR="00C463DD" w:rsidRDefault="00ED1B43" w:rsidP="00C463DD">
      <w:pPr>
        <w:rPr>
          <w:sz w:val="12"/>
        </w:rPr>
      </w:pPr>
      <w:r w:rsidRPr="00E54EF0">
        <w:rPr>
          <w:rStyle w:val="StyleBoldUnderline"/>
        </w:rPr>
        <w:t>Russia and Cuba are preparing a joint energy project</w:t>
      </w:r>
      <w:r w:rsidRPr="00E54EF0">
        <w:rPr>
          <w:sz w:val="12"/>
        </w:rPr>
        <w:t xml:space="preserve">. </w:t>
      </w:r>
      <w:r w:rsidRPr="00E54EF0">
        <w:rPr>
          <w:rStyle w:val="StyleBoldUnderline"/>
        </w:rPr>
        <w:t>Russia will provide a loan</w:t>
      </w:r>
      <w:r w:rsidRPr="00E54EF0">
        <w:rPr>
          <w:sz w:val="12"/>
        </w:rPr>
        <w:t xml:space="preserve"> of 1.2 billion euros </w:t>
      </w:r>
      <w:r w:rsidRPr="00E54EF0">
        <w:rPr>
          <w:rStyle w:val="StyleBoldUnderline"/>
        </w:rPr>
        <w:t>and help Cuba modernize four units of thermal power plants</w:t>
      </w:r>
      <w:r w:rsidRPr="00E54EF0">
        <w:rPr>
          <w:sz w:val="12"/>
        </w:rPr>
        <w:t xml:space="preserve">. Despite significant investments, Russia hopes to ultimately benefit from the project. </w:t>
      </w:r>
      <w:r w:rsidRPr="00E54EF0">
        <w:rPr>
          <w:rStyle w:val="StyleBoldUnderline"/>
        </w:rPr>
        <w:t>The need to maintain the equipment will help to strengthen the long-term relations between the two countries</w:t>
      </w:r>
      <w:r w:rsidRPr="00E54EF0">
        <w:rPr>
          <w:sz w:val="12"/>
        </w:rPr>
        <w:t xml:space="preserve">. The preliminary agreement was reached during a February visit to Cuba of Prime Minister of Russia Dmitry Medvedev. It was then decided to place in Cuba four units with a total capacity of 800 MW, according to Izvestia. </w:t>
      </w:r>
      <w:r w:rsidRPr="00E54EF0">
        <w:rPr>
          <w:rStyle w:val="StyleBoldUnderline"/>
        </w:rPr>
        <w:t>The likely implementer of the project is "Inter RAO" - a Russian energy company with a wide range of activities. "Inter RAO"</w:t>
      </w:r>
      <w:r w:rsidRPr="00E54EF0">
        <w:rPr>
          <w:sz w:val="12"/>
        </w:rPr>
        <w:t xml:space="preserve"> separated from RAO "UES of Russia" some time ago, and </w:t>
      </w:r>
      <w:r w:rsidRPr="00E54EF0">
        <w:rPr>
          <w:rStyle w:val="StyleBoldUnderline"/>
        </w:rPr>
        <w:t>is engaged in the production and marketing of energy, international energy trading, engineering, design and construction of power facilitie</w:t>
      </w:r>
      <w:r w:rsidRPr="00E54EF0">
        <w:rPr>
          <w:sz w:val="12"/>
        </w:rPr>
        <w:t>s. In addition</w:t>
      </w:r>
      <w:r w:rsidRPr="00E54EF0">
        <w:rPr>
          <w:rStyle w:val="StyleBoldUnderline"/>
        </w:rPr>
        <w:t>, the company controls a number of hydro and thermal power plants and energy companies abroad</w:t>
      </w:r>
      <w:r w:rsidRPr="00E54EF0">
        <w:rPr>
          <w:sz w:val="12"/>
        </w:rPr>
        <w:t>. "</w:t>
      </w:r>
      <w:r w:rsidRPr="00E54EF0">
        <w:rPr>
          <w:rStyle w:val="StyleBoldUnderline"/>
        </w:rPr>
        <w:t>Inter RAO" will install four combined power generating units</w:t>
      </w:r>
      <w:r w:rsidRPr="00E54EF0">
        <w:rPr>
          <w:sz w:val="12"/>
        </w:rPr>
        <w:t xml:space="preserve"> with the capacity of 200 MW each in the cities of Mariel and Santa Cruz del Norte, but in fact it is a simple upgrade of the existing thermal power plants in Cuba. The company will not be building anything from scratch. Due to the scale and high cost of the project it will still be discussed over the next 18 months. Signing of the contract is scheduled for late 2014 - early 2015. The planned commencement of construction has not been reported. </w:t>
      </w:r>
      <w:r w:rsidRPr="00E54EF0">
        <w:rPr>
          <w:rStyle w:val="StyleBoldUnderline"/>
        </w:rPr>
        <w:t>Representatives of "Inter RAO" confirm that the company is determined to implement the project</w:t>
      </w:r>
      <w:r w:rsidRPr="00E54EF0">
        <w:rPr>
          <w:sz w:val="12"/>
        </w:rPr>
        <w:t xml:space="preserve">. However, given that "Inter RAO" will not be investing its own funds, its determination in the absence of a feasibility study is easy to explain. </w:t>
      </w:r>
      <w:r w:rsidRPr="00E54EF0">
        <w:rPr>
          <w:rStyle w:val="StyleBoldUnderline"/>
        </w:rPr>
        <w:t>The power units installed by "Inter RAO" will run on Cuban and Qatari liquefied petroleum gas. This will be a novelty for Cuba because so far the country has been using only its own fuel to serve its thermal power plants</w:t>
      </w:r>
      <w:r w:rsidRPr="00E54EF0">
        <w:rPr>
          <w:sz w:val="12"/>
        </w:rPr>
        <w:t xml:space="preserve">. </w:t>
      </w:r>
      <w:r w:rsidR="00C463DD" w:rsidRPr="00E54EF0">
        <w:rPr>
          <w:rStyle w:val="StyleBoldUnderline"/>
        </w:rPr>
        <w:t>The energy will be sold by a joint Russian-Cuban company.</w:t>
      </w:r>
      <w:r w:rsidR="00C463DD" w:rsidRPr="00E54EF0">
        <w:rPr>
          <w:sz w:val="12"/>
        </w:rPr>
        <w:t xml:space="preserve"> This will be an additional guarantee for the</w:t>
      </w:r>
      <w:r w:rsidRPr="00E54EF0">
        <w:rPr>
          <w:sz w:val="12"/>
        </w:rPr>
        <w:t xml:space="preserve"> </w:t>
      </w:r>
      <w:r w:rsidR="00C463DD" w:rsidRPr="00E54EF0">
        <w:rPr>
          <w:sz w:val="12"/>
        </w:rPr>
        <w:t xml:space="preserve">Russian side. However, in addition to a financial interest </w:t>
      </w:r>
      <w:r w:rsidR="00C463DD" w:rsidRPr="00E54EF0">
        <w:rPr>
          <w:rStyle w:val="StyleBoldUnderline"/>
        </w:rPr>
        <w:t>the Russian Federation also has a political interest</w:t>
      </w:r>
      <w:r w:rsidR="00C463DD" w:rsidRPr="00E54EF0">
        <w:rPr>
          <w:sz w:val="12"/>
        </w:rPr>
        <w:t xml:space="preserve">, because at the moment </w:t>
      </w:r>
      <w:r w:rsidR="00C463DD" w:rsidRPr="00E54EF0">
        <w:rPr>
          <w:rStyle w:val="StyleBoldUnderline"/>
        </w:rPr>
        <w:t>Russia is interested in maintaining the existing and restoring lost connections that have been developed during the Soviet period.</w:t>
      </w:r>
      <w:r w:rsidR="00C463DD" w:rsidRPr="00E54EF0">
        <w:rPr>
          <w:sz w:val="12"/>
        </w:rPr>
        <w:t xml:space="preserve"> "I have not seen the contractual part and do not know on what terms we are lending to Cuba, but I think that it is unlikely to be a gift," chairman of the State Duma Committee on Energy Ivan Grachev told Pravda.Ru. "Most likely, </w:t>
      </w:r>
      <w:r w:rsidR="00C463DD" w:rsidRPr="00E54EF0">
        <w:rPr>
          <w:rStyle w:val="StyleBoldUnderline"/>
        </w:rPr>
        <w:t>this is a credit decision. Can it be effective and provide a pay back? In my opinion - yes,</w:t>
      </w:r>
      <w:r w:rsidR="00C463DD" w:rsidRPr="00E54EF0">
        <w:rPr>
          <w:sz w:val="12"/>
        </w:rPr>
        <w:t xml:space="preserve"> because the named price (0.8 MW $1.2 billion) is a very good price. On average Russian power units are built at twice this price. This means </w:t>
      </w:r>
      <w:r w:rsidR="00C463DD" w:rsidRPr="00E54EF0">
        <w:rPr>
          <w:rStyle w:val="StyleBoldUnderline"/>
        </w:rPr>
        <w:t>this is a good project, and construction will likely be without much trouble, without much theft.</w:t>
      </w:r>
      <w:r w:rsidR="00C463DD" w:rsidRPr="00E54EF0">
        <w:rPr>
          <w:sz w:val="12"/>
        </w:rPr>
        <w:t xml:space="preserve"> Consequently, </w:t>
      </w:r>
      <w:r w:rsidR="00C463DD" w:rsidRPr="00E54EF0">
        <w:rPr>
          <w:rStyle w:val="StyleBoldUnderline"/>
        </w:rPr>
        <w:t>there are good chances of a good return on it."</w:t>
      </w:r>
      <w:r w:rsidR="00C463DD" w:rsidRPr="00E54EF0">
        <w:rPr>
          <w:sz w:val="12"/>
        </w:rPr>
        <w:t xml:space="preserve"> Ivan Grachev also noted that from a strategic point of view, in any case, </w:t>
      </w:r>
      <w:r w:rsidR="00C463DD" w:rsidRPr="00E54EF0">
        <w:rPr>
          <w:rStyle w:val="StyleStyleBold12pt"/>
        </w:rPr>
        <w:t>Russia is and will be in the future a major supplier of electricity,</w:t>
      </w:r>
      <w:r w:rsidR="00C463DD" w:rsidRPr="00E54EF0">
        <w:rPr>
          <w:sz w:val="12"/>
        </w:rPr>
        <w:t xml:space="preserve"> and under a good scenario, </w:t>
      </w:r>
      <w:r w:rsidR="00C463DD" w:rsidRPr="00E54EF0">
        <w:rPr>
          <w:rStyle w:val="StyleStyleBold12pt"/>
        </w:rPr>
        <w:t>of power equipment for the world</w:t>
      </w:r>
      <w:r w:rsidR="00C463DD" w:rsidRPr="00E54EF0">
        <w:rPr>
          <w:sz w:val="12"/>
        </w:rPr>
        <w:t xml:space="preserve">. He assured that he is convinced that </w:t>
      </w:r>
      <w:r w:rsidR="00C463DD" w:rsidRPr="00E54EF0">
        <w:rPr>
          <w:rStyle w:val="StyleBoldUnderline"/>
        </w:rPr>
        <w:t>not only oil and gas but also electricity should be exported</w:t>
      </w:r>
      <w:r w:rsidR="00C463DD" w:rsidRPr="00E54EF0">
        <w:rPr>
          <w:sz w:val="12"/>
        </w:rPr>
        <w:t xml:space="preserve">. "For example, we will deliver it across Asia, this market will expand," said Grachev. "It is clear that </w:t>
      </w:r>
      <w:r w:rsidR="00C463DD" w:rsidRPr="00E54EF0">
        <w:rPr>
          <w:rStyle w:val="StyleBoldUnderline"/>
        </w:rPr>
        <w:t>it would be better if it is produced at Russian facilities</w:t>
      </w:r>
      <w:r w:rsidR="00C463DD" w:rsidRPr="00E54EF0">
        <w:rPr>
          <w:sz w:val="12"/>
        </w:rPr>
        <w:t xml:space="preserve">. Accordingly, if this order assumes (and I think it does) that the equipment is made by Russian plants, it is a strategically </w:t>
      </w:r>
      <w:r w:rsidR="00C463DD" w:rsidRPr="00E54EF0">
        <w:rPr>
          <w:rStyle w:val="StyleBoldUnderline"/>
        </w:rPr>
        <w:t>correct</w:t>
      </w:r>
      <w:r w:rsidR="00C463DD" w:rsidRPr="00E54EF0">
        <w:rPr>
          <w:sz w:val="12"/>
        </w:rPr>
        <w:t xml:space="preserve"> decision. Of course, I would support it. </w:t>
      </w:r>
      <w:proofErr w:type="gramStart"/>
      <w:r w:rsidR="00C463DD" w:rsidRPr="00E54EF0">
        <w:rPr>
          <w:sz w:val="12"/>
        </w:rPr>
        <w:t>" To</w:t>
      </w:r>
      <w:proofErr w:type="gramEnd"/>
      <w:r w:rsidR="00C463DD" w:rsidRPr="00E54EF0">
        <w:rPr>
          <w:sz w:val="12"/>
        </w:rPr>
        <w:t xml:space="preserve"> date, </w:t>
      </w:r>
      <w:r w:rsidR="00C463DD" w:rsidRPr="00E54EF0">
        <w:rPr>
          <w:rStyle w:val="StyleBoldUnderline"/>
        </w:rPr>
        <w:t>Russia has been mainly supporting nuclear energy projects overseas. This support is successful, and the country is one of the world leaders in the field of nuclear energy. Russia has virtually no major energy projects abroad in the field of thermal or hydroelectric powe</w:t>
      </w:r>
      <w:r w:rsidR="00C463DD" w:rsidRPr="00E54EF0">
        <w:rPr>
          <w:sz w:val="12"/>
        </w:rPr>
        <w:t xml:space="preserve">r. </w:t>
      </w:r>
    </w:p>
    <w:p w:rsidR="00B160C3" w:rsidRDefault="00B160C3">
      <w:pPr>
        <w:spacing w:after="200" w:line="276" w:lineRule="auto"/>
        <w:rPr>
          <w:sz w:val="12"/>
        </w:rPr>
      </w:pPr>
      <w:r>
        <w:rPr>
          <w:sz w:val="12"/>
        </w:rPr>
        <w:br w:type="page"/>
      </w:r>
    </w:p>
    <w:p w:rsidR="00B160C3" w:rsidRDefault="00B160C3" w:rsidP="00B160C3">
      <w:pPr>
        <w:pStyle w:val="Heading3"/>
      </w:pPr>
      <w:r>
        <w:lastRenderedPageBreak/>
        <w:t>Solvency- Cuba- Medical</w:t>
      </w:r>
    </w:p>
    <w:p w:rsidR="00B160C3" w:rsidRDefault="00B160C3" w:rsidP="00B160C3"/>
    <w:p w:rsidR="00B160C3" w:rsidRDefault="00B160C3" w:rsidP="00B160C3">
      <w:pPr>
        <w:pStyle w:val="Heading4"/>
      </w:pPr>
      <w:r>
        <w:t>Russia solves investment in Cuba’s Medical industry</w:t>
      </w:r>
    </w:p>
    <w:p w:rsidR="00B160C3" w:rsidRPr="00B160C3" w:rsidRDefault="00B160C3" w:rsidP="00B160C3">
      <w:pPr>
        <w:rPr>
          <w:sz w:val="14"/>
        </w:rPr>
      </w:pPr>
      <w:r w:rsidRPr="00B160C3">
        <w:rPr>
          <w:rStyle w:val="StyleStyleBold12pt"/>
        </w:rPr>
        <w:t>Havana Times 13</w:t>
      </w:r>
      <w:r w:rsidRPr="00B160C3">
        <w:rPr>
          <w:b/>
          <w:sz w:val="14"/>
        </w:rPr>
        <w:t xml:space="preserve"> </w:t>
      </w:r>
      <w:r w:rsidRPr="00B160C3">
        <w:rPr>
          <w:sz w:val="14"/>
        </w:rPr>
        <w:t>(2/21/13, Havana Times, “Russia PM in Cuba to Boost Trade Ties,” http://www.havanatimes.org/?p=88159)</w:t>
      </w:r>
    </w:p>
    <w:p w:rsidR="00B160C3" w:rsidRPr="00B160C3" w:rsidRDefault="00B160C3" w:rsidP="00B160C3">
      <w:pPr>
        <w:rPr>
          <w:sz w:val="14"/>
        </w:rPr>
      </w:pPr>
      <w:r w:rsidRPr="00B160C3">
        <w:rPr>
          <w:sz w:val="14"/>
        </w:rPr>
        <w:t xml:space="preserve">HAVANA TIMES — </w:t>
      </w:r>
      <w:r w:rsidRPr="00087456">
        <w:rPr>
          <w:u w:val="single"/>
        </w:rPr>
        <w:t>Russian Prime Minister Dmitry Medvedev arrived today in Cuba in a working visit focused on boosting trade and strengthening economic ties between the two countries, according to the Russian government. The two leaders are expected to sign a series of agreements today</w:t>
      </w:r>
      <w:r w:rsidRPr="00B160C3">
        <w:rPr>
          <w:sz w:val="14"/>
        </w:rPr>
        <w:t xml:space="preserve">, according to Cuba’s Foreign Ministry. Sources among the Russian delegation quoted by the Itar-Tass news agency spoke of the signing of seven documents. </w:t>
      </w:r>
      <w:r w:rsidRPr="00087456">
        <w:rPr>
          <w:u w:val="single"/>
        </w:rPr>
        <w:t>These include an agreement for cooperation in space research, a memorandum for nuclear cooperation in the medical field, and an agreement for hydro-meteorological and environmental control cooperation between the Russian Ministry of Natural Resources and Cuba’s Ministry of Science, Technology and Environment</w:t>
      </w:r>
      <w:r w:rsidRPr="00B160C3">
        <w:rPr>
          <w:sz w:val="14"/>
        </w:rPr>
        <w:t xml:space="preserve">, according to Itar-Tass. Russian trade with Cuba declined by 0.3 percent in 2012, according to figures released Wednesday by Moscow’s Ministry of Economic Development. The trade volume in the first 11 months of 2012 was close to $195 million. </w:t>
      </w:r>
      <w:r w:rsidRPr="00087456">
        <w:rPr>
          <w:u w:val="single"/>
        </w:rPr>
        <w:t>Russian exports to Cuba included mainly machinery and vehicles, which accounted for 70.3 percent of its sales to the Caribbean island. Cuba exports mainly agricultural products (97.9 percent of its sales)</w:t>
      </w:r>
      <w:r w:rsidRPr="00B160C3">
        <w:rPr>
          <w:sz w:val="14"/>
        </w:rPr>
        <w:t>, according to figures from the Russian government.</w:t>
      </w:r>
    </w:p>
    <w:p w:rsidR="00B160C3" w:rsidRPr="00B160C3" w:rsidRDefault="00B160C3" w:rsidP="00B160C3"/>
    <w:p w:rsidR="005C0348" w:rsidRPr="00E54EF0" w:rsidRDefault="005C0348" w:rsidP="00C463DD">
      <w:pPr>
        <w:rPr>
          <w:sz w:val="12"/>
        </w:rPr>
      </w:pPr>
    </w:p>
    <w:p w:rsidR="005C0348" w:rsidRPr="00E54EF0" w:rsidRDefault="005C0348" w:rsidP="00C463DD">
      <w:pPr>
        <w:rPr>
          <w:sz w:val="12"/>
        </w:rPr>
      </w:pPr>
    </w:p>
    <w:p w:rsidR="005565ED" w:rsidRPr="00E54EF0" w:rsidRDefault="005565ED">
      <w:pPr>
        <w:spacing w:after="200" w:line="276" w:lineRule="auto"/>
      </w:pPr>
      <w:r w:rsidRPr="00E54EF0">
        <w:br w:type="page"/>
      </w:r>
    </w:p>
    <w:p w:rsidR="00C463DD" w:rsidRPr="00E54EF0" w:rsidRDefault="005565ED" w:rsidP="005565ED">
      <w:pPr>
        <w:pStyle w:val="Heading3"/>
      </w:pPr>
      <w:r w:rsidRPr="00E54EF0">
        <w:lastRenderedPageBreak/>
        <w:t xml:space="preserve">Solvency- Cuba- Military </w:t>
      </w:r>
    </w:p>
    <w:p w:rsidR="005565ED" w:rsidRPr="00E54EF0" w:rsidRDefault="005565ED" w:rsidP="005565ED">
      <w:pPr>
        <w:pStyle w:val="Heading4"/>
      </w:pPr>
      <w:r w:rsidRPr="00E54EF0">
        <w:t>Russia solves military training and supply in Cuba</w:t>
      </w:r>
    </w:p>
    <w:p w:rsidR="005565ED" w:rsidRPr="00E54EF0" w:rsidRDefault="005565ED" w:rsidP="005565ED">
      <w:pPr>
        <w:rPr>
          <w:sz w:val="12"/>
        </w:rPr>
      </w:pPr>
      <w:r w:rsidRPr="00E54EF0">
        <w:rPr>
          <w:rStyle w:val="StyleStyleBold12pt"/>
        </w:rPr>
        <w:t>RIA Novosti, 2009</w:t>
      </w:r>
      <w:r w:rsidRPr="00E54EF0">
        <w:rPr>
          <w:sz w:val="12"/>
        </w:rPr>
        <w:t xml:space="preserve"> </w:t>
      </w:r>
      <w:proofErr w:type="gramStart"/>
      <w:r w:rsidRPr="00E54EF0">
        <w:rPr>
          <w:sz w:val="12"/>
        </w:rPr>
        <w:t>( “</w:t>
      </w:r>
      <w:proofErr w:type="gramEnd"/>
      <w:r w:rsidRPr="00E54EF0">
        <w:rPr>
          <w:sz w:val="12"/>
        </w:rPr>
        <w:t>Russia to help Cuba modernize weaponry, train military” &lt;http://en.rian.ru/military_news/20090918/156170428.html&gt; Aug 18th)</w:t>
      </w:r>
    </w:p>
    <w:p w:rsidR="005565ED" w:rsidRDefault="005565ED" w:rsidP="005565ED">
      <w:pPr>
        <w:rPr>
          <w:sz w:val="12"/>
        </w:rPr>
      </w:pPr>
      <w:r w:rsidRPr="00E54EF0">
        <w:rPr>
          <w:rStyle w:val="StyleBoldUnderline"/>
        </w:rPr>
        <w:t xml:space="preserve">Modernization of the Soviet-made military equipment and training of Cuban military personnel will be the focus of Russian-Cuban military cooperation </w:t>
      </w:r>
      <w:r w:rsidRPr="00E54EF0">
        <w:rPr>
          <w:sz w:val="12"/>
        </w:rPr>
        <w:t>in the near future, the chief of the Russian General Staff said on Friday. Gen. Nikolai Makarov arrived on a working visit to Cuba on Monday, met with Cuban President Raul Castro and the country's military leadership, and visited a number of military installations. "</w:t>
      </w:r>
      <w:r w:rsidRPr="00E54EF0">
        <w:rPr>
          <w:rStyle w:val="StyleBoldUnderline"/>
        </w:rPr>
        <w:t>During the Soviet era we delivered a large number of military equipment to Cuba, and after all these years most of this weaponry has become obsolete and needs repairs</w:t>
      </w:r>
      <w:r w:rsidRPr="00E54EF0">
        <w:rPr>
          <w:sz w:val="12"/>
        </w:rPr>
        <w:t>," Makarov said. "</w:t>
      </w:r>
      <w:r w:rsidRPr="00E54EF0">
        <w:rPr>
          <w:rStyle w:val="StyleBoldUnderline"/>
        </w:rPr>
        <w:t>We inspected the condition of this equipment, and outlined the measures to be taken to maintain the defense capability of this country</w:t>
      </w:r>
      <w:r w:rsidRPr="00E54EF0">
        <w:rPr>
          <w:sz w:val="12"/>
        </w:rPr>
        <w:t xml:space="preserve">...I think a lot of work needs to be done in this respect, and I hope we will be able to accomplish this task," the general said. Makarov said the Cuban request for assistance with training of military personnel will also be fully satisfied. Although the Cuban leadership has repeatedly said it has no intention of resuming military cooperation with Russia after the surprise closure of the Russian electronic listening post in Lourdes in 2001, </w:t>
      </w:r>
      <w:r w:rsidRPr="00E54EF0">
        <w:rPr>
          <w:rStyle w:val="StyleBoldUnderline"/>
        </w:rPr>
        <w:t>bilateral military ties seem to have been improving</w:t>
      </w:r>
      <w:r w:rsidRPr="00E54EF0">
        <w:rPr>
          <w:sz w:val="12"/>
        </w:rPr>
        <w:t xml:space="preserve"> following the visit of Russian Security Council chief Nikolai Patrushev and Russian Deputy Prime Minister Igor Sechin to Cuba in July last year. A group of Russian warships, led by the Admiral Chabanenko destroyer visited Cuba in December last year during a Caribbean tour.</w:t>
      </w:r>
    </w:p>
    <w:p w:rsidR="009E194E" w:rsidRDefault="009E194E" w:rsidP="005565ED">
      <w:pPr>
        <w:rPr>
          <w:sz w:val="12"/>
        </w:rPr>
      </w:pPr>
    </w:p>
    <w:p w:rsidR="009E194E" w:rsidRPr="00087456" w:rsidRDefault="009E194E" w:rsidP="009E194E">
      <w:pPr>
        <w:pStyle w:val="Heading4"/>
        <w:rPr>
          <w:rFonts w:cs="Times New Roman"/>
        </w:rPr>
      </w:pPr>
      <w:r>
        <w:rPr>
          <w:rFonts w:cs="Times New Roman"/>
        </w:rPr>
        <w:t>Russia solves military supply issues</w:t>
      </w:r>
    </w:p>
    <w:p w:rsidR="009E194E" w:rsidRPr="009E194E" w:rsidRDefault="009E194E" w:rsidP="009E194E">
      <w:pPr>
        <w:rPr>
          <w:sz w:val="12"/>
        </w:rPr>
      </w:pPr>
      <w:r w:rsidRPr="009E194E">
        <w:rPr>
          <w:rStyle w:val="StyleStyleBold12pt"/>
        </w:rPr>
        <w:t>Kommersant 8</w:t>
      </w:r>
      <w:r w:rsidRPr="009E194E">
        <w:rPr>
          <w:b/>
          <w:sz w:val="12"/>
        </w:rPr>
        <w:t xml:space="preserve"> </w:t>
      </w:r>
      <w:r w:rsidRPr="009E194E">
        <w:rPr>
          <w:sz w:val="12"/>
        </w:rPr>
        <w:t>(10/27/08, Kommersant Publishing House, “Russia’s Military to Check Cuba’s Missile Defense Facilities,” http://www.kommersant.com/p-13444/r_527/Cuba_missile_defense_military/)</w:t>
      </w:r>
    </w:p>
    <w:p w:rsidR="009E194E" w:rsidRPr="009E194E" w:rsidRDefault="009E194E" w:rsidP="009E194E">
      <w:pPr>
        <w:rPr>
          <w:sz w:val="14"/>
        </w:rPr>
      </w:pPr>
      <w:r w:rsidRPr="009E194E">
        <w:rPr>
          <w:sz w:val="14"/>
        </w:rPr>
        <w:t xml:space="preserve">The visit’s agenda provides for the meetings with Chief of the General Staff of Cuba’s Revolutionary Armed Forces Army General Álvaro López Miera and Chief of the Anti-Aircraft Defense and Revolutionary Air Force General Pedro Mendiondo Gómez, Konashenkov told Interfax. </w:t>
      </w:r>
      <w:r w:rsidRPr="00087456">
        <w:rPr>
          <w:u w:val="single"/>
        </w:rPr>
        <w:t xml:space="preserve">In Cuba, the official went </w:t>
      </w:r>
      <w:proofErr w:type="gramStart"/>
      <w:r w:rsidRPr="00087456">
        <w:rPr>
          <w:u w:val="single"/>
        </w:rPr>
        <w:t>on,</w:t>
      </w:r>
      <w:proofErr w:type="gramEnd"/>
      <w:r w:rsidRPr="00087456">
        <w:rPr>
          <w:u w:val="single"/>
        </w:rPr>
        <w:t xml:space="preserve"> the parties will focus on improving ties of Russia’s and Cuban military. They will exchange experience related to arranging the missile defense for armed forces and to officers’ training. They will also deliberate on potential training of Cuban military in Russia’s antimissle defense colleges and universities and at the upgraded military facilities of Russia’s make.</w:t>
      </w:r>
      <w:r w:rsidRPr="009E194E">
        <w:rPr>
          <w:sz w:val="14"/>
        </w:rPr>
        <w:t xml:space="preserve"> During the visit, Russia’s officers will take a look at the units of Cuban Anti-Aircraft Defense Forces, their strength and arrangement of combat training. They will render assistance in operating Igla air defense missile systems and P-18 and P-19 radar stations of Russia’s make.</w:t>
      </w:r>
    </w:p>
    <w:p w:rsidR="009E194E" w:rsidRPr="00E54EF0" w:rsidRDefault="009E194E" w:rsidP="005565ED">
      <w:pPr>
        <w:rPr>
          <w:sz w:val="12"/>
        </w:rPr>
      </w:pPr>
    </w:p>
    <w:p w:rsidR="00072048" w:rsidRPr="00E54EF0" w:rsidRDefault="00072048">
      <w:pPr>
        <w:spacing w:after="200" w:line="276" w:lineRule="auto"/>
        <w:rPr>
          <w:sz w:val="12"/>
        </w:rPr>
      </w:pPr>
      <w:r w:rsidRPr="00E54EF0">
        <w:rPr>
          <w:sz w:val="12"/>
        </w:rPr>
        <w:br w:type="page"/>
      </w:r>
    </w:p>
    <w:p w:rsidR="00072048" w:rsidRPr="00E54EF0" w:rsidRDefault="00072048" w:rsidP="00072048">
      <w:pPr>
        <w:pStyle w:val="Heading3"/>
      </w:pPr>
      <w:r w:rsidRPr="00E54EF0">
        <w:lastRenderedPageBreak/>
        <w:t>Solvency- Cuba- Rare Earth Minerals</w:t>
      </w:r>
    </w:p>
    <w:p w:rsidR="00841CA9" w:rsidRPr="00E54EF0" w:rsidRDefault="00841CA9" w:rsidP="00841CA9">
      <w:pPr>
        <w:pStyle w:val="Heading4"/>
      </w:pPr>
      <w:r w:rsidRPr="00E54EF0">
        <w:t>Russia solves rare earth mining in Cuba- they say yes</w:t>
      </w:r>
    </w:p>
    <w:p w:rsidR="00841CA9" w:rsidRPr="00E54EF0" w:rsidRDefault="00841CA9" w:rsidP="00841CA9">
      <w:pPr>
        <w:rPr>
          <w:sz w:val="14"/>
        </w:rPr>
      </w:pPr>
      <w:r w:rsidRPr="00E54EF0">
        <w:rPr>
          <w:rStyle w:val="StyleStyleBold12pt"/>
        </w:rPr>
        <w:t>Cuba Standard 13</w:t>
      </w:r>
      <w:r w:rsidRPr="00E54EF0">
        <w:rPr>
          <w:sz w:val="14"/>
        </w:rPr>
        <w:t xml:space="preserve"> (5/16/2013, Cuba Standard Cuban Business, “Cuba encourages foreign investment in mining, alternative energy,” http://www.cubastandard.com/2011/12/17/cuba-encourages-foreign-investment-in-mining-alternative-energy/)</w:t>
      </w:r>
    </w:p>
    <w:p w:rsidR="00841CA9" w:rsidRPr="00E54EF0" w:rsidRDefault="00841CA9" w:rsidP="00841CA9">
      <w:pPr>
        <w:rPr>
          <w:bCs/>
          <w:sz w:val="12"/>
        </w:rPr>
      </w:pPr>
      <w:r w:rsidRPr="00E54EF0">
        <w:rPr>
          <w:rStyle w:val="StyleBoldUnderline"/>
        </w:rPr>
        <w:t>The Cuban government is encouraging foreign companies to invest in non-nickel mining and alternative energies on the island, official business weekly Opciones said, citing</w:t>
      </w:r>
      <w:r w:rsidRPr="00E54EF0">
        <w:rPr>
          <w:bCs/>
          <w:sz w:val="12"/>
        </w:rPr>
        <w:t xml:space="preserve"> the Centro de Promoción del Comercio Exterior y la Inversión Extranjera de Cuba </w:t>
      </w:r>
      <w:r w:rsidRPr="00E54EF0">
        <w:rPr>
          <w:rStyle w:val="StyleBoldUnderline"/>
        </w:rPr>
        <w:t>(CEPEC).</w:t>
      </w:r>
      <w:r w:rsidRPr="00E54EF0">
        <w:rPr>
          <w:bCs/>
          <w:sz w:val="12"/>
        </w:rPr>
        <w:t xml:space="preserve">¶ While nickel has evolved into the biggest export commodity over the past 15 years, </w:t>
      </w:r>
      <w:r w:rsidRPr="00E54EF0">
        <w:rPr>
          <w:rStyle w:val="StyleBoldUnderline"/>
        </w:rPr>
        <w:t>Cuba is struggling to return most other mining activities to levels before the fall of the Soviet Union.</w:t>
      </w:r>
      <w:r w:rsidRPr="00E54EF0">
        <w:rPr>
          <w:bCs/>
          <w:sz w:val="12"/>
        </w:rPr>
        <w:t xml:space="preserve"> According to Opciones, </w:t>
      </w:r>
      <w:r w:rsidRPr="00E54EF0">
        <w:rPr>
          <w:rStyle w:val="StyleBoldUnderline"/>
        </w:rPr>
        <w:t>foreign investors are sought for high-risk contracts for surveying and geological research in gold and silver, as well as copper, lead and zinc.</w:t>
      </w:r>
      <w:r w:rsidRPr="00E54EF0">
        <w:rPr>
          <w:bCs/>
          <w:sz w:val="12"/>
        </w:rPr>
        <w:t xml:space="preserve">¶ </w:t>
      </w:r>
      <w:proofErr w:type="gramStart"/>
      <w:r w:rsidRPr="00E54EF0">
        <w:rPr>
          <w:bCs/>
          <w:sz w:val="12"/>
        </w:rPr>
        <w:t>In</w:t>
      </w:r>
      <w:proofErr w:type="gramEnd"/>
      <w:r w:rsidRPr="00E54EF0">
        <w:rPr>
          <w:bCs/>
          <w:sz w:val="12"/>
        </w:rPr>
        <w:t xml:space="preserve"> one of the few non-nickel mining projects, state company Geominera S.A. is in the process of </w:t>
      </w:r>
      <w:r w:rsidRPr="00E54EF0">
        <w:rPr>
          <w:rStyle w:val="StyleBoldUnderline"/>
        </w:rPr>
        <w:t>reopening the El Cobre gold mine near Santiago de Cuba, after a 10-year hiatus</w:t>
      </w:r>
      <w:r w:rsidRPr="00E54EF0">
        <w:rPr>
          <w:bCs/>
          <w:sz w:val="12"/>
        </w:rPr>
        <w:t xml:space="preserve">. The </w:t>
      </w:r>
      <w:r w:rsidRPr="00E54EF0">
        <w:rPr>
          <w:rStyle w:val="StyleBoldUnderline"/>
        </w:rPr>
        <w:t>Oro-Barita project at El Cobre is financed by Venezuela and the ALBA trade and integration agreement, and part of a larger effort</w:t>
      </w:r>
      <w:r w:rsidRPr="00E54EF0">
        <w:rPr>
          <w:bCs/>
          <w:sz w:val="12"/>
        </w:rPr>
        <w:t xml:space="preserve"> </w:t>
      </w:r>
      <w:r w:rsidRPr="00E54EF0">
        <w:rPr>
          <w:rStyle w:val="StyleBoldUnderline"/>
        </w:rPr>
        <w:t>to restart gold mining at five locations on the island</w:t>
      </w:r>
      <w:r w:rsidRPr="00E54EF0">
        <w:rPr>
          <w:bCs/>
          <w:sz w:val="12"/>
        </w:rPr>
        <w:t xml:space="preserve">.¶ Other opportunities include </w:t>
      </w:r>
      <w:r w:rsidRPr="00E54EF0">
        <w:rPr>
          <w:rStyle w:val="StyleBoldUnderline"/>
        </w:rPr>
        <w:t>renewable-energy generation using wind power and biofuel</w:t>
      </w:r>
      <w:r w:rsidRPr="00E54EF0">
        <w:rPr>
          <w:bCs/>
          <w:sz w:val="12"/>
        </w:rPr>
        <w:t xml:space="preserve"> from sugarcane bagasse, according to CEPEC.¶ Early this year, Havana Energy Ltd., a subsidiary of London-based Esencia Group, signed agreements to invest in biomass electricity projects on the island. Havana Energy agreed to form a joint venture with Zerus S.A., a state company controlled by the Sugar Ministry, to set up and operate a 30-mw power plant next to the Ciro Redondo sugar mill in central Ciego de Ávila province. This pilot project could be followed by four additional sugarcane bagasse-fueled power plants throughout the island.¶ </w:t>
      </w:r>
      <w:r w:rsidRPr="00E54EF0">
        <w:rPr>
          <w:rStyle w:val="StyleBoldUnderline"/>
        </w:rPr>
        <w:t xml:space="preserve">According to CEPEC, tourism, </w:t>
      </w:r>
      <w:proofErr w:type="gramStart"/>
      <w:r w:rsidRPr="00E54EF0">
        <w:rPr>
          <w:rStyle w:val="StyleBoldUnderline"/>
        </w:rPr>
        <w:t>oil,</w:t>
      </w:r>
      <w:proofErr w:type="gramEnd"/>
      <w:r w:rsidRPr="00E54EF0">
        <w:rPr>
          <w:rStyle w:val="StyleBoldUnderline"/>
        </w:rPr>
        <w:t xml:space="preserve"> mining and energy are on top of the government’s priority list for foreign investment.</w:t>
      </w:r>
      <w:r w:rsidRPr="00E54EF0">
        <w:rPr>
          <w:bCs/>
          <w:sz w:val="12"/>
        </w:rPr>
        <w:t xml:space="preserve"> ¶ </w:t>
      </w:r>
    </w:p>
    <w:p w:rsidR="00072048" w:rsidRPr="00E54EF0" w:rsidRDefault="00072048" w:rsidP="00072048"/>
    <w:p w:rsidR="000F7BF3" w:rsidRPr="00E54EF0" w:rsidRDefault="000F7BF3">
      <w:pPr>
        <w:spacing w:after="200" w:line="276" w:lineRule="auto"/>
      </w:pPr>
      <w:r w:rsidRPr="00E54EF0">
        <w:br w:type="page"/>
      </w:r>
    </w:p>
    <w:p w:rsidR="005565ED" w:rsidRPr="00E54EF0" w:rsidRDefault="000F7BF3" w:rsidP="000F7BF3">
      <w:pPr>
        <w:pStyle w:val="Heading3"/>
      </w:pPr>
      <w:r w:rsidRPr="00E54EF0">
        <w:lastRenderedPageBreak/>
        <w:t>Solvency- Cuba- Science and Technology</w:t>
      </w:r>
    </w:p>
    <w:p w:rsidR="000F7BF3" w:rsidRPr="00E54EF0" w:rsidRDefault="000F7BF3" w:rsidP="000F7BF3"/>
    <w:p w:rsidR="000F7BF3" w:rsidRPr="00E54EF0" w:rsidRDefault="000F7BF3" w:rsidP="000F7BF3">
      <w:pPr>
        <w:pStyle w:val="Heading4"/>
      </w:pPr>
      <w:r w:rsidRPr="00E54EF0">
        <w:t>Russia solves investment in Cuba’s science and tech sectors</w:t>
      </w:r>
    </w:p>
    <w:p w:rsidR="000F7BF3" w:rsidRPr="00E54EF0" w:rsidRDefault="000F7BF3" w:rsidP="000F7BF3">
      <w:pPr>
        <w:rPr>
          <w:sz w:val="12"/>
        </w:rPr>
      </w:pPr>
      <w:r w:rsidRPr="00E54EF0">
        <w:rPr>
          <w:rStyle w:val="StyleStyleBold12pt"/>
        </w:rPr>
        <w:t>Xinhua 12</w:t>
      </w:r>
      <w:r w:rsidRPr="00E54EF0">
        <w:rPr>
          <w:sz w:val="12"/>
        </w:rPr>
        <w:t xml:space="preserve"> (11/6/12, Xinhua News Agency, “Cuba, Russia agrees to boost economic, scientific cooperation,</w:t>
      </w:r>
      <w:proofErr w:type="gramStart"/>
      <w:r w:rsidRPr="00E54EF0">
        <w:rPr>
          <w:sz w:val="12"/>
        </w:rPr>
        <w:t xml:space="preserve">” </w:t>
      </w:r>
      <w:proofErr w:type="gramEnd"/>
      <w:r w:rsidRPr="00E54EF0">
        <w:rPr>
          <w:sz w:val="12"/>
        </w:rPr>
        <w:fldChar w:fldCharType="begin"/>
      </w:r>
      <w:r w:rsidRPr="00E54EF0">
        <w:rPr>
          <w:sz w:val="12"/>
        </w:rPr>
        <w:instrText xml:space="preserve"> HYPERLINK "http://news.xinhuanet.com/english/world/2012-11/06/c_131954652.htm" </w:instrText>
      </w:r>
      <w:r w:rsidRPr="00E54EF0">
        <w:rPr>
          <w:sz w:val="12"/>
        </w:rPr>
        <w:fldChar w:fldCharType="separate"/>
      </w:r>
      <w:r w:rsidRPr="00E54EF0">
        <w:rPr>
          <w:rStyle w:val="Hyperlink"/>
          <w:sz w:val="12"/>
        </w:rPr>
        <w:t>http://news.xinhuanet.com/english/world/2012-11/06/c_131954652.htm</w:t>
      </w:r>
      <w:r w:rsidRPr="00E54EF0">
        <w:rPr>
          <w:rStyle w:val="Hyperlink"/>
          <w:sz w:val="12"/>
        </w:rPr>
        <w:fldChar w:fldCharType="end"/>
      </w:r>
      <w:r w:rsidRPr="00E54EF0">
        <w:rPr>
          <w:sz w:val="12"/>
        </w:rPr>
        <w:t>)</w:t>
      </w:r>
    </w:p>
    <w:p w:rsidR="000F7BF3" w:rsidRPr="00E54EF0" w:rsidRDefault="000F7BF3" w:rsidP="000F7BF3">
      <w:pPr>
        <w:rPr>
          <w:rStyle w:val="StyleBoldUnderline"/>
        </w:rPr>
      </w:pPr>
      <w:r w:rsidRPr="00E54EF0">
        <w:rPr>
          <w:sz w:val="12"/>
        </w:rPr>
        <w:t>¶</w:t>
      </w:r>
      <w:r w:rsidRPr="00E54EF0">
        <w:rPr>
          <w:sz w:val="10"/>
        </w:rPr>
        <w:t xml:space="preserve"> </w:t>
      </w:r>
      <w:r w:rsidRPr="00E54EF0">
        <w:rPr>
          <w:rStyle w:val="StyleBoldUnderline"/>
        </w:rPr>
        <w:t>Cuba and Russia have signed agreements aimed at increasing bilateral economic and scientific cooperation over the next eight years.</w:t>
      </w:r>
      <w:r w:rsidRPr="00E54EF0">
        <w:rPr>
          <w:sz w:val="12"/>
        </w:rPr>
        <w:t>¶</w:t>
      </w:r>
      <w:r w:rsidRPr="00E54EF0">
        <w:rPr>
          <w:sz w:val="10"/>
        </w:rPr>
        <w:t xml:space="preserve"> </w:t>
      </w:r>
      <w:r w:rsidRPr="00E54EF0">
        <w:rPr>
          <w:sz w:val="12"/>
        </w:rPr>
        <w:t>¶</w:t>
      </w:r>
      <w:r w:rsidRPr="00E54EF0">
        <w:rPr>
          <w:sz w:val="10"/>
        </w:rPr>
        <w:t xml:space="preserve"> Cuban Council of Ministers vice president Ricardo Cabrisas and visiting Russian Industry and Trade Minister Denis Manturov </w:t>
      </w:r>
      <w:r w:rsidRPr="00E54EF0">
        <w:rPr>
          <w:rStyle w:val="StyleBoldUnderline"/>
        </w:rPr>
        <w:t>signed an intention document Monday covering the development of collaboration in trade, investment, industry and agriculture.</w:t>
      </w:r>
      <w:r w:rsidRPr="00E54EF0">
        <w:rPr>
          <w:rStyle w:val="StyleBoldUnderline"/>
          <w:sz w:val="12"/>
          <w:u w:val="none"/>
        </w:rPr>
        <w:t>¶</w:t>
      </w:r>
      <w:r w:rsidRPr="00E54EF0">
        <w:rPr>
          <w:sz w:val="10"/>
        </w:rPr>
        <w:t xml:space="preserve"> </w:t>
      </w:r>
      <w:r w:rsidRPr="00E54EF0">
        <w:rPr>
          <w:sz w:val="12"/>
        </w:rPr>
        <w:t>¶</w:t>
      </w:r>
      <w:r w:rsidRPr="00E54EF0">
        <w:rPr>
          <w:sz w:val="10"/>
        </w:rPr>
        <w:t xml:space="preserve"> The accord also covers </w:t>
      </w:r>
      <w:r w:rsidRPr="00E54EF0">
        <w:rPr>
          <w:rStyle w:val="StyleBoldUnderline"/>
        </w:rPr>
        <w:t>the fields of culture, education, finance, energy and nickel</w:t>
      </w:r>
      <w:r w:rsidRPr="00E54EF0">
        <w:rPr>
          <w:sz w:val="10"/>
        </w:rPr>
        <w:t>.</w:t>
      </w:r>
      <w:r w:rsidRPr="00E54EF0">
        <w:rPr>
          <w:sz w:val="12"/>
        </w:rPr>
        <w:t>¶</w:t>
      </w:r>
      <w:r w:rsidRPr="00E54EF0">
        <w:rPr>
          <w:sz w:val="10"/>
        </w:rPr>
        <w:t xml:space="preserve"> </w:t>
      </w:r>
      <w:r w:rsidRPr="00E54EF0">
        <w:rPr>
          <w:sz w:val="12"/>
        </w:rPr>
        <w:t>¶</w:t>
      </w:r>
      <w:r w:rsidRPr="00E54EF0">
        <w:rPr>
          <w:sz w:val="10"/>
        </w:rPr>
        <w:t xml:space="preserve"> </w:t>
      </w:r>
      <w:r w:rsidRPr="00E54EF0">
        <w:rPr>
          <w:rStyle w:val="StyleBoldUnderline"/>
        </w:rPr>
        <w:t>Other Cuban officials and their Russian counterparts signed cooperation agendas on customs, maritime permits and the supply of electrical equipment, among others.</w:t>
      </w:r>
      <w:r w:rsidRPr="00E54EF0">
        <w:rPr>
          <w:sz w:val="12"/>
        </w:rPr>
        <w:t>¶</w:t>
      </w:r>
      <w:r w:rsidRPr="00E54EF0">
        <w:rPr>
          <w:sz w:val="10"/>
        </w:rPr>
        <w:t xml:space="preserve"> </w:t>
      </w:r>
      <w:r w:rsidRPr="00E54EF0">
        <w:rPr>
          <w:sz w:val="12"/>
        </w:rPr>
        <w:t>¶</w:t>
      </w:r>
      <w:r w:rsidRPr="00E54EF0">
        <w:rPr>
          <w:sz w:val="10"/>
        </w:rPr>
        <w:t xml:space="preserve"> Manturov and his delegation on Sunday attended the opening of </w:t>
      </w:r>
      <w:r w:rsidRPr="00E54EF0">
        <w:rPr>
          <w:rStyle w:val="StyleBoldUnderline"/>
        </w:rPr>
        <w:t>the 30th Havana International Trade Fair, in which Russian companies doubled their participation and covered an area of 1,600 square meters.</w:t>
      </w:r>
      <w:r w:rsidRPr="00E54EF0">
        <w:rPr>
          <w:sz w:val="12"/>
        </w:rPr>
        <w:t>¶</w:t>
      </w:r>
      <w:r w:rsidRPr="00E54EF0">
        <w:rPr>
          <w:sz w:val="10"/>
        </w:rPr>
        <w:t xml:space="preserve"> </w:t>
      </w:r>
      <w:r w:rsidRPr="00E54EF0">
        <w:rPr>
          <w:sz w:val="12"/>
        </w:rPr>
        <w:t>¶</w:t>
      </w:r>
      <w:r w:rsidRPr="00E54EF0">
        <w:rPr>
          <w:sz w:val="10"/>
        </w:rPr>
        <w:t xml:space="preserve"> </w:t>
      </w:r>
      <w:r w:rsidRPr="00E54EF0">
        <w:rPr>
          <w:rStyle w:val="StyleBoldUnderline"/>
        </w:rPr>
        <w:t>Russia is currently Cuba's most important political ally in Europe and its major trade partner in central and eastern Europe.</w:t>
      </w:r>
    </w:p>
    <w:p w:rsidR="000F7BF3" w:rsidRPr="00E54EF0" w:rsidRDefault="000F7BF3" w:rsidP="000F7BF3"/>
    <w:p w:rsidR="00251091" w:rsidRPr="00E54EF0" w:rsidRDefault="00251091" w:rsidP="00251091"/>
    <w:p w:rsidR="007A3BC9" w:rsidRPr="00E54EF0" w:rsidRDefault="007A3BC9">
      <w:pPr>
        <w:spacing w:after="200" w:line="276" w:lineRule="auto"/>
        <w:rPr>
          <w:sz w:val="12"/>
        </w:rPr>
      </w:pPr>
      <w:r w:rsidRPr="00E54EF0">
        <w:rPr>
          <w:sz w:val="12"/>
        </w:rPr>
        <w:br w:type="page"/>
      </w:r>
    </w:p>
    <w:p w:rsidR="007A3BC9" w:rsidRPr="00E54EF0" w:rsidRDefault="007A3BC9" w:rsidP="007A3BC9">
      <w:pPr>
        <w:pStyle w:val="Heading3"/>
      </w:pPr>
      <w:r w:rsidRPr="00E54EF0">
        <w:lastRenderedPageBreak/>
        <w:t>Solvency- Cuba- Tourism</w:t>
      </w:r>
    </w:p>
    <w:p w:rsidR="007A3BC9" w:rsidRPr="00E54EF0" w:rsidRDefault="007A3BC9" w:rsidP="007A3BC9"/>
    <w:p w:rsidR="007A3BC9" w:rsidRPr="00E54EF0" w:rsidRDefault="007A3BC9" w:rsidP="007A3BC9">
      <w:pPr>
        <w:pStyle w:val="Heading4"/>
      </w:pPr>
      <w:r w:rsidRPr="00E54EF0">
        <w:t>Russia solves Tourism in Russia- people motivated to visit</w:t>
      </w:r>
    </w:p>
    <w:p w:rsidR="007A3BC9" w:rsidRPr="00E54EF0" w:rsidRDefault="007A3BC9" w:rsidP="007A3BC9">
      <w:pPr>
        <w:rPr>
          <w:sz w:val="12"/>
        </w:rPr>
      </w:pPr>
      <w:r w:rsidRPr="00E54EF0">
        <w:rPr>
          <w:rStyle w:val="StyleStyleBold12pt"/>
        </w:rPr>
        <w:t>CNN 12</w:t>
      </w:r>
      <w:r w:rsidRPr="00E54EF0">
        <w:rPr>
          <w:sz w:val="12"/>
        </w:rPr>
        <w:t xml:space="preserve"> (9/07/12, CNN, “Russian tourists invade Cuba,” http://business.blogs.cnn.com/2012/09/07/russian-tourists-invade-cuba/)</w:t>
      </w:r>
    </w:p>
    <w:p w:rsidR="007A3BC9" w:rsidRDefault="007A3BC9" w:rsidP="007A3BC9">
      <w:pPr>
        <w:rPr>
          <w:sz w:val="12"/>
        </w:rPr>
      </w:pPr>
      <w:r w:rsidRPr="00E54EF0">
        <w:rPr>
          <w:rStyle w:val="StyleBoldUnderline"/>
        </w:rPr>
        <w:t>More than 81,700 Russians travelled to Cuba</w:t>
      </w:r>
      <w:r w:rsidRPr="00E54EF0">
        <w:rPr>
          <w:sz w:val="12"/>
        </w:rPr>
        <w:t xml:space="preserve"> until December 15, 2012, a record figure for a year, said in Moscow Estefania Escobar, director of the Office of the Ministry of Tourism (MINTUR). </w:t>
      </w:r>
      <w:r w:rsidRPr="00E54EF0">
        <w:rPr>
          <w:rStyle w:val="StyleBoldUnderline"/>
        </w:rPr>
        <w:t>Such figure has far exceeded the 78,468 visitors in 2011, where there are almost two weeks to close the season</w:t>
      </w:r>
      <w:r w:rsidRPr="00E54EF0">
        <w:rPr>
          <w:sz w:val="12"/>
        </w:rPr>
        <w:t xml:space="preserve">, said the expert to Prensa Latina. For the future, </w:t>
      </w:r>
      <w:r w:rsidRPr="00E54EF0">
        <w:rPr>
          <w:rStyle w:val="StyleBoldUnderline"/>
        </w:rPr>
        <w:t>it has good perspectives for tourism an agreement signed between</w:t>
      </w:r>
      <w:r w:rsidRPr="00E54EF0">
        <w:rPr>
          <w:sz w:val="12"/>
        </w:rPr>
        <w:t xml:space="preserve"> the </w:t>
      </w:r>
      <w:r w:rsidRPr="00E54EF0">
        <w:rPr>
          <w:rStyle w:val="StyleBoldUnderline"/>
        </w:rPr>
        <w:t>Russian</w:t>
      </w:r>
      <w:r w:rsidRPr="00E54EF0">
        <w:rPr>
          <w:sz w:val="12"/>
        </w:rPr>
        <w:t xml:space="preserve"> Ministry of Transportation </w:t>
      </w:r>
      <w:r w:rsidRPr="00E54EF0">
        <w:rPr>
          <w:rStyle w:val="StyleBoldUnderline"/>
        </w:rPr>
        <w:t>and</w:t>
      </w:r>
      <w:r w:rsidRPr="00E54EF0">
        <w:rPr>
          <w:sz w:val="12"/>
        </w:rPr>
        <w:t xml:space="preserve"> the Aeronautics civil Institute of </w:t>
      </w:r>
      <w:r w:rsidRPr="00E54EF0">
        <w:rPr>
          <w:rStyle w:val="StyleBoldUnderline"/>
        </w:rPr>
        <w:t>Cuba</w:t>
      </w:r>
      <w:r w:rsidRPr="00E54EF0">
        <w:rPr>
          <w:sz w:val="12"/>
        </w:rPr>
        <w:t xml:space="preserve"> (IACC).</w:t>
      </w:r>
    </w:p>
    <w:p w:rsidR="00B160C3" w:rsidRDefault="00B160C3" w:rsidP="007A3BC9">
      <w:pPr>
        <w:rPr>
          <w:sz w:val="12"/>
        </w:rPr>
      </w:pPr>
    </w:p>
    <w:p w:rsidR="00B160C3" w:rsidRPr="00087456" w:rsidRDefault="00B160C3" w:rsidP="00B160C3">
      <w:pPr>
        <w:pStyle w:val="Heading4"/>
        <w:rPr>
          <w:rFonts w:cs="Times New Roman"/>
        </w:rPr>
      </w:pPr>
      <w:r w:rsidRPr="00087456">
        <w:rPr>
          <w:rFonts w:cs="Times New Roman"/>
        </w:rPr>
        <w:t>Russians key to Cuba’s improving tourism industry</w:t>
      </w:r>
    </w:p>
    <w:p w:rsidR="00B160C3" w:rsidRPr="00B160C3" w:rsidRDefault="00B160C3" w:rsidP="00B160C3">
      <w:pPr>
        <w:rPr>
          <w:sz w:val="12"/>
        </w:rPr>
      </w:pPr>
      <w:r w:rsidRPr="00B160C3">
        <w:rPr>
          <w:rStyle w:val="StyleStyleBold12pt"/>
        </w:rPr>
        <w:t>Miroff 10</w:t>
      </w:r>
      <w:r w:rsidRPr="00B160C3">
        <w:rPr>
          <w:b/>
          <w:sz w:val="12"/>
        </w:rPr>
        <w:t xml:space="preserve"> </w:t>
      </w:r>
      <w:r w:rsidRPr="00B160C3">
        <w:rPr>
          <w:sz w:val="12"/>
        </w:rPr>
        <w:t>(5/12/10, Nick, NPR, “In Cuba, Russian Tourists Peer into Soviet Past,” http://www.npr.org/templates/story/story.php?storyId=126759796)</w:t>
      </w:r>
    </w:p>
    <w:p w:rsidR="00B160C3" w:rsidRPr="00087456" w:rsidRDefault="00B160C3" w:rsidP="00B160C3">
      <w:pPr>
        <w:rPr>
          <w:u w:val="single"/>
        </w:rPr>
      </w:pPr>
      <w:r w:rsidRPr="00087456">
        <w:t xml:space="preserve">Communist Cuba once relied on the Soviet Union for its food, cars, oil and, of course, missiles. </w:t>
      </w:r>
      <w:r w:rsidRPr="00087456">
        <w:rPr>
          <w:sz w:val="16"/>
        </w:rPr>
        <w:t xml:space="preserve">Now, </w:t>
      </w:r>
      <w:r w:rsidRPr="00087456">
        <w:rPr>
          <w:u w:val="single"/>
        </w:rPr>
        <w:t>as relations with Moscow warm up again, the island is angling for a new Russian export: tourists.</w:t>
      </w:r>
      <w:r w:rsidRPr="00087456">
        <w:t xml:space="preserve"> </w:t>
      </w:r>
      <w:r w:rsidRPr="00087456">
        <w:rPr>
          <w:sz w:val="16"/>
        </w:rPr>
        <w:t xml:space="preserve">Rubio grew up mostly in Moscow, but her parents are Cuban. She has been working in Cuba's tourism industry since the early 1990s, and </w:t>
      </w:r>
      <w:r w:rsidRPr="00087456">
        <w:rPr>
          <w:u w:val="single"/>
        </w:rPr>
        <w:t xml:space="preserve">this year, the number of Russian visitors is expected to grow to an all-time high, with two direct flights added from Moscow and St. Petersburg. Anna Martynova, an official with Russia's Ministry of Sport, Tourism and Youth Policy, says the number of Russian visitors to Cuba is projected to grow this year to 45,000 from 30,000 in 2009. </w:t>
      </w:r>
    </w:p>
    <w:p w:rsidR="00B160C3" w:rsidRDefault="00B160C3" w:rsidP="00B160C3"/>
    <w:p w:rsidR="00B160C3" w:rsidRPr="00087456" w:rsidRDefault="00B160C3" w:rsidP="00B160C3">
      <w:pPr>
        <w:pStyle w:val="Heading4"/>
        <w:rPr>
          <w:rFonts w:cs="Times New Roman"/>
        </w:rPr>
      </w:pPr>
      <w:r w:rsidRPr="00087456">
        <w:rPr>
          <w:rFonts w:cs="Times New Roman"/>
        </w:rPr>
        <w:t>Russia key to Cuban tourism industry</w:t>
      </w:r>
    </w:p>
    <w:p w:rsidR="00B160C3" w:rsidRPr="00B160C3" w:rsidRDefault="00B160C3" w:rsidP="00B160C3">
      <w:pPr>
        <w:rPr>
          <w:sz w:val="14"/>
        </w:rPr>
      </w:pPr>
      <w:r w:rsidRPr="00B160C3">
        <w:rPr>
          <w:rStyle w:val="StyleStyleBold12pt"/>
        </w:rPr>
        <w:t>ACN 10</w:t>
      </w:r>
      <w:r w:rsidRPr="00B160C3">
        <w:rPr>
          <w:b/>
          <w:sz w:val="14"/>
        </w:rPr>
        <w:t xml:space="preserve"> </w:t>
      </w:r>
      <w:r w:rsidRPr="00B160C3">
        <w:rPr>
          <w:sz w:val="14"/>
        </w:rPr>
        <w:t xml:space="preserve">(7/22/10, Cuban News Agency, “Russian Tourism to Cuba Increases,” http://www.cubanews.ain.cu/2010/0902russian-tourism-to-cuban-increases.htm) </w:t>
      </w:r>
    </w:p>
    <w:p w:rsidR="00B160C3" w:rsidRPr="00087456" w:rsidRDefault="00B160C3" w:rsidP="00B160C3">
      <w:pPr>
        <w:rPr>
          <w:sz w:val="16"/>
        </w:rPr>
      </w:pPr>
      <w:r w:rsidRPr="00087456">
        <w:rPr>
          <w:sz w:val="16"/>
        </w:rPr>
        <w:t xml:space="preserve">In its compilation “Arrival of International Visitors,” </w:t>
      </w:r>
      <w:r w:rsidRPr="00087456">
        <w:rPr>
          <w:u w:val="single"/>
        </w:rPr>
        <w:t>the ONE considers Russia the most booming country during the first semester of 2010, when 23,000 tourists from that European nation arrived to the Caribbean island. Such figure</w:t>
      </w:r>
      <w:r w:rsidRPr="00087456">
        <w:t xml:space="preserve">, </w:t>
      </w:r>
      <w:r w:rsidRPr="00087456">
        <w:rPr>
          <w:sz w:val="16"/>
        </w:rPr>
        <w:t>specifies the document,</w:t>
      </w:r>
      <w:r w:rsidRPr="00087456">
        <w:t xml:space="preserve"> </w:t>
      </w:r>
      <w:r w:rsidRPr="00087456">
        <w:rPr>
          <w:u w:val="single"/>
        </w:rPr>
        <w:t>represents a 25 percent growth as compared to the same period of 2009. That amount</w:t>
      </w:r>
      <w:r w:rsidRPr="00087456">
        <w:t xml:space="preserve"> </w:t>
      </w:r>
      <w:r w:rsidRPr="00087456">
        <w:rPr>
          <w:sz w:val="16"/>
        </w:rPr>
        <w:t xml:space="preserve">is considered as favorable by the report, which </w:t>
      </w:r>
      <w:r w:rsidRPr="00087456">
        <w:rPr>
          <w:u w:val="single"/>
        </w:rPr>
        <w:t>also estimates that it partially compensates “loses due to the fall of traditional markets, like those of Spain and Italy, hit by the current economic crisis.”</w:t>
      </w:r>
      <w:r w:rsidRPr="00087456">
        <w:t xml:space="preserve"> </w:t>
      </w:r>
      <w:r w:rsidRPr="00087456">
        <w:rPr>
          <w:sz w:val="16"/>
        </w:rPr>
        <w:t>One of Cuba’s main sources of hard currency income is precisely tourism, a market that has suffered a lot internationally as a consequence of the global economic and financial crisis. According to the ONE report, 1.4 million vacationers arrived in Cuba during the first half of this year, one percent more than in the same period of 2009.</w:t>
      </w:r>
    </w:p>
    <w:p w:rsidR="00B160C3" w:rsidRPr="00B160C3" w:rsidRDefault="00B160C3" w:rsidP="00B160C3"/>
    <w:p w:rsidR="00AF1234" w:rsidRPr="00E54EF0" w:rsidRDefault="00AF1234">
      <w:pPr>
        <w:spacing w:after="200" w:line="276" w:lineRule="auto"/>
        <w:rPr>
          <w:sz w:val="12"/>
        </w:rPr>
      </w:pPr>
      <w:r w:rsidRPr="00E54EF0">
        <w:rPr>
          <w:sz w:val="12"/>
        </w:rPr>
        <w:br w:type="page"/>
      </w:r>
    </w:p>
    <w:p w:rsidR="00AF1234" w:rsidRPr="00E54EF0" w:rsidRDefault="00AF1234" w:rsidP="00AF1234">
      <w:pPr>
        <w:pStyle w:val="Heading3"/>
      </w:pPr>
      <w:r w:rsidRPr="00E54EF0">
        <w:lastRenderedPageBreak/>
        <w:t>Solvency- Mexico</w:t>
      </w:r>
    </w:p>
    <w:p w:rsidR="00AF1234" w:rsidRPr="00E54EF0" w:rsidRDefault="00AF1234" w:rsidP="00AF1234"/>
    <w:p w:rsidR="00AF1234" w:rsidRPr="00E54EF0" w:rsidRDefault="00AF1234" w:rsidP="00AF1234">
      <w:pPr>
        <w:pStyle w:val="Heading4"/>
      </w:pPr>
      <w:r w:rsidRPr="00E54EF0">
        <w:t>Russia solves investment and economic engagement in Mexico- expertise in a number of areas</w:t>
      </w:r>
    </w:p>
    <w:p w:rsidR="00AF1234" w:rsidRPr="00CE7533" w:rsidRDefault="00AF1234" w:rsidP="00AF1234">
      <w:pPr>
        <w:rPr>
          <w:rStyle w:val="StyleBoldUnderline"/>
        </w:rPr>
      </w:pPr>
      <w:r w:rsidRPr="00E54EF0">
        <w:rPr>
          <w:rStyle w:val="StyleStyleBold12pt"/>
        </w:rPr>
        <w:t>ITAR-TASS 12</w:t>
      </w:r>
      <w:r w:rsidRPr="00E54EF0">
        <w:rPr>
          <w:sz w:val="12"/>
        </w:rPr>
        <w:t xml:space="preserve"> – Information Telegraph Agency of Russia -- one of the world's largest international information agencies, (December 2, 2012, ITAR-TASS, “Patrushev discusses with Mexico's president future bilateral relations,” Lexis Nexis, accessed 7-23-13, BH)</w:t>
      </w:r>
    </w:p>
    <w:p w:rsidR="00AF1234" w:rsidRPr="00E54EF0" w:rsidRDefault="00AF1234" w:rsidP="00AF1234">
      <w:pPr>
        <w:rPr>
          <w:rStyle w:val="StyleBoldUnderline"/>
        </w:rPr>
      </w:pPr>
      <w:r w:rsidRPr="00E54EF0">
        <w:rPr>
          <w:rStyle w:val="StyleBoldUnderline"/>
        </w:rPr>
        <w:t>Secretary of Russia's Security Council</w:t>
      </w:r>
      <w:r w:rsidRPr="00E54EF0">
        <w:rPr>
          <w:sz w:val="14"/>
        </w:rPr>
        <w:t xml:space="preserve"> Nikolai </w:t>
      </w:r>
      <w:r w:rsidRPr="00E54EF0">
        <w:rPr>
          <w:rStyle w:val="StyleBoldUnderline"/>
        </w:rPr>
        <w:t>Patrushev discussed with Mexico's President</w:t>
      </w:r>
      <w:r w:rsidRPr="00E54EF0">
        <w:rPr>
          <w:sz w:val="14"/>
        </w:rPr>
        <w:t xml:space="preserve"> Enrique Pena </w:t>
      </w:r>
      <w:r w:rsidRPr="00E54EF0">
        <w:rPr>
          <w:rStyle w:val="StyleBoldUnderline"/>
        </w:rPr>
        <w:t>Nieto issues of present state and of development of the Russia-Maxico relations.</w:t>
      </w:r>
      <w:r w:rsidRPr="00E54EF0">
        <w:rPr>
          <w:sz w:val="12"/>
        </w:rPr>
        <w:t>¶</w:t>
      </w:r>
      <w:r w:rsidRPr="00E54EF0">
        <w:rPr>
          <w:sz w:val="14"/>
        </w:rPr>
        <w:t xml:space="preserve"> Patrushev was head of the Russian delegation to inauguration of Mexico's new president.</w:t>
      </w:r>
      <w:r w:rsidRPr="00E54EF0">
        <w:rPr>
          <w:sz w:val="12"/>
        </w:rPr>
        <w:t>¶</w:t>
      </w:r>
      <w:r w:rsidRPr="00E54EF0">
        <w:rPr>
          <w:sz w:val="14"/>
        </w:rPr>
        <w:t xml:space="preserve"> "Pena </w:t>
      </w:r>
      <w:r w:rsidRPr="00E54EF0">
        <w:rPr>
          <w:rStyle w:val="StyleBoldUnderline"/>
        </w:rPr>
        <w:t>Nieto is sure there all conditions for developing actively the bilateral relations, he has a positive mood</w:t>
      </w:r>
      <w:r w:rsidRPr="00E54EF0">
        <w:rPr>
          <w:sz w:val="14"/>
        </w:rPr>
        <w:t>" on this issue, Patrushev said.</w:t>
      </w:r>
      <w:r w:rsidRPr="00E54EF0">
        <w:rPr>
          <w:sz w:val="12"/>
        </w:rPr>
        <w:t>¶</w:t>
      </w:r>
      <w:r w:rsidRPr="00E54EF0">
        <w:rPr>
          <w:sz w:val="14"/>
        </w:rPr>
        <w:t xml:space="preserve"> On Saturday, Russian President Vladimir Putin has congratulated Mexican President Enrique Pena on the inauguration, the Kremlin press service reported.</w:t>
      </w:r>
      <w:r w:rsidRPr="00E54EF0">
        <w:rPr>
          <w:sz w:val="12"/>
        </w:rPr>
        <w:t>¶</w:t>
      </w:r>
      <w:r w:rsidRPr="00E54EF0">
        <w:rPr>
          <w:sz w:val="14"/>
        </w:rPr>
        <w:t xml:space="preserve"> In his greetings message, </w:t>
      </w:r>
      <w:r w:rsidRPr="00E54EF0">
        <w:rPr>
          <w:rStyle w:val="StyleBoldUnderline"/>
        </w:rPr>
        <w:t>Putin said, "Mexico is an important partner of Russia in Latin America. I'm satisfied with the development of Russian-Mexican relations in the fields of economy, trade</w:t>
      </w:r>
      <w:r w:rsidRPr="00E54EF0">
        <w:rPr>
          <w:sz w:val="14"/>
        </w:rPr>
        <w:t xml:space="preserve">, </w:t>
      </w:r>
      <w:r w:rsidRPr="00E54EF0">
        <w:rPr>
          <w:rStyle w:val="StyleBoldUnderline"/>
        </w:rPr>
        <w:t>science, technique and the humanitarian sphere."</w:t>
      </w:r>
      <w:r w:rsidRPr="00E54EF0">
        <w:rPr>
          <w:sz w:val="14"/>
        </w:rPr>
        <w:t xml:space="preserve"> </w:t>
      </w:r>
      <w:r w:rsidRPr="00E54EF0">
        <w:rPr>
          <w:rStyle w:val="StyleBoldUnderline"/>
        </w:rPr>
        <w:t>Among priority tasks, the Russian president named</w:t>
      </w:r>
      <w:r w:rsidRPr="00E54EF0">
        <w:rPr>
          <w:sz w:val="14"/>
        </w:rPr>
        <w:t xml:space="preserve"> </w:t>
      </w:r>
      <w:r w:rsidRPr="00E54EF0">
        <w:rPr>
          <w:rStyle w:val="StyleBoldUnderline"/>
        </w:rPr>
        <w:t>the intensification and diversification of trade turnover,</w:t>
      </w:r>
      <w:r w:rsidRPr="00E54EF0">
        <w:rPr>
          <w:sz w:val="14"/>
        </w:rPr>
        <w:t xml:space="preserve"> </w:t>
      </w:r>
      <w:r w:rsidRPr="00E54EF0">
        <w:rPr>
          <w:rStyle w:val="StyleBoldUnderline"/>
        </w:rPr>
        <w:t>the implementation of joint projects in the oil and gas sector</w:t>
      </w:r>
      <w:r w:rsidRPr="00E54EF0">
        <w:rPr>
          <w:sz w:val="14"/>
        </w:rPr>
        <w:t xml:space="preserve">, for instance, </w:t>
      </w:r>
      <w:r w:rsidRPr="00E54EF0">
        <w:rPr>
          <w:rStyle w:val="StyleBoldUnderline"/>
        </w:rPr>
        <w:t>where Russia and Mexico take the leading positions.</w:t>
      </w:r>
    </w:p>
    <w:p w:rsidR="00AF1234" w:rsidRPr="00E54EF0" w:rsidRDefault="00AF1234" w:rsidP="00AF1234">
      <w:pPr>
        <w:rPr>
          <w:rStyle w:val="StyleBoldUnderline"/>
        </w:rPr>
      </w:pPr>
    </w:p>
    <w:p w:rsidR="00AF1234" w:rsidRPr="00E54EF0" w:rsidRDefault="00AF1234" w:rsidP="00AF1234">
      <w:pPr>
        <w:pStyle w:val="Heading4"/>
      </w:pPr>
      <w:r w:rsidRPr="00E54EF0">
        <w:t>Russia expanding trade and investment - Mexico will say yes</w:t>
      </w:r>
    </w:p>
    <w:p w:rsidR="00AF1234" w:rsidRPr="00CE7533" w:rsidRDefault="00AF1234" w:rsidP="00AF1234">
      <w:pPr>
        <w:rPr>
          <w:rStyle w:val="StyleBoldUnderline"/>
        </w:rPr>
      </w:pPr>
      <w:r w:rsidRPr="00E54EF0">
        <w:rPr>
          <w:rStyle w:val="StyleStyleBold12pt"/>
        </w:rPr>
        <w:t>ITAR-TASS 12</w:t>
      </w:r>
      <w:r w:rsidRPr="00E54EF0">
        <w:rPr>
          <w:sz w:val="12"/>
        </w:rPr>
        <w:t xml:space="preserve"> – Information Telegraph Agency of Russia -- one of the world's largest international information agencies, (October 11, 2012, ITAR-TASS, “Mexico launches project to develop trade relations with RF,” Lexis Nexis, accessed 7-23-13, BH)</w:t>
      </w:r>
    </w:p>
    <w:p w:rsidR="00AF1234" w:rsidRPr="00E54EF0" w:rsidRDefault="00AF1234" w:rsidP="00AF1234">
      <w:pPr>
        <w:rPr>
          <w:sz w:val="14"/>
        </w:rPr>
      </w:pPr>
      <w:r w:rsidRPr="00E54EF0">
        <w:rPr>
          <w:rStyle w:val="StyleBoldUnderline"/>
        </w:rPr>
        <w:t>Mexico</w:t>
      </w:r>
      <w:r w:rsidRPr="00E54EF0">
        <w:rPr>
          <w:sz w:val="14"/>
        </w:rPr>
        <w:t xml:space="preserve"> has </w:t>
      </w:r>
      <w:r w:rsidRPr="00E54EF0">
        <w:rPr>
          <w:rStyle w:val="StyleBoldUnderline"/>
        </w:rPr>
        <w:t>launched a project to develop trade relations and contacts with Russia</w:t>
      </w:r>
      <w:r w:rsidRPr="00E54EF0">
        <w:rPr>
          <w:sz w:val="14"/>
        </w:rPr>
        <w:t xml:space="preserve"> on the initiative of local businessmen.</w:t>
      </w:r>
      <w:r w:rsidRPr="00E54EF0">
        <w:rPr>
          <w:sz w:val="12"/>
        </w:rPr>
        <w:t>¶</w:t>
      </w:r>
      <w:r w:rsidRPr="00E54EF0">
        <w:rPr>
          <w:sz w:val="14"/>
        </w:rPr>
        <w:t xml:space="preserve"> </w:t>
      </w:r>
      <w:r w:rsidRPr="00E54EF0">
        <w:rPr>
          <w:rStyle w:val="StyleBoldUnderline"/>
        </w:rPr>
        <w:t>Mexican businessmen opened an office</w:t>
      </w:r>
      <w:r w:rsidRPr="00E54EF0">
        <w:rPr>
          <w:sz w:val="14"/>
        </w:rPr>
        <w:t xml:space="preserve"> on Wednesday </w:t>
      </w:r>
      <w:r w:rsidRPr="00E54EF0">
        <w:rPr>
          <w:rStyle w:val="StyleBoldUnderline"/>
        </w:rPr>
        <w:t>to improve commercial relations with Russian colleagues. The Russian Embassy provided support for founding the office in order to establish new contacts and expand goods export from both countries.</w:t>
      </w:r>
      <w:r w:rsidRPr="00E54EF0">
        <w:rPr>
          <w:rStyle w:val="StyleBoldUnderline"/>
          <w:sz w:val="12"/>
          <w:u w:val="none"/>
        </w:rPr>
        <w:t>¶</w:t>
      </w:r>
      <w:r w:rsidRPr="00E54EF0">
        <w:rPr>
          <w:rStyle w:val="StyleBoldUnderline"/>
          <w:sz w:val="12"/>
        </w:rPr>
        <w:t xml:space="preserve"> </w:t>
      </w:r>
      <w:proofErr w:type="gramStart"/>
      <w:r w:rsidRPr="00E54EF0">
        <w:rPr>
          <w:rStyle w:val="StyleBoldUnderline"/>
        </w:rPr>
        <w:t>The</w:t>
      </w:r>
      <w:proofErr w:type="gramEnd"/>
      <w:r w:rsidRPr="00E54EF0">
        <w:rPr>
          <w:rStyle w:val="StyleBoldUnderline"/>
        </w:rPr>
        <w:t xml:space="preserve"> office will play the mediation role in searching for partners both for Mexican businessmen in Russia and Russian businessmen in Mexico</w:t>
      </w:r>
      <w:r w:rsidRPr="00E54EF0">
        <w:rPr>
          <w:sz w:val="14"/>
        </w:rPr>
        <w:t>. A group of entrepreneurs will leave for Russia on October 15 to put forth commercial proposals.</w:t>
      </w:r>
      <w:r w:rsidRPr="00E54EF0">
        <w:rPr>
          <w:sz w:val="12"/>
        </w:rPr>
        <w:t>¶</w:t>
      </w:r>
      <w:r w:rsidRPr="00E54EF0">
        <w:rPr>
          <w:sz w:val="14"/>
        </w:rPr>
        <w:t xml:space="preserve"> </w:t>
      </w:r>
      <w:r w:rsidRPr="00E54EF0">
        <w:rPr>
          <w:rStyle w:val="StyleBoldUnderline"/>
        </w:rPr>
        <w:t>Russia's accession to the</w:t>
      </w:r>
      <w:r w:rsidRPr="00E54EF0">
        <w:rPr>
          <w:sz w:val="14"/>
        </w:rPr>
        <w:t xml:space="preserve"> World Trade Organisation (</w:t>
      </w:r>
      <w:r w:rsidRPr="00E54EF0">
        <w:rPr>
          <w:rStyle w:val="StyleBoldUnderline"/>
        </w:rPr>
        <w:t>WTO</w:t>
      </w:r>
      <w:r w:rsidRPr="00E54EF0">
        <w:rPr>
          <w:sz w:val="14"/>
        </w:rPr>
        <w:t>) "</w:t>
      </w:r>
      <w:r w:rsidRPr="00E54EF0">
        <w:rPr>
          <w:rStyle w:val="StyleBoldUnderline"/>
        </w:rPr>
        <w:t>created favourable conditions for expanding trade contacts with Russian businessmen". "We are convinced that the office will make it possible to open doors for commercial relations between Mexico and Russia where both parties have big opportunities and prospects</w:t>
      </w:r>
      <w:r w:rsidRPr="00E54EF0">
        <w:rPr>
          <w:sz w:val="14"/>
        </w:rPr>
        <w:t>," businessman Juan Santos Sanchez told Itar-Tass.</w:t>
      </w:r>
      <w:r w:rsidRPr="00E54EF0">
        <w:rPr>
          <w:sz w:val="12"/>
        </w:rPr>
        <w:t>¶</w:t>
      </w:r>
      <w:r w:rsidRPr="00E54EF0">
        <w:rPr>
          <w:sz w:val="14"/>
        </w:rPr>
        <w:t xml:space="preserve"> "</w:t>
      </w:r>
      <w:r w:rsidRPr="00E54EF0">
        <w:rPr>
          <w:rStyle w:val="StyleBoldUnderline"/>
        </w:rPr>
        <w:t xml:space="preserve">Our country shows interest in expanding supplies </w:t>
      </w:r>
      <w:r w:rsidRPr="00E54EF0">
        <w:rPr>
          <w:sz w:val="14"/>
        </w:rPr>
        <w:t>of metallurgical products, agricultural fertilizers and petrochemical materials</w:t>
      </w:r>
      <w:r w:rsidRPr="00E54EF0">
        <w:rPr>
          <w:rStyle w:val="StyleBoldUnderline"/>
        </w:rPr>
        <w:t xml:space="preserve"> from Russia</w:t>
      </w:r>
      <w:r w:rsidRPr="00E54EF0">
        <w:rPr>
          <w:sz w:val="14"/>
        </w:rPr>
        <w:t>," Mexican businessman Perez Ascenez said.</w:t>
      </w:r>
    </w:p>
    <w:p w:rsidR="00AF1234" w:rsidRPr="00E54EF0" w:rsidRDefault="00AF1234" w:rsidP="00AF1234"/>
    <w:p w:rsidR="00AF1234" w:rsidRPr="00E54EF0" w:rsidRDefault="00AF1234" w:rsidP="00AF1234"/>
    <w:p w:rsidR="0059667A" w:rsidRPr="00E54EF0" w:rsidRDefault="0059667A">
      <w:pPr>
        <w:spacing w:after="200" w:line="276" w:lineRule="auto"/>
        <w:rPr>
          <w:sz w:val="12"/>
        </w:rPr>
      </w:pPr>
      <w:r w:rsidRPr="00E54EF0">
        <w:rPr>
          <w:sz w:val="12"/>
        </w:rPr>
        <w:br w:type="page"/>
      </w:r>
    </w:p>
    <w:p w:rsidR="0059667A" w:rsidRPr="00E54EF0" w:rsidRDefault="0059667A" w:rsidP="0059667A">
      <w:pPr>
        <w:pStyle w:val="Heading3"/>
      </w:pPr>
      <w:r w:rsidRPr="00E54EF0">
        <w:lastRenderedPageBreak/>
        <w:t>Solvency- Mexico- Drugs</w:t>
      </w:r>
    </w:p>
    <w:p w:rsidR="0059667A" w:rsidRPr="00E54EF0" w:rsidRDefault="0059667A" w:rsidP="0059667A">
      <w:pPr>
        <w:pStyle w:val="Heading4"/>
      </w:pPr>
      <w:r w:rsidRPr="00E54EF0">
        <w:t>Russia key to combating drug wars- comparatively better than the US</w:t>
      </w:r>
    </w:p>
    <w:p w:rsidR="0059667A" w:rsidRPr="00E54EF0" w:rsidRDefault="0059667A" w:rsidP="0059667A">
      <w:pPr>
        <w:rPr>
          <w:sz w:val="12"/>
        </w:rPr>
      </w:pPr>
      <w:r w:rsidRPr="00E54EF0">
        <w:rPr>
          <w:rStyle w:val="StyleStyleBold12pt"/>
        </w:rPr>
        <w:t>RIA Novosti 2010</w:t>
      </w:r>
      <w:r w:rsidRPr="00E54EF0">
        <w:rPr>
          <w:sz w:val="12"/>
        </w:rPr>
        <w:t xml:space="preserve"> (“U.S. okays Russia's intention to help Mexico fight drug criminality,” Feb 18</w:t>
      </w:r>
      <w:r w:rsidRPr="00E54EF0">
        <w:rPr>
          <w:sz w:val="12"/>
          <w:vertAlign w:val="superscript"/>
        </w:rPr>
        <w:t>th</w:t>
      </w:r>
      <w:r w:rsidRPr="00E54EF0">
        <w:rPr>
          <w:sz w:val="12"/>
        </w:rPr>
        <w:t xml:space="preserve"> http://en.rian.ru/world/20100218/157921859.html)</w:t>
      </w:r>
    </w:p>
    <w:p w:rsidR="0059667A" w:rsidRPr="00E54EF0" w:rsidRDefault="0059667A" w:rsidP="0059667A">
      <w:pPr>
        <w:rPr>
          <w:sz w:val="14"/>
        </w:rPr>
      </w:pPr>
      <w:r w:rsidRPr="00E54EF0">
        <w:rPr>
          <w:rStyle w:val="StyleBoldUnderline"/>
        </w:rPr>
        <w:t>Russia has reiterated its readiness to help Mexico fight the drug criminality,</w:t>
      </w:r>
      <w:r w:rsidRPr="00E54EF0">
        <w:rPr>
          <w:sz w:val="14"/>
        </w:rPr>
        <w:t xml:space="preserve"> a major woe for the U.S. neighbor. </w:t>
      </w:r>
      <w:r w:rsidRPr="00E54EF0">
        <w:rPr>
          <w:rStyle w:val="StyleBoldUnderline"/>
        </w:rPr>
        <w:t>The joint U.S.-Mexican Merida Initiative</w:t>
      </w:r>
      <w:r w:rsidRPr="00E54EF0">
        <w:rPr>
          <w:sz w:val="14"/>
        </w:rPr>
        <w:t xml:space="preserve"> with the same goal </w:t>
      </w:r>
      <w:r w:rsidRPr="00E54EF0">
        <w:rPr>
          <w:rStyle w:val="StyleStyleBold12pt"/>
        </w:rPr>
        <w:t>has been widely criticized</w:t>
      </w:r>
      <w:r w:rsidRPr="00E54EF0">
        <w:rPr>
          <w:sz w:val="14"/>
        </w:rPr>
        <w:t xml:space="preserve">. </w:t>
      </w:r>
      <w:r w:rsidRPr="00E54EF0">
        <w:rPr>
          <w:rStyle w:val="StyleBoldUnderline"/>
        </w:rPr>
        <w:t>Critics say the project has yielded no significant results despite huge investments</w:t>
      </w:r>
      <w:r w:rsidRPr="00E54EF0">
        <w:rPr>
          <w:sz w:val="14"/>
        </w:rPr>
        <w:t xml:space="preserve">. Answering the journalist's question on how the U.S. views Russia's initiative, Toner said there were no grounds for anxiety. "I mean, </w:t>
      </w:r>
      <w:r w:rsidRPr="00E54EF0">
        <w:rPr>
          <w:rStyle w:val="StyleBoldUnderline"/>
        </w:rPr>
        <w:t xml:space="preserve">Mexico is a close neighbor, friend, </w:t>
      </w:r>
      <w:proofErr w:type="gramStart"/>
      <w:r w:rsidRPr="00E54EF0">
        <w:rPr>
          <w:rStyle w:val="StyleBoldUnderline"/>
        </w:rPr>
        <w:t>partner</w:t>
      </w:r>
      <w:proofErr w:type="gramEnd"/>
      <w:r w:rsidRPr="00E54EF0">
        <w:rPr>
          <w:rStyle w:val="StyleBoldUnderline"/>
        </w:rPr>
        <w:t xml:space="preserve"> with the United States. I would just say it's welcome to pursue bilateral relationships with any country it wants to, including Russia</w:t>
      </w:r>
      <w:r w:rsidRPr="00E54EF0">
        <w:rPr>
          <w:sz w:val="14"/>
        </w:rPr>
        <w:t xml:space="preserve">," he said. When asked on whether the strengthening of ties between Russia and Mexico would affect U.S.-Russian relations, Toner said "no, I don't believe so." Merida Initiative is </w:t>
      </w:r>
      <w:proofErr w:type="gramStart"/>
      <w:r w:rsidRPr="00E54EF0">
        <w:rPr>
          <w:sz w:val="14"/>
        </w:rPr>
        <w:t>a security</w:t>
      </w:r>
      <w:proofErr w:type="gramEnd"/>
      <w:r w:rsidRPr="00E54EF0">
        <w:rPr>
          <w:sz w:val="14"/>
        </w:rPr>
        <w:t xml:space="preserve"> cooperation between the United States, Mexico and Central American states aimed at combating the drug trafficking, transnational crime and money laundering. The assistance includes training, equipment and intelligence. </w:t>
      </w:r>
      <w:r w:rsidRPr="00E54EF0">
        <w:rPr>
          <w:rStyle w:val="StyleBoldUnderline"/>
        </w:rPr>
        <w:t>Mexico has been the main hub for drug trafficking from Latin America to the U.S., with annual drug supplies estimated at around $40 billion. Some 45,000 servicemen have been involved in anti-drug operations at the border between the two countries.</w:t>
      </w:r>
      <w:r w:rsidRPr="00E54EF0">
        <w:rPr>
          <w:sz w:val="14"/>
        </w:rPr>
        <w:t xml:space="preserve"> In his New Year's speech, Mexican President Felipe Calderon declared fighting drug crimes in Mexico the government's top priority for 2010.</w:t>
      </w:r>
    </w:p>
    <w:p w:rsidR="000E6AFE" w:rsidRPr="00E54EF0" w:rsidRDefault="000E6AFE">
      <w:pPr>
        <w:spacing w:after="200" w:line="276" w:lineRule="auto"/>
        <w:rPr>
          <w:sz w:val="14"/>
        </w:rPr>
      </w:pPr>
      <w:r w:rsidRPr="00E54EF0">
        <w:rPr>
          <w:sz w:val="14"/>
        </w:rPr>
        <w:br w:type="page"/>
      </w:r>
    </w:p>
    <w:p w:rsidR="000E6AFE" w:rsidRPr="00E54EF0" w:rsidRDefault="000E6AFE" w:rsidP="000E6AFE">
      <w:pPr>
        <w:pStyle w:val="Heading3"/>
      </w:pPr>
      <w:r w:rsidRPr="00E54EF0">
        <w:lastRenderedPageBreak/>
        <w:t>Solvency- Mexico- Energy Cooperation (Renewable/Non Renewable)</w:t>
      </w:r>
    </w:p>
    <w:p w:rsidR="000E6AFE" w:rsidRPr="00E54EF0" w:rsidRDefault="000E6AFE" w:rsidP="000E6AFE">
      <w:pPr>
        <w:pStyle w:val="Heading4"/>
      </w:pPr>
      <w:r w:rsidRPr="00E54EF0">
        <w:t>Russia solves energy cooperation and development in Mexico</w:t>
      </w:r>
    </w:p>
    <w:p w:rsidR="000E6AFE" w:rsidRPr="00E54EF0" w:rsidRDefault="000E6AFE" w:rsidP="000E6AFE">
      <w:pPr>
        <w:rPr>
          <w:sz w:val="12"/>
        </w:rPr>
      </w:pPr>
      <w:r w:rsidRPr="00E54EF0">
        <w:rPr>
          <w:rStyle w:val="StyleStyleBold12pt"/>
        </w:rPr>
        <w:t>RIA Novosti 2005</w:t>
      </w:r>
      <w:r w:rsidRPr="00E54EF0">
        <w:rPr>
          <w:sz w:val="12"/>
        </w:rPr>
        <w:t xml:space="preserve"> (“Mexico, Russia interested in energy cooperation - Mexican president,” June 21</w:t>
      </w:r>
      <w:r w:rsidRPr="00E54EF0">
        <w:rPr>
          <w:sz w:val="12"/>
          <w:vertAlign w:val="superscript"/>
        </w:rPr>
        <w:t>st</w:t>
      </w:r>
      <w:r w:rsidRPr="00E54EF0">
        <w:rPr>
          <w:sz w:val="12"/>
        </w:rPr>
        <w:t xml:space="preserve"> http://en.rian.ru/russia/20050621/40562519.html)</w:t>
      </w:r>
    </w:p>
    <w:p w:rsidR="00103779" w:rsidRPr="00E54EF0" w:rsidRDefault="000E6AFE" w:rsidP="000E6AFE">
      <w:pPr>
        <w:rPr>
          <w:rStyle w:val="StyleBoldUnderline"/>
        </w:rPr>
      </w:pPr>
      <w:r w:rsidRPr="00E54EF0">
        <w:rPr>
          <w:sz w:val="14"/>
        </w:rPr>
        <w:t xml:space="preserve"> </w:t>
      </w:r>
      <w:r w:rsidRPr="00E54EF0">
        <w:rPr>
          <w:rStyle w:val="StyleBoldUnderline"/>
        </w:rPr>
        <w:t>Mexico is interested in energy cooperation with Russia, particularly in deepwater drilling</w:t>
      </w:r>
      <w:r w:rsidRPr="00E54EF0">
        <w:rPr>
          <w:sz w:val="14"/>
        </w:rPr>
        <w:t xml:space="preserve"> in the Gulf of Mexico, President Vicente </w:t>
      </w:r>
      <w:r w:rsidRPr="00E54EF0">
        <w:rPr>
          <w:rStyle w:val="StyleBoldUnderline"/>
        </w:rPr>
        <w:t>Fox said</w:t>
      </w:r>
      <w:r w:rsidRPr="00E54EF0">
        <w:rPr>
          <w:sz w:val="14"/>
        </w:rPr>
        <w:t xml:space="preserve"> today. "</w:t>
      </w:r>
      <w:r w:rsidRPr="00E54EF0">
        <w:rPr>
          <w:rStyle w:val="StyleBoldUnderline"/>
        </w:rPr>
        <w:t>Russia wants to be involved in the development of the energy sector, above all, in the fields of natural gas, hydroelectric power plants and alternative energy sources,</w:t>
      </w:r>
      <w:r w:rsidRPr="00E54EF0">
        <w:rPr>
          <w:sz w:val="14"/>
        </w:rPr>
        <w:t xml:space="preserve">" Fox told a news conference after talks with the Russian president. According to Fox, </w:t>
      </w:r>
      <w:r w:rsidRPr="00E54EF0">
        <w:rPr>
          <w:rStyle w:val="StyleBoldUnderline"/>
        </w:rPr>
        <w:t xml:space="preserve">he had had a detailed discussion of all these issues with his Russian counterpart, </w:t>
      </w:r>
      <w:r w:rsidRPr="00E54EF0">
        <w:rPr>
          <w:sz w:val="14"/>
        </w:rPr>
        <w:t xml:space="preserve">Vladimir </w:t>
      </w:r>
      <w:r w:rsidRPr="00E54EF0">
        <w:rPr>
          <w:rStyle w:val="StyleBoldUnderline"/>
        </w:rPr>
        <w:t>Putin</w:t>
      </w:r>
      <w:r w:rsidRPr="00E54EF0">
        <w:rPr>
          <w:sz w:val="14"/>
        </w:rPr>
        <w:t>. "</w:t>
      </w:r>
      <w:r w:rsidRPr="00E54EF0">
        <w:rPr>
          <w:rStyle w:val="StyleBoldUnderline"/>
        </w:rPr>
        <w:t>Russia is interested in deepwater drilling</w:t>
      </w:r>
      <w:r w:rsidRPr="00E54EF0">
        <w:rPr>
          <w:sz w:val="14"/>
        </w:rPr>
        <w:t xml:space="preserve"> in the Gulf of Mexico," Fox said. "</w:t>
      </w:r>
      <w:r w:rsidRPr="00E54EF0">
        <w:rPr>
          <w:rStyle w:val="StyleBoldUnderline"/>
        </w:rPr>
        <w:t>Mexico does not have the necessary equipment, and so is also interested in this cooperation,</w:t>
      </w:r>
      <w:r w:rsidRPr="00E54EF0">
        <w:rPr>
          <w:sz w:val="14"/>
        </w:rPr>
        <w:t xml:space="preserve">" Putin said that </w:t>
      </w:r>
      <w:r w:rsidRPr="00E54EF0">
        <w:rPr>
          <w:rStyle w:val="StyleBoldUnderline"/>
        </w:rPr>
        <w:t>energy cooperation was not limited to joint hydrocarbon production in Mexico. "Hydrocarbons are an extremely important sphere of our potential cooperation," Putin said. "But I would like to stress: We are already cooperating in the electric power, primarily engineering for the electric power sector." He said Russian companies already supplied equipment to Mexico and the two countries might expand cooperation in this sphere</w:t>
      </w:r>
      <w:r w:rsidRPr="00E54EF0">
        <w:rPr>
          <w:sz w:val="14"/>
        </w:rPr>
        <w:t xml:space="preserve">. In addition, </w:t>
      </w:r>
      <w:r w:rsidRPr="00E54EF0">
        <w:rPr>
          <w:rStyle w:val="StyleBoldUnderline"/>
        </w:rPr>
        <w:t>Putin said that Russia and Mexico had good prospects in nuclear energy, and added that Russian companies were already supplying nuclear fuel to the Mexican market.</w:t>
      </w:r>
    </w:p>
    <w:p w:rsidR="00103779" w:rsidRPr="00E54EF0" w:rsidRDefault="00103779" w:rsidP="00103779">
      <w:pPr>
        <w:pStyle w:val="Heading4"/>
      </w:pPr>
      <w:r w:rsidRPr="00E54EF0">
        <w:t>Russian equipment and supplies key</w:t>
      </w:r>
    </w:p>
    <w:p w:rsidR="00103779" w:rsidRPr="00E54EF0" w:rsidRDefault="00103779" w:rsidP="00103779">
      <w:pPr>
        <w:rPr>
          <w:sz w:val="12"/>
        </w:rPr>
      </w:pPr>
      <w:r w:rsidRPr="00E54EF0">
        <w:rPr>
          <w:rStyle w:val="StyleStyleBold12pt"/>
        </w:rPr>
        <w:t xml:space="preserve">Source-Mex </w:t>
      </w:r>
      <w:proofErr w:type="gramStart"/>
      <w:r w:rsidRPr="00E54EF0">
        <w:rPr>
          <w:rStyle w:val="StyleStyleBold12pt"/>
        </w:rPr>
        <w:t>04</w:t>
      </w:r>
      <w:r w:rsidRPr="00E54EF0">
        <w:rPr>
          <w:sz w:val="12"/>
        </w:rPr>
        <w:t xml:space="preserve">  (</w:t>
      </w:r>
      <w:proofErr w:type="gramEnd"/>
      <w:r w:rsidRPr="00E54EF0">
        <w:rPr>
          <w:sz w:val="12"/>
        </w:rPr>
        <w:t>6/16/04,  SourceMex Economic News &amp; Analysis on Mexico, Questia, “Mexico &amp; Russia Reach Energy-Related Agreements during Visit of President Vladimir Putin to Mexico”, http://www.questia.com/library/1G1-118358290/mexico-russia-reach-energy-related-agreements-during#articleDetails)</w:t>
      </w:r>
    </w:p>
    <w:p w:rsidR="00103779" w:rsidRPr="00E54EF0" w:rsidRDefault="00103779" w:rsidP="00103779">
      <w:pPr>
        <w:rPr>
          <w:sz w:val="16"/>
        </w:rPr>
      </w:pPr>
      <w:r w:rsidRPr="00E54EF0">
        <w:rPr>
          <w:rStyle w:val="StyleBoldUnderline"/>
        </w:rPr>
        <w:t>Mexico and Russia have reached a historic agreement that heavily emphasizes cooperation in the energy sector and opens the door to Russian investment in important manufacturing ventures</w:t>
      </w:r>
      <w:r w:rsidRPr="00E54EF0">
        <w:rPr>
          <w:sz w:val="16"/>
        </w:rPr>
        <w:t>. The two sides announced the agreement during a visit by Russian President Vladimir Putin to Mexico City in early June.</w:t>
      </w:r>
      <w:r w:rsidRPr="00E54EF0">
        <w:rPr>
          <w:sz w:val="12"/>
        </w:rPr>
        <w:t>¶</w:t>
      </w:r>
      <w:r w:rsidRPr="00E54EF0">
        <w:rPr>
          <w:sz w:val="16"/>
        </w:rPr>
        <w:t xml:space="preserve"> </w:t>
      </w:r>
      <w:r w:rsidRPr="00E54EF0">
        <w:rPr>
          <w:rStyle w:val="StyleBoldUnderline"/>
        </w:rPr>
        <w:t>Putin</w:t>
      </w:r>
      <w:r w:rsidRPr="00E54EF0">
        <w:rPr>
          <w:sz w:val="16"/>
        </w:rPr>
        <w:t xml:space="preserve">, the first Russian leader in modern times to visit Mexico, </w:t>
      </w:r>
      <w:r w:rsidRPr="00E54EF0">
        <w:rPr>
          <w:rStyle w:val="StyleBoldUnderline"/>
        </w:rPr>
        <w:t>said he and</w:t>
      </w:r>
      <w:r w:rsidRPr="00E54EF0">
        <w:rPr>
          <w:sz w:val="16"/>
        </w:rPr>
        <w:t xml:space="preserve"> President Vicente </w:t>
      </w:r>
      <w:r w:rsidRPr="00E54EF0">
        <w:rPr>
          <w:rStyle w:val="StyleBoldUnderline"/>
        </w:rPr>
        <w:t>Fox developed a framework for Russia to invest in energy-related infrastructure in Mexico, including possible participation in major hydroelectric and natural-gas projects</w:t>
      </w:r>
      <w:r w:rsidRPr="00E54EF0">
        <w:rPr>
          <w:sz w:val="16"/>
        </w:rPr>
        <w:t>.</w:t>
      </w:r>
      <w:r w:rsidRPr="00E54EF0">
        <w:rPr>
          <w:sz w:val="12"/>
        </w:rPr>
        <w:t>¶</w:t>
      </w:r>
      <w:r w:rsidRPr="00E54EF0">
        <w:rPr>
          <w:sz w:val="16"/>
        </w:rPr>
        <w:t xml:space="preserve"> "[</w:t>
      </w:r>
      <w:r w:rsidRPr="00E54EF0">
        <w:rPr>
          <w:rStyle w:val="StyleBoldUnderline"/>
        </w:rPr>
        <w:t>Energy] is a very important aspect of cooperation between our two countries,"</w:t>
      </w:r>
      <w:r w:rsidRPr="00E54EF0">
        <w:rPr>
          <w:sz w:val="16"/>
        </w:rPr>
        <w:t xml:space="preserve"> said Putin, who also raised the possibility that </w:t>
      </w:r>
      <w:r w:rsidRPr="00E54EF0">
        <w:rPr>
          <w:rStyle w:val="StyleBoldUnderline"/>
        </w:rPr>
        <w:t>Russian companies could become involved in expanding Mexico's system of oil and gas pipelines</w:t>
      </w:r>
      <w:r w:rsidRPr="00E54EF0">
        <w:rPr>
          <w:sz w:val="16"/>
        </w:rPr>
        <w:t xml:space="preserve"> in many areas of the country. </w:t>
      </w:r>
      <w:r w:rsidRPr="00E54EF0">
        <w:rPr>
          <w:rStyle w:val="StyleBoldUnderline"/>
        </w:rPr>
        <w:t>Russia is one of the world's leading suppliers of steel-based materials for pipelines.</w:t>
      </w:r>
      <w:r w:rsidRPr="00E54EF0">
        <w:rPr>
          <w:sz w:val="12"/>
        </w:rPr>
        <w:t>¶</w:t>
      </w:r>
      <w:r w:rsidRPr="00E54EF0">
        <w:rPr>
          <w:sz w:val="16"/>
        </w:rPr>
        <w:t xml:space="preserve"> </w:t>
      </w:r>
      <w:r w:rsidRPr="00E54EF0">
        <w:rPr>
          <w:rStyle w:val="StyleBoldUnderline"/>
        </w:rPr>
        <w:t>Russian engineers have already been involved in the construction of the huge El Cajon hydroelectric plant</w:t>
      </w:r>
      <w:r w:rsidRPr="00E54EF0">
        <w:rPr>
          <w:sz w:val="16"/>
        </w:rPr>
        <w:t xml:space="preserve"> in Nayarit, and </w:t>
      </w:r>
      <w:r w:rsidRPr="00E54EF0">
        <w:rPr>
          <w:rStyle w:val="StyleBoldUnderline"/>
        </w:rPr>
        <w:t>Putin said his country is interested in expanding this participation as well as in taking part in future electricity-generation projects in Mexico</w:t>
      </w:r>
      <w:r w:rsidRPr="00E54EF0">
        <w:rPr>
          <w:sz w:val="16"/>
        </w:rPr>
        <w:t>.</w:t>
      </w:r>
      <w:r w:rsidRPr="00E54EF0">
        <w:rPr>
          <w:sz w:val="12"/>
        </w:rPr>
        <w:t>¶</w:t>
      </w:r>
      <w:r w:rsidRPr="00E54EF0">
        <w:rPr>
          <w:sz w:val="16"/>
        </w:rPr>
        <w:t xml:space="preserve"> No public mention was made of Russian participation in the Mexican government's controversial program offering multiple-services contracts (contratos de servicios multiples, CSMs) to private companies to explore and develop natural-gas reserves in the Burgos Basin in northeastern Mexico. Russian participation remains a possibility, as long as the contracts are not ultimately ruled illegal</w:t>
      </w:r>
    </w:p>
    <w:p w:rsidR="00103779" w:rsidRPr="00E54EF0" w:rsidRDefault="00103779" w:rsidP="00103779"/>
    <w:p w:rsidR="00522560" w:rsidRPr="00E54EF0" w:rsidRDefault="00522560">
      <w:pPr>
        <w:spacing w:after="200" w:line="276" w:lineRule="auto"/>
      </w:pPr>
      <w:r w:rsidRPr="00E54EF0">
        <w:br w:type="page"/>
      </w:r>
    </w:p>
    <w:p w:rsidR="000E6AFE" w:rsidRPr="00E54EF0" w:rsidRDefault="00522560" w:rsidP="00522560">
      <w:pPr>
        <w:pStyle w:val="Heading3"/>
      </w:pPr>
      <w:r w:rsidRPr="00E54EF0">
        <w:lastRenderedPageBreak/>
        <w:t>Solvency- Mexico- Oil</w:t>
      </w:r>
    </w:p>
    <w:p w:rsidR="00522560" w:rsidRPr="00E54EF0" w:rsidRDefault="00522560" w:rsidP="00522560">
      <w:pPr>
        <w:pStyle w:val="Heading4"/>
      </w:pPr>
      <w:r w:rsidRPr="00E54EF0">
        <w:t>Russia is a reliable partner – key to oil development</w:t>
      </w:r>
    </w:p>
    <w:p w:rsidR="00522560" w:rsidRPr="00E54EF0" w:rsidRDefault="00522560" w:rsidP="00522560">
      <w:pPr>
        <w:rPr>
          <w:rStyle w:val="StyleBoldUnderline"/>
          <w:bCs w:val="0"/>
          <w:sz w:val="12"/>
          <w:u w:val="none"/>
        </w:rPr>
      </w:pPr>
      <w:r w:rsidRPr="00E54EF0">
        <w:rPr>
          <w:rStyle w:val="StyleStyleBold12pt"/>
        </w:rPr>
        <w:t>Ria Novosti 04</w:t>
      </w:r>
      <w:r w:rsidRPr="00E54EF0">
        <w:rPr>
          <w:sz w:val="12"/>
        </w:rPr>
        <w:t xml:space="preserve"> (6/08/04. </w:t>
      </w:r>
      <w:proofErr w:type="gramStart"/>
      <w:r w:rsidRPr="00E54EF0">
        <w:rPr>
          <w:sz w:val="12"/>
        </w:rPr>
        <w:t>Ria</w:t>
      </w:r>
      <w:proofErr w:type="gramEnd"/>
      <w:r w:rsidRPr="00E54EF0">
        <w:rPr>
          <w:sz w:val="12"/>
        </w:rPr>
        <w:t xml:space="preserve"> Novosti, Russian Companies interested in developing energy cooperation with Mexico, http://en.rian.ru/business/20040608/39762362.html)</w:t>
      </w:r>
    </w:p>
    <w:p w:rsidR="00522560" w:rsidRPr="00E54EF0" w:rsidRDefault="00522560" w:rsidP="00522560">
      <w:pPr>
        <w:rPr>
          <w:sz w:val="16"/>
        </w:rPr>
      </w:pPr>
      <w:r w:rsidRPr="00E54EF0">
        <w:rPr>
          <w:rStyle w:val="StyleBoldUnderline"/>
        </w:rPr>
        <w:t>Russian companies are interested in developing energy cooperation with Mexico</w:t>
      </w:r>
      <w:r w:rsidRPr="00E54EF0">
        <w:rPr>
          <w:sz w:val="16"/>
        </w:rPr>
        <w:t>.</w:t>
      </w:r>
      <w:r w:rsidRPr="00E54EF0">
        <w:rPr>
          <w:sz w:val="12"/>
        </w:rPr>
        <w:t>¶</w:t>
      </w:r>
      <w:r w:rsidRPr="00E54EF0">
        <w:rPr>
          <w:sz w:val="16"/>
        </w:rPr>
        <w:t xml:space="preserve"> "</w:t>
      </w:r>
      <w:r w:rsidRPr="00E54EF0">
        <w:rPr>
          <w:rStyle w:val="StyleBoldUnderline"/>
        </w:rPr>
        <w:t>Mexico uses 18 percent of its oil production potential, and it is a promising area for cooperation with Russia</w:t>
      </w:r>
      <w:r w:rsidRPr="00E54EF0">
        <w:rPr>
          <w:sz w:val="16"/>
        </w:rPr>
        <w:t>," Russian President announced at a press conference in Mexico.</w:t>
      </w:r>
      <w:r w:rsidRPr="00E54EF0">
        <w:rPr>
          <w:sz w:val="12"/>
        </w:rPr>
        <w:t>¶</w:t>
      </w:r>
      <w:r w:rsidRPr="00E54EF0">
        <w:rPr>
          <w:sz w:val="16"/>
        </w:rPr>
        <w:t xml:space="preserve"> "</w:t>
      </w:r>
      <w:r w:rsidRPr="00E54EF0">
        <w:rPr>
          <w:rStyle w:val="StyleBoldUnderline"/>
        </w:rPr>
        <w:t>Mexico is a reliable partner, and [Russian] major energy companies</w:t>
      </w:r>
      <w:r w:rsidRPr="00E54EF0">
        <w:rPr>
          <w:sz w:val="16"/>
        </w:rPr>
        <w:t xml:space="preserve">, such as Gazprom, </w:t>
      </w:r>
      <w:r w:rsidRPr="00E54EF0">
        <w:rPr>
          <w:rStyle w:val="StyleBoldUnderline"/>
        </w:rPr>
        <w:t>are interested in developing this cooperation</w:t>
      </w:r>
      <w:r w:rsidRPr="00E54EF0">
        <w:rPr>
          <w:sz w:val="16"/>
        </w:rPr>
        <w:t>," he said.</w:t>
      </w:r>
      <w:r w:rsidRPr="00E54EF0">
        <w:rPr>
          <w:sz w:val="12"/>
        </w:rPr>
        <w:t>¶</w:t>
      </w:r>
      <w:r w:rsidRPr="00E54EF0">
        <w:rPr>
          <w:sz w:val="16"/>
        </w:rPr>
        <w:t xml:space="preserve"> </w:t>
      </w:r>
      <w:r w:rsidRPr="00E54EF0">
        <w:rPr>
          <w:rStyle w:val="StyleBoldUnderline"/>
        </w:rPr>
        <w:t>Russian-Mexican cooperation in the energy sphere is important not only for the two countries, but also for the global market</w:t>
      </w:r>
      <w:r w:rsidRPr="00E54EF0">
        <w:rPr>
          <w:sz w:val="16"/>
        </w:rPr>
        <w:t xml:space="preserve">, Vladimir Putin emphasized. </w:t>
      </w:r>
      <w:r w:rsidRPr="00E54EF0">
        <w:rPr>
          <w:rStyle w:val="StyleBoldUnderline"/>
        </w:rPr>
        <w:t>Russia and Mexico are major oil producers and exporters,</w:t>
      </w:r>
      <w:r w:rsidRPr="00E54EF0">
        <w:rPr>
          <w:sz w:val="16"/>
        </w:rPr>
        <w:t xml:space="preserve"> he explained.</w:t>
      </w:r>
      <w:r w:rsidRPr="00E54EF0">
        <w:rPr>
          <w:sz w:val="12"/>
        </w:rPr>
        <w:t>¶</w:t>
      </w:r>
      <w:r w:rsidRPr="00E54EF0">
        <w:rPr>
          <w:sz w:val="16"/>
        </w:rPr>
        <w:t xml:space="preserve"> "We are not OPEC members, we do not sign cartel agreements, but maintain permanent contact with the President of Mexico [not an OPEC member, Mexico is the world's fourth largest oil producer and exporter], and discuss developments on the energy market in our phone conversations," Putin said.</w:t>
      </w:r>
      <w:r w:rsidRPr="00E54EF0">
        <w:rPr>
          <w:sz w:val="12"/>
        </w:rPr>
        <w:t>¶</w:t>
      </w:r>
      <w:r w:rsidRPr="00E54EF0">
        <w:rPr>
          <w:sz w:val="16"/>
        </w:rPr>
        <w:t xml:space="preserve"> "</w:t>
      </w:r>
      <w:r w:rsidRPr="00E54EF0">
        <w:rPr>
          <w:rStyle w:val="StyleBoldUnderline"/>
        </w:rPr>
        <w:t>The closer our specialists cooperate, the more stable the global energy market will become," he emphasized</w:t>
      </w:r>
      <w:r w:rsidRPr="00E54EF0">
        <w:rPr>
          <w:sz w:val="16"/>
        </w:rPr>
        <w:t>.</w:t>
      </w:r>
      <w:r w:rsidRPr="00E54EF0">
        <w:rPr>
          <w:sz w:val="12"/>
        </w:rPr>
        <w:t>¶</w:t>
      </w:r>
      <w:r w:rsidRPr="00E54EF0">
        <w:rPr>
          <w:sz w:val="16"/>
        </w:rPr>
        <w:t xml:space="preserve"> The Russian government will support projects of constructing automobile-making plants and a helicopter service center in Mexico</w:t>
      </w:r>
      <w:r w:rsidRPr="00E54EF0">
        <w:rPr>
          <w:rStyle w:val="StyleBoldUnderline"/>
        </w:rPr>
        <w:t>,</w:t>
      </w:r>
      <w:r w:rsidRPr="00E54EF0">
        <w:rPr>
          <w:sz w:val="16"/>
        </w:rPr>
        <w:t xml:space="preserve"> Putin said.</w:t>
      </w:r>
      <w:r w:rsidRPr="00E54EF0">
        <w:rPr>
          <w:sz w:val="12"/>
        </w:rPr>
        <w:t>¶</w:t>
      </w:r>
      <w:r w:rsidRPr="00E54EF0">
        <w:rPr>
          <w:sz w:val="16"/>
        </w:rPr>
        <w:t xml:space="preserve"> "</w:t>
      </w:r>
      <w:r w:rsidRPr="00E54EF0">
        <w:rPr>
          <w:rStyle w:val="StyleBoldUnderline"/>
        </w:rPr>
        <w:t>These are concrete and interesting projects, and the government will support them</w:t>
      </w:r>
      <w:r w:rsidRPr="00E54EF0">
        <w:rPr>
          <w:sz w:val="16"/>
        </w:rPr>
        <w:t>," he promised.</w:t>
      </w:r>
      <w:r w:rsidRPr="00E54EF0">
        <w:rPr>
          <w:sz w:val="12"/>
        </w:rPr>
        <w:t>¶</w:t>
      </w:r>
      <w:r w:rsidRPr="00E54EF0">
        <w:rPr>
          <w:sz w:val="16"/>
        </w:rPr>
        <w:t xml:space="preserve"> Mexico wants Russia's help to construct a truck-producing plant and a helicopter service center, Mexican President Vicente Fox had announced before.</w:t>
      </w:r>
    </w:p>
    <w:p w:rsidR="00522560" w:rsidRPr="00E54EF0" w:rsidRDefault="00522560" w:rsidP="00522560"/>
    <w:p w:rsidR="0059667A" w:rsidRPr="00E54EF0" w:rsidRDefault="0059667A" w:rsidP="0059667A"/>
    <w:p w:rsidR="003106B4" w:rsidRPr="00E54EF0" w:rsidRDefault="003106B4">
      <w:pPr>
        <w:spacing w:after="200" w:line="276" w:lineRule="auto"/>
        <w:rPr>
          <w:sz w:val="12"/>
        </w:rPr>
      </w:pPr>
      <w:r w:rsidRPr="00E54EF0">
        <w:rPr>
          <w:sz w:val="12"/>
        </w:rPr>
        <w:br w:type="page"/>
      </w:r>
    </w:p>
    <w:p w:rsidR="003106B4" w:rsidRPr="00E54EF0" w:rsidRDefault="003106B4" w:rsidP="003106B4">
      <w:pPr>
        <w:pStyle w:val="Heading3"/>
      </w:pPr>
      <w:r w:rsidRPr="00E54EF0">
        <w:lastRenderedPageBreak/>
        <w:t>Solvency- Mexico- Trade</w:t>
      </w:r>
    </w:p>
    <w:p w:rsidR="003106B4" w:rsidRPr="00E54EF0" w:rsidRDefault="003106B4" w:rsidP="003106B4"/>
    <w:p w:rsidR="003106B4" w:rsidRPr="00E54EF0" w:rsidRDefault="003106B4" w:rsidP="003106B4">
      <w:pPr>
        <w:pStyle w:val="Heading4"/>
      </w:pPr>
      <w:r w:rsidRPr="00E54EF0">
        <w:t>Russia solves bilateral trade with Mexico</w:t>
      </w:r>
    </w:p>
    <w:p w:rsidR="003106B4" w:rsidRPr="00E54EF0" w:rsidRDefault="003106B4" w:rsidP="003106B4">
      <w:pPr>
        <w:rPr>
          <w:sz w:val="10"/>
        </w:rPr>
      </w:pPr>
      <w:r w:rsidRPr="00E54EF0">
        <w:rPr>
          <w:rStyle w:val="StyleStyleBold12pt"/>
        </w:rPr>
        <w:t>MINISTRY OF FOREIGN AFFAIRS, MEXICO 2010</w:t>
      </w:r>
      <w:r w:rsidRPr="00E54EF0">
        <w:rPr>
          <w:sz w:val="10"/>
        </w:rPr>
        <w:t xml:space="preserve"> (“THE FOREIGN MINISTRY HOLDS A SEMINAR ON OPPORTUNITIES IN THE MEXICO-RUSSIA RELATIONSHIP,” http://www.sre.gob.mx/en/index.php?option=com_content&amp;view=article&amp;id=1794:the-foreign-ministry-holds-a-seminar-on-opportunities-in-the-mexico-russia-relationship&amp;catid=27:archives&amp;Itemid=64#)</w:t>
      </w:r>
    </w:p>
    <w:p w:rsidR="003106B4" w:rsidRPr="00E54EF0" w:rsidRDefault="003106B4" w:rsidP="003106B4">
      <w:pPr>
        <w:rPr>
          <w:rStyle w:val="StyleBoldUnderline"/>
        </w:rPr>
      </w:pPr>
      <w:r w:rsidRPr="00E54EF0">
        <w:rPr>
          <w:rStyle w:val="StyleBoldUnderline"/>
        </w:rPr>
        <w:t>The Directorate General of International Cooperation</w:t>
      </w:r>
      <w:r w:rsidRPr="00E54EF0">
        <w:rPr>
          <w:sz w:val="12"/>
        </w:rPr>
        <w:t xml:space="preserve"> and Economic Development of the Mexican Agency for International Development (AMEXCID) </w:t>
      </w:r>
      <w:r w:rsidRPr="00E54EF0">
        <w:rPr>
          <w:rStyle w:val="StyleBoldUnderline"/>
        </w:rPr>
        <w:t xml:space="preserve">organized a seminar on "Opportunities in the Mexico-Russia Relationship." </w:t>
      </w:r>
      <w:r w:rsidRPr="00E54EF0">
        <w:rPr>
          <w:sz w:val="12"/>
        </w:rPr>
        <w:t xml:space="preserve">The event was chaired by Mexico’s new ambassador in Russia, Ruben Beltran. </w:t>
      </w:r>
      <w:r w:rsidRPr="00E54EF0">
        <w:rPr>
          <w:rStyle w:val="StyleBoldUnderline"/>
        </w:rPr>
        <w:t>Representatives from various Mexican companies interested in doing business with Russia,</w:t>
      </w:r>
      <w:r w:rsidRPr="00E54EF0">
        <w:rPr>
          <w:sz w:val="12"/>
        </w:rPr>
        <w:t xml:space="preserve"> from the Mexican Business Council for Foreign Trade, Investment and Technology (COMCE) and ProMéxico </w:t>
      </w:r>
      <w:r w:rsidRPr="00E54EF0">
        <w:rPr>
          <w:rStyle w:val="StyleBoldUnderline"/>
        </w:rPr>
        <w:t>attended</w:t>
      </w:r>
      <w:r w:rsidRPr="00E54EF0">
        <w:rPr>
          <w:sz w:val="12"/>
        </w:rPr>
        <w:t xml:space="preserve">. In the last three years, </w:t>
      </w:r>
      <w:r w:rsidRPr="00E54EF0">
        <w:rPr>
          <w:rStyle w:val="StyleBoldUnderline"/>
        </w:rPr>
        <w:t>the economic relationship between Mexico and Russia has expanded significantly in the areas of tourism, trade and investmen</w:t>
      </w:r>
      <w:r w:rsidRPr="00E54EF0">
        <w:rPr>
          <w:sz w:val="12"/>
        </w:rPr>
        <w:t xml:space="preserve">t. </w:t>
      </w:r>
      <w:r w:rsidRPr="00E54EF0">
        <w:rPr>
          <w:rStyle w:val="StyleBoldUnderline"/>
        </w:rPr>
        <w:t>Particularly</w:t>
      </w:r>
      <w:r w:rsidRPr="00E54EF0">
        <w:rPr>
          <w:sz w:val="12"/>
        </w:rPr>
        <w:t xml:space="preserve">, over the last two years, </w:t>
      </w:r>
      <w:r w:rsidRPr="00E54EF0">
        <w:rPr>
          <w:rStyle w:val="StyleBoldUnderline"/>
        </w:rPr>
        <w:t>bilateral trade increased by 219 percent</w:t>
      </w:r>
      <w:r w:rsidRPr="00E54EF0">
        <w:rPr>
          <w:sz w:val="12"/>
        </w:rPr>
        <w:t xml:space="preserve">. </w:t>
      </w:r>
      <w:r w:rsidRPr="00E54EF0">
        <w:rPr>
          <w:rStyle w:val="StyleBoldUnderline"/>
        </w:rPr>
        <w:t>Russian tourism to Mexico has increased</w:t>
      </w:r>
      <w:r w:rsidRPr="00E54EF0">
        <w:rPr>
          <w:sz w:val="12"/>
        </w:rPr>
        <w:t xml:space="preserve"> from 27,000 in 2010 to 42,000 in 2011 and nearly 45,000 in the first half of 2012. </w:t>
      </w:r>
      <w:r w:rsidRPr="00E54EF0">
        <w:rPr>
          <w:rStyle w:val="StyleBoldUnderline"/>
        </w:rPr>
        <w:t>This increase has been made possible in part by the establishment of several direct flights between the two countries.</w:t>
      </w:r>
      <w:r w:rsidRPr="00E54EF0">
        <w:rPr>
          <w:sz w:val="12"/>
        </w:rPr>
        <w:t xml:space="preserve"> </w:t>
      </w:r>
      <w:r w:rsidRPr="00E54EF0">
        <w:rPr>
          <w:rStyle w:val="StyleBoldUnderline"/>
        </w:rPr>
        <w:t>This dynamism can also be seen in exports such as food and beverages, pharmaceuticals and auto parts</w:t>
      </w:r>
      <w:r w:rsidRPr="00E54EF0">
        <w:rPr>
          <w:sz w:val="12"/>
        </w:rPr>
        <w:t xml:space="preserve">. As a result of these trends, </w:t>
      </w:r>
      <w:r w:rsidRPr="00E54EF0">
        <w:rPr>
          <w:rStyle w:val="StyleBoldUnderline"/>
        </w:rPr>
        <w:t>Russia has become the third largest export market for Mexican meat.</w:t>
      </w:r>
      <w:r w:rsidRPr="00E54EF0">
        <w:rPr>
          <w:sz w:val="12"/>
        </w:rPr>
        <w:t xml:space="preserve"> </w:t>
      </w:r>
      <w:r w:rsidRPr="00E54EF0">
        <w:rPr>
          <w:rStyle w:val="StyleBoldUnderline"/>
        </w:rPr>
        <w:t>The private sector representatives at the seminar stressed the great potential of the two emerging economies, especially in strategic sectors such as the energy, automotive, food and high value-added industries. There was a fruitful exchange of experiences on best practices to drive business with Russia</w:t>
      </w:r>
      <w:r w:rsidRPr="00E54EF0">
        <w:rPr>
          <w:sz w:val="12"/>
        </w:rPr>
        <w:t xml:space="preserve">. This seminar arises from the instructions of President Enrique Peña Nieto that foreign policy must contribute to Mexico’s goals in the five strategic areas he has outlined, including promoting development through trade, reciprocal investment and cooperation with priority countries, as well as ensuring that Mexico acts with global responsibility. Seminars such as this one </w:t>
      </w:r>
      <w:r w:rsidRPr="00E54EF0">
        <w:rPr>
          <w:rStyle w:val="StyleBoldUnderline"/>
        </w:rPr>
        <w:t xml:space="preserve">will serve the </w:t>
      </w:r>
      <w:proofErr w:type="gramStart"/>
      <w:r w:rsidRPr="00E54EF0">
        <w:rPr>
          <w:rStyle w:val="StyleBoldUnderline"/>
        </w:rPr>
        <w:t>new</w:t>
      </w:r>
      <w:proofErr w:type="gramEnd"/>
      <w:r w:rsidRPr="00E54EF0">
        <w:rPr>
          <w:rStyle w:val="StyleBoldUnderline"/>
        </w:rPr>
        <w:t xml:space="preserve"> Mexican ambassadors as guides for bilateral promotion and for helping the Mexican business sector to better penetrate the global market.</w:t>
      </w:r>
    </w:p>
    <w:p w:rsidR="00E51B36" w:rsidRPr="00E54EF0" w:rsidRDefault="00E51B36">
      <w:pPr>
        <w:spacing w:after="200" w:line="276" w:lineRule="auto"/>
        <w:rPr>
          <w:rStyle w:val="StyleBoldUnderline"/>
        </w:rPr>
      </w:pPr>
      <w:r w:rsidRPr="00E54EF0">
        <w:rPr>
          <w:rStyle w:val="StyleBoldUnderline"/>
        </w:rPr>
        <w:br w:type="page"/>
      </w:r>
    </w:p>
    <w:p w:rsidR="00E51B36" w:rsidRPr="00E54EF0" w:rsidRDefault="00E51B36" w:rsidP="00E51B36">
      <w:pPr>
        <w:pStyle w:val="Heading3"/>
      </w:pPr>
      <w:r w:rsidRPr="00E54EF0">
        <w:lastRenderedPageBreak/>
        <w:t>Solvency- Venezuela- Generic</w:t>
      </w:r>
    </w:p>
    <w:p w:rsidR="00BF6825" w:rsidRPr="00E54EF0" w:rsidRDefault="00BF6825" w:rsidP="00BF6825">
      <w:pPr>
        <w:pStyle w:val="Heading4"/>
      </w:pPr>
      <w:r w:rsidRPr="00E54EF0">
        <w:t>Russia solves investment in Venezuela- they’ll say yes</w:t>
      </w:r>
    </w:p>
    <w:p w:rsidR="00E51B36" w:rsidRPr="00E54EF0" w:rsidRDefault="00E51B36" w:rsidP="00E51B36">
      <w:pPr>
        <w:rPr>
          <w:sz w:val="12"/>
        </w:rPr>
      </w:pPr>
      <w:r w:rsidRPr="00E54EF0">
        <w:rPr>
          <w:rStyle w:val="StyleStyleBold12pt"/>
        </w:rPr>
        <w:t>Venezolano’11</w:t>
      </w:r>
      <w:r w:rsidRPr="00E54EF0">
        <w:rPr>
          <w:sz w:val="12"/>
        </w:rPr>
        <w:t xml:space="preserve"> (1/2/11, Corazon venezolano, “Russia and Venezuela sign 3 new cooperation agreements”, </w:t>
      </w:r>
      <w:hyperlink r:id="rId13" w:history="1">
        <w:r w:rsidRPr="00E54EF0">
          <w:rPr>
            <w:rStyle w:val="Hyperlink"/>
            <w:sz w:val="12"/>
          </w:rPr>
          <w:t>http://guyana.embajada.gob.ve/index.php?option=com_content&amp;view=article&amp;id=124%3Arusia-y-venezuela-firmaron-3-nuevos-convenios-de-cooperacion&amp;catid=3%3Anoticias-de-venezuela-en-el-mundo&amp;Itemid=19&amp;lang=en</w:t>
        </w:r>
      </w:hyperlink>
      <w:r w:rsidRPr="00E54EF0">
        <w:rPr>
          <w:sz w:val="12"/>
        </w:rPr>
        <w:t>)</w:t>
      </w:r>
    </w:p>
    <w:p w:rsidR="00E51B36" w:rsidRPr="00E54EF0" w:rsidRDefault="00E51B36" w:rsidP="00E51B36">
      <w:pPr>
        <w:rPr>
          <w:sz w:val="14"/>
        </w:rPr>
      </w:pPr>
      <w:r w:rsidRPr="00E54EF0">
        <w:rPr>
          <w:sz w:val="14"/>
        </w:rPr>
        <w:t>This Tuesday, at the Yellow House in Caracas</w:t>
      </w:r>
      <w:r w:rsidRPr="00E54EF0">
        <w:rPr>
          <w:rStyle w:val="StyleBoldUnderline"/>
        </w:rPr>
        <w:t>, the Foreign Ministers of Russia</w:t>
      </w:r>
      <w:r w:rsidRPr="00E54EF0">
        <w:rPr>
          <w:sz w:val="14"/>
        </w:rPr>
        <w:t xml:space="preserve">, Sergey Lavrov, </w:t>
      </w:r>
      <w:r w:rsidRPr="00E54EF0">
        <w:rPr>
          <w:rStyle w:val="StyleBoldUnderline"/>
        </w:rPr>
        <w:t>and</w:t>
      </w:r>
      <w:r w:rsidRPr="00E54EF0">
        <w:rPr>
          <w:sz w:val="14"/>
        </w:rPr>
        <w:t xml:space="preserve"> Venezuela, Nicolás</w:t>
      </w:r>
      <w:r w:rsidRPr="00E54EF0">
        <w:rPr>
          <w:rStyle w:val="StyleBoldUnderline"/>
        </w:rPr>
        <w:t xml:space="preserve"> Maduro, signed </w:t>
      </w:r>
      <w:r w:rsidRPr="00E54EF0">
        <w:rPr>
          <w:sz w:val="14"/>
        </w:rPr>
        <w:t>three new</w:t>
      </w:r>
      <w:r w:rsidRPr="00E54EF0">
        <w:rPr>
          <w:rStyle w:val="StyleBoldUnderline"/>
        </w:rPr>
        <w:t xml:space="preserve"> documents that will strengthen the union between the two countries. </w:t>
      </w:r>
      <w:r w:rsidRPr="00E54EF0">
        <w:rPr>
          <w:sz w:val="14"/>
        </w:rPr>
        <w:t xml:space="preserve">Initially it highlights </w:t>
      </w:r>
      <w:r w:rsidRPr="00E54EF0">
        <w:rPr>
          <w:rStyle w:val="StyleBoldUnderline"/>
        </w:rPr>
        <w:t>an agreement for the creation and operation of the centers of science and culture</w:t>
      </w:r>
      <w:r w:rsidRPr="00E54EF0">
        <w:rPr>
          <w:sz w:val="14"/>
        </w:rPr>
        <w:t xml:space="preserve">. It shall be a centre for cooperation in Science and Culture of Russia in Venezuela, which will be established in Caracas and will serve to spread Russian culture in Venezuela as well as teach their language. </w:t>
      </w:r>
      <w:r w:rsidRPr="00E54EF0">
        <w:rPr>
          <w:rStyle w:val="StyleBoldUnderline"/>
        </w:rPr>
        <w:t>Also signed, was a Plan of Consultations between the Foreign Ministries of Russia and Venezuela,</w:t>
      </w:r>
      <w:r w:rsidRPr="00E54EF0">
        <w:rPr>
          <w:sz w:val="14"/>
        </w:rPr>
        <w:t xml:space="preserve"> which will be developed between 2011 and 2014. </w:t>
      </w:r>
      <w:r w:rsidRPr="00E54EF0">
        <w:rPr>
          <w:rStyle w:val="StyleBoldUnderline"/>
        </w:rPr>
        <w:t xml:space="preserve">Both institutions will have a roadmap to coordinate their political positions in the next three years. </w:t>
      </w:r>
      <w:r w:rsidRPr="00E54EF0">
        <w:rPr>
          <w:sz w:val="14"/>
        </w:rPr>
        <w:t>Finally, the ministers signed a joint statement which reflects the successes and achievements of the visit of Foreign Minister Sergey Lavrov in Venezuela. After signing the three agreements, the Russian Foreign Minister assured that the meeting was a positive for the union of the peoples. Lavrov said that on Wednesday there will also be a meeting with President of Venezuela, Hugo Chávez Frías, and the president of the Venezuelan Parliament, Fernando Soto Rojas. In turn, Minister Nicolás Maduro said that the</w:t>
      </w:r>
      <w:r w:rsidRPr="00E54EF0">
        <w:rPr>
          <w:rStyle w:val="StyleBoldUnderline"/>
        </w:rPr>
        <w:t xml:space="preserve"> </w:t>
      </w:r>
      <w:r w:rsidRPr="00E54EF0">
        <w:rPr>
          <w:rStyle w:val="Emphasis"/>
        </w:rPr>
        <w:t>bilateral relations between Russia and Venezuela represent a close alliance and points towards the future</w:t>
      </w:r>
      <w:r w:rsidRPr="00E54EF0">
        <w:rPr>
          <w:rStyle w:val="StyleBoldUnderline"/>
        </w:rPr>
        <w:t xml:space="preserve">. </w:t>
      </w:r>
      <w:r w:rsidRPr="00E54EF0">
        <w:rPr>
          <w:sz w:val="14"/>
        </w:rPr>
        <w:t>It was also reported that during the meeting of more than two hours,</w:t>
      </w:r>
      <w:r w:rsidRPr="00E54EF0">
        <w:rPr>
          <w:rStyle w:val="StyleBoldUnderline"/>
        </w:rPr>
        <w:t xml:space="preserve"> they discussed various global issues and agreed to promote the defense of the sovereignty of peoples</w:t>
      </w:r>
      <w:r w:rsidRPr="00E54EF0">
        <w:rPr>
          <w:sz w:val="14"/>
        </w:rPr>
        <w:t xml:space="preserve">. </w:t>
      </w:r>
      <w:r w:rsidRPr="00E54EF0">
        <w:rPr>
          <w:rStyle w:val="StyleBoldUnderline"/>
        </w:rPr>
        <w:t>He said that both countries have a strategic Alliance for cooperation in all areas</w:t>
      </w:r>
      <w:r w:rsidRPr="00E54EF0">
        <w:rPr>
          <w:sz w:val="14"/>
        </w:rPr>
        <w:t xml:space="preserve">. "We have endorsed the upcoming visit of Russian Prime Minister as a precursor of the Joint Committee that will he held in Moscow at the end of the year. </w:t>
      </w:r>
      <w:r w:rsidRPr="00E54EF0">
        <w:rPr>
          <w:rStyle w:val="StyleBoldUnderline"/>
        </w:rPr>
        <w:t xml:space="preserve">He also said that they share the need to persevere in the building of a multipolar world that respects international laws "and our people can live in peace". </w:t>
      </w:r>
      <w:r w:rsidRPr="00E54EF0">
        <w:rPr>
          <w:sz w:val="14"/>
        </w:rPr>
        <w:t xml:space="preserve">With regards to the invasion in Libya, Maduro said that a new form of colonization is the infamous criminal aggression that has been applied to the African people. "The situation in Libya is very delicate, it is filled with uncertainty (...) </w:t>
      </w:r>
      <w:proofErr w:type="gramStart"/>
      <w:r w:rsidRPr="00E54EF0">
        <w:rPr>
          <w:sz w:val="14"/>
        </w:rPr>
        <w:t>We</w:t>
      </w:r>
      <w:proofErr w:type="gramEnd"/>
      <w:r w:rsidRPr="00E54EF0">
        <w:rPr>
          <w:sz w:val="14"/>
        </w:rPr>
        <w:t xml:space="preserve"> condemn the attacks on Libya", he said.</w:t>
      </w:r>
    </w:p>
    <w:p w:rsidR="00E51B36" w:rsidRPr="00E54EF0" w:rsidRDefault="00E51B36" w:rsidP="00E51B36"/>
    <w:p w:rsidR="00D212CE" w:rsidRPr="00E54EF0" w:rsidRDefault="00D212CE" w:rsidP="00D212CE">
      <w:pPr>
        <w:pStyle w:val="Heading4"/>
      </w:pPr>
      <w:r w:rsidRPr="00E54EF0">
        <w:t>Solid framework for cooperation means Venezuela will say yes to the CP</w:t>
      </w:r>
    </w:p>
    <w:p w:rsidR="00D212CE" w:rsidRPr="00E54EF0" w:rsidRDefault="00D212CE" w:rsidP="00D212CE">
      <w:pPr>
        <w:rPr>
          <w:rStyle w:val="StyleBoldUnderline"/>
          <w:bCs w:val="0"/>
          <w:sz w:val="14"/>
          <w:u w:val="none"/>
        </w:rPr>
      </w:pPr>
      <w:r w:rsidRPr="00E54EF0">
        <w:rPr>
          <w:rStyle w:val="StyleStyleBold12pt"/>
        </w:rPr>
        <w:t>Universal ’13</w:t>
      </w:r>
      <w:r w:rsidRPr="00E54EF0">
        <w:rPr>
          <w:rStyle w:val="StyleBoldUnderline"/>
        </w:rPr>
        <w:t xml:space="preserve"> (</w:t>
      </w:r>
      <w:r w:rsidRPr="00E54EF0">
        <w:rPr>
          <w:sz w:val="14"/>
        </w:rPr>
        <w:t>July 3, 2013, El universal, “Russia, Venezuela enter into 240 agreements”</w:t>
      </w:r>
      <w:proofErr w:type="gramStart"/>
      <w:r w:rsidRPr="00E54EF0">
        <w:rPr>
          <w:sz w:val="14"/>
        </w:rPr>
        <w:t>,</w:t>
      </w:r>
      <w:r w:rsidRPr="00E54EF0">
        <w:rPr>
          <w:b/>
          <w:bCs/>
          <w:sz w:val="22"/>
          <w:u w:val="single"/>
        </w:rPr>
        <w:t xml:space="preserve"> </w:t>
      </w:r>
      <w:proofErr w:type="gramEnd"/>
      <w:r w:rsidRPr="00E54EF0">
        <w:fldChar w:fldCharType="begin"/>
      </w:r>
      <w:r w:rsidRPr="00E54EF0">
        <w:rPr>
          <w:sz w:val="14"/>
        </w:rPr>
        <w:instrText xml:space="preserve"> HYPERLINK "http://www.eluniversal.com/nacional-y-politica/130703/russia-venezuela-enter-into-240-agreements" </w:instrText>
      </w:r>
      <w:r w:rsidRPr="00E54EF0">
        <w:fldChar w:fldCharType="separate"/>
      </w:r>
      <w:r w:rsidRPr="00E54EF0">
        <w:rPr>
          <w:rStyle w:val="Hyperlink"/>
          <w:sz w:val="14"/>
        </w:rPr>
        <w:t>http://www.eluniversal.com/nacional-y-politica/130703/russia-venezuela-enter-into-240-agreements</w:t>
      </w:r>
      <w:r w:rsidRPr="00E54EF0">
        <w:rPr>
          <w:rStyle w:val="Hyperlink"/>
          <w:sz w:val="14"/>
        </w:rPr>
        <w:fldChar w:fldCharType="end"/>
      </w:r>
      <w:r w:rsidRPr="00E54EF0">
        <w:rPr>
          <w:sz w:val="14"/>
        </w:rPr>
        <w:t>)</w:t>
      </w:r>
    </w:p>
    <w:p w:rsidR="00D212CE" w:rsidRPr="00E54EF0" w:rsidRDefault="00D212CE" w:rsidP="00D212CE">
      <w:pPr>
        <w:rPr>
          <w:rStyle w:val="StyleBoldUnderline"/>
        </w:rPr>
      </w:pPr>
      <w:r w:rsidRPr="00E54EF0">
        <w:rPr>
          <w:rStyle w:val="StyleBoldUnderline"/>
        </w:rPr>
        <w:t>Venezuela and Russia have ratified their strategic alliance upon signing five new energy agreements, thus taking to 240 the total number of agreements initialed by the two nations</w:t>
      </w:r>
      <w:r w:rsidRPr="00E54EF0">
        <w:rPr>
          <w:sz w:val="14"/>
        </w:rPr>
        <w:t xml:space="preserve"> in different areas so far. </w:t>
      </w:r>
      <w:r w:rsidRPr="00E54EF0">
        <w:rPr>
          <w:rStyle w:val="StyleBoldUnderline"/>
        </w:rPr>
        <w:t>The results of the bilateral relations are "14 strategic areas in which the two governments are working on. The joint committee has succeeded. There are 63 topics for cooperation..."</w:t>
      </w:r>
      <w:r w:rsidRPr="00E54EF0">
        <w:rPr>
          <w:sz w:val="14"/>
        </w:rPr>
        <w:t xml:space="preserve"> Maduro said after meeting with Russian leader Vladimir Putin, the Venezuelan Foreign Ministry said in a press release. </w:t>
      </w:r>
      <w:r w:rsidRPr="00E54EF0">
        <w:rPr>
          <w:rStyle w:val="StyleBoldUnderline"/>
        </w:rPr>
        <w:t xml:space="preserve">The Venezuelan president also expressed interest in continuing cooperation with Russia in areas such as finance, investments, industrial development, agriculture, housing, military issues, among others. </w:t>
      </w:r>
      <w:r w:rsidRPr="00E54EF0">
        <w:rPr>
          <w:sz w:val="14"/>
        </w:rPr>
        <w:t xml:space="preserve">For his part, </w:t>
      </w:r>
      <w:r w:rsidRPr="00E54EF0">
        <w:rPr>
          <w:rStyle w:val="StyleBoldUnderline"/>
        </w:rPr>
        <w:t>Putin noted that both leaders expressed their common interest in keeping strategic cooperation in all areas</w:t>
      </w:r>
      <w:r w:rsidRPr="00E54EF0">
        <w:rPr>
          <w:sz w:val="14"/>
        </w:rPr>
        <w:t xml:space="preserve">, EFE reported. The Russian leader said </w:t>
      </w:r>
      <w:r w:rsidRPr="00E54EF0">
        <w:rPr>
          <w:rStyle w:val="StyleBoldUnderline"/>
        </w:rPr>
        <w:t>it was a wide bilateral agenda and that both parties were successfully advancing towards diversification of their trade exchanges. He estimated bilateral trade at USD 2 billion, with business investment plans at more than USD 20 billion.</w:t>
      </w:r>
    </w:p>
    <w:p w:rsidR="00AB4AF5" w:rsidRPr="00E54EF0" w:rsidRDefault="00AB4AF5" w:rsidP="00D212CE">
      <w:pPr>
        <w:rPr>
          <w:rStyle w:val="StyleBoldUnderline"/>
        </w:rPr>
      </w:pPr>
    </w:p>
    <w:p w:rsidR="00D212CE" w:rsidRPr="00E54EF0" w:rsidRDefault="00AB4AF5" w:rsidP="00AB4AF5">
      <w:pPr>
        <w:spacing w:after="200" w:line="276" w:lineRule="auto"/>
        <w:rPr>
          <w:bCs/>
          <w:sz w:val="22"/>
          <w:u w:val="single"/>
        </w:rPr>
      </w:pPr>
      <w:r w:rsidRPr="00E54EF0">
        <w:rPr>
          <w:rStyle w:val="StyleBoldUnderline"/>
        </w:rPr>
        <w:br w:type="page"/>
      </w:r>
    </w:p>
    <w:p w:rsidR="003106B4" w:rsidRPr="00E54EF0" w:rsidRDefault="003106B4" w:rsidP="003106B4"/>
    <w:p w:rsidR="00A51296" w:rsidRPr="00E54EF0" w:rsidRDefault="00A51296">
      <w:pPr>
        <w:spacing w:after="200" w:line="276" w:lineRule="auto"/>
        <w:rPr>
          <w:sz w:val="12"/>
        </w:rPr>
      </w:pPr>
      <w:r w:rsidRPr="00E54EF0">
        <w:rPr>
          <w:sz w:val="12"/>
        </w:rPr>
        <w:br w:type="page"/>
      </w:r>
    </w:p>
    <w:p w:rsidR="00A51296" w:rsidRPr="00E54EF0" w:rsidRDefault="00A51296" w:rsidP="00A51296">
      <w:pPr>
        <w:pStyle w:val="Heading3"/>
      </w:pPr>
      <w:r w:rsidRPr="00E54EF0">
        <w:lastRenderedPageBreak/>
        <w:t>Solvency- Venezuela- Infrastructure</w:t>
      </w:r>
    </w:p>
    <w:p w:rsidR="00A51296" w:rsidRPr="00E54EF0" w:rsidRDefault="00A51296" w:rsidP="00A51296"/>
    <w:p w:rsidR="00A51296" w:rsidRPr="00E54EF0" w:rsidRDefault="00A51296" w:rsidP="00A51296">
      <w:pPr>
        <w:pStyle w:val="Heading4"/>
      </w:pPr>
      <w:r w:rsidRPr="00E54EF0">
        <w:t>Russia solves Venezuelan infrastructure investment</w:t>
      </w:r>
    </w:p>
    <w:p w:rsidR="00A51296" w:rsidRPr="00E54EF0" w:rsidRDefault="00A51296" w:rsidP="00A51296">
      <w:pPr>
        <w:rPr>
          <w:sz w:val="12"/>
        </w:rPr>
      </w:pPr>
      <w:r w:rsidRPr="00E54EF0">
        <w:rPr>
          <w:rStyle w:val="StyleStyleBold12pt"/>
        </w:rPr>
        <w:t>APA 13</w:t>
      </w:r>
      <w:r w:rsidRPr="00E54EF0">
        <w:rPr>
          <w:sz w:val="12"/>
        </w:rPr>
        <w:t xml:space="preserve">(7/20/13, </w:t>
      </w:r>
      <w:proofErr w:type="gramStart"/>
      <w:r w:rsidRPr="00E54EF0">
        <w:rPr>
          <w:sz w:val="12"/>
        </w:rPr>
        <w:t>APA.,</w:t>
      </w:r>
      <w:proofErr w:type="gramEnd"/>
      <w:r w:rsidRPr="00E54EF0">
        <w:rPr>
          <w:sz w:val="12"/>
        </w:rPr>
        <w:t xml:space="preserve"> http://en.apa.az/xeber_venezuela__russia_have_huge_investment_p_195694.html)</w:t>
      </w:r>
    </w:p>
    <w:p w:rsidR="00A51296" w:rsidRPr="00E54EF0" w:rsidRDefault="00A51296" w:rsidP="00A51296">
      <w:pPr>
        <w:rPr>
          <w:sz w:val="12"/>
        </w:rPr>
      </w:pPr>
      <w:r w:rsidRPr="00E54EF0">
        <w:rPr>
          <w:rStyle w:val="StyleBoldUnderline"/>
        </w:rPr>
        <w:t>Venezuela and Russia have huge potential for joint investment projects</w:t>
      </w:r>
      <w:r w:rsidRPr="00E54EF0">
        <w:rPr>
          <w:sz w:val="12"/>
        </w:rPr>
        <w:t xml:space="preserve">, Russian President Vladimir Putin said Tuesday, the same day that Rosneft and Gazprombank signed major deals with Venezuela’s national oil company, Petroleos de Venezuela, APA reports quoting RIA Novosti. “Energy is an important area for joint investment projects,” Putin said after meeting with Venezuelan President Nicolas Maduro. “Russia’s National Oil Consortium in September 2012 launched the first oil well at the Junin-6 deposit [in Venezuela]. [Electricity trader] Inter RAO UES supplies gas turbines to Venezuela for nuclear power plants under construction there,” Putin said. </w:t>
      </w:r>
      <w:r w:rsidRPr="00E54EF0">
        <w:rPr>
          <w:rStyle w:val="StyleBoldUnderline"/>
        </w:rPr>
        <w:t>Venezuela is Russia’s key partner in Latin America</w:t>
      </w:r>
      <w:r w:rsidRPr="00E54EF0">
        <w:rPr>
          <w:sz w:val="12"/>
        </w:rPr>
        <w:t xml:space="preserve">, the Russian leader said, adding that </w:t>
      </w:r>
      <w:r w:rsidRPr="00E54EF0">
        <w:rPr>
          <w:rStyle w:val="StyleBoldUnderline"/>
        </w:rPr>
        <w:t>bilateral trade exceeded $2 billion in 201</w:t>
      </w:r>
      <w:r w:rsidRPr="00E54EF0">
        <w:rPr>
          <w:sz w:val="12"/>
        </w:rPr>
        <w:t xml:space="preserve">2 and tripled in January through April this year. </w:t>
      </w:r>
      <w:r w:rsidRPr="00E54EF0">
        <w:rPr>
          <w:rStyle w:val="StyleBoldUnderline"/>
        </w:rPr>
        <w:t>Russian investment in the Venezuelan economy has reached $21 billion</w:t>
      </w:r>
      <w:r w:rsidRPr="00E54EF0">
        <w:rPr>
          <w:sz w:val="12"/>
        </w:rPr>
        <w:t xml:space="preserve">, he said. Putin also said the two nations had great potential for industrial partnerships. </w:t>
      </w:r>
      <w:r w:rsidRPr="00E54EF0">
        <w:rPr>
          <w:rStyle w:val="StyleBoldUnderline"/>
        </w:rPr>
        <w:t>“Russia and Venezuela are implementing joint projects in the auto industry, machine-building, transportation and infrastructure</w:t>
      </w:r>
      <w:r w:rsidRPr="00E54EF0">
        <w:rPr>
          <w:sz w:val="12"/>
        </w:rPr>
        <w:t>,” he said, adding that Russian truck maker KamAZ planned to set up a joint venture with Venezuela to produce trucks and buses</w:t>
      </w:r>
    </w:p>
    <w:p w:rsidR="00A51296" w:rsidRPr="00E54EF0" w:rsidRDefault="00A51296" w:rsidP="00A51296"/>
    <w:p w:rsidR="007A3BC9" w:rsidRPr="00E54EF0" w:rsidRDefault="007A3BC9" w:rsidP="007A3BC9"/>
    <w:p w:rsidR="001F46A5" w:rsidRPr="00E54EF0" w:rsidRDefault="001F46A5" w:rsidP="005C64D3"/>
    <w:p w:rsidR="002932F8" w:rsidRPr="00E54EF0" w:rsidRDefault="002932F8">
      <w:pPr>
        <w:spacing w:after="200" w:line="276" w:lineRule="auto"/>
      </w:pPr>
      <w:r w:rsidRPr="00E54EF0">
        <w:br w:type="page"/>
      </w:r>
    </w:p>
    <w:p w:rsidR="002932F8" w:rsidRPr="00E54EF0" w:rsidRDefault="002932F8" w:rsidP="006C406E">
      <w:pPr>
        <w:pStyle w:val="Heading3"/>
      </w:pPr>
      <w:r w:rsidRPr="00E54EF0">
        <w:lastRenderedPageBreak/>
        <w:t>Solvency- Venezuela- Military Supplies</w:t>
      </w:r>
    </w:p>
    <w:p w:rsidR="002932F8" w:rsidRPr="00E54EF0" w:rsidRDefault="002932F8" w:rsidP="002932F8">
      <w:pPr>
        <w:pStyle w:val="Heading4"/>
      </w:pPr>
      <w:r w:rsidRPr="00E54EF0">
        <w:t>Russia solves Venezuela military contracts</w:t>
      </w:r>
    </w:p>
    <w:p w:rsidR="002932F8" w:rsidRPr="00E54EF0" w:rsidRDefault="002932F8" w:rsidP="002932F8">
      <w:pPr>
        <w:rPr>
          <w:sz w:val="12"/>
        </w:rPr>
      </w:pPr>
      <w:r w:rsidRPr="00E54EF0">
        <w:rPr>
          <w:rStyle w:val="StyleStyleBold12pt"/>
        </w:rPr>
        <w:t>Ankov ’13</w:t>
      </w:r>
      <w:r w:rsidRPr="00E54EF0">
        <w:rPr>
          <w:sz w:val="12"/>
        </w:rPr>
        <w:t xml:space="preserve"> (4/10/13, Vitaly, Rianavosti, “Russia to Fulfill Arms Contracts </w:t>
      </w:r>
      <w:proofErr w:type="gramStart"/>
      <w:r w:rsidRPr="00E54EF0">
        <w:rPr>
          <w:sz w:val="12"/>
        </w:rPr>
        <w:t>With</w:t>
      </w:r>
      <w:proofErr w:type="gramEnd"/>
      <w:r w:rsidRPr="00E54EF0">
        <w:rPr>
          <w:sz w:val="12"/>
        </w:rPr>
        <w:t xml:space="preserve"> Venezuela by Yearend”, http://en.rian.ru/military_news/20130410/180546405.html)</w:t>
      </w:r>
    </w:p>
    <w:p w:rsidR="002932F8" w:rsidRPr="00E54EF0" w:rsidRDefault="002932F8" w:rsidP="002932F8">
      <w:pPr>
        <w:rPr>
          <w:sz w:val="12"/>
        </w:rPr>
      </w:pPr>
      <w:r w:rsidRPr="00E54EF0">
        <w:rPr>
          <w:rStyle w:val="StyleBoldUnderline"/>
        </w:rPr>
        <w:t>Russia’s state arms exporter Rosoboronexport is planning to complete the deliveries of weaponry under existing contracts with Venezuela</w:t>
      </w:r>
      <w:r w:rsidRPr="00E54EF0">
        <w:rPr>
          <w:sz w:val="12"/>
        </w:rPr>
        <w:t xml:space="preserve"> by the end of 2013, the head of the company’s regional department, Sergei Ladygin, said on Tuesday</w:t>
      </w:r>
      <w:r w:rsidRPr="00E54EF0">
        <w:rPr>
          <w:rStyle w:val="StyleBoldUnderline"/>
        </w:rPr>
        <w:t>. “We will complete the deliveries of all weaponry to Venezuela in 2013</w:t>
      </w:r>
      <w:r w:rsidRPr="00E54EF0">
        <w:rPr>
          <w:sz w:val="12"/>
        </w:rPr>
        <w:t xml:space="preserve">,” Ladygin, who leads Rosoboronexport’s delegation at the LAAD-2013 arms show in Brazil, said. The official did not specify the types of weaponry due to be supplied, but said the remaining deliveries were worth about $2 billion. Between 2005 and 2007 Venezuela reached deals to buy $4-billion worth of arms from Russia, including Sukhoi fighter jets, combat helicopters, and over 100,000 light weapons, primarily the famous AK-103 assault rifles and a license to produce them in Venezuela. Caracas also secured a $2.2-billion loan in 2010 to purchase a large batch of Russian weapons for its army, including 92 T-72M1M main battle tanks, about 240 BMP-3 infantry fighting vehicles and BTR-80 armored personnel carriers, and a variety of artillery systems. </w:t>
      </w:r>
      <w:r w:rsidRPr="00E54EF0">
        <w:rPr>
          <w:rStyle w:val="StyleBoldUnderline"/>
        </w:rPr>
        <w:t>After the death of</w:t>
      </w:r>
      <w:r w:rsidRPr="00E54EF0">
        <w:rPr>
          <w:sz w:val="12"/>
        </w:rPr>
        <w:t xml:space="preserve"> President Hugo </w:t>
      </w:r>
      <w:r w:rsidRPr="00E54EF0">
        <w:rPr>
          <w:rStyle w:val="StyleBoldUnderline"/>
        </w:rPr>
        <w:t>Chavez</w:t>
      </w:r>
      <w:r w:rsidRPr="00E54EF0">
        <w:rPr>
          <w:sz w:val="12"/>
        </w:rPr>
        <w:t xml:space="preserve"> in March, </w:t>
      </w:r>
      <w:r w:rsidRPr="00E54EF0">
        <w:rPr>
          <w:rStyle w:val="StyleBoldUnderline"/>
        </w:rPr>
        <w:t>Russia vowed to continue military-technical cooperation with Venezuela regardless of who takes over power in the country.</w:t>
      </w:r>
      <w:r w:rsidRPr="00E54EF0">
        <w:rPr>
          <w:sz w:val="12"/>
        </w:rPr>
        <w:t xml:space="preserve"> Ladygin said </w:t>
      </w:r>
      <w:r w:rsidRPr="00E54EF0">
        <w:rPr>
          <w:rStyle w:val="StyleBoldUnderline"/>
        </w:rPr>
        <w:t>Rosoboronexport was in talks with the current Venezuelan authorities about prospects of further arms deliveries to the Latin American country. “We are ready to supply Venezuela with fast attack boats and submarines,</w:t>
      </w:r>
      <w:r w:rsidRPr="00E54EF0">
        <w:rPr>
          <w:sz w:val="12"/>
        </w:rPr>
        <w:t>” the official said.</w:t>
      </w:r>
    </w:p>
    <w:p w:rsidR="009109C4" w:rsidRPr="00E54EF0" w:rsidRDefault="009109C4">
      <w:pPr>
        <w:spacing w:after="200" w:line="276" w:lineRule="auto"/>
        <w:rPr>
          <w:sz w:val="12"/>
        </w:rPr>
      </w:pPr>
      <w:r w:rsidRPr="00E54EF0">
        <w:rPr>
          <w:sz w:val="12"/>
        </w:rPr>
        <w:br w:type="page"/>
      </w:r>
    </w:p>
    <w:p w:rsidR="009109C4" w:rsidRPr="00E54EF0" w:rsidRDefault="009109C4" w:rsidP="009109C4">
      <w:pPr>
        <w:pStyle w:val="Heading3"/>
      </w:pPr>
      <w:r w:rsidRPr="00E54EF0">
        <w:lastRenderedPageBreak/>
        <w:t>Solvency- Venezuela – Oil</w:t>
      </w:r>
    </w:p>
    <w:p w:rsidR="009109C4" w:rsidRPr="00E54EF0" w:rsidRDefault="009109C4" w:rsidP="009109C4">
      <w:pPr>
        <w:pStyle w:val="Heading4"/>
      </w:pPr>
      <w:r w:rsidRPr="00E54EF0">
        <w:t>Russia solves Venezuelan oil investment – post Chavez deals still in place</w:t>
      </w:r>
    </w:p>
    <w:p w:rsidR="009109C4" w:rsidRPr="00E54EF0" w:rsidRDefault="009109C4" w:rsidP="009109C4">
      <w:pPr>
        <w:rPr>
          <w:sz w:val="12"/>
        </w:rPr>
      </w:pPr>
      <w:r w:rsidRPr="00E54EF0">
        <w:rPr>
          <w:rStyle w:val="StyleStyleBold12pt"/>
        </w:rPr>
        <w:t>The Maritime Executive 13</w:t>
      </w:r>
      <w:r w:rsidRPr="00E54EF0">
        <w:rPr>
          <w:sz w:val="12"/>
        </w:rPr>
        <w:t xml:space="preserve"> – world’s largest international business journal (March 6, 2013, The Maritime Executive, “Russia Sees Venezuela Oil, Arms Shipping Moving Ahead </w:t>
      </w:r>
      <w:proofErr w:type="gramStart"/>
      <w:r w:rsidRPr="00E54EF0">
        <w:rPr>
          <w:sz w:val="12"/>
        </w:rPr>
        <w:t>After</w:t>
      </w:r>
      <w:proofErr w:type="gramEnd"/>
      <w:r w:rsidRPr="00E54EF0">
        <w:rPr>
          <w:sz w:val="12"/>
        </w:rPr>
        <w:t xml:space="preserve"> Death of Chavez”, http://www.maritime-executive.com/article/Russia-Sees-Venezuela-Oil-Arms-Shipping-Moving-Ahead-After-Death-of-Chavez/, accessed 7-21-13, BH)</w:t>
      </w:r>
    </w:p>
    <w:p w:rsidR="009109C4" w:rsidRPr="00E54EF0" w:rsidRDefault="009109C4" w:rsidP="009109C4">
      <w:pPr>
        <w:rPr>
          <w:rStyle w:val="StyleBoldUnderline"/>
        </w:rPr>
      </w:pPr>
      <w:r w:rsidRPr="00E54EF0">
        <w:rPr>
          <w:rStyle w:val="StyleBoldUnderline"/>
        </w:rPr>
        <w:t>Russia expects to continue benefitting from economic ties with Venezuela via billions of dollars in oil</w:t>
      </w:r>
      <w:r w:rsidRPr="00E54EF0">
        <w:rPr>
          <w:sz w:val="12"/>
        </w:rPr>
        <w:t xml:space="preserve"> and weapons contracts </w:t>
      </w:r>
      <w:r w:rsidRPr="00E54EF0">
        <w:rPr>
          <w:rStyle w:val="StyleBoldUnderline"/>
        </w:rPr>
        <w:t>after the death of</w:t>
      </w:r>
      <w:r w:rsidRPr="00E54EF0">
        <w:rPr>
          <w:sz w:val="12"/>
        </w:rPr>
        <w:t xml:space="preserve"> Hugo </w:t>
      </w:r>
      <w:r w:rsidRPr="00E54EF0">
        <w:rPr>
          <w:rStyle w:val="StyleBoldUnderline"/>
        </w:rPr>
        <w:t>Chavez</w:t>
      </w:r>
      <w:r w:rsidRPr="00E54EF0">
        <w:rPr>
          <w:sz w:val="12"/>
        </w:rPr>
        <w:t>, who led the South American country for 14 years.¶ “</w:t>
      </w:r>
      <w:r w:rsidRPr="00E54EF0">
        <w:rPr>
          <w:rStyle w:val="StyleBoldUnderline"/>
        </w:rPr>
        <w:t>A constructive, positive and mutually beneficial agenda will remain a constant for any government, as it will from the Russian side</w:t>
      </w:r>
      <w:r w:rsidRPr="00E54EF0">
        <w:rPr>
          <w:sz w:val="12"/>
        </w:rPr>
        <w:t xml:space="preserve">,” President Vladimir Putin’s spokesman, Dmitry Peskov, said in the Siberian city of Novosibirsk today.¶ Putin tapped OAO Rosneft Chief Executive Officer Igor Sechin to lead the Russian delegation to Chavez’s funeral on March 8, Peskov said. Sergey Chemezov, head of Rustech, a government holding company that includes several weapons manufacturers, and Industry and Trade Minister Denis Manturov will also attend, Peskov said.¶ </w:t>
      </w:r>
      <w:r w:rsidRPr="00E54EF0">
        <w:rPr>
          <w:rStyle w:val="StyleBoldUnderline"/>
        </w:rPr>
        <w:t xml:space="preserve">Since Putin and Chavez first met </w:t>
      </w:r>
      <w:r w:rsidRPr="00E54EF0">
        <w:rPr>
          <w:sz w:val="12"/>
        </w:rPr>
        <w:t>in 2001,</w:t>
      </w:r>
      <w:r w:rsidRPr="00E54EF0">
        <w:rPr>
          <w:rStyle w:val="StyleBoldUnderline"/>
        </w:rPr>
        <w:t xml:space="preserve"> Venezuela has become the most important overseas investment target for Russian oil companies and is on track to become the largest export market for Russian arms </w:t>
      </w:r>
      <w:r w:rsidRPr="00E54EF0">
        <w:rPr>
          <w:sz w:val="12"/>
        </w:rPr>
        <w:t xml:space="preserve">after India by 2015, according to Viktor Semyonov and Igor Korotchenko, analysts at the Russian Academy of Sciences and the Center for Analysis of World Arms Trade, respectively.¶ </w:t>
      </w:r>
      <w:r w:rsidRPr="00E54EF0">
        <w:rPr>
          <w:rStyle w:val="StyleBoldUnderline"/>
        </w:rPr>
        <w:t>Chavez was an “outstanding leader” and “close friend” of Russia</w:t>
      </w:r>
      <w:r w:rsidRPr="00E54EF0">
        <w:rPr>
          <w:sz w:val="12"/>
        </w:rPr>
        <w:t xml:space="preserve">, Putin said in a statement released by the Kremlin. The Venezuelan leader was an “unconventional and strong person who looked to the future and always set the highest standard for himself,” Putin said.¶ ‘Worries Overblown’¶ </w:t>
      </w:r>
      <w:r w:rsidRPr="00E54EF0">
        <w:rPr>
          <w:rStyle w:val="StyleBoldUnderline"/>
        </w:rPr>
        <w:t xml:space="preserve">Rosneft and other Russian oil producers plan to invest $17.6 billion in Venezuela to quadruple their combined output in the country to 930,000 barrels a day by 2019, </w:t>
      </w:r>
      <w:r w:rsidRPr="00E54EF0">
        <w:rPr>
          <w:sz w:val="12"/>
        </w:rPr>
        <w:t>Venezuela’s oil minister, Rafael Ramirez, said in January.</w:t>
      </w:r>
      <w:r w:rsidRPr="00E54EF0">
        <w:rPr>
          <w:rStyle w:val="StyleBoldUnderline"/>
        </w:rPr>
        <w:t xml:space="preserve"> That would be about equal to what Azerbaijan, the third-largest supplier in the former Soviet Union, currently produces.</w:t>
      </w:r>
    </w:p>
    <w:p w:rsidR="00BE5E82" w:rsidRPr="00E54EF0" w:rsidRDefault="00BE5E82" w:rsidP="009109C4">
      <w:pPr>
        <w:rPr>
          <w:rStyle w:val="StyleBoldUnderline"/>
        </w:rPr>
      </w:pPr>
    </w:p>
    <w:p w:rsidR="00BE5E82" w:rsidRPr="00E54EF0" w:rsidRDefault="00BE5E82" w:rsidP="00BE5E82">
      <w:pPr>
        <w:pStyle w:val="Heading4"/>
      </w:pPr>
      <w:r w:rsidRPr="00E54EF0">
        <w:t>Russia key to Venezuela investment – Will say yes to Russia</w:t>
      </w:r>
    </w:p>
    <w:p w:rsidR="00BE5E82" w:rsidRPr="00E54EF0" w:rsidRDefault="00BE5E82" w:rsidP="00BE5E82">
      <w:pPr>
        <w:rPr>
          <w:sz w:val="14"/>
        </w:rPr>
      </w:pPr>
      <w:r w:rsidRPr="00E54EF0">
        <w:rPr>
          <w:rStyle w:val="StyleStyleBold12pt"/>
        </w:rPr>
        <w:t>RT 2013</w:t>
      </w:r>
      <w:proofErr w:type="gramStart"/>
      <w:r w:rsidRPr="00E54EF0">
        <w:rPr>
          <w:sz w:val="14"/>
        </w:rPr>
        <w:t>( 7</w:t>
      </w:r>
      <w:proofErr w:type="gramEnd"/>
      <w:r w:rsidRPr="00E54EF0">
        <w:rPr>
          <w:sz w:val="14"/>
        </w:rPr>
        <w:t>/2/2013, RT news, http://rt.com/business/russia-venezuela-energy-finance-545/)</w:t>
      </w:r>
    </w:p>
    <w:p w:rsidR="00BE5E82" w:rsidRPr="00E54EF0" w:rsidRDefault="00BE5E82" w:rsidP="00BE5E82">
      <w:pPr>
        <w:rPr>
          <w:rStyle w:val="StyleBoldUnderline"/>
        </w:rPr>
      </w:pPr>
      <w:r w:rsidRPr="00E54EF0">
        <w:rPr>
          <w:rFonts w:asciiTheme="majorHAnsi" w:hAnsiTheme="majorHAnsi"/>
          <w:sz w:val="12"/>
          <w:szCs w:val="20"/>
        </w:rPr>
        <w:t xml:space="preserve">The meeting of President Vladimir Putin and Venezuela's Nicolas Maduro proved </w:t>
      </w:r>
      <w:r w:rsidRPr="00E54EF0">
        <w:rPr>
          <w:rStyle w:val="StyleBoldUnderline"/>
        </w:rPr>
        <w:t xml:space="preserve">that business relations between Russia and Venezuela will remain warm. Investment plans vary from joint energy projects to a Russian-Venezuelan bank. </w:t>
      </w:r>
      <w:r w:rsidRPr="00E54EF0">
        <w:rPr>
          <w:rFonts w:asciiTheme="majorHAnsi" w:hAnsiTheme="majorHAnsi"/>
          <w:sz w:val="12"/>
          <w:szCs w:val="20"/>
        </w:rPr>
        <w:t>“</w:t>
      </w:r>
      <w:r w:rsidRPr="00E54EF0">
        <w:rPr>
          <w:rStyle w:val="StyleBoldUnderline"/>
        </w:rPr>
        <w:t>Our trade turnover has reached a new level of $2 billion. Our companies have vast investment plans valued at over $20 billion. Each of our plans is being implemented successfully</w:t>
      </w:r>
      <w:r w:rsidRPr="00E54EF0">
        <w:rPr>
          <w:rFonts w:asciiTheme="majorHAnsi" w:hAnsiTheme="majorHAnsi"/>
          <w:sz w:val="12"/>
          <w:szCs w:val="20"/>
        </w:rPr>
        <w:t xml:space="preserve">,” said President Putin about negotiations with Nicolas Maduro in the Kremlin on Tuesday. </w:t>
      </w:r>
      <w:r w:rsidRPr="00E54EF0">
        <w:rPr>
          <w:rStyle w:val="StyleBoldUnderline"/>
        </w:rPr>
        <w:t>A record high in trade was mostly due to Russian export growth of 211.4%.</w:t>
      </w:r>
      <w:r w:rsidRPr="00E54EF0">
        <w:rPr>
          <w:rFonts w:asciiTheme="majorHAnsi" w:hAnsiTheme="majorHAnsi"/>
          <w:sz w:val="12"/>
          <w:szCs w:val="20"/>
        </w:rPr>
        <w:t xml:space="preserve"> "This is the result of several large contracts concerning military and industrial hardware supplies," said President Putin. Putin praised Maduro for taking up the baton from his predecessor Hugo Chavez, “one of the most brilliant leaders of Latin America”. “I am very glad to note that you … continue the development of relations between Russia and Venezuela,” he added. Maduro responded by saying he had “inherited” a great love for Russia. “President Chavez always had a great respect and love towards Russia. And we inherited this love for Russia. And we came here to confirm our wish to strengthen and broaden our strategic alliance with Russia,” Maduro replied. </w:t>
      </w:r>
      <w:r w:rsidRPr="00E54EF0">
        <w:rPr>
          <w:rStyle w:val="StyleBoldUnderline"/>
        </w:rPr>
        <w:t xml:space="preserve">Joint energy projects are traditionally high on the agenda. Russian state-owned oil company Rosneft and Venezuelan national </w:t>
      </w:r>
      <w:proofErr w:type="gramStart"/>
      <w:r w:rsidRPr="00E54EF0">
        <w:rPr>
          <w:rStyle w:val="StyleBoldUnderline"/>
        </w:rPr>
        <w:t>company Petróleos de Venezuela, S.A. (PDVSA) have</w:t>
      </w:r>
      <w:proofErr w:type="gramEnd"/>
      <w:r w:rsidRPr="00E54EF0">
        <w:rPr>
          <w:rStyle w:val="StyleBoldUnderline"/>
        </w:rPr>
        <w:t xml:space="preserve"> signed a cooperation agreement for offshore projects. On top of that, the Venezuelan energy giant signed an agreement to build a combined heat and power plant in Venezuela that runs on petroleum coke.</w:t>
      </w:r>
    </w:p>
    <w:p w:rsidR="00BE5E82" w:rsidRPr="00E54EF0" w:rsidRDefault="00BE5E82" w:rsidP="00BE5E82"/>
    <w:p w:rsidR="009109C4" w:rsidRPr="00E54EF0" w:rsidRDefault="009109C4" w:rsidP="009109C4"/>
    <w:p w:rsidR="00127285" w:rsidRPr="00E54EF0" w:rsidRDefault="00127285" w:rsidP="002932F8">
      <w:pPr>
        <w:rPr>
          <w:sz w:val="12"/>
        </w:rPr>
      </w:pPr>
    </w:p>
    <w:p w:rsidR="00127285" w:rsidRPr="00E54EF0" w:rsidRDefault="00127285">
      <w:pPr>
        <w:spacing w:after="200" w:line="276" w:lineRule="auto"/>
        <w:rPr>
          <w:sz w:val="12"/>
        </w:rPr>
      </w:pPr>
      <w:r w:rsidRPr="00E54EF0">
        <w:rPr>
          <w:sz w:val="12"/>
        </w:rPr>
        <w:br w:type="page"/>
      </w:r>
    </w:p>
    <w:p w:rsidR="00127285" w:rsidRPr="00E54EF0" w:rsidRDefault="00127285" w:rsidP="00127285">
      <w:pPr>
        <w:pStyle w:val="Heading3"/>
      </w:pPr>
      <w:r w:rsidRPr="00E54EF0">
        <w:lastRenderedPageBreak/>
        <w:t xml:space="preserve">Solvency- Venezuela- Oil- </w:t>
      </w:r>
      <w:r w:rsidR="00C746F4" w:rsidRPr="00E54EF0">
        <w:t>(</w:t>
      </w:r>
      <w:r w:rsidRPr="00E54EF0">
        <w:t>Money</w:t>
      </w:r>
      <w:r w:rsidR="00C746F4" w:rsidRPr="00E54EF0">
        <w:t>)</w:t>
      </w:r>
    </w:p>
    <w:p w:rsidR="00127285" w:rsidRPr="00E54EF0" w:rsidRDefault="00127285" w:rsidP="00127285"/>
    <w:p w:rsidR="00127285" w:rsidRPr="00E54EF0" w:rsidRDefault="00127285" w:rsidP="00127285">
      <w:pPr>
        <w:pStyle w:val="Heading4"/>
      </w:pPr>
      <w:r w:rsidRPr="00E54EF0">
        <w:t>Russia Solves Venezuela Oil – liquidity to invest</w:t>
      </w:r>
    </w:p>
    <w:p w:rsidR="00127285" w:rsidRPr="00E54EF0" w:rsidRDefault="00127285" w:rsidP="00127285">
      <w:pPr>
        <w:rPr>
          <w:sz w:val="12"/>
        </w:rPr>
      </w:pPr>
      <w:r w:rsidRPr="00E54EF0">
        <w:rPr>
          <w:rStyle w:val="StyleStyleBold12pt"/>
        </w:rPr>
        <w:t>The BRICS Post 13</w:t>
      </w:r>
      <w:r w:rsidRPr="00E54EF0">
        <w:rPr>
          <w:sz w:val="12"/>
        </w:rPr>
        <w:t xml:space="preserve"> – an international news and views website with writers, analysts, and experts in over a dozen countries, published by BRICS Media Network Ltd, a not-for-profit company limited by guarantee, registered in England and Wales (January 30, 2013, thebricspost.com, BRICS Media Network, “Russia’s Rosneft ups stake in Venezuela oil”, http://thebricspost.com/russias-rosnefts-ups-stake-in-venezuela-oil/#.UewwKxaTO2w, accessed 7-21-13, BH)</w:t>
      </w:r>
    </w:p>
    <w:p w:rsidR="00127285" w:rsidRPr="00E54EF0" w:rsidRDefault="00127285" w:rsidP="00127285">
      <w:pPr>
        <w:rPr>
          <w:sz w:val="10"/>
        </w:rPr>
      </w:pPr>
      <w:r w:rsidRPr="00E54EF0">
        <w:rPr>
          <w:rStyle w:val="StyleBoldUnderline"/>
        </w:rPr>
        <w:t>Rosneft, Russia’s state-run oil company, is set to increase its investments in Venezuela, South America’s largest oil producer.</w:t>
      </w:r>
      <w:r w:rsidRPr="00E54EF0">
        <w:rPr>
          <w:rStyle w:val="StyleBoldUnderline"/>
          <w:sz w:val="12"/>
          <w:u w:val="none"/>
        </w:rPr>
        <w:t>¶</w:t>
      </w:r>
      <w:r w:rsidRPr="00E54EF0">
        <w:rPr>
          <w:rStyle w:val="StyleBoldUnderline"/>
          <w:sz w:val="12"/>
        </w:rPr>
        <w:t xml:space="preserve"> </w:t>
      </w:r>
      <w:r w:rsidRPr="00E54EF0">
        <w:rPr>
          <w:sz w:val="10"/>
        </w:rPr>
        <w:t xml:space="preserve">Igor Sechin, </w:t>
      </w:r>
      <w:r w:rsidRPr="00E54EF0">
        <w:rPr>
          <w:rStyle w:val="StyleBoldUnderline"/>
        </w:rPr>
        <w:t>chief executive of Rosneft said the company is to invest $10 billion in Venezuela in the coming years, beginning with the Mariscal Sucre gas project off the coast.</w:t>
      </w:r>
      <w:r w:rsidRPr="00E54EF0">
        <w:rPr>
          <w:rStyle w:val="StyleBoldUnderline"/>
          <w:sz w:val="12"/>
          <w:u w:val="none"/>
        </w:rPr>
        <w:t>¶</w:t>
      </w:r>
      <w:r w:rsidRPr="00E54EF0">
        <w:rPr>
          <w:sz w:val="10"/>
        </w:rPr>
        <w:t xml:space="preserve"> </w:t>
      </w:r>
      <w:r w:rsidRPr="00E54EF0">
        <w:rPr>
          <w:rStyle w:val="StyleBoldUnderline"/>
        </w:rPr>
        <w:t xml:space="preserve">The investment is part of a larger </w:t>
      </w:r>
      <w:r w:rsidRPr="00E54EF0">
        <w:rPr>
          <w:rStyle w:val="Emphasis"/>
        </w:rPr>
        <w:t>$17.6-billion Russian commitment to expand energy sector cooperation with Venezuela.</w:t>
      </w:r>
      <w:r w:rsidRPr="00E54EF0">
        <w:rPr>
          <w:rStyle w:val="StyleBoldUnderline"/>
          <w:sz w:val="12"/>
          <w:u w:val="none"/>
        </w:rPr>
        <w:t>¶</w:t>
      </w:r>
      <w:r w:rsidRPr="00E54EF0">
        <w:rPr>
          <w:sz w:val="10"/>
        </w:rPr>
        <w:t xml:space="preserve"> “We’ll finance the works with loans from Russian banks and credit lines from international banks,” Sechin told reporters on Tuesday.</w:t>
      </w:r>
      <w:r w:rsidRPr="00E54EF0">
        <w:rPr>
          <w:sz w:val="12"/>
        </w:rPr>
        <w:t>¶</w:t>
      </w:r>
      <w:r w:rsidRPr="00E54EF0">
        <w:rPr>
          <w:sz w:val="10"/>
        </w:rPr>
        <w:t xml:space="preserve"> Venezuelan oil minister Rafael Ramirez said that </w:t>
      </w:r>
      <w:r w:rsidRPr="00E54EF0">
        <w:rPr>
          <w:rStyle w:val="StyleBoldUnderline"/>
        </w:rPr>
        <w:t>Caracas plans to add nearly $30 billion to Russia’s financial commitment for a joint fund of nearly $47 billion.</w:t>
      </w:r>
      <w:r w:rsidRPr="00E54EF0">
        <w:rPr>
          <w:rStyle w:val="StyleBoldUnderline"/>
          <w:sz w:val="12"/>
          <w:u w:val="none"/>
        </w:rPr>
        <w:t>¶</w:t>
      </w:r>
      <w:r w:rsidRPr="00E54EF0">
        <w:rPr>
          <w:rStyle w:val="StyleBoldUnderline"/>
          <w:sz w:val="12"/>
        </w:rPr>
        <w:t xml:space="preserve"> </w:t>
      </w:r>
      <w:r w:rsidRPr="00E54EF0">
        <w:rPr>
          <w:sz w:val="10"/>
        </w:rPr>
        <w:t>According to the Associated Press quoting Ramirez “</w:t>
      </w:r>
      <w:r w:rsidRPr="00E54EF0">
        <w:rPr>
          <w:rStyle w:val="StyleBoldUnderline"/>
        </w:rPr>
        <w:t>the state oil company PDVSA currently produces about 230,000 barrels of oil a day in joint projects with Russian companies</w:t>
      </w:r>
      <w:r w:rsidRPr="00E54EF0">
        <w:rPr>
          <w:sz w:val="10"/>
        </w:rPr>
        <w:t>”.</w:t>
      </w:r>
      <w:r w:rsidRPr="00E54EF0">
        <w:rPr>
          <w:sz w:val="12"/>
        </w:rPr>
        <w:t>¶</w:t>
      </w:r>
      <w:r w:rsidRPr="00E54EF0">
        <w:rPr>
          <w:sz w:val="10"/>
        </w:rPr>
        <w:t xml:space="preserve"> </w:t>
      </w:r>
      <w:r w:rsidRPr="00E54EF0">
        <w:rPr>
          <w:rStyle w:val="StyleBoldUnderline"/>
        </w:rPr>
        <w:t>Caracas hopes to increase that amount five-fold over the next decade.</w:t>
      </w:r>
      <w:r w:rsidRPr="00E54EF0">
        <w:rPr>
          <w:rStyle w:val="StyleBoldUnderline"/>
          <w:sz w:val="12"/>
          <w:u w:val="none"/>
        </w:rPr>
        <w:t>¶</w:t>
      </w:r>
      <w:r w:rsidRPr="00E54EF0">
        <w:rPr>
          <w:sz w:val="10"/>
        </w:rPr>
        <w:t xml:space="preserve"> Russian involvement in Venezuela’s energy sector extends to Moscow’s help in building the South American country’s first nuclear power plant. In 2010, Moscow said it would help Caracas move away from its full dependence on oil for energy.</w:t>
      </w:r>
    </w:p>
    <w:p w:rsidR="00127285" w:rsidRPr="00E54EF0" w:rsidRDefault="00127285" w:rsidP="00127285"/>
    <w:p w:rsidR="00030CEE" w:rsidRPr="00E54EF0" w:rsidRDefault="00030CEE" w:rsidP="00030CEE">
      <w:pPr>
        <w:pStyle w:val="Heading4"/>
      </w:pPr>
      <w:r w:rsidRPr="00E54EF0">
        <w:t>Russian investment solves Venezuelan oil development</w:t>
      </w:r>
    </w:p>
    <w:p w:rsidR="00030CEE" w:rsidRPr="00E54EF0" w:rsidRDefault="00030CEE" w:rsidP="00030CEE">
      <w:pPr>
        <w:rPr>
          <w:rStyle w:val="StyleBoldUnderline"/>
          <w:bCs w:val="0"/>
          <w:sz w:val="14"/>
          <w:u w:val="none"/>
        </w:rPr>
      </w:pPr>
      <w:r w:rsidRPr="00E54EF0">
        <w:rPr>
          <w:rStyle w:val="StyleStyleBold12pt"/>
        </w:rPr>
        <w:t>Tockman 9</w:t>
      </w:r>
      <w:r w:rsidRPr="00E54EF0">
        <w:rPr>
          <w:sz w:val="14"/>
        </w:rPr>
        <w:t xml:space="preserve"> – research associate for the North American Congress on Latin America (NACLA), (October 15</w:t>
      </w:r>
      <w:r w:rsidRPr="00E54EF0">
        <w:rPr>
          <w:sz w:val="14"/>
          <w:vertAlign w:val="superscript"/>
        </w:rPr>
        <w:t>th</w:t>
      </w:r>
      <w:r w:rsidRPr="00E54EF0">
        <w:rPr>
          <w:sz w:val="14"/>
        </w:rPr>
        <w:t>, 2009, NACLA, “Multipolar Machinations: Chávez Endeavors to 'Sow the Oil' with Russia and China”, http://venezuelanalysis.com/analysis/4870, accessed 7-21-13, BH)</w:t>
      </w:r>
    </w:p>
    <w:p w:rsidR="00FD6EC3" w:rsidRPr="00E54EF0" w:rsidRDefault="00030CEE" w:rsidP="00030CEE">
      <w:pPr>
        <w:rPr>
          <w:bCs/>
          <w:sz w:val="22"/>
          <w:u w:val="single"/>
        </w:rPr>
      </w:pPr>
      <w:r w:rsidRPr="00E54EF0">
        <w:rPr>
          <w:sz w:val="16"/>
        </w:rPr>
        <w:t xml:space="preserve">During Hugo Chávez's tour of nine countries across northern Africa, western Asia and Europe in early September, the Venezuelan president orchestrated the signing of a flurry of energy accords. Much ink was spilled over Chávez's agreement to exchange oil for machinery and technology with the West's favorite pariah, Iran. But </w:t>
      </w:r>
      <w:r w:rsidRPr="00E54EF0">
        <w:rPr>
          <w:rStyle w:val="StyleBoldUnderline"/>
        </w:rPr>
        <w:t>the most far-reaching commitments Chávez secured on his trip took place in Moscow</w:t>
      </w:r>
      <w:r w:rsidRPr="00E54EF0">
        <w:rPr>
          <w:sz w:val="16"/>
        </w:rPr>
        <w:t xml:space="preserve"> - a series of accords with Russian oil and gas firms to develop a block of the massive Orinoco belt in northeastern Venezuela, one of the largest oil fields in the world.</w:t>
      </w:r>
      <w:r w:rsidRPr="00E54EF0">
        <w:rPr>
          <w:sz w:val="12"/>
        </w:rPr>
        <w:t>¶</w:t>
      </w:r>
      <w:r w:rsidRPr="00E54EF0">
        <w:rPr>
          <w:sz w:val="16"/>
        </w:rPr>
        <w:t xml:space="preserve"> </w:t>
      </w:r>
      <w:r w:rsidRPr="00E54EF0">
        <w:rPr>
          <w:rStyle w:val="StyleBoldUnderline"/>
        </w:rPr>
        <w:t>The main accord is a joint venture between Venezuela's state-owned hydrocarbon company Petróleos de Venezuela (PDVSA) and a consortium of Russian firms, including Lukoil and Gazprom, to explore for, refine and market the oil from a field in the Orinoco belt</w:t>
      </w:r>
      <w:r w:rsidRPr="00E54EF0">
        <w:rPr>
          <w:sz w:val="16"/>
        </w:rPr>
        <w:t xml:space="preserve"> known as "Junín 6 Block." </w:t>
      </w:r>
      <w:r w:rsidRPr="00E54EF0">
        <w:rPr>
          <w:rStyle w:val="Emphasis"/>
        </w:rPr>
        <w:t>The Russian consortium will pay US$600 million to the mixed company, securing 40% control for a span of 25 years</w:t>
      </w:r>
      <w:r w:rsidRPr="00E54EF0">
        <w:rPr>
          <w:sz w:val="16"/>
        </w:rPr>
        <w:t>, during which time 60% will be held by PDVSA. Russia's Transneft will construct a major transportation system for the delivery of oil extracted from the block. Once operational, the Junín 6 Block is expected to produce more than 400,000 barrels per day.</w:t>
      </w:r>
      <w:r w:rsidRPr="00E54EF0">
        <w:rPr>
          <w:sz w:val="12"/>
        </w:rPr>
        <w:t>¶</w:t>
      </w:r>
      <w:r w:rsidRPr="00E54EF0">
        <w:rPr>
          <w:sz w:val="16"/>
        </w:rPr>
        <w:t xml:space="preserve"> </w:t>
      </w:r>
      <w:proofErr w:type="gramStart"/>
      <w:r w:rsidRPr="00E54EF0">
        <w:rPr>
          <w:sz w:val="16"/>
        </w:rPr>
        <w:t>In</w:t>
      </w:r>
      <w:proofErr w:type="gramEnd"/>
      <w:r w:rsidRPr="00E54EF0">
        <w:rPr>
          <w:sz w:val="16"/>
        </w:rPr>
        <w:t xml:space="preserve"> recent years, Venezuela has been pursuing a "multipolar" strategy in trade and investment, which couples deepened regional integration with the pursuit of new markets and investors. Venezuela's regional engagement principally occurs within the frameworks of the market-based Common Market of the South (MERCOSUR) and the cooperative-solidarity oriented Bolivarian Alternative for the Americas (TCP-ALBA). A principal component of the TCP-ALBA is multilateral cooperative energy agreements, PetroCaribe and PetroAndina, which combine Venezuelan investment and technology transfer, low-cost oil and gas purchasing arrangements, and the funding of social programs in participating countries.</w:t>
      </w:r>
      <w:r w:rsidRPr="00E54EF0">
        <w:rPr>
          <w:sz w:val="12"/>
        </w:rPr>
        <w:t>¶</w:t>
      </w:r>
      <w:r w:rsidRPr="00E54EF0">
        <w:rPr>
          <w:sz w:val="16"/>
        </w:rPr>
        <w:t xml:space="preserve"> </w:t>
      </w:r>
      <w:r w:rsidRPr="00E54EF0">
        <w:rPr>
          <w:rStyle w:val="StyleBoldUnderline"/>
        </w:rPr>
        <w:t xml:space="preserve">Russia </w:t>
      </w:r>
      <w:r w:rsidRPr="00E54EF0">
        <w:rPr>
          <w:sz w:val="16"/>
        </w:rPr>
        <w:t>and China</w:t>
      </w:r>
      <w:r w:rsidRPr="00E54EF0">
        <w:rPr>
          <w:rStyle w:val="StyleBoldUnderline"/>
        </w:rPr>
        <w:t xml:space="preserve"> are becoming major players in Venezuela's trade relations. In addition to the aforementioned investment by Russian firms, Russian-Venezuelan trade doubled to US$1.1 billion in 2007, largely due to imports from Russia.</w:t>
      </w:r>
    </w:p>
    <w:p w:rsidR="00FD6EC3" w:rsidRPr="00E54EF0" w:rsidRDefault="00FD6EC3" w:rsidP="00FD6EC3">
      <w:pPr>
        <w:pStyle w:val="Heading4"/>
      </w:pPr>
      <w:r w:rsidRPr="00E54EF0">
        <w:t>Joint investment projects means Venezuela will say yes to Russia</w:t>
      </w:r>
    </w:p>
    <w:p w:rsidR="00FD6EC3" w:rsidRPr="00E54EF0" w:rsidRDefault="00FD6EC3" w:rsidP="00FD6EC3">
      <w:pPr>
        <w:rPr>
          <w:sz w:val="12"/>
        </w:rPr>
      </w:pPr>
      <w:r w:rsidRPr="00E54EF0">
        <w:rPr>
          <w:rStyle w:val="StyleStyleBold12pt"/>
        </w:rPr>
        <w:t>RIA 13</w:t>
      </w:r>
      <w:r w:rsidRPr="00E54EF0">
        <w:rPr>
          <w:b/>
          <w:sz w:val="12"/>
        </w:rPr>
        <w:t>-</w:t>
      </w:r>
      <w:r w:rsidRPr="00E54EF0">
        <w:rPr>
          <w:sz w:val="12"/>
        </w:rPr>
        <w:t>Russian newspaper (7/3/13, RIA, “Venezuela, Russia have Huge Investment Potential-Putin”http://en.rian.ru/business/20130702/182015585.html) HC</w:t>
      </w:r>
    </w:p>
    <w:p w:rsidR="00FD6EC3" w:rsidRPr="00E54EF0" w:rsidRDefault="00FD6EC3" w:rsidP="00FD6EC3">
      <w:pPr>
        <w:rPr>
          <w:sz w:val="16"/>
        </w:rPr>
      </w:pPr>
      <w:r w:rsidRPr="00E54EF0">
        <w:rPr>
          <w:sz w:val="16"/>
        </w:rPr>
        <w:t xml:space="preserve"> </w:t>
      </w:r>
      <w:r w:rsidRPr="00E54EF0">
        <w:rPr>
          <w:rStyle w:val="StyleBoldUnderline"/>
        </w:rPr>
        <w:t>Venezuela and Russia have huge potential for joint investment projects,</w:t>
      </w:r>
      <w:r w:rsidRPr="00E54EF0">
        <w:rPr>
          <w:sz w:val="16"/>
        </w:rPr>
        <w:t xml:space="preserve"> Russian President Vladimir Putin said Tuesday, the same day that Rosneft and Gazprombank signed major deals with Venezuela’s national oil company, Petroleos de Venezuela.“</w:t>
      </w:r>
      <w:r w:rsidRPr="00E54EF0">
        <w:rPr>
          <w:rStyle w:val="StyleBoldUnderline"/>
        </w:rPr>
        <w:t>Energy is an important area for joint investment projects,” Putin said after meeting with Venezuelan President Nicolas Maduro</w:t>
      </w:r>
      <w:proofErr w:type="gramStart"/>
      <w:r w:rsidRPr="00E54EF0">
        <w:rPr>
          <w:sz w:val="16"/>
        </w:rPr>
        <w:t>.“</w:t>
      </w:r>
      <w:proofErr w:type="gramEnd"/>
      <w:r w:rsidRPr="00E54EF0">
        <w:rPr>
          <w:sz w:val="16"/>
        </w:rPr>
        <w:t>Russia’s National Oil Consortium in September 2012 launched the first oil well at the Junin-6 deposit [in Venezuela]. [Electricity trader] Inter RAO UES supplies gas turbines to Venezuela for nuclear power plants under construction there,” Putin said.</w:t>
      </w:r>
      <w:r w:rsidRPr="00E54EF0">
        <w:rPr>
          <w:rStyle w:val="StyleBoldUnderline"/>
        </w:rPr>
        <w:t>Venezuela is Russia’s key partner in Latin America, the Russian leader said, adding that bilateral trade exceeded $2 billion in 2012 and tripled in January through April this year. Russian investment in the Venezuelan economy has reached $21 billion</w:t>
      </w:r>
      <w:r w:rsidRPr="00E54EF0">
        <w:rPr>
          <w:sz w:val="16"/>
        </w:rPr>
        <w:t xml:space="preserve">, he said.Putin also said </w:t>
      </w:r>
      <w:r w:rsidRPr="00E54EF0">
        <w:rPr>
          <w:rStyle w:val="StyleBoldUnderline"/>
        </w:rPr>
        <w:t>the two nations had great potential for industrial partnerships</w:t>
      </w:r>
      <w:proofErr w:type="gramStart"/>
      <w:r w:rsidRPr="00E54EF0">
        <w:rPr>
          <w:rStyle w:val="StyleBoldUnderline"/>
        </w:rPr>
        <w:t>.“</w:t>
      </w:r>
      <w:proofErr w:type="gramEnd"/>
      <w:r w:rsidRPr="00E54EF0">
        <w:rPr>
          <w:rStyle w:val="StyleBoldUnderline"/>
        </w:rPr>
        <w:t>Russia and Venezuela are implementing joint projects in the auto industry, machine-building, transportation and infrastructure</w:t>
      </w:r>
      <w:r w:rsidRPr="00E54EF0">
        <w:rPr>
          <w:sz w:val="16"/>
        </w:rPr>
        <w:t>,” he said, adding that Russian truck maker KamAZ planned to set up a joint venture with Venezuela to produce trucks and buses.</w:t>
      </w:r>
    </w:p>
    <w:p w:rsidR="005565ED" w:rsidRPr="00E54EF0" w:rsidRDefault="005565ED" w:rsidP="00FD6EC3">
      <w:pPr>
        <w:rPr>
          <w:sz w:val="16"/>
        </w:rPr>
      </w:pPr>
    </w:p>
    <w:p w:rsidR="005565ED" w:rsidRPr="00E54EF0" w:rsidRDefault="005565ED" w:rsidP="005565ED">
      <w:pPr>
        <w:pStyle w:val="Heading4"/>
      </w:pPr>
      <w:r w:rsidRPr="00E54EF0">
        <w:lastRenderedPageBreak/>
        <w:t>Russian investment solves- prior agreements proves they’ll say yes</w:t>
      </w:r>
    </w:p>
    <w:p w:rsidR="005565ED" w:rsidRPr="00E54EF0" w:rsidRDefault="005565ED" w:rsidP="005565ED">
      <w:pPr>
        <w:rPr>
          <w:sz w:val="14"/>
        </w:rPr>
      </w:pPr>
      <w:r w:rsidRPr="00E54EF0">
        <w:rPr>
          <w:rStyle w:val="StyleStyleBold12pt"/>
        </w:rPr>
        <w:t>Hiscock, 2/14</w:t>
      </w:r>
      <w:r w:rsidRPr="00E54EF0">
        <w:rPr>
          <w:sz w:val="14"/>
        </w:rPr>
        <w:t xml:space="preserve"> (Geoff Hiscock, Freelance Asian Buisness Journalist, “MINING &amp; ENERGY Russia deepens Venezuela oil ties”</w:t>
      </w:r>
      <w:proofErr w:type="gramStart"/>
      <w:r w:rsidRPr="00E54EF0">
        <w:rPr>
          <w:sz w:val="14"/>
        </w:rPr>
        <w:t xml:space="preserve">, </w:t>
      </w:r>
      <w:proofErr w:type="gramEnd"/>
      <w:r w:rsidRPr="00E54EF0">
        <w:rPr>
          <w:sz w:val="14"/>
        </w:rPr>
        <w:fldChar w:fldCharType="begin"/>
      </w:r>
      <w:r w:rsidRPr="00E54EF0">
        <w:rPr>
          <w:sz w:val="14"/>
        </w:rPr>
        <w:instrText xml:space="preserve"> HYPERLINK "http://www.theaustralian.com.au/business/mining-energy/russia-deepens-venezuela-oil-ties/story-e6frg9df-1226577701328" </w:instrText>
      </w:r>
      <w:r w:rsidRPr="00E54EF0">
        <w:rPr>
          <w:sz w:val="14"/>
        </w:rPr>
        <w:fldChar w:fldCharType="separate"/>
      </w:r>
      <w:r w:rsidRPr="00E54EF0">
        <w:rPr>
          <w:rStyle w:val="Hyperlink"/>
          <w:sz w:val="14"/>
        </w:rPr>
        <w:t>http://www.theaustralian.com.au/business/mining-energy/russia-deepens-venezuela-oil-ties/story-e6frg9df-1226577701328</w:t>
      </w:r>
      <w:r w:rsidRPr="00E54EF0">
        <w:rPr>
          <w:rStyle w:val="Hyperlink"/>
          <w:sz w:val="14"/>
        </w:rPr>
        <w:fldChar w:fldCharType="end"/>
      </w:r>
      <w:r w:rsidRPr="00E54EF0">
        <w:rPr>
          <w:sz w:val="14"/>
        </w:rPr>
        <w:t>)</w:t>
      </w:r>
    </w:p>
    <w:p w:rsidR="005565ED" w:rsidRPr="00E54EF0" w:rsidRDefault="005565ED" w:rsidP="005565ED">
      <w:pPr>
        <w:rPr>
          <w:sz w:val="12"/>
        </w:rPr>
      </w:pPr>
      <w:r w:rsidRPr="00E54EF0">
        <w:rPr>
          <w:rStyle w:val="StyleBoldUnderline"/>
        </w:rPr>
        <w:t>Igor Sechin, president of Russia’s state-owned oil giant Rosneft, declared last month the oil-rich South American country would be the main focus of Rosneft’s overseas investments</w:t>
      </w:r>
      <w:r w:rsidRPr="00E54EF0">
        <w:rPr>
          <w:sz w:val="12"/>
        </w:rPr>
        <w:t>. Under a series of accords signed during Sechin’s visit to Venezuela on January 29-30</w:t>
      </w:r>
      <w:r w:rsidRPr="00E54EF0">
        <w:rPr>
          <w:rStyle w:val="StyleBoldUnderline"/>
        </w:rPr>
        <w:t>, Russia will commit to invest up to $US40 billion in jointly exploiting the Orinoco extra-heavy oil belt -- regarded as one of the world’s largest hydrocarbon reserves -- with Venezuela’s state-owned Petroleos de Venezuela SA</w:t>
      </w:r>
      <w:r w:rsidRPr="00E54EF0">
        <w:rPr>
          <w:sz w:val="12"/>
        </w:rPr>
        <w:t xml:space="preserve"> (PDVSA). </w:t>
      </w:r>
      <w:r w:rsidRPr="00E54EF0">
        <w:rPr>
          <w:rStyle w:val="StyleBoldUnderline"/>
        </w:rPr>
        <w:t>The</w:t>
      </w:r>
      <w:r w:rsidRPr="00E54EF0">
        <w:rPr>
          <w:sz w:val="12"/>
        </w:rPr>
        <w:t xml:space="preserve"> US </w:t>
      </w:r>
      <w:r w:rsidRPr="00E54EF0">
        <w:rPr>
          <w:rStyle w:val="StyleBoldUnderline"/>
        </w:rPr>
        <w:t>Geological Survey estimated</w:t>
      </w:r>
      <w:r w:rsidRPr="00E54EF0">
        <w:rPr>
          <w:sz w:val="12"/>
        </w:rPr>
        <w:t xml:space="preserve"> in 2010 that </w:t>
      </w:r>
      <w:r w:rsidRPr="00E54EF0">
        <w:rPr>
          <w:rStyle w:val="StyleBoldUnderline"/>
        </w:rPr>
        <w:t>the Orinoco belt</w:t>
      </w:r>
      <w:r w:rsidRPr="00E54EF0">
        <w:rPr>
          <w:sz w:val="12"/>
        </w:rPr>
        <w:t xml:space="preserve">, a 600-km strip straddling the Orinoco River in the central-eastern part of Venezuela, </w:t>
      </w:r>
      <w:r w:rsidRPr="00E54EF0">
        <w:rPr>
          <w:rStyle w:val="StyleBoldUnderline"/>
        </w:rPr>
        <w:t>held 513 billion barrels of</w:t>
      </w:r>
      <w:r w:rsidRPr="00E54EF0">
        <w:rPr>
          <w:sz w:val="12"/>
        </w:rPr>
        <w:t xml:space="preserve"> technically recoverable </w:t>
      </w:r>
      <w:r w:rsidRPr="00E54EF0">
        <w:rPr>
          <w:rStyle w:val="StyleBoldUnderline"/>
        </w:rPr>
        <w:t>oil</w:t>
      </w:r>
      <w:r w:rsidRPr="00E54EF0">
        <w:rPr>
          <w:sz w:val="12"/>
        </w:rPr>
        <w:t xml:space="preserve">. According to OPEC statistics, </w:t>
      </w:r>
      <w:r w:rsidRPr="00E54EF0">
        <w:rPr>
          <w:rStyle w:val="StyleBoldUnderline"/>
        </w:rPr>
        <w:t>Venezuela’s proven reserves stand at 296 billion barrels, the largest in the world</w:t>
      </w:r>
      <w:r w:rsidRPr="00E54EF0">
        <w:rPr>
          <w:sz w:val="12"/>
        </w:rPr>
        <w:t xml:space="preserve">. It also has 5.5 trillion cubic metres of gas reserves, ranking it No. 8 in gas behind Russia, Iran, Qatar, Saudi Arabia, Turkmenistan, UAE and the US. Venezuela relies heavily on its oil exports, which supply 95 per cent of its foreign earnings. Output, which was above 3 million barrels a day in the 1990s and early 2000s, has since fallen below that figure, although Venezuela’s stated goal is to reach 5 million barrels a day by 2015 and 6.5 million by 2020, through development of the Orinoco belt. </w:t>
      </w:r>
      <w:r w:rsidRPr="00E54EF0">
        <w:rPr>
          <w:rStyle w:val="StyleBoldUnderline"/>
        </w:rPr>
        <w:t>Venezuela’s heavy sour crude remains in demand with some refiners because it is cheaper than light sweet crude</w:t>
      </w:r>
      <w:r w:rsidRPr="00E54EF0">
        <w:rPr>
          <w:sz w:val="12"/>
        </w:rPr>
        <w:t>. Last week’s hefty devaluation of the bolivar currency by the government of Chavez – who has been in hospital in Havana, Cuba since surgery in December – will ease the country's budget shortfall, but will also likely spur inflation and further weaken the economy. Vice President Nicolas Maduro is running the country in the absence of Chavez. In the late 1990s, Venezuela was supplying almost 2 million barrels a day of crude oil to the United States. But that figure has shrunk in recent years to just over a million barrels a day, on the back of increased US shale oil and gas production, and increased imports from friendlier US neighbour Canada.</w:t>
      </w:r>
    </w:p>
    <w:p w:rsidR="005565ED" w:rsidRPr="00E54EF0" w:rsidRDefault="005565ED" w:rsidP="00FD6EC3">
      <w:pPr>
        <w:rPr>
          <w:sz w:val="16"/>
        </w:rPr>
      </w:pPr>
    </w:p>
    <w:p w:rsidR="00766F9A" w:rsidRPr="00E54EF0" w:rsidRDefault="00766F9A" w:rsidP="00766F9A">
      <w:pPr>
        <w:pStyle w:val="Heading4"/>
      </w:pPr>
      <w:r w:rsidRPr="00E54EF0">
        <w:t>Russia solves investment – current oil deals prove</w:t>
      </w:r>
    </w:p>
    <w:p w:rsidR="00766F9A" w:rsidRPr="00E54EF0" w:rsidRDefault="00766F9A" w:rsidP="00766F9A">
      <w:pPr>
        <w:rPr>
          <w:sz w:val="14"/>
        </w:rPr>
      </w:pPr>
      <w:r w:rsidRPr="00E54EF0">
        <w:rPr>
          <w:rStyle w:val="StyleStyleBold12pt"/>
        </w:rPr>
        <w:t>The BRICS Post 13</w:t>
      </w:r>
      <w:r w:rsidRPr="00E54EF0">
        <w:rPr>
          <w:sz w:val="14"/>
        </w:rPr>
        <w:t xml:space="preserve"> – an international news and views website with writers, analysts, and experts in over a dozen countries, published by BRICS Media Network Ltd, a not-for-profit company limited by guarantee, registered in England and Wales (January 30, 2013, thebricspost.com, BRICS Media Network, “Russia’s Rosneft ups stake in Venezuela oil”, http://thebricspost.com/russias-rosnefts-ups-stake-in-venezuela-oil/#.UewwKxaTO2w, accessed 7-21-13, BH)</w:t>
      </w:r>
    </w:p>
    <w:p w:rsidR="00766F9A" w:rsidRPr="00E54EF0" w:rsidRDefault="00766F9A" w:rsidP="00766F9A">
      <w:pPr>
        <w:rPr>
          <w:sz w:val="14"/>
        </w:rPr>
      </w:pPr>
      <w:r w:rsidRPr="00E54EF0">
        <w:rPr>
          <w:rStyle w:val="StyleBoldUnderline"/>
        </w:rPr>
        <w:t xml:space="preserve">Rosneft, </w:t>
      </w:r>
      <w:r w:rsidRPr="00E54EF0">
        <w:rPr>
          <w:sz w:val="14"/>
        </w:rPr>
        <w:t>Russia’s state-run oil company,</w:t>
      </w:r>
      <w:r w:rsidRPr="00E54EF0">
        <w:rPr>
          <w:rStyle w:val="StyleBoldUnderline"/>
        </w:rPr>
        <w:t xml:space="preserve"> is set to increase its investments in Venezuela, South America’s largest oil producer.</w:t>
      </w:r>
      <w:r w:rsidRPr="00E54EF0">
        <w:rPr>
          <w:rStyle w:val="StyleBoldUnderline"/>
          <w:sz w:val="12"/>
          <w:u w:val="none"/>
        </w:rPr>
        <w:t>¶</w:t>
      </w:r>
      <w:r w:rsidRPr="00E54EF0">
        <w:rPr>
          <w:rStyle w:val="StyleBoldUnderline"/>
          <w:sz w:val="12"/>
        </w:rPr>
        <w:t xml:space="preserve"> </w:t>
      </w:r>
      <w:r w:rsidRPr="00E54EF0">
        <w:rPr>
          <w:sz w:val="14"/>
        </w:rPr>
        <w:t xml:space="preserve">Igor Sechin, </w:t>
      </w:r>
      <w:r w:rsidRPr="00E54EF0">
        <w:rPr>
          <w:rStyle w:val="StyleBoldUnderline"/>
        </w:rPr>
        <w:t>chief executive of Rosneft said the company is to invest $10 billion in Venezuela in the coming years, beginning with the Mariscal Sucre gas project off the coast.</w:t>
      </w:r>
      <w:r w:rsidRPr="00E54EF0">
        <w:rPr>
          <w:rStyle w:val="StyleBoldUnderline"/>
          <w:sz w:val="12"/>
          <w:u w:val="none"/>
        </w:rPr>
        <w:t>¶</w:t>
      </w:r>
      <w:r w:rsidRPr="00E54EF0">
        <w:rPr>
          <w:sz w:val="14"/>
        </w:rPr>
        <w:t xml:space="preserve"> </w:t>
      </w:r>
      <w:r w:rsidRPr="00E54EF0">
        <w:rPr>
          <w:rStyle w:val="StyleBoldUnderline"/>
        </w:rPr>
        <w:t xml:space="preserve">The investment is part of a larger </w:t>
      </w:r>
      <w:r w:rsidRPr="00E54EF0">
        <w:rPr>
          <w:rStyle w:val="Emphasis"/>
        </w:rPr>
        <w:t>$17.6-billion Russian commitment to expand energy sector cooperation with Venezuela.</w:t>
      </w:r>
      <w:r w:rsidRPr="00E54EF0">
        <w:rPr>
          <w:rStyle w:val="StyleBoldUnderline"/>
          <w:sz w:val="12"/>
          <w:u w:val="none"/>
        </w:rPr>
        <w:t>¶</w:t>
      </w:r>
      <w:r w:rsidRPr="00E54EF0">
        <w:rPr>
          <w:sz w:val="14"/>
        </w:rPr>
        <w:t xml:space="preserve"> “We’ll finance the works with loans from Russian banks and credit lines from international banks,” Sechin told reporters on Tuesday.</w:t>
      </w:r>
      <w:r w:rsidRPr="00E54EF0">
        <w:rPr>
          <w:sz w:val="12"/>
        </w:rPr>
        <w:t>¶</w:t>
      </w:r>
      <w:r w:rsidRPr="00E54EF0">
        <w:rPr>
          <w:sz w:val="14"/>
        </w:rPr>
        <w:t xml:space="preserve"> Venezuelan oil minister Rafael Ramirez said that </w:t>
      </w:r>
      <w:r w:rsidRPr="00E54EF0">
        <w:rPr>
          <w:rStyle w:val="StyleBoldUnderline"/>
        </w:rPr>
        <w:t>Caracas plans to add nearly $30 billion to Russia’s financial commitment for a joint fund of nearly $47 billion.</w:t>
      </w:r>
      <w:r w:rsidRPr="00E54EF0">
        <w:rPr>
          <w:rStyle w:val="StyleBoldUnderline"/>
          <w:sz w:val="12"/>
          <w:u w:val="none"/>
        </w:rPr>
        <w:t>¶</w:t>
      </w:r>
      <w:r w:rsidRPr="00E54EF0">
        <w:rPr>
          <w:rStyle w:val="StyleBoldUnderline"/>
          <w:sz w:val="12"/>
        </w:rPr>
        <w:t xml:space="preserve"> </w:t>
      </w:r>
      <w:r w:rsidRPr="00E54EF0">
        <w:rPr>
          <w:sz w:val="14"/>
        </w:rPr>
        <w:t>According to the Associated Press quoting Ramirez “</w:t>
      </w:r>
      <w:r w:rsidRPr="00E54EF0">
        <w:rPr>
          <w:rStyle w:val="StyleBoldUnderline"/>
        </w:rPr>
        <w:t>the state oil company PDVSA currently produces about 230,000 barrels of oil a day in joint projects with Russian companies</w:t>
      </w:r>
      <w:r w:rsidRPr="00E54EF0">
        <w:rPr>
          <w:sz w:val="14"/>
        </w:rPr>
        <w:t>”.</w:t>
      </w:r>
      <w:r w:rsidRPr="00E54EF0">
        <w:rPr>
          <w:sz w:val="12"/>
        </w:rPr>
        <w:t>¶</w:t>
      </w:r>
      <w:r w:rsidRPr="00E54EF0">
        <w:rPr>
          <w:sz w:val="14"/>
        </w:rPr>
        <w:t xml:space="preserve"> </w:t>
      </w:r>
      <w:r w:rsidRPr="00E54EF0">
        <w:rPr>
          <w:rStyle w:val="StyleBoldUnderline"/>
        </w:rPr>
        <w:t>Caracas hopes to increase that amount five-fold over the next decade.</w:t>
      </w:r>
      <w:r w:rsidRPr="00E54EF0">
        <w:rPr>
          <w:rStyle w:val="StyleBoldUnderline"/>
          <w:sz w:val="12"/>
          <w:u w:val="none"/>
        </w:rPr>
        <w:t>¶</w:t>
      </w:r>
      <w:r w:rsidRPr="00E54EF0">
        <w:rPr>
          <w:sz w:val="14"/>
        </w:rPr>
        <w:t xml:space="preserve"> Russian involvement in Venezuela’s energy sector extends to Moscow’s help in building the South American country’s first nuclear power plant. In 2010, Moscow said it would help Caracas move away from its full dependence on oil for energy.</w:t>
      </w:r>
    </w:p>
    <w:p w:rsidR="00766F9A" w:rsidRPr="00E54EF0" w:rsidRDefault="00766F9A" w:rsidP="00766F9A"/>
    <w:p w:rsidR="00C746F4" w:rsidRPr="00E54EF0" w:rsidRDefault="00C746F4">
      <w:pPr>
        <w:spacing w:after="200" w:line="276" w:lineRule="auto"/>
        <w:rPr>
          <w:sz w:val="16"/>
        </w:rPr>
      </w:pPr>
      <w:r w:rsidRPr="00E54EF0">
        <w:rPr>
          <w:sz w:val="16"/>
        </w:rPr>
        <w:br w:type="page"/>
      </w:r>
    </w:p>
    <w:p w:rsidR="00C746F4" w:rsidRPr="00E54EF0" w:rsidRDefault="00C746F4" w:rsidP="00C746F4">
      <w:pPr>
        <w:pStyle w:val="Heading3"/>
      </w:pPr>
      <w:r w:rsidRPr="00E54EF0">
        <w:lastRenderedPageBreak/>
        <w:t>Solvency- Venezuela- Oil (Transportation)</w:t>
      </w:r>
    </w:p>
    <w:p w:rsidR="00C746F4" w:rsidRPr="00E54EF0" w:rsidRDefault="00C746F4" w:rsidP="00C746F4"/>
    <w:p w:rsidR="00C746F4" w:rsidRPr="00E54EF0" w:rsidRDefault="00C746F4" w:rsidP="003106B4">
      <w:pPr>
        <w:pStyle w:val="Heading4"/>
      </w:pPr>
      <w:r w:rsidRPr="00E54EF0">
        <w:t xml:space="preserve">Russia solves oil </w:t>
      </w:r>
      <w:r w:rsidR="003106B4" w:rsidRPr="00E54EF0">
        <w:t>extraction, processing and transportation</w:t>
      </w:r>
    </w:p>
    <w:p w:rsidR="00C746F4" w:rsidRPr="00E54EF0" w:rsidRDefault="00C746F4" w:rsidP="00C746F4">
      <w:pPr>
        <w:rPr>
          <w:sz w:val="12"/>
        </w:rPr>
      </w:pPr>
      <w:r w:rsidRPr="00E54EF0">
        <w:rPr>
          <w:rStyle w:val="StyleStyleBold12pt"/>
        </w:rPr>
        <w:t xml:space="preserve">Manturov ’13 </w:t>
      </w:r>
      <w:r w:rsidRPr="00E54EF0">
        <w:rPr>
          <w:sz w:val="12"/>
        </w:rPr>
        <w:t xml:space="preserve">Russia Industry and Trade Minister, (April 11, 2013, New ships weekly report, “Possible new shipyard under discussion between Russia and Venezuela”, </w:t>
      </w:r>
      <w:hyperlink r:id="rId14" w:history="1">
        <w:r w:rsidRPr="00E54EF0">
          <w:rPr>
            <w:rStyle w:val="Hyperlink"/>
            <w:sz w:val="12"/>
          </w:rPr>
          <w:t>http://www.shipandoffshore.net/news/new-ships-weekly-report/new-ships-weekly-report-article/id/possible-new-shipyard-under-discussion-between-russia-and-venezuela.html</w:t>
        </w:r>
      </w:hyperlink>
      <w:r w:rsidRPr="00E54EF0">
        <w:rPr>
          <w:sz w:val="12"/>
        </w:rPr>
        <w:t>, AZ)</w:t>
      </w:r>
    </w:p>
    <w:p w:rsidR="00C746F4" w:rsidRPr="00E54EF0" w:rsidRDefault="00C746F4" w:rsidP="00C746F4">
      <w:pPr>
        <w:rPr>
          <w:rStyle w:val="StyleBoldUnderline"/>
        </w:rPr>
      </w:pPr>
      <w:r w:rsidRPr="00E54EF0">
        <w:rPr>
          <w:rStyle w:val="StyleBoldUnderline"/>
        </w:rPr>
        <w:t>Russia and Venezuela are considering the possibility of building small tankers and other vessels at a new shipyard near the Orinoco River in Venezuela</w:t>
      </w:r>
      <w:r w:rsidRPr="00E54EF0">
        <w:rPr>
          <w:sz w:val="14"/>
        </w:rPr>
        <w:t xml:space="preserve">, </w:t>
      </w:r>
      <w:r w:rsidRPr="00E54EF0">
        <w:rPr>
          <w:rStyle w:val="StyleBoldUnderline"/>
        </w:rPr>
        <w:t>Russian Industry</w:t>
      </w:r>
      <w:r w:rsidRPr="00E54EF0">
        <w:rPr>
          <w:sz w:val="14"/>
        </w:rPr>
        <w:t xml:space="preserve"> </w:t>
      </w:r>
      <w:r w:rsidRPr="00E54EF0">
        <w:rPr>
          <w:rStyle w:val="StyleBoldUnderline"/>
        </w:rPr>
        <w:t>and Trade</w:t>
      </w:r>
      <w:r w:rsidRPr="00E54EF0">
        <w:rPr>
          <w:sz w:val="14"/>
        </w:rPr>
        <w:t xml:space="preserve"> </w:t>
      </w:r>
      <w:r w:rsidRPr="00E54EF0">
        <w:rPr>
          <w:rStyle w:val="StyleBoldUnderline"/>
        </w:rPr>
        <w:t xml:space="preserve">Minister Mr Denis Manturov said. </w:t>
      </w:r>
      <w:r w:rsidRPr="00E54EF0">
        <w:rPr>
          <w:sz w:val="14"/>
        </w:rPr>
        <w:t>“</w:t>
      </w:r>
      <w:r w:rsidRPr="00E54EF0">
        <w:rPr>
          <w:rStyle w:val="StyleBoldUnderline"/>
        </w:rPr>
        <w:t>Over a period of 2.5 years our colleagues conducted a study on which ships can and need to be built, which ships are needed by the market</w:t>
      </w:r>
      <w:r w:rsidRPr="00E54EF0">
        <w:rPr>
          <w:sz w:val="14"/>
        </w:rPr>
        <w:t xml:space="preserve">,” Manturov said. “There is an understanding that </w:t>
      </w:r>
      <w:r w:rsidRPr="00E54EF0">
        <w:rPr>
          <w:rStyle w:val="StyleBoldUnderline"/>
        </w:rPr>
        <w:t>these are small tankers, about 30,000 dwt, and a fairly large range of motorboats</w:t>
      </w:r>
      <w:r w:rsidRPr="00E54EF0">
        <w:rPr>
          <w:sz w:val="14"/>
        </w:rPr>
        <w:t xml:space="preserve">.” Manturov said the plan is still in its early stages. “I cannot state exact figures right now, but based on the experience of building such shipyards about US$100 million to US$150 million will be needed, if we are talking about a full-scale format. Considering climatic conditions in the region, there is after all no need for enhanced winter protection and large structures.” </w:t>
      </w:r>
      <w:r w:rsidRPr="00E54EF0">
        <w:rPr>
          <w:rStyle w:val="StyleBoldUnderline"/>
        </w:rPr>
        <w:t>It is hoped a decision will be by the end of this year on the project size which will enable a calculation of investment needed, Manturov said</w:t>
      </w:r>
      <w:r w:rsidRPr="00E54EF0">
        <w:rPr>
          <w:sz w:val="14"/>
        </w:rPr>
        <w:t xml:space="preserve">. Back in 2009, </w:t>
      </w:r>
      <w:r w:rsidRPr="00E54EF0">
        <w:rPr>
          <w:rStyle w:val="StyleBoldUnderline"/>
        </w:rPr>
        <w:t>Russia agreed to work with Venezuela’s PDVSA Naval (Caracas) and sent Russian specialists to Venezuela to discuss the project to build a shipyard near the Orinoco River for building small craft such as barges, tugs and service ships. Russia also proposed supplying or jointly building at Venezuelan shipyards dredging equipment, tugs, cranes, survey craft and passenger vessels.</w:t>
      </w:r>
    </w:p>
    <w:p w:rsidR="00162A37" w:rsidRPr="00E54EF0" w:rsidRDefault="00162A37">
      <w:pPr>
        <w:spacing w:after="200" w:line="276" w:lineRule="auto"/>
        <w:rPr>
          <w:rStyle w:val="StyleBoldUnderline"/>
        </w:rPr>
      </w:pPr>
      <w:r w:rsidRPr="00E54EF0">
        <w:rPr>
          <w:rStyle w:val="StyleBoldUnderline"/>
        </w:rPr>
        <w:br w:type="page"/>
      </w:r>
    </w:p>
    <w:p w:rsidR="00162A37" w:rsidRPr="00E54EF0" w:rsidRDefault="00162A37" w:rsidP="00162A37">
      <w:pPr>
        <w:pStyle w:val="Heading3"/>
      </w:pPr>
      <w:r w:rsidRPr="00E54EF0">
        <w:lastRenderedPageBreak/>
        <w:t>Solvency- Venezuela- Oil (Tech)</w:t>
      </w:r>
    </w:p>
    <w:p w:rsidR="00162A37" w:rsidRPr="00E54EF0" w:rsidRDefault="00162A37" w:rsidP="00162A37">
      <w:pPr>
        <w:pStyle w:val="Heading4"/>
      </w:pPr>
      <w:r w:rsidRPr="00E54EF0">
        <w:t>Russia key to energy cooperation/development- vital technology</w:t>
      </w:r>
    </w:p>
    <w:p w:rsidR="00162A37" w:rsidRPr="00E54EF0" w:rsidRDefault="00162A37" w:rsidP="00162A37">
      <w:pPr>
        <w:rPr>
          <w:rStyle w:val="StyleBoldUnderline"/>
          <w:bCs w:val="0"/>
          <w:sz w:val="12"/>
          <w:u w:val="none"/>
        </w:rPr>
      </w:pPr>
      <w:r w:rsidRPr="00E54EF0">
        <w:rPr>
          <w:rStyle w:val="StyleStyleBold12pt"/>
        </w:rPr>
        <w:t xml:space="preserve">Center for World Conflict Peace 3/9 </w:t>
      </w:r>
      <w:r w:rsidRPr="00E54EF0">
        <w:rPr>
          <w:sz w:val="12"/>
        </w:rPr>
        <w:t xml:space="preserve">(Center for World Conflict and Peace (CWCP) is an independent, non-partisan think tank. It was formed in January 2011 by Dr. Brad Nelson and Dr. Yohanes Sulaiman. Brad and Yohanes are experts on international politics, security, and policymaking. </w:t>
      </w:r>
      <w:hyperlink r:id="rId15" w:history="1">
        <w:r w:rsidRPr="00E54EF0">
          <w:rPr>
            <w:rStyle w:val="Hyperlink"/>
            <w:sz w:val="12"/>
          </w:rPr>
          <w:t>http://centerforworldconflictandpeace.blogspot.com/2013/03/russias-uncertain-position-in-post.html</w:t>
        </w:r>
      </w:hyperlink>
      <w:r w:rsidRPr="00E54EF0">
        <w:rPr>
          <w:sz w:val="12"/>
        </w:rPr>
        <w:t xml:space="preserve"> Accessed on 6/28/13)</w:t>
      </w:r>
    </w:p>
    <w:p w:rsidR="00162A37" w:rsidRPr="00E54EF0" w:rsidRDefault="00162A37" w:rsidP="00162A37">
      <w:pPr>
        <w:rPr>
          <w:bCs/>
          <w:sz w:val="22"/>
          <w:u w:val="single"/>
        </w:rPr>
      </w:pPr>
      <w:r w:rsidRPr="00E54EF0">
        <w:rPr>
          <w:sz w:val="14"/>
        </w:rPr>
        <w:t>&lt;</w:t>
      </w:r>
      <w:r w:rsidRPr="00E54EF0">
        <w:rPr>
          <w:rStyle w:val="StyleBoldUnderline"/>
        </w:rPr>
        <w:t>One of the biggest areas of cooperation between Russia and Venezuela is the energy sector</w:t>
      </w:r>
      <w:r w:rsidRPr="00E54EF0">
        <w:rPr>
          <w:sz w:val="14"/>
        </w:rPr>
        <w:t>, a fact recently underscored by Vladimir Putin’s decision to send Igor Sechin, CEO of Russia’s state owned oil company Rosneft, as a special presidential envoy to Hugo Chávez’s funeral. Venezuela has the largest proven reserves of crude oil in the world, but the oil is in need of a more intense refinement process than most other crude supplies around the world</w:t>
      </w:r>
      <w:r w:rsidRPr="00E54EF0">
        <w:rPr>
          <w:rStyle w:val="StyleBoldUnderline"/>
        </w:rPr>
        <w:t xml:space="preserve">. Russia has the technological capabilities Venezuela needs to refine its heavy crude, and Russian energy companies are active in several aspects of the Venezuelan energy industry. </w:t>
      </w:r>
      <w:r w:rsidRPr="00E54EF0">
        <w:rPr>
          <w:sz w:val="12"/>
        </w:rPr>
        <w:t>¶</w:t>
      </w:r>
      <w:r w:rsidRPr="00E54EF0">
        <w:rPr>
          <w:sz w:val="14"/>
        </w:rPr>
        <w:t xml:space="preserve"> Russian companies plan to invest $17.6 billion in Venezuela by 2019 and multiply energy output fourfold in an attempt to expand cooperation to offshore areas and oil services, according to Reuters. Sechin has said Rosneft will finance production with loans from Russian banks and credit lines from international banks. </w:t>
      </w:r>
      <w:r w:rsidRPr="00E54EF0">
        <w:rPr>
          <w:rStyle w:val="StyleBoldUnderline"/>
        </w:rPr>
        <w:t>Because the Venezuelan economy is currently in shambles, it is highly likely that the Russian-Venezuelan energy cooperation will continue, with the possibility that if a government friendlier to the United States should take power, existing contracts with Russian companies would continue</w:t>
      </w:r>
      <w:r w:rsidRPr="00E54EF0">
        <w:rPr>
          <w:sz w:val="14"/>
        </w:rPr>
        <w:t>, but that American companies would be invited to participate in new ventures.&gt;</w:t>
      </w:r>
    </w:p>
    <w:p w:rsidR="00AE228F" w:rsidRPr="00E54EF0" w:rsidRDefault="00AE228F" w:rsidP="00AE228F">
      <w:pPr>
        <w:pStyle w:val="Heading4"/>
      </w:pPr>
      <w:r w:rsidRPr="00E54EF0">
        <w:t>Russia solves Venezuela’s tech needs</w:t>
      </w:r>
    </w:p>
    <w:p w:rsidR="00AE228F" w:rsidRPr="00E54EF0" w:rsidRDefault="00AE228F" w:rsidP="00AE228F">
      <w:pPr>
        <w:rPr>
          <w:rStyle w:val="StyleBoldUnderline"/>
          <w:bCs w:val="0"/>
          <w:sz w:val="12"/>
          <w:u w:val="none"/>
        </w:rPr>
      </w:pPr>
      <w:r w:rsidRPr="00E54EF0">
        <w:rPr>
          <w:rStyle w:val="StyleStyleBold12pt"/>
        </w:rPr>
        <w:t>Rapoza 7/2/13</w:t>
      </w:r>
      <w:r w:rsidRPr="00E54EF0">
        <w:rPr>
          <w:sz w:val="12"/>
        </w:rPr>
        <w:t xml:space="preserve"> – Forbes staff writier for Brazil, Russia, India and China (July 2</w:t>
      </w:r>
      <w:r w:rsidRPr="00E54EF0">
        <w:rPr>
          <w:sz w:val="12"/>
          <w:vertAlign w:val="superscript"/>
        </w:rPr>
        <w:t>nd</w:t>
      </w:r>
      <w:r w:rsidRPr="00E54EF0">
        <w:rPr>
          <w:sz w:val="12"/>
        </w:rPr>
        <w:t>, 2013, Ken, Forbes, “In Venezuela, Russia's Rosneft Quietly Expands Its Reach”, http://www.forbes.com/sites/kenrapoza/2013/07/02/in-venezuela-russias-rosneft-quietly-expands-its-reach/, accessed 7-22-13, BH)</w:t>
      </w:r>
    </w:p>
    <w:p w:rsidR="00AE228F" w:rsidRPr="00E54EF0" w:rsidRDefault="00AE228F" w:rsidP="00AE228F">
      <w:pPr>
        <w:rPr>
          <w:sz w:val="14"/>
        </w:rPr>
      </w:pPr>
      <w:r w:rsidRPr="00E54EF0">
        <w:rPr>
          <w:sz w:val="14"/>
        </w:rPr>
        <w:t xml:space="preserve">Russia’s largest oil company, </w:t>
      </w:r>
      <w:proofErr w:type="gramStart"/>
      <w:r w:rsidRPr="00E54EF0">
        <w:rPr>
          <w:rStyle w:val="StyleBoldUnderline"/>
        </w:rPr>
        <w:t>Rosneft</w:t>
      </w:r>
      <w:r w:rsidRPr="00E54EF0">
        <w:rPr>
          <w:sz w:val="14"/>
        </w:rPr>
        <w:t xml:space="preserve"> ,</w:t>
      </w:r>
      <w:proofErr w:type="gramEnd"/>
      <w:r w:rsidRPr="00E54EF0">
        <w:rPr>
          <w:sz w:val="14"/>
        </w:rPr>
        <w:t xml:space="preserve"> said it </w:t>
      </w:r>
      <w:r w:rsidRPr="00E54EF0">
        <w:rPr>
          <w:rStyle w:val="StyleBoldUnderline"/>
        </w:rPr>
        <w:t>signed a deal with</w:t>
      </w:r>
      <w:r w:rsidRPr="00E54EF0">
        <w:rPr>
          <w:sz w:val="14"/>
        </w:rPr>
        <w:t xml:space="preserve"> Venezuelan state owned oil major </w:t>
      </w:r>
      <w:r w:rsidRPr="00E54EF0">
        <w:rPr>
          <w:rStyle w:val="StyleBoldUnderline"/>
        </w:rPr>
        <w:t>PDVSA</w:t>
      </w:r>
      <w:r w:rsidRPr="00E54EF0">
        <w:rPr>
          <w:sz w:val="14"/>
        </w:rPr>
        <w:t xml:space="preserve"> on Tuesday </w:t>
      </w:r>
      <w:r w:rsidRPr="00E54EF0">
        <w:rPr>
          <w:rStyle w:val="StyleBoldUnderline"/>
        </w:rPr>
        <w:t>to explore for fossil fuels off the coast of the oil rich South American nation.</w:t>
      </w:r>
      <w:r w:rsidRPr="00E54EF0">
        <w:rPr>
          <w:rStyle w:val="StyleBoldUnderline"/>
          <w:sz w:val="12"/>
          <w:u w:val="none"/>
        </w:rPr>
        <w:t>¶</w:t>
      </w:r>
      <w:r w:rsidRPr="00E54EF0">
        <w:rPr>
          <w:sz w:val="14"/>
        </w:rPr>
        <w:t xml:space="preserve"> The deal was signed in Moscow between Rosneft President Igor Sechin and Venenzuelan Oil Minister and PDVSA President Rafael Ramirez.</w:t>
      </w:r>
      <w:r w:rsidRPr="00E54EF0">
        <w:rPr>
          <w:rStyle w:val="StyleBoldUnderline"/>
        </w:rPr>
        <w:t xml:space="preserve"> The agreement between the two state owned oil giants includes joint studies for evaluation of technical and economic viability of offshore gas in Venezuela, gas liquefaction for export and domestic sales and additional joint development of natural gas fields.</w:t>
      </w:r>
      <w:r w:rsidRPr="00E54EF0">
        <w:rPr>
          <w:sz w:val="12"/>
        </w:rPr>
        <w:t>¶</w:t>
      </w:r>
      <w:r w:rsidRPr="00E54EF0">
        <w:rPr>
          <w:sz w:val="14"/>
        </w:rPr>
        <w:t xml:space="preserve"> </w:t>
      </w:r>
      <w:r w:rsidRPr="00E54EF0">
        <w:rPr>
          <w:rStyle w:val="StyleBoldUnderline"/>
        </w:rPr>
        <w:t>Rosneft and PDVSA are discussing the possibilities of developing oil and gas projects in the Rio Caribe and Mejillones fields, as well as exploring for hydrocarbons in the Venezuelan part of the Caribbean Basin, Gulf of Venezuela and the Atlantic Coast</w:t>
      </w:r>
      <w:r w:rsidRPr="00E54EF0">
        <w:rPr>
          <w:sz w:val="14"/>
        </w:rPr>
        <w:t>, Rosneft said in a press release today.</w:t>
      </w:r>
      <w:r w:rsidRPr="00E54EF0">
        <w:rPr>
          <w:sz w:val="12"/>
        </w:rPr>
        <w:t>¶</w:t>
      </w:r>
      <w:r w:rsidRPr="00E54EF0">
        <w:rPr>
          <w:sz w:val="14"/>
        </w:rPr>
        <w:t xml:space="preserve"> Sechin was in Venezuela in May to discuss trade relations. There, he also met with PDVSA’s Ramirez to discuss future collaboration between the historically close countries. While in Venezuela, Sechin signed agreements to create a joint venture to develop heavy oil reserves in Venezuela within the Carabobo-2 project.</w:t>
      </w:r>
      <w:r w:rsidRPr="00E54EF0">
        <w:rPr>
          <w:sz w:val="12"/>
        </w:rPr>
        <w:t>¶</w:t>
      </w:r>
      <w:r w:rsidRPr="00E54EF0">
        <w:rPr>
          <w:sz w:val="14"/>
        </w:rPr>
        <w:t xml:space="preserve"> </w:t>
      </w:r>
      <w:r w:rsidRPr="00E54EF0">
        <w:rPr>
          <w:rStyle w:val="StyleBoldUnderline"/>
        </w:rPr>
        <w:t>Rosneft’s stake in that joint venture will amount to 40%, the other 60% will be held by PDVSA subsidiary CVP</w:t>
      </w:r>
      <w:r w:rsidRPr="00E54EF0">
        <w:rPr>
          <w:sz w:val="14"/>
        </w:rPr>
        <w:t xml:space="preserve">. The Carabobo-2 project includes blocks Carabobo-2 North and Carabobo-4 West with </w:t>
      </w:r>
      <w:r w:rsidRPr="00E54EF0">
        <w:rPr>
          <w:rStyle w:val="StyleBoldUnderline"/>
        </w:rPr>
        <w:t>a total area of 342 square kilometers located in the Orinoco River’s heavy crude belt. Reserves at the blocks are estimated to be 40 billion barrels. Commercial oil production is expected to peak at over 400 thousand barrels per day</w:t>
      </w:r>
      <w:r w:rsidRPr="00E54EF0">
        <w:rPr>
          <w:sz w:val="14"/>
        </w:rPr>
        <w:t>, Rosneft said.</w:t>
      </w:r>
      <w:r w:rsidRPr="00E54EF0">
        <w:rPr>
          <w:sz w:val="12"/>
        </w:rPr>
        <w:t>¶</w:t>
      </w:r>
      <w:r w:rsidRPr="00E54EF0">
        <w:rPr>
          <w:sz w:val="14"/>
        </w:rPr>
        <w:t xml:space="preserve"> </w:t>
      </w:r>
      <w:r w:rsidRPr="00E54EF0">
        <w:rPr>
          <w:rStyle w:val="StyleBoldUnderline"/>
        </w:rPr>
        <w:t>The new Russia-Venezuela joint venture is called PetroVictoria.</w:t>
      </w:r>
      <w:r w:rsidRPr="00E54EF0">
        <w:rPr>
          <w:rStyle w:val="StyleBoldUnderline"/>
          <w:sz w:val="12"/>
          <w:u w:val="none"/>
        </w:rPr>
        <w:t>¶</w:t>
      </w:r>
      <w:r w:rsidRPr="00E54EF0">
        <w:rPr>
          <w:sz w:val="14"/>
        </w:rPr>
        <w:t xml:space="preserve"> </w:t>
      </w:r>
    </w:p>
    <w:p w:rsidR="00AE228F" w:rsidRPr="00E54EF0" w:rsidRDefault="00AE228F" w:rsidP="00AE228F"/>
    <w:p w:rsidR="00C746F4" w:rsidRPr="00E54EF0" w:rsidRDefault="005565ED" w:rsidP="005565ED">
      <w:pPr>
        <w:spacing w:after="200" w:line="276" w:lineRule="auto"/>
        <w:rPr>
          <w:bCs/>
          <w:sz w:val="22"/>
          <w:u w:val="single"/>
        </w:rPr>
      </w:pPr>
      <w:r w:rsidRPr="00E54EF0">
        <w:rPr>
          <w:rStyle w:val="StyleBoldUnderline"/>
        </w:rPr>
        <w:br w:type="page"/>
      </w:r>
    </w:p>
    <w:p w:rsidR="00FD6EC3" w:rsidRPr="00E54EF0" w:rsidRDefault="00FD6EC3" w:rsidP="00FD6EC3"/>
    <w:p w:rsidR="00127285" w:rsidRPr="00E54EF0" w:rsidRDefault="00127285" w:rsidP="00127285"/>
    <w:p w:rsidR="00127285" w:rsidRPr="00E54EF0" w:rsidRDefault="00127285" w:rsidP="00127285"/>
    <w:p w:rsidR="00127285" w:rsidRPr="00E54EF0" w:rsidRDefault="00127285" w:rsidP="00127285">
      <w:pPr>
        <w:pStyle w:val="Heading2"/>
      </w:pPr>
      <w:r w:rsidRPr="00E54EF0">
        <w:lastRenderedPageBreak/>
        <w:t>ATs</w:t>
      </w:r>
    </w:p>
    <w:p w:rsidR="00127285" w:rsidRPr="00E54EF0" w:rsidRDefault="00127285" w:rsidP="00127285"/>
    <w:p w:rsidR="00127285" w:rsidRPr="00E54EF0" w:rsidRDefault="00127285" w:rsidP="00127285">
      <w:pPr>
        <w:pStyle w:val="Heading3"/>
      </w:pPr>
      <w:r w:rsidRPr="00E54EF0">
        <w:lastRenderedPageBreak/>
        <w:t xml:space="preserve">AT: Chavez Death Proves no Russian Investment </w:t>
      </w:r>
    </w:p>
    <w:p w:rsidR="00127285" w:rsidRPr="00E54EF0" w:rsidRDefault="00127285" w:rsidP="00127285"/>
    <w:p w:rsidR="00127285" w:rsidRPr="00E54EF0" w:rsidRDefault="00127285" w:rsidP="00127285">
      <w:pPr>
        <w:pStyle w:val="Heading4"/>
      </w:pPr>
      <w:r w:rsidRPr="00E54EF0">
        <w:t>False- Chavez death ramps up Russian investment in the region</w:t>
      </w:r>
    </w:p>
    <w:p w:rsidR="00127285" w:rsidRPr="00E54EF0" w:rsidRDefault="00127285" w:rsidP="00127285">
      <w:pPr>
        <w:rPr>
          <w:sz w:val="12"/>
        </w:rPr>
      </w:pPr>
      <w:r w:rsidRPr="00E54EF0">
        <w:rPr>
          <w:rStyle w:val="StyleStyleBold12pt"/>
        </w:rPr>
        <w:t>The Maritime Executive 13</w:t>
      </w:r>
      <w:r w:rsidRPr="00E54EF0">
        <w:rPr>
          <w:sz w:val="12"/>
        </w:rPr>
        <w:t xml:space="preserve"> – world’s largest international business journal (March 6, 2013, The Maritime Executive, “Russia Sees Venezuela Oil, Arms Shipping Moving Ahead </w:t>
      </w:r>
      <w:proofErr w:type="gramStart"/>
      <w:r w:rsidRPr="00E54EF0">
        <w:rPr>
          <w:sz w:val="12"/>
        </w:rPr>
        <w:t>After</w:t>
      </w:r>
      <w:proofErr w:type="gramEnd"/>
      <w:r w:rsidRPr="00E54EF0">
        <w:rPr>
          <w:sz w:val="12"/>
        </w:rPr>
        <w:t xml:space="preserve"> Death of Chavez”, http://www.maritime-executive.com/article/Russia-Sees-Venezuela-Oil-Arms-Shipping-Moving-Ahead-After-Death-of-Chavez/, accessed 7-21-13, BH)</w:t>
      </w:r>
    </w:p>
    <w:p w:rsidR="00127285" w:rsidRPr="00E54EF0" w:rsidRDefault="00127285" w:rsidP="00127285">
      <w:pPr>
        <w:rPr>
          <w:rStyle w:val="StyleBoldUnderline"/>
        </w:rPr>
      </w:pPr>
      <w:r w:rsidRPr="00E54EF0">
        <w:rPr>
          <w:rStyle w:val="StyleBoldUnderline"/>
        </w:rPr>
        <w:t>Russia expects to continue benefitting from economic ties with Venezuela via billions of dollars in oil</w:t>
      </w:r>
      <w:r w:rsidRPr="00E54EF0">
        <w:rPr>
          <w:sz w:val="16"/>
        </w:rPr>
        <w:t xml:space="preserve"> and weapons contracts after the death of Hugo Chavez, who led the South American country for 14 years.</w:t>
      </w:r>
      <w:r w:rsidRPr="00E54EF0">
        <w:rPr>
          <w:sz w:val="12"/>
        </w:rPr>
        <w:t>¶</w:t>
      </w:r>
      <w:r w:rsidRPr="00E54EF0">
        <w:rPr>
          <w:sz w:val="16"/>
        </w:rPr>
        <w:t xml:space="preserve"> “A constructive, positive and mutually beneficial agenda will remain a constant for any government, as it will from the Russian side,” President Vladimir Putin’s spokesman, Dmitry Peskov, said in the Siberian city of Novosibirsk today.</w:t>
      </w:r>
      <w:r w:rsidRPr="00E54EF0">
        <w:rPr>
          <w:sz w:val="12"/>
        </w:rPr>
        <w:t>¶</w:t>
      </w:r>
      <w:r w:rsidRPr="00E54EF0">
        <w:rPr>
          <w:sz w:val="16"/>
        </w:rPr>
        <w:t xml:space="preserve"> Putin tapped OAO Rosneft Chief Executive Officer Igor Sechin to lead the Russian delegation to Chavez’s funeral on March 8, Peskov said. Sergey Chemezov, head of Rustech, a government holding company that includes several weapons manufacturers, and Industry and Trade Minister Denis Manturov will also attend, Peskov said.</w:t>
      </w:r>
      <w:r w:rsidRPr="00E54EF0">
        <w:rPr>
          <w:sz w:val="12"/>
        </w:rPr>
        <w:t>¶</w:t>
      </w:r>
      <w:r w:rsidRPr="00E54EF0">
        <w:rPr>
          <w:sz w:val="16"/>
        </w:rPr>
        <w:t xml:space="preserve"> </w:t>
      </w:r>
      <w:r w:rsidRPr="00E54EF0">
        <w:rPr>
          <w:rStyle w:val="StyleBoldUnderline"/>
        </w:rPr>
        <w:t>Since Putin and Chavez first met in 2001, Venezuela has become the most important overseas investment target for Russian oil companies and is on track to become the largest export market for Russian arms after India by 2015, according to Viktor Semyonov and Igor Korotchenko, analysts at the Russian Academy of Sciences and the Center for Analysis of World Arms Trade, respectively.</w:t>
      </w:r>
      <w:r w:rsidRPr="00E54EF0">
        <w:rPr>
          <w:rStyle w:val="StyleBoldUnderline"/>
          <w:sz w:val="12"/>
          <w:u w:val="none"/>
        </w:rPr>
        <w:t>¶</w:t>
      </w:r>
      <w:r w:rsidRPr="00E54EF0">
        <w:rPr>
          <w:sz w:val="16"/>
        </w:rPr>
        <w:t xml:space="preserve"> Chavez was an “outstanding leader” and “close friend” of Russia, Putin said in a statement released by the Kremlin. The Venezuelan leader was an “unconventional and strong person who looked to the future and always set the highest standard for himself,” Putin said.</w:t>
      </w:r>
      <w:r w:rsidRPr="00E54EF0">
        <w:rPr>
          <w:sz w:val="12"/>
        </w:rPr>
        <w:t>¶</w:t>
      </w:r>
      <w:r w:rsidRPr="00E54EF0">
        <w:rPr>
          <w:sz w:val="16"/>
        </w:rPr>
        <w:t xml:space="preserve"> ‘Worries Overblown’</w:t>
      </w:r>
      <w:r w:rsidRPr="00E54EF0">
        <w:rPr>
          <w:sz w:val="12"/>
        </w:rPr>
        <w:t>¶</w:t>
      </w:r>
      <w:r w:rsidRPr="00E54EF0">
        <w:rPr>
          <w:sz w:val="16"/>
        </w:rPr>
        <w:t xml:space="preserve"> </w:t>
      </w:r>
      <w:r w:rsidRPr="00E54EF0">
        <w:rPr>
          <w:rStyle w:val="StyleBoldUnderline"/>
        </w:rPr>
        <w:t>Rosneft and other Russian oil producers plan to invest $17.6 billion in Venezuela to quadruple their combined output in the country to 930,000 barrels a day by 2019, Venezuela’s oil minister, Rafael Ramirez, said in January. That would be about equal to what Azerbaijan, the third-largest supplier in the former Soviet Union, currently produces.</w:t>
      </w:r>
    </w:p>
    <w:p w:rsidR="005650CD" w:rsidRPr="00E54EF0" w:rsidRDefault="005650CD" w:rsidP="00127285">
      <w:pPr>
        <w:rPr>
          <w:rStyle w:val="StyleBoldUnderline"/>
        </w:rPr>
      </w:pPr>
    </w:p>
    <w:p w:rsidR="005650CD" w:rsidRPr="00E54EF0" w:rsidRDefault="005650CD" w:rsidP="005650CD">
      <w:pPr>
        <w:pStyle w:val="Heading4"/>
      </w:pPr>
      <w:r w:rsidRPr="00E54EF0">
        <w:t>Increasing influence post-Chavez</w:t>
      </w:r>
    </w:p>
    <w:p w:rsidR="005650CD" w:rsidRPr="00E54EF0" w:rsidRDefault="005650CD" w:rsidP="005650CD">
      <w:pPr>
        <w:rPr>
          <w:b/>
          <w:bCs/>
          <w:sz w:val="22"/>
          <w:u w:val="single"/>
        </w:rPr>
      </w:pPr>
      <w:r w:rsidRPr="00E54EF0">
        <w:rPr>
          <w:rStyle w:val="StyleStyleBold12pt"/>
        </w:rPr>
        <w:t>ITAR-TASS 7/2</w:t>
      </w:r>
      <w:r w:rsidRPr="00E54EF0">
        <w:rPr>
          <w:sz w:val="14"/>
        </w:rPr>
        <w:t xml:space="preserve"> – Information Telegraph Agency of Russia -- one of the world's largest international information agencies, (July 2, 2013, ITAR-TASS, Lexis Nexis, accessed 7-23-13, BH)</w:t>
      </w:r>
    </w:p>
    <w:p w:rsidR="005650CD" w:rsidRPr="00E54EF0" w:rsidRDefault="005650CD" w:rsidP="005650CD">
      <w:pPr>
        <w:rPr>
          <w:sz w:val="14"/>
        </w:rPr>
      </w:pPr>
      <w:r w:rsidRPr="00E54EF0">
        <w:rPr>
          <w:sz w:val="14"/>
        </w:rPr>
        <w:t xml:space="preserve">- </w:t>
      </w:r>
      <w:r w:rsidRPr="00E54EF0">
        <w:rPr>
          <w:rStyle w:val="StyleBoldUnderline"/>
        </w:rPr>
        <w:t xml:space="preserve">Russian President </w:t>
      </w:r>
      <w:r w:rsidRPr="00E54EF0">
        <w:rPr>
          <w:sz w:val="14"/>
        </w:rPr>
        <w:t>Vladimir</w:t>
      </w:r>
      <w:r w:rsidRPr="00E54EF0">
        <w:rPr>
          <w:rStyle w:val="StyleBoldUnderline"/>
        </w:rPr>
        <w:t xml:space="preserve"> Putin is glad that new Venezuelan President</w:t>
      </w:r>
      <w:r w:rsidRPr="00E54EF0">
        <w:rPr>
          <w:sz w:val="14"/>
        </w:rPr>
        <w:t xml:space="preserve"> Nicolas </w:t>
      </w:r>
      <w:r w:rsidRPr="00E54EF0">
        <w:rPr>
          <w:rStyle w:val="StyleBoldUnderline"/>
        </w:rPr>
        <w:t>Maduro</w:t>
      </w:r>
      <w:r w:rsidRPr="00E54EF0">
        <w:rPr>
          <w:sz w:val="14"/>
        </w:rPr>
        <w:t xml:space="preserve"> </w:t>
      </w:r>
      <w:r w:rsidRPr="00E54EF0">
        <w:rPr>
          <w:rStyle w:val="StyleBoldUnderline"/>
        </w:rPr>
        <w:t>continues the policy of his predecessor</w:t>
      </w:r>
      <w:r w:rsidRPr="00E54EF0">
        <w:rPr>
          <w:sz w:val="14"/>
        </w:rPr>
        <w:t xml:space="preserve"> Hugo Chavez </w:t>
      </w:r>
      <w:r w:rsidRPr="00E54EF0">
        <w:rPr>
          <w:rStyle w:val="StyleBoldUnderline"/>
        </w:rPr>
        <w:t>for</w:t>
      </w:r>
      <w:r w:rsidRPr="00E54EF0">
        <w:rPr>
          <w:sz w:val="14"/>
        </w:rPr>
        <w:t xml:space="preserve"> </w:t>
      </w:r>
      <w:r w:rsidRPr="00E54EF0">
        <w:rPr>
          <w:rStyle w:val="StyleBoldUnderline"/>
        </w:rPr>
        <w:t>the development of relations with Russia.</w:t>
      </w:r>
      <w:r w:rsidRPr="00E54EF0">
        <w:rPr>
          <w:rStyle w:val="StyleBoldUnderline"/>
          <w:sz w:val="12"/>
          <w:u w:val="none"/>
        </w:rPr>
        <w:t>¶</w:t>
      </w:r>
      <w:r w:rsidRPr="00E54EF0">
        <w:rPr>
          <w:rStyle w:val="StyleBoldUnderline"/>
          <w:sz w:val="12"/>
        </w:rPr>
        <w:t xml:space="preserve"> </w:t>
      </w:r>
      <w:r w:rsidRPr="00E54EF0">
        <w:rPr>
          <w:sz w:val="14"/>
        </w:rPr>
        <w:t>"As for bilateral relations, I am very glad to note that you have taken firmly the baton from your predecessor, who was one of the brightest leaders in Latin America, Hugo Chavez, and continue the development of Russian-Venezuelan relations," the Russian president said at a meeting with Maduro.</w:t>
      </w:r>
      <w:r w:rsidRPr="00E54EF0">
        <w:rPr>
          <w:sz w:val="12"/>
        </w:rPr>
        <w:t>¶</w:t>
      </w:r>
      <w:r w:rsidRPr="00E54EF0">
        <w:rPr>
          <w:sz w:val="14"/>
        </w:rPr>
        <w:t xml:space="preserve"> The Venezuelan president thanked Putin "for solidarity and personal friendship with Chavez."</w:t>
      </w:r>
      <w:r w:rsidRPr="00E54EF0">
        <w:rPr>
          <w:sz w:val="12"/>
        </w:rPr>
        <w:t>¶</w:t>
      </w:r>
      <w:r w:rsidRPr="00E54EF0">
        <w:rPr>
          <w:sz w:val="14"/>
        </w:rPr>
        <w:t xml:space="preserve"> "Chavez always showed a great respect and love for Russia, we inherited this love to Russia. We came to confirm the desire to strengthen and expand a strategic alliance with Russia," Maduro said.</w:t>
      </w:r>
      <w:r w:rsidRPr="00E54EF0">
        <w:rPr>
          <w:sz w:val="12"/>
        </w:rPr>
        <w:t>¶</w:t>
      </w:r>
      <w:r w:rsidRPr="00E54EF0">
        <w:rPr>
          <w:sz w:val="14"/>
        </w:rPr>
        <w:t xml:space="preserve"> He added that he is very glad to visit Moscow and "continue the course, which Hugo Chavez had taken."</w:t>
      </w:r>
      <w:r w:rsidRPr="00E54EF0">
        <w:rPr>
          <w:sz w:val="12"/>
        </w:rPr>
        <w:t>¶</w:t>
      </w:r>
      <w:r w:rsidRPr="00E54EF0">
        <w:rPr>
          <w:sz w:val="14"/>
        </w:rPr>
        <w:t xml:space="preserve"> "Our homeland is special in Latin </w:t>
      </w:r>
      <w:proofErr w:type="gramStart"/>
      <w:r w:rsidRPr="00E54EF0">
        <w:rPr>
          <w:sz w:val="14"/>
        </w:rPr>
        <w:t>America,</w:t>
      </w:r>
      <w:proofErr w:type="gramEnd"/>
      <w:r w:rsidRPr="00E54EF0">
        <w:rPr>
          <w:sz w:val="14"/>
        </w:rPr>
        <w:t xml:space="preserve"> this is the homeland of Simon Bolivar. Russia can hope for the homeland of Bolivar," Maduro stated.</w:t>
      </w:r>
      <w:r w:rsidRPr="00E54EF0">
        <w:rPr>
          <w:sz w:val="12"/>
        </w:rPr>
        <w:t>¶</w:t>
      </w:r>
      <w:r w:rsidRPr="00E54EF0">
        <w:rPr>
          <w:sz w:val="14"/>
        </w:rPr>
        <w:t xml:space="preserve"> Putin noted that he is aware of the plans of the Venezuelan leader to attend a festive event, which will be devoted to the naming of a Moscow street after Chavez on Tuesday. "For us this is a very important event," Maduro thanked.</w:t>
      </w:r>
      <w:r w:rsidRPr="00E54EF0">
        <w:rPr>
          <w:sz w:val="12"/>
        </w:rPr>
        <w:t>¶</w:t>
      </w:r>
      <w:r w:rsidRPr="00E54EF0">
        <w:rPr>
          <w:sz w:val="14"/>
        </w:rPr>
        <w:t xml:space="preserve"> </w:t>
      </w:r>
      <w:r w:rsidRPr="00E54EF0">
        <w:rPr>
          <w:rStyle w:val="StyleBoldUnderline"/>
        </w:rPr>
        <w:t>The Russian president noted that "Russian-Venezuelan trade and economic relations entered a new level of two billion dollars." "Our companies have a major investment plan of over 20 billion dollars,"</w:t>
      </w:r>
      <w:r w:rsidRPr="00E54EF0">
        <w:rPr>
          <w:sz w:val="14"/>
        </w:rPr>
        <w:t xml:space="preserve"> Putin noted. In his view</w:t>
      </w:r>
      <w:r w:rsidRPr="00E54EF0">
        <w:rPr>
          <w:rStyle w:val="StyleBoldUnderline"/>
        </w:rPr>
        <w:t>, the two countries are working successfully over the diversification of bilateral contacts.</w:t>
      </w:r>
      <w:r w:rsidRPr="00E54EF0">
        <w:rPr>
          <w:rStyle w:val="StyleBoldUnderline"/>
          <w:sz w:val="12"/>
          <w:u w:val="none"/>
        </w:rPr>
        <w:t>¶</w:t>
      </w:r>
      <w:r w:rsidRPr="00E54EF0">
        <w:rPr>
          <w:rStyle w:val="StyleBoldUnderline"/>
          <w:sz w:val="12"/>
        </w:rPr>
        <w:t xml:space="preserve"> </w:t>
      </w:r>
      <w:r w:rsidRPr="00E54EF0">
        <w:rPr>
          <w:sz w:val="14"/>
        </w:rPr>
        <w:t xml:space="preserve">The Venezuelan president confirmed that "for the last few decades we have built the whole map of relations in different spheres." In his view, </w:t>
      </w:r>
      <w:r w:rsidRPr="00E54EF0">
        <w:rPr>
          <w:rStyle w:val="StyleBoldUnderline"/>
        </w:rPr>
        <w:t>Russia and Venezuela "are advancing perfectly in the energy sphere, oil, gas, equipment, and</w:t>
      </w:r>
      <w:r w:rsidRPr="00E54EF0">
        <w:rPr>
          <w:rStyle w:val="StyleStyleBold12pt"/>
        </w:rPr>
        <w:t xml:space="preserve"> </w:t>
      </w:r>
      <w:r w:rsidRPr="00E54EF0">
        <w:rPr>
          <w:rStyle w:val="StyleBoldUnderline"/>
        </w:rPr>
        <w:t>cooperation in the military sphere is developing at a good pace, the relations in the financial sector, the agrarian and industrial complex, education and culture are developing."</w:t>
      </w:r>
      <w:r w:rsidRPr="00E54EF0">
        <w:rPr>
          <w:rStyle w:val="StyleBoldUnderline"/>
          <w:sz w:val="12"/>
          <w:u w:val="none"/>
        </w:rPr>
        <w:t>¶</w:t>
      </w:r>
      <w:r w:rsidRPr="00E54EF0">
        <w:rPr>
          <w:rStyle w:val="StyleBoldUnderline"/>
        </w:rPr>
        <w:t xml:space="preserve"> "We have 14 trends, 63 issues, on which we are working</w:t>
      </w:r>
      <w:r w:rsidRPr="00E54EF0">
        <w:rPr>
          <w:sz w:val="14"/>
        </w:rPr>
        <w:t xml:space="preserve">," Nicolas </w:t>
      </w:r>
      <w:r w:rsidRPr="00E54EF0">
        <w:rPr>
          <w:rStyle w:val="StyleBoldUnderline"/>
        </w:rPr>
        <w:t>Maduro said</w:t>
      </w:r>
      <w:r w:rsidRPr="00E54EF0">
        <w:rPr>
          <w:sz w:val="14"/>
        </w:rPr>
        <w:t xml:space="preserve"> in conclusion.</w:t>
      </w:r>
    </w:p>
    <w:p w:rsidR="005650CD" w:rsidRPr="00E54EF0" w:rsidRDefault="005650CD" w:rsidP="00127285">
      <w:pPr>
        <w:rPr>
          <w:rStyle w:val="StyleBoldUnderline"/>
        </w:rPr>
      </w:pPr>
    </w:p>
    <w:p w:rsidR="00B9506C" w:rsidRPr="00E54EF0" w:rsidRDefault="00B9506C">
      <w:pPr>
        <w:spacing w:after="200" w:line="276" w:lineRule="auto"/>
        <w:rPr>
          <w:rStyle w:val="StyleBoldUnderline"/>
        </w:rPr>
      </w:pPr>
      <w:r w:rsidRPr="00E54EF0">
        <w:rPr>
          <w:rStyle w:val="StyleBoldUnderline"/>
        </w:rPr>
        <w:br w:type="page"/>
      </w:r>
    </w:p>
    <w:p w:rsidR="00B9506C" w:rsidRPr="00E54EF0" w:rsidRDefault="00B9506C" w:rsidP="00B9506C">
      <w:pPr>
        <w:pStyle w:val="Heading3"/>
      </w:pPr>
      <w:r w:rsidRPr="00E54EF0">
        <w:lastRenderedPageBreak/>
        <w:t>AT: Russian Investment = Arms Race</w:t>
      </w:r>
    </w:p>
    <w:p w:rsidR="00B9506C" w:rsidRPr="00E54EF0" w:rsidRDefault="00B9506C" w:rsidP="00B9506C"/>
    <w:p w:rsidR="00B9506C" w:rsidRPr="00E54EF0" w:rsidRDefault="00B9506C" w:rsidP="00B9506C">
      <w:pPr>
        <w:pStyle w:val="Heading4"/>
      </w:pPr>
      <w:r w:rsidRPr="00E54EF0">
        <w:t>Wont spill over – create an arms race</w:t>
      </w:r>
    </w:p>
    <w:p w:rsidR="00B9506C" w:rsidRPr="00E54EF0" w:rsidRDefault="00B9506C" w:rsidP="00B9506C">
      <w:pPr>
        <w:rPr>
          <w:sz w:val="12"/>
        </w:rPr>
      </w:pPr>
      <w:r w:rsidRPr="00E54EF0">
        <w:rPr>
          <w:rStyle w:val="StyleStyleBold12pt"/>
        </w:rPr>
        <w:t>Paniev 2012</w:t>
      </w:r>
      <w:r w:rsidRPr="00E54EF0">
        <w:rPr>
          <w:sz w:val="12"/>
        </w:rPr>
        <w:t xml:space="preserve"> (Yuri, One of the great experts on Latin America, Russian Academy of Sciences, Austral: Brazilian Journal of Strategy &amp; International Relations, “RUSSIA TURNING ON LATIN AMERICA,” v.1, n.1, Jan-Jun 2012 | pp.37-50 online)</w:t>
      </w:r>
    </w:p>
    <w:p w:rsidR="00B9506C" w:rsidRPr="00E54EF0" w:rsidRDefault="00B9506C" w:rsidP="00B9506C">
      <w:pPr>
        <w:rPr>
          <w:rStyle w:val="StyleBoldUnderline"/>
        </w:rPr>
      </w:pPr>
      <w:r w:rsidRPr="00E54EF0">
        <w:rPr>
          <w:rStyle w:val="StyleBoldUnderline"/>
        </w:rPr>
        <w:t>Indeed, while promoting cooperation with Latin America Russia is guided by geopolitical considerations.</w:t>
      </w:r>
      <w:r w:rsidRPr="00E54EF0">
        <w:rPr>
          <w:sz w:val="12"/>
        </w:rPr>
        <w:t xml:space="preserve"> My country, however, </w:t>
      </w:r>
      <w:r w:rsidRPr="00E54EF0">
        <w:rPr>
          <w:rStyle w:val="StyleBoldUnderline"/>
        </w:rPr>
        <w:t>is not unique when looking for ways to expand its presence in the world using the growing trade and economic opportunities and demands. This also applies to military cooperation</w:t>
      </w:r>
      <w:r w:rsidRPr="00E54EF0">
        <w:rPr>
          <w:sz w:val="12"/>
        </w:rPr>
        <w:t xml:space="preserve"> and not just </w:t>
      </w:r>
      <w:r w:rsidRPr="00E54EF0">
        <w:rPr>
          <w:rStyle w:val="StyleBoldUnderline"/>
        </w:rPr>
        <w:t>with Venezuela</w:t>
      </w:r>
      <w:r w:rsidRPr="00E54EF0">
        <w:rPr>
          <w:sz w:val="12"/>
        </w:rPr>
        <w:t xml:space="preserve">, but also with such countries as Argentina, Bolivia, Brazil, Peru and Chile, with which corresponding agreements were signed during 2004-2009. </w:t>
      </w:r>
      <w:r w:rsidRPr="00E54EF0">
        <w:rPr>
          <w:rStyle w:val="StyleBoldUnderline"/>
        </w:rPr>
        <w:t>As a major producer and exporter of weapons, Russia, naturally, is looking for new markets for its products including those in Latin America.</w:t>
      </w:r>
      <w:r w:rsidRPr="00E54EF0">
        <w:rPr>
          <w:sz w:val="12"/>
        </w:rPr>
        <w:t xml:space="preserve"> All the </w:t>
      </w:r>
      <w:r w:rsidRPr="00E54EF0">
        <w:rPr>
          <w:rStyle w:val="StyleStyleBold12pt"/>
        </w:rPr>
        <w:t>allegations that it is contributing to arms race do not stand up to criticism.</w:t>
      </w:r>
      <w:r w:rsidRPr="00E54EF0">
        <w:rPr>
          <w:sz w:val="12"/>
        </w:rPr>
        <w:t xml:space="preserve"> Here is just one eloquent fact: </w:t>
      </w:r>
      <w:r w:rsidRPr="00E54EF0">
        <w:rPr>
          <w:rStyle w:val="StyleBoldUnderline"/>
        </w:rPr>
        <w:t>the regional leader in military spending is Colombia</w:t>
      </w:r>
      <w:r w:rsidRPr="00E54EF0">
        <w:rPr>
          <w:sz w:val="12"/>
        </w:rPr>
        <w:t xml:space="preserve"> (4% of GDP), </w:t>
      </w:r>
      <w:r w:rsidRPr="00E54EF0">
        <w:rPr>
          <w:rStyle w:val="StyleBoldUnderline"/>
        </w:rPr>
        <w:t>while Venezuela spends no more than 1.3%</w:t>
      </w:r>
      <w:r w:rsidRPr="00E54EF0">
        <w:rPr>
          <w:sz w:val="12"/>
        </w:rPr>
        <w:t xml:space="preserve"> of its GDP25. However, </w:t>
      </w:r>
      <w:r w:rsidRPr="00E54EF0">
        <w:rPr>
          <w:rStyle w:val="StyleBoldUnderline"/>
        </w:rPr>
        <w:t xml:space="preserve">arms to Colombia are not coming from Russian, they come from the United States and France, both, incidentally, </w:t>
      </w:r>
      <w:proofErr w:type="gramStart"/>
      <w:r w:rsidRPr="00E54EF0">
        <w:rPr>
          <w:rStyle w:val="StyleBoldUnderline"/>
        </w:rPr>
        <w:t>being</w:t>
      </w:r>
      <w:proofErr w:type="gramEnd"/>
      <w:r w:rsidRPr="00E54EF0">
        <w:rPr>
          <w:rStyle w:val="StyleBoldUnderline"/>
        </w:rPr>
        <w:t xml:space="preserve"> the leading exporters the Latin American arms market. Up to this point Russia has only managed to get to the third place in Latin America.</w:t>
      </w:r>
    </w:p>
    <w:p w:rsidR="00AF1234" w:rsidRPr="00E54EF0" w:rsidRDefault="00AF1234" w:rsidP="00B9506C">
      <w:pPr>
        <w:rPr>
          <w:rStyle w:val="StyleBoldUnderline"/>
        </w:rPr>
      </w:pPr>
    </w:p>
    <w:p w:rsidR="00AF1234" w:rsidRPr="00E54EF0" w:rsidRDefault="00AF1234" w:rsidP="00AF1234">
      <w:pPr>
        <w:pStyle w:val="Heading4"/>
      </w:pPr>
      <w:r w:rsidRPr="00E54EF0">
        <w:t>Wont result in conflict – not a threat to stability</w:t>
      </w:r>
    </w:p>
    <w:p w:rsidR="00AF1234" w:rsidRPr="00E54EF0" w:rsidRDefault="00AF1234" w:rsidP="00AF1234">
      <w:pPr>
        <w:rPr>
          <w:sz w:val="12"/>
          <w:szCs w:val="16"/>
        </w:rPr>
      </w:pPr>
      <w:r w:rsidRPr="00E54EF0">
        <w:rPr>
          <w:rStyle w:val="StyleStyleBold12pt"/>
        </w:rPr>
        <w:t xml:space="preserve">Moloney 08 </w:t>
      </w:r>
      <w:r w:rsidRPr="00E54EF0">
        <w:rPr>
          <w:rStyle w:val="StyleStyleBold12pt"/>
          <w:b w:val="0"/>
          <w:sz w:val="16"/>
          <w:szCs w:val="16"/>
        </w:rPr>
        <w:t>(</w:t>
      </w:r>
      <w:r w:rsidRPr="00E54EF0">
        <w:rPr>
          <w:sz w:val="12"/>
          <w:szCs w:val="16"/>
        </w:rPr>
        <w:t>Anastasia Moloney is a British freelance journalist based in the Colombian capital, Bogota, for the last four years. She has lectured on U.S. foreign policy in Latin America at the Javeriana University in Bogota, wrote “Concern over Venezuela’s Russian arms purchases could be misplaced</w:t>
      </w:r>
      <w:proofErr w:type="gramStart"/>
      <w:r w:rsidRPr="00E54EF0">
        <w:rPr>
          <w:sz w:val="12"/>
          <w:szCs w:val="16"/>
        </w:rPr>
        <w:t xml:space="preserve">” </w:t>
      </w:r>
      <w:proofErr w:type="gramEnd"/>
      <w:r w:rsidRPr="00E54EF0">
        <w:fldChar w:fldCharType="begin"/>
      </w:r>
      <w:r w:rsidRPr="00E54EF0">
        <w:rPr>
          <w:sz w:val="12"/>
        </w:rPr>
        <w:instrText xml:space="preserve"> HYPERLINK "http://www.worldpoliticsreview.com/articles/2831/concern-over-venezuelas-russian-arms-purchases-could-be-misplaced%20Accessed%20on%206/28/13" </w:instrText>
      </w:r>
      <w:r w:rsidRPr="00E54EF0">
        <w:fldChar w:fldCharType="separate"/>
      </w:r>
      <w:r w:rsidRPr="00E54EF0">
        <w:rPr>
          <w:rStyle w:val="Hyperlink"/>
          <w:sz w:val="12"/>
          <w:szCs w:val="16"/>
        </w:rPr>
        <w:t>http://www.worldpoliticsreview.com/articles/2831/concern-over-venezuelas-russian-arms-purchases-could-be-misplaced Accessed on 6/28/13</w:t>
      </w:r>
      <w:r w:rsidRPr="00E54EF0">
        <w:rPr>
          <w:rStyle w:val="Hyperlink"/>
          <w:sz w:val="12"/>
          <w:szCs w:val="16"/>
        </w:rPr>
        <w:fldChar w:fldCharType="end"/>
      </w:r>
      <w:r w:rsidRPr="00E54EF0">
        <w:rPr>
          <w:sz w:val="12"/>
          <w:szCs w:val="16"/>
        </w:rPr>
        <w:t>)</w:t>
      </w:r>
    </w:p>
    <w:p w:rsidR="00AF1234" w:rsidRPr="00E54EF0" w:rsidRDefault="00AF1234" w:rsidP="00AF1234">
      <w:pPr>
        <w:rPr>
          <w:sz w:val="16"/>
        </w:rPr>
      </w:pPr>
      <w:r w:rsidRPr="00E54EF0">
        <w:rPr>
          <w:sz w:val="16"/>
        </w:rPr>
        <w:t xml:space="preserve">&lt;BOGOTÁ, Colombia -- Venezuela's strengthening military and diplomatic ties with Russia have led to alarmist headlines announcing the return of a Cold War standoff, and raising questions about the impact of Hugo Chávez's arms shopping spree on the regional balance of power. </w:t>
      </w:r>
      <w:r w:rsidRPr="00E54EF0">
        <w:rPr>
          <w:sz w:val="12"/>
        </w:rPr>
        <w:t>¶</w:t>
      </w:r>
      <w:r w:rsidRPr="00E54EF0">
        <w:rPr>
          <w:sz w:val="16"/>
        </w:rPr>
        <w:t xml:space="preserve"> </w:t>
      </w:r>
      <w:proofErr w:type="gramStart"/>
      <w:r w:rsidRPr="00E54EF0">
        <w:rPr>
          <w:sz w:val="16"/>
        </w:rPr>
        <w:t>But</w:t>
      </w:r>
      <w:proofErr w:type="gramEnd"/>
      <w:r w:rsidRPr="00E54EF0">
        <w:rPr>
          <w:sz w:val="16"/>
        </w:rPr>
        <w:t xml:space="preserve"> </w:t>
      </w:r>
      <w:r w:rsidRPr="00E54EF0">
        <w:rPr>
          <w:rStyle w:val="StyleBoldUnderline"/>
        </w:rPr>
        <w:t>even with the latest arms purchases, Venezuela does not top the list of the region's biggest military powers.</w:t>
      </w:r>
      <w:r w:rsidRPr="00E54EF0">
        <w:rPr>
          <w:sz w:val="16"/>
        </w:rPr>
        <w:t xml:space="preserve"> </w:t>
      </w:r>
      <w:r w:rsidRPr="00E54EF0">
        <w:rPr>
          <w:sz w:val="12"/>
        </w:rPr>
        <w:t>¶</w:t>
      </w:r>
      <w:r w:rsidRPr="00E54EF0">
        <w:rPr>
          <w:sz w:val="16"/>
        </w:rPr>
        <w:t xml:space="preserve"> </w:t>
      </w:r>
      <w:proofErr w:type="gramStart"/>
      <w:r w:rsidRPr="00E54EF0">
        <w:rPr>
          <w:sz w:val="16"/>
        </w:rPr>
        <w:t>Since</w:t>
      </w:r>
      <w:proofErr w:type="gramEnd"/>
      <w:r w:rsidRPr="00E54EF0">
        <w:rPr>
          <w:sz w:val="16"/>
        </w:rPr>
        <w:t xml:space="preserve"> 2005, Venezuela has spent over $4 billion on Russian hardware, including 24 Sukhoi fighter jets and dozens of combat helicopters. The purchase of over 100 T72 tanks to replace older French models is in the pipeline, say Venezuelan military officials. Recent unconfirmed reports in the Russian press suggest that Chávez also has plans to buy Project 636 diesel submarines, Mi-28 combat helicopters and airplanes, and around 20 Tor-M1 air-defense systems. </w:t>
      </w:r>
      <w:r w:rsidRPr="00E54EF0">
        <w:rPr>
          <w:sz w:val="12"/>
        </w:rPr>
        <w:t>¶</w:t>
      </w:r>
      <w:r w:rsidRPr="00E54EF0">
        <w:rPr>
          <w:sz w:val="16"/>
        </w:rPr>
        <w:t xml:space="preserve"> Furthermore, the presence of two Russian Tu-160 long-range bombers capable of carrying nuclear weapons during recent military exercises in Venezuela, as well as Moscow's $1 billion loan to Chávez for weapons purchases has raised eyebrows. </w:t>
      </w:r>
      <w:r w:rsidRPr="00E54EF0">
        <w:rPr>
          <w:sz w:val="12"/>
        </w:rPr>
        <w:t>¶</w:t>
      </w:r>
      <w:r w:rsidRPr="00E54EF0">
        <w:rPr>
          <w:sz w:val="16"/>
        </w:rPr>
        <w:t xml:space="preserve"> Chávez says his arms spending is driven by the need to replace obsolete weaponry, as well as legitimate defense concerns. For years, he has claimed that the U.S. is plotting to overthrow him, and has warned about a possible U.S. invasion. </w:t>
      </w:r>
      <w:r w:rsidRPr="00E54EF0">
        <w:rPr>
          <w:rStyle w:val="StyleBoldUnderline"/>
        </w:rPr>
        <w:t xml:space="preserve">A recurring theme of Chávez's anti-U.S. rhetoric -- which reached a new level when he expelled the U.S. ambassador to Caracas last month -- is the need for Venezuela to be prepared to counter a U.S. military threat. </w:t>
      </w:r>
      <w:r w:rsidRPr="00E54EF0">
        <w:rPr>
          <w:sz w:val="12"/>
        </w:rPr>
        <w:t>¶</w:t>
      </w:r>
      <w:r w:rsidRPr="00E54EF0">
        <w:rPr>
          <w:sz w:val="16"/>
        </w:rPr>
        <w:t xml:space="preserve"> But </w:t>
      </w:r>
      <w:r w:rsidRPr="00E54EF0">
        <w:rPr>
          <w:rStyle w:val="StyleBoldUnderline"/>
        </w:rPr>
        <w:t xml:space="preserve">Chávez's increased arms spending, buoyed by Venezuela's oil windfalls, is neither extraordinary nor unique compared with other countries in Latin </w:t>
      </w:r>
      <w:proofErr w:type="gramStart"/>
      <w:r w:rsidRPr="00E54EF0">
        <w:rPr>
          <w:rStyle w:val="StyleBoldUnderline"/>
        </w:rPr>
        <w:t>America.</w:t>
      </w:r>
      <w:proofErr w:type="gramEnd"/>
      <w:r w:rsidRPr="00E54EF0">
        <w:rPr>
          <w:rStyle w:val="StyleBoldUnderline"/>
        </w:rPr>
        <w:t xml:space="preserve"> </w:t>
      </w:r>
      <w:r w:rsidRPr="00E54EF0">
        <w:rPr>
          <w:sz w:val="16"/>
        </w:rPr>
        <w:t xml:space="preserve">In fact, </w:t>
      </w:r>
      <w:r w:rsidRPr="00E54EF0">
        <w:rPr>
          <w:rStyle w:val="StyleBoldUnderline"/>
        </w:rPr>
        <w:t xml:space="preserve">most South American nations have </w:t>
      </w:r>
      <w:proofErr w:type="gramStart"/>
      <w:r w:rsidRPr="00E54EF0">
        <w:rPr>
          <w:rStyle w:val="StyleBoldUnderline"/>
        </w:rPr>
        <w:t>raised</w:t>
      </w:r>
      <w:proofErr w:type="gramEnd"/>
      <w:r w:rsidRPr="00E54EF0">
        <w:rPr>
          <w:rStyle w:val="StyleBoldUnderline"/>
        </w:rPr>
        <w:t xml:space="preserve"> defense spending</w:t>
      </w:r>
      <w:r w:rsidRPr="00E54EF0">
        <w:rPr>
          <w:sz w:val="16"/>
        </w:rPr>
        <w:t xml:space="preserve">, and while Chávez's arms purchases from Moscow have captured the headlines, Chile has been quietly engaged in an arms buildup as well. Between 2003 and 2007, Chile ranked 12th in the world in arms imports. Last year, Colombia spent 2.8 percent of its GNP on defense, compared to Venezuela's 1.14 percent. </w:t>
      </w:r>
      <w:r w:rsidRPr="00E54EF0">
        <w:rPr>
          <w:sz w:val="12"/>
        </w:rPr>
        <w:t>¶</w:t>
      </w:r>
      <w:r w:rsidRPr="00E54EF0">
        <w:rPr>
          <w:sz w:val="16"/>
        </w:rPr>
        <w:t xml:space="preserve"> </w:t>
      </w:r>
      <w:r w:rsidRPr="00E54EF0">
        <w:rPr>
          <w:rStyle w:val="StyleBoldUnderline"/>
        </w:rPr>
        <w:t>"Brazil and Chile still remain the region's strongest military powers with Colombia coming third,</w:t>
      </w:r>
      <w:r w:rsidRPr="00E54EF0">
        <w:rPr>
          <w:sz w:val="16"/>
        </w:rPr>
        <w:t xml:space="preserve">" says Markus Schultze-Kraft in Bogotá, Latin American director at the International Crisis Group. "It doesn't change the military balance of power in Latin America."&gt; More alarming than Chávez's big ticket purchases is the arrival in Venezuela of 100,000 Russian Kalashnikov assault rifles two years ago, as well as Chávez's reported plans to build a factory to produce his own Kalashnikov line. "The main problem today in Latin America is small arms and not the high-tech big weapons systems," explains Schultze-Kraft. </w:t>
      </w:r>
      <w:r w:rsidRPr="00E54EF0">
        <w:rPr>
          <w:rStyle w:val="StyleBoldUnderline"/>
        </w:rPr>
        <w:t>"The bombers don't represent any sort of real threat to the region or to the U.S. It's the small arms that are problematic</w:t>
      </w:r>
      <w:r w:rsidRPr="00E54EF0">
        <w:rPr>
          <w:sz w:val="16"/>
        </w:rPr>
        <w:t xml:space="preserve">." The question of what happens to the old rifles once they're replaced by the shipments of new Russian AK-47s greatly worries the U.S. and its main ally in the region, Colombia. </w:t>
      </w:r>
      <w:r w:rsidRPr="00E54EF0">
        <w:rPr>
          <w:rStyle w:val="StyleBoldUnderline"/>
        </w:rPr>
        <w:t>Both countries suspect that Chávez maintains close ties with Colombia's FARC guerrillas, a long-running allegation that has led to fraught relations between Colombia and Venezuela.</w:t>
      </w:r>
      <w:r w:rsidRPr="00E54EF0">
        <w:rPr>
          <w:sz w:val="16"/>
        </w:rPr>
        <w:t xml:space="preserve"> </w:t>
      </w:r>
      <w:r w:rsidRPr="00E54EF0">
        <w:rPr>
          <w:rStyle w:val="StyleBoldUnderline"/>
        </w:rPr>
        <w:t xml:space="preserve">Both Washington and Bogotà also believe there is a real risk that the much sought-after AK-47s could end up in the wrong hands, be it FARC guerrillas or drug-traffickers in Mexico and Colombia. </w:t>
      </w:r>
      <w:r w:rsidRPr="00E54EF0">
        <w:rPr>
          <w:sz w:val="16"/>
        </w:rPr>
        <w:t xml:space="preserve">Some observers argue that </w:t>
      </w:r>
      <w:r w:rsidRPr="00E54EF0">
        <w:rPr>
          <w:rStyle w:val="StyleStyleBold12pt"/>
        </w:rPr>
        <w:t xml:space="preserve">Chávez's high-profile arms spending in Moscow represents a show of force and bravado rather than a real threat. </w:t>
      </w:r>
      <w:r w:rsidRPr="00E54EF0">
        <w:rPr>
          <w:rStyle w:val="StyleBoldUnderline"/>
        </w:rPr>
        <w:t>It is seen as part of a deliberate ploy to deflect attention from Venezuela's domestic woes</w:t>
      </w:r>
      <w:r w:rsidRPr="00E54EF0">
        <w:rPr>
          <w:rStyle w:val="StyleStyleBold12pt"/>
        </w:rPr>
        <w:t xml:space="preserve">, </w:t>
      </w:r>
      <w:r w:rsidRPr="00E54EF0">
        <w:rPr>
          <w:sz w:val="16"/>
        </w:rPr>
        <w:t xml:space="preserve">including soaring crime and inflation, ahead of what are expected to be tightly contested key local elections in the country next month. </w:t>
      </w:r>
      <w:r w:rsidRPr="00E54EF0">
        <w:rPr>
          <w:rStyle w:val="StyleBoldUnderline"/>
        </w:rPr>
        <w:t>For Russia, the strengthening of the Moscow-Caracas alliance is part of the country's broader strategy to expand ties in the region</w:t>
      </w:r>
      <w:r w:rsidRPr="00E54EF0">
        <w:rPr>
          <w:sz w:val="16"/>
        </w:rPr>
        <w:t xml:space="preserve">. </w:t>
      </w:r>
    </w:p>
    <w:p w:rsidR="00AF1234" w:rsidRPr="00E54EF0" w:rsidRDefault="00AF1234" w:rsidP="00B9506C">
      <w:pPr>
        <w:rPr>
          <w:rStyle w:val="StyleBoldUnderline"/>
        </w:rPr>
      </w:pPr>
    </w:p>
    <w:p w:rsidR="00AF1234" w:rsidRPr="00E54EF0" w:rsidRDefault="00AF1234" w:rsidP="00AF1234">
      <w:pPr>
        <w:pStyle w:val="Heading4"/>
      </w:pPr>
      <w:r w:rsidRPr="00E54EF0">
        <w:t>No arms race- Venezuela doesn’t compare to others in the region</w:t>
      </w:r>
    </w:p>
    <w:p w:rsidR="00AF1234" w:rsidRPr="00E54EF0" w:rsidRDefault="00AF1234" w:rsidP="00AF1234">
      <w:pPr>
        <w:rPr>
          <w:sz w:val="10"/>
          <w:szCs w:val="16"/>
        </w:rPr>
      </w:pPr>
      <w:r w:rsidRPr="00E54EF0">
        <w:rPr>
          <w:rStyle w:val="StyleStyleBold12pt"/>
        </w:rPr>
        <w:t xml:space="preserve">Waagstein 11 </w:t>
      </w:r>
      <w:r w:rsidRPr="00E54EF0">
        <w:rPr>
          <w:sz w:val="10"/>
        </w:rPr>
        <w:t xml:space="preserve">(Thorbjørn Waagstein is a highly qualified economist with broad international experience. </w:t>
      </w:r>
      <w:proofErr w:type="gramStart"/>
      <w:r w:rsidRPr="00E54EF0">
        <w:rPr>
          <w:sz w:val="10"/>
        </w:rPr>
        <w:t>Extensive experience in economic and financial analysis, both at macro and at micro level.</w:t>
      </w:r>
      <w:proofErr w:type="gramEnd"/>
      <w:r w:rsidRPr="00E54EF0">
        <w:rPr>
          <w:sz w:val="10"/>
        </w:rPr>
        <w:t xml:space="preserve"> He has ample experience in project and programme formulation, appraisal and implementation within a variety of sectors, both government to government support and NGO projects. He is an experienced team-leader for both programme formulations and evaluations in Latin America, Africa and Asia. He has experience in the formulation, implementation and evaluation of projects related to local economic development, environment and indigenous people, particularly in Latin America., wrote “Hugo is buying weapons, should we be worried?</w:t>
      </w:r>
      <w:proofErr w:type="gramStart"/>
      <w:r w:rsidRPr="00E54EF0">
        <w:rPr>
          <w:sz w:val="10"/>
        </w:rPr>
        <w:t xml:space="preserve">” </w:t>
      </w:r>
      <w:proofErr w:type="gramEnd"/>
      <w:r w:rsidRPr="00E54EF0">
        <w:rPr>
          <w:sz w:val="10"/>
        </w:rPr>
        <w:fldChar w:fldCharType="begin"/>
      </w:r>
      <w:r w:rsidRPr="00E54EF0">
        <w:rPr>
          <w:sz w:val="10"/>
        </w:rPr>
        <w:instrText xml:space="preserve"> HYPERLINK "http://www.waagstein.com/Articles_English/2011-02-08.html" </w:instrText>
      </w:r>
      <w:r w:rsidRPr="00E54EF0">
        <w:rPr>
          <w:sz w:val="10"/>
        </w:rPr>
        <w:fldChar w:fldCharType="separate"/>
      </w:r>
      <w:r w:rsidRPr="00E54EF0">
        <w:rPr>
          <w:color w:val="0000FF"/>
          <w:sz w:val="10"/>
          <w:szCs w:val="16"/>
          <w:u w:val="single"/>
        </w:rPr>
        <w:t>http://www.waagstein.com/Articles_English/2011-02-08.html</w:t>
      </w:r>
      <w:r w:rsidRPr="00E54EF0">
        <w:rPr>
          <w:color w:val="0000FF"/>
          <w:sz w:val="10"/>
          <w:szCs w:val="16"/>
          <w:u w:val="single"/>
        </w:rPr>
        <w:fldChar w:fldCharType="end"/>
      </w:r>
      <w:r w:rsidRPr="00E54EF0">
        <w:rPr>
          <w:sz w:val="10"/>
          <w:szCs w:val="16"/>
        </w:rPr>
        <w:t>)</w:t>
      </w:r>
    </w:p>
    <w:p w:rsidR="00AF1234" w:rsidRPr="00E54EF0" w:rsidRDefault="00AF1234" w:rsidP="00AF1234">
      <w:pPr>
        <w:rPr>
          <w:sz w:val="16"/>
        </w:rPr>
      </w:pPr>
      <w:r w:rsidRPr="00E54EF0">
        <w:rPr>
          <w:sz w:val="16"/>
        </w:rPr>
        <w:t>&lt;“The United States fears recent weapons purchases by Venezuela could fuel an arms race in South America”, Secretary of State Hillary Clinton said in 2009, according to CNN. “They outpace all other countries in South America and certainly raise the question as to whether there is going to be an arms race in the region,” she added. In April 2010 a State Department spokesman, P.J. Crowley Monday, said that while Russia and Venezuela have the right to pursue relations, the United States is hard-pressed to see what legitimate defence needs Venezuela has for the equipment.</w:t>
      </w:r>
      <w:r w:rsidRPr="00E54EF0">
        <w:rPr>
          <w:sz w:val="12"/>
        </w:rPr>
        <w:t>¶</w:t>
      </w:r>
      <w:r w:rsidRPr="00E54EF0">
        <w:rPr>
          <w:sz w:val="16"/>
        </w:rPr>
        <w:t xml:space="preserve"> It seems Mrs. Clinton and the State Department haven't done their homework. </w:t>
      </w:r>
      <w:r w:rsidRPr="00E54EF0">
        <w:rPr>
          <w:rStyle w:val="StyleBoldUnderline"/>
        </w:rPr>
        <w:t>Venezuela is actually far from the main military spender in the region.</w:t>
      </w:r>
      <w:r w:rsidRPr="00E54EF0">
        <w:rPr>
          <w:sz w:val="16"/>
        </w:rPr>
        <w:t xml:space="preserve"> According to the Stockholm International Peace Research Institute, SIPRI, considered an authority in the area, </w:t>
      </w:r>
      <w:r w:rsidRPr="00E54EF0">
        <w:rPr>
          <w:rStyle w:val="StyleBoldUnderline"/>
        </w:rPr>
        <w:t>Venezuela was in 2009 a distant number 5, and its military expenditures went down with around 25% in compared to 2008, while that of most of the leading spenders increased.</w:t>
      </w:r>
      <w:r w:rsidRPr="00E54EF0">
        <w:rPr>
          <w:sz w:val="12"/>
        </w:rPr>
        <w:t>¶</w:t>
      </w:r>
      <w:r w:rsidRPr="00E54EF0">
        <w:rPr>
          <w:sz w:val="16"/>
        </w:rPr>
        <w:t xml:space="preserve"> Neighbour and close US-ally,</w:t>
      </w:r>
      <w:r w:rsidRPr="00E54EF0">
        <w:rPr>
          <w:rStyle w:val="StyleBoldUnderline"/>
        </w:rPr>
        <w:t xml:space="preserve"> Colombia</w:t>
      </w:r>
      <w:r w:rsidRPr="00E54EF0">
        <w:rPr>
          <w:sz w:val="16"/>
        </w:rPr>
        <w:t xml:space="preserve">, where the US has access to seven bases and troops deployed, </w:t>
      </w:r>
      <w:r w:rsidRPr="00E54EF0">
        <w:rPr>
          <w:rStyle w:val="StyleBoldUnderline"/>
        </w:rPr>
        <w:t>spends almost three times more than Venezuela</w:t>
      </w:r>
      <w:r w:rsidRPr="00E54EF0">
        <w:rPr>
          <w:sz w:val="16"/>
        </w:rPr>
        <w:t xml:space="preserve">. Tiny </w:t>
      </w:r>
      <w:r w:rsidRPr="00E54EF0">
        <w:rPr>
          <w:rStyle w:val="StyleBoldUnderline"/>
        </w:rPr>
        <w:t>Chile</w:t>
      </w:r>
      <w:r w:rsidRPr="00E54EF0">
        <w:rPr>
          <w:sz w:val="16"/>
        </w:rPr>
        <w:t xml:space="preserve"> with a population little more than half that of </w:t>
      </w:r>
      <w:proofErr w:type="gramStart"/>
      <w:r w:rsidRPr="00E54EF0">
        <w:rPr>
          <w:sz w:val="16"/>
        </w:rPr>
        <w:t>Venezuela,</w:t>
      </w:r>
      <w:proofErr w:type="gramEnd"/>
      <w:r w:rsidRPr="00E54EF0">
        <w:rPr>
          <w:sz w:val="16"/>
        </w:rPr>
        <w:t xml:space="preserve"> </w:t>
      </w:r>
      <w:r w:rsidRPr="00E54EF0">
        <w:rPr>
          <w:rStyle w:val="StyleBoldUnderline"/>
        </w:rPr>
        <w:t>spends almost double the amount of Venezuela.</w:t>
      </w:r>
      <w:r w:rsidRPr="00E54EF0">
        <w:rPr>
          <w:sz w:val="12"/>
        </w:rPr>
        <w:t>¶</w:t>
      </w:r>
      <w:r w:rsidRPr="00E54EF0">
        <w:rPr>
          <w:sz w:val="16"/>
        </w:rPr>
        <w:t xml:space="preserve"> The figures are not much different when we look at military spending as percentage of GDP. Brazil drops to number 4 on the list, which is now headed by Colombia and Chile.</w:t>
      </w:r>
      <w:r w:rsidRPr="00E54EF0">
        <w:rPr>
          <w:sz w:val="12"/>
        </w:rPr>
        <w:t>¶</w:t>
      </w:r>
      <w:r w:rsidRPr="00E54EF0">
        <w:rPr>
          <w:sz w:val="16"/>
        </w:rPr>
        <w:t xml:space="preserve"> </w:t>
      </w:r>
      <w:r w:rsidRPr="00E54EF0">
        <w:rPr>
          <w:rStyle w:val="StyleBoldUnderline"/>
        </w:rPr>
        <w:t xml:space="preserve">All four main </w:t>
      </w:r>
      <w:proofErr w:type="gramStart"/>
      <w:r w:rsidRPr="00E54EF0">
        <w:rPr>
          <w:rStyle w:val="StyleBoldUnderline"/>
        </w:rPr>
        <w:t>spenders</w:t>
      </w:r>
      <w:proofErr w:type="gramEnd"/>
      <w:r w:rsidRPr="00E54EF0">
        <w:rPr>
          <w:rStyle w:val="StyleBoldUnderline"/>
        </w:rPr>
        <w:t xml:space="preserve"> are close US allies. In military terms, </w:t>
      </w:r>
      <w:r w:rsidRPr="00E54EF0">
        <w:rPr>
          <w:sz w:val="16"/>
        </w:rPr>
        <w:t>the Latin American branch of the axis of the evil (</w:t>
      </w:r>
      <w:r w:rsidRPr="00E54EF0">
        <w:rPr>
          <w:rStyle w:val="StyleBoldUnderline"/>
        </w:rPr>
        <w:t>Venezuela</w:t>
      </w:r>
      <w:r w:rsidRPr="00E54EF0">
        <w:rPr>
          <w:sz w:val="16"/>
        </w:rPr>
        <w:t xml:space="preserve">, Ecuador, Cuba and Bolivia) </w:t>
      </w:r>
      <w:r w:rsidRPr="00E54EF0">
        <w:rPr>
          <w:rStyle w:val="StyleBoldUnderline"/>
        </w:rPr>
        <w:t>is insignificant.</w:t>
      </w:r>
      <w:r w:rsidRPr="00E54EF0">
        <w:rPr>
          <w:sz w:val="16"/>
        </w:rPr>
        <w:t>&gt;</w:t>
      </w:r>
    </w:p>
    <w:p w:rsidR="00AF1234" w:rsidRPr="00E54EF0" w:rsidRDefault="00AF1234" w:rsidP="00B9506C">
      <w:pPr>
        <w:rPr>
          <w:rStyle w:val="StyleBoldUnderline"/>
        </w:rPr>
      </w:pPr>
    </w:p>
    <w:p w:rsidR="005650CD" w:rsidRPr="00E54EF0" w:rsidRDefault="005650CD">
      <w:pPr>
        <w:spacing w:after="200" w:line="276" w:lineRule="auto"/>
        <w:rPr>
          <w:rStyle w:val="StyleBoldUnderline"/>
        </w:rPr>
      </w:pPr>
      <w:r w:rsidRPr="00E54EF0">
        <w:rPr>
          <w:rStyle w:val="StyleBoldUnderline"/>
        </w:rPr>
        <w:br w:type="page"/>
      </w:r>
    </w:p>
    <w:p w:rsidR="005650CD" w:rsidRPr="00E54EF0" w:rsidRDefault="005650CD" w:rsidP="005650CD">
      <w:pPr>
        <w:pStyle w:val="Heading3"/>
      </w:pPr>
      <w:r w:rsidRPr="00E54EF0">
        <w:lastRenderedPageBreak/>
        <w:t>AT: Russia Can’t Fund (Venezuela)</w:t>
      </w:r>
    </w:p>
    <w:p w:rsidR="005650CD" w:rsidRPr="00E54EF0" w:rsidRDefault="005650CD" w:rsidP="005650CD">
      <w:pPr>
        <w:pStyle w:val="Heading4"/>
      </w:pPr>
      <w:r w:rsidRPr="00E54EF0">
        <w:t>Cooperative Bank funds the Aff</w:t>
      </w:r>
    </w:p>
    <w:p w:rsidR="005650CD" w:rsidRPr="00E54EF0" w:rsidRDefault="005650CD" w:rsidP="005650CD">
      <w:pPr>
        <w:rPr>
          <w:sz w:val="14"/>
        </w:rPr>
      </w:pPr>
      <w:r w:rsidRPr="00E54EF0">
        <w:rPr>
          <w:rStyle w:val="StyleStyleBold12pt"/>
        </w:rPr>
        <w:t xml:space="preserve">Correo </w:t>
      </w:r>
      <w:proofErr w:type="gramStart"/>
      <w:r w:rsidRPr="00E54EF0">
        <w:rPr>
          <w:rStyle w:val="StyleStyleBold12pt"/>
        </w:rPr>
        <w:t>del</w:t>
      </w:r>
      <w:proofErr w:type="gramEnd"/>
      <w:r w:rsidRPr="00E54EF0">
        <w:rPr>
          <w:rStyle w:val="StyleStyleBold12pt"/>
        </w:rPr>
        <w:t xml:space="preserve"> Orinoco 6/18</w:t>
      </w:r>
      <w:r w:rsidRPr="00E54EF0">
        <w:rPr>
          <w:sz w:val="14"/>
        </w:rPr>
        <w:t xml:space="preserve"> (Venezuelan government backed progressive newspaper launched in 2009, published “Venezuela and Russian deepen ‘strategic alliance’” http://venezuelanalysis.com/news/7056 Accessed 6/28/13)</w:t>
      </w:r>
    </w:p>
    <w:p w:rsidR="005650CD" w:rsidRPr="00E54EF0" w:rsidRDefault="005650CD" w:rsidP="005650CD">
      <w:pPr>
        <w:rPr>
          <w:sz w:val="12"/>
        </w:rPr>
      </w:pPr>
      <w:r w:rsidRPr="00E54EF0">
        <w:rPr>
          <w:sz w:val="12"/>
        </w:rPr>
        <w:t xml:space="preserve">&lt;Top </w:t>
      </w:r>
      <w:r w:rsidRPr="00E54EF0">
        <w:rPr>
          <w:rStyle w:val="StyleBoldUnderline"/>
        </w:rPr>
        <w:t>Russian officials met with their Venezuelan counterparts</w:t>
      </w:r>
      <w:r w:rsidRPr="00E54EF0">
        <w:rPr>
          <w:sz w:val="12"/>
        </w:rPr>
        <w:t xml:space="preserve"> last week during a 3-day diplomatic visit that </w:t>
      </w:r>
      <w:r w:rsidRPr="00E54EF0">
        <w:rPr>
          <w:rStyle w:val="StyleBoldUnderline"/>
        </w:rPr>
        <w:t>saw the two allied nations review a series of bilateral accords dealing with energy, finance, defense, housing and commerce</w:t>
      </w:r>
      <w:r w:rsidRPr="00E54EF0">
        <w:rPr>
          <w:sz w:val="12"/>
        </w:rPr>
        <w:t xml:space="preserve">.¶ During a press conference held at the end of the visit, Venezuelan President </w:t>
      </w:r>
      <w:r w:rsidRPr="00E54EF0">
        <w:rPr>
          <w:rStyle w:val="StyleBoldUnderline"/>
        </w:rPr>
        <w:t>Chavez referred to the meeting as an important indication of the growing Caracas- Moscow relationship and the need to maintain such ties of mutual cooperation</w:t>
      </w:r>
      <w:r w:rsidRPr="00E54EF0">
        <w:rPr>
          <w:sz w:val="12"/>
        </w:rPr>
        <w:t>.¶ “</w:t>
      </w:r>
      <w:r w:rsidRPr="00E54EF0">
        <w:rPr>
          <w:rStyle w:val="StyleBoldUnderline"/>
        </w:rPr>
        <w:t>It’s a powerful sign to continue strengthening bilateral relations and contribute in the creation of balance and world peace - one of the greatest goals and objectives that we have</w:t>
      </w:r>
      <w:r w:rsidRPr="00E54EF0">
        <w:rPr>
          <w:sz w:val="12"/>
        </w:rPr>
        <w:t xml:space="preserve">”, the Venezuelan head of state said.¶ As part of the ministerial delegation, </w:t>
      </w:r>
      <w:r w:rsidRPr="00E54EF0">
        <w:rPr>
          <w:rStyle w:val="StyleBoldUnderline"/>
        </w:rPr>
        <w:t>the Russian team visited a housing project</w:t>
      </w:r>
      <w:r w:rsidRPr="00E54EF0">
        <w:rPr>
          <w:sz w:val="12"/>
        </w:rPr>
        <w:t xml:space="preserve"> in the military zone of Fort Tiuna in western Caracas </w:t>
      </w:r>
      <w:r w:rsidRPr="00E54EF0">
        <w:rPr>
          <w:rStyle w:val="StyleBoldUnderline"/>
        </w:rPr>
        <w:t>where six thousand new apartments are being built as a result of an agreement signed between the two countries.</w:t>
      </w:r>
      <w:r w:rsidRPr="00E54EF0">
        <w:rPr>
          <w:sz w:val="12"/>
        </w:rPr>
        <w:t xml:space="preserve">¶ With respect to the financial sector, </w:t>
      </w:r>
      <w:r w:rsidRPr="00E54EF0">
        <w:rPr>
          <w:rStyle w:val="StyleBoldUnderline"/>
        </w:rPr>
        <w:t>the two teams reviewed a joint Russian-Venezuelan bank venture,</w:t>
      </w:r>
      <w:r w:rsidRPr="00E54EF0">
        <w:rPr>
          <w:sz w:val="12"/>
        </w:rPr>
        <w:t xml:space="preserve"> founded in 2009, </w:t>
      </w:r>
      <w:r w:rsidRPr="00E54EF0">
        <w:rPr>
          <w:rStyle w:val="StyleBoldUnderline"/>
        </w:rPr>
        <w:t>that seeks to fund a diversity of bilateral projects</w:t>
      </w:r>
      <w:r w:rsidRPr="00E54EF0">
        <w:rPr>
          <w:sz w:val="12"/>
        </w:rPr>
        <w:t xml:space="preserve"> with a special emphasis on energy collaboration. </w:t>
      </w:r>
      <w:r w:rsidRPr="00E54EF0">
        <w:rPr>
          <w:rStyle w:val="StyleBoldUnderline"/>
        </w:rPr>
        <w:t>The bank</w:t>
      </w:r>
      <w:r w:rsidRPr="00E54EF0">
        <w:rPr>
          <w:sz w:val="12"/>
        </w:rPr>
        <w:t xml:space="preserve">, a joint enterprise between Venezuela’s state oil company Pdvsa and Russia’s Gazprom bank, </w:t>
      </w:r>
      <w:r w:rsidRPr="00E54EF0">
        <w:rPr>
          <w:rStyle w:val="StyleBoldUnderline"/>
        </w:rPr>
        <w:t>has its headquarters in Moscow and has recently opened its first office in Caracas</w:t>
      </w:r>
      <w:r w:rsidRPr="00E54EF0">
        <w:rPr>
          <w:sz w:val="12"/>
        </w:rPr>
        <w:t xml:space="preserve">.¶ According to Venezuelan Foreign Minister Nicolas Maduro, Russian President Vladimir Putin sent a special message to his Venezuelan counterpart Hugo Chavez on Friday, ratifying his contentment with the “deep strategic alliance” that has grown up between Caracas and Moscow.¶ </w:t>
      </w:r>
      <w:r w:rsidRPr="00E54EF0">
        <w:rPr>
          <w:rStyle w:val="StyleBoldUnderline"/>
        </w:rPr>
        <w:t>Venezuela’s chief diplomat referred to the message of Putin as reaffirming “the brotherhood that has been cultivated over more than 10 years between Venezuelan and Russian authorities”</w:t>
      </w:r>
      <w:r w:rsidRPr="00E54EF0">
        <w:rPr>
          <w:sz w:val="12"/>
        </w:rPr>
        <w:t>.¶ “Today, we are strategic allies in the construction of new relationships of cooperation and above all, strategic allies in the construction of a peaceful, stable world as the Liberator Simon Bolivar spoke of”, Maduro said in reference to Venezuela’s independence hero at the end of the talks on Friday.&gt;</w:t>
      </w:r>
    </w:p>
    <w:p w:rsidR="005650CD" w:rsidRPr="00E54EF0" w:rsidRDefault="005650CD" w:rsidP="00B9506C">
      <w:pPr>
        <w:rPr>
          <w:rStyle w:val="StyleBoldUnderline"/>
        </w:rPr>
      </w:pPr>
    </w:p>
    <w:p w:rsidR="00B9506C" w:rsidRPr="00E54EF0" w:rsidRDefault="00B9506C" w:rsidP="00B9506C"/>
    <w:p w:rsidR="00127285" w:rsidRPr="00E54EF0" w:rsidRDefault="00127285" w:rsidP="00127285"/>
    <w:p w:rsidR="002932F8" w:rsidRPr="00E54EF0" w:rsidRDefault="002932F8" w:rsidP="002932F8"/>
    <w:p w:rsidR="00AD22ED" w:rsidRPr="00E54EF0" w:rsidRDefault="00AD22ED" w:rsidP="002932F8"/>
    <w:p w:rsidR="00AD22ED" w:rsidRPr="00E54EF0" w:rsidRDefault="00AD22ED" w:rsidP="002932F8"/>
    <w:p w:rsidR="00AD22ED" w:rsidRDefault="00AD22ED" w:rsidP="00AD22ED">
      <w:pPr>
        <w:pStyle w:val="Heading2"/>
      </w:pPr>
      <w:r w:rsidRPr="00E54EF0">
        <w:lastRenderedPageBreak/>
        <w:t>Affirmative Section- Russia CP</w:t>
      </w:r>
    </w:p>
    <w:p w:rsidR="005C1B08" w:rsidRDefault="005C1B08">
      <w:pPr>
        <w:spacing w:after="200" w:line="276" w:lineRule="auto"/>
      </w:pPr>
      <w:r>
        <w:br w:type="page"/>
      </w:r>
    </w:p>
    <w:p w:rsidR="005C1B08" w:rsidRDefault="005C1B08" w:rsidP="005C1B08">
      <w:pPr>
        <w:pStyle w:val="Heading3"/>
      </w:pPr>
      <w:r>
        <w:lastRenderedPageBreak/>
        <w:t>Solvency</w:t>
      </w:r>
    </w:p>
    <w:p w:rsidR="00CB69CD" w:rsidRDefault="00CB69CD" w:rsidP="00CB69CD"/>
    <w:p w:rsidR="00CB69CD" w:rsidRDefault="00CB69CD" w:rsidP="00CB69CD">
      <w:pPr>
        <w:pStyle w:val="Heading4"/>
      </w:pPr>
      <w:r>
        <w:t>Russia fails- no capital and investors will pull out</w:t>
      </w:r>
      <w:r w:rsidR="00C664FB">
        <w:t xml:space="preserve">, </w:t>
      </w:r>
      <w:r w:rsidR="00162DD7">
        <w:t>corruption</w:t>
      </w:r>
      <w:bookmarkStart w:id="0" w:name="_GoBack"/>
      <w:bookmarkEnd w:id="0"/>
    </w:p>
    <w:p w:rsidR="00CB69CD" w:rsidRPr="008633F7" w:rsidRDefault="00CB69CD" w:rsidP="00CB69CD">
      <w:pPr>
        <w:rPr>
          <w:sz w:val="14"/>
        </w:rPr>
      </w:pPr>
      <w:proofErr w:type="gramStart"/>
      <w:r w:rsidRPr="008633F7">
        <w:rPr>
          <w:rStyle w:val="StyleStyleBold12pt"/>
        </w:rPr>
        <w:t>Fin 2012</w:t>
      </w:r>
      <w:r w:rsidRPr="008633F7">
        <w:rPr>
          <w:sz w:val="14"/>
        </w:rPr>
        <w:t xml:space="preserve"> (Al, </w:t>
      </w:r>
      <w:r w:rsidR="008633F7" w:rsidRPr="008633F7">
        <w:rPr>
          <w:sz w:val="14"/>
        </w:rPr>
        <w:t>staff writer for oil price, free lance writer focusing on</w:t>
      </w:r>
      <w:r w:rsidR="008633F7" w:rsidRPr="008633F7">
        <w:rPr>
          <w:sz w:val="14"/>
        </w:rPr>
        <w:t>, energy, technology, news and politics.</w:t>
      </w:r>
      <w:proofErr w:type="gramEnd"/>
      <w:r w:rsidR="008633F7" w:rsidRPr="008633F7">
        <w:rPr>
          <w:sz w:val="14"/>
        </w:rPr>
        <w:t xml:space="preserve"> “Russia's Dysfunctional Economy Fails to Attract Investment Vital for Energy,” May 30</w:t>
      </w:r>
      <w:r w:rsidR="008633F7" w:rsidRPr="008633F7">
        <w:rPr>
          <w:sz w:val="14"/>
          <w:vertAlign w:val="superscript"/>
        </w:rPr>
        <w:t>th</w:t>
      </w:r>
      <w:r w:rsidR="008633F7" w:rsidRPr="008633F7">
        <w:rPr>
          <w:sz w:val="14"/>
        </w:rPr>
        <w:t xml:space="preserve"> http://oilprice.com/Energy/Energy-General/Russias-Dysfunctional-Economy-Fails-to-Attract-Investment-Vital-for-Energy.html)</w:t>
      </w:r>
    </w:p>
    <w:p w:rsidR="00CB69CD" w:rsidRPr="0054258C" w:rsidRDefault="00CB69CD" w:rsidP="00CB69CD">
      <w:pPr>
        <w:rPr>
          <w:sz w:val="12"/>
        </w:rPr>
      </w:pPr>
      <w:r w:rsidRPr="00396A79">
        <w:rPr>
          <w:rStyle w:val="StyleBoldUnderline"/>
        </w:rPr>
        <w:t>Russia is</w:t>
      </w:r>
      <w:r w:rsidRPr="0054258C">
        <w:rPr>
          <w:sz w:val="12"/>
        </w:rPr>
        <w:t xml:space="preserve"> a difficult country to analyse. It is </w:t>
      </w:r>
      <w:r w:rsidRPr="00396A79">
        <w:rPr>
          <w:rStyle w:val="StyleBoldUnderline"/>
        </w:rPr>
        <w:t>the largest nation on Earth, rich in natural resources and human resources. And yet it is burdened with dysfunctional government, a dysfunctional economic and legal system, and an atmosphere of vague despair that lingers despite multiple changes in leadership over the decades</w:t>
      </w:r>
      <w:r w:rsidRPr="0054258C">
        <w:rPr>
          <w:sz w:val="12"/>
        </w:rPr>
        <w:t xml:space="preserve">. The Russian market this spring fell faster than other so-called BRIC countries of Brazil, Russia, India and China and since mid-March is down 18.8 percent. </w:t>
      </w:r>
      <w:r w:rsidRPr="00396A79">
        <w:rPr>
          <w:rStyle w:val="StyleBoldUnderline"/>
        </w:rPr>
        <w:t xml:space="preserve">Global oil prices have slumped, reducing expected earnings.But even taking earnings into </w:t>
      </w:r>
      <w:proofErr w:type="gramStart"/>
      <w:r w:rsidRPr="00396A79">
        <w:rPr>
          <w:rStyle w:val="StyleBoldUnderline"/>
        </w:rPr>
        <w:t>account,</w:t>
      </w:r>
      <w:proofErr w:type="gramEnd"/>
      <w:r w:rsidRPr="00396A79">
        <w:rPr>
          <w:rStyle w:val="StyleBoldUnderline"/>
        </w:rPr>
        <w:t xml:space="preserve"> investors take a dim view of Russian equities</w:t>
      </w:r>
      <w:r w:rsidRPr="0054258C">
        <w:rPr>
          <w:sz w:val="12"/>
        </w:rPr>
        <w:t xml:space="preserve">. The Russian stock exchange now trades at an average price to estimated earnings ratio of 4.28, compared with the MSCI Emerging-Markets Index average. It is a glum statistic for Russia, particularly as President Vladimir V. Putin is planning a wide-ranging sale of state assets to raise money for increased military and social spending promised during his campaign. </w:t>
      </w:r>
      <w:r w:rsidRPr="00C664FB">
        <w:rPr>
          <w:rStyle w:val="StyleBoldUnderline"/>
        </w:rPr>
        <w:t>The price-to-earnings ratio comparison means that, statistically, a company that mines gold or pumps oil in Russia is worth less than half as much as a company that extracts the same amount of gold or oil just as efficiently in Brazil or Indonesia. For all the value in the Russian economy, this wealthy industrial superpower cannot convince investors that it is safe place to put money</w:t>
      </w:r>
      <w:r w:rsidRPr="0054258C">
        <w:rPr>
          <w:sz w:val="12"/>
        </w:rPr>
        <w:t xml:space="preserve"> — even an oil company is a hard sell. _NYT No wonder. </w:t>
      </w:r>
      <w:r w:rsidRPr="00C664FB">
        <w:rPr>
          <w:rStyle w:val="StyleBoldUnderline"/>
        </w:rPr>
        <w:t>When wealthy Russia cannot convince insurance companies to insure joint projects</w:t>
      </w:r>
      <w:r w:rsidRPr="0054258C">
        <w:rPr>
          <w:sz w:val="12"/>
        </w:rPr>
        <w:t xml:space="preserve"> inside Russia, </w:t>
      </w:r>
      <w:r w:rsidRPr="00C664FB">
        <w:rPr>
          <w:rStyle w:val="StyleBoldUnderline"/>
        </w:rPr>
        <w:t xml:space="preserve">of course it will not be able to convince most investors to take the huge risks of exposing valuable assets to the kleptocratic Russian bear. </w:t>
      </w:r>
      <w:r w:rsidRPr="0054258C">
        <w:rPr>
          <w:sz w:val="12"/>
        </w:rPr>
        <w:t xml:space="preserve">The Russian government treats all assets -- public or private -- as its own little treasure chest of goodies. Sergei Aleksashenko, a former deputy finance minister, said in an interview that Russian energy companies are routinely subjected to this “system of unofficial requests,” from the Kremlin — for financing everything from presidential palaces to ski resorts to military installations. “It doesn’t really matter what it is for,” Mr. Aleksashenko said. “You receive a request and you cannot refuse.” _NYT </w:t>
      </w:r>
      <w:r w:rsidRPr="00C664FB">
        <w:rPr>
          <w:rStyle w:val="StyleBoldUnderline"/>
        </w:rPr>
        <w:t>Mr. Putin and his friends have their fingers in all the concentrations of wealth and power inside the country. The corruption takes place overtly and covertly, legally and quasi-illegally. It is organised crime on a massive scale, and shows no sign of being curtailed</w:t>
      </w:r>
      <w:r w:rsidRPr="0054258C">
        <w:rPr>
          <w:sz w:val="12"/>
        </w:rPr>
        <w:t xml:space="preserve"> -- particularly as long as weak and inept clowns such as US President Obama are in charge of the western bloc. Based in the Siberian city of the same name, Surgut is a private company but managed by a Soviet-era director who is close to Mr. Putin. It sells much of its oil, about $127 million a day based on average prices for Russia’s export blend oil, Ural Crude, last year, to a similarly opaque commodities firm called Gunvor based in the Netherlands and co-owned by Gennady Timchenko, another long-time acquaintance of Mr. Putin. The company has emphasized other measures of success than stock price, including high salaries for employees and a favoured statistic of Soviet oil ministers but not modern petroleum analysts: the number of meters of well bore drilled. Surgut has yet to publish its 2011 annual financial report on its Web site but, in a press statement, made public that it had drilled 4.75 million meters last year. The owners of 70 percent of the company remain a mystery. In conference calls with analysts, the company has said its own executives own a majority of the shares... _NYT </w:t>
      </w:r>
      <w:proofErr w:type="gramStart"/>
      <w:r w:rsidRPr="0054258C">
        <w:rPr>
          <w:sz w:val="12"/>
        </w:rPr>
        <w:t>More</w:t>
      </w:r>
      <w:proofErr w:type="gramEnd"/>
      <w:r w:rsidRPr="0054258C">
        <w:rPr>
          <w:sz w:val="12"/>
        </w:rPr>
        <w:t xml:space="preserve"> at link above. </w:t>
      </w:r>
      <w:r w:rsidRPr="0054258C">
        <w:rPr>
          <w:rStyle w:val="StyleBoldUnderline"/>
        </w:rPr>
        <w:t>Russia is undergoing a demographic collapse of its core population. The country is a public health disaster. Its military and military-industrial infrastructures are rusting and crumbling under the weight of corruption, neglect, and nepotistic incompetence. And Russia's energy infrastructure -- desperately in need of foreign capital and expertise -- is going the same way of slow motion collapse</w:t>
      </w:r>
      <w:r w:rsidRPr="0054258C">
        <w:rPr>
          <w:sz w:val="12"/>
        </w:rPr>
        <w:t xml:space="preserve">. </w:t>
      </w:r>
      <w:proofErr w:type="gramStart"/>
      <w:r w:rsidRPr="0054258C">
        <w:rPr>
          <w:sz w:val="12"/>
        </w:rPr>
        <w:t>Unless something of significance changes.</w:t>
      </w:r>
      <w:proofErr w:type="gramEnd"/>
    </w:p>
    <w:p w:rsidR="005C1B08" w:rsidRDefault="005C1B08" w:rsidP="005C1B08">
      <w:pPr>
        <w:pStyle w:val="Heading4"/>
      </w:pPr>
      <w:r>
        <w:t>Russia economic engagement fails</w:t>
      </w:r>
    </w:p>
    <w:p w:rsidR="005C1B08" w:rsidRPr="00A95085" w:rsidRDefault="005C1B08" w:rsidP="005C1B08">
      <w:pPr>
        <w:rPr>
          <w:sz w:val="12"/>
        </w:rPr>
      </w:pPr>
      <w:r w:rsidRPr="00392273">
        <w:rPr>
          <w:rStyle w:val="StyleStyleBold12pt"/>
        </w:rPr>
        <w:t>Blank 2009</w:t>
      </w:r>
      <w:r w:rsidRPr="00392273">
        <w:rPr>
          <w:sz w:val="12"/>
        </w:rPr>
        <w:t xml:space="preserve"> (Stephen Blank is Professor of Russian National Security Studies at the Strategic Studies Institute of the US Army War College, “Russia in Latin America: Geopolitical Games in the US's Neighborhood.” Ifri, Russia/NIS Center April, www.ifri.org/downloads/ifriblankrussiaandlatinamericaengapril09.pdf‎)</w:t>
      </w:r>
    </w:p>
    <w:p w:rsidR="005C1B08" w:rsidRDefault="005C1B08" w:rsidP="005C1B08">
      <w:pPr>
        <w:rPr>
          <w:rStyle w:val="StyleBoldUnderline"/>
        </w:rPr>
      </w:pPr>
      <w:r w:rsidRPr="00C77690">
        <w:rPr>
          <w:sz w:val="12"/>
        </w:rPr>
        <w:t xml:space="preserve">Still, </w:t>
      </w:r>
      <w:r w:rsidRPr="00A95085">
        <w:rPr>
          <w:rStyle w:val="StyleBoldUnderline"/>
        </w:rPr>
        <w:t>while Russia will continue expanding ties with Latin America, its capacity for deep involvement is lower than it wants as is the ability of Latin American states to support Russian goals.</w:t>
      </w:r>
      <w:r w:rsidRPr="00C77690">
        <w:rPr>
          <w:sz w:val="12"/>
        </w:rPr>
        <w:t xml:space="preserve"> </w:t>
      </w:r>
      <w:r w:rsidRPr="00A95085">
        <w:rPr>
          <w:rStyle w:val="StyleBoldUnderline"/>
        </w:rPr>
        <w:t>This is especially true for countries like Venezuela that depend on energy or commodities revenues, their capabilities have also declined due to the global economic crisis</w:t>
      </w:r>
      <w:r w:rsidRPr="00C77690">
        <w:rPr>
          <w:sz w:val="12"/>
        </w:rPr>
        <w:t xml:space="preserve">. </w:t>
      </w:r>
      <w:r w:rsidRPr="00A95085">
        <w:rPr>
          <w:rStyle w:val="StyleBoldUnderline"/>
        </w:rPr>
        <w:t>Thus Russia will only partially meet Latin American expectations for support,</w:t>
      </w:r>
      <w:r w:rsidRPr="00C77690">
        <w:rPr>
          <w:sz w:val="12"/>
        </w:rPr>
        <w:t xml:space="preserve"> </w:t>
      </w:r>
      <w:r w:rsidRPr="00A95085">
        <w:rPr>
          <w:rStyle w:val="StyleBoldUnderline"/>
        </w:rPr>
        <w:t>even in stricken economies like Cuba</w:t>
      </w:r>
      <w:r w:rsidRPr="00C77690">
        <w:rPr>
          <w:sz w:val="12"/>
        </w:rPr>
        <w:t xml:space="preserve">.7 For example, </w:t>
      </w:r>
      <w:r w:rsidRPr="00C77690">
        <w:rPr>
          <w:rStyle w:val="StyleBoldUnderline"/>
        </w:rPr>
        <w:t>Russia’s upcoming loan of 20 million US dollars to Cuba and a possible future credit of 335 million US dollars will enable it to buy Russian products, providing only a minimal, short-term boost to Cuba’s economy</w:t>
      </w:r>
      <w:r w:rsidRPr="00C77690">
        <w:rPr>
          <w:sz w:val="12"/>
        </w:rPr>
        <w:t>8—</w:t>
      </w:r>
      <w:r w:rsidRPr="00C77690">
        <w:rPr>
          <w:rStyle w:val="StyleBoldUnderline"/>
        </w:rPr>
        <w:t>export subsidies hardly offering mutual benefit</w:t>
      </w:r>
      <w:r w:rsidRPr="00C77690">
        <w:rPr>
          <w:sz w:val="12"/>
        </w:rPr>
        <w:t xml:space="preserve">. Likewise, </w:t>
      </w:r>
      <w:r w:rsidRPr="00C77690">
        <w:rPr>
          <w:rStyle w:val="StyleBoldUnderline"/>
        </w:rPr>
        <w:t>Russian companies charged with developing relations with Latin America recently acknowledged that little or no economic expansion will occur anytime soon</w:t>
      </w:r>
      <w:r w:rsidRPr="00C77690">
        <w:rPr>
          <w:sz w:val="12"/>
        </w:rPr>
        <w:t xml:space="preserve">. For example, </w:t>
      </w:r>
      <w:r w:rsidRPr="00C77690">
        <w:rPr>
          <w:rStyle w:val="StyleBoldUnderline"/>
        </w:rPr>
        <w:t xml:space="preserve">even though Russia and Venezuela ostentatiously agreed to establish oil and gas </w:t>
      </w:r>
      <w:proofErr w:type="gramStart"/>
      <w:r w:rsidRPr="00C77690">
        <w:rPr>
          <w:rStyle w:val="StyleBoldUnderline"/>
        </w:rPr>
        <w:t>companies</w:t>
      </w:r>
      <w:proofErr w:type="gramEnd"/>
      <w:r w:rsidRPr="00C77690">
        <w:rPr>
          <w:rStyle w:val="StyleBoldUnderline"/>
        </w:rPr>
        <w:t xml:space="preserve"> together, </w:t>
      </w:r>
      <w:r w:rsidRPr="00C77690">
        <w:rPr>
          <w:rStyle w:val="StyleStyleBold12pt"/>
        </w:rPr>
        <w:t>Russian companies have no liquid assets to invest in Latin America</w:t>
      </w:r>
      <w:r w:rsidRPr="00C77690">
        <w:rPr>
          <w:rStyle w:val="StyleBoldUnderline"/>
        </w:rPr>
        <w:t>.</w:t>
      </w:r>
      <w:r w:rsidRPr="00C77690">
        <w:rPr>
          <w:sz w:val="12"/>
        </w:rPr>
        <w:t xml:space="preserve"> Not surprisingly, </w:t>
      </w:r>
      <w:r w:rsidRPr="00C77690">
        <w:rPr>
          <w:rStyle w:val="StyleBoldUnderline"/>
        </w:rPr>
        <w:t>even Venezuela displays skepticism about Russia’s ability to transform its ties</w:t>
      </w:r>
      <w:r w:rsidRPr="00C77690">
        <w:rPr>
          <w:sz w:val="12"/>
        </w:rPr>
        <w:t>—which consist mainly of arms sales</w:t>
      </w:r>
      <w:r w:rsidRPr="00C77690">
        <w:rPr>
          <w:rStyle w:val="StyleBoldUnderline"/>
        </w:rPr>
        <w:t>— into a relationship based on large-scale investment and diplomatic coordination.9</w:t>
      </w:r>
    </w:p>
    <w:p w:rsidR="005C1B08" w:rsidRDefault="005C1B08" w:rsidP="005C1B08">
      <w:pPr>
        <w:pStyle w:val="Heading4"/>
      </w:pPr>
      <w:r w:rsidRPr="00B8693F">
        <w:lastRenderedPageBreak/>
        <w:t>Russia</w:t>
      </w:r>
      <w:r>
        <w:t xml:space="preserve"> doesn’t have the capacity to invest</w:t>
      </w:r>
    </w:p>
    <w:p w:rsidR="005C1B08" w:rsidRPr="00B8693F" w:rsidRDefault="005C1B08" w:rsidP="005C1B08">
      <w:pPr>
        <w:rPr>
          <w:sz w:val="12"/>
        </w:rPr>
      </w:pPr>
      <w:r w:rsidRPr="00392273">
        <w:rPr>
          <w:rStyle w:val="StyleStyleBold12pt"/>
        </w:rPr>
        <w:t>Blank 2009</w:t>
      </w:r>
      <w:r w:rsidRPr="00392273">
        <w:rPr>
          <w:sz w:val="12"/>
        </w:rPr>
        <w:t xml:space="preserve"> (Stephen Blank is Professor of Russian National Security Studies at the Strategic Studies Institute of the US Army War College, “Russia in Latin America: Geopolitical Games in the US's Neighborhood.” Ifri, Russia/NIS Center April, www.ifri.org/downloads/ifriblankrussiaandlatinamericaengapril09.pdf‎)</w:t>
      </w:r>
    </w:p>
    <w:p w:rsidR="005C1B08" w:rsidRPr="0096115A" w:rsidRDefault="005C1B08" w:rsidP="005C1B08">
      <w:pPr>
        <w:rPr>
          <w:sz w:val="12"/>
        </w:rPr>
      </w:pPr>
      <w:r w:rsidRPr="0096115A">
        <w:rPr>
          <w:sz w:val="12"/>
        </w:rPr>
        <w:t xml:space="preserve">However, </w:t>
      </w:r>
      <w:r w:rsidRPr="00B8693F">
        <w:rPr>
          <w:rStyle w:val="StyleBoldUnderline"/>
        </w:rPr>
        <w:t>the economic crisis will undoubtedly make itself felt here</w:t>
      </w:r>
      <w:r w:rsidRPr="0096115A">
        <w:rPr>
          <w:sz w:val="12"/>
        </w:rPr>
        <w:t xml:space="preserve"> too. </w:t>
      </w:r>
      <w:r w:rsidRPr="00B8693F">
        <w:rPr>
          <w:rStyle w:val="StyleBoldUnderline"/>
        </w:rPr>
        <w:t>Cuba may want restoration of former economic cooperation with Russia, but today’s Russia cannot afford it. Nor is large-scale Russian investment in Venezuela possible.</w:t>
      </w:r>
      <w:r w:rsidRPr="0096115A">
        <w:rPr>
          <w:sz w:val="12"/>
        </w:rPr>
        <w:t xml:space="preserve"> Accordingly </w:t>
      </w:r>
      <w:r w:rsidRPr="00B8693F">
        <w:rPr>
          <w:rStyle w:val="StyleBoldUnderline"/>
        </w:rPr>
        <w:t>projects like the plan to carry gas from Venezuela to Argentina</w:t>
      </w:r>
      <w:r w:rsidRPr="0096115A">
        <w:rPr>
          <w:sz w:val="12"/>
        </w:rPr>
        <w:t xml:space="preserve"> across the Amazon basin which </w:t>
      </w:r>
      <w:r w:rsidRPr="00B8693F">
        <w:rPr>
          <w:rStyle w:val="StyleBoldUnderline"/>
        </w:rPr>
        <w:t>was under-financed to begin with, and economically questionable as well, will probably not proceed</w:t>
      </w:r>
      <w:r w:rsidRPr="0096115A">
        <w:rPr>
          <w:sz w:val="12"/>
        </w:rPr>
        <w:t xml:space="preserve">.83 </w:t>
      </w:r>
      <w:proofErr w:type="gramStart"/>
      <w:r w:rsidRPr="0096115A">
        <w:rPr>
          <w:sz w:val="12"/>
        </w:rPr>
        <w:t>In</w:t>
      </w:r>
      <w:proofErr w:type="gramEnd"/>
      <w:r w:rsidRPr="0096115A">
        <w:rPr>
          <w:sz w:val="12"/>
        </w:rPr>
        <w:t xml:space="preserve"> fact </w:t>
      </w:r>
      <w:r w:rsidRPr="00B8693F">
        <w:rPr>
          <w:rStyle w:val="StyleStyleBold12pt"/>
        </w:rPr>
        <w:t>few projects have actually been signed or carried out,</w:t>
      </w:r>
      <w:r w:rsidRPr="0096115A">
        <w:rPr>
          <w:sz w:val="12"/>
        </w:rPr>
        <w:t xml:space="preserve"> or will be. Medvedev sidestepped Chavez’s call for a real alliance and no major agreements were signed during his trip.84 Indeed, </w:t>
      </w:r>
      <w:r w:rsidRPr="00B8693F">
        <w:rPr>
          <w:rStyle w:val="StyleBoldUnderline"/>
        </w:rPr>
        <w:t>Cuba may be turning back to Moscow because it cannot depend any longer on Venezuela’s energy supplies due to the crisis</w:t>
      </w:r>
      <w:r w:rsidRPr="0096115A">
        <w:rPr>
          <w:sz w:val="12"/>
        </w:rPr>
        <w:t xml:space="preserve">.85 Similarly although Nicaragua seeks larger trade links between Russia, China, and Latin American members of ALBA, the difficulties are immense. While Ortega acknowledges the presence of a crisis, it is unlikely that Moscow and Beijing will create an ALBA monetary zone based on a regional currency as he wishes.86 </w:t>
      </w:r>
      <w:proofErr w:type="gramStart"/>
      <w:r w:rsidRPr="0096115A">
        <w:rPr>
          <w:sz w:val="12"/>
        </w:rPr>
        <w:t>For</w:t>
      </w:r>
      <w:proofErr w:type="gramEnd"/>
      <w:r w:rsidRPr="0096115A">
        <w:rPr>
          <w:sz w:val="12"/>
        </w:rPr>
        <w:t xml:space="preserve"> the same reason the agreement between Moscow and Caracas to trade in their national currencies may not go far.87</w:t>
      </w:r>
    </w:p>
    <w:p w:rsidR="005C1B08" w:rsidRPr="005C1B08" w:rsidRDefault="005C1B08" w:rsidP="005C1B08"/>
    <w:p w:rsidR="00AD22ED" w:rsidRPr="00E54EF0" w:rsidRDefault="00AD22ED" w:rsidP="00AD22ED"/>
    <w:p w:rsidR="00AD22ED" w:rsidRPr="00E54EF0" w:rsidRDefault="00AD22ED" w:rsidP="00AD22ED">
      <w:pPr>
        <w:pStyle w:val="Heading3"/>
      </w:pPr>
      <w:r w:rsidRPr="00E54EF0">
        <w:lastRenderedPageBreak/>
        <w:t xml:space="preserve">2AC Venezuela </w:t>
      </w:r>
    </w:p>
    <w:p w:rsidR="00AD22ED" w:rsidRPr="00E54EF0" w:rsidRDefault="00AD22ED" w:rsidP="00AD22ED"/>
    <w:p w:rsidR="00AD22ED" w:rsidRPr="00E54EF0" w:rsidRDefault="00AD22ED" w:rsidP="00AD22ED">
      <w:pPr>
        <w:pStyle w:val="Heading4"/>
      </w:pPr>
      <w:r w:rsidRPr="00E54EF0">
        <w:t>No Russian influence since death of Chavez</w:t>
      </w:r>
    </w:p>
    <w:p w:rsidR="00AD22ED" w:rsidRPr="00E54EF0" w:rsidRDefault="00AD22ED" w:rsidP="00AD22ED">
      <w:pPr>
        <w:rPr>
          <w:sz w:val="12"/>
        </w:rPr>
      </w:pPr>
      <w:r w:rsidRPr="00E54EF0">
        <w:rPr>
          <w:rStyle w:val="StyleStyleBold12pt"/>
        </w:rPr>
        <w:t>Tarasanko and Savranov ’13</w:t>
      </w:r>
      <w:r w:rsidRPr="00E54EF0">
        <w:rPr>
          <w:sz w:val="12"/>
        </w:rPr>
        <w:t xml:space="preserve"> (3/11/13, Pavel and Ivan, Worldcrunch, “WILL RUSSIA'S COZY RELATIONSHIP WITH VENEZUELA DIE WITH CHAVEZ</w:t>
      </w:r>
      <w:proofErr w:type="gramStart"/>
      <w:r w:rsidRPr="00E54EF0">
        <w:rPr>
          <w:sz w:val="12"/>
        </w:rPr>
        <w:t>?,</w:t>
      </w:r>
      <w:proofErr w:type="gramEnd"/>
      <w:r w:rsidRPr="00E54EF0">
        <w:rPr>
          <w:sz w:val="12"/>
        </w:rPr>
        <w:t xml:space="preserve"> http://www.worldcrunch.com/world-affairs/will-russia-039-s-cozy-relationship-with-venezuela-die-with-chavez-/venezuela-chavez-russia-oil-military-trade-weapons/c1s11149/”)</w:t>
      </w:r>
    </w:p>
    <w:p w:rsidR="00AD22ED" w:rsidRPr="00E54EF0" w:rsidRDefault="00AD22ED" w:rsidP="00AD22ED">
      <w:pPr>
        <w:rPr>
          <w:sz w:val="12"/>
        </w:rPr>
      </w:pPr>
      <w:r w:rsidRPr="00E54EF0">
        <w:rPr>
          <w:sz w:val="12"/>
        </w:rPr>
        <w:t xml:space="preserve">Now Venezuela is preparing to elect a new president. </w:t>
      </w:r>
      <w:r w:rsidRPr="00E54EF0">
        <w:rPr>
          <w:rStyle w:val="StyleBoldUnderline"/>
        </w:rPr>
        <w:t>No matter who wins,</w:t>
      </w:r>
      <w:r w:rsidRPr="00E54EF0">
        <w:rPr>
          <w:sz w:val="12"/>
        </w:rPr>
        <w:t xml:space="preserve"> whether it is Chavez’s designated successor or the opposition candidate, </w:t>
      </w:r>
      <w:r w:rsidRPr="00E54EF0">
        <w:rPr>
          <w:rStyle w:val="StyleBoldUnderline"/>
        </w:rPr>
        <w:t>experts say that there will likely be serious changes</w:t>
      </w:r>
      <w:r w:rsidRPr="00E54EF0">
        <w:rPr>
          <w:sz w:val="12"/>
        </w:rPr>
        <w:t>. “</w:t>
      </w:r>
      <w:r w:rsidRPr="00E54EF0">
        <w:rPr>
          <w:rStyle w:val="StyleBoldUnderline"/>
        </w:rPr>
        <w:t>No new government is going to continue the sharp anti-Americanism that Chavez governed with</w:t>
      </w:r>
      <w:r w:rsidRPr="00E54EF0">
        <w:rPr>
          <w:sz w:val="12"/>
        </w:rPr>
        <w:t>," explained Fedor Lukyanov, a representative of the Russian Council on Foreign Relations. "</w:t>
      </w:r>
      <w:r w:rsidRPr="00E54EF0">
        <w:rPr>
          <w:rStyle w:val="StyleBoldUnderline"/>
        </w:rPr>
        <w:t>If Maduro wins, the relationship between Caracas and Washington will improve. If the opposition wins, then the country will totally reorient itself towards the United States.</w:t>
      </w:r>
      <w:r w:rsidRPr="00E54EF0">
        <w:rPr>
          <w:sz w:val="12"/>
        </w:rPr>
        <w:t xml:space="preserve">” </w:t>
      </w:r>
      <w:r w:rsidRPr="00E54EF0">
        <w:rPr>
          <w:rStyle w:val="StyleBoldUnderline"/>
        </w:rPr>
        <w:t>The Kremlin has expressed hope that “the positive and constructive Russian-Venezuelan relations will remain unchanged.” But Lukyanov is convinced to the contrary:</w:t>
      </w:r>
      <w:r w:rsidRPr="00E54EF0">
        <w:rPr>
          <w:sz w:val="12"/>
        </w:rPr>
        <w:t xml:space="preserve"> “</w:t>
      </w:r>
      <w:r w:rsidRPr="00E54EF0">
        <w:rPr>
          <w:rStyle w:val="StyleBoldUnderline"/>
        </w:rPr>
        <w:t>The 2000s were an anomaly, when Venezuela became one of Russia’s most important world trade partners, and that anomaly is unlikely to survive Chavez’s death, because it was connected to Chavez personally, to his personal political views and ambitions</w:t>
      </w:r>
      <w:r w:rsidRPr="00E54EF0">
        <w:rPr>
          <w:sz w:val="12"/>
        </w:rPr>
        <w:t xml:space="preserve">.” Another </w:t>
      </w:r>
      <w:proofErr w:type="gramStart"/>
      <w:r w:rsidRPr="00E54EF0">
        <w:rPr>
          <w:sz w:val="12"/>
        </w:rPr>
        <w:t>experts</w:t>
      </w:r>
      <w:proofErr w:type="gramEnd"/>
      <w:r w:rsidRPr="00E54EF0">
        <w:rPr>
          <w:sz w:val="12"/>
        </w:rPr>
        <w:t xml:space="preserve"> says: “</w:t>
      </w:r>
      <w:r w:rsidRPr="00E54EF0">
        <w:rPr>
          <w:rStyle w:val="StyleBoldUnderline"/>
        </w:rPr>
        <w:t>many of the agreements between Caracas and Moscow will remain, at least on paper, but others will likely be revisited.”</w:t>
      </w:r>
      <w:r w:rsidRPr="00E54EF0">
        <w:rPr>
          <w:sz w:val="12"/>
        </w:rPr>
        <w:t xml:space="preserve"> </w:t>
      </w:r>
      <w:proofErr w:type="gramStart"/>
      <w:r w:rsidRPr="00E54EF0">
        <w:rPr>
          <w:sz w:val="12"/>
        </w:rPr>
        <w:t>False friendships, mythical deals Vladimir Semago, the vice-head of the Russian-Venezuelan Commerce Council is</w:t>
      </w:r>
      <w:proofErr w:type="gramEnd"/>
      <w:r w:rsidRPr="00E54EF0">
        <w:rPr>
          <w:sz w:val="12"/>
        </w:rPr>
        <w:t xml:space="preserve"> even more emphatic</w:t>
      </w:r>
      <w:r w:rsidRPr="00E54EF0">
        <w:rPr>
          <w:rStyle w:val="StyleBoldUnderline"/>
        </w:rPr>
        <w:t>. “Now that Hugo Chavez is gone, all of this pretense of friendship with Venezuela will go, too,”</w:t>
      </w:r>
      <w:r w:rsidRPr="00E54EF0">
        <w:rPr>
          <w:sz w:val="12"/>
        </w:rPr>
        <w:t xml:space="preserve"> he told Kommersant. “</w:t>
      </w:r>
      <w:r w:rsidRPr="00E54EF0">
        <w:rPr>
          <w:rStyle w:val="StyleBoldUnderline"/>
        </w:rPr>
        <w:t xml:space="preserve">There was never any real partnership between our </w:t>
      </w:r>
      <w:proofErr w:type="gramStart"/>
      <w:r w:rsidRPr="00E54EF0">
        <w:rPr>
          <w:rStyle w:val="StyleBoldUnderline"/>
        </w:rPr>
        <w:t>countries,</w:t>
      </w:r>
      <w:proofErr w:type="gramEnd"/>
      <w:r w:rsidRPr="00E54EF0">
        <w:rPr>
          <w:rStyle w:val="StyleBoldUnderline"/>
        </w:rPr>
        <w:t xml:space="preserve"> there were only attempts to convince Russians that Moscow was colonizing Latin America, like it did in Africa during Soviet times</w:t>
      </w:r>
      <w:r w:rsidRPr="00E54EF0">
        <w:rPr>
          <w:sz w:val="12"/>
        </w:rPr>
        <w:t xml:space="preserve">.” According to Semago, one of the most ambitious projects – the </w:t>
      </w:r>
      <w:r w:rsidRPr="00E54EF0">
        <w:rPr>
          <w:rStyle w:val="StyleBoldUnderline"/>
        </w:rPr>
        <w:t>creation of an oil consortium that is a partnership between the Russian national companies and the Venezuelan oil company – is a “total myth.” “The consortium was never allowed to do anything and never accomplished anything. There were only ever two Russian companies that were interested, anyway,”</w:t>
      </w:r>
      <w:r w:rsidRPr="00E54EF0">
        <w:rPr>
          <w:sz w:val="12"/>
        </w:rPr>
        <w:t xml:space="preserve"> Semago explained. </w:t>
      </w:r>
    </w:p>
    <w:p w:rsidR="00AC2CA6" w:rsidRPr="00E54EF0" w:rsidRDefault="00AC2CA6" w:rsidP="00AD22ED">
      <w:pPr>
        <w:rPr>
          <w:sz w:val="12"/>
        </w:rPr>
      </w:pPr>
    </w:p>
    <w:p w:rsidR="00AC2CA6" w:rsidRPr="00E54EF0" w:rsidRDefault="00AC2CA6" w:rsidP="00AC2CA6">
      <w:pPr>
        <w:pStyle w:val="Heading4"/>
      </w:pPr>
      <w:r w:rsidRPr="00E54EF0">
        <w:t>Venezuela says no- don’t want to disrupt trade ties with the US</w:t>
      </w:r>
    </w:p>
    <w:p w:rsidR="00AC2CA6" w:rsidRPr="00E54EF0" w:rsidRDefault="00AC2CA6" w:rsidP="00AC2CA6">
      <w:pPr>
        <w:rPr>
          <w:bCs/>
          <w:sz w:val="12"/>
        </w:rPr>
      </w:pPr>
      <w:r w:rsidRPr="00E54EF0">
        <w:rPr>
          <w:rStyle w:val="StyleStyleBold12pt"/>
        </w:rPr>
        <w:t>Romero, Schwiritz, and Barrionuevo 2008</w:t>
      </w:r>
      <w:r w:rsidRPr="00E54EF0">
        <w:rPr>
          <w:rStyle w:val="StyleBoldUnderline"/>
          <w:b/>
          <w:sz w:val="12"/>
          <w:u w:val="none"/>
        </w:rPr>
        <w:t>-</w:t>
      </w:r>
      <w:r w:rsidRPr="00E54EF0">
        <w:rPr>
          <w:rStyle w:val="StyleBoldUnderline"/>
          <w:sz w:val="12"/>
          <w:u w:val="none"/>
        </w:rPr>
        <w:t xml:space="preserve">Brazil bureau chief for New York Times, former chief of Sao Paulo Bureau of NYT, staff writer (11/21/13, Simon, Michael, Alexei, New York Times, “Flux in Latin America Affects Russian Diplomacy”, </w:t>
      </w:r>
      <w:hyperlink r:id="rId16" w:history="1">
        <w:r w:rsidRPr="00E54EF0">
          <w:rPr>
            <w:rStyle w:val="Hyperlink"/>
            <w:sz w:val="12"/>
          </w:rPr>
          <w:t>http://www.nytimes.com/2008/11/22/world/americas/22russia.html?pagewanted=all</w:t>
        </w:r>
      </w:hyperlink>
      <w:r w:rsidRPr="00E54EF0">
        <w:rPr>
          <w:rStyle w:val="StyleBoldUnderline"/>
          <w:sz w:val="12"/>
          <w:u w:val="none"/>
        </w:rPr>
        <w:t xml:space="preserve">) </w:t>
      </w:r>
    </w:p>
    <w:p w:rsidR="00AC2CA6" w:rsidRPr="00E54EF0" w:rsidRDefault="00AC2CA6" w:rsidP="00AC2CA6">
      <w:pPr>
        <w:rPr>
          <w:rStyle w:val="StyleBoldUnderline"/>
        </w:rPr>
      </w:pPr>
      <w:r w:rsidRPr="00E54EF0">
        <w:rPr>
          <w:sz w:val="14"/>
        </w:rPr>
        <w:t xml:space="preserve"> Meanwhile, </w:t>
      </w:r>
      <w:r w:rsidRPr="00E54EF0">
        <w:rPr>
          <w:rStyle w:val="StyleBoldUnderline"/>
        </w:rPr>
        <w:t>skepticism persists even in Venezuela over Russia’s ability to expand ties that mainly involve weapons sales into a relationship that involves greater amounts of investment and diplomatic coordination</w:t>
      </w:r>
      <w:r w:rsidRPr="00E54EF0">
        <w:rPr>
          <w:sz w:val="14"/>
        </w:rPr>
        <w:t xml:space="preserve">. </w:t>
      </w:r>
      <w:r w:rsidRPr="00E54EF0">
        <w:rPr>
          <w:rStyle w:val="StyleBoldUnderline"/>
        </w:rPr>
        <w:t>In diplomatic circles in Caracas, a joke is making the rounds comparing the Latin American strategy of China</w:t>
      </w:r>
      <w:r w:rsidRPr="00E54EF0">
        <w:rPr>
          <w:sz w:val="14"/>
        </w:rPr>
        <w:t xml:space="preserve">, </w:t>
      </w:r>
      <w:r w:rsidRPr="00E54EF0">
        <w:rPr>
          <w:rStyle w:val="StyleBoldUnderline"/>
        </w:rPr>
        <w:t>which views market-oriented economies</w:t>
      </w:r>
      <w:r w:rsidRPr="00E54EF0">
        <w:rPr>
          <w:sz w:val="14"/>
        </w:rPr>
        <w:t xml:space="preserve"> like Brazil, Chile and Mexico </w:t>
      </w:r>
      <w:r w:rsidRPr="00E54EF0">
        <w:rPr>
          <w:rStyle w:val="StyleBoldUnderline"/>
        </w:rPr>
        <w:t>as gateways</w:t>
      </w:r>
      <w:r w:rsidRPr="00E54EF0">
        <w:rPr>
          <w:sz w:val="14"/>
        </w:rPr>
        <w:t xml:space="preserve"> to the region, </w:t>
      </w:r>
      <w:r w:rsidRPr="00E54EF0">
        <w:rPr>
          <w:rStyle w:val="StyleBoldUnderline"/>
        </w:rPr>
        <w:t>with that of Russia, which is largely focusing on Bolivia, Nicaragua and Venezuela</w:t>
      </w:r>
      <w:r w:rsidRPr="00E54EF0">
        <w:rPr>
          <w:sz w:val="14"/>
        </w:rPr>
        <w:t>. In Brazil, Russia’s trade of $5.2 billion in 2007 was dwarfed by China’s $23.4 billion. “</w:t>
      </w:r>
      <w:r w:rsidRPr="00E54EF0">
        <w:rPr>
          <w:rStyle w:val="StyleStyleBold12pt"/>
        </w:rPr>
        <w:t>The Russians have picked the most erratic and unreliable partners in the region</w:t>
      </w:r>
      <w:r w:rsidRPr="00E54EF0">
        <w:rPr>
          <w:sz w:val="14"/>
        </w:rPr>
        <w:t xml:space="preserve">,” said a Bush administration official, speaking on condition of anonymity, following normal diplomatic protocol. </w:t>
      </w:r>
      <w:r w:rsidRPr="00E54EF0">
        <w:rPr>
          <w:rStyle w:val="StyleBoldUnderline"/>
        </w:rPr>
        <w:t>And even in areas where Russia and Venezuela are starting to cooperate,</w:t>
      </w:r>
      <w:r w:rsidRPr="00E54EF0">
        <w:rPr>
          <w:sz w:val="14"/>
        </w:rPr>
        <w:t xml:space="preserve"> like offshore natural gas exploration, </w:t>
      </w:r>
      <w:r w:rsidRPr="00E54EF0">
        <w:rPr>
          <w:rStyle w:val="StyleBoldUnderline"/>
        </w:rPr>
        <w:t>the new alliance belies the resilience of ties to the United States, which remains by far Venezuela’s largest trading partner</w:t>
      </w:r>
      <w:r w:rsidRPr="00E54EF0">
        <w:rPr>
          <w:sz w:val="14"/>
        </w:rPr>
        <w:t xml:space="preserve">. </w:t>
      </w:r>
      <w:r w:rsidRPr="00E54EF0">
        <w:rPr>
          <w:rStyle w:val="StyleBoldUnderline"/>
        </w:rPr>
        <w:t>When state television in Venezuela trumpeted the start of exploration this month by the country’s state oil company and a consortium of Russian businesses amid cries of “Comrades!”</w:t>
      </w:r>
      <w:r w:rsidRPr="00E54EF0">
        <w:rPr>
          <w:sz w:val="14"/>
        </w:rPr>
        <w:t xml:space="preserve"> all around, </w:t>
      </w:r>
      <w:r w:rsidRPr="00E54EF0">
        <w:rPr>
          <w:rStyle w:val="StyleBoldUnderline"/>
        </w:rPr>
        <w:t>little attention was directed to the drilling platform they were standing on. It had been leased from Scorpion Offshore,</w:t>
      </w:r>
      <w:r w:rsidRPr="00E54EF0">
        <w:rPr>
          <w:sz w:val="14"/>
        </w:rPr>
        <w:t xml:space="preserve"> </w:t>
      </w:r>
      <w:r w:rsidRPr="00E54EF0">
        <w:rPr>
          <w:rStyle w:val="StyleBoldUnderline"/>
        </w:rPr>
        <w:t xml:space="preserve">which monitors its rigs around the world from its home office in Houston. </w:t>
      </w:r>
    </w:p>
    <w:p w:rsidR="003D0354" w:rsidRPr="00E54EF0" w:rsidRDefault="003D0354">
      <w:pPr>
        <w:spacing w:after="200" w:line="276" w:lineRule="auto"/>
      </w:pPr>
      <w:r w:rsidRPr="00E54EF0">
        <w:br w:type="page"/>
      </w:r>
    </w:p>
    <w:p w:rsidR="00AD22ED" w:rsidRPr="00E54EF0" w:rsidRDefault="003D0354" w:rsidP="003D0354">
      <w:pPr>
        <w:pStyle w:val="Heading3"/>
      </w:pPr>
      <w:r w:rsidRPr="00E54EF0">
        <w:lastRenderedPageBreak/>
        <w:t>2AC Cuba</w:t>
      </w:r>
    </w:p>
    <w:p w:rsidR="003D0354" w:rsidRPr="00E54EF0" w:rsidRDefault="003D0354" w:rsidP="003D0354"/>
    <w:p w:rsidR="003D0354" w:rsidRPr="00E54EF0" w:rsidRDefault="003D0354" w:rsidP="003D0354">
      <w:pPr>
        <w:pStyle w:val="Heading4"/>
      </w:pPr>
      <w:r w:rsidRPr="00E54EF0">
        <w:t>Cuba says no to Russia- looking to deepen US ties</w:t>
      </w:r>
    </w:p>
    <w:p w:rsidR="003D0354" w:rsidRPr="00E54EF0" w:rsidRDefault="003D0354" w:rsidP="003D0354">
      <w:pPr>
        <w:rPr>
          <w:bCs/>
          <w:sz w:val="12"/>
        </w:rPr>
      </w:pPr>
      <w:r w:rsidRPr="00E54EF0">
        <w:rPr>
          <w:rStyle w:val="StyleStyleBold12pt"/>
        </w:rPr>
        <w:t>Romero, Schwiritz, and Barrionuevo 2008</w:t>
      </w:r>
      <w:r w:rsidRPr="00E54EF0">
        <w:rPr>
          <w:rStyle w:val="StyleBoldUnderline"/>
          <w:b/>
          <w:sz w:val="12"/>
          <w:u w:val="none"/>
        </w:rPr>
        <w:t>-</w:t>
      </w:r>
      <w:r w:rsidRPr="00E54EF0">
        <w:rPr>
          <w:rStyle w:val="StyleBoldUnderline"/>
          <w:sz w:val="12"/>
          <w:u w:val="none"/>
        </w:rPr>
        <w:t xml:space="preserve">Brazil bureau chief for New York Times, former chief of Sao Paulo Bureau of NYT, staff writer (11/21/13, Simon, Michael, Alexei, New York Times, “Flux in Latin America Affects Russian Diplomacy”, </w:t>
      </w:r>
      <w:hyperlink r:id="rId17" w:history="1">
        <w:r w:rsidRPr="00E54EF0">
          <w:rPr>
            <w:rStyle w:val="Hyperlink"/>
            <w:sz w:val="12"/>
          </w:rPr>
          <w:t>http://www.nytimes.com/2008/11/22/world/americas/22russia.html?pagewanted=all</w:t>
        </w:r>
      </w:hyperlink>
      <w:r w:rsidRPr="00E54EF0">
        <w:rPr>
          <w:rStyle w:val="StyleBoldUnderline"/>
          <w:sz w:val="12"/>
          <w:u w:val="none"/>
        </w:rPr>
        <w:t xml:space="preserve">) </w:t>
      </w:r>
    </w:p>
    <w:p w:rsidR="003D0354" w:rsidRDefault="003D0354" w:rsidP="003D0354">
      <w:pPr>
        <w:rPr>
          <w:sz w:val="14"/>
        </w:rPr>
      </w:pPr>
      <w:r w:rsidRPr="00E54EF0">
        <w:rPr>
          <w:sz w:val="14"/>
        </w:rPr>
        <w:t xml:space="preserve">But </w:t>
      </w:r>
      <w:r w:rsidRPr="00E54EF0">
        <w:rPr>
          <w:rStyle w:val="StyleBoldUnderline"/>
        </w:rPr>
        <w:t>elsewhere in the area, the Kremlin is having a harder time.</w:t>
      </w:r>
      <w:r w:rsidRPr="00E54EF0">
        <w:rPr>
          <w:sz w:val="14"/>
        </w:rPr>
        <w:t xml:space="preserve"> </w:t>
      </w:r>
      <w:r w:rsidRPr="00E54EF0">
        <w:rPr>
          <w:rStyle w:val="StyleBoldUnderline"/>
        </w:rPr>
        <w:t>In Cuba</w:t>
      </w:r>
      <w:r w:rsidRPr="00E54EF0">
        <w:rPr>
          <w:sz w:val="14"/>
        </w:rPr>
        <w:t xml:space="preserve">, </w:t>
      </w:r>
      <w:r w:rsidRPr="00E54EF0">
        <w:rPr>
          <w:rStyle w:val="StyleBoldUnderline"/>
        </w:rPr>
        <w:t>where the Soviet Union once focused the bulk of its military presence in the region, concern persists over the collapse of the Soviet Union</w:t>
      </w:r>
      <w:r w:rsidRPr="00E54EF0">
        <w:rPr>
          <w:sz w:val="14"/>
        </w:rPr>
        <w:t xml:space="preserve">. </w:t>
      </w:r>
      <w:r w:rsidRPr="00E54EF0">
        <w:rPr>
          <w:rStyle w:val="StyleBoldUnderline"/>
        </w:rPr>
        <w:t>The abrupt withdrawal of billions of dollars of aid devastated Cuba’s economy, which has yet to</w:t>
      </w:r>
      <w:r w:rsidRPr="00E54EF0">
        <w:rPr>
          <w:sz w:val="14"/>
        </w:rPr>
        <w:t xml:space="preserve"> completely </w:t>
      </w:r>
      <w:r w:rsidRPr="00E54EF0">
        <w:rPr>
          <w:rStyle w:val="StyleBoldUnderline"/>
        </w:rPr>
        <w:t>recover</w:t>
      </w:r>
      <w:r w:rsidRPr="00E54EF0">
        <w:rPr>
          <w:sz w:val="14"/>
        </w:rPr>
        <w:t xml:space="preserve"> despite receiving large subsidies from Venezuela. </w:t>
      </w:r>
      <w:r w:rsidRPr="00E54EF0">
        <w:rPr>
          <w:rStyle w:val="StyleBoldUnderline"/>
        </w:rPr>
        <w:t>Under</w:t>
      </w:r>
      <w:r w:rsidRPr="00E54EF0">
        <w:rPr>
          <w:sz w:val="14"/>
        </w:rPr>
        <w:t xml:space="preserve"> President </w:t>
      </w:r>
      <w:r w:rsidRPr="00E54EF0">
        <w:rPr>
          <w:rStyle w:val="StyleBoldUnderline"/>
        </w:rPr>
        <w:t>Raúl Castro, the Cuban government may be looking to capitalize on the change in leadership in Washington by seeking to loosen America’s costly embargo,</w:t>
      </w:r>
      <w:r w:rsidRPr="00E54EF0">
        <w:rPr>
          <w:sz w:val="14"/>
        </w:rPr>
        <w:t xml:space="preserve"> said Brian Latell, a former C.I.A. analyst and the author of “</w:t>
      </w:r>
      <w:r w:rsidRPr="00E54EF0">
        <w:rPr>
          <w:rStyle w:val="StyleBoldUnderline"/>
        </w:rPr>
        <w:t>After Fidel.” “Raúl and the Cuban leadership are much more pragmatic than Fidel and are less inclined to poke Washington in the eye,”</w:t>
      </w:r>
      <w:r w:rsidRPr="00E54EF0">
        <w:rPr>
          <w:sz w:val="14"/>
        </w:rPr>
        <w:t xml:space="preserve"> he said. </w:t>
      </w:r>
      <w:r w:rsidRPr="00E54EF0">
        <w:rPr>
          <w:rStyle w:val="StyleStyleBold12pt"/>
        </w:rPr>
        <w:t>“Why antagonize American interest groups now by cavorting” with the Kremlin?</w:t>
      </w:r>
      <w:r w:rsidRPr="00E54EF0">
        <w:rPr>
          <w:sz w:val="14"/>
        </w:rPr>
        <w:t xml:space="preserve"> </w:t>
      </w:r>
      <w:r w:rsidRPr="00E54EF0">
        <w:rPr>
          <w:rStyle w:val="StyleBoldUnderline"/>
        </w:rPr>
        <w:t>Cuba backed Russia’s military incursion into Georgia, but it has been unwilling to recognize the two separatist enclaves, South Ossetia and Abkhazia, whose independence Russia recognized after the August war. That action was strongly condemned by the international community</w:t>
      </w:r>
      <w:r w:rsidRPr="00E54EF0">
        <w:rPr>
          <w:sz w:val="14"/>
        </w:rPr>
        <w:t>, with Nicaragua the only other country to offer official recognition.</w:t>
      </w:r>
    </w:p>
    <w:p w:rsidR="00CE7533" w:rsidRDefault="00CE7533">
      <w:pPr>
        <w:spacing w:after="200" w:line="276" w:lineRule="auto"/>
        <w:rPr>
          <w:sz w:val="14"/>
        </w:rPr>
      </w:pPr>
      <w:r>
        <w:rPr>
          <w:sz w:val="14"/>
        </w:rPr>
        <w:br w:type="page"/>
      </w:r>
    </w:p>
    <w:p w:rsidR="00CE7533" w:rsidRDefault="00CE7533" w:rsidP="00CE7533">
      <w:pPr>
        <w:pStyle w:val="Heading3"/>
      </w:pPr>
      <w:r>
        <w:lastRenderedPageBreak/>
        <w:t>2AC Cuban Oil</w:t>
      </w:r>
    </w:p>
    <w:p w:rsidR="00CE7533" w:rsidRDefault="00CE7533" w:rsidP="00CE7533"/>
    <w:p w:rsidR="00CE7533" w:rsidRDefault="00CE7533" w:rsidP="00CE7533">
      <w:pPr>
        <w:rPr>
          <w:rStyle w:val="StyleBoldUnderline"/>
          <w:b/>
          <w:u w:val="none"/>
        </w:rPr>
      </w:pPr>
      <w:r>
        <w:rPr>
          <w:rStyle w:val="StyleBoldUnderline"/>
          <w:b/>
          <w:u w:val="none"/>
        </w:rPr>
        <w:t>Russia unequipped for dealing with oil spills-home to over half and has failing infrastructure</w:t>
      </w:r>
    </w:p>
    <w:p w:rsidR="00CE7533" w:rsidRPr="00CE7533" w:rsidRDefault="00CE7533" w:rsidP="00CE7533">
      <w:pPr>
        <w:rPr>
          <w:rStyle w:val="StyleBoldUnderline"/>
          <w:sz w:val="12"/>
          <w:u w:val="none"/>
        </w:rPr>
      </w:pPr>
      <w:r w:rsidRPr="00CE7533">
        <w:rPr>
          <w:rStyle w:val="StyleStyleBold12pt"/>
        </w:rPr>
        <w:t>RIA 12</w:t>
      </w:r>
      <w:r w:rsidRPr="00CE7533">
        <w:rPr>
          <w:rStyle w:val="StyleBoldUnderline"/>
          <w:b/>
          <w:sz w:val="12"/>
          <w:u w:val="none"/>
        </w:rPr>
        <w:t>-</w:t>
      </w:r>
      <w:r w:rsidRPr="00CE7533">
        <w:rPr>
          <w:rStyle w:val="StyleBoldUnderline"/>
          <w:sz w:val="12"/>
          <w:u w:val="none"/>
        </w:rPr>
        <w:t>award winning Russian newspaper that is one of the largest in Russia with over 80 bureaus (11/12/2012, “Half the World’s oil Spills Take Place in Russia”</w:t>
      </w:r>
      <w:proofErr w:type="gramStart"/>
      <w:r w:rsidRPr="00CE7533">
        <w:rPr>
          <w:rStyle w:val="StyleBoldUnderline"/>
          <w:sz w:val="12"/>
          <w:u w:val="none"/>
        </w:rPr>
        <w:t xml:space="preserve">, </w:t>
      </w:r>
      <w:proofErr w:type="gramEnd"/>
      <w:r w:rsidRPr="00CE7533">
        <w:rPr>
          <w:sz w:val="12"/>
        </w:rPr>
        <w:fldChar w:fldCharType="begin"/>
      </w:r>
      <w:r w:rsidRPr="00CE7533">
        <w:rPr>
          <w:sz w:val="12"/>
        </w:rPr>
        <w:instrText xml:space="preserve"> HYPERLINK "http://en.rian.ru/russia/20121211/178065224.html" </w:instrText>
      </w:r>
      <w:r w:rsidRPr="00CE7533">
        <w:rPr>
          <w:sz w:val="12"/>
        </w:rPr>
        <w:fldChar w:fldCharType="separate"/>
      </w:r>
      <w:r w:rsidRPr="00CE7533">
        <w:rPr>
          <w:rStyle w:val="Hyperlink"/>
          <w:sz w:val="12"/>
        </w:rPr>
        <w:t>http://en.rian.ru/russia/20121211/178065224.html</w:t>
      </w:r>
      <w:r w:rsidRPr="00CE7533">
        <w:rPr>
          <w:rStyle w:val="Hyperlink"/>
          <w:sz w:val="12"/>
        </w:rPr>
        <w:fldChar w:fldCharType="end"/>
      </w:r>
      <w:r w:rsidRPr="00CE7533">
        <w:rPr>
          <w:rStyle w:val="StyleBoldUnderline"/>
          <w:sz w:val="12"/>
          <w:u w:val="none"/>
        </w:rPr>
        <w:t>) HC</w:t>
      </w:r>
    </w:p>
    <w:p w:rsidR="00CE7533" w:rsidRDefault="00CE7533" w:rsidP="00CE7533">
      <w:pPr>
        <w:rPr>
          <w:sz w:val="16"/>
        </w:rPr>
      </w:pPr>
      <w:r w:rsidRPr="00CE7533">
        <w:rPr>
          <w:rStyle w:val="StyleBoldUnderline"/>
        </w:rPr>
        <w:t>More than 20,000 oil spills, or half the world's annual total, take place in Russia, a senior official of the country's branch of Greenpeace said</w:t>
      </w:r>
      <w:r w:rsidRPr="00F21C74">
        <w:rPr>
          <w:sz w:val="16"/>
        </w:rPr>
        <w:t xml:space="preserve">. Nigeria is the runner-up with 3,000 to 4,000 spills a year, but there vandalism is to blame, while </w:t>
      </w:r>
      <w:r w:rsidRPr="00F21C74">
        <w:rPr>
          <w:rStyle w:val="StyleBoldUnderline"/>
        </w:rPr>
        <w:t xml:space="preserve">in Russia obsolete </w:t>
      </w:r>
      <w:r w:rsidRPr="00CE7533">
        <w:rPr>
          <w:rStyle w:val="StyleBoldUnderline"/>
        </w:rPr>
        <w:t>infrastructure is the main reason for the spills</w:t>
      </w:r>
      <w:r w:rsidRPr="00F21C74">
        <w:rPr>
          <w:sz w:val="16"/>
        </w:rPr>
        <w:t xml:space="preserve">, Ivan Blokov said at a meeting at the Natural Resources and Ecology Ministry in Moscow on Monday. </w:t>
      </w:r>
      <w:r w:rsidRPr="00CE7533">
        <w:rPr>
          <w:rStyle w:val="StyleBoldUnderline"/>
        </w:rPr>
        <w:t>An average age of Russian oil pipes is currently 31 to 34 years, or above the maximum allowed life expectancy of 30 years, Blokov said.Russia averaged 26,000 spills a year in 1994, but managed to improve over the 2000s, Blokov said.However, the situation started deteriorating again due to aging pipelines</w:t>
      </w:r>
      <w:r w:rsidRPr="00F21C74">
        <w:rPr>
          <w:sz w:val="16"/>
        </w:rPr>
        <w:t xml:space="preserve">, he said, speaking at a meeting of governmental officials, green activists and oil industry representatives. </w:t>
      </w:r>
      <w:r w:rsidRPr="00CE7533">
        <w:rPr>
          <w:rStyle w:val="StyleBoldUnderline"/>
        </w:rPr>
        <w:t>The government should criminalize cover-ups of oil spills, a widespread proble</w:t>
      </w:r>
      <w:r w:rsidRPr="00F21C74">
        <w:rPr>
          <w:b/>
          <w:sz w:val="16"/>
        </w:rPr>
        <w:t>m</w:t>
      </w:r>
      <w:r w:rsidRPr="00F21C74">
        <w:rPr>
          <w:sz w:val="16"/>
        </w:rPr>
        <w:t xml:space="preserve"> in Russia, Blokov said.But Natural Resources and Ecology Minister Sergei Donskoi said at the meeting that his ministry would prefer monetary sanctions, introducing turnover-based fines for companies causing oil spills.The new system of fines would not be introduced before 2013, Donskoi added.Spill fines in Russia are currently based on damage estimates determined through investigations carried out by law enforcement agencies. A typical recent example saw prosecutors in the republic of Bashkiria sue Bashneft </w:t>
      </w:r>
      <w:proofErr w:type="gramStart"/>
      <w:r w:rsidRPr="00F21C74">
        <w:rPr>
          <w:sz w:val="16"/>
        </w:rPr>
        <w:t>company</w:t>
      </w:r>
      <w:proofErr w:type="gramEnd"/>
      <w:r w:rsidRPr="00F21C74">
        <w:rPr>
          <w:sz w:val="16"/>
        </w:rPr>
        <w:t xml:space="preserve"> for 3.4 million rubles ($110,000) in August over a spill caused by a corroded pipeline.</w:t>
      </w:r>
    </w:p>
    <w:p w:rsidR="00CE7533" w:rsidRDefault="00CE7533" w:rsidP="00CE7533">
      <w:pPr>
        <w:rPr>
          <w:sz w:val="16"/>
        </w:rPr>
      </w:pPr>
    </w:p>
    <w:p w:rsidR="00CE7533" w:rsidRDefault="00CE7533" w:rsidP="00CE7533">
      <w:pPr>
        <w:rPr>
          <w:b/>
        </w:rPr>
      </w:pPr>
      <w:r>
        <w:rPr>
          <w:b/>
        </w:rPr>
        <w:t>Russia’s record on oil spills is horrible-proves it won’t be able to solve-at least 5 million tons a year</w:t>
      </w:r>
    </w:p>
    <w:p w:rsidR="00CE7533" w:rsidRPr="00CE7533" w:rsidRDefault="00CE7533" w:rsidP="00CE7533">
      <w:pPr>
        <w:rPr>
          <w:sz w:val="14"/>
        </w:rPr>
      </w:pPr>
      <w:r w:rsidRPr="00CE7533">
        <w:rPr>
          <w:rStyle w:val="StyleStyleBold12pt"/>
        </w:rPr>
        <w:t>Vasilyeva 11-</w:t>
      </w:r>
      <w:r w:rsidRPr="00CE7533">
        <w:rPr>
          <w:sz w:val="14"/>
        </w:rPr>
        <w:t>staff writer for AP business bureau (12/17/11, Natalia, Boston.com, “AP Enterprise-Russian Oil Spills Wreak Devastation</w:t>
      </w:r>
      <w:proofErr w:type="gramStart"/>
      <w:r w:rsidRPr="00CE7533">
        <w:rPr>
          <w:sz w:val="14"/>
        </w:rPr>
        <w:t xml:space="preserve">” </w:t>
      </w:r>
      <w:proofErr w:type="gramEnd"/>
      <w:r w:rsidRPr="00CE7533">
        <w:rPr>
          <w:sz w:val="14"/>
        </w:rPr>
        <w:fldChar w:fldCharType="begin"/>
      </w:r>
      <w:r w:rsidRPr="00CE7533">
        <w:rPr>
          <w:sz w:val="14"/>
        </w:rPr>
        <w:instrText xml:space="preserve"> HYPERLINK "http://www.boston.com/business/articles/2011/12/17/ap_enterprise_russia_oil_spills_wreak_devastation/?page=full" </w:instrText>
      </w:r>
      <w:r w:rsidRPr="00CE7533">
        <w:rPr>
          <w:sz w:val="14"/>
        </w:rPr>
        <w:fldChar w:fldCharType="separate"/>
      </w:r>
      <w:r w:rsidRPr="00CE7533">
        <w:rPr>
          <w:rStyle w:val="Hyperlink"/>
          <w:sz w:val="14"/>
        </w:rPr>
        <w:t>http://www.boston.com/business/articles/2011/12/17/ap_enterprise_russia_oil_spills_wreak_devastation/?page=full</w:t>
      </w:r>
      <w:r w:rsidRPr="00CE7533">
        <w:rPr>
          <w:rStyle w:val="Hyperlink"/>
          <w:sz w:val="14"/>
        </w:rPr>
        <w:fldChar w:fldCharType="end"/>
      </w:r>
      <w:r w:rsidRPr="00CE7533">
        <w:rPr>
          <w:sz w:val="14"/>
        </w:rPr>
        <w:t>) HC</w:t>
      </w:r>
    </w:p>
    <w:p w:rsidR="00CE7533" w:rsidRPr="00CE7533" w:rsidRDefault="00CE7533" w:rsidP="00CE7533">
      <w:pPr>
        <w:rPr>
          <w:sz w:val="14"/>
        </w:rPr>
      </w:pPr>
      <w:r w:rsidRPr="00CE7533">
        <w:rPr>
          <w:sz w:val="14"/>
        </w:rPr>
        <w:t xml:space="preserve">On the bright yellow tundra outside this oil town near the Arctic Circle, a pitch-black pool of crude stretches toward the horizon. The source: a decommissioned well whose rusty screws ooze with oil, viscous like </w:t>
      </w:r>
      <w:proofErr w:type="gramStart"/>
      <w:r w:rsidRPr="00CE7533">
        <w:rPr>
          <w:sz w:val="14"/>
        </w:rPr>
        <w:t>jam.</w:t>
      </w:r>
      <w:proofErr w:type="gramEnd"/>
      <w:r w:rsidRPr="00CE7533">
        <w:rPr>
          <w:sz w:val="14"/>
        </w:rPr>
        <w:t xml:space="preserve"> This is the face of Russia's oil country, a sprawling, inhospitable zone that experts say represents the world's worst ecological oil catastrophe .</w:t>
      </w:r>
      <w:r w:rsidRPr="00752C01">
        <w:rPr>
          <w:rStyle w:val="StyleBoldUnderline"/>
        </w:rPr>
        <w:t>Environmentalists estimate at least 1 percent of Russia's annual oil production, or 5 million tons, is spilled every year. That is equivalent to one Deepwater Horizon-scale leak about every two months</w:t>
      </w:r>
      <w:r w:rsidRPr="00CE7533">
        <w:rPr>
          <w:sz w:val="14"/>
        </w:rPr>
        <w:t xml:space="preserve">. Crumbling infrastructure and a harsh climate combine to spell disaster in the world's largest oil producer, responsible for 13 percent of global output. Oil, stubbornly seeping through rusty pipelines and old wells, contaminates soil, kills all plants that grow on it and destroys habitats for mammals and birds. Half a million tons every year get into rivers that flow into the Arctic Ocean, the government says, upsetting the delicate environmental balance in those waters. </w:t>
      </w:r>
      <w:r w:rsidRPr="00752C01">
        <w:rPr>
          <w:rStyle w:val="StyleBoldUnderline"/>
        </w:rPr>
        <w:t>It's part of a legacy of environmental tragedy that has plagued Russia a</w:t>
      </w:r>
      <w:r w:rsidRPr="00CE7533">
        <w:rPr>
          <w:sz w:val="14"/>
        </w:rPr>
        <w:t xml:space="preserve">nd the countries of its former Soviet empire for decades, from the nuclear horrors of Chernobyl in Ukraine to lethal chemical waste in the Russian city of Dzerzhinsk and paper mill pollution seeping into Siberia's Lake Baikal, which holds one-fifth of the world's supply of fresh water. Oil spills in Russia are less dramatic than disasters in the Gulf of Mexico or the North Sea, more the result of a drip-drip of leaked crude than a sudden explosion. But </w:t>
      </w:r>
      <w:r w:rsidRPr="003F0DCB">
        <w:rPr>
          <w:rStyle w:val="StyleBoldUnderline"/>
        </w:rPr>
        <w:t>they're more numerous than in any other oil-producing nation including insurgency</w:t>
      </w:r>
      <w:r w:rsidRPr="00CE7533">
        <w:rPr>
          <w:sz w:val="14"/>
        </w:rPr>
        <w:t>-</w:t>
      </w:r>
      <w:r w:rsidRPr="003F0DCB">
        <w:rPr>
          <w:b/>
          <w:u w:val="single"/>
        </w:rPr>
        <w:t xml:space="preserve">hit Nigeria, and combined they spill far more than anywhere else in the world, scientists say. "Oil and oil products get spilled literally every day," </w:t>
      </w:r>
      <w:r w:rsidRPr="00CE7533">
        <w:rPr>
          <w:sz w:val="14"/>
        </w:rPr>
        <w:t xml:space="preserve">said Dr. Grigory Barenboim, senior researcher at the Russian Academy of Sciences' Institute of Water Problems. No hard figures on the scope of oil spills in Russia are available, but </w:t>
      </w:r>
      <w:r w:rsidRPr="00752C01">
        <w:rPr>
          <w:rStyle w:val="StyleBoldUnderline"/>
        </w:rPr>
        <w:t>Greenpeace estimates that at least 5 million tons leak every year in a country producing about 500 million tons a year</w:t>
      </w:r>
      <w:r w:rsidRPr="00CE7533">
        <w:rPr>
          <w:sz w:val="14"/>
        </w:rPr>
        <w:t xml:space="preserve">.Dr. Irina Ivshina, of </w:t>
      </w:r>
      <w:r w:rsidRPr="00752C01">
        <w:rPr>
          <w:rStyle w:val="StyleBoldUnderline"/>
        </w:rPr>
        <w:t>the government-financed Institute of the Environment and Genetics of Microorganisms, supports the 5 million ton estimate, as does the World Wildlife Fund.T</w:t>
      </w:r>
      <w:r w:rsidRPr="00CE7533">
        <w:rPr>
          <w:sz w:val="14"/>
        </w:rPr>
        <w:t xml:space="preserve">he figure is derived from two sources: </w:t>
      </w:r>
      <w:r w:rsidRPr="00752C01">
        <w:rPr>
          <w:rStyle w:val="StyleBoldUnderline"/>
        </w:rPr>
        <w:t>Russian state-funded research that shows 10-15 percent of Russian oil leakage enters rivers; and a 2010 report commissioned by the Natural Resources Ministry that shows nearly 500,000 tons slips into northern Russian rivers every year</w:t>
      </w:r>
      <w:r w:rsidRPr="00CE7533">
        <w:rPr>
          <w:sz w:val="14"/>
        </w:rPr>
        <w:t xml:space="preserve"> and flow into the Arctic</w:t>
      </w:r>
      <w:r w:rsidRPr="003F0DCB">
        <w:rPr>
          <w:b/>
          <w:u w:val="single"/>
        </w:rPr>
        <w:t>. The estimate is considered conservative: The Russian Economic Development Ministry in a report last year estimated spills at up to 20 million tons per year.</w:t>
      </w:r>
      <w:r w:rsidRPr="00CE7533">
        <w:rPr>
          <w:sz w:val="14"/>
        </w:rPr>
        <w:t xml:space="preserve"> That astonishing number, for which the ministry offered no elaboration, appears to be based partly on the fact most small leaks in Russia go unreported. Under Russian law, leaks of less than 8 tons are classified only as "incidents" and carry no penalties.Russian oil spills also elude detection because most happen in the vast swaths of unpopulated tundra and conifer forestin the north, caused either by ruptured pipes or leakage from decommissioned wells. Weather conditions in most oil provinces are brutal, with temperatures routinely dropping below minus 40 degrees Celsius (minus 40 Fahrenheit) in winter. That makes pipelines brittle and prone to rupture unless they are regularly replaced and their condition monitored. Asked by The Associated Press to comment, the Natural Resources Ministry and the Energy Ministry said they have no data on oil spills and referred to the other ministry for further inquiries. </w:t>
      </w:r>
      <w:r w:rsidRPr="003F0DCB">
        <w:rPr>
          <w:b/>
          <w:u w:val="single"/>
        </w:rPr>
        <w:t>Even counting only the 500,000 tons officially reported to be leaking into northern rivers every year, Russia is by far the worst oil polluter in the world.</w:t>
      </w:r>
      <w:r w:rsidRPr="00CE7533">
        <w:rPr>
          <w:sz w:val="14"/>
        </w:rPr>
        <w:t xml:space="preserve">--Nigeria, which produces one-fifth as much oil as Russia, logged 110,000 tons spilled in 2009, much of that due to rebel attacks on pipelines.--The U.S., the world's third-largest oil producer, logged 341 pipeline ruptures in 2010 -- compared to Russia's 18,000 -- with 17,600 tons of oil leaking as a result, according to the U.S. Department of Transportation. Spills have averaged 14,900 tons a year between 2001 and 2010.--Canada, which produces oil in weather conditions as harsh as Russia's, does not see anything near Russia's scale of disaster. Eleven pipeline accidents were reported to Canada's Transport Safety Board last year, while media reports of leaks, ranging from sizable spills to a tiny leak in a farmer's backyard, come to a total of 7,700 tons a year.--In Norway, Russia's northwestern oil neighbor, spills amounted to some 3,000 tons a year in the past few years, said Hanne Marie Oeren, head of the oil and gas section at Norway's Climate and Pollution Agency. Now </w:t>
      </w:r>
      <w:r w:rsidRPr="00752C01">
        <w:rPr>
          <w:rStyle w:val="StyleBoldUnderline"/>
        </w:rPr>
        <w:t xml:space="preserve">that Russian companies are moving to the Arctic to tap vast but hard-to-get oil and gas riches, scientists voice concerns that Russia's outdated technologies and shoddy safety record make for a potential environmental calamity </w:t>
      </w:r>
      <w:r w:rsidRPr="00752C01">
        <w:rPr>
          <w:rStyle w:val="StyleBoldUnderline"/>
        </w:rPr>
        <w:lastRenderedPageBreak/>
        <w:t>there</w:t>
      </w:r>
      <w:r w:rsidRPr="00CE7533">
        <w:rPr>
          <w:sz w:val="14"/>
        </w:rPr>
        <w:t>.</w:t>
      </w:r>
      <w:r>
        <w:rPr>
          <w:b/>
          <w:u w:val="single"/>
        </w:rPr>
        <w:t xml:space="preserve"> </w:t>
      </w:r>
      <w:r w:rsidRPr="00CE7533">
        <w:rPr>
          <w:sz w:val="14"/>
        </w:rPr>
        <w:t>Gazpromneft, an oil subsidiary of the gas giant Gazprom, is preparing to drill for oil in the Arctic's Pechora Sea, even as environmentalists complain that the drilling platform is outdated and the company is not ready to deal with potential accidents.</w:t>
      </w:r>
      <w:r>
        <w:rPr>
          <w:b/>
          <w:u w:val="single"/>
        </w:rPr>
        <w:t xml:space="preserve"> </w:t>
      </w:r>
      <w:r w:rsidRPr="00CE7533">
        <w:rPr>
          <w:sz w:val="14"/>
        </w:rPr>
        <w:t>Government scientists acknowledge that Russia does not currently have the required technology to develop Arctic fields but say it will be years before the country actually starts drilling.</w:t>
      </w:r>
      <w:r>
        <w:rPr>
          <w:b/>
          <w:u w:val="single"/>
        </w:rPr>
        <w:t xml:space="preserve"> </w:t>
      </w:r>
      <w:r w:rsidRPr="00CE7533">
        <w:rPr>
          <w:sz w:val="14"/>
        </w:rPr>
        <w:t>"We must start the work now, do the exploration and develop the technology so that we would be able to ... start pumping oil from the Arctic in the middle of this century," Alexei Kontorovich, chairman of the council on geology, oil and gas fields at the Russian Academy of Sciences, told a recent news conference.The same academy's Barenboim said, however, that Russian technology is developing too slowly to make it a safe bet for Arctic exploration."Over the past years, environmental risks have increased more sharply compared to how far our technologies, funds, equipment and skills to deal with them have advanced," he said.In 1994, the republic of Komi, where Usinsk lies 60 kilometers (40 miles) south of the Arctic Circle, became the scene of Russia's largest oil spill when an estimated 100,000 tons splashed from an aging pipeline.It killed plants and animals, and polluted up to 40 kilometers (25 miles) of two local rivers, killing thousands of fish. In villages most affected, respiratory diseases rose by some 28 percent in the year following the leak.Seen from a helicopter, the oil production area is dotted with pitch-black ponds. Fresh leaks are easy to find once you step into the tundra north of Usinsk. To spot a leak, find a dying tree. Fir trees with drooping gray, dry branches look as though scorched by a wildfire. They are growing insoil polluted by oil.Usinsk spokeswoman Tatyana Khimichuk said the city administration had no powers to influence oil company operations."Everything that happens at the oil fields is Lukoil's responsibility," she said, referring to Russia's second largest oil company, which owns a network of pipelines in the region. Komi's environmental protection officials also blamed oil companies. The local prosecutor's office said in a report this year that the main problem is "that companies that extract hydrocarbons focus on making profits rather than how to use the resources rationally."Valery Bratenkov works as a foreman at oil fields outside Usinsk.</w:t>
      </w:r>
      <w:r>
        <w:rPr>
          <w:b/>
          <w:u w:val="single"/>
        </w:rPr>
        <w:t xml:space="preserve"> </w:t>
      </w:r>
      <w:r w:rsidRPr="00CE7533">
        <w:rPr>
          <w:sz w:val="14"/>
        </w:rPr>
        <w:t>After hours, he is with a local environmental group. Bratenkov used to point out to his Lukoil bosses that oil spills routinely happen under their noses and asked them to repair the pipelines. "They were offended and said that costs too much money," he said. Activists like Bratenkov find it hard if not impossible to hold authorities to account in the area since some 90 percent of the local population comprises oil workers and their families who have moved from other regions of Russia, and depend on the industry for their livelihood. Representatives of Lukoil denied claims that they try to conceal spills and leaks, and said that no more than 2.7 tons leaked last year from its production areas in Komi. Ivan Blokov, campaign director at Greenpeace Russia, who studies oil spills, said the situation in Komi is replicated across Russia's oil-producing regions, which stretch from the Black Sea in the southwest to the Chinese border in Russia's Far East. "It is happening everywhere," Blokov said. "It's typical of any oil field in Russia. The system is old and it is not being replaced in time by any oil company in the country."</w:t>
      </w:r>
      <w:r w:rsidRPr="00752C01">
        <w:rPr>
          <w:rStyle w:val="StyleBoldUnderline"/>
        </w:rPr>
        <w:t>What also worries scientists and environmentalists is that oil spills are not confined to abandoned or aging fields. Alarmingly, accidents happen at brand new pipelines</w:t>
      </w:r>
      <w:r w:rsidRPr="00CE7533">
        <w:rPr>
          <w:sz w:val="14"/>
        </w:rPr>
        <w:t>, said Barenboim.</w:t>
      </w:r>
      <w:r w:rsidRPr="00752C01">
        <w:rPr>
          <w:rStyle w:val="StyleBoldUnderline"/>
        </w:rPr>
        <w:t>At least 400 tons leaked from a new pipeline in two separate accidents</w:t>
      </w:r>
      <w:r w:rsidRPr="00CE7533">
        <w:rPr>
          <w:sz w:val="14"/>
        </w:rPr>
        <w:t xml:space="preserve"> in Russia's Far East last year, according to media reports and oil companies. Transneft's pipeline that brings Russian oil from Eastern Siberia to China was put into operation just months before the two spills happened.The oil industry in Komi has been sapping nature for decades, killing or forcing out reindeer and fish. Locals like the 63-year-old Bratenkov are afraid that when big oil leaves, there will be only poisoned terrain left in its wake."Fishing, hunting -- it's all gone," Bratenkov said.</w:t>
      </w:r>
    </w:p>
    <w:p w:rsidR="00CE7533" w:rsidRDefault="00CE7533" w:rsidP="00CE7533"/>
    <w:p w:rsidR="00CE7533" w:rsidRDefault="00CE7533" w:rsidP="00CE7533">
      <w:pPr>
        <w:rPr>
          <w:b/>
        </w:rPr>
      </w:pPr>
      <w:r>
        <w:rPr>
          <w:b/>
        </w:rPr>
        <w:t>Russia’s track record is a failure when it comes to oil spill cleanup-destroys the environment and kills off wildlife</w:t>
      </w:r>
    </w:p>
    <w:p w:rsidR="00CE7533" w:rsidRPr="00CE7533" w:rsidRDefault="00CE7533" w:rsidP="00CE7533">
      <w:pPr>
        <w:rPr>
          <w:sz w:val="14"/>
        </w:rPr>
      </w:pPr>
      <w:r w:rsidRPr="00CE7533">
        <w:rPr>
          <w:rStyle w:val="StyleStyleBold12pt"/>
        </w:rPr>
        <w:t>Vasilyeva 11</w:t>
      </w:r>
      <w:r w:rsidRPr="00CE7533">
        <w:rPr>
          <w:sz w:val="14"/>
        </w:rPr>
        <w:t>-staff writer for AP business bureau (12/17/11, Natalia, Boston.com, “AP Enterprise-Russian Oil Spills Wreak Devastation” http://www.boston.com/business/articles/2011/12/17/ap_enterprise_russia_oil_spills_wreak_devastation/?page=full) HC</w:t>
      </w:r>
    </w:p>
    <w:p w:rsidR="00CE7533" w:rsidRPr="00CE7533" w:rsidRDefault="00CE7533" w:rsidP="00CE7533">
      <w:pPr>
        <w:rPr>
          <w:sz w:val="14"/>
        </w:rPr>
      </w:pPr>
      <w:r w:rsidRPr="009E2604">
        <w:rPr>
          <w:rStyle w:val="StyleBoldUnderline"/>
        </w:rPr>
        <w:t>On the bright yellow tundra outside this oil town near the Arctic Circle, a pitch-black pool of crude stretches toward the horizon. The source: a decommissioned well whose rusty screws ooze with oil, viscous like jam.This is the face of Russia's oil country, a sprawling, inhospitable zone that experts say represents the world's worst ecological oil catastrophe.Environmentalists estimate at least 1 percent of Russia's annual oil production, or 5 million tons, is spilled every year. That is equivalent to one Deepwater Horizon-scale leak about every two months</w:t>
      </w:r>
      <w:r w:rsidRPr="00CE7533">
        <w:rPr>
          <w:sz w:val="14"/>
        </w:rPr>
        <w:t>. Crumbling infrastructure and a harsh climate combine to spell disaster in the world's largest oil producer, responsible for 13 percent of global output.</w:t>
      </w:r>
      <w:r w:rsidRPr="009E2604">
        <w:rPr>
          <w:rStyle w:val="StyleBoldUnderline"/>
        </w:rPr>
        <w:t xml:space="preserve">Oil, stubbornly seeping through rusty pipelines and old wells, </w:t>
      </w:r>
      <w:proofErr w:type="gramStart"/>
      <w:r w:rsidRPr="009E2604">
        <w:rPr>
          <w:rStyle w:val="StyleBoldUnderline"/>
        </w:rPr>
        <w:t>contaminates</w:t>
      </w:r>
      <w:proofErr w:type="gramEnd"/>
      <w:r w:rsidRPr="009E2604">
        <w:rPr>
          <w:rStyle w:val="StyleBoldUnderline"/>
        </w:rPr>
        <w:t xml:space="preserve"> soil, kills all plants that grow on it and destroys habitats for mammals and birds. Half a million tons every year get into rivers</w:t>
      </w:r>
      <w:r w:rsidRPr="00CE7533">
        <w:rPr>
          <w:sz w:val="14"/>
        </w:rPr>
        <w:t xml:space="preserve"> that flow into the Arctic Ocean, the government says</w:t>
      </w:r>
      <w:r w:rsidRPr="009E2604">
        <w:rPr>
          <w:rStyle w:val="StyleBoldUnderline"/>
        </w:rPr>
        <w:t xml:space="preserve">, upsetting the delicate environmental balance in those waters.It's part of a legacy of environmental tragedy that has plagued Russia </w:t>
      </w:r>
      <w:r w:rsidRPr="00CE7533">
        <w:rPr>
          <w:sz w:val="14"/>
        </w:rPr>
        <w:t xml:space="preserve">and the countries of its former Soviet empire for decades, from the nuclear horrors of Chernobyl in Ukraine to lethal chemical waste in the Russian city of Dzerzhinsk and paper mill pollution seeping into Siberia's Lake Baikal, which holds one-fifth of the world's supply of fresh water.Oil spills in Russia are less dramatic than disasters in the Gulf of Mexico or the North Sea, more the result of a drip-drip of leaked crude than a sudden explosion. But they're more numerous than in any other oil-producing nation including insurgency-hit Nigeria, and combined they spill far more than anywhere else in the world, scientists say."Oil and oilproducts get spilled literally every day," said Dr. Grigory Barenboim, senior researcher at the Russian Academy of Sciences' Institute of Water Problems.No hard figures on the scope of oil spills in Russia are available, but Greenpeace estimates that at least 5 million tons leak every year in a country producing about 500 million tons a year.Dr. Irina Ivshina, of the government-financed Institute of the Environment and Genetics of Microorganisms, supports the 5 million ton estimate, as does the World Wildlife Fund.The figure is derived from two sources: Russian state-funded research that shows 10-15 percent of Russian oil leakage enters rivers; and a 2010 report commissioned by the Natural Resources Ministry that shows nearly 500,000 tons slips into northern Russian rivers every year and flow into the Arctic.The estimate is considered conservative: The Russian Economic Development Ministry in a report last year estimated spills at up to 20 million tons per year. That astonishing number, for which the ministry offered no elaboration, appears to be based partly on the fact most small leaks in Russia go unreported. Under Russian law, leaks of less than 8 tons are classified only as "incidents" and carry no penalties. Russian oil spills also elude detection because most happen in the vast swaths of unpopulated tundra and conifer forestin the north, caused either by ruptured pipes or leakage from decommissioned wells.Weather conditions in most oil provinces are brutal, with temperatures routinely dropping below minus 40 degrees Celsius (minus 40 Fahrenheit) in winter. That makes pipelines brittle and prone to rupture unless they are regularly replaced and their condition monitored.Asked by The Associated Press to comment, the Natural Resources Ministry and the Energy Ministry said they have no data on oil spills and referred to the other ministry for further inquiries. Even counting only the 500,000 tons officially reported to be leaking into northern rivers every year, Russia is by far the worst oil polluter in the world.--Nigeria, which produces one-fifth as much oil as Russia, logged 110,000 tons spilled in 2009, much of that due to rebel attacks on pipelines.--The U.S., the world's third-largest oil producer, logged 341 pipeline ruptures in 2010 -- compared to Russia's 18,000 -- with 17,600 tons of oil leaking as a result, according to the U.S. Department of Transportation. Spills have averaged 14,900 tons a year between 2001 and 2010.--Canada, which produces oil in weather conditions as harsh as Russia's, does not see anything near Russia's scale of disaster. Eleven pipeline accidents were reported to Canada's Transport Safety Board last year, while media reports of leaks, ranging from sizable spills to a tiny leak in a farmer's backyard, come to a total of 7,700 tons a year.--In Norway, Russia's northwestern oil neighbor, spills amounted to some 3,000 tons a year in the past few years, said Hanne Marie Oeren, head of the oil and gas section at Norway's Climate and Pollution Agency.Now that Russian companies are moving to the Arctic to tap vast but hard-to-get oil and gas riches, scientists voice concerns that Russia's outdated technologies and shoddy safety record make for a potential environmental calamity there.Gazpromneft, an oil subsidiary of the gas giant Gazprom, is preparing to drill for oil in the Arctic's Pechora Sea, even as environmentalists complain that the drilling platform is outdated and the company is not ready to deal with potential accidents.Government scientists acknowledge that Russia does not currently have the required technology to develop Arctic fields </w:t>
      </w:r>
      <w:r w:rsidRPr="00CE7533">
        <w:rPr>
          <w:sz w:val="14"/>
        </w:rPr>
        <w:lastRenderedPageBreak/>
        <w:t>but say it will be years before the country actually starts drilling."We must start the work now, do the exploration and develop the technology so that we would be able to ... start pumping oil from the Arctic in the middle of this century," Alexei Kontorovich, chairman of the council on geology, oil and gas fields at the Russian Academy of Sciences, told a recent news conference.The same academy's Barenboim said, however, that Russian technology is developing too slowly to make it a safe bet for Arctic exploration."Over the past years, environmental risks have increased more sharply compared to how far our technologies, funds, equipment and skills to deal with them have advanced," he said.</w:t>
      </w:r>
      <w:r w:rsidRPr="009E2604">
        <w:rPr>
          <w:rStyle w:val="StyleBoldUnderline"/>
        </w:rPr>
        <w:t>In 1994, the republic of Komi, where Usinsk lies 60 kilometers (40 miles) south of the Arctic Circle, became the scene of Russia's largest oil spill when an estimated 100,000 tons splashed from an aging pipeline.It killed plants and animals, and polluted up to 40 kilometers (25 miles) of two local rivers, killing thousands of fish. In villages most affected, respiratory diseases rose by some 28 percent in the year following the leak.Seen from a helicopter, the oil production area is dotted with pitch-black ponds. Fresh leaks are easy to find once you step into the tundra north of Usinsk. To spot a leak, find a dying tree. Fir trees with drooping gray, dry branches look as though scorched by a wildfire. They are growing insoil polluted by oil</w:t>
      </w:r>
      <w:r w:rsidRPr="00CE7533">
        <w:rPr>
          <w:sz w:val="14"/>
        </w:rPr>
        <w:t>. Usinsk spokeswoman Tatyana Khimichuk said the city administration had no powers to influence oil company operations."Everything that happens at the oil fields is Lukoil's responsibility," she said, referring to Russia's second largest oil company, which owns a network of pipelines in the region. Komi's environmental protection officials also blamed oil companies. The local prosecutor's office said in a report this year that the main problem is "that companies that extract hydrocarbons focus on making profits rather than how to use the resources rationally." Valery Bratenkov works as a foreman at oil fields outside Usinsk. After hours, he is with a local environmental group. Bratenkov used to point out to his Lukoil bosses that oil spills routinely happen under their noses and asked them to repair the pipelines. "They were offended and said that costs too much money," he said.Activists like Bratenkov find it hard if not impossible to hold authorities to account in the area since some 90 percent of the local population comprises oil workers and their families who have moved from other regions of Russia, and depend on the industry for their livelihood.Representatives of Lukoil denied claims that they try to conceal spills and leaks, and said that no more than 2.7 tons leaked last year from its production areas in Komi.Ivan Blokov, campaign director at Greenpeace Russia, who studies oil spills, said the situation in Komi is replicated across Russia's oil-producing regions, which stretch from the Black Sea in the southwest to the Chinese border in Russia's Far East."It is happening everywhere," Blokov said. "It's typical of any oil field in Russia. The system is old and it is not being replaced in time by any oil company in the country." What also worries scientists and environmentalists is that oil spills are not confined to abandoned or aging fields. Alarmingly, accidents happen at brand new pipelines, said Barenboim.At least 400 tons leaked from a new pipeline in two separate accidents in Russia's Far East last year, according to media reports and oil companies. Transneft's pipeline that brings Russian oil from Eastern Siberia to China was put into operation just months before the two spills happened.</w:t>
      </w:r>
      <w:r w:rsidRPr="009E2604">
        <w:rPr>
          <w:rStyle w:val="StyleBoldUnderline"/>
        </w:rPr>
        <w:t>The oil industry in Komi has been sapping nature for decades, killing or forcing out reindeer and fish. Locals like the 63-year-old Bratenkov are afraid that when big oil leaves, there will be only poisoned terrain left in its wake."Fishing, hunting -- it's all gone,</w:t>
      </w:r>
      <w:r w:rsidRPr="00CE7533">
        <w:rPr>
          <w:sz w:val="14"/>
        </w:rPr>
        <w:t>" Bratenkov said.</w:t>
      </w:r>
    </w:p>
    <w:p w:rsidR="00CE7533" w:rsidRDefault="00CE7533" w:rsidP="00CE7533"/>
    <w:p w:rsidR="00CE7533" w:rsidRDefault="00CE7533" w:rsidP="00CE7533">
      <w:pPr>
        <w:rPr>
          <w:b/>
        </w:rPr>
      </w:pPr>
    </w:p>
    <w:p w:rsidR="00CE7533" w:rsidRPr="00E623D6" w:rsidRDefault="00CE7533" w:rsidP="00CE7533">
      <w:pPr>
        <w:rPr>
          <w:b/>
        </w:rPr>
      </w:pPr>
      <w:r>
        <w:rPr>
          <w:b/>
        </w:rPr>
        <w:t>Russia can’t contain oil spills-poor personnel, infrastructure and empirics prove</w:t>
      </w:r>
    </w:p>
    <w:p w:rsidR="00CE7533" w:rsidRPr="00CE7533" w:rsidRDefault="00CE7533" w:rsidP="00CE7533">
      <w:pPr>
        <w:rPr>
          <w:sz w:val="12"/>
        </w:rPr>
      </w:pPr>
      <w:r w:rsidRPr="00CE7533">
        <w:rPr>
          <w:rStyle w:val="StyleStyleBold12pt"/>
        </w:rPr>
        <w:t>Huffington Post 12</w:t>
      </w:r>
      <w:r w:rsidRPr="00CE7533">
        <w:rPr>
          <w:b/>
          <w:sz w:val="12"/>
        </w:rPr>
        <w:t xml:space="preserve"> (</w:t>
      </w:r>
      <w:r w:rsidRPr="00CE7533">
        <w:rPr>
          <w:sz w:val="12"/>
        </w:rPr>
        <w:t>4/23/12, “Trebs Oil Field: Thousands of Tons of Oil Spill from Russian Fields Developed by Lukoil and Bashneft</w:t>
      </w:r>
      <w:proofErr w:type="gramStart"/>
      <w:r>
        <w:rPr>
          <w:color w:val="0000FF"/>
          <w:u w:val="single"/>
        </w:rPr>
        <w:t xml:space="preserve">” </w:t>
      </w:r>
      <w:proofErr w:type="gramEnd"/>
      <w:r w:rsidRPr="00CE7533">
        <w:rPr>
          <w:sz w:val="12"/>
        </w:rPr>
        <w:fldChar w:fldCharType="begin"/>
      </w:r>
      <w:r w:rsidRPr="00CE7533">
        <w:rPr>
          <w:sz w:val="12"/>
        </w:rPr>
        <w:instrText xml:space="preserve"> HYPERLINK "http://www.huffingtonpost.com/2012/04/23/trebs-oil-field-spill_n_1445285.html" </w:instrText>
      </w:r>
      <w:r w:rsidRPr="00CE7533">
        <w:rPr>
          <w:sz w:val="12"/>
        </w:rPr>
        <w:fldChar w:fldCharType="separate"/>
      </w:r>
      <w:r w:rsidRPr="00CE7533">
        <w:rPr>
          <w:rStyle w:val="Hyperlink"/>
          <w:sz w:val="12"/>
        </w:rPr>
        <w:t>http://www.huffingtonpost.com/2012/04/23/trebs-oil-field-spill_n_1445285.html</w:t>
      </w:r>
      <w:r w:rsidRPr="00CE7533">
        <w:rPr>
          <w:rStyle w:val="Hyperlink"/>
          <w:sz w:val="12"/>
        </w:rPr>
        <w:fldChar w:fldCharType="end"/>
      </w:r>
      <w:r>
        <w:rPr>
          <w:color w:val="0000FF"/>
          <w:u w:val="single"/>
        </w:rPr>
        <w:t xml:space="preserve">) HC </w:t>
      </w:r>
      <w:r w:rsidRPr="00CE7533">
        <w:rPr>
          <w:sz w:val="12"/>
        </w:rPr>
        <w:t xml:space="preserve"> </w:t>
      </w:r>
    </w:p>
    <w:p w:rsidR="00CE7533" w:rsidRPr="00E623D6" w:rsidRDefault="00CE7533" w:rsidP="00CE7533">
      <w:pPr>
        <w:rPr>
          <w:u w:val="single"/>
        </w:rPr>
      </w:pPr>
      <w:r w:rsidRPr="001A346F">
        <w:rPr>
          <w:rStyle w:val="StyleBoldUnderline"/>
        </w:rPr>
        <w:t xml:space="preserve">Up to 2,000 tons of oil </w:t>
      </w:r>
      <w:proofErr w:type="gramStart"/>
      <w:r w:rsidRPr="001A346F">
        <w:rPr>
          <w:rStyle w:val="StyleBoldUnderline"/>
        </w:rPr>
        <w:t>have</w:t>
      </w:r>
      <w:proofErr w:type="gramEnd"/>
      <w:r w:rsidRPr="001A346F">
        <w:rPr>
          <w:rStyle w:val="StyleBoldUnderline"/>
        </w:rPr>
        <w:t xml:space="preserve"> spilled from a major field in northern Russia after workers struggled to contain the leak for two days</w:t>
      </w:r>
      <w:r w:rsidRPr="00CE7533">
        <w:rPr>
          <w:sz w:val="12"/>
        </w:rPr>
        <w:t xml:space="preserve">, officials said. The accident happened at the Trebs oil field in the Nenets Autonomous District on Friday following work on an exploratory well. </w:t>
      </w:r>
      <w:r w:rsidRPr="001A346F">
        <w:rPr>
          <w:rStyle w:val="StyleBoldUnderline"/>
        </w:rPr>
        <w:t>The oil had been gushing for nearly two days before the workers finally capped the well</w:t>
      </w:r>
      <w:r w:rsidRPr="00CE7533">
        <w:rPr>
          <w:sz w:val="12"/>
        </w:rPr>
        <w:t xml:space="preserve"> Sunday morning, Emergency Ministry officials said. Vladimir Bezumov, chief of the Russian Environmental Agency in the area, said </w:t>
      </w:r>
      <w:r w:rsidRPr="001A346F">
        <w:rPr>
          <w:rStyle w:val="StyleBoldUnderline"/>
        </w:rPr>
        <w:t xml:space="preserve">the weekend spill could have produced between 800 and 2,000 tons and contaminated at least 8,000 square meters (86,100 square. feet) of land. Another 6,000 square meters (64,600 square. feet) of land are believed to have been slightly damaged. </w:t>
      </w:r>
      <w:r w:rsidRPr="00CE7533">
        <w:rPr>
          <w:sz w:val="12"/>
        </w:rPr>
        <w:t xml:space="preserve">Bezumov said it was too early to speak of </w:t>
      </w:r>
      <w:r w:rsidRPr="001A346F">
        <w:rPr>
          <w:rStyle w:val="StyleBoldUnderline"/>
        </w:rPr>
        <w:t>the causes of the accident</w:t>
      </w:r>
      <w:r w:rsidRPr="00CE7533">
        <w:rPr>
          <w:sz w:val="12"/>
        </w:rPr>
        <w:t xml:space="preserve">, but he said it </w:t>
      </w:r>
      <w:r w:rsidRPr="001A346F">
        <w:rPr>
          <w:rStyle w:val="StyleBoldUnderline"/>
        </w:rPr>
        <w:t>was likely a combination of technical issues and human error</w:t>
      </w:r>
      <w:r w:rsidRPr="00CE7533">
        <w:rPr>
          <w:sz w:val="12"/>
        </w:rPr>
        <w:t xml:space="preserve">. The oil field is developed by a joint venture between Russia's largest private company Lukoil and another Russian oil major Bashneft. It holds some 153 million tons of oil. Russian environmental officials will be preparing a lawsuit against the oil companies after the clean-up is over, Bezumov said. The area around the oil field is largely unpopulated but the oil spill has damaged pastures used by local reindeer herdsmen. Russia has not seen major oil spills for years. </w:t>
      </w:r>
      <w:r w:rsidRPr="00E623D6">
        <w:rPr>
          <w:u w:val="single"/>
        </w:rPr>
        <w:t>But maintenance of pipelines in old fields is poor, and oil leaks from rusty pipes and poorly sealed wells daily, experts say. An AP investigation last year showed that at least 1 percent of Russia's annual oil production, or 5 million tons, is spilled into the environment every year.</w:t>
      </w:r>
    </w:p>
    <w:p w:rsidR="00CE7533" w:rsidRPr="00F21C74" w:rsidRDefault="00CE7533" w:rsidP="00CE7533">
      <w:pPr>
        <w:rPr>
          <w:sz w:val="16"/>
        </w:rPr>
      </w:pPr>
    </w:p>
    <w:p w:rsidR="009D32A9" w:rsidRDefault="009D32A9" w:rsidP="009D32A9">
      <w:pPr>
        <w:rPr>
          <w:b/>
        </w:rPr>
      </w:pPr>
      <w:r>
        <w:rPr>
          <w:b/>
        </w:rPr>
        <w:t xml:space="preserve">Russia cannot solve-the US response is quickest for oil spills in Cuba </w:t>
      </w:r>
    </w:p>
    <w:p w:rsidR="009D32A9" w:rsidRPr="00712804" w:rsidRDefault="009D32A9" w:rsidP="009D32A9">
      <w:pPr>
        <w:rPr>
          <w:sz w:val="14"/>
        </w:rPr>
      </w:pPr>
      <w:r w:rsidRPr="00712804">
        <w:rPr>
          <w:rStyle w:val="StyleStyleBold12pt"/>
        </w:rPr>
        <w:t>Ryan 11</w:t>
      </w:r>
      <w:r w:rsidRPr="00712804">
        <w:rPr>
          <w:b/>
          <w:sz w:val="14"/>
        </w:rPr>
        <w:t xml:space="preserve">- </w:t>
      </w:r>
      <w:r w:rsidRPr="00712804">
        <w:rPr>
          <w:sz w:val="14"/>
        </w:rPr>
        <w:t>Washington correspondent for Interfax Natural Gas Report (8/9/11, Margaret, Breaking Energy, “Cuba Sanctions Prevent Oil Spill Response”</w:t>
      </w:r>
      <w:proofErr w:type="gramStart"/>
      <w:r w:rsidRPr="00712804">
        <w:rPr>
          <w:sz w:val="14"/>
        </w:rPr>
        <w:t xml:space="preserve">, </w:t>
      </w:r>
      <w:proofErr w:type="gramEnd"/>
      <w:r w:rsidRPr="00712804">
        <w:rPr>
          <w:sz w:val="14"/>
        </w:rPr>
        <w:fldChar w:fldCharType="begin"/>
      </w:r>
      <w:r w:rsidRPr="00712804">
        <w:rPr>
          <w:sz w:val="14"/>
        </w:rPr>
        <w:instrText xml:space="preserve"> HYPERLINK "http://breakingenergy.com/2011/10/19/cuba-sanctions-would-bar-oil-spill-response/" </w:instrText>
      </w:r>
      <w:r w:rsidRPr="00712804">
        <w:rPr>
          <w:sz w:val="14"/>
        </w:rPr>
        <w:fldChar w:fldCharType="separate"/>
      </w:r>
      <w:r w:rsidRPr="00712804">
        <w:rPr>
          <w:rStyle w:val="Hyperlink"/>
          <w:sz w:val="14"/>
        </w:rPr>
        <w:t>http://breakingenergy.com/2011/10/19/cuba-sanctions-would-bar-oil-spill-response/</w:t>
      </w:r>
      <w:r w:rsidRPr="00712804">
        <w:rPr>
          <w:rStyle w:val="Hyperlink"/>
          <w:sz w:val="14"/>
        </w:rPr>
        <w:fldChar w:fldCharType="end"/>
      </w:r>
      <w:r w:rsidRPr="00712804">
        <w:rPr>
          <w:sz w:val="14"/>
        </w:rPr>
        <w:t xml:space="preserve">) HC </w:t>
      </w:r>
    </w:p>
    <w:p w:rsidR="009D32A9" w:rsidRDefault="009D32A9" w:rsidP="009D32A9">
      <w:pPr>
        <w:rPr>
          <w:rStyle w:val="StyleBoldUnderline"/>
        </w:rPr>
      </w:pPr>
      <w:r w:rsidRPr="00B761B4">
        <w:rPr>
          <w:sz w:val="14"/>
        </w:rPr>
        <w:t>US oil companies would be hobbled in their response to an oil spill from wells off the cost of Cuba, a Senate committee heard this week.</w:t>
      </w:r>
      <w:r w:rsidRPr="008F76FD">
        <w:rPr>
          <w:rStyle w:val="StyleBoldUnderline"/>
        </w:rPr>
        <w:t>If there’s an oil spill from wells being drilled off the Cuban coast, US companies have sophisticated response equipment just 100 miles away</w:t>
      </w:r>
      <w:r w:rsidRPr="00B761B4">
        <w:rPr>
          <w:sz w:val="14"/>
        </w:rPr>
        <w:t xml:space="preserve"> – but couldn’t use it due to long-standing sanctions against Cuba. That was the testimony from multiple witnesses before the Senate Energy &amp; Natural Resources Committee this week, as the committee focused on US preparedness for spills from deepwater drilling by neighboring nations in the Caribbean and the Arctic Seas. A Spanish company, Repsol, will drill an exploratory well in Cuban waters, about 60 miles from Key West, in January. Ocean currents would carry any spilled oil to Florida beaches. </w:t>
      </w:r>
      <w:r w:rsidRPr="008F76FD">
        <w:rPr>
          <w:rStyle w:val="StyleBoldUnderline"/>
        </w:rPr>
        <w:t>Repsol</w:t>
      </w:r>
      <w:r w:rsidRPr="00B761B4">
        <w:rPr>
          <w:sz w:val="14"/>
        </w:rPr>
        <w:t xml:space="preserve"> also works in US waters, </w:t>
      </w:r>
      <w:r w:rsidRPr="008F76FD">
        <w:rPr>
          <w:rStyle w:val="StyleBoldUnderline"/>
        </w:rPr>
        <w:t>and is allowing US officials to inspect the new drilling rig it is using before the rig sails into Cuban waters</w:t>
      </w:r>
      <w:r w:rsidRPr="00B761B4">
        <w:rPr>
          <w:sz w:val="14"/>
        </w:rPr>
        <w:t xml:space="preserve">. Michael Bromwich, the top US drilling safety official, said the company is cooperating fully with his office. He added that key personnel on the rig will be Repsol’s, giving him confidence in the rig’s being operated safely Exploration Boom However, once the Repsol well is drilled, the rig moves to another Cuban site and will be operated by Malaysian oil company Petronas and Russian giant Gazprom. Other companies exploring in Cuba include India’s ONGC and Angola’s Sonangol, none of which drill in US waters. Bromwich and Coast Guard Vice </w:t>
      </w:r>
      <w:r w:rsidRPr="00B761B4">
        <w:rPr>
          <w:sz w:val="14"/>
        </w:rPr>
        <w:lastRenderedPageBreak/>
        <w:t xml:space="preserve">Admiral Brian Salerno said the US has no direct way to pressure Cuba on safety since relations are so limited. Paul Schuler, president </w:t>
      </w:r>
      <w:r w:rsidRPr="008F76FD">
        <w:rPr>
          <w:rStyle w:val="StyleBoldUnderline"/>
        </w:rPr>
        <w:t>of Clean Caribbean &amp; Americas</w:t>
      </w:r>
      <w:r w:rsidRPr="00B761B4">
        <w:rPr>
          <w:sz w:val="14"/>
        </w:rPr>
        <w:t xml:space="preserve">, said his nonprofit, </w:t>
      </w:r>
      <w:proofErr w:type="gramStart"/>
      <w:r w:rsidRPr="00B761B4">
        <w:rPr>
          <w:sz w:val="14"/>
        </w:rPr>
        <w:t>which</w:t>
      </w:r>
      <w:proofErr w:type="gramEnd"/>
      <w:r w:rsidRPr="00B761B4">
        <w:rPr>
          <w:sz w:val="14"/>
        </w:rPr>
        <w:t xml:space="preserve"> is supported by oil companies, </w:t>
      </w:r>
      <w:r w:rsidRPr="008F76FD">
        <w:rPr>
          <w:rStyle w:val="StyleBoldUnderline"/>
        </w:rPr>
        <w:t>maintains a pooled spill response capability that can move air and sea mobile equipment into place at need. He said it will have some equipment positioned in Cuba when drilling starts, and can call on equipment in the UK in an emergency. But if a Cuban well blows out, he said, the nearest and most advanced equipment to control it will be technology developed in the US after the 2010 Deepwater Horizon disaster. Schuler said US law bars sending equipment to Cuba without getting export licenses that have taken years for his company to obtain in the last decade</w:t>
      </w:r>
      <w:r w:rsidRPr="00B761B4">
        <w:rPr>
          <w:sz w:val="14"/>
        </w:rPr>
        <w:t xml:space="preserve">. Massive offshore reserves have the potential to further transform the energy industry in the coming years. Check out: Unconventional No More, Huge Oil </w:t>
      </w:r>
      <w:proofErr w:type="gramStart"/>
      <w:r w:rsidRPr="00B761B4">
        <w:rPr>
          <w:sz w:val="14"/>
        </w:rPr>
        <w:t>And</w:t>
      </w:r>
      <w:proofErr w:type="gramEnd"/>
      <w:r w:rsidRPr="00B761B4">
        <w:rPr>
          <w:sz w:val="14"/>
        </w:rPr>
        <w:t xml:space="preserve"> Gas Plays Emerge. Jorge Piñon of the Latin American </w:t>
      </w:r>
      <w:proofErr w:type="gramStart"/>
      <w:r w:rsidRPr="00B761B4">
        <w:rPr>
          <w:sz w:val="14"/>
        </w:rPr>
        <w:t>And</w:t>
      </w:r>
      <w:proofErr w:type="gramEnd"/>
      <w:r w:rsidRPr="00B761B4">
        <w:rPr>
          <w:sz w:val="14"/>
        </w:rPr>
        <w:t xml:space="preserve"> Caribbean Center, who described himself as a “proud Cuban-American,” said he understood the politics of South Florida’s Cuban community, which has traditionally insisted on maintaining decades-long sanctions against Cuba. But Piñon said </w:t>
      </w:r>
      <w:r w:rsidRPr="008F76FD">
        <w:rPr>
          <w:rStyle w:val="StyleBoldUnderline"/>
        </w:rPr>
        <w:t>all the oil companies involved in Cuba are international, that many of them work with US companies, and the that US can get a positive response from them on safety if the US approaches everyone cooperatively instead of through confrontation</w:t>
      </w:r>
      <w:r w:rsidRPr="00B761B4">
        <w:rPr>
          <w:sz w:val="14"/>
        </w:rPr>
        <w:t xml:space="preserve">. The historic Cuba politics are hurting the economy of Florida, he said. “It sounds like we’re cutting off our nose to spite our face,” Sen. Bob Corker (R-TN). Sen. Lisa Murkowski (R-AK) said it would be extremely frustrating for Americans to see the country in “standby mode” unable to move to halt an oil spill damaging Florida. Sen. Joe Manchin (D-WV) said the US faces “tremendous danger” from Cuba’s “Communist government,” and asked whether the Obama administration is talking about lifting some sanctions in return for ability to participate in emergency response. No witness was aware of such an initiative; Salerno noted, “That would be way over my pay grade.” Lessons From A Cold Climate In the Arctic, witnesses said, the US is cooperatively working with Canada and Russia on drilling safety and emergency response as shrinking Arctic Sea ice opens more areas to oil and gas exploration. Both those countries have more and better vessels equipped to handle Arctic waters, they said, while US response capability depends heavily on drilling companies providing equipment. Murkowski pointed to the US’s lack of icebreakers – only one </w:t>
      </w:r>
      <w:proofErr w:type="gramStart"/>
      <w:r w:rsidRPr="00B761B4">
        <w:rPr>
          <w:sz w:val="14"/>
        </w:rPr>
        <w:t>operational,</w:t>
      </w:r>
      <w:proofErr w:type="gramEnd"/>
      <w:r w:rsidRPr="00B761B4">
        <w:rPr>
          <w:sz w:val="14"/>
        </w:rPr>
        <w:t xml:space="preserve"> while Russia has 28 – and </w:t>
      </w:r>
      <w:r w:rsidRPr="008F76FD">
        <w:rPr>
          <w:rStyle w:val="StyleBoldUnderline"/>
        </w:rPr>
        <w:t xml:space="preserve">said the US would be in a better position to influence safety elsewhere </w:t>
      </w:r>
      <w:r w:rsidRPr="00B761B4">
        <w:rPr>
          <w:sz w:val="14"/>
        </w:rPr>
        <w:t>if more US waters were open to drilling. “We cannot expect international compliance with anything close to US standards if we cannot first demonstrate that those standards work in a viable and profitable way here at home,” Murkowski said. “</w:t>
      </w:r>
      <w:r w:rsidRPr="00B761B4">
        <w:rPr>
          <w:rStyle w:val="StyleBoldUnderline"/>
        </w:rPr>
        <w:t>Our best defense against foreign spills is the responsible development of our own offshore resources.”</w:t>
      </w:r>
    </w:p>
    <w:p w:rsidR="00CE7533" w:rsidRPr="00CE7533" w:rsidRDefault="00CE7533" w:rsidP="00CE7533"/>
    <w:p w:rsidR="00A0192A" w:rsidRPr="00E54EF0" w:rsidRDefault="00A0192A" w:rsidP="00AD22ED"/>
    <w:p w:rsidR="00A0192A" w:rsidRPr="00E54EF0" w:rsidRDefault="00A0192A" w:rsidP="00A0192A">
      <w:pPr>
        <w:pStyle w:val="Heading3"/>
      </w:pPr>
    </w:p>
    <w:p w:rsidR="00A0192A" w:rsidRPr="00E54EF0" w:rsidRDefault="00A0192A" w:rsidP="00AD22ED"/>
    <w:p w:rsidR="00A0192A" w:rsidRPr="00E54EF0" w:rsidRDefault="00A0192A" w:rsidP="00A0192A">
      <w:pPr>
        <w:pStyle w:val="Heading2"/>
      </w:pPr>
      <w:r w:rsidRPr="00E54EF0">
        <w:lastRenderedPageBreak/>
        <w:t>Russia Sphere of Influence DA</w:t>
      </w:r>
    </w:p>
    <w:p w:rsidR="005C0348" w:rsidRPr="00E54EF0" w:rsidRDefault="005C0348">
      <w:pPr>
        <w:spacing w:after="200" w:line="276" w:lineRule="auto"/>
      </w:pPr>
      <w:r w:rsidRPr="00E54EF0">
        <w:br w:type="page"/>
      </w:r>
    </w:p>
    <w:p w:rsidR="005C0348" w:rsidRPr="00E54EF0" w:rsidRDefault="005C0348" w:rsidP="005C0348">
      <w:pPr>
        <w:pStyle w:val="Heading2"/>
      </w:pPr>
      <w:r w:rsidRPr="00E54EF0">
        <w:lastRenderedPageBreak/>
        <w:t>1NC Materials</w:t>
      </w:r>
    </w:p>
    <w:p w:rsidR="000332D5" w:rsidRPr="00E54EF0" w:rsidRDefault="000332D5" w:rsidP="000332D5"/>
    <w:p w:rsidR="000332D5" w:rsidRPr="00E54EF0" w:rsidRDefault="000332D5" w:rsidP="000332D5">
      <w:pPr>
        <w:pStyle w:val="Heading4"/>
      </w:pPr>
      <w:r w:rsidRPr="00E54EF0">
        <w:t>Russia expanding influence in Latin America- changing the geopolitical landscape of the region</w:t>
      </w:r>
    </w:p>
    <w:p w:rsidR="000332D5" w:rsidRPr="00E54EF0" w:rsidRDefault="000332D5" w:rsidP="000332D5">
      <w:pPr>
        <w:rPr>
          <w:rStyle w:val="StyleBoldUnderline"/>
          <w:color w:val="000000"/>
          <w:sz w:val="14"/>
          <w:szCs w:val="27"/>
          <w:u w:val="none"/>
          <w:shd w:val="clear" w:color="auto" w:fill="FFFFFF"/>
        </w:rPr>
      </w:pPr>
      <w:r w:rsidRPr="00E54EF0">
        <w:rPr>
          <w:rStyle w:val="StyleStyleBold12pt"/>
        </w:rPr>
        <w:t>Cheburashkin 5-27</w:t>
      </w:r>
      <w:r w:rsidRPr="00E54EF0">
        <w:rPr>
          <w:rStyle w:val="StyleBoldUnderline"/>
          <w:sz w:val="14"/>
          <w:u w:val="none"/>
        </w:rPr>
        <w:t>-Staff writer for The Voice of Russia (</w:t>
      </w:r>
      <w:r w:rsidRPr="00E54EF0">
        <w:rPr>
          <w:bCs/>
          <w:color w:val="000000"/>
          <w:sz w:val="14"/>
          <w:szCs w:val="27"/>
          <w:shd w:val="clear" w:color="auto" w:fill="FFFFFF"/>
        </w:rPr>
        <w:t>5/27/13, Viktor, The Voice of Russia, “Russia-Latin America Boost Cooperation”</w:t>
      </w:r>
      <w:proofErr w:type="gramStart"/>
      <w:r w:rsidRPr="00E54EF0">
        <w:rPr>
          <w:bCs/>
          <w:color w:val="000000"/>
          <w:sz w:val="14"/>
          <w:szCs w:val="27"/>
          <w:shd w:val="clear" w:color="auto" w:fill="FFFFFF"/>
        </w:rPr>
        <w:t>, :</w:t>
      </w:r>
      <w:proofErr w:type="gramEnd"/>
      <w:r w:rsidRPr="00E54EF0">
        <w:rPr>
          <w:bCs/>
          <w:color w:val="000000"/>
          <w:sz w:val="14"/>
          <w:szCs w:val="27"/>
          <w:shd w:val="clear" w:color="auto" w:fill="FFFFFF"/>
        </w:rPr>
        <w:t xml:space="preserve"> http://english.ruvr.ru/2013_05_27/Russia-Latin-America-boost-cooperation/)</w:t>
      </w:r>
    </w:p>
    <w:p w:rsidR="000332D5" w:rsidRPr="00E54EF0" w:rsidRDefault="000332D5" w:rsidP="000332D5">
      <w:pPr>
        <w:rPr>
          <w:bCs/>
          <w:sz w:val="12"/>
        </w:rPr>
      </w:pPr>
      <w:r w:rsidRPr="00E54EF0">
        <w:rPr>
          <w:rStyle w:val="StyleBoldUnderline"/>
        </w:rPr>
        <w:t>Russia and Latin America are getting closer</w:t>
      </w:r>
      <w:r w:rsidRPr="00E54EF0">
        <w:rPr>
          <w:rStyle w:val="StyleBoldUnderline"/>
          <w:sz w:val="12"/>
          <w:u w:val="none"/>
        </w:rPr>
        <w:t xml:space="preserve"> amid the global financial turbulence and the eurozone crisis as </w:t>
      </w:r>
      <w:r w:rsidRPr="00E54EF0">
        <w:rPr>
          <w:rStyle w:val="StyleBoldUnderline"/>
        </w:rPr>
        <w:t>the two economies have shown</w:t>
      </w:r>
      <w:r w:rsidRPr="00E54EF0">
        <w:rPr>
          <w:rStyle w:val="StyleBoldUnderline"/>
          <w:sz w:val="12"/>
          <w:u w:val="none"/>
        </w:rPr>
        <w:t xml:space="preserve"> a stable </w:t>
      </w:r>
      <w:r w:rsidRPr="00E54EF0">
        <w:rPr>
          <w:rStyle w:val="StyleBoldUnderline"/>
        </w:rPr>
        <w:t>growth in the past few years. Boosting trade and economic cooperation between Russia and Latin America was the major issue on the agenda of the Moscow-hosted International Investment Forum.</w:t>
      </w:r>
      <w:r w:rsidRPr="00E54EF0">
        <w:rPr>
          <w:rStyle w:val="StyleBoldUnderline"/>
          <w:sz w:val="12"/>
          <w:u w:val="none"/>
        </w:rPr>
        <w:t>The event was attended by 26 Latin American Ambassadors to Russia, Russian government officials and businessmen.This meeting is really overdue, said Mexico’s Ambassador to Russia Rubén Alberto Beltrán Guerrero. "</w:t>
      </w:r>
      <w:r w:rsidRPr="00E54EF0">
        <w:rPr>
          <w:rStyle w:val="StyleBoldUnderline"/>
        </w:rPr>
        <w:t>This conference is a great opportunity to draw the attention of Russian investors to Latin America. It’s a like a bell tolling our awakening</w:t>
      </w:r>
      <w:r w:rsidRPr="00E54EF0">
        <w:rPr>
          <w:rStyle w:val="StyleBoldUnderline"/>
          <w:sz w:val="12"/>
          <w:u w:val="none"/>
        </w:rPr>
        <w:t xml:space="preserve">. Latin America comprises 33 states and we need to become more open as we are ready for cooperation in various spheres". The head of Russia’s Commerce Chamber Gregory Petrov said that the awakening has already occurred as the global crisis made Russia understand that it needs more than its one traditional partner – Europe. </w:t>
      </w:r>
      <w:proofErr w:type="gramStart"/>
      <w:r w:rsidRPr="00E54EF0">
        <w:rPr>
          <w:rStyle w:val="StyleBoldUnderline"/>
          <w:sz w:val="12"/>
          <w:u w:val="none"/>
        </w:rPr>
        <w:t xml:space="preserve">A dropping demand in the region made </w:t>
      </w:r>
      <w:r w:rsidRPr="00E54EF0">
        <w:rPr>
          <w:rStyle w:val="StyleBoldUnderline"/>
        </w:rPr>
        <w:t>Russia refocus</w:t>
      </w:r>
      <w:proofErr w:type="gramEnd"/>
      <w:r w:rsidRPr="00E54EF0">
        <w:rPr>
          <w:rStyle w:val="StyleBoldUnderline"/>
        </w:rPr>
        <w:t xml:space="preserve"> to the rapidly growing markets of Latin America."Last year Russia and Latin America enjoyed a trade turnover of 16 bln dollars which signals a great potential of bilateral economic growth". </w:t>
      </w:r>
      <w:r w:rsidRPr="00E54EF0">
        <w:rPr>
          <w:sz w:val="12"/>
        </w:rPr>
        <w:t>Petrov also said that</w:t>
      </w:r>
      <w:r w:rsidRPr="00E54EF0">
        <w:rPr>
          <w:rStyle w:val="StyleBoldUnderline"/>
        </w:rPr>
        <w:t xml:space="preserve"> Latin America is buying more Russian hi-tech products and has gone far beyond oil and gas cooperation, e</w:t>
      </w:r>
      <w:r w:rsidRPr="00E54EF0">
        <w:rPr>
          <w:rStyle w:val="StyleBoldUnderline"/>
          <w:sz w:val="12"/>
          <w:u w:val="none"/>
        </w:rPr>
        <w:t xml:space="preserve">specially Brazil, Mexico, Argentina and Venezuela.This means that </w:t>
      </w:r>
      <w:r w:rsidRPr="00E54EF0">
        <w:rPr>
          <w:rStyle w:val="StyleStyleBold12pt"/>
        </w:rPr>
        <w:t>the current economic and geopolitical map is being reshaped</w:t>
      </w:r>
      <w:r w:rsidRPr="00E54EF0">
        <w:rPr>
          <w:rStyle w:val="StyleBoldUnderline"/>
          <w:sz w:val="12"/>
          <w:u w:val="none"/>
        </w:rPr>
        <w:t>. Georgy Petrov also mentioned tourism as a great cooperation area</w:t>
      </w:r>
      <w:proofErr w:type="gramStart"/>
      <w:r w:rsidRPr="00E54EF0">
        <w:rPr>
          <w:rStyle w:val="StyleBoldUnderline"/>
          <w:sz w:val="12"/>
          <w:u w:val="none"/>
        </w:rPr>
        <w:t>.(</w:t>
      </w:r>
      <w:proofErr w:type="gramEnd"/>
      <w:r w:rsidRPr="00E54EF0">
        <w:rPr>
          <w:rStyle w:val="StyleBoldUnderline"/>
          <w:sz w:val="12"/>
          <w:u w:val="none"/>
        </w:rPr>
        <w:t>voice) "Last year a record number of Russians visited the Dominican Republic - over 120,000 people, then comes Cuba with 75,000 holiday-makers from Russia while 50,000 spent their vacation in Mexico and Russians are also exploring other countries in the region".</w:t>
      </w:r>
    </w:p>
    <w:p w:rsidR="005C0348" w:rsidRPr="00E54EF0" w:rsidRDefault="000332D5" w:rsidP="005C0348">
      <w:pPr>
        <w:pStyle w:val="Heading4"/>
      </w:pPr>
      <w:r w:rsidRPr="00E54EF0">
        <w:t xml:space="preserve">And </w:t>
      </w:r>
      <w:r w:rsidR="007D0F88" w:rsidRPr="00E54EF0">
        <w:t>p</w:t>
      </w:r>
      <w:r w:rsidR="005C0348" w:rsidRPr="00E54EF0">
        <w:t>lan encroaches on Russia’s Sphere of Influence</w:t>
      </w:r>
    </w:p>
    <w:p w:rsidR="005C0348" w:rsidRPr="00E54EF0" w:rsidRDefault="005C0348" w:rsidP="005C0348">
      <w:pPr>
        <w:rPr>
          <w:sz w:val="12"/>
        </w:rPr>
      </w:pPr>
      <w:r w:rsidRPr="00E54EF0">
        <w:rPr>
          <w:rStyle w:val="StyleStyleBold12pt"/>
        </w:rPr>
        <w:t>Blank 2009</w:t>
      </w:r>
      <w:r w:rsidRPr="00E54EF0">
        <w:rPr>
          <w:sz w:val="12"/>
        </w:rPr>
        <w:t xml:space="preserve"> (Stephen Blank is Professor of Russian National Security Studies at the Strategic Studies Institute of the US Army War College, “Russia in Latin America: Geopolitical Games in the US's Neighborhood.” Ifri, Russia/NIS Center April, www.ifri.org/downloads/ifriblankrussiaandlatinamericaengapril09.pdf‎)</w:t>
      </w:r>
    </w:p>
    <w:p w:rsidR="005C0348" w:rsidRPr="00E54EF0" w:rsidRDefault="005C0348" w:rsidP="005C0348">
      <w:pPr>
        <w:rPr>
          <w:sz w:val="12"/>
        </w:rPr>
      </w:pPr>
      <w:r w:rsidRPr="00E54EF0">
        <w:rPr>
          <w:sz w:val="12"/>
        </w:rPr>
        <w:t xml:space="preserve">Unfortunately </w:t>
      </w:r>
      <w:r w:rsidRPr="00E54EF0">
        <w:rPr>
          <w:rStyle w:val="StyleBoldUnderline"/>
        </w:rPr>
        <w:t>Moscow’s current foreign policy</w:t>
      </w:r>
      <w:r w:rsidRPr="00E54EF0">
        <w:rPr>
          <w:sz w:val="12"/>
        </w:rPr>
        <w:t>—and that of supporters like president of Venezuela Hugo Chavez, albeit for different reasons—</w:t>
      </w:r>
      <w:r w:rsidRPr="00E54EF0">
        <w:rPr>
          <w:rStyle w:val="StyleBoldUnderline"/>
        </w:rPr>
        <w:t>aims to embroil the continent in a contest with Washington</w:t>
      </w:r>
      <w:r w:rsidRPr="00E54EF0">
        <w:rPr>
          <w:sz w:val="12"/>
        </w:rPr>
        <w:t xml:space="preserve">. </w:t>
      </w:r>
      <w:r w:rsidRPr="00E54EF0">
        <w:rPr>
          <w:rStyle w:val="StyleBoldUnderline"/>
        </w:rPr>
        <w:t xml:space="preserve">Russia still covets a global or even superpower status equal to that of the United States. Thus it wants to be a member of every international organization that exists whether it has any real interests in the area. </w:t>
      </w:r>
      <w:r w:rsidRPr="00E54EF0">
        <w:rPr>
          <w:sz w:val="12"/>
        </w:rPr>
        <w:t xml:space="preserve">Accordingly Russia expressed its interest in becoming an observer at the South American Defense Council that is part of the Union of South American Nations (UNASUR). Russia also wants to be an observer in the Latin American Association of Peace Operations Training Centres (ALCOPAZ).22 </w:t>
      </w:r>
      <w:r w:rsidRPr="00E54EF0">
        <w:rPr>
          <w:rStyle w:val="StyleBoldUnderline"/>
        </w:rPr>
        <w:t>This craving for status lies at the heart of Russian foreign policy.</w:t>
      </w:r>
      <w:r w:rsidRPr="00E54EF0">
        <w:rPr>
          <w:sz w:val="12"/>
        </w:rPr>
        <w:t>23 In 1997 at the nadir of Russian fortunes, Sergey Rogov, Director of the Institute for US and Canadian Studies at the Russian Academy of Sciences and an advisor to the government, wrote that</w:t>
      </w:r>
      <w:r w:rsidRPr="00E54EF0">
        <w:rPr>
          <w:rStyle w:val="StyleBoldUnderline"/>
        </w:rPr>
        <w:t>: “Moscow should seek to preserve the special character of Russian-American relations. Washington should recognize the exceptional status of the Russian Federation in the formation of a new system of international relations, a role different from that which […] any other center of power plays in the global arena.”</w:t>
      </w:r>
      <w:r w:rsidRPr="00E54EF0">
        <w:rPr>
          <w:sz w:val="12"/>
        </w:rPr>
        <w:t xml:space="preserve">24 </w:t>
      </w:r>
      <w:r w:rsidRPr="00E54EF0">
        <w:rPr>
          <w:rStyle w:val="StyleBoldUnderline"/>
        </w:rPr>
        <w:t xml:space="preserve">Consequently Russian </w:t>
      </w:r>
      <w:proofErr w:type="gramStart"/>
      <w:r w:rsidRPr="00E54EF0">
        <w:rPr>
          <w:rStyle w:val="StyleBoldUnderline"/>
        </w:rPr>
        <w:t>policy</w:t>
      </w:r>
      <w:proofErr w:type="gramEnd"/>
      <w:r w:rsidRPr="00E54EF0">
        <w:rPr>
          <w:rStyle w:val="StyleBoldUnderline"/>
        </w:rPr>
        <w:t xml:space="preserve"> in Latin America is ultimately an American policy. It aims to instrumentalize the region as a series of countries or even a weak but still discernible political bloc to support Russian positions against US dominance in world affair</w:t>
      </w:r>
      <w:r w:rsidRPr="00E54EF0">
        <w:rPr>
          <w:sz w:val="12"/>
        </w:rPr>
        <w:t xml:space="preserve">s. </w:t>
      </w:r>
      <w:r w:rsidRPr="00E54EF0">
        <w:rPr>
          <w:rStyle w:val="StyleBoldUnderline"/>
        </w:rPr>
        <w:t>Therefore Latin American states that wish to challenge America need to rely on Moscow</w:t>
      </w:r>
      <w:r w:rsidRPr="00E54EF0">
        <w:rPr>
          <w:sz w:val="12"/>
        </w:rPr>
        <w:t>. Thus President Daniel Ortega pledged Nicaragua’s opposition to a “unipolar</w:t>
      </w:r>
      <w:proofErr w:type="gramStart"/>
      <w:r w:rsidRPr="00E54EF0">
        <w:rPr>
          <w:sz w:val="12"/>
        </w:rPr>
        <w:t>“ world</w:t>
      </w:r>
      <w:proofErr w:type="gramEnd"/>
      <w:r w:rsidRPr="00E54EF0">
        <w:rPr>
          <w:sz w:val="12"/>
        </w:rPr>
        <w:t xml:space="preserve"> and welcomed Russia’s presence in Latin America.25 </w:t>
      </w:r>
      <w:r w:rsidRPr="00E54EF0">
        <w:rPr>
          <w:rStyle w:val="StyleBoldUnderline"/>
        </w:rPr>
        <w:t>Moscow’s policy is part of its larger effort, to realize this so-called multipolar world</w:t>
      </w:r>
      <w:r w:rsidRPr="00E54EF0">
        <w:rPr>
          <w:sz w:val="12"/>
        </w:rPr>
        <w:t>. Thus in November 2008 Lavrov stated that: “We welcome Latin America’s role in the efforts to democratize international relations in the context of the objectively growing multipolarity in the world. We believe that these processes are in the interests of the whole [of] mankind. Russia is interested in the closest cooperation with our Latin American partners in reply to the reciprocal interest they are showing.”26</w:t>
      </w:r>
    </w:p>
    <w:p w:rsidR="005C0348" w:rsidRPr="00E54EF0" w:rsidRDefault="005C0348" w:rsidP="005C0348">
      <w:pPr>
        <w:pStyle w:val="Heading4"/>
      </w:pPr>
      <w:r w:rsidRPr="00E54EF0">
        <w:t>Russia conducts its foreign policy in terms of zero sum influence – these conflicts spill over and destroy relations</w:t>
      </w:r>
    </w:p>
    <w:p w:rsidR="005C0348" w:rsidRPr="00E54EF0" w:rsidRDefault="005C0348" w:rsidP="005C0348">
      <w:pPr>
        <w:rPr>
          <w:sz w:val="12"/>
        </w:rPr>
      </w:pPr>
      <w:r w:rsidRPr="00E54EF0">
        <w:rPr>
          <w:rStyle w:val="StyleStyleBold12pt"/>
        </w:rPr>
        <w:t>Blank 2011</w:t>
      </w:r>
      <w:r w:rsidRPr="00E54EF0">
        <w:rPr>
          <w:sz w:val="12"/>
        </w:rPr>
        <w:t xml:space="preserve"> – (Steven, Professor of Russian National Security Studies at the Strategic Studies Institute of the US Army War College “Russia’s Second Wind in Latin America”, Perspectives on the Americas A Series of Opinion Pieces by Leading Commentators on the Region August 18 </w:t>
      </w:r>
      <w:hyperlink r:id="rId18" w:history="1">
        <w:r w:rsidRPr="00E54EF0">
          <w:rPr>
            <w:rStyle w:val="Hyperlink"/>
            <w:sz w:val="12"/>
          </w:rPr>
          <w:t>https://www6.miami.edu/hemispheric-policy/Perspectives_on_the_Americas/Blank-Latam2011-FINAL.pdf</w:t>
        </w:r>
      </w:hyperlink>
      <w:r w:rsidRPr="00E54EF0">
        <w:rPr>
          <w:sz w:val="12"/>
        </w:rPr>
        <w:t>)</w:t>
      </w:r>
    </w:p>
    <w:p w:rsidR="005C0348" w:rsidRPr="00E54EF0" w:rsidRDefault="005C0348" w:rsidP="005C0348">
      <w:pPr>
        <w:rPr>
          <w:sz w:val="12"/>
        </w:rPr>
      </w:pPr>
      <w:r w:rsidRPr="00E54EF0">
        <w:rPr>
          <w:sz w:val="12"/>
        </w:rPr>
        <w:t xml:space="preserve">Indeed, </w:t>
      </w:r>
      <w:r w:rsidRPr="00E54EF0">
        <w:rPr>
          <w:rStyle w:val="StyleBoldUnderline"/>
        </w:rPr>
        <w:t>Russian policy is not driven by Latin America’s views, but by classical desires for profit and influence</w:t>
      </w:r>
      <w:r w:rsidRPr="00E54EF0">
        <w:rPr>
          <w:sz w:val="12"/>
        </w:rPr>
        <w:t xml:space="preserve">, mainly </w:t>
      </w:r>
      <w:r w:rsidRPr="00E54EF0">
        <w:rPr>
          <w:rStyle w:val="StyleBoldUnderline"/>
        </w:rPr>
        <w:t>at</w:t>
      </w:r>
      <w:r w:rsidRPr="00E54EF0">
        <w:rPr>
          <w:sz w:val="12"/>
        </w:rPr>
        <w:t xml:space="preserve"> </w:t>
      </w:r>
      <w:r w:rsidRPr="00E54EF0">
        <w:rPr>
          <w:rStyle w:val="StyleBoldUnderline"/>
        </w:rPr>
        <w:t>the expense of the United States,</w:t>
      </w:r>
      <w:r w:rsidRPr="00E54EF0">
        <w:rPr>
          <w:sz w:val="12"/>
        </w:rPr>
        <w:t xml:space="preserve"> </w:t>
      </w:r>
      <w:r w:rsidRPr="00E54EF0">
        <w:rPr>
          <w:rStyle w:val="StyleBoldUnderline"/>
        </w:rPr>
        <w:t>and a visceral anti-Americanism</w:t>
      </w:r>
      <w:r w:rsidRPr="00E54EF0">
        <w:rPr>
          <w:sz w:val="12"/>
        </w:rPr>
        <w:t xml:space="preserve">. </w:t>
      </w:r>
      <w:r w:rsidRPr="00E54EF0">
        <w:rPr>
          <w:rStyle w:val="StyleBoldUnderline"/>
        </w:rPr>
        <w:t>Analysts</w:t>
      </w:r>
      <w:r w:rsidRPr="00E54EF0">
        <w:rPr>
          <w:sz w:val="12"/>
        </w:rPr>
        <w:t xml:space="preserve"> like Fedor Lukyanov, Vladimir Shlapentokh and Leonid Radzhikhovky </w:t>
      </w:r>
      <w:r w:rsidRPr="00E54EF0">
        <w:rPr>
          <w:rStyle w:val="StyleBoldUnderline"/>
        </w:rPr>
        <w:t>all attest to the virtually obsessive anti-Americanism that drives much of Russian foreign policy</w:t>
      </w:r>
      <w:r w:rsidRPr="00E54EF0">
        <w:rPr>
          <w:sz w:val="12"/>
        </w:rPr>
        <w:t xml:space="preserve">.3 Indeed, </w:t>
      </w:r>
      <w:r w:rsidRPr="00E54EF0">
        <w:rPr>
          <w:rStyle w:val="StyleBoldUnderline"/>
        </w:rPr>
        <w:t>powerful people</w:t>
      </w:r>
      <w:r w:rsidRPr="00E54EF0">
        <w:rPr>
          <w:sz w:val="12"/>
        </w:rPr>
        <w:t xml:space="preserve"> like Deputy Prime Minister Igor Sechin, Premier Vladimir </w:t>
      </w:r>
      <w:r w:rsidRPr="00E54EF0">
        <w:rPr>
          <w:rStyle w:val="StyleBoldUnderline"/>
        </w:rPr>
        <w:t>Putin</w:t>
      </w:r>
      <w:r w:rsidRPr="00E54EF0">
        <w:t>’s</w:t>
      </w:r>
      <w:r w:rsidRPr="00E54EF0">
        <w:rPr>
          <w:sz w:val="12"/>
        </w:rPr>
        <w:t xml:space="preserve"> right-hand man, </w:t>
      </w:r>
      <w:r w:rsidRPr="00E54EF0">
        <w:rPr>
          <w:rStyle w:val="StyleBoldUnderline"/>
        </w:rPr>
        <w:t>apparently want to conduct a Latin American policy of anti-Americanism and destabilization regardless of the consequences</w:t>
      </w:r>
      <w:r w:rsidRPr="00E54EF0">
        <w:rPr>
          <w:sz w:val="12"/>
        </w:rPr>
        <w:t xml:space="preserve">. </w:t>
      </w:r>
      <w:r w:rsidRPr="00E54EF0">
        <w:rPr>
          <w:rStyle w:val="StyleBoldUnderline"/>
        </w:rPr>
        <w:t xml:space="preserve">Sechin reportedly promoted economic deals and arms sales to Cuba, Venezuela </w:t>
      </w:r>
      <w:r w:rsidRPr="00E54EF0">
        <w:t>and Nicaragua</w:t>
      </w:r>
      <w:r w:rsidRPr="00E54EF0">
        <w:rPr>
          <w:rStyle w:val="StyleBoldUnderline"/>
        </w:rPr>
        <w:t xml:space="preserve">, and the formation </w:t>
      </w:r>
      <w:r w:rsidRPr="00E54EF0">
        <w:t xml:space="preserve">among these three </w:t>
      </w:r>
      <w:r w:rsidRPr="00E54EF0">
        <w:rPr>
          <w:rStyle w:val="StyleBoldUnderline"/>
        </w:rPr>
        <w:t xml:space="preserve">of an alliance as “Moscow considers the formation of such </w:t>
      </w:r>
      <w:r w:rsidRPr="00E54EF0">
        <w:rPr>
          <w:rStyle w:val="StyleBoldUnderline"/>
        </w:rPr>
        <w:lastRenderedPageBreak/>
        <w:t>a union a worthy response to U.S. activity in the former Soviet Union and the placement of missile defenses in Poland and the Czech Republic.</w:t>
      </w:r>
      <w:r w:rsidRPr="00E54EF0">
        <w:rPr>
          <w:sz w:val="12"/>
        </w:rPr>
        <w:t xml:space="preserve">”4 Not surprisingly </w:t>
      </w:r>
      <w:r w:rsidRPr="00E54EF0">
        <w:rPr>
          <w:rStyle w:val="StyleBoldUnderline"/>
        </w:rPr>
        <w:t>Sechin advised Putin that Moscow should upgrade its relations with</w:t>
      </w:r>
      <w:r w:rsidRPr="00E54EF0">
        <w:rPr>
          <w:sz w:val="12"/>
        </w:rPr>
        <w:t xml:space="preserve"> these countries in particular, and with </w:t>
      </w:r>
      <w:r w:rsidRPr="00E54EF0">
        <w:rPr>
          <w:rStyle w:val="StyleBoldUnderline"/>
        </w:rPr>
        <w:t>Latin America</w:t>
      </w:r>
      <w:r w:rsidRPr="00E54EF0">
        <w:rPr>
          <w:sz w:val="12"/>
        </w:rPr>
        <w:t xml:space="preserve"> in general.5 As Deputy Prime Minister, Sechin appears to have encouraged Venezuelan president Hugo Chávez to develop a nuclear program and Sechin negotiated the transfer of nuclear technology and weapons to Venezuela. In July 2009 he arranged a deal with Cuba that allowed Russia to conduct deep-water drilling in the Gulf of Mexico.6 </w:t>
      </w:r>
      <w:r w:rsidRPr="00E54EF0">
        <w:rPr>
          <w:rStyle w:val="StyleBoldUnderline"/>
        </w:rPr>
        <w:t>Whereas in the previous thrust into Latin America, Moscow focused primarily</w:t>
      </w:r>
      <w:r w:rsidRPr="00E54EF0">
        <w:rPr>
          <w:sz w:val="12"/>
        </w:rPr>
        <w:t xml:space="preserve">, though not exclusively, </w:t>
      </w:r>
      <w:r w:rsidRPr="00E54EF0">
        <w:rPr>
          <w:rStyle w:val="StyleBoldUnderline"/>
        </w:rPr>
        <w:t>on reliable friends like Venezuela, Cuba and Nicaragua</w:t>
      </w:r>
      <w:r w:rsidRPr="00E54EF0">
        <w:rPr>
          <w:sz w:val="12"/>
        </w:rPr>
        <w:t xml:space="preserve">, to whom it either sold a lot of arms or gave considerable economic and energy assistance, </w:t>
      </w:r>
      <w:r w:rsidRPr="00E54EF0">
        <w:rPr>
          <w:rStyle w:val="StyleBoldUnderline"/>
        </w:rPr>
        <w:t xml:space="preserve">today Moscow </w:t>
      </w:r>
      <w:r w:rsidRPr="00E54EF0">
        <w:rPr>
          <w:sz w:val="12"/>
        </w:rPr>
        <w:t>fully appreciates Brazil’s dominant position in Latin America,</w:t>
      </w:r>
      <w:r w:rsidRPr="00E54EF0">
        <w:rPr>
          <w:rStyle w:val="StyleBoldUnderline"/>
        </w:rPr>
        <w:t xml:space="preserve"> has cemented bilateral and multilateral ties with it through the BRIC</w:t>
      </w:r>
      <w:r w:rsidRPr="00E54EF0">
        <w:rPr>
          <w:sz w:val="12"/>
        </w:rPr>
        <w:t xml:space="preserve"> (Brazil, Russia, India and China) organization, and devotes its primary attention on Brazil, while not neglecting other targets of opportunity. Putin has called Brazil a strategic partner for Russia and cited bilateral cooperation in the energy sector, as well as in nuclear energy, space, metals, biotechnologies and telecommunications.7 </w:t>
      </w:r>
      <w:proofErr w:type="gramStart"/>
      <w:r w:rsidRPr="00E54EF0">
        <w:rPr>
          <w:sz w:val="12"/>
        </w:rPr>
        <w:t>Beyond</w:t>
      </w:r>
      <w:proofErr w:type="gramEnd"/>
      <w:r w:rsidRPr="00E54EF0">
        <w:rPr>
          <w:sz w:val="12"/>
        </w:rPr>
        <w:t xml:space="preserve"> that, Russia has long sought entrée into Brazil’s arms market and it continues to do so vigorously. </w:t>
      </w:r>
      <w:r w:rsidRPr="00E54EF0">
        <w:rPr>
          <w:rStyle w:val="StyleBoldUnderline"/>
        </w:rPr>
        <w:t xml:space="preserve">Whereas earlier Moscow wanted to show Washington that Moscow could play in Latin America too, now Moscow’s broader primary objective is support for Russia’s goal of a multipolar world that constrains U.S. power and </w:t>
      </w:r>
      <w:r w:rsidRPr="00E54EF0">
        <w:rPr>
          <w:rStyle w:val="StyleStyleBold12pt"/>
        </w:rPr>
        <w:t>forces Washington to heed Moscow’s voice before acting</w:t>
      </w:r>
      <w:r w:rsidRPr="00E54EF0">
        <w:rPr>
          <w:sz w:val="12"/>
        </w:rPr>
        <w:t xml:space="preserve">. Thus Russia’s new activity builds upon previous policy statements by leading officials. Foreign Minister Sergei Lavrov said that </w:t>
      </w:r>
      <w:r w:rsidRPr="00E54EF0">
        <w:rPr>
          <w:rStyle w:val="StyleBoldUnderline"/>
        </w:rPr>
        <w:t>Latin America and Russia are natural partners, not because of Latin America’s economic growth, but because of the congruence between Latin governments’ foreign policies and Russia’s support of a multipolar world</w:t>
      </w:r>
      <w:r w:rsidRPr="00E54EF0">
        <w:rPr>
          <w:sz w:val="12"/>
        </w:rPr>
        <w:t xml:space="preserve">.8 Similarly </w:t>
      </w:r>
      <w:r w:rsidRPr="00E54EF0">
        <w:rPr>
          <w:rStyle w:val="StyleBoldUnderline"/>
        </w:rPr>
        <w:t>Putin</w:t>
      </w:r>
      <w:r w:rsidRPr="00E54EF0">
        <w:rPr>
          <w:sz w:val="12"/>
        </w:rPr>
        <w:t xml:space="preserve"> also </w:t>
      </w:r>
      <w:r w:rsidRPr="00E54EF0">
        <w:rPr>
          <w:rStyle w:val="StyleBoldUnderline"/>
        </w:rPr>
        <w:t>stated</w:t>
      </w:r>
      <w:r w:rsidRPr="00E54EF0">
        <w:rPr>
          <w:sz w:val="12"/>
        </w:rPr>
        <w:t xml:space="preserve"> that “</w:t>
      </w:r>
      <w:r w:rsidRPr="00E54EF0">
        <w:rPr>
          <w:rStyle w:val="StyleBoldUnderline"/>
        </w:rPr>
        <w:t>Latin America is becoming a noticeable link in the chain of the multipolar world that is forming – we will pay more and more attention to this vector of our economic and foreign policy</w:t>
      </w:r>
      <w:r w:rsidRPr="00E54EF0">
        <w:rPr>
          <w:sz w:val="12"/>
        </w:rPr>
        <w:t>.”9</w:t>
      </w:r>
    </w:p>
    <w:p w:rsidR="005C0348" w:rsidRPr="00E54EF0" w:rsidRDefault="005C0348" w:rsidP="005C0348">
      <w:pPr>
        <w:rPr>
          <w:sz w:val="12"/>
        </w:rPr>
      </w:pPr>
    </w:p>
    <w:p w:rsidR="005C0348" w:rsidRPr="00E54EF0" w:rsidRDefault="005C0348" w:rsidP="005C0348">
      <w:pPr>
        <w:pStyle w:val="Heading4"/>
      </w:pPr>
      <w:r w:rsidRPr="00E54EF0">
        <w:t xml:space="preserve">Destruction of Russian relations </w:t>
      </w:r>
      <w:proofErr w:type="gramStart"/>
      <w:r w:rsidRPr="00E54EF0">
        <w:t>causes nuclear war, nuclear terrorism, and destroys</w:t>
      </w:r>
      <w:proofErr w:type="gramEnd"/>
      <w:r w:rsidRPr="00E54EF0">
        <w:t xml:space="preserve"> hegemony.</w:t>
      </w:r>
    </w:p>
    <w:p w:rsidR="005C0348" w:rsidRPr="00E54EF0" w:rsidRDefault="005C0348" w:rsidP="005C0348">
      <w:pPr>
        <w:rPr>
          <w:sz w:val="12"/>
        </w:rPr>
      </w:pPr>
      <w:r w:rsidRPr="00E54EF0">
        <w:rPr>
          <w:rStyle w:val="StyleStyleBold12pt"/>
        </w:rPr>
        <w:t xml:space="preserve">Cohen 2011 </w:t>
      </w:r>
      <w:r w:rsidRPr="00E54EF0">
        <w:rPr>
          <w:sz w:val="12"/>
        </w:rPr>
        <w:t>– Ph.D., professor of Russian studies at New York University and Professor of Politics Emeritus at Princeton University (Stephen, “Obama's Russia 'Reset': Another Lost Opportunity?” http://www.thenation.com/article/161063/obamas-russia-reset-another-lost-opportunity?page=full)</w:t>
      </w:r>
    </w:p>
    <w:p w:rsidR="005C0348" w:rsidRPr="00E54EF0" w:rsidRDefault="005C0348" w:rsidP="005C0348">
      <w:pPr>
        <w:rPr>
          <w:rStyle w:val="StyleBoldUnderline"/>
        </w:rPr>
      </w:pPr>
      <w:r w:rsidRPr="00E54EF0">
        <w:rPr>
          <w:rStyle w:val="StyleBoldUnderline"/>
        </w:rPr>
        <w:t>An enduring existential reality has been lost in Washington’s post–cold war illusions</w:t>
      </w:r>
      <w:r w:rsidRPr="00E54EF0">
        <w:rPr>
          <w:sz w:val="10"/>
        </w:rPr>
        <w:t xml:space="preserve"> and the fog of subsequent US wars: </w:t>
      </w:r>
      <w:r w:rsidRPr="00E54EF0">
        <w:rPr>
          <w:rStyle w:val="StyleBoldUnderline"/>
        </w:rPr>
        <w:t xml:space="preserve">the road to American national security still runs through Moscow. </w:t>
      </w:r>
      <w:r w:rsidRPr="00E54EF0">
        <w:rPr>
          <w:sz w:val="10"/>
        </w:rPr>
        <w:t xml:space="preserve">Despite the Soviet breakup twenty years ago, </w:t>
      </w:r>
      <w:r w:rsidRPr="00E54EF0">
        <w:rPr>
          <w:rStyle w:val="StyleBoldUnderline"/>
        </w:rPr>
        <w:t>only Russia still possesses devices of mass destruction capable of destroying the U</w:t>
      </w:r>
      <w:r w:rsidRPr="00E54EF0">
        <w:rPr>
          <w:sz w:val="10"/>
        </w:rPr>
        <w:t xml:space="preserve">nited </w:t>
      </w:r>
      <w:r w:rsidRPr="00E54EF0">
        <w:rPr>
          <w:rStyle w:val="StyleBoldUnderline"/>
        </w:rPr>
        <w:t>S</w:t>
      </w:r>
      <w:r w:rsidRPr="00E54EF0">
        <w:rPr>
          <w:sz w:val="10"/>
        </w:rPr>
        <w:t xml:space="preserve">tates </w:t>
      </w:r>
      <w:r w:rsidRPr="00E54EF0">
        <w:rPr>
          <w:rStyle w:val="StyleBoldUnderline"/>
        </w:rPr>
        <w:t>and tempting international terrorists for years</w:t>
      </w:r>
      <w:r w:rsidRPr="00E54EF0">
        <w:rPr>
          <w:sz w:val="10"/>
        </w:rPr>
        <w:t xml:space="preserve"> to come. </w:t>
      </w:r>
      <w:r w:rsidRPr="00E54EF0">
        <w:rPr>
          <w:rStyle w:val="StyleBoldUnderline"/>
        </w:rPr>
        <w:t>Russia</w:t>
      </w:r>
      <w:r w:rsidRPr="00E54EF0">
        <w:rPr>
          <w:sz w:val="10"/>
        </w:rPr>
        <w:t xml:space="preserve"> also </w:t>
      </w:r>
      <w:r w:rsidRPr="00E54EF0">
        <w:rPr>
          <w:rStyle w:val="StyleBoldUnderline"/>
        </w:rPr>
        <w:t>remains</w:t>
      </w:r>
      <w:r w:rsidRPr="00E54EF0">
        <w:rPr>
          <w:sz w:val="10"/>
        </w:rPr>
        <w:t xml:space="preserve"> the world’s largest territorial country</w:t>
      </w:r>
      <w:r w:rsidRPr="00E54EF0">
        <w:rPr>
          <w:rStyle w:val="StyleBoldUnderline"/>
        </w:rPr>
        <w:t>, a crucial Eurasian frontline in the conflict between Western and Islamic civilizations, with a vastly disproportionate share of the planet’s essential resources including oil, natural gas, iron ore, nickel, gold, timber, fertile land and fresh water.</w:t>
      </w:r>
      <w:r w:rsidRPr="00E54EF0">
        <w:rPr>
          <w:sz w:val="10"/>
        </w:rPr>
        <w:t xml:space="preserve"> In addition, </w:t>
      </w:r>
      <w:r w:rsidRPr="00E54EF0">
        <w:rPr>
          <w:rStyle w:val="StyleBoldUnderline"/>
        </w:rPr>
        <w:t xml:space="preserve">Moscow’s military and diplomatic reach can still thwart, or abet, vital US interests around the globe, from Afghanistan, Iran, China and North Korea to Europe and Latin America. In short, without an expansive cooperative relationship with Russia, there can be no real US national security. </w:t>
      </w:r>
      <w:r w:rsidRPr="00E54EF0">
        <w:rPr>
          <w:sz w:val="10"/>
        </w:rPr>
        <w:t xml:space="preserve"> And yet, when President Obama took office in January 2009, relations between Washington and Moscow were so bad that some close observers, myself included, characterized them as a new cold war. Almost all cooperation, even decades-long agreements regulating nuclear weapons, had been displaced by increasingly acrimonious conflicts. Indeed, the relationship had led to a military confrontation potentially as dangerous as the 1962 Cuban missile crisis. The Georgian-Russian War of August 2008 was also a proxy American-Russian war, the Georgian forces having been supplied and trained by Washington.  What happened to the “strategic partnership and friendship” between post-Soviet Moscow and Washington promised by leaders on both sides after 1991? For more than a decade, the American political and media establishments have maintained that such a relationship was achieved by President Bill Clinton and Russian President Boris Yeltsin in the 1990s but destroyed by the “antidemocratic and neo-imperialist agenda” of Vladimir Putin, who succeeded Yeltsin in 2000.  </w:t>
      </w:r>
      <w:r w:rsidRPr="00E54EF0">
        <w:rPr>
          <w:rStyle w:val="StyleBoldUnderline"/>
        </w:rPr>
        <w:t>In reality, the historic opportunity for a post–cold war partnership was lost in Washington, not Moscow, when the Clinton administration, in the early 1990s, adopted an approach based on the false premise that Russia, having “lost” the cold war, could be treated as a defeated nation.</w:t>
      </w:r>
      <w:r w:rsidRPr="00E54EF0">
        <w:rPr>
          <w:sz w:val="10"/>
        </w:rPr>
        <w:t xml:space="preserve"> (The cold war actually ended through negotiations sometime between 1988 and 1990, well before the end of Soviet Russia in December 1991, as all the leading participants—Soviet President Mikhail Gorbachev, President Ronald Reagan and President George H.W. Bush—agreed.)  The result was the Clinton administration’s triumphalist, winner-take-all approach, including an intrusive crusade to dictate Russia’s internal political and economic development; broken strategic promises, most importantly Bush’s assurance to Gorbachev in 1990 that NATO would not expand eastward beyond a reunited Germany; and double-standard policies impinging on Russia (along with sermons) that presumed Moscow no longer had any legitimate security concerns abroad apart from those of the United States, even in its own neighborhood. The backlash came with Putin, but it would have come with any Kremlin leader more self-confident, more sober and less reliant on Washington than was Yeltsin.  Nor did Washington’s triumphalism end with Clinton or Yeltsin. </w:t>
      </w:r>
      <w:r w:rsidRPr="00E54EF0">
        <w:rPr>
          <w:rStyle w:val="StyleBoldUnderline"/>
        </w:rPr>
        <w:t>Following the events of September 11, 2001, to take the most ramifying example, Putin’s Kremlin gave the George W. Bush administration more assistance in its anti-Taliban war in Afghanistan, including in intelligence and combat, than did any NATO ally. In return, Putin expected the long-denied US-Russian partnership. Instead, the Bush White House soon expanded NATO all the way to Russia’s borders and withdrew unilaterally from the Anti-Ballistic Missile Treaty</w:t>
      </w:r>
      <w:r w:rsidRPr="00E54EF0">
        <w:rPr>
          <w:sz w:val="10"/>
        </w:rPr>
        <w:t xml:space="preserve">, which Moscow regarded as the bedrock of its nuclear security. Those “deceptions” have not been forgotten in Moscow.  </w:t>
      </w:r>
      <w:r w:rsidRPr="00E54EF0">
        <w:rPr>
          <w:rStyle w:val="StyleBoldUnderline"/>
        </w:rPr>
        <w:t xml:space="preserve">Now Russia’s political class, alarmed by the deterioration of </w:t>
      </w:r>
      <w:r w:rsidRPr="00E54EF0">
        <w:rPr>
          <w:sz w:val="10"/>
        </w:rPr>
        <w:t xml:space="preserve">the country’s essential </w:t>
      </w:r>
      <w:r w:rsidRPr="00E54EF0">
        <w:rPr>
          <w:rStyle w:val="StyleBoldUnderline"/>
        </w:rPr>
        <w:t xml:space="preserve">infrastructures </w:t>
      </w:r>
      <w:r w:rsidRPr="00E54EF0">
        <w:rPr>
          <w:sz w:val="10"/>
        </w:rPr>
        <w:t xml:space="preserve">since 1991, </w:t>
      </w:r>
      <w:r w:rsidRPr="00E54EF0">
        <w:rPr>
          <w:rStyle w:val="StyleBoldUnderline"/>
        </w:rPr>
        <w:t>is locked in a struggle over the nation’s future</w:t>
      </w:r>
      <w:r w:rsidRPr="00E54EF0">
        <w:rPr>
          <w:sz w:val="10"/>
        </w:rPr>
        <w:t xml:space="preserve">—one </w:t>
      </w:r>
      <w:r w:rsidRPr="00E54EF0">
        <w:rPr>
          <w:rStyle w:val="StyleBoldUnderline"/>
        </w:rPr>
        <w:t>with profound consequences for its foreign policies. One side, associated with</w:t>
      </w:r>
      <w:r w:rsidRPr="00E54EF0">
        <w:rPr>
          <w:sz w:val="10"/>
        </w:rPr>
        <w:t xml:space="preserve"> Putin’s handpicked successor as president, Dmitri </w:t>
      </w:r>
      <w:r w:rsidRPr="00E54EF0">
        <w:rPr>
          <w:rStyle w:val="StyleBoldUnderline"/>
        </w:rPr>
        <w:t>Medvedev, is calling for a “democratic” transformation that would rely on “modernizing alliances with the West.”</w:t>
      </w:r>
      <w:r w:rsidRPr="00E54EF0">
        <w:rPr>
          <w:sz w:val="10"/>
        </w:rPr>
        <w:t xml:space="preserve"> </w:t>
      </w:r>
      <w:r w:rsidRPr="00E54EF0">
        <w:rPr>
          <w:rStyle w:val="StyleBoldUnderline"/>
        </w:rPr>
        <w:t>The other side, which includes ultra-nationalists</w:t>
      </w:r>
      <w:r w:rsidRPr="00E54EF0">
        <w:rPr>
          <w:sz w:val="10"/>
        </w:rPr>
        <w:t xml:space="preserve"> and neo-Stalinists</w:t>
      </w:r>
      <w:r w:rsidRPr="00E54EF0">
        <w:rPr>
          <w:rStyle w:val="StyleBoldUnderline"/>
        </w:rPr>
        <w:t>, insists that only Russia’s traditional</w:t>
      </w:r>
      <w:r w:rsidRPr="00E54EF0">
        <w:rPr>
          <w:sz w:val="10"/>
        </w:rPr>
        <w:t xml:space="preserve"> state-imposed methods, or “</w:t>
      </w:r>
      <w:r w:rsidRPr="00E54EF0">
        <w:rPr>
          <w:rStyle w:val="StyleBoldUnderline"/>
        </w:rPr>
        <w:t>modernization without Westernization,” are possible. As evidence, they point to NATO’s encirclement of Russia and other US “perfidies.”  The choice of “modernizing alternatives” will be made in Moscow</w:t>
      </w:r>
      <w:r w:rsidRPr="00E54EF0">
        <w:rPr>
          <w:sz w:val="10"/>
        </w:rPr>
        <w:t xml:space="preserve">, not, as US policy-makers once thought, in Washington, </w:t>
      </w:r>
      <w:r w:rsidRPr="00E54EF0">
        <w:rPr>
          <w:rStyle w:val="StyleBoldUnderline"/>
        </w:rPr>
        <w:t xml:space="preserve">but American policy will be a crucial factor. In the centuries-long struggle between reform and reaction in Russia, anti-authoritarian </w:t>
      </w:r>
      <w:r w:rsidRPr="00E54EF0">
        <w:rPr>
          <w:rStyle w:val="StyleBoldUnderline"/>
        </w:rPr>
        <w:lastRenderedPageBreak/>
        <w:t xml:space="preserve">forces have had a political chance only when relations with the West were improving. In this regard, Washington still plays the leading Western role, for better or worse. </w:t>
      </w:r>
    </w:p>
    <w:p w:rsidR="005C0348" w:rsidRPr="00E54EF0" w:rsidRDefault="005C0348" w:rsidP="005C0348"/>
    <w:p w:rsidR="00A0192A" w:rsidRPr="00E54EF0" w:rsidRDefault="00A0192A">
      <w:pPr>
        <w:spacing w:after="200" w:line="276" w:lineRule="auto"/>
      </w:pPr>
      <w:r w:rsidRPr="00E54EF0">
        <w:br w:type="page"/>
      </w:r>
    </w:p>
    <w:p w:rsidR="00A0192A" w:rsidRPr="00E54EF0" w:rsidRDefault="00A0192A" w:rsidP="00A0192A">
      <w:pPr>
        <w:pStyle w:val="Heading2"/>
      </w:pPr>
      <w:r w:rsidRPr="00E54EF0">
        <w:lastRenderedPageBreak/>
        <w:t>Uniqueness</w:t>
      </w:r>
    </w:p>
    <w:p w:rsidR="0028738D" w:rsidRPr="00E54EF0" w:rsidRDefault="0028738D">
      <w:pPr>
        <w:spacing w:after="200" w:line="276" w:lineRule="auto"/>
      </w:pPr>
      <w:r w:rsidRPr="00E54EF0">
        <w:br w:type="page"/>
      </w:r>
    </w:p>
    <w:p w:rsidR="0028738D" w:rsidRPr="00E54EF0" w:rsidRDefault="0028738D" w:rsidP="0028738D">
      <w:pPr>
        <w:pStyle w:val="Heading3"/>
      </w:pPr>
      <w:r w:rsidRPr="00E54EF0">
        <w:lastRenderedPageBreak/>
        <w:t>2NC Uniqueness Wall</w:t>
      </w:r>
    </w:p>
    <w:p w:rsidR="0028738D" w:rsidRPr="00E54EF0" w:rsidRDefault="0028738D" w:rsidP="0028738D">
      <w:pPr>
        <w:pStyle w:val="Heading4"/>
      </w:pPr>
      <w:r w:rsidRPr="00E54EF0">
        <w:t>Russian influence in Latin American growing</w:t>
      </w:r>
    </w:p>
    <w:p w:rsidR="0028738D" w:rsidRPr="00E54EF0" w:rsidRDefault="0028738D" w:rsidP="0028738D">
      <w:pPr>
        <w:rPr>
          <w:sz w:val="12"/>
        </w:rPr>
      </w:pPr>
      <w:r w:rsidRPr="00E54EF0">
        <w:rPr>
          <w:rStyle w:val="StyleStyleBold12pt"/>
        </w:rPr>
        <w:t>Wells 4-26</w:t>
      </w:r>
      <w:r w:rsidRPr="00E54EF0">
        <w:rPr>
          <w:sz w:val="12"/>
        </w:rPr>
        <w:t xml:space="preserve"> (Miriam, Wells is a journalist who has previously worked for BBC Radio News and for Human Rights Watch. She has worked for InSight Crime since 2012, specializes in Latin American Reporting, “Should Russian Anti-Drug Aid to LatAm Worry the US? “ 2013 http://www.insightcrime.org/news-analysis/should-russian-drug-aid-latam-worry-us)</w:t>
      </w:r>
    </w:p>
    <w:p w:rsidR="0028738D" w:rsidRPr="00E54EF0" w:rsidRDefault="0028738D" w:rsidP="0028738D">
      <w:pPr>
        <w:rPr>
          <w:sz w:val="12"/>
        </w:rPr>
      </w:pPr>
      <w:r w:rsidRPr="00E54EF0">
        <w:rPr>
          <w:rStyle w:val="StyleBoldUnderline"/>
        </w:rPr>
        <w:t xml:space="preserve">Russian involvement in Latin America has been growing for several years, </w:t>
      </w:r>
      <w:r w:rsidRPr="00E54EF0">
        <w:rPr>
          <w:sz w:val="12"/>
        </w:rPr>
        <w:t xml:space="preserve">particularly in left-leaning countries, a harkback to the Soviet era </w:t>
      </w:r>
      <w:r w:rsidRPr="00E54EF0">
        <w:rPr>
          <w:rStyle w:val="StyleBoldUnderline"/>
        </w:rPr>
        <w:t>which has led some to suggest the alliances are more about geopolitics than fighting drug trafficking</w:t>
      </w:r>
      <w:r w:rsidRPr="00E54EF0">
        <w:rPr>
          <w:sz w:val="12"/>
        </w:rPr>
        <w:t>. However, anti</w:t>
      </w:r>
      <w:r w:rsidRPr="00E54EF0">
        <w:rPr>
          <w:rStyle w:val="StyleBoldUnderline"/>
        </w:rPr>
        <w:t>-drugs cooperation also has major economic benefits to Russia, particularly in terms of arms sales</w:t>
      </w:r>
      <w:r w:rsidRPr="00E54EF0">
        <w:rPr>
          <w:sz w:val="12"/>
        </w:rPr>
        <w:t xml:space="preserve">, which have soared in the last 10 years. </w:t>
      </w:r>
      <w:r w:rsidRPr="00E54EF0">
        <w:rPr>
          <w:rStyle w:val="StyleBoldUnderline"/>
        </w:rPr>
        <w:t xml:space="preserve">In 2009 Russia took the United States' place as the main supplier of arms to Latin America </w:t>
      </w:r>
      <w:r w:rsidRPr="00E54EF0">
        <w:rPr>
          <w:sz w:val="12"/>
        </w:rPr>
        <w:t xml:space="preserve">for the first time, with sales totalling $5.4 billion. </w:t>
      </w:r>
      <w:r w:rsidRPr="00E54EF0">
        <w:rPr>
          <w:rStyle w:val="StyleBoldUnderline"/>
        </w:rPr>
        <w:t>Russian arms sales to Latin America grew 900 percent between 2004 and 2009,</w:t>
      </w:r>
      <w:r w:rsidRPr="00E54EF0">
        <w:rPr>
          <w:sz w:val="12"/>
        </w:rPr>
        <w:t xml:space="preserve"> according to Russian newspaper Pravda. </w:t>
      </w:r>
      <w:r w:rsidRPr="00E54EF0">
        <w:rPr>
          <w:rStyle w:val="StyleStyleBold12pt"/>
        </w:rPr>
        <w:t>"We are getting back forgotten, old Soviet markets,</w:t>
      </w:r>
      <w:r w:rsidRPr="00E54EF0">
        <w:rPr>
          <w:sz w:val="12"/>
        </w:rPr>
        <w:t xml:space="preserve"> like Peru, for example," Russia's director of Military Sales Services, Alexander Fomin, said last month. </w:t>
      </w:r>
      <w:r w:rsidRPr="00E54EF0">
        <w:rPr>
          <w:rStyle w:val="StyleBoldUnderline"/>
        </w:rPr>
        <w:t>Ties between Latin America and Russia began to deepen in earnest in 2008 when</w:t>
      </w:r>
      <w:r w:rsidRPr="00E54EF0">
        <w:rPr>
          <w:sz w:val="12"/>
        </w:rPr>
        <w:t xml:space="preserve"> then-Russian President Dmitry </w:t>
      </w:r>
      <w:r w:rsidRPr="00E54EF0">
        <w:rPr>
          <w:rStyle w:val="StyleBoldUnderline"/>
        </w:rPr>
        <w:t>Medvedev</w:t>
      </w:r>
      <w:r w:rsidRPr="00E54EF0">
        <w:rPr>
          <w:sz w:val="12"/>
        </w:rPr>
        <w:t xml:space="preserve"> </w:t>
      </w:r>
      <w:r w:rsidRPr="00E54EF0">
        <w:rPr>
          <w:rStyle w:val="StyleBoldUnderline"/>
        </w:rPr>
        <w:t>carried out a Latin American tour</w:t>
      </w:r>
      <w:r w:rsidRPr="00E54EF0">
        <w:rPr>
          <w:sz w:val="12"/>
        </w:rPr>
        <w:t xml:space="preserve"> in his first year in office, visiting Peru, Brazil, Venezuela and Cuba. One Russian diplomat claimed that </w:t>
      </w:r>
      <w:r w:rsidRPr="00E54EF0">
        <w:rPr>
          <w:rStyle w:val="StyleBoldUnderline"/>
        </w:rPr>
        <w:t>cooperation "could be broader than in the Soviet era," and hinted at broader strategic motives by stating that "Latin America has already ceased to be the United States' backyard.</w:t>
      </w:r>
      <w:r w:rsidRPr="00E54EF0">
        <w:rPr>
          <w:sz w:val="12"/>
        </w:rPr>
        <w:t xml:space="preserve">" Since then, </w:t>
      </w:r>
      <w:r w:rsidRPr="00E54EF0">
        <w:rPr>
          <w:rStyle w:val="StyleBoldUnderline"/>
        </w:rPr>
        <w:t>Moscow has signed far-reaching defense, energy and trade agreements</w:t>
      </w:r>
      <w:r w:rsidRPr="00E54EF0">
        <w:rPr>
          <w:sz w:val="12"/>
        </w:rPr>
        <w:t xml:space="preserve"> with countries such as Ecuador, Bolivia and Brazil, and Russia-Brazil bilateral </w:t>
      </w:r>
      <w:r w:rsidRPr="00E54EF0">
        <w:rPr>
          <w:rStyle w:val="StyleBoldUnderline"/>
        </w:rPr>
        <w:t>trade is predicted to increase to $10 billion annually in the next three years</w:t>
      </w:r>
      <w:r w:rsidRPr="00E54EF0">
        <w:rPr>
          <w:sz w:val="12"/>
        </w:rPr>
        <w:t>.</w:t>
      </w:r>
    </w:p>
    <w:p w:rsidR="00072048" w:rsidRPr="00E54EF0" w:rsidRDefault="00072048" w:rsidP="0028738D">
      <w:pPr>
        <w:rPr>
          <w:sz w:val="12"/>
        </w:rPr>
      </w:pPr>
    </w:p>
    <w:p w:rsidR="00072048" w:rsidRPr="00E54EF0" w:rsidRDefault="00072048" w:rsidP="00072048">
      <w:pPr>
        <w:pStyle w:val="Heading4"/>
      </w:pPr>
      <w:r w:rsidRPr="00E54EF0">
        <w:t>Russian resurgence in Latin America high – counterbalancing the US</w:t>
      </w:r>
    </w:p>
    <w:p w:rsidR="00072048" w:rsidRPr="00E54EF0" w:rsidRDefault="00072048" w:rsidP="00072048">
      <w:pPr>
        <w:rPr>
          <w:sz w:val="12"/>
        </w:rPr>
      </w:pPr>
      <w:r w:rsidRPr="00E54EF0">
        <w:rPr>
          <w:rStyle w:val="StyleStyleBold12pt"/>
        </w:rPr>
        <w:t>Sudarev 2012</w:t>
      </w:r>
      <w:r w:rsidRPr="00E54EF0">
        <w:rPr>
          <w:sz w:val="12"/>
        </w:rPr>
        <w:t xml:space="preserve"> (Vladimir Sudarev Doctor of Political Science, Professor of the European and American Countries’ History and Politics Department of the MGIMO University, " Is Russia returning to Latin America?" RUSSIAN INTERNATIONAL AFFAIRS COUNCIL, http://russiancouncil.ru/en/inner/?id_4=252#top)</w:t>
      </w:r>
    </w:p>
    <w:p w:rsidR="00072048" w:rsidRPr="00E54EF0" w:rsidRDefault="00072048" w:rsidP="00072048">
      <w:pPr>
        <w:rPr>
          <w:sz w:val="14"/>
        </w:rPr>
      </w:pPr>
      <w:r w:rsidRPr="00E54EF0">
        <w:rPr>
          <w:rStyle w:val="StyleBoldUnderline"/>
        </w:rPr>
        <w:t>Make-or-break moment in the relationships with Latin America region countries occurred in the wake of the Yeltzin era</w:t>
      </w:r>
      <w:r w:rsidRPr="00E54EF0">
        <w:rPr>
          <w:sz w:val="14"/>
        </w:rPr>
        <w:t xml:space="preserve">. </w:t>
      </w:r>
      <w:r w:rsidRPr="00E54EF0">
        <w:rPr>
          <w:rStyle w:val="StyleBoldUnderline"/>
        </w:rPr>
        <w:t>Latin American countries</w:t>
      </w:r>
      <w:r w:rsidRPr="00E54EF0">
        <w:rPr>
          <w:sz w:val="14"/>
        </w:rPr>
        <w:t xml:space="preserve"> themselves seem to </w:t>
      </w:r>
      <w:r w:rsidRPr="00E54EF0">
        <w:rPr>
          <w:rStyle w:val="StyleBoldUnderline"/>
        </w:rPr>
        <w:t>have contributed a lot</w:t>
      </w:r>
      <w:r w:rsidRPr="00E54EF0">
        <w:rPr>
          <w:sz w:val="14"/>
        </w:rPr>
        <w:t xml:space="preserve"> to it. Already in 1999 the Rio Group uniting the region’s leading states turned out to be, actually, the only grouping in the world which condemned the bombing of Yugoslavia and pointed out in its declaration specific articles of the UN Charter violated by the NATO member- states [3]. In February 2003 </w:t>
      </w:r>
      <w:r w:rsidRPr="00E54EF0">
        <w:rPr>
          <w:rStyle w:val="StyleBoldUnderline"/>
        </w:rPr>
        <w:t>Mexico</w:t>
      </w:r>
      <w:r w:rsidRPr="00E54EF0">
        <w:rPr>
          <w:sz w:val="14"/>
        </w:rPr>
        <w:t xml:space="preserve"> and Chili as non-permanent UN SC members, in fact, </w:t>
      </w:r>
      <w:r w:rsidRPr="00E54EF0">
        <w:rPr>
          <w:rStyle w:val="StyleBoldUnderline"/>
        </w:rPr>
        <w:t>vetoed the second Anglo-American resolution authorizing Iraq intervention, despite their economic dependence on the USA</w:t>
      </w:r>
      <w:r w:rsidRPr="00E54EF0">
        <w:rPr>
          <w:sz w:val="14"/>
        </w:rPr>
        <w:t xml:space="preserve">. </w:t>
      </w:r>
      <w:r w:rsidRPr="00E54EF0">
        <w:rPr>
          <w:rStyle w:val="StyleBoldUnderline"/>
        </w:rPr>
        <w:t>These actions seem to have made the Kremlin look at the perspectives of cooperation with Latin American countries at a new angle.</w:t>
      </w:r>
      <w:r w:rsidRPr="00E54EF0">
        <w:rPr>
          <w:sz w:val="14"/>
        </w:rPr>
        <w:t xml:space="preserve"> Thus, in March 2003 President </w:t>
      </w:r>
      <w:r w:rsidRPr="00E54EF0">
        <w:rPr>
          <w:rStyle w:val="StyleBoldUnderline"/>
        </w:rPr>
        <w:t>Putin</w:t>
      </w:r>
      <w:r w:rsidRPr="00E54EF0">
        <w:rPr>
          <w:sz w:val="14"/>
        </w:rPr>
        <w:t xml:space="preserve"> </w:t>
      </w:r>
      <w:r w:rsidRPr="00E54EF0">
        <w:rPr>
          <w:rStyle w:val="StyleBoldUnderline"/>
        </w:rPr>
        <w:t>received in Kremlin the delegation of the Rio Group and held official talks with them</w:t>
      </w:r>
      <w:r w:rsidRPr="00E54EF0">
        <w:rPr>
          <w:sz w:val="14"/>
        </w:rPr>
        <w:t xml:space="preserve">. Both sides agreed not to confine themselves to regular contacts (launched in 1995) within the framework of the UN General Assembly, but also conduct meetings in Russia and countries of the Group member-states. By mid-decade </w:t>
      </w:r>
      <w:r w:rsidRPr="00E54EF0">
        <w:rPr>
          <w:rStyle w:val="StyleBoldUnderline"/>
        </w:rPr>
        <w:t>the exchange of high level delegations between the sides had intensified.</w:t>
      </w:r>
      <w:r w:rsidRPr="00E54EF0">
        <w:rPr>
          <w:sz w:val="14"/>
        </w:rPr>
        <w:t xml:space="preserve"> Only one example, in November 2008 President Medvedev visited four countries during his tour of the region - Peru, Brazil, Venezuela and Cuba. Commenting on his visit, President Medvedev remarked: “…we visited the states which previous Russian leaders had never been to… It means only that </w:t>
      </w:r>
      <w:r w:rsidRPr="00E54EF0">
        <w:rPr>
          <w:rStyle w:val="StyleBoldUnderline"/>
        </w:rPr>
        <w:t>we failed to pay due attention to these countries before, and</w:t>
      </w:r>
      <w:r w:rsidRPr="00E54EF0">
        <w:rPr>
          <w:sz w:val="14"/>
        </w:rPr>
        <w:t>, to a certain extent</w:t>
      </w:r>
      <w:r w:rsidRPr="00E54EF0">
        <w:rPr>
          <w:rStyle w:val="StyleBoldUnderline"/>
        </w:rPr>
        <w:t>, it is only now that we are starting a full-fledged</w:t>
      </w:r>
      <w:r w:rsidRPr="00E54EF0">
        <w:rPr>
          <w:sz w:val="14"/>
        </w:rPr>
        <w:t xml:space="preserve"> and I hope mutually beneficial </w:t>
      </w:r>
      <w:r w:rsidRPr="00E54EF0">
        <w:rPr>
          <w:rStyle w:val="StyleBoldUnderline"/>
        </w:rPr>
        <w:t>cooperation with the heads of these states and between our economies.</w:t>
      </w:r>
      <w:r w:rsidRPr="00E54EF0">
        <w:rPr>
          <w:sz w:val="14"/>
        </w:rPr>
        <w:t xml:space="preserve"> </w:t>
      </w:r>
      <w:proofErr w:type="gramStart"/>
      <w:r w:rsidRPr="00E54EF0">
        <w:rPr>
          <w:sz w:val="14"/>
        </w:rPr>
        <w:t>он</w:t>
      </w:r>
      <w:proofErr w:type="gramEnd"/>
      <w:r w:rsidRPr="00E54EF0">
        <w:rPr>
          <w:sz w:val="14"/>
        </w:rPr>
        <w:t xml:space="preserve"> отметил: </w:t>
      </w:r>
      <w:r w:rsidRPr="00E54EF0">
        <w:rPr>
          <w:rStyle w:val="StyleBoldUnderline"/>
        </w:rPr>
        <w:t>We mustn’t be shy and timid and be afraid of competition. We must boldly engage in the battle</w:t>
      </w:r>
      <w:r w:rsidRPr="00E54EF0">
        <w:rPr>
          <w:sz w:val="14"/>
        </w:rPr>
        <w:t xml:space="preserve">”. In order to display its interest to the presence in the region </w:t>
      </w:r>
      <w:r w:rsidRPr="00E54EF0">
        <w:rPr>
          <w:rStyle w:val="StyleBoldUnderline"/>
        </w:rPr>
        <w:t>Russia resorted to a number of un-common and spectacular actions</w:t>
      </w:r>
      <w:r w:rsidRPr="00E54EF0">
        <w:rPr>
          <w:sz w:val="14"/>
        </w:rPr>
        <w:t xml:space="preserve">. In November 2008 a </w:t>
      </w:r>
      <w:r w:rsidRPr="00E54EF0">
        <w:rPr>
          <w:rStyle w:val="StyleBoldUnderline"/>
        </w:rPr>
        <w:t xml:space="preserve">warship squadron with the fleet nuclear-powered cruiser “Peter the Great” of the Russian Navy as a flagship entered the territorial waters of US-hostile Venezuela to participate in joint naval exercises </w:t>
      </w:r>
      <w:r w:rsidRPr="00E54EF0">
        <w:rPr>
          <w:sz w:val="14"/>
        </w:rPr>
        <w:t xml:space="preserve">of the North Fleet of the Russian Federation Navy. Simultaneously, within the framework of the resumed patrolling of the Atlantic and the Pacific oceans two Russian long-range strategic bombers landed at a Venezuelan naval base. </w:t>
      </w:r>
      <w:r w:rsidRPr="00E54EF0">
        <w:rPr>
          <w:rStyle w:val="StyleBoldUnderline"/>
        </w:rPr>
        <w:t>The so-called comeback of Russia to Latin America was to a great extent preconditioned by the “leftist drift” in the region which resulted in the emergence of the group of states that viewed the expanding relations with Russia as an important lever for strengthening their position in conflict relations with the USA</w:t>
      </w:r>
      <w:r w:rsidRPr="00E54EF0">
        <w:rPr>
          <w:sz w:val="14"/>
        </w:rPr>
        <w:t xml:space="preserve">. </w:t>
      </w:r>
      <w:r w:rsidRPr="00E54EF0">
        <w:rPr>
          <w:rStyle w:val="StyleBoldUnderline"/>
        </w:rPr>
        <w:t>Many of these countries perceived Russia as the successor of the former USSR might and influence, with the vision of a new world order of both sides being practically identical</w:t>
      </w:r>
      <w:r w:rsidRPr="00E54EF0">
        <w:rPr>
          <w:sz w:val="14"/>
        </w:rPr>
        <w:t xml:space="preserve"> – </w:t>
      </w:r>
      <w:r w:rsidRPr="00E54EF0">
        <w:rPr>
          <w:rStyle w:val="StyleBoldUnderline"/>
        </w:rPr>
        <w:t>it should be multilateral, not individually tailored to the interests of a single superpower</w:t>
      </w:r>
      <w:r w:rsidRPr="00E54EF0">
        <w:rPr>
          <w:sz w:val="14"/>
        </w:rPr>
        <w:t xml:space="preserve">. This position was set out in numerous joint documents signed at the summits – practically all the leaders of the most prominent Latin American countries paid official visits to Moscow during the first decade of the 21st century. </w:t>
      </w:r>
      <w:r w:rsidRPr="00E54EF0">
        <w:rPr>
          <w:rStyle w:val="StyleBoldUnderline"/>
        </w:rPr>
        <w:t>The breakthrough happened also in the military and technical field.</w:t>
      </w:r>
      <w:r w:rsidRPr="00E54EF0">
        <w:rPr>
          <w:sz w:val="14"/>
        </w:rPr>
        <w:t xml:space="preserve"> Starting from 2004 Venezuela has begun purchases of scale of the Russian arms to the amount of over $4bln. Russia established military and technical cooperation with other countries of the region apart from Venezuela: Brazil, Colombia, Ecuador and Bolivia also procured Russian military hardware. </w:t>
      </w:r>
      <w:r w:rsidRPr="00E54EF0">
        <w:rPr>
          <w:rStyle w:val="StyleBoldUnderline"/>
        </w:rPr>
        <w:t>Russia tried to establish closer economic ties with its major partners in the region</w:t>
      </w:r>
      <w:r w:rsidRPr="00E54EF0">
        <w:rPr>
          <w:sz w:val="14"/>
        </w:rPr>
        <w:t xml:space="preserve">. At the end of the decade Russia’s oil and gas producing companies LUKOIL and GASPROM were already operating in Venezuela. RUSAL made heavy investments in bauxite industry of Guyana. ROSNEFT got its chunk for oil exploration in Cuban shelf of the Mexican Gulf. Trade between Russia and the countries of the region has been roaring recently – over the last decade trade turnover has tripled and </w:t>
      </w:r>
      <w:r w:rsidRPr="00E54EF0">
        <w:rPr>
          <w:sz w:val="14"/>
        </w:rPr>
        <w:lastRenderedPageBreak/>
        <w:t xml:space="preserve">amounted to $15bln [4]. However, despite the qualitative changes in the structure of Russian export – the share of machinery and equipment has a little increased – it still leaves much to be desired. Take Brazil, for example: mineral fertilizers have made up 90% of Russian export, while Brazil has been exporting to Russia mostly meat and tropical goods. Largely, Brazil has always been the weakest link of Russia’s regional policy despite its participation in the BRIC group. At any rate, the role of Brazil in Russia’s foreign policy is much smaller than those of China and India. It should be recognized that Russia has failed so far to establish strategic partnership with Brazil, which had been planned for as early as 1997. </w:t>
      </w:r>
    </w:p>
    <w:p w:rsidR="00072048" w:rsidRPr="00E54EF0" w:rsidRDefault="00072048" w:rsidP="0028738D">
      <w:pPr>
        <w:rPr>
          <w:sz w:val="12"/>
        </w:rPr>
      </w:pPr>
    </w:p>
    <w:p w:rsidR="00841CA9" w:rsidRPr="00E54EF0" w:rsidRDefault="00841CA9" w:rsidP="00841CA9">
      <w:pPr>
        <w:pStyle w:val="Heading4"/>
      </w:pPr>
      <w:r w:rsidRPr="00E54EF0">
        <w:t>Russia ramping up involvement in LA- key to their foreign policy strategy</w:t>
      </w:r>
    </w:p>
    <w:p w:rsidR="00841CA9" w:rsidRPr="00E54EF0" w:rsidRDefault="00841CA9" w:rsidP="00841CA9">
      <w:pPr>
        <w:rPr>
          <w:sz w:val="12"/>
        </w:rPr>
      </w:pPr>
      <w:r w:rsidRPr="00E54EF0">
        <w:rPr>
          <w:rStyle w:val="StyleStyleBold12pt"/>
        </w:rPr>
        <w:t>Paniev 2012</w:t>
      </w:r>
      <w:r w:rsidRPr="00E54EF0">
        <w:rPr>
          <w:sz w:val="12"/>
        </w:rPr>
        <w:t xml:space="preserve"> (Yuri, One of the great experts on Latin America, Russian Academy of Sciences, Austral: Brazilian Journal of Strategy &amp; International Relations, “RUSSIA TURNING ON LATIN AMERICA,” v.1, n.1, Jan-Jun 2012 | pp.37-50 online)</w:t>
      </w:r>
    </w:p>
    <w:p w:rsidR="00841CA9" w:rsidRPr="00E54EF0" w:rsidRDefault="00841CA9" w:rsidP="00841CA9">
      <w:pPr>
        <w:rPr>
          <w:rStyle w:val="StyleBoldUnderline"/>
        </w:rPr>
      </w:pPr>
      <w:r w:rsidRPr="00E54EF0">
        <w:rPr>
          <w:sz w:val="14"/>
        </w:rPr>
        <w:t xml:space="preserve">Aromatic coffee, ripe bananas, fancy orchids, fiery samba, </w:t>
      </w:r>
      <w:proofErr w:type="gramStart"/>
      <w:r w:rsidRPr="00E54EF0">
        <w:rPr>
          <w:sz w:val="14"/>
        </w:rPr>
        <w:t>soap</w:t>
      </w:r>
      <w:proofErr w:type="gramEnd"/>
      <w:r w:rsidRPr="00E54EF0">
        <w:rPr>
          <w:sz w:val="14"/>
        </w:rPr>
        <w:t xml:space="preserve"> operas – this is kind of standard Russian associations, which arise when Latin America is mentioned. And although the peak of cooperation between the Soviet Union and the "flaming continent” was left behind in the 1970’s, the modern</w:t>
      </w:r>
      <w:r w:rsidRPr="00E54EF0">
        <w:rPr>
          <w:rStyle w:val="StyleBoldUnderline"/>
        </w:rPr>
        <w:t xml:space="preserve"> Russia is catching up</w:t>
      </w:r>
      <w:r w:rsidRPr="00E54EF0">
        <w:rPr>
          <w:sz w:val="14"/>
        </w:rPr>
        <w:t xml:space="preserve">. As a result </w:t>
      </w:r>
      <w:r w:rsidRPr="00E54EF0">
        <w:rPr>
          <w:rStyle w:val="StyleBoldUnderline"/>
        </w:rPr>
        <w:t>the Latin American direction has become</w:t>
      </w:r>
      <w:r w:rsidRPr="00E54EF0">
        <w:rPr>
          <w:sz w:val="14"/>
        </w:rPr>
        <w:t xml:space="preserve">, perhaps, </w:t>
      </w:r>
      <w:r w:rsidRPr="00E54EF0">
        <w:rPr>
          <w:rStyle w:val="StyleStyleBold12pt"/>
        </w:rPr>
        <w:t>the most spectacular component of Moscow’s international activities</w:t>
      </w:r>
      <w:r w:rsidRPr="00E54EF0">
        <w:rPr>
          <w:sz w:val="14"/>
        </w:rPr>
        <w:t xml:space="preserve"> in recent years. </w:t>
      </w:r>
      <w:r w:rsidRPr="00E54EF0">
        <w:rPr>
          <w:rStyle w:val="StyleBoldUnderline"/>
        </w:rPr>
        <w:t xml:space="preserve">Billions of dollars in contracts, joint projects in </w:t>
      </w:r>
      <w:r w:rsidRPr="00E54EF0">
        <w:rPr>
          <w:sz w:val="14"/>
        </w:rPr>
        <w:t>various spheres</w:t>
      </w:r>
      <w:r w:rsidRPr="00E54EF0">
        <w:rPr>
          <w:rStyle w:val="StyleBoldUnderline"/>
        </w:rPr>
        <w:t xml:space="preserve">, state-of-the art technologies – this is what brings together Russia and Latin American states today. Russia has diplomatic relations with all of the 33 countries in the region, with 18 of them it has agreements based on new cooperative principles </w:t>
      </w:r>
      <w:r w:rsidRPr="00E54EF0">
        <w:rPr>
          <w:sz w:val="14"/>
        </w:rPr>
        <w:t xml:space="preserve">– </w:t>
      </w:r>
      <w:r w:rsidRPr="00E54EF0">
        <w:rPr>
          <w:rStyle w:val="StyleBoldUnderline"/>
        </w:rPr>
        <w:t>nothing of the kind has ever existed before</w:t>
      </w:r>
      <w:r w:rsidRPr="00E54EF0">
        <w:rPr>
          <w:sz w:val="14"/>
        </w:rPr>
        <w:t xml:space="preserve">. </w:t>
      </w:r>
      <w:r w:rsidRPr="00E54EF0">
        <w:rPr>
          <w:rStyle w:val="StyleBoldUnderline"/>
        </w:rPr>
        <w:t>Some analysts predict a new "golden age" for Russia - Latin American cooperation.</w:t>
      </w:r>
      <w:r w:rsidRPr="00E54EF0">
        <w:rPr>
          <w:sz w:val="14"/>
        </w:rPr>
        <w:t xml:space="preserve"> According to Vladimir Davydov, the director of the Institute of Latin America and corresponding member of the RAS, </w:t>
      </w:r>
      <w:r w:rsidRPr="00E54EF0">
        <w:rPr>
          <w:rStyle w:val="StyleBoldUnderline"/>
        </w:rPr>
        <w:t>the unprecedented intensity of Russia-Latin American dialogue is due to the fact that Russia’s leaders have realized the strategic importance of Latin America. "For years the initiative was coming from Latin America, the Latin Americans were coming, breaking through with their exports, seeking to raise the level of political contacts. Moscow was reacting… without real inspiration”</w:t>
      </w:r>
      <w:r w:rsidRPr="00E54EF0">
        <w:rPr>
          <w:sz w:val="14"/>
        </w:rPr>
        <w:t xml:space="preserve">, noted Davydov. </w:t>
      </w:r>
      <w:proofErr w:type="gramStart"/>
      <w:r w:rsidRPr="00E54EF0">
        <w:rPr>
          <w:rStyle w:val="StyleBoldUnderline"/>
        </w:rPr>
        <w:t>"Fortunately, the situation has changed drastically"2.</w:t>
      </w:r>
      <w:proofErr w:type="gramEnd"/>
    </w:p>
    <w:p w:rsidR="0028738D" w:rsidRPr="00E54EF0" w:rsidRDefault="0028738D" w:rsidP="0028738D"/>
    <w:p w:rsidR="00841CA9" w:rsidRPr="00E54EF0" w:rsidRDefault="00841CA9" w:rsidP="00841CA9">
      <w:pPr>
        <w:pStyle w:val="Heading4"/>
      </w:pPr>
      <w:r w:rsidRPr="00E54EF0">
        <w:t>Involvement will only increase – directly to counter American influence</w:t>
      </w:r>
    </w:p>
    <w:p w:rsidR="00841CA9" w:rsidRPr="00E54EF0" w:rsidRDefault="00841CA9" w:rsidP="00841CA9">
      <w:pPr>
        <w:rPr>
          <w:sz w:val="12"/>
        </w:rPr>
      </w:pPr>
      <w:r w:rsidRPr="00E54EF0">
        <w:rPr>
          <w:rStyle w:val="StyleStyleBold12pt"/>
        </w:rPr>
        <w:t>Blank 2011</w:t>
      </w:r>
      <w:r w:rsidRPr="00E54EF0">
        <w:rPr>
          <w:sz w:val="12"/>
        </w:rPr>
        <w:t xml:space="preserve"> – (Steven, Professor of Russian National Security Studies at the Strategic Studies Institute of the US Army War College “Russia’s Second Wind in Latin America”, Perspectives on the Americas A Series of Opinion Pieces by Leading Commentators on the Region August 18 </w:t>
      </w:r>
      <w:hyperlink r:id="rId19" w:history="1">
        <w:r w:rsidRPr="00E54EF0">
          <w:rPr>
            <w:rStyle w:val="Hyperlink"/>
            <w:sz w:val="12"/>
          </w:rPr>
          <w:t>https://www6.miami.edu/hemispheric-policy/Perspectives_on_the_Americas/Blank-Latam2011-FINAL.pdf</w:t>
        </w:r>
      </w:hyperlink>
      <w:r w:rsidRPr="00E54EF0">
        <w:rPr>
          <w:sz w:val="12"/>
        </w:rPr>
        <w:t>)</w:t>
      </w:r>
    </w:p>
    <w:p w:rsidR="00841CA9" w:rsidRPr="00E54EF0" w:rsidRDefault="00841CA9" w:rsidP="00841CA9">
      <w:pPr>
        <w:rPr>
          <w:rStyle w:val="StyleStyleBold12pt"/>
        </w:rPr>
      </w:pPr>
      <w:r w:rsidRPr="00E54EF0">
        <w:rPr>
          <w:sz w:val="14"/>
        </w:rPr>
        <w:t xml:space="preserve">In 2008 </w:t>
      </w:r>
      <w:r w:rsidRPr="00E54EF0">
        <w:rPr>
          <w:rStyle w:val="StyleBoldUnderline"/>
        </w:rPr>
        <w:t>Russia generated many headlines by overtly angling for a big role in Latin America’s international politics</w:t>
      </w:r>
      <w:r w:rsidRPr="00E54EF0">
        <w:rPr>
          <w:sz w:val="14"/>
        </w:rPr>
        <w:t xml:space="preserve">.1 Although Russian interest in Latin America seemingly waned after that, </w:t>
      </w:r>
      <w:r w:rsidRPr="00E54EF0">
        <w:rPr>
          <w:rStyle w:val="StyleBoldUnderline"/>
        </w:rPr>
        <w:t>recent signs suggest Russia is gaining a second wind in Latin America</w:t>
      </w:r>
      <w:r w:rsidRPr="00E54EF0">
        <w:rPr>
          <w:sz w:val="14"/>
        </w:rPr>
        <w:t xml:space="preserve">. This new upsurge begins from that 2008 baseline. Although </w:t>
      </w:r>
      <w:r w:rsidRPr="00E54EF0">
        <w:rPr>
          <w:rStyle w:val="StyleBoldUnderline"/>
        </w:rPr>
        <w:t>it utilizes the same instruments of arms sales and energy exploration, Moscow appears to have refocused its priorities without sacrificing its friends in Caracas and Havana</w:t>
      </w:r>
      <w:r w:rsidRPr="00E54EF0">
        <w:rPr>
          <w:sz w:val="14"/>
        </w:rPr>
        <w:t xml:space="preserve">. Thus, </w:t>
      </w:r>
      <w:r w:rsidRPr="00E54EF0">
        <w:rPr>
          <w:rStyle w:val="StyleBoldUnderline"/>
        </w:rPr>
        <w:t>this new campaign validates</w:t>
      </w:r>
      <w:r w:rsidRPr="00E54EF0">
        <w:rPr>
          <w:sz w:val="14"/>
        </w:rPr>
        <w:t xml:space="preserve"> President Dmitry </w:t>
      </w:r>
      <w:r w:rsidRPr="00E54EF0">
        <w:rPr>
          <w:rStyle w:val="StyleBoldUnderline"/>
        </w:rPr>
        <w:t>Medvedev’s</w:t>
      </w:r>
      <w:r w:rsidRPr="00E54EF0">
        <w:rPr>
          <w:sz w:val="14"/>
        </w:rPr>
        <w:t xml:space="preserve"> </w:t>
      </w:r>
      <w:r w:rsidRPr="00E54EF0">
        <w:rPr>
          <w:rStyle w:val="StyleBoldUnderline"/>
        </w:rPr>
        <w:t>2008 remarks that Russia was only beginning to upgrade its ties with Latin America,</w:t>
      </w:r>
      <w:r w:rsidRPr="00E54EF0">
        <w:rPr>
          <w:sz w:val="14"/>
        </w:rPr>
        <w:t xml:space="preserve"> which he and other officials recognize as a growing presence in world affairs.2 He further emphasized that </w:t>
      </w:r>
      <w:r w:rsidRPr="00E54EF0">
        <w:rPr>
          <w:rStyle w:val="StyleBoldUnderline"/>
        </w:rPr>
        <w:t>Russia would undertake comprehensive and multidimensional relations with Latin America. So we should not expect a full Russian retreat from Latin America, even if its foreign policy retrenches</w:t>
      </w:r>
      <w:r w:rsidRPr="00E54EF0">
        <w:rPr>
          <w:sz w:val="14"/>
        </w:rPr>
        <w:t xml:space="preserve">. Instead, </w:t>
      </w:r>
      <w:r w:rsidRPr="00E54EF0">
        <w:rPr>
          <w:rStyle w:val="StyleStyleBold12pt"/>
        </w:rPr>
        <w:t>further advances and,</w:t>
      </w:r>
      <w:r w:rsidRPr="00E54EF0">
        <w:rPr>
          <w:sz w:val="14"/>
        </w:rPr>
        <w:t xml:space="preserve"> to be frank</w:t>
      </w:r>
      <w:r w:rsidRPr="00E54EF0">
        <w:rPr>
          <w:rStyle w:val="StyleBoldUnderline"/>
        </w:rPr>
        <w:t xml:space="preserve">, </w:t>
      </w:r>
      <w:r w:rsidRPr="00E54EF0">
        <w:rPr>
          <w:rStyle w:val="StyleStyleBold12pt"/>
        </w:rPr>
        <w:t>anti-American probes, should be expected.</w:t>
      </w:r>
    </w:p>
    <w:p w:rsidR="00841CA9" w:rsidRPr="00E54EF0" w:rsidRDefault="00841CA9" w:rsidP="0028738D"/>
    <w:p w:rsidR="00D529FD" w:rsidRPr="00E54EF0" w:rsidRDefault="00D529FD" w:rsidP="00D529FD">
      <w:pPr>
        <w:pStyle w:val="Heading4"/>
      </w:pPr>
      <w:r w:rsidRPr="00E54EF0">
        <w:t xml:space="preserve">Russia influence growing – BRIC </w:t>
      </w:r>
    </w:p>
    <w:p w:rsidR="00D529FD" w:rsidRPr="00E54EF0" w:rsidRDefault="00D529FD" w:rsidP="00D529FD">
      <w:pPr>
        <w:rPr>
          <w:sz w:val="10"/>
        </w:rPr>
      </w:pPr>
      <w:r w:rsidRPr="00E54EF0">
        <w:rPr>
          <w:rStyle w:val="StyleStyleBold12pt"/>
        </w:rPr>
        <w:t>Mahapatra 6-3</w:t>
      </w:r>
      <w:r w:rsidRPr="00E54EF0">
        <w:rPr>
          <w:sz w:val="10"/>
        </w:rPr>
        <w:t xml:space="preserve"> (Debidatta Aurobinda Mahapatra</w:t>
      </w:r>
      <w:proofErr w:type="gramStart"/>
      <w:r w:rsidRPr="00E54EF0">
        <w:rPr>
          <w:sz w:val="10"/>
        </w:rPr>
        <w:t>,an</w:t>
      </w:r>
      <w:proofErr w:type="gramEnd"/>
      <w:r w:rsidRPr="00E54EF0">
        <w:rPr>
          <w:sz w:val="10"/>
        </w:rPr>
        <w:t xml:space="preserve"> Indian commentator. His areas of interests include conflict, terrorism, peace and development, Kashmir, South Asia, and strategic aspects of Eurasian politics.”BRICS’ see greater role in Latin America,” Russia and India Report, 2013 http://indrus.in/world/2013/06/03/brics_see_greater_role_in_latin_america_25721.html)</w:t>
      </w:r>
    </w:p>
    <w:p w:rsidR="00D529FD" w:rsidRPr="00E54EF0" w:rsidRDefault="00D529FD" w:rsidP="00D529FD">
      <w:pPr>
        <w:rPr>
          <w:sz w:val="12"/>
        </w:rPr>
      </w:pPr>
      <w:r w:rsidRPr="00E54EF0">
        <w:rPr>
          <w:rStyle w:val="StyleBoldUnderline"/>
        </w:rPr>
        <w:t>Last week witnessed some crucial developments from BRICS</w:t>
      </w:r>
      <w:r w:rsidRPr="00E54EF0">
        <w:rPr>
          <w:sz w:val="12"/>
        </w:rPr>
        <w:t xml:space="preserve"> perspective. </w:t>
      </w:r>
      <w:r w:rsidRPr="00E54EF0">
        <w:rPr>
          <w:rStyle w:val="StyleBoldUnderline"/>
        </w:rPr>
        <w:t>The Cuban foreign minister visited New Delhi and sought BRICS’ partnership with Latin American countries</w:t>
      </w:r>
      <w:r w:rsidRPr="00E54EF0">
        <w:rPr>
          <w:sz w:val="12"/>
        </w:rPr>
        <w:t xml:space="preserve">, representatives from Cuba, Haiti, Costa Rica and Chile met </w:t>
      </w:r>
      <w:r w:rsidRPr="00E54EF0">
        <w:rPr>
          <w:rStyle w:val="StyleBoldUnderline"/>
        </w:rPr>
        <w:t>Russian Foreign Minister</w:t>
      </w:r>
      <w:r w:rsidRPr="00E54EF0">
        <w:rPr>
          <w:sz w:val="12"/>
        </w:rPr>
        <w:t xml:space="preserve">, Sergei </w:t>
      </w:r>
      <w:r w:rsidRPr="00E54EF0">
        <w:rPr>
          <w:rStyle w:val="StyleBoldUnderline"/>
        </w:rPr>
        <w:t>Lavrov</w:t>
      </w:r>
      <w:r w:rsidRPr="00E54EF0">
        <w:rPr>
          <w:sz w:val="12"/>
        </w:rPr>
        <w:t xml:space="preserve"> in Moscow and </w:t>
      </w:r>
      <w:r w:rsidRPr="00E54EF0">
        <w:rPr>
          <w:rStyle w:val="StyleBoldUnderline"/>
        </w:rPr>
        <w:t>sought Russian cooperation for the development of Latin American countries</w:t>
      </w:r>
      <w:r w:rsidRPr="00E54EF0">
        <w:rPr>
          <w:sz w:val="12"/>
        </w:rPr>
        <w:t xml:space="preserve"> and Chinese President, Xi Jinping toured Trinidad and Tobago, Costa Rica and Mexico to widen Chinese engagement in the region. Like Africa, </w:t>
      </w:r>
      <w:r w:rsidRPr="00E54EF0">
        <w:rPr>
          <w:rStyle w:val="StyleBoldUnderline"/>
        </w:rPr>
        <w:t>Latin America is emerging as a hub of economic development with huge natural resources; it is but natural that it has gained increasing attention of the world</w:t>
      </w:r>
      <w:r w:rsidRPr="00E54EF0">
        <w:rPr>
          <w:sz w:val="12"/>
        </w:rPr>
        <w:t xml:space="preserve">. In this context, </w:t>
      </w:r>
      <w:r w:rsidRPr="00E54EF0">
        <w:rPr>
          <w:rStyle w:val="StyleBoldUnderline"/>
        </w:rPr>
        <w:t xml:space="preserve">BRICS’ engagement </w:t>
      </w:r>
      <w:r w:rsidRPr="00E54EF0">
        <w:rPr>
          <w:sz w:val="12"/>
        </w:rPr>
        <w:t xml:space="preserve">in the region, consisting of 33 countries with population of 600 million, </w:t>
      </w:r>
      <w:r w:rsidRPr="00E54EF0">
        <w:rPr>
          <w:rStyle w:val="StyleBoldUnderline"/>
        </w:rPr>
        <w:t>has become timely</w:t>
      </w:r>
      <w:r w:rsidRPr="00E54EF0">
        <w:rPr>
          <w:sz w:val="12"/>
        </w:rPr>
        <w:t xml:space="preserve">. </w:t>
      </w:r>
      <w:r w:rsidRPr="00E54EF0">
        <w:rPr>
          <w:rStyle w:val="StyleBoldUnderline"/>
        </w:rPr>
        <w:t>The establishment of Community of Latin American and Caribbean States</w:t>
      </w:r>
      <w:r w:rsidRPr="00E54EF0">
        <w:rPr>
          <w:sz w:val="12"/>
        </w:rPr>
        <w:t xml:space="preserve"> (CELAC) in 2011 </w:t>
      </w:r>
      <w:r w:rsidRPr="00E54EF0">
        <w:rPr>
          <w:rStyle w:val="StyleBoldUnderline"/>
        </w:rPr>
        <w:t>has provided the region a unified voice,</w:t>
      </w:r>
      <w:r w:rsidRPr="00E54EF0">
        <w:rPr>
          <w:sz w:val="12"/>
        </w:rPr>
        <w:t xml:space="preserve"> and with Brazil being a member of BRICS as well as CELAC, the </w:t>
      </w:r>
      <w:r w:rsidRPr="00E54EF0">
        <w:rPr>
          <w:rStyle w:val="StyleBoldUnderline"/>
        </w:rPr>
        <w:t>BRICS’ engagement in the region will be mutually beneficial with larger implications for the globe</w:t>
      </w:r>
      <w:r w:rsidRPr="00E54EF0">
        <w:rPr>
          <w:sz w:val="12"/>
        </w:rPr>
        <w:t xml:space="preserve">. </w:t>
      </w:r>
      <w:r w:rsidRPr="00E54EF0">
        <w:rPr>
          <w:rStyle w:val="StyleBoldUnderline"/>
        </w:rPr>
        <w:t>Cuban Foreign Minister</w:t>
      </w:r>
      <w:r w:rsidRPr="00E54EF0">
        <w:rPr>
          <w:sz w:val="12"/>
        </w:rPr>
        <w:t xml:space="preserve">, Bruno Eduardo Rodríguez </w:t>
      </w:r>
      <w:r w:rsidRPr="00E54EF0">
        <w:rPr>
          <w:rStyle w:val="StyleBoldUnderline"/>
        </w:rPr>
        <w:t>Parrilla</w:t>
      </w:r>
      <w:r w:rsidRPr="00E54EF0">
        <w:rPr>
          <w:sz w:val="12"/>
        </w:rPr>
        <w:t xml:space="preserve"> </w:t>
      </w:r>
      <w:r w:rsidRPr="00E54EF0">
        <w:rPr>
          <w:rStyle w:val="StyleBoldUnderline"/>
        </w:rPr>
        <w:t>told</w:t>
      </w:r>
      <w:r w:rsidRPr="00E54EF0">
        <w:rPr>
          <w:sz w:val="12"/>
        </w:rPr>
        <w:t xml:space="preserve"> in New Delhi </w:t>
      </w:r>
      <w:r w:rsidRPr="00E54EF0">
        <w:rPr>
          <w:rStyle w:val="StyleBoldUnderline"/>
        </w:rPr>
        <w:t>that “CELAC wants to improve relations with BRICS.”</w:t>
      </w:r>
      <w:r w:rsidRPr="00E54EF0">
        <w:rPr>
          <w:sz w:val="12"/>
        </w:rPr>
        <w:t xml:space="preserve"> He also stated, “We wish to seek a higher level of economic cooperation with the India and the other BRICS nations, which we consider to be valuable.” India is the first dialogue partner of the CELAC, which has provided the group a format to develop closer relations with India in diverse areas particularly information technology, medical services and tourism as elaborated by the Cuban minister. He further announced, “We see an opportunity for mutually beneficial economic relations with India.” The CELAC has a similar format of dialogue with China, which can be further </w:t>
      </w:r>
      <w:r w:rsidRPr="00E54EF0">
        <w:rPr>
          <w:sz w:val="12"/>
        </w:rPr>
        <w:lastRenderedPageBreak/>
        <w:t xml:space="preserve">extended to Russia and South Africa. The CELAC, which consists of all countries of the two American continents, but without the US and Canada, has recently started exploring economic relations with other countries including economic power houses of the BRICS. Parrilla pointed out that there are many common values and objectives between CELAC and BRICS, which need to be further explored. </w:t>
      </w:r>
      <w:r w:rsidRPr="00E54EF0">
        <w:rPr>
          <w:rStyle w:val="StyleBoldUnderline"/>
        </w:rPr>
        <w:t>The foreign ministers of Cuba</w:t>
      </w:r>
      <w:r w:rsidRPr="00E54EF0">
        <w:rPr>
          <w:sz w:val="12"/>
        </w:rPr>
        <w:t xml:space="preserve">, Haiti and Costa Rica and deputy foreign minister of Chile </w:t>
      </w:r>
      <w:r w:rsidRPr="00E54EF0">
        <w:rPr>
          <w:rStyle w:val="StyleBoldUnderline"/>
        </w:rPr>
        <w:t>met</w:t>
      </w:r>
      <w:r w:rsidRPr="00E54EF0">
        <w:rPr>
          <w:sz w:val="12"/>
        </w:rPr>
        <w:t xml:space="preserve"> Sergei </w:t>
      </w:r>
      <w:r w:rsidRPr="00E54EF0">
        <w:rPr>
          <w:rStyle w:val="StyleBoldUnderline"/>
        </w:rPr>
        <w:t>Lavrov</w:t>
      </w:r>
      <w:r w:rsidRPr="00E54EF0">
        <w:rPr>
          <w:sz w:val="12"/>
        </w:rPr>
        <w:t xml:space="preserve"> </w:t>
      </w:r>
      <w:r w:rsidRPr="00E54EF0">
        <w:rPr>
          <w:rStyle w:val="StyleBoldUnderline"/>
        </w:rPr>
        <w:t>in the Russian capital to deliberate on various issues including promoting dialogue, trade and visa-free regime.</w:t>
      </w:r>
      <w:r w:rsidRPr="00E54EF0">
        <w:rPr>
          <w:sz w:val="12"/>
        </w:rPr>
        <w:t xml:space="preserve"> </w:t>
      </w:r>
      <w:r w:rsidRPr="00E54EF0">
        <w:rPr>
          <w:rStyle w:val="StyleBoldUnderline"/>
        </w:rPr>
        <w:t>The joint communiqué brought out the commonalities of interests in the areas of tackling terrorism, developing economic relations, promoting democracy, advancing principles of international law and the United Nations Charter, countering transnational organized crime, and tackling other threats and challenges.</w:t>
      </w:r>
      <w:r w:rsidRPr="00E54EF0">
        <w:rPr>
          <w:sz w:val="12"/>
        </w:rPr>
        <w:t xml:space="preserve"> Lavrov stated at the end of the meeting, “</w:t>
      </w:r>
      <w:r w:rsidRPr="00E54EF0">
        <w:rPr>
          <w:rStyle w:val="StyleBoldUnderline"/>
        </w:rPr>
        <w:t>Our friends have expressed their desire to make permanent contacts between the CELAC and BRICS … We believe this is a very attractive suggestion and we will definitely discuss it with other states that are members of this association.” Russian foreign ministry also expressed the idea of establishing a permanent mechanism for political dialogue and cooperation between Russia and CELAC.</w:t>
      </w:r>
      <w:r w:rsidRPr="00E54EF0">
        <w:rPr>
          <w:sz w:val="12"/>
        </w:rPr>
        <w:t xml:space="preserve"> China has started pursuing vigorously its Latin American policy. It has already replaced the US as the largest trading partner of Brazil and Chile. Its trade with Latin America has grown since the last decade. From 2000 to 2011, it has grown 20 fold, from $3.9 billion to $86 billion. Chinese Assistant Foreign Minister, Zheng Zeguang on the eve of Xi Jinping’s visit to Latin America dispelled any notion of competition between China and the US in the region and stated that China can work with the US in a framework based on mutual trust, equality and inclusiveness. Xi was received by the Prime Minister of Trindad and Tobago, Kamla Persad-Bissessar. Besides this Caribbean country, Jinping also visited Costa Rica and Mexico. China is looking forward to widen its investment in the exploration of natural resources including energy resources in the region. The BRICS’ engagement with CELAC is not only a factor in promoting multilateralism and fostering a multi-polar world structure, but it also accrues economic advantages to both the groupings. While the BRICS members are fast </w:t>
      </w:r>
      <w:proofErr w:type="gramStart"/>
      <w:r w:rsidRPr="00E54EF0">
        <w:rPr>
          <w:sz w:val="12"/>
        </w:rPr>
        <w:t>rising</w:t>
      </w:r>
      <w:proofErr w:type="gramEnd"/>
      <w:r w:rsidRPr="00E54EF0">
        <w:rPr>
          <w:sz w:val="12"/>
        </w:rPr>
        <w:t xml:space="preserve"> economies with huge financial resources, the CELAC countries have also registered growth despite global economic slowdown. The Latin American countries are also rich in natural resources. The Union of South American Nations on Natural Resources and Integral Development in its meeting in Venezuelan capital Caracas last week emphasized on natural resources and their exploration for the development of the region. Latin America reportedly has 38 percent of copper, 21 percent of iron, 65 percent of lithium reserves, 42 percent of silver, and 33 percent of tin. It also contains about 30 percent of the total of the world’s water resources and 21 percent of the world’s natural forests. Some of the Latin American countries such as Mexico and Venezuela are rich in energy resources. </w:t>
      </w:r>
      <w:r w:rsidRPr="00E54EF0">
        <w:rPr>
          <w:rStyle w:val="StyleBoldUnderline"/>
        </w:rPr>
        <w:t>The huge population of CELAC makes the region a vast market for investment and also for import from the BRICS countries. The rising prowess of the BRICS will grow with its Latin American engagement.</w:t>
      </w:r>
      <w:r w:rsidRPr="00E54EF0">
        <w:rPr>
          <w:sz w:val="12"/>
        </w:rPr>
        <w:t xml:space="preserve"> Though many of the initiatives discussed above are related to individual members of the BRICS, this adds to the collective sphere of influence of the grouping. </w:t>
      </w:r>
      <w:r w:rsidRPr="00E54EF0">
        <w:rPr>
          <w:rStyle w:val="StyleBoldUnderline"/>
        </w:rPr>
        <w:t>As the members’ Latin American engagement takes more dynamic shape, the prospects of collective engagement as a group can be explored. The grouping can evolve common strategies in exploring the resources in the region for mutual advantag</w:t>
      </w:r>
      <w:r w:rsidRPr="00E54EF0">
        <w:rPr>
          <w:sz w:val="12"/>
        </w:rPr>
        <w:t>e. In this venture, the proposed BRICS bank can be an effective tool.</w:t>
      </w:r>
    </w:p>
    <w:p w:rsidR="00D07274" w:rsidRPr="00E54EF0" w:rsidRDefault="00D07274">
      <w:pPr>
        <w:spacing w:after="200" w:line="276" w:lineRule="auto"/>
        <w:rPr>
          <w:sz w:val="12"/>
        </w:rPr>
      </w:pPr>
      <w:r w:rsidRPr="00E54EF0">
        <w:rPr>
          <w:sz w:val="12"/>
        </w:rPr>
        <w:br w:type="page"/>
      </w:r>
    </w:p>
    <w:p w:rsidR="00D07274" w:rsidRPr="00E54EF0" w:rsidRDefault="00D07274" w:rsidP="00D07274">
      <w:pPr>
        <w:pStyle w:val="Heading3"/>
      </w:pPr>
      <w:r w:rsidRPr="00E54EF0">
        <w:lastRenderedPageBreak/>
        <w:t>----Ext. Uniqueness- BRIC</w:t>
      </w:r>
    </w:p>
    <w:p w:rsidR="00D07274" w:rsidRPr="00E54EF0" w:rsidRDefault="00D07274" w:rsidP="00D07274">
      <w:pPr>
        <w:pStyle w:val="Heading4"/>
      </w:pPr>
      <w:r w:rsidRPr="00E54EF0">
        <w:t>Russian influence Up- BRIC and CELAC agreements</w:t>
      </w:r>
    </w:p>
    <w:p w:rsidR="00D07274" w:rsidRPr="00E54EF0" w:rsidRDefault="00D07274" w:rsidP="00D07274">
      <w:pPr>
        <w:rPr>
          <w:rStyle w:val="StyleBoldUnderline"/>
          <w:bCs w:val="0"/>
          <w:sz w:val="12"/>
          <w:u w:val="none"/>
        </w:rPr>
      </w:pPr>
      <w:proofErr w:type="gramStart"/>
      <w:r w:rsidRPr="00E54EF0">
        <w:rPr>
          <w:rStyle w:val="StyleStyleBold12pt"/>
        </w:rPr>
        <w:t>Nechepurenko 13-</w:t>
      </w:r>
      <w:r w:rsidRPr="00E54EF0">
        <w:rPr>
          <w:sz w:val="12"/>
        </w:rPr>
        <w:t xml:space="preserve"> an analyst of foreign and internal affairs of Russia and the CIS.</w:t>
      </w:r>
      <w:proofErr w:type="gramEnd"/>
      <w:r w:rsidRPr="00E54EF0">
        <w:rPr>
          <w:sz w:val="12"/>
        </w:rPr>
        <w:t xml:space="preserve"> He has worked for several think tanks and governmental organizations including the OSCE and Carnegie Moscow Center. He holds a Master of Science in International Relations from the London School of Economics and International Relations. (5/30/13, Ivan, The Russia and India Report, “Russia seeks to restore influence in Latin America”</w:t>
      </w:r>
      <w:proofErr w:type="gramStart"/>
      <w:r w:rsidRPr="00E54EF0">
        <w:rPr>
          <w:sz w:val="12"/>
        </w:rPr>
        <w:t xml:space="preserve">, </w:t>
      </w:r>
      <w:proofErr w:type="gramEnd"/>
      <w:r w:rsidRPr="00E54EF0">
        <w:rPr>
          <w:sz w:val="12"/>
        </w:rPr>
        <w:fldChar w:fldCharType="begin"/>
      </w:r>
      <w:r w:rsidRPr="00E54EF0">
        <w:rPr>
          <w:sz w:val="12"/>
        </w:rPr>
        <w:instrText xml:space="preserve"> HYPERLINK "http://indrus.in/world/2013/05/30/russia_seeks_to_restore_influence_in_latin_america_25591.html" </w:instrText>
      </w:r>
      <w:r w:rsidRPr="00E54EF0">
        <w:rPr>
          <w:sz w:val="12"/>
        </w:rPr>
        <w:fldChar w:fldCharType="separate"/>
      </w:r>
      <w:r w:rsidRPr="00E54EF0">
        <w:rPr>
          <w:rStyle w:val="Hyperlink"/>
          <w:sz w:val="12"/>
        </w:rPr>
        <w:t>http://indrus.in/world/2013/05/30/russia_seeks_to_restore_influence_in_latin_america_25591.html</w:t>
      </w:r>
      <w:r w:rsidRPr="00E54EF0">
        <w:rPr>
          <w:sz w:val="12"/>
        </w:rPr>
        <w:fldChar w:fldCharType="end"/>
      </w:r>
      <w:r w:rsidRPr="00E54EF0">
        <w:rPr>
          <w:sz w:val="12"/>
        </w:rPr>
        <w:t>) HC</w:t>
      </w:r>
    </w:p>
    <w:p w:rsidR="00D07274" w:rsidRPr="00E54EF0" w:rsidRDefault="00D07274" w:rsidP="00D07274">
      <w:pPr>
        <w:rPr>
          <w:rStyle w:val="StyleBoldUnderline"/>
          <w:sz w:val="10"/>
          <w:u w:val="none"/>
        </w:rPr>
      </w:pPr>
      <w:r w:rsidRPr="00E54EF0">
        <w:rPr>
          <w:rStyle w:val="StyleBoldUnderline"/>
        </w:rPr>
        <w:t>Russia has demonstrated its increasing leverage in Latin America with Foreign Minister Sergei Lavrov meeting representatives of the Community of Latin American and Caribbean States</w:t>
      </w:r>
      <w:r w:rsidRPr="00E54EF0">
        <w:rPr>
          <w:rStyle w:val="StyleBoldUnderline"/>
          <w:sz w:val="10"/>
          <w:u w:val="none"/>
        </w:rPr>
        <w:t xml:space="preserve"> in Moscow on Wednesday.</w:t>
      </w:r>
      <w:r w:rsidRPr="00E54EF0">
        <w:rPr>
          <w:rStyle w:val="StyleBoldUnderline"/>
        </w:rPr>
        <w:t>The foreign ministers of Cuba</w:t>
      </w:r>
      <w:r w:rsidRPr="00E54EF0">
        <w:rPr>
          <w:rStyle w:val="StyleBoldUnderline"/>
          <w:sz w:val="10"/>
          <w:u w:val="none"/>
        </w:rPr>
        <w:t xml:space="preserve">, Costa Rica and Haiti and the deputy foreign minister of Chile </w:t>
      </w:r>
      <w:r w:rsidRPr="00E54EF0">
        <w:rPr>
          <w:rStyle w:val="StyleBoldUnderline"/>
        </w:rPr>
        <w:t>discussed trade, political dialogue and a visa-free regime with Lavrov, with everyone in agreement that Russia's relations with the region are ripe enough to establish "a permanent mechanism for political dialogue and cooperation in a Russia-CELAC format,"</w:t>
      </w:r>
      <w:r w:rsidRPr="00E54EF0">
        <w:rPr>
          <w:rStyle w:val="StyleBoldUnderline"/>
          <w:sz w:val="10"/>
          <w:u w:val="none"/>
        </w:rPr>
        <w:t xml:space="preserve"> a statement from Russia's Foreign Ministry said.  CELAC was founded in 2010 as a counterweight to the U.S.-led Organization of American States. It consists of 33 states representing almost 600 million people and producing $7 trillion in annual GDP."</w:t>
      </w:r>
      <w:r w:rsidRPr="00E54EF0">
        <w:rPr>
          <w:rStyle w:val="StyleBoldUnderline"/>
        </w:rPr>
        <w:t>This is a serious attempt by Latin American states to counter U.S. economic and political influence in the region,</w:t>
      </w:r>
      <w:r w:rsidRPr="00E54EF0">
        <w:rPr>
          <w:rStyle w:val="StyleBoldUnderline"/>
          <w:b/>
          <w:sz w:val="10"/>
          <w:u w:val="none"/>
        </w:rPr>
        <w:t xml:space="preserve">" </w:t>
      </w:r>
      <w:r w:rsidRPr="00E54EF0">
        <w:rPr>
          <w:rStyle w:val="StyleBoldUnderline"/>
          <w:sz w:val="10"/>
          <w:u w:val="none"/>
        </w:rPr>
        <w:t xml:space="preserve">said Mikhail Belyat, an independent Latin American expert and lecturer at the Russian State University for the Humanities.Foreign Minister Sergei Lavrov discusses trade and a visa-free regime with the foreign ministers of Cuba, Costa Rica and Haiti.In the aftermath of the Cuban Revolution, the Soviet Union rapidly increased its economic and military influence in Latin America only to see that influence subside with the collapse of the Soviet Union.Apart from Latin America, </w:t>
      </w:r>
      <w:r w:rsidRPr="00E54EF0">
        <w:rPr>
          <w:rStyle w:val="StyleBoldUnderline"/>
        </w:rPr>
        <w:t>Russia has recently reinvigorated its efforts to project its influence around the world, especially in other areas where its influence has declined</w:t>
      </w:r>
      <w:r w:rsidRPr="00E54EF0">
        <w:rPr>
          <w:rStyle w:val="StyleBoldUnderline"/>
          <w:sz w:val="10"/>
          <w:u w:val="none"/>
        </w:rPr>
        <w:t xml:space="preserve">.To that end, </w:t>
      </w:r>
      <w:r w:rsidRPr="00E54EF0">
        <w:rPr>
          <w:rStyle w:val="StyleBoldUnderline"/>
        </w:rPr>
        <w:t>Russia has been actively promoting the concept of a multi-polar world, playing an active role in</w:t>
      </w:r>
      <w:r w:rsidRPr="00E54EF0">
        <w:rPr>
          <w:rStyle w:val="StyleBoldUnderline"/>
          <w:sz w:val="10"/>
          <w:u w:val="none"/>
        </w:rPr>
        <w:t xml:space="preserve"> such organizations as the </w:t>
      </w:r>
      <w:r w:rsidRPr="00E54EF0">
        <w:rPr>
          <w:rStyle w:val="StyleBoldUnderline"/>
        </w:rPr>
        <w:t>BRICS</w:t>
      </w:r>
      <w:r w:rsidRPr="00E54EF0">
        <w:rPr>
          <w:rStyle w:val="StyleBoldUnderline"/>
          <w:sz w:val="10"/>
          <w:u w:val="none"/>
        </w:rPr>
        <w:t xml:space="preserve"> and the Eurasian Economic Space, which is planned to be transformed into a full-fledged Eurasian Union in 2015."</w:t>
      </w:r>
      <w:r w:rsidRPr="00E54EF0">
        <w:rPr>
          <w:rStyle w:val="StyleBoldUnderline"/>
        </w:rPr>
        <w:t>Our friends have expressed their desire to make permanent contacts between the CELAC and BRICS.</w:t>
      </w:r>
      <w:r w:rsidRPr="00E54EF0">
        <w:rPr>
          <w:rStyle w:val="StyleBoldUnderline"/>
          <w:sz w:val="10"/>
          <w:u w:val="none"/>
        </w:rPr>
        <w:t xml:space="preserve"> </w:t>
      </w:r>
      <w:proofErr w:type="gramStart"/>
      <w:r w:rsidRPr="00E54EF0">
        <w:rPr>
          <w:rStyle w:val="StyleBoldUnderline"/>
          <w:sz w:val="10"/>
          <w:u w:val="none"/>
        </w:rPr>
        <w:t>Particularly on the sidelines of various meetings.</w:t>
      </w:r>
      <w:proofErr w:type="gramEnd"/>
      <w:r w:rsidRPr="00E54EF0">
        <w:rPr>
          <w:rStyle w:val="StyleBoldUnderline"/>
          <w:sz w:val="10"/>
          <w:u w:val="none"/>
        </w:rPr>
        <w:t xml:space="preserve"> We believe this is a very attractive suggestion and we will definitely discuss it with other states that are members of this association," Lavrov said at the news conference that followed negotiations </w:t>
      </w:r>
      <w:r w:rsidRPr="00E54EF0">
        <w:rPr>
          <w:sz w:val="10"/>
        </w:rPr>
        <w:t>Just like BRICS, CELAC countries have enjoyed strong economic growth of 4.5 percent on average over the last three years, which in turn drives these states to look to distant markets</w:t>
      </w:r>
      <w:r w:rsidRPr="00E54EF0">
        <w:rPr>
          <w:rStyle w:val="StyleBoldUnderline"/>
        </w:rPr>
        <w:t xml:space="preserve">."Like Russia, these countries want to diversify their economies and export markets so that their goals complement each other," </w:t>
      </w:r>
      <w:r w:rsidRPr="00E54EF0">
        <w:rPr>
          <w:sz w:val="10"/>
        </w:rPr>
        <w:t>Belyat said.</w:t>
      </w:r>
      <w:r w:rsidRPr="00E54EF0">
        <w:rPr>
          <w:rStyle w:val="StyleBoldUnderline"/>
        </w:rPr>
        <w:t>Trade between Russia and Latin America reached $16 billion in 2012 alone</w:t>
      </w:r>
      <w:r w:rsidRPr="00E54EF0">
        <w:rPr>
          <w:rStyle w:val="StyleBoldUnderline"/>
          <w:sz w:val="10"/>
          <w:u w:val="none"/>
        </w:rPr>
        <w:t>.In order to complement the exchange of goods with the exchange of people, the sides have agreed to put their efforts into establishing a visa-free regime between CELAC countries and Russia.Although Russians already enjoy visa-free travel to most countries of Latin America, including Brazil, Argentina and Chile, Costa Rica and Panama still require Russian citizens to apply for entry clearance in advance.Russia has been negotiating visa-free entry for its citizens for some time now, with the most well-known process taking place with the EU.Russia has noted that the EU already grants visa-free access to such countries as Brazil, Mexico and Venezuela — countries which enjoy a similar level of economic prosperity as Russia.As the bureaucratic process in the EU drags out visa-free negotiations, Moscow is looking to other regions to expand its influence."We used to have hectares full of Lada cars along the Panama Canal, while our tractors were plowing Mexican lands," Belyat said. "</w:t>
      </w:r>
      <w:r w:rsidRPr="00E54EF0">
        <w:rPr>
          <w:sz w:val="10"/>
        </w:rPr>
        <w:t xml:space="preserve">So I predict </w:t>
      </w:r>
      <w:r w:rsidRPr="00E54EF0">
        <w:rPr>
          <w:rStyle w:val="StyleBoldUnderline"/>
        </w:rPr>
        <w:t>Russia will become more prominent in Latin America</w:t>
      </w:r>
      <w:r w:rsidRPr="00E54EF0">
        <w:rPr>
          <w:rStyle w:val="StyleBoldUnderline"/>
          <w:b/>
          <w:sz w:val="10"/>
          <w:u w:val="none"/>
        </w:rPr>
        <w:t>,</w:t>
      </w:r>
      <w:r w:rsidRPr="00E54EF0">
        <w:rPr>
          <w:rStyle w:val="StyleBoldUnderline"/>
          <w:sz w:val="10"/>
          <w:u w:val="none"/>
        </w:rPr>
        <w:t xml:space="preserve"> and we will see more Latin American goods in our stores."</w:t>
      </w:r>
    </w:p>
    <w:p w:rsidR="00D07274" w:rsidRPr="00E54EF0" w:rsidRDefault="00D07274">
      <w:pPr>
        <w:spacing w:after="200" w:line="276" w:lineRule="auto"/>
      </w:pPr>
      <w:r w:rsidRPr="00E54EF0">
        <w:br w:type="page"/>
      </w:r>
    </w:p>
    <w:p w:rsidR="00D07274" w:rsidRPr="00E54EF0" w:rsidRDefault="00D07274" w:rsidP="00D07274">
      <w:pPr>
        <w:pStyle w:val="Heading3"/>
      </w:pPr>
      <w:r w:rsidRPr="00E54EF0">
        <w:lastRenderedPageBreak/>
        <w:t>Uniqueness- Venezuela</w:t>
      </w:r>
    </w:p>
    <w:p w:rsidR="00D07274" w:rsidRPr="00E54EF0" w:rsidRDefault="00D07274" w:rsidP="00D07274">
      <w:pPr>
        <w:pStyle w:val="Heading4"/>
      </w:pPr>
      <w:r w:rsidRPr="00E54EF0">
        <w:t>Cooperation strong</w:t>
      </w:r>
      <w:r w:rsidR="00324EE3" w:rsidRPr="00E54EF0">
        <w:t>- solidifies Russia’s influence in the country</w:t>
      </w:r>
    </w:p>
    <w:p w:rsidR="00D07274" w:rsidRPr="00E54EF0" w:rsidRDefault="00D07274" w:rsidP="00D07274">
      <w:pPr>
        <w:rPr>
          <w:sz w:val="12"/>
        </w:rPr>
      </w:pPr>
      <w:r w:rsidRPr="00E54EF0">
        <w:rPr>
          <w:rStyle w:val="StyleStyleBold12pt"/>
        </w:rPr>
        <w:t>ITAR-TASS 4-15</w:t>
      </w:r>
      <w:r w:rsidRPr="00E54EF0">
        <w:rPr>
          <w:sz w:val="12"/>
        </w:rPr>
        <w:t xml:space="preserve"> (ITAR-TASS News Agency, </w:t>
      </w:r>
      <w:proofErr w:type="gramStart"/>
      <w:r w:rsidRPr="00E54EF0">
        <w:rPr>
          <w:sz w:val="12"/>
        </w:rPr>
        <w:t>“ President</w:t>
      </w:r>
      <w:proofErr w:type="gramEnd"/>
      <w:r w:rsidRPr="00E54EF0">
        <w:rPr>
          <w:sz w:val="12"/>
        </w:rPr>
        <w:t>-elect Maduro to continue Chavez’s policy for stronger relations with Russia - Venezuela embassy,” 2013 http://www.itar-tass.com/en/c154/707045.html)</w:t>
      </w:r>
    </w:p>
    <w:p w:rsidR="00D07274" w:rsidRPr="00E54EF0" w:rsidRDefault="00D07274" w:rsidP="00D07274">
      <w:pPr>
        <w:rPr>
          <w:sz w:val="12"/>
        </w:rPr>
      </w:pPr>
      <w:r w:rsidRPr="00E54EF0">
        <w:rPr>
          <w:sz w:val="12"/>
        </w:rPr>
        <w:t>“</w:t>
      </w:r>
      <w:r w:rsidRPr="00E54EF0">
        <w:rPr>
          <w:rStyle w:val="StyleBoldUnderline"/>
        </w:rPr>
        <w:t>The cooperation between Russia and Venezuela, a strategic alliance of high level between our countries will be strengthened,”</w:t>
      </w:r>
      <w:r w:rsidRPr="00E54EF0">
        <w:rPr>
          <w:sz w:val="12"/>
        </w:rPr>
        <w:t xml:space="preserve"> the diplomat noted. He noted that Ru</w:t>
      </w:r>
      <w:r w:rsidRPr="00E54EF0">
        <w:rPr>
          <w:rStyle w:val="StyleBoldUnderline"/>
        </w:rPr>
        <w:t>ssia and Venezuela are cooperating in different spheres, including agriculture, military, energy and technological spheres, as well as education. The high level of cooperation between the two countries is also proved by the fact that</w:t>
      </w:r>
      <w:r w:rsidRPr="00E54EF0">
        <w:rPr>
          <w:sz w:val="12"/>
        </w:rPr>
        <w:t xml:space="preserve"> Nicolas </w:t>
      </w:r>
      <w:r w:rsidRPr="00E54EF0">
        <w:rPr>
          <w:rStyle w:val="StyleBoldUnderline"/>
        </w:rPr>
        <w:t>Maduro will visit Moscow in early June</w:t>
      </w:r>
      <w:r w:rsidRPr="00E54EF0">
        <w:rPr>
          <w:sz w:val="12"/>
        </w:rPr>
        <w:t xml:space="preserve"> this year to participate in a forum of the gas exporting countries, Martinez remarked. “</w:t>
      </w:r>
      <w:r w:rsidRPr="00E54EF0">
        <w:rPr>
          <w:rStyle w:val="StyleBoldUnderline"/>
        </w:rPr>
        <w:t>Our countries are having a larger number of exchanges and contacts every new day,”</w:t>
      </w:r>
      <w:r w:rsidRPr="00E54EF0">
        <w:rPr>
          <w:sz w:val="12"/>
        </w:rPr>
        <w:t xml:space="preserve"> the diplomat pointed out. Speaking on the early presidential elections in Venezuela, he noted that </w:t>
      </w:r>
      <w:r w:rsidRPr="00E54EF0">
        <w:rPr>
          <w:rStyle w:val="StyleBoldUnderline"/>
        </w:rPr>
        <w:t>Maduro’s victory is “an important triumph for the Bolivarian Revolution</w:t>
      </w:r>
      <w:r w:rsidRPr="00E54EF0">
        <w:rPr>
          <w:sz w:val="12"/>
        </w:rPr>
        <w:t>, which we expected.</w:t>
      </w:r>
    </w:p>
    <w:p w:rsidR="00D07274" w:rsidRPr="00E54EF0" w:rsidRDefault="00D07274" w:rsidP="00D07274"/>
    <w:p w:rsidR="00D529FD" w:rsidRPr="00E54EF0" w:rsidRDefault="00D529FD" w:rsidP="0028738D"/>
    <w:p w:rsidR="007E6827" w:rsidRPr="00E54EF0" w:rsidRDefault="007E6827">
      <w:pPr>
        <w:spacing w:after="200" w:line="276" w:lineRule="auto"/>
      </w:pPr>
      <w:r w:rsidRPr="00E54EF0">
        <w:br w:type="page"/>
      </w:r>
    </w:p>
    <w:p w:rsidR="007E6827" w:rsidRPr="00E54EF0" w:rsidRDefault="007E6827" w:rsidP="007E6827">
      <w:pPr>
        <w:pStyle w:val="Heading3"/>
      </w:pPr>
      <w:r w:rsidRPr="00E54EF0">
        <w:lastRenderedPageBreak/>
        <w:t>Uniqueness- Venezuela- Oil</w:t>
      </w:r>
    </w:p>
    <w:p w:rsidR="007E6827" w:rsidRPr="00E54EF0" w:rsidRDefault="007E6827" w:rsidP="007E6827">
      <w:pPr>
        <w:pStyle w:val="Heading4"/>
      </w:pPr>
      <w:r w:rsidRPr="00E54EF0">
        <w:t>New oil deals sure up Russian involvement in Venezuela – US will back out – Political instability</w:t>
      </w:r>
    </w:p>
    <w:p w:rsidR="007E6827" w:rsidRPr="00E54EF0" w:rsidRDefault="007E6827" w:rsidP="007E6827">
      <w:pPr>
        <w:rPr>
          <w:sz w:val="12"/>
        </w:rPr>
      </w:pPr>
      <w:r w:rsidRPr="00E54EF0">
        <w:rPr>
          <w:rStyle w:val="StyleStyleBold12pt"/>
        </w:rPr>
        <w:t>Voice of Russia 4-26</w:t>
      </w:r>
      <w:r w:rsidRPr="00E54EF0">
        <w:rPr>
          <w:sz w:val="12"/>
        </w:rPr>
        <w:t xml:space="preserve"> (worldwide radio station, “Russian-Venezuelan joint-venture deal means profitability for both sides” http://english.ruvr.ru/2013_04_26/Russian-Venezuelan-joint-venture-deal-means-profitability-for-both-sides-078/ 2013)</w:t>
      </w:r>
    </w:p>
    <w:p w:rsidR="007E6827" w:rsidRPr="00E54EF0" w:rsidRDefault="007E6827" w:rsidP="007E6827">
      <w:pPr>
        <w:rPr>
          <w:sz w:val="14"/>
        </w:rPr>
      </w:pPr>
      <w:r w:rsidRPr="00E54EF0">
        <w:rPr>
          <w:rStyle w:val="StyleBoldUnderline"/>
        </w:rPr>
        <w:t>Russia’s Rosneft and Petroleos de Venezuela S.A. signed a tentative memorandum of understanding for the joint development of the world’s largest oil reserve</w:t>
      </w:r>
      <w:r w:rsidRPr="00E54EF0">
        <w:rPr>
          <w:sz w:val="14"/>
        </w:rPr>
        <w:t xml:space="preserve">. According to Rosneft sources </w:t>
      </w:r>
      <w:r w:rsidRPr="00E54EF0">
        <w:rPr>
          <w:rStyle w:val="StyleBoldUnderline"/>
        </w:rPr>
        <w:t>the company will acquire a 40% stake in the new joint venture for US$1.1 billion,</w:t>
      </w:r>
      <w:r w:rsidRPr="00E54EF0">
        <w:rPr>
          <w:sz w:val="14"/>
        </w:rPr>
        <w:t xml:space="preserve"> while PDVSA will have the remaining 60% interest.</w:t>
      </w:r>
      <w:r w:rsidRPr="00E54EF0">
        <w:rPr>
          <w:sz w:val="12"/>
        </w:rPr>
        <w:t>¶</w:t>
      </w:r>
      <w:r w:rsidRPr="00E54EF0">
        <w:rPr>
          <w:sz w:val="14"/>
        </w:rPr>
        <w:t xml:space="preserve"> The agreement also calls for a construction of 10,000,000 t per year refinery to improve the quality of the heavy crude destined for export.</w:t>
      </w:r>
      <w:r w:rsidRPr="00E54EF0">
        <w:rPr>
          <w:sz w:val="12"/>
        </w:rPr>
        <w:t>¶</w:t>
      </w:r>
      <w:r w:rsidRPr="00E54EF0">
        <w:rPr>
          <w:sz w:val="14"/>
        </w:rPr>
        <w:t xml:space="preserve"> Voice of Russia talked about the significance of this with Pat Szymczak – President of Oil&amp;Gas Eurasia Media &amp; Marketing Solutions.</w:t>
      </w:r>
      <w:r w:rsidRPr="00E54EF0">
        <w:rPr>
          <w:sz w:val="12"/>
        </w:rPr>
        <w:t>¶</w:t>
      </w:r>
      <w:r w:rsidRPr="00E54EF0">
        <w:rPr>
          <w:sz w:val="14"/>
        </w:rPr>
        <w:t xml:space="preserve"> Patricia, thank you so much for joining us here on the phone line to discuss this. So, first of, </w:t>
      </w:r>
      <w:r w:rsidRPr="00E54EF0">
        <w:rPr>
          <w:rStyle w:val="StyleBoldUnderline"/>
        </w:rPr>
        <w:t>how mutually advantageous is the joint-venture deal between Russia’s</w:t>
      </w:r>
      <w:r w:rsidRPr="00E54EF0">
        <w:rPr>
          <w:sz w:val="14"/>
        </w:rPr>
        <w:t xml:space="preserve"> oil giant </w:t>
      </w:r>
      <w:r w:rsidRPr="00E54EF0">
        <w:rPr>
          <w:rStyle w:val="StyleBoldUnderline"/>
        </w:rPr>
        <w:t>Rosneft</w:t>
      </w:r>
      <w:r w:rsidRPr="00E54EF0">
        <w:rPr>
          <w:sz w:val="14"/>
        </w:rPr>
        <w:t xml:space="preserve"> </w:t>
      </w:r>
      <w:r w:rsidRPr="00E54EF0">
        <w:rPr>
          <w:rStyle w:val="StyleBoldUnderline"/>
        </w:rPr>
        <w:t>and the national oil company that dominates the Venezuelan market</w:t>
      </w:r>
      <w:proofErr w:type="gramStart"/>
      <w:r w:rsidRPr="00E54EF0">
        <w:rPr>
          <w:rStyle w:val="StyleBoldUnderline"/>
        </w:rPr>
        <w:t>?</w:t>
      </w:r>
      <w:r w:rsidRPr="00E54EF0">
        <w:rPr>
          <w:rStyle w:val="StyleBoldUnderline"/>
          <w:sz w:val="12"/>
          <w:u w:val="none"/>
        </w:rPr>
        <w:t>¶</w:t>
      </w:r>
      <w:proofErr w:type="gramEnd"/>
      <w:r w:rsidRPr="00E54EF0">
        <w:rPr>
          <w:sz w:val="14"/>
        </w:rPr>
        <w:t xml:space="preserve"> First, let me say it’s great to be with you. </w:t>
      </w:r>
      <w:r w:rsidRPr="00E54EF0">
        <w:rPr>
          <w:rStyle w:val="StyleBoldUnderline"/>
        </w:rPr>
        <w:t>It’s advantageous so far as it is a major oil project which means profitability for both sides</w:t>
      </w:r>
      <w:r w:rsidRPr="00E54EF0">
        <w:rPr>
          <w:sz w:val="14"/>
        </w:rPr>
        <w:t>. However, I’d like to point out that this deal was originally announced in October of 2011 and it’s been kicking around since then. When it was announced in 2011, there was a talk at the time that additional partners might be needed to fully develop the project. I personally wondered to what extent what’s going on might be more political in nature than it is actually getting down to business in the oil and gas side of things.</w:t>
      </w:r>
      <w:r w:rsidRPr="00E54EF0">
        <w:rPr>
          <w:sz w:val="12"/>
        </w:rPr>
        <w:t>¶</w:t>
      </w:r>
      <w:r w:rsidRPr="00E54EF0">
        <w:rPr>
          <w:sz w:val="14"/>
        </w:rPr>
        <w:t xml:space="preserve"> Well, it’s interesting actually how the companies view Venezuela now, especially post Chavez, and how the situation will progress, and what sort of slices of a pie will be distributed to what partners, and how things will be developing there. What’s interesting in this context to look at is… Okay, we have on the one hand the oil giant Rosneft, and then we have Gazprom. And since Igor Sechin became the CEO of Russia’s largest producer of oil, which is </w:t>
      </w:r>
      <w:proofErr w:type="gramStart"/>
      <w:r w:rsidRPr="00E54EF0">
        <w:rPr>
          <w:sz w:val="14"/>
        </w:rPr>
        <w:t>Rosneft,</w:t>
      </w:r>
      <w:proofErr w:type="gramEnd"/>
      <w:r w:rsidRPr="00E54EF0">
        <w:rPr>
          <w:sz w:val="14"/>
        </w:rPr>
        <w:t xml:space="preserve"> and it has upped to its game again to take control around Gazprom, which currently controls 70% of Russian gas exports. So, how will this ambitious drive of Rosneft go down with Gazprom? Are we likely to see some fierce competition there</w:t>
      </w:r>
      <w:proofErr w:type="gramStart"/>
      <w:r w:rsidRPr="00E54EF0">
        <w:rPr>
          <w:sz w:val="14"/>
        </w:rPr>
        <w:t>?</w:t>
      </w:r>
      <w:r w:rsidRPr="00E54EF0">
        <w:rPr>
          <w:sz w:val="12"/>
        </w:rPr>
        <w:t>¶</w:t>
      </w:r>
      <w:proofErr w:type="gramEnd"/>
      <w:r w:rsidRPr="00E54EF0">
        <w:rPr>
          <w:sz w:val="14"/>
        </w:rPr>
        <w:t xml:space="preserve"> Are you talking about the Venezuelan project?</w:t>
      </w:r>
      <w:r w:rsidRPr="00E54EF0">
        <w:rPr>
          <w:sz w:val="12"/>
        </w:rPr>
        <w:t>¶</w:t>
      </w:r>
      <w:r w:rsidRPr="00E54EF0">
        <w:rPr>
          <w:sz w:val="14"/>
        </w:rPr>
        <w:t xml:space="preserve"> Well, yes, </w:t>
      </w:r>
      <w:r w:rsidRPr="00E54EF0">
        <w:rPr>
          <w:rStyle w:val="StyleBoldUnderline"/>
        </w:rPr>
        <w:t>because different Russian oil companies want to have a stake there. They want to have a slice of that very attractive pie</w:t>
      </w:r>
      <w:r w:rsidRPr="00E54EF0">
        <w:rPr>
          <w:sz w:val="14"/>
        </w:rPr>
        <w:t>.</w:t>
      </w:r>
      <w:r w:rsidRPr="00E54EF0">
        <w:rPr>
          <w:sz w:val="12"/>
        </w:rPr>
        <w:t>¶</w:t>
      </w:r>
      <w:r w:rsidRPr="00E54EF0">
        <w:rPr>
          <w:sz w:val="14"/>
        </w:rPr>
        <w:t xml:space="preserve"> Yes, but the very attractive pie is heavy oil, not gas. And Gazprom would not necessarily be interested in competing with Rosneft in that regard. If you want to talk about Gazprom, I think the place to be looking at is Alaska and asserting the ambitions to build in Sakhalin a second LNG plant, which quite frankly isn’t needed, if you are just looking at the economics of the region and economics of producing LNG at Sakhalin. It’s more a political thing that Rosneft would have its own LNG plant so that they won’t use Gazprom’s.</w:t>
      </w:r>
      <w:r w:rsidRPr="00E54EF0">
        <w:rPr>
          <w:sz w:val="12"/>
        </w:rPr>
        <w:t>¶</w:t>
      </w:r>
      <w:r w:rsidRPr="00E54EF0">
        <w:rPr>
          <w:sz w:val="14"/>
        </w:rPr>
        <w:t xml:space="preserve"> And another thing that probably, with respect to this race between Rosneft and Gazprom, that people have to be looking at in the nearest future is whether Gazprom will be put in a position of having to finally sign a deal on Russian gas to China. Thought that needs to be done for political purposes right now, when and if it is signed, that will be a poisoned chalice for Gazprom because the Chinese won’t be able to take sufficient volumes from Gazprom, afford to be commercially viable. And it essentially will be a bad deal for them. But they could be put in a position of having to do that. And that’s all being played out on a political level, it still moves in and moves out with the Kremlin.</w:t>
      </w:r>
      <w:r w:rsidRPr="00E54EF0">
        <w:rPr>
          <w:sz w:val="12"/>
        </w:rPr>
        <w:t>¶</w:t>
      </w:r>
      <w:r w:rsidRPr="00E54EF0">
        <w:rPr>
          <w:sz w:val="14"/>
        </w:rPr>
        <w:t xml:space="preserve"> We know that Venezuela is the world’s fifth-largest oil exporter. How is Russia involved in other of Venezuela’s oil projects</w:t>
      </w:r>
      <w:proofErr w:type="gramStart"/>
      <w:r w:rsidRPr="00E54EF0">
        <w:rPr>
          <w:sz w:val="14"/>
        </w:rPr>
        <w:t>?</w:t>
      </w:r>
      <w:r w:rsidRPr="00E54EF0">
        <w:rPr>
          <w:sz w:val="12"/>
        </w:rPr>
        <w:t>¶</w:t>
      </w:r>
      <w:proofErr w:type="gramEnd"/>
      <w:r w:rsidRPr="00E54EF0">
        <w:rPr>
          <w:sz w:val="14"/>
        </w:rPr>
        <w:t xml:space="preserve"> </w:t>
      </w:r>
      <w:r w:rsidRPr="00E54EF0">
        <w:rPr>
          <w:rStyle w:val="StyleBoldUnderline"/>
        </w:rPr>
        <w:t xml:space="preserve">Rosneft will be involved very heavily in Venezuela beyond this memorandum of understanding </w:t>
      </w:r>
      <w:r w:rsidRPr="00E54EF0">
        <w:rPr>
          <w:sz w:val="14"/>
        </w:rPr>
        <w:t>that was signed today. And as far as you know Rosneft has acquired TNK-BP. And TNK-BP has its own projects going in Venezuela, including a major pipeline project and other field developments also in heavy oil. So, as soon as that becomes finalized, I mean anything that TNK-BP was active with in Venezuela, that will become Rosneft’s deal.</w:t>
      </w:r>
      <w:r w:rsidRPr="00E54EF0">
        <w:rPr>
          <w:sz w:val="12"/>
        </w:rPr>
        <w:t>¶</w:t>
      </w:r>
      <w:r w:rsidRPr="00E54EF0">
        <w:rPr>
          <w:sz w:val="14"/>
        </w:rPr>
        <w:t xml:space="preserve"> </w:t>
      </w:r>
      <w:proofErr w:type="gramStart"/>
      <w:r w:rsidRPr="00E54EF0">
        <w:rPr>
          <w:rStyle w:val="StyleBoldUnderline"/>
        </w:rPr>
        <w:t>How</w:t>
      </w:r>
      <w:proofErr w:type="gramEnd"/>
      <w:r w:rsidRPr="00E54EF0">
        <w:rPr>
          <w:rStyle w:val="StyleBoldUnderline"/>
        </w:rPr>
        <w:t xml:space="preserve"> competitive is Venezuela for other players?</w:t>
      </w:r>
      <w:r w:rsidRPr="00E54EF0">
        <w:rPr>
          <w:sz w:val="14"/>
        </w:rPr>
        <w:t xml:space="preserve"> I mean of course we know that two other major players like China and the United States are looking to sort of graze Venezuela’s oil pasture, so to speak. And </w:t>
      </w:r>
      <w:r w:rsidRPr="00E54EF0">
        <w:rPr>
          <w:rStyle w:val="StyleBoldUnderline"/>
        </w:rPr>
        <w:t>Russia is involved in other Venezuelan projects</w:t>
      </w:r>
      <w:r w:rsidRPr="00E54EF0">
        <w:rPr>
          <w:sz w:val="14"/>
        </w:rPr>
        <w:t xml:space="preserve">. As far as I know, </w:t>
      </w:r>
      <w:r w:rsidRPr="00E54EF0">
        <w:rPr>
          <w:rStyle w:val="StyleBoldUnderline"/>
        </w:rPr>
        <w:t xml:space="preserve">Russian companies are involved in five projects in Venezuela at the moment, which is the world’s fifth largest oil exporter as well. </w:t>
      </w:r>
      <w:r w:rsidRPr="00E54EF0">
        <w:rPr>
          <w:sz w:val="14"/>
        </w:rPr>
        <w:t xml:space="preserve">So, how much competition is there between China and the United States and Russia as far as Venezuela and its oil reserves are concerned?&gt; Well, </w:t>
      </w:r>
      <w:r w:rsidRPr="00E54EF0">
        <w:rPr>
          <w:rStyle w:val="StyleBoldUnderline"/>
        </w:rPr>
        <w:t>they don’t like to be there</w:t>
      </w:r>
      <w:r w:rsidRPr="00E54EF0">
        <w:rPr>
          <w:sz w:val="14"/>
        </w:rPr>
        <w:t xml:space="preserve">, I mean </w:t>
      </w:r>
      <w:r w:rsidRPr="00E54EF0">
        <w:rPr>
          <w:rStyle w:val="StyleBoldUnderline"/>
        </w:rPr>
        <w:t>right now you have a great degree of political instability</w:t>
      </w:r>
      <w:r w:rsidRPr="00E54EF0">
        <w:rPr>
          <w:sz w:val="14"/>
        </w:rPr>
        <w:t xml:space="preserve">. </w:t>
      </w:r>
      <w:r w:rsidRPr="00E54EF0">
        <w:rPr>
          <w:rStyle w:val="StyleBoldUnderline"/>
        </w:rPr>
        <w:t>After Chavez’s death the question was who is going to succeed him and how would the next government play things out</w:t>
      </w:r>
      <w:r w:rsidRPr="00E54EF0">
        <w:rPr>
          <w:sz w:val="14"/>
        </w:rPr>
        <w:t xml:space="preserve">, you know, </w:t>
      </w:r>
      <w:r w:rsidRPr="00E54EF0">
        <w:rPr>
          <w:rStyle w:val="StyleBoldUnderline"/>
        </w:rPr>
        <w:t>would they let the Americans back in</w:t>
      </w:r>
      <w:r w:rsidRPr="00E54EF0">
        <w:rPr>
          <w:sz w:val="14"/>
        </w:rPr>
        <w:t xml:space="preserve"> and, you know, what would be their attitude towards the Chinese. Frankly</w:t>
      </w:r>
      <w:r w:rsidRPr="00E54EF0">
        <w:rPr>
          <w:rStyle w:val="StyleBoldUnderline"/>
        </w:rPr>
        <w:t>, the way I would take this memorandum of understanding right now</w:t>
      </w:r>
      <w:r w:rsidRPr="00E54EF0">
        <w:rPr>
          <w:sz w:val="14"/>
        </w:rPr>
        <w:t xml:space="preserve"> – is given the political unrest this is more or less a signal that this particular deal, that was actually announced in 2011, </w:t>
      </w:r>
      <w:r w:rsidRPr="00E54EF0">
        <w:rPr>
          <w:rStyle w:val="StyleBoldUnderline"/>
        </w:rPr>
        <w:t>is still very much at the top of the list from the Venezuela’s point of view with respect to actually getting it done. And I take it more as a signal during a time of great political instability</w:t>
      </w:r>
      <w:r w:rsidRPr="00E54EF0">
        <w:rPr>
          <w:sz w:val="14"/>
        </w:rPr>
        <w:t xml:space="preserve"> where really nobody knows what’s going to happen.</w:t>
      </w:r>
    </w:p>
    <w:p w:rsidR="00D07274" w:rsidRPr="00E54EF0" w:rsidRDefault="00D07274" w:rsidP="007E6827">
      <w:pPr>
        <w:rPr>
          <w:sz w:val="14"/>
        </w:rPr>
      </w:pPr>
    </w:p>
    <w:p w:rsidR="00743459" w:rsidRPr="00E54EF0" w:rsidRDefault="00743459" w:rsidP="00743459">
      <w:pPr>
        <w:pStyle w:val="Heading4"/>
      </w:pPr>
      <w:r w:rsidRPr="00E54EF0">
        <w:t>Involvement up- oil</w:t>
      </w:r>
    </w:p>
    <w:p w:rsidR="00743459" w:rsidRPr="00E54EF0" w:rsidRDefault="00743459" w:rsidP="00743459">
      <w:pPr>
        <w:rPr>
          <w:sz w:val="12"/>
        </w:rPr>
      </w:pPr>
      <w:r w:rsidRPr="00E54EF0">
        <w:rPr>
          <w:rStyle w:val="StyleStyleBold12pt"/>
        </w:rPr>
        <w:t>Márquez 3-18</w:t>
      </w:r>
      <w:r w:rsidRPr="00E54EF0">
        <w:rPr>
          <w:sz w:val="12"/>
        </w:rPr>
        <w:t xml:space="preserve"> (</w:t>
      </w:r>
      <w:proofErr w:type="gramStart"/>
      <w:r w:rsidRPr="00E54EF0">
        <w:rPr>
          <w:sz w:val="12"/>
        </w:rPr>
        <w:t>Humberto,</w:t>
      </w:r>
      <w:proofErr w:type="gramEnd"/>
      <w:r w:rsidRPr="00E54EF0">
        <w:rPr>
          <w:sz w:val="12"/>
        </w:rPr>
        <w:t xml:space="preserve"> has been a journalist for more than 25 years, specialising in international news. He worked for 15 years with Agence France-Presse (AFP), 10 as assignment editor in Caracas, covering Venezuela, the Caribbean and the Guyanas, “Russia to Get Venezuelan Oil for a Few Cents a Barrel,” 2013 Interpress Service, http://www.ipsnews.net/2013/03/russia-to-get-venezuelan-oil-for-a-few-cents-a-barrel/)</w:t>
      </w:r>
    </w:p>
    <w:p w:rsidR="00743459" w:rsidRPr="00E54EF0" w:rsidRDefault="00743459" w:rsidP="00743459">
      <w:pPr>
        <w:rPr>
          <w:sz w:val="12"/>
        </w:rPr>
      </w:pPr>
      <w:r w:rsidRPr="00E54EF0">
        <w:rPr>
          <w:rStyle w:val="StyleBoldUnderline"/>
        </w:rPr>
        <w:t>Russian state oil firm Rosneft and Venezuela’s PDVSA</w:t>
      </w:r>
      <w:r w:rsidRPr="00E54EF0">
        <w:rPr>
          <w:sz w:val="12"/>
        </w:rPr>
        <w:t xml:space="preserve"> (Petróleos de Venezuela S.A.) </w:t>
      </w:r>
      <w:r w:rsidRPr="00E54EF0">
        <w:rPr>
          <w:rStyle w:val="StyleBoldUnderline"/>
        </w:rPr>
        <w:t>have agreed to form a partnership to exploit an oilfield with estimated reserves of 40 billion barrels, strengthening the alliance between the two countrie</w:t>
      </w:r>
      <w:r w:rsidRPr="00E54EF0">
        <w:rPr>
          <w:sz w:val="12"/>
        </w:rPr>
        <w:t xml:space="preserve">s. For 1.5 billion dollars, </w:t>
      </w:r>
      <w:r w:rsidRPr="00E54EF0">
        <w:rPr>
          <w:rStyle w:val="StyleBoldUnderline"/>
        </w:rPr>
        <w:t>the Russian company will take over 40 percent of a project at a Venezuelan deposit expected to produce 400,000 barrels per day</w:t>
      </w:r>
      <w:r w:rsidRPr="00E54EF0">
        <w:rPr>
          <w:sz w:val="12"/>
        </w:rPr>
        <w:t xml:space="preserve"> (bpd) of crude in five years’ time, executives from the two companies said. “</w:t>
      </w:r>
      <w:r w:rsidRPr="00E54EF0">
        <w:rPr>
          <w:rStyle w:val="StyleBoldUnderline"/>
        </w:rPr>
        <w:t xml:space="preserve">It is an attractive deal for Rosneft to buy, or gain access to, reserves at a very low price. </w:t>
      </w:r>
      <w:proofErr w:type="gramStart"/>
      <w:r w:rsidRPr="00E54EF0">
        <w:rPr>
          <w:rStyle w:val="StyleBoldUnderline"/>
        </w:rPr>
        <w:t xml:space="preserve">That 40 percent interest ‘buys’ 16 billion barrels at a cost of 10 cents of a dollar per barrel,” </w:t>
      </w:r>
      <w:r w:rsidRPr="00E54EF0">
        <w:rPr>
          <w:sz w:val="12"/>
        </w:rPr>
        <w:t>Víctor Poleo, a professor of graduate studies in oil economics at the Central University of Venezuela, told IPS.</w:t>
      </w:r>
      <w:proofErr w:type="gramEnd"/>
      <w:r w:rsidRPr="00E54EF0">
        <w:rPr>
          <w:sz w:val="12"/>
        </w:rPr>
        <w:t xml:space="preserve"> The cost of a barrel of oil on the international market is between 90 and 110 dollars.</w:t>
      </w:r>
    </w:p>
    <w:p w:rsidR="00743459" w:rsidRPr="00E54EF0" w:rsidRDefault="00743459" w:rsidP="007E6827">
      <w:pPr>
        <w:rPr>
          <w:sz w:val="14"/>
        </w:rPr>
      </w:pPr>
    </w:p>
    <w:p w:rsidR="000212BE" w:rsidRPr="00E54EF0" w:rsidRDefault="000212BE" w:rsidP="000212BE">
      <w:pPr>
        <w:pStyle w:val="Heading4"/>
      </w:pPr>
      <w:r w:rsidRPr="00E54EF0">
        <w:lastRenderedPageBreak/>
        <w:t>Involvement up- Oil/trade deals</w:t>
      </w:r>
    </w:p>
    <w:p w:rsidR="000212BE" w:rsidRPr="00E54EF0" w:rsidRDefault="000212BE" w:rsidP="000212BE">
      <w:pPr>
        <w:rPr>
          <w:sz w:val="12"/>
        </w:rPr>
      </w:pPr>
      <w:r w:rsidRPr="00E54EF0">
        <w:rPr>
          <w:rStyle w:val="StyleStyleBold12pt"/>
        </w:rPr>
        <w:t>The World Reporter 2012</w:t>
      </w:r>
      <w:r w:rsidRPr="00E54EF0">
        <w:rPr>
          <w:sz w:val="12"/>
        </w:rPr>
        <w:t xml:space="preserve"> (Russia and Latin America: Geopolitical Considerations, Jan 26</w:t>
      </w:r>
      <w:r w:rsidRPr="00E54EF0">
        <w:rPr>
          <w:sz w:val="12"/>
          <w:vertAlign w:val="superscript"/>
        </w:rPr>
        <w:t>th</w:t>
      </w:r>
      <w:r w:rsidRPr="00E54EF0">
        <w:rPr>
          <w:sz w:val="12"/>
        </w:rPr>
        <w:t xml:space="preserve"> http://www.theworldreporter.com/2012/01/russia-and-latin-america-geopolitical.html#.UbX9hpz9XKc)</w:t>
      </w:r>
    </w:p>
    <w:p w:rsidR="000212BE" w:rsidRPr="00E54EF0" w:rsidRDefault="000212BE" w:rsidP="000212BE">
      <w:pPr>
        <w:rPr>
          <w:sz w:val="14"/>
        </w:rPr>
      </w:pPr>
      <w:r w:rsidRPr="00E54EF0">
        <w:rPr>
          <w:sz w:val="14"/>
        </w:rPr>
        <w:t xml:space="preserve"> </w:t>
      </w:r>
      <w:r w:rsidRPr="00E54EF0">
        <w:rPr>
          <w:rStyle w:val="StyleBoldUnderline"/>
        </w:rPr>
        <w:t>Venezuela is the key element in the Russian-Latin-American game</w:t>
      </w:r>
      <w:r w:rsidRPr="00E54EF0">
        <w:rPr>
          <w:sz w:val="14"/>
        </w:rPr>
        <w:t xml:space="preserve">. </w:t>
      </w:r>
      <w:r w:rsidRPr="00E54EF0">
        <w:rPr>
          <w:rStyle w:val="StyleBoldUnderline"/>
        </w:rPr>
        <w:t>The parallel anti-american positions of Russia and Venezuela are already known:</w:t>
      </w:r>
      <w:r w:rsidRPr="00E54EF0">
        <w:rPr>
          <w:sz w:val="14"/>
        </w:rPr>
        <w:t xml:space="preserve"> Russia out of interest and willingness to become a respected power like USSR used to be, Venezuela by Chavez's ideology and willingness to impose himself as a lider in his country as well throughout the South-American continent. For the anti-imperialist sentiment is growing rapidly in an over-exploited Latin-America by the </w:t>
      </w:r>
      <w:proofErr w:type="gramStart"/>
      <w:r w:rsidRPr="00E54EF0">
        <w:rPr>
          <w:sz w:val="14"/>
        </w:rPr>
        <w:t>'yankee' 's</w:t>
      </w:r>
      <w:proofErr w:type="gramEnd"/>
      <w:r w:rsidRPr="00E54EF0">
        <w:rPr>
          <w:sz w:val="14"/>
        </w:rPr>
        <w:t xml:space="preserve"> interests for so long. </w:t>
      </w:r>
      <w:r w:rsidRPr="00E54EF0">
        <w:rPr>
          <w:rStyle w:val="StyleBoldUnderline"/>
        </w:rPr>
        <w:t>Caracas is a reliable ally for Moscow in the new energy cold war that is foreshadowing.</w:t>
      </w:r>
      <w:r w:rsidRPr="00E54EF0">
        <w:rPr>
          <w:sz w:val="14"/>
        </w:rPr>
        <w:t xml:space="preserve"> </w:t>
      </w:r>
      <w:r w:rsidRPr="00E54EF0">
        <w:rPr>
          <w:rStyle w:val="StyleBoldUnderline"/>
        </w:rPr>
        <w:t xml:space="preserve">First producer of gas from South America and fifth worldwide producer of oil, Venezuela </w:t>
      </w:r>
      <w:proofErr w:type="gramStart"/>
      <w:r w:rsidRPr="00E54EF0">
        <w:rPr>
          <w:rStyle w:val="StyleBoldUnderline"/>
        </w:rPr>
        <w:t>incites</w:t>
      </w:r>
      <w:proofErr w:type="gramEnd"/>
      <w:r w:rsidRPr="00E54EF0">
        <w:rPr>
          <w:rStyle w:val="StyleBoldUnderline"/>
        </w:rPr>
        <w:t xml:space="preserve"> the Russian gas and oil appetite.</w:t>
      </w:r>
      <w:r w:rsidRPr="00E54EF0">
        <w:rPr>
          <w:sz w:val="14"/>
        </w:rPr>
        <w:t xml:space="preserve"> In November of 2008, Russian companies Lukoil and </w:t>
      </w:r>
      <w:r w:rsidRPr="00E54EF0">
        <w:rPr>
          <w:rStyle w:val="StyleBoldUnderline"/>
        </w:rPr>
        <w:t>Gazprom</w:t>
      </w:r>
      <w:r w:rsidRPr="00E54EF0">
        <w:rPr>
          <w:sz w:val="14"/>
        </w:rPr>
        <w:t xml:space="preserve"> </w:t>
      </w:r>
      <w:r w:rsidRPr="00E54EF0">
        <w:rPr>
          <w:rStyle w:val="StyleBoldUnderline"/>
        </w:rPr>
        <w:t>signed an agreement with the PDVSA oil group which was targeting the exploitation of oil in Orinoco</w:t>
      </w:r>
      <w:r w:rsidRPr="00E54EF0">
        <w:rPr>
          <w:sz w:val="14"/>
        </w:rPr>
        <w:t xml:space="preserve">, a river located in the East of the country, </w:t>
      </w:r>
      <w:r w:rsidRPr="00E54EF0">
        <w:rPr>
          <w:rStyle w:val="StyleBoldUnderline"/>
        </w:rPr>
        <w:t>hoping to produce more than 1 million barrels per day</w:t>
      </w:r>
      <w:r w:rsidRPr="00E54EF0">
        <w:rPr>
          <w:sz w:val="14"/>
        </w:rPr>
        <w:t xml:space="preserve">. If this project materializes, </w:t>
      </w:r>
      <w:r w:rsidRPr="00E54EF0">
        <w:rPr>
          <w:rStyle w:val="StyleBoldUnderline"/>
        </w:rPr>
        <w:t>we'll be talking about the most powerfull alliance in the world of oil</w:t>
      </w:r>
      <w:r w:rsidRPr="00E54EF0">
        <w:rPr>
          <w:sz w:val="14"/>
        </w:rPr>
        <w:t xml:space="preserve">. Far from being limited to hydrocarbons, </w:t>
      </w:r>
      <w:r w:rsidRPr="00E54EF0">
        <w:rPr>
          <w:rStyle w:val="StyleBoldUnderline"/>
        </w:rPr>
        <w:t>Russian strategy in Venezuela is making profit from Venezuela's chavist government military ambitions</w:t>
      </w:r>
      <w:r w:rsidRPr="00E54EF0">
        <w:rPr>
          <w:sz w:val="14"/>
        </w:rPr>
        <w:t xml:space="preserve">. Between 2005 and 2007 </w:t>
      </w:r>
      <w:r w:rsidRPr="00E54EF0">
        <w:rPr>
          <w:rStyle w:val="StyleBoldUnderline"/>
        </w:rPr>
        <w:t>Caracas signed with Moscow 12 contracts for arms worth 4.4 billion</w:t>
      </w:r>
      <w:r w:rsidRPr="00E54EF0">
        <w:rPr>
          <w:sz w:val="14"/>
        </w:rPr>
        <w:t xml:space="preserve"> dollars, buying 24 Sukhoi fighter jets, 50 fighter helicopters and 100,000 Kalachnicov rifles. In 2010 Caracas obtained from Moscow a loan of $ 2.2 million to buy T-72 tanks and an undisclosed number of S-300 air-defense bombs, in 2011 negociating a new agreement with Russia to get a $ 4 billion loan, half of which is destined to equip and modernize the armed forces. Also, with Chavez's visit to Moscow in 2010, </w:t>
      </w:r>
      <w:r w:rsidRPr="00E54EF0">
        <w:rPr>
          <w:rStyle w:val="StyleBoldUnderline"/>
        </w:rPr>
        <w:t>relations with Russia have been strengthened,</w:t>
      </w:r>
      <w:r w:rsidRPr="00E54EF0">
        <w:rPr>
          <w:sz w:val="14"/>
        </w:rPr>
        <w:t xml:space="preserve"> Russian President saying that </w:t>
      </w:r>
      <w:r w:rsidRPr="00E54EF0">
        <w:rPr>
          <w:rStyle w:val="StyleBoldUnderline"/>
        </w:rPr>
        <w:t>Russia may sell equipment and machinery to Venezuela, and Venezuela might sell agricultural products to Russia</w:t>
      </w:r>
      <w:r w:rsidRPr="00E54EF0">
        <w:rPr>
          <w:sz w:val="14"/>
        </w:rPr>
        <w:t xml:space="preserve">. </w:t>
      </w:r>
      <w:r w:rsidRPr="00E54EF0">
        <w:rPr>
          <w:rStyle w:val="StyleBoldUnderline"/>
        </w:rPr>
        <w:t>Medvedev claimed that Russia is ready to take part in various regional organizations and Latin American forums which requires a joint task approach such as terrorism, transnational crime, drug trafficking, environmental issues, sustainable development and economic aid</w:t>
      </w:r>
      <w:r w:rsidRPr="00E54EF0">
        <w:rPr>
          <w:sz w:val="14"/>
        </w:rPr>
        <w:t xml:space="preserve">. Furthermore, </w:t>
      </w:r>
      <w:r w:rsidRPr="00E54EF0">
        <w:rPr>
          <w:rStyle w:val="StyleBoldUnderline"/>
        </w:rPr>
        <w:t>Medvedev considers that Venezuela 'has acted like a true friend' when it followed Russia and recognized former Georgian republics South Ossetia and Abkhazia</w:t>
      </w:r>
      <w:r w:rsidRPr="00E54EF0">
        <w:rPr>
          <w:sz w:val="14"/>
        </w:rPr>
        <w:t xml:space="preserve"> at the last visit Chavez had made to Moscow in 2009.</w:t>
      </w:r>
    </w:p>
    <w:p w:rsidR="00D07274" w:rsidRPr="00E54EF0" w:rsidRDefault="00D07274" w:rsidP="007E6827">
      <w:pPr>
        <w:rPr>
          <w:sz w:val="14"/>
        </w:rPr>
      </w:pPr>
    </w:p>
    <w:p w:rsidR="00121A3B" w:rsidRPr="00E54EF0" w:rsidRDefault="00121A3B">
      <w:pPr>
        <w:spacing w:after="200" w:line="276" w:lineRule="auto"/>
        <w:rPr>
          <w:sz w:val="14"/>
        </w:rPr>
      </w:pPr>
      <w:r w:rsidRPr="00E54EF0">
        <w:rPr>
          <w:sz w:val="14"/>
        </w:rPr>
        <w:br w:type="page"/>
      </w:r>
    </w:p>
    <w:p w:rsidR="00121A3B" w:rsidRPr="00E54EF0" w:rsidRDefault="00121A3B" w:rsidP="00121A3B">
      <w:pPr>
        <w:pStyle w:val="Heading3"/>
      </w:pPr>
      <w:r w:rsidRPr="00E54EF0">
        <w:lastRenderedPageBreak/>
        <w:t>Uniqueness- Cuba</w:t>
      </w:r>
    </w:p>
    <w:p w:rsidR="009A70DC" w:rsidRPr="00E54EF0" w:rsidRDefault="009A70DC" w:rsidP="009A70DC">
      <w:pPr>
        <w:pStyle w:val="Heading4"/>
      </w:pPr>
      <w:r w:rsidRPr="00E54EF0">
        <w:t>Russian investment in Cuba increasing- bilateral talks prove</w:t>
      </w:r>
    </w:p>
    <w:p w:rsidR="009A70DC" w:rsidRPr="00E54EF0" w:rsidRDefault="009A70DC" w:rsidP="009A70DC">
      <w:pPr>
        <w:rPr>
          <w:rStyle w:val="StyleBoldUnderline"/>
          <w:sz w:val="12"/>
          <w:u w:val="none"/>
        </w:rPr>
      </w:pPr>
      <w:r w:rsidRPr="00E54EF0">
        <w:rPr>
          <w:rStyle w:val="StyleStyleBold12pt"/>
        </w:rPr>
        <w:t>People’s Daily 5-13</w:t>
      </w:r>
      <w:r w:rsidRPr="00E54EF0">
        <w:rPr>
          <w:rStyle w:val="StyleBoldUnderline"/>
          <w:b/>
          <w:sz w:val="12"/>
          <w:u w:val="none"/>
        </w:rPr>
        <w:t>-</w:t>
      </w:r>
      <w:r w:rsidRPr="00E54EF0">
        <w:rPr>
          <w:rStyle w:val="StyleBoldUnderline"/>
          <w:sz w:val="12"/>
          <w:u w:val="none"/>
        </w:rPr>
        <w:t>Official Chinese newspaper, circulates 3-4 million copies daily (5/13/13, “Cuba Seeks Greater Economic Cooperation with Russia”</w:t>
      </w:r>
      <w:proofErr w:type="gramStart"/>
      <w:r w:rsidRPr="00E54EF0">
        <w:rPr>
          <w:rStyle w:val="StyleBoldUnderline"/>
          <w:sz w:val="12"/>
          <w:u w:val="none"/>
        </w:rPr>
        <w:t xml:space="preserve">, </w:t>
      </w:r>
      <w:proofErr w:type="gramEnd"/>
      <w:r w:rsidRPr="00E54EF0">
        <w:rPr>
          <w:sz w:val="12"/>
        </w:rPr>
        <w:fldChar w:fldCharType="begin"/>
      </w:r>
      <w:r w:rsidRPr="00E54EF0">
        <w:rPr>
          <w:sz w:val="12"/>
        </w:rPr>
        <w:instrText xml:space="preserve"> HYPERLINK "http://english.peopledaily.com.cn/90777/8249238.html" </w:instrText>
      </w:r>
      <w:r w:rsidRPr="00E54EF0">
        <w:rPr>
          <w:sz w:val="12"/>
        </w:rPr>
        <w:fldChar w:fldCharType="separate"/>
      </w:r>
      <w:r w:rsidRPr="00E54EF0">
        <w:rPr>
          <w:rStyle w:val="Hyperlink"/>
          <w:sz w:val="12"/>
        </w:rPr>
        <w:t>http://english.peopledaily.com.cn/90777/8249238.html</w:t>
      </w:r>
      <w:r w:rsidRPr="00E54EF0">
        <w:rPr>
          <w:rStyle w:val="Hyperlink"/>
          <w:sz w:val="12"/>
        </w:rPr>
        <w:fldChar w:fldCharType="end"/>
      </w:r>
      <w:r w:rsidRPr="00E54EF0">
        <w:rPr>
          <w:rStyle w:val="StyleBoldUnderline"/>
          <w:sz w:val="12"/>
          <w:u w:val="none"/>
        </w:rPr>
        <w:t>) HC</w:t>
      </w:r>
    </w:p>
    <w:p w:rsidR="009A70DC" w:rsidRPr="00E54EF0" w:rsidRDefault="009A70DC" w:rsidP="009A70DC">
      <w:pPr>
        <w:rPr>
          <w:bCs/>
          <w:sz w:val="22"/>
          <w:u w:val="single"/>
        </w:rPr>
      </w:pPr>
      <w:r w:rsidRPr="00E54EF0">
        <w:rPr>
          <w:rStyle w:val="StyleBoldUnderline"/>
        </w:rPr>
        <w:t xml:space="preserve">Cuban parliament speaker </w:t>
      </w:r>
      <w:r w:rsidRPr="00E54EF0">
        <w:rPr>
          <w:sz w:val="12"/>
        </w:rPr>
        <w:t>Esteban</w:t>
      </w:r>
      <w:r w:rsidRPr="00E54EF0">
        <w:rPr>
          <w:rStyle w:val="StyleBoldUnderline"/>
        </w:rPr>
        <w:t xml:space="preserve"> Lazo said </w:t>
      </w:r>
      <w:r w:rsidRPr="00E54EF0">
        <w:rPr>
          <w:sz w:val="12"/>
        </w:rPr>
        <w:t>here Friday</w:t>
      </w:r>
      <w:r w:rsidRPr="00E54EF0">
        <w:rPr>
          <w:rStyle w:val="StyleBoldUnderline"/>
        </w:rPr>
        <w:t xml:space="preserve"> that his country is interested in expanding economic cooperation with Russia. </w:t>
      </w:r>
      <w:r w:rsidRPr="00E54EF0">
        <w:rPr>
          <w:sz w:val="12"/>
        </w:rPr>
        <w:t>Lazo, president of Cuba's unicameral parliament, the People's Power National Assembly, made the remarks after signing an inter-parliamentary cooperation agreement with Valentina Matviyenko, chairwoman of Russia's Federation Council."</w:t>
      </w:r>
      <w:r w:rsidRPr="00E54EF0">
        <w:rPr>
          <w:rStyle w:val="StyleBoldUnderline"/>
        </w:rPr>
        <w:t xml:space="preserve">The relations between Cuba and Russia are at an expansion moment," </w:t>
      </w:r>
      <w:r w:rsidRPr="00E54EF0">
        <w:rPr>
          <w:sz w:val="12"/>
        </w:rPr>
        <w:t xml:space="preserve">Lazo said, adding that </w:t>
      </w:r>
      <w:r w:rsidRPr="00E54EF0">
        <w:rPr>
          <w:rStyle w:val="StyleBoldUnderline"/>
        </w:rPr>
        <w:t>Matviyenko's visit would further promote the "excellent" historical and friendly ties between the two governments and peoples</w:t>
      </w:r>
      <w:r w:rsidRPr="00E54EF0">
        <w:rPr>
          <w:sz w:val="12"/>
        </w:rPr>
        <w:t>. On Friday</w:t>
      </w:r>
      <w:r w:rsidRPr="00E54EF0">
        <w:rPr>
          <w:rStyle w:val="StyleBoldUnderline"/>
        </w:rPr>
        <w:t>, Matviyenko also held talks with Cuban President Raul Castro.Lazo suggested that besides its investment in Cuba's oil sector, Russia should also increase investment on the island in the spheres of nickel production, tourism and agriculture</w:t>
      </w:r>
      <w:r w:rsidRPr="00E54EF0">
        <w:rPr>
          <w:sz w:val="12"/>
        </w:rPr>
        <w:t xml:space="preserve">. Havana and Moscow were close allies during the Cold War era, but after the collapse of the Soviet Union in 1991, the relations cooled off until 2005 when </w:t>
      </w:r>
      <w:r w:rsidRPr="00E54EF0">
        <w:rPr>
          <w:rStyle w:val="StyleBoldUnderline"/>
        </w:rPr>
        <w:t xml:space="preserve">both governments started to relaunch their traditional bonds with an exchange of visits of national leaders in the next few years. </w:t>
      </w:r>
    </w:p>
    <w:p w:rsidR="00121A3B" w:rsidRPr="00E54EF0" w:rsidRDefault="00121A3B" w:rsidP="00121A3B">
      <w:pPr>
        <w:pStyle w:val="Heading4"/>
      </w:pPr>
      <w:r w:rsidRPr="00E54EF0">
        <w:t>Russian investment up- counter to US influence</w:t>
      </w:r>
    </w:p>
    <w:p w:rsidR="00121A3B" w:rsidRPr="00E54EF0" w:rsidRDefault="00121A3B" w:rsidP="00121A3B">
      <w:pPr>
        <w:rPr>
          <w:sz w:val="14"/>
        </w:rPr>
      </w:pPr>
      <w:r w:rsidRPr="00E54EF0">
        <w:rPr>
          <w:rStyle w:val="StyleStyleBold12pt"/>
        </w:rPr>
        <w:t>Xinhua News, 2/24</w:t>
      </w:r>
      <w:r w:rsidRPr="00E54EF0">
        <w:rPr>
          <w:sz w:val="14"/>
        </w:rPr>
        <w:t xml:space="preserve"> (2/24/13, “Medvedev's tour enhances Russia's presence in Latin America”</w:t>
      </w:r>
      <w:proofErr w:type="gramStart"/>
      <w:r w:rsidRPr="00E54EF0">
        <w:rPr>
          <w:sz w:val="14"/>
        </w:rPr>
        <w:t xml:space="preserve">, </w:t>
      </w:r>
      <w:proofErr w:type="gramEnd"/>
      <w:r w:rsidRPr="00E54EF0">
        <w:rPr>
          <w:sz w:val="14"/>
        </w:rPr>
        <w:fldChar w:fldCharType="begin"/>
      </w:r>
      <w:r w:rsidRPr="00E54EF0">
        <w:rPr>
          <w:sz w:val="14"/>
        </w:rPr>
        <w:instrText xml:space="preserve"> HYPERLINK "http://news.xinhuanet.com/english/world/2013-02/24/c_132188528.htm" </w:instrText>
      </w:r>
      <w:r w:rsidRPr="00E54EF0">
        <w:rPr>
          <w:sz w:val="14"/>
        </w:rPr>
        <w:fldChar w:fldCharType="separate"/>
      </w:r>
      <w:r w:rsidRPr="00E54EF0">
        <w:rPr>
          <w:rStyle w:val="Hyperlink"/>
          <w:sz w:val="14"/>
        </w:rPr>
        <w:t>http://news.xinhuanet.com/english/world/2013-02/24/c_132188528.htm</w:t>
      </w:r>
      <w:r w:rsidRPr="00E54EF0">
        <w:rPr>
          <w:rStyle w:val="Hyperlink"/>
          <w:sz w:val="14"/>
        </w:rPr>
        <w:fldChar w:fldCharType="end"/>
      </w:r>
      <w:r w:rsidRPr="00E54EF0">
        <w:rPr>
          <w:sz w:val="14"/>
        </w:rPr>
        <w:t>)</w:t>
      </w:r>
    </w:p>
    <w:p w:rsidR="00121A3B" w:rsidRPr="00E54EF0" w:rsidRDefault="00121A3B" w:rsidP="00121A3B">
      <w:pPr>
        <w:rPr>
          <w:rStyle w:val="StyleBoldUnderline"/>
        </w:rPr>
      </w:pPr>
      <w:r w:rsidRPr="00E54EF0">
        <w:rPr>
          <w:rStyle w:val="StyleBoldUnderline"/>
        </w:rPr>
        <w:t>Russian Prime Minister</w:t>
      </w:r>
      <w:r w:rsidRPr="00E54EF0">
        <w:rPr>
          <w:sz w:val="14"/>
        </w:rPr>
        <w:t xml:space="preserve"> Dmitry </w:t>
      </w:r>
      <w:r w:rsidRPr="00E54EF0">
        <w:rPr>
          <w:rStyle w:val="StyleBoldUnderline"/>
        </w:rPr>
        <w:t>Medvedev's latest tour to</w:t>
      </w:r>
      <w:r w:rsidRPr="00E54EF0">
        <w:rPr>
          <w:sz w:val="14"/>
        </w:rPr>
        <w:t xml:space="preserve"> Brazil and </w:t>
      </w:r>
      <w:r w:rsidRPr="00E54EF0">
        <w:rPr>
          <w:rStyle w:val="StyleBoldUnderline"/>
        </w:rPr>
        <w:t>Cuba strengthened Moscow's ties with the</w:t>
      </w:r>
      <w:r w:rsidRPr="00E54EF0">
        <w:rPr>
          <w:sz w:val="14"/>
        </w:rPr>
        <w:t xml:space="preserve"> two </w:t>
      </w:r>
      <w:r w:rsidRPr="00E54EF0">
        <w:rPr>
          <w:rStyle w:val="StyleBoldUnderline"/>
        </w:rPr>
        <w:t>Latin American countrie</w:t>
      </w:r>
      <w:r w:rsidRPr="00E54EF0">
        <w:rPr>
          <w:sz w:val="14"/>
        </w:rPr>
        <w:t xml:space="preserve">s by sealing bilateral economic and defense deals. </w:t>
      </w:r>
      <w:r w:rsidRPr="00E54EF0">
        <w:rPr>
          <w:rStyle w:val="StyleBoldUnderline"/>
        </w:rPr>
        <w:t>The four-day visit, which ended on Saturday, further enhanced Moscow's presence in Latin America four years after Medvedev, then in the capacity of Russian president, marked Moscow's high-profile return to the so-called backyard of Washington in a tour in November 2008</w:t>
      </w:r>
      <w:r w:rsidRPr="00E54EF0">
        <w:rPr>
          <w:sz w:val="14"/>
        </w:rPr>
        <w:t xml:space="preserve">. </w:t>
      </w:r>
      <w:r w:rsidRPr="00E54EF0">
        <w:rPr>
          <w:rStyle w:val="StyleBoldUnderline"/>
        </w:rPr>
        <w:t xml:space="preserve">In Cuba, Medvedev signed 10 bilateral agreements in areas such as education, health, hydrometeorology, </w:t>
      </w:r>
      <w:proofErr w:type="gramStart"/>
      <w:r w:rsidRPr="00E54EF0">
        <w:rPr>
          <w:rStyle w:val="StyleBoldUnderline"/>
        </w:rPr>
        <w:t>aeronautics</w:t>
      </w:r>
      <w:proofErr w:type="gramEnd"/>
      <w:r w:rsidRPr="00E54EF0">
        <w:rPr>
          <w:rStyle w:val="StyleBoldUnderline"/>
        </w:rPr>
        <w:t xml:space="preserve"> and space technology. The most eye-catching was a new accord governing Cuba's outstanding debt to Russia, which is estimated to be at about 30 billion U.S. dollars and has been a thorn in bilateral relations</w:t>
      </w:r>
      <w:r w:rsidRPr="00E54EF0">
        <w:rPr>
          <w:sz w:val="14"/>
        </w:rPr>
        <w:t xml:space="preserve">. "We signed various important and useful agreements," Cuban daily Granma quoted Medvedev as saying, adding that the </w:t>
      </w:r>
      <w:r w:rsidRPr="00E54EF0">
        <w:rPr>
          <w:rStyle w:val="StyleBoldUnderline"/>
        </w:rPr>
        <w:t>Cuban government also agreed to purchase three commercial aircraft from Russia.</w:t>
      </w:r>
      <w:r w:rsidRPr="00E54EF0">
        <w:rPr>
          <w:sz w:val="14"/>
        </w:rPr>
        <w:t xml:space="preserve"> Medvedev said that the </w:t>
      </w:r>
      <w:r w:rsidRPr="00E54EF0">
        <w:rPr>
          <w:rStyle w:val="StyleBoldUnderline"/>
        </w:rPr>
        <w:t>bilateral relations between Russia and Cuba are historical, solid, strategic, and are on an upward path</w:t>
      </w:r>
      <w:r w:rsidRPr="00E54EF0">
        <w:rPr>
          <w:sz w:val="14"/>
        </w:rPr>
        <w:t>, official news agency Prensa Latina reported</w:t>
      </w:r>
      <w:r w:rsidRPr="00E54EF0">
        <w:rPr>
          <w:rStyle w:val="StyleBoldUnderline"/>
        </w:rPr>
        <w:t>. Medvedev stressed that there were no obstacles in enhancing cooperation with Cuba in economy, humanitarian affairs and administration, adding that the two countries had wide prospects for developing and enhancing the links in energy, industry, advanced technology, medicine and space. He called on Moscow and Havana to strengthen bilateral trade</w:t>
      </w:r>
      <w:r w:rsidRPr="00E54EF0">
        <w:rPr>
          <w:sz w:val="14"/>
        </w:rPr>
        <w:t xml:space="preserve">, which stood at about 214 million U.S. dollars in 2011. Cuban President Raul Castro also expressed satisfaction with his talks with Medvedev, Granma reported on Saturday. "It has been a good visit," said Castro after Medvedev wrapped up his three-day visit to Cuba, where he also met with former leader Fidel Castro. This was Medvedev's second trip to Cuba. He visited the island country as head of state in 2008, during which he pledged to further political and economic ties with the traditional partner in the Caribbean Sea. </w:t>
      </w:r>
      <w:r w:rsidRPr="00E54EF0">
        <w:rPr>
          <w:rStyle w:val="StyleBoldUnderline"/>
        </w:rPr>
        <w:t>Russia was Cuba's main political and economic ally for three decades. After the disintegration of the former Soviet Union in 1991, their relations cooled off, but since 2005, both countries have been working intensively to rebuild their ties.</w:t>
      </w:r>
    </w:p>
    <w:p w:rsidR="001D7474" w:rsidRPr="00E54EF0" w:rsidRDefault="001D7474" w:rsidP="001D7474">
      <w:pPr>
        <w:pStyle w:val="Heading4"/>
      </w:pPr>
      <w:r w:rsidRPr="00E54EF0">
        <w:t>Influence increasing- New bilateral agreements</w:t>
      </w:r>
    </w:p>
    <w:p w:rsidR="001D7474" w:rsidRPr="00E54EF0" w:rsidRDefault="001D7474" w:rsidP="001D7474">
      <w:pPr>
        <w:rPr>
          <w:sz w:val="12"/>
        </w:rPr>
      </w:pPr>
      <w:r w:rsidRPr="00E54EF0">
        <w:rPr>
          <w:rStyle w:val="StyleStyleBold12pt"/>
        </w:rPr>
        <w:t>Xinhua 2-23</w:t>
      </w:r>
      <w:r w:rsidRPr="00E54EF0">
        <w:rPr>
          <w:sz w:val="12"/>
        </w:rPr>
        <w:t xml:space="preserve"> (“Medvedev's tour enhances Russia's presence in Latin America,” 2013 http://english.cntv.cn/20130224/103262.shtml)</w:t>
      </w:r>
    </w:p>
    <w:p w:rsidR="001D7474" w:rsidRPr="00E54EF0" w:rsidRDefault="001D7474" w:rsidP="00121A3B">
      <w:pPr>
        <w:rPr>
          <w:bCs/>
          <w:u w:val="single"/>
        </w:rPr>
      </w:pPr>
      <w:r w:rsidRPr="00E54EF0">
        <w:rPr>
          <w:sz w:val="10"/>
        </w:rPr>
        <w:t xml:space="preserve">Russian Prime Minister Dmitry </w:t>
      </w:r>
      <w:r w:rsidRPr="00E54EF0">
        <w:rPr>
          <w:rStyle w:val="StyleBoldUnderline"/>
        </w:rPr>
        <w:t>Medvedev's</w:t>
      </w:r>
      <w:r w:rsidRPr="00E54EF0">
        <w:rPr>
          <w:sz w:val="10"/>
        </w:rPr>
        <w:t xml:space="preserve"> </w:t>
      </w:r>
      <w:r w:rsidRPr="00E54EF0">
        <w:rPr>
          <w:rStyle w:val="StyleBoldUnderline"/>
        </w:rPr>
        <w:t>latest tour to</w:t>
      </w:r>
      <w:r w:rsidRPr="00E54EF0">
        <w:rPr>
          <w:sz w:val="10"/>
        </w:rPr>
        <w:t xml:space="preserve"> Brazil and </w:t>
      </w:r>
      <w:r w:rsidRPr="00E54EF0">
        <w:rPr>
          <w:rStyle w:val="StyleBoldUnderline"/>
        </w:rPr>
        <w:t xml:space="preserve">Cuba strengthened Moscow's ties </w:t>
      </w:r>
      <w:r w:rsidRPr="00E54EF0">
        <w:rPr>
          <w:sz w:val="10"/>
        </w:rPr>
        <w:t xml:space="preserve">with the two Latin American countries </w:t>
      </w:r>
      <w:r w:rsidRPr="00E54EF0">
        <w:rPr>
          <w:rStyle w:val="StyleBoldUnderline"/>
        </w:rPr>
        <w:t>by sealing bilateral economic and defense deals</w:t>
      </w:r>
      <w:r w:rsidRPr="00E54EF0">
        <w:rPr>
          <w:sz w:val="10"/>
        </w:rPr>
        <w:t xml:space="preserve">. The four-day visit, which ended on Saturday, </w:t>
      </w:r>
      <w:r w:rsidRPr="00E54EF0">
        <w:rPr>
          <w:rStyle w:val="StyleBoldUnderline"/>
        </w:rPr>
        <w:t>further enhanced Moscow's presence in Latin America four years after Medvedev, then in the capacity of Russian president, marked Moscow's high-profile return to the so-called backyard of Washington</w:t>
      </w:r>
      <w:r w:rsidRPr="00E54EF0">
        <w:rPr>
          <w:sz w:val="10"/>
        </w:rPr>
        <w:t xml:space="preserve"> in a tour in November 2008. </w:t>
      </w:r>
      <w:r w:rsidRPr="00E54EF0">
        <w:rPr>
          <w:rStyle w:val="StyleBoldUnderline"/>
        </w:rPr>
        <w:t xml:space="preserve">In Cuba, Medvedev signed 10 bilateral agreements </w:t>
      </w:r>
      <w:r w:rsidRPr="00E54EF0">
        <w:rPr>
          <w:sz w:val="10"/>
        </w:rPr>
        <w:t xml:space="preserve">in areas such as education, health, hydrometeorology, </w:t>
      </w:r>
      <w:proofErr w:type="gramStart"/>
      <w:r w:rsidRPr="00E54EF0">
        <w:rPr>
          <w:sz w:val="10"/>
        </w:rPr>
        <w:t>aeronautics</w:t>
      </w:r>
      <w:proofErr w:type="gramEnd"/>
      <w:r w:rsidRPr="00E54EF0">
        <w:rPr>
          <w:sz w:val="10"/>
        </w:rPr>
        <w:t xml:space="preserve"> and space technology. </w:t>
      </w:r>
      <w:r w:rsidRPr="00E54EF0">
        <w:rPr>
          <w:rStyle w:val="StyleBoldUnderline"/>
        </w:rPr>
        <w:t>The most eye-catching was a new accord governing Cuba's outstanding debt to Russia</w:t>
      </w:r>
      <w:r w:rsidRPr="00E54EF0">
        <w:rPr>
          <w:sz w:val="10"/>
        </w:rPr>
        <w:t xml:space="preserve">, </w:t>
      </w:r>
      <w:r w:rsidRPr="00E54EF0">
        <w:rPr>
          <w:rStyle w:val="StyleBoldUnderline"/>
        </w:rPr>
        <w:t xml:space="preserve">which </w:t>
      </w:r>
      <w:r w:rsidRPr="00E54EF0">
        <w:rPr>
          <w:sz w:val="10"/>
        </w:rPr>
        <w:t xml:space="preserve">is estimated to be at about 30 billion U.S. dollars and </w:t>
      </w:r>
      <w:r w:rsidRPr="00E54EF0">
        <w:rPr>
          <w:rStyle w:val="StyleBoldUnderline"/>
        </w:rPr>
        <w:t>has</w:t>
      </w:r>
      <w:r w:rsidRPr="00E54EF0">
        <w:rPr>
          <w:sz w:val="10"/>
        </w:rPr>
        <w:t xml:space="preserve"> </w:t>
      </w:r>
      <w:r w:rsidRPr="00E54EF0">
        <w:rPr>
          <w:rStyle w:val="StyleBoldUnderline"/>
        </w:rPr>
        <w:t>been a thorn in bilateral relations</w:t>
      </w:r>
      <w:r w:rsidRPr="00E54EF0">
        <w:rPr>
          <w:sz w:val="10"/>
        </w:rPr>
        <w:t xml:space="preserve">. "We signed various important and useful agreements," Cuban daily Granma quoted Medvedev as saying, adding that </w:t>
      </w:r>
      <w:r w:rsidRPr="00E54EF0">
        <w:rPr>
          <w:rStyle w:val="StyleBoldUnderline"/>
        </w:rPr>
        <w:t>the Cuban government also agreed to purchase three commercial aircraft from Russia.</w:t>
      </w:r>
      <w:r w:rsidRPr="00E54EF0">
        <w:rPr>
          <w:sz w:val="10"/>
        </w:rPr>
        <w:t xml:space="preserve"> Medvedev said that </w:t>
      </w:r>
      <w:r w:rsidRPr="00E54EF0">
        <w:rPr>
          <w:rStyle w:val="StyleBoldUnderline"/>
        </w:rPr>
        <w:t xml:space="preserve">the bilateral relations between Russia and Cuba are historical, solid, strategic, and are on an upward path, </w:t>
      </w:r>
      <w:r w:rsidRPr="00E54EF0">
        <w:rPr>
          <w:sz w:val="10"/>
        </w:rPr>
        <w:t xml:space="preserve">official news agency Prensa Latina reported. Medvedev stressed that </w:t>
      </w:r>
      <w:r w:rsidRPr="00E54EF0">
        <w:rPr>
          <w:rStyle w:val="StyleBoldUnderline"/>
        </w:rPr>
        <w:t>there were no obstacles in enhancing cooperation with Cuba in economy, humanitarian affairs and administration,</w:t>
      </w:r>
      <w:r w:rsidRPr="00E54EF0">
        <w:rPr>
          <w:sz w:val="10"/>
        </w:rPr>
        <w:t xml:space="preserve"> adding that </w:t>
      </w:r>
      <w:r w:rsidRPr="00E54EF0">
        <w:rPr>
          <w:rStyle w:val="StyleBoldUnderline"/>
        </w:rPr>
        <w:t xml:space="preserve">the two countries had wide prospects for developing and enhancing the links in energy, industry, </w:t>
      </w:r>
      <w:r w:rsidRPr="00E54EF0">
        <w:rPr>
          <w:rStyle w:val="StyleBoldUnderline"/>
        </w:rPr>
        <w:lastRenderedPageBreak/>
        <w:t>advanced technology, medicine and space</w:t>
      </w:r>
      <w:r w:rsidRPr="00E54EF0">
        <w:rPr>
          <w:sz w:val="10"/>
        </w:rPr>
        <w:t xml:space="preserve">. He called on Moscow and Havana to strengthen bilateral trade, which stood at about 214 million U.S. dollars in 2011. Cuban President Raul </w:t>
      </w:r>
      <w:r w:rsidRPr="00E54EF0">
        <w:rPr>
          <w:rStyle w:val="StyleBoldUnderline"/>
        </w:rPr>
        <w:t>Castro also expressed satisfaction with his talks with Medvedev</w:t>
      </w:r>
      <w:r w:rsidRPr="00E54EF0">
        <w:rPr>
          <w:sz w:val="10"/>
        </w:rPr>
        <w:t xml:space="preserve">, Granma reported on Saturday. "It has been a good visit," said Castro after Medvedev wrapped up his three-day visit to Cuba, where he also met with former leader Fidel Castro. This was Medvedev's second trip to Cuba. He visited the island country as head of state in 2008, during which he pledged to further political and economic ties with the traditional partner in the Caribbean Sea. Russia was Cuba's main political and economic ally for three decades. After the disintegration of the former Soviet Union in 1991, their relations cooled off, but since 2005, </w:t>
      </w:r>
      <w:r w:rsidRPr="00E54EF0">
        <w:rPr>
          <w:rStyle w:val="StyleBoldUnderline"/>
        </w:rPr>
        <w:t>both countries have been working intensively to rebuild their ties.</w:t>
      </w:r>
    </w:p>
    <w:p w:rsidR="007D0F88" w:rsidRPr="00E54EF0" w:rsidRDefault="007D0F88" w:rsidP="007D0F88">
      <w:pPr>
        <w:pStyle w:val="Heading4"/>
      </w:pPr>
      <w:r w:rsidRPr="00E54EF0">
        <w:t>Increased influence in Cuba</w:t>
      </w:r>
    </w:p>
    <w:p w:rsidR="007D0F88" w:rsidRPr="00E54EF0" w:rsidRDefault="007D0F88" w:rsidP="007D0F88">
      <w:pPr>
        <w:rPr>
          <w:sz w:val="12"/>
        </w:rPr>
      </w:pPr>
      <w:r w:rsidRPr="00E54EF0">
        <w:rPr>
          <w:rStyle w:val="StyleStyleBold12pt"/>
        </w:rPr>
        <w:t>The World Reporter 2012</w:t>
      </w:r>
      <w:r w:rsidRPr="00E54EF0">
        <w:rPr>
          <w:sz w:val="12"/>
        </w:rPr>
        <w:t xml:space="preserve"> (Russia and Latin America: Geopolitical Considerations, Jan 26</w:t>
      </w:r>
      <w:r w:rsidRPr="00E54EF0">
        <w:rPr>
          <w:sz w:val="12"/>
          <w:vertAlign w:val="superscript"/>
        </w:rPr>
        <w:t>th</w:t>
      </w:r>
      <w:r w:rsidRPr="00E54EF0">
        <w:rPr>
          <w:sz w:val="12"/>
        </w:rPr>
        <w:t xml:space="preserve"> http://www.theworldreporter.com/2012/01/russia-and-latin-america-geopolitical.html#.UbX9hpz9XKc)</w:t>
      </w:r>
    </w:p>
    <w:p w:rsidR="007D0F88" w:rsidRPr="00E54EF0" w:rsidRDefault="007D0F88" w:rsidP="007D0F88">
      <w:pPr>
        <w:rPr>
          <w:sz w:val="14"/>
        </w:rPr>
      </w:pPr>
      <w:r w:rsidRPr="00E54EF0">
        <w:rPr>
          <w:rStyle w:val="StyleBoldUnderline"/>
        </w:rPr>
        <w:t>With Cuba, relationships were initially damaged after the fall of Soviet Union</w:t>
      </w:r>
      <w:r w:rsidRPr="00E54EF0">
        <w:rPr>
          <w:sz w:val="14"/>
        </w:rPr>
        <w:t xml:space="preserve"> in 1991. </w:t>
      </w:r>
      <w:r w:rsidRPr="00E54EF0">
        <w:rPr>
          <w:rStyle w:val="StyleBoldUnderline"/>
        </w:rPr>
        <w:t>In the world after the Cold War, Havana didn't hope to matter anymore to Moscow.</w:t>
      </w:r>
      <w:r w:rsidRPr="00E54EF0">
        <w:rPr>
          <w:sz w:val="14"/>
        </w:rPr>
        <w:t xml:space="preserve"> </w:t>
      </w:r>
      <w:r w:rsidRPr="00E54EF0">
        <w:rPr>
          <w:rStyle w:val="StyleBoldUnderline"/>
        </w:rPr>
        <w:t>The comming to power of</w:t>
      </w:r>
      <w:r w:rsidRPr="00E54EF0">
        <w:rPr>
          <w:sz w:val="14"/>
        </w:rPr>
        <w:t xml:space="preserve"> Vladimir </w:t>
      </w:r>
      <w:r w:rsidRPr="00E54EF0">
        <w:rPr>
          <w:rStyle w:val="StyleBoldUnderline"/>
        </w:rPr>
        <w:t>Putin</w:t>
      </w:r>
      <w:r w:rsidRPr="00E54EF0">
        <w:rPr>
          <w:sz w:val="14"/>
        </w:rPr>
        <w:t xml:space="preserve"> </w:t>
      </w:r>
      <w:r w:rsidRPr="00E54EF0">
        <w:rPr>
          <w:rStyle w:val="StyleBoldUnderline"/>
        </w:rPr>
        <w:t>has changed this geopolitical situation. Since Cuba was still suffering because of U.S. embargo</w:t>
      </w:r>
      <w:r w:rsidRPr="00E54EF0">
        <w:rPr>
          <w:sz w:val="14"/>
        </w:rPr>
        <w:t xml:space="preserve"> established in 1962, </w:t>
      </w:r>
      <w:r w:rsidRPr="00E54EF0">
        <w:rPr>
          <w:rStyle w:val="StyleBoldUnderline"/>
        </w:rPr>
        <w:t>the Russian President was personally involved in the Cuban affairs, supporting the lifting of economic sanctions by the UN, on one hand, and by providing financial credit for many areas, on the other hand.</w:t>
      </w:r>
      <w:r w:rsidRPr="00E54EF0">
        <w:rPr>
          <w:sz w:val="14"/>
        </w:rPr>
        <w:t xml:space="preserve"> In November 2008, </w:t>
      </w:r>
      <w:r w:rsidRPr="00E54EF0">
        <w:rPr>
          <w:rStyle w:val="StyleBoldUnderline"/>
        </w:rPr>
        <w:t>Moscow offered Havana a loan of $ 335 million for the purchase of Russian equipment for the oil, mining and transport sectors.</w:t>
      </w:r>
      <w:r w:rsidRPr="00E54EF0">
        <w:rPr>
          <w:sz w:val="14"/>
        </w:rPr>
        <w:t xml:space="preserve"> In early 2009, </w:t>
      </w:r>
      <w:r w:rsidRPr="00E54EF0">
        <w:rPr>
          <w:rStyle w:val="StyleBoldUnderline"/>
        </w:rPr>
        <w:t>the two countries have signed new agreements</w:t>
      </w:r>
      <w:r w:rsidRPr="00E54EF0">
        <w:rPr>
          <w:sz w:val="14"/>
        </w:rPr>
        <w:t xml:space="preserve">. </w:t>
      </w:r>
      <w:r w:rsidRPr="00E54EF0">
        <w:rPr>
          <w:rStyle w:val="StyleBoldUnderline"/>
        </w:rPr>
        <w:t>These agreements mainly concern the food and fishing industries, cooperation in education, scientific research, sports and tourism. This Russian-Cuban dialogue allows Moscow to have guaranteed new markets for its products, to expand its influence on the castrist regime and to maintain its presence here</w:t>
      </w:r>
      <w:r w:rsidRPr="00E54EF0">
        <w:rPr>
          <w:sz w:val="14"/>
        </w:rPr>
        <w:t xml:space="preserve">, at less than 300 km from the U.S. coastline. </w:t>
      </w:r>
    </w:p>
    <w:p w:rsidR="006C2472" w:rsidRPr="00E54EF0" w:rsidRDefault="006C2472">
      <w:pPr>
        <w:spacing w:after="200" w:line="276" w:lineRule="auto"/>
      </w:pPr>
      <w:r w:rsidRPr="00E54EF0">
        <w:br w:type="page"/>
      </w:r>
    </w:p>
    <w:p w:rsidR="007D0F88" w:rsidRPr="00E54EF0" w:rsidRDefault="006C2472" w:rsidP="006C2472">
      <w:pPr>
        <w:pStyle w:val="Heading3"/>
      </w:pPr>
      <w:r w:rsidRPr="00E54EF0">
        <w:lastRenderedPageBreak/>
        <w:t>Uniqueness- Cuba- Oil</w:t>
      </w:r>
    </w:p>
    <w:p w:rsidR="006C2472" w:rsidRPr="00E54EF0" w:rsidRDefault="006C2472" w:rsidP="006C2472"/>
    <w:p w:rsidR="006C2472" w:rsidRPr="00E54EF0" w:rsidRDefault="006C2472" w:rsidP="00697493">
      <w:pPr>
        <w:pStyle w:val="Heading4"/>
      </w:pPr>
      <w:r w:rsidRPr="00E54EF0">
        <w:t>Russian oil investment in Cuba Up</w:t>
      </w:r>
    </w:p>
    <w:p w:rsidR="006C2472" w:rsidRPr="00E54EF0" w:rsidRDefault="006C2472" w:rsidP="006C2472">
      <w:pPr>
        <w:rPr>
          <w:rStyle w:val="StyleBoldUnderline"/>
          <w:sz w:val="12"/>
          <w:u w:val="none"/>
        </w:rPr>
      </w:pPr>
      <w:r w:rsidRPr="00E54EF0">
        <w:rPr>
          <w:rStyle w:val="StyleStyleBold12pt"/>
        </w:rPr>
        <w:t>WSJ 5-18-(</w:t>
      </w:r>
      <w:r w:rsidRPr="00E54EF0">
        <w:rPr>
          <w:rStyle w:val="StyleBoldUnderline"/>
          <w:sz w:val="12"/>
          <w:u w:val="none"/>
        </w:rPr>
        <w:t>5/18/13, “Cuba Parliament Leader: Ties with Russia Under Full Expansion”</w:t>
      </w:r>
      <w:proofErr w:type="gramStart"/>
      <w:r w:rsidRPr="00E54EF0">
        <w:rPr>
          <w:rStyle w:val="StyleBoldUnderline"/>
          <w:sz w:val="12"/>
          <w:u w:val="none"/>
        </w:rPr>
        <w:t xml:space="preserve">, </w:t>
      </w:r>
      <w:proofErr w:type="gramEnd"/>
      <w:r w:rsidRPr="00E54EF0">
        <w:rPr>
          <w:sz w:val="12"/>
        </w:rPr>
        <w:fldChar w:fldCharType="begin"/>
      </w:r>
      <w:r w:rsidRPr="00E54EF0">
        <w:rPr>
          <w:sz w:val="12"/>
        </w:rPr>
        <w:instrText xml:space="preserve"> HYPERLINK "http://online.wsj.com/article/BT-CO-20130518-700836.html" </w:instrText>
      </w:r>
      <w:r w:rsidRPr="00E54EF0">
        <w:rPr>
          <w:sz w:val="12"/>
        </w:rPr>
        <w:fldChar w:fldCharType="separate"/>
      </w:r>
      <w:r w:rsidRPr="00E54EF0">
        <w:rPr>
          <w:rStyle w:val="Hyperlink"/>
          <w:sz w:val="12"/>
        </w:rPr>
        <w:t>http://online.wsj.com/article/BT-CO-20130518-700836.html</w:t>
      </w:r>
      <w:r w:rsidRPr="00E54EF0">
        <w:rPr>
          <w:rStyle w:val="Hyperlink"/>
          <w:sz w:val="12"/>
        </w:rPr>
        <w:fldChar w:fldCharType="end"/>
      </w:r>
      <w:r w:rsidRPr="00E54EF0">
        <w:rPr>
          <w:rStyle w:val="StyleBoldUnderline"/>
          <w:sz w:val="12"/>
          <w:u w:val="none"/>
        </w:rPr>
        <w:t xml:space="preserve">) HC </w:t>
      </w:r>
    </w:p>
    <w:p w:rsidR="006C2472" w:rsidRPr="00E54EF0" w:rsidRDefault="006C2472" w:rsidP="006C2472">
      <w:pPr>
        <w:rPr>
          <w:rStyle w:val="StyleBoldUnderline"/>
        </w:rPr>
      </w:pPr>
      <w:r w:rsidRPr="00E54EF0">
        <w:rPr>
          <w:rStyle w:val="StyleBoldUnderline"/>
        </w:rPr>
        <w:t>Relations between Cuba and Russia are under full expansion, Esteban Lazo, president of Cuban parliament, said Friday. Lazo made the remarks after signing an agreement with the visiting leader of Russia's senate, Valentina Matviyenko, to boost the parliamentary cooperation between the two countries.</w:t>
      </w:r>
      <w:r w:rsidRPr="00E54EF0">
        <w:rPr>
          <w:sz w:val="16"/>
        </w:rPr>
        <w:t xml:space="preserve">The </w:t>
      </w:r>
      <w:proofErr w:type="gramStart"/>
      <w:r w:rsidRPr="00E54EF0">
        <w:rPr>
          <w:sz w:val="16"/>
        </w:rPr>
        <w:t>delegation</w:t>
      </w:r>
      <w:proofErr w:type="gramEnd"/>
      <w:r w:rsidRPr="00E54EF0">
        <w:rPr>
          <w:sz w:val="16"/>
        </w:rPr>
        <w:t xml:space="preserve"> of the Russian Senate arrived Thursday in Havana, headed by Ms. Matviyenko</w:t>
      </w:r>
      <w:r w:rsidRPr="00E54EF0">
        <w:rPr>
          <w:rStyle w:val="StyleBoldUnderline"/>
        </w:rPr>
        <w:t xml:space="preserve">.Mr. Lazo said the visit would boost the "excellent" historical ties between both the governments and the peoples. He also called on Russia to increase the investments to the island country.Mr. Lazo stressed the importance of the current Russian investments in Cuba's oil sector and expressed the interest of the Cuban government in extending the cooperation to other areas, such as nickel production, tourism and agriculture. Cuba isn't just a strategic partner for Russia, but also a friend </w:t>
      </w:r>
      <w:r w:rsidRPr="00E54EF0">
        <w:rPr>
          <w:sz w:val="16"/>
        </w:rPr>
        <w:t xml:space="preserve">for whom Russia feels special affection, due to historical connections, Ms. Matviyenko said. Havana and Moscow were close allies during the Cold War era, but after the collapse of the Soviet Union in 1991, the relations cooled. </w:t>
      </w:r>
      <w:r w:rsidRPr="00E54EF0">
        <w:rPr>
          <w:rStyle w:val="StyleBoldUnderline"/>
        </w:rPr>
        <w:t xml:space="preserve">Since 2005, the bilateral relations have </w:t>
      </w:r>
      <w:proofErr w:type="gramStart"/>
      <w:r w:rsidRPr="00E54EF0">
        <w:rPr>
          <w:rStyle w:val="StyleBoldUnderline"/>
        </w:rPr>
        <w:t>began</w:t>
      </w:r>
      <w:proofErr w:type="gramEnd"/>
      <w:r w:rsidRPr="00E54EF0">
        <w:rPr>
          <w:rStyle w:val="StyleBoldUnderline"/>
        </w:rPr>
        <w:t xml:space="preserve"> to improve with the resumption of mutual high-level visits. Currently, Russia is Cuba's ninth largest trade partner, with a trade volume of $224 million in 2011, according to official figures.</w:t>
      </w:r>
    </w:p>
    <w:p w:rsidR="006C2472" w:rsidRPr="00E54EF0" w:rsidRDefault="006C2472" w:rsidP="006C2472"/>
    <w:p w:rsidR="00697493" w:rsidRPr="00E54EF0" w:rsidRDefault="00697493" w:rsidP="00697493">
      <w:pPr>
        <w:pStyle w:val="Heading4"/>
      </w:pPr>
      <w:r w:rsidRPr="00E54EF0">
        <w:t>Relations are in a renaissance due to increased oil invesment</w:t>
      </w:r>
    </w:p>
    <w:p w:rsidR="00697493" w:rsidRPr="00E54EF0" w:rsidRDefault="00697493" w:rsidP="00697493">
      <w:pPr>
        <w:jc w:val="both"/>
        <w:rPr>
          <w:rStyle w:val="StyleBoldUnderline"/>
          <w:sz w:val="12"/>
          <w:u w:val="none"/>
        </w:rPr>
      </w:pPr>
      <w:r w:rsidRPr="00E54EF0">
        <w:rPr>
          <w:rStyle w:val="StyleStyleBold12pt"/>
        </w:rPr>
        <w:t>Lyakhov and Korotun 5-19</w:t>
      </w:r>
      <w:r w:rsidRPr="00E54EF0">
        <w:rPr>
          <w:rStyle w:val="StyleBoldUnderline"/>
          <w:b/>
          <w:sz w:val="12"/>
          <w:u w:val="none"/>
        </w:rPr>
        <w:t>-</w:t>
      </w:r>
      <w:r w:rsidRPr="00E54EF0">
        <w:rPr>
          <w:rStyle w:val="StyleBoldUnderline"/>
          <w:sz w:val="12"/>
          <w:u w:val="none"/>
        </w:rPr>
        <w:t>staff writers for the Voice of Russia (5/19/13, Alexei and Lada, The Voice of Russia, “Russia-Cuba ties are Seeing a Renaissance-official”</w:t>
      </w:r>
      <w:proofErr w:type="gramStart"/>
      <w:r w:rsidRPr="00E54EF0">
        <w:rPr>
          <w:rStyle w:val="StyleBoldUnderline"/>
          <w:sz w:val="12"/>
          <w:u w:val="none"/>
        </w:rPr>
        <w:t xml:space="preserve">, </w:t>
      </w:r>
      <w:proofErr w:type="gramEnd"/>
      <w:r w:rsidRPr="00E54EF0">
        <w:rPr>
          <w:sz w:val="12"/>
        </w:rPr>
        <w:fldChar w:fldCharType="begin"/>
      </w:r>
      <w:r w:rsidRPr="00E54EF0">
        <w:rPr>
          <w:sz w:val="12"/>
        </w:rPr>
        <w:instrText xml:space="preserve"> HYPERLINK "http://english.ruvr.ru/2013_05_19/Russia-Cuba-ties-are-seeing-renaissance-official/" </w:instrText>
      </w:r>
      <w:r w:rsidRPr="00E54EF0">
        <w:rPr>
          <w:sz w:val="12"/>
        </w:rPr>
        <w:fldChar w:fldCharType="separate"/>
      </w:r>
      <w:r w:rsidRPr="00E54EF0">
        <w:rPr>
          <w:rStyle w:val="Hyperlink"/>
          <w:sz w:val="12"/>
        </w:rPr>
        <w:t>http://english.ruvr.ru/2013_05_19/Russia-Cuba-ties-are-seeing-renaissance-official/</w:t>
      </w:r>
      <w:r w:rsidRPr="00E54EF0">
        <w:rPr>
          <w:rStyle w:val="Hyperlink"/>
          <w:sz w:val="12"/>
        </w:rPr>
        <w:fldChar w:fldCharType="end"/>
      </w:r>
      <w:r w:rsidRPr="00E54EF0">
        <w:rPr>
          <w:rStyle w:val="StyleBoldUnderline"/>
          <w:sz w:val="12"/>
          <w:u w:val="none"/>
        </w:rPr>
        <w:t xml:space="preserve">) HC </w:t>
      </w:r>
    </w:p>
    <w:p w:rsidR="00697493" w:rsidRPr="00E54EF0" w:rsidRDefault="00697493" w:rsidP="00697493">
      <w:pPr>
        <w:rPr>
          <w:sz w:val="12"/>
        </w:rPr>
      </w:pPr>
      <w:r w:rsidRPr="00E54EF0">
        <w:rPr>
          <w:rStyle w:val="StyleBoldUnderline"/>
        </w:rPr>
        <w:t xml:space="preserve">Russia-Cuba ties are seeing a renaissance, Valentina Matviyenko, chairwoman of Russia’s Federation Council stated during her visit to Cuba where she met with the country’s leader Raul Castro and President of Cuba’s National Assembly Esteban Lazo. Matviyenko has also praised the expansion of bilateral partnership, trade, economic, </w:t>
      </w:r>
      <w:r w:rsidRPr="00E54EF0">
        <w:rPr>
          <w:rStyle w:val="StyleBoldUnderline"/>
          <w:sz w:val="12"/>
          <w:u w:val="none"/>
        </w:rPr>
        <w:t>scientific and humanitarian</w:t>
      </w:r>
      <w:r w:rsidRPr="00E54EF0">
        <w:rPr>
          <w:rStyle w:val="StyleBoldUnderline"/>
        </w:rPr>
        <w:t xml:space="preserve"> cooperation between the countries."</w:t>
      </w:r>
      <w:r w:rsidRPr="00E54EF0">
        <w:rPr>
          <w:sz w:val="12"/>
        </w:rPr>
        <w:t>The Russian Senate delegation came to Havana to upgrade and boost parliamentary cooperation between the two countries. We discussed a number of issues during a two-hour talk, including Fidel Castro’s health, Valentina Matviyenko told reporters on her flight back to Moscow, adding that Comandante is feeling ok and is following a strict regime under tight medical supervision</w:t>
      </w:r>
      <w:r w:rsidRPr="00E54EF0">
        <w:rPr>
          <w:rStyle w:val="StyleBoldUnderline"/>
        </w:rPr>
        <w:t>." Apart from being Russia’s important strategic partner Cuba is also its good and reliable friend, Valentina Matviyenko said. "Our countries have special bonds of fraternity and mutual respect and Russia has really warm and sincere feelings for Cubans. We love our Cuban friends and are ready for cooperation. Havana and Moscow became close allies under Fidel Castro and 2013 marks 50 years since his first visit to the USSR – the event is celebrated in Moscow and some other Russian cities. Now bilateral cooperation is on the rise and is mainly focused on trade and economy. Though last year’s trade turnover accounted for some modest 220 mln dollars we have a great potential to expand it."</w:t>
      </w:r>
      <w:r w:rsidRPr="00E54EF0">
        <w:rPr>
          <w:sz w:val="12"/>
        </w:rPr>
        <w:t>The streets of Havana have many signs of long-lasting friendship like Soviet-made cars. Despite Cuba’s turn to foreign investors, the US doesn’t haste to lift its sanctions so Havana eyes working with Russia.E</w:t>
      </w:r>
      <w:r w:rsidRPr="00E54EF0">
        <w:rPr>
          <w:rStyle w:val="StyleBoldUnderline"/>
        </w:rPr>
        <w:t xml:space="preserve">steban Lazo, president of Cuba’s National Assembly, spoke about the prospects of bilateral energy cooperation, like Russia’s hand in constructing new units and supplying equipment for Cuban power plants which were built with the aid of Soviet Union.Havana also expects Moscow’s help in exploring oil in its Gulf of Mexico wells and further construction of refineries.Russia’s investments in Cuba’s oil sector are really important and we expect other Russian companies, not only Zarubezhneft, joining the process. Cuba also eyes cooperation with Russia in nickel production, tourism and agriculture as well as measures to refurbish and upgrade Mariel and Santa Cruz del Norte power plants. Russia and Cuba are long-term partners. </w:t>
      </w:r>
      <w:r w:rsidRPr="00E54EF0">
        <w:rPr>
          <w:sz w:val="12"/>
        </w:rPr>
        <w:t>Thus, Cubana air carrier uses Russian Tupolev Tu-204 planes. Cuba has imported some worth 12 mln dollar power plant equipment from Russia in the last three years and has recently resumed purchase of Russian tractors. Russian tourists are also contributing to Cuba’s economic revival - some 90,000 holiday-makers from Russia visited the Island of Freedom last year.</w:t>
      </w:r>
    </w:p>
    <w:p w:rsidR="00697493" w:rsidRPr="00E54EF0" w:rsidRDefault="00697493" w:rsidP="00697493"/>
    <w:p w:rsidR="009A70DC" w:rsidRPr="00E54EF0" w:rsidRDefault="009A70DC">
      <w:pPr>
        <w:spacing w:after="200" w:line="276" w:lineRule="auto"/>
      </w:pPr>
      <w:r w:rsidRPr="00E54EF0">
        <w:br w:type="page"/>
      </w:r>
    </w:p>
    <w:p w:rsidR="009A70DC" w:rsidRPr="00E54EF0" w:rsidRDefault="009A70DC" w:rsidP="009A70DC">
      <w:pPr>
        <w:pStyle w:val="Heading3"/>
      </w:pPr>
      <w:r w:rsidRPr="00E54EF0">
        <w:lastRenderedPageBreak/>
        <w:t>Uniqueness- US Russian Relations Up</w:t>
      </w:r>
    </w:p>
    <w:p w:rsidR="009A70DC" w:rsidRPr="00E54EF0" w:rsidRDefault="009A70DC" w:rsidP="009A70DC">
      <w:pPr>
        <w:pStyle w:val="Heading4"/>
      </w:pPr>
      <w:r w:rsidRPr="00E54EF0">
        <w:t>Relations warming</w:t>
      </w:r>
    </w:p>
    <w:p w:rsidR="009A70DC" w:rsidRPr="00E54EF0" w:rsidRDefault="009A70DC" w:rsidP="009A70DC">
      <w:pPr>
        <w:rPr>
          <w:sz w:val="12"/>
        </w:rPr>
      </w:pPr>
      <w:r w:rsidRPr="00E54EF0">
        <w:rPr>
          <w:rStyle w:val="StyleStyleBold12pt"/>
        </w:rPr>
        <w:t>Englund 5/10</w:t>
      </w:r>
      <w:r w:rsidRPr="00E54EF0">
        <w:rPr>
          <w:sz w:val="12"/>
        </w:rPr>
        <w:t>/13 – Washington Post Staff (Will Englund, “U.S., Russia finding room to talk”, May 10, 2013, http://articles.washingtonpost.com/2013-05-10/world/39158618_1_foreign-minister-sergei-lavrov-russia-chemical-weapons)</w:t>
      </w:r>
    </w:p>
    <w:p w:rsidR="009A70DC" w:rsidRPr="00E54EF0" w:rsidRDefault="009A70DC" w:rsidP="009A70DC">
      <w:pPr>
        <w:rPr>
          <w:sz w:val="12"/>
        </w:rPr>
      </w:pPr>
      <w:r w:rsidRPr="00E54EF0">
        <w:rPr>
          <w:rStyle w:val="StyleBoldUnderline"/>
        </w:rPr>
        <w:t>Even as the chill in relations between the U</w:t>
      </w:r>
      <w:r w:rsidRPr="00E54EF0">
        <w:rPr>
          <w:sz w:val="12"/>
        </w:rPr>
        <w:t xml:space="preserve">nited </w:t>
      </w:r>
      <w:r w:rsidRPr="00E54EF0">
        <w:rPr>
          <w:rStyle w:val="StyleBoldUnderline"/>
        </w:rPr>
        <w:t>S</w:t>
      </w:r>
      <w:r w:rsidRPr="00E54EF0">
        <w:rPr>
          <w:sz w:val="12"/>
        </w:rPr>
        <w:t xml:space="preserve">tates </w:t>
      </w:r>
      <w:r w:rsidRPr="00E54EF0">
        <w:rPr>
          <w:rStyle w:val="StyleBoldUnderline"/>
        </w:rPr>
        <w:t>and Russia continues, the two countries are at least talking to each other more these days</w:t>
      </w:r>
      <w:r w:rsidRPr="00E54EF0">
        <w:rPr>
          <w:sz w:val="12"/>
        </w:rPr>
        <w:t xml:space="preserve">. With Secretary of State John F. Kerry and FBI director Robert Mueller both having come here this week for substantive discussions, Russian officials seem to have borrowed a talking point from the Obama administration: </w:t>
      </w:r>
      <w:r w:rsidRPr="00E54EF0">
        <w:rPr>
          <w:rStyle w:val="StyleBoldUnderline"/>
        </w:rPr>
        <w:t>Although no one is actually using the word “reset,” the Kremlin is nonetheless promoting the idea that Russia and the U</w:t>
      </w:r>
      <w:r w:rsidRPr="00E54EF0">
        <w:rPr>
          <w:sz w:val="12"/>
        </w:rPr>
        <w:t xml:space="preserve">nited </w:t>
      </w:r>
      <w:r w:rsidRPr="00E54EF0">
        <w:rPr>
          <w:rStyle w:val="StyleBoldUnderline"/>
        </w:rPr>
        <w:t>S</w:t>
      </w:r>
      <w:r w:rsidRPr="00E54EF0">
        <w:rPr>
          <w:sz w:val="12"/>
        </w:rPr>
        <w:t xml:space="preserve">tates </w:t>
      </w:r>
      <w:r w:rsidRPr="00E54EF0">
        <w:rPr>
          <w:rStyle w:val="StyleBoldUnderline"/>
        </w:rPr>
        <w:t xml:space="preserve">can pursue productive cooperation </w:t>
      </w:r>
      <w:r w:rsidRPr="00E54EF0">
        <w:rPr>
          <w:sz w:val="12"/>
        </w:rPr>
        <w:t xml:space="preserve">where their interests coincide and agree to disagree on other matters. </w:t>
      </w:r>
      <w:r w:rsidRPr="00E54EF0">
        <w:rPr>
          <w:rStyle w:val="Emphasis"/>
        </w:rPr>
        <w:t>How far-reaching that cooperation might prove to be is an open question</w:t>
      </w:r>
      <w:r w:rsidRPr="00E54EF0">
        <w:rPr>
          <w:sz w:val="12"/>
        </w:rPr>
        <w:t xml:space="preserve">. A State Department official praised Russia’s help with “logistics” in arranging for FBI agents investigating the Boston bombings to make inquiries here. But when it comes to the substance of intelligence sharing, both sides remain wary. On Syria, likewise, Kerry’s visit ended with a pledge by the United States and Russia to sponsor a new peace conference, within the month. Foreign Minister Sergei Lavrov said American and Russian intelligence agencies will coordinate their efforts in trying to determine whether chemical weapons have been used in Syria — and by whom. But even as the countries seem to be trying to feel their way toward a resolution of the Syrian crisis — the U.S. ambassador to Syria, Robert Ford, took part in the Moscow talks — they still fundamentally disagree on the legitimacy of the Syrian government. Still, </w:t>
      </w:r>
      <w:r w:rsidRPr="00E54EF0">
        <w:rPr>
          <w:rStyle w:val="StyleBoldUnderline"/>
        </w:rPr>
        <w:t>Kerry’s visit here Tuesday and Wednesday, which included meetings with Lavrov and President Vladimir Putin, was well-received by his hosts. Russia and the U</w:t>
      </w:r>
      <w:r w:rsidRPr="00E54EF0">
        <w:rPr>
          <w:sz w:val="12"/>
        </w:rPr>
        <w:t xml:space="preserve">nited </w:t>
      </w:r>
      <w:r w:rsidRPr="00E54EF0">
        <w:rPr>
          <w:rStyle w:val="StyleBoldUnderline"/>
        </w:rPr>
        <w:t>S</w:t>
      </w:r>
      <w:r w:rsidRPr="00E54EF0">
        <w:rPr>
          <w:sz w:val="12"/>
        </w:rPr>
        <w:t xml:space="preserve">tates </w:t>
      </w:r>
      <w:r w:rsidRPr="00E54EF0">
        <w:rPr>
          <w:rStyle w:val="StyleBoldUnderline"/>
        </w:rPr>
        <w:t>have certain common interests on which the two countries can and should work together</w:t>
      </w:r>
      <w:r w:rsidRPr="00E54EF0">
        <w:rPr>
          <w:sz w:val="12"/>
        </w:rPr>
        <w:t>, Lavrov said afterwards — including not only anti-terrorism efforts, but initiatives against drug trafficking and organized crime. “</w:t>
      </w:r>
      <w:r w:rsidRPr="00E54EF0">
        <w:rPr>
          <w:rStyle w:val="StyleBoldUnderline"/>
        </w:rPr>
        <w:t xml:space="preserve">Secretary Kerry’s visit underscored that 2013 has the </w:t>
      </w:r>
      <w:r w:rsidRPr="00E54EF0">
        <w:rPr>
          <w:rStyle w:val="StyleBoldUnderline"/>
          <w:sz w:val="26"/>
        </w:rPr>
        <w:t>potential</w:t>
      </w:r>
      <w:r w:rsidRPr="00E54EF0">
        <w:rPr>
          <w:rStyle w:val="StyleBoldUnderline"/>
        </w:rPr>
        <w:t xml:space="preserve"> to produce a more productive trajectory in our bilateral relations</w:t>
      </w:r>
      <w:r w:rsidRPr="00E54EF0">
        <w:rPr>
          <w:sz w:val="12"/>
        </w:rPr>
        <w:t xml:space="preserve">,” U.S. Ambassador Michael McFaul wrote on his blog. For the past 17 months, ever since Putin began his presidential election campaign, he has been casting the United States as a patron of disorder in Russia and a threat to Russian security. Relations with Washington steadily deteriorated, as each country banned a handful of officials from the other, American adoptions of Russian orphans were barred and American aid across a spectrum of causes was rejected. Russia repeatedly blocked efforts by the United States and other countries to commit the United Nations to resolving the conflict in Syria. Both sides trace the marked change in tone to April 15, when Tom Donilon, President Obama’s security adviser, handed a letter from his boss to Putin, suggesting ways to put the relationship back on course. The Kremlin quickly promised to reply in kind. On that same day, a few hours later, the two bombs went off in Boston. When the connection to the troubles in Russia’s North Caucasus became apparent, the security services of both countries had a compelling reason to open lines of communication, at the very least. Yet all this is happening just as the Russian government itself appears to be going through a potentially serious transition, in a direction that is not at all clear. Vladislav Surkov, a deputy prime minister and once Putin’s chief ideological adviser, was forced out of his job Wednesday in what is widely seen as the most serious move so far by Putin against his onetime protege, Prime Minister Dmitry Medvedev. Putin, who has steadily betrayed a lack of respect for Medvedev since early this year, castigated Medvedev’s cabinet the day before Surkov’s resignation for its inability to get things done. Surkov, back when he was in favor, coined the idea of “sovereign democracy” as a description of Putin’s system of control from the top down. But his standing fell during last year’s political protests, and he has most recently been in a public dispute with the country’s chief criminal investigator over allegations of corruption at a new high-tech center called Skolkovo — one of Medvedev’s pet projects. Surkov’s exit illuminates public splits within the Russian ruling circle that until recently would never have been brought to light. The government announced Thursday that he is being replaced by Sergei Prikhodko, who for 16 years was the chief foreign policy adviser in the Kremlin. Some opposition leaders, who in the past castigated Surkov as a propagandist, worried nevertheless that his ouster may be a sign that hard-liners — from the military, police and Federal Security Service — have won the upper hand. At Thursday’s Victory Day parade in Red Square, Putin could be seen conferring and smiling with Defense Minister Sergei Shoigu, standing by the president’s right hand on the Kremlin reviewing stand, while Medvedev, to the left, stood slightly apart and in silence. Mikhail Prokhorov, the oligarch and Brooklyn Nets owner who ran for president last year, blogged that it was the “end of the era of sovereign democracy.” </w:t>
      </w:r>
      <w:r w:rsidRPr="00E54EF0">
        <w:rPr>
          <w:rStyle w:val="StyleBoldUnderline"/>
        </w:rPr>
        <w:t>Kerry, who was here to discuss areas where the two countries can work together, was careful to strike a balance</w:t>
      </w:r>
      <w:r w:rsidRPr="00E54EF0">
        <w:rPr>
          <w:sz w:val="12"/>
        </w:rPr>
        <w:t>. He met on Tuesday with World War II veterans preparing for the 68th anniversary of the end of the war in Europe, and he laid a wreath by the eternal flame that burns just outside the Kremlin wall. But he also met Wednesday with representatives of civil society organizations at Spaso House, the U.S. ambassador’s residence.</w:t>
      </w:r>
    </w:p>
    <w:p w:rsidR="006C2472" w:rsidRPr="00E54EF0" w:rsidRDefault="006C2472">
      <w:pPr>
        <w:spacing w:after="200" w:line="276" w:lineRule="auto"/>
      </w:pPr>
      <w:r w:rsidRPr="00E54EF0">
        <w:br w:type="page"/>
      </w:r>
    </w:p>
    <w:p w:rsidR="006C2472" w:rsidRPr="00E54EF0" w:rsidRDefault="006C2472" w:rsidP="006C2472">
      <w:pPr>
        <w:pStyle w:val="Heading3"/>
      </w:pPr>
      <w:r w:rsidRPr="00E54EF0">
        <w:lastRenderedPageBreak/>
        <w:t>Uniqueness- US Influence Down</w:t>
      </w:r>
    </w:p>
    <w:p w:rsidR="006C2472" w:rsidRPr="00E54EF0" w:rsidRDefault="006C2472" w:rsidP="006C2472">
      <w:pPr>
        <w:pStyle w:val="Heading4"/>
      </w:pPr>
      <w:r w:rsidRPr="00E54EF0">
        <w:t xml:space="preserve">US influence waning </w:t>
      </w:r>
    </w:p>
    <w:p w:rsidR="006C2472" w:rsidRPr="00E54EF0" w:rsidRDefault="006C2472" w:rsidP="006C2472">
      <w:pPr>
        <w:rPr>
          <w:sz w:val="12"/>
        </w:rPr>
      </w:pPr>
      <w:r w:rsidRPr="00E54EF0">
        <w:rPr>
          <w:rStyle w:val="StyleStyleBold12pt"/>
        </w:rPr>
        <w:t>Ben-Ami 6-5</w:t>
      </w:r>
      <w:r w:rsidRPr="00E54EF0">
        <w:rPr>
          <w:sz w:val="12"/>
        </w:rPr>
        <w:t xml:space="preserve"> (Shlomo Ben-Ami, a former Israeli foreign minister and internal security minister, is Vice President of the Toledo International Center for Peace. “Is the US Losing Latin America</w:t>
      </w:r>
      <w:proofErr w:type="gramStart"/>
      <w:r w:rsidRPr="00E54EF0">
        <w:rPr>
          <w:sz w:val="12"/>
        </w:rPr>
        <w:t>?,</w:t>
      </w:r>
      <w:proofErr w:type="gramEnd"/>
      <w:r w:rsidRPr="00E54EF0">
        <w:rPr>
          <w:sz w:val="12"/>
        </w:rPr>
        <w:t>” http://www.project-syndicate.org/commentary/the-new-nature-of-us-influence-in-latin-america-by-shlomo-ben-ami 2013)</w:t>
      </w:r>
    </w:p>
    <w:p w:rsidR="006C2472" w:rsidRPr="00E54EF0" w:rsidRDefault="006C2472" w:rsidP="006C2472">
      <w:pPr>
        <w:rPr>
          <w:sz w:val="12"/>
        </w:rPr>
      </w:pPr>
      <w:r w:rsidRPr="00E54EF0">
        <w:rPr>
          <w:rStyle w:val="StyleBoldUnderline"/>
        </w:rPr>
        <w:t xml:space="preserve"> It is a mantra increasingly heard around the world: US power is in decline</w:t>
      </w:r>
      <w:r w:rsidRPr="00E54EF0">
        <w:rPr>
          <w:sz w:val="12"/>
        </w:rPr>
        <w:t xml:space="preserve">. </w:t>
      </w:r>
      <w:r w:rsidRPr="00E54EF0">
        <w:rPr>
          <w:rStyle w:val="StyleStyleBold12pt"/>
        </w:rPr>
        <w:t>And nowhere does this seem truer than in Latin America</w:t>
      </w:r>
      <w:r w:rsidRPr="00E54EF0">
        <w:rPr>
          <w:sz w:val="12"/>
        </w:rPr>
        <w:t xml:space="preserve">. </w:t>
      </w:r>
      <w:r w:rsidRPr="00E54EF0">
        <w:rPr>
          <w:rStyle w:val="StyleBoldUnderline"/>
        </w:rPr>
        <w:t>No longer is the region regarded as America’s “backyard”; on the contrary, the continent has arguably never been so united and independent.</w:t>
      </w:r>
      <w:r w:rsidRPr="00E54EF0">
        <w:rPr>
          <w:sz w:val="12"/>
        </w:rPr>
        <w:t xml:space="preserve"> But this view fails to capture the true nature of US influence in Latin America – and elsewhere as well. </w:t>
      </w:r>
      <w:r w:rsidRPr="00E54EF0">
        <w:rPr>
          <w:rStyle w:val="StyleBoldUnderline"/>
        </w:rPr>
        <w:t>It is true that US attention to Latin America has waned in recent year</w:t>
      </w:r>
      <w:r w:rsidRPr="00E54EF0">
        <w:rPr>
          <w:sz w:val="12"/>
        </w:rPr>
        <w:t xml:space="preserve">s. President George W. Bush </w:t>
      </w:r>
      <w:r w:rsidRPr="00E54EF0">
        <w:rPr>
          <w:rStyle w:val="StyleBoldUnderline"/>
        </w:rPr>
        <w:t>was more focused on</w:t>
      </w:r>
      <w:r w:rsidRPr="00E54EF0">
        <w:rPr>
          <w:sz w:val="12"/>
        </w:rPr>
        <w:t xml:space="preserve"> his “global war on </w:t>
      </w:r>
      <w:r w:rsidRPr="00E54EF0">
        <w:rPr>
          <w:rStyle w:val="StyleBoldUnderline"/>
        </w:rPr>
        <w:t>terror</w:t>
      </w:r>
      <w:r w:rsidRPr="00E54EF0">
        <w:rPr>
          <w:sz w:val="12"/>
        </w:rPr>
        <w:t xml:space="preserve">.” His successor, Barack </w:t>
      </w:r>
      <w:r w:rsidRPr="00E54EF0">
        <w:rPr>
          <w:rStyle w:val="StyleBoldUnderline"/>
        </w:rPr>
        <w:t>Obama</w:t>
      </w:r>
      <w:r w:rsidRPr="00E54EF0">
        <w:rPr>
          <w:sz w:val="12"/>
        </w:rPr>
        <w:t xml:space="preserve">, </w:t>
      </w:r>
      <w:r w:rsidRPr="00E54EF0">
        <w:rPr>
          <w:rStyle w:val="StyleBoldUnderline"/>
        </w:rPr>
        <w:t>seemed to give the region little thought as well,</w:t>
      </w:r>
      <w:r w:rsidRPr="00E54EF0">
        <w:rPr>
          <w:sz w:val="12"/>
        </w:rPr>
        <w:t xml:space="preserve"> at least in his first term. Indeed, at the Summit of the Americas in Cartagena in April 2012</w:t>
      </w:r>
      <w:r w:rsidRPr="00E54EF0">
        <w:rPr>
          <w:rStyle w:val="StyleBoldUnderline"/>
        </w:rPr>
        <w:t>, Latin American leaders felt sufficiently confident and united to challenge US priorities in the region</w:t>
      </w:r>
      <w:r w:rsidRPr="00E54EF0">
        <w:rPr>
          <w:sz w:val="12"/>
        </w:rPr>
        <w:t>. They urged the US to lift its embargo on Cuba, claiming that it had damaged relations with the rest of the continent, and to do more to combat drug use on its own turf, through education and social work, rather than supplying arms to fight the drug lords in Latin America – a battle that all acknowledged has been an utter failure.</w:t>
      </w:r>
    </w:p>
    <w:p w:rsidR="009A70DC" w:rsidRPr="00E54EF0" w:rsidRDefault="009A70DC" w:rsidP="009A70DC"/>
    <w:p w:rsidR="009A70DC" w:rsidRPr="00E54EF0" w:rsidRDefault="009A70DC" w:rsidP="009A70DC"/>
    <w:p w:rsidR="007E6827" w:rsidRPr="00E54EF0" w:rsidRDefault="007E6827">
      <w:pPr>
        <w:spacing w:after="200" w:line="276" w:lineRule="auto"/>
      </w:pPr>
      <w:r w:rsidRPr="00E54EF0">
        <w:br w:type="page"/>
      </w:r>
    </w:p>
    <w:p w:rsidR="007E6827" w:rsidRPr="00E54EF0" w:rsidRDefault="007E6827" w:rsidP="007E6827">
      <w:pPr>
        <w:pStyle w:val="Heading3"/>
      </w:pPr>
      <w:r w:rsidRPr="00E54EF0">
        <w:lastRenderedPageBreak/>
        <w:t>AT: US Investment High</w:t>
      </w:r>
    </w:p>
    <w:p w:rsidR="007E6827" w:rsidRPr="00E54EF0" w:rsidRDefault="007E6827" w:rsidP="007E6827">
      <w:pPr>
        <w:pStyle w:val="Heading4"/>
      </w:pPr>
      <w:r w:rsidRPr="00E54EF0">
        <w:t>Engagement down – Obama pulling back from the region</w:t>
      </w:r>
    </w:p>
    <w:p w:rsidR="007E6827" w:rsidRPr="00E54EF0" w:rsidRDefault="007E6827" w:rsidP="007E6827">
      <w:pPr>
        <w:rPr>
          <w:sz w:val="14"/>
        </w:rPr>
      </w:pPr>
      <w:r w:rsidRPr="00E54EF0">
        <w:rPr>
          <w:rStyle w:val="StyleStyleBold12pt"/>
        </w:rPr>
        <w:t>Lehmann 5-30</w:t>
      </w:r>
      <w:r w:rsidRPr="00E54EF0">
        <w:rPr>
          <w:sz w:val="14"/>
        </w:rPr>
        <w:t xml:space="preserve"> (</w:t>
      </w:r>
      <w:proofErr w:type="gramStart"/>
      <w:r w:rsidRPr="00E54EF0">
        <w:rPr>
          <w:sz w:val="14"/>
        </w:rPr>
        <w:t>Catalina ,</w:t>
      </w:r>
      <w:proofErr w:type="gramEnd"/>
      <w:r w:rsidRPr="00E54EF0">
        <w:rPr>
          <w:sz w:val="14"/>
        </w:rPr>
        <w:t xml:space="preserve"> Talk Radio News Service, “Officials: Obama Has Yet To Improve U.S.-Latin America Relations,” 2013 http://www.talkradionews.com/us/2013/05/30/officials-obama-has-yet-to-improve-u-s-latin-america-relations.html#.Uc3195wmydl)</w:t>
      </w:r>
    </w:p>
    <w:p w:rsidR="007E6827" w:rsidRPr="00E54EF0" w:rsidRDefault="007E6827" w:rsidP="007E6827">
      <w:pPr>
        <w:rPr>
          <w:rStyle w:val="StyleBoldUnderline"/>
        </w:rPr>
      </w:pPr>
      <w:r w:rsidRPr="00E54EF0">
        <w:rPr>
          <w:rStyle w:val="StyleBoldUnderline"/>
        </w:rPr>
        <w:t>Latin America</w:t>
      </w:r>
      <w:r w:rsidRPr="00E54EF0">
        <w:rPr>
          <w:sz w:val="14"/>
        </w:rPr>
        <w:t xml:space="preserve">, particularly South America, </w:t>
      </w:r>
      <w:r w:rsidRPr="00E54EF0">
        <w:rPr>
          <w:rStyle w:val="StyleBoldUnderline"/>
        </w:rPr>
        <w:t>has experienced unprecedented political change in the past 15 years</w:t>
      </w:r>
      <w:r w:rsidRPr="00E54EF0">
        <w:rPr>
          <w:sz w:val="14"/>
        </w:rPr>
        <w:t xml:space="preserve"> said officials who discussed the issue during a briefing held by the Center for Economic Policy and Research. </w:t>
      </w:r>
      <w:r w:rsidRPr="00E54EF0">
        <w:rPr>
          <w:rStyle w:val="StyleBoldUnderline"/>
        </w:rPr>
        <w:t>The briefing analyzed how the Obama administration has responded to the region’s leftward shifting of political dynamics</w:t>
      </w:r>
      <w:r w:rsidRPr="00E54EF0">
        <w:rPr>
          <w:sz w:val="14"/>
        </w:rPr>
        <w:t xml:space="preserve">. In the past, </w:t>
      </w:r>
      <w:r w:rsidRPr="00E54EF0">
        <w:rPr>
          <w:rStyle w:val="StyleBoldUnderline"/>
        </w:rPr>
        <w:t>during</w:t>
      </w:r>
      <w:r w:rsidRPr="00E54EF0">
        <w:rPr>
          <w:sz w:val="14"/>
        </w:rPr>
        <w:t xml:space="preserve"> the </w:t>
      </w:r>
      <w:r w:rsidRPr="00E54EF0">
        <w:rPr>
          <w:rStyle w:val="StyleBoldUnderline"/>
        </w:rPr>
        <w:t>Bush</w:t>
      </w:r>
      <w:r w:rsidRPr="00E54EF0">
        <w:rPr>
          <w:sz w:val="14"/>
        </w:rPr>
        <w:t xml:space="preserve"> administration, </w:t>
      </w:r>
      <w:r w:rsidRPr="00E54EF0">
        <w:rPr>
          <w:rStyle w:val="StyleBoldUnderline"/>
        </w:rPr>
        <w:t>efforts were made to isolate and suppress left-leaning political movements in Latin America</w:t>
      </w:r>
      <w:r w:rsidRPr="00E54EF0">
        <w:rPr>
          <w:sz w:val="14"/>
        </w:rPr>
        <w:t xml:space="preserve">, said the officials. When President George W. Bush attended the Summit of the Americas in Argentina, his lecture was received with protests against his administration’s polices. </w:t>
      </w:r>
      <w:r w:rsidRPr="00E54EF0">
        <w:rPr>
          <w:rStyle w:val="StyleBoldUnderline"/>
        </w:rPr>
        <w:t>When</w:t>
      </w:r>
      <w:r w:rsidRPr="00E54EF0">
        <w:rPr>
          <w:sz w:val="14"/>
        </w:rPr>
        <w:t xml:space="preserve"> President Barak </w:t>
      </w:r>
      <w:r w:rsidRPr="00E54EF0">
        <w:rPr>
          <w:rStyle w:val="StyleBoldUnderline"/>
        </w:rPr>
        <w:t>Obama</w:t>
      </w:r>
      <w:r w:rsidRPr="00E54EF0">
        <w:rPr>
          <w:sz w:val="14"/>
        </w:rPr>
        <w:t xml:space="preserve"> </w:t>
      </w:r>
      <w:r w:rsidRPr="00E54EF0">
        <w:rPr>
          <w:rStyle w:val="StyleBoldUnderline"/>
        </w:rPr>
        <w:t>attended the Summit in Columbia, he spoke about the need for “equal partnerships” and “a new chapter of engagement”</w:t>
      </w:r>
      <w:r w:rsidRPr="00E54EF0">
        <w:rPr>
          <w:sz w:val="14"/>
        </w:rPr>
        <w:t xml:space="preserve"> with the countries that make up Latin America. </w:t>
      </w:r>
      <w:r w:rsidRPr="00E54EF0">
        <w:rPr>
          <w:rStyle w:val="StyleBoldUnderline"/>
        </w:rPr>
        <w:t>Leaders such as</w:t>
      </w:r>
      <w:r w:rsidRPr="00E54EF0">
        <w:rPr>
          <w:sz w:val="14"/>
        </w:rPr>
        <w:t xml:space="preserve"> President Hugo </w:t>
      </w:r>
      <w:r w:rsidRPr="00E54EF0">
        <w:rPr>
          <w:rStyle w:val="StyleBoldUnderline"/>
        </w:rPr>
        <w:t>Chavez</w:t>
      </w:r>
      <w:r w:rsidRPr="00E54EF0">
        <w:rPr>
          <w:sz w:val="14"/>
        </w:rPr>
        <w:t xml:space="preserve"> </w:t>
      </w:r>
      <w:r w:rsidRPr="00E54EF0">
        <w:rPr>
          <w:rStyle w:val="StyleBoldUnderline"/>
        </w:rPr>
        <w:t>had a new sense of hope</w:t>
      </w:r>
      <w:r w:rsidRPr="00E54EF0">
        <w:rPr>
          <w:sz w:val="14"/>
        </w:rPr>
        <w:t xml:space="preserve"> instilled after President Obama’s remarks, said CEPR Co-Director Mark Weisbrot. “When </w:t>
      </w:r>
      <w:r w:rsidRPr="00E54EF0">
        <w:rPr>
          <w:rStyle w:val="StyleBoldUnderline"/>
        </w:rPr>
        <w:t>Latin America’s left presidents watched the campaign of Barack Obama for president in 2008, they thought that they might finally see a U.S. president who would change Washington’s foreign policy in the region,”</w:t>
      </w:r>
      <w:r w:rsidRPr="00E54EF0">
        <w:rPr>
          <w:sz w:val="14"/>
        </w:rPr>
        <w:t xml:space="preserve"> said Weisbrot. </w:t>
      </w:r>
      <w:r w:rsidRPr="00E54EF0">
        <w:rPr>
          <w:rStyle w:val="StyleStyleBold12pt"/>
        </w:rPr>
        <w:t>However</w:t>
      </w:r>
      <w:r w:rsidRPr="00E54EF0">
        <w:rPr>
          <w:sz w:val="14"/>
        </w:rPr>
        <w:t xml:space="preserve">, panelists claimed that </w:t>
      </w:r>
      <w:r w:rsidRPr="00E54EF0">
        <w:rPr>
          <w:rStyle w:val="StyleStyleBold12pt"/>
        </w:rPr>
        <w:t xml:space="preserve">up to this point in time, little has been done to improve U.S.-Latin America relations. </w:t>
      </w:r>
      <w:r w:rsidRPr="00E54EF0">
        <w:rPr>
          <w:sz w:val="14"/>
        </w:rPr>
        <w:t>“</w:t>
      </w:r>
      <w:r w:rsidRPr="00E54EF0">
        <w:rPr>
          <w:rStyle w:val="StyleBoldUnderline"/>
        </w:rPr>
        <w:t>The Obama administration, like that of President Bush, does not accept that the region has changed</w:t>
      </w:r>
      <w:r w:rsidRPr="00E54EF0">
        <w:rPr>
          <w:sz w:val="14"/>
        </w:rPr>
        <w:t>, Weisbrot stated. “</w:t>
      </w:r>
      <w:r w:rsidRPr="00E54EF0">
        <w:rPr>
          <w:rStyle w:val="StyleBoldUnderline"/>
        </w:rPr>
        <w:t>That goal is to get rid of all of the left-of-center governments, partly because they tend to be more independent from Washington.”</w:t>
      </w:r>
    </w:p>
    <w:p w:rsidR="005650CD" w:rsidRPr="00E54EF0" w:rsidRDefault="005650CD">
      <w:pPr>
        <w:spacing w:after="200" w:line="276" w:lineRule="auto"/>
        <w:rPr>
          <w:rStyle w:val="StyleBoldUnderline"/>
        </w:rPr>
      </w:pPr>
      <w:r w:rsidRPr="00E54EF0">
        <w:rPr>
          <w:rStyle w:val="StyleBoldUnderline"/>
        </w:rPr>
        <w:br w:type="page"/>
      </w:r>
    </w:p>
    <w:p w:rsidR="005650CD" w:rsidRPr="00E54EF0" w:rsidRDefault="005650CD" w:rsidP="005650CD">
      <w:pPr>
        <w:pStyle w:val="Heading3"/>
      </w:pPr>
      <w:r w:rsidRPr="00E54EF0">
        <w:lastRenderedPageBreak/>
        <w:t>AT: Chavez’s Death</w:t>
      </w:r>
    </w:p>
    <w:p w:rsidR="005650CD" w:rsidRPr="00E54EF0" w:rsidRDefault="005650CD" w:rsidP="005650CD"/>
    <w:p w:rsidR="005650CD" w:rsidRPr="00E54EF0" w:rsidRDefault="005650CD" w:rsidP="005650CD">
      <w:pPr>
        <w:pStyle w:val="Heading4"/>
      </w:pPr>
      <w:r w:rsidRPr="00E54EF0">
        <w:t>Increasing influence post-Chavez</w:t>
      </w:r>
    </w:p>
    <w:p w:rsidR="005650CD" w:rsidRPr="00E54EF0" w:rsidRDefault="005650CD" w:rsidP="005650CD">
      <w:pPr>
        <w:rPr>
          <w:b/>
          <w:bCs/>
          <w:sz w:val="22"/>
          <w:u w:val="single"/>
        </w:rPr>
      </w:pPr>
      <w:r w:rsidRPr="00E54EF0">
        <w:rPr>
          <w:rStyle w:val="StyleStyleBold12pt"/>
        </w:rPr>
        <w:t>ITAR-TASS 7/2</w:t>
      </w:r>
      <w:r w:rsidRPr="00E54EF0">
        <w:rPr>
          <w:sz w:val="14"/>
        </w:rPr>
        <w:t xml:space="preserve"> – Information Telegraph Agency of Russia -- one of the world's largest international information agencies, (July 2, 2013, ITAR-TASS, Lexis Nexis, accessed 7-23-13, BH)</w:t>
      </w:r>
    </w:p>
    <w:p w:rsidR="005650CD" w:rsidRPr="00E54EF0" w:rsidRDefault="005650CD" w:rsidP="005650CD">
      <w:pPr>
        <w:rPr>
          <w:sz w:val="14"/>
        </w:rPr>
      </w:pPr>
      <w:r w:rsidRPr="00E54EF0">
        <w:rPr>
          <w:sz w:val="14"/>
        </w:rPr>
        <w:t xml:space="preserve">- </w:t>
      </w:r>
      <w:r w:rsidRPr="00E54EF0">
        <w:rPr>
          <w:rStyle w:val="StyleBoldUnderline"/>
        </w:rPr>
        <w:t xml:space="preserve">Russian President </w:t>
      </w:r>
      <w:r w:rsidRPr="00E54EF0">
        <w:rPr>
          <w:sz w:val="14"/>
        </w:rPr>
        <w:t>Vladimir</w:t>
      </w:r>
      <w:r w:rsidRPr="00E54EF0">
        <w:rPr>
          <w:rStyle w:val="StyleBoldUnderline"/>
        </w:rPr>
        <w:t xml:space="preserve"> Putin is glad that new Venezuelan President</w:t>
      </w:r>
      <w:r w:rsidRPr="00E54EF0">
        <w:rPr>
          <w:sz w:val="14"/>
        </w:rPr>
        <w:t xml:space="preserve"> Nicolas </w:t>
      </w:r>
      <w:r w:rsidRPr="00E54EF0">
        <w:rPr>
          <w:rStyle w:val="StyleBoldUnderline"/>
        </w:rPr>
        <w:t>Maduro</w:t>
      </w:r>
      <w:r w:rsidRPr="00E54EF0">
        <w:rPr>
          <w:sz w:val="14"/>
        </w:rPr>
        <w:t xml:space="preserve"> </w:t>
      </w:r>
      <w:r w:rsidRPr="00E54EF0">
        <w:rPr>
          <w:rStyle w:val="StyleBoldUnderline"/>
        </w:rPr>
        <w:t>continues the policy of his predecessor</w:t>
      </w:r>
      <w:r w:rsidRPr="00E54EF0">
        <w:rPr>
          <w:sz w:val="14"/>
        </w:rPr>
        <w:t xml:space="preserve"> Hugo Chavez </w:t>
      </w:r>
      <w:r w:rsidRPr="00E54EF0">
        <w:rPr>
          <w:rStyle w:val="StyleBoldUnderline"/>
        </w:rPr>
        <w:t>for</w:t>
      </w:r>
      <w:r w:rsidRPr="00E54EF0">
        <w:rPr>
          <w:sz w:val="14"/>
        </w:rPr>
        <w:t xml:space="preserve"> </w:t>
      </w:r>
      <w:r w:rsidRPr="00E54EF0">
        <w:rPr>
          <w:rStyle w:val="StyleBoldUnderline"/>
        </w:rPr>
        <w:t>the development of relations with Russia.</w:t>
      </w:r>
      <w:r w:rsidRPr="00E54EF0">
        <w:rPr>
          <w:rStyle w:val="StyleBoldUnderline"/>
          <w:sz w:val="12"/>
          <w:u w:val="none"/>
        </w:rPr>
        <w:t>¶</w:t>
      </w:r>
      <w:r w:rsidRPr="00E54EF0">
        <w:rPr>
          <w:rStyle w:val="StyleBoldUnderline"/>
          <w:sz w:val="12"/>
        </w:rPr>
        <w:t xml:space="preserve"> </w:t>
      </w:r>
      <w:r w:rsidRPr="00E54EF0">
        <w:rPr>
          <w:sz w:val="14"/>
        </w:rPr>
        <w:t>"As for bilateral relations, I am very glad to note that you have taken firmly the baton from your predecessor, who was one of the brightest leaders in Latin America, Hugo Chavez, and continue the development of Russian-Venezuelan relations," the Russian president said at a meeting with Maduro.</w:t>
      </w:r>
      <w:r w:rsidRPr="00E54EF0">
        <w:rPr>
          <w:sz w:val="12"/>
        </w:rPr>
        <w:t>¶</w:t>
      </w:r>
      <w:r w:rsidRPr="00E54EF0">
        <w:rPr>
          <w:sz w:val="14"/>
        </w:rPr>
        <w:t xml:space="preserve"> The Venezuelan president thanked Putin "for solidarity and personal friendship with Chavez."</w:t>
      </w:r>
      <w:r w:rsidRPr="00E54EF0">
        <w:rPr>
          <w:sz w:val="12"/>
        </w:rPr>
        <w:t>¶</w:t>
      </w:r>
      <w:r w:rsidRPr="00E54EF0">
        <w:rPr>
          <w:sz w:val="14"/>
        </w:rPr>
        <w:t xml:space="preserve"> "Chavez always showed a great respect and love for Russia, we inherited this love to Russia. We came to confirm the desire to strengthen and expand a strategic alliance with Russia," Maduro said.</w:t>
      </w:r>
      <w:r w:rsidRPr="00E54EF0">
        <w:rPr>
          <w:sz w:val="12"/>
        </w:rPr>
        <w:t>¶</w:t>
      </w:r>
      <w:r w:rsidRPr="00E54EF0">
        <w:rPr>
          <w:sz w:val="14"/>
        </w:rPr>
        <w:t xml:space="preserve"> He added that he is very glad to visit Moscow and "continue the course, which Hugo Chavez had taken."</w:t>
      </w:r>
      <w:r w:rsidRPr="00E54EF0">
        <w:rPr>
          <w:sz w:val="12"/>
        </w:rPr>
        <w:t>¶</w:t>
      </w:r>
      <w:r w:rsidRPr="00E54EF0">
        <w:rPr>
          <w:sz w:val="14"/>
        </w:rPr>
        <w:t xml:space="preserve"> "Our homeland is special in Latin </w:t>
      </w:r>
      <w:proofErr w:type="gramStart"/>
      <w:r w:rsidRPr="00E54EF0">
        <w:rPr>
          <w:sz w:val="14"/>
        </w:rPr>
        <w:t>America,</w:t>
      </w:r>
      <w:proofErr w:type="gramEnd"/>
      <w:r w:rsidRPr="00E54EF0">
        <w:rPr>
          <w:sz w:val="14"/>
        </w:rPr>
        <w:t xml:space="preserve"> this is the homeland of Simon Bolivar. Russia can hope for the homeland of Bolivar," Maduro stated.</w:t>
      </w:r>
      <w:r w:rsidRPr="00E54EF0">
        <w:rPr>
          <w:sz w:val="12"/>
        </w:rPr>
        <w:t>¶</w:t>
      </w:r>
      <w:r w:rsidRPr="00E54EF0">
        <w:rPr>
          <w:sz w:val="14"/>
        </w:rPr>
        <w:t xml:space="preserve"> Putin noted that he is aware of the plans of the Venezuelan leader to attend a festive event, which will be devoted to the naming of a Moscow street after Chavez on Tuesday. "For us this is a very important event," Maduro thanked.</w:t>
      </w:r>
      <w:r w:rsidRPr="00E54EF0">
        <w:rPr>
          <w:sz w:val="12"/>
        </w:rPr>
        <w:t>¶</w:t>
      </w:r>
      <w:r w:rsidRPr="00E54EF0">
        <w:rPr>
          <w:sz w:val="14"/>
        </w:rPr>
        <w:t xml:space="preserve"> </w:t>
      </w:r>
      <w:r w:rsidRPr="00E54EF0">
        <w:rPr>
          <w:rStyle w:val="StyleBoldUnderline"/>
        </w:rPr>
        <w:t>The Russian president noted that "Russian-Venezuelan trade and economic relations entered a new level of two billion dollars." "Our companies have a major investment plan of over 20 billion dollars,"</w:t>
      </w:r>
      <w:r w:rsidRPr="00E54EF0">
        <w:rPr>
          <w:sz w:val="14"/>
        </w:rPr>
        <w:t xml:space="preserve"> Putin noted. In his view</w:t>
      </w:r>
      <w:r w:rsidRPr="00E54EF0">
        <w:rPr>
          <w:rStyle w:val="StyleBoldUnderline"/>
        </w:rPr>
        <w:t>, the two countries are working successfully over the diversification of bilateral contacts.</w:t>
      </w:r>
      <w:r w:rsidRPr="00E54EF0">
        <w:rPr>
          <w:rStyle w:val="StyleBoldUnderline"/>
          <w:sz w:val="12"/>
          <w:u w:val="none"/>
        </w:rPr>
        <w:t>¶</w:t>
      </w:r>
      <w:r w:rsidRPr="00E54EF0">
        <w:rPr>
          <w:rStyle w:val="StyleBoldUnderline"/>
          <w:sz w:val="12"/>
        </w:rPr>
        <w:t xml:space="preserve"> </w:t>
      </w:r>
      <w:r w:rsidRPr="00E54EF0">
        <w:rPr>
          <w:sz w:val="14"/>
        </w:rPr>
        <w:t xml:space="preserve">The Venezuelan president confirmed that "for the last few decades we have built the whole map of relations in different spheres." In his view, </w:t>
      </w:r>
      <w:r w:rsidRPr="00E54EF0">
        <w:rPr>
          <w:rStyle w:val="StyleBoldUnderline"/>
        </w:rPr>
        <w:t>Russia and Venezuela "are advancing perfectly in the energy sphere, oil, gas, equipment, and</w:t>
      </w:r>
      <w:r w:rsidRPr="00E54EF0">
        <w:rPr>
          <w:rStyle w:val="StyleStyleBold12pt"/>
        </w:rPr>
        <w:t xml:space="preserve"> </w:t>
      </w:r>
      <w:r w:rsidRPr="00E54EF0">
        <w:rPr>
          <w:rStyle w:val="StyleBoldUnderline"/>
        </w:rPr>
        <w:t>cooperation in the military sphere is developing at a good pace, the relations in the financial sector, the agrarian and industrial complex, education and culture are developing."</w:t>
      </w:r>
      <w:r w:rsidRPr="00E54EF0">
        <w:rPr>
          <w:rStyle w:val="StyleBoldUnderline"/>
          <w:sz w:val="12"/>
          <w:u w:val="none"/>
        </w:rPr>
        <w:t>¶</w:t>
      </w:r>
      <w:r w:rsidRPr="00E54EF0">
        <w:rPr>
          <w:rStyle w:val="StyleBoldUnderline"/>
        </w:rPr>
        <w:t xml:space="preserve"> "We have 14 trends, 63 issues, on which we are working</w:t>
      </w:r>
      <w:r w:rsidRPr="00E54EF0">
        <w:rPr>
          <w:sz w:val="14"/>
        </w:rPr>
        <w:t xml:space="preserve">," Nicolas </w:t>
      </w:r>
      <w:r w:rsidRPr="00E54EF0">
        <w:rPr>
          <w:rStyle w:val="StyleBoldUnderline"/>
        </w:rPr>
        <w:t>Maduro said</w:t>
      </w:r>
      <w:r w:rsidRPr="00E54EF0">
        <w:rPr>
          <w:sz w:val="14"/>
        </w:rPr>
        <w:t xml:space="preserve"> in conclusion.</w:t>
      </w:r>
    </w:p>
    <w:p w:rsidR="008743CE" w:rsidRPr="00E54EF0" w:rsidRDefault="008743CE" w:rsidP="005650CD">
      <w:pPr>
        <w:rPr>
          <w:sz w:val="14"/>
        </w:rPr>
      </w:pPr>
    </w:p>
    <w:p w:rsidR="008743CE" w:rsidRPr="00E54EF0" w:rsidRDefault="008743CE" w:rsidP="008743CE">
      <w:pPr>
        <w:pStyle w:val="Heading4"/>
      </w:pPr>
      <w:r w:rsidRPr="00E54EF0">
        <w:t>They’ll fight hard for contracts</w:t>
      </w:r>
    </w:p>
    <w:p w:rsidR="008743CE" w:rsidRPr="00E54EF0" w:rsidRDefault="008743CE" w:rsidP="008743CE">
      <w:pPr>
        <w:rPr>
          <w:sz w:val="16"/>
        </w:rPr>
      </w:pPr>
      <w:r w:rsidRPr="00E54EF0">
        <w:rPr>
          <w:rStyle w:val="StyleStyleBold12pt"/>
        </w:rPr>
        <w:t>Bratersky 3/10</w:t>
      </w:r>
      <w:r w:rsidRPr="00E54EF0">
        <w:rPr>
          <w:sz w:val="16"/>
        </w:rPr>
        <w:t xml:space="preserve"> (Alexander, news reporter for The Moscow Times, wrote “Kremlin to protect Venezuelan interests even if opposition wins” </w:t>
      </w:r>
      <w:hyperlink r:id="rId20" w:history="1">
        <w:r w:rsidRPr="00E54EF0">
          <w:rPr>
            <w:rStyle w:val="Hyperlink"/>
            <w:sz w:val="16"/>
          </w:rPr>
          <w:t>http://www.themoscowtimes.com/news/article/kremlin-to-protect-venezuelan-interests-even-if-opposition-wins/476687.html</w:t>
        </w:r>
      </w:hyperlink>
      <w:r w:rsidRPr="00E54EF0">
        <w:rPr>
          <w:sz w:val="16"/>
        </w:rPr>
        <w:t xml:space="preserve"> </w:t>
      </w:r>
      <w:r w:rsidRPr="00E54EF0">
        <w:rPr>
          <w:sz w:val="12"/>
        </w:rPr>
        <w:t>¶</w:t>
      </w:r>
      <w:r w:rsidRPr="00E54EF0">
        <w:rPr>
          <w:sz w:val="16"/>
        </w:rPr>
        <w:t xml:space="preserve"> 2013 Accessed on 6/28/13)</w:t>
      </w:r>
    </w:p>
    <w:p w:rsidR="008743CE" w:rsidRPr="00E54EF0" w:rsidRDefault="008743CE" w:rsidP="008743CE">
      <w:pPr>
        <w:rPr>
          <w:sz w:val="16"/>
        </w:rPr>
      </w:pPr>
      <w:r w:rsidRPr="00E54EF0">
        <w:rPr>
          <w:sz w:val="12"/>
        </w:rPr>
        <w:t>¶</w:t>
      </w:r>
      <w:r w:rsidRPr="00E54EF0">
        <w:rPr>
          <w:sz w:val="16"/>
        </w:rPr>
        <w:t xml:space="preserve"> &lt;</w:t>
      </w:r>
      <w:r w:rsidRPr="00E54EF0">
        <w:rPr>
          <w:rStyle w:val="StyleBoldUnderline"/>
        </w:rPr>
        <w:t>Russian ties with Venezuela will not remain as close as under the late President Hugo Chavez, but the Kremlin will be able to protect its interests even if the opposition wins, analysts and government officials said.</w:t>
      </w:r>
      <w:r w:rsidRPr="00E54EF0">
        <w:rPr>
          <w:sz w:val="12"/>
        </w:rPr>
        <w:t>¶</w:t>
      </w:r>
      <w:r w:rsidRPr="00E54EF0">
        <w:rPr>
          <w:b/>
          <w:sz w:val="12"/>
          <w:u w:val="single"/>
        </w:rPr>
        <w:t xml:space="preserve"> </w:t>
      </w:r>
      <w:r w:rsidRPr="00E54EF0">
        <w:rPr>
          <w:sz w:val="12"/>
        </w:rPr>
        <w:t>¶</w:t>
      </w:r>
      <w:r w:rsidRPr="00E54EF0">
        <w:rPr>
          <w:sz w:val="16"/>
        </w:rPr>
        <w:t xml:space="preserve"> Russia raised the profile of its delegation sent for Chavez's funeral, signaling that it wants to maintain strong ties with the country's new leadership.</w:t>
      </w:r>
      <w:r w:rsidRPr="00E54EF0">
        <w:rPr>
          <w:sz w:val="12"/>
        </w:rPr>
        <w:t>¶</w:t>
      </w:r>
      <w:r w:rsidRPr="00E54EF0">
        <w:rPr>
          <w:sz w:val="16"/>
        </w:rPr>
        <w:t xml:space="preserve"> </w:t>
      </w:r>
      <w:r w:rsidRPr="00E54EF0">
        <w:rPr>
          <w:sz w:val="12"/>
        </w:rPr>
        <w:t>¶</w:t>
      </w:r>
      <w:r w:rsidRPr="00E54EF0">
        <w:rPr>
          <w:sz w:val="16"/>
        </w:rPr>
        <w:t xml:space="preserve"> Federation Council Speaker Valentina Matviyenko, who was the most senior Russian representative, and Foreign Minister Sergei Lavrov were included in the delegation at the last minute, Russian media reported, citing government sources.</w:t>
      </w:r>
      <w:r w:rsidRPr="00E54EF0">
        <w:rPr>
          <w:sz w:val="12"/>
        </w:rPr>
        <w:t>¶</w:t>
      </w:r>
      <w:r w:rsidRPr="00E54EF0">
        <w:rPr>
          <w:sz w:val="16"/>
        </w:rPr>
        <w:t xml:space="preserve"> </w:t>
      </w:r>
      <w:r w:rsidRPr="00E54EF0">
        <w:rPr>
          <w:sz w:val="12"/>
        </w:rPr>
        <w:t>¶</w:t>
      </w:r>
      <w:r w:rsidRPr="00E54EF0">
        <w:rPr>
          <w:sz w:val="16"/>
        </w:rPr>
        <w:t xml:space="preserve"> The members also included Rosneft CEO Igor Sechin, who was previously expected to head the delegation, Russian Technologies CEO Sergei Chemezov and Industry and Trade Minister Denis Manturov.</w:t>
      </w:r>
      <w:r w:rsidRPr="00E54EF0">
        <w:rPr>
          <w:sz w:val="12"/>
        </w:rPr>
        <w:t>¶</w:t>
      </w:r>
      <w:r w:rsidRPr="00E54EF0">
        <w:rPr>
          <w:sz w:val="16"/>
        </w:rPr>
        <w:t xml:space="preserve"> </w:t>
      </w:r>
      <w:r w:rsidRPr="00E54EF0">
        <w:rPr>
          <w:sz w:val="12"/>
        </w:rPr>
        <w:t>¶</w:t>
      </w:r>
      <w:r w:rsidRPr="00E54EF0">
        <w:rPr>
          <w:sz w:val="16"/>
        </w:rPr>
        <w:t xml:space="preserve"> Matviyenko, a former Young Communist League official, said in a televised speech Friday that Chavez had been "fighting for the bright future of his country," a popular Soviet-era phrase featured in the obituaries of foreign communist leaders.</w:t>
      </w:r>
      <w:r w:rsidRPr="00E54EF0">
        <w:rPr>
          <w:sz w:val="12"/>
        </w:rPr>
        <w:t>¶</w:t>
      </w:r>
      <w:r w:rsidRPr="00E54EF0">
        <w:rPr>
          <w:sz w:val="16"/>
        </w:rPr>
        <w:t xml:space="preserve"> </w:t>
      </w:r>
      <w:r w:rsidRPr="00E54EF0">
        <w:rPr>
          <w:sz w:val="12"/>
        </w:rPr>
        <w:t>¶</w:t>
      </w:r>
      <w:r w:rsidRPr="00E54EF0">
        <w:rPr>
          <w:sz w:val="16"/>
        </w:rPr>
        <w:t xml:space="preserve"> Local officials also contributed to this mood, comparing Chavez to Vladimir Lenin, the founder of Soviet Russia. In a fashion similar to communist leaders and Egyptian pharaohs, Chavez will be embalmed and preserved in a special tomb, acting President Nicolas Maduro said last week.</w:t>
      </w:r>
      <w:r w:rsidRPr="00E54EF0">
        <w:rPr>
          <w:sz w:val="12"/>
        </w:rPr>
        <w:t>¶</w:t>
      </w:r>
      <w:r w:rsidRPr="00E54EF0">
        <w:rPr>
          <w:sz w:val="16"/>
        </w:rPr>
        <w:t xml:space="preserve"> </w:t>
      </w:r>
      <w:r w:rsidRPr="00E54EF0">
        <w:rPr>
          <w:sz w:val="12"/>
        </w:rPr>
        <w:t>¶</w:t>
      </w:r>
      <w:r w:rsidRPr="00E54EF0">
        <w:rPr>
          <w:sz w:val="16"/>
        </w:rPr>
        <w:t xml:space="preserve"> Analysts said Russian embalming experts might advise Venezuelan medics on the issue, because the country has vast experience in the matter.</w:t>
      </w:r>
      <w:r w:rsidRPr="00E54EF0">
        <w:rPr>
          <w:sz w:val="12"/>
        </w:rPr>
        <w:t>¶</w:t>
      </w:r>
      <w:r w:rsidRPr="00E54EF0">
        <w:rPr>
          <w:sz w:val="16"/>
        </w:rPr>
        <w:t xml:space="preserve"> </w:t>
      </w:r>
      <w:r w:rsidRPr="00E54EF0">
        <w:rPr>
          <w:sz w:val="12"/>
        </w:rPr>
        <w:t>¶</w:t>
      </w:r>
      <w:r w:rsidRPr="00E54EF0">
        <w:rPr>
          <w:sz w:val="16"/>
        </w:rPr>
        <w:t xml:space="preserve"> Chavez's body will remain on display for over a week before the embalming procedures begin.</w:t>
      </w:r>
      <w:r w:rsidRPr="00E54EF0">
        <w:rPr>
          <w:sz w:val="12"/>
        </w:rPr>
        <w:t>¶</w:t>
      </w:r>
      <w:r w:rsidRPr="00E54EF0">
        <w:rPr>
          <w:sz w:val="16"/>
        </w:rPr>
        <w:t xml:space="preserve"> </w:t>
      </w:r>
      <w:r w:rsidRPr="00E54EF0">
        <w:rPr>
          <w:sz w:val="12"/>
        </w:rPr>
        <w:t>¶</w:t>
      </w:r>
      <w:r w:rsidRPr="00E54EF0">
        <w:rPr>
          <w:sz w:val="16"/>
        </w:rPr>
        <w:t xml:space="preserve"> Emotions ran high as thousands of mourners flooded the streets of Caracas, echoing the 1953 funeral of Josef Stalin, who died on the same day as the Venezuelan president. Belarusian leader Alexander Lukashenko, who arrived to the ceremony with his teenage son Nikolai, even shed some tears.</w:t>
      </w:r>
      <w:r w:rsidRPr="00E54EF0">
        <w:rPr>
          <w:sz w:val="12"/>
        </w:rPr>
        <w:t>¶</w:t>
      </w:r>
      <w:r w:rsidRPr="00E54EF0">
        <w:rPr>
          <w:sz w:val="16"/>
        </w:rPr>
        <w:t xml:space="preserve"> </w:t>
      </w:r>
      <w:r w:rsidRPr="00E54EF0">
        <w:rPr>
          <w:sz w:val="12"/>
        </w:rPr>
        <w:t>¶</w:t>
      </w:r>
      <w:r w:rsidRPr="00E54EF0">
        <w:rPr>
          <w:sz w:val="16"/>
        </w:rPr>
        <w:t xml:space="preserve"> </w:t>
      </w:r>
      <w:r w:rsidRPr="00E54EF0">
        <w:rPr>
          <w:rStyle w:val="StyleBoldUnderline"/>
        </w:rPr>
        <w:t>But as Venezuelans bid farewell to the president, senior members of the Russian delegation were likely concerned about the future of bilateral economic relations.</w:t>
      </w:r>
      <w:r w:rsidRPr="00E54EF0">
        <w:rPr>
          <w:sz w:val="12"/>
        </w:rPr>
        <w:t>¶</w:t>
      </w:r>
      <w:r w:rsidRPr="00E54EF0">
        <w:rPr>
          <w:b/>
          <w:sz w:val="12"/>
          <w:u w:val="single"/>
        </w:rPr>
        <w:t xml:space="preserve"> </w:t>
      </w:r>
      <w:r w:rsidRPr="00E54EF0">
        <w:rPr>
          <w:sz w:val="12"/>
        </w:rPr>
        <w:t>¶</w:t>
      </w:r>
      <w:r w:rsidRPr="00E54EF0">
        <w:rPr>
          <w:sz w:val="16"/>
        </w:rPr>
        <w:t xml:space="preserve"> "I hope that Chavez's heritage will further strengthen our relationship," Lavrov said Saturday in an interview with television channel Rossia.</w:t>
      </w:r>
      <w:r w:rsidRPr="00E54EF0">
        <w:rPr>
          <w:sz w:val="12"/>
        </w:rPr>
        <w:t>¶</w:t>
      </w:r>
      <w:r w:rsidRPr="00E54EF0">
        <w:rPr>
          <w:sz w:val="16"/>
        </w:rPr>
        <w:t xml:space="preserve"> </w:t>
      </w:r>
      <w:r w:rsidRPr="00E54EF0">
        <w:rPr>
          <w:sz w:val="12"/>
        </w:rPr>
        <w:t>¶</w:t>
      </w:r>
      <w:r w:rsidRPr="00E54EF0">
        <w:rPr>
          <w:sz w:val="16"/>
        </w:rPr>
        <w:t xml:space="preserve"> </w:t>
      </w:r>
      <w:r w:rsidRPr="00E54EF0">
        <w:rPr>
          <w:rStyle w:val="StyleBoldUnderline"/>
        </w:rPr>
        <w:t>"We will work even more actively [with Venezuela]," said Sechin,</w:t>
      </w:r>
      <w:r w:rsidRPr="00E54EF0">
        <w:rPr>
          <w:sz w:val="16"/>
        </w:rPr>
        <w:t xml:space="preserve"> who was shown with a badge featuring the late Venezuelan president. He called Chavez a "great person."</w:t>
      </w:r>
      <w:r w:rsidRPr="00E54EF0">
        <w:rPr>
          <w:sz w:val="12"/>
        </w:rPr>
        <w:t>¶</w:t>
      </w:r>
      <w:r w:rsidRPr="00E54EF0">
        <w:rPr>
          <w:sz w:val="16"/>
        </w:rPr>
        <w:t xml:space="preserve"> </w:t>
      </w:r>
      <w:r w:rsidRPr="00E54EF0">
        <w:rPr>
          <w:sz w:val="12"/>
        </w:rPr>
        <w:t>¶</w:t>
      </w:r>
      <w:r w:rsidRPr="00E54EF0">
        <w:rPr>
          <w:sz w:val="16"/>
        </w:rPr>
        <w:t xml:space="preserve"> </w:t>
      </w:r>
      <w:r w:rsidRPr="00E54EF0">
        <w:rPr>
          <w:rStyle w:val="StyleBoldUnderline"/>
        </w:rPr>
        <w:t>Sechin, seen as a key promoter of a strategic partnership with Venezuela, has a lot to lose if the Latin American nation drastically changes its foreign policy after the next presidential election</w:t>
      </w:r>
      <w:r w:rsidRPr="00E54EF0">
        <w:rPr>
          <w:sz w:val="16"/>
        </w:rPr>
        <w:t>, scheduled for April 14.</w:t>
      </w:r>
      <w:r w:rsidRPr="00E54EF0">
        <w:rPr>
          <w:sz w:val="12"/>
        </w:rPr>
        <w:t>¶</w:t>
      </w:r>
      <w:r w:rsidRPr="00E54EF0">
        <w:rPr>
          <w:sz w:val="16"/>
        </w:rPr>
        <w:t xml:space="preserve"> </w:t>
      </w:r>
      <w:r w:rsidRPr="00E54EF0">
        <w:rPr>
          <w:sz w:val="12"/>
        </w:rPr>
        <w:t>¶</w:t>
      </w:r>
      <w:r w:rsidRPr="00E54EF0">
        <w:rPr>
          <w:sz w:val="16"/>
        </w:rPr>
        <w:t xml:space="preserve"> </w:t>
      </w:r>
      <w:r w:rsidRPr="00E54EF0">
        <w:rPr>
          <w:rStyle w:val="StyleBoldUnderline"/>
        </w:rPr>
        <w:t>Sechin's Rosneft is engaged in a long-term partnership with Venezuela's state-owned oil giant PDVSA, with the two companies developing the Junin-6 heavy oil field jointly with Russian oil major LUKoil. Rosneft has pledged to invest $10 billion in the field's development.</w:t>
      </w:r>
      <w:r w:rsidRPr="00E54EF0">
        <w:rPr>
          <w:sz w:val="12"/>
        </w:rPr>
        <w:t>¶</w:t>
      </w:r>
      <w:r w:rsidRPr="00E54EF0">
        <w:rPr>
          <w:b/>
          <w:sz w:val="12"/>
          <w:u w:val="single"/>
        </w:rPr>
        <w:t xml:space="preserve"> </w:t>
      </w:r>
      <w:r w:rsidRPr="00E54EF0">
        <w:rPr>
          <w:sz w:val="12"/>
        </w:rPr>
        <w:t>¶</w:t>
      </w:r>
      <w:r w:rsidRPr="00E54EF0">
        <w:rPr>
          <w:sz w:val="16"/>
        </w:rPr>
        <w:t xml:space="preserve"> </w:t>
      </w:r>
      <w:r w:rsidRPr="00E54EF0">
        <w:rPr>
          <w:rStyle w:val="StyleBoldUnderline"/>
        </w:rPr>
        <w:t xml:space="preserve">LUKoil vice president Andrei Kuzyayev said Friday that the company would increase its oil production in Venezuela if the situation in the country was stable and investment friendly, </w:t>
      </w:r>
      <w:proofErr w:type="gramStart"/>
      <w:r w:rsidRPr="00E54EF0">
        <w:rPr>
          <w:rStyle w:val="StyleBoldUnderline"/>
        </w:rPr>
        <w:t>Reuters</w:t>
      </w:r>
      <w:proofErr w:type="gramEnd"/>
      <w:r w:rsidRPr="00E54EF0">
        <w:rPr>
          <w:rStyle w:val="StyleBoldUnderline"/>
        </w:rPr>
        <w:t xml:space="preserve"> reported.</w:t>
      </w:r>
      <w:r w:rsidRPr="00E54EF0">
        <w:rPr>
          <w:sz w:val="12"/>
        </w:rPr>
        <w:t>¶</w:t>
      </w:r>
      <w:r w:rsidRPr="00E54EF0">
        <w:rPr>
          <w:b/>
          <w:sz w:val="12"/>
          <w:u w:val="single"/>
        </w:rPr>
        <w:t xml:space="preserve"> </w:t>
      </w:r>
      <w:r w:rsidRPr="00E54EF0">
        <w:rPr>
          <w:sz w:val="12"/>
        </w:rPr>
        <w:t>¶</w:t>
      </w:r>
      <w:r w:rsidRPr="00E54EF0">
        <w:rPr>
          <w:sz w:val="16"/>
        </w:rPr>
        <w:t xml:space="preserve"> </w:t>
      </w:r>
      <w:r w:rsidRPr="00E54EF0">
        <w:rPr>
          <w:rStyle w:val="StyleBoldUnderline"/>
        </w:rPr>
        <w:t xml:space="preserve">Russian authorities hope that Maduro will win the election. But some experts said that even if opposition candidate Henrique Capriles Radonski wins, Russia will be able to retain its oil contracts, </w:t>
      </w:r>
      <w:r w:rsidRPr="00E54EF0">
        <w:rPr>
          <w:sz w:val="16"/>
        </w:rPr>
        <w:t>despite facing competition from foreign companies. Capriles, some of whose ancestors were born in the Russian Empire, was officially named a presidential candidate, RIA-Novosti reported Sunday.&gt;</w:t>
      </w:r>
    </w:p>
    <w:p w:rsidR="008743CE" w:rsidRPr="00E54EF0" w:rsidRDefault="008743CE" w:rsidP="005650CD">
      <w:pPr>
        <w:rPr>
          <w:sz w:val="14"/>
        </w:rPr>
      </w:pPr>
    </w:p>
    <w:p w:rsidR="005650CD" w:rsidRPr="00E54EF0" w:rsidRDefault="005650CD" w:rsidP="005650CD"/>
    <w:p w:rsidR="007E6827" w:rsidRPr="00E54EF0" w:rsidRDefault="007E6827" w:rsidP="007E6827"/>
    <w:p w:rsidR="00A0192A" w:rsidRPr="00E54EF0" w:rsidRDefault="00A0192A" w:rsidP="00A0192A"/>
    <w:p w:rsidR="00701E2E" w:rsidRPr="00E54EF0" w:rsidRDefault="00701E2E">
      <w:pPr>
        <w:spacing w:after="200" w:line="276" w:lineRule="auto"/>
      </w:pPr>
      <w:r w:rsidRPr="00E54EF0">
        <w:br w:type="page"/>
      </w:r>
    </w:p>
    <w:p w:rsidR="00701E2E" w:rsidRPr="00E54EF0" w:rsidRDefault="00701E2E" w:rsidP="00701E2E">
      <w:pPr>
        <w:pStyle w:val="Heading2"/>
      </w:pPr>
      <w:r w:rsidRPr="00E54EF0">
        <w:lastRenderedPageBreak/>
        <w:t>Links</w:t>
      </w:r>
    </w:p>
    <w:p w:rsidR="00701E2E" w:rsidRPr="00E54EF0" w:rsidRDefault="00701E2E">
      <w:pPr>
        <w:spacing w:after="200" w:line="276" w:lineRule="auto"/>
      </w:pPr>
      <w:r w:rsidRPr="00E54EF0">
        <w:br w:type="page"/>
      </w:r>
    </w:p>
    <w:p w:rsidR="00701E2E" w:rsidRPr="00E54EF0" w:rsidRDefault="00701E2E" w:rsidP="00701E2E">
      <w:pPr>
        <w:pStyle w:val="Heading3"/>
      </w:pPr>
      <w:r w:rsidRPr="00E54EF0">
        <w:lastRenderedPageBreak/>
        <w:t>Link</w:t>
      </w:r>
      <w:r w:rsidR="000E6AFE" w:rsidRPr="00E54EF0">
        <w:t>- Generic</w:t>
      </w:r>
    </w:p>
    <w:p w:rsidR="00701E2E" w:rsidRPr="00E54EF0" w:rsidRDefault="00701E2E" w:rsidP="00701E2E"/>
    <w:p w:rsidR="00701E2E" w:rsidRPr="00E54EF0" w:rsidRDefault="00F54026" w:rsidP="00F54026">
      <w:pPr>
        <w:pStyle w:val="Heading4"/>
      </w:pPr>
      <w:r w:rsidRPr="00E54EF0">
        <w:t>Russia influence in Latin America surging – increased US investment in the region sparks backlash</w:t>
      </w:r>
    </w:p>
    <w:p w:rsidR="00701E2E" w:rsidRPr="00E54EF0" w:rsidRDefault="00701E2E" w:rsidP="00701E2E">
      <w:pPr>
        <w:rPr>
          <w:sz w:val="14"/>
        </w:rPr>
      </w:pPr>
      <w:r w:rsidRPr="00E54EF0">
        <w:rPr>
          <w:rStyle w:val="StyleStyleBold12pt"/>
        </w:rPr>
        <w:t>Wells ’13</w:t>
      </w:r>
      <w:r w:rsidRPr="00E54EF0">
        <w:rPr>
          <w:sz w:val="14"/>
        </w:rPr>
        <w:t xml:space="preserve"> (April 26, 2013, Miriam, InSight Crime, “Should Russian Anti-Drug Aid to LatAm Worry the US?”</w:t>
      </w:r>
      <w:proofErr w:type="gramStart"/>
      <w:r w:rsidRPr="00E54EF0">
        <w:rPr>
          <w:sz w:val="14"/>
        </w:rPr>
        <w:t xml:space="preserve">, </w:t>
      </w:r>
      <w:proofErr w:type="gramEnd"/>
      <w:r w:rsidR="005650CD" w:rsidRPr="00E54EF0">
        <w:fldChar w:fldCharType="begin"/>
      </w:r>
      <w:r w:rsidR="005650CD" w:rsidRPr="00E54EF0">
        <w:instrText xml:space="preserve"> HYPERLINK "http://www.insightcrime.org/news-analysis/should-russian-drug-aid-latam-worry-us" </w:instrText>
      </w:r>
      <w:r w:rsidR="005650CD" w:rsidRPr="00E54EF0">
        <w:fldChar w:fldCharType="separate"/>
      </w:r>
      <w:r w:rsidRPr="00E54EF0">
        <w:rPr>
          <w:rStyle w:val="Hyperlink"/>
          <w:sz w:val="14"/>
        </w:rPr>
        <w:t>http://www.insightcrime.org/news-analysis/should-russian-drug-aid-latam-worry-us</w:t>
      </w:r>
      <w:r w:rsidR="005650CD" w:rsidRPr="00E54EF0">
        <w:rPr>
          <w:rStyle w:val="Hyperlink"/>
          <w:sz w:val="14"/>
        </w:rPr>
        <w:fldChar w:fldCharType="end"/>
      </w:r>
      <w:r w:rsidRPr="00E54EF0">
        <w:rPr>
          <w:sz w:val="14"/>
        </w:rPr>
        <w:t>)</w:t>
      </w:r>
    </w:p>
    <w:p w:rsidR="00697493" w:rsidRDefault="00701E2E" w:rsidP="00701E2E">
      <w:pPr>
        <w:rPr>
          <w:rStyle w:val="StyleBoldUnderline"/>
        </w:rPr>
      </w:pPr>
      <w:r w:rsidRPr="00E54EF0">
        <w:rPr>
          <w:rStyle w:val="StyleBoldUnderline"/>
        </w:rPr>
        <w:t>Russian involvement in Latin America has been growing for several years, particularly in left-leaning countries</w:t>
      </w:r>
      <w:r w:rsidRPr="00E54EF0">
        <w:rPr>
          <w:sz w:val="14"/>
        </w:rPr>
        <w:t>, a harkback to the Soviet era which has led some to</w:t>
      </w:r>
      <w:r w:rsidRPr="00E54EF0">
        <w:rPr>
          <w:rStyle w:val="StyleBoldUnderline"/>
        </w:rPr>
        <w:t xml:space="preserve"> suggest the alliances are more about geopolitics than fighting drug trafficking</w:t>
      </w:r>
      <w:r w:rsidRPr="00E54EF0">
        <w:rPr>
          <w:sz w:val="14"/>
        </w:rPr>
        <w:t xml:space="preserve">. However, </w:t>
      </w:r>
      <w:r w:rsidRPr="00E54EF0">
        <w:rPr>
          <w:rStyle w:val="StyleBoldUnderline"/>
        </w:rPr>
        <w:t>anti-drugs cooperation also has major economic benefits to Russia, particularly in terms of arms sales</w:t>
      </w:r>
      <w:r w:rsidRPr="00E54EF0">
        <w:rPr>
          <w:sz w:val="14"/>
        </w:rPr>
        <w:t xml:space="preserve">, which have soared in the last 10 years. </w:t>
      </w:r>
      <w:r w:rsidRPr="00E54EF0">
        <w:rPr>
          <w:rStyle w:val="StyleBoldUnderline"/>
        </w:rPr>
        <w:t>In 2009 Russia took the United States' place as the main supplier of arms to Latin America</w:t>
      </w:r>
      <w:r w:rsidRPr="00E54EF0">
        <w:rPr>
          <w:sz w:val="14"/>
        </w:rPr>
        <w:t xml:space="preserve"> for the first time, with sales totalling $5.4 billion. </w:t>
      </w:r>
      <w:r w:rsidRPr="00E54EF0">
        <w:rPr>
          <w:rStyle w:val="StyleBoldUnderline"/>
        </w:rPr>
        <w:t>Russian arms sales to Latin America grew 900 percent between 2004 and 2009</w:t>
      </w:r>
      <w:r w:rsidRPr="00E54EF0">
        <w:rPr>
          <w:sz w:val="14"/>
        </w:rPr>
        <w:t>, according to Russian newspaper Pravda. "</w:t>
      </w:r>
      <w:r w:rsidRPr="00E54EF0">
        <w:rPr>
          <w:rStyle w:val="StyleBoldUnderline"/>
        </w:rPr>
        <w:t xml:space="preserve">We are getting back forgotten, old Soviet markets, </w:t>
      </w:r>
      <w:r w:rsidRPr="00E54EF0">
        <w:rPr>
          <w:sz w:val="14"/>
        </w:rPr>
        <w:t xml:space="preserve">like Peru, for example," Russia's director of Military Sales Services, Alexander Fomin, said last month. Ties between Latin America and Russia began to deepen in earnest in 2008 when then-Russian President Dmitry Medvedev carried out a Latin American tour in his first year in office, visiting Peru, Brazil, Venezuela and Cuba. </w:t>
      </w:r>
      <w:r w:rsidRPr="00E54EF0">
        <w:rPr>
          <w:rStyle w:val="StyleBoldUnderline"/>
        </w:rPr>
        <w:t>One Russian diplomat claimed that cooperation "could be broader than in the Soviet era," and hinted at broader strategic motives by stating that "</w:t>
      </w:r>
      <w:r w:rsidRPr="00E54EF0">
        <w:rPr>
          <w:rStyle w:val="Emphasis"/>
        </w:rPr>
        <w:t>Latin America has already ceased to be the United States' backyard</w:t>
      </w:r>
      <w:r w:rsidRPr="00E54EF0">
        <w:rPr>
          <w:sz w:val="14"/>
        </w:rPr>
        <w:t xml:space="preserve">." Since then, </w:t>
      </w:r>
      <w:r w:rsidRPr="00E54EF0">
        <w:rPr>
          <w:rStyle w:val="StyleBoldUnderline"/>
        </w:rPr>
        <w:t xml:space="preserve">Moscow has signed far-reaching defense, energy and trade agreements </w:t>
      </w:r>
      <w:r w:rsidRPr="00E54EF0">
        <w:rPr>
          <w:sz w:val="14"/>
        </w:rPr>
        <w:t xml:space="preserve">with countries such as Ecuador, Bolivia and Brazil, and Russia-Brazil bilateral trade is predicted to increase to $10 billion annually in the next three years. </w:t>
      </w:r>
      <w:r w:rsidRPr="00E54EF0">
        <w:rPr>
          <w:rStyle w:val="StyleBoldUnderline"/>
        </w:rPr>
        <w:t>Venezuela is Russia's closest ally in the region, and provides an example of a partnership that has raised concerns in the United States</w:t>
      </w:r>
      <w:r w:rsidRPr="00E54EF0">
        <w:rPr>
          <w:sz w:val="14"/>
        </w:rPr>
        <w:t xml:space="preserve">. Venezuelan spent $4.4 billion on Russian arms between 2005 and 2007, becoming the world's biggest purchaser of Russian weaponry in 2011. </w:t>
      </w:r>
      <w:r w:rsidRPr="00E54EF0">
        <w:rPr>
          <w:rStyle w:val="StyleBoldUnderline"/>
        </w:rPr>
        <w:t>In October,</w:t>
      </w:r>
      <w:r w:rsidRPr="00E54EF0">
        <w:rPr>
          <w:sz w:val="14"/>
        </w:rPr>
        <w:t xml:space="preserve"> Ivanov announced that </w:t>
      </w:r>
      <w:r w:rsidRPr="00E54EF0">
        <w:rPr>
          <w:rStyle w:val="StyleBoldUnderline"/>
        </w:rPr>
        <w:t>Russia had invested around $16 billion in energy projects in Venezuela,</w:t>
      </w:r>
      <w:r w:rsidRPr="00E54EF0">
        <w:rPr>
          <w:sz w:val="14"/>
        </w:rPr>
        <w:t xml:space="preserve"> and stated that improving the quality of antinarcotics efforts in Latin America was necessary "in order to protect our investments in that region from drug lords." He has also criticized the United States' militarized drug policy in Latin America, and has made comments suggesting that </w:t>
      </w:r>
      <w:r w:rsidRPr="00E54EF0">
        <w:rPr>
          <w:rStyle w:val="StyleBoldUnderline"/>
        </w:rPr>
        <w:t xml:space="preserve">Russia seeks to develop an alternative multilateral consensus on the topic, undermining US dominance in the region. </w:t>
      </w:r>
      <w:r w:rsidRPr="00E54EF0">
        <w:rPr>
          <w:sz w:val="14"/>
        </w:rPr>
        <w:t xml:space="preserve">The </w:t>
      </w:r>
      <w:r w:rsidRPr="00E54EF0">
        <w:rPr>
          <w:rStyle w:val="StyleBoldUnderline"/>
        </w:rPr>
        <w:t>US Army's Strategic Studies Institute has labelled Russia's increasing involvement in Latin America as "a fundamentally geopolitical approach directed against the US with an economic component</w:t>
      </w:r>
      <w:r w:rsidRPr="00E54EF0">
        <w:rPr>
          <w:sz w:val="14"/>
        </w:rPr>
        <w:t xml:space="preserve">." Others dismiss this as fearmongering, pointing out that Russia has a genuine interest in fighting drug trafficking. Its hardline approach to drugs within its own borders, under which dealers are likened to "serial killers" and addicts forced into harsh treatment centers or jailed, has been roundly criticized by international observers. </w:t>
      </w:r>
      <w:r w:rsidRPr="00E54EF0">
        <w:rPr>
          <w:rStyle w:val="StyleBoldUnderline"/>
        </w:rPr>
        <w:t>The arms trade, meanwhile, is one of its leading industries, which it naturally seeks to expand into new markets.</w:t>
      </w:r>
    </w:p>
    <w:p w:rsidR="006A3B68" w:rsidRDefault="006A3B68" w:rsidP="00701E2E">
      <w:pPr>
        <w:rPr>
          <w:rStyle w:val="StyleBoldUnderline"/>
        </w:rPr>
      </w:pPr>
    </w:p>
    <w:p w:rsidR="006A3B68" w:rsidRDefault="006A3B68" w:rsidP="006A3B68">
      <w:pPr>
        <w:pStyle w:val="Heading4"/>
      </w:pPr>
      <w:r w:rsidRPr="006A3B68">
        <w:t xml:space="preserve">US involvement </w:t>
      </w:r>
      <w:r>
        <w:t xml:space="preserve">in Latin America violates </w:t>
      </w:r>
      <w:proofErr w:type="gramStart"/>
      <w:r>
        <w:t>russia’s</w:t>
      </w:r>
      <w:proofErr w:type="gramEnd"/>
      <w:r>
        <w:t xml:space="preserve"> sphere of influence- ensures conflict</w:t>
      </w:r>
    </w:p>
    <w:p w:rsidR="006A3B68" w:rsidRPr="006A3B68" w:rsidRDefault="006A3B68" w:rsidP="006A3B68">
      <w:pPr>
        <w:rPr>
          <w:sz w:val="14"/>
        </w:rPr>
      </w:pPr>
      <w:r w:rsidRPr="006A3B68">
        <w:rPr>
          <w:rStyle w:val="StyleStyleBold12pt"/>
        </w:rPr>
        <w:t>Gee 08</w:t>
      </w:r>
      <w:r w:rsidRPr="006A3B68">
        <w:rPr>
          <w:b/>
          <w:sz w:val="14"/>
        </w:rPr>
        <w:t>-</w:t>
      </w:r>
      <w:r w:rsidRPr="006A3B68">
        <w:rPr>
          <w:sz w:val="14"/>
        </w:rPr>
        <w:t>staff writer for US News and World Report (9/14/08, Alastair, US News and World Report, “How Russia is Trying to Regain its Influence in Latin America”</w:t>
      </w:r>
      <w:proofErr w:type="gramStart"/>
      <w:r w:rsidRPr="006A3B68">
        <w:rPr>
          <w:sz w:val="14"/>
        </w:rPr>
        <w:t xml:space="preserve">, </w:t>
      </w:r>
      <w:proofErr w:type="gramEnd"/>
      <w:r w:rsidRPr="006A3B68">
        <w:rPr>
          <w:sz w:val="14"/>
        </w:rPr>
        <w:fldChar w:fldCharType="begin"/>
      </w:r>
      <w:r w:rsidRPr="006A3B68">
        <w:rPr>
          <w:sz w:val="14"/>
        </w:rPr>
        <w:instrText xml:space="preserve"> HYPERLINK "http://www.usnews.com/news/world/articles/2008/10/14/how-russia-is-trying-to-regain-influence-in-latin-america?page=2" </w:instrText>
      </w:r>
      <w:r w:rsidRPr="006A3B68">
        <w:rPr>
          <w:sz w:val="14"/>
        </w:rPr>
        <w:fldChar w:fldCharType="separate"/>
      </w:r>
      <w:r w:rsidRPr="006A3B68">
        <w:rPr>
          <w:rStyle w:val="Hyperlink"/>
          <w:sz w:val="14"/>
        </w:rPr>
        <w:t>http://www.usnews.com/news/world/articles/2008/10/14/how-russia-is-trying-to-regain-influence-in-latin-america?page=2</w:t>
      </w:r>
      <w:r w:rsidRPr="006A3B68">
        <w:rPr>
          <w:rStyle w:val="Hyperlink"/>
          <w:sz w:val="14"/>
        </w:rPr>
        <w:fldChar w:fldCharType="end"/>
      </w:r>
      <w:r w:rsidRPr="006A3B68">
        <w:rPr>
          <w:sz w:val="14"/>
        </w:rPr>
        <w:t>) HC</w:t>
      </w:r>
    </w:p>
    <w:p w:rsidR="006A3B68" w:rsidRPr="006A3B68" w:rsidRDefault="006A3B68" w:rsidP="006A3B68">
      <w:pPr>
        <w:rPr>
          <w:sz w:val="14"/>
        </w:rPr>
      </w:pPr>
      <w:r w:rsidRPr="006A3B68">
        <w:rPr>
          <w:sz w:val="14"/>
        </w:rPr>
        <w:t xml:space="preserve">Somewhere in the North Atlantic, a squadron of Russian warships is steering toward the Caribbean. Led by the nuclear-powered missile cruiser Peter the Great, the ships are on their way to joint naval exercises with Venezuela. U.S. officials say they'll be watching when the vessels finally arrive in a few weeks. </w:t>
      </w:r>
      <w:r w:rsidRPr="006D6B4D">
        <w:rPr>
          <w:rStyle w:val="StyleBoldUnderline"/>
        </w:rPr>
        <w:t>Russia has beefed up its presence in Latin America</w:t>
      </w:r>
      <w:r w:rsidRPr="006A3B68">
        <w:rPr>
          <w:sz w:val="14"/>
        </w:rPr>
        <w:t xml:space="preserve"> in recent months, </w:t>
      </w:r>
      <w:r w:rsidRPr="006D6B4D">
        <w:rPr>
          <w:rStyle w:val="StyleBoldUnderline"/>
        </w:rPr>
        <w:t>inking military and business deals amid a drive to reassert its status as a major world power</w:t>
      </w:r>
      <w:r w:rsidRPr="006A3B68">
        <w:rPr>
          <w:sz w:val="14"/>
        </w:rPr>
        <w:t xml:space="preserve">. "Russia is adopting the course that any superpower should have," says Boris Martynov, deputy director of Moscow's Institute of Latin America. Latin America seems an obvious partner. Russia's relations with the West are strained following the Georgia conflict, while some left-leaning governments in the region, such as Venezuela and Bolivia, are looking for allies after clashing with the United States. But it's up for debate what Russia truly wants in the region and whether it has the capacity to become a major player there. </w:t>
      </w:r>
      <w:r w:rsidRPr="006D6B4D">
        <w:rPr>
          <w:rStyle w:val="StyleBoldUnderline"/>
        </w:rPr>
        <w:t xml:space="preserve">This is not the first time Russians have sought close links with Latin America. In 1962, the stationing of Soviet missiles in Cuba nearly precipitated nuclear war with the United States. </w:t>
      </w:r>
      <w:r w:rsidRPr="006A3B68">
        <w:rPr>
          <w:sz w:val="14"/>
        </w:rPr>
        <w:t>The Soviets also funded regional communist parties and invited students from the region to study in Soviet universities.</w:t>
      </w:r>
      <w:r w:rsidRPr="006D6B4D">
        <w:rPr>
          <w:rStyle w:val="StyleBoldUnderline"/>
        </w:rPr>
        <w:t xml:space="preserve"> But after the 1991 Soviet collapse, Russia broke off most of its ties. The recent developments are one more sign of its oil-fueled resurgence, which has only recently been slowed by the global credit crunch. </w:t>
      </w:r>
      <w:r w:rsidRPr="006A3B68">
        <w:rPr>
          <w:sz w:val="14"/>
        </w:rPr>
        <w:t>The upcoming naval exercises will be the first time since the end of the Cold War that Russia has had a major military presence in the Caribbean. They follow a training visit to Venezuela by two Russian bombers in September</w:t>
      </w:r>
      <w:r w:rsidRPr="006D6B4D">
        <w:rPr>
          <w:rStyle w:val="StyleBoldUnderline"/>
        </w:rPr>
        <w:t>. Russia will also provide Venezuela with a $1 billion military loan, and President Hugo Chá vez, who has visited Russia twice since June, has said Russian and Venezuelan oil and gas producers will form a global energy "colossus."</w:t>
      </w:r>
      <w:proofErr w:type="gramStart"/>
      <w:r w:rsidRPr="006D6B4D">
        <w:rPr>
          <w:rStyle w:val="StyleBoldUnderline"/>
        </w:rPr>
        <w:t>mMeanwhile</w:t>
      </w:r>
      <w:proofErr w:type="gramEnd"/>
      <w:r w:rsidRPr="006D6B4D">
        <w:rPr>
          <w:rStyle w:val="StyleBoldUnderline"/>
        </w:rPr>
        <w:t xml:space="preserve">, a top Russian minister </w:t>
      </w:r>
      <w:r w:rsidRPr="006A3B68">
        <w:rPr>
          <w:sz w:val="14"/>
        </w:rPr>
        <w:t>close to Prime Minister Vladimir Putin,</w:t>
      </w:r>
      <w:r w:rsidRPr="006D6B4D">
        <w:rPr>
          <w:rStyle w:val="StyleBoldUnderline"/>
        </w:rPr>
        <w:t xml:space="preserve"> Igor Sechin, traveled to Latin America to bolster links with Cuba, where Russia has said it will build a space center</w:t>
      </w:r>
      <w:r w:rsidRPr="006A3B68">
        <w:rPr>
          <w:sz w:val="14"/>
        </w:rPr>
        <w:t xml:space="preserve">, and Nicaragua. Nicaragua is the only country apart from Russia to have recognized the independence from Georgia of the breakaway republics of Abkhazia and South Ossetia. In the energy sphere, state-owned gas firm Gazprom </w:t>
      </w:r>
      <w:r w:rsidRPr="006A3B68">
        <w:rPr>
          <w:sz w:val="14"/>
        </w:rPr>
        <w:lastRenderedPageBreak/>
        <w:t xml:space="preserve">announced in September that it plans to invest $4.5 billion in a Bolivian natural gas project along with French firm Total. It also intends to participate in the Venezuelan and Brazilian sections of a pipeline that will cross the South American continent. Still, it's not yet clear whether </w:t>
      </w:r>
      <w:r w:rsidRPr="006D6B4D">
        <w:rPr>
          <w:rStyle w:val="StyleBoldUnderline"/>
        </w:rPr>
        <w:t xml:space="preserve">Russia's involvement in Latin America is </w:t>
      </w:r>
      <w:r w:rsidRPr="006A3B68">
        <w:rPr>
          <w:sz w:val="14"/>
        </w:rPr>
        <w:t>more about furthering its own global ambitions or</w:t>
      </w:r>
      <w:r w:rsidRPr="006D6B4D">
        <w:rPr>
          <w:rStyle w:val="StyleBoldUnderline"/>
        </w:rPr>
        <w:t xml:space="preserve"> about sending a message to the United States, which Russia considers to have interfered in its sphere of interest</w:t>
      </w:r>
      <w:r w:rsidRPr="006A3B68">
        <w:rPr>
          <w:sz w:val="14"/>
        </w:rPr>
        <w:t xml:space="preserve"> during the August conflict with Georgia. Russia is partly motivated by a desire to regain the global influence it lost after the Soviet collapse. In this vein, it has also been fostering ties with Iran, resumed the long-range air patrols over the Pacific and Atlantic oceans that ended with the Soviet Union, and even dispatched a warship to Somalia after a Ukrainian boat carrying 33 tanks was seized by pirates there in September</w:t>
      </w:r>
      <w:r w:rsidRPr="006D6B4D">
        <w:rPr>
          <w:rStyle w:val="StyleBoldUnderline"/>
        </w:rPr>
        <w:t xml:space="preserve">. Links with Latin America may also help further Russia's aim of becoming a counterweight to the United States on the international stage. Russian President </w:t>
      </w:r>
      <w:r w:rsidRPr="006A3B68">
        <w:rPr>
          <w:sz w:val="14"/>
        </w:rPr>
        <w:t>Dmitry</w:t>
      </w:r>
      <w:r w:rsidRPr="006D6B4D">
        <w:rPr>
          <w:rStyle w:val="StyleBoldUnderline"/>
        </w:rPr>
        <w:t xml:space="preserve"> Medvedev and </w:t>
      </w:r>
      <w:r w:rsidRPr="006A3B68">
        <w:rPr>
          <w:sz w:val="14"/>
        </w:rPr>
        <w:t>Prime Minister</w:t>
      </w:r>
      <w:r w:rsidRPr="006D6B4D">
        <w:rPr>
          <w:rStyle w:val="StyleBoldUnderline"/>
        </w:rPr>
        <w:t xml:space="preserve"> Putin have criticized the United States for causing the financial crisis and fostering global instability, particularly as a result of the Iraq war</w:t>
      </w:r>
      <w:r w:rsidRPr="006A3B68">
        <w:rPr>
          <w:sz w:val="14"/>
        </w:rPr>
        <w:t xml:space="preserve">. Additional sore points are U.S. involvement in the Georgia conflict and the missile defense system it plans for </w:t>
      </w:r>
      <w:proofErr w:type="gramStart"/>
      <w:r w:rsidRPr="006A3B68">
        <w:rPr>
          <w:sz w:val="14"/>
        </w:rPr>
        <w:t>eastern</w:t>
      </w:r>
      <w:proofErr w:type="gramEnd"/>
      <w:r w:rsidRPr="006A3B68">
        <w:rPr>
          <w:sz w:val="14"/>
        </w:rPr>
        <w:t xml:space="preserve"> Europe. And, like the United States and China, Russia hopes to benefit from Latin America's raw materials and energy deposits. </w:t>
      </w:r>
      <w:r w:rsidRPr="006D6B4D">
        <w:rPr>
          <w:rStyle w:val="StyleBoldUnderline"/>
        </w:rPr>
        <w:t xml:space="preserve">All of this plays into the hands of the left-leaning Latin American nations that are looking to pull out of the United States' orbit. U.S.-Venezuelan tensions have ratcheted up since Chávez came to power, </w:t>
      </w:r>
      <w:r w:rsidRPr="006A3B68">
        <w:rPr>
          <w:sz w:val="14"/>
        </w:rPr>
        <w:t xml:space="preserve">and in September, Bolivia expelled the U.S. ambassador after accusing the United States of fomenting unrest in the country.Even among friendlier nations, the United States has lost much of its influence, says Peter Hakim, head of the Inter-American Dialogue, a think tank in Washington that specializes in the Americas. "The financial turmoil greatly reduces our credibility. </w:t>
      </w:r>
      <w:r w:rsidRPr="006D6B4D">
        <w:rPr>
          <w:rStyle w:val="StyleBoldUnderline"/>
        </w:rPr>
        <w:t>Economic management was the area that Latin American most looked to us: They wanted U.S. trade; they wanted U.S. investment." This could be good for Russia—assuming it continues to seek close ties with the region</w:t>
      </w:r>
      <w:r w:rsidRPr="006A3B68">
        <w:rPr>
          <w:sz w:val="14"/>
        </w:rPr>
        <w:t>. But Russia may simply be looking to Latin America now to make a point about Georgia, says Gregory Weeks, a Latin America expert at the University of North Carolina-Charlotte. "</w:t>
      </w:r>
      <w:r w:rsidRPr="005A0EC8">
        <w:rPr>
          <w:rStyle w:val="StyleBoldUnderline"/>
        </w:rPr>
        <w:t>It's a signal to the United States about U.S. involvement in what Russia considers its own sphere of influence,</w:t>
      </w:r>
      <w:r w:rsidRPr="006A3B68">
        <w:rPr>
          <w:sz w:val="14"/>
        </w:rPr>
        <w:t xml:space="preserve">" he says. "I don't see this as something that Russia intends to continue with or expand. Rather, they're saying to us, 'You've been pushing us too far, and we can push back.' </w:t>
      </w:r>
      <w:proofErr w:type="gramStart"/>
      <w:r w:rsidRPr="006A3B68">
        <w:rPr>
          <w:sz w:val="14"/>
        </w:rPr>
        <w:t>" At</w:t>
      </w:r>
      <w:proofErr w:type="gramEnd"/>
      <w:r w:rsidRPr="006A3B68">
        <w:rPr>
          <w:sz w:val="14"/>
        </w:rPr>
        <w:t xml:space="preserve"> any rate, it may be premature to worry about Russian domination of the region, considering the long-established influence of countries like the United States and China. China is Brazil's third-largest trading partner after the United States and Argentina, and Brazil exported $11 billion of goods there last year. "The Chinese engagement in Latin America is clearly going to be with us for a long time," says Hakim. "It's not clear to me what Russia's interest is." And Russia has been hit hard by the credit crunch—its two main stock exchanges, the Micex and the RTS Index, plunged around 70 percent between May and October. So, for now, global expansion may take second place to resolving the financial crisis.</w:t>
      </w:r>
    </w:p>
    <w:p w:rsidR="006A3B68" w:rsidRPr="006A3B68" w:rsidRDefault="006A3B68" w:rsidP="006A3B68"/>
    <w:p w:rsidR="00697493" w:rsidRPr="00E54EF0" w:rsidRDefault="00697493" w:rsidP="00697493">
      <w:pPr>
        <w:pStyle w:val="Heading4"/>
      </w:pPr>
      <w:r w:rsidRPr="00E54EF0">
        <w:t>Russian involvement in Latin America isn’t benign – increased US involvement results in conflict</w:t>
      </w:r>
    </w:p>
    <w:p w:rsidR="00697493" w:rsidRPr="00E54EF0" w:rsidRDefault="00697493" w:rsidP="00697493">
      <w:pPr>
        <w:rPr>
          <w:sz w:val="12"/>
        </w:rPr>
      </w:pPr>
      <w:r w:rsidRPr="00E54EF0">
        <w:rPr>
          <w:rStyle w:val="StyleStyleBold12pt"/>
        </w:rPr>
        <w:t>Bugajski 2-8</w:t>
      </w:r>
      <w:r w:rsidRPr="00E54EF0">
        <w:rPr>
          <w:sz w:val="12"/>
        </w:rPr>
        <w:t xml:space="preserve"> (Janusz , a policy analyst, writer, lecturer, and television host based in the United States, and the author of 18 books on Europe, Russia, and trans-Atlantic relations, “Russia’s Soft Power Wars,” 2013 http://ukrainianweek.com/World/71849)</w:t>
      </w:r>
    </w:p>
    <w:p w:rsidR="00697493" w:rsidRPr="00E54EF0" w:rsidRDefault="00697493" w:rsidP="00701E2E">
      <w:pPr>
        <w:rPr>
          <w:rStyle w:val="StyleBoldUnderline"/>
          <w:bCs w:val="0"/>
          <w:sz w:val="14"/>
          <w:u w:val="none"/>
        </w:rPr>
      </w:pPr>
      <w:r w:rsidRPr="00E54EF0">
        <w:rPr>
          <w:sz w:val="14"/>
        </w:rPr>
        <w:t xml:space="preserve">Third, </w:t>
      </w:r>
      <w:r w:rsidRPr="00E54EF0">
        <w:rPr>
          <w:rStyle w:val="StyleBoldUnderline"/>
        </w:rPr>
        <w:t>while the US promotes cordial relations between its own allies and Russia, Moscow remains fixated on its own primacy or exclusivity</w:t>
      </w:r>
      <w:r w:rsidRPr="00E54EF0">
        <w:rPr>
          <w:sz w:val="14"/>
        </w:rPr>
        <w:t xml:space="preserve">. For instance, Washington supports closer bilateral relations between Poland or other Central-East European countries and Russia as it believes this generates regional stability and lessens the need for U.S. security guarantees. In stark contrast, </w:t>
      </w:r>
      <w:r w:rsidRPr="00E54EF0">
        <w:rPr>
          <w:rStyle w:val="StyleBoldUnderline"/>
        </w:rPr>
        <w:t>the Kremlin does not support closer relations</w:t>
      </w:r>
      <w:r w:rsidRPr="00E54EF0">
        <w:rPr>
          <w:sz w:val="14"/>
        </w:rPr>
        <w:t xml:space="preserve"> between Ukraine or the CIS states and the US, </w:t>
      </w:r>
      <w:r w:rsidRPr="00E54EF0">
        <w:rPr>
          <w:rStyle w:val="StyleBoldUnderline"/>
        </w:rPr>
        <w:t>calculating that this deprives Moscow of its political leverage, undermines its privileged interests, and could be the harbinger of a political and military alliance. Fourth, the Kremlin actually promotes conflicts between its allies and the US to weaken America’s influence or seeks to capitalize on disputes between Washington and third parties.</w:t>
      </w:r>
      <w:r w:rsidRPr="00E54EF0">
        <w:rPr>
          <w:sz w:val="14"/>
        </w:rPr>
        <w:t xml:space="preserve"> For example, </w:t>
      </w:r>
      <w:r w:rsidRPr="00E54EF0">
        <w:rPr>
          <w:rStyle w:val="StyleBoldUnderline"/>
        </w:rPr>
        <w:t xml:space="preserve">Moscow has endeavored to buttress the </w:t>
      </w:r>
      <w:r w:rsidRPr="00E54EF0">
        <w:rPr>
          <w:sz w:val="14"/>
        </w:rPr>
        <w:t>Hugo Chavez</w:t>
      </w:r>
      <w:r w:rsidRPr="00E54EF0">
        <w:rPr>
          <w:rStyle w:val="StyleBoldUnderline"/>
        </w:rPr>
        <w:t xml:space="preserve"> government</w:t>
      </w:r>
      <w:r w:rsidRPr="00E54EF0">
        <w:rPr>
          <w:sz w:val="14"/>
        </w:rPr>
        <w:t xml:space="preserve"> </w:t>
      </w:r>
      <w:r w:rsidRPr="00E54EF0">
        <w:rPr>
          <w:rStyle w:val="StyleBoldUnderline"/>
        </w:rPr>
        <w:t>in Venezuela</w:t>
      </w:r>
      <w:r w:rsidRPr="00E54EF0">
        <w:rPr>
          <w:sz w:val="14"/>
        </w:rPr>
        <w:t xml:space="preserve"> </w:t>
      </w:r>
      <w:r w:rsidRPr="00E54EF0">
        <w:rPr>
          <w:rStyle w:val="StyleBoldUnderline"/>
        </w:rPr>
        <w:t>into a more assertive regional player in Latin America that can create security headaches for the US. By contrast</w:t>
      </w:r>
      <w:r w:rsidRPr="00E54EF0">
        <w:rPr>
          <w:sz w:val="14"/>
        </w:rPr>
        <w:t xml:space="preserve">, </w:t>
      </w:r>
      <w:r w:rsidRPr="00E54EF0">
        <w:rPr>
          <w:rStyle w:val="StyleBoldUnderline"/>
        </w:rPr>
        <w:t>Washington actively discourages disputes between Moscow and its former satellites</w:t>
      </w:r>
      <w:r w:rsidRPr="00E54EF0">
        <w:rPr>
          <w:sz w:val="14"/>
        </w:rPr>
        <w:t xml:space="preserve">. Moreover, </w:t>
      </w:r>
      <w:r w:rsidRPr="00E54EF0">
        <w:rPr>
          <w:rStyle w:val="StyleBoldUnderline"/>
        </w:rPr>
        <w:t>it is not obsessed with alleged Russian encirclement when Moscow sends military vessels to Cuba or Venezuela. However, when a U.S ship sails into the Black Sea or Washington sells military equipment to Georgia, the Kremlin claims that Washington is launching a new Cold War</w:t>
      </w:r>
      <w:r w:rsidRPr="00E54EF0">
        <w:rPr>
          <w:sz w:val="14"/>
        </w:rPr>
        <w:t xml:space="preserve">. For Russian officials, </w:t>
      </w:r>
      <w:r w:rsidRPr="00E54EF0">
        <w:rPr>
          <w:rStyle w:val="StyleBoldUnderline"/>
        </w:rPr>
        <w:t>alliances and partnerships are in themselves zero sum calculations in a constant struggle for influence and advantage with the United States.</w:t>
      </w:r>
      <w:r w:rsidRPr="00E54EF0">
        <w:rPr>
          <w:sz w:val="14"/>
        </w:rPr>
        <w:t xml:space="preserve"> “Soft power” is thereby understood by Moscow as an arm of Russian state influence and a valuable tactical tool employed to achieve specific geostrategic ambitions.</w:t>
      </w:r>
    </w:p>
    <w:p w:rsidR="00DD3117" w:rsidRPr="00E54EF0" w:rsidRDefault="00DD3117" w:rsidP="00DD3117">
      <w:pPr>
        <w:pStyle w:val="Heading4"/>
      </w:pPr>
      <w:r w:rsidRPr="00E54EF0">
        <w:t>Only a strategic US “pause” will prevent Russian retaliation</w:t>
      </w:r>
    </w:p>
    <w:p w:rsidR="00DD3117" w:rsidRPr="00E54EF0" w:rsidRDefault="00DD3117" w:rsidP="00DD3117">
      <w:pPr>
        <w:rPr>
          <w:sz w:val="12"/>
        </w:rPr>
      </w:pPr>
      <w:r w:rsidRPr="00E54EF0">
        <w:rPr>
          <w:rStyle w:val="StyleStyleBold12pt"/>
        </w:rPr>
        <w:t>Aron 3-8</w:t>
      </w:r>
      <w:r w:rsidRPr="00E54EF0">
        <w:rPr>
          <w:sz w:val="12"/>
        </w:rPr>
        <w:t xml:space="preserve"> (Leon, Director of Russian Studies at the American Enterprise Institute, “The Putin Doctrine Russia's Quest to Rebuild the Soviet State,” 2013 Foreign Affairs, http://www.foreignaffairs.com/articles/139049/leon-aron/the-putin-doctrine)</w:t>
      </w:r>
    </w:p>
    <w:p w:rsidR="00DD3117" w:rsidRPr="00E54EF0" w:rsidRDefault="00DD3117" w:rsidP="00DD3117">
      <w:pPr>
        <w:rPr>
          <w:sz w:val="12"/>
        </w:rPr>
      </w:pPr>
      <w:r w:rsidRPr="00E54EF0">
        <w:rPr>
          <w:sz w:val="12"/>
        </w:rPr>
        <w:t xml:space="preserve">Much in </w:t>
      </w:r>
      <w:r w:rsidRPr="00E54EF0">
        <w:rPr>
          <w:rStyle w:val="StyleBoldUnderline"/>
        </w:rPr>
        <w:t>Russian foreign policy today is based on a consensus</w:t>
      </w:r>
      <w:r w:rsidRPr="00E54EF0">
        <w:rPr>
          <w:sz w:val="12"/>
        </w:rPr>
        <w:t xml:space="preserve"> </w:t>
      </w:r>
      <w:r w:rsidRPr="00E54EF0">
        <w:rPr>
          <w:rStyle w:val="StyleBoldUnderline"/>
        </w:rPr>
        <w:t>that</w:t>
      </w:r>
      <w:r w:rsidRPr="00E54EF0">
        <w:rPr>
          <w:sz w:val="12"/>
        </w:rPr>
        <w:t xml:space="preserve"> crystallized in the early 1990s. Emerging from the rubble of the Soviet collapse, this consensus ranges across the political spectrum -- from pro-Western liberals to leftists and nationalists. It </w:t>
      </w:r>
      <w:r w:rsidRPr="00E54EF0">
        <w:rPr>
          <w:rStyle w:val="StyleBoldUnderline"/>
        </w:rPr>
        <w:t>rests on three geostrategic imperatives: that Russia must remain a nuclear superpower,</w:t>
      </w:r>
      <w:r w:rsidRPr="00E54EF0">
        <w:rPr>
          <w:sz w:val="12"/>
        </w:rPr>
        <w:t xml:space="preserve"> </w:t>
      </w:r>
      <w:r w:rsidRPr="00E54EF0">
        <w:rPr>
          <w:rStyle w:val="StyleBoldUnderline"/>
        </w:rPr>
        <w:t>a great power in all facets of international activity, and the hegemon</w:t>
      </w:r>
      <w:r w:rsidRPr="00E54EF0">
        <w:rPr>
          <w:sz w:val="12"/>
        </w:rPr>
        <w:t xml:space="preserve"> -- the political, military, and economic leader -- of its region. </w:t>
      </w:r>
      <w:r w:rsidRPr="00E54EF0">
        <w:rPr>
          <w:rStyle w:val="StyleBoldUnderline"/>
        </w:rPr>
        <w:t>This consensus marks a line in the sand, beyond which Russia cannot retreat without losing its sense of pride or even national identity</w:t>
      </w:r>
      <w:r w:rsidRPr="00E54EF0">
        <w:rPr>
          <w:sz w:val="12"/>
        </w:rPr>
        <w:t xml:space="preserve">. </w:t>
      </w:r>
      <w:r w:rsidRPr="00E54EF0">
        <w:rPr>
          <w:rStyle w:val="StyleBoldUnderline"/>
        </w:rPr>
        <w:t>It has proven remarkably resilient</w:t>
      </w:r>
      <w:r w:rsidRPr="00E54EF0">
        <w:rPr>
          <w:sz w:val="12"/>
        </w:rPr>
        <w:t xml:space="preserve">, surviving post-revolutionary turbulence and the change of political regimes from Boris Yeltsin to Vladimir Putin. After his election as president in 2000, </w:t>
      </w:r>
      <w:r w:rsidRPr="00E54EF0">
        <w:rPr>
          <w:rStyle w:val="StyleBoldUnderline"/>
        </w:rPr>
        <w:t xml:space="preserve">Putin added to this agenda an overarching goal: the recovery of economic, political, and geostrategic assets lost by the Soviet </w:t>
      </w:r>
      <w:r w:rsidRPr="00E54EF0">
        <w:rPr>
          <w:rStyle w:val="StyleBoldUnderline"/>
        </w:rPr>
        <w:lastRenderedPageBreak/>
        <w:t>state</w:t>
      </w:r>
      <w:r w:rsidRPr="00E54EF0">
        <w:rPr>
          <w:sz w:val="12"/>
        </w:rPr>
        <w:t xml:space="preserve"> in 1991. Although he has never spelled it out formally, Putin has pursued this objective with such determination, coherence, and consistency that it merits being called the Putin Doctrine. Domestically, </w:t>
      </w:r>
      <w:r w:rsidRPr="00E54EF0">
        <w:rPr>
          <w:rStyle w:val="StyleBoldUnderline"/>
        </w:rPr>
        <w:t>the doctrine has guided the regime to reclaim the commanding heights of the economy</w:t>
      </w:r>
      <w:r w:rsidRPr="00E54EF0">
        <w:rPr>
          <w:sz w:val="12"/>
        </w:rPr>
        <w:t xml:space="preserve"> (first and foremost, </w:t>
      </w:r>
      <w:r w:rsidRPr="00E54EF0">
        <w:rPr>
          <w:rStyle w:val="StyleBoldUnderline"/>
        </w:rPr>
        <w:t>the oil and natural gas industries</w:t>
      </w:r>
      <w:r w:rsidRPr="00E54EF0">
        <w:rPr>
          <w:sz w:val="12"/>
        </w:rPr>
        <w:t xml:space="preserve">) and reassert its control over national politics, the judicial system, and the national television networks, from which an overwhelming majority of Russians get their news. </w:t>
      </w:r>
      <w:r w:rsidRPr="00E54EF0">
        <w:rPr>
          <w:rStyle w:val="StyleBoldUnderline"/>
        </w:rPr>
        <w:t>In foreign and security policy, the doctrine has amounted to a reinterpretation of Russia's geostrategic triad, making its implementation and maintenance considerably more assertive than originally intended. Although</w:t>
      </w:r>
      <w:r w:rsidRPr="00E54EF0">
        <w:rPr>
          <w:sz w:val="12"/>
        </w:rPr>
        <w:t xml:space="preserve"> U.S. President Barack </w:t>
      </w:r>
      <w:r w:rsidRPr="00E54EF0">
        <w:rPr>
          <w:rStyle w:val="StyleBoldUnderline"/>
        </w:rPr>
        <w:t>Obama has signaled lately that he will attempt to revive the "reset" with Russia</w:t>
      </w:r>
      <w:r w:rsidRPr="00E54EF0">
        <w:rPr>
          <w:sz w:val="12"/>
        </w:rPr>
        <w:t xml:space="preserve">, </w:t>
      </w:r>
      <w:r w:rsidRPr="00E54EF0">
        <w:rPr>
          <w:rStyle w:val="StyleStyleBold12pt"/>
        </w:rPr>
        <w:t>Washington's best option may well be a strategic pause</w:t>
      </w:r>
      <w:r w:rsidRPr="00E54EF0">
        <w:rPr>
          <w:rStyle w:val="StyleBoldUnderline"/>
        </w:rPr>
        <w:t xml:space="preserve">: a much-scaled-down mode of interaction </w:t>
      </w:r>
      <w:r w:rsidRPr="00E54EF0">
        <w:rPr>
          <w:sz w:val="12"/>
        </w:rPr>
        <w:t>that reflects the growing disparity in values and objectives between the two countries yet preserves frank dialogue and even cooperation in a few select areas.</w:t>
      </w:r>
    </w:p>
    <w:p w:rsidR="00DD3117" w:rsidRPr="00E54EF0" w:rsidRDefault="00DD3117" w:rsidP="00701E2E">
      <w:pPr>
        <w:rPr>
          <w:rStyle w:val="StyleBoldUnderline"/>
        </w:rPr>
      </w:pPr>
    </w:p>
    <w:p w:rsidR="00B205A3" w:rsidRPr="00E54EF0" w:rsidRDefault="00B205A3">
      <w:pPr>
        <w:spacing w:after="200" w:line="276" w:lineRule="auto"/>
      </w:pPr>
      <w:r w:rsidRPr="00E54EF0">
        <w:br w:type="page"/>
      </w:r>
    </w:p>
    <w:p w:rsidR="00701E2E" w:rsidRPr="00E54EF0" w:rsidRDefault="00B205A3" w:rsidP="00B205A3">
      <w:pPr>
        <w:pStyle w:val="Heading3"/>
      </w:pPr>
      <w:r w:rsidRPr="00E54EF0">
        <w:lastRenderedPageBreak/>
        <w:t>Link- Counter</w:t>
      </w:r>
      <w:r w:rsidR="00121A3B" w:rsidRPr="00E54EF0">
        <w:t xml:space="preserve"> N</w:t>
      </w:r>
      <w:r w:rsidRPr="00E54EF0">
        <w:t>arcotics</w:t>
      </w:r>
    </w:p>
    <w:p w:rsidR="00B205A3" w:rsidRPr="00E54EF0" w:rsidRDefault="00B205A3" w:rsidP="00B205A3"/>
    <w:p w:rsidR="00B205A3" w:rsidRPr="00E54EF0" w:rsidRDefault="00B205A3" w:rsidP="00B205A3">
      <w:pPr>
        <w:pStyle w:val="Heading4"/>
      </w:pPr>
      <w:r w:rsidRPr="00E54EF0">
        <w:t>Drug policy used as a key point of contestation between the US and Russia- each policy is zero sum</w:t>
      </w:r>
    </w:p>
    <w:p w:rsidR="00B205A3" w:rsidRPr="00E54EF0" w:rsidRDefault="00B205A3" w:rsidP="00B205A3">
      <w:pPr>
        <w:rPr>
          <w:sz w:val="12"/>
        </w:rPr>
      </w:pPr>
      <w:r w:rsidRPr="00E54EF0">
        <w:rPr>
          <w:rStyle w:val="StyleStyleBold12pt"/>
        </w:rPr>
        <w:t xml:space="preserve">Bargent, 13 </w:t>
      </w:r>
      <w:r w:rsidRPr="00E54EF0">
        <w:rPr>
          <w:sz w:val="12"/>
        </w:rPr>
        <w:t>(James Bargent, Reporter for InSight Crime, 3/20/13, “Russia Looks to Increase Influence in Latin America Drug War”</w:t>
      </w:r>
      <w:proofErr w:type="gramStart"/>
      <w:r w:rsidRPr="00E54EF0">
        <w:rPr>
          <w:sz w:val="12"/>
        </w:rPr>
        <w:t xml:space="preserve">, </w:t>
      </w:r>
      <w:proofErr w:type="gramEnd"/>
      <w:r w:rsidRPr="00E54EF0">
        <w:rPr>
          <w:sz w:val="12"/>
        </w:rPr>
        <w:fldChar w:fldCharType="begin"/>
      </w:r>
      <w:r w:rsidRPr="00E54EF0">
        <w:rPr>
          <w:sz w:val="12"/>
        </w:rPr>
        <w:instrText xml:space="preserve"> HYPERLINK "http://www.insightcrime.org/news-briefs/russia-influence-latin-america-drug-war" </w:instrText>
      </w:r>
      <w:r w:rsidRPr="00E54EF0">
        <w:rPr>
          <w:sz w:val="12"/>
        </w:rPr>
        <w:fldChar w:fldCharType="separate"/>
      </w:r>
      <w:r w:rsidRPr="00E54EF0">
        <w:rPr>
          <w:rStyle w:val="Hyperlink"/>
          <w:sz w:val="12"/>
        </w:rPr>
        <w:t>http://www.insightcrime.org/news-briefs/russia-influence-latin-america-drug-war</w:t>
      </w:r>
      <w:r w:rsidRPr="00E54EF0">
        <w:rPr>
          <w:rStyle w:val="Hyperlink"/>
          <w:sz w:val="12"/>
        </w:rPr>
        <w:fldChar w:fldCharType="end"/>
      </w:r>
      <w:r w:rsidRPr="00E54EF0">
        <w:rPr>
          <w:sz w:val="12"/>
        </w:rPr>
        <w:t>)</w:t>
      </w:r>
    </w:p>
    <w:p w:rsidR="00B205A3" w:rsidRPr="00E54EF0" w:rsidRDefault="00B205A3" w:rsidP="00B205A3">
      <w:pPr>
        <w:rPr>
          <w:sz w:val="14"/>
        </w:rPr>
      </w:pPr>
      <w:r w:rsidRPr="00E54EF0">
        <w:rPr>
          <w:rStyle w:val="StyleBoldUnderline"/>
        </w:rPr>
        <w:t>Russia is to step up multilateral cooperation in counternarcotics operations in Latin America, in what may also be a play to increase its geopolitical influence in the region</w:t>
      </w:r>
      <w:r w:rsidRPr="00E54EF0">
        <w:rPr>
          <w:sz w:val="14"/>
        </w:rPr>
        <w:t xml:space="preserve">.The director of Russia's Federal Narcotics Service, </w:t>
      </w:r>
      <w:r w:rsidRPr="00E54EF0">
        <w:rPr>
          <w:rStyle w:val="StyleBoldUnderline"/>
        </w:rPr>
        <w:t>Viktor Ivanov, announced plans to work with several Latin American countries in carrying out joint counternarcotics operations, training law enforcement agencies, improving user rehabilitation facilities, and helping develop common anti-drug policies</w:t>
      </w:r>
      <w:r w:rsidRPr="00E54EF0">
        <w:rPr>
          <w:sz w:val="14"/>
        </w:rPr>
        <w:t xml:space="preserve">.Much of that investment will be in Nicaragua, where Russia is setting up an anti-drug training center, which will see </w:t>
      </w:r>
      <w:r w:rsidRPr="00E54EF0">
        <w:rPr>
          <w:rStyle w:val="StyleBoldUnderline"/>
        </w:rPr>
        <w:t>Russian law enforcement experts train agent</w:t>
      </w:r>
      <w:r w:rsidRPr="00E54EF0">
        <w:rPr>
          <w:sz w:val="14"/>
        </w:rPr>
        <w:t xml:space="preserve">s from seven countries </w:t>
      </w:r>
      <w:r w:rsidRPr="00E54EF0">
        <w:rPr>
          <w:rStyle w:val="StyleBoldUnderline"/>
        </w:rPr>
        <w:t>in areas such as tactics and use of technology</w:t>
      </w:r>
      <w:r w:rsidRPr="00E54EF0">
        <w:rPr>
          <w:sz w:val="14"/>
        </w:rPr>
        <w:t xml:space="preserve">. Ivanov also announced plans to increase security cooperation with Peru, and, in the coming year, begin training, information exchange, and joint monitoring of trafficking operations. Ivanov added that </w:t>
      </w:r>
      <w:r w:rsidRPr="00E54EF0">
        <w:rPr>
          <w:rStyle w:val="StyleBoldUnderline"/>
        </w:rPr>
        <w:t>Moscow police had identified trafficking routes into Russia in which cocaine is concealed in plantain shipments</w:t>
      </w:r>
      <w:r w:rsidRPr="00E54EF0">
        <w:rPr>
          <w:sz w:val="14"/>
        </w:rPr>
        <w:t xml:space="preserve"> leaving Ecuador or in Colombian flowers shipped to Russia from via the Netherlands. </w:t>
      </w:r>
      <w:r w:rsidRPr="00E54EF0">
        <w:rPr>
          <w:rStyle w:val="StyleBoldUnderline"/>
        </w:rPr>
        <w:t>He also highlighted West Africa as an increasingly popular transit point.</w:t>
      </w:r>
      <w:r w:rsidRPr="00E54EF0">
        <w:rPr>
          <w:sz w:val="14"/>
        </w:rPr>
        <w:t xml:space="preserve"> </w:t>
      </w:r>
      <w:r w:rsidRPr="00E54EF0">
        <w:rPr>
          <w:rStyle w:val="StyleBoldUnderline"/>
        </w:rPr>
        <w:t>Russia plays a central part in the global drug trade</w:t>
      </w:r>
      <w:r w:rsidRPr="00E54EF0">
        <w:rPr>
          <w:sz w:val="14"/>
        </w:rPr>
        <w:t xml:space="preserve">, but primarily as the world's largest consumer of heroin, which is generally trafficked in from Asian countries such as Afghanistan. Nevertheless, according to European police force Europol, </w:t>
      </w:r>
      <w:r w:rsidRPr="00E54EF0">
        <w:rPr>
          <w:rStyle w:val="StyleBoldUnderline"/>
        </w:rPr>
        <w:t>it also has a growing consumer market for cocaine</w:t>
      </w:r>
      <w:r w:rsidRPr="00E54EF0">
        <w:rPr>
          <w:sz w:val="14"/>
        </w:rPr>
        <w:t xml:space="preserve">. Europol also identified the former Soviet countries around Russia as possibly the next emerging entry point for cocaine into Europe. </w:t>
      </w:r>
      <w:r w:rsidRPr="00E54EF0">
        <w:rPr>
          <w:rStyle w:val="StyleBoldUnderline"/>
        </w:rPr>
        <w:t xml:space="preserve">However, the reasons for Russia's attempts to increase its influence in Latin America may also have a geopolitical angle. </w:t>
      </w:r>
      <w:r w:rsidRPr="00E54EF0">
        <w:rPr>
          <w:sz w:val="14"/>
        </w:rPr>
        <w:t>In an October 2012 tour of the region,</w:t>
      </w:r>
      <w:r w:rsidRPr="00E54EF0">
        <w:rPr>
          <w:rStyle w:val="StyleBoldUnderline"/>
        </w:rPr>
        <w:t xml:space="preserve"> Ivanov suggested his intention was to develop an alternative multilateral consensus around tackling drug </w:t>
      </w:r>
      <w:proofErr w:type="gramStart"/>
      <w:r w:rsidRPr="00E54EF0">
        <w:rPr>
          <w:rStyle w:val="StyleBoldUnderline"/>
        </w:rPr>
        <w:t>trafficking</w:t>
      </w:r>
      <w:proofErr w:type="gramEnd"/>
      <w:r w:rsidRPr="00E54EF0">
        <w:rPr>
          <w:rStyle w:val="StyleBoldUnderline"/>
        </w:rPr>
        <w:t xml:space="preserve"> that bypasses US dominance both in Latin America and in Asia.</w:t>
      </w:r>
      <w:r w:rsidRPr="00E54EF0">
        <w:rPr>
          <w:sz w:val="14"/>
        </w:rPr>
        <w:t xml:space="preserve"> In the past, Ivanov has criticized the US government's "heavy-handed methods of militarizing the region," in tackling drug trafficking. However, </w:t>
      </w:r>
      <w:r w:rsidRPr="00E54EF0">
        <w:rPr>
          <w:rStyle w:val="StyleBoldUnderline"/>
        </w:rPr>
        <w:t>his suggested drug control strategies do not stray far from conventional thinking and the policies emanating from Washington and seem more focused on rivaling US influence than changing tack in the drug war</w:t>
      </w:r>
      <w:r w:rsidRPr="00E54EF0">
        <w:rPr>
          <w:sz w:val="14"/>
        </w:rPr>
        <w:t xml:space="preserve">. </w:t>
      </w:r>
    </w:p>
    <w:p w:rsidR="00766F9A" w:rsidRPr="00E54EF0" w:rsidRDefault="00766F9A">
      <w:pPr>
        <w:spacing w:after="200" w:line="276" w:lineRule="auto"/>
        <w:rPr>
          <w:sz w:val="14"/>
        </w:rPr>
      </w:pPr>
      <w:r w:rsidRPr="00E54EF0">
        <w:rPr>
          <w:sz w:val="14"/>
        </w:rPr>
        <w:br w:type="page"/>
      </w:r>
    </w:p>
    <w:p w:rsidR="00121A3B" w:rsidRPr="00E54EF0" w:rsidRDefault="00121A3B" w:rsidP="00121A3B">
      <w:pPr>
        <w:pStyle w:val="Heading3"/>
      </w:pPr>
      <w:r w:rsidRPr="00E54EF0">
        <w:lastRenderedPageBreak/>
        <w:t>Link- Cuba</w:t>
      </w:r>
    </w:p>
    <w:p w:rsidR="00121A3B" w:rsidRPr="00E54EF0" w:rsidRDefault="00121A3B" w:rsidP="00121A3B">
      <w:pPr>
        <w:pStyle w:val="Heading4"/>
      </w:pPr>
      <w:r w:rsidRPr="00E54EF0">
        <w:t xml:space="preserve">US Russian relations over Cuba are zero </w:t>
      </w:r>
      <w:proofErr w:type="gramStart"/>
      <w:r w:rsidRPr="00E54EF0">
        <w:t>sum</w:t>
      </w:r>
      <w:proofErr w:type="gramEnd"/>
      <w:r w:rsidRPr="00E54EF0">
        <w:t xml:space="preserve"> – invasion of Cuba markets incites backlash.</w:t>
      </w:r>
    </w:p>
    <w:p w:rsidR="00121A3B" w:rsidRPr="00E54EF0" w:rsidRDefault="00121A3B" w:rsidP="00121A3B">
      <w:pPr>
        <w:rPr>
          <w:sz w:val="14"/>
        </w:rPr>
      </w:pPr>
      <w:proofErr w:type="gramStart"/>
      <w:r w:rsidRPr="00E54EF0">
        <w:rPr>
          <w:rStyle w:val="StyleStyleBold12pt"/>
        </w:rPr>
        <w:t>Vakulenko, 12</w:t>
      </w:r>
      <w:r w:rsidRPr="00E54EF0">
        <w:rPr>
          <w:sz w:val="14"/>
        </w:rPr>
        <w:t xml:space="preserve"> (9/17/12, Darya Vakulenko, COHA Research Associate, Council on Hemispheric Affairs, “Russia VS.</w:t>
      </w:r>
      <w:proofErr w:type="gramEnd"/>
      <w:r w:rsidRPr="00E54EF0">
        <w:rPr>
          <w:sz w:val="14"/>
        </w:rPr>
        <w:t xml:space="preserve"> USA: Economic Cold War,” http://www.coha.org/russia-vs-usa-economic-cold-war/)</w:t>
      </w:r>
    </w:p>
    <w:p w:rsidR="00121A3B" w:rsidRPr="00E54EF0" w:rsidRDefault="00121A3B" w:rsidP="00121A3B">
      <w:pPr>
        <w:rPr>
          <w:sz w:val="12"/>
        </w:rPr>
      </w:pPr>
      <w:r w:rsidRPr="00E54EF0">
        <w:rPr>
          <w:rStyle w:val="StyleBoldUnderline"/>
        </w:rPr>
        <w:t>The current economic competition between the Russian Federation and the United States in the Western Hemisphere bears striking similarity to the political antagonism prevalent during the Cold War. This deep seated rivalry still influences world affairs, as the United Nations Security Council cannot enact any major decision without an agreement between those two powers</w:t>
      </w:r>
      <w:r w:rsidRPr="00E54EF0">
        <w:rPr>
          <w:sz w:val="12"/>
        </w:rPr>
        <w:t xml:space="preserve">. However, </w:t>
      </w:r>
      <w:r w:rsidRPr="00E54EF0">
        <w:rPr>
          <w:rStyle w:val="StyleBoldUnderline"/>
        </w:rPr>
        <w:t>a pragmatic view of the world economy plays a greater role now in the determination of Russia’s priorities and strategies as it begins to catch up with the U.S. in its exposure to Latin American economic interests.</w:t>
      </w:r>
      <w:r w:rsidRPr="00E54EF0">
        <w:rPr>
          <w:sz w:val="12"/>
        </w:rPr>
        <w:t xml:space="preserve"> </w:t>
      </w:r>
      <w:r w:rsidRPr="00E54EF0">
        <w:rPr>
          <w:rStyle w:val="StyleBoldUnderline"/>
        </w:rPr>
        <w:t>As of late, the Russian Federation has gained economic ground over the United States in various parts of the Latin American region.</w:t>
      </w:r>
      <w:r w:rsidRPr="00E54EF0">
        <w:rPr>
          <w:sz w:val="12"/>
        </w:rPr>
        <w:t xml:space="preserve"> For example, </w:t>
      </w:r>
      <w:r w:rsidRPr="00E54EF0">
        <w:rPr>
          <w:rStyle w:val="StyleBoldUnderline"/>
        </w:rPr>
        <w:t>Washington’s embargo on Cuba gives Russia the opportunity to fill in the economic hollows left by the “imperialist neighbor.”</w:t>
      </w:r>
      <w:r w:rsidRPr="00E54EF0">
        <w:rPr>
          <w:sz w:val="12"/>
        </w:rPr>
        <w:t xml:space="preserve"> While Washington engages in very limited trade with its ancient foe, </w:t>
      </w:r>
      <w:r w:rsidRPr="00E54EF0">
        <w:rPr>
          <w:rStyle w:val="StyleBoldUnderline"/>
        </w:rPr>
        <w:t>Russia-Cuban links have been growing stronger with each passing year. Recently, the Russian oil company Zarubezhneft announced its plan to invest $100 million USD in Cuba by 2025</w:t>
      </w:r>
      <w:r w:rsidRPr="00E54EF0">
        <w:rPr>
          <w:sz w:val="12"/>
        </w:rPr>
        <w:t xml:space="preserve">. Considering that deposits of Cuban oil are estimated to reach 20 billion barrels, the </w:t>
      </w:r>
      <w:r w:rsidRPr="00E54EF0">
        <w:rPr>
          <w:rStyle w:val="StyleBoldUnderline"/>
        </w:rPr>
        <w:t xml:space="preserve">Russians’ investment plan appears as if it will bring considerable profits in the near future to both sides. </w:t>
      </w:r>
      <w:r w:rsidRPr="00E54EF0">
        <w:rPr>
          <w:sz w:val="12"/>
        </w:rPr>
        <w:t xml:space="preserve">The recent activity in Ecuador presents another aspect of Russia’s growing economic attraction to Latin America. At the end of July 2012, the Ecuadorian government signed the “memorandum of understanding” with Gazprom, Russia’s largest oil and </w:t>
      </w:r>
      <w:proofErr w:type="gramStart"/>
      <w:r w:rsidRPr="00E54EF0">
        <w:rPr>
          <w:sz w:val="12"/>
        </w:rPr>
        <w:t>gas company</w:t>
      </w:r>
      <w:proofErr w:type="gramEnd"/>
      <w:r w:rsidRPr="00E54EF0">
        <w:rPr>
          <w:sz w:val="12"/>
        </w:rPr>
        <w:t xml:space="preserve">. The memorandum will launch the exploration of the natural-gas field in the southern coastal areas of Ecuador. This “Bolivarian country” (in reference to the state’s left-leaning state ideology) will gain ample royalties in conjunction with the development of its energy sector, while Russia will secure market access into Ecuador via their already impressive natural gas reserves. Notably, Ecuadorian President Rafael Correa continues to advocate continental leadership independent of U.S. influence, thereby welcoming Russian influence. Gazprom, together with another oil company, Rosneft, are clearly linked to Russian foreign policy. The Russian government owns 50.002 percent of shares in Gazprom and 75 percent in Rosneft thus President of Russia, Putin, oversees strategies of both companies. [Gazprom is the world’s largest producer of natural gas and the second largest producer of oil in the world with 9.7 million barrels per day, just behind Saudi Aramco. Rosneft is the world’s 15th largest oil and gas producer. The wielding of such economic weight serves as a powerful foreign relations force as Russia looks to enter new global markets, firming up the already inextricable relationship between politics and economics. The </w:t>
      </w:r>
      <w:r w:rsidRPr="00E54EF0">
        <w:rPr>
          <w:rStyle w:val="StyleBoldUnderline"/>
        </w:rPr>
        <w:t>Cuba</w:t>
      </w:r>
      <w:r w:rsidRPr="00E54EF0">
        <w:rPr>
          <w:sz w:val="12"/>
        </w:rPr>
        <w:t xml:space="preserve">n and Ecuadorian examples </w:t>
      </w:r>
      <w:r w:rsidRPr="00E54EF0">
        <w:rPr>
          <w:rStyle w:val="StyleBoldUnderline"/>
        </w:rPr>
        <w:t>demonstrate how the United States’ continuing ideologically-based economic ties with Latin America could invite other large world players to represent investment portfolios to the region. The United States clearly does not take full advantage of its geographical proximity to Latin America, even as Russia pushes for greater markets throughout that region.</w:t>
      </w:r>
      <w:r w:rsidRPr="00E54EF0">
        <w:rPr>
          <w:sz w:val="12"/>
        </w:rPr>
        <w:t xml:space="preserve"> At the time of the Cold War, bipolarity was intensified by a constant ideological race to include as many Third World countries under either Soviet Union or or the U.S. umbrella. Today </w:t>
      </w:r>
      <w:r w:rsidRPr="00E54EF0">
        <w:rPr>
          <w:rStyle w:val="StyleBoldUnderline"/>
        </w:rPr>
        <w:t xml:space="preserve">the two compete over markets and trade partners throughout Latin America. In this battle Russia is clearly winning, because of its firm economic pragmatism. </w:t>
      </w:r>
      <w:r w:rsidRPr="00E54EF0">
        <w:rPr>
          <w:sz w:val="12"/>
        </w:rPr>
        <w:t xml:space="preserve">One observes the phenomenon of increasing Russian influence in Latin America in the development a solid relationship between ALBA (Bolivarian Alliance for the Americas) and Moscow. Although Russia is not technically allied with ALBA—which is known for its left-wing ideology—Moscow is not wasting the opportunity to support anti-Western declarations espoused by the Bolivarian states. Former Russian President, </w:t>
      </w:r>
      <w:r w:rsidRPr="00E54EF0">
        <w:rPr>
          <w:rStyle w:val="StyleBoldUnderline"/>
        </w:rPr>
        <w:t xml:space="preserve">Medvedev, has declared significant perspectives for cooperation, especially in economic development, highlighting the pragmatic nature that Russian economic policy has adopted over the last 20 years. </w:t>
      </w:r>
      <w:r w:rsidRPr="00E54EF0">
        <w:rPr>
          <w:sz w:val="12"/>
        </w:rPr>
        <w:t xml:space="preserve">[5] Possible future nationalization of Russian assets by Latin American governments and political disagreements within the region </w:t>
      </w:r>
      <w:proofErr w:type="gramStart"/>
      <w:r w:rsidRPr="00E54EF0">
        <w:rPr>
          <w:sz w:val="12"/>
        </w:rPr>
        <w:t>have</w:t>
      </w:r>
      <w:proofErr w:type="gramEnd"/>
      <w:r w:rsidRPr="00E54EF0">
        <w:rPr>
          <w:sz w:val="12"/>
        </w:rPr>
        <w:t xml:space="preserve"> yet to deter Russia from vigorously embracing the emerging market. </w:t>
      </w:r>
      <w:r w:rsidRPr="00E54EF0">
        <w:rPr>
          <w:rStyle w:val="StyleBoldUnderline"/>
        </w:rPr>
        <w:t>The Russian Federation has proven capable of negotiating with various leftist governments and has worked around the U.S. embargo against Cuba.</w:t>
      </w:r>
      <w:r w:rsidRPr="00E54EF0">
        <w:rPr>
          <w:sz w:val="12"/>
        </w:rPr>
        <w:t xml:space="preserve"> </w:t>
      </w:r>
      <w:r w:rsidRPr="00E54EF0">
        <w:rPr>
          <w:rStyle w:val="StyleBoldUnderline"/>
        </w:rPr>
        <w:t>The country appears to prioritize potential returns on its investments over ideology</w:t>
      </w:r>
      <w:r w:rsidRPr="00E54EF0">
        <w:rPr>
          <w:sz w:val="12"/>
        </w:rPr>
        <w:t xml:space="preserve"> and public opinion by investing in controversial industries including arms and pipelines. </w:t>
      </w:r>
      <w:r w:rsidRPr="00E54EF0">
        <w:rPr>
          <w:rStyle w:val="StyleBoldUnderline"/>
        </w:rPr>
        <w:t>The economic potential of some countries could have a lasting impact on how we view the world politically. The words investment, profit and trade have been added to the everyday vocabulary of politicians. However, Russian politicians are ready to apply those words in Spanish more often than other counterparts</w:t>
      </w:r>
      <w:r w:rsidRPr="00E54EF0">
        <w:rPr>
          <w:sz w:val="12"/>
        </w:rPr>
        <w:t>.</w:t>
      </w:r>
    </w:p>
    <w:p w:rsidR="002D2677" w:rsidRPr="00E54EF0" w:rsidRDefault="002D2677" w:rsidP="00121A3B">
      <w:pPr>
        <w:rPr>
          <w:sz w:val="12"/>
        </w:rPr>
      </w:pPr>
    </w:p>
    <w:p w:rsidR="002D2677" w:rsidRPr="00E54EF0" w:rsidRDefault="002D2677" w:rsidP="002D2677">
      <w:pPr>
        <w:pStyle w:val="Heading4"/>
      </w:pPr>
      <w:r w:rsidRPr="00E54EF0">
        <w:t>Russian policy on Cuba is zero sum- they’re key to unlocking the whole region</w:t>
      </w:r>
    </w:p>
    <w:p w:rsidR="002D2677" w:rsidRPr="00E54EF0" w:rsidRDefault="002D2677" w:rsidP="002D2677">
      <w:pPr>
        <w:rPr>
          <w:sz w:val="12"/>
        </w:rPr>
      </w:pPr>
      <w:r w:rsidRPr="00E54EF0">
        <w:rPr>
          <w:rStyle w:val="StyleStyleBold12pt"/>
        </w:rPr>
        <w:t>Geopolitical Monitor 08</w:t>
      </w:r>
      <w:r w:rsidRPr="00E54EF0">
        <w:rPr>
          <w:b/>
          <w:sz w:val="12"/>
        </w:rPr>
        <w:t>-</w:t>
      </w:r>
      <w:r w:rsidRPr="00E54EF0">
        <w:rPr>
          <w:sz w:val="12"/>
        </w:rPr>
        <w:t xml:space="preserve">Canadian publication providing perspective on geopolitical issues-all contributors hold an MA or higher in IR or related fields and have worked at institutions such as the UN-quoting Russian diplomat (12/26/08, “Cuba Holds Key Role in Russian Foreign Policy: envoy”, </w:t>
      </w:r>
      <w:hyperlink r:id="rId21" w:history="1">
        <w:r w:rsidRPr="00E54EF0">
          <w:rPr>
            <w:rStyle w:val="Hyperlink"/>
            <w:sz w:val="12"/>
          </w:rPr>
          <w:t>http://www.geopoliticalmonitor.com/cuba-holds-key-role-in-russian-foreign-policy-envoy-1577/</w:t>
        </w:r>
      </w:hyperlink>
      <w:r w:rsidRPr="00E54EF0">
        <w:rPr>
          <w:sz w:val="12"/>
        </w:rPr>
        <w:t>) HC</w:t>
      </w:r>
    </w:p>
    <w:p w:rsidR="000212BE" w:rsidRPr="00E54EF0" w:rsidRDefault="002D2677" w:rsidP="000212BE">
      <w:pPr>
        <w:rPr>
          <w:sz w:val="14"/>
        </w:rPr>
      </w:pPr>
      <w:r w:rsidRPr="00E54EF0">
        <w:rPr>
          <w:sz w:val="14"/>
        </w:rPr>
        <w:t xml:space="preserve"> </w:t>
      </w:r>
      <w:r w:rsidRPr="00E54EF0">
        <w:rPr>
          <w:rStyle w:val="StyleBoldUnderline"/>
        </w:rPr>
        <w:t>Russian-Cuban relations will serve as the starting point to advance Russia's interests in the entire Latin American region,</w:t>
      </w:r>
      <w:r w:rsidRPr="00E54EF0">
        <w:rPr>
          <w:sz w:val="14"/>
        </w:rPr>
        <w:t xml:space="preserve"> a Russian diplomat said on Friday in anCuba interview with RIA Novosti. Russia's ambassador to Cuba, Mikhail Kamynin, said that "</w:t>
      </w:r>
      <w:r w:rsidRPr="00E54EF0">
        <w:rPr>
          <w:rStyle w:val="StyleBoldUnderline"/>
        </w:rPr>
        <w:t>Cuba holds a key role" in Russia's foreign policy because Cuba "has much authority and a lot of influence in the region.</w:t>
      </w:r>
      <w:r w:rsidRPr="00E54EF0">
        <w:rPr>
          <w:sz w:val="14"/>
        </w:rPr>
        <w:t xml:space="preserve">" The diplomat noted that </w:t>
      </w:r>
      <w:r w:rsidRPr="00E54EF0">
        <w:rPr>
          <w:rStyle w:val="StyleBoldUnderline"/>
        </w:rPr>
        <w:t>cooperation with Cuba is not simply bilateral, but more of a starting point for Russian interests in Latin America and the Caribbean. According to Kamynin, Russia and Cuba have always had good relations and this year was particularly notable for the sharp increase of bilateral activity in practically all spheres. "</w:t>
      </w:r>
      <w:r w:rsidRPr="00E54EF0">
        <w:rPr>
          <w:sz w:val="14"/>
        </w:rPr>
        <w:t xml:space="preserve">One of the key moments that characterized our relations on a new level was, undoubtedly, the </w:t>
      </w:r>
      <w:r w:rsidRPr="00E54EF0">
        <w:rPr>
          <w:sz w:val="14"/>
        </w:rPr>
        <w:lastRenderedPageBreak/>
        <w:t xml:space="preserve">official visit to Havana by Russian President Dmitry Medvedev at the end of November," the ambassador said. The visit was the first by a Russian leader since the fall of the Soviet Union in 1991. Kamynin expressed his confidence that 2009 would prove to be "just as dynamic in character" as 2008 was. "In January, there is already an intergovernmental session planned in Moscow and preparations for a Russian Federation Council delegation to visit Havana, headed by the chair of the Audit Chamber, Sergei Stepashin," the ambassador said. "There will also be an official visit by Cuban President Raul Castro to Moscow in early 2009." The Russian diplomat said that during 2008 </w:t>
      </w:r>
      <w:r w:rsidRPr="00E54EF0">
        <w:rPr>
          <w:rStyle w:val="StyleBoldUnderline"/>
        </w:rPr>
        <w:t>there was an increase in joint cooperation between the two countries in energy, transportation, tourism, pharmaceuticals, mining and construction, among other spheres</w:t>
      </w:r>
      <w:r w:rsidRPr="00E54EF0">
        <w:rPr>
          <w:sz w:val="14"/>
        </w:rPr>
        <w:t xml:space="preserve"> Preliminary information shows that the turnover of goods between Russia and Cuba in 2008 will be close to $400 million, according to the ambassador. "There was also an increase in Russian tourists coming to Cuba. This year, there were approximately 40,000 Russian tourists," he said. The recent port call of the Russian Northern Fleet's Admiral Chabenko to Havana in mid-December </w:t>
      </w:r>
      <w:r w:rsidRPr="00E54EF0">
        <w:rPr>
          <w:rStyle w:val="StyleBoldUnderline"/>
        </w:rPr>
        <w:t>should not be looked at as simply cooperation between the countries' armed forces, Kamynin noted. "This was a huge political event that supplemented other important events within the framework of bilateral relations [in 2008] and demonstrated that Russia has returned to Cuba with all seriousness and for a long time to come,"</w:t>
      </w:r>
      <w:r w:rsidRPr="00E54EF0">
        <w:rPr>
          <w:sz w:val="14"/>
        </w:rPr>
        <w:t xml:space="preserve"> he said. Castro told the ambassador that such visits should become regular occurrences. However, the lack of attention since the fall of the Soviet Union has harmed personal contacts between the countries. The ambassador said that unfortunately Russian is spoken less in Cuba than before, noting that "more than 100,000</w:t>
      </w:r>
      <w:r w:rsidR="000212BE" w:rsidRPr="00E54EF0">
        <w:rPr>
          <w:sz w:val="14"/>
        </w:rPr>
        <w:t xml:space="preserve"> Cubans received their education in the USSR back in the 1960s-1980s." "Back then, Russian was taught as a foreign language in all of the Cuban schools," he said. </w:t>
      </w:r>
    </w:p>
    <w:p w:rsidR="002D2677" w:rsidRPr="00E54EF0" w:rsidRDefault="002D2677" w:rsidP="002D2677"/>
    <w:p w:rsidR="00AD231C" w:rsidRPr="00E54EF0" w:rsidRDefault="00AD231C" w:rsidP="00AD231C">
      <w:pPr>
        <w:pStyle w:val="Heading4"/>
      </w:pPr>
      <w:r w:rsidRPr="00E54EF0">
        <w:t>New Overtures towards Cuba encroach on Russia’s plan to contain America- it escalates. Putin rhetoric proves</w:t>
      </w:r>
    </w:p>
    <w:p w:rsidR="00AD231C" w:rsidRPr="00E54EF0" w:rsidRDefault="00AD231C" w:rsidP="00AD231C">
      <w:pPr>
        <w:rPr>
          <w:sz w:val="12"/>
        </w:rPr>
      </w:pPr>
      <w:r w:rsidRPr="00E54EF0">
        <w:rPr>
          <w:rStyle w:val="StyleStyleBold12pt"/>
        </w:rPr>
        <w:t>Lulko 2012</w:t>
      </w:r>
      <w:r w:rsidRPr="00E54EF0">
        <w:rPr>
          <w:sz w:val="12"/>
        </w:rPr>
        <w:t xml:space="preserve"> (Lyuba, Journalist at </w:t>
      </w:r>
      <w:r w:rsidRPr="00E54EF0">
        <w:rPr>
          <w:rStyle w:val="st"/>
          <w:sz w:val="12"/>
        </w:rPr>
        <w:t>Pravda.Ru, studied at Universidade Lomonossov, Faculdade de Geografia</w:t>
      </w:r>
      <w:r w:rsidRPr="00E54EF0">
        <w:rPr>
          <w:sz w:val="12"/>
        </w:rPr>
        <w:t xml:space="preserve"> “Russia to revive army bases in three oceans”, August 1 http://english.pravda.ru/russia/politics/01-08-2012/121804-russia_army_base-0/)</w:t>
      </w:r>
    </w:p>
    <w:p w:rsidR="00AD231C" w:rsidRPr="00E54EF0" w:rsidRDefault="00AD231C" w:rsidP="00AD231C">
      <w:pPr>
        <w:rPr>
          <w:sz w:val="12"/>
        </w:rPr>
      </w:pPr>
      <w:r w:rsidRPr="00E54EF0">
        <w:rPr>
          <w:rStyle w:val="StyleBoldUnderline"/>
        </w:rPr>
        <w:t>The Russian government intends to restore the military-technical support of</w:t>
      </w:r>
      <w:r w:rsidRPr="00E54EF0">
        <w:rPr>
          <w:sz w:val="12"/>
        </w:rPr>
        <w:t xml:space="preserve"> their ships at the former military base in Cam Ranh (Vietnam), Lourdes (</w:t>
      </w:r>
      <w:r w:rsidRPr="00E54EF0">
        <w:rPr>
          <w:rStyle w:val="StyleBoldUnderline"/>
        </w:rPr>
        <w:t>Cuba</w:t>
      </w:r>
      <w:r w:rsidRPr="00E54EF0">
        <w:rPr>
          <w:sz w:val="12"/>
        </w:rPr>
        <w:t>) and the Seychelles. So far, this is not about plans for a military presence, but rather the restoration of the crew resources. However, a solid contractual basis should be developed for these plans. The intentions were announced on July 27 by the Russian Navy Commander Vice Admiral Viktor Chirkov. "At the international level, the creation of logistics points in Cuba, the Seychelles and Vietnam is being worked out," Chirkov was quoted by the media. The issue was specifically discussed at the meeting with the leaders of all countries. President of Vietnam Truong Tan Sang has recently held talks with Prime Minister Dmitri Medvedev in Moscow and President Putin in Sochi. Cuban leader Raul Castro met with Putin in Moscow earlier this month. A little earlier the President of the Republic of Seychelles, James Michel made an unequivocal statement. "We will give Russia the benefits in Cam Ranh, including the development of military cooperation," the President of Vietnam told the media</w:t>
      </w:r>
      <w:r w:rsidRPr="00E54EF0">
        <w:rPr>
          <w:rStyle w:val="StyleBoldUnderline"/>
        </w:rPr>
        <w:t xml:space="preserve">. Cuba that has an American military base in Guantanamo Bay and is protesting against the deployment of new U.S. bases </w:t>
      </w:r>
      <w:r w:rsidRPr="00E54EF0">
        <w:rPr>
          <w:sz w:val="12"/>
        </w:rPr>
        <w:t>in Colombia, of course,</w:t>
      </w:r>
      <w:r w:rsidRPr="00E54EF0">
        <w:rPr>
          <w:rStyle w:val="StyleBoldUnderline"/>
        </w:rPr>
        <w:t xml:space="preserve"> wants to acquire an ally in Russia to be able to contain the United States</w:t>
      </w:r>
      <w:r w:rsidRPr="00E54EF0">
        <w:rPr>
          <w:sz w:val="12"/>
        </w:rPr>
        <w:t xml:space="preserve">. Seychelles in the Indian Ocean has always been in the zone of Soviet influence. In 1981, the Soviet Navy helped the government to prevent the military coup and before the collapse of the USSR the Soviets had a constant presence in the area. In June of 2012, at the opening of an Orthodox church in the capital city of Victoria, James Michel spoke of Russia's role in combating piracy and supported the Russian idea to build a pier in the port of Victoria, designed for the reception of the Navy warships of Russian Federation. Following the statement by Vice-Admiral, Russian Foreign Ministry and Defense Ministry made it clear that they were talking about rest and replenishment of the crews after the campaign in the area and not military bases. It is </w:t>
      </w:r>
      <w:proofErr w:type="gramStart"/>
      <w:r w:rsidRPr="00E54EF0">
        <w:rPr>
          <w:sz w:val="12"/>
        </w:rPr>
        <w:t>clear,</w:t>
      </w:r>
      <w:proofErr w:type="gramEnd"/>
      <w:r w:rsidRPr="00E54EF0">
        <w:rPr>
          <w:sz w:val="12"/>
        </w:rPr>
        <w:t xml:space="preserve"> however, that Russian warships could do both without special arrangements, given the good attitudes of the leaders of these countries toward Russia. It can be assumed that the Russian Admiral unwittingly gave away far-reaching plans of the Russian leadership. That would be great, because from the time of Peter the Great, Russia had a strong fleet and army. In addition, it is worth mentioning Putin's statement at the G20 meeting in June. </w:t>
      </w:r>
      <w:r w:rsidRPr="00E54EF0">
        <w:rPr>
          <w:rStyle w:val="StyleBoldUnderline"/>
        </w:rPr>
        <w:t>After the meeting with</w:t>
      </w:r>
      <w:r w:rsidRPr="00E54EF0">
        <w:rPr>
          <w:sz w:val="12"/>
        </w:rPr>
        <w:t xml:space="preserve"> U.S. President Barack </w:t>
      </w:r>
      <w:r w:rsidRPr="00E54EF0">
        <w:rPr>
          <w:rStyle w:val="StyleBoldUnderline"/>
        </w:rPr>
        <w:t>Obama</w:t>
      </w:r>
      <w:r w:rsidRPr="00E54EF0">
        <w:rPr>
          <w:sz w:val="12"/>
        </w:rPr>
        <w:t xml:space="preserve">, </w:t>
      </w:r>
      <w:r w:rsidRPr="00E54EF0">
        <w:rPr>
          <w:rStyle w:val="StyleBoldUnderline"/>
        </w:rPr>
        <w:t xml:space="preserve">Putin made a sudden harsh statement to the press. </w:t>
      </w:r>
      <w:r w:rsidRPr="00E54EF0">
        <w:rPr>
          <w:sz w:val="12"/>
        </w:rPr>
        <w:t xml:space="preserve">"In 2001 </w:t>
      </w:r>
      <w:r w:rsidRPr="00E54EF0">
        <w:rPr>
          <w:rStyle w:val="StyleBoldUnderline"/>
        </w:rPr>
        <w:t>I,</w:t>
      </w:r>
      <w:r w:rsidRPr="00E54EF0">
        <w:rPr>
          <w:sz w:val="12"/>
        </w:rPr>
        <w:t xml:space="preserve"> </w:t>
      </w:r>
      <w:r w:rsidRPr="00E54EF0">
        <w:rPr>
          <w:rStyle w:val="StyleBoldUnderline"/>
        </w:rPr>
        <w:t xml:space="preserve">as the President </w:t>
      </w:r>
      <w:r w:rsidRPr="00E54EF0">
        <w:rPr>
          <w:sz w:val="12"/>
        </w:rPr>
        <w:t xml:space="preserve">of the Russian Federation and the supreme commander, </w:t>
      </w:r>
      <w:r w:rsidRPr="00E54EF0">
        <w:rPr>
          <w:rStyle w:val="StyleBoldUnderline"/>
        </w:rPr>
        <w:t>deemed it advantageous to withdraw</w:t>
      </w:r>
      <w:r w:rsidRPr="00E54EF0">
        <w:rPr>
          <w:sz w:val="12"/>
        </w:rPr>
        <w:t xml:space="preserve"> the radio-electronic center Lourdes </w:t>
      </w:r>
      <w:r w:rsidRPr="00E54EF0">
        <w:rPr>
          <w:rStyle w:val="StyleBoldUnderline"/>
        </w:rPr>
        <w:t>from Cuba</w:t>
      </w:r>
      <w:r w:rsidRPr="00E54EF0">
        <w:rPr>
          <w:sz w:val="12"/>
        </w:rPr>
        <w:t xml:space="preserve">. </w:t>
      </w:r>
      <w:r w:rsidRPr="00E54EF0">
        <w:rPr>
          <w:rStyle w:val="StyleBoldUnderline"/>
        </w:rPr>
        <w:t>In exchange for this</w:t>
      </w:r>
      <w:r w:rsidRPr="00E54EF0">
        <w:rPr>
          <w:sz w:val="12"/>
        </w:rPr>
        <w:t xml:space="preserve">, George </w:t>
      </w:r>
      <w:r w:rsidRPr="00E54EF0">
        <w:rPr>
          <w:rStyle w:val="StyleBoldUnderline"/>
        </w:rPr>
        <w:t>Bush</w:t>
      </w:r>
      <w:r w:rsidRPr="00E54EF0">
        <w:rPr>
          <w:sz w:val="12"/>
        </w:rPr>
        <w:t xml:space="preserve">, the then U.S. president, </w:t>
      </w:r>
      <w:r w:rsidRPr="00E54EF0">
        <w:rPr>
          <w:rStyle w:val="StyleBoldUnderline"/>
        </w:rPr>
        <w:t xml:space="preserve">has assured me that this decision would become the final confirmation that the Cold War was over and both of our states, </w:t>
      </w:r>
      <w:r w:rsidRPr="00E54EF0">
        <w:rPr>
          <w:sz w:val="12"/>
        </w:rPr>
        <w:t>getting rid of the relics of the Cold War,</w:t>
      </w:r>
      <w:r w:rsidRPr="00E54EF0">
        <w:rPr>
          <w:rStyle w:val="StyleBoldUnderline"/>
        </w:rPr>
        <w:t xml:space="preserve"> will start building a new relationship based on cooperation and transparency</w:t>
      </w:r>
      <w:r w:rsidRPr="00E54EF0">
        <w:rPr>
          <w:sz w:val="12"/>
        </w:rPr>
        <w:t xml:space="preserve">. In particular, Bush has convinced me that the U.S. missile defense system will never be deployed in Eastern Europe. </w:t>
      </w:r>
      <w:r w:rsidRPr="00E54EF0">
        <w:rPr>
          <w:rStyle w:val="StyleBoldUnderline"/>
        </w:rPr>
        <w:t>The Russian Federation has fulfilled all terms of the agreement</w:t>
      </w:r>
      <w:r w:rsidRPr="00E54EF0">
        <w:rPr>
          <w:sz w:val="12"/>
        </w:rPr>
        <w:t xml:space="preserve">. And even more. I shut down not only the Cuban Lourdes but also Kamran in Vietnam. I shut them down because I gave my word of honor. </w:t>
      </w:r>
      <w:r w:rsidRPr="00E54EF0">
        <w:rPr>
          <w:rStyle w:val="StyleBoldUnderline"/>
        </w:rPr>
        <w:t>I, like a man, has kept my word. What have the Americans done?</w:t>
      </w:r>
      <w:r w:rsidRPr="00E54EF0">
        <w:rPr>
          <w:sz w:val="12"/>
        </w:rPr>
        <w:t xml:space="preserve"> </w:t>
      </w:r>
      <w:r w:rsidRPr="00E54EF0">
        <w:rPr>
          <w:rStyle w:val="StyleBoldUnderline"/>
        </w:rPr>
        <w:t xml:space="preserve">The Americans are not responsible for their own words. It is no secret that in recent years, the U.S. created a buffer zone around Russia, </w:t>
      </w:r>
      <w:r w:rsidRPr="00E54EF0">
        <w:rPr>
          <w:sz w:val="12"/>
        </w:rPr>
        <w:t xml:space="preserve">involving in this </w:t>
      </w:r>
      <w:proofErr w:type="gramStart"/>
      <w:r w:rsidRPr="00E54EF0">
        <w:rPr>
          <w:sz w:val="12"/>
        </w:rPr>
        <w:t>process</w:t>
      </w:r>
      <w:proofErr w:type="gramEnd"/>
      <w:r w:rsidRPr="00E54EF0">
        <w:rPr>
          <w:sz w:val="12"/>
        </w:rPr>
        <w:t xml:space="preserve"> not only the countries of Central Europe, but also the Baltic states, Ukraine and the Caucasus. </w:t>
      </w:r>
      <w:r w:rsidRPr="00E54EF0">
        <w:rPr>
          <w:rStyle w:val="StyleBoldUnderline"/>
        </w:rPr>
        <w:t>The only response to this could be an asymmetric expansion of the Russian military presence abroad, particularly in Cuba.</w:t>
      </w:r>
      <w:r w:rsidRPr="00E54EF0">
        <w:rPr>
          <w:sz w:val="12"/>
        </w:rPr>
        <w:t xml:space="preserve"> </w:t>
      </w:r>
      <w:r w:rsidRPr="00E54EF0">
        <w:rPr>
          <w:rStyle w:val="StyleBoldUnderline"/>
        </w:rPr>
        <w:t>In Cuba, there are convenient bays for our reconnaissance and warships, a network of the so-called "jump airfields." With the full consent of the Cuban leadership</w:t>
      </w:r>
      <w:r w:rsidRPr="00E54EF0">
        <w:rPr>
          <w:sz w:val="12"/>
        </w:rPr>
        <w:t xml:space="preserve">, on May 11 of this year, </w:t>
      </w:r>
      <w:r w:rsidRPr="00E54EF0">
        <w:rPr>
          <w:rStyle w:val="StyleBoldUnderline"/>
        </w:rPr>
        <w:t>our country has not only resumed work in the electronic center of Lourdes, but also placed the latest mobile strategic nuclear missiles "Oak" on the island. They did not want to do it the amicable way, now let them deal with this,"</w:t>
      </w:r>
      <w:r w:rsidRPr="00E54EF0">
        <w:rPr>
          <w:sz w:val="12"/>
        </w:rPr>
        <w:t xml:space="preserve"> Putin said</w:t>
      </w:r>
      <w:r w:rsidRPr="00E54EF0">
        <w:rPr>
          <w:rStyle w:val="StyleBoldUnderline"/>
        </w:rPr>
        <w:t>. It is obvious that Russia will not stop simply at "resting" their sailors in the area</w:t>
      </w:r>
      <w:r w:rsidRPr="00E54EF0">
        <w:rPr>
          <w:sz w:val="12"/>
        </w:rPr>
        <w:t xml:space="preserve">. Now back to the statement of Chirkov. Americans have not officially resented it. For example, the Pentagon spokesman George </w:t>
      </w:r>
      <w:proofErr w:type="gramStart"/>
      <w:r w:rsidRPr="00E54EF0">
        <w:rPr>
          <w:sz w:val="12"/>
        </w:rPr>
        <w:t>Little</w:t>
      </w:r>
      <w:proofErr w:type="gramEnd"/>
      <w:r w:rsidRPr="00E54EF0">
        <w:rPr>
          <w:sz w:val="12"/>
        </w:rPr>
        <w:t xml:space="preserve"> said that Russia had the right to enter into military agreements and relationships with other countries, as does the United States, according to France Press Agency. The reason is simple: American analysts believe that Russia now cannot afford to create its own military bases. The Americans talk about Russia's lack of influence, money and the actual fleet. Western media quoted an "independent expert on the defense" in Moscow Paul Fengelgauer. He said that Russia does not have the necessary naval resources to provide constant presence outside its territorial waters, as it has only 30 major warships that serve five fleets. Therefore, the possibility of placing an additional station does not mean the expansion of sea power in Russia. This is largely an objective assessment. But </w:t>
      </w:r>
      <w:r w:rsidRPr="00E54EF0">
        <w:rPr>
          <w:rStyle w:val="StyleBoldUnderline"/>
        </w:rPr>
        <w:t>since the crisis in the West in 2008, Russia began to recover part of its navy. The loss was not that great</w:t>
      </w:r>
      <w:r w:rsidRPr="00E54EF0">
        <w:rPr>
          <w:sz w:val="12"/>
        </w:rPr>
        <w:t xml:space="preserve"> - about a quarter of the Soviet reserve. Another thing is that we should talk about the modernization of the fleet. There is much to maintain. On Thursday, Chirkov said that </w:t>
      </w:r>
      <w:r w:rsidRPr="00E54EF0">
        <w:rPr>
          <w:rStyle w:val="StyleBoldUnderline"/>
        </w:rPr>
        <w:t>this year Russia's naval forces can be replenished with another 10-15 warships, including destroyers and nuclear submarines. As for the influence</w:t>
      </w:r>
      <w:r w:rsidRPr="00E54EF0">
        <w:rPr>
          <w:sz w:val="12"/>
        </w:rPr>
        <w:t xml:space="preserve">, judging by the words of the Russian President, </w:t>
      </w:r>
      <w:r w:rsidRPr="00E54EF0">
        <w:rPr>
          <w:rStyle w:val="StyleBoldUnderline"/>
        </w:rPr>
        <w:t>Russia</w:t>
      </w:r>
      <w:r w:rsidRPr="00E54EF0">
        <w:rPr>
          <w:sz w:val="12"/>
        </w:rPr>
        <w:t xml:space="preserve"> </w:t>
      </w:r>
      <w:r w:rsidRPr="00E54EF0">
        <w:rPr>
          <w:rStyle w:val="StyleBoldUnderline"/>
        </w:rPr>
        <w:t>is</w:t>
      </w:r>
      <w:r w:rsidRPr="00E54EF0">
        <w:rPr>
          <w:sz w:val="12"/>
        </w:rPr>
        <w:t xml:space="preserve"> also </w:t>
      </w:r>
      <w:r w:rsidRPr="00E54EF0">
        <w:rPr>
          <w:rStyle w:val="StyleBoldUnderline"/>
        </w:rPr>
        <w:t>actively growing in this regard</w:t>
      </w:r>
      <w:r w:rsidRPr="00E54EF0">
        <w:rPr>
          <w:sz w:val="12"/>
        </w:rPr>
        <w:t xml:space="preserve">, although work in this direction has only begun. As we can see, Pacific, Atlantic and Indian Oceans are involved. </w:t>
      </w:r>
      <w:r w:rsidRPr="00E54EF0">
        <w:rPr>
          <w:rStyle w:val="StyleBoldUnderline"/>
        </w:rPr>
        <w:t xml:space="preserve">This is due not only to geopolitical reasons, but the growing economic presence of Russia in </w:t>
      </w:r>
      <w:r w:rsidRPr="00E54EF0">
        <w:rPr>
          <w:rStyle w:val="StyleBoldUnderline"/>
        </w:rPr>
        <w:lastRenderedPageBreak/>
        <w:t>the regions</w:t>
      </w:r>
      <w:r w:rsidRPr="00E54EF0">
        <w:rPr>
          <w:sz w:val="12"/>
        </w:rPr>
        <w:t>. For example, "Gazprom" is actively working on offshore Vietnam. In the Caribbean, it also participates in the construction of Meso-American pipeline and field development in Venezuela. An ammunition plant is under construction in Cuba.</w:t>
      </w:r>
    </w:p>
    <w:p w:rsidR="00AD231C" w:rsidRPr="00E54EF0" w:rsidRDefault="00AD231C" w:rsidP="00AD231C">
      <w:pPr>
        <w:pStyle w:val="Heading4"/>
      </w:pPr>
      <w:r w:rsidRPr="00E54EF0">
        <w:t>Economic engagement with Cuba displaces Russia in the region.</w:t>
      </w:r>
    </w:p>
    <w:p w:rsidR="00AD231C" w:rsidRPr="00E54EF0" w:rsidRDefault="00AD231C" w:rsidP="00AD231C">
      <w:pPr>
        <w:rPr>
          <w:sz w:val="12"/>
        </w:rPr>
      </w:pPr>
      <w:r w:rsidRPr="00E54EF0">
        <w:rPr>
          <w:rStyle w:val="StyleStyleBold12pt"/>
        </w:rPr>
        <w:t>Vakulenko 2012</w:t>
      </w:r>
      <w:r w:rsidRPr="00E54EF0">
        <w:rPr>
          <w:sz w:val="12"/>
        </w:rPr>
        <w:t xml:space="preserve"> (</w:t>
      </w:r>
      <w:proofErr w:type="gramStart"/>
      <w:r w:rsidRPr="00E54EF0">
        <w:rPr>
          <w:sz w:val="12"/>
        </w:rPr>
        <w:t>Darya ,</w:t>
      </w:r>
      <w:proofErr w:type="gramEnd"/>
      <w:r w:rsidRPr="00E54EF0">
        <w:rPr>
          <w:sz w:val="12"/>
        </w:rPr>
        <w:t xml:space="preserve"> Research Associate at Council on Hemispheric Affairs, “ Economic Cold War: Russia And US Battle For Influence In Western Hemisphere – Analysis,” Aug 29</w:t>
      </w:r>
      <w:r w:rsidRPr="00E54EF0">
        <w:rPr>
          <w:sz w:val="12"/>
          <w:vertAlign w:val="superscript"/>
        </w:rPr>
        <w:t>th</w:t>
      </w:r>
      <w:r w:rsidRPr="00E54EF0">
        <w:rPr>
          <w:sz w:val="12"/>
        </w:rPr>
        <w:t xml:space="preserve"> http://www.eurasiareview.com/29082012-economic-cold-war-russia-and-us-battle-for-influence-in-western-hemisphere-analysis/)</w:t>
      </w:r>
    </w:p>
    <w:p w:rsidR="00AD231C" w:rsidRPr="00E54EF0" w:rsidRDefault="00AD231C" w:rsidP="00AD231C">
      <w:pPr>
        <w:rPr>
          <w:sz w:val="10"/>
        </w:rPr>
      </w:pPr>
      <w:r w:rsidRPr="00E54EF0">
        <w:rPr>
          <w:rStyle w:val="StyleBoldUnderline"/>
        </w:rPr>
        <w:t xml:space="preserve">The current economic competition between the Russian Federation and the United States in the Western Hemisphere bears striking similarity to the </w:t>
      </w:r>
      <w:r w:rsidRPr="00E54EF0">
        <w:rPr>
          <w:sz w:val="10"/>
        </w:rPr>
        <w:t xml:space="preserve">political antagonism prevalent during the </w:t>
      </w:r>
      <w:r w:rsidRPr="00E54EF0">
        <w:rPr>
          <w:rStyle w:val="StyleBoldUnderline"/>
        </w:rPr>
        <w:t>Cold War</w:t>
      </w:r>
      <w:r w:rsidRPr="00E54EF0">
        <w:rPr>
          <w:sz w:val="10"/>
        </w:rPr>
        <w:t xml:space="preserve">. </w:t>
      </w:r>
      <w:r w:rsidRPr="00E54EF0">
        <w:rPr>
          <w:rStyle w:val="StyleBoldUnderline"/>
        </w:rPr>
        <w:t>This deep seated rivalry</w:t>
      </w:r>
      <w:r w:rsidRPr="00E54EF0">
        <w:rPr>
          <w:sz w:val="10"/>
        </w:rPr>
        <w:t xml:space="preserve"> still </w:t>
      </w:r>
      <w:r w:rsidRPr="00E54EF0">
        <w:rPr>
          <w:rStyle w:val="StyleBoldUnderline"/>
        </w:rPr>
        <w:t>influences world affairs</w:t>
      </w:r>
      <w:r w:rsidRPr="00E54EF0">
        <w:rPr>
          <w:sz w:val="10"/>
        </w:rPr>
        <w:t xml:space="preserve">, as the United Nations Security Council cannot enact any major decision without an agreement between those two powers. However, a pragmatic view of the world economy plays a greater role now </w:t>
      </w:r>
      <w:r w:rsidRPr="00E54EF0">
        <w:rPr>
          <w:rStyle w:val="StyleBoldUnderline"/>
        </w:rPr>
        <w:t>in the determination of Russia’s priorities and strategies as it begins to catch up with the U.S. in its exposure to Latin American</w:t>
      </w:r>
      <w:r w:rsidRPr="00E54EF0">
        <w:rPr>
          <w:sz w:val="10"/>
        </w:rPr>
        <w:t xml:space="preserve"> economic interests. </w:t>
      </w:r>
      <w:r w:rsidRPr="00E54EF0">
        <w:rPr>
          <w:rStyle w:val="StyleBoldUnderline"/>
        </w:rPr>
        <w:t>As of late, the Russian Federation has gained economic ground over the United States in various parts of the Latin American region</w:t>
      </w:r>
      <w:r w:rsidRPr="00E54EF0">
        <w:rPr>
          <w:sz w:val="10"/>
        </w:rPr>
        <w:t xml:space="preserve">. For example, </w:t>
      </w:r>
      <w:r w:rsidRPr="00E54EF0">
        <w:rPr>
          <w:rStyle w:val="StyleBoldUnderline"/>
        </w:rPr>
        <w:t>Washington’s embargo on Cuba gives Russia the opportunity to fill in the economic hollows left by the “imperialist neighbor.” While Washington engages in very limited trade with its ancient foe, Russia-Cuban links have been growing stronger</w:t>
      </w:r>
      <w:r w:rsidRPr="00E54EF0">
        <w:rPr>
          <w:sz w:val="10"/>
        </w:rPr>
        <w:t xml:space="preserve"> with each passing year. Recently, the Russian oil company Zarubezhneft announced its plan to invest $100 million USD in Cuba by 2025. </w:t>
      </w:r>
      <w:r w:rsidRPr="00E54EF0">
        <w:rPr>
          <w:rStyle w:val="StyleBoldUnderline"/>
        </w:rPr>
        <w:t>Considering that deposits of Cuban oil are estimated to reach 20 billion barrels, the Russians’ investment plan appears as if it will bring considerable profits</w:t>
      </w:r>
      <w:r w:rsidRPr="00E54EF0">
        <w:rPr>
          <w:sz w:val="10"/>
        </w:rPr>
        <w:t xml:space="preserve"> in the near future to both sides.[1] The recent activity in Ecuador presents another aspect of Russia’s growing economic attraction to Latin America. At the end of July 2012, the Ecuadorian government signed the “memorandum of understanding” with Gazprom, Russia’s largest oil and </w:t>
      </w:r>
      <w:proofErr w:type="gramStart"/>
      <w:r w:rsidRPr="00E54EF0">
        <w:rPr>
          <w:sz w:val="10"/>
        </w:rPr>
        <w:t>gas company</w:t>
      </w:r>
      <w:proofErr w:type="gramEnd"/>
      <w:r w:rsidRPr="00E54EF0">
        <w:rPr>
          <w:sz w:val="10"/>
        </w:rPr>
        <w:t>. The memorandum will launch the exploration of the natural-gas field in the southern coastal areas of Ecuador.[2] This “Bolivarian country” (in reference to the state’s left-leaning state ideology) will gain ample royalties in conjunction with the development of its energy sector, while Russia will secure market access into Ecuador via their already impressive natural gas reserves. Notably, Ecuadorian President Rafael Correa continues to advocate continental leadership independent of U.S. influence, thereby welcoming Russian influence. Gazprom, together with another oil company, Rosneft, are clearly linked to Russian foreign policy. The Russian government owns 50.002 percent of shares in Gazprom and 75 percent in Rosneft thus President of Russia, Putin, oversees strategies of both companies.[3] Gazprom is the world’s largest producer of natural gas and the second largest producer of oil in the world with 9.7 million barrels per day, just behind Saudi Aramco. Rosneft is the world’s 15th largest oil and gas producer</w:t>
      </w:r>
      <w:proofErr w:type="gramStart"/>
      <w:r w:rsidRPr="00E54EF0">
        <w:rPr>
          <w:sz w:val="10"/>
        </w:rPr>
        <w:t>.[</w:t>
      </w:r>
      <w:proofErr w:type="gramEnd"/>
      <w:r w:rsidRPr="00E54EF0">
        <w:rPr>
          <w:sz w:val="10"/>
        </w:rPr>
        <w:t xml:space="preserve">3] </w:t>
      </w:r>
      <w:r w:rsidRPr="00E54EF0">
        <w:rPr>
          <w:rStyle w:val="StyleBoldUnderline"/>
        </w:rPr>
        <w:t>The wielding of such economic weight serves as a powerful foreign relations force as Russia looks to enter new global markets, firming up the already inextricable relationship between politics and economics</w:t>
      </w:r>
      <w:r w:rsidRPr="00E54EF0">
        <w:rPr>
          <w:sz w:val="10"/>
        </w:rPr>
        <w:t xml:space="preserve">. The Cuban and Ecuadorian examples demonstrate how the United States’ continuing ideologically-based economic ties with Latin America could invite other large world players to represent investment portfolios to the region. The United States clearly does not take full advantage of its geographical proximity to Latin America, even as Russia pushes for greater markets throughout that region. At the time of the Cold War, bipolarity was intensified by a constant ideological race to include as many Third World countries under either Soviet Union or or the U.S. umbrella. Today </w:t>
      </w:r>
      <w:r w:rsidRPr="00E54EF0">
        <w:rPr>
          <w:rStyle w:val="StyleBoldUnderline"/>
        </w:rPr>
        <w:t>the two compete over markets and trade partners throughout Latin America. In this battle Russia is clearly winning, because of its firm economic pragmatism</w:t>
      </w:r>
      <w:r w:rsidRPr="00E54EF0">
        <w:rPr>
          <w:sz w:val="10"/>
        </w:rPr>
        <w:t>. One observes the phenomenon of increasing Russian influence in Latin America in the development a solid relationship between ALBA (Bolivarian Alliance for the Americas) and Moscow. Although Russia is not technically allied with ALBA—which is known for its left-wing ideology—Moscow is not wasting the opportunity to support anti-Western declarations espoused by the Bolivarian states. Former Russian President, Medvedev, has declared significant perspectives for cooperation, especially in economic development, highlighting the pragmatic nature that Russian economic policy has adopted over the last 20 years</w:t>
      </w:r>
      <w:proofErr w:type="gramStart"/>
      <w:r w:rsidRPr="00E54EF0">
        <w:rPr>
          <w:sz w:val="10"/>
        </w:rPr>
        <w:t>.[</w:t>
      </w:r>
      <w:proofErr w:type="gramEnd"/>
      <w:r w:rsidRPr="00E54EF0">
        <w:rPr>
          <w:sz w:val="10"/>
        </w:rPr>
        <w:t xml:space="preserve">4] </w:t>
      </w:r>
      <w:r w:rsidRPr="00E54EF0">
        <w:rPr>
          <w:rStyle w:val="StyleBoldUnderline"/>
        </w:rPr>
        <w:t>Possible future nationalization of Russian assets by Latin American governments and political disagreements within the region have yet to deter Russia from vigorously embracing the emerging market. The Russian Federation has proven capable of negotiating with various leftist governments and has worked around the U.S. embargo against Cuba. The country appears to prioritize potential returns on its investments over ideology and public opinion by investing in controversial industries including arms and pipelines</w:t>
      </w:r>
      <w:r w:rsidRPr="00E54EF0">
        <w:rPr>
          <w:sz w:val="10"/>
        </w:rPr>
        <w:t xml:space="preserve">. </w:t>
      </w:r>
      <w:r w:rsidRPr="00E54EF0">
        <w:rPr>
          <w:rStyle w:val="StyleBoldUnderline"/>
        </w:rPr>
        <w:t>The economic potential of some countries could have a lasting impact on how we view the world politically. The words investment, profit and trade have been added to the everyday vocabulary of politicians. However, Russian politicians are ready to apply those words in Spanish more often than other counterparts</w:t>
      </w:r>
      <w:r w:rsidRPr="00E54EF0">
        <w:rPr>
          <w:sz w:val="10"/>
        </w:rPr>
        <w:t>.</w:t>
      </w:r>
    </w:p>
    <w:p w:rsidR="00AD231C" w:rsidRPr="00E54EF0" w:rsidRDefault="00AD231C" w:rsidP="002D2677"/>
    <w:p w:rsidR="00121A3B" w:rsidRPr="00E54EF0" w:rsidRDefault="00121A3B" w:rsidP="00121A3B"/>
    <w:p w:rsidR="00121A3B" w:rsidRPr="00E54EF0" w:rsidRDefault="00121A3B" w:rsidP="00121A3B">
      <w:pPr>
        <w:pStyle w:val="Heading3"/>
      </w:pPr>
      <w:r w:rsidRPr="00E54EF0">
        <w:lastRenderedPageBreak/>
        <w:t>Link- Venezuela</w:t>
      </w:r>
    </w:p>
    <w:p w:rsidR="00121A3B" w:rsidRPr="00E54EF0" w:rsidRDefault="00121A3B" w:rsidP="00121A3B"/>
    <w:p w:rsidR="00121A3B" w:rsidRPr="00E54EF0" w:rsidRDefault="00121A3B" w:rsidP="00121A3B">
      <w:pPr>
        <w:pStyle w:val="Heading4"/>
      </w:pPr>
      <w:r w:rsidRPr="00E54EF0">
        <w:t>US engagement in Venezuela is seen as zero sum- displacing Russia destroys relations</w:t>
      </w:r>
    </w:p>
    <w:p w:rsidR="00121A3B" w:rsidRPr="00E54EF0" w:rsidRDefault="00121A3B" w:rsidP="00121A3B">
      <w:pPr>
        <w:rPr>
          <w:sz w:val="12"/>
        </w:rPr>
      </w:pPr>
      <w:r w:rsidRPr="00E54EF0">
        <w:rPr>
          <w:rStyle w:val="StyleStyleBold12pt"/>
        </w:rPr>
        <w:t xml:space="preserve">Merry 09 </w:t>
      </w:r>
      <w:r w:rsidRPr="00E54EF0">
        <w:rPr>
          <w:sz w:val="12"/>
        </w:rPr>
        <w:t>(E. Wayne, former State Department and Pentagon official and senior associate at the America Foreign Policy Council in Washington, wrote “A ‘reset’ is not enough”</w:t>
      </w:r>
      <w:r w:rsidRPr="00E54EF0">
        <w:rPr>
          <w:rStyle w:val="StyleStyleBold12pt"/>
          <w:sz w:val="16"/>
          <w:szCs w:val="16"/>
        </w:rPr>
        <w:t xml:space="preserve"> </w:t>
      </w:r>
      <w:hyperlink r:id="rId22" w:history="1">
        <w:r w:rsidRPr="00E54EF0">
          <w:rPr>
            <w:color w:val="0000FF"/>
            <w:sz w:val="12"/>
            <w:szCs w:val="16"/>
            <w:u w:val="single"/>
          </w:rPr>
          <w:t>http://www.nytimes.com/2009/05/23/opinion/23iht-edmerry.html?_r=0</w:t>
        </w:r>
      </w:hyperlink>
      <w:r w:rsidRPr="00E54EF0">
        <w:rPr>
          <w:sz w:val="12"/>
          <w:szCs w:val="16"/>
        </w:rPr>
        <w:t xml:space="preserve"> accessed on 6/28/13)</w:t>
      </w:r>
    </w:p>
    <w:p w:rsidR="00121A3B" w:rsidRPr="00E54EF0" w:rsidRDefault="00121A3B" w:rsidP="00121A3B">
      <w:pPr>
        <w:rPr>
          <w:sz w:val="12"/>
        </w:rPr>
      </w:pPr>
      <w:r w:rsidRPr="00E54EF0">
        <w:rPr>
          <w:rStyle w:val="StyleBoldUnderline"/>
        </w:rPr>
        <w:t>The Obama administration has offered to “reset” relations with Russia. But what is really needed is a change of operating system</w:t>
      </w:r>
      <w:r w:rsidRPr="00E54EF0">
        <w:rPr>
          <w:sz w:val="12"/>
        </w:rPr>
        <w:t xml:space="preserve">. A reset seeks to restore a previous relationship, which for former officials of the Clinton administration now back in office means the Yeltsin years. This will fail because Moscow views that period as emblematic of Russian weakness and exploitation by the West, and especially by the United States. &lt;Relations with Moscow deteriorated under both Bill Clinton and George W. Bush. The U.S. neo-liberal project of the ’90s not only failed but deeply alienated Russians. The bilateral nadir was the Kosovo war, a worse episode than last year’s Georgia conflict. A new opportunity after 9/11 was frankly squandered. </w:t>
      </w:r>
      <w:r w:rsidRPr="00E54EF0">
        <w:rPr>
          <w:rStyle w:val="StyleBoldUnderline"/>
        </w:rPr>
        <w:t>Washington regarded Russia as a loser and treated it as such. It forgot that Russia would not be weak forever, and would remember.</w:t>
      </w:r>
      <w:r w:rsidRPr="00E54EF0">
        <w:rPr>
          <w:sz w:val="12"/>
        </w:rPr>
        <w:t xml:space="preserve"> </w:t>
      </w:r>
      <w:r w:rsidRPr="00E54EF0">
        <w:rPr>
          <w:rStyle w:val="StyleBoldUnderline"/>
        </w:rPr>
        <w:t xml:space="preserve">Two structural problems limit the relationship and its improvement. </w:t>
      </w:r>
      <w:r w:rsidRPr="00E54EF0">
        <w:rPr>
          <w:sz w:val="12"/>
        </w:rPr>
        <w:t xml:space="preserve">First, it is very narrow, with few automatic stabilizers. Unlike Russian-European or U.S.-Chinese relations, </w:t>
      </w:r>
      <w:r w:rsidRPr="00E54EF0">
        <w:rPr>
          <w:rStyle w:val="StyleBoldUnderline"/>
        </w:rPr>
        <w:t>the scant economic and human ties between the U.S. and Russia provide inadequate ballast when problems arise. Relations are highly vulnerable to outside events and defined more by disputes than cooperation.</w:t>
      </w:r>
      <w:r w:rsidRPr="00E54EF0">
        <w:rPr>
          <w:sz w:val="12"/>
        </w:rPr>
        <w:t xml:space="preserve"> When malice is added to the mix, the result is dangerous. Second, </w:t>
      </w:r>
      <w:r w:rsidRPr="00E54EF0">
        <w:rPr>
          <w:rStyle w:val="StyleBoldUnderline"/>
        </w:rPr>
        <w:t xml:space="preserve">for Moscow the relationship is largely zero </w:t>
      </w:r>
      <w:proofErr w:type="gramStart"/>
      <w:r w:rsidRPr="00E54EF0">
        <w:rPr>
          <w:rStyle w:val="StyleBoldUnderline"/>
        </w:rPr>
        <w:t>sum</w:t>
      </w:r>
      <w:proofErr w:type="gramEnd"/>
      <w:r w:rsidRPr="00E54EF0">
        <w:rPr>
          <w:rStyle w:val="StyleBoldUnderline"/>
        </w:rPr>
        <w:t>,</w:t>
      </w:r>
      <w:r w:rsidRPr="00E54EF0">
        <w:rPr>
          <w:sz w:val="12"/>
        </w:rPr>
        <w:t xml:space="preserve"> in that </w:t>
      </w:r>
      <w:r w:rsidRPr="00E54EF0">
        <w:rPr>
          <w:rStyle w:val="StyleBoldUnderline"/>
        </w:rPr>
        <w:t>Russian diplomacy succeeds where America’s fails,</w:t>
      </w:r>
      <w:r w:rsidRPr="00E54EF0">
        <w:rPr>
          <w:sz w:val="12"/>
        </w:rPr>
        <w:t xml:space="preserve"> </w:t>
      </w:r>
      <w:r w:rsidRPr="00E54EF0">
        <w:rPr>
          <w:rStyle w:val="StyleBoldUnderline"/>
        </w:rPr>
        <w:t>as in</w:t>
      </w:r>
      <w:r w:rsidRPr="00E54EF0">
        <w:rPr>
          <w:sz w:val="12"/>
        </w:rPr>
        <w:t xml:space="preserve"> Iran and </w:t>
      </w:r>
      <w:r w:rsidRPr="00E54EF0">
        <w:rPr>
          <w:rStyle w:val="StyleBoldUnderline"/>
        </w:rPr>
        <w:t>Venezuela</w:t>
      </w:r>
      <w:r w:rsidRPr="00E54EF0">
        <w:rPr>
          <w:sz w:val="12"/>
        </w:rPr>
        <w:t xml:space="preserve">. </w:t>
      </w:r>
      <w:r w:rsidRPr="00E54EF0">
        <w:rPr>
          <w:rStyle w:val="StyleBoldUnderline"/>
        </w:rPr>
        <w:t xml:space="preserve">This is the consequence both of the huge asymmetry in real power and influence of the two countries and an asymmetry of geography in that almost anything the United States does </w:t>
      </w:r>
      <w:r w:rsidRPr="00E54EF0">
        <w:rPr>
          <w:sz w:val="12"/>
        </w:rPr>
        <w:t xml:space="preserve">in Eurasia </w:t>
      </w:r>
      <w:r w:rsidRPr="00E54EF0">
        <w:rPr>
          <w:rStyle w:val="StyleBoldUnderline"/>
        </w:rPr>
        <w:t xml:space="preserve">affects Russia’s interests, often adversely. </w:t>
      </w:r>
      <w:r w:rsidRPr="00E54EF0">
        <w:rPr>
          <w:sz w:val="12"/>
        </w:rPr>
        <w:t>T</w:t>
      </w:r>
      <w:r w:rsidRPr="00E54EF0">
        <w:rPr>
          <w:rStyle w:val="StyleBoldUnderline"/>
        </w:rPr>
        <w:t>hus Moscow worries that a successful Obama</w:t>
      </w:r>
      <w:r w:rsidRPr="00E54EF0">
        <w:rPr>
          <w:sz w:val="12"/>
        </w:rPr>
        <w:t xml:space="preserve"> presidency </w:t>
      </w:r>
      <w:r w:rsidRPr="00E54EF0">
        <w:rPr>
          <w:rStyle w:val="StyleBoldUnderline"/>
        </w:rPr>
        <w:t>will come at their expense with other countries</w:t>
      </w:r>
      <w:r w:rsidRPr="00E54EF0">
        <w:rPr>
          <w:sz w:val="12"/>
        </w:rPr>
        <w:t xml:space="preserve">. Russian commentators especially fear this may be the case with Iran, seeing the potential for a shift comparable to Mao’s China or Sadat’s Egypt. The current Russian leadership bears a disproportionate share of the blame for our poisonous relations. But </w:t>
      </w:r>
      <w:r w:rsidRPr="00E54EF0">
        <w:rPr>
          <w:rStyle w:val="StyleBoldUnderline"/>
        </w:rPr>
        <w:t>Washington needs to adopt new rules of engagement to not repeat mistakes</w:t>
      </w:r>
      <w:r w:rsidRPr="00E54EF0">
        <w:rPr>
          <w:sz w:val="12"/>
        </w:rPr>
        <w:t xml:space="preserve"> of the previous 16 years: </w:t>
      </w:r>
      <w:r w:rsidRPr="00E54EF0">
        <w:rPr>
          <w:rStyle w:val="StyleBoldUnderline"/>
        </w:rPr>
        <w:t xml:space="preserve">One, minimize deliberate challenges to Russian interests and know that none will come free. </w:t>
      </w:r>
      <w:r w:rsidRPr="00E54EF0">
        <w:rPr>
          <w:sz w:val="12"/>
        </w:rPr>
        <w:t>If we push NATO, they will push back. When we sponsored an independent Kosovo, Moscow declared it would do the same in Abkhazia and South Ossetia. Reciprocity is real.&gt;</w:t>
      </w:r>
    </w:p>
    <w:p w:rsidR="00AD231C" w:rsidRPr="00E54EF0" w:rsidRDefault="00AD231C" w:rsidP="00121A3B">
      <w:pPr>
        <w:rPr>
          <w:sz w:val="12"/>
        </w:rPr>
      </w:pPr>
    </w:p>
    <w:p w:rsidR="00AD231C" w:rsidRPr="00E54EF0" w:rsidRDefault="00AD231C" w:rsidP="00AD231C">
      <w:pPr>
        <w:pStyle w:val="Heading4"/>
      </w:pPr>
      <w:r w:rsidRPr="00E54EF0">
        <w:t>In the wake of Chavez’s death US involvement in Venezuela encroaches on Russia’s Sphere of influence- results in conflict</w:t>
      </w:r>
    </w:p>
    <w:p w:rsidR="00AD231C" w:rsidRPr="00E54EF0" w:rsidRDefault="00AD231C" w:rsidP="00AD231C">
      <w:pPr>
        <w:rPr>
          <w:sz w:val="12"/>
        </w:rPr>
      </w:pPr>
      <w:r w:rsidRPr="00E54EF0">
        <w:rPr>
          <w:rStyle w:val="StyleStyleBold12pt"/>
        </w:rPr>
        <w:t>Razuvaev 4-15</w:t>
      </w:r>
      <w:r w:rsidRPr="00E54EF0">
        <w:rPr>
          <w:sz w:val="12"/>
        </w:rPr>
        <w:t xml:space="preserve"> (Aleksander</w:t>
      </w:r>
      <w:proofErr w:type="gramStart"/>
      <w:r w:rsidRPr="00E54EF0">
        <w:rPr>
          <w:sz w:val="12"/>
        </w:rPr>
        <w:t>, ."</w:t>
      </w:r>
      <w:proofErr w:type="gramEnd"/>
      <w:r w:rsidRPr="00E54EF0">
        <w:rPr>
          <w:sz w:val="12"/>
        </w:rPr>
        <w:t xml:space="preserve"> </w:t>
      </w:r>
      <w:proofErr w:type="gramStart"/>
      <w:r w:rsidRPr="00E54EF0">
        <w:rPr>
          <w:sz w:val="12"/>
        </w:rPr>
        <w:t>Head of Research Alpari.</w:t>
      </w:r>
      <w:proofErr w:type="gramEnd"/>
      <w:r w:rsidRPr="00E54EF0">
        <w:rPr>
          <w:sz w:val="12"/>
        </w:rPr>
        <w:t xml:space="preserve"> </w:t>
      </w:r>
      <w:proofErr w:type="gramStart"/>
      <w:r w:rsidRPr="00E54EF0">
        <w:rPr>
          <w:sz w:val="12"/>
        </w:rPr>
        <w:t>Exchange.</w:t>
      </w:r>
      <w:proofErr w:type="gramEnd"/>
      <w:r w:rsidRPr="00E54EF0">
        <w:rPr>
          <w:sz w:val="12"/>
        </w:rPr>
        <w:t xml:space="preserve"> </w:t>
      </w:r>
      <w:proofErr w:type="gramStart"/>
      <w:r w:rsidRPr="00E54EF0">
        <w:rPr>
          <w:sz w:val="12"/>
        </w:rPr>
        <w:t>Defended his thesis on "Investing in the shares of commercial banks in an economy in transition" at the Institute of Economics of the Russian Academy of Sciences (IE RAS).</w:t>
      </w:r>
      <w:proofErr w:type="gramEnd"/>
      <w:r w:rsidRPr="00E54EF0">
        <w:rPr>
          <w:sz w:val="12"/>
        </w:rPr>
        <w:t xml:space="preserve"> He worked at the Center for Financial and Banking Studies IE RAS, Head of market analysis, the deputy chief of analytical department of the investment department of Sobinbank. Worked as the head of the analytical department of the IR "Galleon Capital, Translated By Rina Hay “Maduro Is Not Just a Shadow of Chavez,” Watching America 2013 http://watchingamerica.com/News/203710/maduro-is-not-just-a-shadow-of-chavez/)</w:t>
      </w:r>
    </w:p>
    <w:p w:rsidR="00AD231C" w:rsidRPr="00E54EF0" w:rsidRDefault="00AD231C" w:rsidP="00AD231C">
      <w:pPr>
        <w:rPr>
          <w:sz w:val="12"/>
        </w:rPr>
      </w:pPr>
      <w:r w:rsidRPr="00E54EF0">
        <w:rPr>
          <w:sz w:val="12"/>
        </w:rPr>
        <w:t xml:space="preserve">Nicolas </w:t>
      </w:r>
      <w:r w:rsidRPr="00E54EF0">
        <w:rPr>
          <w:rStyle w:val="StyleBoldUnderline"/>
        </w:rPr>
        <w:t>Maduro has won the presidential election</w:t>
      </w:r>
      <w:r w:rsidRPr="00E54EF0">
        <w:rPr>
          <w:sz w:val="12"/>
        </w:rPr>
        <w:t xml:space="preserve"> in Venezuela with 50.76 percent of the vote, while his rival, Henrique Capriles, captured 49.07 percent. Capriles announced that he would not recognize the results of the election until the votes were recounted. Vladimir Putin has congratulated Nicolas Maduro on his victory. The situation is highly irregular, and </w:t>
      </w:r>
      <w:r w:rsidRPr="00E54EF0">
        <w:rPr>
          <w:rStyle w:val="StyleBoldUnderline"/>
        </w:rPr>
        <w:t>it is important to Russia on both an economic and a geopolitical level</w:t>
      </w:r>
      <w:r w:rsidRPr="00E54EF0">
        <w:rPr>
          <w:sz w:val="12"/>
        </w:rPr>
        <w:t xml:space="preserve">. The gap between the two candidates is so small that it has become a good excuse for civil unrest and tensions — ideal for a “colored revolution.” In the last few days </w:t>
      </w:r>
      <w:r w:rsidRPr="00E54EF0">
        <w:rPr>
          <w:rStyle w:val="StyleBoldUnderline"/>
        </w:rPr>
        <w:t>the complicated relationship between Russia and the U.S. has been further strained</w:t>
      </w:r>
      <w:r w:rsidRPr="00E54EF0">
        <w:rPr>
          <w:rStyle w:val="StyleStyleBold12pt"/>
        </w:rPr>
        <w:t>, and Venezuela could become a site of direct confrontation.</w:t>
      </w:r>
      <w:r w:rsidRPr="00E54EF0">
        <w:rPr>
          <w:sz w:val="12"/>
        </w:rPr>
        <w:t xml:space="preserve"> </w:t>
      </w:r>
      <w:proofErr w:type="gramStart"/>
      <w:r w:rsidRPr="00E54EF0">
        <w:rPr>
          <w:sz w:val="12"/>
        </w:rPr>
        <w:t>Whether or not the Americans will risk it is still an open question.</w:t>
      </w:r>
      <w:proofErr w:type="gramEnd"/>
      <w:r w:rsidRPr="00E54EF0">
        <w:rPr>
          <w:sz w:val="12"/>
        </w:rPr>
        <w:t xml:space="preserve"> Venezuela is not Libya. The former Libyan leader had not been our ally in recent years. He simply gave his debt to the president of France, and he also unfortunately put more than a billion dollars into the trustworthy hands of Goldman Sachs. Sometimes it is cheaper and pleasanter to liquidate a creditor than to fulfill one's obligations. Only cowards fulfill their debts, </w:t>
      </w:r>
      <w:r w:rsidRPr="00E54EF0">
        <w:rPr>
          <w:rStyle w:val="StyleBoldUnderline"/>
        </w:rPr>
        <w:t>and Anglo-Saxons are certainly not cowards</w:t>
      </w:r>
      <w:r w:rsidRPr="00E54EF0">
        <w:rPr>
          <w:sz w:val="12"/>
        </w:rPr>
        <w:t xml:space="preserve">. In addition, the wartime premium on oil during the Libyan conflict has covered the loss of Russian income but not the fact that in the future, contracts will definitely be fulfilled on the Libyan side. </w:t>
      </w:r>
      <w:r w:rsidRPr="00E54EF0">
        <w:rPr>
          <w:rStyle w:val="StyleBoldUnderline"/>
        </w:rPr>
        <w:t>For Russia,</w:t>
      </w:r>
      <w:r w:rsidRPr="00E54EF0">
        <w:rPr>
          <w:sz w:val="12"/>
        </w:rPr>
        <w:t xml:space="preserve"> </w:t>
      </w:r>
      <w:r w:rsidRPr="00E54EF0">
        <w:rPr>
          <w:rStyle w:val="StyleBoldUnderline"/>
        </w:rPr>
        <w:t>Venezuela represents serious money and serious politics</w:t>
      </w:r>
      <w:r w:rsidRPr="00E54EF0">
        <w:rPr>
          <w:sz w:val="12"/>
        </w:rPr>
        <w:t xml:space="preserve">. As we know, </w:t>
      </w:r>
      <w:r w:rsidRPr="00E54EF0">
        <w:rPr>
          <w:rStyle w:val="StyleBoldUnderline"/>
        </w:rPr>
        <w:t>in 2006 Americans introduced an embargo on arms deliveries to Venezuela, after which Chavez opened up relations with Russia. According to rough estimates, the current value of our signed arms contracts with Venezuela is valued at around $10 billion</w:t>
      </w:r>
      <w:r w:rsidRPr="00E54EF0">
        <w:rPr>
          <w:sz w:val="12"/>
        </w:rPr>
        <w:t>. Half of this has already been fulfilled, and half has yet to be worked out</w:t>
      </w:r>
      <w:r w:rsidRPr="00E54EF0">
        <w:rPr>
          <w:rStyle w:val="StyleBoldUnderline"/>
        </w:rPr>
        <w:t>. Participation in oil projects in Venezuela</w:t>
      </w:r>
      <w:r w:rsidRPr="00E54EF0">
        <w:rPr>
          <w:sz w:val="12"/>
        </w:rPr>
        <w:t xml:space="preserve">, according to various estimates, </w:t>
      </w:r>
      <w:r w:rsidRPr="00E54EF0">
        <w:rPr>
          <w:rStyle w:val="StyleBoldUnderline"/>
        </w:rPr>
        <w:t>will cost Russia $20 to 38 billion</w:t>
      </w:r>
      <w:r w:rsidRPr="00E54EF0">
        <w:rPr>
          <w:sz w:val="12"/>
        </w:rPr>
        <w:t xml:space="preserve">. The main actor on our side is Rosneft, which is controlled by Parliament. Some actors in the financial market even fear that the opposite outcome in the elections could strike Rosneft's participation in the current market. Some of my colleagues have asked me with surprise how I, a stockbroker and market fundamentalist, can support the left-wing Venezuelan president. My answer is simple: </w:t>
      </w:r>
      <w:r w:rsidRPr="00E54EF0">
        <w:rPr>
          <w:rStyle w:val="StyleBoldUnderline"/>
        </w:rPr>
        <w:t xml:space="preserve">He buys weapons from us and takes from the West in order to give us his oil. The color of the cat is not important as long as it catches mice. </w:t>
      </w:r>
      <w:proofErr w:type="gramStart"/>
      <w:r w:rsidRPr="00E54EF0">
        <w:rPr>
          <w:sz w:val="12"/>
        </w:rPr>
        <w:t xml:space="preserve">From the geopolitical point of view, </w:t>
      </w:r>
      <w:r w:rsidRPr="00E54EF0">
        <w:rPr>
          <w:rStyle w:val="StyleStyleBold12pt"/>
        </w:rPr>
        <w:t>Venezuela is like a bone stuck in the U.S.' throat.</w:t>
      </w:r>
      <w:proofErr w:type="gramEnd"/>
      <w:r w:rsidRPr="00E54EF0">
        <w:rPr>
          <w:rStyle w:val="StyleStyleBold12pt"/>
        </w:rPr>
        <w:t xml:space="preserve"> It is our last trump card on the chessboard of the world</w:t>
      </w:r>
      <w:r w:rsidRPr="00E54EF0">
        <w:rPr>
          <w:sz w:val="12"/>
        </w:rPr>
        <w:t xml:space="preserve">. </w:t>
      </w:r>
      <w:r w:rsidRPr="00E54EF0">
        <w:rPr>
          <w:rStyle w:val="StyleBoldUnderline"/>
        </w:rPr>
        <w:t>It seems that the army is on the side of</w:t>
      </w:r>
      <w:r w:rsidRPr="00E54EF0">
        <w:rPr>
          <w:sz w:val="12"/>
        </w:rPr>
        <w:t xml:space="preserve"> Nicolas </w:t>
      </w:r>
      <w:r w:rsidRPr="00E54EF0">
        <w:rPr>
          <w:rStyle w:val="StyleBoldUnderline"/>
        </w:rPr>
        <w:t>Maduro</w:t>
      </w:r>
      <w:r w:rsidRPr="00E54EF0">
        <w:rPr>
          <w:sz w:val="12"/>
        </w:rPr>
        <w:t xml:space="preserve">. However, if the situation worsens, he will have to prove his qualities of leadership and prove that he is not just a shadow of Chavez. But for now, the general opinion of him is that “he's a good lad, but not an eagle.” </w:t>
      </w:r>
      <w:r w:rsidRPr="00E54EF0">
        <w:rPr>
          <w:rStyle w:val="StyleBoldUnderline"/>
        </w:rPr>
        <w:t>The situation in Venezuela is highly important. Big politics and big money are at stake</w:t>
      </w:r>
      <w:r w:rsidRPr="00E54EF0">
        <w:rPr>
          <w:sz w:val="12"/>
        </w:rPr>
        <w:t xml:space="preserve">. </w:t>
      </w:r>
      <w:r w:rsidRPr="00E54EF0">
        <w:rPr>
          <w:rStyle w:val="StyleBoldUnderline"/>
        </w:rPr>
        <w:t>Even if everything ends up going well, the victory will not be guaranteed and will come with a chance of future destabilization</w:t>
      </w:r>
      <w:r w:rsidRPr="00E54EF0">
        <w:rPr>
          <w:sz w:val="12"/>
        </w:rPr>
        <w:t xml:space="preserve">. </w:t>
      </w:r>
      <w:r w:rsidRPr="00E54EF0">
        <w:rPr>
          <w:rStyle w:val="StyleBoldUnderline"/>
        </w:rPr>
        <w:t xml:space="preserve">Our liberals love to reminisce and shed tears over those suppressed by Soviet troops during the Prague Spring, </w:t>
      </w:r>
      <w:r w:rsidRPr="00E54EF0">
        <w:rPr>
          <w:rStyle w:val="StyleBoldUnderline"/>
        </w:rPr>
        <w:lastRenderedPageBreak/>
        <w:t>forgetting that if Czechoslovakia had withdrawn from the USSR's sphere of influence, it would automatically have entered that of the U.S</w:t>
      </w:r>
      <w:r w:rsidRPr="00E54EF0">
        <w:rPr>
          <w:sz w:val="12"/>
        </w:rPr>
        <w:t xml:space="preserve">. </w:t>
      </w:r>
      <w:r w:rsidRPr="00E54EF0">
        <w:rPr>
          <w:rStyle w:val="StyleBoldUnderline"/>
        </w:rPr>
        <w:t>There are only the political interests of one's own country and the financial interests of one's own corporations.</w:t>
      </w:r>
      <w:r w:rsidRPr="00E54EF0">
        <w:rPr>
          <w:sz w:val="12"/>
        </w:rPr>
        <w:t xml:space="preserve"> </w:t>
      </w:r>
      <w:r w:rsidRPr="00E54EF0">
        <w:rPr>
          <w:rStyle w:val="StyleStyleBold12pt"/>
        </w:rPr>
        <w:t>Nothing else deserves one's attention</w:t>
      </w:r>
      <w:r w:rsidRPr="00E54EF0">
        <w:rPr>
          <w:sz w:val="12"/>
        </w:rPr>
        <w:t>. During the 2004 Orange Revolution in the Ukraine, one liberal radio station in Moscow threw a fit every half hour because the Russian Main Intelligence Directorate was allegedly in Kiev. Unfortunately, this was too good to be true. Both Gorbachev's and Yeltsin's foreign policies were nothing more than playing at giveaway. The Munich speech and the Battle of Tskhinvali in 2008 showed the West that it was finished. But the West does not believe it and requires further confirmation.</w:t>
      </w:r>
    </w:p>
    <w:p w:rsidR="00AD231C" w:rsidRPr="00E54EF0" w:rsidRDefault="00AD231C" w:rsidP="00AD231C">
      <w:pPr>
        <w:pStyle w:val="Heading4"/>
      </w:pPr>
      <w:r w:rsidRPr="00E54EF0">
        <w:t>Zero Sum Game in Venezuela</w:t>
      </w:r>
    </w:p>
    <w:p w:rsidR="00AD231C" w:rsidRPr="00E54EF0" w:rsidRDefault="00AD231C" w:rsidP="00AD231C">
      <w:pPr>
        <w:rPr>
          <w:sz w:val="10"/>
        </w:rPr>
      </w:pPr>
      <w:r w:rsidRPr="00E54EF0">
        <w:rPr>
          <w:rStyle w:val="StyleStyleBold12pt"/>
        </w:rPr>
        <w:t>Ramírez 2010</w:t>
      </w:r>
      <w:r w:rsidRPr="00E54EF0">
        <w:rPr>
          <w:sz w:val="10"/>
        </w:rPr>
        <w:t xml:space="preserve"> (Pablo Telman Sánchez, Phd, Specialist Professor in International Law and Political and Social Sciences, professor at Instituto Tecnológico y de Estudios Superiores de Monterrey, Mexico City campus. He is a Member of the Mexican National Research System, Level 2“Is a New Climate of Confrontation Between Russia and the United States Possible in Latin America?,” Latin American Policy Volume 1, Issue 2, pages 230–243, December 2010, http://onlinelibrary.wiley.com/doi/10.1111/j.2041-7373.2010.00017.x/abstract )</w:t>
      </w:r>
    </w:p>
    <w:p w:rsidR="00AD231C" w:rsidRPr="00E54EF0" w:rsidRDefault="00AD231C" w:rsidP="00AD231C">
      <w:pPr>
        <w:rPr>
          <w:rStyle w:val="StyleBoldUnderline"/>
        </w:rPr>
      </w:pPr>
      <w:r w:rsidRPr="00E54EF0">
        <w:rPr>
          <w:sz w:val="12"/>
        </w:rPr>
        <w:t xml:space="preserve">The case of Venezuela is the most analyzed. The President of Venezuela, Hugo Chávez, has visited Moscow seven times since gaining power, and the President of Russia received him in the Kremlin only on his last two visits. Since the election of Chávez to the presidency of Venezuela, </w:t>
      </w:r>
      <w:r w:rsidRPr="00E54EF0">
        <w:rPr>
          <w:rStyle w:val="StyleBoldUnderline"/>
        </w:rPr>
        <w:t xml:space="preserve">Russia has maintained a position of caution toward Caracas and the avidity of the </w:t>
      </w:r>
      <w:r w:rsidRPr="00E54EF0">
        <w:rPr>
          <w:sz w:val="12"/>
        </w:rPr>
        <w:t>Latin American</w:t>
      </w:r>
      <w:r w:rsidRPr="00E54EF0">
        <w:rPr>
          <w:rStyle w:val="StyleBoldUnderline"/>
        </w:rPr>
        <w:t xml:space="preserve"> country to tighten </w:t>
      </w:r>
      <w:r w:rsidRPr="00E54EF0">
        <w:rPr>
          <w:sz w:val="12"/>
        </w:rPr>
        <w:t>political, military, and economic</w:t>
      </w:r>
      <w:r w:rsidRPr="00E54EF0">
        <w:rPr>
          <w:rStyle w:val="StyleBoldUnderline"/>
        </w:rPr>
        <w:t xml:space="preserve"> relations with the Kremlin </w:t>
      </w:r>
      <w:r w:rsidRPr="00E54EF0">
        <w:rPr>
          <w:sz w:val="12"/>
        </w:rPr>
        <w:t xml:space="preserve">more and more. Although the objectives of each government were not similar, the differences were not notable. On the one hand, Hugo Chávez insisted on incorporating as many countries as he could in an anti-imperialistic bloc led by him. On the other hand, </w:t>
      </w:r>
      <w:r w:rsidRPr="00E54EF0">
        <w:rPr>
          <w:rStyle w:val="StyleBoldUnderline"/>
        </w:rPr>
        <w:t>the Russian government attempted to consolidate a multipolar international order with the active and equal participation of all great powers so as to avoid the hegemony of one single country</w:t>
      </w:r>
      <w:r w:rsidRPr="00E54EF0">
        <w:rPr>
          <w:sz w:val="12"/>
        </w:rPr>
        <w:t xml:space="preserve">. </w:t>
      </w:r>
      <w:r w:rsidRPr="00E54EF0">
        <w:rPr>
          <w:rStyle w:val="StyleStyleBold12pt"/>
        </w:rPr>
        <w:t>Both countries targeted their objectives toward the dominance and hegemony of the United States</w:t>
      </w:r>
      <w:r w:rsidRPr="00E54EF0">
        <w:rPr>
          <w:sz w:val="12"/>
        </w:rPr>
        <w:t>. Since 2008,</w:t>
      </w:r>
      <w:r w:rsidRPr="00E54EF0">
        <w:rPr>
          <w:rStyle w:val="StyleBoldUnderline"/>
        </w:rPr>
        <w:t xml:space="preserve"> Moscow has tightened its relationship </w:t>
      </w:r>
      <w:r w:rsidRPr="00E54EF0">
        <w:rPr>
          <w:sz w:val="12"/>
        </w:rPr>
        <w:t xml:space="preserve">with the government of Hugo Chávez </w:t>
      </w:r>
      <w:r w:rsidRPr="00E54EF0">
        <w:rPr>
          <w:rStyle w:val="StyleBoldUnderline"/>
        </w:rPr>
        <w:t xml:space="preserve">and the mutual visits have increased, </w:t>
      </w:r>
      <w:r w:rsidRPr="00E54EF0">
        <w:rPr>
          <w:sz w:val="12"/>
        </w:rPr>
        <w:t>particularly</w:t>
      </w:r>
      <w:r w:rsidRPr="00E54EF0">
        <w:rPr>
          <w:rStyle w:val="StyleBoldUnderline"/>
        </w:rPr>
        <w:t xml:space="preserve"> </w:t>
      </w:r>
      <w:r w:rsidRPr="00E54EF0">
        <w:rPr>
          <w:sz w:val="12"/>
        </w:rPr>
        <w:t xml:space="preserve">from Russia to Venezuela. The vice president of Russia, Igor Sechin, who is one of of Prime Minister Vladimir Putin’s right-hand men, visited Venezuela three times in 2008. In addition, Prime Minister Putin’s visit to Caracas in April 2010 </w:t>
      </w:r>
      <w:r w:rsidRPr="00E54EF0">
        <w:rPr>
          <w:rStyle w:val="StyleBoldUnderline"/>
        </w:rPr>
        <w:t>confirmed Moscow’s intention to tighten and diversify its relationship with Venezuela</w:t>
      </w:r>
      <w:r w:rsidRPr="00E54EF0">
        <w:rPr>
          <w:sz w:val="12"/>
        </w:rPr>
        <w:t>. As a result of the Seventh Intergovernmental Russia–Venezuela meeting, some</w:t>
      </w:r>
      <w:r w:rsidRPr="00E54EF0">
        <w:rPr>
          <w:rStyle w:val="StyleBoldUnderline"/>
        </w:rPr>
        <w:t xml:space="preserve"> agreements were signed in matters of agriculture, energy, and defense</w:t>
      </w:r>
      <w:r w:rsidRPr="00E54EF0">
        <w:rPr>
          <w:sz w:val="12"/>
        </w:rPr>
        <w:t xml:space="preserve">. Moreover, the creation of a combined consortium of petroleum integrated by Petróleos de Venezuela, S.A. (PDVSA) and Russia’s Rosneft, Lukoil, TNK-BP, Gazprom, and Surgutneftegas was approved. The objective of this project is to increase the production of petroleum in the Orinoco stripe (La Jornada, 2010, p. 14). The new enterprise, in which Venezuela would have 60% of the shares and Russia 40%, would build the infrastructure to produce 450,000 barrels of crude petroleum in the Junin 6 deposit in Venezuela over a period of five years with an investment of US$30 billion. </w:t>
      </w:r>
      <w:r w:rsidRPr="00E54EF0">
        <w:rPr>
          <w:rStyle w:val="StyleBoldUnderline"/>
        </w:rPr>
        <w:t>Venezuela is the main buyer of weapons from Russia in Latin America</w:t>
      </w:r>
      <w:r w:rsidRPr="00E54EF0">
        <w:rPr>
          <w:sz w:val="12"/>
        </w:rPr>
        <w:t xml:space="preserve"> and the fourth in the world. Likewise, President Hugo </w:t>
      </w:r>
      <w:r w:rsidRPr="00E54EF0">
        <w:rPr>
          <w:rStyle w:val="StyleBoldUnderline"/>
        </w:rPr>
        <w:t>Chávez</w:t>
      </w:r>
      <w:r w:rsidRPr="00E54EF0">
        <w:rPr>
          <w:sz w:val="12"/>
        </w:rPr>
        <w:t xml:space="preserve"> </w:t>
      </w:r>
      <w:r w:rsidRPr="00E54EF0">
        <w:rPr>
          <w:rStyle w:val="StyleBoldUnderline"/>
        </w:rPr>
        <w:t>has</w:t>
      </w:r>
      <w:r w:rsidRPr="00E54EF0">
        <w:rPr>
          <w:sz w:val="12"/>
        </w:rPr>
        <w:t xml:space="preserve"> </w:t>
      </w:r>
      <w:r w:rsidRPr="00E54EF0">
        <w:rPr>
          <w:rStyle w:val="StyleBoldUnderline"/>
        </w:rPr>
        <w:t>become the principal political ally of Moscow in the region</w:t>
      </w:r>
      <w:r w:rsidRPr="00E54EF0">
        <w:rPr>
          <w:sz w:val="12"/>
        </w:rPr>
        <w:t xml:space="preserve">. </w:t>
      </w:r>
      <w:r w:rsidRPr="00E54EF0">
        <w:rPr>
          <w:rStyle w:val="StyleBoldUnderline"/>
        </w:rPr>
        <w:t>Only two Latin American governments supported and recognized the independence of Abkhazia and South Ossetia in 2008. One of them was Venezuela</w:t>
      </w:r>
      <w:r w:rsidRPr="00E54EF0">
        <w:rPr>
          <w:sz w:val="12"/>
        </w:rPr>
        <w:t xml:space="preserve">. Venezuela imports weapons, submarines, tanks, defense systems, jets, helicopters, and rifles from Russia to modernize its armed forces. Since 2005, Russia has signed contracts to supply weapons to Venezuela and has since sold arms with a value of more than US$4.4 billion. Chávez paid $2 billion for the weapons and signed important agreements on energy matters, which facilitated the development of the activities of the Russian consortium in Venezuela (Arutunyan, 2008). In his next visit to Russia, President Chávez met Prime Minister Vladimir </w:t>
      </w:r>
      <w:r w:rsidRPr="00E54EF0">
        <w:rPr>
          <w:rStyle w:val="StyleBoldUnderline"/>
        </w:rPr>
        <w:t>Putin</w:t>
      </w:r>
      <w:r w:rsidRPr="00E54EF0">
        <w:rPr>
          <w:sz w:val="12"/>
        </w:rPr>
        <w:t xml:space="preserve"> </w:t>
      </w:r>
      <w:r w:rsidRPr="00E54EF0">
        <w:rPr>
          <w:rStyle w:val="StyleBoldUnderline"/>
        </w:rPr>
        <w:t>and</w:t>
      </w:r>
      <w:r w:rsidRPr="00E54EF0">
        <w:rPr>
          <w:sz w:val="12"/>
        </w:rPr>
        <w:t xml:space="preserve"> President </w:t>
      </w:r>
      <w:r w:rsidRPr="00E54EF0">
        <w:rPr>
          <w:rStyle w:val="StyleBoldUnderline"/>
        </w:rPr>
        <w:t>Medvedev</w:t>
      </w:r>
      <w:r w:rsidRPr="00E54EF0">
        <w:rPr>
          <w:sz w:val="12"/>
        </w:rPr>
        <w:t xml:space="preserve"> and </w:t>
      </w:r>
      <w:r w:rsidRPr="00E54EF0">
        <w:rPr>
          <w:rStyle w:val="StyleBoldUnderline"/>
        </w:rPr>
        <w:t>signed two important agreements on energy matters and the Russian government’s commitment to grant Caracas a credit of $1 billion</w:t>
      </w:r>
      <w:r w:rsidRPr="00E54EF0">
        <w:rPr>
          <w:sz w:val="12"/>
        </w:rPr>
        <w:t xml:space="preserve"> (680 million Euro) </w:t>
      </w:r>
      <w:r w:rsidRPr="00E54EF0">
        <w:rPr>
          <w:rStyle w:val="StyleBoldUnderline"/>
        </w:rPr>
        <w:t>to buy arms and military equipment from Russia</w:t>
      </w:r>
      <w:r w:rsidRPr="00E54EF0">
        <w:rPr>
          <w:sz w:val="12"/>
        </w:rPr>
        <w:t xml:space="preserve"> (Fernández, 2008). The offer was made the same day that Medvedev announced that Russia would invest in the modernization of its missile system and nuclear submarines (Fernández, 2008). According to sources from the military industry, Venezuela has bought airplanes, helicopters, warships, submarines, and armor plates from Russia. Between 2005 and 2007, Moscow and Caracas signed a dozen contracts with a value of US$4.4 billion (3 billion </w:t>
      </w:r>
      <w:proofErr w:type="gramStart"/>
      <w:r w:rsidRPr="00E54EF0">
        <w:rPr>
          <w:sz w:val="12"/>
        </w:rPr>
        <w:t>Euro</w:t>
      </w:r>
      <w:proofErr w:type="gramEnd"/>
      <w:r w:rsidRPr="00E54EF0">
        <w:rPr>
          <w:sz w:val="12"/>
        </w:rPr>
        <w:t xml:space="preserve">), including the sale of more than 20 strike fighters and 53 combat helicopters. As a result of a contract in which SU-30MK2 fighter aircrafts (Granma, 2007, p. 5) were bought, 196 pilots and technicians from Venezuela were in Russia receiving special training. Moreover, </w:t>
      </w:r>
      <w:r w:rsidRPr="00E54EF0">
        <w:rPr>
          <w:rStyle w:val="StyleBoldUnderline"/>
        </w:rPr>
        <w:t>the agreement in the energy sector establishes the construction of a consortium that includes the main Russian and Venezuelan enterprises</w:t>
      </w:r>
      <w:r w:rsidRPr="00E54EF0">
        <w:rPr>
          <w:sz w:val="12"/>
        </w:rPr>
        <w:t xml:space="preserve">: Gazprom (Russian natural gas </w:t>
      </w:r>
      <w:proofErr w:type="gramStart"/>
      <w:r w:rsidRPr="00E54EF0">
        <w:rPr>
          <w:sz w:val="12"/>
        </w:rPr>
        <w:t>export company</w:t>
      </w:r>
      <w:proofErr w:type="gramEnd"/>
      <w:r w:rsidRPr="00E54EF0">
        <w:rPr>
          <w:sz w:val="12"/>
        </w:rPr>
        <w:t xml:space="preserve">) and Venezuela’s state-owned PDVSA. The collaboration between the countries is present in the exploitation of oilfields in the Orinoco basin and other zones, in the extraction of hydrocarbons, and in the construction of infrastructure. Furthermore, Moscow proposed the possibility of helping Venezuela in the development of nuclear energy, although this proposal has not been established formally in any contract. Gazprom has a presence in Venezuela, where it has invested approximately 70 million </w:t>
      </w:r>
      <w:proofErr w:type="gramStart"/>
      <w:r w:rsidRPr="00E54EF0">
        <w:rPr>
          <w:sz w:val="12"/>
        </w:rPr>
        <w:t>Euro</w:t>
      </w:r>
      <w:proofErr w:type="gramEnd"/>
      <w:r w:rsidRPr="00E54EF0">
        <w:rPr>
          <w:sz w:val="12"/>
        </w:rPr>
        <w:t xml:space="preserve"> and has plans to begin drilling. The Russia–Venezuela alliance was consolidated in 2008 when two strategic TU-160 bombers and military ships of the Northern Russian fleet, capable of transporting nuclear missiles</w:t>
      </w:r>
      <w:proofErr w:type="gramStart"/>
      <w:r w:rsidRPr="00E54EF0">
        <w:rPr>
          <w:sz w:val="12"/>
        </w:rPr>
        <w:t>,5</w:t>
      </w:r>
      <w:proofErr w:type="gramEnd"/>
      <w:r w:rsidRPr="00E54EF0">
        <w:rPr>
          <w:sz w:val="12"/>
        </w:rPr>
        <w:t xml:space="preserve"> visited Venezuela for the first time. In addition, combined military maneuvers were conducted in the Caribbean Sea zone. (On this occasion Russian ships also visited Cuba and Nicaragua; Baranets, 2008.) </w:t>
      </w:r>
      <w:r w:rsidRPr="00E54EF0">
        <w:rPr>
          <w:rStyle w:val="StyleBoldUnderline"/>
        </w:rPr>
        <w:t xml:space="preserve">This had symbolic, </w:t>
      </w:r>
      <w:r w:rsidRPr="00E54EF0">
        <w:rPr>
          <w:sz w:val="12"/>
        </w:rPr>
        <w:t>rather than military or ideological,</w:t>
      </w:r>
      <w:r w:rsidRPr="00E54EF0">
        <w:rPr>
          <w:rStyle w:val="StyleBoldUnderline"/>
        </w:rPr>
        <w:t xml:space="preserve"> significance</w:t>
      </w:r>
      <w:r w:rsidRPr="00E54EF0">
        <w:rPr>
          <w:sz w:val="12"/>
        </w:rPr>
        <w:t xml:space="preserve">. Nevertheless, the international press insisted on manipulating and interpreting these actions as </w:t>
      </w:r>
      <w:r w:rsidRPr="00E54EF0">
        <w:rPr>
          <w:rStyle w:val="StyleBoldUnderline"/>
        </w:rPr>
        <w:t>the beginning of a new Cold War between Russia and the United States</w:t>
      </w:r>
      <w:r w:rsidRPr="00E54EF0">
        <w:rPr>
          <w:sz w:val="12"/>
        </w:rPr>
        <w:t xml:space="preserve">. </w:t>
      </w:r>
      <w:r w:rsidRPr="00E54EF0">
        <w:rPr>
          <w:rStyle w:val="StyleBoldUnderline"/>
        </w:rPr>
        <w:t xml:space="preserve">These military exercises in the Caribbean Sea are a message to the government of the United States, </w:t>
      </w:r>
      <w:r w:rsidRPr="00E54EF0">
        <w:rPr>
          <w:sz w:val="12"/>
        </w:rPr>
        <w:t>which intended to deploy an antimissile shield in Eastern Europe.</w:t>
      </w:r>
      <w:r w:rsidRPr="00E54EF0">
        <w:rPr>
          <w:rStyle w:val="StyleBoldUnderline"/>
        </w:rPr>
        <w:t xml:space="preserve"> </w:t>
      </w:r>
      <w:r w:rsidRPr="00E54EF0">
        <w:rPr>
          <w:sz w:val="12"/>
        </w:rPr>
        <w:t xml:space="preserve">Russia experiences a similar situation in its buffer zone in Central Asia: </w:t>
      </w:r>
      <w:r w:rsidRPr="00E54EF0">
        <w:rPr>
          <w:rStyle w:val="StyleBoldUnderline"/>
        </w:rPr>
        <w:t>increas- ing the Russian military, political, and economic presence in the zone so as to counteract the clout of the United States, liberating itself from isolation, and increasing its international power and clout by using a balance of powers that openly benefits it in the case of Latin America.</w:t>
      </w:r>
    </w:p>
    <w:p w:rsidR="00AD231C" w:rsidRPr="00E54EF0" w:rsidRDefault="00AD231C" w:rsidP="00AD231C">
      <w:pPr>
        <w:pStyle w:val="Heading4"/>
      </w:pPr>
      <w:r w:rsidRPr="00E54EF0">
        <w:t>Venezuela = In Russia’s Sphere</w:t>
      </w:r>
    </w:p>
    <w:p w:rsidR="00AD231C" w:rsidRPr="00E54EF0" w:rsidRDefault="00AD231C" w:rsidP="00AD231C">
      <w:pPr>
        <w:rPr>
          <w:sz w:val="12"/>
        </w:rPr>
      </w:pPr>
      <w:r w:rsidRPr="00E54EF0">
        <w:rPr>
          <w:rStyle w:val="StyleStyleBold12pt"/>
        </w:rPr>
        <w:t>The World Reporter 2012</w:t>
      </w:r>
      <w:r w:rsidRPr="00E54EF0">
        <w:rPr>
          <w:sz w:val="12"/>
        </w:rPr>
        <w:t xml:space="preserve"> (Russia and Latin America: Geopolitical Considerations, Jan 26</w:t>
      </w:r>
      <w:r w:rsidRPr="00E54EF0">
        <w:rPr>
          <w:sz w:val="12"/>
          <w:vertAlign w:val="superscript"/>
        </w:rPr>
        <w:t>th</w:t>
      </w:r>
      <w:r w:rsidRPr="00E54EF0">
        <w:rPr>
          <w:sz w:val="12"/>
        </w:rPr>
        <w:t xml:space="preserve"> http://www.theworldreporter.com/2012/01/russia-and-latin-america-geopolitical.html#.UbX9hpz9XKc)</w:t>
      </w:r>
    </w:p>
    <w:p w:rsidR="00AD231C" w:rsidRPr="00E54EF0" w:rsidRDefault="00AD231C" w:rsidP="00AD231C">
      <w:pPr>
        <w:rPr>
          <w:rStyle w:val="StyleBoldUnderline"/>
        </w:rPr>
      </w:pPr>
      <w:r w:rsidRPr="00E54EF0">
        <w:rPr>
          <w:sz w:val="14"/>
        </w:rPr>
        <w:t xml:space="preserve"> In the civil nuclear area, Russians and Venezuelans have signed a bilateral agreement on controlled thermonuclear synthesis and safety of nuclear installations and radiation sources. The nuclear cooperation is also accompanied by a military cooperation. On September 10, 2008, two Russian bombers capable of carrying nuclear bombs landed at Palo Negro in Venezuela to participate in joint manuevers with Hugo Chavez's Bolivarian armed forces. In December 2008, a similar training of naval forces of the two countries, called "VenRus", took place in the Caribbean. These military exercises employed 2,300 people of the Russian and Venezuelan fleet, 3 frigates, an amphibious vehicle and 8 patrol vessels. This </w:t>
      </w:r>
      <w:r w:rsidRPr="00E54EF0">
        <w:rPr>
          <w:rStyle w:val="StyleBoldUnderline"/>
        </w:rPr>
        <w:t xml:space="preserve">strategic cooperation serves Moscow's </w:t>
      </w:r>
      <w:proofErr w:type="gramStart"/>
      <w:r w:rsidRPr="00E54EF0">
        <w:rPr>
          <w:rStyle w:val="StyleBoldUnderline"/>
        </w:rPr>
        <w:t>interests who wants</w:t>
      </w:r>
      <w:proofErr w:type="gramEnd"/>
      <w:r w:rsidRPr="00E54EF0">
        <w:rPr>
          <w:rStyle w:val="StyleBoldUnderline"/>
        </w:rPr>
        <w:t xml:space="preserve"> to propose an alternative to the American presence in the region.</w:t>
      </w:r>
      <w:r w:rsidRPr="00E54EF0">
        <w:rPr>
          <w:sz w:val="14"/>
        </w:rPr>
        <w:t xml:space="preserve"> In fact, </w:t>
      </w:r>
      <w:r w:rsidRPr="00E54EF0">
        <w:rPr>
          <w:rStyle w:val="StyleBoldUnderline"/>
        </w:rPr>
        <w:t xml:space="preserve">the geopolitical situation between these two countries illustrates how the relationship between Russia and Latin America becomes more </w:t>
      </w:r>
      <w:r w:rsidRPr="00E54EF0">
        <w:rPr>
          <w:rStyle w:val="StyleBoldUnderline"/>
        </w:rPr>
        <w:lastRenderedPageBreak/>
        <w:t>important day by day, not only because of the weapons sold in the region, but also because of the diplomatic resources that Moscow had used in South America</w:t>
      </w:r>
      <w:r w:rsidRPr="00E54EF0">
        <w:rPr>
          <w:sz w:val="14"/>
        </w:rPr>
        <w:t xml:space="preserve">. The </w:t>
      </w:r>
      <w:r w:rsidRPr="00E54EF0">
        <w:rPr>
          <w:rStyle w:val="StyleBoldUnderline"/>
        </w:rPr>
        <w:t>continously cold relationship between Venezuela and the U.S. in addition to Washington's controversial relationship with Moscow will contribute further to the substantial strengthening of military and diplomatic ties between Russia and Venezuela</w:t>
      </w:r>
      <w:r w:rsidRPr="00E54EF0">
        <w:rPr>
          <w:sz w:val="14"/>
        </w:rPr>
        <w:t xml:space="preserve">. This possibility can't make U.S. happy. </w:t>
      </w:r>
      <w:r w:rsidRPr="00E54EF0">
        <w:rPr>
          <w:rStyle w:val="StyleBoldUnderline"/>
        </w:rPr>
        <w:t>The new situation facing Washington is that Russia will be a growing factor when it comes to leftist governments in the region, who want autonomy from U.S. policy makers, and which Washington considers dangerous, but that Moscow considers to be very good.</w:t>
      </w:r>
      <w:r w:rsidRPr="00E54EF0">
        <w:rPr>
          <w:sz w:val="14"/>
        </w:rPr>
        <w:t xml:space="preserve"> In conclusion, we can say that </w:t>
      </w:r>
      <w:r w:rsidRPr="00E54EF0">
        <w:rPr>
          <w:rStyle w:val="StyleBoldUnderline"/>
        </w:rPr>
        <w:t xml:space="preserve">the policy led by Moscow in Latin America is the product of old aspirations: to establish Russia the status of a great power and of a country which promotes a multipolar world; in fact, it's more of a closing towards USA than an economic policy with strategic objectives. </w:t>
      </w:r>
    </w:p>
    <w:p w:rsidR="00AD231C" w:rsidRPr="00E54EF0" w:rsidRDefault="00AD231C" w:rsidP="00121A3B">
      <w:pPr>
        <w:rPr>
          <w:sz w:val="12"/>
        </w:rPr>
      </w:pPr>
    </w:p>
    <w:p w:rsidR="00121A3B" w:rsidRPr="00E54EF0" w:rsidRDefault="00121A3B" w:rsidP="00121A3B"/>
    <w:p w:rsidR="002D2677" w:rsidRPr="00E54EF0" w:rsidRDefault="002D2677" w:rsidP="002D2677">
      <w:pPr>
        <w:pStyle w:val="Heading3"/>
      </w:pPr>
      <w:r w:rsidRPr="00E54EF0">
        <w:lastRenderedPageBreak/>
        <w:t>Link- Venezuela Oil</w:t>
      </w:r>
    </w:p>
    <w:p w:rsidR="002D2677" w:rsidRPr="00E54EF0" w:rsidRDefault="002D2677" w:rsidP="002D2677"/>
    <w:p w:rsidR="002D2677" w:rsidRPr="00E54EF0" w:rsidRDefault="002D2677" w:rsidP="002D2677">
      <w:pPr>
        <w:pStyle w:val="Heading4"/>
      </w:pPr>
      <w:r w:rsidRPr="00E54EF0">
        <w:t>Oil competition is the link- US investment trades off with Russian investment</w:t>
      </w:r>
    </w:p>
    <w:p w:rsidR="002D2677" w:rsidRPr="00E54EF0" w:rsidRDefault="002D2677" w:rsidP="002D2677">
      <w:pPr>
        <w:rPr>
          <w:sz w:val="12"/>
        </w:rPr>
      </w:pPr>
      <w:r w:rsidRPr="00E54EF0">
        <w:rPr>
          <w:rStyle w:val="StyleStyleBold12pt"/>
        </w:rPr>
        <w:t>Maloof 3-3</w:t>
      </w:r>
      <w:r w:rsidRPr="00E54EF0">
        <w:rPr>
          <w:sz w:val="12"/>
        </w:rPr>
        <w:t xml:space="preserve"> (F. Michael, staff writer for WND and G2Bulletin, is a former senior security policy analyst in the office of the secretary of </w:t>
      </w:r>
      <w:proofErr w:type="gramStart"/>
      <w:r w:rsidRPr="00E54EF0">
        <w:rPr>
          <w:sz w:val="12"/>
        </w:rPr>
        <w:t>defense.,</w:t>
      </w:r>
      <w:proofErr w:type="gramEnd"/>
      <w:r w:rsidRPr="00E54EF0">
        <w:rPr>
          <w:sz w:val="12"/>
        </w:rPr>
        <w:t xml:space="preserve"> “Russia-China standoff in Venezuela,” 2013 http://www.wnd.com/2013/03/russia-china-standoff-in-venezuela/)</w:t>
      </w:r>
    </w:p>
    <w:p w:rsidR="002D2677" w:rsidRPr="00E54EF0" w:rsidRDefault="002D2677" w:rsidP="002D2677">
      <w:pPr>
        <w:rPr>
          <w:sz w:val="12"/>
        </w:rPr>
      </w:pPr>
      <w:r w:rsidRPr="00E54EF0">
        <w:rPr>
          <w:rStyle w:val="StyleBoldUnderline"/>
        </w:rPr>
        <w:t>Regional sources say that Sechin negotiated almost $47 billion in investments in the Venezuelan oil sector, including agreements to set up a joint Russia-Venezuela drilling and manufacturing company and to permit increased Russian access to offshore oil reserves</w:t>
      </w:r>
      <w:r w:rsidRPr="00E54EF0">
        <w:rPr>
          <w:sz w:val="12"/>
        </w:rPr>
        <w:t xml:space="preserve">. </w:t>
      </w:r>
      <w:r w:rsidRPr="00E54EF0">
        <w:rPr>
          <w:rStyle w:val="StyleBoldUnderline"/>
        </w:rPr>
        <w:t>However, both countries also have an ulterior strategic reason for maintaining their position in Venezuela, and that is having a base from which to watch and undertake a containment approach toward the United States Russia is using its investments as a way to obtain more bases for its navy</w:t>
      </w:r>
      <w:r w:rsidRPr="00E54EF0">
        <w:rPr>
          <w:sz w:val="12"/>
        </w:rPr>
        <w:t xml:space="preserve">. In 2008, </w:t>
      </w:r>
      <w:r w:rsidRPr="00E54EF0">
        <w:rPr>
          <w:rStyle w:val="StyleBoldUnderline"/>
        </w:rPr>
        <w:t>Russia sent in long-range bombers and a naval squadron to Venezuela.</w:t>
      </w:r>
      <w:r w:rsidRPr="00E54EF0">
        <w:rPr>
          <w:sz w:val="12"/>
        </w:rPr>
        <w:t xml:space="preserve"> While it hasn’t done a repeat of these deployments, </w:t>
      </w:r>
      <w:r w:rsidRPr="00E54EF0">
        <w:rPr>
          <w:rStyle w:val="StyleBoldUnderline"/>
        </w:rPr>
        <w:t>Russia wants permanent basing rights in Venezuela. Russia also has expanded its arms sales to Venezuela</w:t>
      </w:r>
      <w:r w:rsidRPr="00E54EF0">
        <w:rPr>
          <w:sz w:val="12"/>
        </w:rPr>
        <w:t xml:space="preserve">, including more than 100,000 Kalashnikov rifles, Mi-35 helicopters, Su-30 jet fighters, air defense systems, tanks and armored vehicles. </w:t>
      </w:r>
      <w:r w:rsidRPr="00E54EF0">
        <w:rPr>
          <w:rStyle w:val="StyleBoldUnderline"/>
        </w:rPr>
        <w:t>If Chavez dies, there is a question as to what extent a new leader will be as friendly to</w:t>
      </w:r>
      <w:r w:rsidRPr="00E54EF0">
        <w:rPr>
          <w:sz w:val="12"/>
        </w:rPr>
        <w:t xml:space="preserve"> both </w:t>
      </w:r>
      <w:r w:rsidRPr="00E54EF0">
        <w:rPr>
          <w:rStyle w:val="StyleBoldUnderline"/>
        </w:rPr>
        <w:t>Russia</w:t>
      </w:r>
      <w:r w:rsidRPr="00E54EF0">
        <w:rPr>
          <w:sz w:val="12"/>
        </w:rPr>
        <w:t xml:space="preserve"> and China. </w:t>
      </w:r>
      <w:r w:rsidRPr="00E54EF0">
        <w:rPr>
          <w:rStyle w:val="StyleBoldUnderline"/>
        </w:rPr>
        <w:t>Any new leadership probably will continue working with them but could be friendlier to the United States,</w:t>
      </w:r>
      <w:r w:rsidRPr="00E54EF0">
        <w:rPr>
          <w:sz w:val="12"/>
        </w:rPr>
        <w:t xml:space="preserve"> unlike the Chavez regime, according to informed sources. </w:t>
      </w:r>
      <w:r w:rsidRPr="00E54EF0">
        <w:rPr>
          <w:rStyle w:val="StyleBoldUnderline"/>
        </w:rPr>
        <w:t>In turn, this could create a climate for further American investment which the Russians would then find competitive with their own interest</w:t>
      </w:r>
      <w:r w:rsidRPr="00E54EF0">
        <w:rPr>
          <w:sz w:val="12"/>
        </w:rPr>
        <w:t>s.</w:t>
      </w:r>
    </w:p>
    <w:p w:rsidR="00AD231C" w:rsidRPr="00E54EF0" w:rsidRDefault="00AD231C" w:rsidP="002D2677">
      <w:pPr>
        <w:rPr>
          <w:sz w:val="12"/>
        </w:rPr>
      </w:pPr>
    </w:p>
    <w:p w:rsidR="00AD231C" w:rsidRPr="00E54EF0" w:rsidRDefault="00AD231C" w:rsidP="00AD231C">
      <w:pPr>
        <w:pStyle w:val="Heading3"/>
      </w:pPr>
    </w:p>
    <w:p w:rsidR="00AD231C" w:rsidRPr="00E54EF0" w:rsidRDefault="00AD231C">
      <w:pPr>
        <w:spacing w:after="200" w:line="276" w:lineRule="auto"/>
        <w:rPr>
          <w:sz w:val="12"/>
        </w:rPr>
      </w:pPr>
      <w:r w:rsidRPr="00E54EF0">
        <w:rPr>
          <w:sz w:val="12"/>
        </w:rPr>
        <w:br w:type="page"/>
      </w:r>
    </w:p>
    <w:p w:rsidR="00AD231C" w:rsidRPr="00E54EF0" w:rsidRDefault="00AD231C" w:rsidP="00AD231C">
      <w:pPr>
        <w:pStyle w:val="Heading2"/>
      </w:pPr>
      <w:r w:rsidRPr="00E54EF0">
        <w:lastRenderedPageBreak/>
        <w:t>Internal Links</w:t>
      </w:r>
    </w:p>
    <w:p w:rsidR="00AD231C" w:rsidRPr="00E54EF0" w:rsidRDefault="00AD231C" w:rsidP="00AD231C">
      <w:pPr>
        <w:pStyle w:val="Heading3"/>
      </w:pPr>
      <w:r w:rsidRPr="00E54EF0">
        <w:lastRenderedPageBreak/>
        <w:t>Escalates</w:t>
      </w:r>
    </w:p>
    <w:p w:rsidR="00AD231C" w:rsidRPr="00E54EF0" w:rsidRDefault="00AD231C" w:rsidP="00AD231C">
      <w:pPr>
        <w:pStyle w:val="Heading4"/>
      </w:pPr>
      <w:r w:rsidRPr="00E54EF0">
        <w:t>These zones of influence are zero sum and conflicts will escalate</w:t>
      </w:r>
    </w:p>
    <w:p w:rsidR="00AD231C" w:rsidRPr="00E54EF0" w:rsidRDefault="00AD231C" w:rsidP="00AD231C">
      <w:pPr>
        <w:rPr>
          <w:sz w:val="14"/>
        </w:rPr>
      </w:pPr>
      <w:r w:rsidRPr="00E54EF0">
        <w:rPr>
          <w:rStyle w:val="StyleStyleBold12pt"/>
        </w:rPr>
        <w:t>Ellis 2011</w:t>
      </w:r>
      <w:r w:rsidRPr="00E54EF0">
        <w:rPr>
          <w:sz w:val="14"/>
        </w:rPr>
        <w:t xml:space="preserve"> (Evan, assistant professor at the Center for Hemispheric Defense Studies. His research focus is on Latin America’s relationship with external actors, including China, Russia, and Iran, “Emerging Multi-Power Competitions in Latin America”, http://www.airpower.au.af.mil/apjinternational/apj-s/2011/2011-1/2011_1_03_ellis_eng_s.pdf)</w:t>
      </w:r>
    </w:p>
    <w:p w:rsidR="00AD231C" w:rsidRPr="00E54EF0" w:rsidRDefault="00AD231C" w:rsidP="00AD231C">
      <w:pPr>
        <w:rPr>
          <w:sz w:val="12"/>
        </w:rPr>
      </w:pPr>
      <w:r w:rsidRPr="00E54EF0">
        <w:rPr>
          <w:rStyle w:val="StyleBoldUnderline"/>
        </w:rPr>
        <w:t xml:space="preserve">The </w:t>
      </w:r>
      <w:r w:rsidRPr="00E54EF0">
        <w:rPr>
          <w:sz w:val="12"/>
        </w:rPr>
        <w:t>second</w:t>
      </w:r>
      <w:r w:rsidRPr="00E54EF0">
        <w:rPr>
          <w:rStyle w:val="StyleBoldUnderline"/>
        </w:rPr>
        <w:t xml:space="preserve"> major cleavage dividing external actors in Latin America is the question of the developed world</w:t>
      </w:r>
      <w:r w:rsidRPr="00E54EF0">
        <w:rPr>
          <w:sz w:val="12"/>
        </w:rPr>
        <w:t xml:space="preserve"> (North) </w:t>
      </w:r>
      <w:r w:rsidRPr="00E54EF0">
        <w:rPr>
          <w:rStyle w:val="StyleBoldUnderline"/>
        </w:rPr>
        <w:t>versus the developing world</w:t>
      </w:r>
      <w:r w:rsidRPr="00E54EF0">
        <w:rPr>
          <w:sz w:val="12"/>
        </w:rPr>
        <w:t xml:space="preserve"> (South). Particularly with left-of-center regimes in Latin America, countries such as China, India and Iran emphasize their common “South-South” ties as countries in development, generally in political meetings indirectly pursuing commercial deals for their companies. </w:t>
      </w:r>
      <w:r w:rsidRPr="00E54EF0">
        <w:rPr>
          <w:rStyle w:val="StyleBoldUnderline"/>
        </w:rPr>
        <w:t>Russia often fits uneasily into this coalition</w:t>
      </w:r>
      <w:r w:rsidRPr="00E54EF0">
        <w:rPr>
          <w:sz w:val="12"/>
        </w:rPr>
        <w:t xml:space="preserve">, seeking to define itself, in its relations with populist countries such as Venezuela, as an up and coming power (eg. </w:t>
      </w:r>
      <w:proofErr w:type="gramStart"/>
      <w:r w:rsidRPr="00E54EF0">
        <w:rPr>
          <w:sz w:val="12"/>
        </w:rPr>
        <w:t xml:space="preserve">Part of the “BRIC” nations), or </w:t>
      </w:r>
      <w:r w:rsidRPr="00E54EF0">
        <w:rPr>
          <w:rStyle w:val="StyleBoldUnderline"/>
        </w:rPr>
        <w:t>as alternative to the status quo powers (the US</w:t>
      </w:r>
      <w:r w:rsidRPr="00E54EF0">
        <w:rPr>
          <w:sz w:val="12"/>
        </w:rPr>
        <w:t xml:space="preserve"> and Europe), </w:t>
      </w:r>
      <w:r w:rsidRPr="00E54EF0">
        <w:rPr>
          <w:rStyle w:val="StyleBoldUnderline"/>
        </w:rPr>
        <w:t>even though it has not been traditionally categorized as a “developing” nation</w:t>
      </w:r>
      <w:r w:rsidRPr="00E54EF0">
        <w:rPr>
          <w:sz w:val="12"/>
        </w:rPr>
        <w:t>.</w:t>
      </w:r>
      <w:proofErr w:type="gramEnd"/>
      <w:r w:rsidRPr="00E54EF0">
        <w:rPr>
          <w:sz w:val="12"/>
        </w:rPr>
        <w:t xml:space="preserve"> Within the political space created by such coinciding cleavages, </w:t>
      </w:r>
      <w:r w:rsidRPr="00E54EF0">
        <w:rPr>
          <w:rStyle w:val="StyleBoldUnderline"/>
        </w:rPr>
        <w:t>Latin</w:t>
      </w:r>
      <w:r w:rsidRPr="00E54EF0">
        <w:rPr>
          <w:sz w:val="12"/>
        </w:rPr>
        <w:t xml:space="preserve"> </w:t>
      </w:r>
      <w:r w:rsidRPr="00E54EF0">
        <w:rPr>
          <w:rStyle w:val="StyleBoldUnderline"/>
        </w:rPr>
        <w:t>America</w:t>
      </w:r>
      <w:r w:rsidRPr="00E54EF0">
        <w:rPr>
          <w:sz w:val="12"/>
        </w:rPr>
        <w:t xml:space="preserve"> also </w:t>
      </w:r>
      <w:r w:rsidRPr="00E54EF0">
        <w:rPr>
          <w:rStyle w:val="StyleBoldUnderline"/>
        </w:rPr>
        <w:t>serves as a target for important</w:t>
      </w:r>
      <w:r w:rsidRPr="00E54EF0">
        <w:rPr>
          <w:sz w:val="12"/>
        </w:rPr>
        <w:t xml:space="preserve">, but differing internal and international </w:t>
      </w:r>
      <w:r w:rsidRPr="00E54EF0">
        <w:rPr>
          <w:rStyle w:val="StyleBoldUnderline"/>
        </w:rPr>
        <w:t>agendas</w:t>
      </w:r>
      <w:r w:rsidRPr="00E54EF0">
        <w:rPr>
          <w:sz w:val="12"/>
        </w:rPr>
        <w:t xml:space="preserve"> pursued by each actor. For the PRC, Latin America’s principal tie to domestic politics is Taiwan. 12 of the 23 nations in the world which continue to recognize the Republic of China (ROC) as the legitimate Chinese government are found in Latin America. Externally, the PRC also seeks to participate in the region’s institutions, such as the IADB and OAS, and prevent another power such as the US from dominating those institutions, or other regional structures, in such a way that could shut it out of the region and jeopardize its strategic commercial goals. None of other external actors in the region explicitly oppose these goals, but rather, each pursues its own goals in parallel. </w:t>
      </w:r>
      <w:proofErr w:type="gramStart"/>
      <w:r w:rsidRPr="00E54EF0">
        <w:rPr>
          <w:sz w:val="12"/>
        </w:rPr>
        <w:t>This include</w:t>
      </w:r>
      <w:proofErr w:type="gramEnd"/>
      <w:r w:rsidRPr="00E54EF0">
        <w:rPr>
          <w:sz w:val="12"/>
        </w:rPr>
        <w:t xml:space="preserve"> Iran, for which support from Latin America reinforces the international stature of its leadership in the Iranian regime’s messianic efforts to advance its brand of radical Islam with Iran at its center. In a more pragmatic sense, Latin American ties, including financial institutions such as the International Development Bank in Venezuela, direct airline flights, factories in remote areas, and technology collaboration, help Iran to circumvent international sanctions to develop a nuclear capabilities, and possibly fund and create a logistics base for terrorist operations that could reach the United States, in the event that Iran wishes to wage such a conflict in the future. </w:t>
      </w:r>
      <w:r w:rsidRPr="00E54EF0">
        <w:rPr>
          <w:rStyle w:val="StyleBoldUnderline"/>
        </w:rPr>
        <w:t>For Russia</w:t>
      </w:r>
      <w:r w:rsidRPr="00E54EF0">
        <w:rPr>
          <w:sz w:val="12"/>
        </w:rPr>
        <w:t xml:space="preserve">, in a manner similar to Iran, </w:t>
      </w:r>
      <w:r w:rsidRPr="00E54EF0">
        <w:rPr>
          <w:rStyle w:val="StyleBoldUnderline"/>
        </w:rPr>
        <w:t xml:space="preserve">Latin American ties help </w:t>
      </w:r>
      <w:r w:rsidRPr="00E54EF0">
        <w:rPr>
          <w:sz w:val="12"/>
        </w:rPr>
        <w:t>the current regime to</w:t>
      </w:r>
      <w:r w:rsidRPr="00E54EF0">
        <w:rPr>
          <w:rStyle w:val="StyleBoldUnderline"/>
        </w:rPr>
        <w:t xml:space="preserve"> demonstrate to a domestic audience that Russia is once again playing a significant international role</w:t>
      </w:r>
      <w:r w:rsidRPr="00E54EF0">
        <w:rPr>
          <w:sz w:val="12"/>
        </w:rPr>
        <w:t xml:space="preserve">, harkening back to its height of Cold War power as the heart of the Soviet Union. </w:t>
      </w:r>
      <w:r w:rsidRPr="00E54EF0">
        <w:rPr>
          <w:rStyle w:val="StyleBoldUnderline"/>
        </w:rPr>
        <w:t>Latin America also provides the platform for Russia to generate counter-pressures to US activities</w:t>
      </w:r>
      <w:r w:rsidRPr="00E54EF0">
        <w:rPr>
          <w:sz w:val="12"/>
        </w:rPr>
        <w:t xml:space="preserve"> in Eastern Europe, the Caspian sea, and Central Asia, which Russia regards as its sphere of influence, such as November 2008, when Russia sent supersonic Tu-160 bombers and a squadron of ships to Venezuela for maneuvers in the Caribbean, as a counterpoint to the US projection of power in the Black Sea during the succession crisis in South Ossetia and Abkhazia. </w:t>
      </w:r>
      <w:r w:rsidRPr="00E54EF0">
        <w:rPr>
          <w:rStyle w:val="StyleBoldUnderline"/>
        </w:rPr>
        <w:t xml:space="preserve">Because of the shared “anti-western” focus and because the specific geopolitical agendas pursued by actors such as Russia, India and China in Latin America generally complement each other, these nations are not likely to come into conflict </w:t>
      </w:r>
      <w:r w:rsidRPr="00E54EF0">
        <w:rPr>
          <w:sz w:val="12"/>
        </w:rPr>
        <w:t xml:space="preserve">over their courtship of populist regimes such as Venezuela, Ecuador, and Bolivia. The critical exception to this harmony, however, involves strategic commercial issues, such as which nation gets to develop the preponderance of Venezuela’s petroleum in the Orinoco belt, or the significant deposits of iron and lithium, and perhaps uranium, in Bolivia. </w:t>
      </w:r>
      <w:proofErr w:type="gramStart"/>
      <w:r w:rsidRPr="00E54EF0">
        <w:rPr>
          <w:sz w:val="12"/>
        </w:rPr>
        <w:t>Commercial Competition.</w:t>
      </w:r>
      <w:proofErr w:type="gramEnd"/>
      <w:r w:rsidRPr="00E54EF0">
        <w:rPr>
          <w:sz w:val="12"/>
        </w:rPr>
        <w:t xml:space="preserve"> With respect to commerce, the goals of each external actor are defined by its position within the global economy and other elements of its national situation, as interpreted by its leadership. The PRC, because of its position as a global manufacturer, and because of its aggressive process of capital formation, looks to Latin America as a source of commodities, while its attitude toward markets focuses it on owning key parts of the production chain, or having strong contractual presence there where possible, as evidenced in interest by Chinese companies in Peruvian, Bolivian and Chilean mines, or Venezuelan and Ecuadorian oil fields. China’s combination of a large population and limited agricultural land also drives an interest in Latin America as a source of foodstuffs, particularly in countries with large tracts of land usable for agriculture, such as Brazil and Argentina, which have become significant soy exporters for China. Neither Russia, Iran, nor India </w:t>
      </w:r>
      <w:proofErr w:type="gramStart"/>
      <w:r w:rsidRPr="00E54EF0">
        <w:rPr>
          <w:sz w:val="12"/>
        </w:rPr>
        <w:t>have</w:t>
      </w:r>
      <w:proofErr w:type="gramEnd"/>
      <w:r w:rsidRPr="00E54EF0">
        <w:rPr>
          <w:sz w:val="12"/>
        </w:rPr>
        <w:t xml:space="preserve"> export-led manufacturing sectors which generate a level of demand for commodities similar to that of China. Nonetheless, as the Indian economy continues to grow, its companies will increasingly come into contact with those of China in Latin America as part of their global search for commodities. </w:t>
      </w:r>
      <w:r w:rsidRPr="00E54EF0">
        <w:rPr>
          <w:rStyle w:val="StyleBoldUnderline"/>
        </w:rPr>
        <w:t>In the case of Russia</w:t>
      </w:r>
      <w:r w:rsidRPr="00E54EF0">
        <w:rPr>
          <w:sz w:val="12"/>
        </w:rPr>
        <w:t xml:space="preserve"> and Iran, both have significant petroleum</w:t>
      </w:r>
      <w:r w:rsidRPr="00E54EF0">
        <w:rPr>
          <w:rStyle w:val="StyleBoldUnderline"/>
        </w:rPr>
        <w:t xml:space="preserve"> industries which them to participate in the petroleum sector of Latin America as part of larger global business strategie</w:t>
      </w:r>
      <w:r w:rsidRPr="00E54EF0">
        <w:rPr>
          <w:sz w:val="12"/>
        </w:rPr>
        <w:t xml:space="preserve">s. With respect to Latin American markets, China’s position in the world economy as manufacturer makes its ability to sell its products abroad and move up the value added chain a strategically critical objective, particularly as growth in traditional markets for Chinese exports, such as the US, Europe, and Japan, has slowed. Moreover, the middle-income nature of Latin America’s $3 trillion, 500 million person market, and its sensitivity to price creates particular opportunities as the PRC seeks to gain experience in a range of strategically important sectors such as cars, aircraft, computers, telecommunications, military goods, and space. For similar reasons, Latin America is also an important market for India in select sectors, such as high-end manufactures and technology-intensive goods, laying the basis for an emerging competition in this area. Russia also competes for select segments of the high-end manufacturing market in Latin America, such as military end items and nuclear technology. Although Iran sells very few goods to Latin America, those purchases are important for its efforts to break free of the international isolation imposed on that country for its pursuit of a nuclear capability. Beyond specific competitions for resources and markets, there are also areas in which the commercial objectives of external actors in Latin America coincide, creating opportunities for future collaboration. All generally benefit, for example, from efficient infrastructure in the region, although they may differ on the focus, with India and China arguably benefitting more than Russia and Iran from improved ports, roads and rail networks oriented toward the Pacific </w:t>
      </w:r>
      <w:proofErr w:type="gramStart"/>
      <w:r w:rsidRPr="00E54EF0">
        <w:rPr>
          <w:sz w:val="12"/>
        </w:rPr>
        <w:t>ocean</w:t>
      </w:r>
      <w:proofErr w:type="gramEnd"/>
      <w:r w:rsidRPr="00E54EF0">
        <w:rPr>
          <w:sz w:val="12"/>
        </w:rPr>
        <w:t xml:space="preserve">. </w:t>
      </w:r>
      <w:r w:rsidRPr="00E54EF0">
        <w:rPr>
          <w:rStyle w:val="StyleBoldUnderline"/>
        </w:rPr>
        <w:t>All</w:t>
      </w:r>
      <w:r w:rsidRPr="00E54EF0">
        <w:rPr>
          <w:sz w:val="12"/>
        </w:rPr>
        <w:t xml:space="preserve"> generally </w:t>
      </w:r>
      <w:r w:rsidRPr="00E54EF0">
        <w:rPr>
          <w:rStyle w:val="StyleBoldUnderline"/>
        </w:rPr>
        <w:t>benefit from respect for contractual and property rights, and predictable legal, regulatory, and political environments in the countries with which they wish to do business,</w:t>
      </w:r>
      <w:r w:rsidRPr="00E54EF0">
        <w:rPr>
          <w:sz w:val="12"/>
        </w:rPr>
        <w:t xml:space="preserve"> although new entrants, such as China, Russia, India, and Iran, </w:t>
      </w:r>
      <w:r w:rsidRPr="00E54EF0">
        <w:rPr>
          <w:rStyle w:val="StyleBoldUnderline"/>
        </w:rPr>
        <w:t>also tend to benefit</w:t>
      </w:r>
      <w:r w:rsidRPr="00E54EF0">
        <w:rPr>
          <w:sz w:val="12"/>
        </w:rPr>
        <w:t xml:space="preserve"> initially </w:t>
      </w:r>
      <w:r w:rsidRPr="00E54EF0">
        <w:rPr>
          <w:rStyle w:val="StyleBoldUnderline"/>
        </w:rPr>
        <w:t>from significant changes</w:t>
      </w:r>
      <w:r w:rsidRPr="00E54EF0">
        <w:rPr>
          <w:sz w:val="12"/>
        </w:rPr>
        <w:t xml:space="preserve">, </w:t>
      </w:r>
      <w:r w:rsidRPr="00E54EF0">
        <w:rPr>
          <w:rStyle w:val="StyleBoldUnderline"/>
        </w:rPr>
        <w:t>since their commercial holdings in these countries have traditionally been eclipsed by US</w:t>
      </w:r>
      <w:r w:rsidRPr="00E54EF0">
        <w:rPr>
          <w:sz w:val="12"/>
        </w:rPr>
        <w:t xml:space="preserve"> and European </w:t>
      </w:r>
      <w:r w:rsidRPr="00E54EF0">
        <w:rPr>
          <w:rStyle w:val="StyleBoldUnderline"/>
        </w:rPr>
        <w:t>companies</w:t>
      </w:r>
      <w:r w:rsidRPr="00E54EF0">
        <w:rPr>
          <w:sz w:val="12"/>
        </w:rPr>
        <w:t xml:space="preserve">, and changes such as those brought about by Latin American populist movements tend to open up new opportunities. On the other hand, </w:t>
      </w:r>
      <w:r w:rsidRPr="00E54EF0">
        <w:rPr>
          <w:rStyle w:val="StyleBoldUnderline"/>
        </w:rPr>
        <w:t>such change also opens up potentially destabilizing new competitions between these players to see who will benefit most</w:t>
      </w:r>
      <w:r w:rsidRPr="00E54EF0">
        <w:rPr>
          <w:sz w:val="12"/>
        </w:rPr>
        <w:t xml:space="preserve"> from the new actors and new rules of the game. Sectorial Competitions </w:t>
      </w:r>
      <w:r w:rsidRPr="00E54EF0">
        <w:rPr>
          <w:rStyle w:val="StyleBoldUnderline"/>
        </w:rPr>
        <w:t>The currently emerging competitions between external powers in key Latin American business and technology sectors are likely to intensify, with the possibility for combinations of direct competition</w:t>
      </w:r>
      <w:r w:rsidRPr="00E54EF0">
        <w:rPr>
          <w:sz w:val="12"/>
        </w:rPr>
        <w:t xml:space="preserve"> and cooperation as the situation dictates, and </w:t>
      </w:r>
      <w:r w:rsidRPr="00E54EF0">
        <w:rPr>
          <w:rStyle w:val="StyleBoldUnderline"/>
        </w:rPr>
        <w:t>with each country leveraging the weight of its government where possible</w:t>
      </w:r>
      <w:r w:rsidRPr="00E54EF0">
        <w:rPr>
          <w:sz w:val="12"/>
        </w:rPr>
        <w:t xml:space="preserve">. The key players, their relative strengths, and their level of engagement will be different in each sector, reflecting the differing situation of each nation, and its companies, in the global economy. Emerging competitions include those for (1) oil and gas resources, (2) mineral resources, (3) agricultural goods, (4) high-end manufactured goods, (5) military goods, (6) infrastructure projects, and (7) telecom and technology services.   </w:t>
      </w:r>
    </w:p>
    <w:p w:rsidR="00AD231C" w:rsidRPr="00E54EF0" w:rsidRDefault="00AD231C" w:rsidP="00AD231C">
      <w:pPr>
        <w:pStyle w:val="Heading4"/>
      </w:pPr>
      <w:r w:rsidRPr="00E54EF0">
        <w:t>Encroachment on Russia’s Sphere of Influence incites backlash- escalates</w:t>
      </w:r>
    </w:p>
    <w:p w:rsidR="00AD231C" w:rsidRPr="00E54EF0" w:rsidRDefault="00AD231C" w:rsidP="00AD231C">
      <w:pPr>
        <w:rPr>
          <w:sz w:val="12"/>
        </w:rPr>
      </w:pPr>
      <w:r w:rsidRPr="00E54EF0">
        <w:rPr>
          <w:rStyle w:val="StyleStyleBold12pt"/>
        </w:rPr>
        <w:t>Bugajski 2-8</w:t>
      </w:r>
      <w:r w:rsidRPr="00E54EF0">
        <w:rPr>
          <w:sz w:val="12"/>
        </w:rPr>
        <w:t xml:space="preserve"> (Janusz , a policy analyst, writer, lecturer, and television host based in the United States, and the author of 18 books on Europe, Russia, and trans-Atlantic relations, “Russia’s Soft Power Wars,” 2013 http://ukrainianweek.com/World/71849)</w:t>
      </w:r>
    </w:p>
    <w:p w:rsidR="00AD231C" w:rsidRPr="00E54EF0" w:rsidRDefault="00AD231C" w:rsidP="00AD231C">
      <w:pPr>
        <w:rPr>
          <w:sz w:val="14"/>
        </w:rPr>
      </w:pPr>
      <w:r w:rsidRPr="00E54EF0">
        <w:rPr>
          <w:rStyle w:val="StyleBoldUnderline"/>
        </w:rPr>
        <w:lastRenderedPageBreak/>
        <w:t xml:space="preserve">Western “soft power” influences are </w:t>
      </w:r>
      <w:r w:rsidRPr="00E54EF0">
        <w:rPr>
          <w:sz w:val="14"/>
        </w:rPr>
        <w:t>therefore</w:t>
      </w:r>
      <w:r w:rsidRPr="00E54EF0">
        <w:rPr>
          <w:rStyle w:val="StyleBoldUnderline"/>
        </w:rPr>
        <w:t xml:space="preserve"> viewed as a form of geostrategic competition that must be curtailed and eventually eliminated</w:t>
      </w:r>
      <w:r w:rsidRPr="00E54EF0">
        <w:rPr>
          <w:sz w:val="14"/>
        </w:rPr>
        <w:t xml:space="preserve">. As a result, </w:t>
      </w:r>
      <w:r w:rsidRPr="00E54EF0">
        <w:rPr>
          <w:rStyle w:val="StyleBoldUnderline"/>
        </w:rPr>
        <w:t>in recent months Moscow has mounted a campaign to sever links between Russian NGOs and Western institutions</w:t>
      </w:r>
      <w:r w:rsidRPr="00E54EF0">
        <w:rPr>
          <w:sz w:val="14"/>
        </w:rPr>
        <w:t xml:space="preserve"> </w:t>
      </w:r>
      <w:r w:rsidRPr="00E54EF0">
        <w:rPr>
          <w:rStyle w:val="StyleBoldUnderline"/>
        </w:rPr>
        <w:t>and is encouraging its neighbors to do likewis</w:t>
      </w:r>
      <w:r w:rsidRPr="00E54EF0">
        <w:rPr>
          <w:sz w:val="14"/>
        </w:rPr>
        <w:t xml:space="preserve">e. </w:t>
      </w:r>
      <w:r w:rsidRPr="00E54EF0">
        <w:rPr>
          <w:rStyle w:val="StyleBoldUnderline"/>
        </w:rPr>
        <w:t>Simultaneously to its anti-Western offensive, Moscow deploys its own “soft power” weaponry to achieve specific regional integrationist ambitions</w:t>
      </w:r>
      <w:r w:rsidRPr="00E54EF0">
        <w:rPr>
          <w:sz w:val="14"/>
        </w:rPr>
        <w:t xml:space="preserve">. </w:t>
      </w:r>
      <w:r w:rsidRPr="00E54EF0">
        <w:rPr>
          <w:rStyle w:val="StyleBoldUnderline"/>
        </w:rPr>
        <w:t>These have ranged from diplomatic offensives and informational warfare to energy blackmail and the exploitation of ethnic disputes.</w:t>
      </w:r>
      <w:r w:rsidRPr="00E54EF0">
        <w:rPr>
          <w:sz w:val="14"/>
        </w:rPr>
        <w:t xml:space="preserve"> President Putin is also injecting a new form of “soft power” pressure by pursuing claims that Russian culture, language, history, and values should all predominate among the post-Soviet states. SOFT POWER BATTLEGROUND </w:t>
      </w:r>
      <w:r w:rsidRPr="00E54EF0">
        <w:rPr>
          <w:rStyle w:val="StyleBoldUnderline"/>
        </w:rPr>
        <w:t>In Moscow’s calculations, Russia and the West are embroiled in a long-term competition over zones of dominance</w:t>
      </w:r>
      <w:r w:rsidRPr="00E54EF0">
        <w:rPr>
          <w:sz w:val="14"/>
        </w:rPr>
        <w:t xml:space="preserve"> in the wider Europe and in Central Asia, despite the fact that the US and its European allies have refused to acknowledge or legitimize such a “great game.” Russia’s drive for its own sphere in a "multipolar" world contributes to retarding the formation of stable democratic states along its borders. Governments in these countries turn to authoritarianism to maintain the integrity and stability of the state or simply to cling to power. Such a process is invariably supported by Moscow as it contributes to disqualifying these countries from the process of Western integration. </w:t>
      </w:r>
      <w:r w:rsidRPr="00E54EF0">
        <w:rPr>
          <w:rStyle w:val="StyleBoldUnderline"/>
        </w:rPr>
        <w:t>Moscow opposes any “encroachment” by outside powers in its self-proclaimed “privileged” zone of interests</w:t>
      </w:r>
      <w:r w:rsidRPr="00E54EF0">
        <w:rPr>
          <w:sz w:val="14"/>
        </w:rPr>
        <w:t xml:space="preserve"> or the further expansion of NATO, EU, and US influence. Russia views itself as a regional integrator, expecting neighbors to coalesce around its leadership, rather than a country to be integrated in multi-national institutions in which its own sovereignty is diminished. In this context, </w:t>
      </w:r>
      <w:r w:rsidRPr="00E54EF0">
        <w:rPr>
          <w:rStyle w:val="StyleBoldUnderline"/>
        </w:rPr>
        <w:t>Russian “soft power” in all its manifestations is understood as a means for supplementing Russia’s foreign policy objectives and enhancing regional integration under Moscow’s tutelage</w:t>
      </w:r>
      <w:r w:rsidRPr="00E54EF0">
        <w:rPr>
          <w:sz w:val="14"/>
        </w:rPr>
        <w:t xml:space="preserve">. In marked contrast, the West’s “soft power” approach is intended to generate reform, internal stability, external security, democratic development, and open markets to make targeted states compatible with Western systems and institutions. In the case of the EU, the prospect of membership itself has been the primary “soft power” tool as it entices governments to meet the necessary legal, economic, and regulatory standards to qualify for Union accession. However, EU or NATO membership remain voluntary and are not pressured by inducements and threats, as is the case with Moscow-centered organizations. While the West promotes the pooling of sovereignty among independent states, Russia pushes for the surrender of sovereignty within assorted “Eurasian” organizations. To advance its strategic goals, the Kremlin needs to demonstrate that it is in competition with the West and that Washington and Brussels are seeking to impose their political structures and value system on the gullible Eurasian countries. This is a classic form of psycho-political projection, with Russia’s leaders acting as if Western objectives were similar to their own in undermining national independence and eliminating countervailing foreign influences. </w:t>
      </w:r>
      <w:r w:rsidRPr="00E54EF0">
        <w:rPr>
          <w:rStyle w:val="StyleBoldUnderline"/>
        </w:rPr>
        <w:t>Putin launched a blistering attack on Western “soft power”</w:t>
      </w:r>
      <w:r w:rsidRPr="00E54EF0">
        <w:rPr>
          <w:sz w:val="14"/>
        </w:rPr>
        <w:t xml:space="preserve"> in an article in Moskovskiye Novosti (Moscow News) in February 2012. </w:t>
      </w:r>
      <w:r w:rsidRPr="00E54EF0">
        <w:rPr>
          <w:rStyle w:val="StyleBoldUnderline"/>
        </w:rPr>
        <w:t>He claimed that this weapon was being increasingly used as a means for achieving foreign policy goals without the use of force, but by exerting informational and other levers of influence.</w:t>
      </w:r>
      <w:r w:rsidRPr="00E54EF0">
        <w:rPr>
          <w:sz w:val="14"/>
        </w:rPr>
        <w:t xml:space="preserve"> According to Putin, </w:t>
      </w:r>
      <w:r w:rsidRPr="00E54EF0">
        <w:rPr>
          <w:rStyle w:val="StyleBoldUnderline"/>
        </w:rPr>
        <w:t>Western "soft power" is deployed to “develop and provoke extremist, separatist, and nationalistic attitudes, to manipulate the public and to conduct direct interference in the domestic policy of sovereign countries</w:t>
      </w:r>
      <w:r w:rsidRPr="00E54EF0">
        <w:rPr>
          <w:sz w:val="14"/>
        </w:rPr>
        <w:t xml:space="preserve">.” Evidently, for the Kremlin, </w:t>
      </w:r>
      <w:r w:rsidRPr="00E54EF0">
        <w:rPr>
          <w:rStyle w:val="StyleBoldUnderline"/>
        </w:rPr>
        <w:t>democratic pluralism is a form of extremism, national independence is a form of separatism, and state sovereignty is a form of nationalism. Putin contends that there must be a clear division between “normal political activity” and “illegal instruments of soft power</w:t>
      </w:r>
      <w:r w:rsidRPr="00E54EF0">
        <w:rPr>
          <w:sz w:val="14"/>
        </w:rPr>
        <w:t xml:space="preserve">." Hence, </w:t>
      </w:r>
      <w:r w:rsidRPr="00E54EF0">
        <w:rPr>
          <w:rStyle w:val="StyleBoldUnderline"/>
        </w:rPr>
        <w:t xml:space="preserve">he engages in scathing attacks on "pseudo-NGOs" </w:t>
      </w:r>
      <w:r w:rsidRPr="00E54EF0">
        <w:rPr>
          <w:sz w:val="14"/>
        </w:rPr>
        <w:t xml:space="preserve">inside Russia and among the post-Soviet neighbors </w:t>
      </w:r>
      <w:r w:rsidRPr="00E54EF0">
        <w:rPr>
          <w:rStyle w:val="StyleBoldUnderline"/>
        </w:rPr>
        <w:t>that receive resources from Western governments and institutions, viewing this as a form of subversion</w:t>
      </w:r>
      <w:r w:rsidRPr="00E54EF0">
        <w:rPr>
          <w:sz w:val="14"/>
        </w:rPr>
        <w:t>. In reality, the Kremlin is envious that Western values are often more appealing to educated and ambitious segments of the population than traditional Russian values.</w:t>
      </w:r>
    </w:p>
    <w:p w:rsidR="00AD231C" w:rsidRPr="00E54EF0" w:rsidRDefault="00AD231C" w:rsidP="00AD231C">
      <w:pPr>
        <w:pStyle w:val="Heading4"/>
      </w:pPr>
      <w:r w:rsidRPr="00E54EF0">
        <w:t>Violation of Russia’s perceived sphere of influence results in war</w:t>
      </w:r>
    </w:p>
    <w:p w:rsidR="00AD231C" w:rsidRPr="00E54EF0" w:rsidRDefault="00AD231C" w:rsidP="00AD231C">
      <w:pPr>
        <w:rPr>
          <w:sz w:val="12"/>
        </w:rPr>
      </w:pPr>
      <w:r w:rsidRPr="00E54EF0">
        <w:rPr>
          <w:rStyle w:val="StyleStyleBold12pt"/>
        </w:rPr>
        <w:t>Weiner 2008</w:t>
      </w:r>
      <w:r w:rsidRPr="00E54EF0">
        <w:rPr>
          <w:sz w:val="12"/>
        </w:rPr>
        <w:t xml:space="preserve"> (Bernard, Ph.D., has taught government &amp; international relations at universities in California and Washington, worked as a writer/editor at the San Francisco Chronicle for two decades, and currently serves as co-editor of The Crisis Papers The Crisis Papers, “Violating Someone's "Sphere of Influence" Can Be Dangerous,” Sept 2</w:t>
      </w:r>
      <w:r w:rsidRPr="00E54EF0">
        <w:rPr>
          <w:sz w:val="12"/>
          <w:vertAlign w:val="superscript"/>
        </w:rPr>
        <w:t>nd</w:t>
      </w:r>
      <w:r w:rsidRPr="00E54EF0">
        <w:rPr>
          <w:sz w:val="12"/>
        </w:rPr>
        <w:t xml:space="preserve"> http://archive.truthout.org/article/violating-someones-sphere-influence-can-be-dangerous)</w:t>
      </w:r>
    </w:p>
    <w:p w:rsidR="00AD231C" w:rsidRPr="00E54EF0" w:rsidRDefault="00AD231C" w:rsidP="00AD231C">
      <w:pPr>
        <w:rPr>
          <w:rStyle w:val="StyleBoldUnderline"/>
        </w:rPr>
      </w:pPr>
      <w:r w:rsidRPr="00E54EF0">
        <w:rPr>
          <w:sz w:val="12"/>
        </w:rPr>
        <w:t xml:space="preserve"> Such </w:t>
      </w:r>
      <w:r w:rsidRPr="00E54EF0">
        <w:rPr>
          <w:rStyle w:val="StyleBoldUnderline"/>
        </w:rPr>
        <w:t>U.S. ignorance</w:t>
      </w:r>
      <w:r w:rsidRPr="00E54EF0">
        <w:rPr>
          <w:sz w:val="12"/>
        </w:rPr>
        <w:t xml:space="preserve"> (which</w:t>
      </w:r>
      <w:r w:rsidRPr="00E54EF0">
        <w:rPr>
          <w:rStyle w:val="StyleBoldUnderline"/>
        </w:rPr>
        <w:t xml:space="preserve"> derives from a belief that America as the world's self-designated</w:t>
      </w:r>
      <w:r w:rsidRPr="00E54EF0">
        <w:rPr>
          <w:sz w:val="12"/>
        </w:rPr>
        <w:t xml:space="preserve"> Good Guy and lone </w:t>
      </w:r>
      <w:r w:rsidRPr="00E54EF0">
        <w:rPr>
          <w:rStyle w:val="StyleBoldUnderline"/>
        </w:rPr>
        <w:t>superpower</w:t>
      </w:r>
      <w:r w:rsidRPr="00E54EF0">
        <w:rPr>
          <w:sz w:val="12"/>
        </w:rPr>
        <w:t xml:space="preserve"> </w:t>
      </w:r>
      <w:r w:rsidRPr="00E54EF0">
        <w:rPr>
          <w:rStyle w:val="StyleBoldUnderline"/>
        </w:rPr>
        <w:t>can do whatever it wants) inevitably leads to big trouble.</w:t>
      </w:r>
      <w:r w:rsidRPr="00E54EF0">
        <w:rPr>
          <w:sz w:val="12"/>
        </w:rPr>
        <w:t xml:space="preserve"> For instance</w:t>
      </w:r>
      <w:r w:rsidRPr="00E54EF0">
        <w:rPr>
          <w:rStyle w:val="StyleBoldUnderline"/>
        </w:rPr>
        <w:t>, even with the U.S. spread thin</w:t>
      </w:r>
      <w:r w:rsidRPr="00E54EF0">
        <w:rPr>
          <w:sz w:val="12"/>
        </w:rPr>
        <w:t xml:space="preserve"> and quagmired in Iraq and Afghanistan, </w:t>
      </w:r>
      <w:r w:rsidRPr="00E54EF0">
        <w:rPr>
          <w:rStyle w:val="StyleBoldUnderline"/>
        </w:rPr>
        <w:t>the CheneyBush regime seems anxious to provoke a major quarrel with a resurgent Russia</w:t>
      </w:r>
      <w:r w:rsidRPr="00E54EF0">
        <w:rPr>
          <w:sz w:val="12"/>
        </w:rPr>
        <w:t xml:space="preserve"> in a relatively minor regional dispute in the Caucasus. In the midst of the juicy theatre of presidential campaigns, </w:t>
      </w:r>
      <w:r w:rsidRPr="00E54EF0">
        <w:rPr>
          <w:rStyle w:val="StyleBoldUnderline"/>
        </w:rPr>
        <w:t>it might be wise</w:t>
      </w:r>
      <w:r w:rsidRPr="00E54EF0">
        <w:rPr>
          <w:sz w:val="12"/>
        </w:rPr>
        <w:t xml:space="preserve"> for all of us </w:t>
      </w:r>
      <w:r w:rsidRPr="00E54EF0">
        <w:rPr>
          <w:rStyle w:val="StyleBoldUnderline"/>
        </w:rPr>
        <w:t>to</w:t>
      </w:r>
      <w:r w:rsidRPr="00E54EF0">
        <w:rPr>
          <w:sz w:val="12"/>
        </w:rPr>
        <w:t xml:space="preserve"> step back and attend to that foreign-policy reality and to </w:t>
      </w:r>
      <w:r w:rsidRPr="00E54EF0">
        <w:rPr>
          <w:rStyle w:val="StyleBoldUnderline"/>
        </w:rPr>
        <w:t>consider the grim implications of a renewed Cold War between the U.S. and Russia.</w:t>
      </w:r>
      <w:r w:rsidRPr="00E54EF0">
        <w:rPr>
          <w:sz w:val="12"/>
        </w:rPr>
        <w:t xml:space="preserve"> The Larger Picture I'm not just referring to the contretemps over what's happening in the Caucasus right now, especially with regard to Georgia. No, </w:t>
      </w:r>
      <w:r w:rsidRPr="00E54EF0">
        <w:rPr>
          <w:rStyle w:val="StyleBoldUnderline"/>
        </w:rPr>
        <w:t>we're talking about major realignments of political, economic and military forces that, if not handled correctly, could put Russia and the U.S. into a potential active conflict.</w:t>
      </w:r>
      <w:r w:rsidRPr="00E54EF0">
        <w:rPr>
          <w:sz w:val="12"/>
        </w:rPr>
        <w:t xml:space="preserve"> It's clear that John McCain and his neo-conservative backers would look forward to such a confrontation; they thrive on crisis; it's where they come alive and can roll out their black/white simplicities and threats to use force, utilize an "enemy" as their way to increase their domestic power, cranking-up the old military-industrial complex. And, at least for the purposes of the election campaign, Barack </w:t>
      </w:r>
      <w:r w:rsidRPr="00E54EF0">
        <w:rPr>
          <w:rStyle w:val="StyleBoldUnderline"/>
        </w:rPr>
        <w:t>Obama</w:t>
      </w:r>
      <w:r w:rsidRPr="00E54EF0">
        <w:rPr>
          <w:sz w:val="12"/>
        </w:rPr>
        <w:t xml:space="preserve"> </w:t>
      </w:r>
      <w:r w:rsidRPr="00E54EF0">
        <w:rPr>
          <w:rStyle w:val="StyleBoldUnderline"/>
        </w:rPr>
        <w:t>and</w:t>
      </w:r>
      <w:r w:rsidRPr="00E54EF0">
        <w:rPr>
          <w:sz w:val="12"/>
        </w:rPr>
        <w:t xml:space="preserve"> Joe </w:t>
      </w:r>
      <w:r w:rsidRPr="00E54EF0">
        <w:rPr>
          <w:rStyle w:val="StyleBoldUnderline"/>
        </w:rPr>
        <w:t>Biden have joined in, using Russia as a bete noir and are warning Russia to back off and back down and back awa</w:t>
      </w:r>
      <w:r w:rsidRPr="00E54EF0">
        <w:rPr>
          <w:sz w:val="12"/>
        </w:rPr>
        <w:t xml:space="preserve">y. </w:t>
      </w:r>
      <w:r w:rsidRPr="00E54EF0">
        <w:rPr>
          <w:rStyle w:val="StyleBoldUnderline"/>
        </w:rPr>
        <w:t>Part of the problem is that Superpower America continues to see the world almost exclusively through U.S. eyes and thus is not taking into account how the world appears to Russia and others.</w:t>
      </w:r>
      <w:r w:rsidRPr="00E54EF0">
        <w:rPr>
          <w:sz w:val="12"/>
        </w:rPr>
        <w:t xml:space="preserve"> Thus, </w:t>
      </w:r>
      <w:r w:rsidRPr="00E54EF0">
        <w:rPr>
          <w:rStyle w:val="StyleBoldUnderline"/>
        </w:rPr>
        <w:t xml:space="preserve">diplomacy is ignored and the Cold War, and potential hot wars, </w:t>
      </w:r>
      <w:proofErr w:type="gramStart"/>
      <w:r w:rsidRPr="00E54EF0">
        <w:rPr>
          <w:rStyle w:val="StyleBoldUnderline"/>
        </w:rPr>
        <w:t>draw</w:t>
      </w:r>
      <w:proofErr w:type="gramEnd"/>
      <w:r w:rsidRPr="00E54EF0">
        <w:rPr>
          <w:rStyle w:val="StyleBoldUnderline"/>
        </w:rPr>
        <w:t xml:space="preserve"> closer</w:t>
      </w:r>
      <w:r w:rsidRPr="00E54EF0">
        <w:rPr>
          <w:sz w:val="12"/>
        </w:rPr>
        <w:t xml:space="preserve">. And, of course, all this is taking place between two fading empires, as new major powers emerge in Asia/South Asia (China, India). </w:t>
      </w:r>
      <w:r w:rsidRPr="00E54EF0">
        <w:rPr>
          <w:rStyle w:val="StyleBoldUnderline"/>
        </w:rPr>
        <w:t>Russia and the U.S</w:t>
      </w:r>
      <w:r w:rsidRPr="00E54EF0">
        <w:rPr>
          <w:sz w:val="12"/>
        </w:rPr>
        <w:t xml:space="preserve">., in effect, </w:t>
      </w:r>
      <w:r w:rsidRPr="00E54EF0">
        <w:rPr>
          <w:rStyle w:val="StyleBoldUnderline"/>
        </w:rPr>
        <w:t xml:space="preserve">are battling for regional dominance </w:t>
      </w:r>
      <w:r w:rsidRPr="00E54EF0">
        <w:rPr>
          <w:sz w:val="12"/>
        </w:rPr>
        <w:t>before the new movers and shakers are fully up to speed.</w:t>
      </w:r>
      <w:r w:rsidRPr="00E54EF0">
        <w:rPr>
          <w:rStyle w:val="StyleBoldUnderline"/>
        </w:rPr>
        <w:t xml:space="preserve"> </w:t>
      </w:r>
    </w:p>
    <w:p w:rsidR="00AD231C" w:rsidRPr="00E54EF0" w:rsidRDefault="00AD231C" w:rsidP="00AD231C">
      <w:pPr>
        <w:spacing w:after="200" w:line="276" w:lineRule="auto"/>
        <w:rPr>
          <w:sz w:val="14"/>
        </w:rPr>
      </w:pPr>
      <w:r w:rsidRPr="00E54EF0">
        <w:rPr>
          <w:sz w:val="14"/>
        </w:rPr>
        <w:br w:type="page"/>
      </w:r>
    </w:p>
    <w:p w:rsidR="00AD231C" w:rsidRPr="00E54EF0" w:rsidRDefault="00AD231C" w:rsidP="00AD231C">
      <w:pPr>
        <w:pStyle w:val="Heading3"/>
      </w:pPr>
      <w:r w:rsidRPr="00E54EF0">
        <w:lastRenderedPageBreak/>
        <w:t>Zero Sum</w:t>
      </w:r>
    </w:p>
    <w:p w:rsidR="00AD231C" w:rsidRPr="00E54EF0" w:rsidRDefault="00AD231C" w:rsidP="00AD231C"/>
    <w:p w:rsidR="00AD231C" w:rsidRPr="00E54EF0" w:rsidRDefault="00AD231C" w:rsidP="00AD231C">
      <w:pPr>
        <w:pStyle w:val="Heading4"/>
      </w:pPr>
      <w:r w:rsidRPr="00E54EF0">
        <w:t>Influence in the region is a zero sum game</w:t>
      </w:r>
    </w:p>
    <w:p w:rsidR="00AD231C" w:rsidRPr="00E54EF0" w:rsidRDefault="00AD231C" w:rsidP="00AD231C">
      <w:pPr>
        <w:rPr>
          <w:sz w:val="12"/>
        </w:rPr>
      </w:pPr>
      <w:r w:rsidRPr="00E54EF0">
        <w:rPr>
          <w:rStyle w:val="StyleStyleBold12pt"/>
        </w:rPr>
        <w:t>Adomanis, 3-13</w:t>
      </w:r>
      <w:r w:rsidRPr="00E54EF0">
        <w:rPr>
          <w:sz w:val="12"/>
        </w:rPr>
        <w:t xml:space="preserve"> </w:t>
      </w:r>
      <w:proofErr w:type="gramStart"/>
      <w:r w:rsidRPr="00E54EF0">
        <w:rPr>
          <w:sz w:val="12"/>
        </w:rPr>
        <w:t>( Mark</w:t>
      </w:r>
      <w:proofErr w:type="gramEnd"/>
      <w:r w:rsidRPr="00E54EF0">
        <w:rPr>
          <w:sz w:val="12"/>
        </w:rPr>
        <w:t xml:space="preserve"> Adomanis, Contributor to Forbes - specializes in Russian economics and demographics, “The 'Putin Doctrine' And The Real Reason For Russian-American Conflict,” http://www.forbes.com/sites/markadomanis/2013/03/13/the-putin-doctrine-and-the-real-reason-for-russian-american-conflict/ 2013)</w:t>
      </w:r>
    </w:p>
    <w:p w:rsidR="00AD231C" w:rsidRPr="00E54EF0" w:rsidRDefault="00AD231C" w:rsidP="00AD231C">
      <w:pPr>
        <w:rPr>
          <w:rStyle w:val="StyleBoldUnderline"/>
        </w:rPr>
      </w:pPr>
      <w:r w:rsidRPr="00E54EF0">
        <w:rPr>
          <w:sz w:val="14"/>
        </w:rPr>
        <w:t xml:space="preserve">Aron spends a lot of time diagnosing the supposedly unique ills of Putinism and describing the Russian </w:t>
      </w:r>
      <w:proofErr w:type="gramStart"/>
      <w:r w:rsidRPr="00E54EF0">
        <w:rPr>
          <w:sz w:val="14"/>
        </w:rPr>
        <w:t>regime’s</w:t>
      </w:r>
      <w:proofErr w:type="gramEnd"/>
      <w:r w:rsidRPr="00E54EF0">
        <w:rPr>
          <w:sz w:val="14"/>
        </w:rPr>
        <w:t xml:space="preserve"> by now all too familiar litany of crimes. But he never answers, or even attempts to answer, the question that most obviously arises from his analysis: </w:t>
      </w:r>
      <w:r w:rsidRPr="00E54EF0">
        <w:rPr>
          <w:rStyle w:val="StyleBoldUnderline"/>
        </w:rPr>
        <w:t>how would the United States make peace with with a deliberately hegemonic Russian foreign policy? I think the answer is very clear: it can’t.</w:t>
      </w:r>
      <w:r w:rsidRPr="00E54EF0">
        <w:rPr>
          <w:sz w:val="14"/>
        </w:rPr>
        <w:t xml:space="preserve"> </w:t>
      </w:r>
      <w:r w:rsidRPr="00E54EF0">
        <w:rPr>
          <w:rStyle w:val="StyleBoldUnderline"/>
        </w:rPr>
        <w:t>There is simply no way to square the circle of an American foreign policy designed around “global leadership” and a Russian foreign policy premised on “regional hegemony.</w:t>
      </w:r>
      <w:r w:rsidRPr="00E54EF0">
        <w:rPr>
          <w:sz w:val="14"/>
        </w:rPr>
        <w:t xml:space="preserve">” </w:t>
      </w:r>
      <w:r w:rsidRPr="00E54EF0">
        <w:rPr>
          <w:rStyle w:val="StyleBoldUnderline"/>
        </w:rPr>
        <w:t>These two things just don’t fit together</w:t>
      </w:r>
      <w:r w:rsidRPr="00E54EF0">
        <w:rPr>
          <w:sz w:val="14"/>
        </w:rPr>
        <w:t xml:space="preserve">, something that is true completely independent of the Russian regime’s democratic or autocratic credentials. </w:t>
      </w:r>
      <w:r w:rsidRPr="00E54EF0">
        <w:rPr>
          <w:rStyle w:val="StyleBoldUnderline"/>
        </w:rPr>
        <w:t>The two ideas are</w:t>
      </w:r>
      <w:r w:rsidRPr="00E54EF0">
        <w:rPr>
          <w:sz w:val="14"/>
        </w:rPr>
        <w:t xml:space="preserve">, </w:t>
      </w:r>
      <w:proofErr w:type="gramStart"/>
      <w:r w:rsidRPr="00E54EF0">
        <w:rPr>
          <w:sz w:val="14"/>
        </w:rPr>
        <w:t xml:space="preserve">unfortunately  </w:t>
      </w:r>
      <w:r w:rsidRPr="00E54EF0">
        <w:rPr>
          <w:rStyle w:val="StyleBoldUnderline"/>
        </w:rPr>
        <w:t>in</w:t>
      </w:r>
      <w:proofErr w:type="gramEnd"/>
      <w:r w:rsidRPr="00E54EF0">
        <w:rPr>
          <w:rStyle w:val="StyleBoldUnderline"/>
        </w:rPr>
        <w:t xml:space="preserve"> a zero-sum conflict</w:t>
      </w:r>
      <w:r w:rsidRPr="00E54EF0">
        <w:rPr>
          <w:sz w:val="14"/>
        </w:rPr>
        <w:t xml:space="preserve">. </w:t>
      </w:r>
      <w:r w:rsidRPr="00E54EF0">
        <w:rPr>
          <w:rStyle w:val="StyleBoldUnderline"/>
        </w:rPr>
        <w:t>Either the United States allows the Russians a</w:t>
      </w:r>
      <w:r w:rsidRPr="00E54EF0">
        <w:rPr>
          <w:sz w:val="14"/>
        </w:rPr>
        <w:t xml:space="preserve"> sort of “</w:t>
      </w:r>
      <w:r w:rsidRPr="00E54EF0">
        <w:rPr>
          <w:rStyle w:val="StyleBoldUnderline"/>
        </w:rPr>
        <w:t>Monroe doctrine” for the near abroad</w:t>
      </w:r>
      <w:r w:rsidRPr="00E54EF0">
        <w:rPr>
          <w:sz w:val="14"/>
        </w:rPr>
        <w:t xml:space="preserve">, </w:t>
      </w:r>
      <w:r w:rsidRPr="00E54EF0">
        <w:rPr>
          <w:rStyle w:val="StyleBoldUnderline"/>
        </w:rPr>
        <w:t>or the Russians give up on the attempt to exert hegemony throughout the post-Soviet space</w:t>
      </w:r>
      <w:r w:rsidRPr="00E54EF0">
        <w:rPr>
          <w:sz w:val="14"/>
        </w:rPr>
        <w:t xml:space="preserve">. </w:t>
      </w:r>
      <w:r w:rsidRPr="00E54EF0">
        <w:rPr>
          <w:rStyle w:val="StyleBoldUnderline"/>
        </w:rPr>
        <w:t>But if neither side changes its approach</w:t>
      </w:r>
      <w:r w:rsidRPr="00E54EF0">
        <w:rPr>
          <w:sz w:val="14"/>
        </w:rPr>
        <w:t xml:space="preserve">, if </w:t>
      </w:r>
      <w:r w:rsidRPr="00E54EF0">
        <w:rPr>
          <w:rStyle w:val="StyleBoldUnderline"/>
        </w:rPr>
        <w:t xml:space="preserve">the United States continues to view any attempt by a non-aligned power to exert regional influence as a threat </w:t>
      </w:r>
      <w:r w:rsidRPr="00E54EF0">
        <w:rPr>
          <w:sz w:val="14"/>
        </w:rPr>
        <w:t xml:space="preserve">to be countered </w:t>
      </w:r>
      <w:r w:rsidRPr="00E54EF0">
        <w:rPr>
          <w:rStyle w:val="StyleBoldUnderline"/>
        </w:rPr>
        <w:t xml:space="preserve">and if Russia continues to believe that it has the final say on the economic and political trajectory of </w:t>
      </w:r>
      <w:proofErr w:type="gramStart"/>
      <w:r w:rsidRPr="00E54EF0">
        <w:rPr>
          <w:rStyle w:val="StyleBoldUnderline"/>
        </w:rPr>
        <w:t>its  neighbors</w:t>
      </w:r>
      <w:proofErr w:type="gramEnd"/>
      <w:r w:rsidRPr="00E54EF0">
        <w:rPr>
          <w:rStyle w:val="StyleBoldUnderline"/>
        </w:rPr>
        <w:t xml:space="preserve">, then </w:t>
      </w:r>
      <w:r w:rsidRPr="00E54EF0">
        <w:rPr>
          <w:rStyle w:val="StyleStyleBold12pt"/>
        </w:rPr>
        <w:t>conflict is inevitable</w:t>
      </w:r>
      <w:r w:rsidRPr="00E54EF0">
        <w:rPr>
          <w:rStyle w:val="StyleBoldUnderline"/>
        </w:rPr>
        <w:t>.</w:t>
      </w:r>
    </w:p>
    <w:p w:rsidR="00AD231C" w:rsidRPr="00E54EF0" w:rsidRDefault="00AD231C" w:rsidP="00AD231C"/>
    <w:p w:rsidR="002D2677" w:rsidRPr="00E54EF0" w:rsidRDefault="002D2677" w:rsidP="002D2677">
      <w:pPr>
        <w:spacing w:after="200" w:line="276" w:lineRule="auto"/>
        <w:rPr>
          <w:sz w:val="12"/>
        </w:rPr>
      </w:pPr>
      <w:r w:rsidRPr="00E54EF0">
        <w:rPr>
          <w:sz w:val="12"/>
        </w:rPr>
        <w:br w:type="page"/>
      </w:r>
    </w:p>
    <w:p w:rsidR="008B25AB" w:rsidRPr="00E54EF0" w:rsidRDefault="008B25AB" w:rsidP="008B25AB">
      <w:pPr>
        <w:pStyle w:val="Heading3"/>
      </w:pPr>
    </w:p>
    <w:p w:rsidR="008B25AB" w:rsidRPr="00E54EF0" w:rsidRDefault="008B25AB">
      <w:pPr>
        <w:spacing w:after="200" w:line="276" w:lineRule="auto"/>
      </w:pPr>
      <w:r w:rsidRPr="00E54EF0">
        <w:br w:type="page"/>
      </w:r>
    </w:p>
    <w:p w:rsidR="008B25AB" w:rsidRPr="00E54EF0" w:rsidRDefault="008B25AB" w:rsidP="008B25AB">
      <w:pPr>
        <w:pStyle w:val="Heading2"/>
      </w:pPr>
      <w:r w:rsidRPr="00E54EF0">
        <w:lastRenderedPageBreak/>
        <w:t>Impacts</w:t>
      </w:r>
    </w:p>
    <w:p w:rsidR="008B25AB" w:rsidRPr="00E54EF0" w:rsidRDefault="008B25AB">
      <w:pPr>
        <w:spacing w:after="200" w:line="276" w:lineRule="auto"/>
      </w:pPr>
      <w:r w:rsidRPr="00E54EF0">
        <w:br w:type="page"/>
      </w:r>
    </w:p>
    <w:p w:rsidR="008B25AB" w:rsidRPr="00E54EF0" w:rsidRDefault="008B25AB" w:rsidP="008B25AB">
      <w:pPr>
        <w:pStyle w:val="Heading3"/>
      </w:pPr>
      <w:r w:rsidRPr="00E54EF0">
        <w:lastRenderedPageBreak/>
        <w:t>2NC Impact- Russian Nationalism</w:t>
      </w:r>
    </w:p>
    <w:p w:rsidR="008B25AB" w:rsidRPr="00E54EF0" w:rsidRDefault="008B25AB" w:rsidP="008B25AB">
      <w:pPr>
        <w:pStyle w:val="Heading4"/>
      </w:pPr>
      <w:r w:rsidRPr="00E54EF0">
        <w:t>A loss of power emboldens Russian nationalists</w:t>
      </w:r>
    </w:p>
    <w:p w:rsidR="008B25AB" w:rsidRPr="00E54EF0" w:rsidRDefault="008B25AB" w:rsidP="008B25AB">
      <w:pPr>
        <w:rPr>
          <w:sz w:val="14"/>
        </w:rPr>
      </w:pPr>
      <w:r w:rsidRPr="00E54EF0">
        <w:rPr>
          <w:rStyle w:val="StyleStyleBold12pt"/>
        </w:rPr>
        <w:t>Nodia 9</w:t>
      </w:r>
      <w:r w:rsidRPr="00E54EF0">
        <w:rPr>
          <w:sz w:val="14"/>
        </w:rPr>
        <w:t xml:space="preserve"> – Georgian political analyst who served as the Minister of Education and Science in the Cabinet of Georgia (April 2009, Ghia, “THE WOUNDS OF LOST EMPIRE”, Journal of Democracy, Vol. 20, Iss. 2; pg. 34, Proquest) </w:t>
      </w:r>
    </w:p>
    <w:p w:rsidR="008B25AB" w:rsidRPr="00E54EF0" w:rsidRDefault="008B25AB" w:rsidP="008B25AB">
      <w:pPr>
        <w:rPr>
          <w:sz w:val="14"/>
        </w:rPr>
      </w:pPr>
      <w:r w:rsidRPr="00E54EF0">
        <w:rPr>
          <w:sz w:val="14"/>
        </w:rPr>
        <w:t xml:space="preserve">I believe that the crucial factor in explaining the peculiarity of the Russian case (or, to use the Churchillian words, </w:t>
      </w:r>
      <w:r w:rsidRPr="00CE7533">
        <w:rPr>
          <w:rStyle w:val="StyleBoldUnderline"/>
        </w:rPr>
        <w:t xml:space="preserve">the "key" to the Russian "enigma") </w:t>
      </w:r>
      <w:r w:rsidRPr="00E54EF0">
        <w:rPr>
          <w:rStyle w:val="StyleBoldUnderline"/>
        </w:rPr>
        <w:t xml:space="preserve">has to do with developments in </w:t>
      </w:r>
      <w:r w:rsidRPr="00E54EF0">
        <w:rPr>
          <w:rStyle w:val="StyleBoldUnderline"/>
          <w:b/>
          <w:bdr w:val="single" w:sz="4" w:space="0" w:color="auto"/>
        </w:rPr>
        <w:t>Russian nationalism</w:t>
      </w:r>
      <w:r w:rsidRPr="00E54EF0">
        <w:rPr>
          <w:rStyle w:val="StyleBoldUnderline"/>
        </w:rPr>
        <w:t xml:space="preserve">, or the </w:t>
      </w:r>
      <w:r w:rsidRPr="00CE7533">
        <w:rPr>
          <w:rStyle w:val="StyleBoldUnderline"/>
        </w:rPr>
        <w:t xml:space="preserve">Russian </w:t>
      </w:r>
      <w:r w:rsidRPr="00E54EF0">
        <w:rPr>
          <w:rStyle w:val="StyleBoldUnderline"/>
          <w:b/>
          <w:sz w:val="24"/>
          <w:bdr w:val="single" w:sz="4" w:space="0" w:color="auto"/>
        </w:rPr>
        <w:t>perception</w:t>
      </w:r>
      <w:r w:rsidRPr="00E54EF0">
        <w:rPr>
          <w:rStyle w:val="StyleBoldUnderline"/>
          <w:bdr w:val="single" w:sz="4" w:space="0" w:color="auto"/>
        </w:rPr>
        <w:t xml:space="preserve"> </w:t>
      </w:r>
      <w:r w:rsidRPr="00E54EF0">
        <w:rPr>
          <w:rStyle w:val="StyleBoldUnderline"/>
        </w:rPr>
        <w:t xml:space="preserve">of the world and Russia's place in it. </w:t>
      </w:r>
      <w:r w:rsidRPr="00E54EF0">
        <w:rPr>
          <w:sz w:val="14"/>
        </w:rPr>
        <w:t xml:space="preserve">The concept of nationalism mostly brings to mind small nations striving for independence from larger ones. But big-nation nationalism is no less important, even if many contemporary analysts of international relations fail to gauge its significance. Small-nation nationalism is typically about sovereignty, about being recognized as a player that can make its own choices. </w:t>
      </w:r>
      <w:r w:rsidRPr="00E54EF0">
        <w:rPr>
          <w:rStyle w:val="StyleBoldUnderline"/>
        </w:rPr>
        <w:t xml:space="preserve">But great-power nationalism is about </w:t>
      </w:r>
      <w:r w:rsidRPr="00E54EF0">
        <w:rPr>
          <w:rStyle w:val="StyleBoldUnderline"/>
          <w:b/>
          <w:bdr w:val="single" w:sz="4" w:space="0" w:color="auto"/>
        </w:rPr>
        <w:t>participation in determining the world order</w:t>
      </w:r>
      <w:r w:rsidRPr="00E54EF0">
        <w:rPr>
          <w:rStyle w:val="StyleBoldUnderline"/>
        </w:rPr>
        <w:t>, about having a voice in setting international norms. It is about the recognition</w:t>
      </w:r>
      <w:r w:rsidRPr="00E54EF0">
        <w:rPr>
          <w:sz w:val="14"/>
        </w:rPr>
        <w:t xml:space="preserve"> not merely of sovereignty, but </w:t>
      </w:r>
      <w:r w:rsidRPr="00E54EF0">
        <w:rPr>
          <w:rStyle w:val="StyleBoldUnderline"/>
        </w:rPr>
        <w:t>of greatness. Failure to attain such recognition leads to deep feelings of resentment: It is the note of resentment that makes this variety of nationalism the most powerful factor in international politics</w:t>
      </w:r>
      <w:r w:rsidRPr="00E54EF0">
        <w:rPr>
          <w:sz w:val="14"/>
        </w:rPr>
        <w:t xml:space="preserve">, especially post-Cold War politics. </w:t>
      </w:r>
      <w:r w:rsidRPr="00E54EF0">
        <w:rPr>
          <w:rStyle w:val="StyleBoldUnderline"/>
        </w:rPr>
        <w:t>The syndrome is mostly characteristic of nations that once had, but have now lost, great-power status.</w:t>
      </w:r>
      <w:r w:rsidRPr="00E54EF0">
        <w:rPr>
          <w:sz w:val="14"/>
        </w:rPr>
        <w:t xml:space="preserve"> Russia is one of the most conspicuous cases of great-power resentment, though certainly not the only one. Such resentment expresses itself in various ways in the behavior of nations as different as France, Turkey, Iran, and China. The Mainspring of Policy </w:t>
      </w:r>
      <w:r w:rsidRPr="00E54EF0">
        <w:rPr>
          <w:rStyle w:val="StyleBoldUnderline"/>
        </w:rPr>
        <w:t>The most popular target of such resentment is the United States-not necessarily because it has done something wrong</w:t>
      </w:r>
      <w:r w:rsidRPr="00E54EF0">
        <w:rPr>
          <w:sz w:val="14"/>
        </w:rPr>
        <w:t xml:space="preserve"> (it may have done so, of course, but that is not at issue here) </w:t>
      </w:r>
      <w:r w:rsidRPr="00E54EF0">
        <w:rPr>
          <w:rStyle w:val="StyleBoldUnderline"/>
        </w:rPr>
        <w:t>but because it is the great power of the day</w:t>
      </w:r>
      <w:r w:rsidRPr="00E54EF0">
        <w:rPr>
          <w:sz w:val="14"/>
        </w:rPr>
        <w:t xml:space="preserve">. The resentment may also take as its target a vaguer entity called "the West," because in the modern world, "the West" has acquired the collective moral power to set norms in politics and much more besides. </w:t>
      </w:r>
    </w:p>
    <w:p w:rsidR="008B25AB" w:rsidRPr="00E54EF0" w:rsidRDefault="008B25AB" w:rsidP="008B25AB">
      <w:pPr>
        <w:pStyle w:val="Heading4"/>
      </w:pPr>
      <w:r w:rsidRPr="00E54EF0">
        <w:t>Resurgence of Russian nationalism triggers World War III</w:t>
      </w:r>
    </w:p>
    <w:p w:rsidR="008B25AB" w:rsidRPr="00E54EF0" w:rsidRDefault="008B25AB" w:rsidP="008B25AB">
      <w:pPr>
        <w:rPr>
          <w:sz w:val="14"/>
        </w:rPr>
      </w:pPr>
      <w:r w:rsidRPr="00E54EF0">
        <w:rPr>
          <w:rStyle w:val="StyleStyleBold12pt"/>
          <w:rFonts w:eastAsiaTheme="majorEastAsia"/>
        </w:rPr>
        <w:t>Israelyan ’98</w:t>
      </w:r>
      <w:r w:rsidRPr="00E54EF0">
        <w:rPr>
          <w:sz w:val="14"/>
        </w:rPr>
        <w:t xml:space="preserve"> Victor Israelyan was a Soviet ambassador, </w:t>
      </w:r>
      <w:proofErr w:type="gramStart"/>
      <w:r w:rsidRPr="00E54EF0">
        <w:rPr>
          <w:sz w:val="14"/>
        </w:rPr>
        <w:t>diplomat,</w:t>
      </w:r>
      <w:proofErr w:type="gramEnd"/>
      <w:r w:rsidRPr="00E54EF0">
        <w:rPr>
          <w:sz w:val="14"/>
        </w:rPr>
        <w:t xml:space="preserve"> arms control negotiator, and leading political scientist. The Washington Quarterly 1998 </w:t>
      </w:r>
      <w:proofErr w:type="gramStart"/>
      <w:r w:rsidRPr="00E54EF0">
        <w:rPr>
          <w:sz w:val="14"/>
        </w:rPr>
        <w:t>Winter</w:t>
      </w:r>
      <w:proofErr w:type="gramEnd"/>
      <w:r w:rsidRPr="00E54EF0">
        <w:rPr>
          <w:sz w:val="14"/>
        </w:rPr>
        <w:t xml:space="preserve">" </w:t>
      </w:r>
    </w:p>
    <w:p w:rsidR="008B25AB" w:rsidRPr="00E54EF0" w:rsidRDefault="008B25AB" w:rsidP="008B25AB">
      <w:pPr>
        <w:rPr>
          <w:sz w:val="12"/>
        </w:rPr>
      </w:pPr>
      <w:r w:rsidRPr="00E54EF0">
        <w:rPr>
          <w:rStyle w:val="StyleBoldUnderline"/>
        </w:rPr>
        <w:t>The</w:t>
      </w:r>
      <w:r w:rsidRPr="00E54EF0">
        <w:rPr>
          <w:sz w:val="12"/>
        </w:rPr>
        <w:t xml:space="preserve"> first and by far </w:t>
      </w:r>
      <w:r w:rsidRPr="00E54EF0">
        <w:rPr>
          <w:rStyle w:val="StyleBoldUnderline"/>
        </w:rPr>
        <w:t xml:space="preserve">most dangerous possibility is what I call the power scenario. Supporters of this option would, in the name of </w:t>
      </w:r>
      <w:r w:rsidRPr="00CE7533">
        <w:rPr>
          <w:rStyle w:val="StyleBoldUnderline"/>
        </w:rPr>
        <w:t>a "united</w:t>
      </w:r>
      <w:r w:rsidRPr="00E54EF0">
        <w:rPr>
          <w:rStyle w:val="StyleBoldUnderline"/>
        </w:rPr>
        <w:t xml:space="preserve"> and undivided </w:t>
      </w:r>
      <w:r w:rsidRPr="00CE7533">
        <w:rPr>
          <w:rStyle w:val="StyleBoldUnderline"/>
        </w:rPr>
        <w:t>Russia</w:t>
      </w:r>
      <w:r w:rsidRPr="00E54EF0">
        <w:rPr>
          <w:rStyle w:val="StyleBoldUnderline"/>
        </w:rPr>
        <w:t xml:space="preserve">," radically change domestic and foreign policies. Many </w:t>
      </w:r>
      <w:r w:rsidRPr="00CE7533">
        <w:rPr>
          <w:rStyle w:val="StyleBoldUnderline"/>
        </w:rPr>
        <w:t>would seek</w:t>
      </w:r>
      <w:r w:rsidRPr="00E54EF0">
        <w:rPr>
          <w:rStyle w:val="StyleBoldUnderline"/>
        </w:rPr>
        <w:t xml:space="preserve"> to revive </w:t>
      </w:r>
      <w:r w:rsidRPr="00CE7533">
        <w:rPr>
          <w:rStyle w:val="StyleBoldUnderline"/>
        </w:rPr>
        <w:t>a dictatorship and</w:t>
      </w:r>
      <w:r w:rsidRPr="00E54EF0">
        <w:rPr>
          <w:rStyle w:val="StyleBoldUnderline"/>
        </w:rPr>
        <w:t xml:space="preserve"> take </w:t>
      </w:r>
      <w:r w:rsidRPr="00CE7533">
        <w:rPr>
          <w:rStyle w:val="StyleBoldUnderline"/>
        </w:rPr>
        <w:t>urgent military</w:t>
      </w:r>
      <w:r w:rsidRPr="00E54EF0">
        <w:rPr>
          <w:rStyle w:val="StyleBoldUnderline"/>
        </w:rPr>
        <w:t xml:space="preserve"> </w:t>
      </w:r>
      <w:r w:rsidRPr="00CE7533">
        <w:rPr>
          <w:rStyle w:val="StyleBoldUnderline"/>
        </w:rPr>
        <w:t>steps</w:t>
      </w:r>
      <w:r w:rsidRPr="00E54EF0">
        <w:rPr>
          <w:rStyle w:val="StyleBoldUnderline"/>
        </w:rPr>
        <w:t xml:space="preserve"> to mobilize the people against the outside "enemy." Such steps would include Russia's denunciation of the commitment to n</w:t>
      </w:r>
      <w:r w:rsidRPr="00E54EF0">
        <w:rPr>
          <w:sz w:val="12"/>
        </w:rPr>
        <w:t>o-</w:t>
      </w:r>
      <w:r w:rsidRPr="00E54EF0">
        <w:rPr>
          <w:rStyle w:val="StyleBoldUnderline"/>
        </w:rPr>
        <w:t>f</w:t>
      </w:r>
      <w:r w:rsidRPr="00E54EF0">
        <w:rPr>
          <w:sz w:val="12"/>
        </w:rPr>
        <w:t>irst-</w:t>
      </w:r>
      <w:r w:rsidRPr="00E54EF0">
        <w:rPr>
          <w:rStyle w:val="StyleBoldUnderline"/>
        </w:rPr>
        <w:t>u</w:t>
      </w:r>
      <w:r w:rsidRPr="00E54EF0">
        <w:rPr>
          <w:sz w:val="12"/>
        </w:rPr>
        <w:t>se</w:t>
      </w:r>
      <w:r w:rsidRPr="00E54EF0">
        <w:rPr>
          <w:rStyle w:val="StyleBoldUnderline"/>
        </w:rPr>
        <w:t xml:space="preserve"> of nuclear weapons; suspension of the Strategic Arms Reduction Treaty (START) </w:t>
      </w:r>
      <w:r w:rsidRPr="00E54EF0">
        <w:rPr>
          <w:sz w:val="12"/>
        </w:rPr>
        <w:t>I and refusal to ratify both START II and the Chemical Weapons Convention;</w:t>
      </w:r>
      <w:r w:rsidRPr="00E54EF0">
        <w:rPr>
          <w:rStyle w:val="StyleBoldUnderline"/>
        </w:rPr>
        <w:t xml:space="preserve"> denunciation of the Biological Weapons Convention; and reinstatement of a full-scale armed force, including the acquisition of additional intercontinental ballistic missiles with multiple warheads, as well as medium- and short-range missiles</w:t>
      </w:r>
      <w:r w:rsidRPr="00E54EF0">
        <w:rPr>
          <w:sz w:val="12"/>
        </w:rPr>
        <w:t xml:space="preserve"> such as the SS-20. Some of these measures will demand substantial financing, whereas others, such as the denunciation and refusal to ratify arms control treaties, would, </w:t>
      </w:r>
      <w:proofErr w:type="gramStart"/>
      <w:r w:rsidRPr="00E54EF0">
        <w:rPr>
          <w:sz w:val="12"/>
        </w:rPr>
        <w:t>according</w:t>
      </w:r>
      <w:proofErr w:type="gramEnd"/>
      <w:r w:rsidRPr="00E54EF0">
        <w:rPr>
          <w:sz w:val="12"/>
        </w:rPr>
        <w:t xml:space="preserve"> to proponents, save money by alleviating the obligations of those agreements. In this scenario, </w:t>
      </w:r>
      <w:r w:rsidRPr="00E54EF0">
        <w:rPr>
          <w:rStyle w:val="StyleBoldUnderline"/>
        </w:rPr>
        <w:t>Russia's military planners would shift Western countries from the category of strategic partners to the category of countries representing a threat to national security. This will revive the strategy of nuclear deterrence -- and indeed, realizing its unfavorable odds against the expanded NATO, Russia will place new emphasis on the first-use of nuclear weapons</w:t>
      </w:r>
      <w:r w:rsidRPr="00E54EF0">
        <w:rPr>
          <w:sz w:val="12"/>
        </w:rPr>
        <w:t xml:space="preserve">, a trend that is underway already. </w:t>
      </w:r>
      <w:r w:rsidRPr="00E54EF0">
        <w:rPr>
          <w:rStyle w:val="StyleBoldUnderline"/>
        </w:rPr>
        <w:t>The power scenario envisages a hard-line policy toward the CIS countries</w:t>
      </w:r>
      <w:r w:rsidRPr="00E54EF0">
        <w:rPr>
          <w:sz w:val="12"/>
        </w:rPr>
        <w:t xml:space="preserve">, and in such circumstances the problem of the Russian diaspora in those countries would be greatly magnified. Moscow would use all the means at its disposal, including economic sanctions and political ultimatums, to ensure the rights of ethnic Russians in CIS countries as well as to have an influence on other issues. Of those means, even </w:t>
      </w:r>
      <w:r w:rsidRPr="00E54EF0">
        <w:rPr>
          <w:rStyle w:val="StyleBoldUnderline"/>
        </w:rPr>
        <w:t>the use of direct military force in places like the Baltics cannot be ruled out. Some will object that this scenario is implausible because no potential dictator exists in Russia who could carry out this strategy. I am not so sure</w:t>
      </w:r>
      <w:r w:rsidRPr="00E54EF0">
        <w:rPr>
          <w:sz w:val="12"/>
        </w:rPr>
        <w:t xml:space="preserve">. Some Duma members -- such as Victor Antipov, Sergei Baburin, Vladimir Zhirinovsky, and Albert Makashov, who are leading politicians in ultranationalistic parties and fractions in the parliament -- are ready to follow this path to save a "united Russia." Baburin's "Anti-NATO" deputy group boasts a membership of more than 240 Duma members. One cannot help but remember that when Weimar Germany was isolated, exhausted, and humiliated as a result of World War I and the Versailles Treaty, </w:t>
      </w:r>
      <w:r w:rsidRPr="00E54EF0">
        <w:rPr>
          <w:rStyle w:val="StyleBoldUnderline"/>
        </w:rPr>
        <w:t xml:space="preserve">Adolf </w:t>
      </w:r>
      <w:r w:rsidRPr="00CE7533">
        <w:rPr>
          <w:rStyle w:val="StyleBoldUnderline"/>
        </w:rPr>
        <w:t>Hitler</w:t>
      </w:r>
      <w:r w:rsidRPr="00E54EF0">
        <w:rPr>
          <w:rStyle w:val="StyleBoldUnderline"/>
        </w:rPr>
        <w:t xml:space="preserve"> took it upon himself </w:t>
      </w:r>
      <w:r w:rsidRPr="00CE7533">
        <w:rPr>
          <w:rStyle w:val="StyleBoldUnderline"/>
        </w:rPr>
        <w:t>to "save" his</w:t>
      </w:r>
      <w:r w:rsidRPr="00E54EF0">
        <w:rPr>
          <w:rStyle w:val="StyleBoldUnderline"/>
        </w:rPr>
        <w:t xml:space="preserve"> </w:t>
      </w:r>
      <w:r w:rsidRPr="00CE7533">
        <w:rPr>
          <w:rStyle w:val="StyleBoldUnderline"/>
        </w:rPr>
        <w:t>country</w:t>
      </w:r>
      <w:r w:rsidRPr="00E54EF0">
        <w:rPr>
          <w:rStyle w:val="StyleBoldUnderline"/>
        </w:rPr>
        <w:t xml:space="preserve">. It </w:t>
      </w:r>
      <w:r w:rsidRPr="00CE7533">
        <w:rPr>
          <w:rStyle w:val="StyleBoldUnderline"/>
        </w:rPr>
        <w:t>took</w:t>
      </w:r>
      <w:r w:rsidRPr="00E54EF0">
        <w:rPr>
          <w:rStyle w:val="StyleBoldUnderline"/>
        </w:rPr>
        <w:t xml:space="preserve"> the former corporal </w:t>
      </w:r>
      <w:r w:rsidRPr="00CE7533">
        <w:rPr>
          <w:rStyle w:val="StyleBoldUnderline"/>
        </w:rPr>
        <w:t>only a few years to plunge the world into a second world war</w:t>
      </w:r>
      <w:r w:rsidRPr="00E54EF0">
        <w:rPr>
          <w:rStyle w:val="StyleBoldUnderline"/>
        </w:rPr>
        <w:t xml:space="preserve"> that cost humanity more than 50 million lives.</w:t>
      </w:r>
      <w:r w:rsidRPr="00E54EF0">
        <w:rPr>
          <w:sz w:val="12"/>
        </w:rPr>
        <w:t xml:space="preserve"> I do not believe that Russia has the economic strength to implement such a scenario successfully, but then again, Germany's economic situation in the 1920s was hardly that strong either. Thus, I am afraid that </w:t>
      </w:r>
      <w:r w:rsidRPr="00E54EF0">
        <w:rPr>
          <w:rStyle w:val="StyleBoldUnderline"/>
        </w:rPr>
        <w:t>economics will not deter the power scenario's would-be authors from attempting it. Baburin, for example, warned that any political leader who would "dare to encroach upon Russia" would be decisively repulsed by the Russian Federation "by all measures on heaven and earth up to the use of nuclear weapons."</w:t>
      </w:r>
      <w:r w:rsidRPr="00E54EF0">
        <w:rPr>
          <w:sz w:val="12"/>
        </w:rPr>
        <w:t xml:space="preserve"> n10 In autumn 1996 Oleg Grynevsky, Russian ambassador to Sweden and former Soviet arms control negotiator, while saying that NATO expansion increases the risk of nuclear war, reminded his Western listeners that </w:t>
      </w:r>
      <w:r w:rsidRPr="00E54EF0">
        <w:rPr>
          <w:rStyle w:val="StyleBoldUnderline"/>
        </w:rPr>
        <w:t>Russia has enough missiles to destroy both the United States and Europe.</w:t>
      </w:r>
      <w:r w:rsidRPr="00E54EF0">
        <w:rPr>
          <w:sz w:val="12"/>
        </w:rPr>
        <w:t xml:space="preserve"> </w:t>
      </w:r>
      <w:proofErr w:type="gramStart"/>
      <w:r w:rsidRPr="00E54EF0">
        <w:rPr>
          <w:sz w:val="12"/>
        </w:rPr>
        <w:t>n11</w:t>
      </w:r>
      <w:proofErr w:type="gramEnd"/>
      <w:r w:rsidRPr="00E54EF0">
        <w:rPr>
          <w:sz w:val="12"/>
        </w:rPr>
        <w:t xml:space="preserve"> Former Russian minister of defense Igor Rodionov warned several times that Russia's vast nuclear arsenal could become uncontrollable. In this context, one should keep in mind that, despite dramatically reduced nuclear arsenals -- and tensions -- Russia and the United States remain poised to launch their missiles in minutes. I cannot but agree with Anatol Lieven, who wrote, "It may be, therefore, that with all the new Russian order's many problems and weaknesses, it will for a long time be able to stumble on, until we all fall down together." n12</w:t>
      </w:r>
    </w:p>
    <w:p w:rsidR="008B25AB" w:rsidRPr="00E54EF0" w:rsidRDefault="008B25AB">
      <w:pPr>
        <w:spacing w:after="200" w:line="276" w:lineRule="auto"/>
      </w:pPr>
      <w:r w:rsidRPr="00E54EF0">
        <w:lastRenderedPageBreak/>
        <w:br w:type="page"/>
      </w:r>
    </w:p>
    <w:p w:rsidR="008B25AB" w:rsidRPr="00E54EF0" w:rsidRDefault="008B25AB" w:rsidP="008B25AB">
      <w:pPr>
        <w:pStyle w:val="Heading3"/>
      </w:pPr>
      <w:r w:rsidRPr="00E54EF0">
        <w:lastRenderedPageBreak/>
        <w:t>----Ext. Nationalism</w:t>
      </w:r>
    </w:p>
    <w:p w:rsidR="008B25AB" w:rsidRPr="00E54EF0" w:rsidRDefault="008B25AB" w:rsidP="008B25AB">
      <w:pPr>
        <w:pStyle w:val="tags"/>
      </w:pPr>
      <w:r w:rsidRPr="00E54EF0">
        <w:t>Power is zero-sum – a weakened Russia emboldens nationalism</w:t>
      </w:r>
    </w:p>
    <w:p w:rsidR="008B25AB" w:rsidRPr="00E54EF0" w:rsidRDefault="008B25AB" w:rsidP="008B25AB">
      <w:pPr>
        <w:pStyle w:val="tiny"/>
      </w:pPr>
      <w:r w:rsidRPr="00E54EF0">
        <w:rPr>
          <w:rStyle w:val="StyleStyleBold12pt"/>
        </w:rPr>
        <w:t>Barry 9</w:t>
      </w:r>
      <w:r w:rsidRPr="00E54EF0">
        <w:t xml:space="preserve"> – Moscow correspondent for The New York Times (1/12/2009, Ellen, “U.S.-Russia relations at a crossroads; Moscow can elect path of cooperation or one of retrenchment”, The International Herald Tribune, Lexis) MGM</w:t>
      </w:r>
    </w:p>
    <w:p w:rsidR="008B25AB" w:rsidRPr="00E54EF0" w:rsidRDefault="008B25AB" w:rsidP="008B25AB">
      <w:pPr>
        <w:pStyle w:val="tiny"/>
      </w:pPr>
      <w:r w:rsidRPr="00E54EF0">
        <w:t xml:space="preserve">But others see the crisis pushing Russia in the opposite direction. </w:t>
      </w:r>
      <w:r w:rsidRPr="00E54EF0">
        <w:rPr>
          <w:rStyle w:val="underlinedChar"/>
        </w:rPr>
        <w:t>The</w:t>
      </w:r>
      <w:r w:rsidRPr="00E54EF0">
        <w:t xml:space="preserve"> second </w:t>
      </w:r>
      <w:r w:rsidRPr="00E54EF0">
        <w:rPr>
          <w:rStyle w:val="underlinedChar"/>
        </w:rPr>
        <w:t>scenario is one of retrenchment and nationalism. ''Less resources means more selfish behavior</w:t>
      </w:r>
      <w:r w:rsidRPr="00E54EF0">
        <w:t xml:space="preserve">,'' Sergei Markov, </w:t>
      </w:r>
      <w:r w:rsidRPr="00E54EF0">
        <w:rPr>
          <w:rStyle w:val="underlinedChar"/>
        </w:rPr>
        <w:t>director of the Institute of Political Studies in Moscow, said.</w:t>
      </w:r>
      <w:r w:rsidRPr="00E54EF0">
        <w:t xml:space="preserve"> In this scenario, </w:t>
      </w:r>
      <w:r w:rsidRPr="00E54EF0">
        <w:rPr>
          <w:rStyle w:val="underlinedChar"/>
        </w:rPr>
        <w:t xml:space="preserve">Russia finds itself facing internal dissent and the threat of regional separatism, while also short of the oil money that it used to disburse to maintain control. When forced to fight for their own survival, political leaders tailor their policies to public opinion. They </w:t>
      </w:r>
      <w:r w:rsidRPr="00E54EF0">
        <w:t xml:space="preserve">tend to </w:t>
      </w:r>
      <w:r w:rsidRPr="00E54EF0">
        <w:rPr>
          <w:rStyle w:val="underlinedChar"/>
        </w:rPr>
        <w:t>focus on an external enemy, for instance the U</w:t>
      </w:r>
      <w:r w:rsidRPr="00E54EF0">
        <w:t xml:space="preserve">nited </w:t>
      </w:r>
      <w:r w:rsidRPr="00E54EF0">
        <w:rPr>
          <w:rStyle w:val="underlinedChar"/>
        </w:rPr>
        <w:t>S</w:t>
      </w:r>
      <w:r w:rsidRPr="00E54EF0">
        <w:t xml:space="preserve">tates, </w:t>
      </w:r>
      <w:r w:rsidRPr="00E54EF0">
        <w:rPr>
          <w:rStyle w:val="underlinedChar"/>
        </w:rPr>
        <w:t>which Russian leaders already blame for the financial crisis and for provoking Russia by trying to exert military influence over Ukraine. By this logic, it would be absurd for Moscow to cede ground to the West now, after the long-awaited taste of satisfaction that Russia experienced with the recent war with Georgia</w:t>
      </w:r>
      <w:r w:rsidRPr="00E54EF0">
        <w:t xml:space="preserve">. Indeed, </w:t>
      </w:r>
      <w:r w:rsidRPr="00E54EF0">
        <w:rPr>
          <w:rStyle w:val="underlinedChar"/>
        </w:rPr>
        <w:t>many Russians see the war</w:t>
      </w:r>
      <w:r w:rsidRPr="00E54EF0">
        <w:t xml:space="preserve"> last August </w:t>
      </w:r>
      <w:r w:rsidRPr="00E54EF0">
        <w:rPr>
          <w:rStyle w:val="underlinedChar"/>
        </w:rPr>
        <w:t xml:space="preserve">as having restored Russia's rightful place in the world. </w:t>
      </w:r>
      <w:r w:rsidRPr="00E54EF0">
        <w:t xml:space="preserve">''Russia has returned, period,'' Vyacheslav Nikonov, president of the Kremlin-aligned Polity Foundation, said. ''That will not change. It will not get back under the table.'' So which scenario is more likely? First, it is clear that </w:t>
      </w:r>
      <w:r w:rsidRPr="00E54EF0">
        <w:rPr>
          <w:rStyle w:val="underlinedChar"/>
        </w:rPr>
        <w:t>the Russian authorities are preparing to defend their political power</w:t>
      </w:r>
      <w:r w:rsidRPr="00E54EF0">
        <w:t xml:space="preserve">. After presenting himself as a liberal modernizer, Medvedev has made it a priority to extend the presidential term to six years from four. Meanwhile, the president also signed a law last week that eliminates jury trials for ''crimes against the state'' and that, pending legislation, would expand the definition of treason. </w:t>
      </w:r>
    </w:p>
    <w:p w:rsidR="008B25AB" w:rsidRPr="00E54EF0" w:rsidRDefault="008B25AB" w:rsidP="008B25AB"/>
    <w:p w:rsidR="008B25AB" w:rsidRPr="00E54EF0" w:rsidRDefault="008B25AB" w:rsidP="008B25AB">
      <w:pPr>
        <w:pStyle w:val="tags"/>
      </w:pPr>
      <w:r w:rsidRPr="00E54EF0">
        <w:t>Russia’s decline sparks nationalism</w:t>
      </w:r>
    </w:p>
    <w:p w:rsidR="008B25AB" w:rsidRPr="00E54EF0" w:rsidRDefault="008B25AB" w:rsidP="008B25AB">
      <w:pPr>
        <w:pStyle w:val="tiny"/>
      </w:pPr>
      <w:r w:rsidRPr="00E54EF0">
        <w:rPr>
          <w:rStyle w:val="StyleStyleBold12pt"/>
        </w:rPr>
        <w:t>Kitfield 8</w:t>
      </w:r>
      <w:r w:rsidRPr="00E54EF0">
        <w:rPr>
          <w:rStyle w:val="citesChar"/>
        </w:rPr>
        <w:t xml:space="preserve"> –</w:t>
      </w:r>
      <w:r w:rsidRPr="00E54EF0">
        <w:t xml:space="preserve">  national security and foreign affairs correspondent for National Journal magazine, an independent and non-partisan newsweekly on politics and government published by Atlantic Media Company (12/20/2008, James, “Russia's New Red Lines”, The National Journal, Lexis) MGM</w:t>
      </w:r>
    </w:p>
    <w:p w:rsidR="008B25AB" w:rsidRPr="00E54EF0" w:rsidRDefault="008B25AB" w:rsidP="008B25AB">
      <w:pPr>
        <w:pStyle w:val="tiny"/>
        <w:rPr>
          <w:rStyle w:val="underlinedChar"/>
        </w:rPr>
      </w:pPr>
      <w:r w:rsidRPr="00E54EF0">
        <w:t>"</w:t>
      </w:r>
      <w:r w:rsidRPr="00E54EF0">
        <w:rPr>
          <w:rStyle w:val="underlinedChar"/>
        </w:rPr>
        <w:t>Russia's most important national goal is to make the country count again in international affairs</w:t>
      </w:r>
      <w:r w:rsidRPr="00E54EF0">
        <w:t xml:space="preserve">, or as President Medvedev put it, </w:t>
      </w:r>
      <w:r w:rsidRPr="00E54EF0">
        <w:rPr>
          <w:rStyle w:val="underlinedChar"/>
        </w:rPr>
        <w:t>'Russia exists as a great power, or it doesn't exist at all</w:t>
      </w:r>
      <w:r w:rsidRPr="00E54EF0">
        <w:t xml:space="preserve">,' " said Thomas Graham, who served as the director for Russia on the National Security Council from 2002 to 2007. The region that historically gave Russia geopolitical weight in the world, he noted, is the former Soviet satellites on its periphery. "Expanding NATO [to Russia's borders] would be the most fateful error of American policy in the entire post-Cold War era."--George Kennan in 1997 "Great powers are supposed to radiate influence, so where else can Russia do so but in its own neighborhood, which is critically important to Russia's economic prosperity, to its sense of security, and to its self-identity?" said Graham, speaking at the AEI. "The biggest issue that continues to poison U.S.-Russian relations -- and we saw it in spades during the Georgian conflict last summer -- is whether the U.S. and Russia can manage relations in that part of the world in a way that recognizes Russian interests but at the same time respects the sovereignty and independence of countries in the region." Although Clinton and Bush administration officials rightfully point to the gains in freedom and stability that came with NATO's expansion, former National Security Adviser Brent Scowcroft and other experts warned all along that the policy was flawed. Expansion lacked a logical end point, he said, and failed to take into account Russia's perception of being surrounded by a military alliance that it could never join. Another prominent critic was George Kennan, a noted Russia expert and the architect of the strategy of "containment" of the Soviet Union that triumphed in the Cold War. "Expanding NATO [to Russia's borders] would be the most fateful error of American policy in the entire post-Cold War era," Kennan wrote in a 1997New York Timesop-ed. "Such a decision may be expected to inflame the nationalistic, anti-Western, and militaristic tendencies in Russian opinion; to have an adverse effect on the development of Russian democracy; to restore the atmosphere of the Cold War to East-West relations; and to impel Russian foreign policy in directions decidedly not to our liking." Strategic Miscalculation Kennan's dire warnings look increasingly prescient. Western leaders assumed that in the long term Russia would remain on the road toward democratic reform and thus generally compliant with the democratic development of its neighbors. In the short term, the West also considered Russia too weak and dependent on Western aid and trade to thwart allied designs. In recent years, both of those assumptions appeared increasingly dubious yet Washington and other alliance capitals hardly seemed to notice. In fact, </w:t>
      </w:r>
      <w:r w:rsidRPr="00E54EF0">
        <w:rPr>
          <w:rStyle w:val="underlinedChar"/>
        </w:rPr>
        <w:t>ever since</w:t>
      </w:r>
      <w:r w:rsidRPr="00E54EF0">
        <w:t xml:space="preserve"> former KGB apparatchik Vladimir </w:t>
      </w:r>
      <w:r w:rsidRPr="00E54EF0">
        <w:rPr>
          <w:rStyle w:val="underlinedChar"/>
        </w:rPr>
        <w:t>Putin became president</w:t>
      </w:r>
      <w:r w:rsidRPr="00E54EF0">
        <w:t xml:space="preserve"> in 2000, </w:t>
      </w:r>
      <w:r w:rsidRPr="00E54EF0">
        <w:rPr>
          <w:rStyle w:val="underlinedChar"/>
        </w:rPr>
        <w:t>Russia has marched steadily in a more authoritarian and anti-democratic direction. The Kremlin has taken control of virtually all broadcast media</w:t>
      </w:r>
      <w:r w:rsidRPr="00E54EF0">
        <w:t xml:space="preserve">. The government routinely buys stakes in independent businesses through strong-arm tactics, and political opponents and critics of Putin, both at home and abroad, have a disturbing habit of winding up in prison or in the morgue. </w:t>
      </w:r>
      <w:r w:rsidRPr="00E54EF0">
        <w:rPr>
          <w:rStyle w:val="underlinedChar"/>
        </w:rPr>
        <w:t>Putin has stoked Russians' nationalism and sense of grievance to a fever pitch with anti-American diatribes comparing the Bush administration to the Nazi Third Reich</w:t>
      </w:r>
      <w:r w:rsidRPr="00E54EF0">
        <w:t xml:space="preserve"> and lamenting the dissolution of the Soviet Union as the "greatest catastrophe of the 20th century." Putin has even implied that the United States was indirectly responsible for the horrific Beslan school massacre in 2004, during which Chechen rebels took 1,100 hostages, 334 of whom were killed in the rescue operation. "What I hear from many friends who've been to Russia recently is their surprise and dismay at the hostility and intensity of the official rhetoric directed at the United States and reflected in the state-controlled media, and increasingly we're seeing the authoritarianism at home in Russia reflected in its policies abroad," said Daniel Fried, assistant secretary of State for Europe and Eurasia, speaking at the German Marshall Fund. </w:t>
      </w:r>
      <w:r w:rsidRPr="00E54EF0">
        <w:rPr>
          <w:rStyle w:val="underlinedChar"/>
        </w:rPr>
        <w:t>Russia today is increasingly a "revisionist" power, looking to turn back the clock</w:t>
      </w:r>
      <w:r w:rsidRPr="00E54EF0">
        <w:t xml:space="preserve">, Fried contends. "Russia's demand for a 'sphere of influence' and privileged relations with countries that used to be part of the Soviet Union is really a 19th-century view that recalls Czar Nicholas. And Russia has tried [in Georgia] to enforce it through 19th-century means." As one of the world's largest energy exporters, Russia has regained economic strength in recent years through the flow of petrodollars. At the same time, the Russian military has resumed some of its most provocative Cold War practices. Russian bombers have again taken to buzzing U.S. aircraft carriers and entering the NATO allies' air space. Moscow has also sought partnerships with such U.S. adversaries as Iran and Venezuela. NATO leaders could plausibly argue a decade ago that a relatively weak Russia determined to integrate with the West would come around to view the alliance as benign; they cannot plausibly make that argument of the stronger, increasingly anti-democratic, and bellicose Russia of 2008. Western nations knew that operations in Iraq and Afghanistan had severely stretched the capacities of the U.S. military and its NATO counterparts, but they didn't think that Moscow would notice. As it turns out, Russia not only perceived that weakness but exploited it in its war on Georgia. And Georgia came after a series of NATO moves angered the Kremlin. In the year preceding the outbreak of hostilities in Georgia, the Bush administration and many Western allies officially recognized Kosovo's independence despite Russia's strong objections and Putin's threats to recognize the independence of South Ossetia in return. At the Bucharest summit last spring, the allies announced plans to offer a path toward NATO membership for Georgia and Ukraine, former states of the Soviet Union whose borders Russia had long insisted were red lines that NATO crossed at its peril. The United States also unilaterally announced plans to build a missile defense system in Poland and the Czech Republic over stringent objections from Moscow. "Put </w:t>
      </w:r>
      <w:proofErr w:type="gramStart"/>
      <w:r w:rsidRPr="00E54EF0">
        <w:t>yourself</w:t>
      </w:r>
      <w:proofErr w:type="gramEnd"/>
      <w:r w:rsidRPr="00E54EF0">
        <w:t xml:space="preserve"> in Putin's shoes for just a moment," George Friedman, president of the private intelligence and analytic firm Stratfor, advised in an interview. "You've stated publicly that the breakup of the Soviet empire was a geopolitical catastrophe for Russia, and then you look around and all your neighbors are being admitted to a military alliance that you fought for 40 years. You look at democratic revolutions in Georgia and Ukraine, and you see a systematic conspiracy by U.S. intelligence to strangle the motherland by surrounding Russia with pro-Western satellites. You also see the United States tied down in the Middle East and NATO in Afghanistan, and you realize that your adversaries have miscalculated the relative power balance of the moment. What do you do? You take advantage of that weakness by choosing a country closely aligned with the United States, like Georgia, and you humiliate it. Then you turn to other countries in the region like Ukraine and the Baltic nations, and you say, 'Look, that's what U.S. security guarantees are worth.' </w:t>
      </w:r>
      <w:proofErr w:type="gramStart"/>
      <w:r w:rsidRPr="00E54EF0">
        <w:t>" Alexander</w:t>
      </w:r>
      <w:proofErr w:type="gramEnd"/>
      <w:r w:rsidRPr="00E54EF0">
        <w:t xml:space="preserve"> (Sandy) Vershbow was the U.S. ambassador to Russia from 2001 to 2005, and ambassador to NATO before that. "The Russians have come to believe with great conviction that the United States is out to weaken them and deprive Russia of its rightful place in the world. That view is fundamentally wrong, but it reflects the views of KGB and security-force people who have come to dominate Russia's leadership under Putin, and who never accepted the paradigm of the West trying to integrate Russia into a Europe that is whole, free, and at peace," he said recently at the Center for Strategic and International Studies. Perceiving that the United States is weakened by the wars in Iraq and Afghanistan, and by the financial crisis, "the Russians are now in payback mode and intent on settling scores," Vershbow said. "That could make life very difficult for the next administration." Challenging Obama The confluence of the Georgia conflict, the global financial crisis, and the change of administration in Washington is producing a moment in U.S.-Russian relations fraught with risk -- and opportunity. </w:t>
      </w:r>
      <w:proofErr w:type="gramStart"/>
      <w:r w:rsidRPr="00E54EF0">
        <w:t>As a result of the war, the economic meltdown, and the Russian government's outsized role in business, foreign capital has fled Russia, forcing Moscow to suspend trading and close its stock exchange on multiple occasions.</w:t>
      </w:r>
      <w:proofErr w:type="gramEnd"/>
      <w:r w:rsidRPr="00E54EF0">
        <w:t xml:space="preserve"> The precipitous drop in oil prices has further rocked the Russian economy. Some experts believe that the aftershocks have shaken Moscow's triumphalism of August, underscoring that Russia isolates itself from the West and the global economy at its own risk. The Russian economy remains one-dimensionally centered on energy and badly needs modernization and Western technology. Some experts also advise that talking with the Russians when oil is selling at less than $50 a barrel would be more fruitful than when it was nearly $150 a barrel. "Many Western countries were stunned in 2006 when Russia shut off its oil shipments to Ukraine in a showdown over pricing, and many attributed it to the Russian leadership's heady exuberance and intoxication over their oil wealth and economic </w:t>
      </w:r>
      <w:r w:rsidRPr="00E54EF0">
        <w:lastRenderedPageBreak/>
        <w:t xml:space="preserve">revival," said Zeyno Baran, an energy expert and the director of the Center for Eurasian Policy at the Hudson Institute. "Now with oil prices going way down, a new realism may creep into the calculations of Russia." On the other hand, </w:t>
      </w:r>
      <w:r w:rsidRPr="00E54EF0">
        <w:rPr>
          <w:rStyle w:val="underlinedChar"/>
        </w:rPr>
        <w:t>if Putin continues to blame the U</w:t>
      </w:r>
      <w:r w:rsidRPr="00E54EF0">
        <w:t xml:space="preserve">nited </w:t>
      </w:r>
      <w:r w:rsidRPr="00E54EF0">
        <w:rPr>
          <w:rStyle w:val="underlinedChar"/>
        </w:rPr>
        <w:t>S</w:t>
      </w:r>
      <w:r w:rsidRPr="00E54EF0">
        <w:t xml:space="preserve">tates </w:t>
      </w:r>
      <w:r w:rsidRPr="00E54EF0">
        <w:rPr>
          <w:rStyle w:val="underlinedChar"/>
        </w:rPr>
        <w:t xml:space="preserve">for all of his country's ills and to stoke xenophobic nationalism to maintain domestic political support in tough times, the Russian mood could turn even nastier. At some point, that narrative begins to read like Germany's Weimar Republic in the interwar years, a destitute society nursing its grievances and plotting revenge, largely in isolation. </w:t>
      </w:r>
    </w:p>
    <w:p w:rsidR="001A4FA4" w:rsidRPr="00E54EF0" w:rsidRDefault="001A4FA4">
      <w:pPr>
        <w:spacing w:after="200" w:line="276" w:lineRule="auto"/>
      </w:pPr>
      <w:r w:rsidRPr="00E54EF0">
        <w:br w:type="page"/>
      </w:r>
    </w:p>
    <w:p w:rsidR="001A4FA4" w:rsidRPr="00E54EF0" w:rsidRDefault="001A4FA4" w:rsidP="001A4FA4">
      <w:pPr>
        <w:pStyle w:val="Heading3"/>
      </w:pPr>
      <w:r w:rsidRPr="00E54EF0">
        <w:lastRenderedPageBreak/>
        <w:t>Russia Relations Good – War</w:t>
      </w:r>
    </w:p>
    <w:p w:rsidR="001A4FA4" w:rsidRPr="00E54EF0" w:rsidRDefault="001A4FA4" w:rsidP="001A4FA4">
      <w:pPr>
        <w:pStyle w:val="tags"/>
        <w:rPr>
          <w:lang w:eastAsia="ko-KR"/>
        </w:rPr>
      </w:pPr>
      <w:r w:rsidRPr="00E54EF0">
        <w:t xml:space="preserve">US-Russian Relations </w:t>
      </w:r>
      <w:r w:rsidRPr="00E54EF0">
        <w:rPr>
          <w:rFonts w:hint="eastAsia"/>
          <w:lang w:eastAsia="ko-KR"/>
        </w:rPr>
        <w:t>are essential to prevent nuclear war</w:t>
      </w:r>
    </w:p>
    <w:p w:rsidR="001A4FA4" w:rsidRPr="00E54EF0" w:rsidRDefault="001A4FA4" w:rsidP="001A4FA4">
      <w:pPr>
        <w:pStyle w:val="tiny"/>
        <w:rPr>
          <w:lang w:eastAsia="ko-KR"/>
        </w:rPr>
      </w:pPr>
      <w:r w:rsidRPr="00E54EF0">
        <w:rPr>
          <w:rStyle w:val="StyleStyleBold12pt"/>
          <w:rFonts w:hint="eastAsia"/>
        </w:rPr>
        <w:t>Elliot</w:t>
      </w:r>
      <w:r w:rsidRPr="00E54EF0">
        <w:rPr>
          <w:rStyle w:val="StyleStyleBold12pt"/>
        </w:rPr>
        <w:t xml:space="preserve"> 1995</w:t>
      </w:r>
      <w:r w:rsidRPr="00E54EF0">
        <w:t xml:space="preserve"> (Michael Elliott, </w:t>
      </w:r>
      <w:r w:rsidRPr="00E54EF0">
        <w:rPr>
          <w:rFonts w:hint="eastAsia"/>
          <w:lang w:eastAsia="ko-KR"/>
        </w:rPr>
        <w:t xml:space="preserve">News Week, </w:t>
      </w:r>
      <w:r w:rsidRPr="00E54EF0">
        <w:t xml:space="preserve">“Why Russia still matters to </w:t>
      </w:r>
      <w:smartTag w:uri="urn:schemas-microsoft-com:office:smarttags" w:element="place">
        <w:smartTag w:uri="urn:schemas-microsoft-com:office:smarttags" w:element="country-region">
          <w:r w:rsidRPr="00E54EF0">
            <w:t>America</w:t>
          </w:r>
        </w:smartTag>
      </w:smartTag>
      <w:r w:rsidRPr="00E54EF0">
        <w:t xml:space="preserve">,” May 15) </w:t>
      </w:r>
    </w:p>
    <w:p w:rsidR="001A4FA4" w:rsidRPr="00E54EF0" w:rsidRDefault="001A4FA4" w:rsidP="001A4FA4">
      <w:pPr>
        <w:pStyle w:val="tiny"/>
        <w:rPr>
          <w:lang w:eastAsia="ko-KR"/>
        </w:rPr>
      </w:pPr>
      <w:r w:rsidRPr="00E54EF0">
        <w:rPr>
          <w:lang w:eastAsia="zh-CN"/>
        </w:rPr>
        <w:t>"</w:t>
      </w:r>
      <w:smartTag w:uri="urn:schemas-microsoft-com:office:smarttags" w:element="place">
        <w:smartTag w:uri="urn:schemas-microsoft-com:office:smarttags" w:element="country-region">
          <w:r w:rsidRPr="00E54EF0">
            <w:rPr>
              <w:rStyle w:val="underlinedChar"/>
            </w:rPr>
            <w:t>Russia</w:t>
          </w:r>
        </w:smartTag>
      </w:smartTag>
      <w:r w:rsidRPr="00E54EF0">
        <w:rPr>
          <w:lang w:eastAsia="zh-CN"/>
        </w:rPr>
        <w:t xml:space="preserve">," says Deputy Secretary of State Strobe </w:t>
      </w:r>
      <w:proofErr w:type="gramStart"/>
      <w:r w:rsidRPr="00E54EF0">
        <w:rPr>
          <w:lang w:eastAsia="zh-CN"/>
        </w:rPr>
        <w:t>Talbott,</w:t>
      </w:r>
      <w:proofErr w:type="gramEnd"/>
      <w:r w:rsidRPr="00E54EF0">
        <w:rPr>
          <w:lang w:eastAsia="zh-CN"/>
        </w:rPr>
        <w:t xml:space="preserve"> "is a big country." That it is; lop off the newly independent states born within the old Soviet husk and you've still got a lot left </w:t>
      </w:r>
      <w:r w:rsidRPr="00E54EF0">
        <w:rPr>
          <w:rFonts w:ascii="Arial" w:hAnsi="Arial" w:cs="Arial"/>
          <w:sz w:val="23"/>
          <w:szCs w:val="23"/>
          <w:lang w:eastAsia="zh-CN"/>
        </w:rPr>
        <w:t xml:space="preserve">-- </w:t>
      </w:r>
      <w:r w:rsidRPr="00E54EF0">
        <w:rPr>
          <w:lang w:eastAsia="zh-CN"/>
        </w:rPr>
        <w:t xml:space="preserve">a highly educated work force sitting on top of some of the globe's most valuable resources. True, much of that vast territory has an awful climate (climate matters-for different reasons than </w:t>
      </w:r>
      <w:smartTag w:uri="urn:schemas-microsoft-com:office:smarttags" w:element="country-region">
        <w:r w:rsidRPr="00E54EF0">
          <w:rPr>
            <w:lang w:eastAsia="zh-CN"/>
          </w:rPr>
          <w:t>Russia</w:t>
        </w:r>
      </w:smartTag>
      <w:r w:rsidRPr="00E54EF0">
        <w:rPr>
          <w:lang w:eastAsia="zh-CN"/>
        </w:rPr>
        <w:t xml:space="preserve">'s, it explains why </w:t>
      </w:r>
      <w:smartTag w:uri="urn:schemas-microsoft-com:office:smarttags" w:element="place">
        <w:smartTag w:uri="urn:schemas-microsoft-com:office:smarttags" w:element="country-region">
          <w:r w:rsidRPr="00E54EF0">
            <w:rPr>
              <w:lang w:eastAsia="zh-CN"/>
            </w:rPr>
            <w:t>Australia</w:t>
          </w:r>
        </w:smartTag>
      </w:smartTag>
      <w:r w:rsidRPr="00E54EF0">
        <w:rPr>
          <w:lang w:eastAsia="zh-CN"/>
        </w:rPr>
        <w:t xml:space="preserve"> will never be a great power). But unlike </w:t>
      </w:r>
      <w:smartTag w:uri="urn:schemas-microsoft-com:office:smarttags" w:element="country-region">
        <w:r w:rsidRPr="00E54EF0">
          <w:rPr>
            <w:lang w:eastAsia="zh-CN"/>
          </w:rPr>
          <w:t>India</w:t>
        </w:r>
      </w:smartTag>
      <w:r w:rsidRPr="00E54EF0">
        <w:rPr>
          <w:lang w:eastAsia="zh-CN"/>
        </w:rPr>
        <w:t xml:space="preserve"> and </w:t>
      </w:r>
      <w:smartTag w:uri="urn:schemas-microsoft-com:office:smarttags" w:element="country-region">
        <w:r w:rsidRPr="00E54EF0">
          <w:rPr>
            <w:lang w:eastAsia="zh-CN"/>
          </w:rPr>
          <w:t>China</w:t>
        </w:r>
      </w:smartTag>
      <w:r w:rsidRPr="00E54EF0">
        <w:rPr>
          <w:lang w:eastAsia="zh-CN"/>
        </w:rPr>
        <w:t xml:space="preserve">, two other "giant" states, </w:t>
      </w:r>
      <w:smartTag w:uri="urn:schemas-microsoft-com:office:smarttags" w:element="place">
        <w:smartTag w:uri="urn:schemas-microsoft-com:office:smarttags" w:element="country-region">
          <w:r w:rsidRPr="00E54EF0">
            <w:rPr>
              <w:lang w:eastAsia="zh-CN"/>
            </w:rPr>
            <w:t>Russia</w:t>
          </w:r>
        </w:smartTag>
      </w:smartTag>
      <w:r w:rsidRPr="00E54EF0">
        <w:rPr>
          <w:lang w:eastAsia="zh-CN"/>
        </w:rPr>
        <w:t xml:space="preserve"> will be able to husband its vast resources without the additional strain of feeding </w:t>
      </w:r>
      <w:r w:rsidRPr="00E54EF0">
        <w:rPr>
          <w:rFonts w:ascii="Arial" w:hAnsi="Arial" w:cs="Arial"/>
          <w:sz w:val="23"/>
          <w:szCs w:val="23"/>
          <w:lang w:eastAsia="zh-CN"/>
        </w:rPr>
        <w:t xml:space="preserve">-- </w:t>
      </w:r>
      <w:r w:rsidRPr="00E54EF0">
        <w:rPr>
          <w:lang w:eastAsia="zh-CN"/>
        </w:rPr>
        <w:t xml:space="preserve">and employing-more than a billion souls. It also, of course, </w:t>
      </w:r>
      <w:r w:rsidRPr="00E54EF0">
        <w:rPr>
          <w:rStyle w:val="underlinedChar"/>
        </w:rPr>
        <w:t xml:space="preserve">is the only country that can launch a devastating nuclear attack on the </w:t>
      </w:r>
      <w:smartTag w:uri="urn:schemas-microsoft-com:office:smarttags" w:element="country-region">
        <w:smartTag w:uri="urn:schemas-microsoft-com:office:smarttags" w:element="place">
          <w:r w:rsidRPr="00E54EF0">
            <w:rPr>
              <w:rStyle w:val="underlinedChar"/>
            </w:rPr>
            <w:t>United States</w:t>
          </w:r>
        </w:smartTag>
      </w:smartTag>
      <w:r w:rsidRPr="00E54EF0">
        <w:rPr>
          <w:rStyle w:val="underlinedChar"/>
        </w:rPr>
        <w:t xml:space="preserve">. That </w:t>
      </w:r>
      <w:r w:rsidRPr="00E54EF0">
        <w:rPr>
          <w:lang w:eastAsia="zh-CN"/>
        </w:rPr>
        <w:t xml:space="preserve">kind of </w:t>
      </w:r>
      <w:r w:rsidRPr="00E54EF0">
        <w:rPr>
          <w:rStyle w:val="underlinedChar"/>
        </w:rPr>
        <w:t xml:space="preserve">power demands </w:t>
      </w:r>
      <w:r w:rsidRPr="00E54EF0">
        <w:t xml:space="preserve">respect. </w:t>
      </w:r>
      <w:proofErr w:type="gramStart"/>
      <w:r w:rsidRPr="00E54EF0">
        <w:t>And</w:t>
      </w:r>
      <w:r w:rsidRPr="00E54EF0">
        <w:rPr>
          <w:rStyle w:val="underlinedChar"/>
        </w:rPr>
        <w:t xml:space="preserve"> sensitive handling</w:t>
      </w:r>
      <w:r w:rsidRPr="00E54EF0">
        <w:rPr>
          <w:lang w:eastAsia="zh-CN"/>
        </w:rPr>
        <w:t>.</w:t>
      </w:r>
      <w:proofErr w:type="gramEnd"/>
      <w:r w:rsidRPr="00E54EF0">
        <w:rPr>
          <w:lang w:eastAsia="zh-CN"/>
        </w:rPr>
        <w:t xml:space="preserve"> Stephen Sestanovich, head </w:t>
      </w:r>
      <w:smartTag w:uri="urn:schemas-microsoft-com:office:smarttags" w:element="country-region">
        <w:r w:rsidRPr="00E54EF0">
          <w:rPr>
            <w:lang w:eastAsia="zh-CN"/>
          </w:rPr>
          <w:t>Russia</w:t>
        </w:r>
      </w:smartTag>
      <w:r w:rsidRPr="00E54EF0">
        <w:rPr>
          <w:lang w:eastAsia="zh-CN"/>
        </w:rPr>
        <w:t xml:space="preserve"> watcher at the Carnegie Endowment for International Peace </w:t>
      </w:r>
      <w:r w:rsidRPr="00E54EF0">
        <w:rPr>
          <w:sz w:val="21"/>
          <w:szCs w:val="21"/>
          <w:lang w:eastAsia="zh-CN"/>
        </w:rPr>
        <w:t xml:space="preserve">in </w:t>
      </w:r>
      <w:smartTag w:uri="urn:schemas-microsoft-com:office:smarttags" w:element="State">
        <w:r w:rsidRPr="00E54EF0">
          <w:rPr>
            <w:lang w:eastAsia="zh-CN"/>
          </w:rPr>
          <w:t>Washington</w:t>
        </w:r>
      </w:smartTag>
      <w:r w:rsidRPr="00E54EF0">
        <w:rPr>
          <w:lang w:eastAsia="zh-CN"/>
        </w:rPr>
        <w:t>, argues that present</w:t>
      </w:r>
      <w:r w:rsidRPr="00E54EF0">
        <w:rPr>
          <w:rStyle w:val="underlinedChar"/>
        </w:rPr>
        <w:t xml:space="preserve"> </w:t>
      </w:r>
      <w:smartTag w:uri="urn:schemas-microsoft-com:office:smarttags" w:element="place">
        <w:smartTag w:uri="urn:schemas-microsoft-com:office:smarttags" w:element="country-region">
          <w:r w:rsidRPr="00E54EF0">
            <w:rPr>
              <w:rStyle w:val="underlinedChar"/>
            </w:rPr>
            <w:t>U.S.</w:t>
          </w:r>
        </w:smartTag>
      </w:smartTag>
      <w:r w:rsidRPr="00E54EF0">
        <w:rPr>
          <w:rStyle w:val="underlinedChar"/>
        </w:rPr>
        <w:t xml:space="preserve"> policy </w:t>
      </w:r>
      <w:r w:rsidRPr="00E54EF0">
        <w:t>is</w:t>
      </w:r>
      <w:r w:rsidRPr="00E54EF0">
        <w:rPr>
          <w:rStyle w:val="underlinedChar"/>
        </w:rPr>
        <w:t xml:space="preserve"> geared too much to "dismantling Russian military might</w:t>
      </w:r>
      <w:r w:rsidRPr="00E54EF0">
        <w:rPr>
          <w:lang w:eastAsia="zh-CN"/>
        </w:rPr>
        <w:t xml:space="preserve">" </w:t>
      </w:r>
      <w:r w:rsidRPr="00E54EF0">
        <w:rPr>
          <w:rFonts w:ascii="Arial" w:hAnsi="Arial" w:cs="Arial"/>
          <w:sz w:val="23"/>
          <w:szCs w:val="23"/>
          <w:lang w:eastAsia="zh-CN"/>
        </w:rPr>
        <w:t xml:space="preserve">-- </w:t>
      </w:r>
      <w:r w:rsidRPr="00E54EF0">
        <w:rPr>
          <w:lang w:eastAsia="zh-CN"/>
        </w:rPr>
        <w:t xml:space="preserve">a policy that, </w:t>
      </w:r>
      <w:r w:rsidRPr="00E54EF0">
        <w:t xml:space="preserve">since it </w:t>
      </w:r>
      <w:r w:rsidRPr="00E54EF0">
        <w:rPr>
          <w:rStyle w:val="underlinedChar"/>
        </w:rPr>
        <w:t xml:space="preserve">breeds Russian resentment </w:t>
      </w:r>
      <w:r w:rsidRPr="00E54EF0">
        <w:rPr>
          <w:lang w:eastAsia="zh-CN"/>
        </w:rPr>
        <w:t>of Western meddling, is self-</w:t>
      </w:r>
      <w:r w:rsidRPr="00E54EF0">
        <w:t xml:space="preserve">defeating. "We have to reorient Russian power," says Sestanovich, "not eliminate it. </w:t>
      </w:r>
      <w:proofErr w:type="gramStart"/>
      <w:r w:rsidRPr="00E54EF0">
        <w:t>Because we can't eliminate it."</w:t>
      </w:r>
      <w:proofErr w:type="gramEnd"/>
      <w:r w:rsidRPr="00E54EF0">
        <w:t xml:space="preserve"> Indeed, </w:t>
      </w:r>
      <w:smartTag w:uri="urn:schemas-microsoft-com:office:smarttags" w:element="State">
        <w:r w:rsidRPr="00E54EF0">
          <w:t>Was</w:t>
        </w:r>
        <w:r w:rsidRPr="00E54EF0">
          <w:rPr>
            <w:lang w:eastAsia="zh-CN"/>
          </w:rPr>
          <w:t>hington</w:t>
        </w:r>
      </w:smartTag>
      <w:r w:rsidRPr="00E54EF0">
        <w:rPr>
          <w:lang w:eastAsia="zh-CN"/>
        </w:rPr>
        <w:t xml:space="preserve"> should prefer a strong </w:t>
      </w:r>
      <w:smartTag w:uri="urn:schemas-microsoft-com:office:smarttags" w:element="place">
        <w:smartTag w:uri="urn:schemas-microsoft-com:office:smarttags" w:element="country-region">
          <w:r w:rsidRPr="00E54EF0">
            <w:rPr>
              <w:lang w:eastAsia="zh-CN"/>
            </w:rPr>
            <w:t>Russia</w:t>
          </w:r>
        </w:smartTag>
      </w:smartTag>
      <w:r w:rsidRPr="00E54EF0">
        <w:rPr>
          <w:lang w:eastAsia="zh-CN"/>
        </w:rPr>
        <w:t xml:space="preserve">. </w:t>
      </w:r>
      <w:r w:rsidRPr="00E54EF0">
        <w:rPr>
          <w:rStyle w:val="underlinedChar"/>
        </w:rPr>
        <w:t>A Russia so weak</w:t>
      </w:r>
      <w:r w:rsidRPr="00E54EF0">
        <w:rPr>
          <w:lang w:eastAsia="zh-CN"/>
        </w:rPr>
        <w:t xml:space="preserve">, for example, that it </w:t>
      </w:r>
      <w:r w:rsidRPr="00E54EF0">
        <w:rPr>
          <w:rStyle w:val="underlinedChar"/>
        </w:rPr>
        <w:t xml:space="preserve">could not resist a </w:t>
      </w:r>
      <w:r w:rsidRPr="00E54EF0">
        <w:rPr>
          <w:lang w:eastAsia="zh-CN"/>
        </w:rPr>
        <w:t xml:space="preserve">Chinese land grab of its </w:t>
      </w:r>
      <w:smartTag w:uri="urn:schemas-microsoft-com:office:smarttags" w:element="place">
        <w:r w:rsidRPr="00E54EF0">
          <w:rPr>
            <w:lang w:eastAsia="zh-CN"/>
          </w:rPr>
          <w:t>Far East</w:t>
        </w:r>
      </w:smartTag>
      <w:r w:rsidRPr="00E54EF0">
        <w:rPr>
          <w:rStyle w:val="underlinedChar"/>
        </w:rPr>
        <w:t xml:space="preserve"> </w:t>
      </w:r>
      <w:r w:rsidRPr="00E54EF0">
        <w:t>without</w:t>
      </w:r>
      <w:r w:rsidRPr="00E54EF0">
        <w:rPr>
          <w:rStyle w:val="underlinedChar"/>
        </w:rPr>
        <w:t xml:space="preserve"> resorting to nuclear weapons is a 2lst-century nightmare. </w:t>
      </w:r>
      <w:r w:rsidRPr="00E54EF0">
        <w:rPr>
          <w:szCs w:val="16"/>
          <w:lang w:eastAsia="zh-CN"/>
        </w:rPr>
        <w:t xml:space="preserve">All this implies a close </w:t>
      </w:r>
      <w:smartTag w:uri="urn:schemas-microsoft-com:office:smarttags" w:element="place">
        <w:smartTag w:uri="urn:schemas-microsoft-com:office:smarttags" w:element="country-region">
          <w:r w:rsidRPr="00E54EF0">
            <w:rPr>
              <w:szCs w:val="16"/>
              <w:lang w:eastAsia="zh-CN"/>
            </w:rPr>
            <w:t>U.S.</w:t>
          </w:r>
        </w:smartTag>
      </w:smartTag>
      <w:r w:rsidRPr="00E54EF0">
        <w:rPr>
          <w:szCs w:val="16"/>
          <w:lang w:eastAsia="zh-CN"/>
        </w:rPr>
        <w:t xml:space="preserve"> </w:t>
      </w:r>
      <w:r w:rsidRPr="00E54EF0">
        <w:rPr>
          <w:rFonts w:ascii="Arial" w:hAnsi="Arial" w:cs="Arial"/>
          <w:szCs w:val="16"/>
          <w:lang w:eastAsia="zh-CN"/>
        </w:rPr>
        <w:t xml:space="preserve">-- </w:t>
      </w:r>
      <w:r w:rsidRPr="00E54EF0">
        <w:rPr>
          <w:szCs w:val="16"/>
          <w:lang w:eastAsia="zh-CN"/>
        </w:rPr>
        <w:t>Russian relationship stretching into the future</w:t>
      </w:r>
      <w:r w:rsidRPr="00E54EF0">
        <w:rPr>
          <w:lang w:eastAsia="zh-CN"/>
        </w:rPr>
        <w:t xml:space="preserve">. American officials say it will be a "pragmatic" one, recognizing that Russian and </w:t>
      </w:r>
      <w:smartTag w:uri="urn:schemas-microsoft-com:office:smarttags" w:element="place">
        <w:smartTag w:uri="urn:schemas-microsoft-com:office:smarttags" w:element="country-region">
          <w:r w:rsidRPr="00E54EF0">
            <w:rPr>
              <w:lang w:eastAsia="zh-CN"/>
            </w:rPr>
            <w:t>U.S.</w:t>
          </w:r>
        </w:smartTag>
      </w:smartTag>
      <w:r w:rsidRPr="00E54EF0">
        <w:rPr>
          <w:lang w:eastAsia="zh-CN"/>
        </w:rPr>
        <w:t xml:space="preserve"> national interests will sometimes collide. The danger, for the </w:t>
      </w:r>
      <w:smartTag w:uri="urn:schemas-microsoft-com:office:smarttags" w:element="place">
        <w:smartTag w:uri="urn:schemas-microsoft-com:office:smarttags" w:element="country-region">
          <w:r w:rsidRPr="00E54EF0">
            <w:rPr>
              <w:lang w:eastAsia="zh-CN"/>
            </w:rPr>
            <w:t>United States</w:t>
          </w:r>
        </w:smartTag>
      </w:smartTag>
      <w:r w:rsidRPr="00E54EF0">
        <w:rPr>
          <w:lang w:eastAsia="zh-CN"/>
        </w:rPr>
        <w:t>, is that a pragmatic relationship could be dominated by security issues. In Western Europe, some futurists say that in the coming decades Russia will talk to the United States about nuclear weapons but to the European Union about everything else-trade, economic development and the rest.</w:t>
      </w:r>
    </w:p>
    <w:p w:rsidR="001A4FA4" w:rsidRPr="00E54EF0" w:rsidRDefault="001A4FA4" w:rsidP="001A4FA4"/>
    <w:p w:rsidR="001A4FA4" w:rsidRPr="00E54EF0" w:rsidRDefault="001A4FA4" w:rsidP="001A4FA4">
      <w:pPr>
        <w:pStyle w:val="tags"/>
        <w:rPr>
          <w:lang w:eastAsia="ko-KR"/>
        </w:rPr>
      </w:pPr>
      <w:r w:rsidRPr="00E54EF0">
        <w:t xml:space="preserve">A </w:t>
      </w:r>
      <w:smartTag w:uri="urn:schemas-microsoft-com:office:smarttags" w:element="country-region">
        <w:smartTag w:uri="urn:schemas-microsoft-com:office:smarttags" w:element="place">
          <w:r w:rsidRPr="00E54EF0">
            <w:t>US</w:t>
          </w:r>
        </w:smartTag>
      </w:smartTag>
      <w:r w:rsidRPr="00E54EF0">
        <w:t>-Russian war is the only scenario for extinction. Such existential risks outweigh diseases, world wars, and smaller nuclear wars.</w:t>
      </w:r>
    </w:p>
    <w:p w:rsidR="001A4FA4" w:rsidRPr="00E54EF0" w:rsidRDefault="001A4FA4" w:rsidP="001A4FA4">
      <w:pPr>
        <w:pStyle w:val="cites"/>
      </w:pPr>
      <w:r w:rsidRPr="00E54EF0">
        <w:t xml:space="preserve">Bostrom ‘02 </w:t>
      </w:r>
    </w:p>
    <w:p w:rsidR="001A4FA4" w:rsidRPr="00E54EF0" w:rsidRDefault="001A4FA4" w:rsidP="001A4FA4">
      <w:pPr>
        <w:pStyle w:val="tiny"/>
        <w:rPr>
          <w:lang w:eastAsia="ko-KR"/>
        </w:rPr>
      </w:pPr>
      <w:r w:rsidRPr="00E54EF0">
        <w:t>(Dr. Nick, Professor of Philosophy and Global Studies at YALE, "Existential Risks: Analyzing Human Extinction Scenarios and Related Hazards," 3-8-02, http://www.transhumanist.com/volume9/risks.html)</w:t>
      </w:r>
    </w:p>
    <w:p w:rsidR="001A4FA4" w:rsidRPr="00E54EF0" w:rsidRDefault="001A4FA4" w:rsidP="001A4FA4">
      <w:pPr>
        <w:pStyle w:val="tiny"/>
      </w:pPr>
      <w:r w:rsidRPr="00E54EF0">
        <w:t xml:space="preserve">Risks in this sixth category are a recent phenomenon. This is part of the reason why it is useful to distinguish them from other risks. </w:t>
      </w:r>
      <w:r w:rsidRPr="00E54EF0">
        <w:rPr>
          <w:rStyle w:val="underlinedChar"/>
        </w:rPr>
        <w:t>We have not evolved mechanisms, either biologically or culturally, for managing such risks. Our intuitions and coping strategies have been shaped by our long experience with risks such as</w:t>
      </w:r>
      <w:r w:rsidRPr="00E54EF0">
        <w:t xml:space="preserve"> dangerous animals, hostile individuals or tribes, poisonous foods, automobile accidents, </w:t>
      </w:r>
      <w:r w:rsidRPr="00E54EF0">
        <w:rPr>
          <w:rStyle w:val="underlinedChar"/>
        </w:rPr>
        <w:t>Chernobyl</w:t>
      </w:r>
      <w:r w:rsidRPr="00E54EF0">
        <w:t xml:space="preserve">, Bhopal, </w:t>
      </w:r>
      <w:r w:rsidRPr="00E54EF0">
        <w:rPr>
          <w:rStyle w:val="underlinedChar"/>
        </w:rPr>
        <w:t>volcano eruptions, earthquakes</w:t>
      </w:r>
      <w:r w:rsidRPr="00E54EF0">
        <w:t>, draughts, World War I,</w:t>
      </w:r>
      <w:r w:rsidRPr="00E54EF0">
        <w:rPr>
          <w:rStyle w:val="underlinedChar"/>
        </w:rPr>
        <w:t xml:space="preserve"> World War </w:t>
      </w:r>
      <w:r w:rsidRPr="00E54EF0">
        <w:t>II</w:t>
      </w:r>
      <w:r w:rsidRPr="00E54EF0">
        <w:rPr>
          <w:rStyle w:val="underlinedChar"/>
        </w:rPr>
        <w:t xml:space="preserve">, epidemics of influenza, smallpox, black plague, and AIDS. </w:t>
      </w:r>
      <w:r w:rsidRPr="00E54EF0">
        <w:t xml:space="preserve">These types of disasters have occurred many times and our cultural attitudes towards risk have been shaped by trial-and-error in managing such hazards. </w:t>
      </w:r>
      <w:r w:rsidRPr="00E54EF0">
        <w:rPr>
          <w:rStyle w:val="underlinedChar"/>
        </w:rPr>
        <w:t xml:space="preserve">But tragic as such events are </w:t>
      </w:r>
      <w:r w:rsidRPr="00E54EF0">
        <w:t xml:space="preserve">to the people immediately affected, </w:t>
      </w:r>
      <w:r w:rsidRPr="00E54EF0">
        <w:rPr>
          <w:rStyle w:val="underlinedChar"/>
        </w:rPr>
        <w:t xml:space="preserve">in the big picture of things – from the perspective of humankind as a whole – even the worst of these catastrophes are </w:t>
      </w:r>
      <w:r w:rsidRPr="00E54EF0">
        <w:rPr>
          <w:rStyle w:val="underlinedChar"/>
          <w:b/>
          <w:bdr w:val="single" w:sz="4" w:space="0" w:color="auto"/>
        </w:rPr>
        <w:t>mere ripples</w:t>
      </w:r>
      <w:r w:rsidRPr="00E54EF0">
        <w:rPr>
          <w:rStyle w:val="underlinedChar"/>
        </w:rPr>
        <w:t xml:space="preserve"> on the surface of the great sea of life. They haven’t significantly affected the total amount of human suffering or happiness or determined the long-term fate of our species. </w:t>
      </w:r>
      <w:r w:rsidRPr="00E54EF0">
        <w:t xml:space="preserve">            With the exception of a species-destroying comet or asteroid impact (an extremely rare occurrence), </w:t>
      </w:r>
      <w:r w:rsidRPr="00E54EF0">
        <w:rPr>
          <w:rStyle w:val="underlinedChar"/>
        </w:rPr>
        <w:t>there were probably no</w:t>
      </w:r>
      <w:r w:rsidRPr="00E54EF0">
        <w:rPr>
          <w:rStyle w:val="underlinedChar"/>
          <w:b/>
        </w:rPr>
        <w:t xml:space="preserve"> </w:t>
      </w:r>
      <w:r w:rsidRPr="00E54EF0">
        <w:rPr>
          <w:rStyle w:val="underlinedChar"/>
        </w:rPr>
        <w:t>significant existential risks in human history until the mid-twentieth century</w:t>
      </w:r>
      <w:r w:rsidRPr="00E54EF0">
        <w:t xml:space="preserve">, and certainly none that it was within our power to do something about. The first manmade existential risk was the inaugural detonation of an atomic bomb. At the time, there was some concern that the explosion might start a runaway chain-reaction by “igniting” the atmosphere. Although we now know that such an outcome was physically impossible, it qualifies as an existential risk that was present at the time. For </w:t>
      </w:r>
      <w:r w:rsidRPr="00E54EF0">
        <w:rPr>
          <w:rStyle w:val="underlinedChar"/>
        </w:rPr>
        <w:t>there to be a risk, given the knowledge and understanding available, it suffices that there is some subjective probability of an adverse outcome, even if it later turns out that objectively there was no chance of something bad happening. If we don’t know whether something is objectively risky or not, then it is risky in the subjective sense. The subjective sense is of course what we must base our decisions on</w:t>
      </w:r>
      <w:proofErr w:type="gramStart"/>
      <w:r w:rsidRPr="00E54EF0">
        <w:rPr>
          <w:rStyle w:val="underlinedChar"/>
        </w:rPr>
        <w:t>.</w:t>
      </w:r>
      <w:r w:rsidRPr="00E54EF0">
        <w:t>[</w:t>
      </w:r>
      <w:proofErr w:type="gramEnd"/>
      <w:r w:rsidRPr="00E54EF0">
        <w:t xml:space="preserve">2] At any given time we must use our best current subjective estimate of what the objective risk factors are.[3]             </w:t>
      </w:r>
      <w:r w:rsidRPr="00E54EF0">
        <w:rPr>
          <w:rStyle w:val="underlinedChar"/>
        </w:rPr>
        <w:t>A much greater existential risk emerged with the build-up of nuclear arsenals in the US and the USSR. An all-out nuclear war was a possibility with both a substantial probability and with consequences that</w:t>
      </w:r>
      <w:r w:rsidRPr="00E54EF0">
        <w:rPr>
          <w:rStyle w:val="underlinedChar"/>
          <w:b/>
        </w:rPr>
        <w:t xml:space="preserve"> </w:t>
      </w:r>
      <w:r w:rsidRPr="00E54EF0">
        <w:rPr>
          <w:rStyle w:val="underlinedChar"/>
        </w:rPr>
        <w:t xml:space="preserve">might have been persistent enough to qualify as global and terminal. There was a real worry among those best acquainted with the information available at the time that a nuclear Armageddon would occur and that it </w:t>
      </w:r>
      <w:r w:rsidRPr="00E54EF0">
        <w:rPr>
          <w:rStyle w:val="underlinedChar"/>
          <w:b/>
          <w:bdr w:val="single" w:sz="4" w:space="0" w:color="auto"/>
        </w:rPr>
        <w:t>might annihilate our species</w:t>
      </w:r>
      <w:r w:rsidRPr="00E54EF0">
        <w:rPr>
          <w:rStyle w:val="underlinedChar"/>
        </w:rPr>
        <w:t xml:space="preserve"> or permanently destroy human civilization.[4]  Russia and the US retain large nuclear arsenals that could be used in a future confrontation, either accidentally or deliberately</w:t>
      </w:r>
      <w:r w:rsidRPr="00E54EF0">
        <w:t xml:space="preserve">. There is also a risk that other states may one day build up large nuclear arsenals. </w:t>
      </w:r>
      <w:r w:rsidRPr="00E54EF0">
        <w:rPr>
          <w:rStyle w:val="underlinedChar"/>
        </w:rPr>
        <w:t xml:space="preserve">Note however that </w:t>
      </w:r>
      <w:r w:rsidRPr="00E54EF0">
        <w:rPr>
          <w:rStyle w:val="underlinedChar"/>
          <w:b/>
        </w:rPr>
        <w:t>a smaller nuclear exchange</w:t>
      </w:r>
      <w:r w:rsidRPr="00E54EF0">
        <w:rPr>
          <w:rStyle w:val="underlinedChar"/>
        </w:rPr>
        <w:t xml:space="preserve">, between </w:t>
      </w:r>
      <w:smartTag w:uri="urn:schemas-microsoft-com:office:smarttags" w:element="country-region">
        <w:r w:rsidRPr="00E54EF0">
          <w:rPr>
            <w:rStyle w:val="underlinedChar"/>
          </w:rPr>
          <w:t>India</w:t>
        </w:r>
      </w:smartTag>
      <w:r w:rsidRPr="00E54EF0">
        <w:rPr>
          <w:rStyle w:val="underlinedChar"/>
        </w:rPr>
        <w:t xml:space="preserve"> and </w:t>
      </w:r>
      <w:smartTag w:uri="urn:schemas-microsoft-com:office:smarttags" w:element="place">
        <w:smartTag w:uri="urn:schemas-microsoft-com:office:smarttags" w:element="country-region">
          <w:r w:rsidRPr="00E54EF0">
            <w:rPr>
              <w:rStyle w:val="underlinedChar"/>
            </w:rPr>
            <w:t>Pakistan</w:t>
          </w:r>
        </w:smartTag>
      </w:smartTag>
      <w:r w:rsidRPr="00E54EF0">
        <w:rPr>
          <w:rStyle w:val="underlinedChar"/>
        </w:rPr>
        <w:t xml:space="preserve"> for instance, </w:t>
      </w:r>
      <w:r w:rsidRPr="00E54EF0">
        <w:rPr>
          <w:rStyle w:val="underlinedChar"/>
          <w:b/>
          <w:bdr w:val="single" w:sz="4" w:space="0" w:color="auto"/>
        </w:rPr>
        <w:t>is not an existential risk</w:t>
      </w:r>
      <w:r w:rsidRPr="00E54EF0">
        <w:rPr>
          <w:rStyle w:val="underlinedChar"/>
          <w:b/>
        </w:rPr>
        <w:t>, since it would not destroy or thwart humankind</w:t>
      </w:r>
      <w:r w:rsidRPr="00E54EF0">
        <w:t>’s potential</w:t>
      </w:r>
      <w:r w:rsidRPr="00E54EF0">
        <w:rPr>
          <w:rStyle w:val="underlinedChar"/>
          <w:b/>
        </w:rPr>
        <w:t xml:space="preserve"> permanently</w:t>
      </w:r>
      <w:r w:rsidRPr="00E54EF0">
        <w:t xml:space="preserve">. Such a war might however be a local terminal risk for the cities most likely to be targeted. Unfortunately, we shall see that nuclear Armageddon and comet or asteroid strikes are mere preludes to the existential risks that we will encounter in the 21st century. The special nature of the challenges posed by existential risks is illustrated by the following points: ·        </w:t>
      </w:r>
      <w:proofErr w:type="gramStart"/>
      <w:r w:rsidRPr="00E54EF0">
        <w:rPr>
          <w:rStyle w:val="underlinedChar"/>
        </w:rPr>
        <w:t>Our</w:t>
      </w:r>
      <w:proofErr w:type="gramEnd"/>
      <w:r w:rsidRPr="00E54EF0">
        <w:rPr>
          <w:rStyle w:val="underlinedChar"/>
        </w:rPr>
        <w:t xml:space="preserve"> approach to existential risks cannot be one of trial-and-error. There is no opportunity to learn from errors</w:t>
      </w:r>
      <w:r w:rsidRPr="00E54EF0">
        <w:t>. The reactive approach – see what happens, limit damages, and learn from experience – is unworkable. Rather, we must take a proactive approach. This requires foresight to anticipate new types of threats and a willingness to take decisive preventive action and to bear the costs (moral and economic) of such actions. ·        We cannot necessarily rely on the institutions, moral norms, social attitudes or national security policies that developed from our experience with managing other sorts of risks. Existential risks are a different kind of beast. We might find it hard to take them as seriously as we should simply because we have never yet witnessed such disasters</w:t>
      </w:r>
      <w:proofErr w:type="gramStart"/>
      <w:r w:rsidRPr="00E54EF0">
        <w:t>.[</w:t>
      </w:r>
      <w:proofErr w:type="gramEnd"/>
      <w:r w:rsidRPr="00E54EF0">
        <w:t xml:space="preserve">5] Our collective fear-response is likely ill calibrated to the magnitude of threat. ·        Reductions in existential risks are global public goods [13] and may therefore be undersupplied by the market [14]. </w:t>
      </w:r>
      <w:r w:rsidRPr="00E54EF0">
        <w:rPr>
          <w:rStyle w:val="underlinedChar"/>
        </w:rPr>
        <w:t xml:space="preserve">Existential risks are a menace for everybody and may require acting on the international plane. Respect for national sovereignty is not a legitimate excuse for failing to take countermeasures against a major existential risk. </w:t>
      </w:r>
      <w:r w:rsidRPr="00E54EF0">
        <w:rPr>
          <w:szCs w:val="16"/>
        </w:rPr>
        <w:t xml:space="preserve">·        </w:t>
      </w:r>
      <w:r w:rsidRPr="00E54EF0">
        <w:rPr>
          <w:rStyle w:val="underlinedChar"/>
          <w:b/>
        </w:rPr>
        <w:t>If we take into account the welfare of future generations, the harm done by existential risks is multiplied by another factor</w:t>
      </w:r>
      <w:r w:rsidRPr="00E54EF0">
        <w:t>, the size of which depends on whether and how much we discount future benefits [15</w:t>
      </w:r>
      <w:proofErr w:type="gramStart"/>
      <w:r w:rsidRPr="00E54EF0">
        <w:t>,16</w:t>
      </w:r>
      <w:proofErr w:type="gramEnd"/>
      <w:r w:rsidRPr="00E54EF0">
        <w:t>].</w:t>
      </w:r>
    </w:p>
    <w:p w:rsidR="001A4FA4" w:rsidRPr="00E54EF0" w:rsidRDefault="001A4FA4" w:rsidP="001A4FA4"/>
    <w:p w:rsidR="001A4FA4" w:rsidRPr="00E54EF0" w:rsidRDefault="001A4FA4" w:rsidP="001A4FA4">
      <w:pPr>
        <w:spacing w:after="200" w:line="276" w:lineRule="auto"/>
      </w:pPr>
      <w:r w:rsidRPr="00E54EF0">
        <w:lastRenderedPageBreak/>
        <w:br w:type="page"/>
      </w:r>
    </w:p>
    <w:p w:rsidR="001A4FA4" w:rsidRPr="00E54EF0" w:rsidRDefault="001A4FA4" w:rsidP="001A4FA4">
      <w:pPr>
        <w:pStyle w:val="Heading3"/>
      </w:pPr>
      <w:r w:rsidRPr="00E54EF0">
        <w:lastRenderedPageBreak/>
        <w:t>Russia Relations Good- Economy</w:t>
      </w:r>
    </w:p>
    <w:p w:rsidR="001A4FA4" w:rsidRPr="00E54EF0" w:rsidRDefault="001A4FA4" w:rsidP="001A4FA4">
      <w:pPr>
        <w:pStyle w:val="Heading4"/>
      </w:pPr>
      <w:r w:rsidRPr="00E54EF0">
        <w:t>Cooperation is key to global economic recovery</w:t>
      </w:r>
    </w:p>
    <w:p w:rsidR="001A4FA4" w:rsidRPr="00E54EF0" w:rsidRDefault="001A4FA4" w:rsidP="001A4FA4">
      <w:pPr>
        <w:rPr>
          <w:sz w:val="12"/>
        </w:rPr>
      </w:pPr>
      <w:r w:rsidRPr="00E54EF0">
        <w:rPr>
          <w:rStyle w:val="StyleStyleBold12pt"/>
        </w:rPr>
        <w:t>Hamilton 2003</w:t>
      </w:r>
      <w:r w:rsidRPr="00E54EF0">
        <w:rPr>
          <w:sz w:val="12"/>
        </w:rPr>
        <w:t xml:space="preserve"> (Lee, Director of the Woodrow Wilson International Center for Scholars and Former Chairman of the House Committee on International Relations, The International Economy, June 22)</w:t>
      </w:r>
    </w:p>
    <w:p w:rsidR="001A4FA4" w:rsidRPr="00E54EF0" w:rsidRDefault="001A4FA4" w:rsidP="001A4FA4">
      <w:pPr>
        <w:rPr>
          <w:rStyle w:val="StyleBoldUnderline"/>
        </w:rPr>
      </w:pPr>
      <w:r w:rsidRPr="00E54EF0">
        <w:rPr>
          <w:sz w:val="12"/>
        </w:rPr>
        <w:t xml:space="preserve">While it has proven premature to speak of a positive transformation in U.S.-Russian relations, </w:t>
      </w:r>
      <w:r w:rsidRPr="00E54EF0">
        <w:rPr>
          <w:rStyle w:val="StyleBoldUnderline"/>
        </w:rPr>
        <w:t>the breadth of our common interests suggests that partnership is preferable to confrontation. The United States and Russia each have an interest in strengthening Russia's economy</w:t>
      </w:r>
      <w:r w:rsidRPr="00E54EF0">
        <w:rPr>
          <w:sz w:val="12"/>
        </w:rPr>
        <w:t xml:space="preserve">. The United States should forgive some Soviet-era Russian debt, repeal the outdated Jackson-Vanik amendment, and support Russian accession into the World Trade Organization, in return for greater transparency and market reform within Russia. </w:t>
      </w:r>
      <w:r w:rsidRPr="00E54EF0">
        <w:rPr>
          <w:rStyle w:val="StyleBoldUnderline"/>
        </w:rPr>
        <w:t>A Russian economy tied more to the West would strengthen the global economic recovery, reduce Russia's interest in dealing in nuclear technology with countries like Iran, and enable the full development of Russia's oil and gas reserves. The United States and Russia also have overlapping security concerns.</w:t>
      </w:r>
      <w:r w:rsidRPr="00E54EF0">
        <w:rPr>
          <w:sz w:val="12"/>
        </w:rPr>
        <w:t xml:space="preserve"> While we should speak out vigorously against Russian human rights violations in Chechnya, </w:t>
      </w:r>
      <w:r w:rsidRPr="00E54EF0">
        <w:rPr>
          <w:rStyle w:val="StyleBoldUnderline"/>
        </w:rPr>
        <w:t>the United States must continue working with Russia in the war on terror and the stabilization of Central Asia. We should also bring Russia closer to NATO, as cooperation reduces the likelihood of a return to Russian expansionism.</w:t>
      </w:r>
    </w:p>
    <w:p w:rsidR="001A4FA4" w:rsidRPr="00E54EF0" w:rsidRDefault="001A4FA4" w:rsidP="001A4FA4"/>
    <w:p w:rsidR="001A4FA4" w:rsidRPr="00E54EF0" w:rsidRDefault="001A4FA4" w:rsidP="001A4FA4">
      <w:pPr>
        <w:pStyle w:val="Heading4"/>
      </w:pPr>
      <w:r w:rsidRPr="00E54EF0">
        <w:t>Extinction</w:t>
      </w:r>
    </w:p>
    <w:p w:rsidR="001A4FA4" w:rsidRPr="00E54EF0" w:rsidRDefault="001A4FA4" w:rsidP="001A4FA4">
      <w:pPr>
        <w:rPr>
          <w:sz w:val="10"/>
        </w:rPr>
      </w:pPr>
      <w:r w:rsidRPr="00E54EF0">
        <w:rPr>
          <w:rStyle w:val="StyleStyleBold12pt"/>
        </w:rPr>
        <w:t>Kemp ’10</w:t>
      </w:r>
      <w:r w:rsidRPr="00E54EF0">
        <w:rPr>
          <w:sz w:val="10"/>
        </w:rPr>
        <w:t xml:space="preserve"> [Geoffrey Kemp, Director of Regional Strategic Programs at The Nixon Center, served in the White House under Ronald Reagan, special assistant to the president for national security affairs and senior director for Near East and South Asian affairs on the National Security Council Staff, Former Director, Middle East Arms Control Project at the Carnegie Endowment for International Peace, 2010, “The East Moves West: India, China, and Asia’s Growing Presence in the Middle East”, p. 233-4]</w:t>
      </w:r>
    </w:p>
    <w:p w:rsidR="001A4FA4" w:rsidRPr="00E54EF0" w:rsidRDefault="001A4FA4" w:rsidP="001A4FA4">
      <w:pPr>
        <w:rPr>
          <w:sz w:val="16"/>
          <w:bdr w:val="single" w:sz="4" w:space="0" w:color="auto"/>
        </w:rPr>
      </w:pPr>
      <w:r w:rsidRPr="00E54EF0">
        <w:rPr>
          <w:sz w:val="16"/>
        </w:rPr>
        <w:t xml:space="preserve">The second scenario, called Mayhem and Chaos, is the opposite of the first scenario; everything that can go wrong does go wrong. </w:t>
      </w:r>
      <w:r w:rsidRPr="00E54EF0">
        <w:rPr>
          <w:rStyle w:val="StyleBoldUnderline"/>
        </w:rPr>
        <w:t>The</w:t>
      </w:r>
      <w:r w:rsidRPr="00E54EF0">
        <w:rPr>
          <w:sz w:val="16"/>
        </w:rPr>
        <w:t xml:space="preserve"> world </w:t>
      </w:r>
      <w:r w:rsidRPr="00E54EF0">
        <w:rPr>
          <w:rStyle w:val="StyleBoldUnderline"/>
        </w:rPr>
        <w:t>economic situation weakens</w:t>
      </w:r>
      <w:r w:rsidRPr="00E54EF0">
        <w:rPr>
          <w:sz w:val="16"/>
        </w:rPr>
        <w:t xml:space="preserve"> rather than strengthens, and </w:t>
      </w:r>
      <w:r w:rsidRPr="00E54EF0">
        <w:rPr>
          <w:rStyle w:val="StyleBoldUnderline"/>
        </w:rPr>
        <w:t>India, China, and Japan suffer</w:t>
      </w:r>
      <w:r w:rsidRPr="00E54EF0">
        <w:rPr>
          <w:sz w:val="16"/>
        </w:rPr>
        <w:t xml:space="preserve"> a </w:t>
      </w:r>
      <w:r w:rsidRPr="00E54EF0">
        <w:rPr>
          <w:rStyle w:val="StyleBoldUnderline"/>
        </w:rPr>
        <w:t>major reduction in</w:t>
      </w:r>
      <w:r w:rsidRPr="00E54EF0">
        <w:rPr>
          <w:sz w:val="16"/>
        </w:rPr>
        <w:t xml:space="preserve"> their </w:t>
      </w:r>
      <w:r w:rsidRPr="00E54EF0">
        <w:rPr>
          <w:rStyle w:val="StyleBoldUnderline"/>
        </w:rPr>
        <w:t>growth</w:t>
      </w:r>
      <w:r w:rsidRPr="00E54EF0">
        <w:rPr>
          <w:sz w:val="16"/>
        </w:rPr>
        <w:t xml:space="preserve"> rates, further weakening the global economy. As a result, energy demand falls and the price of fossil fuels plummets, leading to a financial crisis for the energy-producing states, which are forced to cut back dramatically on expansion programs and social welfare. That in turn leads to political</w:t>
      </w:r>
      <w:r w:rsidRPr="00E54EF0">
        <w:rPr>
          <w:rStyle w:val="StyleBoldUnderline"/>
        </w:rPr>
        <w:t xml:space="preserve"> unrest:</w:t>
      </w:r>
      <w:r w:rsidRPr="00E54EF0">
        <w:rPr>
          <w:sz w:val="16"/>
        </w:rPr>
        <w:t xml:space="preserve"> and </w:t>
      </w:r>
      <w:r w:rsidRPr="00E54EF0">
        <w:rPr>
          <w:rStyle w:val="StyleBoldUnderline"/>
        </w:rPr>
        <w:t>nurtures</w:t>
      </w:r>
      <w:r w:rsidRPr="00E54EF0">
        <w:rPr>
          <w:sz w:val="16"/>
        </w:rPr>
        <w:t xml:space="preserve"> different </w:t>
      </w:r>
      <w:r w:rsidRPr="00E54EF0">
        <w:rPr>
          <w:rStyle w:val="StyleBoldUnderline"/>
        </w:rPr>
        <w:t>radical groups</w:t>
      </w:r>
      <w:r w:rsidRPr="00E54EF0">
        <w:rPr>
          <w:sz w:val="16"/>
        </w:rPr>
        <w:t>, including, but not limited to, Islamic extremists. The internal</w:t>
      </w:r>
      <w:r w:rsidRPr="00E54EF0">
        <w:rPr>
          <w:rStyle w:val="StyleBoldUnderline"/>
        </w:rPr>
        <w:t xml:space="preserve"> stability</w:t>
      </w:r>
      <w:r w:rsidRPr="00E54EF0">
        <w:rPr>
          <w:sz w:val="16"/>
        </w:rPr>
        <w:t xml:space="preserve"> of some countries </w:t>
      </w:r>
      <w:r w:rsidRPr="00E54EF0">
        <w:rPr>
          <w:rStyle w:val="StyleBoldUnderline"/>
        </w:rPr>
        <w:t>is challenged</w:t>
      </w:r>
      <w:r w:rsidRPr="00E54EF0">
        <w:rPr>
          <w:sz w:val="16"/>
        </w:rPr>
        <w:t xml:space="preserve">, and there are more “failed states.” Most serious is the </w:t>
      </w:r>
      <w:r w:rsidRPr="00E54EF0">
        <w:rPr>
          <w:rStyle w:val="StyleBoldUnderline"/>
        </w:rPr>
        <w:t>collapse of</w:t>
      </w:r>
      <w:r w:rsidRPr="00E54EF0">
        <w:rPr>
          <w:sz w:val="16"/>
        </w:rPr>
        <w:t xml:space="preserve"> the democratic government in </w:t>
      </w:r>
      <w:r w:rsidRPr="00E54EF0">
        <w:rPr>
          <w:rStyle w:val="StyleBoldUnderline"/>
        </w:rPr>
        <w:t>Pakistan</w:t>
      </w:r>
      <w:r w:rsidRPr="00E54EF0">
        <w:rPr>
          <w:sz w:val="16"/>
        </w:rPr>
        <w:t xml:space="preserve"> and its takeover by Muslim </w:t>
      </w:r>
      <w:r w:rsidRPr="00E54EF0">
        <w:rPr>
          <w:rStyle w:val="StyleBoldUnderline"/>
        </w:rPr>
        <w:t>extremists</w:t>
      </w:r>
      <w:r w:rsidRPr="00E54EF0">
        <w:rPr>
          <w:sz w:val="16"/>
        </w:rPr>
        <w:t xml:space="preserve">, who then </w:t>
      </w:r>
      <w:r w:rsidRPr="00E54EF0">
        <w:rPr>
          <w:rStyle w:val="StyleBoldUnderline"/>
        </w:rPr>
        <w:t>take possession of</w:t>
      </w:r>
      <w:r w:rsidRPr="00E54EF0">
        <w:rPr>
          <w:sz w:val="16"/>
        </w:rPr>
        <w:t xml:space="preserve"> a large number of </w:t>
      </w:r>
      <w:r w:rsidRPr="00E54EF0">
        <w:rPr>
          <w:rStyle w:val="StyleBoldUnderline"/>
        </w:rPr>
        <w:t xml:space="preserve">nuclear weapons. </w:t>
      </w:r>
      <w:r w:rsidRPr="00E54EF0">
        <w:rPr>
          <w:sz w:val="16"/>
        </w:rPr>
        <w:t xml:space="preserve">The </w:t>
      </w:r>
      <w:r w:rsidRPr="00E54EF0">
        <w:rPr>
          <w:rStyle w:val="StyleBoldUnderline"/>
        </w:rPr>
        <w:t xml:space="preserve">danger of war between India and Pakistan increases </w:t>
      </w:r>
      <w:r w:rsidRPr="00E54EF0">
        <w:rPr>
          <w:sz w:val="16"/>
        </w:rPr>
        <w:t xml:space="preserve">significantly. </w:t>
      </w:r>
      <w:r w:rsidRPr="00E54EF0">
        <w:rPr>
          <w:rStyle w:val="StyleBoldUnderline"/>
        </w:rPr>
        <w:t>Iran</w:t>
      </w:r>
      <w:r w:rsidRPr="00E54EF0">
        <w:rPr>
          <w:sz w:val="16"/>
        </w:rPr>
        <w:t xml:space="preserve">, always worried about an extremist Pakistan, expands and </w:t>
      </w:r>
      <w:r w:rsidRPr="00E54EF0">
        <w:rPr>
          <w:rStyle w:val="StyleBoldUnderline"/>
        </w:rPr>
        <w:t>weaponizes</w:t>
      </w:r>
      <w:r w:rsidRPr="00E54EF0">
        <w:rPr>
          <w:sz w:val="16"/>
        </w:rPr>
        <w:t xml:space="preserve"> its nuclear program. </w:t>
      </w:r>
      <w:r w:rsidRPr="00E54EF0">
        <w:rPr>
          <w:rStyle w:val="StyleBoldUnderline"/>
        </w:rPr>
        <w:t>That</w:t>
      </w:r>
      <w:r w:rsidRPr="00E54EF0">
        <w:rPr>
          <w:sz w:val="16"/>
        </w:rPr>
        <w:t xml:space="preserve"> further </w:t>
      </w:r>
      <w:r w:rsidRPr="00E54EF0">
        <w:rPr>
          <w:rStyle w:val="StyleBoldUnderline"/>
        </w:rPr>
        <w:t>enhances</w:t>
      </w:r>
      <w:r w:rsidRPr="00E54EF0">
        <w:rPr>
          <w:sz w:val="16"/>
        </w:rPr>
        <w:t xml:space="preserve"> nuclear </w:t>
      </w:r>
      <w:r w:rsidRPr="00E54EF0">
        <w:rPr>
          <w:rStyle w:val="StyleBoldUnderline"/>
        </w:rPr>
        <w:t>prolif</w:t>
      </w:r>
      <w:r w:rsidRPr="00E54EF0">
        <w:rPr>
          <w:sz w:val="16"/>
        </w:rPr>
        <w:t>eration in the Middle East, with Saudi Arabia, Turkey, and Egypt joining Israel and Iran as nuclear states. Under these circumstances, the potential for nuclear terrorism increases, and the possibility of</w:t>
      </w:r>
      <w:r w:rsidRPr="00E54EF0">
        <w:rPr>
          <w:rStyle w:val="StyleBoldUnderline"/>
        </w:rPr>
        <w:t xml:space="preserve"> a nuclear terrorist attack</w:t>
      </w:r>
      <w:r w:rsidRPr="00E54EF0">
        <w:rPr>
          <w:sz w:val="16"/>
        </w:rPr>
        <w:t xml:space="preserve"> in either the Western world or in the oil-producing states </w:t>
      </w:r>
      <w:r w:rsidRPr="00E54EF0">
        <w:rPr>
          <w:rStyle w:val="StyleBoldUnderline"/>
        </w:rPr>
        <w:t>may lead to a further devastating collapse</w:t>
      </w:r>
      <w:r w:rsidRPr="00E54EF0">
        <w:rPr>
          <w:b/>
          <w:sz w:val="16"/>
        </w:rPr>
        <w:t xml:space="preserve"> </w:t>
      </w:r>
      <w:r w:rsidRPr="00E54EF0">
        <w:rPr>
          <w:sz w:val="16"/>
        </w:rPr>
        <w:t>of the world economic market, with a tsunami-like impact on stability. In this scenario, major disruptions can be expected</w:t>
      </w:r>
      <w:r w:rsidRPr="00E54EF0">
        <w:rPr>
          <w:b/>
          <w:sz w:val="16"/>
        </w:rPr>
        <w:t xml:space="preserve">, </w:t>
      </w:r>
      <w:r w:rsidRPr="00E54EF0">
        <w:rPr>
          <w:rStyle w:val="StyleBoldUnderline"/>
        </w:rPr>
        <w:t>with dire consequences for</w:t>
      </w:r>
      <w:r w:rsidRPr="00E54EF0">
        <w:rPr>
          <w:sz w:val="16"/>
        </w:rPr>
        <w:t xml:space="preserve"> two-thirds of </w:t>
      </w:r>
      <w:r w:rsidRPr="00E54EF0">
        <w:rPr>
          <w:rStyle w:val="Emphasis"/>
        </w:rPr>
        <w:t>the planet’s population</w:t>
      </w:r>
      <w:r w:rsidRPr="00E54EF0">
        <w:rPr>
          <w:sz w:val="16"/>
          <w:bdr w:val="single" w:sz="4" w:space="0" w:color="auto"/>
        </w:rPr>
        <w:t>.</w:t>
      </w:r>
    </w:p>
    <w:p w:rsidR="001A4FA4" w:rsidRPr="00E54EF0" w:rsidRDefault="001A4FA4" w:rsidP="001A4FA4"/>
    <w:p w:rsidR="001A4FA4" w:rsidRPr="00E54EF0" w:rsidRDefault="001A4FA4" w:rsidP="001A4FA4">
      <w:pPr>
        <w:spacing w:after="200" w:line="276" w:lineRule="auto"/>
      </w:pPr>
      <w:r w:rsidRPr="00E54EF0">
        <w:br w:type="page"/>
      </w:r>
    </w:p>
    <w:p w:rsidR="001A4FA4" w:rsidRPr="00E54EF0" w:rsidRDefault="001A4FA4" w:rsidP="001A4FA4">
      <w:pPr>
        <w:pStyle w:val="Heading3"/>
      </w:pPr>
      <w:r w:rsidRPr="00E54EF0">
        <w:lastRenderedPageBreak/>
        <w:t>Russia Relations Good- China War</w:t>
      </w:r>
    </w:p>
    <w:p w:rsidR="001A4FA4" w:rsidRPr="00E54EF0" w:rsidRDefault="001A4FA4" w:rsidP="001A4FA4">
      <w:pPr>
        <w:pStyle w:val="tags"/>
        <w:rPr>
          <w:lang w:eastAsia="ko-KR"/>
        </w:rPr>
      </w:pPr>
      <w:r w:rsidRPr="00E54EF0">
        <w:t xml:space="preserve">US Russian relations are </w:t>
      </w:r>
      <w:proofErr w:type="gramStart"/>
      <w:r w:rsidRPr="00E54EF0">
        <w:t>key</w:t>
      </w:r>
      <w:proofErr w:type="gramEnd"/>
      <w:r w:rsidRPr="00E54EF0">
        <w:t xml:space="preserve"> to prevent US war with China- it forms a cooperative deterrence. </w:t>
      </w:r>
    </w:p>
    <w:p w:rsidR="001A4FA4" w:rsidRPr="00E54EF0" w:rsidRDefault="001A4FA4" w:rsidP="001A4FA4">
      <w:pPr>
        <w:pStyle w:val="tiny"/>
      </w:pPr>
      <w:r w:rsidRPr="00E54EF0">
        <w:rPr>
          <w:rStyle w:val="StyleStyleBold12pt"/>
        </w:rPr>
        <w:t>Levgold 2k3</w:t>
      </w:r>
      <w:r w:rsidRPr="00E54EF0">
        <w:t xml:space="preserve"> – professor of political science at </w:t>
      </w:r>
      <w:smartTag w:uri="urn:schemas-microsoft-com:office:smarttags" w:element="place">
        <w:smartTag w:uri="urn:schemas-microsoft-com:office:smarttags" w:element="PlaceName">
          <w:r w:rsidRPr="00E54EF0">
            <w:t>Columbia</w:t>
          </w:r>
        </w:smartTag>
        <w:r w:rsidRPr="00E54EF0">
          <w:t xml:space="preserve"> </w:t>
        </w:r>
        <w:smartTag w:uri="urn:schemas-microsoft-com:office:smarttags" w:element="PlaceType">
          <w:r w:rsidRPr="00E54EF0">
            <w:t>University</w:t>
          </w:r>
        </w:smartTag>
      </w:smartTag>
    </w:p>
    <w:p w:rsidR="001A4FA4" w:rsidRPr="00E54EF0" w:rsidRDefault="001A4FA4" w:rsidP="001A4FA4">
      <w:pPr>
        <w:pStyle w:val="tiny"/>
        <w:rPr>
          <w:lang w:eastAsia="ko-KR"/>
        </w:rPr>
      </w:pPr>
      <w:r w:rsidRPr="00E54EF0">
        <w:t>(Robert, “All the Way: Crafting a U.S.-Russian Alliance” Central Asian Nexus, Winter 03 http://www.columbia.edu/cu/siwps/publication_files/legvold/All%20the%20Way%20-%20Legvold.pdf //WLT</w:t>
      </w:r>
    </w:p>
    <w:p w:rsidR="001A4FA4" w:rsidRPr="00E54EF0" w:rsidRDefault="001A4FA4" w:rsidP="001A4FA4">
      <w:pPr>
        <w:pStyle w:val="tiny"/>
      </w:pPr>
      <w:r w:rsidRPr="00E54EF0">
        <w:t xml:space="preserve">So what might animate a U.S.-Russian alliance? The core focus can and should be stability and mutual security in and around the Eurasian land mass. This has three aspects. First, as Alexander Vershbow, the current </w:t>
      </w:r>
      <w:smartTag w:uri="urn:schemas-microsoft-com:office:smarttags" w:element="country-region">
        <w:r w:rsidRPr="00E54EF0">
          <w:t>U.S.</w:t>
        </w:r>
      </w:smartTag>
      <w:r w:rsidRPr="00E54EF0">
        <w:t xml:space="preserve"> ambassador in </w:t>
      </w:r>
      <w:smartTag w:uri="urn:schemas-microsoft-com:office:smarttags" w:element="City">
        <w:r w:rsidRPr="00E54EF0">
          <w:t>Moscow</w:t>
        </w:r>
      </w:smartTag>
      <w:r w:rsidRPr="00E54EF0">
        <w:t>, puts it: "</w:t>
      </w:r>
      <w:smartTag w:uri="urn:schemas-microsoft-com:office:smarttags" w:element="country-region">
        <w:r w:rsidRPr="00E54EF0">
          <w:rPr>
            <w:rStyle w:val="underlinedChar"/>
          </w:rPr>
          <w:t>Russia</w:t>
        </w:r>
      </w:smartTag>
      <w:r w:rsidRPr="00E54EF0">
        <w:rPr>
          <w:rStyle w:val="underlinedChar"/>
        </w:rPr>
        <w:t xml:space="preserve"> is the most important key to the stability of Eurasia</w:t>
      </w:r>
      <w:r w:rsidRPr="00E54EF0">
        <w:t xml:space="preserve">" itself, without which neither Europe nor Asia, two regions in which the </w:t>
      </w:r>
      <w:smartTag w:uri="urn:schemas-microsoft-com:office:smarttags" w:element="place">
        <w:smartTag w:uri="urn:schemas-microsoft-com:office:smarttags" w:element="country-region">
          <w:r w:rsidRPr="00E54EF0">
            <w:t>United States</w:t>
          </w:r>
        </w:smartTag>
      </w:smartTag>
      <w:r w:rsidRPr="00E54EF0">
        <w:t xml:space="preserve"> has vital </w:t>
      </w:r>
      <w:proofErr w:type="gramStart"/>
      <w:r w:rsidRPr="00E54EF0">
        <w:t>interests,</w:t>
      </w:r>
      <w:proofErr w:type="gramEnd"/>
      <w:r w:rsidRPr="00E54EF0">
        <w:t xml:space="preserve"> can "be stable and prosperous." As long as </w:t>
      </w:r>
      <w:smartTag w:uri="urn:schemas-microsoft-com:office:smarttags" w:element="country-region">
        <w:r w:rsidRPr="00E54EF0">
          <w:t>Russia</w:t>
        </w:r>
      </w:smartTag>
      <w:r w:rsidRPr="00E54EF0">
        <w:t xml:space="preserve"> respects the sovereignty of the former Soviet republics, </w:t>
      </w:r>
      <w:r w:rsidRPr="00E54EF0">
        <w:rPr>
          <w:rStyle w:val="underlinedChar"/>
        </w:rPr>
        <w:t xml:space="preserve">the </w:t>
      </w:r>
      <w:smartTag w:uri="urn:schemas-microsoft-com:office:smarttags" w:element="country-region">
        <w:r w:rsidRPr="00E54EF0">
          <w:rPr>
            <w:rStyle w:val="underlinedChar"/>
          </w:rPr>
          <w:t>U</w:t>
        </w:r>
        <w:r w:rsidRPr="00E54EF0">
          <w:t xml:space="preserve">nited </w:t>
        </w:r>
        <w:r w:rsidRPr="00E54EF0">
          <w:rPr>
            <w:rStyle w:val="underlinedChar"/>
          </w:rPr>
          <w:t>S</w:t>
        </w:r>
        <w:r w:rsidRPr="00E54EF0">
          <w:t>tates</w:t>
        </w:r>
      </w:smartTag>
      <w:r w:rsidRPr="00E54EF0">
        <w:t xml:space="preserve"> </w:t>
      </w:r>
      <w:r w:rsidRPr="00E54EF0">
        <w:rPr>
          <w:rStyle w:val="underlinedChar"/>
        </w:rPr>
        <w:t xml:space="preserve">has every reason to cooperate with </w:t>
      </w:r>
      <w:smartTag w:uri="urn:schemas-microsoft-com:office:smarttags" w:element="place">
        <w:smartTag w:uri="urn:schemas-microsoft-com:office:smarttags" w:element="country-region">
          <w:r w:rsidRPr="00E54EF0">
            <w:rPr>
              <w:rStyle w:val="underlinedChar"/>
            </w:rPr>
            <w:t>Russia</w:t>
          </w:r>
        </w:smartTag>
      </w:smartTag>
      <w:r w:rsidRPr="00E54EF0">
        <w:rPr>
          <w:rStyle w:val="underlinedChar"/>
        </w:rPr>
        <w:t xml:space="preserve"> in stabilizing and aiding those states</w:t>
      </w:r>
      <w:r w:rsidRPr="00E54EF0">
        <w:t>. In this regard, as well as others, alliance does not mean condominium; U</w:t>
      </w:r>
      <w:r w:rsidRPr="00E54EF0">
        <w:rPr>
          <w:rStyle w:val="underlinedChar"/>
        </w:rPr>
        <w:t xml:space="preserve">.S.-Russian collaboration must not imply a readiness to decide matters over the heads of </w:t>
      </w:r>
      <w:smartTag w:uri="urn:schemas-microsoft-com:office:smarttags" w:element="place">
        <w:smartTag w:uri="urn:schemas-microsoft-com:office:smarttags" w:element="country-region">
          <w:r w:rsidRPr="00E54EF0">
            <w:rPr>
              <w:rStyle w:val="underlinedChar"/>
            </w:rPr>
            <w:t>Russia</w:t>
          </w:r>
        </w:smartTag>
      </w:smartTag>
      <w:r w:rsidRPr="00E54EF0">
        <w:rPr>
          <w:rStyle w:val="underlinedChar"/>
        </w:rPr>
        <w:t>'s neighbors</w:t>
      </w:r>
      <w:r w:rsidRPr="00E54EF0">
        <w:t xml:space="preserve">. On the contrary, </w:t>
      </w:r>
      <w:r w:rsidRPr="00E54EF0">
        <w:rPr>
          <w:rStyle w:val="underlinedChar"/>
        </w:rPr>
        <w:t>an alliance's purpose would be to strengthen their sovereignty and vitality</w:t>
      </w:r>
      <w:r w:rsidRPr="00E54EF0">
        <w:t xml:space="preserve">. One example of the subtle way in which the revolution in Russian foreign policy makes this kind of alliance possible concerns </w:t>
      </w:r>
      <w:smartTag w:uri="urn:schemas-microsoft-com:office:smarttags" w:element="place">
        <w:smartTag w:uri="urn:schemas-microsoft-com:office:smarttags" w:element="country-region">
          <w:r w:rsidRPr="00E54EF0">
            <w:t>Belarus</w:t>
          </w:r>
        </w:smartTag>
      </w:smartTag>
      <w:r w:rsidRPr="00E54EF0">
        <w:t xml:space="preserve">. Putin's new agenda has led to a sharp cooling in </w:t>
      </w:r>
      <w:smartTag w:uri="urn:schemas-microsoft-com:office:smarttags" w:element="place">
        <w:smartTag w:uri="urn:schemas-microsoft-com:office:smarttags" w:element="country-region">
          <w:r w:rsidRPr="00E54EF0">
            <w:t>Russia</w:t>
          </w:r>
        </w:smartTag>
      </w:smartTag>
      <w:r w:rsidRPr="00E54EF0">
        <w:t xml:space="preserve">'s relations with Alexander Lukashenko's regime. As a consequence, a leadership that flouts the values on which modern European security is based is increasingly isolated, the prospect of a Russian-Belarusian union has faded and </w:t>
      </w:r>
      <w:smartTag w:uri="urn:schemas-microsoft-com:office:smarttags" w:element="place">
        <w:smartTag w:uri="urn:schemas-microsoft-com:office:smarttags" w:element="country-region">
          <w:r w:rsidRPr="00E54EF0">
            <w:t>Ukraine</w:t>
          </w:r>
        </w:smartTag>
      </w:smartTag>
      <w:r w:rsidRPr="00E54EF0">
        <w:t xml:space="preserve">'s fears of encirclement have eased. Although not perfectly parallel, </w:t>
      </w:r>
      <w:smartTag w:uri="urn:schemas-microsoft-com:office:smarttags" w:element="country-region">
        <w:r w:rsidRPr="00E54EF0">
          <w:t>U.S.</w:t>
        </w:r>
      </w:smartTag>
      <w:r w:rsidRPr="00E54EF0">
        <w:t xml:space="preserve"> and Russian interests in </w:t>
      </w:r>
      <w:smartTag w:uri="urn:schemas-microsoft-com:office:smarttags" w:element="country-region">
        <w:r w:rsidRPr="00E54EF0">
          <w:t>Belarus</w:t>
        </w:r>
      </w:smartTag>
      <w:r w:rsidRPr="00E54EF0">
        <w:t xml:space="preserve">, </w:t>
      </w:r>
      <w:smartTag w:uri="urn:schemas-microsoft-com:office:smarttags" w:element="country-region">
        <w:r w:rsidRPr="00E54EF0">
          <w:t>Ukraine</w:t>
        </w:r>
      </w:smartTag>
      <w:r w:rsidRPr="00E54EF0">
        <w:t xml:space="preserve"> and </w:t>
      </w:r>
      <w:smartTag w:uri="urn:schemas-microsoft-com:office:smarttags" w:element="country-region">
        <w:r w:rsidRPr="00E54EF0">
          <w:t>Moldova</w:t>
        </w:r>
      </w:smartTag>
      <w:r w:rsidRPr="00E54EF0">
        <w:t xml:space="preserve"> now converge sufficiently to make promoting stability and successful reform there a matter of common </w:t>
      </w:r>
      <w:smartTag w:uri="urn:schemas-microsoft-com:office:smarttags" w:element="place">
        <w:smartTag w:uri="urn:schemas-microsoft-com:office:smarttags" w:element="country-region">
          <w:r w:rsidRPr="00E54EF0">
            <w:t>U.S.</w:t>
          </w:r>
        </w:smartTag>
      </w:smartTag>
      <w:r w:rsidRPr="00E54EF0">
        <w:t xml:space="preserve"> and Russian ground. Second, to borrow the formulation of Alexei Bogaturov, in the 21st century no longer is peninsular Europe or Northeast Asia the critical "strategic rear" of the </w:t>
      </w:r>
      <w:smartTag w:uri="urn:schemas-microsoft-com:office:smarttags" w:element="country-region">
        <w:r w:rsidRPr="00E54EF0">
          <w:t>United States</w:t>
        </w:r>
      </w:smartTag>
      <w:r w:rsidRPr="00E54EF0">
        <w:t xml:space="preserve">, but the vast turbulent region stretching from eastern </w:t>
      </w:r>
      <w:smartTag w:uri="urn:schemas-microsoft-com:office:smarttags" w:element="country-region">
        <w:r w:rsidRPr="00E54EF0">
          <w:t>Turkey</w:t>
        </w:r>
      </w:smartTag>
      <w:r w:rsidRPr="00E54EF0">
        <w:t xml:space="preserve"> to western </w:t>
      </w:r>
      <w:smartTag w:uri="urn:schemas-microsoft-com:office:smarttags" w:element="country-region">
        <w:r w:rsidRPr="00E54EF0">
          <w:t>China</w:t>
        </w:r>
      </w:smartTag>
      <w:r w:rsidRPr="00E54EF0">
        <w:t xml:space="preserve"> and along </w:t>
      </w:r>
      <w:smartTag w:uri="urn:schemas-microsoft-com:office:smarttags" w:element="place">
        <w:smartTag w:uri="urn:schemas-microsoft-com:office:smarttags" w:element="country-region">
          <w:r w:rsidRPr="00E54EF0">
            <w:t>Russia</w:t>
          </w:r>
        </w:smartTag>
      </w:smartTag>
      <w:r w:rsidRPr="00E54EF0">
        <w:t xml:space="preserve">'s south. </w:t>
      </w:r>
      <w:r w:rsidRPr="00E54EF0">
        <w:rPr>
          <w:rStyle w:val="underlinedChar"/>
        </w:rPr>
        <w:t xml:space="preserve">As the </w:t>
      </w:r>
      <w:smartTag w:uri="urn:schemas-microsoft-com:office:smarttags" w:element="country-region">
        <w:r w:rsidRPr="00E54EF0">
          <w:rPr>
            <w:rStyle w:val="underlinedChar"/>
          </w:rPr>
          <w:t>U</w:t>
        </w:r>
        <w:r w:rsidRPr="00E54EF0">
          <w:t xml:space="preserve">nited </w:t>
        </w:r>
        <w:r w:rsidRPr="00E54EF0">
          <w:rPr>
            <w:rStyle w:val="underlinedChar"/>
          </w:rPr>
          <w:t>S</w:t>
        </w:r>
        <w:r w:rsidRPr="00E54EF0">
          <w:t>tates</w:t>
        </w:r>
      </w:smartTag>
      <w:r w:rsidRPr="00E54EF0">
        <w:t xml:space="preserve"> </w:t>
      </w:r>
      <w:r w:rsidRPr="00E54EF0">
        <w:rPr>
          <w:rStyle w:val="underlinedChar"/>
        </w:rPr>
        <w:t xml:space="preserve">girds to cope with the threats emanating from this area, no country brings more value as a potential ally than </w:t>
      </w:r>
      <w:smartTag w:uri="urn:schemas-microsoft-com:office:smarttags" w:element="place">
        <w:smartTag w:uri="urn:schemas-microsoft-com:office:smarttags" w:element="country-region">
          <w:r w:rsidRPr="00E54EF0">
            <w:rPr>
              <w:rStyle w:val="underlinedChar"/>
            </w:rPr>
            <w:t>Russia</w:t>
          </w:r>
        </w:smartTag>
      </w:smartTag>
      <w:r w:rsidRPr="00E54EF0">
        <w:rPr>
          <w:rStyle w:val="underlinedChar"/>
        </w:rPr>
        <w:t xml:space="preserve">. </w:t>
      </w:r>
      <w:r w:rsidRPr="00E54EF0">
        <w:t xml:space="preserve">As things stand, the </w:t>
      </w:r>
      <w:smartTag w:uri="urn:schemas-microsoft-com:office:smarttags" w:element="country-region">
        <w:r w:rsidRPr="00E54EF0">
          <w:t>United States</w:t>
        </w:r>
      </w:smartTag>
      <w:r w:rsidRPr="00E54EF0">
        <w:t xml:space="preserve"> has backed into </w:t>
      </w:r>
      <w:smartTag w:uri="urn:schemas-microsoft-com:office:smarttags" w:element="place">
        <w:r w:rsidRPr="00E54EF0">
          <w:t>Central Asia</w:t>
        </w:r>
      </w:smartTag>
      <w:r w:rsidRPr="00E54EF0">
        <w:t xml:space="preserve"> with military power as part of the war against terrorism, and in the process it has offered quasi-security commitments to its new partners, almost certainly without careful consideration of their wider implication. Central Asia forms the unstable core of Inner Asia; it is an area--the only one in the </w:t>
      </w:r>
      <w:r w:rsidRPr="00E54EF0">
        <w:rPr>
          <w:szCs w:val="20"/>
        </w:rPr>
        <w:t xml:space="preserve">CDI Russia Weekly #236 http://www.cdi.org/russia/236-13-pr.cfm 2 of 3 2/8/07 10:28 PM </w:t>
      </w:r>
      <w:r w:rsidRPr="00E54EF0">
        <w:t xml:space="preserve">world--surrounded by four nuclear powers, two of whom recently teetered on the brink of war. It contains multiple points of friction, from Kashmir to the </w:t>
      </w:r>
      <w:smartTag w:uri="urn:schemas-microsoft-com:office:smarttags" w:element="PlaceName">
        <w:r w:rsidRPr="00E54EF0">
          <w:t>Fergana</w:t>
        </w:r>
      </w:smartTag>
      <w:r w:rsidRPr="00E54EF0">
        <w:t xml:space="preserve"> </w:t>
      </w:r>
      <w:smartTag w:uri="urn:schemas-microsoft-com:office:smarttags" w:element="PlaceType">
        <w:r w:rsidRPr="00E54EF0">
          <w:t>Valley</w:t>
        </w:r>
      </w:smartTag>
      <w:r w:rsidRPr="00E54EF0">
        <w:t xml:space="preserve"> to northwest </w:t>
      </w:r>
      <w:smartTag w:uri="urn:schemas-microsoft-com:office:smarttags" w:element="country-region">
        <w:r w:rsidRPr="00E54EF0">
          <w:t>Kazakhstan</w:t>
        </w:r>
      </w:smartTag>
      <w:r w:rsidRPr="00E54EF0">
        <w:t xml:space="preserve"> to </w:t>
      </w:r>
      <w:smartTag w:uri="urn:schemas-microsoft-com:office:smarttags" w:element="place">
        <w:smartTag w:uri="urn:schemas-microsoft-com:office:smarttags" w:element="country-region">
          <w:r w:rsidRPr="00E54EF0">
            <w:t>China</w:t>
          </w:r>
        </w:smartTag>
      </w:smartTag>
      <w:r w:rsidRPr="00E54EF0">
        <w:t xml:space="preserve">'s Xinjiang province, each of them capable of bleeding into a larger conflict. It is populated by regimes whose stability is universally </w:t>
      </w:r>
      <w:proofErr w:type="gramStart"/>
      <w:r w:rsidRPr="00E54EF0">
        <w:t>suspect</w:t>
      </w:r>
      <w:proofErr w:type="gramEnd"/>
      <w:r w:rsidRPr="00E54EF0">
        <w:t xml:space="preserve">. And it contains wealth, particularly in energy resources, that will make it increasingly important to both Asian and European consumers. Not only, therefore, are the </w:t>
      </w:r>
      <w:smartTag w:uri="urn:schemas-microsoft-com:office:smarttags" w:element="country-region">
        <w:r w:rsidRPr="00E54EF0">
          <w:t>United States</w:t>
        </w:r>
      </w:smartTag>
      <w:r w:rsidRPr="00E54EF0">
        <w:t xml:space="preserve"> and </w:t>
      </w:r>
      <w:smartTag w:uri="urn:schemas-microsoft-com:office:smarttags" w:element="country-region">
        <w:r w:rsidRPr="00E54EF0">
          <w:t>Russia</w:t>
        </w:r>
      </w:smartTag>
      <w:r w:rsidRPr="00E54EF0">
        <w:t xml:space="preserve"> directly but separately implicated in the stability of the region, but a third country, </w:t>
      </w:r>
      <w:smartTag w:uri="urn:schemas-microsoft-com:office:smarttags" w:element="place">
        <w:smartTag w:uri="urn:schemas-microsoft-com:office:smarttags" w:element="country-region">
          <w:r w:rsidRPr="00E54EF0">
            <w:t>China</w:t>
          </w:r>
        </w:smartTag>
      </w:smartTag>
      <w:r w:rsidRPr="00E54EF0">
        <w:t xml:space="preserve">, is as well. </w:t>
      </w:r>
      <w:r w:rsidRPr="00E54EF0">
        <w:rPr>
          <w:rStyle w:val="underlinedChar"/>
        </w:rPr>
        <w:t xml:space="preserve">This raises the third aspect of a U.S.-Russian alliance to enhance Eurasian stability. </w:t>
      </w:r>
      <w:smartTag w:uri="urn:schemas-microsoft-com:office:smarttags" w:element="country-region">
        <w:r w:rsidRPr="00E54EF0">
          <w:rPr>
            <w:rStyle w:val="underlinedChar"/>
          </w:rPr>
          <w:t>China</w:t>
        </w:r>
      </w:smartTag>
      <w:r w:rsidRPr="00E54EF0">
        <w:rPr>
          <w:rStyle w:val="underlinedChar"/>
        </w:rPr>
        <w:t xml:space="preserve"> will be a decisive actor in Inner </w:t>
      </w:r>
      <w:smartTag w:uri="urn:schemas-microsoft-com:office:smarttags" w:element="place">
        <w:r w:rsidRPr="00E54EF0">
          <w:rPr>
            <w:rStyle w:val="underlinedChar"/>
          </w:rPr>
          <w:t>Asia</w:t>
        </w:r>
      </w:smartTag>
      <w:r w:rsidRPr="00E54EF0">
        <w:rPr>
          <w:rStyle w:val="underlinedChar"/>
        </w:rPr>
        <w:t xml:space="preserve">, </w:t>
      </w:r>
      <w:r w:rsidRPr="00E54EF0">
        <w:t xml:space="preserve">not the least because it forms an integral part of the region. Unfortunately, </w:t>
      </w:r>
      <w:smartTag w:uri="urn:schemas-microsoft-com:office:smarttags" w:element="country-region">
        <w:r w:rsidRPr="00E54EF0">
          <w:t>China</w:t>
        </w:r>
      </w:smartTag>
      <w:r w:rsidRPr="00E54EF0">
        <w:t xml:space="preserve"> enters through its underdeveloped </w:t>
      </w:r>
      <w:smartTag w:uri="urn:schemas-microsoft-com:office:smarttags" w:element="place">
        <w:smartTag w:uri="urn:schemas-microsoft-com:office:smarttags" w:element="State">
          <w:r w:rsidRPr="00E54EF0">
            <w:t>northwest territories</w:t>
          </w:r>
        </w:smartTag>
      </w:smartTag>
      <w:r w:rsidRPr="00E54EF0">
        <w:t xml:space="preserve">, including Xinjiang, precisely where it feels most vulnerable. In part because of this sense of vulnerability, and in part because of the general state of Sino-American relations, </w:t>
      </w:r>
      <w:smartTag w:uri="urn:schemas-microsoft-com:office:smarttags" w:element="country-region">
        <w:r w:rsidRPr="00E54EF0">
          <w:rPr>
            <w:rStyle w:val="underlinedChar"/>
          </w:rPr>
          <w:t>China</w:t>
        </w:r>
      </w:smartTag>
      <w:r w:rsidRPr="00E54EF0">
        <w:rPr>
          <w:rStyle w:val="underlinedChar"/>
        </w:rPr>
        <w:t xml:space="preserve"> has not welcomed the arrival of American military power in </w:t>
      </w:r>
      <w:smartTag w:uri="urn:schemas-microsoft-com:office:smarttags" w:element="place">
        <w:r w:rsidRPr="00E54EF0">
          <w:rPr>
            <w:rStyle w:val="underlinedChar"/>
          </w:rPr>
          <w:t>Central Asia</w:t>
        </w:r>
      </w:smartTag>
      <w:r w:rsidRPr="00E54EF0">
        <w:rPr>
          <w:rStyle w:val="underlinedChar"/>
        </w:rPr>
        <w:t xml:space="preserve">. On the contrary, while excusing a temporary deployment in the context of a war that it supports, </w:t>
      </w:r>
      <w:smartTag w:uri="urn:schemas-microsoft-com:office:smarttags" w:element="country-region">
        <w:r w:rsidRPr="00E54EF0">
          <w:rPr>
            <w:rStyle w:val="underlinedChar"/>
          </w:rPr>
          <w:t>China</w:t>
        </w:r>
      </w:smartTag>
      <w:r w:rsidRPr="00E54EF0">
        <w:rPr>
          <w:rStyle w:val="underlinedChar"/>
        </w:rPr>
        <w:t xml:space="preserve">'s leadership has opposed an extended </w:t>
      </w:r>
      <w:smartTag w:uri="urn:schemas-microsoft-com:office:smarttags" w:element="place">
        <w:smartTag w:uri="urn:schemas-microsoft-com:office:smarttags" w:element="country-region">
          <w:r w:rsidRPr="00E54EF0">
            <w:rPr>
              <w:rStyle w:val="underlinedChar"/>
            </w:rPr>
            <w:t>U.S.</w:t>
          </w:r>
        </w:smartTag>
      </w:smartTag>
      <w:r w:rsidRPr="00E54EF0">
        <w:rPr>
          <w:rStyle w:val="underlinedChar"/>
        </w:rPr>
        <w:t xml:space="preserve"> presence there as an element of a hostile encirclement stratagem. </w:t>
      </w:r>
      <w:smartTag w:uri="urn:schemas-microsoft-com:office:smarttags" w:element="country-region">
        <w:r w:rsidRPr="00E54EF0">
          <w:rPr>
            <w:rStyle w:val="underlinedChar"/>
          </w:rPr>
          <w:t>Russia</w:t>
        </w:r>
      </w:smartTag>
      <w:r w:rsidRPr="00E54EF0">
        <w:rPr>
          <w:rStyle w:val="underlinedChar"/>
        </w:rPr>
        <w:t xml:space="preserve"> and the </w:t>
      </w:r>
      <w:smartTag w:uri="urn:schemas-microsoft-com:office:smarttags" w:element="country-region">
        <w:r w:rsidRPr="00E54EF0">
          <w:rPr>
            <w:rStyle w:val="underlinedChar"/>
          </w:rPr>
          <w:t>U</w:t>
        </w:r>
        <w:r w:rsidRPr="00E54EF0">
          <w:t xml:space="preserve">nited </w:t>
        </w:r>
        <w:r w:rsidRPr="00E54EF0">
          <w:rPr>
            <w:rStyle w:val="underlinedChar"/>
          </w:rPr>
          <w:t>S</w:t>
        </w:r>
        <w:r w:rsidRPr="00E54EF0">
          <w:t>tates</w:t>
        </w:r>
      </w:smartTag>
      <w:r w:rsidRPr="00E54EF0">
        <w:t xml:space="preserve"> </w:t>
      </w:r>
      <w:r w:rsidRPr="00E54EF0">
        <w:rPr>
          <w:rStyle w:val="underlinedChar"/>
        </w:rPr>
        <w:t>have good reason to act jointly, not only to enhance their common stake in regional stability, but</w:t>
      </w:r>
      <w:r w:rsidRPr="00E54EF0">
        <w:t xml:space="preserve"> </w:t>
      </w:r>
      <w:r w:rsidRPr="00E54EF0">
        <w:rPr>
          <w:rStyle w:val="underlinedChar"/>
        </w:rPr>
        <w:t xml:space="preserve">to draw </w:t>
      </w:r>
      <w:smartTag w:uri="urn:schemas-microsoft-com:office:smarttags" w:element="country-region">
        <w:r w:rsidRPr="00E54EF0">
          <w:rPr>
            <w:rStyle w:val="underlinedChar"/>
          </w:rPr>
          <w:t>China</w:t>
        </w:r>
      </w:smartTag>
      <w:r w:rsidRPr="00E54EF0">
        <w:rPr>
          <w:rStyle w:val="underlinedChar"/>
        </w:rPr>
        <w:t xml:space="preserve"> into a constructive dialogue over the role all three will play in </w:t>
      </w:r>
      <w:smartTag w:uri="urn:schemas-microsoft-com:office:smarttags" w:element="place">
        <w:r w:rsidRPr="00E54EF0">
          <w:rPr>
            <w:rStyle w:val="underlinedChar"/>
          </w:rPr>
          <w:t>Central Asia</w:t>
        </w:r>
      </w:smartTag>
      <w:r w:rsidRPr="00E54EF0">
        <w:t xml:space="preserve">. </w:t>
      </w:r>
      <w:smartTag w:uri="urn:schemas-microsoft-com:office:smarttags" w:element="place">
        <w:smartTag w:uri="urn:schemas-microsoft-com:office:smarttags" w:element="country-region">
          <w:r w:rsidRPr="00E54EF0">
            <w:t>Russia</w:t>
          </w:r>
        </w:smartTag>
      </w:smartTag>
      <w:r w:rsidRPr="00E54EF0">
        <w:t xml:space="preserve">, with the Shanghai Cooperation Organization, is already engaged in such an effort. </w:t>
      </w:r>
      <w:r w:rsidRPr="00E54EF0">
        <w:rPr>
          <w:rStyle w:val="underlinedChar"/>
        </w:rPr>
        <w:t xml:space="preserve">Talking to the Russians about </w:t>
      </w:r>
      <w:smartTag w:uri="urn:schemas-microsoft-com:office:smarttags" w:element="country-region">
        <w:r w:rsidRPr="00E54EF0">
          <w:rPr>
            <w:rStyle w:val="underlinedChar"/>
          </w:rPr>
          <w:t>U.S.</w:t>
        </w:r>
      </w:smartTag>
      <w:r w:rsidRPr="00E54EF0">
        <w:rPr>
          <w:rStyle w:val="underlinedChar"/>
        </w:rPr>
        <w:t xml:space="preserve"> military activities in Central Asia (and </w:t>
      </w:r>
      <w:smartTag w:uri="urn:schemas-microsoft-com:office:smarttags" w:element="country-region">
        <w:r w:rsidRPr="00E54EF0">
          <w:rPr>
            <w:rStyle w:val="underlinedChar"/>
          </w:rPr>
          <w:t>Georgia</w:t>
        </w:r>
      </w:smartTag>
      <w:r w:rsidRPr="00E54EF0">
        <w:rPr>
          <w:rStyle w:val="underlinedChar"/>
        </w:rPr>
        <w:t xml:space="preserve">) builds mutual confidence by promoting transparency, </w:t>
      </w:r>
      <w:r w:rsidRPr="00E54EF0">
        <w:t xml:space="preserve">but it is not so far-fetched to imagine a far more ambitious trilateral dialogue among </w:t>
      </w:r>
      <w:smartTag w:uri="urn:schemas-microsoft-com:office:smarttags" w:element="country-region">
        <w:r w:rsidRPr="00E54EF0">
          <w:t>Russia</w:t>
        </w:r>
      </w:smartTag>
      <w:r w:rsidRPr="00E54EF0">
        <w:t xml:space="preserve">, </w:t>
      </w:r>
      <w:smartTag w:uri="urn:schemas-microsoft-com:office:smarttags" w:element="country-region">
        <w:r w:rsidRPr="00E54EF0">
          <w:t>China</w:t>
        </w:r>
      </w:smartTag>
      <w:r w:rsidRPr="00E54EF0">
        <w:t xml:space="preserve">, and the </w:t>
      </w:r>
      <w:smartTag w:uri="urn:schemas-microsoft-com:office:smarttags" w:element="place">
        <w:smartTag w:uri="urn:schemas-microsoft-com:office:smarttags" w:element="country-region">
          <w:r w:rsidRPr="00E54EF0">
            <w:t>United States</w:t>
          </w:r>
        </w:smartTag>
      </w:smartTag>
      <w:r w:rsidRPr="00E54EF0">
        <w:t xml:space="preserve">. Much as the United States and its European allies share assessments of threats at the edges of Europe, plan for coordinated action, and struggle to create the necessary machinery, so can and should Russia and the United States do the same in Eurasia, with Chinese participation when appropriate. </w:t>
      </w:r>
      <w:smartTag w:uri="urn:schemas-microsoft-com:office:smarttags" w:element="country-region">
        <w:r w:rsidRPr="00E54EF0">
          <w:rPr>
            <w:rStyle w:val="underlinedChar"/>
          </w:rPr>
          <w:t>Russia</w:t>
        </w:r>
      </w:smartTag>
      <w:r w:rsidRPr="00E54EF0">
        <w:rPr>
          <w:rStyle w:val="underlinedChar"/>
        </w:rPr>
        <w:t xml:space="preserve"> and the </w:t>
      </w:r>
      <w:smartTag w:uri="urn:schemas-microsoft-com:office:smarttags" w:element="country-region">
        <w:r w:rsidRPr="00E54EF0">
          <w:rPr>
            <w:rStyle w:val="underlinedChar"/>
          </w:rPr>
          <w:t>U</w:t>
        </w:r>
        <w:r w:rsidRPr="00E54EF0">
          <w:t xml:space="preserve">nited </w:t>
        </w:r>
        <w:r w:rsidRPr="00E54EF0">
          <w:rPr>
            <w:rStyle w:val="underlinedChar"/>
          </w:rPr>
          <w:t>S</w:t>
        </w:r>
        <w:r w:rsidRPr="00E54EF0">
          <w:t>tates</w:t>
        </w:r>
      </w:smartTag>
      <w:r w:rsidRPr="00E54EF0">
        <w:t xml:space="preserve"> </w:t>
      </w:r>
      <w:r w:rsidRPr="00E54EF0">
        <w:rPr>
          <w:rStyle w:val="underlinedChar"/>
        </w:rPr>
        <w:t xml:space="preserve">allied against the new century's primary strategic threats, particularly those emanating from within and around the Eurasian land mass, would have much the same significance in the emerging international order as key </w:t>
      </w:r>
      <w:smartTag w:uri="urn:schemas-microsoft-com:office:smarttags" w:element="place">
        <w:smartTag w:uri="urn:schemas-microsoft-com:office:smarttags" w:element="country-region">
          <w:r w:rsidRPr="00E54EF0">
            <w:rPr>
              <w:rStyle w:val="underlinedChar"/>
            </w:rPr>
            <w:t>U.S.</w:t>
          </w:r>
        </w:smartTag>
      </w:smartTag>
      <w:r w:rsidRPr="00E54EF0">
        <w:rPr>
          <w:rStyle w:val="underlinedChar"/>
        </w:rPr>
        <w:t xml:space="preserve"> alliances have had in the last.</w:t>
      </w:r>
      <w:r w:rsidRPr="00E54EF0">
        <w:t xml:space="preserve"> Even more so will this be the case if the alliance is underpinned by </w:t>
      </w:r>
      <w:smartTag w:uri="urn:schemas-microsoft-com:office:smarttags" w:element="place">
        <w:smartTag w:uri="urn:schemas-microsoft-com:office:smarttags" w:element="country-region">
          <w:r w:rsidRPr="00E54EF0">
            <w:rPr>
              <w:rStyle w:val="underlinedChar"/>
            </w:rPr>
            <w:t>Russia</w:t>
          </w:r>
        </w:smartTag>
      </w:smartTag>
      <w:r w:rsidRPr="00E54EF0">
        <w:rPr>
          <w:rStyle w:val="underlinedChar"/>
        </w:rPr>
        <w:t>'s successful integration into the international economy and safe passage to democracy</w:t>
      </w:r>
      <w:r w:rsidRPr="00E54EF0">
        <w:t xml:space="preserve">. </w:t>
      </w:r>
      <w:r w:rsidRPr="00E54EF0">
        <w:rPr>
          <w:szCs w:val="20"/>
        </w:rPr>
        <w:t>BACK</w:t>
      </w:r>
      <w:r w:rsidRPr="00E54EF0">
        <w:t xml:space="preserve"> transparency, but it is not so far-fetched to imagine a far more ambitious trilateral dialogue among </w:t>
      </w:r>
      <w:smartTag w:uri="urn:schemas-microsoft-com:office:smarttags" w:element="country-region">
        <w:r w:rsidRPr="00E54EF0">
          <w:t>Russia</w:t>
        </w:r>
      </w:smartTag>
      <w:r w:rsidRPr="00E54EF0">
        <w:t xml:space="preserve">, </w:t>
      </w:r>
      <w:smartTag w:uri="urn:schemas-microsoft-com:office:smarttags" w:element="country-region">
        <w:r w:rsidRPr="00E54EF0">
          <w:t>China</w:t>
        </w:r>
      </w:smartTag>
      <w:r w:rsidRPr="00E54EF0">
        <w:t xml:space="preserve">, and the </w:t>
      </w:r>
      <w:smartTag w:uri="urn:schemas-microsoft-com:office:smarttags" w:element="place">
        <w:smartTag w:uri="urn:schemas-microsoft-com:office:smarttags" w:element="country-region">
          <w:r w:rsidRPr="00E54EF0">
            <w:t>United States</w:t>
          </w:r>
        </w:smartTag>
      </w:smartTag>
      <w:r w:rsidRPr="00E54EF0">
        <w:t>. Much as the United States and its European allies share assessments of threats at the edges of Europe, plan for coordinated action, and struggle to create the necessary machinery, so can and should Russia and the United States do the same in Eurasia, with Chinese participation when appropriate.</w:t>
      </w:r>
    </w:p>
    <w:p w:rsidR="001A4FA4" w:rsidRPr="00E54EF0" w:rsidRDefault="001A4FA4" w:rsidP="001A4FA4">
      <w:pPr>
        <w:pStyle w:val="Heading4"/>
      </w:pPr>
      <w:r w:rsidRPr="00E54EF0">
        <w:t>The Impact is Extinction</w:t>
      </w:r>
    </w:p>
    <w:p w:rsidR="001A4FA4" w:rsidRPr="00E54EF0" w:rsidRDefault="001A4FA4" w:rsidP="001A4FA4">
      <w:pPr>
        <w:rPr>
          <w:sz w:val="12"/>
        </w:rPr>
      </w:pPr>
      <w:bookmarkStart w:id="1" w:name="_Toc333353838"/>
      <w:r w:rsidRPr="00E54EF0">
        <w:rPr>
          <w:rStyle w:val="StyleStyleBold12pt"/>
        </w:rPr>
        <w:t>Wittner 11</w:t>
      </w:r>
      <w:bookmarkEnd w:id="1"/>
      <w:r w:rsidRPr="00E54EF0">
        <w:rPr>
          <w:sz w:val="12"/>
        </w:rPr>
        <w:t xml:space="preserve"> – professor of history emeritus at SUNY Albany (Lawrence Wittner, Professor of History emeritus at SUNY Albany, Huffington Post World, 11-30-2011, </w:t>
      </w:r>
      <w:hyperlink r:id="rId23" w:history="1">
        <w:r w:rsidRPr="00E54EF0">
          <w:rPr>
            <w:rStyle w:val="Hyperlink"/>
            <w:sz w:val="12"/>
          </w:rPr>
          <w:t>http://www.huffingtonpost.com/lawrence-wittner/nuclear-war-china_b_1116556.html</w:t>
        </w:r>
      </w:hyperlink>
      <w:r w:rsidRPr="00E54EF0">
        <w:rPr>
          <w:sz w:val="12"/>
        </w:rPr>
        <w:t>)</w:t>
      </w:r>
    </w:p>
    <w:p w:rsidR="001A4FA4" w:rsidRPr="00E54EF0" w:rsidRDefault="001A4FA4" w:rsidP="001A4FA4">
      <w:pPr>
        <w:jc w:val="both"/>
        <w:rPr>
          <w:rStyle w:val="StyleBoldUnderline"/>
        </w:rPr>
      </w:pPr>
      <w:r w:rsidRPr="00E54EF0">
        <w:rPr>
          <w:rStyle w:val="StyleBoldUnderline"/>
        </w:rPr>
        <w:t>While nuclear weapons exist, there remains a danger that they will be used</w:t>
      </w:r>
      <w:r w:rsidRPr="00E54EF0">
        <w:rPr>
          <w:sz w:val="14"/>
        </w:rPr>
        <w:t xml:space="preserve">. After all, </w:t>
      </w:r>
      <w:r w:rsidRPr="00E54EF0">
        <w:rPr>
          <w:rStyle w:val="StyleBoldUnderline"/>
        </w:rPr>
        <w:t>for centuries international conflicts have led to wars, with nations employing their deadliest weapons.</w:t>
      </w:r>
      <w:r w:rsidRPr="00E54EF0">
        <w:rPr>
          <w:sz w:val="14"/>
        </w:rPr>
        <w:t xml:space="preserve"> The current </w:t>
      </w:r>
      <w:r w:rsidRPr="00E54EF0">
        <w:rPr>
          <w:rStyle w:val="StyleBoldUnderline"/>
        </w:rPr>
        <w:t>deterioration of U.S. relations with China might end up providing us with yet another example of this phenomenon</w:t>
      </w:r>
      <w:r w:rsidRPr="00E54EF0">
        <w:rPr>
          <w:sz w:val="14"/>
        </w:rPr>
        <w:t xml:space="preserve">. The </w:t>
      </w:r>
      <w:r w:rsidRPr="00E54EF0">
        <w:rPr>
          <w:rStyle w:val="StyleBoldUnderline"/>
        </w:rPr>
        <w:t>gathering tension between the United States and China is clear enough. Disturbed by China's growing economic and military strength, the U.S. government recently challenged China's claims in the South China Sea</w:t>
      </w:r>
      <w:r w:rsidRPr="00E54EF0">
        <w:rPr>
          <w:sz w:val="14"/>
        </w:rPr>
        <w:t xml:space="preserve">, increased the U.S. military presence in Australia, and deepened U.S. military ties with other nations in the Pacific region. According to Secretary of State Hillary Clinton, the United States was "asserting our own position as a Pacific power." But </w:t>
      </w:r>
      <w:r w:rsidRPr="00E54EF0">
        <w:rPr>
          <w:rStyle w:val="StyleBoldUnderline"/>
        </w:rPr>
        <w:t>need this lead to nuclear war? Not necessarily. And yet, there are signs that it could. After all, both the United States and China possess large numbers of nuclear weapons</w:t>
      </w:r>
      <w:r w:rsidRPr="00E54EF0">
        <w:rPr>
          <w:sz w:val="14"/>
        </w:rPr>
        <w:t xml:space="preserve">. The U.S. government threatened to attack China with nuclear weapons during the Korean War and, later, during their conflict over the future of China's offshore islands, Quemoy and Matsu. In the midst of the latter confrontation, President Dwight Eisenhower declared publicly, and chillingly, that U.S. nuclear weapons would "be used just exactly as you would use a bullet or anything else." Of course, </w:t>
      </w:r>
      <w:r w:rsidRPr="00E54EF0">
        <w:rPr>
          <w:rStyle w:val="StyleBoldUnderline"/>
        </w:rPr>
        <w:t xml:space="preserve">China didn't have nuclear weapons then. Now that it does, perhaps the behavior of national leaders will be more temperate. But the loose nuclear threats of U.S. and Soviet government officials during the Cold War, </w:t>
      </w:r>
      <w:r w:rsidRPr="00E54EF0">
        <w:rPr>
          <w:rStyle w:val="StyleBoldUnderline"/>
        </w:rPr>
        <w:lastRenderedPageBreak/>
        <w:t>when both nations had vast nuclear arsenals, should convince us that, even as the military ante is raised, nuclear saber-rattling persists. Some pundits argue that nuclear weapons prevent wars between nuclear-armed nations</w:t>
      </w:r>
      <w:r w:rsidRPr="00E54EF0">
        <w:rPr>
          <w:sz w:val="14"/>
        </w:rPr>
        <w:t xml:space="preserve">; and, admittedly, there haven't been very many -- at least not yet. </w:t>
      </w:r>
      <w:r w:rsidRPr="00E54EF0">
        <w:rPr>
          <w:rStyle w:val="StyleBoldUnderline"/>
        </w:rPr>
        <w:t xml:space="preserve">But the </w:t>
      </w:r>
      <w:r w:rsidRPr="00E54EF0">
        <w:rPr>
          <w:b/>
          <w:sz w:val="24"/>
          <w:u w:val="single"/>
        </w:rPr>
        <w:t>Kargil</w:t>
      </w:r>
      <w:r w:rsidRPr="00E54EF0">
        <w:rPr>
          <w:sz w:val="24"/>
          <w:u w:val="single"/>
        </w:rPr>
        <w:t xml:space="preserve"> </w:t>
      </w:r>
      <w:r w:rsidRPr="00E54EF0">
        <w:rPr>
          <w:rStyle w:val="StyleBoldUnderline"/>
        </w:rPr>
        <w:t xml:space="preserve">War of 1999, between nuclear-armed India and nuclear-armed Pakistan, should </w:t>
      </w:r>
      <w:r w:rsidRPr="00E54EF0">
        <w:rPr>
          <w:b/>
          <w:sz w:val="24"/>
          <w:u w:val="single"/>
        </w:rPr>
        <w:t xml:space="preserve">convince us that such wars </w:t>
      </w:r>
      <w:r w:rsidRPr="00E54EF0">
        <w:rPr>
          <w:b/>
          <w:i/>
          <w:sz w:val="24"/>
          <w:u w:val="single"/>
        </w:rPr>
        <w:t>can</w:t>
      </w:r>
      <w:r w:rsidRPr="00E54EF0">
        <w:rPr>
          <w:b/>
          <w:sz w:val="24"/>
          <w:u w:val="single"/>
        </w:rPr>
        <w:t xml:space="preserve"> occur</w:t>
      </w:r>
      <w:r w:rsidRPr="00E54EF0">
        <w:rPr>
          <w:b/>
          <w:sz w:val="14"/>
        </w:rPr>
        <w:t>.</w:t>
      </w:r>
      <w:r w:rsidRPr="00E54EF0">
        <w:rPr>
          <w:sz w:val="14"/>
        </w:rPr>
        <w:t xml:space="preserve"> Indeed, in that case, the conflict almost slipped into a nuclear war. Pakistan's foreign secretary threatened that, if the war escalated, his country felt free to use "any weapon" in its arsenal. </w:t>
      </w:r>
      <w:r w:rsidRPr="00E54EF0">
        <w:rPr>
          <w:rStyle w:val="StyleBoldUnderline"/>
        </w:rPr>
        <w:t>During the conflict, Pakistan did move nuclear weapons toward its border, while India, it is claimed, readied its own nuclear missiles for an attack on Pakistan</w:t>
      </w:r>
      <w:r w:rsidRPr="00E54EF0">
        <w:rPr>
          <w:sz w:val="14"/>
        </w:rPr>
        <w:t xml:space="preserve">. At the least, though, don't nuclear weapons deter a nuclear attack? Do they? Obviously, </w:t>
      </w:r>
      <w:r w:rsidRPr="00E54EF0">
        <w:rPr>
          <w:rStyle w:val="StyleBoldUnderline"/>
        </w:rPr>
        <w:t>NATO leaders didn't feel deterred, for, throughout the Cold War, NATO's strategy was to respond to a Soviet conventional military attack on Western Europe by launching a Western nuclear attack on the nuclear-armed Soviet Union</w:t>
      </w:r>
      <w:r w:rsidRPr="00E54EF0">
        <w:rPr>
          <w:sz w:val="14"/>
        </w:rPr>
        <w:t xml:space="preserve">. Furthermore, if U.S. government officials really believed that nuclear deterrence worked, they would not have resorted to championing "Star Wars" and its modern variant, national missile defense. Why are these vastly expensive -- and probably unworkable -- military defense systems needed if other nuclear powers are deterred from attacking by U.S. nuclear might? Of course, the bottom line for those Americans convinced that nuclear weapons safeguard them from a Chinese nuclear attack might be that the U.S. nuclear arsenal is far greater than its Chinese counterpart. Today, </w:t>
      </w:r>
      <w:r w:rsidRPr="00E54EF0">
        <w:rPr>
          <w:rStyle w:val="StyleBoldUnderline"/>
        </w:rPr>
        <w:t xml:space="preserve">it is estimated that the U.S. government possesses over 5,000 nuclear warheads, while the Chinese government has a total inventory of roughly </w:t>
      </w:r>
      <w:proofErr w:type="gramStart"/>
      <w:r w:rsidRPr="00E54EF0">
        <w:rPr>
          <w:rStyle w:val="StyleBoldUnderline"/>
        </w:rPr>
        <w:t>300 .</w:t>
      </w:r>
      <w:proofErr w:type="gramEnd"/>
      <w:r w:rsidRPr="00E54EF0">
        <w:rPr>
          <w:sz w:val="14"/>
        </w:rPr>
        <w:t xml:space="preserve"> Moreover, only about 40 of these Chinese nuclear weapons can reach the United States. </w:t>
      </w:r>
      <w:r w:rsidRPr="00E54EF0">
        <w:rPr>
          <w:rStyle w:val="StyleBoldUnderline"/>
        </w:rPr>
        <w:t xml:space="preserve">Surely the United States would "win" any nuclear war with China. But what would that "victory" entail? An attack with these Chinese nuclear weapons would immediately slaughter </w:t>
      </w:r>
      <w:r w:rsidRPr="00E54EF0">
        <w:rPr>
          <w:b/>
          <w:sz w:val="24"/>
          <w:u w:val="single"/>
        </w:rPr>
        <w:t>at least 10 million Americans</w:t>
      </w:r>
      <w:r w:rsidRPr="00E54EF0">
        <w:rPr>
          <w:sz w:val="24"/>
          <w:u w:val="single"/>
        </w:rPr>
        <w:t xml:space="preserve"> </w:t>
      </w:r>
      <w:r w:rsidRPr="00E54EF0">
        <w:rPr>
          <w:rStyle w:val="StyleBoldUnderline"/>
        </w:rPr>
        <w:t xml:space="preserve">in a great storm of blast and fire, while leaving many more dying horribly of sickness and radiation poisoning. The Chinese death toll in a nuclear war would be far higher. </w:t>
      </w:r>
      <w:r w:rsidRPr="00E54EF0">
        <w:rPr>
          <w:b/>
          <w:sz w:val="24"/>
          <w:u w:val="single"/>
        </w:rPr>
        <w:t>Both nations</w:t>
      </w:r>
      <w:r w:rsidRPr="00E54EF0">
        <w:rPr>
          <w:sz w:val="24"/>
          <w:u w:val="single"/>
        </w:rPr>
        <w:t xml:space="preserve"> </w:t>
      </w:r>
      <w:r w:rsidRPr="00E54EF0">
        <w:rPr>
          <w:rStyle w:val="StyleBoldUnderline"/>
        </w:rPr>
        <w:t>would be reduced to smoldering, radioactive wastelands</w:t>
      </w:r>
      <w:r w:rsidRPr="00E54EF0">
        <w:rPr>
          <w:sz w:val="14"/>
        </w:rPr>
        <w:t xml:space="preserve">. Also, </w:t>
      </w:r>
      <w:r w:rsidRPr="00E54EF0">
        <w:rPr>
          <w:rStyle w:val="StyleBoldUnderline"/>
        </w:rPr>
        <w:t xml:space="preserve">radioactive debris sent aloft by the nuclear explosions would blot out the sun and bring on a </w:t>
      </w:r>
      <w:r w:rsidRPr="00E54EF0">
        <w:rPr>
          <w:rStyle w:val="StyleBoldUnderline"/>
          <w:sz w:val="24"/>
        </w:rPr>
        <w:t>"nuclear winter</w:t>
      </w:r>
      <w:r w:rsidRPr="00E54EF0">
        <w:rPr>
          <w:rStyle w:val="StyleBoldUnderline"/>
        </w:rPr>
        <w:t>" around the globe -- destroying agriculture, creating worldwide famine, and generating chaos and destruction. Moreover, in another decade the extent of this catastrophe would be far worse. The Chinese government is currently expanding its nuclear arsenal, and by the year 2020 it is expected to more than double its number of nuclear weapons that can hit the United States. The U.S. government, in turn, has plans to spend hundreds of billions of dollars "modernizing" its nuclear weapons and nuclear production facilities over the next decade.</w:t>
      </w:r>
    </w:p>
    <w:p w:rsidR="001A4FA4" w:rsidRPr="00E54EF0" w:rsidRDefault="001A4FA4" w:rsidP="001A4FA4"/>
    <w:p w:rsidR="001A4FA4" w:rsidRPr="00E54EF0" w:rsidRDefault="001A4FA4" w:rsidP="001A4FA4"/>
    <w:p w:rsidR="001A4FA4" w:rsidRPr="00E54EF0" w:rsidRDefault="001A4FA4" w:rsidP="001A4FA4">
      <w:pPr>
        <w:spacing w:after="200" w:line="276" w:lineRule="auto"/>
      </w:pPr>
      <w:r w:rsidRPr="00E54EF0">
        <w:br w:type="page"/>
      </w:r>
    </w:p>
    <w:p w:rsidR="001A4FA4" w:rsidRPr="00E54EF0" w:rsidRDefault="001A4FA4" w:rsidP="001A4FA4">
      <w:pPr>
        <w:pStyle w:val="Heading3"/>
      </w:pPr>
      <w:r w:rsidRPr="00E54EF0">
        <w:lastRenderedPageBreak/>
        <w:t>Russia Relations Good- Warming</w:t>
      </w:r>
    </w:p>
    <w:p w:rsidR="001A4FA4" w:rsidRPr="00E54EF0" w:rsidRDefault="001A4FA4" w:rsidP="001A4FA4">
      <w:pPr>
        <w:pStyle w:val="tags"/>
      </w:pPr>
      <w:r w:rsidRPr="00E54EF0">
        <w:t>Cooperation key to check environmental destruction and warming</w:t>
      </w:r>
    </w:p>
    <w:p w:rsidR="001A4FA4" w:rsidRPr="00E54EF0" w:rsidRDefault="001A4FA4" w:rsidP="001A4FA4">
      <w:pPr>
        <w:pStyle w:val="tiny"/>
        <w:rPr>
          <w:rFonts w:cs="Arial"/>
          <w:szCs w:val="17"/>
        </w:rPr>
      </w:pPr>
      <w:r w:rsidRPr="00E54EF0">
        <w:rPr>
          <w:rStyle w:val="StyleStyleBold12pt"/>
        </w:rPr>
        <w:t>Rojansky and Collins, ’10 –</w:t>
      </w:r>
      <w:r w:rsidRPr="00E54EF0">
        <w:t xml:space="preserve"> </w:t>
      </w:r>
      <w:r w:rsidRPr="00E54EF0">
        <w:rPr>
          <w:b/>
        </w:rPr>
        <w:t xml:space="preserve">an ex-US ambassador to the Russian Federation </w:t>
      </w:r>
      <w:r w:rsidRPr="00E54EF0">
        <w:t xml:space="preserve">[James F. Collins – Director, Russia and Eurasia Program at the Carnegie Endowment and an ex-US ambassador to the Russian Federation, Matthew Rojansky – the deputy director of the Russia and Eurasia Program at the Carnegie Endowment, </w:t>
      </w:r>
      <w:r w:rsidRPr="00E54EF0">
        <w:rPr>
          <w:rFonts w:cs="Arial"/>
          <w:bCs/>
          <w:szCs w:val="17"/>
          <w:bdr w:val="none" w:sz="0" w:space="0" w:color="auto" w:frame="1"/>
        </w:rPr>
        <w:t xml:space="preserve">August 18, 2010, </w:t>
      </w:r>
      <w:r w:rsidRPr="00E54EF0">
        <w:t>“</w:t>
      </w:r>
      <w:r w:rsidRPr="00E54EF0">
        <w:rPr>
          <w:rFonts w:cs="Arial"/>
          <w:color w:val="000000"/>
          <w:spacing w:val="-10"/>
          <w:szCs w:val="53"/>
          <w:bdr w:val="none" w:sz="0" w:space="0" w:color="auto" w:frame="1"/>
        </w:rPr>
        <w:t>Why Russia Matters</w:t>
      </w:r>
      <w:r w:rsidRPr="00E54EF0">
        <w:t xml:space="preserve">”, </w:t>
      </w:r>
      <w:r w:rsidRPr="00E54EF0">
        <w:rPr>
          <w:color w:val="000000"/>
        </w:rPr>
        <w:t>http://www.foreignpolicy.com/articles/2010/08/18/why_Russia_matters</w:t>
      </w:r>
      <w:r w:rsidRPr="00E54EF0">
        <w:t>, SM]</w:t>
      </w:r>
    </w:p>
    <w:p w:rsidR="001A4FA4" w:rsidRPr="00E54EF0" w:rsidRDefault="001A4FA4" w:rsidP="001A4FA4">
      <w:pPr>
        <w:pStyle w:val="tiny"/>
      </w:pPr>
      <w:r w:rsidRPr="00E54EF0">
        <w:t>4. </w:t>
      </w:r>
      <w:r w:rsidRPr="00E54EF0">
        <w:rPr>
          <w:rStyle w:val="underlinedChar"/>
        </w:rPr>
        <w:t>Russia's environment matters</w:t>
      </w:r>
      <w:r w:rsidRPr="00E54EF0">
        <w:t xml:space="preserve">. As the catastrophic fires across Western Russia have dramatically illustrated, </w:t>
      </w:r>
      <w:r w:rsidRPr="00E54EF0">
        <w:rPr>
          <w:rStyle w:val="underlinedChar"/>
        </w:rPr>
        <w:t>Russia is both a victim of global climate change and a steward of natural resources</w:t>
      </w:r>
      <w:r w:rsidRPr="00E54EF0">
        <w:t xml:space="preserve"> -- </w:t>
      </w:r>
      <w:r w:rsidRPr="00E54EF0">
        <w:rPr>
          <w:rStyle w:val="underlinedChar"/>
        </w:rPr>
        <w:t>including many of the forests now badly burned -- needed to reverse the global warming trend</w:t>
      </w:r>
      <w:r w:rsidRPr="00E54EF0">
        <w:t xml:space="preserve">. </w:t>
      </w:r>
      <w:r w:rsidRPr="00E54EF0">
        <w:rPr>
          <w:rStyle w:val="underlinedChar"/>
        </w:rPr>
        <w:t>With more than one-tenth of the world's total landmass, vast freshwater and ocean resources, plus deposits of nearly every element on the periodic table</w:t>
      </w:r>
      <w:r w:rsidRPr="00E54EF0">
        <w:t xml:space="preserve">, </w:t>
      </w:r>
      <w:r w:rsidRPr="00E54EF0">
        <w:rPr>
          <w:rStyle w:val="underlinedChar"/>
        </w:rPr>
        <w:t xml:space="preserve">Russia is </w:t>
      </w:r>
      <w:r w:rsidRPr="00E54EF0">
        <w:rPr>
          <w:rStyle w:val="StyleStyleBold12pt"/>
        </w:rPr>
        <w:t>an indispensable partner in the responsible stewardship of the global environment</w:t>
      </w:r>
      <w:r w:rsidRPr="00E54EF0">
        <w:rPr>
          <w:rStyle w:val="underlinedChar"/>
        </w:rPr>
        <w:t>.</w:t>
      </w:r>
      <w:r w:rsidRPr="00E54EF0">
        <w:t xml:space="preserve"> On climate change, there is work to be done, but progress is evident. </w:t>
      </w:r>
      <w:r w:rsidRPr="00E54EF0">
        <w:rPr>
          <w:rStyle w:val="underlinedChar"/>
        </w:rPr>
        <w:t>Russia</w:t>
      </w:r>
      <w:r w:rsidRPr="00E54EF0">
        <w:t xml:space="preserve"> today </w:t>
      </w:r>
      <w:r w:rsidRPr="00E54EF0">
        <w:rPr>
          <w:rStyle w:val="underlinedChar"/>
        </w:rPr>
        <w:t>is the world's fourth-largest carbon emitter, but as a signatory to the Copenhagen Accord, it has pledged to reduce emissions to 20 to 25 percen</w:t>
      </w:r>
      <w:r w:rsidRPr="00E54EF0">
        <w:t xml:space="preserve">t below 1990 levels. Another black spot is Russia's use of "flaring" -- a technique that burns natural gas into the open atmosphere during oil extraction, but </w:t>
      </w:r>
      <w:r w:rsidRPr="00E54EF0">
        <w:rPr>
          <w:rStyle w:val="underlinedChar"/>
        </w:rPr>
        <w:t>Medvedev agreed to capture 95 percent of the gas currently released through flaring.</w:t>
      </w:r>
      <w:r w:rsidRPr="00E54EF0">
        <w:t xml:space="preserve"> Last year h</w:t>
      </w:r>
      <w:r w:rsidRPr="00E54EF0">
        <w:rPr>
          <w:rStyle w:val="underlinedChar"/>
        </w:rPr>
        <w:t>e also signed Russia's first law on energy efficiency, which takes such steps as requiring goods to be marked according to their energy efficiency and banning incandescent light bulbs</w:t>
      </w:r>
      <w:r w:rsidRPr="00E54EF0">
        <w:t xml:space="preserve"> after 2014. True, </w:t>
      </w:r>
      <w:r w:rsidRPr="00E54EF0">
        <w:rPr>
          <w:rStyle w:val="underlinedChar"/>
        </w:rPr>
        <w:t>most of Russia's other commitments are short on deadlines and concrete deliverable</w:t>
      </w:r>
      <w:r w:rsidRPr="00E54EF0">
        <w:t xml:space="preserve">s. But like China's cleanup for the Beijing Olympics, </w:t>
      </w:r>
      <w:r w:rsidRPr="00E54EF0">
        <w:rPr>
          <w:rStyle w:val="StyleStyleBold12pt"/>
        </w:rPr>
        <w:t>Moscow could transform resolve into reality with surprising speed, given the right amount of international engagement</w:t>
      </w:r>
      <w:r w:rsidRPr="00E54EF0">
        <w:t>. And in the meantime, Russia's natural climate-cleaning properties are vast; the Siberian provinces alone contain more clean oxygen-producing forests and reserves of freshwater than continental Europe.</w:t>
      </w:r>
    </w:p>
    <w:p w:rsidR="001A4FA4" w:rsidRPr="00E54EF0" w:rsidRDefault="001A4FA4" w:rsidP="001A4FA4">
      <w:pPr>
        <w:pStyle w:val="Heading4"/>
        <w:rPr>
          <w:lang w:eastAsia="ko-KR"/>
        </w:rPr>
      </w:pPr>
      <w:r w:rsidRPr="00E54EF0">
        <w:t>Warming is anthropogenic and causes extinction</w:t>
      </w:r>
    </w:p>
    <w:p w:rsidR="001A4FA4" w:rsidRPr="00E54EF0" w:rsidRDefault="001A4FA4" w:rsidP="001A4FA4">
      <w:pPr>
        <w:rPr>
          <w:sz w:val="16"/>
        </w:rPr>
      </w:pPr>
      <w:r w:rsidRPr="00E54EF0">
        <w:rPr>
          <w:rStyle w:val="StyleStyleBold12pt"/>
        </w:rPr>
        <w:t>DEIBEL ‘7</w:t>
      </w:r>
      <w:r w:rsidRPr="00E54EF0">
        <w:rPr>
          <w:sz w:val="16"/>
        </w:rPr>
        <w:t xml:space="preserve"> (Terry L. Deibel, professor of IR at National War College, Foreign Affairs Strategy, “Conclusion: American Foreign Affairs Strategy Today Anthropogenic – caused by CO2”)</w:t>
      </w:r>
    </w:p>
    <w:p w:rsidR="001A4FA4" w:rsidRPr="00E54EF0" w:rsidRDefault="001A4FA4" w:rsidP="001A4FA4">
      <w:pPr>
        <w:rPr>
          <w:sz w:val="16"/>
        </w:rPr>
      </w:pPr>
      <w:r w:rsidRPr="00E54EF0">
        <w:rPr>
          <w:sz w:val="16"/>
        </w:rPr>
        <w:t xml:space="preserve">Finally, </w:t>
      </w:r>
      <w:r w:rsidRPr="00E54EF0">
        <w:rPr>
          <w:u w:val="single"/>
        </w:rPr>
        <w:t xml:space="preserve">there is one </w:t>
      </w:r>
      <w:r w:rsidRPr="00E54EF0">
        <w:rPr>
          <w:u w:val="single"/>
          <w:bdr w:val="single" w:sz="4" w:space="0" w:color="auto"/>
        </w:rPr>
        <w:t xml:space="preserve">major existential </w:t>
      </w:r>
      <w:r w:rsidRPr="00E54EF0">
        <w:rPr>
          <w:u w:val="single"/>
        </w:rPr>
        <w:t>threat</w:t>
      </w:r>
      <w:r w:rsidRPr="00E54EF0">
        <w:rPr>
          <w:sz w:val="16"/>
        </w:rPr>
        <w:t xml:space="preserve"> to American security (as well as prosperity) of a nonviolent nature, which, though far in the future, demands urgent action. </w:t>
      </w:r>
      <w:r w:rsidRPr="00E54EF0">
        <w:rPr>
          <w:u w:val="single"/>
        </w:rPr>
        <w:t xml:space="preserve">It is the threat of global warming to the stability of the climate upon which all earthly life depends. Scientists worldwide have been observing the gathering of this threat for three decades now, </w:t>
      </w:r>
      <w:r w:rsidRPr="00E54EF0">
        <w:rPr>
          <w:b/>
          <w:u w:val="single"/>
        </w:rPr>
        <w:t xml:space="preserve">and what was </w:t>
      </w:r>
      <w:r w:rsidRPr="00E54EF0">
        <w:rPr>
          <w:b/>
          <w:u w:val="single"/>
          <w:bdr w:val="single" w:sz="4" w:space="0" w:color="auto"/>
        </w:rPr>
        <w:t>once a mere possibility</w:t>
      </w:r>
      <w:r w:rsidRPr="00E54EF0">
        <w:rPr>
          <w:b/>
          <w:u w:val="single"/>
        </w:rPr>
        <w:t xml:space="preserve"> has passed </w:t>
      </w:r>
      <w:r w:rsidRPr="00E54EF0">
        <w:rPr>
          <w:u w:val="single"/>
        </w:rPr>
        <w:t>through probability</w:t>
      </w:r>
      <w:r w:rsidRPr="00E54EF0">
        <w:rPr>
          <w:b/>
          <w:u w:val="single"/>
        </w:rPr>
        <w:t xml:space="preserve"> to </w:t>
      </w:r>
      <w:r w:rsidRPr="00E54EF0">
        <w:rPr>
          <w:b/>
          <w:u w:val="single"/>
          <w:bdr w:val="single" w:sz="4" w:space="0" w:color="auto"/>
        </w:rPr>
        <w:t>near certainty</w:t>
      </w:r>
      <w:r w:rsidRPr="00E54EF0">
        <w:rPr>
          <w:b/>
          <w:u w:val="single"/>
        </w:rPr>
        <w:t>.</w:t>
      </w:r>
      <w:r w:rsidRPr="00E54EF0">
        <w:rPr>
          <w:u w:val="single"/>
        </w:rPr>
        <w:t xml:space="preserve">  Indeed </w:t>
      </w:r>
      <w:r w:rsidRPr="00E54EF0">
        <w:rPr>
          <w:b/>
          <w:u w:val="single"/>
        </w:rPr>
        <w:t>not one of more than 900 articles</w:t>
      </w:r>
      <w:r w:rsidRPr="00E54EF0">
        <w:rPr>
          <w:u w:val="single"/>
        </w:rPr>
        <w:t xml:space="preserve"> </w:t>
      </w:r>
      <w:r w:rsidRPr="00E54EF0">
        <w:rPr>
          <w:b/>
          <w:u w:val="single"/>
        </w:rPr>
        <w:t>on climate change published in refereed scientific journals</w:t>
      </w:r>
      <w:r w:rsidRPr="00E54EF0">
        <w:rPr>
          <w:u w:val="single"/>
        </w:rPr>
        <w:t xml:space="preserve"> from 1993 to 2003 doubted that anthropogenic warming is occurring</w:t>
      </w:r>
      <w:r w:rsidRPr="00E54EF0">
        <w:rPr>
          <w:sz w:val="16"/>
        </w:rPr>
        <w:t>. “In legitimate scientific circles,” writes Elizabeth Kolbert, “</w:t>
      </w:r>
      <w:r w:rsidRPr="00E54EF0">
        <w:rPr>
          <w:u w:val="single"/>
        </w:rPr>
        <w:t xml:space="preserve">it is virtually </w:t>
      </w:r>
      <w:r w:rsidRPr="00E54EF0">
        <w:rPr>
          <w:b/>
          <w:u w:val="single"/>
        </w:rPr>
        <w:t>impossible to find evidence of disagreement</w:t>
      </w:r>
      <w:r w:rsidRPr="00E54EF0">
        <w:rPr>
          <w:u w:val="single"/>
        </w:rPr>
        <w:t xml:space="preserve"> over the fundamentals of global warming.” Evidence from a vast international scientific monitoring effort accumulates almost weekly, as this sample of newspaper reports shows: an international panel predicts “brutal droughts, floods and violent storms across the planet over </w:t>
      </w:r>
      <w:r w:rsidRPr="00E54EF0">
        <w:rPr>
          <w:sz w:val="12"/>
        </w:rPr>
        <w:t>the next century”; climate change could “literally alter ocean currents, wipe away huge portions of Alpine Snowcaps and aid the spread of cholera and malaria”; “glaciers in the Antarctic and in Greenland are melting much faster than expected, and…worldwide, plants are blooming several days earlier than a decade ago”; “rising sea temperatures have been accompanied by a significant global increase in the most destructive hurricanes”; “NASA scientists have concluded from direct temperature measurements that 2005 was the hottest year on record, with 1998 a close second”; “Earth’s warming climate is estimated to contribute to more than 150,000 deaths and 5 million illnesses each year” as disease spreads; “widespread bleaching from Texas to Trinidad…killed broad swaths of corals” due to a 2-degree rise in sea temperatures.  “The world is slowly disintegrating,” concluded Inuit hunter Noah Metuq, who lives 30 miles from the Arctic Circle. “They call it climate change…but we just call it breaking up.” From the founding of the first cities some 6,000 years ago until the beginning of the industrial revolution, carbon dioxide levels in the atmosphere remained relatively constant at about 280 parts per million (ppm). At present they are accelerating toward 400 ppm, and by 2050 they will reach 500 ppm, about double pre-industrial levels. Unfortunately, atmospheric CO2 lasts about a century, so there is no way immediately to reduce levels, only to slow their increase, we are thus in for significant global warming; the only debate is how much and how serous the effects will be. As the newspaper stories quoted above show, we are already experiencing the effects of 1-2 degree warming in more violent storms, spread of disease, mass die offs of plants</w:t>
      </w:r>
      <w:r w:rsidRPr="00E54EF0">
        <w:rPr>
          <w:u w:val="single"/>
        </w:rPr>
        <w:t xml:space="preserve"> and animals, species extinction, and threatened inundation of low-lying</w:t>
      </w:r>
      <w:r w:rsidRPr="00E54EF0">
        <w:rPr>
          <w:sz w:val="16"/>
        </w:rPr>
        <w:t xml:space="preserve"> countries like the Pacific nation of Kiribati and the Netherlands at a warming of 5 degrees or less the Greenland and West Antarctic ice sheets could disintegrate, </w:t>
      </w:r>
      <w:r w:rsidRPr="00E54EF0">
        <w:rPr>
          <w:u w:val="single"/>
        </w:rPr>
        <w:t>leading to a sea level of rise of 20 feet that would cover North Carolina’s outer banks, swamp the southern third of Florida,</w:t>
      </w:r>
      <w:r w:rsidRPr="00E54EF0">
        <w:rPr>
          <w:sz w:val="16"/>
        </w:rPr>
        <w:t xml:space="preserve"> and inundate Manhattan up to the middle of Greenwich Village. </w:t>
      </w:r>
      <w:r w:rsidRPr="00E54EF0">
        <w:rPr>
          <w:u w:val="single"/>
        </w:rPr>
        <w:t xml:space="preserve">Another catastrophic effect would be the collapse of the Atlantic thermohaline circulation </w:t>
      </w:r>
      <w:r w:rsidRPr="00E54EF0">
        <w:rPr>
          <w:sz w:val="16"/>
        </w:rPr>
        <w:t xml:space="preserve">that keeps the winter weather in Europe far warmer than its latitude would otherwise allow. Economist William Cline once estimated the damage to the United States alone from moderate levels of warming at 1-6 percent of GDP annually; severe warming could cost 13-26 percent of GDP. But </w:t>
      </w:r>
      <w:r w:rsidRPr="00E54EF0">
        <w:rPr>
          <w:u w:val="single"/>
        </w:rPr>
        <w:t>the most frightening scenario is runaway greenhouse warming, based on positive feedback from the buildup of water vapor in the atmosphere that is both caused by and causes hotter surface temperatures</w:t>
      </w:r>
      <w:r w:rsidRPr="00E54EF0">
        <w:rPr>
          <w:sz w:val="16"/>
        </w:rPr>
        <w:t>. Past ice age transitions, associated with only 5-10 degree changes in average global temperatures, took place in just decades, even though no one was then pouring ever-increasing amounts of carbon into the atmosphere. Faced with this specter, the best one can conclude is that “humankind’s continuing enhancement of the natural greenhouse effect is akin to playing Russian roulette with the earth’s climate and humanity’s life support system. At worst, says physics professor Marty Hoffert of New York University, “</w:t>
      </w:r>
      <w:r w:rsidRPr="00E54EF0">
        <w:rPr>
          <w:u w:val="single"/>
        </w:rPr>
        <w:t xml:space="preserve">we’re just going to burn everything up; </w:t>
      </w:r>
      <w:r w:rsidRPr="00E54EF0">
        <w:rPr>
          <w:sz w:val="16"/>
        </w:rPr>
        <w:t xml:space="preserve">we’re going to het the atmosphere to the temperature it was in the Cretaceous when there were crocodiles at the poles, and then </w:t>
      </w:r>
      <w:r w:rsidRPr="00E54EF0">
        <w:rPr>
          <w:u w:val="single"/>
        </w:rPr>
        <w:t>everything will collapse.”</w:t>
      </w:r>
      <w:r w:rsidRPr="00E54EF0">
        <w:rPr>
          <w:sz w:val="16"/>
        </w:rPr>
        <w:t xml:space="preserve"> During the Cold War, astronomer Carl Sagan popularized a theory of nuclear winter to describe how a thermonuclear war between the Untied States and the Soviet Union would not only destroy both countries but possible end life on this planet. </w:t>
      </w:r>
      <w:r w:rsidRPr="00E54EF0">
        <w:rPr>
          <w:b/>
          <w:u w:val="single"/>
        </w:rPr>
        <w:t>Global warming is the post-Cold War era’s equivalent of nuclear winter at least as serious and considerably better supported scientifically</w:t>
      </w:r>
      <w:r w:rsidRPr="00E54EF0">
        <w:rPr>
          <w:sz w:val="12"/>
        </w:rPr>
        <w:t>. Over the long</w:t>
      </w:r>
      <w:r w:rsidRPr="00E54EF0">
        <w:rPr>
          <w:u w:val="single"/>
        </w:rPr>
        <w:t xml:space="preserve"> run it puts dangers form </w:t>
      </w:r>
      <w:r w:rsidRPr="00E54EF0">
        <w:rPr>
          <w:u w:val="single"/>
        </w:rPr>
        <w:lastRenderedPageBreak/>
        <w:t xml:space="preserve">terrorism and traditional military challenges </w:t>
      </w:r>
      <w:r w:rsidRPr="00E54EF0">
        <w:rPr>
          <w:u w:val="single"/>
          <w:bdr w:val="single" w:sz="4" w:space="0" w:color="auto"/>
        </w:rPr>
        <w:t xml:space="preserve">to </w:t>
      </w:r>
      <w:r w:rsidRPr="00E54EF0">
        <w:rPr>
          <w:b/>
          <w:u w:val="single"/>
          <w:bdr w:val="single" w:sz="4" w:space="0" w:color="auto"/>
        </w:rPr>
        <w:t>shame</w:t>
      </w:r>
      <w:r w:rsidRPr="00E54EF0">
        <w:rPr>
          <w:sz w:val="16"/>
        </w:rPr>
        <w:t xml:space="preserve">. </w:t>
      </w:r>
      <w:r w:rsidRPr="00E54EF0">
        <w:rPr>
          <w:u w:val="single"/>
        </w:rPr>
        <w:t xml:space="preserve">It is a threat not only to the security and prosperity to the United States, but potentially to the continued </w:t>
      </w:r>
      <w:r w:rsidRPr="00E54EF0">
        <w:rPr>
          <w:u w:val="single"/>
          <w:bdr w:val="single" w:sz="4" w:space="0" w:color="auto"/>
        </w:rPr>
        <w:t>existence of life</w:t>
      </w:r>
      <w:r w:rsidRPr="00E54EF0">
        <w:rPr>
          <w:u w:val="single"/>
        </w:rPr>
        <w:t xml:space="preserve"> on this planet</w:t>
      </w:r>
      <w:r w:rsidRPr="00E54EF0">
        <w:rPr>
          <w:sz w:val="16"/>
        </w:rPr>
        <w:t xml:space="preserve">.  </w:t>
      </w:r>
    </w:p>
    <w:p w:rsidR="001A4FA4" w:rsidRPr="00E54EF0" w:rsidRDefault="001A4FA4" w:rsidP="001A4FA4"/>
    <w:p w:rsidR="008B25AB" w:rsidRPr="00E54EF0" w:rsidRDefault="008B25AB" w:rsidP="008B25AB"/>
    <w:p w:rsidR="00083A65" w:rsidRPr="00E54EF0" w:rsidRDefault="00083A65" w:rsidP="00083A65">
      <w:pPr>
        <w:pStyle w:val="Heading3"/>
      </w:pPr>
    </w:p>
    <w:p w:rsidR="00083A65" w:rsidRPr="00E54EF0" w:rsidRDefault="00083A65" w:rsidP="00083A65">
      <w:pPr>
        <w:pStyle w:val="Heading3"/>
      </w:pPr>
      <w:r w:rsidRPr="00E54EF0">
        <w:lastRenderedPageBreak/>
        <w:t>Turns the Case- China</w:t>
      </w:r>
    </w:p>
    <w:p w:rsidR="00083A65" w:rsidRPr="00E54EF0" w:rsidRDefault="00083A65" w:rsidP="00083A65">
      <w:pPr>
        <w:pStyle w:val="Heading4"/>
      </w:pPr>
      <w:r w:rsidRPr="00E54EF0">
        <w:t>Russian relations solve Chinese belligerence</w:t>
      </w:r>
    </w:p>
    <w:p w:rsidR="00083A65" w:rsidRPr="00E54EF0" w:rsidRDefault="00083A65" w:rsidP="00083A65">
      <w:pPr>
        <w:rPr>
          <w:sz w:val="16"/>
        </w:rPr>
      </w:pPr>
      <w:r w:rsidRPr="00E54EF0">
        <w:rPr>
          <w:rStyle w:val="StyleStyleBold12pt"/>
        </w:rPr>
        <w:t>Graham 2009</w:t>
      </w:r>
      <w:r w:rsidRPr="00E54EF0">
        <w:rPr>
          <w:b/>
        </w:rPr>
        <w:t>,</w:t>
      </w:r>
      <w:r w:rsidRPr="00E54EF0">
        <w:t xml:space="preserve"> </w:t>
      </w:r>
      <w:r w:rsidRPr="00E54EF0">
        <w:rPr>
          <w:sz w:val="16"/>
        </w:rPr>
        <w:t xml:space="preserve">Thomas, senior director at Kissinger Associates, Inc. He served as special assistant to the president and senior director for Russia on the National Security Council staff </w:t>
      </w:r>
      <w:proofErr w:type="gramStart"/>
      <w:r w:rsidRPr="00E54EF0">
        <w:rPr>
          <w:sz w:val="16"/>
        </w:rPr>
        <w:t>“ Resurgent</w:t>
      </w:r>
      <w:proofErr w:type="gramEnd"/>
      <w:r w:rsidRPr="00E54EF0">
        <w:rPr>
          <w:sz w:val="16"/>
        </w:rPr>
        <w:t xml:space="preserve"> Russia and U.S. Purprposes” The Century Foundation, foreign policy and economic think tank, </w:t>
      </w:r>
      <w:hyperlink r:id="rId24" w:history="1">
        <w:r w:rsidRPr="00E54EF0">
          <w:rPr>
            <w:rStyle w:val="Hyperlink"/>
            <w:sz w:val="16"/>
          </w:rPr>
          <w:t>http://tcf.org/events/pdfs/ev257/Graham.pdf</w:t>
        </w:r>
      </w:hyperlink>
      <w:r w:rsidRPr="00E54EF0">
        <w:rPr>
          <w:sz w:val="16"/>
        </w:rPr>
        <w:t xml:space="preserve"> NEH )</w:t>
      </w:r>
    </w:p>
    <w:p w:rsidR="00083A65" w:rsidRPr="00E54EF0" w:rsidRDefault="00083A65" w:rsidP="00083A65">
      <w:pPr>
        <w:rPr>
          <w:rStyle w:val="StyleBoldUnderline"/>
        </w:rPr>
      </w:pPr>
      <w:r w:rsidRPr="00E54EF0">
        <w:rPr>
          <w:sz w:val="16"/>
        </w:rPr>
        <w:t xml:space="preserve"> The rise of </w:t>
      </w:r>
      <w:r w:rsidRPr="00E54EF0">
        <w:rPr>
          <w:rStyle w:val="StyleBoldUnderline"/>
        </w:rPr>
        <w:t xml:space="preserve">China </w:t>
      </w:r>
      <w:r w:rsidRPr="00E54EF0">
        <w:rPr>
          <w:sz w:val="16"/>
        </w:rPr>
        <w:t xml:space="preserve">already </w:t>
      </w:r>
      <w:r w:rsidRPr="00E54EF0">
        <w:rPr>
          <w:rStyle w:val="StyleBoldUnderline"/>
        </w:rPr>
        <w:t>is having a major impact on the global economy, including</w:t>
      </w:r>
      <w:r w:rsidRPr="00E54EF0">
        <w:rPr>
          <w:sz w:val="16"/>
        </w:rPr>
        <w:t xml:space="preserve"> increasing the </w:t>
      </w:r>
      <w:r w:rsidRPr="00E54EF0">
        <w:rPr>
          <w:rStyle w:val="StyleBoldUnderline"/>
        </w:rPr>
        <w:t xml:space="preserve">scarcity of critical commodities, such as oil, gas, and metals. </w:t>
      </w:r>
      <w:r w:rsidRPr="00CE7533">
        <w:rPr>
          <w:rStyle w:val="StyleBoldUnderline"/>
        </w:rPr>
        <w:t>China’s geopolitical weight will only grow as its economy expands,</w:t>
      </w:r>
      <w:r w:rsidRPr="00E54EF0">
        <w:rPr>
          <w:b/>
          <w:sz w:val="16"/>
        </w:rPr>
        <w:t xml:space="preserve"> </w:t>
      </w:r>
      <w:r w:rsidRPr="00E54EF0">
        <w:rPr>
          <w:sz w:val="16"/>
        </w:rPr>
        <w:t xml:space="preserve">reshaping in particular the balance of power in Northeast and Central Asia. </w:t>
      </w:r>
      <w:r w:rsidRPr="00CE7533">
        <w:rPr>
          <w:rStyle w:val="StyleBoldUnderline"/>
        </w:rPr>
        <w:t xml:space="preserve">The U.S. interest is in integrating China as a responsible stakeholder into global economic </w:t>
      </w:r>
      <w:r w:rsidRPr="00E54EF0">
        <w:rPr>
          <w:rStyle w:val="StyleBoldUnderline"/>
        </w:rPr>
        <w:t xml:space="preserve">and security </w:t>
      </w:r>
      <w:r w:rsidRPr="00CE7533">
        <w:rPr>
          <w:rStyle w:val="StyleBoldUnderline"/>
        </w:rPr>
        <w:t>structures</w:t>
      </w:r>
      <w:r w:rsidRPr="00E54EF0">
        <w:rPr>
          <w:b/>
          <w:sz w:val="16"/>
        </w:rPr>
        <w:t xml:space="preserve">.  </w:t>
      </w:r>
      <w:r w:rsidRPr="00CE7533">
        <w:rPr>
          <w:rStyle w:val="StyleBoldUnderline"/>
        </w:rPr>
        <w:t>Russia’s massive territorial presence in Northeast Asia and its continu• ing political, economic, and security presence in Central Asia make it a major player in the construction of new security structures</w:t>
      </w:r>
      <w:r w:rsidRPr="00E54EF0">
        <w:rPr>
          <w:rStyle w:val="StyleBoldUnderline"/>
        </w:rPr>
        <w:t xml:space="preserve"> </w:t>
      </w:r>
      <w:r w:rsidRPr="00E54EF0">
        <w:rPr>
          <w:sz w:val="16"/>
        </w:rPr>
        <w:t xml:space="preserve">in both those regions, along </w:t>
      </w:r>
      <w:r w:rsidRPr="00CE7533">
        <w:rPr>
          <w:rStyle w:val="StyleBoldUnderline"/>
        </w:rPr>
        <w:t>with China, the U</w:t>
      </w:r>
      <w:r w:rsidRPr="00E54EF0">
        <w:rPr>
          <w:rStyle w:val="StyleBoldUnderline"/>
        </w:rPr>
        <w:t xml:space="preserve">nited </w:t>
      </w:r>
      <w:r w:rsidRPr="00CE7533">
        <w:rPr>
          <w:rStyle w:val="StyleBoldUnderline"/>
        </w:rPr>
        <w:t>S</w:t>
      </w:r>
      <w:r w:rsidRPr="00E54EF0">
        <w:rPr>
          <w:rStyle w:val="StyleBoldUnderline"/>
        </w:rPr>
        <w:t>tates, and other powers. Its treasure trove of natural resources in Siberia and its Far Eastern region could play a central role in fueling Chinese economic growth. A continued strong Russian presence increases the possibilities for building stable security structures</w:t>
      </w:r>
      <w:r w:rsidRPr="00E54EF0">
        <w:rPr>
          <w:sz w:val="16"/>
        </w:rPr>
        <w:t xml:space="preserve">; a weak Russia would make those tasks harder. The United States, of course, could work with others, minus Russia, to build these structures, but </w:t>
      </w:r>
      <w:r w:rsidRPr="00E54EF0">
        <w:rPr>
          <w:rStyle w:val="StyleBoldUnderline"/>
        </w:rPr>
        <w:t xml:space="preserve">cooperation with Russia would ease the task. </w:t>
      </w:r>
    </w:p>
    <w:p w:rsidR="00E22ED3" w:rsidRPr="00E54EF0" w:rsidRDefault="00E22ED3">
      <w:pPr>
        <w:spacing w:after="200" w:line="276" w:lineRule="auto"/>
        <w:rPr>
          <w:rStyle w:val="StyleBoldUnderline"/>
        </w:rPr>
      </w:pPr>
      <w:r w:rsidRPr="00E54EF0">
        <w:rPr>
          <w:rStyle w:val="StyleBoldUnderline"/>
        </w:rPr>
        <w:br w:type="page"/>
      </w:r>
    </w:p>
    <w:p w:rsidR="00E22ED3" w:rsidRPr="00E54EF0" w:rsidRDefault="00E22ED3" w:rsidP="00E22ED3">
      <w:pPr>
        <w:pStyle w:val="Heading2"/>
      </w:pPr>
      <w:r w:rsidRPr="00E54EF0">
        <w:lastRenderedPageBreak/>
        <w:t>ATs</w:t>
      </w:r>
    </w:p>
    <w:p w:rsidR="00083A65" w:rsidRPr="00E54EF0" w:rsidRDefault="00083A65" w:rsidP="008B25AB"/>
    <w:p w:rsidR="00E22ED3" w:rsidRPr="00E54EF0" w:rsidRDefault="00E22ED3" w:rsidP="00E22ED3">
      <w:pPr>
        <w:pStyle w:val="Heading3"/>
      </w:pPr>
      <w:r w:rsidRPr="00E54EF0">
        <w:lastRenderedPageBreak/>
        <w:t>AT: China/US Competition Thumps</w:t>
      </w:r>
    </w:p>
    <w:p w:rsidR="00E22ED3" w:rsidRPr="00E54EF0" w:rsidRDefault="00E22ED3" w:rsidP="00E22ED3"/>
    <w:p w:rsidR="00E22ED3" w:rsidRPr="00E54EF0" w:rsidRDefault="00E22ED3" w:rsidP="00E22ED3">
      <w:pPr>
        <w:pStyle w:val="Heading4"/>
      </w:pPr>
      <w:r w:rsidRPr="00E54EF0">
        <w:t>Not competing</w:t>
      </w:r>
    </w:p>
    <w:p w:rsidR="00E22ED3" w:rsidRPr="00E54EF0" w:rsidRDefault="00E22ED3" w:rsidP="00E22ED3">
      <w:pPr>
        <w:rPr>
          <w:sz w:val="12"/>
        </w:rPr>
      </w:pPr>
      <w:r w:rsidRPr="00E54EF0">
        <w:rPr>
          <w:rStyle w:val="StyleStyleBold12pt"/>
        </w:rPr>
        <w:t xml:space="preserve">Global Times-Agencies 5-31 </w:t>
      </w:r>
      <w:r w:rsidRPr="00E54EF0">
        <w:rPr>
          <w:sz w:val="12"/>
        </w:rPr>
        <w:t>(“China, US not competing over Latin America: expert,” 2013 http://www.globaltimes.cn/content/785721.shtml#.UbXoCJz9XKc)</w:t>
      </w:r>
    </w:p>
    <w:p w:rsidR="00E22ED3" w:rsidRPr="00E54EF0" w:rsidRDefault="00E22ED3" w:rsidP="00E22ED3">
      <w:pPr>
        <w:rPr>
          <w:sz w:val="12"/>
        </w:rPr>
      </w:pPr>
      <w:r w:rsidRPr="00E54EF0">
        <w:rPr>
          <w:rStyle w:val="StyleBoldUnderline"/>
        </w:rPr>
        <w:t>While Xi kicks off his visit</w:t>
      </w:r>
      <w:r w:rsidRPr="00E54EF0">
        <w:rPr>
          <w:sz w:val="12"/>
        </w:rPr>
        <w:t xml:space="preserve">, US Vice President Joe </w:t>
      </w:r>
      <w:r w:rsidRPr="00E54EF0">
        <w:rPr>
          <w:rStyle w:val="StyleBoldUnderline"/>
        </w:rPr>
        <w:t>Biden is concluding his Latin America visit on the same day,</w:t>
      </w:r>
      <w:r w:rsidRPr="00E54EF0">
        <w:rPr>
          <w:sz w:val="12"/>
        </w:rPr>
        <w:t xml:space="preserve"> as he leaves Brazil Friday. S</w:t>
      </w:r>
      <w:r w:rsidRPr="00E54EF0">
        <w:rPr>
          <w:rStyle w:val="StyleBoldUnderline"/>
        </w:rPr>
        <w:t xml:space="preserve">ome media reports described "dueling visits" by Chinese and US leaders, and said that the "competition between the world's two biggest economies for influence in Latin America is on display." </w:t>
      </w:r>
      <w:r w:rsidRPr="00E54EF0">
        <w:rPr>
          <w:rStyle w:val="StyleStyleBold12pt"/>
        </w:rPr>
        <w:t>Both the US and China deny they are competing with each other.</w:t>
      </w:r>
      <w:r w:rsidRPr="00E54EF0">
        <w:rPr>
          <w:sz w:val="12"/>
        </w:rPr>
        <w:t xml:space="preserve"> Chinese foreign ministry spokesperson Hong Lei said last week that </w:t>
      </w:r>
      <w:r w:rsidRPr="00E54EF0">
        <w:rPr>
          <w:rStyle w:val="StyleBoldUnderline"/>
        </w:rPr>
        <w:t xml:space="preserve">the two countries can "carry out cooperation in Latin America by giving play to their respective advantages." </w:t>
      </w:r>
      <w:r w:rsidRPr="00E54EF0">
        <w:rPr>
          <w:sz w:val="12"/>
        </w:rPr>
        <w:t xml:space="preserve">Tao Wenzhao, a fellow of the Institute of American Studies at the Chinese Academy of Social Sciences, told the Global Times that </w:t>
      </w:r>
      <w:r w:rsidRPr="00E54EF0">
        <w:rPr>
          <w:rStyle w:val="StyleBoldUnderline"/>
        </w:rPr>
        <w:t xml:space="preserve">it is a coincidence that the two leaders chose to visit Latin America at a similar time, and that China has no intention to challenge US influence in the area. "It's not like in the 19th century when countries divided their sphere of influence in a certain area. China and the US' involvement in Latin America is </w:t>
      </w:r>
      <w:r w:rsidRPr="00E54EF0">
        <w:rPr>
          <w:rStyle w:val="StyleStyleBold12pt"/>
        </w:rPr>
        <w:t>not a zero-sum game</w:t>
      </w:r>
      <w:r w:rsidRPr="00E54EF0">
        <w:rPr>
          <w:rStyle w:val="StyleBoldUnderline"/>
        </w:rPr>
        <w:t xml:space="preserve">," </w:t>
      </w:r>
      <w:r w:rsidRPr="00E54EF0">
        <w:rPr>
          <w:sz w:val="12"/>
        </w:rPr>
        <w:t>Tao said, explaining that it is a good thing for Latin America.</w:t>
      </w:r>
    </w:p>
    <w:p w:rsidR="00E22ED3" w:rsidRPr="00E54EF0" w:rsidRDefault="00E22ED3" w:rsidP="00E22ED3"/>
    <w:p w:rsidR="00E22ED3" w:rsidRPr="00E54EF0" w:rsidRDefault="00E22ED3" w:rsidP="00E22ED3">
      <w:pPr>
        <w:pStyle w:val="Heading3"/>
      </w:pPr>
      <w:r w:rsidRPr="00E54EF0">
        <w:lastRenderedPageBreak/>
        <w:t>AT: Chavez Death = Increased US Influence</w:t>
      </w:r>
    </w:p>
    <w:p w:rsidR="00E22ED3" w:rsidRPr="00E54EF0" w:rsidRDefault="00E22ED3" w:rsidP="00E22ED3"/>
    <w:p w:rsidR="00E22ED3" w:rsidRPr="00E54EF0" w:rsidRDefault="00E22ED3" w:rsidP="00E22ED3">
      <w:pPr>
        <w:pStyle w:val="Heading4"/>
      </w:pPr>
      <w:r w:rsidRPr="00E54EF0">
        <w:t xml:space="preserve">Maduro will keep Russian ties </w:t>
      </w:r>
    </w:p>
    <w:p w:rsidR="00E22ED3" w:rsidRPr="00E54EF0" w:rsidRDefault="00E22ED3" w:rsidP="00E22ED3">
      <w:pPr>
        <w:rPr>
          <w:sz w:val="12"/>
        </w:rPr>
      </w:pPr>
      <w:r w:rsidRPr="00E54EF0">
        <w:rPr>
          <w:rStyle w:val="StyleStyleBold12pt"/>
        </w:rPr>
        <w:t>ITAR-TASS 4-17</w:t>
      </w:r>
      <w:r w:rsidRPr="00E54EF0">
        <w:rPr>
          <w:sz w:val="12"/>
        </w:rPr>
        <w:t xml:space="preserve"> (ITAR-TASS news Agency, “Nothing threatens privileged relations between Russia and Venezuela after Maduro’s </w:t>
      </w:r>
      <w:proofErr w:type="gramStart"/>
      <w:r w:rsidRPr="00E54EF0">
        <w:rPr>
          <w:sz w:val="12"/>
        </w:rPr>
        <w:t>victory ,</w:t>
      </w:r>
      <w:proofErr w:type="gramEnd"/>
      <w:r w:rsidRPr="00E54EF0">
        <w:rPr>
          <w:sz w:val="12"/>
        </w:rPr>
        <w:t>” 2013 http://www.itar-tass.com/en/c142/709820.html)</w:t>
      </w:r>
    </w:p>
    <w:p w:rsidR="00E22ED3" w:rsidRPr="00E54EF0" w:rsidRDefault="00E22ED3" w:rsidP="00E22ED3">
      <w:pPr>
        <w:rPr>
          <w:sz w:val="14"/>
        </w:rPr>
      </w:pPr>
      <w:r w:rsidRPr="00E54EF0">
        <w:rPr>
          <w:rStyle w:val="StyleBoldUnderline"/>
        </w:rPr>
        <w:t>Russia</w:t>
      </w:r>
      <w:r w:rsidRPr="00E54EF0">
        <w:rPr>
          <w:sz w:val="14"/>
        </w:rPr>
        <w:t xml:space="preserve"> </w:t>
      </w:r>
      <w:r w:rsidRPr="00E54EF0">
        <w:rPr>
          <w:rStyle w:val="StyleBoldUnderline"/>
        </w:rPr>
        <w:t>welcomed</w:t>
      </w:r>
      <w:r w:rsidRPr="00E54EF0">
        <w:rPr>
          <w:sz w:val="14"/>
        </w:rPr>
        <w:t xml:space="preserve"> Nicolas </w:t>
      </w:r>
      <w:r w:rsidRPr="00E54EF0">
        <w:rPr>
          <w:rStyle w:val="StyleBoldUnderline"/>
        </w:rPr>
        <w:t xml:space="preserve">Maduro’s victory </w:t>
      </w:r>
      <w:r w:rsidRPr="00E54EF0">
        <w:rPr>
          <w:sz w:val="14"/>
        </w:rPr>
        <w:t xml:space="preserve">at the early presidential elections in Venezuela. </w:t>
      </w:r>
      <w:r w:rsidRPr="00E54EF0">
        <w:rPr>
          <w:rStyle w:val="StyleBoldUnderline"/>
        </w:rPr>
        <w:t>Although, sources in the Russian diplomatic circles stated that the bilateral relations would not have sustained drastic changes, even if oppositionist</w:t>
      </w:r>
      <w:r w:rsidRPr="00E54EF0">
        <w:rPr>
          <w:sz w:val="14"/>
        </w:rPr>
        <w:t xml:space="preserve"> Enrique </w:t>
      </w:r>
      <w:r w:rsidRPr="00E54EF0">
        <w:rPr>
          <w:rStyle w:val="StyleBoldUnderline"/>
        </w:rPr>
        <w:t xml:space="preserve">Capriles had </w:t>
      </w:r>
      <w:proofErr w:type="gramStart"/>
      <w:r w:rsidRPr="00E54EF0">
        <w:rPr>
          <w:rStyle w:val="StyleBoldUnderline"/>
        </w:rPr>
        <w:t>won</w:t>
      </w:r>
      <w:r w:rsidRPr="00E54EF0">
        <w:rPr>
          <w:sz w:val="14"/>
        </w:rPr>
        <w:t>,</w:t>
      </w:r>
      <w:proofErr w:type="gramEnd"/>
      <w:r w:rsidRPr="00E54EF0">
        <w:rPr>
          <w:sz w:val="14"/>
        </w:rPr>
        <w:t xml:space="preserve"> </w:t>
      </w:r>
      <w:r w:rsidRPr="00E54EF0">
        <w:rPr>
          <w:rStyle w:val="StyleBoldUnderline"/>
        </w:rPr>
        <w:t xml:space="preserve">and it will be much more comfortable to work with the successor </w:t>
      </w:r>
      <w:r w:rsidRPr="00E54EF0">
        <w:rPr>
          <w:sz w:val="14"/>
        </w:rPr>
        <w:t xml:space="preserve">of Hugo </w:t>
      </w:r>
      <w:r w:rsidRPr="00E54EF0">
        <w:rPr>
          <w:rStyle w:val="StyleBoldUnderline"/>
        </w:rPr>
        <w:t>Chavez’s policy</w:t>
      </w:r>
      <w:r w:rsidRPr="00E54EF0">
        <w:rPr>
          <w:sz w:val="14"/>
        </w:rPr>
        <w:t xml:space="preserve">, the Kommersant daily reported with confidence. </w:t>
      </w:r>
      <w:r w:rsidRPr="00E54EF0">
        <w:rPr>
          <w:rStyle w:val="StyleBoldUnderline"/>
        </w:rPr>
        <w:t>It looks like Moscow is confident of</w:t>
      </w:r>
      <w:r w:rsidRPr="00E54EF0">
        <w:rPr>
          <w:sz w:val="14"/>
        </w:rPr>
        <w:t xml:space="preserve"> Nicolas </w:t>
      </w:r>
      <w:r w:rsidRPr="00E54EF0">
        <w:rPr>
          <w:rStyle w:val="StyleBoldUnderline"/>
        </w:rPr>
        <w:t>Maduro’s victory</w:t>
      </w:r>
      <w:r w:rsidRPr="00E54EF0">
        <w:rPr>
          <w:sz w:val="14"/>
        </w:rPr>
        <w:t xml:space="preserve">, the newspaper reported. In late March President Vladimir </w:t>
      </w:r>
      <w:r w:rsidRPr="00E54EF0">
        <w:rPr>
          <w:rStyle w:val="StyleBoldUnderline"/>
        </w:rPr>
        <w:t>Putin</w:t>
      </w:r>
      <w:r w:rsidRPr="00E54EF0">
        <w:rPr>
          <w:sz w:val="14"/>
        </w:rPr>
        <w:t xml:space="preserve"> </w:t>
      </w:r>
      <w:r w:rsidRPr="00E54EF0">
        <w:rPr>
          <w:rStyle w:val="StyleBoldUnderline"/>
        </w:rPr>
        <w:t>invited</w:t>
      </w:r>
      <w:r w:rsidRPr="00E54EF0">
        <w:rPr>
          <w:sz w:val="14"/>
        </w:rPr>
        <w:t xml:space="preserve"> Hugo </w:t>
      </w:r>
      <w:r w:rsidRPr="00E54EF0">
        <w:rPr>
          <w:rStyle w:val="StyleBoldUnderline"/>
        </w:rPr>
        <w:t>Chavez’s successor for a second summit</w:t>
      </w:r>
      <w:r w:rsidRPr="00E54EF0">
        <w:rPr>
          <w:sz w:val="14"/>
        </w:rPr>
        <w:t xml:space="preserve"> of the members in the Forum of Gas Exporting Countries (a summit will be held in Moscow on July 1–2). </w:t>
      </w:r>
      <w:r w:rsidRPr="00E54EF0">
        <w:rPr>
          <w:rStyle w:val="StyleBoldUnderline"/>
        </w:rPr>
        <w:t>Maduro took this proposal with pleasure. “I will be there,”</w:t>
      </w:r>
      <w:r w:rsidRPr="00E54EF0">
        <w:rPr>
          <w:sz w:val="14"/>
        </w:rPr>
        <w:t xml:space="preserve"> he wrote in his Twitter blog. On Monday, </w:t>
      </w:r>
      <w:r w:rsidRPr="00E54EF0">
        <w:rPr>
          <w:rStyle w:val="StyleBoldUnderline"/>
        </w:rPr>
        <w:t>the Kremlin press service reported that the two presidents had a telephone conversation and they assured each other that the countries will continue the policy of strategic partnership. The presidents “discussed several practical issues of cooperation.</w:t>
      </w:r>
      <w:r w:rsidRPr="00E54EF0">
        <w:rPr>
          <w:sz w:val="14"/>
        </w:rPr>
        <w:t xml:space="preserve">” </w:t>
      </w:r>
      <w:r w:rsidRPr="00E54EF0">
        <w:rPr>
          <w:rStyle w:val="StyleBoldUnderline"/>
        </w:rPr>
        <w:t>The experts are confident that in the near future</w:t>
      </w:r>
      <w:r w:rsidRPr="00E54EF0">
        <w:rPr>
          <w:sz w:val="14"/>
        </w:rPr>
        <w:t xml:space="preserve"> Nicolas </w:t>
      </w:r>
      <w:r w:rsidRPr="00E54EF0">
        <w:rPr>
          <w:rStyle w:val="StyleBoldUnderline"/>
        </w:rPr>
        <w:t>Maduro will continue to pursue the policy</w:t>
      </w:r>
      <w:r w:rsidRPr="00E54EF0">
        <w:rPr>
          <w:sz w:val="14"/>
        </w:rPr>
        <w:t xml:space="preserve">, </w:t>
      </w:r>
      <w:r w:rsidRPr="00E54EF0">
        <w:rPr>
          <w:rStyle w:val="StyleBoldUnderline"/>
        </w:rPr>
        <w:t>which</w:t>
      </w:r>
      <w:r w:rsidRPr="00E54EF0">
        <w:rPr>
          <w:sz w:val="14"/>
        </w:rPr>
        <w:t xml:space="preserve"> Hugo </w:t>
      </w:r>
      <w:r w:rsidRPr="00E54EF0">
        <w:rPr>
          <w:rStyle w:val="StyleBoldUnderline"/>
        </w:rPr>
        <w:t>Chavez</w:t>
      </w:r>
      <w:r w:rsidRPr="00E54EF0">
        <w:rPr>
          <w:sz w:val="14"/>
        </w:rPr>
        <w:t xml:space="preserve"> </w:t>
      </w:r>
      <w:r w:rsidRPr="00E54EF0">
        <w:rPr>
          <w:rStyle w:val="StyleBoldUnderline"/>
        </w:rPr>
        <w:t>had taken up,</w:t>
      </w:r>
      <w:r w:rsidRPr="00E54EF0">
        <w:rPr>
          <w:sz w:val="14"/>
        </w:rPr>
        <w:t xml:space="preserve"> the newspaper noted. </w:t>
      </w:r>
      <w:r w:rsidRPr="00E54EF0">
        <w:rPr>
          <w:rStyle w:val="StyleStyleBold12pt"/>
        </w:rPr>
        <w:t>Venezuela will hardly stop the anti-American rhetoric</w:t>
      </w:r>
      <w:r w:rsidRPr="00E54EF0">
        <w:rPr>
          <w:sz w:val="14"/>
        </w:rPr>
        <w:t xml:space="preserve">, which was characteristic of the late previous country’s leader. Actually the relations between Caracas and Washington are not so bad. Russian Ambassador in Venezuela Vladimir Zayemsky told the Kommersant daily that his U.S. counterpart said to him the United States still buys at least 60% of Venezuelan oil and 70–80% of imports in Venezuela </w:t>
      </w:r>
      <w:proofErr w:type="gramStart"/>
      <w:r w:rsidRPr="00E54EF0">
        <w:rPr>
          <w:sz w:val="14"/>
        </w:rPr>
        <w:t>is</w:t>
      </w:r>
      <w:proofErr w:type="gramEnd"/>
      <w:r w:rsidRPr="00E54EF0">
        <w:rPr>
          <w:sz w:val="14"/>
        </w:rPr>
        <w:t xml:space="preserve"> delivered from the U.S. despite all U.S rhetoric. The </w:t>
      </w:r>
      <w:r w:rsidRPr="00E54EF0">
        <w:rPr>
          <w:rStyle w:val="StyleBoldUnderline"/>
        </w:rPr>
        <w:t>experts noted that nothing threatens privileged relations between Russia and Venezuela.</w:t>
      </w:r>
      <w:r w:rsidRPr="00E54EF0">
        <w:rPr>
          <w:sz w:val="14"/>
        </w:rPr>
        <w:t xml:space="preserve"> </w:t>
      </w:r>
      <w:r w:rsidRPr="00E54EF0">
        <w:rPr>
          <w:rStyle w:val="StyleBoldUnderline"/>
        </w:rPr>
        <w:t>One of the explanations of this fact is that during Chavez’s rule the two countries established close economic relations, primarily in the oil producing sphere</w:t>
      </w:r>
      <w:r w:rsidRPr="00E54EF0">
        <w:rPr>
          <w:sz w:val="14"/>
        </w:rPr>
        <w:t>. Now the Russian National Oil Consortium produces only 1,800 barrels of oil daily at the Venezuelan oil deposit Hunin-6. But in the near future the consortium is planning to bring this figure to 50,000 barrels of oil daily. This will be possible, if the problem of oil transportation is solved. Now the oil is transported in the automotive tanks, but the construction of a pipeline from the oil production fields to the oil terminals is planned. According to the forecasts of the Russian National Oil Consortium, the oil production volume will reach 200,000 barrels of oil daily by 2019.</w:t>
      </w:r>
    </w:p>
    <w:p w:rsidR="00E22ED3" w:rsidRPr="00E54EF0" w:rsidRDefault="00E22ED3" w:rsidP="00E22ED3">
      <w:pPr>
        <w:pStyle w:val="Heading4"/>
      </w:pPr>
      <w:r w:rsidRPr="00E54EF0">
        <w:t>They will hold tight to Russia- even post Chavez the tide is against American hegemonic control</w:t>
      </w:r>
    </w:p>
    <w:p w:rsidR="00E22ED3" w:rsidRPr="00E54EF0" w:rsidRDefault="00E22ED3" w:rsidP="00E22ED3">
      <w:pPr>
        <w:rPr>
          <w:sz w:val="10"/>
        </w:rPr>
      </w:pPr>
      <w:r w:rsidRPr="00E54EF0">
        <w:rPr>
          <w:rStyle w:val="StyleStyleBold12pt"/>
        </w:rPr>
        <w:t>Nazemroaya 3-31</w:t>
      </w:r>
      <w:r w:rsidRPr="00E54EF0">
        <w:rPr>
          <w:sz w:val="10"/>
        </w:rPr>
        <w:t xml:space="preserve"> (Mahdi Darius Nazemroaya, An award-winning author and geopolitical analyst, Mahdi Darius Nazemroaya is the author of The Globalization of NATO (Clarity Press) and a forthcoming book The War on Libya and the Re-Colonization of Africa. He has also contributed to several other books ranging from cultural critique to international relations. He is a Sociologist and Research Associate at the Centre for Research on Globalization (CRG), a contributor at the Strategic Culture Foundation (SCF), Moscow, and a member of the Scientific Committee of Geopolitica, Italy. “Post-Chavez Latin America Will Continue to Drift Away from the United States,” 2013 Global Research http://www.globalresearch.ca/post-chavez-latin-america-will-continue-to-drift-away-from-the-united-states/5329402)</w:t>
      </w:r>
    </w:p>
    <w:p w:rsidR="00E22ED3" w:rsidRPr="00E54EF0" w:rsidRDefault="00E22ED3" w:rsidP="00E22ED3">
      <w:pPr>
        <w:rPr>
          <w:rStyle w:val="StyleBoldUnderline"/>
        </w:rPr>
      </w:pPr>
      <w:r w:rsidRPr="00E54EF0">
        <w:rPr>
          <w:rStyle w:val="StyleBoldUnderline"/>
        </w:rPr>
        <w:t xml:space="preserve">Many questions are arising about what direction </w:t>
      </w:r>
      <w:r w:rsidRPr="00E54EF0">
        <w:rPr>
          <w:sz w:val="12"/>
        </w:rPr>
        <w:t xml:space="preserve">the Bolivarian Republic of </w:t>
      </w:r>
      <w:r w:rsidRPr="00E54EF0">
        <w:rPr>
          <w:rStyle w:val="StyleBoldUnderline"/>
        </w:rPr>
        <w:t>Venezuela and Latin America will take now that</w:t>
      </w:r>
      <w:r w:rsidRPr="00E54EF0">
        <w:rPr>
          <w:sz w:val="12"/>
        </w:rPr>
        <w:t xml:space="preserve"> Hugo </w:t>
      </w:r>
      <w:r w:rsidRPr="00E54EF0">
        <w:rPr>
          <w:rStyle w:val="StyleBoldUnderline"/>
        </w:rPr>
        <w:t>Chavez has died</w:t>
      </w:r>
      <w:r w:rsidRPr="00E54EF0">
        <w:rPr>
          <w:sz w:val="12"/>
        </w:rPr>
        <w:t xml:space="preserve"> of cancer. </w:t>
      </w:r>
      <w:r w:rsidRPr="00E54EF0">
        <w:rPr>
          <w:rStyle w:val="StyleBoldUnderline"/>
        </w:rPr>
        <w:t xml:space="preserve">The answer seems to be that the trend towards regional autonomy and populism </w:t>
      </w:r>
      <w:r w:rsidRPr="00E54EF0">
        <w:rPr>
          <w:sz w:val="12"/>
        </w:rPr>
        <w:t xml:space="preserve">in what academics would call a question of, either imagined or real, multi-dimensionality and agency </w:t>
      </w:r>
      <w:r w:rsidRPr="00E54EF0">
        <w:rPr>
          <w:rStyle w:val="StyleBoldUnderline"/>
        </w:rPr>
        <w:t>will continue.</w:t>
      </w:r>
      <w:r w:rsidRPr="00E54EF0">
        <w:rPr>
          <w:sz w:val="12"/>
        </w:rPr>
        <w:t xml:space="preserve"> This is more than just about the so-called “pink tide.” </w:t>
      </w:r>
      <w:r w:rsidRPr="00E54EF0">
        <w:rPr>
          <w:rStyle w:val="StyleBoldUnderline"/>
        </w:rPr>
        <w:t>It is about anti-hegemonic alliances that have brought different groups together in Latin America.</w:t>
      </w:r>
      <w:r w:rsidRPr="00E54EF0">
        <w:rPr>
          <w:sz w:val="12"/>
        </w:rPr>
        <w:t xml:space="preserve"> The work of Antonio </w:t>
      </w:r>
      <w:r w:rsidRPr="00E54EF0">
        <w:rPr>
          <w:rStyle w:val="StyleBoldUnderline"/>
        </w:rPr>
        <w:t>Gramsci</w:t>
      </w:r>
      <w:r w:rsidRPr="00E54EF0">
        <w:rPr>
          <w:sz w:val="12"/>
        </w:rPr>
        <w:t>, the Italian activist and the leader of the Factory Councils in Turin</w:t>
      </w:r>
      <w:r w:rsidRPr="00E54EF0">
        <w:rPr>
          <w:rStyle w:val="StyleBoldUnderline"/>
        </w:rPr>
        <w:t>, can help us conceptualize this process</w:t>
      </w:r>
      <w:r w:rsidRPr="00E54EF0">
        <w:rPr>
          <w:sz w:val="12"/>
        </w:rPr>
        <w:t xml:space="preserve">. Not only did Gramsci inspire Chavez, but his ideas can be used to explain these alliances. Despite alienating much of what can be called the Venezuelan middle class, Hugo </w:t>
      </w:r>
      <w:r w:rsidRPr="00E54EF0">
        <w:rPr>
          <w:rStyle w:val="StyleBoldUnderline"/>
        </w:rPr>
        <w:t>Chavez campaigned to form united fronts</w:t>
      </w:r>
      <w:r w:rsidRPr="00E54EF0">
        <w:rPr>
          <w:sz w:val="12"/>
        </w:rPr>
        <w:t xml:space="preserve">, domestically and internationally, during his presidency. From the start, he burst into Venezuela’s political scene with a mixed coalition of activists, a spectrum of leftists, career soldiers, and small capital. He tried to bring the mosaic of different peoples that represented Venezuelan society together formatively. Even when the middle class was being distanced from his Bolivarianism as it radicalized, Chavez admitted that it was of high importance to align with them. As part of a larger cultural project, this included communicating with them through a politics of what the sociologist Stuart Hall would call “articulation.” Bolivarian Historic Bloc Building In the context of class hegemony, </w:t>
      </w:r>
      <w:r w:rsidRPr="00E54EF0">
        <w:rPr>
          <w:rStyle w:val="StyleBoldUnderline"/>
        </w:rPr>
        <w:t>the coalition Chavez built is</w:t>
      </w:r>
      <w:r w:rsidRPr="00E54EF0">
        <w:rPr>
          <w:sz w:val="12"/>
        </w:rPr>
        <w:t xml:space="preserve"> what Antonio Gramsci would describe as </w:t>
      </w:r>
      <w:r w:rsidRPr="00E54EF0">
        <w:rPr>
          <w:rStyle w:val="StyleBoldUnderline"/>
        </w:rPr>
        <w:t>a process of “historical bloc building.”</w:t>
      </w:r>
      <w:r w:rsidRPr="00E54EF0">
        <w:rPr>
          <w:sz w:val="12"/>
        </w:rPr>
        <w:t xml:space="preserve"> </w:t>
      </w:r>
      <w:r w:rsidRPr="00E54EF0">
        <w:rPr>
          <w:rStyle w:val="StyleBoldUnderline"/>
        </w:rPr>
        <w:t>This bloc building process is part of a continuous war of maneuver and continuous war of position for hegemony.</w:t>
      </w:r>
      <w:r w:rsidRPr="00E54EF0">
        <w:rPr>
          <w:sz w:val="12"/>
        </w:rPr>
        <w:t xml:space="preserve"> In June 2007, Chavez would even refer to his Bolivarian Revolution in Gramscian terms as a bloc building process during a speech he delivered to his supporters. He would tell his supporters that they were witnessing the formation of a new historical bloc and that a historic crisis was unfolding with the dying of the old, capitalist society of the Republic of Venezuela (or the Venezuelan Fourth Republic) and the formation of the new, socialist society of the Bolivarian Republic of Venezuela. Bloc formation has not only been important for Chavez’s Bolivarian project. If not all of them, historic bloc formation has been an important part of the vast spectrum of social movements; this is why the scholar Peter Thomas refers to Gramsci’s work on historical blocs as leading to a “theory of social power” for various social movements. In “Some Aspects of the Southern Question,” Gramsci emphasises that the factory workers movement in Northern Italy could not position itself for the leadership of the Italian state without the creation of a historic bloc with the peasants of Southern Italy. This alliance was the real “magic formula” for taking over the state according to Gramsci and not a division of land and estates for the peasantry as the socialists claimed. In Venezuela’s past, after it declared independents, on July 4, 1811, it was defeated by Spanish royalists who convinced the slaves and poorest strata of Venezuelan society to align with them against Simon Bolivar’s republican patriots. After the defeat of what is called the Venezuelan First Republic, a Venezuelan Second Republic would be established in 1814. This too would be defeated, because the poor and slaves would oppose the republicans. Bolivar would realize that slavery had to be abolished and that he needed to form a historic bloc with the slaves and lower strata to become successful. In the case of Chavez and other socialists in Latin America this has also included sectors of local capital. Bolivarian Historic Bloc Building in Neo-Gramscian Terms The political shift in Venezuela can also be analyzed in terms of an organic, Gramscian historical crisis unfolding in Latin America. This includes an indigenization of and a localization of political decision making in Latin America. To a degree, </w:t>
      </w:r>
      <w:r w:rsidRPr="00E54EF0">
        <w:rPr>
          <w:rStyle w:val="StyleBoldUnderline"/>
        </w:rPr>
        <w:t>the transformations in Venezuelan society can be viewed in microcosm as the transformations in Latin America. Behind this transformation is a populist drive aimed at establishing regional autonomy for both socialist movements and local capital, which also explains the strange alliances of Latin American governments that support neo-liberalism</w:t>
      </w:r>
      <w:r w:rsidRPr="00E54EF0">
        <w:rPr>
          <w:sz w:val="12"/>
        </w:rPr>
        <w:t xml:space="preserve">, like Argentina and Brazil, with Venezuela. </w:t>
      </w:r>
      <w:r w:rsidRPr="00E54EF0">
        <w:rPr>
          <w:rStyle w:val="StyleBoldUnderline"/>
        </w:rPr>
        <w:t xml:space="preserve">In the context of hegemony at an international relations level, neo-Gramscians </w:t>
      </w:r>
      <w:r w:rsidRPr="00E54EF0">
        <w:rPr>
          <w:rStyle w:val="StyleBoldUnderline"/>
        </w:rPr>
        <w:lastRenderedPageBreak/>
        <w:t>would also use a term like bloc building to describe the alliances that Latin America has formed with countries like Russia</w:t>
      </w:r>
      <w:r w:rsidRPr="00E54EF0">
        <w:rPr>
          <w:sz w:val="12"/>
        </w:rPr>
        <w:t xml:space="preserve"> and Iran. </w:t>
      </w:r>
      <w:r w:rsidRPr="00E54EF0">
        <w:rPr>
          <w:rStyle w:val="StyleBoldUnderline"/>
        </w:rPr>
        <w:t>This united front concept has led to pragmatic alliances.</w:t>
      </w:r>
      <w:r w:rsidRPr="00E54EF0">
        <w:rPr>
          <w:sz w:val="12"/>
        </w:rPr>
        <w:t xml:space="preserve"> An example is the Honduran President Jose Manuel Zelaya’s alliance with Venezuela and ALBA, even though Zelaya was relatively right-wing. This again is tied to the common platform of regional autonomy that is serving to unit left-wing and right-wing governments in Latin America. </w:t>
      </w:r>
      <w:r w:rsidRPr="00E54EF0">
        <w:rPr>
          <w:rStyle w:val="StyleBoldUnderline"/>
        </w:rPr>
        <w:t>Chavez made Venezuela pursue a regional agenda as an anti-hegemonic force working to reduce the regional influence of the United States.</w:t>
      </w:r>
      <w:r w:rsidRPr="00E54EF0">
        <w:rPr>
          <w:sz w:val="12"/>
        </w:rPr>
        <w:t xml:space="preserve"> Just as Simon Bolivar realized, while in exile in Jamaica in 1815, that Venezuela’s freedom could only be attained through a hemispheric pan-Latin American project, so did Chavez. This is why both adopted historic bloc building agendas regionally and internationally</w:t>
      </w:r>
      <w:r w:rsidRPr="00E54EF0">
        <w:rPr>
          <w:rStyle w:val="StyleBoldUnderline"/>
        </w:rPr>
        <w:t>. Both realized that a broader struggle or broader struggles were being reflected locally and that networking with others struggling against the same enemy was important. This is what got Bolivar to get the British to be neutral and what has led to Venezuela’s modern alliances</w:t>
      </w:r>
      <w:r w:rsidRPr="00E54EF0">
        <w:rPr>
          <w:sz w:val="12"/>
        </w:rPr>
        <w:t xml:space="preserve"> </w:t>
      </w:r>
      <w:r w:rsidRPr="00E54EF0">
        <w:rPr>
          <w:rStyle w:val="StyleBoldUnderline"/>
        </w:rPr>
        <w:t>with</w:t>
      </w:r>
      <w:r w:rsidRPr="00E54EF0">
        <w:rPr>
          <w:sz w:val="12"/>
        </w:rPr>
        <w:t xml:space="preserve"> China, Belarus, Iran, and </w:t>
      </w:r>
      <w:r w:rsidRPr="00E54EF0">
        <w:rPr>
          <w:rStyle w:val="StyleBoldUnderline"/>
        </w:rPr>
        <w:t>Russia</w:t>
      </w:r>
      <w:r w:rsidRPr="00E54EF0">
        <w:rPr>
          <w:sz w:val="12"/>
        </w:rPr>
        <w:t xml:space="preserve">. Regionally, Bolivar built an alliance with the Haitians, who armed him in exchange for a promise to free all the slaves he came across, whereas Chavez has formed the regional organization ALBA and aligned Venezuela with Cuba, Bolivia, Ecuador, and Nicaragua. In 2005, </w:t>
      </w:r>
      <w:r w:rsidRPr="00E54EF0">
        <w:rPr>
          <w:rStyle w:val="StyleBoldUnderline"/>
        </w:rPr>
        <w:t>the humiliation of the US government</w:t>
      </w:r>
      <w:r w:rsidRPr="00E54EF0">
        <w:rPr>
          <w:sz w:val="12"/>
        </w:rPr>
        <w:t xml:space="preserve"> at the Mar del Plata Summit of the Americas through </w:t>
      </w:r>
      <w:r w:rsidRPr="00E54EF0">
        <w:rPr>
          <w:rStyle w:val="StyleBoldUnderline"/>
        </w:rPr>
        <w:t xml:space="preserve">the rejection of the Free Trade Area of the Americas </w:t>
      </w:r>
      <w:r w:rsidRPr="00E54EF0">
        <w:rPr>
          <w:sz w:val="12"/>
        </w:rPr>
        <w:t xml:space="preserve">(FTAA/ALCA) </w:t>
      </w:r>
      <w:r w:rsidRPr="00E54EF0">
        <w:rPr>
          <w:rStyle w:val="StyleBoldUnderline"/>
        </w:rPr>
        <w:t xml:space="preserve">is an example of the combined success of bloc building </w:t>
      </w:r>
      <w:r w:rsidRPr="00E54EF0">
        <w:rPr>
          <w:sz w:val="12"/>
        </w:rPr>
        <w:t xml:space="preserve">and the rising demand for regional autonomy by Latin America’s socialist movements and capital. The Bolivarian Cultural Mission Social movements would be handicapped without bloc formations or a politics of articulation that aims to secure consent for their leadership by convincing the greater part of society to support them. This struggle for power, which sits at the heart of the Gramscian notion of hegemony, is also tied to a cultural and educational project that needs the intelligentsia. The media and intellectuals are important parts of this. Chavez also reached out to many Venezuelan intellectuals and brought them into his administration. This too has Gramscian contours. Firstly, intellectuals are the representatives of culture. Secondly, organic intellectuals work as the agents and officers of their classes. Thirdly, intellectuals act to organize the structure(s) of society within the realms of the private and public. Gramsci believed that every person through their faculty of reasoning was an intellectual and that there was no such thing as a non-intellectual. What defines an intellectual in the Gramscian sense is an intellectual’s immediate social function as a professional or specialist in a society. Moreover, he categorized intellectual within a typology of two: organic and traditional. The organic intellectual is the representative of its class which works for its collective benefit. The traditional intellectuals are specialists who are not directly involved in class politics; they supposedly circumvent it. Thus, organic intellectuals play important roles in the process of establishing hegemony or creating anti-hegemonic movements as functionaries of a specific group and its interests. It is through them that the dominant ideology in a society is constructed. Without intellectuals the lower strata that form the mass of society will not give their consent to a society’s ruling class either. In the context of class, this is why Gramsci explains that one of the most important tasks of a struggle for empowering itself is to effectively assimilate and win over the traditional intellectuals and turn them into that struggle’s organic intellectuals. Gramsci wrote that it was of importance to break the bond between the intellectuals and peasantry in Southern Italy, because the traditional intellectuals deceitfully kept the peasantry passive and in check under capitalist exploitation for the big landlords, banks, and North Italian capital. Chavez’s Bolivarian project has also tried to do this. </w:t>
      </w:r>
      <w:r w:rsidRPr="00E54EF0">
        <w:rPr>
          <w:rStyle w:val="StyleBoldUnderline"/>
        </w:rPr>
        <w:t>The cultural aspects of Chavez’s project are also tied to a politics of articulation</w:t>
      </w:r>
      <w:r w:rsidRPr="00E54EF0">
        <w:rPr>
          <w:sz w:val="12"/>
        </w:rPr>
        <w:t xml:space="preserve">, which included his special talk show. </w:t>
      </w:r>
      <w:r w:rsidRPr="00E54EF0">
        <w:rPr>
          <w:rStyle w:val="StyleBoldUnderline"/>
        </w:rPr>
        <w:t>Chavez managed to get his message out to the masses</w:t>
      </w:r>
      <w:r w:rsidRPr="00E54EF0">
        <w:rPr>
          <w:sz w:val="12"/>
        </w:rPr>
        <w:t xml:space="preserve"> </w:t>
      </w:r>
      <w:r w:rsidRPr="00E54EF0">
        <w:rPr>
          <w:rStyle w:val="StyleBoldUnderline"/>
        </w:rPr>
        <w:t>that Bolivarianism was working for their interest</w:t>
      </w:r>
      <w:r w:rsidRPr="00E54EF0">
        <w:rPr>
          <w:sz w:val="12"/>
        </w:rPr>
        <w:t xml:space="preserve">. </w:t>
      </w:r>
      <w:r w:rsidRPr="00E54EF0">
        <w:rPr>
          <w:rStyle w:val="StyleBoldUnderline"/>
        </w:rPr>
        <w:t>This uprooted the articulation of the old elite just enough to allow Chavez to break their ideological dominance in Venezuelan society</w:t>
      </w:r>
      <w:r w:rsidRPr="00E54EF0">
        <w:rPr>
          <w:sz w:val="12"/>
        </w:rPr>
        <w:t xml:space="preserve">. This has additionally polarized Venezuelan society, as two cultural projects are competing for hegemony in society. Simon Rodriguez, the teacher of Chavez’s hero Simon Bolivar, said that the people that illuminate humanity’s horizons are not born when they see the light of the world, they are born when they begin to radiate their own inner light onto the world. </w:t>
      </w:r>
      <w:r w:rsidRPr="00E54EF0">
        <w:rPr>
          <w:rStyle w:val="StyleBoldUnderline"/>
        </w:rPr>
        <w:t>Hate or love</w:t>
      </w:r>
      <w:r w:rsidRPr="00E54EF0">
        <w:rPr>
          <w:sz w:val="12"/>
        </w:rPr>
        <w:t xml:space="preserve"> the late Hugo </w:t>
      </w:r>
      <w:r w:rsidRPr="00E54EF0">
        <w:rPr>
          <w:rStyle w:val="StyleBoldUnderline"/>
        </w:rPr>
        <w:t>Chavez</w:t>
      </w:r>
      <w:r w:rsidRPr="00E54EF0">
        <w:rPr>
          <w:sz w:val="12"/>
        </w:rPr>
        <w:t xml:space="preserve">; </w:t>
      </w:r>
      <w:r w:rsidRPr="00E54EF0">
        <w:rPr>
          <w:rStyle w:val="StyleBoldUnderline"/>
        </w:rPr>
        <w:t>he has served as a vanguard for Latin American autonomy and helped countries like Argentina pay off their debts to the</w:t>
      </w:r>
      <w:r w:rsidRPr="00E54EF0">
        <w:rPr>
          <w:sz w:val="12"/>
        </w:rPr>
        <w:t xml:space="preserve"> International Monetary Fund (</w:t>
      </w:r>
      <w:r w:rsidRPr="00E54EF0">
        <w:rPr>
          <w:rStyle w:val="StyleBoldUnderline"/>
        </w:rPr>
        <w:t>IMF</w:t>
      </w:r>
      <w:r w:rsidRPr="00E54EF0">
        <w:rPr>
          <w:sz w:val="12"/>
        </w:rPr>
        <w:t xml:space="preserve">). The </w:t>
      </w:r>
      <w:r w:rsidRPr="00E54EF0">
        <w:rPr>
          <w:rStyle w:val="StyleBoldUnderline"/>
        </w:rPr>
        <w:t>process he led in Venezuela has allowed much of Latin America to marshal itself against Washington.</w:t>
      </w:r>
    </w:p>
    <w:p w:rsidR="00E22ED3" w:rsidRPr="00E54EF0" w:rsidRDefault="00E22ED3" w:rsidP="008B25AB"/>
    <w:p w:rsidR="0028738D" w:rsidRPr="00E54EF0" w:rsidRDefault="0028738D" w:rsidP="0028738D">
      <w:pPr>
        <w:pStyle w:val="Heading3"/>
      </w:pPr>
    </w:p>
    <w:p w:rsidR="007E6827" w:rsidRPr="00E54EF0" w:rsidRDefault="007E6827" w:rsidP="00083A65"/>
    <w:p w:rsidR="00567E5C" w:rsidRPr="00E54EF0" w:rsidRDefault="00567E5C" w:rsidP="00567E5C">
      <w:pPr>
        <w:pStyle w:val="Heading2"/>
      </w:pPr>
      <w:r w:rsidRPr="00E54EF0">
        <w:lastRenderedPageBreak/>
        <w:t>Affirmative- Russia DA</w:t>
      </w:r>
    </w:p>
    <w:p w:rsidR="00E22ED3" w:rsidRPr="00E54EF0" w:rsidRDefault="00E22ED3" w:rsidP="00E22ED3">
      <w:pPr>
        <w:pStyle w:val="Heading3"/>
      </w:pPr>
      <w:r w:rsidRPr="00E54EF0">
        <w:lastRenderedPageBreak/>
        <w:t>Non Unique- Russia/US Clash in LA</w:t>
      </w:r>
    </w:p>
    <w:p w:rsidR="00E22ED3" w:rsidRPr="00E54EF0" w:rsidRDefault="00E22ED3" w:rsidP="00E22ED3"/>
    <w:p w:rsidR="00E22ED3" w:rsidRPr="00E54EF0" w:rsidRDefault="00E22ED3" w:rsidP="00E22ED3"/>
    <w:p w:rsidR="00E22ED3" w:rsidRPr="00E54EF0" w:rsidRDefault="00E22ED3" w:rsidP="00E22ED3">
      <w:pPr>
        <w:pStyle w:val="Heading4"/>
      </w:pPr>
      <w:r w:rsidRPr="00E54EF0">
        <w:t>Clash in LA now- US ramping up military response to Russia arms sales</w:t>
      </w:r>
    </w:p>
    <w:p w:rsidR="00E22ED3" w:rsidRPr="00E54EF0" w:rsidRDefault="00E22ED3" w:rsidP="00E22ED3">
      <w:pPr>
        <w:rPr>
          <w:sz w:val="12"/>
        </w:rPr>
      </w:pPr>
      <w:r w:rsidRPr="00E54EF0">
        <w:rPr>
          <w:rStyle w:val="StyleStyleBold12pt"/>
        </w:rPr>
        <w:t>Blank 2009</w:t>
      </w:r>
      <w:r w:rsidRPr="00E54EF0">
        <w:rPr>
          <w:sz w:val="12"/>
        </w:rPr>
        <w:t xml:space="preserve"> (Stephen Blank is Professor of Russian National Security Studies at the Strategic Studies Institute of the US Army War College, “Russia in Latin America: Geopolitical Games in the US's Neighborhood.” Ifri, Russia/NIS Center April, www.ifri.org/downloads/ifriblankrussiaandlatinamericaengapril09.pdf‎)</w:t>
      </w:r>
    </w:p>
    <w:p w:rsidR="00E22ED3" w:rsidRPr="00E54EF0" w:rsidRDefault="00E22ED3" w:rsidP="00E22ED3">
      <w:pPr>
        <w:rPr>
          <w:rStyle w:val="StyleBoldUnderline"/>
        </w:rPr>
      </w:pPr>
      <w:r w:rsidRPr="00E54EF0">
        <w:rPr>
          <w:rStyle w:val="StyleBoldUnderline"/>
        </w:rPr>
        <w:t>In 2008, Russia</w:t>
      </w:r>
      <w:r w:rsidRPr="00E54EF0">
        <w:rPr>
          <w:sz w:val="12"/>
        </w:rPr>
        <w:t xml:space="preserve">, like Columbus, </w:t>
      </w:r>
      <w:r w:rsidRPr="00E54EF0">
        <w:rPr>
          <w:rStyle w:val="StyleBoldUnderline"/>
        </w:rPr>
        <w:t>discovered Latin America</w:t>
      </w:r>
      <w:r w:rsidRPr="00E54EF0">
        <w:rPr>
          <w:sz w:val="12"/>
        </w:rPr>
        <w:t xml:space="preserve">. Or so Western and Russian media would have us believe. </w:t>
      </w:r>
      <w:r w:rsidRPr="00E54EF0">
        <w:rPr>
          <w:rStyle w:val="StyleBoldUnderline"/>
        </w:rPr>
        <w:t>Leading commentators speculated about the motives behind presidential and ministerial visits to and from Russia; major arms, trade and energy deals; visits by Russian long-range bombers, and joint naval exercises with Venezuela</w:t>
      </w:r>
      <w:r w:rsidRPr="00E54EF0">
        <w:rPr>
          <w:sz w:val="12"/>
        </w:rPr>
        <w:t xml:space="preserve">, and fleet calls to Nicaragua </w:t>
      </w:r>
      <w:r w:rsidRPr="00E54EF0">
        <w:rPr>
          <w:rStyle w:val="StyleBoldUnderline"/>
        </w:rPr>
        <w:t>and Cuba</w:t>
      </w:r>
      <w:r w:rsidRPr="00E54EF0">
        <w:rPr>
          <w:sz w:val="12"/>
        </w:rPr>
        <w:t xml:space="preserve"> occurred. Although the Pentagon professes no alarm, </w:t>
      </w:r>
      <w:r w:rsidRPr="00E54EF0">
        <w:rPr>
          <w:rStyle w:val="StyleBoldUnderline"/>
        </w:rPr>
        <w:t>Washington sent</w:t>
      </w:r>
      <w:r w:rsidRPr="00E54EF0">
        <w:rPr>
          <w:sz w:val="12"/>
        </w:rPr>
        <w:t xml:space="preserve"> Thomas Shannon, the </w:t>
      </w:r>
      <w:r w:rsidRPr="00E54EF0">
        <w:rPr>
          <w:rStyle w:val="StyleBoldUnderline"/>
        </w:rPr>
        <w:t>Assistant Secretary of State for Latin America, to Moscow to ascertain Russia’s precise aims. Having expressed US concerns regarding the destabilizing effects of Russian arms sales to Venezuela, Shannon’s visit undoubtedly proved that Russia could get Washington’s attention</w:t>
      </w:r>
      <w:r w:rsidRPr="00E54EF0">
        <w:rPr>
          <w:sz w:val="12"/>
        </w:rPr>
        <w:t xml:space="preserve">.1 Moreover, for the first time in years, </w:t>
      </w:r>
      <w:r w:rsidRPr="00E54EF0">
        <w:rPr>
          <w:rStyle w:val="StyleBoldUnderline"/>
        </w:rPr>
        <w:t>the Pentagon</w:t>
      </w:r>
      <w:r w:rsidRPr="00E54EF0">
        <w:rPr>
          <w:sz w:val="12"/>
        </w:rPr>
        <w:t xml:space="preserve"> in 2008 </w:t>
      </w:r>
      <w:r w:rsidRPr="00E54EF0">
        <w:rPr>
          <w:rStyle w:val="StyleBoldUnderline"/>
        </w:rPr>
        <w:t>stood up the Fourth Fleet in the South Atlantic</w:t>
      </w:r>
      <w:r w:rsidRPr="00E54EF0">
        <w:rPr>
          <w:sz w:val="12"/>
        </w:rPr>
        <w:t xml:space="preserve">. Its formal missions are to safeguard maritime routes, conduct disaster relief, engage in humanitarian operations, and conduct multilateral operations with Latin American navies.2 </w:t>
      </w:r>
      <w:proofErr w:type="gramStart"/>
      <w:r w:rsidRPr="00E54EF0">
        <w:rPr>
          <w:sz w:val="12"/>
        </w:rPr>
        <w:t>Nevertheless,</w:t>
      </w:r>
      <w:proofErr w:type="gramEnd"/>
      <w:r w:rsidRPr="00E54EF0">
        <w:rPr>
          <w:sz w:val="12"/>
        </w:rPr>
        <w:t xml:space="preserve"> </w:t>
      </w:r>
      <w:r w:rsidRPr="00E54EF0">
        <w:rPr>
          <w:rStyle w:val="StyleBoldUnderline"/>
        </w:rPr>
        <w:t>observers naturally see it as a response to heightened risk perception.</w:t>
      </w:r>
    </w:p>
    <w:p w:rsidR="00E22ED3" w:rsidRPr="00E54EF0" w:rsidRDefault="00E22ED3" w:rsidP="00E22ED3"/>
    <w:p w:rsidR="00B06F01" w:rsidRPr="00E54EF0" w:rsidRDefault="00B06F01">
      <w:pPr>
        <w:spacing w:after="200" w:line="276" w:lineRule="auto"/>
      </w:pPr>
      <w:r w:rsidRPr="00E54EF0">
        <w:br w:type="page"/>
      </w:r>
    </w:p>
    <w:p w:rsidR="00B06F01" w:rsidRPr="00E54EF0" w:rsidRDefault="00B06F01" w:rsidP="00B06F01">
      <w:pPr>
        <w:pStyle w:val="Heading3"/>
      </w:pPr>
      <w:r w:rsidRPr="00E54EF0">
        <w:lastRenderedPageBreak/>
        <w:t>Non Unique- US Russian Relations Down</w:t>
      </w:r>
    </w:p>
    <w:p w:rsidR="00B06F01" w:rsidRPr="00E54EF0" w:rsidRDefault="00B06F01" w:rsidP="00B06F01">
      <w:pPr>
        <w:pStyle w:val="Heading4"/>
      </w:pPr>
      <w:r w:rsidRPr="00E54EF0">
        <w:t xml:space="preserve">U.S. – Russia relations down- Snowden </w:t>
      </w:r>
    </w:p>
    <w:p w:rsidR="00B06F01" w:rsidRPr="00E54EF0" w:rsidRDefault="00B06F01" w:rsidP="00B06F01">
      <w:pPr>
        <w:rPr>
          <w:sz w:val="14"/>
        </w:rPr>
      </w:pPr>
      <w:r w:rsidRPr="00E54EF0">
        <w:rPr>
          <w:rStyle w:val="StyleStyleBold12pt"/>
        </w:rPr>
        <w:t>Reuters 6/23</w:t>
      </w:r>
      <w:r w:rsidRPr="00E54EF0">
        <w:rPr>
          <w:sz w:val="14"/>
        </w:rPr>
        <w:t xml:space="preserve"> (international news agency headquartered in London, United Kingdom, published “REFILE-U.S. senator sees damaged relations with Russia over Snowden” </w:t>
      </w:r>
      <w:hyperlink r:id="rId25" w:history="1">
        <w:r w:rsidRPr="00E54EF0">
          <w:rPr>
            <w:rStyle w:val="Hyperlink"/>
            <w:sz w:val="14"/>
          </w:rPr>
          <w:t>http://www.reuters.com/article/2013/06/23/usa-security-washington-idUSL2N0EZ01K20130623</w:t>
        </w:r>
      </w:hyperlink>
      <w:r w:rsidRPr="00E54EF0">
        <w:rPr>
          <w:sz w:val="14"/>
        </w:rPr>
        <w:t>)</w:t>
      </w:r>
      <w:r w:rsidRPr="00E54EF0">
        <w:rPr>
          <w:sz w:val="14"/>
        </w:rPr>
        <w:br/>
        <w:t xml:space="preserve">&lt;(Reuters) - </w:t>
      </w:r>
      <w:r w:rsidRPr="00E54EF0">
        <w:rPr>
          <w:rStyle w:val="StyleBoldUnderline"/>
        </w:rPr>
        <w:t>Democratic U.S. Senator Charles Schumer charged on Sunday that Russian President Vladimir Putin likely knew and approved of fugitive Edward Snowden's flight from Hong Kong to Russia and that it will "have serious consequences" in the U.S.- Russian relationship.</w:t>
      </w:r>
      <w:r w:rsidRPr="00E54EF0">
        <w:rPr>
          <w:sz w:val="12"/>
        </w:rPr>
        <w:t>¶</w:t>
      </w:r>
      <w:r w:rsidRPr="00E54EF0">
        <w:rPr>
          <w:sz w:val="14"/>
        </w:rPr>
        <w:t xml:space="preserve"> "Putin always seems almost eager to stick a finger in the eye of the United States - whether it is Syria, Iran and now of course with Snowden," Schumer told CNN's "State of the Union," adding that China may have had a role as well.</w:t>
      </w:r>
      <w:r w:rsidRPr="00E54EF0">
        <w:rPr>
          <w:sz w:val="12"/>
        </w:rPr>
        <w:t>¶</w:t>
      </w:r>
      <w:r w:rsidRPr="00E54EF0">
        <w:rPr>
          <w:sz w:val="14"/>
        </w:rPr>
        <w:t xml:space="preserve"> "It remains to be seen how much influence Beijing had on Hong Kong," Schumer said. "As you know, they coordinate their foreign policies and I have a feeling that the hand of Beijing was involved here."</w:t>
      </w:r>
      <w:r w:rsidRPr="00E54EF0">
        <w:rPr>
          <w:sz w:val="12"/>
        </w:rPr>
        <w:t>¶</w:t>
      </w:r>
      <w:r w:rsidRPr="00E54EF0">
        <w:rPr>
          <w:sz w:val="14"/>
        </w:rPr>
        <w:t xml:space="preserve"> Schumer aimed most of his fire at Putin, saying "it is almost certain he know, and likely approved" the flight by Snowden, the former U.S. National Security Agency contractor who had been hiding in Hong Kong since leaking details about U.S. surveillance activities to news media.</w:t>
      </w:r>
      <w:r w:rsidRPr="00E54EF0">
        <w:rPr>
          <w:sz w:val="12"/>
        </w:rPr>
        <w:t>¶</w:t>
      </w:r>
      <w:r w:rsidRPr="00E54EF0">
        <w:rPr>
          <w:sz w:val="14"/>
        </w:rPr>
        <w:t xml:space="preserve"> </w:t>
      </w:r>
      <w:r w:rsidRPr="00E54EF0">
        <w:rPr>
          <w:rStyle w:val="StyleBoldUnderline"/>
        </w:rPr>
        <w:t>"What is infuriating here is," Schumer said, was Putin "aiding and abetting Snowden's escape."</w:t>
      </w:r>
      <w:r w:rsidRPr="00E54EF0">
        <w:rPr>
          <w:sz w:val="12"/>
        </w:rPr>
        <w:t>¶</w:t>
      </w:r>
      <w:r w:rsidRPr="00E54EF0">
        <w:rPr>
          <w:sz w:val="14"/>
        </w:rPr>
        <w:t xml:space="preserve"> </w:t>
      </w:r>
      <w:r w:rsidRPr="00E54EF0">
        <w:rPr>
          <w:rStyle w:val="StyleBoldUnderline"/>
        </w:rPr>
        <w:t>"This action, Putin allowing Snowden to land in Russia and then go somewhere else, is going to have serious consequences for the United States-Russian relationship,"</w:t>
      </w:r>
      <w:r w:rsidRPr="00E54EF0">
        <w:rPr>
          <w:sz w:val="14"/>
        </w:rPr>
        <w:t xml:space="preserve"> Schumer said. The New York lawmaker is the No. 3 Senate Democrat.</w:t>
      </w:r>
      <w:r w:rsidRPr="00E54EF0">
        <w:rPr>
          <w:sz w:val="12"/>
        </w:rPr>
        <w:t>¶</w:t>
      </w:r>
      <w:r w:rsidRPr="00E54EF0">
        <w:rPr>
          <w:sz w:val="14"/>
        </w:rPr>
        <w:t xml:space="preserve"> </w:t>
      </w:r>
      <w:r w:rsidRPr="00E54EF0">
        <w:rPr>
          <w:rStyle w:val="StyleBoldUnderline"/>
        </w:rPr>
        <w:t>House Intelligence Committee Chairman Mike Rogers said Snowden's reported choice to fly later to Cuba and Venezuela undermines his whistleblower claims.</w:t>
      </w:r>
      <w:r w:rsidRPr="00E54EF0">
        <w:rPr>
          <w:sz w:val="12"/>
        </w:rPr>
        <w:t>¶</w:t>
      </w:r>
      <w:r w:rsidRPr="00E54EF0">
        <w:rPr>
          <w:b/>
          <w:sz w:val="12"/>
          <w:u w:val="single"/>
        </w:rPr>
        <w:t xml:space="preserve"> </w:t>
      </w:r>
      <w:r w:rsidRPr="00E54EF0">
        <w:rPr>
          <w:rStyle w:val="StyleBoldUnderline"/>
        </w:rPr>
        <w:t>"Everyone of those nations is hostile to the United States,</w:t>
      </w:r>
      <w:r w:rsidRPr="00E54EF0">
        <w:rPr>
          <w:sz w:val="14"/>
        </w:rPr>
        <w:t xml:space="preserve"> the Michigan Republican said on Sunday on NBC's "Meet the Press" program.</w:t>
      </w:r>
      <w:r w:rsidRPr="00E54EF0">
        <w:rPr>
          <w:sz w:val="12"/>
        </w:rPr>
        <w:t>¶</w:t>
      </w:r>
      <w:r w:rsidRPr="00E54EF0">
        <w:rPr>
          <w:sz w:val="14"/>
        </w:rPr>
        <w:t xml:space="preserve"> </w:t>
      </w:r>
      <w:r w:rsidRPr="00E54EF0">
        <w:rPr>
          <w:rStyle w:val="StyleBoldUnderline"/>
        </w:rPr>
        <w:t>The U.S. government must exhaust all legal options to get Snowden back to the United States, Rogers said.</w:t>
      </w:r>
      <w:r w:rsidRPr="00E54EF0">
        <w:rPr>
          <w:sz w:val="12"/>
        </w:rPr>
        <w:t>¶</w:t>
      </w:r>
      <w:r w:rsidRPr="00E54EF0">
        <w:rPr>
          <w:sz w:val="14"/>
        </w:rPr>
        <w:t xml:space="preserve"> </w:t>
      </w:r>
      <w:r w:rsidRPr="00E54EF0">
        <w:rPr>
          <w:rStyle w:val="StyleBoldUnderline"/>
        </w:rPr>
        <w:t>"When you think about what he says he wants and what his actions are, it defies logic," said Rogers, who repeated his assertion that Snowden's leaks of secret government surveillance programs had damaged U.S. national security</w:t>
      </w:r>
      <w:r w:rsidRPr="00E54EF0">
        <w:rPr>
          <w:sz w:val="14"/>
        </w:rPr>
        <w:t xml:space="preserve"> &gt;</w:t>
      </w:r>
    </w:p>
    <w:p w:rsidR="00B06F01" w:rsidRPr="00E54EF0" w:rsidRDefault="00B06F01" w:rsidP="00B06F01"/>
    <w:p w:rsidR="00E22ED3" w:rsidRPr="00E54EF0" w:rsidRDefault="00E22ED3" w:rsidP="00E22ED3">
      <w:pPr>
        <w:pStyle w:val="Heading4"/>
      </w:pPr>
      <w:r w:rsidRPr="00E54EF0">
        <w:t>Relations Down- Magnitsky, Syria</w:t>
      </w:r>
    </w:p>
    <w:p w:rsidR="00E22ED3" w:rsidRPr="00E54EF0" w:rsidRDefault="00E22ED3" w:rsidP="00E22ED3">
      <w:pPr>
        <w:rPr>
          <w:sz w:val="10"/>
        </w:rPr>
      </w:pPr>
      <w:r w:rsidRPr="00E54EF0">
        <w:rPr>
          <w:rStyle w:val="StyleStyleBold12pt"/>
        </w:rPr>
        <w:t>BRINKLEY 2013</w:t>
      </w:r>
      <w:r w:rsidRPr="00E54EF0">
        <w:rPr>
          <w:sz w:val="10"/>
        </w:rPr>
        <w:t xml:space="preserve"> (JOEL BRINKLEY is a professor of journalism at Stanford University and a Pulitzer Prize winning former foreign correspondent for the New York Times. He writes a nationally syndicated column on foreign affairs.  </w:t>
      </w:r>
      <w:proofErr w:type="gramStart"/>
      <w:r w:rsidRPr="00E54EF0">
        <w:rPr>
          <w:sz w:val="10"/>
        </w:rPr>
        <w:t>May/June.</w:t>
      </w:r>
      <w:proofErr w:type="gramEnd"/>
      <w:r w:rsidRPr="00E54EF0">
        <w:rPr>
          <w:sz w:val="10"/>
        </w:rPr>
        <w:t xml:space="preserve"> Foreign Affairs, “Russia Talks Peace, then Ships Missiles,” http://www.worldaffairsjournal.org/article/russia-talks-peace-then-ships-missiles)</w:t>
      </w:r>
    </w:p>
    <w:p w:rsidR="00E22ED3" w:rsidRPr="00E54EF0" w:rsidRDefault="00E22ED3" w:rsidP="00E22ED3">
      <w:pPr>
        <w:rPr>
          <w:sz w:val="10"/>
        </w:rPr>
      </w:pPr>
      <w:r w:rsidRPr="00E54EF0">
        <w:rPr>
          <w:rStyle w:val="StyleBoldUnderline"/>
        </w:rPr>
        <w:t>Watching Russia these days, it feels like Cold War déjà vu</w:t>
      </w:r>
      <w:r w:rsidRPr="00E54EF0">
        <w:rPr>
          <w:sz w:val="10"/>
        </w:rPr>
        <w:t xml:space="preserve">. </w:t>
      </w:r>
      <w:r w:rsidRPr="00E54EF0">
        <w:rPr>
          <w:rStyle w:val="StyleBoldUnderline"/>
        </w:rPr>
        <w:t>Not only is</w:t>
      </w:r>
      <w:r w:rsidRPr="00E54EF0">
        <w:rPr>
          <w:sz w:val="10"/>
        </w:rPr>
        <w:t xml:space="preserve"> President Vladimir </w:t>
      </w:r>
      <w:r w:rsidRPr="00E54EF0">
        <w:rPr>
          <w:rStyle w:val="StyleBoldUnderline"/>
        </w:rPr>
        <w:t>Putin</w:t>
      </w:r>
      <w:r w:rsidRPr="00E54EF0">
        <w:rPr>
          <w:sz w:val="10"/>
        </w:rPr>
        <w:t xml:space="preserve"> </w:t>
      </w:r>
      <w:r w:rsidRPr="00E54EF0">
        <w:rPr>
          <w:rStyle w:val="StyleBoldUnderline"/>
        </w:rPr>
        <w:t>growing ever more authoritarian</w:t>
      </w:r>
      <w:r w:rsidRPr="00E54EF0">
        <w:rPr>
          <w:sz w:val="10"/>
        </w:rPr>
        <w:t xml:space="preserve"> with each passing day, </w:t>
      </w:r>
      <w:r w:rsidRPr="00E54EF0">
        <w:rPr>
          <w:rStyle w:val="StyleBoldUnderline"/>
        </w:rPr>
        <w:t>but relations between Moscow and Washington are quickly deteriorating.</w:t>
      </w:r>
      <w:r w:rsidRPr="00E54EF0">
        <w:rPr>
          <w:sz w:val="10"/>
        </w:rPr>
        <w:t xml:space="preserve"> As examples, </w:t>
      </w:r>
      <w:r w:rsidRPr="00E54EF0">
        <w:rPr>
          <w:rStyle w:val="StyleBoldUnderline"/>
        </w:rPr>
        <w:t xml:space="preserve">last week Russia expelled an American lawyer </w:t>
      </w:r>
      <w:r w:rsidRPr="00E54EF0">
        <w:rPr>
          <w:sz w:val="10"/>
        </w:rPr>
        <w:t xml:space="preserve">who is a former Justice Department official, apparently </w:t>
      </w:r>
      <w:r w:rsidRPr="00E54EF0">
        <w:rPr>
          <w:rStyle w:val="StyleBoldUnderline"/>
        </w:rPr>
        <w:t>because he turned down a request to become a spy</w:t>
      </w:r>
      <w:r w:rsidRPr="00E54EF0">
        <w:rPr>
          <w:sz w:val="10"/>
        </w:rPr>
        <w:t xml:space="preserve"> for the Russian government. Just a few days later </w:t>
      </w:r>
      <w:r w:rsidRPr="00E54EF0">
        <w:rPr>
          <w:rStyle w:val="StyleBoldUnderline"/>
        </w:rPr>
        <w:t>Russian security services also expelled</w:t>
      </w:r>
      <w:r w:rsidRPr="00E54EF0">
        <w:rPr>
          <w:sz w:val="10"/>
        </w:rPr>
        <w:t xml:space="preserve"> Ryan </w:t>
      </w:r>
      <w:r w:rsidRPr="00E54EF0">
        <w:rPr>
          <w:rStyle w:val="StyleBoldUnderline"/>
        </w:rPr>
        <w:t>Fogle</w:t>
      </w:r>
      <w:r w:rsidRPr="00E54EF0">
        <w:rPr>
          <w:sz w:val="10"/>
        </w:rPr>
        <w:t xml:space="preserve">, a 29-year-old US Embassy officer, </w:t>
      </w:r>
      <w:r w:rsidRPr="00E54EF0">
        <w:rPr>
          <w:rStyle w:val="StyleBoldUnderline"/>
        </w:rPr>
        <w:t>accusing him of trying to recruit a Russian counterterrorism officer as a spy</w:t>
      </w:r>
      <w:r w:rsidRPr="00E54EF0">
        <w:rPr>
          <w:sz w:val="10"/>
        </w:rPr>
        <w:t xml:space="preserve">—someone knowledgeable about the North Caucasus region, where the alleged Boston Marathon bombers came from. At almost the same time, on May 20th, </w:t>
      </w:r>
      <w:r w:rsidRPr="00E54EF0">
        <w:rPr>
          <w:rStyle w:val="StyleBoldUnderline"/>
        </w:rPr>
        <w:t>the Putin administration began an effort to shut down the Levada Center</w:t>
      </w:r>
      <w:r w:rsidRPr="00E54EF0">
        <w:rPr>
          <w:sz w:val="10"/>
        </w:rPr>
        <w:t xml:space="preserve">, Russia’s only independent public-opinion polling organization—all because the public’s opinion, as the pollsters found, was turning against the Kremlin. </w:t>
      </w:r>
      <w:r w:rsidRPr="00E54EF0">
        <w:rPr>
          <w:rStyle w:val="StyleBoldUnderline"/>
        </w:rPr>
        <w:t xml:space="preserve">The government labeled Levada “a foreign agent” because some American foundations including the Open Society Institute are among its funding sources. All this is causing unrest with Russia </w:t>
      </w:r>
      <w:r w:rsidRPr="00E54EF0">
        <w:rPr>
          <w:sz w:val="10"/>
        </w:rPr>
        <w:t xml:space="preserve">not just </w:t>
      </w:r>
      <w:r w:rsidRPr="00E54EF0">
        <w:rPr>
          <w:rStyle w:val="StyleBoldUnderline"/>
        </w:rPr>
        <w:t>in Washington</w:t>
      </w:r>
      <w:r w:rsidRPr="00E54EF0">
        <w:rPr>
          <w:sz w:val="10"/>
        </w:rPr>
        <w:t xml:space="preserve"> but in a variety of Western capitals. For example, the Russian government wrote a letter to the Irish Parliament a few weeks ago warning that Moscow would end discussions of a cross-border adoptions agreement if the legislature went through with a motion to sanction Russia officials for the death of Sergei Magnitsky, the lawyer who died in a Russian jail after uncovering fraud among state officials. The sanctions proposal was similar to one the United States enacted last year, prompting Russia to prohibit American adoptions of Russian children and forbid 18 present and former American officials from traveling to Russia. In Ireland’s case, Parliament backed down. For most countries, however, </w:t>
      </w:r>
      <w:r w:rsidRPr="00E54EF0">
        <w:rPr>
          <w:rStyle w:val="StyleBoldUnderline"/>
        </w:rPr>
        <w:t>Moscow’s most troubling decisions of late involve Syria.</w:t>
      </w:r>
      <w:r w:rsidRPr="00E54EF0">
        <w:rPr>
          <w:sz w:val="10"/>
        </w:rPr>
        <w:t xml:space="preserve"> Early this month, Secretary of State John </w:t>
      </w:r>
      <w:r w:rsidRPr="00E54EF0">
        <w:rPr>
          <w:rStyle w:val="StyleBoldUnderline"/>
        </w:rPr>
        <w:t>Kerry visited Moscow</w:t>
      </w:r>
      <w:r w:rsidRPr="00E54EF0">
        <w:rPr>
          <w:sz w:val="10"/>
        </w:rPr>
        <w:t xml:space="preserve"> primarily </w:t>
      </w:r>
      <w:r w:rsidRPr="00E54EF0">
        <w:rPr>
          <w:rStyle w:val="StyleBoldUnderline"/>
        </w:rPr>
        <w:t>to discuss the Syrian civil war.</w:t>
      </w:r>
      <w:r w:rsidRPr="00E54EF0">
        <w:rPr>
          <w:sz w:val="10"/>
        </w:rPr>
        <w:t xml:space="preserve"> So far, close to 80,000 people have died there, </w:t>
      </w:r>
      <w:r w:rsidRPr="00E54EF0">
        <w:rPr>
          <w:rStyle w:val="StyleBoldUnderline"/>
        </w:rPr>
        <w:t>but Moscow still provides Damascus with advanced weaponry and unremitting support.</w:t>
      </w:r>
      <w:r w:rsidRPr="00E54EF0">
        <w:rPr>
          <w:sz w:val="10"/>
        </w:rPr>
        <w:t xml:space="preserve"> Well, </w:t>
      </w:r>
      <w:r w:rsidRPr="00E54EF0">
        <w:rPr>
          <w:rStyle w:val="StyleBoldUnderline"/>
        </w:rPr>
        <w:t>Kerry and</w:t>
      </w:r>
      <w:r w:rsidRPr="00E54EF0">
        <w:rPr>
          <w:sz w:val="10"/>
        </w:rPr>
        <w:t xml:space="preserve"> Russian Foreign Minister Sergey V. </w:t>
      </w:r>
      <w:r w:rsidRPr="00E54EF0">
        <w:rPr>
          <w:rStyle w:val="StyleBoldUnderline"/>
        </w:rPr>
        <w:t>Lavrov announced they would hold an international conference intended to end the Syrian war. That seemed like a possible breakthrough. But rather than using his strong leverage to bring</w:t>
      </w:r>
      <w:r w:rsidRPr="00E54EF0">
        <w:rPr>
          <w:sz w:val="10"/>
        </w:rPr>
        <w:t xml:space="preserve"> Syrian President Bashar al-</w:t>
      </w:r>
      <w:r w:rsidRPr="00E54EF0">
        <w:rPr>
          <w:rStyle w:val="StyleBoldUnderline"/>
        </w:rPr>
        <w:t>Assad</w:t>
      </w:r>
      <w:r w:rsidRPr="00E54EF0">
        <w:rPr>
          <w:sz w:val="10"/>
        </w:rPr>
        <w:t xml:space="preserve"> </w:t>
      </w:r>
      <w:r w:rsidRPr="00E54EF0">
        <w:rPr>
          <w:rStyle w:val="StyleBoldUnderline"/>
        </w:rPr>
        <w:t>to the negotiating table</w:t>
      </w:r>
      <w:r w:rsidRPr="00E54EF0">
        <w:rPr>
          <w:sz w:val="10"/>
        </w:rPr>
        <w:t xml:space="preserve">, instead </w:t>
      </w:r>
      <w:r w:rsidRPr="00E54EF0">
        <w:rPr>
          <w:rStyle w:val="StyleBoldUnderline"/>
        </w:rPr>
        <w:t>Putin sent him a passel of advanced anti-ship cruise missiles</w:t>
      </w:r>
      <w:r w:rsidRPr="00E54EF0">
        <w:rPr>
          <w:sz w:val="10"/>
        </w:rPr>
        <w:t>—</w:t>
      </w:r>
      <w:r w:rsidRPr="00E54EF0">
        <w:rPr>
          <w:rStyle w:val="StyleBoldUnderline"/>
        </w:rPr>
        <w:t>along with promises of more surface-to-air missiles</w:t>
      </w:r>
      <w:r w:rsidRPr="00E54EF0">
        <w:rPr>
          <w:sz w:val="10"/>
        </w:rPr>
        <w:t xml:space="preserve">. A few days after receiving the new weapons, </w:t>
      </w:r>
      <w:r w:rsidRPr="00E54EF0">
        <w:rPr>
          <w:rStyle w:val="StyleBoldUnderline"/>
        </w:rPr>
        <w:t>Assad</w:t>
      </w:r>
      <w:r w:rsidRPr="00E54EF0">
        <w:rPr>
          <w:sz w:val="10"/>
        </w:rPr>
        <w:t xml:space="preserve">, in an interview with Argentina’s Clarín newspaper, </w:t>
      </w:r>
      <w:r w:rsidRPr="00E54EF0">
        <w:rPr>
          <w:rStyle w:val="StyleBoldUnderline"/>
        </w:rPr>
        <w:t>said he thought arranging a peace conference was a pointless endeavor. “We do not believe many Western countries actually want a solution in Syria</w:t>
      </w:r>
      <w:r w:rsidRPr="00E54EF0">
        <w:rPr>
          <w:sz w:val="10"/>
        </w:rPr>
        <w:t>,” Assad said, because those very countries “support the terrorists” who, he says, are at war with him</w:t>
      </w:r>
      <w:r w:rsidRPr="00E54EF0">
        <w:rPr>
          <w:rStyle w:val="StyleBoldUnderline"/>
        </w:rPr>
        <w:t>.</w:t>
      </w:r>
      <w:r w:rsidRPr="00E54EF0">
        <w:rPr>
          <w:sz w:val="10"/>
        </w:rPr>
        <w:t xml:space="preserve"> So </w:t>
      </w:r>
      <w:r w:rsidRPr="00E54EF0">
        <w:rPr>
          <w:rStyle w:val="StyleBoldUnderline"/>
        </w:rPr>
        <w:t>the peace-conference plan is stalled. Thanks to</w:t>
      </w:r>
      <w:r w:rsidRPr="00E54EF0">
        <w:rPr>
          <w:sz w:val="10"/>
        </w:rPr>
        <w:t xml:space="preserve"> President </w:t>
      </w:r>
      <w:r w:rsidRPr="00E54EF0">
        <w:rPr>
          <w:rStyle w:val="StyleBoldUnderline"/>
        </w:rPr>
        <w:t>Putin</w:t>
      </w:r>
      <w:r w:rsidRPr="00E54EF0">
        <w:rPr>
          <w:sz w:val="10"/>
        </w:rPr>
        <w:t>.</w:t>
      </w:r>
    </w:p>
    <w:p w:rsidR="00E22ED3" w:rsidRPr="00E54EF0" w:rsidRDefault="00E22ED3" w:rsidP="00B06F01"/>
    <w:p w:rsidR="00567E5C" w:rsidRPr="00E54EF0" w:rsidRDefault="00567E5C" w:rsidP="00567E5C"/>
    <w:p w:rsidR="00567E5C" w:rsidRPr="00E54EF0" w:rsidRDefault="00567E5C" w:rsidP="00567E5C">
      <w:pPr>
        <w:pStyle w:val="Heading3"/>
      </w:pPr>
      <w:r w:rsidRPr="00E54EF0">
        <w:lastRenderedPageBreak/>
        <w:t>Non Unique- Venezuela</w:t>
      </w:r>
    </w:p>
    <w:p w:rsidR="00567E5C" w:rsidRPr="00E54EF0" w:rsidRDefault="00567E5C" w:rsidP="00567E5C">
      <w:pPr>
        <w:pStyle w:val="Heading4"/>
      </w:pPr>
      <w:r w:rsidRPr="00E54EF0">
        <w:t xml:space="preserve">No Russia Venezuela relationship post </w:t>
      </w:r>
      <w:proofErr w:type="gramStart"/>
      <w:r w:rsidRPr="00E54EF0">
        <w:t>chavez</w:t>
      </w:r>
      <w:proofErr w:type="gramEnd"/>
    </w:p>
    <w:p w:rsidR="00567E5C" w:rsidRPr="00E54EF0" w:rsidRDefault="00567E5C" w:rsidP="00567E5C">
      <w:pPr>
        <w:rPr>
          <w:sz w:val="12"/>
        </w:rPr>
      </w:pPr>
      <w:r w:rsidRPr="00E54EF0">
        <w:rPr>
          <w:rStyle w:val="StyleStyleBold12pt"/>
        </w:rPr>
        <w:t>PRAVDA.Ru 6-3</w:t>
      </w:r>
      <w:r w:rsidRPr="00E54EF0">
        <w:rPr>
          <w:sz w:val="12"/>
        </w:rPr>
        <w:t xml:space="preserve"> (“What will Russia do without Venezuela</w:t>
      </w:r>
      <w:proofErr w:type="gramStart"/>
      <w:r w:rsidRPr="00E54EF0">
        <w:rPr>
          <w:sz w:val="12"/>
        </w:rPr>
        <w:t>?,</w:t>
      </w:r>
      <w:proofErr w:type="gramEnd"/>
      <w:r w:rsidRPr="00E54EF0">
        <w:rPr>
          <w:sz w:val="12"/>
        </w:rPr>
        <w:t>” Russian political newspaper associated with the Communist Party of the Russian Federation, 2013 http://english.pravda.ru/russia/economics/06-03-2013/123984-russia_venezuela-0/)</w:t>
      </w:r>
    </w:p>
    <w:p w:rsidR="00567E5C" w:rsidRPr="00E54EF0" w:rsidRDefault="00567E5C" w:rsidP="00567E5C">
      <w:pPr>
        <w:rPr>
          <w:sz w:val="12"/>
        </w:rPr>
      </w:pPr>
      <w:r w:rsidRPr="00E54EF0">
        <w:rPr>
          <w:rStyle w:val="StyleBoldUnderline"/>
        </w:rPr>
        <w:t xml:space="preserve">A possible change of government in Venezuela after the death of </w:t>
      </w:r>
      <w:r w:rsidRPr="00E54EF0">
        <w:rPr>
          <w:sz w:val="12"/>
        </w:rPr>
        <w:t xml:space="preserve">President Hugo </w:t>
      </w:r>
      <w:r w:rsidRPr="00E54EF0">
        <w:rPr>
          <w:rStyle w:val="StyleBoldUnderline"/>
        </w:rPr>
        <w:t>Chavez</w:t>
      </w:r>
      <w:r w:rsidRPr="00E54EF0">
        <w:rPr>
          <w:sz w:val="12"/>
        </w:rPr>
        <w:t xml:space="preserve"> </w:t>
      </w:r>
      <w:r w:rsidRPr="00E54EF0">
        <w:rPr>
          <w:rStyle w:val="StyleBoldUnderline"/>
        </w:rPr>
        <w:t>may lead to dramatic consequences</w:t>
      </w:r>
      <w:r w:rsidRPr="00E54EF0">
        <w:rPr>
          <w:sz w:val="12"/>
        </w:rPr>
        <w:t xml:space="preserve">. In this case, </w:t>
      </w:r>
      <w:r w:rsidRPr="00E54EF0">
        <w:rPr>
          <w:rStyle w:val="StyleBoldUnderline"/>
        </w:rPr>
        <w:t>the position of Russian companies</w:t>
      </w:r>
      <w:r w:rsidRPr="00E54EF0">
        <w:rPr>
          <w:sz w:val="12"/>
        </w:rPr>
        <w:t xml:space="preserve"> working in the country </w:t>
      </w:r>
      <w:r w:rsidRPr="00E54EF0">
        <w:rPr>
          <w:rStyle w:val="StyleBoldUnderline"/>
        </w:rPr>
        <w:t>will become very risky</w:t>
      </w:r>
      <w:r w:rsidRPr="00E54EF0">
        <w:rPr>
          <w:sz w:val="12"/>
        </w:rPr>
        <w:t xml:space="preserve">, </w:t>
      </w:r>
      <w:r w:rsidRPr="00E54EF0">
        <w:rPr>
          <w:rStyle w:val="StyleBoldUnderline"/>
        </w:rPr>
        <w:t>and the implementation of joint contracts may</w:t>
      </w:r>
      <w:r w:rsidRPr="00E54EF0">
        <w:rPr>
          <w:sz w:val="12"/>
        </w:rPr>
        <w:t xml:space="preserve"> thus </w:t>
      </w:r>
      <w:r w:rsidRPr="00E54EF0">
        <w:rPr>
          <w:rStyle w:val="StyleBoldUnderline"/>
        </w:rPr>
        <w:t>fail</w:t>
      </w:r>
      <w:r w:rsidRPr="00E54EF0">
        <w:rPr>
          <w:sz w:val="12"/>
        </w:rPr>
        <w:t xml:space="preserve">. Before going to Cuba for treatment, Chavez announced the name of the person he considers worthy of taking the office - Vice President Nicolas Maduro. </w:t>
      </w:r>
      <w:r w:rsidRPr="00E54EF0">
        <w:rPr>
          <w:rStyle w:val="StyleBoldUnderline"/>
        </w:rPr>
        <w:t>Should Maduro</w:t>
      </w:r>
      <w:r w:rsidRPr="00E54EF0">
        <w:rPr>
          <w:sz w:val="12"/>
        </w:rPr>
        <w:t xml:space="preserve">, who is more leftist than Chavez, </w:t>
      </w:r>
      <w:r w:rsidRPr="00E54EF0">
        <w:rPr>
          <w:rStyle w:val="StyleBoldUnderline"/>
        </w:rPr>
        <w:t>come to power, nothing special would follow,</w:t>
      </w:r>
      <w:r w:rsidRPr="00E54EF0">
        <w:rPr>
          <w:sz w:val="12"/>
        </w:rPr>
        <w:t xml:space="preserve"> deputy director of the Institute of Latin American of the Russian Academy of Sciences, Vladimir Sudarev believes. "</w:t>
      </w:r>
      <w:r w:rsidRPr="00E54EF0">
        <w:rPr>
          <w:rStyle w:val="StyleBoldUnderline"/>
        </w:rPr>
        <w:t>Both the opposition and Chavez supporters are aggressive towards each other, so a compromise is unlikely,</w:t>
      </w:r>
      <w:r w:rsidRPr="00E54EF0">
        <w:rPr>
          <w:sz w:val="12"/>
        </w:rPr>
        <w:t xml:space="preserve">" he added. In a country, where opposition is quite competitive, opposition forces have all chances to come to power in the absence of popularity of the leader and unstable system, the head of the National Energy Security Fund, Konstantin Simonov said. General Director of the National Energy Institute, Sergei Pravosudov, believes that the </w:t>
      </w:r>
      <w:r w:rsidRPr="00E54EF0">
        <w:rPr>
          <w:rStyle w:val="StyleBoldUnderline"/>
        </w:rPr>
        <w:t>struggle between supporters of the anti-American position of Chavez and his opponents is very likely to continue. "Russian companies will have to experience all the nuances of the struggle, which</w:t>
      </w:r>
      <w:r w:rsidRPr="00E54EF0">
        <w:rPr>
          <w:sz w:val="12"/>
        </w:rPr>
        <w:t xml:space="preserve">, at worst, </w:t>
      </w:r>
      <w:r w:rsidRPr="00E54EF0">
        <w:rPr>
          <w:rStyle w:val="StyleBoldUnderline"/>
        </w:rPr>
        <w:t>could develop into a civil war,</w:t>
      </w:r>
      <w:r w:rsidRPr="00E54EF0">
        <w:rPr>
          <w:sz w:val="12"/>
        </w:rPr>
        <w:t xml:space="preserve">" he said. </w:t>
      </w:r>
      <w:r w:rsidRPr="00E54EF0">
        <w:rPr>
          <w:rStyle w:val="StyleBoldUnderline"/>
        </w:rPr>
        <w:t>The future of Russian companies doing business in Venezuela, and the future of Venezuelan contracts remains uncertain</w:t>
      </w:r>
      <w:r w:rsidRPr="00E54EF0">
        <w:rPr>
          <w:sz w:val="12"/>
        </w:rPr>
        <w:t xml:space="preserve">, experts say. </w:t>
      </w:r>
      <w:r w:rsidRPr="00E54EF0">
        <w:rPr>
          <w:rStyle w:val="StyleBoldUnderline"/>
        </w:rPr>
        <w:t>It is highly likely that the new government of Venezuela will ask Russian investors out,</w:t>
      </w:r>
      <w:r w:rsidRPr="00E54EF0">
        <w:rPr>
          <w:sz w:val="12"/>
        </w:rPr>
        <w:t xml:space="preserve"> just like Chavez did to U.S. investors, without any </w:t>
      </w:r>
      <w:proofErr w:type="gramStart"/>
      <w:r w:rsidRPr="00E54EF0">
        <w:rPr>
          <w:sz w:val="12"/>
        </w:rPr>
        <w:t>compensations</w:t>
      </w:r>
      <w:proofErr w:type="gramEnd"/>
      <w:r w:rsidRPr="00E54EF0">
        <w:rPr>
          <w:sz w:val="12"/>
        </w:rPr>
        <w:t xml:space="preserve">, Konstantin Simonov believes. In this case, </w:t>
      </w:r>
      <w:r w:rsidRPr="00E54EF0">
        <w:rPr>
          <w:rStyle w:val="StyleBoldUnderline"/>
        </w:rPr>
        <w:t>Russia will have to say good-bye to the bonuses that our companies paid for the right to invest in Venezuela.</w:t>
      </w:r>
      <w:r w:rsidRPr="00E54EF0">
        <w:rPr>
          <w:sz w:val="12"/>
        </w:rPr>
        <w:t xml:space="preserve"> Vladimir Sudarev is sure that </w:t>
      </w:r>
      <w:r w:rsidRPr="00E54EF0">
        <w:rPr>
          <w:rStyle w:val="StyleBoldUnderline"/>
        </w:rPr>
        <w:t>Russian companies will not be shown the door.</w:t>
      </w:r>
      <w:r w:rsidRPr="00E54EF0">
        <w:rPr>
          <w:sz w:val="12"/>
        </w:rPr>
        <w:t xml:space="preserve"> </w:t>
      </w:r>
      <w:r w:rsidRPr="00E54EF0">
        <w:rPr>
          <w:rStyle w:val="StyleBoldUnderline"/>
        </w:rPr>
        <w:t>Most likely</w:t>
      </w:r>
      <w:r w:rsidRPr="00E54EF0">
        <w:rPr>
          <w:sz w:val="12"/>
        </w:rPr>
        <w:t xml:space="preserve">, the expert believes, </w:t>
      </w:r>
      <w:r w:rsidRPr="00E54EF0">
        <w:rPr>
          <w:rStyle w:val="StyleBoldUnderline"/>
        </w:rPr>
        <w:t>the new Venezuelan authorities "will get rid of them in a more intelligent way - they simply will not let them work.</w:t>
      </w:r>
      <w:r w:rsidRPr="00E54EF0">
        <w:rPr>
          <w:sz w:val="12"/>
        </w:rPr>
        <w:t xml:space="preserve">" In any case, </w:t>
      </w:r>
      <w:r w:rsidRPr="00E54EF0">
        <w:rPr>
          <w:rStyle w:val="StyleBoldUnderline"/>
        </w:rPr>
        <w:t>without Chavez, Russian investors will have a hard time, in Venezuela</w:t>
      </w:r>
      <w:r w:rsidRPr="00E54EF0">
        <w:rPr>
          <w:sz w:val="12"/>
        </w:rPr>
        <w:t xml:space="preserve">. </w:t>
      </w:r>
      <w:r w:rsidRPr="00E54EF0">
        <w:rPr>
          <w:rStyle w:val="StyleBoldUnderline"/>
        </w:rPr>
        <w:t>Russia is very limited in its opportunities to protect its investments in Venezuela</w:t>
      </w:r>
      <w:r w:rsidRPr="00E54EF0">
        <w:rPr>
          <w:sz w:val="12"/>
        </w:rPr>
        <w:t>. "The Anglo-Saxons, with their extensive network of oil companies around the world, in such cases, do their best to defend the politicians, with whom they concluded this or that agreement. They use money, media campaigns, and if all that doesn't work, aircraft carriers appear near the shores of the stubborn nation," explains the expert.</w:t>
      </w:r>
    </w:p>
    <w:p w:rsidR="00567E5C" w:rsidRPr="00E54EF0" w:rsidRDefault="00567E5C" w:rsidP="00567E5C"/>
    <w:p w:rsidR="009C2EDF" w:rsidRPr="00E54EF0" w:rsidRDefault="009C2EDF" w:rsidP="009C2EDF">
      <w:pPr>
        <w:pStyle w:val="Heading4"/>
      </w:pPr>
      <w:r w:rsidRPr="00E54EF0">
        <w:t xml:space="preserve">Will be kicked out </w:t>
      </w:r>
    </w:p>
    <w:p w:rsidR="009C2EDF" w:rsidRPr="00E54EF0" w:rsidRDefault="009C2EDF" w:rsidP="009C2EDF">
      <w:pPr>
        <w:rPr>
          <w:sz w:val="12"/>
        </w:rPr>
      </w:pPr>
      <w:r w:rsidRPr="00E54EF0">
        <w:rPr>
          <w:rStyle w:val="StyleStyleBold12pt"/>
        </w:rPr>
        <w:t>Kommersant Online 3-7</w:t>
      </w:r>
      <w:r w:rsidRPr="00E54EF0">
        <w:rPr>
          <w:sz w:val="12"/>
        </w:rPr>
        <w:t xml:space="preserve"> (Russia Seen Losing Positions in Venezuela Following Chavez Death,” 2013 http://www.buhodlepost.com/2013/03/10/russia-seen-losing-positions-in-venezuela-following-chavez-death/)</w:t>
      </w:r>
    </w:p>
    <w:p w:rsidR="009C2EDF" w:rsidRPr="00E54EF0" w:rsidRDefault="009C2EDF" w:rsidP="009C2EDF">
      <w:pPr>
        <w:rPr>
          <w:sz w:val="12"/>
        </w:rPr>
      </w:pPr>
      <w:r w:rsidRPr="00E54EF0">
        <w:rPr>
          <w:sz w:val="12"/>
        </w:rPr>
        <w:t xml:space="preserve">&lt;Venezuelan President Hugo Chavez is dead of cancer. The country will within a month elect a new leader. But </w:t>
      </w:r>
      <w:r w:rsidRPr="00E54EF0">
        <w:rPr>
          <w:rStyle w:val="StyleBoldUnderline"/>
        </w:rPr>
        <w:t>even should</w:t>
      </w:r>
      <w:r w:rsidRPr="00E54EF0">
        <w:rPr>
          <w:sz w:val="12"/>
        </w:rPr>
        <w:t xml:space="preserve"> his successor “Vice President Nicolas </w:t>
      </w:r>
      <w:r w:rsidRPr="00E54EF0">
        <w:rPr>
          <w:rStyle w:val="StyleBoldUnderline"/>
        </w:rPr>
        <w:t>Maduro</w:t>
      </w:r>
      <w:r w:rsidRPr="00E54EF0">
        <w:rPr>
          <w:sz w:val="12"/>
        </w:rPr>
        <w:t xml:space="preserve"> </w:t>
      </w:r>
      <w:proofErr w:type="gramStart"/>
      <w:r w:rsidRPr="00E54EF0">
        <w:rPr>
          <w:sz w:val="12"/>
        </w:rPr>
        <w:t xml:space="preserve">“ </w:t>
      </w:r>
      <w:r w:rsidRPr="00E54EF0">
        <w:rPr>
          <w:rStyle w:val="StyleBoldUnderline"/>
        </w:rPr>
        <w:t>win</w:t>
      </w:r>
      <w:proofErr w:type="gramEnd"/>
      <w:r w:rsidRPr="00E54EF0">
        <w:rPr>
          <w:sz w:val="12"/>
        </w:rPr>
        <w:t xml:space="preserve">, </w:t>
      </w:r>
      <w:r w:rsidRPr="00E54EF0">
        <w:rPr>
          <w:rStyle w:val="StyleBoldUnderline"/>
        </w:rPr>
        <w:t>neither Venezuela nor Russia`s positions there will be the same</w:t>
      </w:r>
      <w:r w:rsidRPr="00E54EF0">
        <w:rPr>
          <w:sz w:val="12"/>
        </w:rPr>
        <w:t xml:space="preserve">. </w:t>
      </w:r>
      <w:r w:rsidRPr="00E54EF0">
        <w:rPr>
          <w:rStyle w:val="StyleBoldUnderline"/>
        </w:rPr>
        <w:t xml:space="preserve">Experts estimate that the country will be forced to begin a rapprochement with the United States and to abandon the privileged relations with the Russian Federation, which were largely based on </w:t>
      </w:r>
      <w:r w:rsidRPr="00E54EF0">
        <w:rPr>
          <w:sz w:val="12"/>
        </w:rPr>
        <w:t xml:space="preserve">Hugo </w:t>
      </w:r>
      <w:r w:rsidRPr="00E54EF0">
        <w:rPr>
          <w:rStyle w:val="StyleBoldUnderline"/>
        </w:rPr>
        <w:t>Chavez`s personal ties to the Russian leadership</w:t>
      </w:r>
      <w:r w:rsidRPr="00E54EF0">
        <w:rPr>
          <w:sz w:val="12"/>
        </w:rPr>
        <w:t xml:space="preserve">. </w:t>
      </w:r>
      <w:r w:rsidRPr="00E54EF0">
        <w:rPr>
          <w:rStyle w:val="StyleBoldUnderline"/>
        </w:rPr>
        <w:t>This could jeopardize both the far-reaching Russian projects in Venezuela and billion-dollar investments.</w:t>
      </w:r>
      <w:r w:rsidRPr="00E54EF0">
        <w:rPr>
          <w:rStyle w:val="StyleBoldUnderline"/>
          <w:sz w:val="12"/>
          <w:u w:val="none"/>
        </w:rPr>
        <w:t>¶</w:t>
      </w:r>
      <w:r w:rsidRPr="00E54EF0">
        <w:rPr>
          <w:rStyle w:val="StyleBoldUnderline"/>
        </w:rPr>
        <w:t xml:space="preserve"> </w:t>
      </w:r>
      <w:r w:rsidRPr="00E54EF0">
        <w:rPr>
          <w:sz w:val="12"/>
        </w:rPr>
        <w:t xml:space="preserve">When, 18 months ago, the serious illness of the Venezuelan leader became known, a </w:t>
      </w:r>
      <w:r w:rsidRPr="00E54EF0">
        <w:rPr>
          <w:rStyle w:val="StyleBoldUnderline"/>
        </w:rPr>
        <w:t>Kommersant source in the Russian military-industrial complex predicted that, in the event of</w:t>
      </w:r>
      <w:r w:rsidRPr="00E54EF0">
        <w:rPr>
          <w:sz w:val="12"/>
        </w:rPr>
        <w:t xml:space="preserve"> Hugo </w:t>
      </w:r>
      <w:r w:rsidRPr="00E54EF0">
        <w:rPr>
          <w:rStyle w:val="StyleBoldUnderline"/>
        </w:rPr>
        <w:t>Chavez`s departure, Russia would run the risk not only of losing concluded contracts but also of not receiving the money for weapons that had been supplied to Caracas</w:t>
      </w:r>
      <w:r w:rsidRPr="00E54EF0">
        <w:rPr>
          <w:sz w:val="12"/>
        </w:rPr>
        <w:t xml:space="preserve">.¶ </w:t>
      </w:r>
      <w:r w:rsidRPr="00E54EF0">
        <w:rPr>
          <w:rStyle w:val="StyleStyleBold12pt"/>
        </w:rPr>
        <w:t xml:space="preserve">Russia has something to lose in Venezuela. </w:t>
      </w:r>
      <w:r w:rsidRPr="00E54EF0">
        <w:rPr>
          <w:rStyle w:val="StyleBoldUnderline"/>
        </w:rPr>
        <w:t>Experts put all the projects on which Moscow had reached agreement with Hugo Chavez at no less than $30 billion. Now their guarantor is gone</w:t>
      </w:r>
      <w:r w:rsidRPr="00E54EF0">
        <w:rPr>
          <w:sz w:val="12"/>
        </w:rPr>
        <w:t xml:space="preserve">.&gt; </w:t>
      </w:r>
    </w:p>
    <w:p w:rsidR="000053A3" w:rsidRPr="00E54EF0" w:rsidRDefault="000053A3" w:rsidP="009C2EDF">
      <w:pPr>
        <w:rPr>
          <w:sz w:val="12"/>
        </w:rPr>
      </w:pPr>
    </w:p>
    <w:p w:rsidR="000053A3" w:rsidRPr="00E54EF0" w:rsidRDefault="000053A3" w:rsidP="000053A3">
      <w:pPr>
        <w:pStyle w:val="Heading3"/>
      </w:pPr>
      <w:r w:rsidRPr="00E54EF0">
        <w:lastRenderedPageBreak/>
        <w:t>Non Unique- Death of Chavez</w:t>
      </w:r>
    </w:p>
    <w:p w:rsidR="000053A3" w:rsidRPr="00E54EF0" w:rsidRDefault="000053A3" w:rsidP="000053A3"/>
    <w:p w:rsidR="000053A3" w:rsidRPr="00E54EF0" w:rsidRDefault="000053A3" w:rsidP="000053A3">
      <w:pPr>
        <w:pStyle w:val="Heading4"/>
      </w:pPr>
      <w:r w:rsidRPr="00E54EF0">
        <w:t>Relationship wont survive post Chavez Death – no oil, no arms sales</w:t>
      </w:r>
    </w:p>
    <w:p w:rsidR="000053A3" w:rsidRPr="00E54EF0" w:rsidRDefault="000053A3" w:rsidP="000053A3">
      <w:pPr>
        <w:rPr>
          <w:sz w:val="12"/>
        </w:rPr>
      </w:pPr>
      <w:r w:rsidRPr="00E54EF0">
        <w:rPr>
          <w:rStyle w:val="StyleStyleBold12pt"/>
        </w:rPr>
        <w:t>Kommersant Online 3-7</w:t>
      </w:r>
      <w:r w:rsidRPr="00E54EF0">
        <w:rPr>
          <w:sz w:val="12"/>
        </w:rPr>
        <w:t xml:space="preserve"> (Russia Seen Losing Positions in Venezuela Following Chavez Death,” 2013 http://www.buhodlepost.com/2013/03/10/russia-seen-losing-positions-in-venezuela-following-chavez-death/)</w:t>
      </w:r>
    </w:p>
    <w:p w:rsidR="000053A3" w:rsidRPr="00E54EF0" w:rsidRDefault="000053A3" w:rsidP="000053A3">
      <w:pPr>
        <w:rPr>
          <w:rStyle w:val="StyleBoldUnderline"/>
        </w:rPr>
      </w:pPr>
      <w:r w:rsidRPr="00E54EF0">
        <w:rPr>
          <w:sz w:val="12"/>
        </w:rPr>
        <w:t xml:space="preserve">But </w:t>
      </w:r>
      <w:r w:rsidRPr="00E54EF0">
        <w:rPr>
          <w:rStyle w:val="StyleStyleBold12pt"/>
        </w:rPr>
        <w:t>whoever</w:t>
      </w:r>
      <w:r w:rsidRPr="00E54EF0">
        <w:rPr>
          <w:sz w:val="12"/>
        </w:rPr>
        <w:t xml:space="preserve"> </w:t>
      </w:r>
      <w:r w:rsidRPr="00E54EF0">
        <w:rPr>
          <w:rStyle w:val="StyleBoldUnderline"/>
        </w:rPr>
        <w:t>wins the elections, Venezuela`s policy course,</w:t>
      </w:r>
      <w:r w:rsidRPr="00E54EF0">
        <w:rPr>
          <w:sz w:val="12"/>
        </w:rPr>
        <w:t xml:space="preserve"> experts believe</w:t>
      </w:r>
      <w:r w:rsidRPr="00E54EF0">
        <w:rPr>
          <w:rStyle w:val="StyleBoldUnderline"/>
        </w:rPr>
        <w:t>, will undergo considerable change. “No new regime will stick to the fierce anti-Americanism that guided Chavez. Should Maduro win,</w:t>
      </w:r>
      <w:r w:rsidRPr="00E54EF0">
        <w:rPr>
          <w:sz w:val="12"/>
        </w:rPr>
        <w:t xml:space="preserve"> Caracas`s </w:t>
      </w:r>
      <w:r w:rsidRPr="00E54EF0">
        <w:rPr>
          <w:rStyle w:val="StyleBoldUnderline"/>
        </w:rPr>
        <w:t>relations with the United States will begin to gradually improve</w:t>
      </w:r>
      <w:r w:rsidRPr="00E54EF0">
        <w:rPr>
          <w:sz w:val="12"/>
        </w:rPr>
        <w:t xml:space="preserve">. </w:t>
      </w:r>
      <w:r w:rsidRPr="00E54EF0">
        <w:rPr>
          <w:rStyle w:val="StyleBoldUnderline"/>
        </w:rPr>
        <w:t>If, on the other hand, the opposition comes to power, the country will rapidly reorient itself toward the United States”</w:t>
      </w:r>
      <w:r w:rsidRPr="00E54EF0">
        <w:rPr>
          <w:sz w:val="12"/>
        </w:rPr>
        <w:t xml:space="preserve">, Fedor Lukyanov, chairman of the presidium of the Russian Federation Council for Foreign and Defense Policy, told Kommersant. </w:t>
      </w:r>
      <w:r w:rsidRPr="00E54EF0">
        <w:rPr>
          <w:rStyle w:val="StyleBoldUnderline"/>
        </w:rPr>
        <w:t>The Kremlin expressed the hope</w:t>
      </w:r>
      <w:r w:rsidRPr="00E54EF0">
        <w:rPr>
          <w:sz w:val="12"/>
        </w:rPr>
        <w:t xml:space="preserve"> yesterday, it is true, that “the positive and constructive agenda for Russo-Venezuelan relations will remain a constant”. </w:t>
      </w:r>
      <w:r w:rsidRPr="00E54EF0">
        <w:rPr>
          <w:rStyle w:val="StyleBoldUnderline"/>
        </w:rPr>
        <w:t>At the same time</w:t>
      </w:r>
      <w:r w:rsidRPr="00E54EF0">
        <w:rPr>
          <w:sz w:val="12"/>
        </w:rPr>
        <w:t xml:space="preserve"> Mr </w:t>
      </w:r>
      <w:r w:rsidRPr="00E54EF0">
        <w:rPr>
          <w:rStyle w:val="StyleBoldUnderline"/>
        </w:rPr>
        <w:t>Lukyanov</w:t>
      </w:r>
      <w:r w:rsidRPr="00E54EF0">
        <w:rPr>
          <w:sz w:val="12"/>
        </w:rPr>
        <w:t xml:space="preserve"> is </w:t>
      </w:r>
      <w:r w:rsidRPr="00E54EF0">
        <w:rPr>
          <w:rStyle w:val="StyleBoldUnderline"/>
        </w:rPr>
        <w:t xml:space="preserve">convinced: `The anomaly of the 2000s, when Venezuela became one of the Russian Federation`s main world partners, is </w:t>
      </w:r>
      <w:r w:rsidRPr="00E54EF0">
        <w:rPr>
          <w:rStyle w:val="StyleStyleBold12pt"/>
        </w:rPr>
        <w:t>unlikely</w:t>
      </w:r>
      <w:r w:rsidRPr="00E54EF0">
        <w:rPr>
          <w:rStyle w:val="StyleBoldUnderline"/>
        </w:rPr>
        <w:t xml:space="preserve"> to survive Chavez since it was connected with his figure personally, his specific political views and ambitions</w:t>
      </w:r>
      <w:r w:rsidRPr="00E54EF0">
        <w:rPr>
          <w:sz w:val="12"/>
        </w:rPr>
        <w:t xml:space="preserve">`. The expert believes that </w:t>
      </w:r>
      <w:r w:rsidRPr="00E54EF0">
        <w:rPr>
          <w:rStyle w:val="StyleBoldUnderline"/>
        </w:rPr>
        <w:t>“many agreements between Moscow and Caracas will simply remain on paper, others will be reconsidered</w:t>
      </w:r>
      <w:r w:rsidRPr="00E54EF0">
        <w:rPr>
          <w:sz w:val="12"/>
        </w:rPr>
        <w:t xml:space="preserve">”. Vladimir </w:t>
      </w:r>
      <w:r w:rsidRPr="00E54EF0">
        <w:rPr>
          <w:rStyle w:val="StyleBoldUnderline"/>
        </w:rPr>
        <w:t>Semago</w:t>
      </w:r>
      <w:r w:rsidRPr="00E54EF0">
        <w:rPr>
          <w:sz w:val="12"/>
        </w:rPr>
        <w:t xml:space="preserve">, </w:t>
      </w:r>
      <w:r w:rsidRPr="00E54EF0">
        <w:rPr>
          <w:rStyle w:val="StyleBoldUnderline"/>
        </w:rPr>
        <w:t>deputy head of the Russo-Venezuelan Business Council, is even more emphatic. “Following the departure of Chavez, the entire camouflage of so-called friendship with Venezuela will disappear”,</w:t>
      </w:r>
      <w:r w:rsidRPr="00E54EF0">
        <w:rPr>
          <w:sz w:val="12"/>
        </w:rPr>
        <w:t xml:space="preserve"> he told Kommersant. “</w:t>
      </w:r>
      <w:r w:rsidRPr="00E54EF0">
        <w:rPr>
          <w:rStyle w:val="StyleBoldUnderline"/>
        </w:rPr>
        <w:t xml:space="preserve">We had no real </w:t>
      </w:r>
      <w:proofErr w:type="gramStart"/>
      <w:r w:rsidRPr="00E54EF0">
        <w:rPr>
          <w:rStyle w:val="StyleBoldUnderline"/>
        </w:rPr>
        <w:t>cooperation,</w:t>
      </w:r>
      <w:proofErr w:type="gramEnd"/>
      <w:r w:rsidRPr="00E54EF0">
        <w:rPr>
          <w:rStyle w:val="StyleBoldUnderline"/>
        </w:rPr>
        <w:t xml:space="preserve"> there were merely attempts to persuade Russians that Moscow was in imperial fashion getting into the Latin American countries</w:t>
      </w:r>
      <w:r w:rsidRPr="00E54EF0">
        <w:rPr>
          <w:sz w:val="12"/>
        </w:rPr>
        <w:t xml:space="preserve"> as in Soviet times it got into Africa”. He says that one </w:t>
      </w:r>
      <w:r w:rsidRPr="00E54EF0">
        <w:rPr>
          <w:rStyle w:val="StyleBoldUnderline"/>
        </w:rPr>
        <w:t xml:space="preserve">of the most ambitious projects “the formation of a Russian National Petroleum Consortium for development of the Orinoco Belt together with the Venezuelan PDVSA” is a big myth. </w:t>
      </w:r>
      <w:r w:rsidRPr="00E54EF0">
        <w:rPr>
          <w:sz w:val="12"/>
        </w:rPr>
        <w:t xml:space="preserve">“The consortium has thus far produced nothing and has recovered nothing. And just two companies, Lukoil and Rosneft, actually remain on the Russian side”, Kommersant`s source explained. </w:t>
      </w:r>
      <w:r w:rsidRPr="00E54EF0">
        <w:rPr>
          <w:rStyle w:val="StyleBoldUnderline"/>
        </w:rPr>
        <w:t>The future of Russo-Venezuelan cooperation in the defense sphere gives rise to even more questions</w:t>
      </w:r>
      <w:r w:rsidRPr="00E54EF0">
        <w:rPr>
          <w:sz w:val="12"/>
        </w:rPr>
        <w:t xml:space="preserve"> </w:t>
      </w:r>
      <w:proofErr w:type="gramStart"/>
      <w:r w:rsidRPr="00E54EF0">
        <w:rPr>
          <w:sz w:val="12"/>
        </w:rPr>
        <w:t>a(</w:t>
      </w:r>
      <w:proofErr w:type="gramEnd"/>
      <w:r w:rsidRPr="00E54EF0">
        <w:rPr>
          <w:sz w:val="12"/>
        </w:rPr>
        <w:t xml:space="preserve">euro)” </w:t>
      </w:r>
      <w:r w:rsidRPr="00E54EF0">
        <w:rPr>
          <w:rStyle w:val="StyleBoldUnderline"/>
        </w:rPr>
        <w:t>it was from the outset tied to Chavez personally</w:t>
      </w:r>
      <w:r w:rsidRPr="00E54EF0">
        <w:rPr>
          <w:sz w:val="12"/>
        </w:rPr>
        <w:t xml:space="preserve">. The two first major contracts a(euro)” for the delivery of 40 Mi-35 combat helicopters and their maintenance and the training of personnel ($500 million) and also for the purchase of 100,000 AK-103 assault rifles ($54 million) a(euro)” were signed during his visit to Moscow in 2004. “The work was proving tough-sledding, but as soon as Chavez joined in the negotiations, mutual understanding emerged practically immediately”, a source close to Rosoboroneksport told Kommersant. “And in all subsequent arms deals he participated directly”. In 2011, Hugo </w:t>
      </w:r>
      <w:r w:rsidRPr="00E54EF0">
        <w:rPr>
          <w:rStyle w:val="StyleBoldUnderline"/>
        </w:rPr>
        <w:t>Chavez was able to secure the signing of an agreement on Russia`s allocation of a $4 billion loan for Venezuela`s purchase of Russian arms. “Despite the fact that the allocation of this loan was almost suicidal, we took this step, all the same: it was important for us to maintain friendly relations with Caracas”,</w:t>
      </w:r>
      <w:r w:rsidRPr="00E54EF0">
        <w:rPr>
          <w:sz w:val="12"/>
        </w:rPr>
        <w:t xml:space="preserve"> a source close to the Federal Military-Technical Cooperation Service told Kommersant. “But </w:t>
      </w:r>
      <w:r w:rsidRPr="00E54EF0">
        <w:rPr>
          <w:rStyle w:val="StyleBoldUnderline"/>
        </w:rPr>
        <w:t>it was clear even then that dialogue could be pursued only with Chavez. The other members of the Venezuelan delegation made practically no contact.”</w:t>
      </w:r>
    </w:p>
    <w:p w:rsidR="000053A3" w:rsidRPr="00E54EF0" w:rsidRDefault="000053A3" w:rsidP="000053A3">
      <w:pPr>
        <w:rPr>
          <w:rStyle w:val="StyleBoldUnderline"/>
        </w:rPr>
      </w:pPr>
    </w:p>
    <w:p w:rsidR="000053A3" w:rsidRPr="00E54EF0" w:rsidRDefault="000053A3" w:rsidP="000053A3">
      <w:pPr>
        <w:spacing w:after="200" w:line="276" w:lineRule="auto"/>
        <w:rPr>
          <w:rStyle w:val="StyleBoldUnderline"/>
        </w:rPr>
      </w:pPr>
      <w:r w:rsidRPr="00E54EF0">
        <w:rPr>
          <w:rStyle w:val="StyleBoldUnderline"/>
        </w:rPr>
        <w:br w:type="page"/>
      </w:r>
    </w:p>
    <w:p w:rsidR="000053A3" w:rsidRPr="00E54EF0" w:rsidRDefault="000053A3" w:rsidP="000053A3">
      <w:pPr>
        <w:pStyle w:val="Heading3"/>
      </w:pPr>
      <w:r w:rsidRPr="00E54EF0">
        <w:lastRenderedPageBreak/>
        <w:t>No Link- Not Zero Sum</w:t>
      </w:r>
    </w:p>
    <w:p w:rsidR="000053A3" w:rsidRPr="00E54EF0" w:rsidRDefault="000053A3" w:rsidP="000053A3">
      <w:pPr>
        <w:pStyle w:val="Heading4"/>
      </w:pPr>
      <w:r w:rsidRPr="00E54EF0">
        <w:t>Competition over Latin America isn’t zero sum</w:t>
      </w:r>
    </w:p>
    <w:p w:rsidR="000053A3" w:rsidRPr="00E54EF0" w:rsidRDefault="000053A3" w:rsidP="000053A3">
      <w:pPr>
        <w:rPr>
          <w:sz w:val="10"/>
        </w:rPr>
      </w:pPr>
      <w:r w:rsidRPr="00E54EF0">
        <w:rPr>
          <w:rStyle w:val="StyleStyleBold12pt"/>
        </w:rPr>
        <w:t>Ramírez 2010</w:t>
      </w:r>
      <w:r w:rsidRPr="00E54EF0">
        <w:rPr>
          <w:sz w:val="10"/>
        </w:rPr>
        <w:t xml:space="preserve"> (Pablo Telman Sánchez, Phd, Specialist Professor in International Law and Political and Social Sciences, professor at Instituto Tecnológico y de Estudios Superiores de Monterrey, Mexico City campus. He is a Member of the Mexican National Research System, Level 2“Is a New Climate of Confrontation Between Russia and the United States Possible in Latin America?,” Latin American Policy Volume 1, Issue 2, pages 230–243, December 2010, http://onlinelibrary.wiley.com/doi/10.1111/j.2041-7373.2010.00017.x/abstract )</w:t>
      </w:r>
    </w:p>
    <w:p w:rsidR="000053A3" w:rsidRPr="00E54EF0" w:rsidRDefault="000053A3" w:rsidP="000053A3">
      <w:pPr>
        <w:rPr>
          <w:sz w:val="12"/>
        </w:rPr>
      </w:pPr>
      <w:r w:rsidRPr="00E54EF0">
        <w:rPr>
          <w:rStyle w:val="StyleBoldUnderline"/>
        </w:rPr>
        <w:t>Russia is demonstrating to the White House its position of establishing a global strategic equilibrium and its capability of defending its own national interests. There is no ideological conflict between the government of the United States and its Russian counterpart like there was during the Cold War</w:t>
      </w:r>
      <w:r w:rsidRPr="00E54EF0">
        <w:rPr>
          <w:sz w:val="12"/>
        </w:rPr>
        <w:t xml:space="preserve"> because the latter shares the values of democracy and a market economy. </w:t>
      </w:r>
      <w:r w:rsidRPr="00E54EF0">
        <w:rPr>
          <w:rStyle w:val="StyleStyleBold12pt"/>
        </w:rPr>
        <w:t>Russia’s strategy in Latin America does not consist of establishing a political regional alliance to face the hegemonic power of Washington</w:t>
      </w:r>
      <w:r w:rsidRPr="00E54EF0">
        <w:rPr>
          <w:sz w:val="12"/>
        </w:rPr>
        <w:t xml:space="preserve">, but it does send a message to the White House. </w:t>
      </w:r>
      <w:r w:rsidRPr="00E54EF0">
        <w:rPr>
          <w:rStyle w:val="StyleBoldUnderline"/>
        </w:rPr>
        <w:t>The Kremlin is moving closer to Latin America with the objective to establish not an ideological or military competition with the United States, but a competition guided by considerations that will prioritize pragmatism and mutual advantage.</w:t>
      </w:r>
      <w:r w:rsidRPr="00E54EF0">
        <w:rPr>
          <w:sz w:val="12"/>
        </w:rPr>
        <w:t xml:space="preserve"> Russia is attempting to increase its presence in Latin America and will accomplish this through the signing of commercial, energy, and military agreements with some left-wing countries of the region such as Venezuela, Nicaragua, Argentina, Ecuador, Brazil, Bolivia, and Cuba. There is also the possibility of signing energy and military agreements with left-wing countries such as Peru, Colombia, and Mexico. </w:t>
      </w:r>
      <w:r w:rsidRPr="00E54EF0">
        <w:rPr>
          <w:rStyle w:val="StyleBoldUnderline"/>
        </w:rPr>
        <w:t>Russia advocates for the end of the unipolar world and feels that the hegemonic power of the United States is in decline. Moscow is taking advantage of this situation and establishing alliances in regions far away from its vital interests</w:t>
      </w:r>
      <w:r w:rsidRPr="00E54EF0">
        <w:rPr>
          <w:sz w:val="12"/>
        </w:rPr>
        <w:t xml:space="preserve">, such as Latin America. Nevertheless, </w:t>
      </w:r>
      <w:r w:rsidRPr="00E54EF0">
        <w:rPr>
          <w:rStyle w:val="StyleBoldUnderline"/>
        </w:rPr>
        <w:t>a new Russian foreign policy documen</w:t>
      </w:r>
      <w:r w:rsidRPr="00E54EF0">
        <w:rPr>
          <w:sz w:val="12"/>
        </w:rPr>
        <w:t xml:space="preserve">t (2008) </w:t>
      </w:r>
      <w:r w:rsidRPr="00E54EF0">
        <w:rPr>
          <w:rStyle w:val="StyleBoldUnderline"/>
        </w:rPr>
        <w:t>points out that Latin America,</w:t>
      </w:r>
      <w:r w:rsidRPr="00E54EF0">
        <w:rPr>
          <w:sz w:val="12"/>
        </w:rPr>
        <w:t xml:space="preserve"> along with Africa, </w:t>
      </w:r>
      <w:r w:rsidRPr="00E54EF0">
        <w:rPr>
          <w:rStyle w:val="StyleBoldUnderline"/>
        </w:rPr>
        <w:t>is still in last place among regional priorities</w:t>
      </w:r>
      <w:r w:rsidRPr="00E54EF0">
        <w:rPr>
          <w:sz w:val="12"/>
        </w:rPr>
        <w:t xml:space="preserve">. In the specific case of Venezuela the Kremlin has attempted to obtain a circumstantial if not temporary ally with the incentive of the wealth of Venezuela in terms of hydrocarbons. The example of Cuba during the Cold War and its alliance with the Soviet Union is not comparable because there were clear ties stressed by the Marxist–Leninist ideology and the confrontation between two superpowers. It is risky to assert that Venezuela would turn into a strategic and durable ally for Russia as Cuba did for the Soviet Union. The future of the current government of Venezuela is uncertain, given its internal political instability and the economic crisis. Both represent a blow for the country, and the Russian government would become involved politically and militarily in the government of Hugo Chávez with difficulty. However, Russia continues to move forward with its objectives of tightening economic and commercial ties with Venezuela in strategic spheres of convenience such as the sale of weapons and military technology; collaboration in the peaceful use of nuclear energy; and the extraction, exploitation, transportation, and sale of hydrocarbons. </w:t>
      </w:r>
      <w:r w:rsidRPr="00E54EF0">
        <w:rPr>
          <w:rStyle w:val="StyleBoldUnderline"/>
        </w:rPr>
        <w:t>The current Russian strategy in Latin America does not consist of establishing a solid political alliance with countries of this region so as to face the hegemonic power of the United States, as</w:t>
      </w:r>
      <w:r w:rsidRPr="00E54EF0">
        <w:rPr>
          <w:sz w:val="12"/>
        </w:rPr>
        <w:t xml:space="preserve"> President </w:t>
      </w:r>
      <w:r w:rsidRPr="00E54EF0">
        <w:rPr>
          <w:rStyle w:val="StyleBoldUnderline"/>
        </w:rPr>
        <w:t>Chávez</w:t>
      </w:r>
      <w:r w:rsidRPr="00E54EF0">
        <w:rPr>
          <w:sz w:val="12"/>
        </w:rPr>
        <w:t xml:space="preserve"> </w:t>
      </w:r>
      <w:r w:rsidRPr="00E54EF0">
        <w:rPr>
          <w:rStyle w:val="StyleBoldUnderline"/>
        </w:rPr>
        <w:t>has attempted to demonstrate</w:t>
      </w:r>
      <w:r w:rsidRPr="00E54EF0">
        <w:rPr>
          <w:sz w:val="12"/>
        </w:rPr>
        <w:t xml:space="preserve">. </w:t>
      </w:r>
      <w:r w:rsidRPr="00E54EF0">
        <w:rPr>
          <w:rStyle w:val="StyleBoldUnderline"/>
        </w:rPr>
        <w:t>Russia neither shares the anti-imperialistic positions of</w:t>
      </w:r>
      <w:r w:rsidRPr="00E54EF0">
        <w:rPr>
          <w:sz w:val="12"/>
        </w:rPr>
        <w:t xml:space="preserve"> Hugo </w:t>
      </w:r>
      <w:r w:rsidRPr="00E54EF0">
        <w:rPr>
          <w:rStyle w:val="StyleBoldUnderline"/>
        </w:rPr>
        <w:t>Chávez</w:t>
      </w:r>
      <w:r w:rsidRPr="00E54EF0">
        <w:rPr>
          <w:sz w:val="12"/>
        </w:rPr>
        <w:t xml:space="preserve"> </w:t>
      </w:r>
      <w:r w:rsidRPr="00E54EF0">
        <w:rPr>
          <w:rStyle w:val="StyleBoldUnderline"/>
        </w:rPr>
        <w:t>nor supports unconditionally the Venezuelan president’s attempts at regional leadership</w:t>
      </w:r>
      <w:r w:rsidRPr="00E54EF0">
        <w:rPr>
          <w:sz w:val="12"/>
        </w:rPr>
        <w:t xml:space="preserve">. Conversely, Chávez wants to take advantage of his approach to Russia to strengthen his plans for leadership in the region, and he attempts to demonstrate that his close ties with Russia are part of an anti-imperialistic global alliance. During his visit to Moscow in July 2008, Chávez negotiated new contracts for the sale of weapons and mentioned that, “Russia has enough potential as to guarantee its presence in many places around the world. If the Armed Forces of the Russian Federation want to stay in Venezuela, they will be received enthusiastically. . . . [T] </w:t>
      </w:r>
      <w:proofErr w:type="gramStart"/>
      <w:r w:rsidRPr="00E54EF0">
        <w:rPr>
          <w:sz w:val="12"/>
        </w:rPr>
        <w:t>he</w:t>
      </w:r>
      <w:proofErr w:type="gramEnd"/>
      <w:r w:rsidRPr="00E54EF0">
        <w:rPr>
          <w:sz w:val="12"/>
        </w:rPr>
        <w:t xml:space="preserve"> sale of Russian weapons will serve as an instrument to guarantee the sovereignty of Venezuela which is threatened by the United States.” We are in a process of rearmament. </w:t>
      </w:r>
      <w:proofErr w:type="gramStart"/>
      <w:r w:rsidRPr="00E54EF0">
        <w:rPr>
          <w:sz w:val="12"/>
        </w:rPr>
        <w:t>(Excélsior, 2008).</w:t>
      </w:r>
      <w:proofErr w:type="gramEnd"/>
    </w:p>
    <w:p w:rsidR="000053A3" w:rsidRPr="00E54EF0" w:rsidRDefault="000053A3" w:rsidP="000053A3">
      <w:pPr>
        <w:rPr>
          <w:sz w:val="12"/>
        </w:rPr>
      </w:pPr>
    </w:p>
    <w:p w:rsidR="000053A3" w:rsidRPr="00E54EF0" w:rsidRDefault="000053A3" w:rsidP="000053A3">
      <w:pPr>
        <w:pStyle w:val="Heading4"/>
      </w:pPr>
      <w:r w:rsidRPr="00E54EF0">
        <w:t>Other countries will fill in</w:t>
      </w:r>
    </w:p>
    <w:p w:rsidR="000053A3" w:rsidRPr="00E54EF0" w:rsidRDefault="000053A3" w:rsidP="000053A3">
      <w:pPr>
        <w:rPr>
          <w:sz w:val="12"/>
        </w:rPr>
      </w:pPr>
      <w:r w:rsidRPr="00E54EF0">
        <w:rPr>
          <w:rStyle w:val="StyleStyleBold12pt"/>
        </w:rPr>
        <w:t>Sudarev ‘12</w:t>
      </w:r>
      <w:r w:rsidRPr="00E54EF0">
        <w:rPr>
          <w:sz w:val="12"/>
        </w:rPr>
        <w:t xml:space="preserve"> – Professor of American Countries’ History and Politics (Vladimir Sudarey, Doctor of Political Science, Professor of the European and American Countries’ History and Politics Department of the MGIMO University, “" Is Russia returning to Latin America?"” February 20, 2012, http://russiancouncil.ru/en/inner/?id_4=252#top)</w:t>
      </w:r>
    </w:p>
    <w:p w:rsidR="000053A3" w:rsidRPr="00E54EF0" w:rsidRDefault="000053A3" w:rsidP="000053A3">
      <w:pPr>
        <w:rPr>
          <w:sz w:val="12"/>
        </w:rPr>
      </w:pPr>
      <w:r w:rsidRPr="00E54EF0">
        <w:rPr>
          <w:sz w:val="12"/>
        </w:rPr>
        <w:t xml:space="preserve">It can be largely attributed to the fact that </w:t>
      </w:r>
      <w:r w:rsidRPr="00E54EF0">
        <w:rPr>
          <w:rStyle w:val="StyleBoldUnderline"/>
        </w:rPr>
        <w:t>Russian leadership has no priority system</w:t>
      </w:r>
      <w:r w:rsidRPr="00E54EF0">
        <w:rPr>
          <w:sz w:val="12"/>
        </w:rPr>
        <w:t xml:space="preserve"> in interacting with this country. The latter, from our perspective, is explained by poor understanding of how much inter-complimentary could be the interests of the two resource-rich countries in the decades to come. Unfortunately, </w:t>
      </w:r>
      <w:r w:rsidRPr="00E54EF0">
        <w:rPr>
          <w:rStyle w:val="StyleBoldUnderline"/>
        </w:rPr>
        <w:t>China, and lately India have been much more economically active in the region than Russia, filling the niches in the market that could have been well filled by Russia</w:t>
      </w:r>
      <w:r w:rsidRPr="00E54EF0">
        <w:rPr>
          <w:sz w:val="12"/>
        </w:rPr>
        <w:t xml:space="preserve">. Another question is why Brazilian dimension of Russian foreign policy is much weaker than the Chinese one? Why do we transfer to China, the relationships with which in the 20th century were abundant with conflicts including the armed ones, unique military aircraft building technologies, while denying this to Brazil with which we have never had conflicts or clashes on the international arena? Perhaps, it is the residual principle inherent of the USSR leadership and successfully inherited in 1990-s by the Russian leadership that is applied to this region. But, while the USSR used to have Cuba as a strategic partner, the Russian Federation, having curtailed the ties with the Island of Freedom, didn’t bother to start looking for new partners and paid as little attention to the relations with Brazil as with any other Latin American country. If Russia is really interested in serious and politically influential partners, then it is the Brazil dimension that should be prioritized as the major vector of Russian policy in the region. It means establishing a special system of partnership which will include an overhaul of the current system of trade and economic relations, an introduction of a new system of preferential terms of advanced know-how transfer and exchange, particularly in aerospace field. For that sake it’s necessary to maximally intensify the relations with Brazil’s leadership and take them to a higher level, with the head of state or the government taking control of it. However, the growing understanding of the Russian upper echelons of power of the necessity to shift the focus of economic cooperation with the countries of the region on to scientific and technical sphere arouses certain optimism. It is in the field of advanced technologies where Russia is most competitive, and no wonder that the main emphasis during the April 2010 visit of President Medvedev to the countries of the region was laid on this very issue. </w:t>
      </w:r>
      <w:r w:rsidRPr="00E54EF0">
        <w:rPr>
          <w:rStyle w:val="StyleBoldUnderline"/>
        </w:rPr>
        <w:t xml:space="preserve">Low competitiveness of Russia vis-à-vis other countries undertaking huge efforts with a view to building up their </w:t>
      </w:r>
      <w:r w:rsidRPr="00E54EF0">
        <w:rPr>
          <w:rStyle w:val="StyleBoldUnderline"/>
          <w:sz w:val="24"/>
        </w:rPr>
        <w:t xml:space="preserve">political and economic </w:t>
      </w:r>
      <w:r w:rsidRPr="00E54EF0">
        <w:rPr>
          <w:rStyle w:val="StyleBoldUnderline"/>
        </w:rPr>
        <w:t>position in this region continues to persist. Besides, our investment capability is also much lower than that of USA, China, EU and even India</w:t>
      </w:r>
      <w:r w:rsidRPr="00E54EF0">
        <w:rPr>
          <w:sz w:val="12"/>
        </w:rPr>
        <w:t>.</w:t>
      </w:r>
    </w:p>
    <w:p w:rsidR="000053A3" w:rsidRPr="00E54EF0" w:rsidRDefault="000053A3" w:rsidP="000053A3">
      <w:pPr>
        <w:pStyle w:val="Heading3"/>
      </w:pPr>
      <w:r w:rsidRPr="00E54EF0">
        <w:lastRenderedPageBreak/>
        <w:t>No Link- Venezuela</w:t>
      </w:r>
    </w:p>
    <w:p w:rsidR="000053A3" w:rsidRPr="00E54EF0" w:rsidRDefault="000053A3" w:rsidP="000053A3">
      <w:pPr>
        <w:pStyle w:val="Heading4"/>
      </w:pPr>
      <w:r w:rsidRPr="00E54EF0">
        <w:t>No war over Venezuela</w:t>
      </w:r>
    </w:p>
    <w:p w:rsidR="000053A3" w:rsidRPr="00E54EF0" w:rsidRDefault="000053A3" w:rsidP="000053A3">
      <w:pPr>
        <w:rPr>
          <w:sz w:val="10"/>
        </w:rPr>
      </w:pPr>
      <w:r w:rsidRPr="00E54EF0">
        <w:rPr>
          <w:rStyle w:val="StyleStyleBold12pt"/>
        </w:rPr>
        <w:t>Ramírez 2010</w:t>
      </w:r>
      <w:r w:rsidRPr="00E54EF0">
        <w:rPr>
          <w:sz w:val="10"/>
        </w:rPr>
        <w:t xml:space="preserve"> (Pablo Telman Sánchez, Phd, Specialist Professor in International Law and Political and Social Sciences, professor at Instituto Tecnológico y de Estudios Superiores de Monterrey, Mexico City campus. He is a Member of the Mexican National Research System, Level 2“Is a New Climate of Confrontation Between Russia and the United States Possible in Latin America?,” Latin American Policy Volume 1, Issue 2, pages 230–243, December 2010, http://onlinelibrary.wiley.com/doi/10.1111/j.2041-7373.2010.00017.x/abstract )</w:t>
      </w:r>
    </w:p>
    <w:p w:rsidR="000053A3" w:rsidRPr="00E54EF0" w:rsidRDefault="000053A3" w:rsidP="000053A3">
      <w:pPr>
        <w:rPr>
          <w:rStyle w:val="StyleBoldUnderline"/>
        </w:rPr>
      </w:pPr>
      <w:r w:rsidRPr="00E54EF0">
        <w:rPr>
          <w:sz w:val="12"/>
        </w:rPr>
        <w:t xml:space="preserve">As of 2008, </w:t>
      </w:r>
      <w:r w:rsidRPr="00E54EF0">
        <w:rPr>
          <w:rStyle w:val="StyleBoldUnderline"/>
        </w:rPr>
        <w:t>the Russian Federation has launched an intensive diplomatic, economic, and even cultural offensive in Latin America, but the course that this policy takes will depend on the positions undertaken by the White House in the near future</w:t>
      </w:r>
      <w:r w:rsidRPr="00E54EF0">
        <w:rPr>
          <w:sz w:val="12"/>
        </w:rPr>
        <w:t xml:space="preserve">. </w:t>
      </w:r>
      <w:r w:rsidRPr="00E54EF0">
        <w:rPr>
          <w:rStyle w:val="StyleBoldUnderline"/>
        </w:rPr>
        <w:t>The Kremlin must consider seriously whether it wants to establish a constructive and stable relationship with the United States at the expense of moderating its relationships with the left-wing governments of Latin America</w:t>
      </w:r>
      <w:r w:rsidRPr="00E54EF0">
        <w:rPr>
          <w:sz w:val="12"/>
        </w:rPr>
        <w:t xml:space="preserve">. Russia includes in its current strategy for Latin America the most stable and centrist countries in the Latin American traditional left, such as Brazil and Chile (recently a center-right president took office), and the most radical, such as Ecuador, Argentina, Nicaragua, and Bolivia. </w:t>
      </w:r>
      <w:r w:rsidRPr="00E54EF0">
        <w:rPr>
          <w:rStyle w:val="StyleBoldUnderline"/>
        </w:rPr>
        <w:t>Although some analysts consider that the main interests of the Kremlin are in Venezuela with attempts to create an alliance to weaken U.S. clout</w:t>
      </w:r>
      <w:r w:rsidRPr="00E54EF0">
        <w:rPr>
          <w:sz w:val="12"/>
        </w:rPr>
        <w:t xml:space="preserve"> in the region, </w:t>
      </w:r>
      <w:r w:rsidRPr="00E54EF0">
        <w:rPr>
          <w:rStyle w:val="StyleStyleBold12pt"/>
        </w:rPr>
        <w:t>this is false</w:t>
      </w:r>
      <w:r w:rsidRPr="00E54EF0">
        <w:rPr>
          <w:sz w:val="12"/>
        </w:rPr>
        <w:t xml:space="preserve">. </w:t>
      </w:r>
      <w:r w:rsidRPr="00E54EF0">
        <w:rPr>
          <w:rStyle w:val="StyleBoldUnderline"/>
        </w:rPr>
        <w:t>Ties between Latin America and Russia will be only temporary and will depend on the position that the United States takes toward Russia.</w:t>
      </w:r>
      <w:r w:rsidRPr="00E54EF0">
        <w:rPr>
          <w:sz w:val="12"/>
        </w:rPr>
        <w:t xml:space="preserve"> The Kremlin considers that Europe and the United States have high geopolitical and economic importance for its national security. If </w:t>
      </w:r>
      <w:r w:rsidRPr="00E54EF0">
        <w:rPr>
          <w:rStyle w:val="StyleBoldUnderline"/>
        </w:rPr>
        <w:t>the United States hypothetically decided to invade Venezuela, Russia would probably not take a position in any military conflict in favor of the Venezuelan government</w:t>
      </w:r>
      <w:r w:rsidRPr="00E54EF0">
        <w:rPr>
          <w:sz w:val="12"/>
        </w:rPr>
        <w:t xml:space="preserve">. Russia has another priority closer to its territory where it is investing more money and more diplomacy: the buffer zone. Countries such as Ukraine and Georgia represent the geopolitical priorities of the Russian Federation, and the structuring of foreign policy relies on these circumstances. In this sense, </w:t>
      </w:r>
      <w:r w:rsidRPr="00E54EF0">
        <w:rPr>
          <w:rStyle w:val="StyleBoldUnderline"/>
        </w:rPr>
        <w:t>Latin America becomes a secondary priority that might occupy the position left by the Eastern European territories and the Baltic countries, although the distance that separates Russia from Latin America and the instability of Latin America’s political system</w:t>
      </w:r>
      <w:r w:rsidRPr="00E54EF0">
        <w:rPr>
          <w:sz w:val="12"/>
        </w:rPr>
        <w:t xml:space="preserve">s (in Chile, one of the most stable countries politically and economically, the right has taken over the presidency after two decades of leftist governments) </w:t>
      </w:r>
      <w:r w:rsidRPr="00E54EF0">
        <w:rPr>
          <w:rStyle w:val="StyleBoldUnderline"/>
        </w:rPr>
        <w:t>are a warning for the Kremlin with regard to the extent of its bilateral ties with the region.</w:t>
      </w:r>
    </w:p>
    <w:p w:rsidR="000053A3" w:rsidRPr="00E54EF0" w:rsidRDefault="000053A3" w:rsidP="000053A3"/>
    <w:p w:rsidR="000053A3" w:rsidRPr="00E54EF0" w:rsidRDefault="000053A3" w:rsidP="000053A3">
      <w:pPr>
        <w:pStyle w:val="Heading4"/>
      </w:pPr>
      <w:r w:rsidRPr="00E54EF0">
        <w:t>Actions not zero sum- cooperation over competition</w:t>
      </w:r>
    </w:p>
    <w:p w:rsidR="000053A3" w:rsidRPr="00E54EF0" w:rsidRDefault="000053A3" w:rsidP="000053A3">
      <w:pPr>
        <w:rPr>
          <w:sz w:val="12"/>
        </w:rPr>
      </w:pPr>
      <w:r w:rsidRPr="00E54EF0">
        <w:rPr>
          <w:rStyle w:val="StyleStyleBold12pt"/>
        </w:rPr>
        <w:t>Wells 4-26</w:t>
      </w:r>
      <w:r w:rsidRPr="00E54EF0">
        <w:rPr>
          <w:sz w:val="12"/>
        </w:rPr>
        <w:t xml:space="preserve"> (Miriam, Wells is a journalist who has previously worked for BBC Radio News and for Human Rights Watch. She has worked for InSight Crime since 2012, specializes in Latin American Reporting, “Should Russian Anti-Drug Aid to LatAm Worry the US? “ 2013 http://www.insightcrime.org/news-analysis/should-russian-drug-aid-latam-worry-us)</w:t>
      </w:r>
    </w:p>
    <w:p w:rsidR="000053A3" w:rsidRPr="00E54EF0" w:rsidRDefault="000053A3" w:rsidP="000053A3">
      <w:pPr>
        <w:rPr>
          <w:sz w:val="12"/>
        </w:rPr>
      </w:pPr>
      <w:r w:rsidRPr="00E54EF0">
        <w:rPr>
          <w:rStyle w:val="StyleBoldUnderline"/>
        </w:rPr>
        <w:t>"We're well past the Cold War era,"</w:t>
      </w:r>
      <w:r w:rsidRPr="00E54EF0">
        <w:rPr>
          <w:sz w:val="12"/>
        </w:rPr>
        <w:t xml:space="preserve"> analyst James Bosworth told InSight Crime. "</w:t>
      </w:r>
      <w:r w:rsidRPr="00E54EF0">
        <w:rPr>
          <w:rStyle w:val="StyleBoldUnderline"/>
        </w:rPr>
        <w:t>This really is about drug trafficking and economic interests. The US has nothing to worry about. As long as Washington doesn't overreact in response, it won't impact US influence or interests in the region. Combating organized crime is a potential area for cooperation, not competition, with Russia.</w:t>
      </w:r>
      <w:r w:rsidRPr="00E54EF0">
        <w:rPr>
          <w:sz w:val="12"/>
        </w:rPr>
        <w:t>"</w:t>
      </w:r>
    </w:p>
    <w:p w:rsidR="000053A3" w:rsidRPr="00E54EF0" w:rsidRDefault="000053A3" w:rsidP="000053A3">
      <w:pPr>
        <w:rPr>
          <w:sz w:val="12"/>
        </w:rPr>
      </w:pPr>
    </w:p>
    <w:p w:rsidR="000053A3" w:rsidRPr="00E54EF0" w:rsidRDefault="000053A3" w:rsidP="000053A3">
      <w:pPr>
        <w:pStyle w:val="Heading4"/>
      </w:pPr>
      <w:r w:rsidRPr="00E54EF0">
        <w:t>Russia won’t go to war with the US over Venezuela</w:t>
      </w:r>
    </w:p>
    <w:p w:rsidR="000053A3" w:rsidRPr="00E54EF0" w:rsidRDefault="000053A3" w:rsidP="000053A3">
      <w:pPr>
        <w:rPr>
          <w:sz w:val="10"/>
        </w:rPr>
      </w:pPr>
      <w:r w:rsidRPr="00E54EF0">
        <w:rPr>
          <w:rStyle w:val="StyleStyleBold12pt"/>
        </w:rPr>
        <w:t>Ramírez 2010</w:t>
      </w:r>
      <w:r w:rsidRPr="00E54EF0">
        <w:rPr>
          <w:sz w:val="10"/>
        </w:rPr>
        <w:t xml:space="preserve"> (Pablo Telman Sánchez, Phd, Specialist Professor in International Law and Political and Social Sciences, professor at Instituto Tecnológico y de Estudios Superiores de Monterrey, Mexico City campus. He is a Member of the Mexican National Research System, Level 2“Is a New Climate of Confrontation Between Russia and the United States Possible in Latin America?,” Latin American Policy Volume 1, Issue 2, pages 230–243, December 2010, http://onlinelibrary.wiley.com/doi/10.1111/j.2041-7373.2010.00017.x/abstract )</w:t>
      </w:r>
    </w:p>
    <w:p w:rsidR="000053A3" w:rsidRPr="00E54EF0" w:rsidRDefault="000053A3" w:rsidP="000053A3">
      <w:pPr>
        <w:rPr>
          <w:sz w:val="14"/>
        </w:rPr>
      </w:pPr>
      <w:r w:rsidRPr="00E54EF0">
        <w:rPr>
          <w:sz w:val="14"/>
        </w:rPr>
        <w:t xml:space="preserve">The government in </w:t>
      </w:r>
      <w:r w:rsidRPr="00E54EF0">
        <w:rPr>
          <w:rStyle w:val="StyleBoldUnderline"/>
        </w:rPr>
        <w:t>Moscow</w:t>
      </w:r>
      <w:r w:rsidRPr="00E54EF0">
        <w:rPr>
          <w:sz w:val="14"/>
        </w:rPr>
        <w:t xml:space="preserve"> is </w:t>
      </w:r>
      <w:r w:rsidRPr="00E54EF0">
        <w:rPr>
          <w:rStyle w:val="StyleBoldUnderline"/>
        </w:rPr>
        <w:t>not willing to become involved in the political actions of Caracas in a more formal manner for many reasons.</w:t>
      </w:r>
      <w:r w:rsidRPr="00E54EF0">
        <w:rPr>
          <w:sz w:val="14"/>
        </w:rPr>
        <w:t xml:space="preserve"> First, </w:t>
      </w:r>
      <w:r w:rsidRPr="00E54EF0">
        <w:rPr>
          <w:rStyle w:val="StyleStyleBold12pt"/>
        </w:rPr>
        <w:t>Russia will not openly confront the United States</w:t>
      </w:r>
      <w:r w:rsidRPr="00E54EF0">
        <w:rPr>
          <w:sz w:val="14"/>
        </w:rPr>
        <w:t>, which is a priority in Venezuela’s foreign policy, and</w:t>
      </w:r>
      <w:r w:rsidRPr="00E54EF0">
        <w:rPr>
          <w:rStyle w:val="StyleBoldUnderline"/>
        </w:rPr>
        <w:t xml:space="preserve"> Russia has higher expectations for dialogue with </w:t>
      </w:r>
      <w:r w:rsidRPr="00E54EF0">
        <w:rPr>
          <w:sz w:val="14"/>
        </w:rPr>
        <w:t xml:space="preserve">President </w:t>
      </w:r>
      <w:r w:rsidRPr="00E54EF0">
        <w:rPr>
          <w:rStyle w:val="StyleBoldUnderline"/>
        </w:rPr>
        <w:t>Obama</w:t>
      </w:r>
      <w:r w:rsidRPr="00E54EF0">
        <w:rPr>
          <w:sz w:val="14"/>
        </w:rPr>
        <w:t xml:space="preserve">.6 Second, </w:t>
      </w:r>
      <w:r w:rsidRPr="00E54EF0">
        <w:rPr>
          <w:rStyle w:val="StyleBoldUnderline"/>
        </w:rPr>
        <w:t>Russia is aware that there are countries that maintain a more moderate position than Venezuela and have their reservations with regard to Chávez’s intention to consolidate an anti-U.S. bloc</w:t>
      </w:r>
      <w:r w:rsidRPr="00E54EF0">
        <w:rPr>
          <w:sz w:val="14"/>
        </w:rPr>
        <w:t xml:space="preserve"> in the region. Finally, </w:t>
      </w:r>
      <w:r w:rsidRPr="00E54EF0">
        <w:rPr>
          <w:rStyle w:val="StyleBoldUnderline"/>
        </w:rPr>
        <w:t>the extent of the Venezuelan president’s intentions are unpredictable, especially in foreign policy, leading to Russia adopting a cautious position in its relationship with Caracas</w:t>
      </w:r>
      <w:r w:rsidRPr="00E54EF0">
        <w:rPr>
          <w:sz w:val="14"/>
        </w:rPr>
        <w:t>, although Venezuela has grown closer to Moscow since 2008. For example, during President Medvedev’s visit to Caracas in 2010, the two nations signed an agreement of nuclear cooperation so they could build an atomic plant in Venezuela, with the main objective of producing electric energy. There are similarities with Iran in that the U.S. government is distrustful because of the possible acquisition of a nuclear weapon.</w:t>
      </w:r>
    </w:p>
    <w:p w:rsidR="000053A3" w:rsidRPr="00E54EF0" w:rsidRDefault="000053A3" w:rsidP="000053A3">
      <w:pPr>
        <w:spacing w:after="200" w:line="276" w:lineRule="auto"/>
        <w:rPr>
          <w:sz w:val="14"/>
        </w:rPr>
      </w:pPr>
      <w:r w:rsidRPr="00E54EF0">
        <w:rPr>
          <w:sz w:val="14"/>
        </w:rPr>
        <w:br w:type="page"/>
      </w:r>
    </w:p>
    <w:p w:rsidR="000053A3" w:rsidRPr="00E54EF0" w:rsidRDefault="000053A3" w:rsidP="000053A3">
      <w:pPr>
        <w:pStyle w:val="Heading3"/>
      </w:pPr>
      <w:r w:rsidRPr="00E54EF0">
        <w:lastRenderedPageBreak/>
        <w:t>No Link- Cuba</w:t>
      </w:r>
    </w:p>
    <w:p w:rsidR="000053A3" w:rsidRPr="00E54EF0" w:rsidRDefault="000053A3" w:rsidP="000053A3"/>
    <w:p w:rsidR="000053A3" w:rsidRPr="00E54EF0" w:rsidRDefault="000053A3" w:rsidP="000053A3">
      <w:pPr>
        <w:pStyle w:val="Heading4"/>
      </w:pPr>
      <w:r w:rsidRPr="00E54EF0">
        <w:t>No trade off- influence is independent</w:t>
      </w:r>
    </w:p>
    <w:p w:rsidR="000053A3" w:rsidRPr="00E54EF0" w:rsidRDefault="000053A3" w:rsidP="000053A3">
      <w:pPr>
        <w:rPr>
          <w:sz w:val="12"/>
        </w:rPr>
      </w:pPr>
      <w:r w:rsidRPr="00E54EF0">
        <w:rPr>
          <w:rStyle w:val="StyleStyleBold12pt"/>
        </w:rPr>
        <w:t>Garrido 2013</w:t>
      </w:r>
      <w:r w:rsidRPr="00E54EF0">
        <w:rPr>
          <w:sz w:val="12"/>
        </w:rPr>
        <w:t xml:space="preserve"> (Mario Hubert, The Havana Reporter, “Russia-Latin America Relations are Strategic” http://havanareporternews.com/international/russia-latin-america-relations-are-strategic%E2%80%9D)</w:t>
      </w:r>
    </w:p>
    <w:p w:rsidR="000053A3" w:rsidRPr="00E54EF0" w:rsidRDefault="000053A3" w:rsidP="000053A3">
      <w:pPr>
        <w:rPr>
          <w:sz w:val="14"/>
        </w:rPr>
      </w:pPr>
      <w:r w:rsidRPr="00E54EF0">
        <w:rPr>
          <w:rStyle w:val="StyleBoldUnderline"/>
        </w:rPr>
        <w:t>Russia’s relations with Latin America and the Caribbean are strategic and independent of differences with the</w:t>
      </w:r>
      <w:r w:rsidRPr="00E54EF0">
        <w:rPr>
          <w:sz w:val="14"/>
        </w:rPr>
        <w:t xml:space="preserve"> </w:t>
      </w:r>
      <w:r w:rsidRPr="00E54EF0">
        <w:rPr>
          <w:rStyle w:val="StyleBoldUnderline"/>
        </w:rPr>
        <w:t>United States</w:t>
      </w:r>
      <w:r w:rsidRPr="00E54EF0">
        <w:rPr>
          <w:sz w:val="14"/>
        </w:rPr>
        <w:t xml:space="preserve"> or other nations in the region, said Russian Prime Minister Dmitry Medvedev, in an exclusive interview with the Prensa Latina news agency during his official visit to Cuba in February. </w:t>
      </w:r>
      <w:r w:rsidRPr="00E54EF0">
        <w:rPr>
          <w:rStyle w:val="StyleBoldUnderline"/>
        </w:rPr>
        <w:t>Medvedev dismissed the idea that his country’s recent moves toward closer ties with the region were due to current problems related to Washington’s policy of trying to wield more influence in the area.</w:t>
      </w:r>
      <w:r w:rsidRPr="00E54EF0">
        <w:rPr>
          <w:sz w:val="14"/>
        </w:rPr>
        <w:t xml:space="preserve"> Latin America and Caribbean countries are in the middle of economic development and represent unexplored potentiality, he said. In that sense, </w:t>
      </w:r>
      <w:r w:rsidRPr="00E54EF0">
        <w:rPr>
          <w:rStyle w:val="StyleBoldUnderline"/>
        </w:rPr>
        <w:t>he</w:t>
      </w:r>
      <w:r w:rsidRPr="00E54EF0">
        <w:rPr>
          <w:sz w:val="14"/>
        </w:rPr>
        <w:t xml:space="preserve"> </w:t>
      </w:r>
      <w:r w:rsidRPr="00E54EF0">
        <w:rPr>
          <w:rStyle w:val="StyleBoldUnderline"/>
        </w:rPr>
        <w:t>referred to the sovereign manner in which Moscow has relations in all sectors with nations in the BRICS group</w:t>
      </w:r>
      <w:r w:rsidRPr="00E54EF0">
        <w:rPr>
          <w:sz w:val="14"/>
        </w:rPr>
        <w:t xml:space="preserve"> (Brazil, India, China and South Africa, in addition to Russia), </w:t>
      </w:r>
      <w:r w:rsidRPr="00E54EF0">
        <w:rPr>
          <w:rStyle w:val="StyleBoldUnderline"/>
        </w:rPr>
        <w:t>and highlighted the progress Russia has made in its relations</w:t>
      </w:r>
      <w:r w:rsidRPr="00E54EF0">
        <w:rPr>
          <w:sz w:val="14"/>
        </w:rPr>
        <w:t xml:space="preserve"> with countries such as Chile, Venezuela, Ecuador and Argentina. In that respect he commented on his most recent visit to Brazil—immediately prior to his visit to Havana—and described it as the world’s fifth-largest economy. </w:t>
      </w:r>
      <w:r w:rsidRPr="00E54EF0">
        <w:rPr>
          <w:rStyle w:val="StyleBoldUnderline"/>
        </w:rPr>
        <w:t>Regarding cooperation with Latin America, Medvedev said that different stages and obstacles have existed from the 1990s to the present, but that the conditions were in place to move forward more rapidly and to solve existing problems jointly.</w:t>
      </w:r>
      <w:r w:rsidRPr="00E54EF0">
        <w:rPr>
          <w:sz w:val="14"/>
        </w:rPr>
        <w:t xml:space="preserve"> He also described the historic relationship and ties that unite Russia to Cuba as special. During his visit to Cuba in February, Moscow and Havana signed some 10 new legal instruments for bilateral cooperation in the areas of investment, trade, tourism, health, education, science, and culture, among others, he noted. In 2009, during his first meeting in Moscow with Cuban President Raúl Castro, they signed a memorandum establishing strategic relations, and these latest agreements are in line with those plans, he said. </w:t>
      </w:r>
      <w:r w:rsidRPr="00E54EF0">
        <w:rPr>
          <w:rStyle w:val="StyleBoldUnderline"/>
        </w:rPr>
        <w:t>Regarding the economic, commercial and financial blockade imposed by the United States on Cuba for more than 50 years, he said it was an “anachronism” of the past</w:t>
      </w:r>
      <w:r w:rsidRPr="00E54EF0">
        <w:rPr>
          <w:sz w:val="14"/>
        </w:rPr>
        <w:t xml:space="preserve">. </w:t>
      </w:r>
      <w:r w:rsidRPr="00E54EF0">
        <w:rPr>
          <w:rStyle w:val="StyleBoldUnderline"/>
        </w:rPr>
        <w:t>“I want to point out that we are not changing our position, because we consider that it is an offensive measure, an anachronism of the past. The sooner they change it, the better it will be for everybody, not just the Cubans, but above all, for the U.S. people,”</w:t>
      </w:r>
      <w:r w:rsidRPr="00E54EF0">
        <w:rPr>
          <w:sz w:val="14"/>
        </w:rPr>
        <w:t xml:space="preserve"> Medvedev said. He also noted than in 2012, a little over 90,000 Russian tourists visited Cuba, making a conscious decision to take their vacations in a place where they are welcomed with deep sentiments of friendship.</w:t>
      </w:r>
    </w:p>
    <w:p w:rsidR="000053A3" w:rsidRPr="00E54EF0" w:rsidRDefault="000053A3" w:rsidP="000053A3"/>
    <w:p w:rsidR="000053A3" w:rsidRPr="00E54EF0" w:rsidRDefault="000053A3" w:rsidP="000053A3"/>
    <w:p w:rsidR="000053A3" w:rsidRPr="00E54EF0" w:rsidRDefault="000053A3" w:rsidP="000053A3">
      <w:pPr>
        <w:rPr>
          <w:rStyle w:val="StyleBoldUnderline"/>
        </w:rPr>
      </w:pPr>
    </w:p>
    <w:p w:rsidR="000053A3" w:rsidRPr="00E54EF0" w:rsidRDefault="000053A3" w:rsidP="000053A3">
      <w:pPr>
        <w:pStyle w:val="Heading3"/>
      </w:pPr>
      <w:r w:rsidRPr="00E54EF0">
        <w:lastRenderedPageBreak/>
        <w:t>Link Turn</w:t>
      </w:r>
    </w:p>
    <w:p w:rsidR="000053A3" w:rsidRPr="00E54EF0" w:rsidRDefault="000053A3" w:rsidP="000053A3"/>
    <w:p w:rsidR="000053A3" w:rsidRPr="00E54EF0" w:rsidRDefault="000053A3" w:rsidP="000053A3">
      <w:pPr>
        <w:pStyle w:val="Heading4"/>
      </w:pPr>
      <w:r w:rsidRPr="00E54EF0">
        <w:t>No impact to Russian Sphere of Influence and US action is the only way to bring stability</w:t>
      </w:r>
    </w:p>
    <w:p w:rsidR="000053A3" w:rsidRPr="00E54EF0" w:rsidRDefault="000053A3" w:rsidP="000053A3">
      <w:pPr>
        <w:rPr>
          <w:sz w:val="12"/>
        </w:rPr>
      </w:pPr>
      <w:r w:rsidRPr="00E54EF0">
        <w:rPr>
          <w:rStyle w:val="StyleStyleBold12pt"/>
        </w:rPr>
        <w:t>Blank 2009</w:t>
      </w:r>
      <w:r w:rsidRPr="00E54EF0">
        <w:rPr>
          <w:sz w:val="12"/>
        </w:rPr>
        <w:t xml:space="preserve"> (Stephen Blank is Professor of Russian National Security Studies at the Strategic Studies Institute of the US Army War College, “Russia in Latin America: Geopolitical Games in the US's Neighborhood.” Ifri, Russia/NIS Center April, www.ifri.org/downloads/ifriblankrussiaandlatinamericaengapril09.pdf‎)</w:t>
      </w:r>
    </w:p>
    <w:p w:rsidR="000053A3" w:rsidRPr="00E54EF0" w:rsidRDefault="000053A3" w:rsidP="000053A3">
      <w:pPr>
        <w:rPr>
          <w:rStyle w:val="StyleBoldUnderline"/>
        </w:rPr>
      </w:pPr>
      <w:r w:rsidRPr="00E54EF0">
        <w:rPr>
          <w:rStyle w:val="StyleBoldUnderline"/>
        </w:rPr>
        <w:t>In analyzing the nature of Russia’s relations with Latin America, a few conclusions can be drawn. First, Moscow’s main motives in Latin America are clearly geopolitical and tied to its self-presentation as a global superpower and rival of the US.</w:t>
      </w:r>
      <w:r w:rsidRPr="00E54EF0">
        <w:rPr>
          <w:sz w:val="12"/>
        </w:rPr>
        <w:t xml:space="preserve"> Second, </w:t>
      </w:r>
      <w:r w:rsidRPr="00E54EF0">
        <w:rPr>
          <w:rStyle w:val="StyleBoldUnderline"/>
        </w:rPr>
        <w:t>its capabilities for achieving decisive strategic influence are limited to a few struggling, leftist Latin American states</w:t>
      </w:r>
      <w:r w:rsidRPr="00E54EF0">
        <w:rPr>
          <w:sz w:val="12"/>
        </w:rPr>
        <w:t xml:space="preserve">. Third, </w:t>
      </w:r>
      <w:r w:rsidRPr="00E54EF0">
        <w:rPr>
          <w:rStyle w:val="StyleBoldUnderline"/>
        </w:rPr>
        <w:t>the current economic crisis has constricted those capabilities still further.</w:t>
      </w:r>
      <w:r w:rsidRPr="00E54EF0">
        <w:rPr>
          <w:sz w:val="12"/>
        </w:rPr>
        <w:t xml:space="preserve"> Fourth, </w:t>
      </w:r>
      <w:r w:rsidRPr="00E54EF0">
        <w:rPr>
          <w:rStyle w:val="StyleBoldUnderline"/>
        </w:rPr>
        <w:t>most Latin American states will not follow Russian policies against their own interests simply to improve trade or let Russia hijack them for its purposes—unless the Obama Administration utterly neglects or disregards them, which is unlikely.</w:t>
      </w:r>
      <w:r w:rsidRPr="00E54EF0">
        <w:rPr>
          <w:sz w:val="12"/>
        </w:rPr>
        <w:t xml:space="preserve"> </w:t>
      </w:r>
      <w:r w:rsidRPr="00E54EF0">
        <w:rPr>
          <w:rStyle w:val="StyleBoldUnderline"/>
        </w:rPr>
        <w:t>Even Russian commentators</w:t>
      </w:r>
      <w:r w:rsidRPr="00E54EF0">
        <w:rPr>
          <w:sz w:val="12"/>
        </w:rPr>
        <w:t xml:space="preserve"> and some military officers </w:t>
      </w:r>
      <w:r w:rsidRPr="00E54EF0">
        <w:rPr>
          <w:rStyle w:val="StyleBoldUnderline"/>
        </w:rPr>
        <w:t>recognize and publicly admit that the posturing</w:t>
      </w:r>
      <w:r w:rsidRPr="00E54EF0">
        <w:rPr>
          <w:sz w:val="12"/>
        </w:rPr>
        <w:t xml:space="preserve"> seen in exercises in Venezuela and the Caribbean </w:t>
      </w:r>
      <w:r w:rsidRPr="00E54EF0">
        <w:rPr>
          <w:rStyle w:val="StyleStyleBold12pt"/>
        </w:rPr>
        <w:t>is just that, a display with little or no strategic benefit</w:t>
      </w:r>
      <w:r w:rsidRPr="00E54EF0">
        <w:rPr>
          <w:sz w:val="12"/>
        </w:rPr>
        <w:t xml:space="preserve">.88 </w:t>
      </w:r>
      <w:proofErr w:type="gramStart"/>
      <w:r w:rsidRPr="00E54EF0">
        <w:rPr>
          <w:rStyle w:val="StyleBoldUnderline"/>
        </w:rPr>
        <w:t>The</w:t>
      </w:r>
      <w:proofErr w:type="gramEnd"/>
      <w:r w:rsidRPr="00E54EF0">
        <w:rPr>
          <w:rStyle w:val="StyleBoldUnderline"/>
        </w:rPr>
        <w:t xml:space="preserve"> only way in which Russian policy truly threatens the US and Latin America is its military and intelligence support for Chavez and similar leaders. This support is passed on to insurgents and narco-trafficantes in order to destabilize pro-American regimes while strengthening Chavez and his allies. Adequate responses to such threats are inherently economic and political, and only military as a last resort. Washington can do much to facilitate security in Latin America: regenerating its own economy; simultaneously opening up trade markets and eliminating barriers to Latin American exports</w:t>
      </w:r>
      <w:r w:rsidRPr="00E54EF0">
        <w:rPr>
          <w:sz w:val="12"/>
        </w:rPr>
        <w:t xml:space="preserve">; </w:t>
      </w:r>
      <w:r w:rsidRPr="00E54EF0">
        <w:rPr>
          <w:rStyle w:val="StyleBoldUnderline"/>
        </w:rPr>
        <w:t xml:space="preserve">enhancing multilateralism and interoperability among defense forces </w:t>
      </w:r>
      <w:r w:rsidRPr="00E54EF0">
        <w:rPr>
          <w:sz w:val="12"/>
        </w:rPr>
        <w:t xml:space="preserve">as requested by Latin American militaries; </w:t>
      </w:r>
      <w:r w:rsidRPr="00E54EF0">
        <w:rPr>
          <w:rStyle w:val="StyleBoldUnderline"/>
        </w:rPr>
        <w:t>and beginning the normalization of Cuba.</w:t>
      </w:r>
      <w:r w:rsidRPr="00E54EF0">
        <w:rPr>
          <w:sz w:val="12"/>
        </w:rPr>
        <w:t xml:space="preserve"> </w:t>
      </w:r>
      <w:r w:rsidRPr="00E54EF0">
        <w:rPr>
          <w:rStyle w:val="StyleBoldUnderline"/>
        </w:rPr>
        <w:t xml:space="preserve">Havana is no longer the threat it </w:t>
      </w:r>
      <w:proofErr w:type="gramStart"/>
      <w:r w:rsidRPr="00E54EF0">
        <w:rPr>
          <w:rStyle w:val="StyleBoldUnderline"/>
        </w:rPr>
        <w:t>was</w:t>
      </w:r>
      <w:r w:rsidRPr="00E54EF0">
        <w:rPr>
          <w:sz w:val="12"/>
        </w:rPr>
        <w:t>,</w:t>
      </w:r>
      <w:proofErr w:type="gramEnd"/>
      <w:r w:rsidRPr="00E54EF0">
        <w:rPr>
          <w:sz w:val="12"/>
        </w:rPr>
        <w:t xml:space="preserve"> Venezuela has claimed that dubious honor. Rehabilitating Cuba, given that Castro’s days are clearly numbered, would take the air out of Chavez’s balloon; it is quite clear that Havana would probably welcome a path towards better relations with the US, especially the economic benefits they would inevitably bring. </w:t>
      </w:r>
      <w:r w:rsidRPr="00E54EF0">
        <w:rPr>
          <w:rStyle w:val="StyleBoldUnderline"/>
        </w:rPr>
        <w:t>A policy with a more symbolically important impact upon Latin America is currently difficult to imagine</w:t>
      </w:r>
      <w:r w:rsidRPr="00E54EF0">
        <w:rPr>
          <w:sz w:val="12"/>
        </w:rPr>
        <w:t xml:space="preserve">. Nonetheless, </w:t>
      </w:r>
      <w:r w:rsidRPr="00E54EF0">
        <w:rPr>
          <w:rStyle w:val="StyleBoldUnderline"/>
        </w:rPr>
        <w:t>there should be no illusion that the security problems that plague this region are easily overcome, quite the opposite. But that is all the more reason why the US cannot ignore the area and let it drift to Moscow</w:t>
      </w:r>
      <w:r w:rsidRPr="00E54EF0">
        <w:rPr>
          <w:sz w:val="12"/>
        </w:rPr>
        <w:t xml:space="preserve">, Tehran, and Beijing for want of a better alternative. </w:t>
      </w:r>
      <w:r w:rsidRPr="00E54EF0">
        <w:rPr>
          <w:rStyle w:val="StyleBoldUnderline"/>
        </w:rPr>
        <w:t>That outcome would only confirm once again that in world politics, there is no such thing as benign neglect</w:t>
      </w:r>
      <w:r w:rsidRPr="00E54EF0">
        <w:rPr>
          <w:sz w:val="12"/>
        </w:rPr>
        <w:t xml:space="preserve">. Instead </w:t>
      </w:r>
      <w:r w:rsidRPr="00E54EF0">
        <w:rPr>
          <w:rStyle w:val="StyleBoldUnderline"/>
        </w:rPr>
        <w:t xml:space="preserve">neglect is </w:t>
      </w:r>
      <w:proofErr w:type="gramStart"/>
      <w:r w:rsidRPr="00E54EF0">
        <w:rPr>
          <w:rStyle w:val="StyleBoldUnderline"/>
        </w:rPr>
        <w:t>malign</w:t>
      </w:r>
      <w:proofErr w:type="gramEnd"/>
      <w:r w:rsidRPr="00E54EF0">
        <w:rPr>
          <w:rStyle w:val="StyleBoldUnderline"/>
        </w:rPr>
        <w:t xml:space="preserve"> and engenders negative results for the negligent state along with those neglected. The policies of the Bush administration allowed Russia to gain a foothold in Latin American politics, a result of Washington’s negligence</w:t>
      </w:r>
      <w:r w:rsidRPr="00E54EF0">
        <w:rPr>
          <w:sz w:val="12"/>
        </w:rPr>
        <w:t xml:space="preserve">; </w:t>
      </w:r>
      <w:r w:rsidRPr="00E54EF0">
        <w:rPr>
          <w:rStyle w:val="StyleBoldUnderline"/>
        </w:rPr>
        <w:t>under</w:t>
      </w:r>
      <w:r w:rsidRPr="00E54EF0">
        <w:rPr>
          <w:sz w:val="12"/>
        </w:rPr>
        <w:t xml:space="preserve"> President </w:t>
      </w:r>
      <w:r w:rsidRPr="00E54EF0">
        <w:rPr>
          <w:rStyle w:val="StyleBoldUnderline"/>
        </w:rPr>
        <w:t>Obama</w:t>
      </w:r>
      <w:r w:rsidRPr="00E54EF0">
        <w:rPr>
          <w:sz w:val="12"/>
        </w:rPr>
        <w:t xml:space="preserve">, </w:t>
      </w:r>
      <w:r w:rsidRPr="00E54EF0">
        <w:rPr>
          <w:rStyle w:val="StyleBoldUnderline"/>
        </w:rPr>
        <w:t>the US should reverse those outcomes and demonstrate what liberal democracy in action can truly accomplish.</w:t>
      </w:r>
    </w:p>
    <w:p w:rsidR="000053A3" w:rsidRPr="00E54EF0" w:rsidRDefault="000053A3" w:rsidP="000053A3">
      <w:pPr>
        <w:spacing w:after="200" w:line="276" w:lineRule="auto"/>
        <w:rPr>
          <w:rStyle w:val="StyleBoldUnderline"/>
        </w:rPr>
      </w:pPr>
      <w:r w:rsidRPr="00E54EF0">
        <w:rPr>
          <w:rStyle w:val="StyleBoldUnderline"/>
        </w:rPr>
        <w:br w:type="page"/>
      </w:r>
    </w:p>
    <w:p w:rsidR="000053A3" w:rsidRPr="00E54EF0" w:rsidRDefault="000053A3" w:rsidP="000053A3">
      <w:pPr>
        <w:pStyle w:val="Heading3"/>
      </w:pPr>
      <w:r w:rsidRPr="00E54EF0">
        <w:lastRenderedPageBreak/>
        <w:t>Link Turn- Cuba</w:t>
      </w:r>
    </w:p>
    <w:p w:rsidR="000053A3" w:rsidRPr="00E54EF0" w:rsidRDefault="000053A3" w:rsidP="000053A3">
      <w:r w:rsidRPr="00E54EF0">
        <w:t>*This is for an aff that lifts the embargo</w:t>
      </w:r>
    </w:p>
    <w:p w:rsidR="000053A3" w:rsidRPr="00E54EF0" w:rsidRDefault="000053A3" w:rsidP="000053A3">
      <w:pPr>
        <w:pStyle w:val="Heading4"/>
      </w:pPr>
      <w:r w:rsidRPr="00E54EF0">
        <w:t>No trade off- influence is independent – and lifting the embargo boosts relations</w:t>
      </w:r>
    </w:p>
    <w:p w:rsidR="000053A3" w:rsidRPr="00E54EF0" w:rsidRDefault="000053A3" w:rsidP="000053A3">
      <w:pPr>
        <w:rPr>
          <w:sz w:val="12"/>
        </w:rPr>
      </w:pPr>
      <w:r w:rsidRPr="00E54EF0">
        <w:rPr>
          <w:rStyle w:val="StyleStyleBold12pt"/>
        </w:rPr>
        <w:t>Garrido 2013</w:t>
      </w:r>
      <w:r w:rsidRPr="00E54EF0">
        <w:rPr>
          <w:sz w:val="12"/>
        </w:rPr>
        <w:t xml:space="preserve"> (Mario Hubert, The Havana Reporter, “Russia-Latin America Relations are Strategic” http://havanareporternews.com/international/russia-latin-america-relations-are-strategic%E2%80%9D)</w:t>
      </w:r>
    </w:p>
    <w:p w:rsidR="000053A3" w:rsidRPr="00E54EF0" w:rsidRDefault="000053A3" w:rsidP="000053A3">
      <w:pPr>
        <w:rPr>
          <w:sz w:val="14"/>
        </w:rPr>
      </w:pPr>
      <w:r w:rsidRPr="00E54EF0">
        <w:rPr>
          <w:rStyle w:val="StyleBoldUnderline"/>
        </w:rPr>
        <w:t>Russia’s relations with Latin America and the Caribbean are strategic and independent of differences with the</w:t>
      </w:r>
      <w:r w:rsidRPr="00E54EF0">
        <w:rPr>
          <w:sz w:val="14"/>
        </w:rPr>
        <w:t xml:space="preserve"> </w:t>
      </w:r>
      <w:r w:rsidRPr="00E54EF0">
        <w:rPr>
          <w:rStyle w:val="StyleBoldUnderline"/>
        </w:rPr>
        <w:t>United States</w:t>
      </w:r>
      <w:r w:rsidRPr="00E54EF0">
        <w:rPr>
          <w:sz w:val="14"/>
        </w:rPr>
        <w:t xml:space="preserve"> or other nations in the region, said Russian Prime Minister Dmitry Medvedev, in an exclusive interview with the Prensa Latina news agency during his official visit to Cuba in February. </w:t>
      </w:r>
      <w:r w:rsidRPr="00E54EF0">
        <w:rPr>
          <w:rStyle w:val="StyleBoldUnderline"/>
        </w:rPr>
        <w:t>Medvedev dismissed the idea that his country’s recent moves toward closer ties with the region were due to current problems related to Washington’s policy of trying to wield more influence in the area.</w:t>
      </w:r>
      <w:r w:rsidRPr="00E54EF0">
        <w:rPr>
          <w:sz w:val="14"/>
        </w:rPr>
        <w:t xml:space="preserve"> Latin America and Caribbean countries are in the middle of economic development and represent unexplored potentiality, he said. In that sense, </w:t>
      </w:r>
      <w:r w:rsidRPr="00E54EF0">
        <w:rPr>
          <w:rStyle w:val="StyleBoldUnderline"/>
        </w:rPr>
        <w:t>he</w:t>
      </w:r>
      <w:r w:rsidRPr="00E54EF0">
        <w:rPr>
          <w:sz w:val="14"/>
        </w:rPr>
        <w:t xml:space="preserve"> </w:t>
      </w:r>
      <w:r w:rsidRPr="00E54EF0">
        <w:rPr>
          <w:rStyle w:val="StyleBoldUnderline"/>
        </w:rPr>
        <w:t>referred to the sovereign manner in which Moscow has relations in all sectors with nations in the BRICS group</w:t>
      </w:r>
      <w:r w:rsidRPr="00E54EF0">
        <w:rPr>
          <w:sz w:val="14"/>
        </w:rPr>
        <w:t xml:space="preserve"> (Brazil, India, China and South Africa, in addition to Russia), </w:t>
      </w:r>
      <w:r w:rsidRPr="00E54EF0">
        <w:rPr>
          <w:rStyle w:val="StyleBoldUnderline"/>
        </w:rPr>
        <w:t>and highlighted the progress Russia has made in its relations</w:t>
      </w:r>
      <w:r w:rsidRPr="00E54EF0">
        <w:rPr>
          <w:sz w:val="14"/>
        </w:rPr>
        <w:t xml:space="preserve"> with countries such as Chile, Venezuela, Ecuador and Argentina. In that respect he commented on his most recent visit to Brazil—immediately prior to his visit to Havana—and described it as the world’s fifth-largest economy. </w:t>
      </w:r>
      <w:r w:rsidRPr="00E54EF0">
        <w:rPr>
          <w:rStyle w:val="StyleBoldUnderline"/>
        </w:rPr>
        <w:t>Regarding cooperation with Latin America, Medvedev said that different stages and obstacles have existed from the 1990s to the present, but that the conditions were in place to move forward more rapidly and to solve existing problems jointly.</w:t>
      </w:r>
      <w:r w:rsidRPr="00E54EF0">
        <w:rPr>
          <w:sz w:val="14"/>
        </w:rPr>
        <w:t xml:space="preserve"> He also described the historic relationship and ties that unite Russia to Cuba as special. During his visit to Cuba in February, Moscow and Havana signed some 10 new legal instruments for bilateral cooperation in the areas of investment, trade, tourism, health, education, science, and culture, among others, he noted. In 2009, during his first meeting in Moscow with Cuban President Raúl Castro, they signed a memorandum establishing strategic relations, and these latest agreements are in line with those plans, he said. </w:t>
      </w:r>
      <w:r w:rsidRPr="00E54EF0">
        <w:rPr>
          <w:rStyle w:val="StyleBoldUnderline"/>
        </w:rPr>
        <w:t>Regarding the economic, commercial and financial blockade imposed by the United States on Cuba for more than 50 years, he said it was an “anachronism” of the past</w:t>
      </w:r>
      <w:r w:rsidRPr="00E54EF0">
        <w:rPr>
          <w:sz w:val="14"/>
        </w:rPr>
        <w:t xml:space="preserve">. </w:t>
      </w:r>
      <w:r w:rsidRPr="00E54EF0">
        <w:rPr>
          <w:rStyle w:val="StyleBoldUnderline"/>
        </w:rPr>
        <w:t>“I want to point out that we are not changing our position, because we consider that it is an offensive measure, an anachronism of the past. The sooner they change it, the better it will be for everybody, not just the Cubans, but above all, for the U.S. people,”</w:t>
      </w:r>
      <w:r w:rsidRPr="00E54EF0">
        <w:rPr>
          <w:sz w:val="14"/>
        </w:rPr>
        <w:t xml:space="preserve"> Medvedev said. He also noted than in 2012, a little over 90,000 Russian tourists visited Cuba, making a conscious decision to take their vacations in a place where they are welcomed with deep sentiments of friendship.</w:t>
      </w:r>
    </w:p>
    <w:p w:rsidR="000053A3" w:rsidRPr="00E54EF0" w:rsidRDefault="000053A3" w:rsidP="000053A3"/>
    <w:p w:rsidR="000053A3" w:rsidRPr="00E54EF0" w:rsidRDefault="000053A3" w:rsidP="000053A3">
      <w:pPr>
        <w:spacing w:after="200" w:line="276" w:lineRule="auto"/>
        <w:rPr>
          <w:rStyle w:val="StyleBoldUnderline"/>
        </w:rPr>
      </w:pPr>
      <w:r w:rsidRPr="00E54EF0">
        <w:rPr>
          <w:rStyle w:val="StyleBoldUnderline"/>
        </w:rPr>
        <w:br w:type="page"/>
      </w:r>
    </w:p>
    <w:p w:rsidR="000053A3" w:rsidRPr="00E54EF0" w:rsidRDefault="000053A3" w:rsidP="000053A3">
      <w:pPr>
        <w:pStyle w:val="Heading3"/>
      </w:pPr>
      <w:r w:rsidRPr="00E54EF0">
        <w:lastRenderedPageBreak/>
        <w:t xml:space="preserve">No Internal Link </w:t>
      </w:r>
    </w:p>
    <w:p w:rsidR="000053A3" w:rsidRPr="00E54EF0" w:rsidRDefault="000053A3" w:rsidP="000053A3"/>
    <w:p w:rsidR="000053A3" w:rsidRPr="00E54EF0" w:rsidRDefault="000053A3" w:rsidP="000053A3">
      <w:pPr>
        <w:pStyle w:val="Heading4"/>
      </w:pPr>
      <w:r w:rsidRPr="00E54EF0">
        <w:t>Doesn’t Destroy Relations- Russia welcomes competition in Latin America</w:t>
      </w:r>
    </w:p>
    <w:p w:rsidR="000053A3" w:rsidRPr="00E54EF0" w:rsidRDefault="000053A3" w:rsidP="000053A3">
      <w:pPr>
        <w:rPr>
          <w:sz w:val="12"/>
        </w:rPr>
      </w:pPr>
      <w:r w:rsidRPr="00E54EF0">
        <w:rPr>
          <w:rStyle w:val="StyleStyleBold12pt"/>
        </w:rPr>
        <w:t>Paniev 2012</w:t>
      </w:r>
      <w:r w:rsidRPr="00E54EF0">
        <w:rPr>
          <w:sz w:val="12"/>
        </w:rPr>
        <w:t xml:space="preserve"> (Yuri, One of the great experts on Latin America, Russian Academy of Sciences, Austral: Brazilian Journal of Strategy &amp; International Relations, “RUSSIA TURNING ON LATIN AMERICA,” v.1, n.1, Jan-Jun 2012 | pp.37-50 online)</w:t>
      </w:r>
    </w:p>
    <w:p w:rsidR="000053A3" w:rsidRPr="00E54EF0" w:rsidRDefault="000053A3" w:rsidP="000053A3">
      <w:pPr>
        <w:rPr>
          <w:rStyle w:val="StyleBoldUnderline"/>
        </w:rPr>
      </w:pPr>
      <w:r w:rsidRPr="00E54EF0">
        <w:rPr>
          <w:sz w:val="12"/>
        </w:rPr>
        <w:t xml:space="preserve">Nonetheless, </w:t>
      </w:r>
      <w:r w:rsidRPr="00E54EF0">
        <w:rPr>
          <w:rStyle w:val="StyleBoldUnderline"/>
        </w:rPr>
        <w:t>Russia’s political reasoning might be totally different. Latin American countries have been consistently increasing their economic potential, their role in world affairs is steadily enhancing</w:t>
      </w:r>
      <w:r w:rsidRPr="00E54EF0">
        <w:rPr>
          <w:sz w:val="12"/>
        </w:rPr>
        <w:t xml:space="preserve">. The examples are not far to seek: Mexico and Chile have joined the Organization for Economic Cooperation and Development (OECD), a grouping of the most developed nations, while Argentina, Brazil and Mexico are now part of G20. In fact we are witnessing how another center in the multi-polar world is emerging, and this is something impossible to ignore. Moreover, Russia and Latin American countries claim a more significant role in global economic and financial regulation. Only joint efforts and constructive interaction with other ascending states will help to achieve this goal. Here is what President </w:t>
      </w:r>
      <w:r w:rsidRPr="00E54EF0">
        <w:rPr>
          <w:rStyle w:val="StyleBoldUnderline"/>
        </w:rPr>
        <w:t>Medvedev</w:t>
      </w:r>
      <w:r w:rsidRPr="00E54EF0">
        <w:rPr>
          <w:sz w:val="12"/>
        </w:rPr>
        <w:t xml:space="preserve"> </w:t>
      </w:r>
      <w:r w:rsidRPr="00E54EF0">
        <w:rPr>
          <w:rStyle w:val="StyleBoldUnderline"/>
        </w:rPr>
        <w:t>said</w:t>
      </w:r>
      <w:r w:rsidRPr="00E54EF0">
        <w:rPr>
          <w:sz w:val="12"/>
        </w:rPr>
        <w:t xml:space="preserve"> describing the geopolitical importance of Latin America: "</w:t>
      </w:r>
      <w:r w:rsidRPr="00E54EF0">
        <w:rPr>
          <w:rStyle w:val="StyleBoldUnderline"/>
        </w:rPr>
        <w:t>To certain extent we are just at the beginning of a robust, full-scale and mutually beneficial relationship with partners in Latin America. There is no reason to be scrupulous and afraid of competition. We should just jump into fray"</w:t>
      </w:r>
      <w:r w:rsidRPr="00E54EF0">
        <w:rPr>
          <w:sz w:val="12"/>
        </w:rPr>
        <w:t xml:space="preserve">26. </w:t>
      </w:r>
      <w:r w:rsidRPr="00E54EF0">
        <w:rPr>
          <w:rStyle w:val="StyleBoldUnderline"/>
        </w:rPr>
        <w:t>By "fray" he obviously meant competition - the United States are traditionally present in the region, same as Western Europe, and recently China. The emergence of Russia in Latin America is just a new geopolitical reality, the evidence of its global interests.</w:t>
      </w:r>
    </w:p>
    <w:p w:rsidR="000053A3" w:rsidRPr="00E54EF0" w:rsidRDefault="000053A3" w:rsidP="000053A3">
      <w:pPr>
        <w:pStyle w:val="Heading4"/>
      </w:pPr>
      <w:r w:rsidRPr="00E54EF0">
        <w:t>Wont escalate – not even proxy wars</w:t>
      </w:r>
    </w:p>
    <w:p w:rsidR="000053A3" w:rsidRPr="00E54EF0" w:rsidRDefault="000053A3" w:rsidP="000053A3">
      <w:pPr>
        <w:rPr>
          <w:sz w:val="12"/>
        </w:rPr>
      </w:pPr>
      <w:r w:rsidRPr="00E54EF0">
        <w:rPr>
          <w:rStyle w:val="StyleStyleBold12pt"/>
        </w:rPr>
        <w:t>Ellis 2011</w:t>
      </w:r>
      <w:r w:rsidRPr="00E54EF0">
        <w:rPr>
          <w:sz w:val="12"/>
        </w:rPr>
        <w:t xml:space="preserve"> (R Evan, an assistant professor with the Center for Hemispheric Defense Studies (CHDS). His research focus is on Latin America’s relationship with external actors, including China, Russia, and Iran. “Emerging Multi-Power Competitions in Latin America,” http://www.airpower.au.af.mil/apjinternational/apj-s/2011/2011-1/2011_1_03_ellis_eng_s.pdf)</w:t>
      </w:r>
    </w:p>
    <w:p w:rsidR="000053A3" w:rsidRPr="00E54EF0" w:rsidRDefault="000053A3" w:rsidP="000053A3">
      <w:pPr>
        <w:rPr>
          <w:sz w:val="12"/>
        </w:rPr>
      </w:pPr>
      <w:r w:rsidRPr="00E54EF0">
        <w:rPr>
          <w:rStyle w:val="StyleBoldUnderline"/>
        </w:rPr>
        <w:t>Although there will be various types of violence within, and perhaps between, states in Latin America, it is important to emphasize, that the focus of interaction between states of the region and external actors will be primarily securing an advantage commerce and national development, rather than in war,</w:t>
      </w:r>
      <w:r w:rsidRPr="00E54EF0">
        <w:rPr>
          <w:sz w:val="12"/>
        </w:rPr>
        <w:t xml:space="preserve"> with competitions for the signing of trade accords, and technology sharing agreements, investment, the granting of privileged access to develop a nation’s mineral and hydrocarbon resources, or who supports whom in multilateral institutions. It </w:t>
      </w:r>
      <w:r w:rsidRPr="00E54EF0">
        <w:rPr>
          <w:rStyle w:val="StyleBoldUnderline"/>
        </w:rPr>
        <w:t>is possible that external powers could become involved in a proxy war</w:t>
      </w:r>
      <w:r w:rsidRPr="00E54EF0">
        <w:rPr>
          <w:sz w:val="12"/>
        </w:rPr>
        <w:t xml:space="preserve">, in an attempt to hold up a regime in which they have strategic commercial interests, </w:t>
      </w:r>
      <w:r w:rsidRPr="00E54EF0">
        <w:rPr>
          <w:rStyle w:val="StyleStyleBold12pt"/>
        </w:rPr>
        <w:t>but such prospects remain distant</w:t>
      </w:r>
      <w:r w:rsidRPr="00E54EF0">
        <w:rPr>
          <w:sz w:val="12"/>
        </w:rPr>
        <w:t xml:space="preserve"> at the present time.</w:t>
      </w:r>
    </w:p>
    <w:p w:rsidR="000053A3" w:rsidRPr="00E54EF0" w:rsidRDefault="000053A3" w:rsidP="000053A3">
      <w:pPr>
        <w:rPr>
          <w:sz w:val="12"/>
        </w:rPr>
      </w:pPr>
    </w:p>
    <w:p w:rsidR="000053A3" w:rsidRPr="00E54EF0" w:rsidRDefault="000053A3" w:rsidP="000053A3">
      <w:pPr>
        <w:rPr>
          <w:sz w:val="12"/>
        </w:rPr>
      </w:pPr>
    </w:p>
    <w:p w:rsidR="000053A3" w:rsidRPr="00E54EF0" w:rsidRDefault="000053A3" w:rsidP="009C2EDF">
      <w:pPr>
        <w:rPr>
          <w:sz w:val="12"/>
        </w:rPr>
      </w:pPr>
    </w:p>
    <w:p w:rsidR="005C0348" w:rsidRPr="00E54EF0" w:rsidRDefault="005C0348">
      <w:pPr>
        <w:spacing w:after="200" w:line="276" w:lineRule="auto"/>
      </w:pPr>
      <w:r w:rsidRPr="00E54EF0">
        <w:br w:type="page"/>
      </w:r>
    </w:p>
    <w:p w:rsidR="009C2EDF" w:rsidRPr="00E54EF0" w:rsidRDefault="005C0348" w:rsidP="005C0348">
      <w:pPr>
        <w:pStyle w:val="Heading3"/>
      </w:pPr>
      <w:r w:rsidRPr="00E54EF0">
        <w:lastRenderedPageBreak/>
        <w:t>Relations Resilient</w:t>
      </w:r>
    </w:p>
    <w:p w:rsidR="005C0348" w:rsidRPr="00E54EF0" w:rsidRDefault="005C0348" w:rsidP="005C0348">
      <w:pPr>
        <w:pStyle w:val="Heading4"/>
      </w:pPr>
      <w:r w:rsidRPr="00E54EF0">
        <w:t>Relations Resilient</w:t>
      </w:r>
    </w:p>
    <w:p w:rsidR="005C0348" w:rsidRPr="00E54EF0" w:rsidRDefault="005C0348" w:rsidP="005C0348">
      <w:pPr>
        <w:rPr>
          <w:b/>
          <w:bCs/>
          <w:sz w:val="22"/>
          <w:u w:val="single"/>
        </w:rPr>
      </w:pPr>
      <w:r w:rsidRPr="00E54EF0">
        <w:rPr>
          <w:rStyle w:val="StyleStyleBold12pt"/>
        </w:rPr>
        <w:t xml:space="preserve">Voice of Russia 2/2 </w:t>
      </w:r>
      <w:r w:rsidRPr="00E54EF0">
        <w:rPr>
          <w:sz w:val="14"/>
        </w:rPr>
        <w:t xml:space="preserve">(“Russia willing to work together with US to narrow disagreements – Lavrov” </w:t>
      </w:r>
      <w:hyperlink r:id="rId26" w:history="1">
        <w:r w:rsidRPr="00E54EF0">
          <w:rPr>
            <w:color w:val="0000FF"/>
            <w:sz w:val="14"/>
            <w:szCs w:val="16"/>
            <w:u w:val="single"/>
          </w:rPr>
          <w:t>http://english.ruvr.ru/2013_02_02/Russia-willing-to-work-together-with-US-to-narrow-disagreements-Lavrov/</w:t>
        </w:r>
      </w:hyperlink>
      <w:r w:rsidRPr="00E54EF0">
        <w:rPr>
          <w:sz w:val="14"/>
          <w:szCs w:val="16"/>
        </w:rPr>
        <w:t xml:space="preserve"> Accessed on 6/30/12)</w:t>
      </w:r>
    </w:p>
    <w:p w:rsidR="005C0348" w:rsidRPr="00E54EF0" w:rsidRDefault="005C0348" w:rsidP="005C0348">
      <w:pPr>
        <w:rPr>
          <w:sz w:val="14"/>
        </w:rPr>
      </w:pPr>
      <w:r w:rsidRPr="00E54EF0">
        <w:rPr>
          <w:sz w:val="14"/>
        </w:rPr>
        <w:t>&lt;</w:t>
      </w:r>
      <w:r w:rsidRPr="00E54EF0">
        <w:rPr>
          <w:rStyle w:val="StyleBoldUnderline"/>
        </w:rPr>
        <w:t>Russia</w:t>
      </w:r>
      <w:r w:rsidRPr="00E54EF0">
        <w:rPr>
          <w:sz w:val="14"/>
        </w:rPr>
        <w:t xml:space="preserve"> </w:t>
      </w:r>
      <w:r w:rsidRPr="00E54EF0">
        <w:rPr>
          <w:rStyle w:val="StyleBoldUnderline"/>
        </w:rPr>
        <w:t>sees nothing extraordinary in</w:t>
      </w:r>
      <w:r w:rsidRPr="00E54EF0">
        <w:rPr>
          <w:sz w:val="14"/>
        </w:rPr>
        <w:t xml:space="preserve"> the fact that it has </w:t>
      </w:r>
      <w:r w:rsidRPr="00E54EF0">
        <w:rPr>
          <w:rStyle w:val="StyleBoldUnderline"/>
        </w:rPr>
        <w:t>disagreements with the US, and it is willing to narrow them through equitable and respectful dialogue with Washington, Russian Foreign Minister Sergei Lavrov said.</w:t>
      </w:r>
      <w:r w:rsidRPr="00E54EF0">
        <w:rPr>
          <w:sz w:val="12"/>
        </w:rPr>
        <w:t>¶</w:t>
      </w:r>
      <w:r w:rsidRPr="00E54EF0">
        <w:rPr>
          <w:sz w:val="14"/>
        </w:rPr>
        <w:t xml:space="preserve"> "Our agenda is quite substantive and positive, but disagreements and differences still remain in relations between such major powers," Lavrov said at the 49th Munich Security Conference on Saturday.</w:t>
      </w:r>
      <w:r w:rsidRPr="00E54EF0">
        <w:rPr>
          <w:sz w:val="12"/>
        </w:rPr>
        <w:t>¶</w:t>
      </w:r>
      <w:r w:rsidRPr="00E54EF0">
        <w:rPr>
          <w:sz w:val="14"/>
        </w:rPr>
        <w:t xml:space="preserve"> </w:t>
      </w:r>
      <w:r w:rsidRPr="00E54EF0">
        <w:rPr>
          <w:rStyle w:val="StyleBoldUnderline"/>
        </w:rPr>
        <w:t>"We will take a principled approach to any issue in Russian-US relations that is supposed to be agreed upon, and we will be guided by principles of mutual respect, equitability, and mutual consideration of each other's interests," Lavrov said.</w:t>
      </w:r>
      <w:r w:rsidRPr="00E54EF0">
        <w:rPr>
          <w:sz w:val="12"/>
        </w:rPr>
        <w:t>¶</w:t>
      </w:r>
      <w:r w:rsidRPr="00E54EF0">
        <w:rPr>
          <w:b/>
          <w:sz w:val="12"/>
          <w:u w:val="single"/>
        </w:rPr>
        <w:t xml:space="preserve"> </w:t>
      </w:r>
      <w:r w:rsidRPr="00E54EF0">
        <w:rPr>
          <w:rStyle w:val="StyleBoldUnderline"/>
        </w:rPr>
        <w:t>"We will certainly work together on issues on which we can work to benefit our countries and international security. We are already working," he said.</w:t>
      </w:r>
      <w:r w:rsidRPr="00E54EF0">
        <w:rPr>
          <w:sz w:val="12"/>
        </w:rPr>
        <w:t>¶</w:t>
      </w:r>
      <w:r w:rsidRPr="00E54EF0">
        <w:rPr>
          <w:b/>
          <w:sz w:val="12"/>
          <w:u w:val="single"/>
        </w:rPr>
        <w:t xml:space="preserve"> </w:t>
      </w:r>
      <w:r w:rsidRPr="00E54EF0">
        <w:rPr>
          <w:sz w:val="14"/>
        </w:rPr>
        <w:t>The US' willingness to settle disagreements with its partners in a peaceful way demonstrates this country's responsible approach toward its foreign policy, Russian Foreign Minister Sergei Lavrov said.</w:t>
      </w:r>
      <w:r w:rsidRPr="00E54EF0">
        <w:rPr>
          <w:sz w:val="12"/>
        </w:rPr>
        <w:t>¶</w:t>
      </w:r>
      <w:r w:rsidRPr="00E54EF0">
        <w:rPr>
          <w:sz w:val="14"/>
        </w:rPr>
        <w:t xml:space="preserve"> "President Barack Obama said in his inaugural speech that the US would seek to resolve disagreements with other countries in a peaceful way, and not because of naivety but because joint work is the most reliable way to eliminate suspicions and fear," Lavrov said at the 49th Munich Security Conference on Saturday.</w:t>
      </w:r>
      <w:r w:rsidRPr="00E54EF0">
        <w:rPr>
          <w:sz w:val="12"/>
        </w:rPr>
        <w:t>¶</w:t>
      </w:r>
      <w:r w:rsidRPr="00E54EF0">
        <w:rPr>
          <w:sz w:val="14"/>
        </w:rPr>
        <w:t xml:space="preserve"> </w:t>
      </w:r>
      <w:r w:rsidRPr="00E54EF0">
        <w:rPr>
          <w:rStyle w:val="StyleBoldUnderline"/>
        </w:rPr>
        <w:t>"This very responsible approach based on strict respect for international law is what Russia invariably adheres to in its foreign policy," Lavrov said. "We expect reciprocity," Lavrov said.</w:t>
      </w:r>
      <w:r w:rsidRPr="00E54EF0">
        <w:rPr>
          <w:sz w:val="12"/>
        </w:rPr>
        <w:t>¶</w:t>
      </w:r>
      <w:r w:rsidRPr="00E54EF0">
        <w:rPr>
          <w:b/>
          <w:sz w:val="12"/>
          <w:u w:val="single"/>
        </w:rPr>
        <w:t xml:space="preserve"> </w:t>
      </w:r>
      <w:proofErr w:type="gramStart"/>
      <w:r w:rsidRPr="00E54EF0">
        <w:rPr>
          <w:sz w:val="14"/>
        </w:rPr>
        <w:t>The</w:t>
      </w:r>
      <w:proofErr w:type="gramEnd"/>
      <w:r w:rsidRPr="00E54EF0">
        <w:rPr>
          <w:sz w:val="14"/>
        </w:rPr>
        <w:t xml:space="preserve"> stereotype of a Russian threat hampers the establishment of real partnership between Russia and NATO, Russian Foreign Minister Sergei Lavrov said.&gt;</w:t>
      </w:r>
    </w:p>
    <w:p w:rsidR="00AA4A45" w:rsidRPr="00E54EF0" w:rsidRDefault="00AA4A45">
      <w:pPr>
        <w:spacing w:after="200" w:line="276" w:lineRule="auto"/>
      </w:pPr>
      <w:r w:rsidRPr="00E54EF0">
        <w:br w:type="page"/>
      </w:r>
    </w:p>
    <w:p w:rsidR="005C0348" w:rsidRPr="00E54EF0" w:rsidRDefault="00AA4A45" w:rsidP="00AA4A45">
      <w:pPr>
        <w:pStyle w:val="Heading3"/>
      </w:pPr>
      <w:r w:rsidRPr="00E54EF0">
        <w:lastRenderedPageBreak/>
        <w:t>No Impact</w:t>
      </w:r>
    </w:p>
    <w:p w:rsidR="00AA4A45" w:rsidRPr="00E54EF0" w:rsidRDefault="00AA4A45" w:rsidP="00AA4A45">
      <w:pPr>
        <w:pStyle w:val="Heading4"/>
      </w:pPr>
      <w:r w:rsidRPr="00E54EF0">
        <w:t>No Russian War</w:t>
      </w:r>
    </w:p>
    <w:p w:rsidR="00AA4A45" w:rsidRPr="00E54EF0" w:rsidRDefault="00AA4A45" w:rsidP="00AA4A45">
      <w:pPr>
        <w:rPr>
          <w:rStyle w:val="StyleStyleBold12pt"/>
          <w:b w:val="0"/>
          <w:bCs w:val="0"/>
          <w:sz w:val="14"/>
          <w:u w:val="none"/>
        </w:rPr>
      </w:pPr>
      <w:r w:rsidRPr="00E54EF0">
        <w:rPr>
          <w:rStyle w:val="StyleStyleBold12pt"/>
        </w:rPr>
        <w:t>Weitz ‘11</w:t>
      </w:r>
      <w:r w:rsidRPr="00E54EF0">
        <w:rPr>
          <w:sz w:val="14"/>
        </w:rPr>
        <w:t xml:space="preserve"> (Richard, senior fellow at the Hudson Institute and a World Politics Review senior editor, “Global Insights: Putin not a Game-Changer for U.S.-Russia Ties,</w:t>
      </w:r>
      <w:proofErr w:type="gramStart"/>
      <w:r w:rsidRPr="00E54EF0">
        <w:rPr>
          <w:sz w:val="14"/>
        </w:rPr>
        <w:t xml:space="preserve">” </w:t>
      </w:r>
      <w:proofErr w:type="gramEnd"/>
      <w:r w:rsidRPr="00E54EF0">
        <w:rPr>
          <w:sz w:val="14"/>
        </w:rPr>
        <w:fldChar w:fldCharType="begin"/>
      </w:r>
      <w:r w:rsidRPr="00E54EF0">
        <w:rPr>
          <w:sz w:val="14"/>
        </w:rPr>
        <w:instrText xml:space="preserve"> HYPERLINK "http://www.scribd.com/doc/66579517/Global-Insights-Putin-not-a-Game-Changer-for-U-S-Russia-Ties" </w:instrText>
      </w:r>
      <w:r w:rsidRPr="00E54EF0">
        <w:rPr>
          <w:sz w:val="14"/>
        </w:rPr>
        <w:fldChar w:fldCharType="separate"/>
      </w:r>
      <w:r w:rsidRPr="00E54EF0">
        <w:rPr>
          <w:rStyle w:val="Hyperlink"/>
          <w:sz w:val="14"/>
        </w:rPr>
        <w:t>http://www.scribd.com/doc/66579517/Global-Insights-Putin-not-a-Game-Changer-for-U-S-Russia-Ties</w:t>
      </w:r>
      <w:r w:rsidRPr="00E54EF0">
        <w:rPr>
          <w:rStyle w:val="Hyperlink"/>
          <w:sz w:val="14"/>
        </w:rPr>
        <w:fldChar w:fldCharType="end"/>
      </w:r>
      <w:r w:rsidRPr="00E54EF0">
        <w:rPr>
          <w:sz w:val="14"/>
        </w:rPr>
        <w:t>, September 27, 2011)</w:t>
      </w:r>
    </w:p>
    <w:p w:rsidR="00AA4A45" w:rsidRPr="00E54EF0" w:rsidRDefault="00AA4A45" w:rsidP="00AA4A45">
      <w:pPr>
        <w:rPr>
          <w:sz w:val="14"/>
        </w:rPr>
      </w:pPr>
      <w:r w:rsidRPr="00E54EF0">
        <w:rPr>
          <w:sz w:val="14"/>
        </w:rPr>
        <w:t xml:space="preserve">Fifth, </w:t>
      </w:r>
      <w:r w:rsidRPr="00E54EF0">
        <w:rPr>
          <w:rStyle w:val="StyleBoldUnderline"/>
        </w:rPr>
        <w:t>there will inevitably be areas of conflict between Russia and the</w:t>
      </w:r>
      <w:r w:rsidRPr="00E54EF0">
        <w:rPr>
          <w:sz w:val="14"/>
        </w:rPr>
        <w:t xml:space="preserve"> United States regardless of who is in the Kremlin. Putin and his entourage can never be happy with having NATO be Europe's most powerful security institution, since Moscow is not a member and cannot become one. Similarly</w:t>
      </w:r>
      <w:r w:rsidRPr="00E54EF0">
        <w:rPr>
          <w:rStyle w:val="StyleBoldUnderline"/>
        </w:rPr>
        <w:t>, the Russians will always object to NATO's missile defense efforts</w:t>
      </w:r>
      <w:r w:rsidRPr="00E54EF0">
        <w:rPr>
          <w:sz w:val="14"/>
        </w:rPr>
        <w:t xml:space="preserve"> since they can neither match them nor join them in any meaningful way. In the case of Iran, Russian officials genuinely perceive less of a threat from Tehran than do most Americans, and Russia has more to lose from a cessation of economic ties with Iran -- as well as from </w:t>
      </w:r>
      <w:proofErr w:type="gramStart"/>
      <w:r w:rsidRPr="00E54EF0">
        <w:rPr>
          <w:sz w:val="14"/>
        </w:rPr>
        <w:t>an Iranian</w:t>
      </w:r>
      <w:proofErr w:type="gramEnd"/>
      <w:r w:rsidRPr="00E54EF0">
        <w:rPr>
          <w:sz w:val="14"/>
        </w:rPr>
        <w:t xml:space="preserve">-Western reconciliation. On the other hand, </w:t>
      </w:r>
      <w:r w:rsidRPr="00E54EF0">
        <w:rPr>
          <w:rStyle w:val="StyleBoldUnderline"/>
        </w:rPr>
        <w:t xml:space="preserve">these conflicts can be managed, since they will likely </w:t>
      </w:r>
      <w:r w:rsidRPr="00E54EF0">
        <w:rPr>
          <w:rStyle w:val="Emphasis"/>
        </w:rPr>
        <w:t>remain limited and compartmentalized</w:t>
      </w:r>
      <w:r w:rsidRPr="00E54EF0">
        <w:rPr>
          <w:sz w:val="14"/>
        </w:rPr>
        <w:t xml:space="preserve">. </w:t>
      </w:r>
      <w:r w:rsidRPr="00E54EF0">
        <w:rPr>
          <w:rStyle w:val="StyleBoldUnderline"/>
        </w:rPr>
        <w:t xml:space="preserve">Russia and the West </w:t>
      </w:r>
      <w:r w:rsidRPr="00E54EF0">
        <w:rPr>
          <w:rStyle w:val="Emphasis"/>
        </w:rPr>
        <w:t>do not have fundamentally conflicting vital interests of the kind countries would go to war over</w:t>
      </w:r>
      <w:r w:rsidRPr="00E54EF0">
        <w:rPr>
          <w:sz w:val="14"/>
        </w:rPr>
        <w:t xml:space="preserve">. And as the Cold War demonstrated, </w:t>
      </w:r>
      <w:r w:rsidRPr="00E54EF0">
        <w:rPr>
          <w:rStyle w:val="StyleBoldUnderline"/>
        </w:rPr>
        <w:t>nuclear weapons are a great pacifier under such conditions.</w:t>
      </w:r>
      <w:r w:rsidRPr="00E54EF0">
        <w:rPr>
          <w:sz w:val="14"/>
        </w:rPr>
        <w:t xml:space="preserve"> Another novel development is </w:t>
      </w:r>
      <w:r w:rsidRPr="00E54EF0">
        <w:rPr>
          <w:rStyle w:val="StyleBoldUnderline"/>
        </w:rPr>
        <w:t>that Russia is much more integrated into the international economy and global society than the Soviet Union was, and Putin's popularity depends heavily on his economic track record</w:t>
      </w:r>
      <w:r w:rsidRPr="00E54EF0">
        <w:rPr>
          <w:sz w:val="14"/>
        </w:rPr>
        <w:t xml:space="preserve">. Beyond that, there are objective criteria, such as </w:t>
      </w:r>
      <w:r w:rsidRPr="00E54EF0">
        <w:rPr>
          <w:rStyle w:val="StyleBoldUnderline"/>
        </w:rPr>
        <w:t xml:space="preserve">the smaller size of the Russian population and economy as well as the difficulty of controlling modern means of social </w:t>
      </w:r>
      <w:proofErr w:type="gramStart"/>
      <w:r w:rsidRPr="00E54EF0">
        <w:rPr>
          <w:rStyle w:val="StyleBoldUnderline"/>
        </w:rPr>
        <w:t>communication, that</w:t>
      </w:r>
      <w:proofErr w:type="gramEnd"/>
      <w:r w:rsidRPr="00E54EF0">
        <w:rPr>
          <w:rStyle w:val="StyleBoldUnderline"/>
        </w:rPr>
        <w:t xml:space="preserve"> will constrain whoever is in charge of Russia</w:t>
      </w:r>
      <w:r w:rsidRPr="00E54EF0">
        <w:rPr>
          <w:sz w:val="14"/>
        </w:rPr>
        <w:t>.</w:t>
      </w:r>
    </w:p>
    <w:p w:rsidR="004F6A31" w:rsidRPr="00E54EF0" w:rsidRDefault="004F6A31" w:rsidP="00AA4A45">
      <w:pPr>
        <w:rPr>
          <w:sz w:val="14"/>
        </w:rPr>
      </w:pPr>
    </w:p>
    <w:p w:rsidR="004F6A31" w:rsidRPr="00E54EF0" w:rsidRDefault="004F6A31" w:rsidP="004F6A31">
      <w:pPr>
        <w:pStyle w:val="Heading4"/>
      </w:pPr>
      <w:r w:rsidRPr="00E54EF0">
        <w:t>Wont go to war over perceived sphere of influence</w:t>
      </w:r>
    </w:p>
    <w:p w:rsidR="004F6A31" w:rsidRPr="00E54EF0" w:rsidRDefault="004F6A31" w:rsidP="004F6A31">
      <w:pPr>
        <w:rPr>
          <w:sz w:val="14"/>
        </w:rPr>
      </w:pPr>
      <w:r w:rsidRPr="00E54EF0">
        <w:rPr>
          <w:rStyle w:val="StyleStyleBold12pt"/>
        </w:rPr>
        <w:t>Ottens ‘11</w:t>
      </w:r>
      <w:r w:rsidRPr="00E54EF0">
        <w:rPr>
          <w:sz w:val="14"/>
        </w:rPr>
        <w:t xml:space="preserve"> (Nick Ottens, editor of the transatlantic news and commentary site the Atlantic Sentinel and contributing analyst for the geostrategic consultancy Wikistrat, “The Myth of Russia’s Resurgence,” August 20 2011, </w:t>
      </w:r>
      <w:r w:rsidRPr="00E54EF0">
        <w:rPr>
          <w:color w:val="000000"/>
          <w:sz w:val="14"/>
        </w:rPr>
        <w:t>http://atlanticsentinel.com/2011/08/the-myth-of-russias-resurgence/</w:t>
      </w:r>
      <w:r w:rsidRPr="00E54EF0">
        <w:rPr>
          <w:sz w:val="14"/>
        </w:rPr>
        <w:t>)</w:t>
      </w:r>
    </w:p>
    <w:p w:rsidR="004F6A31" w:rsidRPr="00E54EF0" w:rsidRDefault="004F6A31" w:rsidP="004F6A31">
      <w:pPr>
        <w:ind w:right="288"/>
        <w:rPr>
          <w:sz w:val="14"/>
        </w:rPr>
      </w:pPr>
      <w:r w:rsidRPr="00E54EF0">
        <w:rPr>
          <w:sz w:val="14"/>
        </w:rPr>
        <w:t xml:space="preserve">Wikistrat‘s Thomas Barnett reminds readers of Russian fears of encirclement in his latest World Politics Review column. After shrugging off its empire </w:t>
      </w:r>
      <w:r w:rsidRPr="00E54EF0">
        <w:rPr>
          <w:bCs/>
          <w:u w:val="single"/>
        </w:rPr>
        <w:t>in 1991</w:t>
      </w:r>
      <w:r w:rsidRPr="00E54EF0">
        <w:rPr>
          <w:sz w:val="14"/>
        </w:rPr>
        <w:t xml:space="preserve">, </w:t>
      </w:r>
      <w:r w:rsidRPr="00E54EF0">
        <w:rPr>
          <w:bCs/>
          <w:u w:val="single"/>
        </w:rPr>
        <w:t>Russia was denied a “sense of belonging</w:t>
      </w:r>
      <w:r w:rsidRPr="00E54EF0">
        <w:rPr>
          <w:sz w:val="14"/>
        </w:rPr>
        <w:t xml:space="preserve">,” Barnett notes, </w:t>
      </w:r>
      <w:r w:rsidRPr="00E54EF0">
        <w:rPr>
          <w:bCs/>
          <w:u w:val="single"/>
        </w:rPr>
        <w:t>when Europe and the United States refused to consider Russia’s entry to NATO. Instead, America moved in militarily from the south</w:t>
      </w:r>
      <w:r w:rsidRPr="00E54EF0">
        <w:rPr>
          <w:sz w:val="14"/>
        </w:rPr>
        <w:t xml:space="preserve"> as part of its global War on Terror while China progressively encroached, in an economic sense, on Russia’s “near abroad” in Central Asia and the Far East. </w:t>
      </w:r>
      <w:r w:rsidRPr="00E54EF0">
        <w:rPr>
          <w:bCs/>
          <w:u w:val="single"/>
        </w:rPr>
        <w:t>Russia has been remarkably reluctant to counter</w:t>
      </w:r>
      <w:r w:rsidRPr="00E54EF0">
        <w:rPr>
          <w:sz w:val="14"/>
        </w:rPr>
        <w:t xml:space="preserve"> </w:t>
      </w:r>
      <w:r w:rsidRPr="00E54EF0">
        <w:rPr>
          <w:bCs/>
          <w:u w:val="single"/>
        </w:rPr>
        <w:t>these</w:t>
      </w:r>
      <w:r w:rsidRPr="00E54EF0">
        <w:rPr>
          <w:sz w:val="14"/>
        </w:rPr>
        <w:t xml:space="preserve"> </w:t>
      </w:r>
      <w:r w:rsidRPr="00E54EF0">
        <w:rPr>
          <w:bCs/>
          <w:u w:val="single"/>
        </w:rPr>
        <w:t>infringements</w:t>
      </w:r>
      <w:r w:rsidRPr="00E54EF0">
        <w:rPr>
          <w:sz w:val="14"/>
        </w:rPr>
        <w:t xml:space="preserve">. Although nearly all former Warsaw Pact members belong to the European Union now, </w:t>
      </w:r>
      <w:r w:rsidRPr="00E54EF0">
        <w:rPr>
          <w:bCs/>
          <w:u w:val="single"/>
        </w:rPr>
        <w:t>it has made only halfhearted attempts to regain a semblance of hegemony on its western border</w:t>
      </w:r>
      <w:r w:rsidRPr="00E54EF0">
        <w:rPr>
          <w:sz w:val="14"/>
        </w:rPr>
        <w:t>. Old Eastern Bloc nations may still worry about Russian antagonism, especially if Germany, which is so dependent on Russian gas imports, won’t truly protect them in the EU (which is why they expect security from the United States in NATO)—</w:t>
      </w:r>
      <w:r w:rsidRPr="00E54EF0">
        <w:rPr>
          <w:bCs/>
          <w:u w:val="single"/>
        </w:rPr>
        <w:t>the likelihood of Moscow deploying force against Poland, Lithuania or even the Ukraine is close to zero. In other parts of its former empire, too, Russia is far from belligerent. Although vying for influence</w:t>
      </w:r>
      <w:r w:rsidRPr="00E54EF0">
        <w:rPr>
          <w:sz w:val="14"/>
        </w:rPr>
        <w:t xml:space="preserve"> there with nearby greater powers, </w:t>
      </w:r>
      <w:r w:rsidRPr="00E54EF0">
        <w:rPr>
          <w:bCs/>
          <w:u w:val="single"/>
        </w:rPr>
        <w:t>Russia has refrained from policing Central Asia in Soviet style despite the alluring natural resources</w:t>
      </w:r>
      <w:r w:rsidRPr="00E54EF0">
        <w:rPr>
          <w:sz w:val="14"/>
        </w:rPr>
        <w:t xml:space="preserve"> that the region possesses. When Kyrgyzstan asked for a Russian troop presence last year to quell political unrest, the Kremlin balked at the request. </w:t>
      </w:r>
      <w:r w:rsidRPr="00E54EF0">
        <w:rPr>
          <w:bCs/>
          <w:u w:val="single"/>
        </w:rPr>
        <w:t xml:space="preserve">It </w:t>
      </w:r>
      <w:r w:rsidRPr="00E54EF0">
        <w:rPr>
          <w:rStyle w:val="Emphasis"/>
        </w:rPr>
        <w:t>had no desire to become entangled in the internal power struggles</w:t>
      </w:r>
      <w:r w:rsidRPr="00E54EF0">
        <w:rPr>
          <w:bCs/>
          <w:u w:val="single"/>
        </w:rPr>
        <w:t xml:space="preserve"> of its former client state. </w:t>
      </w:r>
      <w:r w:rsidRPr="00E54EF0">
        <w:rPr>
          <w:sz w:val="14"/>
        </w:rPr>
        <w:t>Russian cultural and political influence pervades especially in the northernmost of former socialist republics in Central Asia but Chinese, Iranian and Turkish attempts at fostering stable relations in the area could set the stage for a greater power confrontation, one from which Moscow stands nothing to gain. Russian governors in the Far East occasionally raise the specter of the “yellow menace” and talk of the danger posed to their underpopulated provinces by unregulated Chinese labor migrants but as Dmitry Gorenburg pointed out here last year, “this kind of talk rarely emanates from Moscow and certainly does not affect troop positioning.” Indeed, “</w:t>
      </w:r>
      <w:r w:rsidRPr="00E54EF0">
        <w:rPr>
          <w:bCs/>
          <w:u w:val="single"/>
        </w:rPr>
        <w:t>it is stunning how little trouble Moscow has fomented” since the demise of the Soviet Union,</w:t>
      </w:r>
      <w:r w:rsidRPr="00E54EF0">
        <w:rPr>
          <w:sz w:val="14"/>
        </w:rPr>
        <w:t xml:space="preserve"> writes Barnett, “all </w:t>
      </w:r>
      <w:r w:rsidRPr="00E54EF0">
        <w:rPr>
          <w:bCs/>
          <w:u w:val="single"/>
        </w:rPr>
        <w:t>while engineering arguably the greatest military demobilization in human history</w:t>
      </w:r>
      <w:r w:rsidRPr="00E54EF0">
        <w:rPr>
          <w:sz w:val="14"/>
        </w:rPr>
        <w:t>, going from more than two hundred army divisions to less than one hundred brigades.”</w:t>
      </w:r>
    </w:p>
    <w:p w:rsidR="004F6A31" w:rsidRPr="00E54EF0" w:rsidRDefault="004F6A31" w:rsidP="004F6A31"/>
    <w:p w:rsidR="00C62AC8" w:rsidRPr="00E54EF0" w:rsidRDefault="00C62AC8" w:rsidP="00C62AC8">
      <w:pPr>
        <w:pStyle w:val="tags"/>
      </w:pPr>
      <w:r w:rsidRPr="00E54EF0">
        <w:t>Even a rapid US-Russia war would end in peace negotiations before nukes were launched – Russian generals concede.</w:t>
      </w:r>
    </w:p>
    <w:p w:rsidR="00C62AC8" w:rsidRPr="00E54EF0" w:rsidRDefault="00C62AC8" w:rsidP="00C62AC8">
      <w:pPr>
        <w:pStyle w:val="tiny"/>
      </w:pPr>
      <w:proofErr w:type="gramStart"/>
      <w:r w:rsidRPr="00E54EF0">
        <w:rPr>
          <w:rStyle w:val="StyleStyleBold12pt"/>
        </w:rPr>
        <w:t>Ivashov ‘7</w:t>
      </w:r>
      <w:r w:rsidRPr="00E54EF0">
        <w:rPr>
          <w:b/>
        </w:rPr>
        <w:t xml:space="preserve"> </w:t>
      </w:r>
      <w:r w:rsidRPr="00E54EF0">
        <w:t>(Colonel General Leonid Ivashov, President of the Academy of Geopolitical Problems.</w:t>
      </w:r>
      <w:proofErr w:type="gramEnd"/>
      <w:r w:rsidRPr="00E54EF0">
        <w:t xml:space="preserve"> July 2007 “WILL AMERICA FIGHT RUSSIA”</w:t>
      </w:r>
      <w:proofErr w:type="gramStart"/>
      <w:r w:rsidRPr="00E54EF0">
        <w:t>.</w:t>
      </w:r>
      <w:proofErr w:type="gramEnd"/>
      <w:r w:rsidRPr="00E54EF0">
        <w:t xml:space="preserve"> </w:t>
      </w:r>
      <w:proofErr w:type="gramStart"/>
      <w:r w:rsidRPr="00E54EF0">
        <w:t>Defense and Security, No 78.</w:t>
      </w:r>
      <w:proofErr w:type="gramEnd"/>
      <w:r w:rsidRPr="00E54EF0">
        <w:t xml:space="preserve"> LN  </w:t>
      </w:r>
    </w:p>
    <w:p w:rsidR="00C62AC8" w:rsidRPr="00E54EF0" w:rsidRDefault="00C62AC8" w:rsidP="00C62AC8">
      <w:pPr>
        <w:pStyle w:val="tiny"/>
        <w:rPr>
          <w:rStyle w:val="underlinedChar"/>
        </w:rPr>
      </w:pPr>
      <w:r w:rsidRPr="00E54EF0">
        <w:t xml:space="preserve">Ivashov: Numerous scenarios and options are possible. </w:t>
      </w:r>
      <w:r w:rsidRPr="00E54EF0">
        <w:rPr>
          <w:rStyle w:val="underlinedChar"/>
        </w:rPr>
        <w:t>Everything may begin as a local conflict that will rapidly deteriorate into a total confrontation</w:t>
      </w:r>
      <w:r w:rsidRPr="00E54EF0">
        <w:t xml:space="preserve">. </w:t>
      </w:r>
      <w:r w:rsidRPr="00E54EF0">
        <w:rPr>
          <w:rStyle w:val="underlinedChar"/>
        </w:rPr>
        <w:t>An ultimatum will be sent to Russia</w:t>
      </w:r>
      <w:r w:rsidRPr="00E54EF0">
        <w:t xml:space="preserve">: say, change the domestic policy because human rights are allegedly encroached on, or give Western businesses access to oil and gas fields. </w:t>
      </w:r>
      <w:r w:rsidRPr="00E54EF0">
        <w:rPr>
          <w:rStyle w:val="underlinedChar"/>
        </w:rPr>
        <w:t xml:space="preserve">Russia will refuse and its objects </w:t>
      </w:r>
      <w:r w:rsidRPr="00E54EF0">
        <w:t xml:space="preserve">(radars, air defense components, command posts, </w:t>
      </w:r>
      <w:proofErr w:type="gramStart"/>
      <w:r w:rsidRPr="00E54EF0">
        <w:t>infrastructure</w:t>
      </w:r>
      <w:proofErr w:type="gramEnd"/>
      <w:r w:rsidRPr="00E54EF0">
        <w:t xml:space="preserve">) </w:t>
      </w:r>
      <w:r w:rsidRPr="00E54EF0">
        <w:rPr>
          <w:rStyle w:val="underlinedChar"/>
        </w:rPr>
        <w:t xml:space="preserve">will be wiped out by guided missiles </w:t>
      </w:r>
      <w:r w:rsidRPr="00E54EF0">
        <w:t xml:space="preserve">with conventional warheads </w:t>
      </w:r>
      <w:r w:rsidRPr="00E54EF0">
        <w:rPr>
          <w:rStyle w:val="underlinedChar"/>
        </w:rPr>
        <w:t>and</w:t>
      </w:r>
      <w:r w:rsidRPr="00E54EF0">
        <w:t xml:space="preserve"> by </w:t>
      </w:r>
      <w:r w:rsidRPr="00E54EF0">
        <w:rPr>
          <w:rStyle w:val="underlinedChar"/>
        </w:rPr>
        <w:t>aviation</w:t>
      </w:r>
      <w:r w:rsidRPr="00E54EF0">
        <w:t xml:space="preserve">. Once this phase is over, </w:t>
      </w:r>
      <w:r w:rsidRPr="00E54EF0">
        <w:rPr>
          <w:rStyle w:val="underlinedChar"/>
        </w:rPr>
        <w:t>an even stiffer ultimatum will be presented</w:t>
      </w:r>
      <w:r w:rsidRPr="00E54EF0">
        <w:t xml:space="preserve"> - demanding something up to the deployment of NATO "peacekeepers" on the territory of Russia.  </w:t>
      </w:r>
      <w:r w:rsidRPr="00E54EF0">
        <w:rPr>
          <w:rStyle w:val="underlinedChar"/>
        </w:rPr>
        <w:t xml:space="preserve">Refusal to bow to the demands will be met with a mass aviation and missile strike </w:t>
      </w:r>
      <w:r w:rsidRPr="00E54EF0">
        <w:t xml:space="preserve">at Army and Navy assets, infrastructure, and objects of defense industry. </w:t>
      </w:r>
      <w:r w:rsidRPr="00E54EF0">
        <w:rPr>
          <w:rStyle w:val="underlinedChar"/>
        </w:rPr>
        <w:t>NATO armies will invade</w:t>
      </w:r>
      <w:r w:rsidRPr="00E54EF0">
        <w:t xml:space="preserve"> Belarus and western Russia. </w:t>
      </w:r>
      <w:r w:rsidRPr="00E54EF0">
        <w:rPr>
          <w:rStyle w:val="underlinedChar"/>
        </w:rPr>
        <w:t>Two turns of events may follow that. Moscow may accept the ultimatum</w:t>
      </w:r>
      <w:r w:rsidRPr="00E54EF0">
        <w:t xml:space="preserve"> through the use of some device that will help it save face. </w:t>
      </w:r>
      <w:r w:rsidRPr="00E54EF0">
        <w:rPr>
          <w:rStyle w:val="underlinedChar"/>
        </w:rPr>
        <w:t>The acceptance will be followed by talks</w:t>
      </w:r>
      <w:r w:rsidRPr="00E54EF0">
        <w:t xml:space="preserve"> over the estrangement of the Kaliningrad enclave, parts of the Caucasus and Caspian region, international control over the Russian gas and oil complex, </w:t>
      </w:r>
      <w:r w:rsidRPr="00E54EF0">
        <w:rPr>
          <w:rStyle w:val="underlinedChar"/>
        </w:rPr>
        <w:t xml:space="preserve">and NATO control over Russian nuclear forces. The second scenario involves a warning from </w:t>
      </w:r>
      <w:r w:rsidRPr="00E54EF0">
        <w:rPr>
          <w:rStyle w:val="underlinedChar"/>
        </w:rPr>
        <w:lastRenderedPageBreak/>
        <w:t>the Kremlin</w:t>
      </w:r>
      <w:r w:rsidRPr="00E54EF0">
        <w:t xml:space="preserve"> to the United States </w:t>
      </w:r>
      <w:r w:rsidRPr="00E54EF0">
        <w:rPr>
          <w:rStyle w:val="underlinedChar"/>
        </w:rPr>
        <w:t>that</w:t>
      </w:r>
      <w:r w:rsidRPr="00E54EF0">
        <w:t xml:space="preserve"> </w:t>
      </w:r>
      <w:r w:rsidRPr="00E54EF0">
        <w:rPr>
          <w:rStyle w:val="underlinedChar"/>
        </w:rPr>
        <w:t>continuation of the aggression will trigger retaliation with the use of all weapons in nuclear arsenals. It will stop the war and put negotiations into motion</w:t>
      </w:r>
    </w:p>
    <w:p w:rsidR="00AA4A45" w:rsidRPr="00E54EF0" w:rsidRDefault="00AA4A45" w:rsidP="00AA4A45"/>
    <w:p w:rsidR="00E54EF0" w:rsidRPr="00E54EF0" w:rsidRDefault="00E54EF0" w:rsidP="00E54EF0">
      <w:pPr>
        <w:pStyle w:val="Heading4"/>
      </w:pPr>
      <w:r w:rsidRPr="00E54EF0">
        <w:t>Cooperation is impossible</w:t>
      </w:r>
    </w:p>
    <w:p w:rsidR="00E54EF0" w:rsidRPr="00E54EF0" w:rsidRDefault="00E54EF0" w:rsidP="00E54EF0">
      <w:pPr>
        <w:rPr>
          <w:sz w:val="12"/>
        </w:rPr>
      </w:pPr>
      <w:r w:rsidRPr="00E54EF0">
        <w:rPr>
          <w:rStyle w:val="StyleStyleBold12pt"/>
        </w:rPr>
        <w:t>Bovt ’12</w:t>
      </w:r>
      <w:r w:rsidRPr="00E54EF0">
        <w:rPr>
          <w:b/>
          <w:sz w:val="12"/>
        </w:rPr>
        <w:t xml:space="preserve"> </w:t>
      </w:r>
      <w:r w:rsidRPr="00E54EF0">
        <w:rPr>
          <w:sz w:val="12"/>
        </w:rPr>
        <w:t xml:space="preserve">(9/12 (Columnist-Moscow Times, “Whether Obama or Romney, the Reset Is Dead,” http://www.themoscowtimes.com/opinion/article/whether-obama-or-romney-the-reset-is-dead/467947.html#ixzz274U7VOyl </w:t>
      </w:r>
    </w:p>
    <w:p w:rsidR="00E54EF0" w:rsidRPr="00E54EF0" w:rsidRDefault="00E54EF0" w:rsidP="00E54EF0">
      <w:pPr>
        <w:rPr>
          <w:u w:val="single"/>
        </w:rPr>
      </w:pPr>
      <w:r w:rsidRPr="00E54EF0">
        <w:rPr>
          <w:u w:val="single"/>
        </w:rPr>
        <w:t>During every U.S. presidential election campaign, there is a debate</w:t>
      </w:r>
      <w:r w:rsidRPr="00E54EF0">
        <w:rPr>
          <w:sz w:val="14"/>
        </w:rPr>
        <w:t xml:space="preserve"> in Russia </w:t>
      </w:r>
      <w:r w:rsidRPr="00E54EF0">
        <w:rPr>
          <w:u w:val="single"/>
        </w:rPr>
        <w:t>over whether the Republican or Democrat</w:t>
      </w:r>
      <w:r w:rsidRPr="00E54EF0">
        <w:rPr>
          <w:sz w:val="14"/>
        </w:rPr>
        <w:t xml:space="preserve">ic candidate </w:t>
      </w:r>
      <w:r w:rsidRPr="00E54EF0">
        <w:rPr>
          <w:u w:val="single"/>
        </w:rPr>
        <w:t>would be more beneficial for the Kremlin. Russian analysts and politicians always fail to understand that Americans have shown little interest in foreign policy since the end of the Cold War. Even when foreign policy is mentioned</w:t>
      </w:r>
      <w:r w:rsidRPr="00E54EF0">
        <w:rPr>
          <w:sz w:val="14"/>
        </w:rPr>
        <w:t xml:space="preserve"> in the campaign, </w:t>
      </w:r>
      <w:r w:rsidRPr="00E54EF0">
        <w:rPr>
          <w:b/>
          <w:u w:val="single"/>
          <w:bdr w:val="single" w:sz="4" w:space="0" w:color="auto"/>
        </w:rPr>
        <w:t>Russia is far down the list as a priority item</w:t>
      </w:r>
      <w:r w:rsidRPr="00E54EF0">
        <w:rPr>
          <w:u w:val="single"/>
          <w:bdr w:val="single" w:sz="4" w:space="0" w:color="auto"/>
        </w:rPr>
        <w:t>.</w:t>
      </w:r>
      <w:r w:rsidRPr="00E54EF0">
        <w:rPr>
          <w:u w:val="single"/>
        </w:rPr>
        <w:t xml:space="preserve"> </w:t>
      </w:r>
      <w:r w:rsidRPr="00E54EF0">
        <w:rPr>
          <w:sz w:val="14"/>
        </w:rPr>
        <w:t>The volume of U.S-Russian trade remains small. The recent Exxon-Rosneft deal notwithstanding, U.S. interest in Russia's energy projects has fallen, particularly as the Kremlin has increased its role in this sector. To make matters worse, the United States is determined to establish clean energy and energy independence, while Russia's gas exports are feeling the pinch from stiff competition with the U.S. development of shale gas production. Of course, traditional areas of cooperation remain: the transit of shipments to and from Afghanistan through Russia, Iran's nuclear program and the struggle against international terrorism. But the transit route into Afghanistan cannot, by itself, greatly influence bilateral relations as a whole, and</w:t>
      </w:r>
      <w:r w:rsidRPr="00E54EF0">
        <w:rPr>
          <w:u w:val="single"/>
        </w:rPr>
        <w:t xml:space="preserve"> </w:t>
      </w:r>
      <w:r w:rsidRPr="00E54EF0">
        <w:rPr>
          <w:b/>
          <w:u w:val="single"/>
        </w:rPr>
        <w:t>progress</w:t>
      </w:r>
      <w:r w:rsidRPr="00E54EF0">
        <w:rPr>
          <w:sz w:val="14"/>
        </w:rPr>
        <w:t xml:space="preserve"> on the other two points seems to have</w:t>
      </w:r>
      <w:r w:rsidRPr="00E54EF0">
        <w:rPr>
          <w:b/>
          <w:u w:val="single"/>
        </w:rPr>
        <w:t xml:space="preserve"> reached a plateau </w:t>
      </w:r>
      <w:r w:rsidRPr="00E54EF0">
        <w:rPr>
          <w:sz w:val="14"/>
        </w:rPr>
        <w:t>beyond which</w:t>
      </w:r>
      <w:r w:rsidRPr="00E54EF0">
        <w:rPr>
          <w:b/>
          <w:u w:val="single"/>
        </w:rPr>
        <w:t xml:space="preserve"> little potential remains for</w:t>
      </w:r>
      <w:r w:rsidRPr="00E54EF0">
        <w:rPr>
          <w:u w:val="single"/>
        </w:rPr>
        <w:t xml:space="preserve"> bringing the two countries into </w:t>
      </w:r>
      <w:r w:rsidRPr="00E54EF0">
        <w:rPr>
          <w:b/>
          <w:u w:val="single"/>
        </w:rPr>
        <w:t>closer cooperation</w:t>
      </w:r>
      <w:r w:rsidRPr="00E54EF0">
        <w:rPr>
          <w:u w:val="single"/>
        </w:rPr>
        <w:t>. On the positive side, a new visa agreement came into force this week that will facilitate greater contact between both countries' citizens. But it will be years before that significantly influences overall U.S.-Russian relations.</w:t>
      </w:r>
      <w:r w:rsidRPr="00E54EF0">
        <w:rPr>
          <w:sz w:val="14"/>
        </w:rPr>
        <w:t xml:space="preserve"> A new agreement regarding child adoptions has also been implemented after a few disturbing adoption stories prompted Russia's media, with the help of government propaganda, to spoil the U.S. image in Russia. Meanwhile, </w:t>
      </w:r>
      <w:r w:rsidRPr="00E54EF0">
        <w:rPr>
          <w:u w:val="single"/>
        </w:rPr>
        <w:t>both</w:t>
      </w:r>
      <w:r w:rsidRPr="00E54EF0">
        <w:rPr>
          <w:sz w:val="14"/>
        </w:rPr>
        <w:t xml:space="preserve"> U.S. President Barack </w:t>
      </w:r>
      <w:r w:rsidRPr="00E54EF0">
        <w:rPr>
          <w:u w:val="single"/>
        </w:rPr>
        <w:t>Obama and</w:t>
      </w:r>
      <w:r w:rsidRPr="00E54EF0">
        <w:rPr>
          <w:sz w:val="14"/>
        </w:rPr>
        <w:t xml:space="preserve"> Republican candidate Mitt </w:t>
      </w:r>
      <w:r w:rsidRPr="00E54EF0">
        <w:rPr>
          <w:u w:val="single"/>
        </w:rPr>
        <w:t>Romney support the U.S. missile defense program in principle</w:t>
      </w:r>
      <w:r w:rsidRPr="00E54EF0">
        <w:rPr>
          <w:sz w:val="14"/>
        </w:rPr>
        <w:t xml:space="preserve">, although the exact form and scope of its deployment differ among the candidates. Even though President Vladimir Putin, during his interview with RT state television last week, expressed guarded optimism over the prospect of reaching an agreement on missile defense with Obama, </w:t>
      </w:r>
      <w:r w:rsidRPr="00E54EF0">
        <w:rPr>
          <w:u w:val="single"/>
        </w:rPr>
        <w:t xml:space="preserve">Russia seems to underestimate the degree to which Americans are fixated on missile defense as a central component of their national security. </w:t>
      </w:r>
      <w:r w:rsidRPr="00E54EF0">
        <w:rPr>
          <w:b/>
          <w:u w:val="single"/>
        </w:rPr>
        <w:t xml:space="preserve">It is highly unlikely that </w:t>
      </w:r>
      <w:r w:rsidRPr="00E54EF0">
        <w:rPr>
          <w:b/>
          <w:u w:val="single"/>
          <w:bdr w:val="single" w:sz="4" w:space="0" w:color="auto"/>
        </w:rPr>
        <w:t>any U.S. administration</w:t>
      </w:r>
      <w:r w:rsidRPr="00E54EF0">
        <w:rPr>
          <w:u w:val="single"/>
        </w:rPr>
        <w:t xml:space="preserve"> — Democratic or Republican — </w:t>
      </w:r>
      <w:r w:rsidRPr="00E54EF0">
        <w:rPr>
          <w:b/>
          <w:u w:val="single"/>
          <w:bdr w:val="single" w:sz="4" w:space="0" w:color="auto"/>
        </w:rPr>
        <w:t>will ever agree to major concessions on missile defense</w:t>
      </w:r>
      <w:r w:rsidRPr="00E54EF0">
        <w:rPr>
          <w:b/>
          <w:u w:val="single"/>
        </w:rPr>
        <w:t>.</w:t>
      </w:r>
      <w:r w:rsidRPr="00E54EF0">
        <w:rPr>
          <w:u w:val="single"/>
        </w:rPr>
        <w:t xml:space="preserve"> It even seemed that Kremlin propagandists were happy when</w:t>
      </w:r>
      <w:r w:rsidRPr="00E54EF0">
        <w:rPr>
          <w:sz w:val="14"/>
        </w:rPr>
        <w:t xml:space="preserve"> in March </w:t>
      </w:r>
      <w:r w:rsidRPr="00E54EF0">
        <w:rPr>
          <w:u w:val="single"/>
        </w:rPr>
        <w:t>Romney called Russia the United States' No. 1 foe</w:t>
      </w:r>
      <w:r w:rsidRPr="00E54EF0">
        <w:rPr>
          <w:sz w:val="14"/>
        </w:rPr>
        <w:t>. They were given another present when Obama, addressing the Democratic National Convention last week, said Romney's comment only proved that he lacked foreign policy experience and was locked in Cold War thinking</w:t>
      </w:r>
      <w:r w:rsidRPr="00E54EF0">
        <w:rPr>
          <w:u w:val="single"/>
        </w:rPr>
        <w:t xml:space="preserve">. For the next two months, however, the two candidates are unlikely to devote muc h attention to Russia. </w:t>
      </w:r>
      <w:r w:rsidRPr="00E54EF0">
        <w:rPr>
          <w:b/>
          <w:u w:val="single"/>
        </w:rPr>
        <w:t>Russia's internal politics will</w:t>
      </w:r>
      <w:r w:rsidRPr="00E54EF0">
        <w:rPr>
          <w:sz w:val="14"/>
        </w:rPr>
        <w:t xml:space="preserve"> also </w:t>
      </w:r>
      <w:r w:rsidRPr="00E54EF0">
        <w:rPr>
          <w:b/>
          <w:u w:val="single"/>
        </w:rPr>
        <w:t>be</w:t>
      </w:r>
      <w:r w:rsidRPr="00E54EF0">
        <w:rPr>
          <w:u w:val="single"/>
        </w:rPr>
        <w:t xml:space="preserve"> one of the </w:t>
      </w:r>
      <w:r w:rsidRPr="00E54EF0">
        <w:rPr>
          <w:b/>
          <w:u w:val="single"/>
          <w:bdr w:val="single" w:sz="4" w:space="0" w:color="auto"/>
        </w:rPr>
        <w:t>key</w:t>
      </w:r>
      <w:r w:rsidRPr="00E54EF0">
        <w:rPr>
          <w:u w:val="single"/>
        </w:rPr>
        <w:t xml:space="preserve"> factors shaping future U.S.-Russian relations</w:t>
      </w:r>
      <w:r w:rsidRPr="00E54EF0">
        <w:rPr>
          <w:sz w:val="14"/>
        </w:rPr>
        <w:t xml:space="preserve">. The two-year jail sentence slapped on three members of Pussy Riot for their anti-Putin prayer in Moscow's main cathedral has already become a subject of discussion between Foreign Minister Sergei Lavrov and U.S. Secretary of State Hillary Clinton. </w:t>
      </w:r>
      <w:r w:rsidRPr="00E54EF0">
        <w:rPr>
          <w:b/>
          <w:u w:val="single"/>
        </w:rPr>
        <w:t>Even the most pragmatic "pro-reset</w:t>
      </w:r>
      <w:r w:rsidRPr="00E54EF0">
        <w:rPr>
          <w:u w:val="single"/>
        </w:rPr>
        <w:t xml:space="preserve">" U.S. </w:t>
      </w:r>
      <w:r w:rsidRPr="00E54EF0">
        <w:rPr>
          <w:b/>
          <w:u w:val="single"/>
        </w:rPr>
        <w:t>administration would criticize</w:t>
      </w:r>
      <w:r w:rsidRPr="00E54EF0">
        <w:rPr>
          <w:u w:val="single"/>
        </w:rPr>
        <w:t xml:space="preserve"> to one degree or another Russia's poor record on </w:t>
      </w:r>
      <w:r w:rsidRPr="00E54EF0">
        <w:rPr>
          <w:b/>
          <w:u w:val="single"/>
        </w:rPr>
        <w:t>human rights</w:t>
      </w:r>
      <w:r w:rsidRPr="00E54EF0">
        <w:rPr>
          <w:u w:val="single"/>
        </w:rPr>
        <w:t xml:space="preserve">. It appears that </w:t>
      </w:r>
      <w:r w:rsidRPr="00E54EF0">
        <w:rPr>
          <w:b/>
          <w:u w:val="single"/>
        </w:rPr>
        <w:t xml:space="preserve">Russia is moving </w:t>
      </w:r>
      <w:r w:rsidRPr="00E54EF0">
        <w:rPr>
          <w:b/>
          <w:u w:val="single"/>
          <w:bdr w:val="single" w:sz="4" w:space="0" w:color="auto"/>
        </w:rPr>
        <w:t>increasingly toward confrontation rather than rapprochement</w:t>
      </w:r>
      <w:r w:rsidRPr="00E54EF0">
        <w:rPr>
          <w:u w:val="single"/>
        </w:rPr>
        <w:t xml:space="preserve"> with the West. The Kremlin now seems fully committed to spreading the myth that the U.S. State Department is the cause behind most of Russia's domestic problems</w:t>
      </w:r>
      <w:r w:rsidRPr="00E54EF0">
        <w:rPr>
          <w:sz w:val="14"/>
        </w:rPr>
        <w:t xml:space="preserve"> and is bent on undermining its national security by deploying missile defense installations in Europe and by supporting the opposition. There are other disturbing signals as well. Take, for example, </w:t>
      </w:r>
      <w:r w:rsidRPr="00E54EF0">
        <w:rPr>
          <w:u w:val="single"/>
        </w:rPr>
        <w:t>the United Russia bill that would prohibit Russian officials from owning bank accounts and property overseas, with particular attention paid to their holdings in the West. The ideological underpinning of this bill is that assets located in the West are tantamount to betrayal of the motherland. Then there is Russia's opposition to the U.S. Magnitsky Act.</w:t>
      </w:r>
      <w:r w:rsidRPr="00E54EF0">
        <w:rPr>
          <w:sz w:val="14"/>
        </w:rPr>
        <w:t xml:space="preserve"> The Kremlin interprets this initiative as yet another confirmation of its suspicions that Washington is conspiring against it and that the bill's real U.S. motive is to blackmail Russian officials by threatening to freeze their overseas bank accounts and property. </w:t>
      </w:r>
      <w:r w:rsidRPr="00E54EF0">
        <w:rPr>
          <w:u w:val="single"/>
        </w:rPr>
        <w:t xml:space="preserve">An increase in these anti-Western attitudes </w:t>
      </w:r>
      <w:r w:rsidRPr="00E54EF0">
        <w:rPr>
          <w:b/>
          <w:u w:val="single"/>
        </w:rPr>
        <w:t xml:space="preserve">does not bode well for </w:t>
      </w:r>
      <w:r w:rsidRPr="00E54EF0">
        <w:rPr>
          <w:sz w:val="14"/>
        </w:rPr>
        <w:t>U.S.-Russian relations, even if Obama is re-elected in November. Regardless of which candidate wins,</w:t>
      </w:r>
      <w:r w:rsidRPr="00E54EF0">
        <w:rPr>
          <w:u w:val="single"/>
        </w:rPr>
        <w:t xml:space="preserve"> </w:t>
      </w:r>
      <w:r w:rsidRPr="00E54EF0">
        <w:rPr>
          <w:b/>
          <w:u w:val="single"/>
          <w:bdr w:val="single" w:sz="4" w:space="0" w:color="auto"/>
        </w:rPr>
        <w:t>the reset is bound to</w:t>
      </w:r>
      <w:r w:rsidRPr="00E54EF0">
        <w:rPr>
          <w:u w:val="single"/>
        </w:rPr>
        <w:t xml:space="preserve"> either slowly </w:t>
      </w:r>
      <w:r w:rsidRPr="00E54EF0">
        <w:rPr>
          <w:b/>
          <w:u w:val="single"/>
          <w:bdr w:val="single" w:sz="4" w:space="0" w:color="auto"/>
        </w:rPr>
        <w:t>die</w:t>
      </w:r>
      <w:r w:rsidRPr="00E54EF0">
        <w:rPr>
          <w:b/>
          <w:u w:val="single"/>
        </w:rPr>
        <w:t xml:space="preserve"> </w:t>
      </w:r>
      <w:r w:rsidRPr="00E54EF0">
        <w:rPr>
          <w:u w:val="single"/>
        </w:rPr>
        <w:t>a natural death under Obama or be extinguished outright under Romney. As a result, the most we can likely expect from U.S.-Russian relations in the next four years is cooperation on a limited range of mundane issues</w:t>
      </w:r>
      <w:r w:rsidRPr="00E54EF0">
        <w:rPr>
          <w:sz w:val="14"/>
        </w:rPr>
        <w:t>. Under these conditions, avoiding excessive anti-Russian or anti-U.S. rhetoric from both sides would itself be considered a major achievement in bilateral relations.</w:t>
      </w:r>
    </w:p>
    <w:p w:rsidR="00E54EF0" w:rsidRPr="00E54EF0" w:rsidRDefault="00E54EF0" w:rsidP="00AA4A45"/>
    <w:p w:rsidR="00E54EF0" w:rsidRPr="00E54EF0" w:rsidRDefault="00E54EF0" w:rsidP="00E54EF0">
      <w:pPr>
        <w:pStyle w:val="Heading3"/>
      </w:pPr>
      <w:r w:rsidRPr="00E54EF0">
        <w:lastRenderedPageBreak/>
        <w:t>No Impact- US China War</w:t>
      </w:r>
    </w:p>
    <w:p w:rsidR="00E54EF0" w:rsidRPr="00E54EF0" w:rsidRDefault="00E54EF0" w:rsidP="00E54EF0">
      <w:pPr>
        <w:pStyle w:val="Heading4"/>
        <w:rPr>
          <w:lang w:eastAsia="ko-KR"/>
        </w:rPr>
      </w:pPr>
      <w:r w:rsidRPr="00E54EF0">
        <w:t>No US-Sino war</w:t>
      </w:r>
    </w:p>
    <w:p w:rsidR="00E54EF0" w:rsidRPr="00E54EF0" w:rsidRDefault="00E54EF0" w:rsidP="00E54EF0">
      <w:pPr>
        <w:rPr>
          <w:sz w:val="14"/>
        </w:rPr>
      </w:pPr>
      <w:r w:rsidRPr="00E54EF0">
        <w:rPr>
          <w:rStyle w:val="StyleStyleBold12pt"/>
        </w:rPr>
        <w:t>Rosecrance et al 10</w:t>
      </w:r>
      <w:r w:rsidRPr="00E54EF0">
        <w:rPr>
          <w:sz w:val="14"/>
        </w:rPr>
        <w:t xml:space="preserve"> (Richard, Political Science Professor @ Cal and Senior Fellow @ Harvard’s Belfer Center and Former Director @ Burkle Center of IR @ UCLA, and Jia Qingguo, PhD Cornell, Professor and Associate Dean of School of International Studies @ Peking University, “Delicately Poised: Are China and the US Heading for Conflict?” Global Asia 4.4</w:t>
      </w:r>
      <w:proofErr w:type="gramStart"/>
      <w:r w:rsidRPr="00E54EF0">
        <w:rPr>
          <w:sz w:val="14"/>
        </w:rPr>
        <w:t xml:space="preserve">, </w:t>
      </w:r>
      <w:proofErr w:type="gramEnd"/>
      <w:r w:rsidRPr="00E54EF0">
        <w:fldChar w:fldCharType="begin"/>
      </w:r>
      <w:r w:rsidRPr="00E54EF0">
        <w:instrText xml:space="preserve"> HYPERLINK "http://www.globalasia.org/l.php?c=e251" </w:instrText>
      </w:r>
      <w:r w:rsidRPr="00E54EF0">
        <w:fldChar w:fldCharType="separate"/>
      </w:r>
      <w:r w:rsidRPr="00E54EF0">
        <w:rPr>
          <w:rStyle w:val="Hyperlink"/>
          <w:sz w:val="14"/>
        </w:rPr>
        <w:t>http://www.globalasia.org/l.php?c=e251</w:t>
      </w:r>
      <w:r w:rsidRPr="00E54EF0">
        <w:rPr>
          <w:rStyle w:val="Hyperlink"/>
          <w:sz w:val="14"/>
        </w:rPr>
        <w:fldChar w:fldCharType="end"/>
      </w:r>
      <w:r w:rsidRPr="00E54EF0">
        <w:rPr>
          <w:sz w:val="14"/>
        </w:rPr>
        <w:t>)</w:t>
      </w:r>
    </w:p>
    <w:p w:rsidR="00E54EF0" w:rsidRPr="00E54EF0" w:rsidRDefault="00E54EF0" w:rsidP="00E54EF0">
      <w:pPr>
        <w:rPr>
          <w:sz w:val="16"/>
        </w:rPr>
      </w:pPr>
      <w:r w:rsidRPr="00E54EF0">
        <w:rPr>
          <w:rStyle w:val="StyleBoldUnderline"/>
        </w:rPr>
        <w:t xml:space="preserve">Will China and the US Go to War?  </w:t>
      </w:r>
      <w:r w:rsidRPr="00E54EF0">
        <w:rPr>
          <w:sz w:val="16"/>
        </w:rPr>
        <w:t>If one accepts the previous analysis, the answer is “</w:t>
      </w:r>
      <w:r w:rsidRPr="00E54EF0">
        <w:rPr>
          <w:rStyle w:val="StyleBoldUnderline"/>
        </w:rPr>
        <w:t>no</w:t>
      </w:r>
      <w:r w:rsidRPr="00E54EF0">
        <w:rPr>
          <w:sz w:val="16"/>
        </w:rPr>
        <w:t xml:space="preserve">,” or at least not likely. Why?  First, despite its revolutionary past, </w:t>
      </w:r>
      <w:r w:rsidRPr="00E54EF0">
        <w:rPr>
          <w:rStyle w:val="StyleBoldUnderline"/>
        </w:rPr>
        <w:t>China has</w:t>
      </w:r>
      <w:r w:rsidRPr="00E54EF0">
        <w:rPr>
          <w:sz w:val="16"/>
        </w:rPr>
        <w:t xml:space="preserve"> gradually </w:t>
      </w:r>
      <w:r w:rsidRPr="00E54EF0">
        <w:rPr>
          <w:rStyle w:val="StyleBoldUnderline"/>
        </w:rPr>
        <w:t>accepted the US-led world</w:t>
      </w:r>
      <w:r w:rsidRPr="00E54EF0">
        <w:rPr>
          <w:sz w:val="16"/>
        </w:rPr>
        <w:t xml:space="preserve"> order </w:t>
      </w:r>
      <w:r w:rsidRPr="00E54EF0">
        <w:rPr>
          <w:rStyle w:val="StyleBoldUnderline"/>
        </w:rPr>
        <w:t>and become a status quo power. It has joined</w:t>
      </w:r>
      <w:r w:rsidRPr="00E54EF0">
        <w:rPr>
          <w:sz w:val="16"/>
        </w:rPr>
        <w:t xml:space="preserve"> most of the important inter-governmental </w:t>
      </w:r>
      <w:r w:rsidRPr="00E54EF0">
        <w:rPr>
          <w:rStyle w:val="StyleBoldUnderline"/>
        </w:rPr>
        <w:t>international organizations. It has subscribed to</w:t>
      </w:r>
      <w:r w:rsidRPr="00E54EF0">
        <w:rPr>
          <w:sz w:val="16"/>
        </w:rPr>
        <w:t xml:space="preserve"> most of the important </w:t>
      </w:r>
      <w:r w:rsidRPr="00E54EF0">
        <w:rPr>
          <w:rStyle w:val="StyleBoldUnderline"/>
        </w:rPr>
        <w:t>international laws</w:t>
      </w:r>
      <w:r w:rsidRPr="00E54EF0">
        <w:rPr>
          <w:sz w:val="16"/>
        </w:rPr>
        <w:t xml:space="preserve"> and regimes. It has not only accepted the current world order, it has become a strong supporter and defender of it. China has repeatedly argued that the authority of the United Nations and international law should be respected in the handling of international security crises. China has become an ardent advocate of multilateralism in managing international problems. And China has repeatedly defended the principle of free trade in the global effort to fight the current economic crisis, despite efforts by some countries, including the US, to resort to protectionism. To be sure, there are some aspects of the US world order that China does not like and wants to reform. However, </w:t>
      </w:r>
      <w:r w:rsidRPr="00E54EF0">
        <w:rPr>
          <w:rStyle w:val="StyleBoldUnderline"/>
        </w:rPr>
        <w:t xml:space="preserve">it wishes to improve that world order rather than to destroy it. </w:t>
      </w:r>
      <w:r w:rsidRPr="00E54EF0">
        <w:rPr>
          <w:sz w:val="16"/>
        </w:rPr>
        <w:t xml:space="preserve"> Second, </w:t>
      </w:r>
      <w:r w:rsidRPr="00E54EF0">
        <w:rPr>
          <w:rStyle w:val="StyleBoldUnderline"/>
        </w:rPr>
        <w:t>China has</w:t>
      </w:r>
      <w:r w:rsidRPr="00E54EF0">
        <w:rPr>
          <w:sz w:val="16"/>
        </w:rPr>
        <w:t xml:space="preserve"> </w:t>
      </w:r>
      <w:r w:rsidRPr="00E54EF0">
        <w:rPr>
          <w:rStyle w:val="StyleBoldUnderline"/>
        </w:rPr>
        <w:t>clearly rejected</w:t>
      </w:r>
      <w:r w:rsidRPr="00E54EF0">
        <w:rPr>
          <w:sz w:val="16"/>
        </w:rPr>
        <w:t xml:space="preserve"> the option of </w:t>
      </w:r>
      <w:r w:rsidRPr="00E54EF0">
        <w:rPr>
          <w:rStyle w:val="StyleBoldUnderline"/>
        </w:rPr>
        <w:t>territorial expansion. It argues that territorial expansion is both immoral and counterproductive:</w:t>
      </w:r>
      <w:r w:rsidRPr="00E54EF0">
        <w:rPr>
          <w:sz w:val="16"/>
        </w:rPr>
        <w:t xml:space="preserve"> immoral because it is imperialistic and counterproductive because it does not advance one’s interests. China’s behavior shows that instead of trying to expand its territories, </w:t>
      </w:r>
      <w:r w:rsidRPr="00E54EF0">
        <w:rPr>
          <w:rStyle w:val="StyleBoldUnderline"/>
        </w:rPr>
        <w:t>it has been trying to settle its border disputes through negotiation</w:t>
      </w:r>
      <w:r w:rsidRPr="00E54EF0">
        <w:rPr>
          <w:sz w:val="16"/>
        </w:rPr>
        <w:t xml:space="preserve">. Through persistent efforts, China has concluded quite a number of border agreements in recent years. As a result, most of its land borders are now clearly drawn and marked under agreements with its neighbors. In addition, China is engaging in negotiations to resolve its remaining border disputes and making arrangements for peaceful settlement of disputed islands and territorial waters. Finally, </w:t>
      </w:r>
      <w:r w:rsidRPr="00E54EF0">
        <w:rPr>
          <w:rStyle w:val="StyleBoldUnderline"/>
        </w:rPr>
        <w:t>even on the question of Taiwan</w:t>
      </w:r>
      <w:r w:rsidRPr="00E54EF0">
        <w:rPr>
          <w:sz w:val="16"/>
        </w:rPr>
        <w:t xml:space="preserve">, which China believes is an indisputable part of its </w:t>
      </w:r>
      <w:proofErr w:type="gramStart"/>
      <w:r w:rsidRPr="00E54EF0">
        <w:rPr>
          <w:sz w:val="16"/>
        </w:rPr>
        <w:t>territory,</w:t>
      </w:r>
      <w:proofErr w:type="gramEnd"/>
      <w:r w:rsidRPr="00E54EF0">
        <w:rPr>
          <w:sz w:val="16"/>
        </w:rPr>
        <w:t xml:space="preserve"> </w:t>
      </w:r>
      <w:r w:rsidRPr="00E54EF0">
        <w:rPr>
          <w:rStyle w:val="StyleBoldUnderline"/>
        </w:rPr>
        <w:t>it has adopted a policy of peaceful reunification</w:t>
      </w:r>
      <w:r w:rsidRPr="00E54EF0">
        <w:rPr>
          <w:sz w:val="16"/>
        </w:rPr>
        <w:t>. A country that handles territorial issues in such a manner is by no means expansionist.  Third,</w:t>
      </w:r>
      <w:r w:rsidRPr="00E54EF0">
        <w:rPr>
          <w:rStyle w:val="StyleBoldUnderline"/>
        </w:rPr>
        <w:t xml:space="preserve"> China has relied on trade</w:t>
      </w:r>
      <w:r w:rsidRPr="00E54EF0">
        <w:rPr>
          <w:sz w:val="16"/>
        </w:rPr>
        <w:t xml:space="preserve"> and investment </w:t>
      </w:r>
      <w:r w:rsidRPr="00E54EF0">
        <w:rPr>
          <w:rStyle w:val="StyleBoldUnderline"/>
        </w:rPr>
        <w:t>for</w:t>
      </w:r>
      <w:r w:rsidRPr="00E54EF0">
        <w:rPr>
          <w:sz w:val="16"/>
        </w:rPr>
        <w:t xml:space="preserve"> national welfare and </w:t>
      </w:r>
      <w:r w:rsidRPr="00E54EF0">
        <w:rPr>
          <w:rStyle w:val="StyleBoldUnderline"/>
        </w:rPr>
        <w:t>prestige, instead of military conquest.</w:t>
      </w:r>
      <w:r w:rsidRPr="00E54EF0">
        <w:rPr>
          <w:sz w:val="16"/>
        </w:rPr>
        <w:t xml:space="preserve"> And like the US, Japan and Germany, China has been very successful in this regard. In fact, so successful that </w:t>
      </w:r>
      <w:r w:rsidRPr="00E54EF0">
        <w:rPr>
          <w:rStyle w:val="StyleBoldUnderline"/>
        </w:rPr>
        <w:t>it</w:t>
      </w:r>
      <w:r w:rsidRPr="00E54EF0">
        <w:rPr>
          <w:sz w:val="16"/>
        </w:rPr>
        <w:t xml:space="preserve"> really </w:t>
      </w:r>
      <w:r w:rsidRPr="00E54EF0">
        <w:rPr>
          <w:rStyle w:val="StyleBoldUnderline"/>
        </w:rPr>
        <w:t>sees no other option than to continue on this path</w:t>
      </w:r>
      <w:r w:rsidRPr="00E54EF0">
        <w:rPr>
          <w:sz w:val="16"/>
        </w:rPr>
        <w:t xml:space="preserve"> to prosperity.  Finally, after years of reforms, </w:t>
      </w:r>
      <w:r w:rsidRPr="00E54EF0">
        <w:rPr>
          <w:rStyle w:val="StyleBoldUnderline"/>
        </w:rPr>
        <w:t xml:space="preserve">China increasingly finds itself sharing </w:t>
      </w:r>
      <w:r w:rsidRPr="00E54EF0">
        <w:rPr>
          <w:sz w:val="16"/>
        </w:rPr>
        <w:t xml:space="preserve">certain basic </w:t>
      </w:r>
      <w:r w:rsidRPr="00E54EF0">
        <w:rPr>
          <w:rStyle w:val="StyleBoldUnderline"/>
        </w:rPr>
        <w:t>values with the US, such as</w:t>
      </w:r>
      <w:r w:rsidRPr="00E54EF0">
        <w:rPr>
          <w:sz w:val="16"/>
        </w:rPr>
        <w:t xml:space="preserve"> a commitment to</w:t>
      </w:r>
      <w:r w:rsidRPr="00E54EF0">
        <w:rPr>
          <w:rStyle w:val="StyleBoldUnderline"/>
        </w:rPr>
        <w:t xml:space="preserve"> the free market,</w:t>
      </w:r>
      <w:r w:rsidRPr="00E54EF0">
        <w:rPr>
          <w:sz w:val="16"/>
        </w:rPr>
        <w:t xml:space="preserve"> rule of law, human rights</w:t>
      </w:r>
      <w:r w:rsidRPr="00E54EF0">
        <w:rPr>
          <w:rStyle w:val="StyleBoldUnderline"/>
        </w:rPr>
        <w:t xml:space="preserve"> and democracy</w:t>
      </w:r>
      <w:r w:rsidRPr="00E54EF0">
        <w:rPr>
          <w:sz w:val="16"/>
        </w:rPr>
        <w:t xml:space="preserve">. Of course, there are still significant differences in terms of how China understands and practices these values. However, at a conceptual level, Beijing agrees that these are good values that it should strive to realize in practice.  A Different World  It is also important to note that certain </w:t>
      </w:r>
      <w:r w:rsidRPr="00E54EF0">
        <w:rPr>
          <w:rStyle w:val="StyleBoldUnderline"/>
        </w:rPr>
        <w:t>changes in international relations</w:t>
      </w:r>
      <w:r w:rsidRPr="00E54EF0">
        <w:rPr>
          <w:sz w:val="16"/>
        </w:rPr>
        <w:t xml:space="preserve"> since the end of World War II </w:t>
      </w:r>
      <w:r w:rsidRPr="00E54EF0">
        <w:rPr>
          <w:rStyle w:val="StyleBoldUnderline"/>
        </w:rPr>
        <w:t>have made the peaceful rise of a great power more likely</w:t>
      </w:r>
      <w:r w:rsidRPr="00E54EF0">
        <w:rPr>
          <w:sz w:val="16"/>
        </w:rPr>
        <w:t xml:space="preserve">. To begin with, the </w:t>
      </w:r>
      <w:r w:rsidRPr="00E54EF0">
        <w:rPr>
          <w:rStyle w:val="StyleBoldUnderline"/>
        </w:rPr>
        <w:t>emergence of nuclear weapons has drastically reduced the usefulness of war as a way to settle</w:t>
      </w:r>
      <w:r w:rsidRPr="00E54EF0">
        <w:rPr>
          <w:sz w:val="16"/>
        </w:rPr>
        <w:t xml:space="preserve"> great power </w:t>
      </w:r>
      <w:r w:rsidRPr="00E54EF0">
        <w:rPr>
          <w:rStyle w:val="StyleBoldUnderline"/>
        </w:rPr>
        <w:t>rivalry</w:t>
      </w:r>
      <w:r w:rsidRPr="00E54EF0">
        <w:rPr>
          <w:sz w:val="16"/>
        </w:rPr>
        <w:t>. By now, all great powers either have nuclear weapons or are under a nuclear umbrella. If the objective of great power rivalry is to enhance one’s interests or prestige</w:t>
      </w:r>
      <w:r w:rsidRPr="00E54EF0">
        <w:rPr>
          <w:rStyle w:val="StyleBoldUnderline"/>
        </w:rPr>
        <w:t xml:space="preserve">, </w:t>
      </w:r>
      <w:r w:rsidRPr="00E54EF0">
        <w:rPr>
          <w:sz w:val="16"/>
        </w:rPr>
        <w:t xml:space="preserve">the sheer destructiveness of nuclear weapons means that these </w:t>
      </w:r>
      <w:r w:rsidRPr="00E54EF0">
        <w:rPr>
          <w:rStyle w:val="StyleBoldUnderline"/>
        </w:rPr>
        <w:t>goals can no longer be achieved through military confrontation.</w:t>
      </w:r>
      <w:r w:rsidRPr="00E54EF0">
        <w:rPr>
          <w:sz w:val="16"/>
        </w:rPr>
        <w:t xml:space="preserve"> Under these circumstances, </w:t>
      </w:r>
      <w:r w:rsidRPr="00E54EF0">
        <w:rPr>
          <w:rStyle w:val="StyleBoldUnderline"/>
        </w:rPr>
        <w:t>countries have to find other ways to accommodate each other — something that China and the US have been doing and are likely to continue</w:t>
      </w:r>
      <w:r w:rsidRPr="00E54EF0">
        <w:rPr>
          <w:sz w:val="16"/>
        </w:rPr>
        <w:t xml:space="preserve"> to do.  Also, globalization has made it easier for great powers to increase their national welfare and prestige through international trade and investment rather than territorial expansion. In conducting its foreign relations, the US relied more on trade and investment than territorial expansion during its rise, while Japan and Germany relied almost exclusively on international trade and investment. China, too, has found that its interests are best served by adopting the same approach.  Finally, the development of relative pacifism in the industrialized world, and indeed throughout the world since World War II, has discouraged any country from engaging in territorial expansion. There is less and less popular support for using force to address even legitimate concerns on the part of nation states. Against this background, efforts to engage in territorial expansion are likely to rally international resistance and condemnation.  </w:t>
      </w:r>
      <w:r w:rsidRPr="00E54EF0">
        <w:rPr>
          <w:rStyle w:val="StyleBoldUnderline"/>
        </w:rPr>
        <w:t>Given all this, is the rise of China likely to lead to territorial expansion and war with the US? The answer is no</w:t>
      </w:r>
      <w:r w:rsidRPr="00E54EF0">
        <w:rPr>
          <w:sz w:val="16"/>
        </w:rPr>
        <w:t xml:space="preserve">. </w:t>
      </w:r>
    </w:p>
    <w:p w:rsidR="00E54EF0" w:rsidRPr="00E54EF0" w:rsidRDefault="00E54EF0" w:rsidP="00E54EF0"/>
    <w:p w:rsidR="00E54EF0" w:rsidRPr="00E54EF0" w:rsidRDefault="00E54EF0" w:rsidP="00E54EF0"/>
    <w:p w:rsidR="00E54EF0" w:rsidRPr="00E54EF0" w:rsidRDefault="00E54EF0" w:rsidP="00E54EF0">
      <w:pPr>
        <w:pStyle w:val="Heading3"/>
      </w:pPr>
      <w:r w:rsidRPr="00E54EF0">
        <w:lastRenderedPageBreak/>
        <w:t>No Impact- Warming</w:t>
      </w:r>
    </w:p>
    <w:p w:rsidR="00E54EF0" w:rsidRPr="00E54EF0" w:rsidRDefault="00E54EF0" w:rsidP="00E54EF0">
      <w:pPr>
        <w:spacing w:after="200" w:line="276" w:lineRule="auto"/>
      </w:pPr>
      <w:r w:rsidRPr="00E54EF0">
        <w:br w:type="page"/>
      </w:r>
    </w:p>
    <w:p w:rsidR="00E54EF0" w:rsidRPr="00E54EF0" w:rsidRDefault="00E54EF0" w:rsidP="00E54EF0">
      <w:pPr>
        <w:pStyle w:val="Heading4"/>
      </w:pPr>
      <w:r w:rsidRPr="00E54EF0">
        <w:lastRenderedPageBreak/>
        <w:t>Warming won’t cause extinction</w:t>
      </w:r>
    </w:p>
    <w:p w:rsidR="00E54EF0" w:rsidRPr="00E54EF0" w:rsidRDefault="00E54EF0" w:rsidP="00E54EF0">
      <w:pPr>
        <w:rPr>
          <w:rFonts w:eastAsia="Calibri"/>
          <w:sz w:val="12"/>
          <w:szCs w:val="16"/>
        </w:rPr>
      </w:pPr>
      <w:proofErr w:type="gramStart"/>
      <w:r w:rsidRPr="00E54EF0">
        <w:rPr>
          <w:rStyle w:val="StyleStyleBold12pt"/>
        </w:rPr>
        <w:t>Barrett ‘7</w:t>
      </w:r>
      <w:r w:rsidRPr="00E54EF0">
        <w:rPr>
          <w:rFonts w:eastAsia="Calibri"/>
          <w:sz w:val="12"/>
        </w:rPr>
        <w:t xml:space="preserve"> </w:t>
      </w:r>
      <w:r w:rsidRPr="00E54EF0">
        <w:rPr>
          <w:rFonts w:eastAsia="Calibri"/>
          <w:sz w:val="12"/>
          <w:szCs w:val="16"/>
        </w:rPr>
        <w:t xml:space="preserve">professor of natural resource economics – Columbia University, (Scott, </w:t>
      </w:r>
      <w:r w:rsidRPr="00E54EF0">
        <w:rPr>
          <w:rFonts w:eastAsia="Calibri"/>
          <w:bCs/>
          <w:sz w:val="12"/>
          <w:szCs w:val="16"/>
        </w:rPr>
        <w:t>Why Cooperate?</w:t>
      </w:r>
      <w:proofErr w:type="gramEnd"/>
      <w:r w:rsidRPr="00E54EF0">
        <w:rPr>
          <w:rFonts w:eastAsia="Calibri"/>
          <w:bCs/>
          <w:sz w:val="12"/>
          <w:szCs w:val="16"/>
        </w:rPr>
        <w:t xml:space="preserve"> The Incentive to Supply Global Public Goods</w:t>
      </w:r>
      <w:r w:rsidRPr="00E54EF0">
        <w:rPr>
          <w:rFonts w:eastAsia="Calibri"/>
          <w:sz w:val="12"/>
          <w:szCs w:val="16"/>
        </w:rPr>
        <w:t>, introduction)</w:t>
      </w:r>
    </w:p>
    <w:p w:rsidR="00E54EF0" w:rsidRPr="00E54EF0" w:rsidRDefault="00E54EF0" w:rsidP="00E54EF0">
      <w:pPr>
        <w:rPr>
          <w:rFonts w:eastAsia="Calibri"/>
          <w:sz w:val="14"/>
        </w:rPr>
      </w:pPr>
      <w:r w:rsidRPr="00E54EF0">
        <w:rPr>
          <w:rFonts w:eastAsia="Calibri"/>
          <w:sz w:val="14"/>
        </w:rPr>
        <w:t xml:space="preserve">First, </w:t>
      </w:r>
      <w:r w:rsidRPr="00E54EF0">
        <w:rPr>
          <w:rFonts w:eastAsia="Calibri"/>
          <w:b/>
          <w:u w:val="single"/>
        </w:rPr>
        <w:t>climate change does not threaten the survival of the human species</w:t>
      </w:r>
      <w:r w:rsidRPr="00E54EF0">
        <w:rPr>
          <w:rFonts w:eastAsia="Calibri"/>
          <w:sz w:val="14"/>
        </w:rPr>
        <w:t xml:space="preserve">.5 </w:t>
      </w:r>
      <w:proofErr w:type="gramStart"/>
      <w:r w:rsidRPr="00E54EF0">
        <w:rPr>
          <w:rFonts w:eastAsia="Calibri"/>
          <w:sz w:val="14"/>
        </w:rPr>
        <w:t>If</w:t>
      </w:r>
      <w:proofErr w:type="gramEnd"/>
      <w:r w:rsidRPr="00E54EF0">
        <w:rPr>
          <w:rFonts w:eastAsia="Calibri"/>
          <w:sz w:val="14"/>
        </w:rPr>
        <w:t xml:space="preserve"> unchecked, it will cause other species to become extinction (though </w:t>
      </w:r>
      <w:r w:rsidRPr="00E54EF0">
        <w:rPr>
          <w:rFonts w:eastAsia="Calibri"/>
          <w:bCs/>
          <w:u w:val="single"/>
        </w:rPr>
        <w:t>biodiversity is being depleted now due to other reasons</w:t>
      </w:r>
      <w:r w:rsidRPr="00E54EF0">
        <w:rPr>
          <w:rFonts w:eastAsia="Calibri"/>
          <w:sz w:val="14"/>
        </w:rPr>
        <w:t xml:space="preserve">). </w:t>
      </w:r>
      <w:r w:rsidRPr="00E54EF0">
        <w:rPr>
          <w:rFonts w:eastAsia="Calibri"/>
          <w:bCs/>
          <w:u w:val="single"/>
        </w:rPr>
        <w:t>It will alter critical ecosystems</w:t>
      </w:r>
      <w:r w:rsidRPr="00E54EF0">
        <w:rPr>
          <w:rFonts w:eastAsia="Calibri"/>
          <w:sz w:val="14"/>
        </w:rPr>
        <w:t xml:space="preserve"> (though </w:t>
      </w:r>
      <w:r w:rsidRPr="00E54EF0">
        <w:rPr>
          <w:rFonts w:eastAsia="Calibri"/>
          <w:bCs/>
          <w:u w:val="single"/>
        </w:rPr>
        <w:t>this is also happening now</w:t>
      </w:r>
      <w:r w:rsidRPr="00E54EF0">
        <w:rPr>
          <w:rFonts w:eastAsia="Calibri"/>
          <w:sz w:val="14"/>
        </w:rPr>
        <w:t xml:space="preserve">, and </w:t>
      </w:r>
      <w:r w:rsidRPr="00E54EF0">
        <w:rPr>
          <w:rFonts w:eastAsia="Calibri"/>
          <w:bCs/>
          <w:u w:val="single"/>
        </w:rPr>
        <w:t>for reasons unrelated to climate change</w:t>
      </w:r>
      <w:r w:rsidRPr="00E54EF0">
        <w:rPr>
          <w:rFonts w:eastAsia="Calibri"/>
          <w:sz w:val="14"/>
        </w:rPr>
        <w:t>). It will reduce land area as the seas rise, and in the process displace human populations. “</w:t>
      </w:r>
      <w:r w:rsidRPr="00E54EF0">
        <w:rPr>
          <w:rFonts w:eastAsia="Calibri"/>
          <w:bCs/>
          <w:u w:val="single"/>
        </w:rPr>
        <w:t>Catastrophic” climate change is</w:t>
      </w:r>
      <w:r w:rsidRPr="00E54EF0">
        <w:rPr>
          <w:rFonts w:eastAsia="Calibri"/>
          <w:sz w:val="14"/>
        </w:rPr>
        <w:t xml:space="preserve"> possible, but </w:t>
      </w:r>
      <w:r w:rsidRPr="00E54EF0">
        <w:rPr>
          <w:rFonts w:eastAsia="Calibri"/>
          <w:bCs/>
          <w:u w:val="single"/>
        </w:rPr>
        <w:t>not certain.</w:t>
      </w:r>
      <w:r w:rsidRPr="00E54EF0">
        <w:rPr>
          <w:rFonts w:eastAsia="Calibri"/>
          <w:sz w:val="14"/>
        </w:rPr>
        <w:t xml:space="preserve"> Moreover, and unlike an asteroid collision, </w:t>
      </w:r>
      <w:r w:rsidRPr="00E54EF0">
        <w:rPr>
          <w:rFonts w:eastAsia="Calibri"/>
          <w:bCs/>
          <w:u w:val="single"/>
        </w:rPr>
        <w:t>large changes</w:t>
      </w:r>
      <w:r w:rsidRPr="00E54EF0">
        <w:rPr>
          <w:rFonts w:eastAsia="Calibri"/>
          <w:sz w:val="14"/>
        </w:rPr>
        <w:t xml:space="preserve"> (</w:t>
      </w:r>
      <w:r w:rsidRPr="00E54EF0">
        <w:rPr>
          <w:rFonts w:eastAsia="Calibri"/>
          <w:bCs/>
          <w:u w:val="single"/>
        </w:rPr>
        <w:t>such as sea level rise</w:t>
      </w:r>
      <w:r w:rsidRPr="00E54EF0">
        <w:rPr>
          <w:rFonts w:eastAsia="Calibri"/>
          <w:sz w:val="14"/>
        </w:rPr>
        <w:t xml:space="preserve"> of, say, </w:t>
      </w:r>
      <w:proofErr w:type="gramStart"/>
      <w:r w:rsidRPr="00E54EF0">
        <w:rPr>
          <w:rFonts w:eastAsia="Calibri"/>
          <w:sz w:val="14"/>
        </w:rPr>
        <w:t>ten</w:t>
      </w:r>
      <w:proofErr w:type="gramEnd"/>
      <w:r w:rsidRPr="00E54EF0">
        <w:rPr>
          <w:rFonts w:eastAsia="Calibri"/>
          <w:sz w:val="14"/>
        </w:rPr>
        <w:t xml:space="preserve"> meters) </w:t>
      </w:r>
      <w:r w:rsidRPr="00E54EF0">
        <w:rPr>
          <w:rFonts w:eastAsia="Calibri"/>
          <w:b/>
          <w:u w:val="single"/>
        </w:rPr>
        <w:t xml:space="preserve">will likely take centuries to unfold, </w:t>
      </w:r>
      <w:r w:rsidRPr="00E54EF0">
        <w:rPr>
          <w:rFonts w:eastAsia="Calibri"/>
          <w:b/>
          <w:u w:val="single"/>
          <w:bdr w:val="single" w:sz="4" w:space="0" w:color="auto" w:frame="1"/>
        </w:rPr>
        <w:t>giving societies time to adjust.</w:t>
      </w:r>
      <w:r w:rsidRPr="00E54EF0">
        <w:rPr>
          <w:rFonts w:eastAsia="Calibri"/>
          <w:sz w:val="14"/>
        </w:rPr>
        <w:t xml:space="preserve"> “Abrupt” climate change is also possible, and will occur more rapidly, perhaps over a decade or two. However, </w:t>
      </w:r>
      <w:r w:rsidRPr="00E54EF0">
        <w:rPr>
          <w:rFonts w:eastAsia="Calibri"/>
          <w:b/>
          <w:u w:val="single"/>
        </w:rPr>
        <w:t>abrupt climate change</w:t>
      </w:r>
      <w:r w:rsidRPr="00E54EF0">
        <w:rPr>
          <w:rFonts w:eastAsia="Calibri"/>
          <w:sz w:val="14"/>
        </w:rPr>
        <w:t xml:space="preserve"> (such as a weakening in the North Atlantic circulation), though potentially very serious, </w:t>
      </w:r>
      <w:r w:rsidRPr="00E54EF0">
        <w:rPr>
          <w:rFonts w:eastAsia="Calibri"/>
          <w:b/>
          <w:u w:val="single"/>
        </w:rPr>
        <w:t>is unlikely to be ruinous.</w:t>
      </w:r>
      <w:r w:rsidRPr="00E54EF0">
        <w:rPr>
          <w:rFonts w:eastAsia="Calibri"/>
          <w:sz w:val="14"/>
        </w:rPr>
        <w:t xml:space="preserve"> Human-induced climate change is an experiment of planetary proportions, and we cannot be sur of its consequences. </w:t>
      </w:r>
      <w:r w:rsidRPr="00E54EF0">
        <w:rPr>
          <w:rFonts w:eastAsia="Calibri"/>
          <w:u w:val="single"/>
        </w:rPr>
        <w:t>Even in a worse case scenario</w:t>
      </w:r>
      <w:r w:rsidRPr="00E54EF0">
        <w:rPr>
          <w:rFonts w:eastAsia="Calibri"/>
          <w:sz w:val="14"/>
        </w:rPr>
        <w:t xml:space="preserve">, however, global </w:t>
      </w:r>
      <w:r w:rsidRPr="00E54EF0">
        <w:rPr>
          <w:rFonts w:eastAsia="Calibri"/>
          <w:u w:val="single"/>
        </w:rPr>
        <w:t>climate change is not the equivalent of the</w:t>
      </w:r>
      <w:r w:rsidRPr="00E54EF0">
        <w:rPr>
          <w:rFonts w:eastAsia="Calibri"/>
          <w:sz w:val="14"/>
        </w:rPr>
        <w:t xml:space="preserve"> Earth being hit by </w:t>
      </w:r>
      <w:r w:rsidRPr="00E54EF0">
        <w:rPr>
          <w:rFonts w:eastAsia="Calibri"/>
          <w:u w:val="single"/>
        </w:rPr>
        <w:t>mega-asteroid.</w:t>
      </w:r>
      <w:r w:rsidRPr="00E54EF0">
        <w:rPr>
          <w:rFonts w:eastAsia="Calibri"/>
          <w:sz w:val="14"/>
        </w:rPr>
        <w:t xml:space="preserve"> Indeed, </w:t>
      </w:r>
      <w:r w:rsidRPr="00E54EF0">
        <w:rPr>
          <w:rFonts w:eastAsia="Calibri"/>
          <w:bCs/>
          <w:u w:val="single"/>
        </w:rPr>
        <w:t>if it were as damaging as this, and if we were sure that it would be this harmful</w:t>
      </w:r>
      <w:r w:rsidRPr="00E54EF0">
        <w:rPr>
          <w:rFonts w:eastAsia="Calibri"/>
          <w:sz w:val="14"/>
        </w:rPr>
        <w:t xml:space="preserve">, then </w:t>
      </w:r>
      <w:r w:rsidRPr="00E54EF0">
        <w:rPr>
          <w:rFonts w:eastAsia="Calibri"/>
          <w:bCs/>
          <w:u w:val="single"/>
        </w:rPr>
        <w:t>our incentive to address this threat would be overwhelming.</w:t>
      </w:r>
      <w:r w:rsidRPr="00E54EF0">
        <w:rPr>
          <w:rFonts w:eastAsia="Calibri"/>
          <w:sz w:val="14"/>
        </w:rPr>
        <w:t xml:space="preserve"> The challenge would still be more difficult than asteroid defense, but we would have done much more about it by now. </w:t>
      </w:r>
    </w:p>
    <w:p w:rsidR="00E54EF0" w:rsidRPr="00E54EF0" w:rsidRDefault="00E54EF0" w:rsidP="00E54EF0"/>
    <w:p w:rsidR="00E54EF0" w:rsidRPr="00E54EF0" w:rsidRDefault="00E54EF0" w:rsidP="00E54EF0">
      <w:pPr>
        <w:spacing w:after="200" w:line="276" w:lineRule="auto"/>
      </w:pPr>
      <w:r w:rsidRPr="00E54EF0">
        <w:br w:type="page"/>
      </w:r>
    </w:p>
    <w:p w:rsidR="00E54EF0" w:rsidRPr="00E54EF0" w:rsidRDefault="00E54EF0" w:rsidP="00E54EF0">
      <w:pPr>
        <w:pStyle w:val="Heading3"/>
      </w:pPr>
      <w:r w:rsidRPr="00E54EF0">
        <w:lastRenderedPageBreak/>
        <w:t>No Impact- Econ</w:t>
      </w:r>
    </w:p>
    <w:p w:rsidR="00E54EF0" w:rsidRPr="00E54EF0" w:rsidRDefault="00E54EF0" w:rsidP="00E54EF0">
      <w:pPr>
        <w:pStyle w:val="Heading4"/>
      </w:pPr>
      <w:r w:rsidRPr="00E54EF0">
        <w:t>There is no causal relationship between the economy and conflict—the best study proves.</w:t>
      </w:r>
    </w:p>
    <w:p w:rsidR="00E54EF0" w:rsidRPr="00E54EF0" w:rsidRDefault="00E54EF0" w:rsidP="00E54EF0">
      <w:pPr>
        <w:rPr>
          <w:sz w:val="12"/>
        </w:rPr>
      </w:pPr>
      <w:r w:rsidRPr="00E54EF0">
        <w:rPr>
          <w:rStyle w:val="StyleStyleBold12pt"/>
        </w:rPr>
        <w:t>Brandt and Ulfelder 11</w:t>
      </w:r>
      <w:r w:rsidRPr="00E54EF0">
        <w:rPr>
          <w:sz w:val="12"/>
        </w:rPr>
        <w:t xml:space="preserve">—*Patrick T. Brandt, Ph.D. in Political Science from Indiana University, is an Assistant Professor of Political Science in the School of Social Science at the University of Texas at Dallas. **Jay Ulfelder, Ph.D. in political science from Stanford </w:t>
      </w:r>
      <w:proofErr w:type="gramStart"/>
      <w:r w:rsidRPr="00E54EF0">
        <w:rPr>
          <w:sz w:val="12"/>
        </w:rPr>
        <w:t>University,</w:t>
      </w:r>
      <w:proofErr w:type="gramEnd"/>
      <w:r w:rsidRPr="00E54EF0">
        <w:rPr>
          <w:sz w:val="12"/>
        </w:rPr>
        <w:t xml:space="preserve"> is an American political scientist whose research interests include democratization, civil unrest, and violent conflict. [April, 2011, “Economic Growth and Political Instability,” Social Science Research Network]</w:t>
      </w:r>
    </w:p>
    <w:p w:rsidR="00E54EF0" w:rsidRPr="00E54EF0" w:rsidRDefault="00E54EF0" w:rsidP="00E54EF0">
      <w:pPr>
        <w:rPr>
          <w:sz w:val="16"/>
        </w:rPr>
      </w:pPr>
      <w:r w:rsidRPr="00E54EF0">
        <w:rPr>
          <w:sz w:val="16"/>
        </w:rPr>
        <w:t xml:space="preserve">These </w:t>
      </w:r>
      <w:r w:rsidRPr="00E54EF0">
        <w:rPr>
          <w:rStyle w:val="StyleBoldUnderline"/>
        </w:rPr>
        <w:t>statements anticipating political fallout from the global economic crisis</w:t>
      </w:r>
      <w:r w:rsidRPr="00E54EF0">
        <w:rPr>
          <w:sz w:val="16"/>
        </w:rPr>
        <w:t xml:space="preserve"> of 2008–2010 </w:t>
      </w:r>
      <w:r w:rsidRPr="00E54EF0">
        <w:rPr>
          <w:rStyle w:val="StyleBoldUnderline"/>
        </w:rPr>
        <w:t>reflect a widely held view that economic growth has rapid and profound effects on countries’ political stability.</w:t>
      </w:r>
      <w:r w:rsidRPr="00E54EF0">
        <w:rPr>
          <w:sz w:val="16"/>
        </w:rPr>
        <w:t xml:space="preserve"> When economies grow at a healthy clip, citizens are presumed to be too busy and too content to engage in protest or rebellion, and governments are thought to be flush with revenues they can use to enhance their own stability by producing public goods or rewarding cronies, depending on the type of regime they inhabit. </w:t>
      </w:r>
      <w:r w:rsidRPr="00E54EF0">
        <w:rPr>
          <w:rStyle w:val="StyleBoldUnderline"/>
        </w:rPr>
        <w:t>When growth slows</w:t>
      </w:r>
      <w:r w:rsidRPr="00E54EF0">
        <w:rPr>
          <w:sz w:val="16"/>
        </w:rPr>
        <w:t xml:space="preserve">, however, citizens and cronies alike are presumed to grow frustrated with their governments, and the leaders at the receiving end of that frustration are thought to lack the financial resources to respond effectively. </w:t>
      </w:r>
      <w:r w:rsidRPr="00E54EF0">
        <w:rPr>
          <w:rStyle w:val="StyleBoldUnderline"/>
        </w:rPr>
        <w:t>The expected result is an increase in the risks of social unrest, civil war, coup attempts, and regime breakdown.</w:t>
      </w:r>
    </w:p>
    <w:p w:rsidR="00E54EF0" w:rsidRPr="00E54EF0" w:rsidRDefault="00E54EF0" w:rsidP="00E54EF0">
      <w:pPr>
        <w:rPr>
          <w:sz w:val="16"/>
        </w:rPr>
      </w:pPr>
      <w:r w:rsidRPr="00E54EF0">
        <w:rPr>
          <w:rStyle w:val="StyleBoldUnderline"/>
        </w:rPr>
        <w:t>Although it is pervasive, the assumption that countries’ economic growth rates strongly affect their political stability has not been subjected to a great deal of careful empirical analysis, and evidence from social science research to date does not unambiguously support it.</w:t>
      </w:r>
      <w:r w:rsidRPr="00E54EF0">
        <w:rPr>
          <w:sz w:val="16"/>
        </w:rPr>
        <w:t xml:space="preserve"> </w:t>
      </w:r>
      <w:r w:rsidRPr="00E54EF0">
        <w:rPr>
          <w:rStyle w:val="StyleBoldUnderline"/>
        </w:rPr>
        <w:t>Theoretical models</w:t>
      </w:r>
      <w:r w:rsidRPr="00E54EF0">
        <w:rPr>
          <w:sz w:val="16"/>
        </w:rPr>
        <w:t xml:space="preserve"> of civil wars, coups d’etat, and transitions to and from democracy often </w:t>
      </w:r>
      <w:r w:rsidRPr="00E54EF0">
        <w:rPr>
          <w:rStyle w:val="StyleBoldUnderline"/>
        </w:rPr>
        <w:t>specify slow economic growth as a</w:t>
      </w:r>
      <w:r w:rsidRPr="00E54EF0">
        <w:rPr>
          <w:sz w:val="16"/>
        </w:rPr>
        <w:t xml:space="preserve">n important cause or </w:t>
      </w:r>
      <w:r w:rsidRPr="00E54EF0">
        <w:rPr>
          <w:rStyle w:val="StyleBoldUnderline"/>
        </w:rPr>
        <w:t>catalyst</w:t>
      </w:r>
      <w:r w:rsidRPr="00E54EF0">
        <w:rPr>
          <w:sz w:val="16"/>
        </w:rPr>
        <w:t xml:space="preserve"> of those events, </w:t>
      </w:r>
      <w:r w:rsidRPr="00E54EF0">
        <w:rPr>
          <w:rStyle w:val="StyleBoldUnderline"/>
        </w:rPr>
        <w:t>but empirical studies on the effects of economic growth on these phenomena have produced mixed results.</w:t>
      </w:r>
      <w:r w:rsidRPr="00E54EF0">
        <w:rPr>
          <w:sz w:val="16"/>
        </w:rPr>
        <w:t xml:space="preserve"> Meanwhile, </w:t>
      </w:r>
      <w:r w:rsidRPr="00E54EF0">
        <w:rPr>
          <w:rStyle w:val="StyleBoldUnderline"/>
        </w:rPr>
        <w:t xml:space="preserve">the effects of economic growth on the occurrence or incidence of social unrest seem to have </w:t>
      </w:r>
      <w:r w:rsidRPr="00E54EF0">
        <w:rPr>
          <w:rStyle w:val="Emphasis"/>
        </w:rPr>
        <w:t>hardly been studied in recent years</w:t>
      </w:r>
      <w:r w:rsidRPr="00E54EF0">
        <w:rPr>
          <w:sz w:val="16"/>
        </w:rPr>
        <w:t>, as empirical analysis of contentious collective action has concentrated on political opportunity structures and dynamics of protest and repression.</w:t>
      </w:r>
    </w:p>
    <w:p w:rsidR="00E54EF0" w:rsidRPr="00E54EF0" w:rsidRDefault="00E54EF0" w:rsidP="00E54EF0">
      <w:pPr>
        <w:rPr>
          <w:sz w:val="16"/>
        </w:rPr>
      </w:pPr>
      <w:r w:rsidRPr="00E54EF0">
        <w:rPr>
          <w:rStyle w:val="StyleBoldUnderline"/>
        </w:rPr>
        <w:t>This paper helps fill that gap by rigorously re-examining the effects of short-term variations in economic growth on the occurrence of several forms of political instability in countries worldwide over the past few decades</w:t>
      </w:r>
      <w:r w:rsidRPr="00E54EF0">
        <w:rPr>
          <w:sz w:val="16"/>
        </w:rPr>
        <w:t xml:space="preserve">. In this paper, we do not seek to develop and test new theories of political instability. Instead, we aim to subject a hypothesis common to many prior theories of political instability to more careful empirical scrutiny. The goal is to provide a detailed empirical characterization of the relationship between economic growth and political instability in a broad sense. In effect, we describe the conventional wisdom as seen in the data. We do so with statistical models </w:t>
      </w:r>
      <w:proofErr w:type="gramStart"/>
      <w:r w:rsidRPr="00E54EF0">
        <w:rPr>
          <w:sz w:val="16"/>
        </w:rPr>
        <w:t>that use</w:t>
      </w:r>
      <w:proofErr w:type="gramEnd"/>
      <w:r w:rsidRPr="00E54EF0">
        <w:rPr>
          <w:sz w:val="16"/>
        </w:rPr>
        <w:t xml:space="preserve"> smoothing splines and multiple lags to allow for nonlinear and dynamic effects from economic growth on political stability. We also do so with an instrumented measure of growth that explicitly accounts for endogeneity in the relationship between political instability and economic growth. To our knowledge, </w:t>
      </w:r>
      <w:r w:rsidRPr="00E54EF0">
        <w:rPr>
          <w:rStyle w:val="StyleBoldUnderline"/>
        </w:rPr>
        <w:t>ours is the first statistical study of this relationship</w:t>
      </w:r>
      <w:r w:rsidRPr="00E54EF0">
        <w:rPr>
          <w:sz w:val="16"/>
        </w:rPr>
        <w:t xml:space="preserve"> to simultaneously address the possibility of nonlinearity and problems of endogeneity. As such, we believe </w:t>
      </w:r>
      <w:r w:rsidRPr="00E54EF0">
        <w:rPr>
          <w:rStyle w:val="StyleBoldUnderline"/>
        </w:rPr>
        <w:t>this paper offers what is probably the most rigorous general evaluation of this argument to date.</w:t>
      </w:r>
    </w:p>
    <w:p w:rsidR="00E54EF0" w:rsidRPr="00E54EF0" w:rsidRDefault="00E54EF0" w:rsidP="00E54EF0">
      <w:pPr>
        <w:rPr>
          <w:sz w:val="16"/>
        </w:rPr>
      </w:pPr>
      <w:r w:rsidRPr="00E54EF0">
        <w:rPr>
          <w:sz w:val="16"/>
        </w:rPr>
        <w:t xml:space="preserve">As the results show, some of our findings are surprising. Consistent with conventional assumptions, we find that social unrest and civil violence are more likely to occur and democratic regimes are more susceptible to coup attempts around periods of slow economic growth. At the same time, our analysis shows no significant relationship between variation in growth and the risk of civil-war onset, and results from our analysis of regime changes contradict the widely accepted claim that economic crises cause transitions from autocracy to democracy. While we would hardly pretend to have the last word on any of these relationships, our findings do suggest that </w:t>
      </w:r>
      <w:r w:rsidRPr="00E54EF0">
        <w:rPr>
          <w:rStyle w:val="StyleBoldUnderline"/>
        </w:rPr>
        <w:t>the relationship between economic growth and political stability is neither as uniform nor as strong as the conventional wisdom(s) presume(s)</w:t>
      </w:r>
      <w:r w:rsidRPr="00E54EF0">
        <w:rPr>
          <w:sz w:val="16"/>
        </w:rPr>
        <w:t xml:space="preserve">. We think </w:t>
      </w:r>
      <w:r w:rsidRPr="00E54EF0">
        <w:rPr>
          <w:rStyle w:val="StyleBoldUnderline"/>
        </w:rPr>
        <w:t>these findings</w:t>
      </w:r>
      <w:r w:rsidRPr="00E54EF0">
        <w:rPr>
          <w:sz w:val="16"/>
        </w:rPr>
        <w:t xml:space="preserve"> also </w:t>
      </w:r>
      <w:r w:rsidRPr="00E54EF0">
        <w:rPr>
          <w:rStyle w:val="StyleBoldUnderline"/>
        </w:rPr>
        <w:t>help explain why the global recession of 2008–2010 has failed thus far to produce the wave of coups and regime failures that some observers had anticipated, in spite of the expected and apparent uptick in social unrest associated with the crisis</w:t>
      </w:r>
      <w:r w:rsidRPr="00E54EF0">
        <w:rPr>
          <w:sz w:val="16"/>
        </w:rPr>
        <w:t>.</w:t>
      </w:r>
    </w:p>
    <w:p w:rsidR="00E54EF0" w:rsidRPr="00E54EF0" w:rsidRDefault="00E54EF0" w:rsidP="00E54EF0">
      <w:pPr>
        <w:spacing w:after="200" w:line="276" w:lineRule="auto"/>
      </w:pPr>
      <w:r w:rsidRPr="00E54EF0">
        <w:br w:type="page"/>
      </w:r>
    </w:p>
    <w:p w:rsidR="00E54EF0" w:rsidRPr="00E54EF0" w:rsidRDefault="00E54EF0" w:rsidP="00E54EF0">
      <w:pPr>
        <w:pStyle w:val="Heading3"/>
      </w:pPr>
      <w:r w:rsidRPr="00E54EF0">
        <w:lastRenderedPageBreak/>
        <w:t>No Impact- Terrorism</w:t>
      </w:r>
    </w:p>
    <w:p w:rsidR="00E54EF0" w:rsidRPr="00E54EF0" w:rsidRDefault="00E54EF0" w:rsidP="00E54EF0">
      <w:pPr>
        <w:pStyle w:val="Heading4"/>
      </w:pPr>
      <w:r w:rsidRPr="00E54EF0">
        <w:t>No terror threat</w:t>
      </w:r>
    </w:p>
    <w:p w:rsidR="00E54EF0" w:rsidRPr="00E54EF0" w:rsidRDefault="00E54EF0" w:rsidP="00E54EF0">
      <w:pPr>
        <w:rPr>
          <w:sz w:val="12"/>
        </w:rPr>
      </w:pPr>
      <w:proofErr w:type="gramStart"/>
      <w:r w:rsidRPr="00E54EF0">
        <w:rPr>
          <w:rStyle w:val="StyleStyleBold12pt"/>
        </w:rPr>
        <w:t xml:space="preserve">Walt ‘12 </w:t>
      </w:r>
      <w:r w:rsidRPr="00E54EF0">
        <w:rPr>
          <w:sz w:val="12"/>
          <w:szCs w:val="16"/>
        </w:rPr>
        <w:t>Stephen M. Robert and Renée Belfer professor of international relations at Harvard University, "'America the brittle?'"</w:t>
      </w:r>
      <w:proofErr w:type="gramEnd"/>
      <w:r w:rsidRPr="00E54EF0">
        <w:rPr>
          <w:sz w:val="12"/>
          <w:szCs w:val="16"/>
        </w:rPr>
        <w:t xml:space="preserve"> September 10, Foreign Policy, http://walt.foreignpolicy.com/posts/2012/09/09/inflating_the_terrorist_threat_again</w:t>
      </w:r>
    </w:p>
    <w:p w:rsidR="00E54EF0" w:rsidRPr="00153318" w:rsidRDefault="00E54EF0" w:rsidP="00E54EF0">
      <w:pPr>
        <w:rPr>
          <w:sz w:val="14"/>
        </w:rPr>
      </w:pPr>
      <w:r w:rsidRPr="00E54EF0">
        <w:rPr>
          <w:sz w:val="14"/>
        </w:rPr>
        <w:t xml:space="preserve"> According to yesterday's New York Times, assorted "senior American </w:t>
      </w:r>
      <w:r w:rsidRPr="00E54EF0">
        <w:rPr>
          <w:u w:val="single"/>
        </w:rPr>
        <w:t>officials</w:t>
      </w:r>
      <w:r w:rsidRPr="00E54EF0">
        <w:rPr>
          <w:sz w:val="14"/>
        </w:rPr>
        <w:t xml:space="preserve">" </w:t>
      </w:r>
      <w:r w:rsidRPr="00E54EF0">
        <w:rPr>
          <w:u w:val="single"/>
        </w:rPr>
        <w:t>are upset that adversaries</w:t>
      </w:r>
      <w:r w:rsidRPr="00E54EF0">
        <w:rPr>
          <w:sz w:val="14"/>
        </w:rPr>
        <w:t xml:space="preserve"> like al Qaeda, the Taliban, or the Somali pirates are not simply rolling over and dying. Instead, these foes </w:t>
      </w:r>
      <w:r w:rsidRPr="00E54EF0">
        <w:rPr>
          <w:u w:val="single"/>
        </w:rPr>
        <w:t>are proving to be "resilient," "adaptable," and "flexible</w:t>
      </w:r>
      <w:r w:rsidRPr="00E54EF0">
        <w:rPr>
          <w:sz w:val="14"/>
        </w:rPr>
        <w:t>." These same U.S. officials are also worried that the United States isn't demonstrating the same grit, as supposedly revealed by high military suicide rates, increased reports of PTSD, etc. According to Times reporters Thom Shanker and Eric Schmitt, these developments</w:t>
      </w:r>
      <w:r w:rsidRPr="00E54EF0">
        <w:rPr>
          <w:sz w:val="12"/>
        </w:rPr>
        <w:t>¶</w:t>
      </w:r>
      <w:r w:rsidRPr="00E54EF0">
        <w:rPr>
          <w:sz w:val="14"/>
        </w:rPr>
        <w:t xml:space="preserve"> "raise concerns that the United States is losing ground in the New Darwinism of security threats, in which an agile enemy evolves in new ways to blunt America's vast technological prowess with clever homemade bombs and anti-American propaganda that helps supply a steady stream of fighters."</w:t>
      </w:r>
      <w:r w:rsidRPr="00E54EF0">
        <w:rPr>
          <w:sz w:val="12"/>
        </w:rPr>
        <w:t>¶</w:t>
      </w:r>
      <w:r w:rsidRPr="00E54EF0">
        <w:rPr>
          <w:sz w:val="14"/>
        </w:rPr>
        <w:t xml:space="preserve"> </w:t>
      </w:r>
      <w:proofErr w:type="gramStart"/>
      <w:r w:rsidRPr="00E54EF0">
        <w:rPr>
          <w:sz w:val="14"/>
        </w:rPr>
        <w:t>Or</w:t>
      </w:r>
      <w:proofErr w:type="gramEnd"/>
      <w:r w:rsidRPr="00E54EF0">
        <w:rPr>
          <w:sz w:val="14"/>
        </w:rPr>
        <w:t xml:space="preserve"> as Shanker and Schmitt put it (cue the scary music): "Have we become America the brittle?"</w:t>
      </w:r>
      <w:r w:rsidRPr="00E54EF0">
        <w:rPr>
          <w:sz w:val="12"/>
        </w:rPr>
        <w:t>¶</w:t>
      </w:r>
      <w:r w:rsidRPr="00E54EF0">
        <w:rPr>
          <w:sz w:val="14"/>
        </w:rPr>
        <w:t xml:space="preserve"> </w:t>
      </w:r>
      <w:proofErr w:type="gramStart"/>
      <w:r w:rsidRPr="00E54EF0">
        <w:rPr>
          <w:u w:val="single"/>
        </w:rPr>
        <w:t>This</w:t>
      </w:r>
      <w:proofErr w:type="gramEnd"/>
      <w:r w:rsidRPr="00E54EF0">
        <w:rPr>
          <w:u w:val="single"/>
        </w:rPr>
        <w:t xml:space="preserve"> sort of pop sociology is not very illuminating, especially when there's no evidence presented to support the various officials' gloomy pronouncements</w:t>
      </w:r>
      <w:r w:rsidRPr="00E54EF0">
        <w:rPr>
          <w:sz w:val="14"/>
        </w:rPr>
        <w:t xml:space="preserve">. In fact, the glass looks more than half-full. Let's start by remembering that </w:t>
      </w:r>
      <w:r w:rsidRPr="00E54EF0">
        <w:rPr>
          <w:u w:val="single"/>
        </w:rPr>
        <w:t>the Somali pirates and al Qaeda have been doing pretty badly of late</w:t>
      </w:r>
      <w:r w:rsidRPr="00E54EF0">
        <w:rPr>
          <w:sz w:val="14"/>
        </w:rPr>
        <w:t xml:space="preserve">. Piracy in the Gulf of Aden is down sharply, Osama bin Laden is dead, and his movement's popularity is lower than ever. Whatever silly dreams he might have had about restoring the caliphate have proven to be just hollow fantasies. And as John Mueller and Mark Stewart showed in an article I linked to a few weeks ago, </w:t>
      </w:r>
      <w:r w:rsidRPr="00E54EF0">
        <w:rPr>
          <w:u w:val="single"/>
        </w:rPr>
        <w:t>the actual record of post-9/11 plots against the United States suggests that these supposedly "agile" and "resilient" conspirators are mostly bumbling incompetents</w:t>
      </w:r>
      <w:r w:rsidRPr="00E54EF0">
        <w:rPr>
          <w:sz w:val="14"/>
        </w:rPr>
        <w:t>. In fact, Lehman Bros. might be the only major world organization that had a worse decade than al Qaeda did.</w:t>
      </w:r>
    </w:p>
    <w:p w:rsidR="00B06F01" w:rsidRPr="00567E5C" w:rsidRDefault="00B06F01" w:rsidP="00B06F01">
      <w:pPr>
        <w:spacing w:after="200" w:line="276" w:lineRule="auto"/>
      </w:pPr>
      <w:r>
        <w:br w:type="page"/>
      </w:r>
      <w:r>
        <w:lastRenderedPageBreak/>
        <w:t xml:space="preserve"> </w:t>
      </w:r>
    </w:p>
    <w:sectPr w:rsidR="00B06F01" w:rsidRPr="00567E5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A0AB9" w:rsidRDefault="002A0AB9" w:rsidP="005F5576">
      <w:r>
        <w:separator/>
      </w:r>
    </w:p>
  </w:endnote>
  <w:endnote w:type="continuationSeparator" w:id="0">
    <w:p w:rsidR="002A0AB9" w:rsidRDefault="002A0AB9"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Malgun Gothic">
    <w:panose1 w:val="020B0503020000020004"/>
    <w:charset w:val="81"/>
    <w:family w:val="swiss"/>
    <w:pitch w:val="variable"/>
    <w:sig w:usb0="900002AF" w:usb1="09D77CFB" w:usb2="00000012" w:usb3="00000000" w:csb0="00080001"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A0AB9" w:rsidRDefault="002A0AB9" w:rsidP="005F5576">
      <w:r>
        <w:separator/>
      </w:r>
    </w:p>
  </w:footnote>
  <w:footnote w:type="continuationSeparator" w:id="0">
    <w:p w:rsidR="002A0AB9" w:rsidRDefault="002A0AB9"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10"/>
  <w:displayBackgroundShape/>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0235E"/>
    <w:rsid w:val="000022F2"/>
    <w:rsid w:val="0000459F"/>
    <w:rsid w:val="000053A3"/>
    <w:rsid w:val="000077A1"/>
    <w:rsid w:val="000212BE"/>
    <w:rsid w:val="0002196C"/>
    <w:rsid w:val="00021F29"/>
    <w:rsid w:val="00027EED"/>
    <w:rsid w:val="0003041D"/>
    <w:rsid w:val="00030CEE"/>
    <w:rsid w:val="00033028"/>
    <w:rsid w:val="000332D5"/>
    <w:rsid w:val="000360A7"/>
    <w:rsid w:val="000517F5"/>
    <w:rsid w:val="00052A1D"/>
    <w:rsid w:val="00055E12"/>
    <w:rsid w:val="00064A59"/>
    <w:rsid w:val="0007162E"/>
    <w:rsid w:val="00072048"/>
    <w:rsid w:val="00073B9A"/>
    <w:rsid w:val="00083A65"/>
    <w:rsid w:val="00090287"/>
    <w:rsid w:val="00090BA2"/>
    <w:rsid w:val="000978A3"/>
    <w:rsid w:val="00097D7E"/>
    <w:rsid w:val="000A1D39"/>
    <w:rsid w:val="000A4FA5"/>
    <w:rsid w:val="000B61C8"/>
    <w:rsid w:val="000C1047"/>
    <w:rsid w:val="000C767D"/>
    <w:rsid w:val="000D0B76"/>
    <w:rsid w:val="000D2AE5"/>
    <w:rsid w:val="000D3A26"/>
    <w:rsid w:val="000D3D8D"/>
    <w:rsid w:val="000E41A3"/>
    <w:rsid w:val="000E4BC7"/>
    <w:rsid w:val="000E6AFE"/>
    <w:rsid w:val="000F37E7"/>
    <w:rsid w:val="000F7BF3"/>
    <w:rsid w:val="00103779"/>
    <w:rsid w:val="00113C68"/>
    <w:rsid w:val="00114663"/>
    <w:rsid w:val="0012057B"/>
    <w:rsid w:val="00121A3B"/>
    <w:rsid w:val="00126D92"/>
    <w:rsid w:val="00127285"/>
    <w:rsid w:val="001301AC"/>
    <w:rsid w:val="001304DF"/>
    <w:rsid w:val="001305F3"/>
    <w:rsid w:val="00136310"/>
    <w:rsid w:val="00140397"/>
    <w:rsid w:val="0014072D"/>
    <w:rsid w:val="00141F7D"/>
    <w:rsid w:val="00141FBF"/>
    <w:rsid w:val="00162A37"/>
    <w:rsid w:val="00162DD7"/>
    <w:rsid w:val="0016509D"/>
    <w:rsid w:val="0016711C"/>
    <w:rsid w:val="00167A9F"/>
    <w:rsid w:val="001711E1"/>
    <w:rsid w:val="00175018"/>
    <w:rsid w:val="00177006"/>
    <w:rsid w:val="00177206"/>
    <w:rsid w:val="00177A1E"/>
    <w:rsid w:val="00182D51"/>
    <w:rsid w:val="0019587B"/>
    <w:rsid w:val="001A4F0E"/>
    <w:rsid w:val="001A4FA4"/>
    <w:rsid w:val="001B0A04"/>
    <w:rsid w:val="001B3CEC"/>
    <w:rsid w:val="001C102C"/>
    <w:rsid w:val="001C1D82"/>
    <w:rsid w:val="001C2147"/>
    <w:rsid w:val="001C587E"/>
    <w:rsid w:val="001C7C90"/>
    <w:rsid w:val="001D0D51"/>
    <w:rsid w:val="001D7474"/>
    <w:rsid w:val="001F22DE"/>
    <w:rsid w:val="001F46A5"/>
    <w:rsid w:val="001F7572"/>
    <w:rsid w:val="0020006E"/>
    <w:rsid w:val="002009AE"/>
    <w:rsid w:val="002101DA"/>
    <w:rsid w:val="00217499"/>
    <w:rsid w:val="0023021F"/>
    <w:rsid w:val="0024023F"/>
    <w:rsid w:val="00240C4E"/>
    <w:rsid w:val="00243DC0"/>
    <w:rsid w:val="00250E16"/>
    <w:rsid w:val="00251091"/>
    <w:rsid w:val="00257696"/>
    <w:rsid w:val="0026382E"/>
    <w:rsid w:val="00272786"/>
    <w:rsid w:val="0028738D"/>
    <w:rsid w:val="00287AB7"/>
    <w:rsid w:val="002932F8"/>
    <w:rsid w:val="00294D00"/>
    <w:rsid w:val="00294FC8"/>
    <w:rsid w:val="002A0AB9"/>
    <w:rsid w:val="002A213E"/>
    <w:rsid w:val="002A612B"/>
    <w:rsid w:val="002B68A4"/>
    <w:rsid w:val="002C5772"/>
    <w:rsid w:val="002D0374"/>
    <w:rsid w:val="002D262A"/>
    <w:rsid w:val="002D2677"/>
    <w:rsid w:val="002D2946"/>
    <w:rsid w:val="002D529E"/>
    <w:rsid w:val="002D6BD6"/>
    <w:rsid w:val="002E4DD9"/>
    <w:rsid w:val="002F0314"/>
    <w:rsid w:val="0030235E"/>
    <w:rsid w:val="003106B4"/>
    <w:rsid w:val="0031182D"/>
    <w:rsid w:val="00314B9D"/>
    <w:rsid w:val="00315CA2"/>
    <w:rsid w:val="00316FEB"/>
    <w:rsid w:val="00324EE3"/>
    <w:rsid w:val="00326EEB"/>
    <w:rsid w:val="0033078A"/>
    <w:rsid w:val="00331559"/>
    <w:rsid w:val="00341D6C"/>
    <w:rsid w:val="00344E91"/>
    <w:rsid w:val="00347123"/>
    <w:rsid w:val="0034756E"/>
    <w:rsid w:val="00347E74"/>
    <w:rsid w:val="00351D97"/>
    <w:rsid w:val="00354B5B"/>
    <w:rsid w:val="00360805"/>
    <w:rsid w:val="00383E0A"/>
    <w:rsid w:val="003847C7"/>
    <w:rsid w:val="00385298"/>
    <w:rsid w:val="003852CE"/>
    <w:rsid w:val="00395C83"/>
    <w:rsid w:val="00396A79"/>
    <w:rsid w:val="003A2A3B"/>
    <w:rsid w:val="003A440C"/>
    <w:rsid w:val="003B024E"/>
    <w:rsid w:val="003B0C84"/>
    <w:rsid w:val="003B183E"/>
    <w:rsid w:val="003B2F3E"/>
    <w:rsid w:val="003B55B7"/>
    <w:rsid w:val="003C756E"/>
    <w:rsid w:val="003D0354"/>
    <w:rsid w:val="003D2C33"/>
    <w:rsid w:val="003D4392"/>
    <w:rsid w:val="003D5418"/>
    <w:rsid w:val="003E4831"/>
    <w:rsid w:val="003E48DE"/>
    <w:rsid w:val="003E7E8B"/>
    <w:rsid w:val="003F3030"/>
    <w:rsid w:val="003F47AE"/>
    <w:rsid w:val="00403971"/>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0692"/>
    <w:rsid w:val="004931DE"/>
    <w:rsid w:val="004A04D3"/>
    <w:rsid w:val="004A6083"/>
    <w:rsid w:val="004A6E81"/>
    <w:rsid w:val="004A7806"/>
    <w:rsid w:val="004B0545"/>
    <w:rsid w:val="004B7619"/>
    <w:rsid w:val="004B7E46"/>
    <w:rsid w:val="004D3745"/>
    <w:rsid w:val="004D3987"/>
    <w:rsid w:val="004E294C"/>
    <w:rsid w:val="004E3132"/>
    <w:rsid w:val="004E552E"/>
    <w:rsid w:val="004E5DFF"/>
    <w:rsid w:val="004E656D"/>
    <w:rsid w:val="004F0849"/>
    <w:rsid w:val="004F173C"/>
    <w:rsid w:val="004F1B8C"/>
    <w:rsid w:val="004F45B0"/>
    <w:rsid w:val="004F6A31"/>
    <w:rsid w:val="005020C3"/>
    <w:rsid w:val="00502723"/>
    <w:rsid w:val="005111F8"/>
    <w:rsid w:val="00513E9C"/>
    <w:rsid w:val="00513FA2"/>
    <w:rsid w:val="00514387"/>
    <w:rsid w:val="00516459"/>
    <w:rsid w:val="00522560"/>
    <w:rsid w:val="00524EC2"/>
    <w:rsid w:val="005349E1"/>
    <w:rsid w:val="00537EF5"/>
    <w:rsid w:val="005420CC"/>
    <w:rsid w:val="0054258C"/>
    <w:rsid w:val="005434D0"/>
    <w:rsid w:val="0054437C"/>
    <w:rsid w:val="00546D61"/>
    <w:rsid w:val="005565ED"/>
    <w:rsid w:val="005579BF"/>
    <w:rsid w:val="005603E7"/>
    <w:rsid w:val="00560C3E"/>
    <w:rsid w:val="00563468"/>
    <w:rsid w:val="00564EC2"/>
    <w:rsid w:val="005650CD"/>
    <w:rsid w:val="00565EAE"/>
    <w:rsid w:val="005666A7"/>
    <w:rsid w:val="00567E5C"/>
    <w:rsid w:val="00573677"/>
    <w:rsid w:val="00575F7D"/>
    <w:rsid w:val="00580383"/>
    <w:rsid w:val="00580E40"/>
    <w:rsid w:val="005902B2"/>
    <w:rsid w:val="00590731"/>
    <w:rsid w:val="0059667A"/>
    <w:rsid w:val="005A506B"/>
    <w:rsid w:val="005A701C"/>
    <w:rsid w:val="005B2444"/>
    <w:rsid w:val="005B2D14"/>
    <w:rsid w:val="005B3140"/>
    <w:rsid w:val="005C0348"/>
    <w:rsid w:val="005C0B05"/>
    <w:rsid w:val="005C1B08"/>
    <w:rsid w:val="005C64D3"/>
    <w:rsid w:val="005D1156"/>
    <w:rsid w:val="005E0681"/>
    <w:rsid w:val="005E1A84"/>
    <w:rsid w:val="005E3B08"/>
    <w:rsid w:val="005E3FE4"/>
    <w:rsid w:val="005E572E"/>
    <w:rsid w:val="005F5576"/>
    <w:rsid w:val="00600DC7"/>
    <w:rsid w:val="00600FCB"/>
    <w:rsid w:val="006014AB"/>
    <w:rsid w:val="00605F20"/>
    <w:rsid w:val="00613293"/>
    <w:rsid w:val="0061680A"/>
    <w:rsid w:val="00623B70"/>
    <w:rsid w:val="0063578B"/>
    <w:rsid w:val="00636B3D"/>
    <w:rsid w:val="00641025"/>
    <w:rsid w:val="00650E98"/>
    <w:rsid w:val="00656C61"/>
    <w:rsid w:val="00666CAA"/>
    <w:rsid w:val="006672D8"/>
    <w:rsid w:val="00670D96"/>
    <w:rsid w:val="00672877"/>
    <w:rsid w:val="00683154"/>
    <w:rsid w:val="00690115"/>
    <w:rsid w:val="00690898"/>
    <w:rsid w:val="00693039"/>
    <w:rsid w:val="00693A5A"/>
    <w:rsid w:val="00697493"/>
    <w:rsid w:val="006A29DB"/>
    <w:rsid w:val="006A3B68"/>
    <w:rsid w:val="006B302F"/>
    <w:rsid w:val="006C2472"/>
    <w:rsid w:val="006C406E"/>
    <w:rsid w:val="006C64D4"/>
    <w:rsid w:val="006E53F0"/>
    <w:rsid w:val="006F46C3"/>
    <w:rsid w:val="006F7CDF"/>
    <w:rsid w:val="00700BDB"/>
    <w:rsid w:val="0070121B"/>
    <w:rsid w:val="00701E2E"/>
    <w:rsid w:val="00701E73"/>
    <w:rsid w:val="00711FE2"/>
    <w:rsid w:val="00712649"/>
    <w:rsid w:val="00712804"/>
    <w:rsid w:val="00714BC9"/>
    <w:rsid w:val="00723F91"/>
    <w:rsid w:val="00725623"/>
    <w:rsid w:val="007412E2"/>
    <w:rsid w:val="00743059"/>
    <w:rsid w:val="00743459"/>
    <w:rsid w:val="00744F58"/>
    <w:rsid w:val="00750CED"/>
    <w:rsid w:val="00760A29"/>
    <w:rsid w:val="00766F9A"/>
    <w:rsid w:val="00771E18"/>
    <w:rsid w:val="007739F1"/>
    <w:rsid w:val="007745C6"/>
    <w:rsid w:val="007755F6"/>
    <w:rsid w:val="007815E5"/>
    <w:rsid w:val="00787343"/>
    <w:rsid w:val="00790BFA"/>
    <w:rsid w:val="00791121"/>
    <w:rsid w:val="00791C88"/>
    <w:rsid w:val="007A3BC9"/>
    <w:rsid w:val="007A3D06"/>
    <w:rsid w:val="007B0CA1"/>
    <w:rsid w:val="007B383B"/>
    <w:rsid w:val="007C350D"/>
    <w:rsid w:val="007C3C9B"/>
    <w:rsid w:val="007D0F88"/>
    <w:rsid w:val="007D3012"/>
    <w:rsid w:val="007D3843"/>
    <w:rsid w:val="007D65A7"/>
    <w:rsid w:val="007E18BF"/>
    <w:rsid w:val="007E3F59"/>
    <w:rsid w:val="007E5043"/>
    <w:rsid w:val="007E5183"/>
    <w:rsid w:val="007E6827"/>
    <w:rsid w:val="008133F9"/>
    <w:rsid w:val="00823AAC"/>
    <w:rsid w:val="00841CA9"/>
    <w:rsid w:val="00845692"/>
    <w:rsid w:val="00854C66"/>
    <w:rsid w:val="008553E1"/>
    <w:rsid w:val="008553EA"/>
    <w:rsid w:val="0086240B"/>
    <w:rsid w:val="008633F7"/>
    <w:rsid w:val="008743CE"/>
    <w:rsid w:val="0087643B"/>
    <w:rsid w:val="00877669"/>
    <w:rsid w:val="00897F92"/>
    <w:rsid w:val="008A0969"/>
    <w:rsid w:val="008A64C9"/>
    <w:rsid w:val="008B180A"/>
    <w:rsid w:val="008B24B7"/>
    <w:rsid w:val="008B25AB"/>
    <w:rsid w:val="008C2CD8"/>
    <w:rsid w:val="008C5743"/>
    <w:rsid w:val="008C68EE"/>
    <w:rsid w:val="008C7F44"/>
    <w:rsid w:val="008D4273"/>
    <w:rsid w:val="008D4EF3"/>
    <w:rsid w:val="008E0E4F"/>
    <w:rsid w:val="008E4139"/>
    <w:rsid w:val="008F2C20"/>
    <w:rsid w:val="008F322F"/>
    <w:rsid w:val="008F6F3F"/>
    <w:rsid w:val="00907DFE"/>
    <w:rsid w:val="009109C4"/>
    <w:rsid w:val="00914596"/>
    <w:rsid w:val="009146BF"/>
    <w:rsid w:val="00915EF1"/>
    <w:rsid w:val="00924C08"/>
    <w:rsid w:val="00930D1F"/>
    <w:rsid w:val="00935127"/>
    <w:rsid w:val="0094025E"/>
    <w:rsid w:val="0094256C"/>
    <w:rsid w:val="009706C1"/>
    <w:rsid w:val="00976675"/>
    <w:rsid w:val="00976FBF"/>
    <w:rsid w:val="00984B38"/>
    <w:rsid w:val="009A0636"/>
    <w:rsid w:val="009A6FF5"/>
    <w:rsid w:val="009A70DC"/>
    <w:rsid w:val="009B0909"/>
    <w:rsid w:val="009B2B47"/>
    <w:rsid w:val="009B35DB"/>
    <w:rsid w:val="009B4707"/>
    <w:rsid w:val="009C2EDF"/>
    <w:rsid w:val="009C4298"/>
    <w:rsid w:val="009D318C"/>
    <w:rsid w:val="009D32A9"/>
    <w:rsid w:val="009E194E"/>
    <w:rsid w:val="00A0192A"/>
    <w:rsid w:val="00A0633A"/>
    <w:rsid w:val="00A10B8B"/>
    <w:rsid w:val="00A20D78"/>
    <w:rsid w:val="00A2174A"/>
    <w:rsid w:val="00A26733"/>
    <w:rsid w:val="00A3595E"/>
    <w:rsid w:val="00A46C7F"/>
    <w:rsid w:val="00A51296"/>
    <w:rsid w:val="00A5611B"/>
    <w:rsid w:val="00A60F62"/>
    <w:rsid w:val="00A652FC"/>
    <w:rsid w:val="00A73245"/>
    <w:rsid w:val="00A7643B"/>
    <w:rsid w:val="00A77145"/>
    <w:rsid w:val="00A82989"/>
    <w:rsid w:val="00A836C9"/>
    <w:rsid w:val="00A904FE"/>
    <w:rsid w:val="00A9262C"/>
    <w:rsid w:val="00AA4A45"/>
    <w:rsid w:val="00AA52AC"/>
    <w:rsid w:val="00AA542D"/>
    <w:rsid w:val="00AA5854"/>
    <w:rsid w:val="00AB4AF5"/>
    <w:rsid w:val="00AB61DD"/>
    <w:rsid w:val="00AC222F"/>
    <w:rsid w:val="00AC2CA6"/>
    <w:rsid w:val="00AC2CC7"/>
    <w:rsid w:val="00AC67B4"/>
    <w:rsid w:val="00AC7B3B"/>
    <w:rsid w:val="00AD22ED"/>
    <w:rsid w:val="00AD231C"/>
    <w:rsid w:val="00AD3CE6"/>
    <w:rsid w:val="00AE1307"/>
    <w:rsid w:val="00AE228F"/>
    <w:rsid w:val="00AE7586"/>
    <w:rsid w:val="00AF1234"/>
    <w:rsid w:val="00AF7A65"/>
    <w:rsid w:val="00B06710"/>
    <w:rsid w:val="00B06F01"/>
    <w:rsid w:val="00B07EBF"/>
    <w:rsid w:val="00B160C3"/>
    <w:rsid w:val="00B166CB"/>
    <w:rsid w:val="00B205A3"/>
    <w:rsid w:val="00B235E1"/>
    <w:rsid w:val="00B272CF"/>
    <w:rsid w:val="00B3145D"/>
    <w:rsid w:val="00B357BA"/>
    <w:rsid w:val="00B368E1"/>
    <w:rsid w:val="00B564DB"/>
    <w:rsid w:val="00B768B6"/>
    <w:rsid w:val="00B816A3"/>
    <w:rsid w:val="00B908D1"/>
    <w:rsid w:val="00B940D1"/>
    <w:rsid w:val="00B9506C"/>
    <w:rsid w:val="00BB58BD"/>
    <w:rsid w:val="00BB6A26"/>
    <w:rsid w:val="00BE2408"/>
    <w:rsid w:val="00BE3EC6"/>
    <w:rsid w:val="00BE5BEB"/>
    <w:rsid w:val="00BE5E82"/>
    <w:rsid w:val="00BE6528"/>
    <w:rsid w:val="00BF6825"/>
    <w:rsid w:val="00C0087A"/>
    <w:rsid w:val="00C05F9D"/>
    <w:rsid w:val="00C232C8"/>
    <w:rsid w:val="00C27212"/>
    <w:rsid w:val="00C34185"/>
    <w:rsid w:val="00C42DD6"/>
    <w:rsid w:val="00C463DD"/>
    <w:rsid w:val="00C5265A"/>
    <w:rsid w:val="00C545E7"/>
    <w:rsid w:val="00C62AC8"/>
    <w:rsid w:val="00C664FB"/>
    <w:rsid w:val="00C66858"/>
    <w:rsid w:val="00C7411E"/>
    <w:rsid w:val="00C746F4"/>
    <w:rsid w:val="00C8160A"/>
    <w:rsid w:val="00C84988"/>
    <w:rsid w:val="00CA4AF6"/>
    <w:rsid w:val="00CA59CA"/>
    <w:rsid w:val="00CB2356"/>
    <w:rsid w:val="00CB4075"/>
    <w:rsid w:val="00CB4E6D"/>
    <w:rsid w:val="00CB69CD"/>
    <w:rsid w:val="00CC23DE"/>
    <w:rsid w:val="00CD3E3A"/>
    <w:rsid w:val="00CE55A6"/>
    <w:rsid w:val="00CE7533"/>
    <w:rsid w:val="00CF13FC"/>
    <w:rsid w:val="00CF4AAF"/>
    <w:rsid w:val="00CF4BD3"/>
    <w:rsid w:val="00CF561A"/>
    <w:rsid w:val="00CF6C18"/>
    <w:rsid w:val="00CF7EA8"/>
    <w:rsid w:val="00D004DA"/>
    <w:rsid w:val="00D01673"/>
    <w:rsid w:val="00D0309A"/>
    <w:rsid w:val="00D07274"/>
    <w:rsid w:val="00D07BA4"/>
    <w:rsid w:val="00D109BA"/>
    <w:rsid w:val="00D17C4E"/>
    <w:rsid w:val="00D212CE"/>
    <w:rsid w:val="00D21359"/>
    <w:rsid w:val="00D215F6"/>
    <w:rsid w:val="00D22BE1"/>
    <w:rsid w:val="00D263F5"/>
    <w:rsid w:val="00D2765B"/>
    <w:rsid w:val="00D31DF7"/>
    <w:rsid w:val="00D33B91"/>
    <w:rsid w:val="00D415C6"/>
    <w:rsid w:val="00D420EA"/>
    <w:rsid w:val="00D4639E"/>
    <w:rsid w:val="00D51ABF"/>
    <w:rsid w:val="00D529FD"/>
    <w:rsid w:val="00D5444B"/>
    <w:rsid w:val="00D54598"/>
    <w:rsid w:val="00D55302"/>
    <w:rsid w:val="00D57CBF"/>
    <w:rsid w:val="00D63AAB"/>
    <w:rsid w:val="00D66ABC"/>
    <w:rsid w:val="00D71CFC"/>
    <w:rsid w:val="00D80DCE"/>
    <w:rsid w:val="00D86024"/>
    <w:rsid w:val="00D94CA3"/>
    <w:rsid w:val="00D96595"/>
    <w:rsid w:val="00DA018C"/>
    <w:rsid w:val="00DA3C9D"/>
    <w:rsid w:val="00DB0F7E"/>
    <w:rsid w:val="00DB5489"/>
    <w:rsid w:val="00DB6652"/>
    <w:rsid w:val="00DB6C98"/>
    <w:rsid w:val="00DC701C"/>
    <w:rsid w:val="00DD3117"/>
    <w:rsid w:val="00DD6D3B"/>
    <w:rsid w:val="00DD7F91"/>
    <w:rsid w:val="00DE3547"/>
    <w:rsid w:val="00E00376"/>
    <w:rsid w:val="00E01016"/>
    <w:rsid w:val="00E043B1"/>
    <w:rsid w:val="00E10EFA"/>
    <w:rsid w:val="00E14EBD"/>
    <w:rsid w:val="00E16734"/>
    <w:rsid w:val="00E22ED3"/>
    <w:rsid w:val="00E23260"/>
    <w:rsid w:val="00E2367A"/>
    <w:rsid w:val="00E35FC9"/>
    <w:rsid w:val="00E377A4"/>
    <w:rsid w:val="00E41346"/>
    <w:rsid w:val="00E4154C"/>
    <w:rsid w:val="00E420E9"/>
    <w:rsid w:val="00E4635D"/>
    <w:rsid w:val="00E51B36"/>
    <w:rsid w:val="00E521E0"/>
    <w:rsid w:val="00E54EF0"/>
    <w:rsid w:val="00E5679E"/>
    <w:rsid w:val="00E61D76"/>
    <w:rsid w:val="00E674DB"/>
    <w:rsid w:val="00E70912"/>
    <w:rsid w:val="00E75F28"/>
    <w:rsid w:val="00E842D4"/>
    <w:rsid w:val="00E90AA6"/>
    <w:rsid w:val="00E977B8"/>
    <w:rsid w:val="00E97AD1"/>
    <w:rsid w:val="00EA0BB8"/>
    <w:rsid w:val="00EA109B"/>
    <w:rsid w:val="00EA15A8"/>
    <w:rsid w:val="00EA2926"/>
    <w:rsid w:val="00EC1A81"/>
    <w:rsid w:val="00EC7E5C"/>
    <w:rsid w:val="00ED1B43"/>
    <w:rsid w:val="00ED78F1"/>
    <w:rsid w:val="00EE3378"/>
    <w:rsid w:val="00EE4DCA"/>
    <w:rsid w:val="00EE6777"/>
    <w:rsid w:val="00EF0F62"/>
    <w:rsid w:val="00F007E1"/>
    <w:rsid w:val="00F0134E"/>
    <w:rsid w:val="00F057C6"/>
    <w:rsid w:val="00F063D0"/>
    <w:rsid w:val="00F17D96"/>
    <w:rsid w:val="00F22565"/>
    <w:rsid w:val="00F3380E"/>
    <w:rsid w:val="00F40837"/>
    <w:rsid w:val="00F42F79"/>
    <w:rsid w:val="00F47773"/>
    <w:rsid w:val="00F5019D"/>
    <w:rsid w:val="00F54026"/>
    <w:rsid w:val="00F55101"/>
    <w:rsid w:val="00F634D6"/>
    <w:rsid w:val="00F64385"/>
    <w:rsid w:val="00F6473F"/>
    <w:rsid w:val="00F76366"/>
    <w:rsid w:val="00F805C0"/>
    <w:rsid w:val="00FB0109"/>
    <w:rsid w:val="00FB4261"/>
    <w:rsid w:val="00FB4358"/>
    <w:rsid w:val="00FB43B1"/>
    <w:rsid w:val="00FC0608"/>
    <w:rsid w:val="00FC2155"/>
    <w:rsid w:val="00FC41A7"/>
    <w:rsid w:val="00FD675B"/>
    <w:rsid w:val="00FD6EC3"/>
    <w:rsid w:val="00FD7483"/>
    <w:rsid w:val="00FE352F"/>
    <w:rsid w:val="00FE380E"/>
    <w:rsid w:val="00FF170E"/>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ate"/>
  <w:smartTagType w:namespaceuri="urn:schemas-microsoft-com:office:smarttags" w:name="PlaceType"/>
  <w:smartTagType w:namespaceuri="urn:schemas-microsoft-com:office:smarttags" w:name="PlaceName"/>
  <w:smartTagType w:namespaceuri="urn:schemas-microsoft-com:office:smarttags" w:name="country-region"/>
  <w:smartTagType w:namespaceuri="urn:schemas-microsoft-com:office:smarttags" w:name="place"/>
  <w:smartTagType w:namespaceuri="urn:schemas-microsoft-com:office:smarttags" w:name="City"/>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DB6652"/>
    <w:pPr>
      <w:spacing w:after="0" w:line="240" w:lineRule="auto"/>
    </w:pPr>
    <w:rPr>
      <w:rFonts w:ascii="Times New Roman" w:hAnsi="Times New Roman" w:cs="Times New Roman"/>
      <w:sz w:val="21"/>
    </w:rPr>
  </w:style>
  <w:style w:type="paragraph" w:styleId="Heading1">
    <w:name w:val="heading 1"/>
    <w:aliases w:val="Pocket"/>
    <w:basedOn w:val="Normal"/>
    <w:next w:val="Normal"/>
    <w:link w:val="Heading1Char"/>
    <w:uiPriority w:val="1"/>
    <w:qFormat/>
    <w:rsid w:val="00DB6652"/>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B6652"/>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B6652"/>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DB6652"/>
    <w:pPr>
      <w:keepNext/>
      <w:keepLines/>
      <w:spacing w:before="200"/>
      <w:outlineLvl w:val="3"/>
    </w:pPr>
    <w:rPr>
      <w:rFonts w:eastAsiaTheme="majorEastAsia" w:cstheme="majorBidi"/>
      <w:b/>
      <w:bCs/>
      <w:iCs/>
      <w:sz w:val="22"/>
    </w:rPr>
  </w:style>
  <w:style w:type="character" w:default="1" w:styleId="DefaultParagraphFont">
    <w:name w:val="Default Paragraph Font"/>
    <w:uiPriority w:val="1"/>
    <w:semiHidden/>
    <w:unhideWhenUsed/>
    <w:rsid w:val="00DB665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B6652"/>
  </w:style>
  <w:style w:type="character" w:customStyle="1" w:styleId="Heading1Char">
    <w:name w:val="Heading 1 Char"/>
    <w:aliases w:val="Pocket Char"/>
    <w:basedOn w:val="DefaultParagraphFont"/>
    <w:link w:val="Heading1"/>
    <w:uiPriority w:val="1"/>
    <w:rsid w:val="00DB6652"/>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DB6652"/>
    <w:rPr>
      <w:rFonts w:ascii="Times New Roman" w:eastAsiaTheme="majorEastAsia" w:hAnsi="Times New Roman" w:cstheme="majorBidi"/>
      <w:b/>
      <w:bCs/>
      <w:sz w:val="44"/>
      <w:szCs w:val="26"/>
      <w:u w:val="double"/>
    </w:rPr>
  </w:style>
  <w:style w:type="character" w:styleId="Emphasis">
    <w:name w:val="Emphasis"/>
    <w:aliases w:val="tag2,Size 10,emphasis in card,Evidence,Minimized,minimized,Highlighted,Underlined,CD Card,ED - Tag,emphasis,Emphasis!!,small,Bold Underline"/>
    <w:basedOn w:val="DefaultParagraphFont"/>
    <w:uiPriority w:val="7"/>
    <w:qFormat/>
    <w:rsid w:val="00DB6652"/>
    <w:rPr>
      <w:rFonts w:ascii="Times New Roman" w:hAnsi="Times New Roman" w:cs="Times New Roman"/>
      <w:b/>
      <w:i w:val="0"/>
      <w:iCs/>
      <w:sz w:val="22"/>
      <w:u w:val="single"/>
      <w:bdr w:val="single" w:sz="18" w:space="0" w:color="auto"/>
    </w:rPr>
  </w:style>
  <w:style w:type="character" w:customStyle="1" w:styleId="StyleBold">
    <w:name w:val="Style Bold"/>
    <w:basedOn w:val="DefaultParagraphFont"/>
    <w:uiPriority w:val="9"/>
    <w:semiHidden/>
    <w:rsid w:val="00DB6652"/>
    <w:rPr>
      <w:b/>
      <w:bCs/>
    </w:rPr>
  </w:style>
  <w:style w:type="character" w:customStyle="1" w:styleId="Heading3Char">
    <w:name w:val="Heading 3 Char"/>
    <w:aliases w:val="Block Char"/>
    <w:basedOn w:val="DefaultParagraphFont"/>
    <w:link w:val="Heading3"/>
    <w:uiPriority w:val="3"/>
    <w:rsid w:val="00DB6652"/>
    <w:rPr>
      <w:rFonts w:ascii="Times New Roman" w:eastAsiaTheme="majorEastAsia" w:hAnsi="Times New Roman" w:cstheme="majorBidi"/>
      <w:b/>
      <w:bCs/>
      <w:sz w:val="32"/>
      <w:u w:val="single"/>
    </w:rPr>
  </w:style>
  <w:style w:type="character" w:customStyle="1" w:styleId="StyleBoldUnderline">
    <w:name w:val="Style Bold Underline"/>
    <w:aliases w:val="Underline,Style,apple-style-span + 6 pt,Bold,Kern at 16 pt,Intense Emphasis1,Intense Emphasis2,HHeading 3 + 12 pt,Cards + Font: 12 pt Char,Title Char,Bold Cite Char,Citation Char Char Char,Heading 3 Char1 Char Char Char,ci,c,Bo"/>
    <w:basedOn w:val="DefaultParagraphFont"/>
    <w:uiPriority w:val="6"/>
    <w:qFormat/>
    <w:rsid w:val="00DB6652"/>
    <w:rPr>
      <w:b w:val="0"/>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DB6652"/>
    <w:rPr>
      <w:b/>
      <w:bCs/>
      <w:sz w:val="22"/>
      <w:u w:val="single"/>
    </w:rPr>
  </w:style>
  <w:style w:type="paragraph" w:styleId="Header">
    <w:name w:val="header"/>
    <w:basedOn w:val="Normal"/>
    <w:link w:val="HeaderChar"/>
    <w:uiPriority w:val="99"/>
    <w:semiHidden/>
    <w:rsid w:val="00DB6652"/>
    <w:pPr>
      <w:tabs>
        <w:tab w:val="center" w:pos="4680"/>
        <w:tab w:val="right" w:pos="9360"/>
      </w:tabs>
    </w:pPr>
  </w:style>
  <w:style w:type="character" w:customStyle="1" w:styleId="HeaderChar">
    <w:name w:val="Header Char"/>
    <w:basedOn w:val="DefaultParagraphFont"/>
    <w:link w:val="Header"/>
    <w:uiPriority w:val="99"/>
    <w:semiHidden/>
    <w:rsid w:val="00DB6652"/>
    <w:rPr>
      <w:rFonts w:ascii="Times New Roman" w:hAnsi="Times New Roman" w:cs="Times New Roman"/>
      <w:sz w:val="21"/>
    </w:rPr>
  </w:style>
  <w:style w:type="paragraph" w:styleId="Footer">
    <w:name w:val="footer"/>
    <w:basedOn w:val="Normal"/>
    <w:link w:val="FooterChar"/>
    <w:uiPriority w:val="99"/>
    <w:semiHidden/>
    <w:rsid w:val="00DB6652"/>
    <w:pPr>
      <w:tabs>
        <w:tab w:val="center" w:pos="4680"/>
        <w:tab w:val="right" w:pos="9360"/>
      </w:tabs>
    </w:pPr>
  </w:style>
  <w:style w:type="character" w:customStyle="1" w:styleId="FooterChar">
    <w:name w:val="Footer Char"/>
    <w:basedOn w:val="DefaultParagraphFont"/>
    <w:link w:val="Footer"/>
    <w:uiPriority w:val="99"/>
    <w:semiHidden/>
    <w:rsid w:val="00DB6652"/>
    <w:rPr>
      <w:rFonts w:ascii="Times New Roman" w:hAnsi="Times New Roman" w:cs="Times New Roman"/>
      <w:sz w:val="21"/>
    </w:rPr>
  </w:style>
  <w:style w:type="character" w:styleId="Hyperlink">
    <w:name w:val="Hyperlink"/>
    <w:aliases w:val="heading 1 (block title),Important,Read,Internet Link,Card Text"/>
    <w:basedOn w:val="DefaultParagraphFont"/>
    <w:uiPriority w:val="99"/>
    <w:rsid w:val="00DB6652"/>
    <w:rPr>
      <w:color w:val="auto"/>
      <w:u w:val="none"/>
    </w:rPr>
  </w:style>
  <w:style w:type="character" w:styleId="FollowedHyperlink">
    <w:name w:val="FollowedHyperlink"/>
    <w:basedOn w:val="DefaultParagraphFont"/>
    <w:uiPriority w:val="99"/>
    <w:semiHidden/>
    <w:rsid w:val="00DB6652"/>
    <w:rPr>
      <w:color w:val="auto"/>
      <w:u w:val="none"/>
    </w:rPr>
  </w:style>
  <w:style w:type="character" w:customStyle="1" w:styleId="Heading4Char">
    <w:name w:val="Heading 4 Char"/>
    <w:aliases w:val="Tag Char"/>
    <w:basedOn w:val="DefaultParagraphFont"/>
    <w:link w:val="Heading4"/>
    <w:uiPriority w:val="4"/>
    <w:rsid w:val="00DB6652"/>
    <w:rPr>
      <w:rFonts w:ascii="Times New Roman" w:eastAsiaTheme="majorEastAsia" w:hAnsi="Times New Roman" w:cstheme="majorBidi"/>
      <w:b/>
      <w:bCs/>
      <w:iCs/>
    </w:rPr>
  </w:style>
  <w:style w:type="paragraph" w:customStyle="1" w:styleId="tags">
    <w:name w:val="tags"/>
    <w:aliases w:val="No Spacing1,No Spacing11,No Spacing111,CD - Cite,Dont use,Tag and Cite,Debate Text,No Spacing2,Read stuff,Card Format,No Spacing1111,No Spacing3,No Spacing1112,No Spacing21,No Spacing211,Very Small Text,No Spacing11111,No Spacing2111,Tags"/>
    <w:next w:val="Normal"/>
    <w:link w:val="tagsChar"/>
    <w:autoRedefine/>
    <w:qFormat/>
    <w:rsid w:val="008B25AB"/>
    <w:pPr>
      <w:spacing w:after="0" w:line="240" w:lineRule="auto"/>
      <w:contextualSpacing/>
    </w:pPr>
    <w:rPr>
      <w:rFonts w:ascii="Times New Roman" w:eastAsia="Malgun Gothic" w:hAnsi="Times New Roman" w:cs="Times New Roman"/>
      <w:b/>
      <w:szCs w:val="20"/>
    </w:rPr>
  </w:style>
  <w:style w:type="paragraph" w:customStyle="1" w:styleId="tiny">
    <w:name w:val="tiny"/>
    <w:next w:val="Normal"/>
    <w:link w:val="tinyChar"/>
    <w:autoRedefine/>
    <w:rsid w:val="008B25AB"/>
    <w:pPr>
      <w:spacing w:after="0" w:line="240" w:lineRule="auto"/>
      <w:contextualSpacing/>
    </w:pPr>
    <w:rPr>
      <w:rFonts w:ascii="Times New Roman" w:eastAsia="Malgun Gothic" w:hAnsi="Times New Roman" w:cs="Times New Roman"/>
      <w:sz w:val="12"/>
      <w:szCs w:val="24"/>
    </w:rPr>
  </w:style>
  <w:style w:type="paragraph" w:customStyle="1" w:styleId="underlined">
    <w:name w:val="underlined"/>
    <w:next w:val="Normal"/>
    <w:link w:val="underlinedChar"/>
    <w:autoRedefine/>
    <w:rsid w:val="008B25AB"/>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8B25AB"/>
    <w:rPr>
      <w:rFonts w:ascii="Times New Roman" w:eastAsia="Malgun Gothic" w:hAnsi="Times New Roman" w:cs="Times New Roman"/>
      <w:sz w:val="21"/>
      <w:szCs w:val="24"/>
      <w:u w:val="single"/>
    </w:rPr>
  </w:style>
  <w:style w:type="character" w:customStyle="1" w:styleId="tinyChar">
    <w:name w:val="tiny Char"/>
    <w:link w:val="tiny"/>
    <w:rsid w:val="008B25AB"/>
    <w:rPr>
      <w:rFonts w:ascii="Times New Roman" w:eastAsia="Malgun Gothic" w:hAnsi="Times New Roman" w:cs="Times New Roman"/>
      <w:sz w:val="12"/>
      <w:szCs w:val="24"/>
    </w:rPr>
  </w:style>
  <w:style w:type="character" w:customStyle="1" w:styleId="tagsChar">
    <w:name w:val="tags Char"/>
    <w:aliases w:val="No Spacing1 Char,Heading 2 Char Char Char1 Char,Heading 2 Char Char Char Char Char Char Char Char Char,Heading 2 Char Char Char Char Char Char, Char Char Char Char Char Char Char,Heading 2 Char Char Char Char,Heading,TAG Ch,No Spacing Char"/>
    <w:link w:val="tags"/>
    <w:qFormat/>
    <w:rsid w:val="008B25AB"/>
    <w:rPr>
      <w:rFonts w:ascii="Times New Roman" w:eastAsia="Malgun Gothic" w:hAnsi="Times New Roman" w:cs="Times New Roman"/>
      <w:b/>
      <w:szCs w:val="20"/>
    </w:rPr>
  </w:style>
  <w:style w:type="paragraph" w:customStyle="1" w:styleId="cites">
    <w:name w:val="cites"/>
    <w:next w:val="Normal"/>
    <w:link w:val="citesChar"/>
    <w:autoRedefine/>
    <w:rsid w:val="008B25AB"/>
    <w:pPr>
      <w:spacing w:after="0" w:line="240" w:lineRule="auto"/>
      <w:contextualSpacing/>
    </w:pPr>
    <w:rPr>
      <w:rFonts w:ascii="Times New Roman" w:eastAsia="Malgun Gothic" w:hAnsi="Times New Roman" w:cs="Times New Roman"/>
      <w:b/>
      <w:szCs w:val="24"/>
      <w:u w:val="single"/>
    </w:rPr>
  </w:style>
  <w:style w:type="character" w:customStyle="1" w:styleId="citesChar">
    <w:name w:val="cites Char"/>
    <w:aliases w:val="Heading 1 Char3"/>
    <w:link w:val="cites"/>
    <w:rsid w:val="008B25AB"/>
    <w:rPr>
      <w:rFonts w:ascii="Times New Roman" w:eastAsia="Malgun Gothic" w:hAnsi="Times New Roman" w:cs="Times New Roman"/>
      <w:b/>
      <w:szCs w:val="24"/>
      <w:u w:val="single"/>
    </w:rPr>
  </w:style>
  <w:style w:type="character" w:customStyle="1" w:styleId="st">
    <w:name w:val="st"/>
    <w:basedOn w:val="DefaultParagraphFont"/>
    <w:rsid w:val="00AD231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DB6652"/>
    <w:pPr>
      <w:spacing w:after="0" w:line="240" w:lineRule="auto"/>
    </w:pPr>
    <w:rPr>
      <w:rFonts w:ascii="Times New Roman" w:hAnsi="Times New Roman" w:cs="Times New Roman"/>
      <w:sz w:val="21"/>
    </w:rPr>
  </w:style>
  <w:style w:type="paragraph" w:styleId="Heading1">
    <w:name w:val="heading 1"/>
    <w:aliases w:val="Pocket"/>
    <w:basedOn w:val="Normal"/>
    <w:next w:val="Normal"/>
    <w:link w:val="Heading1Char"/>
    <w:uiPriority w:val="1"/>
    <w:qFormat/>
    <w:rsid w:val="00DB6652"/>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B6652"/>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B6652"/>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DB6652"/>
    <w:pPr>
      <w:keepNext/>
      <w:keepLines/>
      <w:spacing w:before="200"/>
      <w:outlineLvl w:val="3"/>
    </w:pPr>
    <w:rPr>
      <w:rFonts w:eastAsiaTheme="majorEastAsia" w:cstheme="majorBidi"/>
      <w:b/>
      <w:bCs/>
      <w:iCs/>
      <w:sz w:val="22"/>
    </w:rPr>
  </w:style>
  <w:style w:type="character" w:default="1" w:styleId="DefaultParagraphFont">
    <w:name w:val="Default Paragraph Font"/>
    <w:uiPriority w:val="1"/>
    <w:semiHidden/>
    <w:unhideWhenUsed/>
    <w:rsid w:val="00DB665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B6652"/>
  </w:style>
  <w:style w:type="character" w:customStyle="1" w:styleId="Heading1Char">
    <w:name w:val="Heading 1 Char"/>
    <w:aliases w:val="Pocket Char"/>
    <w:basedOn w:val="DefaultParagraphFont"/>
    <w:link w:val="Heading1"/>
    <w:uiPriority w:val="1"/>
    <w:rsid w:val="00DB6652"/>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DB6652"/>
    <w:rPr>
      <w:rFonts w:ascii="Times New Roman" w:eastAsiaTheme="majorEastAsia" w:hAnsi="Times New Roman" w:cstheme="majorBidi"/>
      <w:b/>
      <w:bCs/>
      <w:sz w:val="44"/>
      <w:szCs w:val="26"/>
      <w:u w:val="double"/>
    </w:rPr>
  </w:style>
  <w:style w:type="character" w:styleId="Emphasis">
    <w:name w:val="Emphasis"/>
    <w:aliases w:val="tag2,Size 10,emphasis in card,Evidence,Minimized,minimized,Highlighted,Underlined,CD Card,ED - Tag,emphasis,Emphasis!!,small,Bold Underline"/>
    <w:basedOn w:val="DefaultParagraphFont"/>
    <w:uiPriority w:val="7"/>
    <w:qFormat/>
    <w:rsid w:val="00DB6652"/>
    <w:rPr>
      <w:rFonts w:ascii="Times New Roman" w:hAnsi="Times New Roman" w:cs="Times New Roman"/>
      <w:b/>
      <w:i w:val="0"/>
      <w:iCs/>
      <w:sz w:val="22"/>
      <w:u w:val="single"/>
      <w:bdr w:val="single" w:sz="18" w:space="0" w:color="auto"/>
    </w:rPr>
  </w:style>
  <w:style w:type="character" w:customStyle="1" w:styleId="StyleBold">
    <w:name w:val="Style Bold"/>
    <w:basedOn w:val="DefaultParagraphFont"/>
    <w:uiPriority w:val="9"/>
    <w:semiHidden/>
    <w:rsid w:val="00DB6652"/>
    <w:rPr>
      <w:b/>
      <w:bCs/>
    </w:rPr>
  </w:style>
  <w:style w:type="character" w:customStyle="1" w:styleId="Heading3Char">
    <w:name w:val="Heading 3 Char"/>
    <w:aliases w:val="Block Char"/>
    <w:basedOn w:val="DefaultParagraphFont"/>
    <w:link w:val="Heading3"/>
    <w:uiPriority w:val="3"/>
    <w:rsid w:val="00DB6652"/>
    <w:rPr>
      <w:rFonts w:ascii="Times New Roman" w:eastAsiaTheme="majorEastAsia" w:hAnsi="Times New Roman" w:cstheme="majorBidi"/>
      <w:b/>
      <w:bCs/>
      <w:sz w:val="32"/>
      <w:u w:val="single"/>
    </w:rPr>
  </w:style>
  <w:style w:type="character" w:customStyle="1" w:styleId="StyleBoldUnderline">
    <w:name w:val="Style Bold Underline"/>
    <w:aliases w:val="Underline,Style,apple-style-span + 6 pt,Bold,Kern at 16 pt,Intense Emphasis1,Intense Emphasis2,HHeading 3 + 12 pt,Cards + Font: 12 pt Char,Title Char,Bold Cite Char,Citation Char Char Char,Heading 3 Char1 Char Char Char,ci,c,Bo"/>
    <w:basedOn w:val="DefaultParagraphFont"/>
    <w:uiPriority w:val="6"/>
    <w:qFormat/>
    <w:rsid w:val="00DB6652"/>
    <w:rPr>
      <w:b w:val="0"/>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DB6652"/>
    <w:rPr>
      <w:b/>
      <w:bCs/>
      <w:sz w:val="22"/>
      <w:u w:val="single"/>
    </w:rPr>
  </w:style>
  <w:style w:type="paragraph" w:styleId="Header">
    <w:name w:val="header"/>
    <w:basedOn w:val="Normal"/>
    <w:link w:val="HeaderChar"/>
    <w:uiPriority w:val="99"/>
    <w:semiHidden/>
    <w:rsid w:val="00DB6652"/>
    <w:pPr>
      <w:tabs>
        <w:tab w:val="center" w:pos="4680"/>
        <w:tab w:val="right" w:pos="9360"/>
      </w:tabs>
    </w:pPr>
  </w:style>
  <w:style w:type="character" w:customStyle="1" w:styleId="HeaderChar">
    <w:name w:val="Header Char"/>
    <w:basedOn w:val="DefaultParagraphFont"/>
    <w:link w:val="Header"/>
    <w:uiPriority w:val="99"/>
    <w:semiHidden/>
    <w:rsid w:val="00DB6652"/>
    <w:rPr>
      <w:rFonts w:ascii="Times New Roman" w:hAnsi="Times New Roman" w:cs="Times New Roman"/>
      <w:sz w:val="21"/>
    </w:rPr>
  </w:style>
  <w:style w:type="paragraph" w:styleId="Footer">
    <w:name w:val="footer"/>
    <w:basedOn w:val="Normal"/>
    <w:link w:val="FooterChar"/>
    <w:uiPriority w:val="99"/>
    <w:semiHidden/>
    <w:rsid w:val="00DB6652"/>
    <w:pPr>
      <w:tabs>
        <w:tab w:val="center" w:pos="4680"/>
        <w:tab w:val="right" w:pos="9360"/>
      </w:tabs>
    </w:pPr>
  </w:style>
  <w:style w:type="character" w:customStyle="1" w:styleId="FooterChar">
    <w:name w:val="Footer Char"/>
    <w:basedOn w:val="DefaultParagraphFont"/>
    <w:link w:val="Footer"/>
    <w:uiPriority w:val="99"/>
    <w:semiHidden/>
    <w:rsid w:val="00DB6652"/>
    <w:rPr>
      <w:rFonts w:ascii="Times New Roman" w:hAnsi="Times New Roman" w:cs="Times New Roman"/>
      <w:sz w:val="21"/>
    </w:rPr>
  </w:style>
  <w:style w:type="character" w:styleId="Hyperlink">
    <w:name w:val="Hyperlink"/>
    <w:aliases w:val="heading 1 (block title),Important,Read,Internet Link,Card Text"/>
    <w:basedOn w:val="DefaultParagraphFont"/>
    <w:uiPriority w:val="99"/>
    <w:rsid w:val="00DB6652"/>
    <w:rPr>
      <w:color w:val="auto"/>
      <w:u w:val="none"/>
    </w:rPr>
  </w:style>
  <w:style w:type="character" w:styleId="FollowedHyperlink">
    <w:name w:val="FollowedHyperlink"/>
    <w:basedOn w:val="DefaultParagraphFont"/>
    <w:uiPriority w:val="99"/>
    <w:semiHidden/>
    <w:rsid w:val="00DB6652"/>
    <w:rPr>
      <w:color w:val="auto"/>
      <w:u w:val="none"/>
    </w:rPr>
  </w:style>
  <w:style w:type="character" w:customStyle="1" w:styleId="Heading4Char">
    <w:name w:val="Heading 4 Char"/>
    <w:aliases w:val="Tag Char"/>
    <w:basedOn w:val="DefaultParagraphFont"/>
    <w:link w:val="Heading4"/>
    <w:uiPriority w:val="4"/>
    <w:rsid w:val="00DB6652"/>
    <w:rPr>
      <w:rFonts w:ascii="Times New Roman" w:eastAsiaTheme="majorEastAsia" w:hAnsi="Times New Roman" w:cstheme="majorBidi"/>
      <w:b/>
      <w:bCs/>
      <w:iCs/>
    </w:rPr>
  </w:style>
  <w:style w:type="paragraph" w:customStyle="1" w:styleId="tags">
    <w:name w:val="tags"/>
    <w:aliases w:val="No Spacing1,No Spacing11,No Spacing111,CD - Cite,Dont use,Tag and Cite,Debate Text,No Spacing2,Read stuff,Card Format,No Spacing1111,No Spacing3,No Spacing1112,No Spacing21,No Spacing211,Very Small Text,No Spacing11111,No Spacing2111,Tags"/>
    <w:next w:val="Normal"/>
    <w:link w:val="tagsChar"/>
    <w:autoRedefine/>
    <w:qFormat/>
    <w:rsid w:val="008B25AB"/>
    <w:pPr>
      <w:spacing w:after="0" w:line="240" w:lineRule="auto"/>
      <w:contextualSpacing/>
    </w:pPr>
    <w:rPr>
      <w:rFonts w:ascii="Times New Roman" w:eastAsia="Malgun Gothic" w:hAnsi="Times New Roman" w:cs="Times New Roman"/>
      <w:b/>
      <w:szCs w:val="20"/>
    </w:rPr>
  </w:style>
  <w:style w:type="paragraph" w:customStyle="1" w:styleId="tiny">
    <w:name w:val="tiny"/>
    <w:next w:val="Normal"/>
    <w:link w:val="tinyChar"/>
    <w:autoRedefine/>
    <w:rsid w:val="008B25AB"/>
    <w:pPr>
      <w:spacing w:after="0" w:line="240" w:lineRule="auto"/>
      <w:contextualSpacing/>
    </w:pPr>
    <w:rPr>
      <w:rFonts w:ascii="Times New Roman" w:eastAsia="Malgun Gothic" w:hAnsi="Times New Roman" w:cs="Times New Roman"/>
      <w:sz w:val="12"/>
      <w:szCs w:val="24"/>
    </w:rPr>
  </w:style>
  <w:style w:type="paragraph" w:customStyle="1" w:styleId="underlined">
    <w:name w:val="underlined"/>
    <w:next w:val="Normal"/>
    <w:link w:val="underlinedChar"/>
    <w:autoRedefine/>
    <w:rsid w:val="008B25AB"/>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8B25AB"/>
    <w:rPr>
      <w:rFonts w:ascii="Times New Roman" w:eastAsia="Malgun Gothic" w:hAnsi="Times New Roman" w:cs="Times New Roman"/>
      <w:sz w:val="21"/>
      <w:szCs w:val="24"/>
      <w:u w:val="single"/>
    </w:rPr>
  </w:style>
  <w:style w:type="character" w:customStyle="1" w:styleId="tinyChar">
    <w:name w:val="tiny Char"/>
    <w:link w:val="tiny"/>
    <w:rsid w:val="008B25AB"/>
    <w:rPr>
      <w:rFonts w:ascii="Times New Roman" w:eastAsia="Malgun Gothic" w:hAnsi="Times New Roman" w:cs="Times New Roman"/>
      <w:sz w:val="12"/>
      <w:szCs w:val="24"/>
    </w:rPr>
  </w:style>
  <w:style w:type="character" w:customStyle="1" w:styleId="tagsChar">
    <w:name w:val="tags Char"/>
    <w:aliases w:val="No Spacing1 Char,Heading 2 Char Char Char1 Char,Heading 2 Char Char Char Char Char Char Char Char Char,Heading 2 Char Char Char Char Char Char, Char Char Char Char Char Char Char,Heading 2 Char Char Char Char,Heading,TAG Ch,No Spacing Char"/>
    <w:link w:val="tags"/>
    <w:qFormat/>
    <w:rsid w:val="008B25AB"/>
    <w:rPr>
      <w:rFonts w:ascii="Times New Roman" w:eastAsia="Malgun Gothic" w:hAnsi="Times New Roman" w:cs="Times New Roman"/>
      <w:b/>
      <w:szCs w:val="20"/>
    </w:rPr>
  </w:style>
  <w:style w:type="paragraph" w:customStyle="1" w:styleId="cites">
    <w:name w:val="cites"/>
    <w:next w:val="Normal"/>
    <w:link w:val="citesChar"/>
    <w:autoRedefine/>
    <w:rsid w:val="008B25AB"/>
    <w:pPr>
      <w:spacing w:after="0" w:line="240" w:lineRule="auto"/>
      <w:contextualSpacing/>
    </w:pPr>
    <w:rPr>
      <w:rFonts w:ascii="Times New Roman" w:eastAsia="Malgun Gothic" w:hAnsi="Times New Roman" w:cs="Times New Roman"/>
      <w:b/>
      <w:szCs w:val="24"/>
      <w:u w:val="single"/>
    </w:rPr>
  </w:style>
  <w:style w:type="character" w:customStyle="1" w:styleId="citesChar">
    <w:name w:val="cites Char"/>
    <w:aliases w:val="Heading 1 Char3"/>
    <w:link w:val="cites"/>
    <w:rsid w:val="008B25AB"/>
    <w:rPr>
      <w:rFonts w:ascii="Times New Roman" w:eastAsia="Malgun Gothic" w:hAnsi="Times New Roman" w:cs="Times New Roman"/>
      <w:b/>
      <w:szCs w:val="24"/>
      <w:u w:val="single"/>
    </w:rPr>
  </w:style>
  <w:style w:type="character" w:customStyle="1" w:styleId="st">
    <w:name w:val="st"/>
    <w:basedOn w:val="DefaultParagraphFont"/>
    <w:rsid w:val="00AD23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52215808">
      <w:bodyDiv w:val="1"/>
      <w:marLeft w:val="0"/>
      <w:marRight w:val="0"/>
      <w:marTop w:val="0"/>
      <w:marBottom w:val="0"/>
      <w:divBdr>
        <w:top w:val="none" w:sz="0" w:space="0" w:color="auto"/>
        <w:left w:val="none" w:sz="0" w:space="0" w:color="auto"/>
        <w:bottom w:val="none" w:sz="0" w:space="0" w:color="auto"/>
        <w:right w:val="none" w:sz="0" w:space="0" w:color="auto"/>
      </w:divBdr>
    </w:div>
    <w:div w:id="615677630">
      <w:bodyDiv w:val="1"/>
      <w:marLeft w:val="0"/>
      <w:marRight w:val="0"/>
      <w:marTop w:val="0"/>
      <w:marBottom w:val="0"/>
      <w:divBdr>
        <w:top w:val="none" w:sz="0" w:space="0" w:color="auto"/>
        <w:left w:val="none" w:sz="0" w:space="0" w:color="auto"/>
        <w:bottom w:val="none" w:sz="0" w:space="0" w:color="auto"/>
        <w:right w:val="none" w:sz="0" w:space="0" w:color="auto"/>
      </w:divBdr>
    </w:div>
    <w:div w:id="16440451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guyana.embajada.gob.ve/index.php?option=com_content&amp;view=article&amp;id=124%3Arusia-y-venezuela-firmaron-3-nuevos-convenios-de-cooperacion&amp;catid=3%3Anoticias-de-venezuela-en-el-mundo&amp;Itemid=19&amp;lang=en" TargetMode="External"/><Relationship Id="rId18" Type="http://schemas.openxmlformats.org/officeDocument/2006/relationships/hyperlink" Target="https://www6.miami.edu/hemispheric-policy/Perspectives_on_the_Americas/Blank-Latam2011-FINAL.pdf" TargetMode="External"/><Relationship Id="rId26" Type="http://schemas.openxmlformats.org/officeDocument/2006/relationships/hyperlink" Target="http://english.ruvr.ru/2013_02_02/Russia-willing-to-work-together-with-US-to-narrow-disagreements-Lavrov/" TargetMode="External"/><Relationship Id="rId3" Type="http://schemas.openxmlformats.org/officeDocument/2006/relationships/customXml" Target="../customXml/item3.xml"/><Relationship Id="rId21" Type="http://schemas.openxmlformats.org/officeDocument/2006/relationships/hyperlink" Target="http://www.geopoliticalmonitor.com/cuba-holds-key-role-in-russian-foreign-policy-envoy-1577/" TargetMode="External"/><Relationship Id="rId7" Type="http://schemas.openxmlformats.org/officeDocument/2006/relationships/webSettings" Target="webSettings.xml"/><Relationship Id="rId12" Type="http://schemas.openxmlformats.org/officeDocument/2006/relationships/hyperlink" Target="http://english.pravda.ru/business/companies/16-04-2013/124296-russia_cuba-0/" TargetMode="External"/><Relationship Id="rId17" Type="http://schemas.openxmlformats.org/officeDocument/2006/relationships/hyperlink" Target="http://www.nytimes.com/2008/11/22/world/americas/22russia.html?pagewanted=all" TargetMode="External"/><Relationship Id="rId25" Type="http://schemas.openxmlformats.org/officeDocument/2006/relationships/hyperlink" Target="http://www.reuters.com/article/2013/06/23/usa-security-washington-idUSL2N0EZ01K20130623" TargetMode="External"/><Relationship Id="rId2" Type="http://schemas.openxmlformats.org/officeDocument/2006/relationships/customXml" Target="../customXml/item2.xml"/><Relationship Id="rId16" Type="http://schemas.openxmlformats.org/officeDocument/2006/relationships/hyperlink" Target="http://www.nytimes.com/2008/11/22/world/americas/22russia.html?pagewanted=all" TargetMode="External"/><Relationship Id="rId20" Type="http://schemas.openxmlformats.org/officeDocument/2006/relationships/hyperlink" Target="http://www.themoscowtimes.com/news/article/kremlin-to-protect-venezuelan-interests-even-if-opposition-wins/476687.html"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english.pravda.ru/business/companies/16-04-2013/124296-russia_cuba-0/" TargetMode="External"/><Relationship Id="rId24" Type="http://schemas.openxmlformats.org/officeDocument/2006/relationships/hyperlink" Target="http://tcf.org/events/pdfs/ev257/Graham.pdf" TargetMode="External"/><Relationship Id="rId5" Type="http://schemas.microsoft.com/office/2007/relationships/stylesWithEffects" Target="stylesWithEffects.xml"/><Relationship Id="rId15" Type="http://schemas.openxmlformats.org/officeDocument/2006/relationships/hyperlink" Target="http://centerforworldconflictandpeace.blogspot.com/2013/03/russias-uncertain-position-in-post.html" TargetMode="External"/><Relationship Id="rId23" Type="http://schemas.openxmlformats.org/officeDocument/2006/relationships/hyperlink" Target="http://www.huffingtonpost.com/lawrence-wittner/nuclear-war-china_b_1116556.html" TargetMode="External"/><Relationship Id="rId28" Type="http://schemas.openxmlformats.org/officeDocument/2006/relationships/theme" Target="theme/theme1.xml"/><Relationship Id="rId10" Type="http://schemas.openxmlformats.org/officeDocument/2006/relationships/hyperlink" Target="http://www.regesterlarkinenergy.com/insights/russias_role_in_latam_2011.11.18.pdf" TargetMode="External"/><Relationship Id="rId19" Type="http://schemas.openxmlformats.org/officeDocument/2006/relationships/hyperlink" Target="https://www6.miami.edu/hemispheric-policy/Perspectives_on_the_Americas/Blank-Latam2011-FINAL.pdf" TargetMode="Externa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yperlink" Target="http://www.shipandoffshore.net/news/new-ships-weekly-report/new-ships-weekly-report-article/id/possible-new-shipyard-under-discussion-between-russia-and-venezuela.html" TargetMode="External"/><Relationship Id="rId22" Type="http://schemas.openxmlformats.org/officeDocument/2006/relationships/hyperlink" Target="http://www.nytimes.com/2009/05/23/opinion/23iht-edmerry.html?_r=0" TargetMode="External"/><Relationship Id="rId27"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bb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D759C64-358F-4D32-8931-E0BCD2362C16}"/>
</file>

<file path=customXml/itemProps2.xml><?xml version="1.0" encoding="utf-8"?>
<ds:datastoreItem xmlns:ds="http://schemas.openxmlformats.org/officeDocument/2006/customXml" ds:itemID="{68FC0B54-6721-4707-BCD0-F7AAE2AB590B}"/>
</file>

<file path=customXml/itemProps3.xml><?xml version="1.0" encoding="utf-8"?>
<ds:datastoreItem xmlns:ds="http://schemas.openxmlformats.org/officeDocument/2006/customXml" ds:itemID="{B1212E9D-DA85-4AD4-BC94-8E978FB43F03}"/>
</file>

<file path=docProps/app.xml><?xml version="1.0" encoding="utf-8"?>
<Properties xmlns="http://schemas.openxmlformats.org/officeDocument/2006/extended-properties" xmlns:vt="http://schemas.openxmlformats.org/officeDocument/2006/docPropsVTypes">
  <Template>Debate</Template>
  <TotalTime>1529</TotalTime>
  <Pages>130</Pages>
  <Words>65633</Words>
  <Characters>374114</Characters>
  <Application>Microsoft Office Word</Application>
  <DocSecurity>0</DocSecurity>
  <Lines>3117</Lines>
  <Paragraphs>877</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438870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Abby</dc:creator>
  <cp:lastModifiedBy>Abby</cp:lastModifiedBy>
  <cp:revision>4</cp:revision>
  <dcterms:created xsi:type="dcterms:W3CDTF">2013-07-21T19:31:00Z</dcterms:created>
  <dcterms:modified xsi:type="dcterms:W3CDTF">2013-08-03T14:20:00Z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