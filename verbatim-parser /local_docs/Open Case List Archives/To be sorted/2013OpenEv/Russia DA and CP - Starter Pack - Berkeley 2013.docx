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4A7993" w:rsidP="004A7993">
      <w:pPr>
        <w:pStyle w:val="Heading1"/>
      </w:pPr>
      <w:r>
        <w:t>Russia Disad</w:t>
      </w:r>
    </w:p>
    <w:p w:rsidR="004A7993" w:rsidRDefault="004A7993" w:rsidP="004A7993"/>
    <w:p w:rsidR="004A7993" w:rsidRDefault="004A7993" w:rsidP="004A7993"/>
    <w:p w:rsidR="004A7993" w:rsidRDefault="004A7993" w:rsidP="004A7993">
      <w:pPr>
        <w:pStyle w:val="Heading2"/>
      </w:pPr>
      <w:r>
        <w:lastRenderedPageBreak/>
        <w:t xml:space="preserve">1NC </w:t>
      </w:r>
      <w:r w:rsidR="00452041">
        <w:t>Russia DA</w:t>
      </w:r>
    </w:p>
    <w:p w:rsidR="00D12102" w:rsidRDefault="00D12102" w:rsidP="00D12102">
      <w:pPr>
        <w:pStyle w:val="Heading4"/>
      </w:pPr>
      <w:r>
        <w:t xml:space="preserve">Russian resurgence into Latin America is growing </w:t>
      </w:r>
    </w:p>
    <w:p w:rsidR="00D12102" w:rsidRPr="006E3C93" w:rsidRDefault="00D12102" w:rsidP="00D12102">
      <w:pPr>
        <w:rPr>
          <w:sz w:val="12"/>
        </w:rPr>
      </w:pPr>
      <w:r w:rsidRPr="00580015">
        <w:rPr>
          <w:rStyle w:val="StyleStyleBold12pt"/>
          <w:highlight w:val="green"/>
        </w:rPr>
        <w:t>Wells 4-26</w:t>
      </w:r>
      <w:r w:rsidRPr="006E3C93">
        <w:rPr>
          <w:sz w:val="12"/>
        </w:rPr>
        <w:t xml:space="preserve"> (Miriam, Wells is a journalist who has previously worked for BBC Radio News and for Human Rights Watch. She has worked for InSight Crime since 2012, specializes in Latin American Reporting, “Should Russian Anti-Drug Aid to LatAm Worry the US? “ 2013 http://www.insightcrime.org/news-analysis/should-russian-drug-aid-latam-worry-us)</w:t>
      </w:r>
    </w:p>
    <w:p w:rsidR="00D12102" w:rsidRPr="00D12102" w:rsidRDefault="00D12102" w:rsidP="00D12102">
      <w:pPr>
        <w:rPr>
          <w:sz w:val="12"/>
        </w:rPr>
      </w:pPr>
      <w:r w:rsidRPr="00D12102">
        <w:rPr>
          <w:rStyle w:val="StyleBoldUnderline"/>
          <w:highlight w:val="green"/>
        </w:rPr>
        <w:t>Russian involvement in Latin America has been growing</w:t>
      </w:r>
      <w:r w:rsidRPr="006E3C93">
        <w:rPr>
          <w:rStyle w:val="StyleBoldUnderline"/>
        </w:rPr>
        <w:t xml:space="preserve"> for several years, </w:t>
      </w:r>
      <w:r w:rsidRPr="001F700F">
        <w:rPr>
          <w:sz w:val="12"/>
        </w:rPr>
        <w:t xml:space="preserve">particularly in left-leaning countries, a harkback to the Soviet era </w:t>
      </w:r>
      <w:r w:rsidRPr="006E3C93">
        <w:rPr>
          <w:rStyle w:val="StyleBoldUnderline"/>
        </w:rPr>
        <w:t>which has led some to suggest the alliances are more about geopolitics than fighting drug trafficking</w:t>
      </w:r>
      <w:r w:rsidRPr="001F700F">
        <w:rPr>
          <w:sz w:val="12"/>
        </w:rPr>
        <w:t>. However, anti</w:t>
      </w:r>
      <w:r w:rsidRPr="006E3C93">
        <w:rPr>
          <w:rStyle w:val="StyleBoldUnderline"/>
        </w:rPr>
        <w:t>-drugs cooperation also has major economic benefits to Russia, particularly in terms of arms sales</w:t>
      </w:r>
      <w:r w:rsidRPr="001F700F">
        <w:rPr>
          <w:sz w:val="12"/>
        </w:rPr>
        <w:t xml:space="preserve">, which have soared in the last 10 years. </w:t>
      </w:r>
      <w:r w:rsidRPr="006E3C93">
        <w:rPr>
          <w:rStyle w:val="StyleBoldUnderline"/>
        </w:rPr>
        <w:t xml:space="preserve">In 2009 </w:t>
      </w:r>
      <w:r w:rsidRPr="00D12102">
        <w:rPr>
          <w:rStyle w:val="StyleBoldUnderline"/>
          <w:highlight w:val="green"/>
        </w:rPr>
        <w:t>Russia took the United States' place as the main supplier of arms to Latin America</w:t>
      </w:r>
      <w:r w:rsidRPr="006E3C93">
        <w:rPr>
          <w:rStyle w:val="StyleBoldUnderline"/>
        </w:rPr>
        <w:t xml:space="preserve"> </w:t>
      </w:r>
      <w:r w:rsidRPr="001F700F">
        <w:rPr>
          <w:sz w:val="12"/>
        </w:rPr>
        <w:t xml:space="preserve">for the first time, with sales totalling $5.4 billion. </w:t>
      </w:r>
      <w:r w:rsidRPr="006E3C93">
        <w:rPr>
          <w:rStyle w:val="StyleBoldUnderline"/>
        </w:rPr>
        <w:t>Russian arms sales to Latin America grew 900 percent between 2004 and 2009,</w:t>
      </w:r>
      <w:r w:rsidRPr="001F700F">
        <w:rPr>
          <w:sz w:val="12"/>
        </w:rPr>
        <w:t xml:space="preserve"> according to Russian newspaper Pravda. </w:t>
      </w:r>
      <w:r w:rsidRPr="006E3C93">
        <w:rPr>
          <w:rStyle w:val="StyleStyleBold12pt"/>
        </w:rPr>
        <w:t>"</w:t>
      </w:r>
      <w:r w:rsidRPr="00D12102">
        <w:rPr>
          <w:rStyle w:val="StyleStyleBold12pt"/>
          <w:highlight w:val="green"/>
        </w:rPr>
        <w:t>We are getting back forgotten, old Soviet markets,</w:t>
      </w:r>
      <w:r w:rsidRPr="001F700F">
        <w:rPr>
          <w:sz w:val="12"/>
        </w:rPr>
        <w:t xml:space="preserve"> like Peru, for example," Russia's director of Military Sales Services, Alexander Fomin, said last month. </w:t>
      </w:r>
      <w:r w:rsidRPr="00F546AF">
        <w:rPr>
          <w:rStyle w:val="StyleBoldUnderline"/>
        </w:rPr>
        <w:t>Ties between Latin America and Russia began to deepen in earnest</w:t>
      </w:r>
      <w:r w:rsidRPr="001F700F">
        <w:rPr>
          <w:rStyle w:val="StyleBoldUnderline"/>
        </w:rPr>
        <w:t xml:space="preserve"> in 2008 when</w:t>
      </w:r>
      <w:r w:rsidRPr="001F700F">
        <w:rPr>
          <w:sz w:val="12"/>
        </w:rPr>
        <w:t xml:space="preserve"> then-Russian President Dmitry </w:t>
      </w:r>
      <w:r w:rsidRPr="001F700F">
        <w:rPr>
          <w:rStyle w:val="StyleBoldUnderline"/>
        </w:rPr>
        <w:t>Medvedev</w:t>
      </w:r>
      <w:r w:rsidRPr="001F700F">
        <w:rPr>
          <w:sz w:val="12"/>
        </w:rPr>
        <w:t xml:space="preserve"> </w:t>
      </w:r>
      <w:r w:rsidRPr="001F700F">
        <w:rPr>
          <w:rStyle w:val="StyleBoldUnderline"/>
        </w:rPr>
        <w:t>carried out a Latin American tour</w:t>
      </w:r>
      <w:r w:rsidRPr="001F700F">
        <w:rPr>
          <w:sz w:val="12"/>
        </w:rPr>
        <w:t xml:space="preserve"> in his first year in office, visiting Peru, Brazil, Venezuela and Cuba. One Russian diplomat claimed that </w:t>
      </w:r>
      <w:r w:rsidRPr="00D12102">
        <w:rPr>
          <w:rStyle w:val="StyleBoldUnderline"/>
          <w:highlight w:val="green"/>
        </w:rPr>
        <w:t xml:space="preserve">cooperation "could be broader than in the Soviet era," </w:t>
      </w:r>
      <w:r w:rsidRPr="00F546AF">
        <w:rPr>
          <w:rStyle w:val="StyleBoldUnderline"/>
        </w:rPr>
        <w:t xml:space="preserve">and hinted at broader strategic motives by stating that </w:t>
      </w:r>
      <w:r w:rsidRPr="00D12102">
        <w:rPr>
          <w:rStyle w:val="StyleBoldUnderline"/>
          <w:highlight w:val="green"/>
        </w:rPr>
        <w:t>"Latin America has already ceased to be the United States' backyard.</w:t>
      </w:r>
      <w:r w:rsidRPr="001F700F">
        <w:rPr>
          <w:sz w:val="12"/>
        </w:rPr>
        <w:t xml:space="preserve">" Since then, </w:t>
      </w:r>
      <w:r w:rsidRPr="00D12102">
        <w:rPr>
          <w:rStyle w:val="StyleBoldUnderline"/>
          <w:highlight w:val="green"/>
        </w:rPr>
        <w:t>Moscow has signed far-reaching defense, energy and trade agreements</w:t>
      </w:r>
      <w:r w:rsidRPr="001F700F">
        <w:rPr>
          <w:sz w:val="12"/>
        </w:rPr>
        <w:t xml:space="preserve"> with countries such as Ecuador, Bolivia and Brazil, and Russia-Brazil bilateral </w:t>
      </w:r>
      <w:r w:rsidRPr="001F700F">
        <w:rPr>
          <w:rStyle w:val="StyleBoldUnderline"/>
        </w:rPr>
        <w:t>trade is predicted to increase to $10 billion annually in the next three years</w:t>
      </w:r>
      <w:r w:rsidRPr="001F700F">
        <w:rPr>
          <w:sz w:val="12"/>
        </w:rPr>
        <w:t>.</w:t>
      </w:r>
    </w:p>
    <w:p w:rsidR="003A04DE" w:rsidRPr="00BA34BA" w:rsidRDefault="003A04DE" w:rsidP="003A04DE">
      <w:pPr>
        <w:pStyle w:val="Heading4"/>
      </w:pPr>
      <w:r>
        <w:t>But US action in the region encroaches on Russia’s SOI</w:t>
      </w:r>
    </w:p>
    <w:p w:rsidR="003A04DE" w:rsidRPr="00F5328F" w:rsidRDefault="003A04DE" w:rsidP="003A04DE">
      <w:pPr>
        <w:rPr>
          <w:sz w:val="12"/>
        </w:rPr>
      </w:pPr>
      <w:r w:rsidRPr="00A10335">
        <w:rPr>
          <w:rStyle w:val="StyleStyleBold12pt"/>
          <w:highlight w:val="green"/>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D050A5" w:rsidRDefault="003A04DE" w:rsidP="00A10335">
      <w:pPr>
        <w:rPr>
          <w:sz w:val="12"/>
        </w:rPr>
      </w:pPr>
      <w:r w:rsidRPr="00BA34BA">
        <w:rPr>
          <w:sz w:val="12"/>
        </w:rPr>
        <w:t xml:space="preserve">Unfortunately </w:t>
      </w:r>
      <w:r w:rsidRPr="00A10335">
        <w:rPr>
          <w:rStyle w:val="StyleBoldUnderline"/>
          <w:highlight w:val="green"/>
        </w:rPr>
        <w:t>Moscow’s current foreign policy</w:t>
      </w:r>
      <w:r w:rsidRPr="00BA34BA">
        <w:rPr>
          <w:sz w:val="12"/>
        </w:rPr>
        <w:t>—and that of supporters like president of Venezuela Hugo Chavez, albeit for different reasons—</w:t>
      </w:r>
      <w:r w:rsidRPr="00A10335">
        <w:rPr>
          <w:rStyle w:val="StyleBoldUnderline"/>
          <w:highlight w:val="green"/>
        </w:rPr>
        <w:t>aims to embroil the continent in a contest with Washington</w:t>
      </w:r>
      <w:r w:rsidRPr="00A10335">
        <w:rPr>
          <w:sz w:val="12"/>
          <w:highlight w:val="green"/>
        </w:rPr>
        <w:t>.</w:t>
      </w:r>
      <w:r w:rsidRPr="00BA34BA">
        <w:rPr>
          <w:sz w:val="12"/>
        </w:rPr>
        <w:t xml:space="preserve"> </w:t>
      </w:r>
      <w:r w:rsidRPr="00A10335">
        <w:rPr>
          <w:rStyle w:val="StyleBoldUnderline"/>
        </w:rPr>
        <w:t>Russia still covets a global or even superpower</w:t>
      </w:r>
      <w:r w:rsidRPr="00F5328F">
        <w:rPr>
          <w:rStyle w:val="StyleBoldUnderline"/>
        </w:rPr>
        <w:t xml:space="preserve"> status equal to that of the United States. Thus it wants to be a member of every international organization that exists whether it has any real interests in the area. </w:t>
      </w:r>
      <w:r w:rsidRPr="00BA34BA">
        <w:rPr>
          <w:sz w:val="12"/>
        </w:rPr>
        <w:t xml:space="preserve">Accordingly Russia expressed its interest in becoming an observer at the South American Defense Council that is part of the Union of South American Nations (UNASUR). Russia also wants to be an observer in the Latin American Association of Peace Operations Training Centres (ALCOPAZ).22 </w:t>
      </w:r>
      <w:r w:rsidRPr="003A04DE">
        <w:rPr>
          <w:rStyle w:val="StyleBoldUnderline"/>
          <w:highlight w:val="green"/>
        </w:rPr>
        <w:t>This craving for status lies at the heart of Russian foreign policy.</w:t>
      </w:r>
      <w:r w:rsidRPr="00BA34BA">
        <w:rPr>
          <w:sz w:val="12"/>
        </w:rPr>
        <w:t>23 In 1997 at the nadir of Russian fortunes, Sergey Rogov, Director of the Institute for US and Canadian Studies at the Russian Academy of Sciences and an advisor to the government, wrote that</w:t>
      </w:r>
      <w:r w:rsidRPr="00BA34BA">
        <w:rPr>
          <w:rStyle w:val="StyleBoldUnderline"/>
        </w:rPr>
        <w:t>: “Moscow should seek to preserve the special character of Russian-American relations. Washington should recognize the exceptional status of the Russian Federation in the formation of a new system of international relations, a role different from that which […] any other center of power plays in the global arena.”</w:t>
      </w:r>
      <w:r w:rsidRPr="00BA34BA">
        <w:rPr>
          <w:sz w:val="12"/>
        </w:rPr>
        <w:t xml:space="preserve">24 </w:t>
      </w:r>
      <w:r w:rsidRPr="00BA34BA">
        <w:rPr>
          <w:rStyle w:val="StyleBoldUnderline"/>
        </w:rPr>
        <w:t xml:space="preserve">Consequently </w:t>
      </w:r>
      <w:r w:rsidRPr="003A04DE">
        <w:rPr>
          <w:rStyle w:val="StyleBoldUnderline"/>
          <w:highlight w:val="green"/>
        </w:rPr>
        <w:t>Russian policy in Latin America is ultimately an American policy</w:t>
      </w:r>
      <w:r w:rsidRPr="00BA34BA">
        <w:rPr>
          <w:rStyle w:val="StyleBoldUnderline"/>
        </w:rPr>
        <w:t xml:space="preserve">. </w:t>
      </w:r>
      <w:r w:rsidRPr="003A04DE">
        <w:rPr>
          <w:rStyle w:val="StyleBoldUnderline"/>
          <w:highlight w:val="green"/>
        </w:rPr>
        <w:t xml:space="preserve">It aims to instrumentalize the region as </w:t>
      </w:r>
      <w:r w:rsidRPr="00E554BA">
        <w:rPr>
          <w:rStyle w:val="StyleBoldUnderline"/>
        </w:rPr>
        <w:t>a series of countries or even a weak but still discernible</w:t>
      </w:r>
      <w:r w:rsidRPr="00BA34BA">
        <w:rPr>
          <w:rStyle w:val="StyleBoldUnderline"/>
        </w:rPr>
        <w:t xml:space="preserve"> </w:t>
      </w:r>
      <w:r w:rsidRPr="003A04DE">
        <w:rPr>
          <w:rStyle w:val="StyleBoldUnderline"/>
          <w:highlight w:val="green"/>
        </w:rPr>
        <w:t>political bloc to support Russian positions against US dominance</w:t>
      </w:r>
      <w:r w:rsidRPr="00BA34BA">
        <w:rPr>
          <w:rStyle w:val="StyleBoldUnderline"/>
        </w:rPr>
        <w:t xml:space="preserve"> in world affair</w:t>
      </w:r>
      <w:r w:rsidRPr="00BA34BA">
        <w:rPr>
          <w:sz w:val="12"/>
        </w:rPr>
        <w:t xml:space="preserve">s. </w:t>
      </w:r>
      <w:r w:rsidRPr="003A04DE">
        <w:rPr>
          <w:rStyle w:val="StyleBoldUnderline"/>
          <w:highlight w:val="green"/>
        </w:rPr>
        <w:t>Therefore Latin American states that wish to challenge America need to rely on Moscow</w:t>
      </w:r>
      <w:r w:rsidRPr="003A04DE">
        <w:rPr>
          <w:sz w:val="12"/>
          <w:highlight w:val="green"/>
        </w:rPr>
        <w:t>.</w:t>
      </w:r>
      <w:r w:rsidRPr="00BA34BA">
        <w:rPr>
          <w:sz w:val="12"/>
        </w:rPr>
        <w:t xml:space="preserve"> Thus President Daniel Ortega pledged Nicaragua’s opposition to a “unipolar“ world and welcomed Russia’s presence in Latin America.25 </w:t>
      </w:r>
      <w:r w:rsidRPr="00BA34BA">
        <w:rPr>
          <w:rStyle w:val="StyleBoldUnderline"/>
        </w:rPr>
        <w:t>Moscow’s policy is part of its larger effort, to realize this so-called multipolar world</w:t>
      </w:r>
      <w:r w:rsidRPr="00BA34BA">
        <w:rPr>
          <w:sz w:val="12"/>
        </w:rPr>
        <w:t>. Thus in November 2008 Lavrov stated that: “We welcome Latin America’s role in the efforts to democratize international relations in the context of the objectively growing multipolarity in the world. We believe that these processes are in the interests of the whole [of] mankind. Russia is interested in the closest cooperation with our Latin American partners in reply to the reciprocal interest they are showing.”26</w:t>
      </w:r>
    </w:p>
    <w:p w:rsidR="00D050A5" w:rsidRDefault="00D050A5" w:rsidP="00D050A5">
      <w:pPr>
        <w:pStyle w:val="Heading4"/>
      </w:pPr>
      <w:r>
        <w:lastRenderedPageBreak/>
        <w:t>Russia conducts its foreign policy in terms of zero sum influence – these conflicts spill over and destroy relations</w:t>
      </w:r>
    </w:p>
    <w:p w:rsidR="00D050A5" w:rsidRPr="0053423B" w:rsidRDefault="00D050A5" w:rsidP="00D050A5">
      <w:pPr>
        <w:rPr>
          <w:sz w:val="12"/>
        </w:rPr>
      </w:pPr>
      <w:r w:rsidRPr="00BA7AE0">
        <w:rPr>
          <w:rStyle w:val="StyleStyleBold12pt"/>
          <w:highlight w:val="green"/>
        </w:rPr>
        <w:t>Blank 2011</w:t>
      </w:r>
      <w:r w:rsidRPr="0053423B">
        <w:rPr>
          <w:sz w:val="12"/>
        </w:rPr>
        <w:t xml:space="preserve"> – (Steven, Professor of Russian National Security Studies at the Strategic Studies Institute of the US Army War College “Russia’s Second Wind in Latin America”, Perspectives on the Americas A Series of Opinion Pieces by Leading Commentators on the Region August 18 </w:t>
      </w:r>
      <w:hyperlink r:id="rId9" w:history="1">
        <w:r w:rsidRPr="0053423B">
          <w:rPr>
            <w:rStyle w:val="Hyperlink"/>
            <w:sz w:val="12"/>
          </w:rPr>
          <w:t>https://www6.miami.edu/hemispheric-policy/Perspectives_on_the_Americas/Blank-Latam2011-FINAL.pdf</w:t>
        </w:r>
      </w:hyperlink>
      <w:r w:rsidRPr="0053423B">
        <w:rPr>
          <w:sz w:val="12"/>
        </w:rPr>
        <w:t>)</w:t>
      </w:r>
    </w:p>
    <w:p w:rsidR="00D050A5" w:rsidRPr="00611E11" w:rsidRDefault="00D050A5" w:rsidP="00D050A5">
      <w:pPr>
        <w:rPr>
          <w:sz w:val="12"/>
        </w:rPr>
      </w:pPr>
      <w:r w:rsidRPr="00611E11">
        <w:rPr>
          <w:sz w:val="12"/>
        </w:rPr>
        <w:t xml:space="preserve">Indeed, </w:t>
      </w:r>
      <w:r w:rsidRPr="00BA7AE0">
        <w:rPr>
          <w:rStyle w:val="StyleBoldUnderline"/>
          <w:highlight w:val="green"/>
        </w:rPr>
        <w:t>Russian policy is</w:t>
      </w:r>
      <w:r w:rsidRPr="002A6C8F">
        <w:rPr>
          <w:rStyle w:val="StyleBoldUnderline"/>
        </w:rPr>
        <w:t xml:space="preserve"> not </w:t>
      </w:r>
      <w:r w:rsidRPr="00BA7AE0">
        <w:rPr>
          <w:rStyle w:val="StyleBoldUnderline"/>
          <w:highlight w:val="green"/>
        </w:rPr>
        <w:t>driven by</w:t>
      </w:r>
      <w:r w:rsidRPr="002A6C8F">
        <w:rPr>
          <w:rStyle w:val="StyleBoldUnderline"/>
        </w:rPr>
        <w:t xml:space="preserve"> Latin America’s views, but by classical desires for </w:t>
      </w:r>
      <w:r w:rsidRPr="006E122F">
        <w:rPr>
          <w:rStyle w:val="StyleBoldUnderline"/>
        </w:rPr>
        <w:t>profit and influence</w:t>
      </w:r>
      <w:r w:rsidRPr="006E122F">
        <w:rPr>
          <w:sz w:val="12"/>
        </w:rPr>
        <w:t>,</w:t>
      </w:r>
      <w:r w:rsidRPr="00611E11">
        <w:rPr>
          <w:sz w:val="12"/>
        </w:rPr>
        <w:t xml:space="preserve"> mainly </w:t>
      </w:r>
      <w:r w:rsidRPr="006E122F">
        <w:rPr>
          <w:rStyle w:val="StyleBoldUnderline"/>
        </w:rPr>
        <w:t>at</w:t>
      </w:r>
      <w:r w:rsidRPr="006E122F">
        <w:rPr>
          <w:sz w:val="12"/>
        </w:rPr>
        <w:t xml:space="preserve"> </w:t>
      </w:r>
      <w:r w:rsidRPr="006E122F">
        <w:rPr>
          <w:rStyle w:val="StyleBoldUnderline"/>
        </w:rPr>
        <w:t>the expense of the United States,</w:t>
      </w:r>
      <w:r w:rsidRPr="006E122F">
        <w:rPr>
          <w:sz w:val="12"/>
        </w:rPr>
        <w:t xml:space="preserve"> </w:t>
      </w:r>
      <w:r w:rsidRPr="006E122F">
        <w:rPr>
          <w:rStyle w:val="StyleBoldUnderline"/>
        </w:rPr>
        <w:t xml:space="preserve">and a </w:t>
      </w:r>
      <w:r w:rsidRPr="00BA7AE0">
        <w:rPr>
          <w:rStyle w:val="StyleBoldUnderline"/>
          <w:highlight w:val="green"/>
        </w:rPr>
        <w:t>visceral anti-Americanism</w:t>
      </w:r>
      <w:r w:rsidRPr="00611E11">
        <w:rPr>
          <w:sz w:val="12"/>
        </w:rPr>
        <w:t xml:space="preserve">. </w:t>
      </w:r>
      <w:r w:rsidRPr="00CA141D">
        <w:rPr>
          <w:rStyle w:val="StyleBoldUnderline"/>
        </w:rPr>
        <w:t>Analysts</w:t>
      </w:r>
      <w:r w:rsidRPr="00611E11">
        <w:rPr>
          <w:sz w:val="12"/>
        </w:rPr>
        <w:t xml:space="preserve"> like Fedor Lukyanov, Vladimir Shlapentokh and Leonid Radzhikhovky </w:t>
      </w:r>
      <w:r w:rsidRPr="00CA141D">
        <w:rPr>
          <w:rStyle w:val="StyleBoldUnderline"/>
        </w:rPr>
        <w:t xml:space="preserve">all attest to the virtually obsessive anti-Americanism that drives much of </w:t>
      </w:r>
      <w:r w:rsidRPr="008C4542">
        <w:rPr>
          <w:rStyle w:val="StyleBoldUnderline"/>
        </w:rPr>
        <w:t>Russian foreign policy</w:t>
      </w:r>
      <w:r w:rsidRPr="00611E11">
        <w:rPr>
          <w:sz w:val="12"/>
        </w:rPr>
        <w:t xml:space="preserve">.3 Indeed, </w:t>
      </w:r>
      <w:r w:rsidRPr="00CA141D">
        <w:rPr>
          <w:rStyle w:val="StyleBoldUnderline"/>
        </w:rPr>
        <w:t>powerful people</w:t>
      </w:r>
      <w:r w:rsidRPr="00611E11">
        <w:rPr>
          <w:sz w:val="12"/>
        </w:rPr>
        <w:t xml:space="preserve"> like Deputy Prime Minister Igor Sechin, Premier Vladimir </w:t>
      </w:r>
      <w:r w:rsidRPr="008C4542">
        <w:rPr>
          <w:rStyle w:val="StyleBoldUnderline"/>
          <w:highlight w:val="green"/>
        </w:rPr>
        <w:t>Putin</w:t>
      </w:r>
      <w:r w:rsidRPr="008C4542">
        <w:t>’s</w:t>
      </w:r>
      <w:r w:rsidRPr="00611E11">
        <w:rPr>
          <w:sz w:val="12"/>
        </w:rPr>
        <w:t xml:space="preserve"> right-hand man, </w:t>
      </w:r>
      <w:r w:rsidRPr="00CA141D">
        <w:rPr>
          <w:rStyle w:val="StyleBoldUnderline"/>
        </w:rPr>
        <w:t xml:space="preserve">apparently </w:t>
      </w:r>
      <w:r w:rsidRPr="00CA0301">
        <w:rPr>
          <w:rStyle w:val="StyleBoldUnderline"/>
          <w:highlight w:val="green"/>
        </w:rPr>
        <w:t>want to conduct a Latin American policy of anti-Americanism and destabilization</w:t>
      </w:r>
      <w:r w:rsidRPr="00CA141D">
        <w:rPr>
          <w:rStyle w:val="StyleBoldUnderline"/>
        </w:rPr>
        <w:t xml:space="preserve"> </w:t>
      </w:r>
      <w:r w:rsidRPr="00D050A5">
        <w:rPr>
          <w:rStyle w:val="StyleBoldUnderline"/>
          <w:highlight w:val="green"/>
        </w:rPr>
        <w:t>regardless of the consequences</w:t>
      </w:r>
      <w:r w:rsidRPr="00611E11">
        <w:rPr>
          <w:sz w:val="12"/>
        </w:rPr>
        <w:t xml:space="preserve">. </w:t>
      </w:r>
      <w:r w:rsidRPr="00CA141D">
        <w:rPr>
          <w:rStyle w:val="StyleBoldUnderline"/>
        </w:rPr>
        <w:t xml:space="preserve">Sechin reportedly promoted economic deals and arms sales to Cuba, Venezuela </w:t>
      </w:r>
      <w:r w:rsidRPr="00B96979">
        <w:t>and Nicaragua</w:t>
      </w:r>
      <w:r w:rsidRPr="00CA141D">
        <w:rPr>
          <w:rStyle w:val="StyleBoldUnderline"/>
        </w:rPr>
        <w:t xml:space="preserve">, and the formation </w:t>
      </w:r>
      <w:r w:rsidRPr="00B96979">
        <w:t xml:space="preserve">among these three </w:t>
      </w:r>
      <w:r w:rsidRPr="00B96979">
        <w:rPr>
          <w:rStyle w:val="StyleBoldUnderline"/>
        </w:rPr>
        <w:t>of</w:t>
      </w:r>
      <w:r w:rsidRPr="00CA141D">
        <w:rPr>
          <w:rStyle w:val="StyleBoldUnderline"/>
        </w:rPr>
        <w:t xml:space="preserve"> an alliance as “Moscow considers the formation of such a union a worthy response to U.S. activity in the former Soviet Union and the placement of missile defenses in Poland and the Czech Republic.</w:t>
      </w:r>
      <w:r w:rsidRPr="00611E11">
        <w:rPr>
          <w:sz w:val="12"/>
        </w:rPr>
        <w:t xml:space="preserve">”4 Not surprisingly </w:t>
      </w:r>
      <w:r w:rsidRPr="00CA141D">
        <w:rPr>
          <w:rStyle w:val="StyleBoldUnderline"/>
        </w:rPr>
        <w:t>Sechin advised Putin that Moscow should upgrade its relations with</w:t>
      </w:r>
      <w:r w:rsidRPr="00611E11">
        <w:rPr>
          <w:sz w:val="12"/>
        </w:rPr>
        <w:t xml:space="preserve"> these countries in particular, and with </w:t>
      </w:r>
      <w:r w:rsidRPr="00CA141D">
        <w:rPr>
          <w:rStyle w:val="StyleBoldUnderline"/>
        </w:rPr>
        <w:t>Latin America</w:t>
      </w:r>
      <w:r w:rsidRPr="00611E11">
        <w:rPr>
          <w:sz w:val="12"/>
        </w:rPr>
        <w:t xml:space="preserve"> in general.5 As Deputy Prime Minister, Sechin appears to have encouraged Venezuelan president Hugo Chávez to develop a nuclear program and Sechin negotiated the transfer of nuclear technology and weapons to Venezuela. In July 2009 he arranged a deal with Cuba that allowed Russia to conduct deep-water drilling in the Gulf of Mexico.6 </w:t>
      </w:r>
      <w:r w:rsidRPr="00611E11">
        <w:rPr>
          <w:rStyle w:val="StyleBoldUnderline"/>
        </w:rPr>
        <w:t>Whereas in the previous thrust into Latin America, Moscow focused primarily</w:t>
      </w:r>
      <w:r w:rsidRPr="00611E11">
        <w:rPr>
          <w:sz w:val="12"/>
        </w:rPr>
        <w:t xml:space="preserve">, though not exclusively, </w:t>
      </w:r>
      <w:r w:rsidRPr="00611E11">
        <w:rPr>
          <w:rStyle w:val="StyleBoldUnderline"/>
        </w:rPr>
        <w:t>on reliable friends like Venezuela, Cuba and Nicaragua</w:t>
      </w:r>
      <w:r w:rsidRPr="00611E11">
        <w:rPr>
          <w:sz w:val="12"/>
        </w:rPr>
        <w:t xml:space="preserve">, to whom it either sold a lot of arms or gave considerable economic and energy assistance, </w:t>
      </w:r>
      <w:r w:rsidRPr="00611E11">
        <w:rPr>
          <w:rStyle w:val="StyleBoldUnderline"/>
        </w:rPr>
        <w:t xml:space="preserve">today Moscow </w:t>
      </w:r>
      <w:r w:rsidRPr="00611E11">
        <w:rPr>
          <w:sz w:val="12"/>
        </w:rPr>
        <w:t>fully appreciates Brazil’s dominant position in Latin America,</w:t>
      </w:r>
      <w:r w:rsidRPr="00611E11">
        <w:rPr>
          <w:rStyle w:val="StyleBoldUnderline"/>
        </w:rPr>
        <w:t xml:space="preserve"> has cemented bilateral and multilateral ties with it through the BRIC</w:t>
      </w:r>
      <w:r w:rsidRPr="00611E11">
        <w:rPr>
          <w:sz w:val="12"/>
        </w:rPr>
        <w:t xml:space="preserve"> (Brazil, Russia, India and China) organization, and devotes its primary attention on Brazil, while not neglecting other targets of opportunity. Putin has called Brazil a strategic partner for Russia and cited bilateral cooperation in the energy sector, as well as in nuclear energy, space, metals, biotechnologies and telecommunications.7 Beyond that, Russia has long sought entrée into Brazil’s arms market and it continues to do so vigorously. </w:t>
      </w:r>
      <w:r w:rsidRPr="00CA0301">
        <w:rPr>
          <w:rStyle w:val="StyleBoldUnderline"/>
        </w:rPr>
        <w:t>Whereas</w:t>
      </w:r>
      <w:r w:rsidRPr="00611E11">
        <w:rPr>
          <w:rStyle w:val="StyleBoldUnderline"/>
        </w:rPr>
        <w:t xml:space="preserve"> earlier </w:t>
      </w:r>
      <w:r w:rsidRPr="00CA0301">
        <w:rPr>
          <w:rStyle w:val="StyleBoldUnderline"/>
          <w:highlight w:val="green"/>
        </w:rPr>
        <w:t>Moscow wanted to show Washington that Moscow could play in Latin America</w:t>
      </w:r>
      <w:r w:rsidRPr="00611E11">
        <w:rPr>
          <w:rStyle w:val="StyleBoldUnderline"/>
        </w:rPr>
        <w:t xml:space="preserve"> too, </w:t>
      </w:r>
      <w:r w:rsidRPr="00CA0301">
        <w:rPr>
          <w:rStyle w:val="StyleBoldUnderline"/>
          <w:highlight w:val="green"/>
        </w:rPr>
        <w:t>now Moscow’s</w:t>
      </w:r>
      <w:r w:rsidRPr="00611E11">
        <w:rPr>
          <w:rStyle w:val="StyleBoldUnderline"/>
        </w:rPr>
        <w:t xml:space="preserve"> broader </w:t>
      </w:r>
      <w:r w:rsidRPr="00CA0301">
        <w:rPr>
          <w:rStyle w:val="StyleBoldUnderline"/>
          <w:highlight w:val="green"/>
        </w:rPr>
        <w:t xml:space="preserve">primary objective is support for Russia’s goal of a multipolar world that constrains U.S. power and </w:t>
      </w:r>
      <w:r w:rsidRPr="00CA0301">
        <w:rPr>
          <w:rStyle w:val="StyleStyleBold12pt"/>
          <w:highlight w:val="green"/>
        </w:rPr>
        <w:t>forces Washington to heed Moscow’s voice before acting</w:t>
      </w:r>
      <w:r w:rsidRPr="00611E11">
        <w:rPr>
          <w:sz w:val="12"/>
        </w:rPr>
        <w:t xml:space="preserve">. Thus Russia’s new activity builds upon previous policy statements by leading officials. Foreign Minister Sergei Lavrov said that </w:t>
      </w:r>
      <w:r w:rsidRPr="00611E11">
        <w:rPr>
          <w:rStyle w:val="StyleBoldUnderline"/>
        </w:rPr>
        <w:t>Latin America and Russia are natural partners, not because of Latin America’s economic growth, but because of the congruence between Latin governments’ foreign policies and Russia’s support of a multipolar world</w:t>
      </w:r>
      <w:r w:rsidRPr="00611E11">
        <w:rPr>
          <w:sz w:val="12"/>
        </w:rPr>
        <w:t xml:space="preserve">.8 Similarly </w:t>
      </w:r>
      <w:r w:rsidRPr="006E122F">
        <w:rPr>
          <w:rStyle w:val="StyleBoldUnderline"/>
          <w:highlight w:val="green"/>
        </w:rPr>
        <w:t>Putin</w:t>
      </w:r>
      <w:r w:rsidRPr="00611E11">
        <w:rPr>
          <w:sz w:val="12"/>
        </w:rPr>
        <w:t xml:space="preserve"> also </w:t>
      </w:r>
      <w:r w:rsidRPr="006E122F">
        <w:rPr>
          <w:rStyle w:val="StyleBoldUnderline"/>
          <w:highlight w:val="green"/>
        </w:rPr>
        <w:t>stated</w:t>
      </w:r>
      <w:r w:rsidRPr="00611E11">
        <w:rPr>
          <w:sz w:val="12"/>
        </w:rPr>
        <w:t xml:space="preserve"> that “</w:t>
      </w:r>
      <w:r w:rsidRPr="006E122F">
        <w:rPr>
          <w:rStyle w:val="StyleBoldUnderline"/>
          <w:highlight w:val="green"/>
        </w:rPr>
        <w:t>Latin America is becoming a noticeable link in the chain of the multipolar world that is forming – we will pay</w:t>
      </w:r>
      <w:r w:rsidRPr="00611E11">
        <w:rPr>
          <w:rStyle w:val="StyleBoldUnderline"/>
        </w:rPr>
        <w:t xml:space="preserve"> more and more </w:t>
      </w:r>
      <w:r w:rsidRPr="00867A20">
        <w:rPr>
          <w:rStyle w:val="StyleBoldUnderline"/>
          <w:highlight w:val="green"/>
        </w:rPr>
        <w:t>att</w:t>
      </w:r>
      <w:r w:rsidRPr="006E122F">
        <w:rPr>
          <w:rStyle w:val="StyleBoldUnderline"/>
          <w:highlight w:val="green"/>
        </w:rPr>
        <w:t>ention to this vector of our economic and foreign policy</w:t>
      </w:r>
      <w:r w:rsidRPr="006E122F">
        <w:rPr>
          <w:sz w:val="12"/>
          <w:highlight w:val="green"/>
        </w:rPr>
        <w:t>.</w:t>
      </w:r>
      <w:r w:rsidRPr="00611E11">
        <w:rPr>
          <w:sz w:val="12"/>
        </w:rPr>
        <w:t>”9</w:t>
      </w:r>
    </w:p>
    <w:p w:rsidR="00D050A5" w:rsidRPr="003A04DE" w:rsidRDefault="00D050A5" w:rsidP="00A10335">
      <w:pPr>
        <w:rPr>
          <w:sz w:val="12"/>
        </w:rPr>
      </w:pPr>
    </w:p>
    <w:p w:rsidR="0090361A" w:rsidRPr="00041FA8" w:rsidRDefault="00580015" w:rsidP="0090361A">
      <w:pPr>
        <w:pStyle w:val="Heading4"/>
      </w:pPr>
      <w:r>
        <w:t xml:space="preserve">Destruction of </w:t>
      </w:r>
      <w:r w:rsidR="00264A6E">
        <w:t>Russian</w:t>
      </w:r>
      <w:r>
        <w:t xml:space="preserve"> relations causes </w:t>
      </w:r>
      <w:r w:rsidR="0090361A" w:rsidRPr="00041FA8">
        <w:t xml:space="preserve">nuclear war, nuclear terrorism, and </w:t>
      </w:r>
      <w:r>
        <w:t>destroys hegemony.</w:t>
      </w:r>
    </w:p>
    <w:p w:rsidR="0090361A" w:rsidRPr="0090361A" w:rsidRDefault="0090361A" w:rsidP="0090361A">
      <w:pPr>
        <w:rPr>
          <w:sz w:val="12"/>
        </w:rPr>
      </w:pPr>
      <w:r w:rsidRPr="0090361A">
        <w:rPr>
          <w:rStyle w:val="StyleStyleBold12pt"/>
        </w:rPr>
        <w:t xml:space="preserve">Cohen 2011 </w:t>
      </w:r>
      <w:r w:rsidRPr="0090361A">
        <w:rPr>
          <w:sz w:val="12"/>
        </w:rPr>
        <w:t>– Ph.D., professor of Russian studies at New York University and Professor of Politics Emeritus at Princeton University (Stephen, “Obama's Russia 'Reset': Another Lost Opportunity?” http://www.thenation.com/article/161063/obamas-russia-reset-another-lost-opportunity?page=full)</w:t>
      </w:r>
    </w:p>
    <w:p w:rsidR="0090361A" w:rsidRPr="00041FA8" w:rsidRDefault="0090361A" w:rsidP="0090361A">
      <w:pPr>
        <w:rPr>
          <w:rStyle w:val="StyleBoldUnderline"/>
        </w:rPr>
      </w:pPr>
      <w:r w:rsidRPr="00467550">
        <w:rPr>
          <w:rStyle w:val="StyleBoldUnderline"/>
          <w:highlight w:val="green"/>
        </w:rPr>
        <w:t xml:space="preserve">An enduring existential reality has been lost </w:t>
      </w:r>
      <w:r w:rsidRPr="00041FA8">
        <w:rPr>
          <w:rStyle w:val="StyleBoldUnderline"/>
        </w:rPr>
        <w:t>in Washington’s post–cold war illusions</w:t>
      </w:r>
      <w:r w:rsidRPr="00041FA8">
        <w:rPr>
          <w:sz w:val="10"/>
        </w:rPr>
        <w:t xml:space="preserve"> and the fog of subsequent US wars: </w:t>
      </w:r>
      <w:r w:rsidRPr="00467550">
        <w:rPr>
          <w:rStyle w:val="StyleBoldUnderline"/>
          <w:highlight w:val="green"/>
        </w:rPr>
        <w:t>the road to American national security</w:t>
      </w:r>
      <w:r w:rsidRPr="00041FA8">
        <w:rPr>
          <w:rStyle w:val="StyleBoldUnderline"/>
        </w:rPr>
        <w:t xml:space="preserve"> still </w:t>
      </w:r>
      <w:r w:rsidRPr="00467550">
        <w:rPr>
          <w:rStyle w:val="StyleBoldUnderline"/>
          <w:highlight w:val="green"/>
        </w:rPr>
        <w:t xml:space="preserve">runs through Moscow. </w:t>
      </w:r>
      <w:r w:rsidRPr="00041FA8">
        <w:rPr>
          <w:sz w:val="10"/>
        </w:rPr>
        <w:t xml:space="preserve">Despite the Soviet breakup twenty years ago, </w:t>
      </w:r>
      <w:r w:rsidRPr="00467550">
        <w:rPr>
          <w:rStyle w:val="StyleBoldUnderline"/>
          <w:highlight w:val="green"/>
        </w:rPr>
        <w:t>only Russia</w:t>
      </w:r>
      <w:r w:rsidRPr="00041FA8">
        <w:rPr>
          <w:rStyle w:val="StyleBoldUnderline"/>
        </w:rPr>
        <w:t xml:space="preserve"> still </w:t>
      </w:r>
      <w:r w:rsidRPr="00467550">
        <w:rPr>
          <w:rStyle w:val="StyleBoldUnderline"/>
          <w:highlight w:val="green"/>
        </w:rPr>
        <w:t>possesses devices of mass destruction capable of destroying the U</w:t>
      </w:r>
      <w:r w:rsidRPr="00041FA8">
        <w:rPr>
          <w:sz w:val="10"/>
        </w:rPr>
        <w:t xml:space="preserve">nited </w:t>
      </w:r>
      <w:r w:rsidRPr="00467550">
        <w:rPr>
          <w:rStyle w:val="StyleBoldUnderline"/>
          <w:highlight w:val="green"/>
        </w:rPr>
        <w:t>S</w:t>
      </w:r>
      <w:r w:rsidRPr="00041FA8">
        <w:rPr>
          <w:sz w:val="10"/>
        </w:rPr>
        <w:t xml:space="preserve">tates </w:t>
      </w:r>
      <w:r w:rsidRPr="00467550">
        <w:rPr>
          <w:rStyle w:val="StyleBoldUnderline"/>
          <w:highlight w:val="green"/>
        </w:rPr>
        <w:t>and tempting international terrorists for years</w:t>
      </w:r>
      <w:r w:rsidRPr="00041FA8">
        <w:rPr>
          <w:sz w:val="10"/>
        </w:rPr>
        <w:t xml:space="preserve"> to come. </w:t>
      </w:r>
      <w:r w:rsidRPr="00467550">
        <w:rPr>
          <w:rStyle w:val="StyleBoldUnderline"/>
          <w:highlight w:val="green"/>
        </w:rPr>
        <w:t>Russia</w:t>
      </w:r>
      <w:r w:rsidRPr="00041FA8">
        <w:rPr>
          <w:sz w:val="10"/>
        </w:rPr>
        <w:t xml:space="preserve"> also </w:t>
      </w:r>
      <w:r w:rsidRPr="00041FA8">
        <w:rPr>
          <w:rStyle w:val="StyleBoldUnderline"/>
        </w:rPr>
        <w:t>remains</w:t>
      </w:r>
      <w:r w:rsidRPr="00041FA8">
        <w:rPr>
          <w:sz w:val="10"/>
        </w:rPr>
        <w:t xml:space="preserve"> the world’s largest territorial country</w:t>
      </w:r>
      <w:r w:rsidRPr="00041FA8">
        <w:rPr>
          <w:rStyle w:val="StyleBoldUnderline"/>
        </w:rPr>
        <w:t xml:space="preserve">, a crucial Eurasian frontline in the conflict between Western and Islamic civilizations, </w:t>
      </w:r>
      <w:r w:rsidRPr="00467550">
        <w:rPr>
          <w:rStyle w:val="StyleBoldUnderline"/>
          <w:highlight w:val="green"/>
        </w:rPr>
        <w:t>with a vastly disproportionate share of the planet’s essential resources including oil, natural gas</w:t>
      </w:r>
      <w:r w:rsidRPr="00041FA8">
        <w:rPr>
          <w:rStyle w:val="StyleBoldUnderline"/>
        </w:rPr>
        <w:t>, iron ore, nickel, gold, timber, fertile land and fresh water.</w:t>
      </w:r>
      <w:r w:rsidRPr="00041FA8">
        <w:rPr>
          <w:sz w:val="10"/>
        </w:rPr>
        <w:t xml:space="preserve"> In addition, </w:t>
      </w:r>
      <w:r w:rsidRPr="00041FA8">
        <w:rPr>
          <w:rStyle w:val="StyleBoldUnderline"/>
        </w:rPr>
        <w:t xml:space="preserve">Moscow’s </w:t>
      </w:r>
      <w:r w:rsidRPr="00467550">
        <w:rPr>
          <w:rStyle w:val="StyleBoldUnderline"/>
          <w:highlight w:val="green"/>
        </w:rPr>
        <w:t>military and diplomatic reach can still thwart</w:t>
      </w:r>
      <w:r w:rsidRPr="00041FA8">
        <w:rPr>
          <w:rStyle w:val="StyleBoldUnderline"/>
        </w:rPr>
        <w:t xml:space="preserve">, or abet, </w:t>
      </w:r>
      <w:r w:rsidRPr="00467550">
        <w:rPr>
          <w:rStyle w:val="StyleBoldUnderline"/>
          <w:highlight w:val="green"/>
        </w:rPr>
        <w:t>vital US interests around the globe</w:t>
      </w:r>
      <w:r w:rsidRPr="00041FA8">
        <w:rPr>
          <w:rStyle w:val="StyleBoldUnderline"/>
        </w:rPr>
        <w:t xml:space="preserve">, from Afghanistan, Iran, China and North Korea </w:t>
      </w:r>
      <w:r w:rsidRPr="00467550">
        <w:rPr>
          <w:rStyle w:val="StyleBoldUnderline"/>
          <w:highlight w:val="green"/>
        </w:rPr>
        <w:t>to</w:t>
      </w:r>
      <w:r w:rsidRPr="00041FA8">
        <w:rPr>
          <w:rStyle w:val="StyleBoldUnderline"/>
        </w:rPr>
        <w:t xml:space="preserve"> Europe and </w:t>
      </w:r>
      <w:r w:rsidRPr="00467550">
        <w:rPr>
          <w:rStyle w:val="StyleBoldUnderline"/>
          <w:highlight w:val="green"/>
        </w:rPr>
        <w:t>Latin America</w:t>
      </w:r>
      <w:r w:rsidRPr="00041FA8">
        <w:rPr>
          <w:rStyle w:val="StyleBoldUnderline"/>
        </w:rPr>
        <w:t xml:space="preserve">. In short, without an expansive cooperative relationship with Russia, there can be no real US national security. </w:t>
      </w:r>
      <w:r w:rsidRPr="00041FA8">
        <w:rPr>
          <w:sz w:val="10"/>
        </w:rPr>
        <w:t xml:space="preserve"> And yet, when President Obama took office in January 2009, relations between Washington and Moscow were so bad that some close observers, myself included, characterized them as a new cold war. Almost all cooperation, even decades-long agreements regulating nuclear weapons, had been displaced by increasingly acrimonious conflicts. Indeed, the relationship had led to a military </w:t>
      </w:r>
      <w:r w:rsidRPr="00041FA8">
        <w:rPr>
          <w:sz w:val="10"/>
        </w:rPr>
        <w:lastRenderedPageBreak/>
        <w:t xml:space="preserve">confrontation potentially as dangerous as the 1962 Cuban missile crisis. The Georgian-Russian War of August 2008 was also a proxy American-Russian war, the Georgian forces having been supplied and trained by Washington.  What happened to the “strategic partnership and friendship” between post-Soviet Moscow and Washington promised by leaders on both sides after 1991? For more than a decade, the American political and media establishments have maintained that such a relationship was achieved by President Bill Clinton and Russian President Boris Yeltsin in the 1990s but destroyed by the “antidemocratic and neo-imperialist agenda” of Vladimir Putin, who succeeded Yeltsin in 2000.  </w:t>
      </w:r>
      <w:r w:rsidRPr="00041FA8">
        <w:rPr>
          <w:rStyle w:val="StyleBoldUnderline"/>
        </w:rPr>
        <w:t>In reality, the historic opportunity for a post–cold war partnership was lost in Washington, not Moscow, when the Clinton administration, in the early 1990s, adopted an approach based on the false premise that Russia, having “lost” the cold war, could be treated as a defeated nation.</w:t>
      </w:r>
      <w:r w:rsidRPr="00041FA8">
        <w:rPr>
          <w:sz w:val="10"/>
        </w:rPr>
        <w:t xml:space="preserve"> (The cold war actually ended through negotiations sometime between 1988 and 1990, well before the end of Soviet Russia in December 1991, as all the leading participants—Soviet President Mikhail Gorbachev, President Ronald Reagan and President George H.W. Bush—agreed.)  The result was the Clinton administration’s triumphalist, winner-take-all approach, including an intrusive crusade to dictate Russia’s internal political and economic development; broken strategic promises, most importantly Bush’s assurance to Gorbachev in 1990 that NATO would not expand eastward beyond a reunited Germany; and double-standard policies impinging on Russia (along with sermons) that presumed Moscow no longer had any legitimate security concerns abroad apart from those of the United States, even in its own neighborhood. The backlash came with Putin, but it would have come with any Kremlin leader more self-confident, more sober and less reliant on Washington than was Yeltsin.  Nor did Washington’s triumphalism end with Clinton or Yeltsin. </w:t>
      </w:r>
      <w:r w:rsidRPr="00041FA8">
        <w:rPr>
          <w:rStyle w:val="StyleBoldUnderline"/>
        </w:rPr>
        <w:t>Following the events of September 11, 2001, to take the most ramifying example, Putin’s Kremlin gave the George W. Bush administration more assistance in its anti-Taliban war in Afghanistan, including in intelligence and combat, than did any NATO ally. In return, Putin expected the long-denied US-Russian partnership. Instead, the Bush White House soon expanded NATO all the way to Russia’s borders and withdrew unilaterally from the Anti-Ballistic Missile Treaty</w:t>
      </w:r>
      <w:r w:rsidRPr="00041FA8">
        <w:rPr>
          <w:sz w:val="10"/>
        </w:rPr>
        <w:t xml:space="preserve">, which Moscow regarded as the bedrock of its nuclear security. Those “deceptions” have not been forgotten in Moscow.  </w:t>
      </w:r>
      <w:r w:rsidRPr="00041FA8">
        <w:rPr>
          <w:rStyle w:val="StyleBoldUnderline"/>
        </w:rPr>
        <w:t xml:space="preserve">Now </w:t>
      </w:r>
      <w:r w:rsidRPr="00467550">
        <w:rPr>
          <w:rStyle w:val="StyleBoldUnderline"/>
          <w:highlight w:val="green"/>
        </w:rPr>
        <w:t>Russia’s political class</w:t>
      </w:r>
      <w:r w:rsidRPr="00041FA8">
        <w:rPr>
          <w:rStyle w:val="StyleBoldUnderline"/>
        </w:rPr>
        <w:t xml:space="preserve">, alarmed by the deterioration of </w:t>
      </w:r>
      <w:r w:rsidRPr="00041FA8">
        <w:rPr>
          <w:sz w:val="10"/>
        </w:rPr>
        <w:t xml:space="preserve">the country’s essential </w:t>
      </w:r>
      <w:r w:rsidRPr="00041FA8">
        <w:rPr>
          <w:rStyle w:val="StyleBoldUnderline"/>
        </w:rPr>
        <w:t xml:space="preserve">infrastructures </w:t>
      </w:r>
      <w:r w:rsidRPr="00041FA8">
        <w:rPr>
          <w:sz w:val="10"/>
        </w:rPr>
        <w:t xml:space="preserve">since 1991, </w:t>
      </w:r>
      <w:r w:rsidRPr="00467550">
        <w:rPr>
          <w:rStyle w:val="StyleBoldUnderline"/>
          <w:highlight w:val="green"/>
        </w:rPr>
        <w:t>is locked in a struggle</w:t>
      </w:r>
      <w:r w:rsidRPr="00041FA8">
        <w:rPr>
          <w:rStyle w:val="StyleBoldUnderline"/>
        </w:rPr>
        <w:t xml:space="preserve"> over the nation’s future</w:t>
      </w:r>
      <w:r w:rsidRPr="00041FA8">
        <w:rPr>
          <w:sz w:val="10"/>
        </w:rPr>
        <w:t xml:space="preserve">—one </w:t>
      </w:r>
      <w:r w:rsidRPr="00467550">
        <w:rPr>
          <w:rStyle w:val="StyleBoldUnderline"/>
          <w:highlight w:val="green"/>
        </w:rPr>
        <w:t>with profound consequences for its foreign policies. One side, associated with</w:t>
      </w:r>
      <w:r w:rsidRPr="00467550">
        <w:rPr>
          <w:sz w:val="10"/>
          <w:highlight w:val="green"/>
        </w:rPr>
        <w:t xml:space="preserve"> </w:t>
      </w:r>
      <w:r w:rsidRPr="00041FA8">
        <w:rPr>
          <w:sz w:val="10"/>
        </w:rPr>
        <w:t xml:space="preserve">Putin’s handpicked successor as president, Dmitri </w:t>
      </w:r>
      <w:r w:rsidRPr="00467550">
        <w:rPr>
          <w:rStyle w:val="StyleBoldUnderline"/>
          <w:highlight w:val="green"/>
        </w:rPr>
        <w:t xml:space="preserve">Medvedev, is </w:t>
      </w:r>
      <w:r w:rsidRPr="00041FA8">
        <w:rPr>
          <w:rStyle w:val="StyleBoldUnderline"/>
        </w:rPr>
        <w:t xml:space="preserve">calling </w:t>
      </w:r>
      <w:r w:rsidRPr="00467550">
        <w:rPr>
          <w:rStyle w:val="StyleBoldUnderline"/>
          <w:highlight w:val="green"/>
        </w:rPr>
        <w:t xml:space="preserve">for a “democratic” transformation </w:t>
      </w:r>
      <w:r w:rsidRPr="00041FA8">
        <w:rPr>
          <w:rStyle w:val="StyleBoldUnderline"/>
        </w:rPr>
        <w:t>that would rely on “modernizing alliances with the West.”</w:t>
      </w:r>
      <w:r w:rsidRPr="00041FA8">
        <w:rPr>
          <w:sz w:val="10"/>
        </w:rPr>
        <w:t xml:space="preserve"> </w:t>
      </w:r>
      <w:r w:rsidRPr="00467550">
        <w:rPr>
          <w:rStyle w:val="StyleBoldUnderline"/>
          <w:highlight w:val="green"/>
        </w:rPr>
        <w:t xml:space="preserve">The other side, </w:t>
      </w:r>
      <w:r w:rsidRPr="00041FA8">
        <w:rPr>
          <w:rStyle w:val="StyleBoldUnderline"/>
        </w:rPr>
        <w:t>which includes ultra-nationalists</w:t>
      </w:r>
      <w:r w:rsidRPr="00041FA8">
        <w:rPr>
          <w:sz w:val="10"/>
        </w:rPr>
        <w:t xml:space="preserve"> and neo-Stalinists</w:t>
      </w:r>
      <w:r w:rsidRPr="00041FA8">
        <w:rPr>
          <w:rStyle w:val="StyleBoldUnderline"/>
        </w:rPr>
        <w:t xml:space="preserve">, </w:t>
      </w:r>
      <w:r w:rsidRPr="00467550">
        <w:rPr>
          <w:rStyle w:val="StyleBoldUnderline"/>
          <w:highlight w:val="green"/>
        </w:rPr>
        <w:t xml:space="preserve">insists that only Russia’s </w:t>
      </w:r>
      <w:r w:rsidRPr="00041FA8">
        <w:rPr>
          <w:rStyle w:val="StyleBoldUnderline"/>
        </w:rPr>
        <w:t>traditional</w:t>
      </w:r>
      <w:r w:rsidRPr="00041FA8">
        <w:rPr>
          <w:sz w:val="10"/>
        </w:rPr>
        <w:t xml:space="preserve"> state-imposed methods, or “</w:t>
      </w:r>
      <w:r w:rsidRPr="00467550">
        <w:rPr>
          <w:rStyle w:val="StyleBoldUnderline"/>
          <w:highlight w:val="green"/>
        </w:rPr>
        <w:t>modernization without Westernization,” are possible. As evidence, they point to NATO’s encirclement of Russia and other US “perfidies.”  The choice of “modernizing alternatives” will be made in Moscow</w:t>
      </w:r>
      <w:r w:rsidRPr="00041FA8">
        <w:rPr>
          <w:sz w:val="10"/>
        </w:rPr>
        <w:t xml:space="preserve">, not, as US policy-makers once thought, in Washington, </w:t>
      </w:r>
      <w:r w:rsidRPr="00467550">
        <w:rPr>
          <w:rStyle w:val="StyleBoldUnderline"/>
          <w:highlight w:val="green"/>
        </w:rPr>
        <w:t>but American policy will be a crucial factor</w:t>
      </w:r>
      <w:r w:rsidRPr="00041FA8">
        <w:rPr>
          <w:rStyle w:val="StyleBoldUnderline"/>
        </w:rPr>
        <w:t xml:space="preserve">. In the centuries-long struggle between reform and reaction in Russia, </w:t>
      </w:r>
      <w:r w:rsidRPr="00467550">
        <w:rPr>
          <w:rStyle w:val="StyleBoldUnderline"/>
          <w:highlight w:val="green"/>
        </w:rPr>
        <w:t>anti-authoritarian forces have had a political chance only when relations with the West were improving.</w:t>
      </w:r>
      <w:r w:rsidRPr="00041FA8">
        <w:rPr>
          <w:rStyle w:val="StyleBoldUnderline"/>
        </w:rPr>
        <w:t xml:space="preserve"> In this regard, Washington still plays the leading Western role, for better or worse. </w:t>
      </w:r>
    </w:p>
    <w:p w:rsidR="006154DC" w:rsidRPr="00A10335" w:rsidRDefault="006154DC" w:rsidP="00A10335"/>
    <w:p w:rsidR="00A23012" w:rsidRDefault="00A23012">
      <w:pPr>
        <w:spacing w:after="200" w:line="276" w:lineRule="auto"/>
      </w:pPr>
      <w:r>
        <w:br w:type="page"/>
      </w:r>
    </w:p>
    <w:p w:rsidR="00A23012" w:rsidRDefault="00A23012" w:rsidP="00A23012">
      <w:pPr>
        <w:pStyle w:val="Heading2"/>
      </w:pPr>
      <w:r>
        <w:lastRenderedPageBreak/>
        <w:t>Uniqueness</w:t>
      </w:r>
    </w:p>
    <w:p w:rsidR="00A23012" w:rsidRDefault="00A23012" w:rsidP="00A23012"/>
    <w:p w:rsidR="00352583" w:rsidRDefault="004503B7" w:rsidP="00D12102">
      <w:pPr>
        <w:pStyle w:val="Heading3"/>
      </w:pPr>
      <w:r>
        <w:lastRenderedPageBreak/>
        <w:t>2NC Uniqueness Wall</w:t>
      </w:r>
    </w:p>
    <w:p w:rsidR="004503B7" w:rsidRDefault="004503B7" w:rsidP="004503B7"/>
    <w:p w:rsidR="004503B7" w:rsidRPr="004503B7" w:rsidRDefault="004503B7" w:rsidP="004503B7">
      <w:pPr>
        <w:pStyle w:val="Heading4"/>
      </w:pPr>
      <w:r>
        <w:t>Extend the 1NC wells evidence- massive increase in Russia influence in Latin America due to arms, technology and energy contacts – solidifies the region in their sphere of influence</w:t>
      </w:r>
    </w:p>
    <w:p w:rsidR="00ED48C5" w:rsidRDefault="00ED48C5" w:rsidP="00ED48C5">
      <w:pPr>
        <w:pStyle w:val="Heading4"/>
      </w:pPr>
      <w:r>
        <w:t>Russian resurgence in Latin America high – counterbalancing the US</w:t>
      </w:r>
    </w:p>
    <w:p w:rsidR="00ED48C5" w:rsidRPr="00C406BB" w:rsidRDefault="00ED48C5" w:rsidP="00ED48C5">
      <w:pPr>
        <w:rPr>
          <w:sz w:val="12"/>
        </w:rPr>
      </w:pPr>
      <w:r w:rsidRPr="00C406BB">
        <w:rPr>
          <w:rStyle w:val="StyleStyleBold12pt"/>
        </w:rPr>
        <w:t>Sudarev 2012</w:t>
      </w:r>
      <w:r w:rsidRPr="00C406BB">
        <w:rPr>
          <w:sz w:val="12"/>
        </w:rPr>
        <w:t xml:space="preserve"> (Vladimir Sudarev Doctor of Political Science, Professor of the European and American Countries’ History and Politics Department of the MGIMO University, " Is Russia returning to Latin America?" RUSSIAN INTERNATIONAL AFFAIRS COUNCIL, http://russiancouncil.ru/en/inner/?id_4=252#top)</w:t>
      </w:r>
    </w:p>
    <w:p w:rsidR="00ED48C5" w:rsidRDefault="00ED48C5" w:rsidP="00ED48C5">
      <w:pPr>
        <w:rPr>
          <w:sz w:val="14"/>
        </w:rPr>
      </w:pPr>
      <w:r w:rsidRPr="00D72858">
        <w:rPr>
          <w:rStyle w:val="StyleBoldUnderline"/>
          <w:highlight w:val="green"/>
        </w:rPr>
        <w:t>Make-or-break moment</w:t>
      </w:r>
      <w:r w:rsidRPr="007857CD">
        <w:rPr>
          <w:rStyle w:val="StyleBoldUnderline"/>
        </w:rPr>
        <w:t xml:space="preserve"> in the relationships with Latin America region countries occurred in the wake of the Yeltzin era</w:t>
      </w:r>
      <w:r w:rsidRPr="007857CD">
        <w:rPr>
          <w:sz w:val="14"/>
        </w:rPr>
        <w:t xml:space="preserve">. </w:t>
      </w:r>
      <w:r w:rsidRPr="007857CD">
        <w:rPr>
          <w:rStyle w:val="StyleBoldUnderline"/>
        </w:rPr>
        <w:t>Latin American countries</w:t>
      </w:r>
      <w:r w:rsidRPr="007857CD">
        <w:rPr>
          <w:sz w:val="14"/>
        </w:rPr>
        <w:t xml:space="preserve"> themselves seem to </w:t>
      </w:r>
      <w:r w:rsidRPr="007857CD">
        <w:rPr>
          <w:rStyle w:val="StyleBoldUnderline"/>
        </w:rPr>
        <w:t>have contributed a lot</w:t>
      </w:r>
      <w:r w:rsidRPr="007857CD">
        <w:rPr>
          <w:sz w:val="14"/>
        </w:rPr>
        <w:t xml:space="preserve">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w:t>
      </w:r>
      <w:r w:rsidRPr="007857CD">
        <w:rPr>
          <w:rStyle w:val="StyleBoldUnderline"/>
        </w:rPr>
        <w:t>Mexico</w:t>
      </w:r>
      <w:r w:rsidRPr="007857CD">
        <w:rPr>
          <w:sz w:val="14"/>
        </w:rPr>
        <w:t xml:space="preserve"> and Chili as non-permanent UN SC members, in fact, </w:t>
      </w:r>
      <w:r w:rsidRPr="007857CD">
        <w:rPr>
          <w:rStyle w:val="StyleBoldUnderline"/>
        </w:rPr>
        <w:t>vetoed the second Anglo-American resolution authorizing Iraq intervention, despite their economic dependence on the USA</w:t>
      </w:r>
      <w:r w:rsidRPr="007857CD">
        <w:rPr>
          <w:sz w:val="14"/>
        </w:rPr>
        <w:t xml:space="preserve">. </w:t>
      </w:r>
      <w:r w:rsidRPr="00200A6C">
        <w:rPr>
          <w:rStyle w:val="StyleBoldUnderline"/>
        </w:rPr>
        <w:t xml:space="preserve">These actions </w:t>
      </w:r>
      <w:r w:rsidRPr="00D72858">
        <w:rPr>
          <w:rStyle w:val="StyleBoldUnderline"/>
          <w:highlight w:val="green"/>
        </w:rPr>
        <w:t>seem to have made the Kremlin look at the perspectives of cooperation with Latin American countries at a new angle</w:t>
      </w:r>
      <w:r w:rsidRPr="00200A6C">
        <w:rPr>
          <w:rStyle w:val="StyleBoldUnderline"/>
        </w:rPr>
        <w:t>.</w:t>
      </w:r>
      <w:r w:rsidRPr="007857CD">
        <w:rPr>
          <w:sz w:val="14"/>
        </w:rPr>
        <w:t xml:space="preserve"> Thus, in March 2003 President </w:t>
      </w:r>
      <w:r w:rsidRPr="00200A6C">
        <w:rPr>
          <w:rStyle w:val="StyleBoldUnderline"/>
        </w:rPr>
        <w:t>Putin</w:t>
      </w:r>
      <w:r w:rsidRPr="007857CD">
        <w:rPr>
          <w:sz w:val="14"/>
        </w:rPr>
        <w:t xml:space="preserve"> </w:t>
      </w:r>
      <w:r w:rsidRPr="00200A6C">
        <w:rPr>
          <w:rStyle w:val="StyleBoldUnderline"/>
        </w:rPr>
        <w:t>received in Kremlin the delegation of the Rio Group and held official talks with them</w:t>
      </w:r>
      <w:r w:rsidRPr="007857CD">
        <w:rPr>
          <w:sz w:val="14"/>
        </w:rPr>
        <w:t xml:space="preserve">. Both sides agreed not to confine themselves to regular contacts (launched in 1995) within the framework of the UN General Assembly, but also conduct meetings in Russia and countries of the Group member-states. By mid-decade </w:t>
      </w:r>
      <w:r w:rsidRPr="00D72858">
        <w:rPr>
          <w:rStyle w:val="StyleBoldUnderline"/>
          <w:highlight w:val="green"/>
        </w:rPr>
        <w:t>the exchange of high level delegations</w:t>
      </w:r>
      <w:r w:rsidRPr="00200A6C">
        <w:rPr>
          <w:rStyle w:val="StyleBoldUnderline"/>
        </w:rPr>
        <w:t xml:space="preserve"> between the sides had </w:t>
      </w:r>
      <w:r w:rsidRPr="00D72858">
        <w:rPr>
          <w:rStyle w:val="StyleBoldUnderline"/>
          <w:highlight w:val="green"/>
        </w:rPr>
        <w:t>intensified</w:t>
      </w:r>
      <w:r w:rsidRPr="00200A6C">
        <w:rPr>
          <w:rStyle w:val="StyleBoldUnderline"/>
        </w:rPr>
        <w:t>.</w:t>
      </w:r>
      <w:r w:rsidRPr="007857CD">
        <w:rPr>
          <w:sz w:val="14"/>
        </w:rPr>
        <w:t xml:space="preserve"> Only one example, in November 2008 President Medvedev visited four countries during his tour of the region - Peru, Brazil, Venezuela and Cuba. Commenting on his visit, President Medvedev remarked: “…we visited the states which previous Russian leaders had never been to… It means only that </w:t>
      </w:r>
      <w:r w:rsidRPr="00D72858">
        <w:rPr>
          <w:rStyle w:val="StyleBoldUnderline"/>
          <w:highlight w:val="green"/>
        </w:rPr>
        <w:t>we failed to pay due attention to these countries before, and</w:t>
      </w:r>
      <w:r w:rsidRPr="007857CD">
        <w:rPr>
          <w:sz w:val="14"/>
        </w:rPr>
        <w:t>, to a certain extent</w:t>
      </w:r>
      <w:r w:rsidRPr="00D72858">
        <w:rPr>
          <w:rStyle w:val="StyleBoldUnderline"/>
          <w:highlight w:val="green"/>
        </w:rPr>
        <w:t>, it is only now that we are starting a full-fledged</w:t>
      </w:r>
      <w:r w:rsidRPr="007857CD">
        <w:rPr>
          <w:sz w:val="14"/>
        </w:rPr>
        <w:t xml:space="preserve"> and I hope mutually beneficial </w:t>
      </w:r>
      <w:r w:rsidRPr="00D72858">
        <w:rPr>
          <w:rStyle w:val="StyleBoldUnderline"/>
          <w:highlight w:val="green"/>
        </w:rPr>
        <w:t>cooperation</w:t>
      </w:r>
      <w:r w:rsidRPr="00200A6C">
        <w:rPr>
          <w:rStyle w:val="StyleBoldUnderline"/>
        </w:rPr>
        <w:t xml:space="preserve"> with the heads of these states and between our economies.</w:t>
      </w:r>
      <w:r w:rsidRPr="007857CD">
        <w:rPr>
          <w:sz w:val="14"/>
        </w:rPr>
        <w:t xml:space="preserve"> он отметил: </w:t>
      </w:r>
      <w:r w:rsidRPr="00D72858">
        <w:rPr>
          <w:rStyle w:val="StyleBoldUnderline"/>
          <w:highlight w:val="green"/>
        </w:rPr>
        <w:t>We mustn’t be shy and timid and be afraid of competition. We must boldly engage in the battle</w:t>
      </w:r>
      <w:r w:rsidRPr="00D72858">
        <w:rPr>
          <w:sz w:val="14"/>
          <w:highlight w:val="green"/>
        </w:rPr>
        <w:t>”.</w:t>
      </w:r>
      <w:r w:rsidRPr="007857CD">
        <w:rPr>
          <w:sz w:val="14"/>
        </w:rPr>
        <w:t xml:space="preserve"> In order to display its interest to the presence in the region </w:t>
      </w:r>
      <w:r w:rsidRPr="00200A6C">
        <w:rPr>
          <w:rStyle w:val="StyleBoldUnderline"/>
        </w:rPr>
        <w:t>Russia resorted to a number of un-common and spectacular actions</w:t>
      </w:r>
      <w:r w:rsidRPr="007857CD">
        <w:rPr>
          <w:sz w:val="14"/>
        </w:rPr>
        <w:t xml:space="preserve">. In November 2008 a </w:t>
      </w:r>
      <w:r w:rsidRPr="00D72858">
        <w:rPr>
          <w:rStyle w:val="StyleBoldUnderline"/>
          <w:highlight w:val="green"/>
        </w:rPr>
        <w:t>warship squadron with the fleet nuclear-powered cruiser “Peter the Great” of the Russian Navy</w:t>
      </w:r>
      <w:r w:rsidRPr="00200A6C">
        <w:rPr>
          <w:rStyle w:val="StyleBoldUnderline"/>
        </w:rPr>
        <w:t xml:space="preserve"> as a flagship </w:t>
      </w:r>
      <w:r w:rsidRPr="00D72858">
        <w:rPr>
          <w:rStyle w:val="StyleBoldUnderline"/>
          <w:highlight w:val="green"/>
        </w:rPr>
        <w:t>entered the territorial waters of US-hostile Venezuela to participate in joint naval exercises</w:t>
      </w:r>
      <w:r w:rsidRPr="00200A6C">
        <w:rPr>
          <w:rStyle w:val="StyleBoldUnderline"/>
        </w:rPr>
        <w:t xml:space="preserve"> </w:t>
      </w:r>
      <w:r w:rsidRPr="007857CD">
        <w:rPr>
          <w:sz w:val="14"/>
        </w:rPr>
        <w:t xml:space="preserve">of the North Fleet of the Russian Federation Navy. Simultaneously, within the framework of the resumed patrolling of the Atlantic and the Pacific oceans two Russian long-range strategic bombers landed at a Venezuelan naval base. </w:t>
      </w:r>
      <w:r w:rsidRPr="00D72858">
        <w:rPr>
          <w:rStyle w:val="StyleBoldUnderline"/>
          <w:highlight w:val="green"/>
        </w:rPr>
        <w:t>The</w:t>
      </w:r>
      <w:r w:rsidRPr="001435E5">
        <w:rPr>
          <w:rStyle w:val="StyleBoldUnderline"/>
        </w:rPr>
        <w:t xml:space="preserve"> so-called </w:t>
      </w:r>
      <w:r w:rsidRPr="00D72858">
        <w:rPr>
          <w:rStyle w:val="StyleBoldUnderline"/>
          <w:highlight w:val="green"/>
        </w:rPr>
        <w:t>comeback of Russia to Latin America</w:t>
      </w:r>
      <w:r w:rsidRPr="001435E5">
        <w:rPr>
          <w:rStyle w:val="StyleBoldUnderline"/>
        </w:rPr>
        <w:t xml:space="preserve"> </w:t>
      </w:r>
      <w:r w:rsidRPr="00D72858">
        <w:rPr>
          <w:rStyle w:val="StyleBoldUnderline"/>
          <w:highlight w:val="green"/>
        </w:rPr>
        <w:t>was</w:t>
      </w:r>
      <w:r w:rsidRPr="001435E5">
        <w:rPr>
          <w:rStyle w:val="StyleBoldUnderline"/>
        </w:rPr>
        <w:t xml:space="preserve"> to a great extent </w:t>
      </w:r>
      <w:r w:rsidRPr="00D72858">
        <w:rPr>
          <w:rStyle w:val="StyleBoldUnderline"/>
          <w:highlight w:val="green"/>
        </w:rPr>
        <w:t>preconditioned by the “leftist drift” in the region</w:t>
      </w:r>
      <w:r w:rsidRPr="001435E5">
        <w:rPr>
          <w:rStyle w:val="StyleBoldUnderline"/>
        </w:rPr>
        <w:t xml:space="preserve"> which resulted in the emergence of the group of </w:t>
      </w:r>
      <w:r w:rsidRPr="00900124">
        <w:rPr>
          <w:rStyle w:val="StyleBoldUnderline"/>
          <w:highlight w:val="green"/>
        </w:rPr>
        <w:t>states</w:t>
      </w:r>
      <w:r w:rsidRPr="001435E5">
        <w:rPr>
          <w:rStyle w:val="StyleBoldUnderline"/>
        </w:rPr>
        <w:t xml:space="preserve"> that </w:t>
      </w:r>
      <w:r w:rsidRPr="00900124">
        <w:rPr>
          <w:rStyle w:val="StyleBoldUnderline"/>
          <w:highlight w:val="green"/>
        </w:rPr>
        <w:t>viewed</w:t>
      </w:r>
      <w:r w:rsidRPr="001435E5">
        <w:rPr>
          <w:rStyle w:val="StyleBoldUnderline"/>
        </w:rPr>
        <w:t xml:space="preserve"> </w:t>
      </w:r>
      <w:r w:rsidRPr="00900124">
        <w:rPr>
          <w:rStyle w:val="StyleBoldUnderline"/>
          <w:highlight w:val="green"/>
        </w:rPr>
        <w:t>the expanding relations with Russia as an important lever for strengthening their position in conflict relations with the USA</w:t>
      </w:r>
      <w:r w:rsidRPr="007857CD">
        <w:rPr>
          <w:sz w:val="14"/>
        </w:rPr>
        <w:t xml:space="preserve">. </w:t>
      </w:r>
      <w:r w:rsidRPr="001435E5">
        <w:rPr>
          <w:rStyle w:val="StyleBoldUnderline"/>
        </w:rPr>
        <w:t xml:space="preserve">Many of these countries </w:t>
      </w:r>
      <w:r w:rsidRPr="00900124">
        <w:rPr>
          <w:rStyle w:val="StyleBoldUnderline"/>
          <w:highlight w:val="green"/>
        </w:rPr>
        <w:t>perceived Russia as the successor</w:t>
      </w:r>
      <w:r w:rsidRPr="001435E5">
        <w:rPr>
          <w:rStyle w:val="StyleBoldUnderline"/>
        </w:rPr>
        <w:t xml:space="preserve"> of the former USSR might and influence, </w:t>
      </w:r>
      <w:r w:rsidRPr="00900124">
        <w:rPr>
          <w:rStyle w:val="StyleBoldUnderline"/>
          <w:highlight w:val="green"/>
        </w:rPr>
        <w:t>with the vision of a new world order</w:t>
      </w:r>
      <w:r w:rsidRPr="001435E5">
        <w:rPr>
          <w:rStyle w:val="StyleBoldUnderline"/>
        </w:rPr>
        <w:t xml:space="preserve"> of both sides being practically identical</w:t>
      </w:r>
      <w:r w:rsidRPr="007857CD">
        <w:rPr>
          <w:sz w:val="14"/>
        </w:rPr>
        <w:t xml:space="preserve"> – </w:t>
      </w:r>
      <w:r w:rsidRPr="001435E5">
        <w:rPr>
          <w:rStyle w:val="StyleBoldUnderline"/>
        </w:rPr>
        <w:t>it should be multilateral, not individually tailored to the interests of a single superpower</w:t>
      </w:r>
      <w:r w:rsidRPr="007857CD">
        <w:rPr>
          <w:sz w:val="14"/>
        </w:rPr>
        <w:t xml:space="preserve">. This position was set out in numerous joint documents signed at the summits – practically all the leaders of the most prominent Latin American countries paid official visits to Moscow during the first decade of the 21st century. </w:t>
      </w:r>
      <w:r w:rsidRPr="001435E5">
        <w:rPr>
          <w:rStyle w:val="StyleBoldUnderline"/>
        </w:rPr>
        <w:t>The breakthrough happened also in the military and technical field.</w:t>
      </w:r>
      <w:r w:rsidRPr="007857CD">
        <w:rPr>
          <w:sz w:val="14"/>
        </w:rPr>
        <w:t xml:space="preserve"> Starting from 2004 Venezuela has begun purchases of scale of the Russian arms to the amount of over $4bln. Russia established military and technical cooperation with other countries of the region apart from Venezuela: Brazil, Colombia, Ecuador and Bolivia also procured Russian military hardware. </w:t>
      </w:r>
      <w:r w:rsidRPr="001435E5">
        <w:rPr>
          <w:rStyle w:val="StyleBoldUnderline"/>
        </w:rPr>
        <w:t>Russia tried to establish closer economic ties with its major partners in the region</w:t>
      </w:r>
      <w:r w:rsidRPr="007857CD">
        <w:rPr>
          <w:sz w:val="14"/>
        </w:rPr>
        <w:t xml:space="preserve">. At the end of the decade Russia’s oil and gas producing companies LUKOIL and GASPROM were already operating in Venezuela. RUSAL made heavy investments in bauxite industry of Guyana. ROSNEFT got its chunk for oil exploration in Cuban shelf of the Mexican Gulf. Trade between Russia and the countries of the region has been roaring recently – over the last decade trade turnover has tripled and amounted to $15bln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 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 </w:t>
      </w:r>
    </w:p>
    <w:p w:rsidR="00AB0219" w:rsidRDefault="00AB0219" w:rsidP="00ED48C5">
      <w:pPr>
        <w:rPr>
          <w:sz w:val="14"/>
        </w:rPr>
      </w:pPr>
    </w:p>
    <w:p w:rsidR="00AB0219" w:rsidRDefault="00AB0219" w:rsidP="00AB0219">
      <w:pPr>
        <w:pStyle w:val="Heading4"/>
      </w:pPr>
      <w:r>
        <w:lastRenderedPageBreak/>
        <w:t>Russia ramping up involvement in LA- key to their foreign policy strategy</w:t>
      </w:r>
    </w:p>
    <w:p w:rsidR="00AB0219" w:rsidRPr="002124B7" w:rsidRDefault="00AB0219" w:rsidP="00AB0219">
      <w:pPr>
        <w:rPr>
          <w:sz w:val="12"/>
        </w:rPr>
      </w:pPr>
      <w:r w:rsidRPr="004E5AC4">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AB0219" w:rsidRDefault="00AB0219" w:rsidP="00AB0219">
      <w:pPr>
        <w:rPr>
          <w:rStyle w:val="StyleBoldUnderline"/>
        </w:rPr>
      </w:pPr>
      <w:r w:rsidRPr="009D6297">
        <w:rPr>
          <w:sz w:val="14"/>
        </w:rPr>
        <w:t>Aromatic coffee, ripe bananas, fancy orchids, fiery samba, soap operas – this is kind of standard Russian associations, which arise when Latin America is mentioned. And although the peak of cooperation between the Soviet Union and the "flaming continent” was left behind in the 1970’s, the modern</w:t>
      </w:r>
      <w:r w:rsidRPr="002124B7">
        <w:rPr>
          <w:rStyle w:val="StyleBoldUnderline"/>
        </w:rPr>
        <w:t xml:space="preserve"> Russia is catching up</w:t>
      </w:r>
      <w:r w:rsidRPr="009D6297">
        <w:rPr>
          <w:sz w:val="14"/>
        </w:rPr>
        <w:t xml:space="preserve">. </w:t>
      </w:r>
      <w:r w:rsidRPr="004E5AC4">
        <w:rPr>
          <w:sz w:val="14"/>
        </w:rPr>
        <w:t xml:space="preserve">As a result </w:t>
      </w:r>
      <w:r w:rsidRPr="004E5AC4">
        <w:rPr>
          <w:rStyle w:val="StyleBoldUnderline"/>
        </w:rPr>
        <w:t>the Latin American direction has become</w:t>
      </w:r>
      <w:r w:rsidRPr="004E5AC4">
        <w:rPr>
          <w:sz w:val="14"/>
        </w:rPr>
        <w:t xml:space="preserve">, perhaps, </w:t>
      </w:r>
      <w:r w:rsidRPr="004E5AC4">
        <w:rPr>
          <w:rStyle w:val="StyleStyleBold12pt"/>
        </w:rPr>
        <w:t>the most spectacular component of Moscow’s international activities</w:t>
      </w:r>
      <w:r w:rsidRPr="004E5AC4">
        <w:rPr>
          <w:sz w:val="14"/>
        </w:rPr>
        <w:t xml:space="preserve"> in recent years. </w:t>
      </w:r>
      <w:r w:rsidRPr="004E5AC4">
        <w:rPr>
          <w:rStyle w:val="StyleBoldUnderline"/>
        </w:rPr>
        <w:t xml:space="preserve">Billions of dollars in contracts, joint projects in </w:t>
      </w:r>
      <w:r w:rsidRPr="004E5AC4">
        <w:rPr>
          <w:sz w:val="14"/>
        </w:rPr>
        <w:t>various spheres</w:t>
      </w:r>
      <w:r w:rsidRPr="004E5AC4">
        <w:rPr>
          <w:rStyle w:val="StyleBoldUnderline"/>
        </w:rPr>
        <w:t xml:space="preserve">, state-of-the art technologies – this is what brings together Russia and Latin American states today. Russia has diplomatic relations with all of the 33 countries in the region, with 18 of them it has agreements based on new cooperative principles </w:t>
      </w:r>
      <w:r w:rsidRPr="004E5AC4">
        <w:rPr>
          <w:sz w:val="14"/>
        </w:rPr>
        <w:t xml:space="preserve">– </w:t>
      </w:r>
      <w:r w:rsidRPr="004E5AC4">
        <w:rPr>
          <w:rStyle w:val="StyleBoldUnderline"/>
        </w:rPr>
        <w:t>nothing of the kind has ever existed before</w:t>
      </w:r>
      <w:r w:rsidRPr="004E5AC4">
        <w:rPr>
          <w:sz w:val="14"/>
        </w:rPr>
        <w:t xml:space="preserve">. </w:t>
      </w:r>
      <w:r w:rsidRPr="004E5AC4">
        <w:rPr>
          <w:rStyle w:val="StyleBoldUnderline"/>
        </w:rPr>
        <w:t>Some analysts predict a new "golden age" for Russia - Latin American cooperation.</w:t>
      </w:r>
      <w:r w:rsidRPr="004E5AC4">
        <w:rPr>
          <w:sz w:val="14"/>
        </w:rPr>
        <w:t xml:space="preserve"> According to Vladimir Davydov, the director of the Institute of Latin America and corresponding member of the RAS, </w:t>
      </w:r>
      <w:r w:rsidRPr="004E5AC4">
        <w:rPr>
          <w:rStyle w:val="StyleBoldUnderline"/>
        </w:rPr>
        <w:t>the unprecedented intensity of Russia-Latin American dialogue is due to the fact that Russia’s leaders have realized the strategic importance of Latin America. "For years the initiative was coming from Latin America, the Latin Americans were coming, breaking through with their exports, seeking to raise the level of political contacts. Moscow was reacting… without real inspiration</w:t>
      </w:r>
      <w:r w:rsidRPr="002124B7">
        <w:rPr>
          <w:rStyle w:val="StyleBoldUnderline"/>
        </w:rPr>
        <w:t>”</w:t>
      </w:r>
      <w:r w:rsidRPr="009D6297">
        <w:rPr>
          <w:sz w:val="14"/>
        </w:rPr>
        <w:t xml:space="preserve">, noted Davydov. </w:t>
      </w:r>
      <w:r w:rsidRPr="002124B7">
        <w:rPr>
          <w:rStyle w:val="StyleBoldUnderline"/>
        </w:rPr>
        <w:t>"Fortunately, the situation has changed drastically"2.</w:t>
      </w:r>
    </w:p>
    <w:p w:rsidR="00AB0219" w:rsidRDefault="00AB0219" w:rsidP="00AB0219">
      <w:pPr>
        <w:pStyle w:val="Heading4"/>
      </w:pPr>
      <w:r w:rsidRPr="00171CAB">
        <w:t>Involvement will only increase</w:t>
      </w:r>
      <w:r>
        <w:t xml:space="preserve"> – directly to counter American influence</w:t>
      </w:r>
    </w:p>
    <w:p w:rsidR="00AB0219" w:rsidRPr="00351956" w:rsidRDefault="00AB0219" w:rsidP="00AB0219">
      <w:pPr>
        <w:rPr>
          <w:sz w:val="12"/>
        </w:rPr>
      </w:pPr>
      <w:r w:rsidRPr="0006416C">
        <w:rPr>
          <w:rStyle w:val="StyleStyleBold12pt"/>
        </w:rPr>
        <w:t xml:space="preserve">Blank </w:t>
      </w:r>
      <w:r>
        <w:rPr>
          <w:rStyle w:val="StyleStyleBold12pt"/>
        </w:rPr>
        <w:t>2011</w:t>
      </w:r>
      <w:r w:rsidRPr="00351956">
        <w:rPr>
          <w:sz w:val="12"/>
        </w:rPr>
        <w:t xml:space="preserve"> – (Steven, Professor of Russian National Security Studies at the Strategic Studies Institute of the US Army War College “Russia’s Second Wind in Latin America”, Perspectives on the Americas A Series of Opinion Pieces by Leading Commentators on the Region August 18 </w:t>
      </w:r>
      <w:hyperlink r:id="rId10" w:history="1">
        <w:r w:rsidRPr="00351956">
          <w:rPr>
            <w:rStyle w:val="Hyperlink"/>
            <w:sz w:val="12"/>
          </w:rPr>
          <w:t>https://www6.miami.edu/hemispheric-policy/Perspectives_on_the_Americas/Blank-Latam2011-FINAL.pdf</w:t>
        </w:r>
      </w:hyperlink>
      <w:r w:rsidRPr="00351956">
        <w:rPr>
          <w:sz w:val="12"/>
        </w:rPr>
        <w:t>)</w:t>
      </w:r>
    </w:p>
    <w:p w:rsidR="00AB0219" w:rsidRDefault="00AB0219" w:rsidP="00AB0219">
      <w:pPr>
        <w:rPr>
          <w:rStyle w:val="StyleStyleBold12pt"/>
        </w:rPr>
      </w:pPr>
      <w:r w:rsidRPr="002A6C8F">
        <w:rPr>
          <w:sz w:val="14"/>
        </w:rPr>
        <w:t xml:space="preserve">In 2008 </w:t>
      </w:r>
      <w:r w:rsidRPr="001E0317">
        <w:rPr>
          <w:rStyle w:val="StyleBoldUnderline"/>
        </w:rPr>
        <w:t>Russia generated many headlines by overtly angling for a big role in Latin America’s international politics</w:t>
      </w:r>
      <w:r w:rsidRPr="002A6C8F">
        <w:rPr>
          <w:sz w:val="14"/>
        </w:rPr>
        <w:t xml:space="preserve">.1 Although Russian interest in Latin America seemingly waned after that, </w:t>
      </w:r>
      <w:r w:rsidRPr="001E0317">
        <w:rPr>
          <w:rStyle w:val="StyleBoldUnderline"/>
        </w:rPr>
        <w:t>recent signs suggest Russia is gaining a second wind in Latin America</w:t>
      </w:r>
      <w:r w:rsidRPr="002A6C8F">
        <w:rPr>
          <w:sz w:val="14"/>
        </w:rPr>
        <w:t xml:space="preserve">. This new upsurge begins from that 2008 baseline. Although </w:t>
      </w:r>
      <w:r w:rsidRPr="001E0317">
        <w:rPr>
          <w:rStyle w:val="StyleBoldUnderline"/>
        </w:rPr>
        <w:t>it utilizes the same instruments of arms sales and energy exploration, Moscow appears to have refocused its priorities without sacrificing its friends in Caracas and Havana</w:t>
      </w:r>
      <w:r w:rsidRPr="002A6C8F">
        <w:rPr>
          <w:sz w:val="14"/>
        </w:rPr>
        <w:t xml:space="preserve">. Thus, </w:t>
      </w:r>
      <w:r w:rsidRPr="001E0317">
        <w:rPr>
          <w:rStyle w:val="StyleBoldUnderline"/>
        </w:rPr>
        <w:t>this new campaign validates</w:t>
      </w:r>
      <w:r w:rsidRPr="002A6C8F">
        <w:rPr>
          <w:sz w:val="14"/>
        </w:rPr>
        <w:t xml:space="preserve"> President Dmitry </w:t>
      </w:r>
      <w:r w:rsidRPr="001E0317">
        <w:rPr>
          <w:rStyle w:val="StyleBoldUnderline"/>
        </w:rPr>
        <w:t>Medvedev’s</w:t>
      </w:r>
      <w:r w:rsidRPr="002A6C8F">
        <w:rPr>
          <w:sz w:val="14"/>
        </w:rPr>
        <w:t xml:space="preserve"> </w:t>
      </w:r>
      <w:r w:rsidRPr="001E0317">
        <w:rPr>
          <w:rStyle w:val="StyleBoldUnderline"/>
        </w:rPr>
        <w:t>2008 remarks that Russia was only beginning to upgrade its ties with Latin America,</w:t>
      </w:r>
      <w:r w:rsidRPr="002A6C8F">
        <w:rPr>
          <w:sz w:val="14"/>
        </w:rPr>
        <w:t xml:space="preserve"> which he and other officials recognize as a growing presence in world affairs.2 He further emphasized that </w:t>
      </w:r>
      <w:r w:rsidRPr="002A6C8F">
        <w:rPr>
          <w:rStyle w:val="StyleBoldUnderline"/>
        </w:rPr>
        <w:t>Russia would undertake comprehensive and multidimensional relations with Latin America. So we should not expect a full Russian retreat from Latin America, even if its foreign policy retrenches</w:t>
      </w:r>
      <w:r w:rsidRPr="002A6C8F">
        <w:rPr>
          <w:sz w:val="14"/>
        </w:rPr>
        <w:t xml:space="preserve">. Instead, </w:t>
      </w:r>
      <w:r w:rsidRPr="002A6C8F">
        <w:rPr>
          <w:rStyle w:val="StyleStyleBold12pt"/>
        </w:rPr>
        <w:t>further advances and,</w:t>
      </w:r>
      <w:r w:rsidRPr="002A6C8F">
        <w:rPr>
          <w:sz w:val="14"/>
        </w:rPr>
        <w:t xml:space="preserve"> to be frank</w:t>
      </w:r>
      <w:r w:rsidRPr="002A6C8F">
        <w:rPr>
          <w:rStyle w:val="StyleBoldUnderline"/>
        </w:rPr>
        <w:t xml:space="preserve">, </w:t>
      </w:r>
      <w:r w:rsidRPr="002A6C8F">
        <w:rPr>
          <w:rStyle w:val="StyleStyleBold12pt"/>
        </w:rPr>
        <w:t>anti-American probes, should be expected.</w:t>
      </w:r>
    </w:p>
    <w:p w:rsidR="00AB0219" w:rsidRPr="007857CD" w:rsidRDefault="00AB0219" w:rsidP="00ED48C5">
      <w:pPr>
        <w:rPr>
          <w:sz w:val="14"/>
        </w:rPr>
      </w:pPr>
    </w:p>
    <w:p w:rsidR="00ED48C5" w:rsidRDefault="00ED48C5">
      <w:pPr>
        <w:spacing w:after="200" w:line="276" w:lineRule="auto"/>
      </w:pPr>
      <w:r>
        <w:br w:type="page"/>
      </w:r>
    </w:p>
    <w:p w:rsidR="00ED48C5" w:rsidRPr="00ED48C5" w:rsidRDefault="00ED48C5" w:rsidP="00ED48C5">
      <w:pPr>
        <w:pStyle w:val="Heading3"/>
      </w:pPr>
      <w:r>
        <w:lastRenderedPageBreak/>
        <w:t xml:space="preserve">Uniqueness- Russia Up- </w:t>
      </w:r>
      <w:r w:rsidR="00AB0219">
        <w:t>CELAC</w:t>
      </w:r>
    </w:p>
    <w:p w:rsidR="00352583" w:rsidRDefault="00352583" w:rsidP="006121A7">
      <w:pPr>
        <w:pStyle w:val="Heading4"/>
      </w:pPr>
      <w:r w:rsidRPr="00352583">
        <w:t xml:space="preserve">Investment </w:t>
      </w:r>
      <w:r w:rsidR="00ED48C5">
        <w:t>up</w:t>
      </w:r>
      <w:r w:rsidRPr="00352583">
        <w:t>- C</w:t>
      </w:r>
      <w:r w:rsidR="006121A7">
        <w:t>E</w:t>
      </w:r>
      <w:r w:rsidRPr="00352583">
        <w:t>LAC</w:t>
      </w:r>
    </w:p>
    <w:p w:rsidR="006121A7" w:rsidRPr="0063743E" w:rsidRDefault="006121A7" w:rsidP="0063743E">
      <w:pPr>
        <w:rPr>
          <w:sz w:val="14"/>
        </w:rPr>
      </w:pPr>
      <w:r w:rsidRPr="006121A7">
        <w:rPr>
          <w:rStyle w:val="StyleStyleBold12pt"/>
        </w:rPr>
        <w:t>Nechepurenko 4-30</w:t>
      </w:r>
      <w:r w:rsidRPr="0063743E">
        <w:rPr>
          <w:sz w:val="14"/>
        </w:rPr>
        <w:t xml:space="preserve"> (Ivan Nechepurenko, an analyst of foreign and internal affairs of Russia and the CIS. He has worked for several think tanks and governmental organizations including the OSCE and Carnegie Moscow Center. He holds a Master of Science in International Relations from the London School of Economics and International Relations. Moscow Times, “Russia Seeks to Restore Influence in Latin America,” 2013 http://www.themoscowtimes.com/news/article/russia-seeks-to-restore-influence-in-latin-america/480827.html#ixzz2VqW1fLZn)</w:t>
      </w:r>
    </w:p>
    <w:p w:rsidR="00352583" w:rsidRDefault="00352583" w:rsidP="00352583">
      <w:pPr>
        <w:rPr>
          <w:sz w:val="14"/>
        </w:rPr>
      </w:pPr>
      <w:r w:rsidRPr="006121A7">
        <w:rPr>
          <w:rStyle w:val="StyleBoldUnderline"/>
        </w:rPr>
        <w:t>Russia has demonstrated its increasing leverage in Latin America with</w:t>
      </w:r>
      <w:r w:rsidRPr="0063743E">
        <w:rPr>
          <w:sz w:val="14"/>
        </w:rPr>
        <w:t xml:space="preserve"> Foreign Minister Sergei </w:t>
      </w:r>
      <w:r w:rsidRPr="006121A7">
        <w:rPr>
          <w:rStyle w:val="StyleBoldUnderline"/>
        </w:rPr>
        <w:t>Lavrov</w:t>
      </w:r>
      <w:r w:rsidRPr="0063743E">
        <w:rPr>
          <w:sz w:val="14"/>
        </w:rPr>
        <w:t xml:space="preserve"> </w:t>
      </w:r>
      <w:r w:rsidRPr="006121A7">
        <w:rPr>
          <w:rStyle w:val="StyleBoldUnderline"/>
        </w:rPr>
        <w:t>meeting</w:t>
      </w:r>
      <w:r w:rsidRPr="0063743E">
        <w:rPr>
          <w:sz w:val="14"/>
        </w:rPr>
        <w:t xml:space="preserve"> representatives of the </w:t>
      </w:r>
      <w:r w:rsidRPr="006121A7">
        <w:rPr>
          <w:rStyle w:val="StyleBoldUnderline"/>
        </w:rPr>
        <w:t>C</w:t>
      </w:r>
      <w:r w:rsidRPr="0063743E">
        <w:rPr>
          <w:sz w:val="14"/>
        </w:rPr>
        <w:t xml:space="preserve">ommunity of </w:t>
      </w:r>
      <w:r w:rsidRPr="006121A7">
        <w:rPr>
          <w:rStyle w:val="StyleBoldUnderline"/>
        </w:rPr>
        <w:t>L</w:t>
      </w:r>
      <w:r w:rsidRPr="0063743E">
        <w:rPr>
          <w:sz w:val="14"/>
        </w:rPr>
        <w:t xml:space="preserve">atin </w:t>
      </w:r>
      <w:r w:rsidRPr="006121A7">
        <w:rPr>
          <w:rStyle w:val="StyleBoldUnderline"/>
        </w:rPr>
        <w:t>A</w:t>
      </w:r>
      <w:r w:rsidRPr="0063743E">
        <w:rPr>
          <w:sz w:val="14"/>
        </w:rPr>
        <w:t xml:space="preserve">merican and </w:t>
      </w:r>
      <w:r w:rsidRPr="006121A7">
        <w:rPr>
          <w:rStyle w:val="StyleBoldUnderline"/>
        </w:rPr>
        <w:t>C</w:t>
      </w:r>
      <w:r w:rsidRPr="0063743E">
        <w:rPr>
          <w:sz w:val="14"/>
        </w:rPr>
        <w:t xml:space="preserve">aribbean States </w:t>
      </w:r>
      <w:r w:rsidRPr="006121A7">
        <w:rPr>
          <w:rStyle w:val="StyleBoldUnderline"/>
        </w:rPr>
        <w:t>in Moscow</w:t>
      </w:r>
      <w:r w:rsidRPr="0063743E">
        <w:rPr>
          <w:sz w:val="14"/>
        </w:rPr>
        <w:t xml:space="preserve"> on Wednesday.</w:t>
      </w:r>
      <w:r w:rsidR="006121A7" w:rsidRPr="0063743E">
        <w:rPr>
          <w:sz w:val="14"/>
        </w:rPr>
        <w:t xml:space="preserve"> </w:t>
      </w:r>
      <w:r w:rsidRPr="0063743E">
        <w:rPr>
          <w:sz w:val="14"/>
        </w:rPr>
        <w:t xml:space="preserve">The foreign ministers of Cuba, Costa Rica and Haiti and the deputy foreign minister of Chile </w:t>
      </w:r>
      <w:r w:rsidRPr="0063743E">
        <w:rPr>
          <w:rStyle w:val="StyleBoldUnderline"/>
        </w:rPr>
        <w:t>discussed trade, political dialogue and a visa-free regime</w:t>
      </w:r>
      <w:r w:rsidRPr="0063743E">
        <w:rPr>
          <w:sz w:val="14"/>
        </w:rPr>
        <w:t xml:space="preserve"> with Lavrov, </w:t>
      </w:r>
      <w:r w:rsidRPr="0063743E">
        <w:rPr>
          <w:rStyle w:val="StyleBoldUnderline"/>
        </w:rPr>
        <w:t>with everyone in agreement that Russia's relations with the region are ripe enough to establish "a permanent mechanism for political dialogue and cooperation in a Russia-CELAC format,"</w:t>
      </w:r>
      <w:r w:rsidRPr="0063743E">
        <w:rPr>
          <w:sz w:val="14"/>
        </w:rPr>
        <w:t xml:space="preserve"> a statement from Russia's Foreign Ministry said.</w:t>
      </w:r>
      <w:r w:rsidR="006121A7" w:rsidRPr="0063743E">
        <w:rPr>
          <w:sz w:val="14"/>
        </w:rPr>
        <w:t xml:space="preserve"> </w:t>
      </w:r>
      <w:r w:rsidRPr="0063743E">
        <w:rPr>
          <w:rStyle w:val="StyleBoldUnderline"/>
        </w:rPr>
        <w:t>CELAC was founded in 2010 as a counterweight to the U.S.-led Organization of American States.</w:t>
      </w:r>
      <w:r w:rsidRPr="0063743E">
        <w:rPr>
          <w:sz w:val="14"/>
        </w:rPr>
        <w:t xml:space="preserve"> It consists of 33 states representing almost 600 million people and producing $7 trillion in annual GDP.</w:t>
      </w:r>
      <w:r w:rsidR="006121A7" w:rsidRPr="0063743E">
        <w:rPr>
          <w:sz w:val="14"/>
        </w:rPr>
        <w:t xml:space="preserve"> </w:t>
      </w:r>
      <w:r w:rsidRPr="0063743E">
        <w:rPr>
          <w:sz w:val="14"/>
        </w:rPr>
        <w:t>"</w:t>
      </w:r>
      <w:r w:rsidRPr="0063743E">
        <w:rPr>
          <w:rStyle w:val="StyleStyleBold12pt"/>
        </w:rPr>
        <w:t>This is a serious attempt by Latin American states to counter U.S. economic and political influence in the region,"</w:t>
      </w:r>
      <w:r w:rsidRPr="0063743E">
        <w:rPr>
          <w:sz w:val="14"/>
        </w:rPr>
        <w:t xml:space="preserve"> said Mikhail Belyat, an independent Latin American expert and lecturer at the Russian State University for the Humanities.</w:t>
      </w:r>
    </w:p>
    <w:p w:rsidR="00AB0219" w:rsidRDefault="00AB0219">
      <w:pPr>
        <w:spacing w:after="200" w:line="276" w:lineRule="auto"/>
        <w:rPr>
          <w:sz w:val="14"/>
        </w:rPr>
      </w:pPr>
      <w:r>
        <w:rPr>
          <w:sz w:val="14"/>
        </w:rPr>
        <w:br w:type="page"/>
      </w:r>
    </w:p>
    <w:p w:rsidR="00AB0219" w:rsidRDefault="00AB0219" w:rsidP="00AB0219">
      <w:pPr>
        <w:pStyle w:val="Heading3"/>
      </w:pPr>
      <w:r>
        <w:lastRenderedPageBreak/>
        <w:t>Uniqueness- Russia Up- BRIC</w:t>
      </w:r>
    </w:p>
    <w:p w:rsidR="00AB0219" w:rsidRDefault="00AB0219" w:rsidP="00AB0219">
      <w:pPr>
        <w:pStyle w:val="Heading4"/>
      </w:pPr>
      <w:r>
        <w:t xml:space="preserve">Russia influence growing – BRIC </w:t>
      </w:r>
    </w:p>
    <w:p w:rsidR="00AB0219" w:rsidRPr="00D93416" w:rsidRDefault="00AB0219" w:rsidP="00AB0219">
      <w:pPr>
        <w:rPr>
          <w:sz w:val="10"/>
        </w:rPr>
      </w:pPr>
      <w:r w:rsidRPr="00D93416">
        <w:rPr>
          <w:rStyle w:val="StyleStyleBold12pt"/>
        </w:rPr>
        <w:t>Mahapatra 6-3</w:t>
      </w:r>
      <w:r w:rsidRPr="00D93416">
        <w:rPr>
          <w:sz w:val="10"/>
        </w:rPr>
        <w:t xml:space="preserve"> (Debidatta Aurobinda Mahapatra,an Indian commentator. His areas of interests include conflict, terrorism, peace and development, Kashmir, South Asia, and strategic aspects of Eurasian politics.”BRICS’ see greater role in Latin America,” Russia and India Report, 2013 http://indrus.in/world/2013/06/03/brics_see_greater_role_in_latin_america_25721.html)</w:t>
      </w:r>
    </w:p>
    <w:p w:rsidR="00AB0219" w:rsidRDefault="00AB0219" w:rsidP="00AB0219">
      <w:pPr>
        <w:rPr>
          <w:sz w:val="12"/>
        </w:rPr>
      </w:pPr>
      <w:r w:rsidRPr="00D93416">
        <w:rPr>
          <w:rStyle w:val="StyleBoldUnderline"/>
        </w:rPr>
        <w:t>Last week witnessed some crucial developments from BRICS</w:t>
      </w:r>
      <w:r w:rsidRPr="003D04CF">
        <w:rPr>
          <w:sz w:val="12"/>
        </w:rPr>
        <w:t xml:space="preserve"> perspective. </w:t>
      </w:r>
      <w:r w:rsidRPr="00D93416">
        <w:rPr>
          <w:rStyle w:val="StyleBoldUnderline"/>
        </w:rPr>
        <w:t>The Cuban foreign minister visited New Delhi and sought BRICS’ partnership with Latin American countries</w:t>
      </w:r>
      <w:r w:rsidRPr="003D04CF">
        <w:rPr>
          <w:sz w:val="12"/>
        </w:rPr>
        <w:t xml:space="preserve">, representatives from Cuba, Haiti, Costa Rica and Chile met </w:t>
      </w:r>
      <w:r w:rsidRPr="00D93416">
        <w:rPr>
          <w:rStyle w:val="StyleBoldUnderline"/>
        </w:rPr>
        <w:t>Russian Foreign Minister</w:t>
      </w:r>
      <w:r w:rsidRPr="003D04CF">
        <w:rPr>
          <w:sz w:val="12"/>
        </w:rPr>
        <w:t xml:space="preserve">, Sergei </w:t>
      </w:r>
      <w:r w:rsidRPr="00D93416">
        <w:rPr>
          <w:rStyle w:val="StyleBoldUnderline"/>
        </w:rPr>
        <w:t>Lavrov</w:t>
      </w:r>
      <w:r w:rsidRPr="003D04CF">
        <w:rPr>
          <w:sz w:val="12"/>
        </w:rPr>
        <w:t xml:space="preserve"> in Moscow and </w:t>
      </w:r>
      <w:r w:rsidRPr="00D93416">
        <w:rPr>
          <w:rStyle w:val="StyleBoldUnderline"/>
        </w:rPr>
        <w:t>sought Russian cooperation for the development of Latin American countries</w:t>
      </w:r>
      <w:r w:rsidRPr="003D04CF">
        <w:rPr>
          <w:sz w:val="12"/>
        </w:rPr>
        <w:t xml:space="preserve"> and Chinese President, Xi Jinping toured Trinidad and Tobago, Costa Rica and Mexico to widen Chinese engagement in the region. Like Africa, </w:t>
      </w:r>
      <w:r w:rsidRPr="00D93416">
        <w:rPr>
          <w:rStyle w:val="StyleBoldUnderline"/>
        </w:rPr>
        <w:t>Latin America is emerging as a hub of economic development with huge natural resources; it is but natural that it has gained increasing attention of the world</w:t>
      </w:r>
      <w:r w:rsidRPr="003D04CF">
        <w:rPr>
          <w:sz w:val="12"/>
        </w:rPr>
        <w:t xml:space="preserve">. In this context, </w:t>
      </w:r>
      <w:r w:rsidRPr="008C5088">
        <w:rPr>
          <w:rStyle w:val="StyleBoldUnderline"/>
        </w:rPr>
        <w:t xml:space="preserve">BRICS’ engagement </w:t>
      </w:r>
      <w:r w:rsidRPr="003D04CF">
        <w:rPr>
          <w:sz w:val="12"/>
        </w:rPr>
        <w:t xml:space="preserve">in the region, consisting of 33 countries with population of 600 million, </w:t>
      </w:r>
      <w:r w:rsidRPr="008C5088">
        <w:rPr>
          <w:rStyle w:val="StyleBoldUnderline"/>
        </w:rPr>
        <w:t>has become timely</w:t>
      </w:r>
      <w:r w:rsidRPr="003D04CF">
        <w:rPr>
          <w:sz w:val="12"/>
        </w:rPr>
        <w:t xml:space="preserve">. </w:t>
      </w:r>
      <w:r w:rsidRPr="008C5088">
        <w:rPr>
          <w:rStyle w:val="StyleBoldUnderline"/>
        </w:rPr>
        <w:t>The establishment of Community of Latin American and Caribbean States</w:t>
      </w:r>
      <w:r w:rsidRPr="003D04CF">
        <w:rPr>
          <w:sz w:val="12"/>
        </w:rPr>
        <w:t xml:space="preserve"> (CELAC) in 2011 </w:t>
      </w:r>
      <w:r w:rsidRPr="008C5088">
        <w:rPr>
          <w:rStyle w:val="StyleBoldUnderline"/>
        </w:rPr>
        <w:t>has provided the region a unified voice,</w:t>
      </w:r>
      <w:r w:rsidRPr="003D04CF">
        <w:rPr>
          <w:sz w:val="12"/>
        </w:rPr>
        <w:t xml:space="preserve"> and with Brazil being a member of BRICS as well as CELAC, the </w:t>
      </w:r>
      <w:r w:rsidRPr="008C5088">
        <w:rPr>
          <w:rStyle w:val="StyleBoldUnderline"/>
        </w:rPr>
        <w:t>BRICS’ engagement in the region will be mutually beneficial with larger implications for the globe</w:t>
      </w:r>
      <w:r w:rsidRPr="003D04CF">
        <w:rPr>
          <w:sz w:val="12"/>
        </w:rPr>
        <w:t xml:space="preserve">. </w:t>
      </w:r>
      <w:r w:rsidRPr="008C5088">
        <w:rPr>
          <w:rStyle w:val="StyleBoldUnderline"/>
        </w:rPr>
        <w:t>Cuban Foreign Minister</w:t>
      </w:r>
      <w:r w:rsidRPr="003D04CF">
        <w:rPr>
          <w:sz w:val="12"/>
        </w:rPr>
        <w:t xml:space="preserve">, Bruno Eduardo Rodríguez </w:t>
      </w:r>
      <w:r w:rsidRPr="008C5088">
        <w:rPr>
          <w:rStyle w:val="StyleBoldUnderline"/>
        </w:rPr>
        <w:t>Parrilla</w:t>
      </w:r>
      <w:r w:rsidRPr="003D04CF">
        <w:rPr>
          <w:sz w:val="12"/>
        </w:rPr>
        <w:t xml:space="preserve"> </w:t>
      </w:r>
      <w:r w:rsidRPr="008C5088">
        <w:rPr>
          <w:rStyle w:val="StyleBoldUnderline"/>
        </w:rPr>
        <w:t>told</w:t>
      </w:r>
      <w:r w:rsidRPr="003D04CF">
        <w:rPr>
          <w:sz w:val="12"/>
        </w:rPr>
        <w:t xml:space="preserve"> in New Delhi </w:t>
      </w:r>
      <w:r w:rsidRPr="008C5088">
        <w:rPr>
          <w:rStyle w:val="StyleBoldUnderline"/>
        </w:rPr>
        <w:t>that “CELAC wants to improve relations with BRICS.”</w:t>
      </w:r>
      <w:r w:rsidRPr="003D04CF">
        <w:rPr>
          <w:sz w:val="12"/>
        </w:rPr>
        <w:t xml:space="preserve"> He also stated, “We wish to seek a higher level of economic cooperation with the India and the other BRICS nations, which we consider to be valuable.” India is the first dialogue partner of the CELAC, which has provided the group a format to develop closer relations with India in diverse areas particularly information technology, medical services and tourism as elaborated by the Cuban minister. He further announced, “We see an opportunity for mutually beneficial economic relations with India.” The CELAC has a similar format of dialogue with China, which can be further extended to Russia and South Africa. The CELAC, which consists of all countries of the two American continents, but without the US and Canada, has recently started exploring economic relations with other countries including economic power houses of the BRICS. Parrilla pointed out that there are many common values and objectives between CELAC and BRICS, which need to be further explored. </w:t>
      </w:r>
      <w:r w:rsidRPr="008C5088">
        <w:rPr>
          <w:rStyle w:val="StyleBoldUnderline"/>
        </w:rPr>
        <w:t>The foreign ministers of Cuba</w:t>
      </w:r>
      <w:r w:rsidRPr="003D04CF">
        <w:rPr>
          <w:sz w:val="12"/>
        </w:rPr>
        <w:t xml:space="preserve">, Haiti and Costa Rica and deputy foreign minister of Chile </w:t>
      </w:r>
      <w:r w:rsidRPr="008C5088">
        <w:rPr>
          <w:rStyle w:val="StyleBoldUnderline"/>
        </w:rPr>
        <w:t>met</w:t>
      </w:r>
      <w:r w:rsidRPr="003D04CF">
        <w:rPr>
          <w:sz w:val="12"/>
        </w:rPr>
        <w:t xml:space="preserve"> Sergei </w:t>
      </w:r>
      <w:r w:rsidRPr="008C5088">
        <w:rPr>
          <w:rStyle w:val="StyleBoldUnderline"/>
        </w:rPr>
        <w:t>Lavrov</w:t>
      </w:r>
      <w:r w:rsidRPr="003D04CF">
        <w:rPr>
          <w:sz w:val="12"/>
        </w:rPr>
        <w:t xml:space="preserve"> </w:t>
      </w:r>
      <w:r w:rsidRPr="008C5088">
        <w:rPr>
          <w:rStyle w:val="StyleBoldUnderline"/>
        </w:rPr>
        <w:t>in the Russian capital to deliberate on various issues including promoting dialogue, trade and visa-free regime.</w:t>
      </w:r>
      <w:r w:rsidRPr="003D04CF">
        <w:rPr>
          <w:sz w:val="12"/>
        </w:rPr>
        <w:t xml:space="preserve"> </w:t>
      </w:r>
      <w:r w:rsidRPr="008C5088">
        <w:rPr>
          <w:rStyle w:val="StyleBoldUnderline"/>
        </w:rPr>
        <w:t>The joint communiqué brought out the commonalities of interests in the areas of tackling terrorism, developing economic relations, promoting democracy, advancing principles of international law and the United Nations Charter, countering transnational organized crime, and tackling other threats and challenges.</w:t>
      </w:r>
      <w:r w:rsidRPr="003D04CF">
        <w:rPr>
          <w:sz w:val="12"/>
        </w:rPr>
        <w:t xml:space="preserve"> Lavrov stated at the end of the meeting, “</w:t>
      </w:r>
      <w:r w:rsidRPr="008C5088">
        <w:rPr>
          <w:rStyle w:val="StyleBoldUnderline"/>
        </w:rPr>
        <w:t>Our friends have expressed their desire to make permanent contacts between the CELAC and BRICS … We believe this is a very attractive suggestion and we will definitely discuss it with other states that are members of this association.” Russian foreign ministry also expressed the idea of establishing a permanent mechanism for political dialogue and cooperation between Russia and CELAC.</w:t>
      </w:r>
      <w:r w:rsidRPr="003D04CF">
        <w:rPr>
          <w:sz w:val="12"/>
        </w:rPr>
        <w:t xml:space="preserve"> China has started pursuing vigorously its Latin American policy. It has already replaced the US as the largest trading partner of Brazil and Chile. Its trade with Latin America has grown since the last decade. From 2000 to 2011, it has grown 20 fold, from $3.9 billion to $86 billion. Chinese Assistant Foreign Minister, Zheng Zeguang on the eve of Xi Jinping’s visit to Latin America dispelled any notion of competition between China and the US in the region and stated that China can work with the US in a framework based on mutual trust, equality and inclusiveness. Xi was received by the Prime Minister of Trindad and Tobago, Kamla Persad-Bissessar. Besides this Caribbean country, Jinping also visited Costa Rica and Mexico. China is looking forward to widen its investment in the exploration of natural resources including energy resources in the region. The BRICS’ engagement with CELAC is not only a factor in promoting multilateralism and fostering a multi-polar world structure, but it also accrues economic advantages to both the groupings. While the BRICS members are fast rising economies with huge financial resources, the CELAC countries have also registered growth despite global economic slowdown. The Latin American countries are also rich in natural resources. The Union of South American Nations on Natural Resources and Integral Development in its meeting in Venezuelan capital Caracas last week emphasized on natural resources and their exploration for the development of the region. Latin America reportedly has 38 percent of copper, 21 percent of iron, 65 percent of lithium reserves, 42 percent of silver, and 33 percent of tin. It also contains about 30 percent of the total of the world’s water resources and 21 percent of the world’s natural forests. Some of the Latin American countries such as Mexico and Venezuela are rich in energy resources. </w:t>
      </w:r>
      <w:r w:rsidRPr="003D04CF">
        <w:rPr>
          <w:rStyle w:val="StyleBoldUnderline"/>
        </w:rPr>
        <w:t>The huge population of CELAC makes the region a vast market for investment and also for import from the BRICS countries. The rising prowess of the BRICS will grow with its Latin American engagement.</w:t>
      </w:r>
      <w:r w:rsidRPr="003D04CF">
        <w:rPr>
          <w:sz w:val="12"/>
        </w:rPr>
        <w:t xml:space="preserve"> Though many of the initiatives discussed above are related to individual members of the BRICS, this adds to the collective sphere of influence of the grouping. </w:t>
      </w:r>
      <w:r w:rsidRPr="003D04CF">
        <w:rPr>
          <w:rStyle w:val="StyleBoldUnderline"/>
        </w:rPr>
        <w:t>As the members’ Latin American engagement takes more dynamic shape, the prospects of collective engagement as a group can be explored. The grouping can evolve common strategies in exploring the resources in the region for mutual advantag</w:t>
      </w:r>
      <w:r w:rsidRPr="003D04CF">
        <w:rPr>
          <w:sz w:val="12"/>
        </w:rPr>
        <w:t>e. In this venture, the proposed BRICS bank can be an effective tool.</w:t>
      </w:r>
    </w:p>
    <w:p w:rsidR="00AB0219" w:rsidRPr="00AB0219" w:rsidRDefault="00AB0219" w:rsidP="00AB0219"/>
    <w:p w:rsidR="00AB0219" w:rsidRDefault="00AB0219">
      <w:pPr>
        <w:spacing w:after="200" w:line="276" w:lineRule="auto"/>
        <w:rPr>
          <w:sz w:val="14"/>
        </w:rPr>
      </w:pPr>
      <w:r>
        <w:rPr>
          <w:sz w:val="14"/>
        </w:rPr>
        <w:br w:type="page"/>
      </w:r>
    </w:p>
    <w:p w:rsidR="00AB0219" w:rsidRPr="0063743E" w:rsidRDefault="00AB0219" w:rsidP="00AB0219">
      <w:pPr>
        <w:pStyle w:val="Heading3"/>
      </w:pPr>
      <w:r>
        <w:lastRenderedPageBreak/>
        <w:t xml:space="preserve">Uniqueness- Russia Up- </w:t>
      </w:r>
      <w:r w:rsidR="00281423">
        <w:t xml:space="preserve">Counter narcotics </w:t>
      </w:r>
    </w:p>
    <w:p w:rsidR="007E4F26" w:rsidRDefault="007E4F26" w:rsidP="007E4F26">
      <w:pPr>
        <w:pStyle w:val="Heading4"/>
      </w:pPr>
      <w:r w:rsidRPr="007B5A61">
        <w:t>Investment Up</w:t>
      </w:r>
      <w:r>
        <w:t xml:space="preserve"> – counter-narcotics </w:t>
      </w:r>
    </w:p>
    <w:p w:rsidR="007E4F26" w:rsidRPr="007E4F26" w:rsidRDefault="007E4F26" w:rsidP="007E4F26">
      <w:pPr>
        <w:rPr>
          <w:sz w:val="12"/>
        </w:rPr>
      </w:pPr>
      <w:r w:rsidRPr="007B5A61">
        <w:rPr>
          <w:rStyle w:val="StyleStyleBold12pt"/>
        </w:rPr>
        <w:t>Bargent 3-20</w:t>
      </w:r>
      <w:r w:rsidRPr="007E4F26">
        <w:rPr>
          <w:sz w:val="12"/>
        </w:rPr>
        <w:t xml:space="preserve"> (James, Writer/Editor/Researcher at InSight Crime, Journalist at Nearshore Americas, “ Russia Looks to Increase Influence in Latin America Drug War ,” 2013 http://www.insightcrime.org/news-briefs/russia-influence-latin-america-drug-war)</w:t>
      </w:r>
    </w:p>
    <w:p w:rsidR="007E4F26" w:rsidRPr="007E4F26" w:rsidRDefault="007E4F26" w:rsidP="00A23012">
      <w:pPr>
        <w:rPr>
          <w:sz w:val="14"/>
        </w:rPr>
      </w:pPr>
      <w:r w:rsidRPr="007E4F26">
        <w:rPr>
          <w:rStyle w:val="StyleBoldUnderline"/>
        </w:rPr>
        <w:t>Russia is to step up multilateral cooperation in counternarcotics operations in Latin America, in what may also be a play to increase its geopolitical influence in the region</w:t>
      </w:r>
      <w:r w:rsidRPr="007E4F26">
        <w:rPr>
          <w:sz w:val="14"/>
        </w:rPr>
        <w:t xml:space="preserve">. The director of Russia's Federal Narcotics Service, Viktor </w:t>
      </w:r>
      <w:r w:rsidRPr="007E4F26">
        <w:rPr>
          <w:rStyle w:val="StyleBoldUnderline"/>
        </w:rPr>
        <w:t>Ivanov</w:t>
      </w:r>
      <w:r w:rsidRPr="007E4F26">
        <w:rPr>
          <w:sz w:val="14"/>
        </w:rPr>
        <w:t xml:space="preserve">, </w:t>
      </w:r>
      <w:r w:rsidRPr="007E4F26">
        <w:rPr>
          <w:rStyle w:val="StyleBoldUnderline"/>
        </w:rPr>
        <w:t>announced plans to work with several Latin American countries in carrying out joint counternarcotics operations, training law enforcement agencies, improving user rehabilitation facilities, and helping develop common anti-drug policies.</w:t>
      </w:r>
    </w:p>
    <w:p w:rsidR="007B5A61" w:rsidRDefault="007B5A61" w:rsidP="00171CAB">
      <w:pPr>
        <w:rPr>
          <w:rStyle w:val="StyleStyleBold12pt"/>
        </w:rPr>
      </w:pPr>
    </w:p>
    <w:p w:rsidR="00F47BBC" w:rsidRDefault="00F47BBC">
      <w:pPr>
        <w:spacing w:after="200" w:line="276" w:lineRule="auto"/>
        <w:rPr>
          <w:rStyle w:val="StyleBoldUnderline"/>
        </w:rPr>
      </w:pPr>
      <w:r>
        <w:rPr>
          <w:rStyle w:val="StyleBoldUnderline"/>
        </w:rPr>
        <w:br w:type="page"/>
      </w:r>
    </w:p>
    <w:p w:rsidR="00F47BBC" w:rsidRDefault="00F47BBC" w:rsidP="00F47BBC">
      <w:pPr>
        <w:pStyle w:val="Heading3"/>
      </w:pPr>
      <w:r w:rsidRPr="00F47BBC">
        <w:lastRenderedPageBreak/>
        <w:t>Uniquenes</w:t>
      </w:r>
      <w:r>
        <w:t>s- Cuba</w:t>
      </w:r>
    </w:p>
    <w:p w:rsidR="00741165" w:rsidRDefault="00741165" w:rsidP="00741165">
      <w:pPr>
        <w:pStyle w:val="Heading4"/>
      </w:pPr>
      <w:r>
        <w:t xml:space="preserve">Influence increasing- </w:t>
      </w:r>
      <w:r w:rsidR="00B0512B">
        <w:t>New bilateral agreements</w:t>
      </w:r>
    </w:p>
    <w:p w:rsidR="00B0512B" w:rsidRPr="00B0512B" w:rsidRDefault="00B0512B" w:rsidP="00B0512B">
      <w:pPr>
        <w:rPr>
          <w:sz w:val="12"/>
        </w:rPr>
      </w:pPr>
      <w:r w:rsidRPr="00B0512B">
        <w:rPr>
          <w:rStyle w:val="StyleStyleBold12pt"/>
        </w:rPr>
        <w:t>Xinhua 2-23</w:t>
      </w:r>
      <w:r w:rsidRPr="00B0512B">
        <w:rPr>
          <w:sz w:val="12"/>
        </w:rPr>
        <w:t xml:space="preserve"> (“Medvedev's tour enhances Russia's presence in Latin America,” 2013 http://english.cntv.cn/20130224/103262.shtml)</w:t>
      </w:r>
    </w:p>
    <w:p w:rsidR="00F47BBC" w:rsidRPr="00352583" w:rsidRDefault="00741165" w:rsidP="00F47BBC">
      <w:pPr>
        <w:rPr>
          <w:bCs/>
          <w:u w:val="single"/>
        </w:rPr>
      </w:pPr>
      <w:r w:rsidRPr="00352583">
        <w:rPr>
          <w:sz w:val="10"/>
        </w:rPr>
        <w:t xml:space="preserve">Russian Prime Minister Dmitry </w:t>
      </w:r>
      <w:r w:rsidRPr="00B0512B">
        <w:rPr>
          <w:rStyle w:val="StyleBoldUnderline"/>
        </w:rPr>
        <w:t>Medvedev's</w:t>
      </w:r>
      <w:r w:rsidRPr="00352583">
        <w:rPr>
          <w:sz w:val="10"/>
        </w:rPr>
        <w:t xml:space="preserve"> </w:t>
      </w:r>
      <w:r w:rsidRPr="00B0512B">
        <w:rPr>
          <w:rStyle w:val="StyleBoldUnderline"/>
        </w:rPr>
        <w:t>latest tour to</w:t>
      </w:r>
      <w:r w:rsidRPr="00352583">
        <w:rPr>
          <w:sz w:val="10"/>
        </w:rPr>
        <w:t xml:space="preserve"> Brazil and </w:t>
      </w:r>
      <w:r w:rsidRPr="00B0512B">
        <w:rPr>
          <w:rStyle w:val="StyleBoldUnderline"/>
        </w:rPr>
        <w:t xml:space="preserve">Cuba strengthened Moscow's ties </w:t>
      </w:r>
      <w:r w:rsidRPr="00352583">
        <w:rPr>
          <w:sz w:val="10"/>
        </w:rPr>
        <w:t xml:space="preserve">with the two Latin American countries </w:t>
      </w:r>
      <w:r w:rsidRPr="00B0512B">
        <w:rPr>
          <w:rStyle w:val="StyleBoldUnderline"/>
        </w:rPr>
        <w:t>by sealing bilateral economic and defense deals</w:t>
      </w:r>
      <w:r w:rsidRPr="00352583">
        <w:rPr>
          <w:sz w:val="10"/>
        </w:rPr>
        <w:t xml:space="preserve">. The four-day visit, which ended on Saturday, </w:t>
      </w:r>
      <w:r w:rsidRPr="00B0512B">
        <w:rPr>
          <w:rStyle w:val="StyleBoldUnderline"/>
        </w:rPr>
        <w:t>further enhanced Moscow's presence in Latin America four years after Medvedev, then in the capacity of Russian president, marked Moscow's high-profile return to the so-called backyard of Washington</w:t>
      </w:r>
      <w:r w:rsidRPr="00352583">
        <w:rPr>
          <w:sz w:val="10"/>
        </w:rPr>
        <w:t xml:space="preserve"> in a tour in November 2008. </w:t>
      </w:r>
      <w:r w:rsidRPr="00B0512B">
        <w:rPr>
          <w:rStyle w:val="StyleBoldUnderline"/>
        </w:rPr>
        <w:t xml:space="preserve">In Cuba, Medvedev signed 10 bilateral agreements </w:t>
      </w:r>
      <w:r w:rsidRPr="00352583">
        <w:rPr>
          <w:sz w:val="10"/>
        </w:rPr>
        <w:t xml:space="preserve">in areas such as education, health, hydrometeorology, aeronautics and space technology. </w:t>
      </w:r>
      <w:r w:rsidRPr="00B0512B">
        <w:rPr>
          <w:rStyle w:val="StyleBoldUnderline"/>
        </w:rPr>
        <w:t>The most eye-catching was a new accord governing Cuba's outstanding debt to Russia</w:t>
      </w:r>
      <w:r w:rsidRPr="00352583">
        <w:rPr>
          <w:sz w:val="10"/>
        </w:rPr>
        <w:t xml:space="preserve">, </w:t>
      </w:r>
      <w:r w:rsidRPr="00B0512B">
        <w:rPr>
          <w:rStyle w:val="StyleBoldUnderline"/>
        </w:rPr>
        <w:t xml:space="preserve">which </w:t>
      </w:r>
      <w:r w:rsidRPr="00352583">
        <w:rPr>
          <w:sz w:val="10"/>
        </w:rPr>
        <w:t xml:space="preserve">is estimated to be at about 30 billion U.S. dollars and </w:t>
      </w:r>
      <w:r w:rsidRPr="00B0512B">
        <w:rPr>
          <w:rStyle w:val="StyleBoldUnderline"/>
        </w:rPr>
        <w:t>has</w:t>
      </w:r>
      <w:r w:rsidRPr="00352583">
        <w:rPr>
          <w:sz w:val="10"/>
        </w:rPr>
        <w:t xml:space="preserve"> </w:t>
      </w:r>
      <w:r w:rsidRPr="00B0512B">
        <w:rPr>
          <w:rStyle w:val="StyleBoldUnderline"/>
        </w:rPr>
        <w:t>been a thorn in bilateral relations</w:t>
      </w:r>
      <w:r w:rsidRPr="00352583">
        <w:rPr>
          <w:sz w:val="10"/>
        </w:rPr>
        <w:t xml:space="preserve">. "We signed various important and useful agreements," Cuban daily Granma quoted Medvedev as saying, adding that </w:t>
      </w:r>
      <w:r w:rsidRPr="00352583">
        <w:rPr>
          <w:rStyle w:val="StyleBoldUnderline"/>
        </w:rPr>
        <w:t>the Cuban government also agreed to purchase three commercial aircraft from Russia.</w:t>
      </w:r>
      <w:r w:rsidRPr="00352583">
        <w:rPr>
          <w:sz w:val="10"/>
        </w:rPr>
        <w:t xml:space="preserve"> Medvedev said that </w:t>
      </w:r>
      <w:r w:rsidRPr="00352583">
        <w:rPr>
          <w:rStyle w:val="StyleBoldUnderline"/>
        </w:rPr>
        <w:t xml:space="preserve">the bilateral relations between Russia and Cuba are historical, solid, strategic, and are on an upward path, </w:t>
      </w:r>
      <w:r w:rsidRPr="00352583">
        <w:rPr>
          <w:sz w:val="10"/>
        </w:rPr>
        <w:t xml:space="preserve">official news agency Prensa Latina reported. Medvedev stressed that </w:t>
      </w:r>
      <w:r w:rsidRPr="00352583">
        <w:rPr>
          <w:rStyle w:val="StyleBoldUnderline"/>
        </w:rPr>
        <w:t>there were no obstacles in enhancing cooperation with Cuba in economy, humanitarian affairs and administration,</w:t>
      </w:r>
      <w:r w:rsidRPr="00352583">
        <w:rPr>
          <w:sz w:val="10"/>
        </w:rPr>
        <w:t xml:space="preserve"> adding that </w:t>
      </w:r>
      <w:r w:rsidRPr="00352583">
        <w:rPr>
          <w:rStyle w:val="StyleBoldUnderline"/>
        </w:rPr>
        <w:t>the two countries had wide prospects for developing and enhancing the links in energy, industry, advanced technology, medicine and space</w:t>
      </w:r>
      <w:r w:rsidRPr="00352583">
        <w:rPr>
          <w:sz w:val="10"/>
        </w:rPr>
        <w:t xml:space="preserve">. He called on Moscow and Havana to strengthen bilateral trade, which stood at about 214 million U.S. dollars in 2011. Cuban President Raul </w:t>
      </w:r>
      <w:r w:rsidRPr="00352583">
        <w:rPr>
          <w:rStyle w:val="StyleBoldUnderline"/>
        </w:rPr>
        <w:t>Castro also expressed satisfaction with his talks with Medvedev</w:t>
      </w:r>
      <w:r w:rsidRPr="00352583">
        <w:rPr>
          <w:sz w:val="10"/>
        </w:rPr>
        <w:t xml:space="preserve">, Granma reported on Saturday. "It has been a good visit," said Castro after Medvedev wrapped up his three-day visit to Cuba, where he also met with former leader Fidel Castro. This was Medvedev's second trip to Cuba. He visited the island country as head of state in 2008, during which he pledged to further political and economic ties with the traditional partner in the Caribbean Sea. Russia was Cuba's main political and economic ally for three decades. After the disintegration of the former Soviet Union in 1991, their relations cooled off, but since 2005, </w:t>
      </w:r>
      <w:r w:rsidRPr="00352583">
        <w:rPr>
          <w:rStyle w:val="StyleBoldUnderline"/>
        </w:rPr>
        <w:t>both countries have been working intensively to rebuild their ties.</w:t>
      </w:r>
    </w:p>
    <w:p w:rsidR="00F47BBC" w:rsidRDefault="00F47BBC" w:rsidP="00F47BBC">
      <w:pPr>
        <w:pStyle w:val="Heading4"/>
      </w:pPr>
      <w:r>
        <w:t>Increased influence in Cuba</w:t>
      </w:r>
    </w:p>
    <w:p w:rsidR="00F47BBC" w:rsidRPr="00F47BBC" w:rsidRDefault="00F47BBC" w:rsidP="00F47BBC">
      <w:pPr>
        <w:rPr>
          <w:sz w:val="12"/>
        </w:rPr>
      </w:pPr>
      <w:r w:rsidRPr="00F47BBC">
        <w:rPr>
          <w:rStyle w:val="StyleStyleBold12pt"/>
        </w:rPr>
        <w:t>The World Reporter 2012</w:t>
      </w:r>
      <w:r w:rsidRPr="00F47BBC">
        <w:rPr>
          <w:sz w:val="12"/>
        </w:rPr>
        <w:t xml:space="preserve"> (Russia and Latin America: Geopolitical Considerations, Jan 26</w:t>
      </w:r>
      <w:r w:rsidRPr="00F47BBC">
        <w:rPr>
          <w:sz w:val="12"/>
          <w:vertAlign w:val="superscript"/>
        </w:rPr>
        <w:t>th</w:t>
      </w:r>
      <w:r w:rsidRPr="00F47BBC">
        <w:rPr>
          <w:sz w:val="12"/>
        </w:rPr>
        <w:t xml:space="preserve"> http://www.theworldreporter.com/2012/01/russia-and-latin-america-geopolitical.html#.UbX9hpz9XKc)</w:t>
      </w:r>
    </w:p>
    <w:p w:rsidR="00F47BBC" w:rsidRPr="00F47BBC" w:rsidRDefault="00F47BBC" w:rsidP="00F47BBC">
      <w:pPr>
        <w:rPr>
          <w:sz w:val="14"/>
        </w:rPr>
      </w:pPr>
      <w:r w:rsidRPr="00F47BBC">
        <w:rPr>
          <w:rStyle w:val="StyleBoldUnderline"/>
        </w:rPr>
        <w:t>With Cuba, relationships were initially damaged after the fall of Soviet Union</w:t>
      </w:r>
      <w:r w:rsidRPr="00F47BBC">
        <w:rPr>
          <w:sz w:val="14"/>
        </w:rPr>
        <w:t xml:space="preserve"> in 1991. </w:t>
      </w:r>
      <w:r w:rsidRPr="00F47BBC">
        <w:rPr>
          <w:rStyle w:val="StyleBoldUnderline"/>
        </w:rPr>
        <w:t>In the world after the Cold War, Havana didn't hope to matter anymore to Moscow.</w:t>
      </w:r>
      <w:r w:rsidRPr="00F47BBC">
        <w:rPr>
          <w:sz w:val="14"/>
        </w:rPr>
        <w:t xml:space="preserve"> </w:t>
      </w:r>
      <w:r w:rsidRPr="00F47BBC">
        <w:rPr>
          <w:rStyle w:val="StyleBoldUnderline"/>
        </w:rPr>
        <w:t>The comming to power of</w:t>
      </w:r>
      <w:r w:rsidRPr="00F47BBC">
        <w:rPr>
          <w:sz w:val="14"/>
        </w:rPr>
        <w:t xml:space="preserve"> Vladimir </w:t>
      </w:r>
      <w:r w:rsidRPr="00F47BBC">
        <w:rPr>
          <w:rStyle w:val="StyleBoldUnderline"/>
        </w:rPr>
        <w:t>Putin</w:t>
      </w:r>
      <w:r w:rsidRPr="00F47BBC">
        <w:rPr>
          <w:sz w:val="14"/>
        </w:rPr>
        <w:t xml:space="preserve"> </w:t>
      </w:r>
      <w:r w:rsidRPr="00F47BBC">
        <w:rPr>
          <w:rStyle w:val="StyleBoldUnderline"/>
        </w:rPr>
        <w:t>has changed this geopolitical situation. Since Cuba was still suffering because of U.S. embargo</w:t>
      </w:r>
      <w:r w:rsidRPr="00F47BBC">
        <w:rPr>
          <w:sz w:val="14"/>
        </w:rPr>
        <w:t xml:space="preserve"> established in 1962, </w:t>
      </w:r>
      <w:r w:rsidRPr="00F47BBC">
        <w:rPr>
          <w:rStyle w:val="StyleBoldUnderline"/>
        </w:rPr>
        <w:t>the Russian President was personally involved in the Cuban affairs, supporting the lifting of economic sanctions by the UN, on one hand, and by providing financial credit for many areas, on the other hand.</w:t>
      </w:r>
      <w:r w:rsidRPr="00F47BBC">
        <w:rPr>
          <w:sz w:val="14"/>
        </w:rPr>
        <w:t xml:space="preserve"> In November 2008, </w:t>
      </w:r>
      <w:r w:rsidRPr="00F47BBC">
        <w:rPr>
          <w:rStyle w:val="StyleBoldUnderline"/>
        </w:rPr>
        <w:t>Moscow offered Havana a loan of $ 335 million for the purchase of Russian equipment for the oil, mining and transport sectors.</w:t>
      </w:r>
      <w:r w:rsidRPr="00F47BBC">
        <w:rPr>
          <w:sz w:val="14"/>
        </w:rPr>
        <w:t xml:space="preserve"> In early 2009, </w:t>
      </w:r>
      <w:r w:rsidRPr="00F47BBC">
        <w:rPr>
          <w:rStyle w:val="StyleBoldUnderline"/>
        </w:rPr>
        <w:t>the two countries have signed new agreements</w:t>
      </w:r>
      <w:r w:rsidRPr="00F47BBC">
        <w:rPr>
          <w:sz w:val="14"/>
        </w:rPr>
        <w:t xml:space="preserve">. </w:t>
      </w:r>
      <w:r w:rsidRPr="00F47BBC">
        <w:rPr>
          <w:rStyle w:val="StyleBoldUnderline"/>
        </w:rPr>
        <w:t>These agreements mainly concern the food and fishing industries, cooperation in education, scientific research, sports and tourism. This Russian-Cuban dialogue allows Moscow to have guaranteed new markets for its products, to expand its influence on the castrist regime and to maintain its presence here</w:t>
      </w:r>
      <w:r w:rsidRPr="00F47BBC">
        <w:rPr>
          <w:sz w:val="14"/>
        </w:rPr>
        <w:t xml:space="preserve">, at less than 300 km from the U.S. coastline. </w:t>
      </w:r>
    </w:p>
    <w:p w:rsidR="00F5328F" w:rsidRDefault="00F5328F" w:rsidP="00F5328F"/>
    <w:p w:rsidR="00BE12F5" w:rsidRDefault="00BE12F5">
      <w:pPr>
        <w:spacing w:after="200" w:line="276" w:lineRule="auto"/>
      </w:pPr>
      <w:r>
        <w:br w:type="page"/>
      </w:r>
    </w:p>
    <w:p w:rsidR="00BE12F5" w:rsidRDefault="00BE12F5" w:rsidP="00BE12F5">
      <w:pPr>
        <w:pStyle w:val="Heading3"/>
      </w:pPr>
      <w:r>
        <w:lastRenderedPageBreak/>
        <w:t>Uniqueness- Venezuela</w:t>
      </w:r>
    </w:p>
    <w:p w:rsidR="00BE12F5" w:rsidRDefault="00A853A9" w:rsidP="00A853A9">
      <w:pPr>
        <w:pStyle w:val="Heading4"/>
      </w:pPr>
      <w:r>
        <w:t>Cooperation strong</w:t>
      </w:r>
    </w:p>
    <w:p w:rsidR="00A853A9" w:rsidRPr="00A853A9" w:rsidRDefault="00A853A9" w:rsidP="00A853A9">
      <w:pPr>
        <w:rPr>
          <w:sz w:val="12"/>
        </w:rPr>
      </w:pPr>
      <w:r w:rsidRPr="00A853A9">
        <w:rPr>
          <w:rStyle w:val="StyleStyleBold12pt"/>
        </w:rPr>
        <w:t>ITAR-TASS 4-15</w:t>
      </w:r>
      <w:r w:rsidRPr="00A853A9">
        <w:rPr>
          <w:sz w:val="12"/>
        </w:rPr>
        <w:t xml:space="preserve"> (ITAR-TASS News Agency, “ President-elect Maduro to continue Chavez’s policy for stronger relations with Russia - Venezuela embassy,” 2013 http://www.itar-tass.com/en/c154/707045.html)</w:t>
      </w:r>
    </w:p>
    <w:p w:rsidR="00A853A9" w:rsidRPr="0026374E" w:rsidRDefault="00A853A9" w:rsidP="00A853A9">
      <w:pPr>
        <w:rPr>
          <w:sz w:val="12"/>
        </w:rPr>
      </w:pPr>
      <w:r w:rsidRPr="0026374E">
        <w:rPr>
          <w:sz w:val="12"/>
        </w:rPr>
        <w:t>“</w:t>
      </w:r>
      <w:r w:rsidRPr="00A853A9">
        <w:rPr>
          <w:rStyle w:val="StyleBoldUnderline"/>
        </w:rPr>
        <w:t>The cooperation between Russia and Venezuela, a strategic alliance of high level between our countries will be strengthened,”</w:t>
      </w:r>
      <w:r w:rsidRPr="0026374E">
        <w:rPr>
          <w:sz w:val="12"/>
        </w:rPr>
        <w:t xml:space="preserve"> the diplomat noted. He noted that Ru</w:t>
      </w:r>
      <w:r w:rsidRPr="00A853A9">
        <w:rPr>
          <w:rStyle w:val="StyleBoldUnderline"/>
        </w:rPr>
        <w:t>ssia and Venezuela are cooperating in different spheres, including agriculture, military, energy and technological spheres, as well as education. The high level of cooperation between the two countries is also proved by the fact that</w:t>
      </w:r>
      <w:r w:rsidRPr="0026374E">
        <w:rPr>
          <w:sz w:val="12"/>
        </w:rPr>
        <w:t xml:space="preserve"> Nicolas </w:t>
      </w:r>
      <w:r w:rsidRPr="00A853A9">
        <w:rPr>
          <w:rStyle w:val="StyleBoldUnderline"/>
        </w:rPr>
        <w:t>Maduro will visit Moscow in early June</w:t>
      </w:r>
      <w:r w:rsidRPr="0026374E">
        <w:rPr>
          <w:sz w:val="12"/>
        </w:rPr>
        <w:t xml:space="preserve"> this year to participate in a forum of the gas exporting countries, Martinez remarked. “</w:t>
      </w:r>
      <w:r w:rsidRPr="00A853A9">
        <w:rPr>
          <w:rStyle w:val="StyleBoldUnderline"/>
        </w:rPr>
        <w:t>Our countries are having a larger number of exchanges and contacts every new day,”</w:t>
      </w:r>
      <w:r w:rsidRPr="0026374E">
        <w:rPr>
          <w:sz w:val="12"/>
        </w:rPr>
        <w:t xml:space="preserve"> the diplomat pointed out. Speaking on the early presidential elections in Venezuela, he noted that </w:t>
      </w:r>
      <w:r w:rsidRPr="0026374E">
        <w:rPr>
          <w:rStyle w:val="StyleBoldUnderline"/>
        </w:rPr>
        <w:t>Maduro’s victory is “an important triumph for the Bolivarian Revolution</w:t>
      </w:r>
      <w:r w:rsidRPr="0026374E">
        <w:rPr>
          <w:sz w:val="12"/>
        </w:rPr>
        <w:t>, which we expected.</w:t>
      </w:r>
    </w:p>
    <w:p w:rsidR="00955233" w:rsidRDefault="00955233" w:rsidP="00955233">
      <w:pPr>
        <w:pStyle w:val="Heading4"/>
      </w:pPr>
      <w:r>
        <w:t>Involvement up- oil</w:t>
      </w:r>
    </w:p>
    <w:p w:rsidR="00955233" w:rsidRPr="00955233" w:rsidRDefault="00955233" w:rsidP="00955233">
      <w:pPr>
        <w:rPr>
          <w:sz w:val="12"/>
        </w:rPr>
      </w:pPr>
      <w:r w:rsidRPr="00955233">
        <w:rPr>
          <w:rStyle w:val="StyleStyleBold12pt"/>
        </w:rPr>
        <w:t>Márquez 3-18</w:t>
      </w:r>
      <w:r w:rsidRPr="00955233">
        <w:rPr>
          <w:sz w:val="12"/>
        </w:rPr>
        <w:t xml:space="preserve"> (Humberto, has been a journalist for more than 25 years, specialising in international news. He worked for 15 years with Agence France-Presse (AFP), 10 as assignment editor in Caracas, covering Venezuela, the Caribbean and the Guyanas, “Russia to Get Venezuelan Oil for a Few Cents a Barrel,” 2013 Interpress Service, http://www.ipsnews.net/2013/03/russia-to-get-venezuelan-oil-for-a-few-cents-a-barrel/)</w:t>
      </w:r>
    </w:p>
    <w:p w:rsidR="00955233" w:rsidRPr="00955233" w:rsidRDefault="00955233" w:rsidP="00955233">
      <w:pPr>
        <w:rPr>
          <w:sz w:val="12"/>
        </w:rPr>
      </w:pPr>
      <w:r w:rsidRPr="00955233">
        <w:rPr>
          <w:rStyle w:val="StyleBoldUnderline"/>
        </w:rPr>
        <w:t>Russian state oil firm Rosneft and Venezuela’s PDVSA</w:t>
      </w:r>
      <w:r w:rsidRPr="00955233">
        <w:rPr>
          <w:sz w:val="12"/>
        </w:rPr>
        <w:t xml:space="preserve"> (Petróleos de Venezuela S.A.) </w:t>
      </w:r>
      <w:r w:rsidRPr="00955233">
        <w:rPr>
          <w:rStyle w:val="StyleBoldUnderline"/>
        </w:rPr>
        <w:t>have agreed to form a partnership to exploit an oilfield with estimated reserves of 40 billion barrels, strengthening the alliance between the two countrie</w:t>
      </w:r>
      <w:r w:rsidRPr="00955233">
        <w:rPr>
          <w:sz w:val="12"/>
        </w:rPr>
        <w:t xml:space="preserve">s. For 1.5 billion dollars, </w:t>
      </w:r>
      <w:r w:rsidRPr="00955233">
        <w:rPr>
          <w:rStyle w:val="StyleBoldUnderline"/>
        </w:rPr>
        <w:t>the Russian company will take over 40 percent of a project at a Venezuelan deposit expected to produce 400,000 barrels per day</w:t>
      </w:r>
      <w:r w:rsidRPr="00955233">
        <w:rPr>
          <w:sz w:val="12"/>
        </w:rPr>
        <w:t xml:space="preserve"> (bpd) of crude in five years’ time, executives from the two companies said. “</w:t>
      </w:r>
      <w:r w:rsidRPr="00955233">
        <w:rPr>
          <w:rStyle w:val="StyleBoldUnderline"/>
        </w:rPr>
        <w:t xml:space="preserve">It is an attractive deal for Rosneft to buy, or gain access to, reserves at a very low price. That 40 percent interest ‘buys’ 16 billion barrels at a cost of 10 cents of a dollar per barrel,” </w:t>
      </w:r>
      <w:r w:rsidRPr="00955233">
        <w:rPr>
          <w:sz w:val="12"/>
        </w:rPr>
        <w:t>Víctor Poleo, a professor of graduate studies in oil economics at the Central University of Venezuela, told IPS. The cost of a barrel of oil on the international market is between 90 and 110 dollars.</w:t>
      </w:r>
    </w:p>
    <w:p w:rsidR="00BE12F5" w:rsidRDefault="00955233" w:rsidP="00BE12F5">
      <w:pPr>
        <w:pStyle w:val="Heading4"/>
      </w:pPr>
      <w:r>
        <w:t>Involvement</w:t>
      </w:r>
      <w:r w:rsidR="00BE12F5">
        <w:t xml:space="preserve"> up- Oil/trade deals</w:t>
      </w:r>
    </w:p>
    <w:p w:rsidR="00BE12F5" w:rsidRPr="00BE12F5" w:rsidRDefault="00BE12F5" w:rsidP="00BE12F5">
      <w:pPr>
        <w:rPr>
          <w:sz w:val="12"/>
        </w:rPr>
      </w:pPr>
      <w:r w:rsidRPr="00F47BBC">
        <w:rPr>
          <w:rStyle w:val="StyleStyleBold12pt"/>
        </w:rPr>
        <w:t>The World Reporter 2012</w:t>
      </w:r>
      <w:r w:rsidRPr="00F47BBC">
        <w:rPr>
          <w:sz w:val="12"/>
        </w:rPr>
        <w:t xml:space="preserve"> (Russia and Latin America: Geopolitical Considerations, Jan 26</w:t>
      </w:r>
      <w:r w:rsidRPr="00F47BBC">
        <w:rPr>
          <w:sz w:val="12"/>
          <w:vertAlign w:val="superscript"/>
        </w:rPr>
        <w:t>th</w:t>
      </w:r>
      <w:r w:rsidRPr="00F47BBC">
        <w:rPr>
          <w:sz w:val="12"/>
        </w:rPr>
        <w:t xml:space="preserve"> http://www.theworldreporter.com/2012/01/russia-and-latin-america-geopolitical.html#.UbX9hpz9XKc)</w:t>
      </w:r>
    </w:p>
    <w:p w:rsidR="00BE12F5" w:rsidRDefault="00BE12F5" w:rsidP="00BE12F5">
      <w:pPr>
        <w:rPr>
          <w:sz w:val="14"/>
        </w:rPr>
      </w:pPr>
      <w:r w:rsidRPr="00B10F4C">
        <w:rPr>
          <w:sz w:val="14"/>
        </w:rPr>
        <w:t xml:space="preserve"> </w:t>
      </w:r>
      <w:r w:rsidRPr="00BE12F5">
        <w:rPr>
          <w:rStyle w:val="StyleBoldUnderline"/>
        </w:rPr>
        <w:t>Venezuela is the key element in the Russian-Latin-American game</w:t>
      </w:r>
      <w:r w:rsidRPr="00B10F4C">
        <w:rPr>
          <w:sz w:val="14"/>
        </w:rPr>
        <w:t xml:space="preserve">. </w:t>
      </w:r>
      <w:r w:rsidRPr="00BE12F5">
        <w:rPr>
          <w:rStyle w:val="StyleBoldUnderline"/>
        </w:rPr>
        <w:t>The parallel anti-american positions of Russia and Venezuela are already known:</w:t>
      </w:r>
      <w:r w:rsidRPr="00B10F4C">
        <w:rPr>
          <w:sz w:val="14"/>
        </w:rPr>
        <w:t xml:space="preserve"> Russia out of interest and willingness to become a respected power like USSR used to be, Venezuela by Chavez's ideology and willingness to impose himself as a lider in his country as well throughout the South-American continent. For the anti-imperialist sentiment is growing rapidly in an over-exploited Latin-America by the 'yankee' 's interests for so long. </w:t>
      </w:r>
      <w:r w:rsidRPr="00BE12F5">
        <w:rPr>
          <w:rStyle w:val="StyleBoldUnderline"/>
        </w:rPr>
        <w:t>Caracas is a reliable ally for Moscow in the new energy cold war that is foreshadowing.</w:t>
      </w:r>
      <w:r w:rsidRPr="00B10F4C">
        <w:rPr>
          <w:sz w:val="14"/>
        </w:rPr>
        <w:t xml:space="preserve"> </w:t>
      </w:r>
      <w:r w:rsidRPr="00BE12F5">
        <w:rPr>
          <w:rStyle w:val="StyleBoldUnderline"/>
        </w:rPr>
        <w:t>First producer of gas from South America and fifth worldwide producer of oil, Venezuela incites the Russian gas and oil appetite.</w:t>
      </w:r>
      <w:r w:rsidRPr="00B10F4C">
        <w:rPr>
          <w:sz w:val="14"/>
        </w:rPr>
        <w:t xml:space="preserve"> In November of 2008, Russian companies Lukoil and </w:t>
      </w:r>
      <w:r w:rsidRPr="00BE12F5">
        <w:rPr>
          <w:rStyle w:val="StyleBoldUnderline"/>
        </w:rPr>
        <w:t>Gazprom</w:t>
      </w:r>
      <w:r w:rsidRPr="00B10F4C">
        <w:rPr>
          <w:sz w:val="14"/>
        </w:rPr>
        <w:t xml:space="preserve"> </w:t>
      </w:r>
      <w:r w:rsidRPr="00BE12F5">
        <w:rPr>
          <w:rStyle w:val="StyleBoldUnderline"/>
        </w:rPr>
        <w:t>signed an agreement with the PDVSA oil group which was targeting the exploitation of oil in Orinoco</w:t>
      </w:r>
      <w:r w:rsidRPr="00B10F4C">
        <w:rPr>
          <w:sz w:val="14"/>
        </w:rPr>
        <w:t xml:space="preserve">, a river located in the East of the country, </w:t>
      </w:r>
      <w:r w:rsidRPr="00BE12F5">
        <w:rPr>
          <w:rStyle w:val="StyleBoldUnderline"/>
        </w:rPr>
        <w:t>hoping to produce more than 1 million barrels per day</w:t>
      </w:r>
      <w:r w:rsidRPr="00B10F4C">
        <w:rPr>
          <w:sz w:val="14"/>
        </w:rPr>
        <w:t xml:space="preserve">. If this project materializes, </w:t>
      </w:r>
      <w:r w:rsidRPr="00BE12F5">
        <w:rPr>
          <w:rStyle w:val="StyleBoldUnderline"/>
        </w:rPr>
        <w:t>we'll be talking about the most powerfull alliance in the world of oil</w:t>
      </w:r>
      <w:r w:rsidRPr="00B10F4C">
        <w:rPr>
          <w:sz w:val="14"/>
        </w:rPr>
        <w:t xml:space="preserve">. Far from being limited to hydrocarbons, </w:t>
      </w:r>
      <w:r w:rsidRPr="00BE12F5">
        <w:rPr>
          <w:rStyle w:val="StyleBoldUnderline"/>
        </w:rPr>
        <w:t>Russian strategy in Venezuela is making profit from Venezuela's chavist government military ambitions</w:t>
      </w:r>
      <w:r w:rsidRPr="00B10F4C">
        <w:rPr>
          <w:sz w:val="14"/>
        </w:rPr>
        <w:t xml:space="preserve">. Between 2005 and 2007 </w:t>
      </w:r>
      <w:r w:rsidRPr="00B10F4C">
        <w:rPr>
          <w:rStyle w:val="StyleBoldUnderline"/>
        </w:rPr>
        <w:t>Caracas signed with Moscow 12 contracts for arms worth 4.4 billion</w:t>
      </w:r>
      <w:r w:rsidRPr="00B10F4C">
        <w:rPr>
          <w:sz w:val="14"/>
        </w:rPr>
        <w:t xml:space="preserve"> dollars, buying 24 Sukhoi fighter jets, 50 fighter helicopters and 100,000 Kalachnicov rifles. In 2010 Caracas obtained from Moscow a loan of $ 2.2 million to buy T-72 tanks and an undisclosed number of S-300 air-defense bombs, in 2011 negociating a new agreement with Russia to get a $ 4 billion loan, half of which is destined to equip and modernize the armed forces. Also, with Chavez's visit to Moscow in 2010, </w:t>
      </w:r>
      <w:r w:rsidRPr="00B10F4C">
        <w:rPr>
          <w:rStyle w:val="StyleBoldUnderline"/>
        </w:rPr>
        <w:t>relations with Russia have been strengthened,</w:t>
      </w:r>
      <w:r w:rsidRPr="00B10F4C">
        <w:rPr>
          <w:sz w:val="14"/>
        </w:rPr>
        <w:t xml:space="preserve"> Russian President saying that </w:t>
      </w:r>
      <w:r w:rsidRPr="00B10F4C">
        <w:rPr>
          <w:rStyle w:val="StyleBoldUnderline"/>
        </w:rPr>
        <w:t>Russia may sell equipment and machinery to Venezuela, and Venezuela might sell agricultural products to Russia</w:t>
      </w:r>
      <w:r w:rsidRPr="00B10F4C">
        <w:rPr>
          <w:sz w:val="14"/>
        </w:rPr>
        <w:t xml:space="preserve">. </w:t>
      </w:r>
      <w:r w:rsidRPr="00B10F4C">
        <w:rPr>
          <w:rStyle w:val="StyleBoldUnderline"/>
        </w:rPr>
        <w:t>Medvedev claimed that Russia is ready to take part in various regional organizations and Latin American forums which requires a joint task approach such as terrorism, transnational crime, drug trafficking, environmental issues, sustainable development and economic aid</w:t>
      </w:r>
      <w:r w:rsidRPr="00B10F4C">
        <w:rPr>
          <w:sz w:val="14"/>
        </w:rPr>
        <w:t xml:space="preserve">. Furthermore, </w:t>
      </w:r>
      <w:r w:rsidRPr="00B10F4C">
        <w:rPr>
          <w:rStyle w:val="StyleBoldUnderline"/>
        </w:rPr>
        <w:lastRenderedPageBreak/>
        <w:t>Medvedev considers that Venezuela 'has acted like a true friend' when it followed Russia and recognized former Georgian republics South Ossetia and Abkhazia</w:t>
      </w:r>
      <w:r w:rsidRPr="00B10F4C">
        <w:rPr>
          <w:sz w:val="14"/>
        </w:rPr>
        <w:t xml:space="preserve"> at the last visit Chavez had made to Moscow in 2009.</w:t>
      </w:r>
    </w:p>
    <w:p w:rsidR="00A733F3" w:rsidRDefault="00A733F3">
      <w:pPr>
        <w:spacing w:after="200" w:line="276" w:lineRule="auto"/>
        <w:rPr>
          <w:sz w:val="14"/>
        </w:rPr>
      </w:pPr>
      <w:r>
        <w:rPr>
          <w:sz w:val="14"/>
        </w:rPr>
        <w:br w:type="page"/>
      </w:r>
    </w:p>
    <w:p w:rsidR="00A733F3" w:rsidRDefault="00A733F3" w:rsidP="00A733F3">
      <w:pPr>
        <w:pStyle w:val="Heading3"/>
      </w:pPr>
      <w:r>
        <w:lastRenderedPageBreak/>
        <w:t>Uniqueness- US Russia Relations Up</w:t>
      </w:r>
    </w:p>
    <w:p w:rsidR="00A733F3" w:rsidRDefault="00A733F3" w:rsidP="00A733F3">
      <w:pPr>
        <w:pStyle w:val="Heading4"/>
      </w:pPr>
      <w:r>
        <w:t>Relations warming</w:t>
      </w:r>
    </w:p>
    <w:p w:rsidR="00A733F3" w:rsidRPr="00A733F3" w:rsidRDefault="00A733F3" w:rsidP="00A733F3">
      <w:pPr>
        <w:rPr>
          <w:sz w:val="12"/>
        </w:rPr>
      </w:pPr>
      <w:r w:rsidRPr="00D13B75">
        <w:rPr>
          <w:rStyle w:val="StyleStyleBold12pt"/>
        </w:rPr>
        <w:t>Englund 5/10</w:t>
      </w:r>
      <w:r w:rsidRPr="00A733F3">
        <w:rPr>
          <w:sz w:val="12"/>
        </w:rPr>
        <w:t>/13 – Washington Post Staff (Will Englund, “U.S., Russia finding room to talk”, May 10, 2013, http://articles.washingtonpost.com/2013-05-10/world/39158618_1_foreign-minister-sergei-lavrov-russia-chemical-weapons)</w:t>
      </w:r>
    </w:p>
    <w:p w:rsidR="00A733F3" w:rsidRPr="00E35C45" w:rsidRDefault="00A733F3" w:rsidP="00A733F3">
      <w:pPr>
        <w:rPr>
          <w:sz w:val="12"/>
        </w:rPr>
      </w:pPr>
      <w:r w:rsidRPr="00467550">
        <w:rPr>
          <w:rStyle w:val="StyleBoldUnderline"/>
          <w:highlight w:val="green"/>
        </w:rPr>
        <w:t>Even as the chill in relations between the U</w:t>
      </w:r>
      <w:r w:rsidRPr="00E35C45">
        <w:rPr>
          <w:sz w:val="12"/>
        </w:rPr>
        <w:t xml:space="preserve">nited </w:t>
      </w:r>
      <w:r w:rsidRPr="00467550">
        <w:rPr>
          <w:rStyle w:val="StyleBoldUnderline"/>
          <w:highlight w:val="green"/>
        </w:rPr>
        <w:t>S</w:t>
      </w:r>
      <w:r w:rsidRPr="00E35C45">
        <w:rPr>
          <w:sz w:val="12"/>
        </w:rPr>
        <w:t xml:space="preserve">tates </w:t>
      </w:r>
      <w:r w:rsidRPr="00467550">
        <w:rPr>
          <w:rStyle w:val="StyleBoldUnderline"/>
          <w:highlight w:val="green"/>
        </w:rPr>
        <w:t>and Russia continues, the two</w:t>
      </w:r>
      <w:r w:rsidRPr="00E35C45">
        <w:rPr>
          <w:rStyle w:val="StyleBoldUnderline"/>
        </w:rPr>
        <w:t xml:space="preserve"> countries </w:t>
      </w:r>
      <w:r w:rsidRPr="00467550">
        <w:rPr>
          <w:rStyle w:val="StyleBoldUnderline"/>
          <w:highlight w:val="green"/>
        </w:rPr>
        <w:t>are at least talking to each other more</w:t>
      </w:r>
      <w:r w:rsidRPr="00E35C45">
        <w:rPr>
          <w:rStyle w:val="StyleBoldUnderline"/>
        </w:rPr>
        <w:t xml:space="preserve"> these days</w:t>
      </w:r>
      <w:r w:rsidRPr="00E35C45">
        <w:rPr>
          <w:sz w:val="12"/>
        </w:rPr>
        <w:t xml:space="preserve">. With Secretary of State John F. Kerry and FBI director Robert Mueller both having come here this week for substantive discussions, Russian officials seem to have borrowed a talking point from the Obama administration: </w:t>
      </w:r>
      <w:r w:rsidRPr="00E35C45">
        <w:rPr>
          <w:rStyle w:val="StyleBoldUnderline"/>
        </w:rPr>
        <w:t xml:space="preserve">Although no one is actually using the word “reset,” </w:t>
      </w:r>
      <w:r w:rsidRPr="00467550">
        <w:rPr>
          <w:rStyle w:val="StyleBoldUnderline"/>
          <w:highlight w:val="green"/>
        </w:rPr>
        <w:t>the Kremlin is</w:t>
      </w:r>
      <w:r w:rsidRPr="00E35C45">
        <w:rPr>
          <w:rStyle w:val="StyleBoldUnderline"/>
        </w:rPr>
        <w:t xml:space="preserve"> nonetheless </w:t>
      </w:r>
      <w:r w:rsidRPr="00467550">
        <w:rPr>
          <w:rStyle w:val="StyleBoldUnderline"/>
          <w:highlight w:val="green"/>
        </w:rPr>
        <w:t>promoting the idea that Russia</w:t>
      </w:r>
      <w:r w:rsidRPr="00E35C45">
        <w:rPr>
          <w:rStyle w:val="StyleBoldUnderline"/>
        </w:rPr>
        <w:t xml:space="preserve"> </w:t>
      </w:r>
      <w:r w:rsidRPr="00467550">
        <w:rPr>
          <w:rStyle w:val="StyleBoldUnderline"/>
          <w:highlight w:val="green"/>
        </w:rPr>
        <w:t>and the U</w:t>
      </w:r>
      <w:r w:rsidRPr="00E35C45">
        <w:rPr>
          <w:sz w:val="12"/>
        </w:rPr>
        <w:t xml:space="preserve">nited </w:t>
      </w:r>
      <w:r w:rsidRPr="00467550">
        <w:rPr>
          <w:rStyle w:val="StyleBoldUnderline"/>
          <w:highlight w:val="green"/>
        </w:rPr>
        <w:t>S</w:t>
      </w:r>
      <w:r w:rsidRPr="00E35C45">
        <w:rPr>
          <w:sz w:val="12"/>
        </w:rPr>
        <w:t xml:space="preserve">tates </w:t>
      </w:r>
      <w:r w:rsidRPr="00467550">
        <w:rPr>
          <w:rStyle w:val="StyleBoldUnderline"/>
          <w:highlight w:val="green"/>
        </w:rPr>
        <w:t>can pursue productive cooperation</w:t>
      </w:r>
      <w:r w:rsidRPr="00E35C45">
        <w:rPr>
          <w:rStyle w:val="StyleBoldUnderline"/>
        </w:rPr>
        <w:t xml:space="preserve"> </w:t>
      </w:r>
      <w:r w:rsidRPr="00E35C45">
        <w:rPr>
          <w:sz w:val="12"/>
        </w:rPr>
        <w:t xml:space="preserve">where their interests coincide and agree to disagree on other matters. </w:t>
      </w:r>
      <w:r w:rsidRPr="00467550">
        <w:rPr>
          <w:rStyle w:val="Emphasis"/>
          <w:highlight w:val="green"/>
        </w:rPr>
        <w:t>How far-reaching that</w:t>
      </w:r>
      <w:r w:rsidRPr="00E35C45">
        <w:rPr>
          <w:rStyle w:val="Emphasis"/>
        </w:rPr>
        <w:t xml:space="preserve"> cooperation </w:t>
      </w:r>
      <w:r w:rsidRPr="00467550">
        <w:rPr>
          <w:rStyle w:val="Emphasis"/>
          <w:highlight w:val="green"/>
        </w:rPr>
        <w:t>might</w:t>
      </w:r>
      <w:r w:rsidRPr="00E35C45">
        <w:rPr>
          <w:rStyle w:val="Emphasis"/>
        </w:rPr>
        <w:t xml:space="preserve"> prove to </w:t>
      </w:r>
      <w:r w:rsidRPr="00467550">
        <w:rPr>
          <w:rStyle w:val="Emphasis"/>
          <w:highlight w:val="green"/>
        </w:rPr>
        <w:t>be is an open question</w:t>
      </w:r>
      <w:r w:rsidRPr="00E35C45">
        <w:rPr>
          <w:sz w:val="12"/>
        </w:rPr>
        <w:t xml:space="preserve">. A State Department official praised Russia’s help with “logistics” in arranging for FBI agents investigating the Boston bombings to make inquiries here. But when it comes to the substance of intelligence sharing, both sides remain wary. On Syria, likewise, Kerry’s visit ended with a pledge by the United States and Russia to sponsor a new peace conference, within the month. Foreign Minister Sergei Lavrov said American and Russian intelligence agencies will coordinate their efforts in trying to determine whether chemical weapons have been used in Syria — and by whom. But even as the countries seem to be trying to feel their way toward a resolution of the Syrian crisis — the U.S. ambassador to Syria, Robert Ford, took part in the Moscow talks — they still fundamentally disagree on the legitimacy of the Syrian government. Still, </w:t>
      </w:r>
      <w:r w:rsidRPr="00E35C45">
        <w:rPr>
          <w:rStyle w:val="StyleBoldUnderline"/>
        </w:rPr>
        <w:t xml:space="preserve">Kerry’s visit here Tuesday and Wednesday, which included meetings with Lavrov and President Vladimir Putin, was well-received by his hosts. </w:t>
      </w:r>
      <w:r w:rsidRPr="00467550">
        <w:rPr>
          <w:rStyle w:val="StyleBoldUnderline"/>
          <w:highlight w:val="green"/>
        </w:rPr>
        <w:t>Russia and the U</w:t>
      </w:r>
      <w:r w:rsidRPr="00E35C45">
        <w:rPr>
          <w:sz w:val="12"/>
        </w:rPr>
        <w:t xml:space="preserve">nited </w:t>
      </w:r>
      <w:r w:rsidRPr="00467550">
        <w:rPr>
          <w:rStyle w:val="StyleBoldUnderline"/>
          <w:highlight w:val="green"/>
        </w:rPr>
        <w:t>S</w:t>
      </w:r>
      <w:r w:rsidRPr="00E35C45">
        <w:rPr>
          <w:sz w:val="12"/>
        </w:rPr>
        <w:t xml:space="preserve">tates </w:t>
      </w:r>
      <w:r w:rsidRPr="00467550">
        <w:rPr>
          <w:rStyle w:val="StyleBoldUnderline"/>
          <w:highlight w:val="green"/>
        </w:rPr>
        <w:t>have certain common interests</w:t>
      </w:r>
      <w:r w:rsidRPr="00E35C45">
        <w:rPr>
          <w:rStyle w:val="StyleBoldUnderline"/>
        </w:rPr>
        <w:t xml:space="preserve"> </w:t>
      </w:r>
      <w:r w:rsidRPr="00467550">
        <w:rPr>
          <w:rStyle w:val="StyleBoldUnderline"/>
          <w:highlight w:val="green"/>
        </w:rPr>
        <w:t>on which the two</w:t>
      </w:r>
      <w:r w:rsidRPr="00E35C45">
        <w:rPr>
          <w:rStyle w:val="StyleBoldUnderline"/>
        </w:rPr>
        <w:t xml:space="preserve"> countries </w:t>
      </w:r>
      <w:r w:rsidRPr="00467550">
        <w:rPr>
          <w:rStyle w:val="StyleBoldUnderline"/>
          <w:highlight w:val="green"/>
        </w:rPr>
        <w:t>can and should work together</w:t>
      </w:r>
      <w:r w:rsidRPr="00E35C45">
        <w:rPr>
          <w:sz w:val="12"/>
        </w:rPr>
        <w:t>, Lavrov said afterwards — including not only anti-terrorism efforts, but initiatives against drug trafficking and organized crime. “</w:t>
      </w:r>
      <w:r w:rsidRPr="00E35C45">
        <w:rPr>
          <w:rStyle w:val="StyleBoldUnderline"/>
        </w:rPr>
        <w:t xml:space="preserve">Secretary </w:t>
      </w:r>
      <w:r w:rsidRPr="00467550">
        <w:rPr>
          <w:rStyle w:val="StyleBoldUnderline"/>
          <w:highlight w:val="green"/>
        </w:rPr>
        <w:t>Kerry’s visit underscored that</w:t>
      </w:r>
      <w:r w:rsidRPr="00E35C45">
        <w:rPr>
          <w:rStyle w:val="StyleBoldUnderline"/>
        </w:rPr>
        <w:t xml:space="preserve"> </w:t>
      </w:r>
      <w:r w:rsidRPr="00467550">
        <w:rPr>
          <w:rStyle w:val="StyleBoldUnderline"/>
          <w:highlight w:val="green"/>
        </w:rPr>
        <w:t xml:space="preserve">2013 has the </w:t>
      </w:r>
      <w:r w:rsidRPr="00467550">
        <w:rPr>
          <w:rStyle w:val="StyleBoldUnderline"/>
          <w:sz w:val="26"/>
          <w:highlight w:val="green"/>
        </w:rPr>
        <w:t>potential</w:t>
      </w:r>
      <w:r w:rsidRPr="00467550">
        <w:rPr>
          <w:rStyle w:val="StyleBoldUnderline"/>
          <w:highlight w:val="green"/>
        </w:rPr>
        <w:t xml:space="preserve"> to produce a more productive trajectory in our bilateral relations</w:t>
      </w:r>
      <w:r w:rsidRPr="00E35C45">
        <w:rPr>
          <w:sz w:val="12"/>
        </w:rPr>
        <w:t xml:space="preserve">,” U.S. Ambassador Michael McFaul wrote on his blog. For the past 17 months, ever since Putin began his presidential election campaign, he has been casting the United States as a patron of disorder in Russia and a threat to Russian security. Relations with Washington steadily deteriorated, as each country banned a handful of officials from the other, American adoptions of Russian orphans were barred and American aid across a spectrum of causes was rejected. Russia repeatedly blocked efforts by the United States and other countries to commit the United Nations to resolving the conflict in Syria. Both sides trace the marked change in tone to April 15, when Tom Donilon, President Obama’s security adviser, handed a letter from his boss to Putin, suggesting ways to put the relationship back on course. The Kremlin quickly promised to reply in kind. On that same day, a few hours later, the two bombs went off in Boston. When the connection to the troubles in Russia’s North Caucasus became apparent, the security services of both countries had a compelling reason to open lines of communication, at the very least. Yet all this is happening just as the Russian government itself appears to be going through a potentially serious transition, in a direction that is not at all clear. Vladislav Surkov, a deputy prime minister and once Putin’s chief ideological adviser, was forced out of his job Wednesday in what is widely seen as the most serious move so far by Putin against his onetime protege, Prime Minister Dmitry Medvedev. Putin, who has steadily betrayed a lack of respect for Medvedev since early this year, castigated Medvedev’s cabinet the day before Surkov’s resignation for its inability to get things done. Surkov, back when he was in favor, coined the idea of “sovereign democracy” as a description of Putin’s system of control from the top down. But his standing fell during last year’s political protests, and he has most recently been in a public dispute with the country’s chief criminal investigator over allegations of corruption at a new high-tech center called Skolkovo — one of Medvedev’s pet projects. Surkov’s exit illuminates public splits within the Russian ruling circle that until recently would never have been brought to light. The government announced Thursday that he is being replaced by Sergei Prikhodko, who for 16 years was the chief foreign policy adviser in the Kremlin. Some opposition leaders, who in the past castigated Surkov as a propagandist, worried nevertheless that his ouster may be a sign that hard-liners — from the military, police and Federal Security Service — have won the upper hand. At Thursday’s Victory Day parade in Red Square, Putin could be seen conferring and smiling with Defense Minister Sergei Shoigu, standing by the president’s right hand on the Kremlin reviewing stand, while Medvedev, to the left, stood slightly apart and in silence. Mikhail Prokhorov, the oligarch and Brooklyn Nets owner who ran for president last year, blogged that it was the “end of the era of sovereign democracy.” </w:t>
      </w:r>
      <w:r w:rsidRPr="00E35C45">
        <w:rPr>
          <w:rStyle w:val="StyleBoldUnderline"/>
        </w:rPr>
        <w:t>Kerry, who was here to discuss areas where the two countries can work together, was careful to strike a balance</w:t>
      </w:r>
      <w:r w:rsidRPr="00E35C45">
        <w:rPr>
          <w:sz w:val="12"/>
        </w:rPr>
        <w:t>. He met on Tuesday with World War II veterans preparing for the 68th anniversary of the end of the war in Europe, and he laid a wreath by the eternal flame that burns just outside the Kremlin wall. But he also met Wednesday with representatives of civil society organizations at Spaso House, the U.S. ambassador’s residence.</w:t>
      </w:r>
    </w:p>
    <w:p w:rsidR="00A733F3" w:rsidRDefault="00A733F3" w:rsidP="00A733F3"/>
    <w:p w:rsidR="00122AB1" w:rsidRDefault="00122AB1">
      <w:pPr>
        <w:spacing w:after="200" w:line="276" w:lineRule="auto"/>
      </w:pPr>
      <w:r>
        <w:br w:type="page"/>
      </w:r>
    </w:p>
    <w:p w:rsidR="00122AB1" w:rsidRDefault="00122AB1" w:rsidP="00122AB1">
      <w:pPr>
        <w:pStyle w:val="Heading3"/>
      </w:pPr>
      <w:r>
        <w:lastRenderedPageBreak/>
        <w:t>Uniqueness- US Action in LA Down</w:t>
      </w:r>
    </w:p>
    <w:p w:rsidR="00122AB1" w:rsidRDefault="00122AB1" w:rsidP="00122AB1">
      <w:pPr>
        <w:pStyle w:val="Heading4"/>
      </w:pPr>
      <w:r>
        <w:t xml:space="preserve">US influence waning </w:t>
      </w:r>
    </w:p>
    <w:p w:rsidR="00122AB1" w:rsidRPr="00C574A5" w:rsidRDefault="00122AB1" w:rsidP="00122AB1">
      <w:pPr>
        <w:rPr>
          <w:sz w:val="12"/>
        </w:rPr>
      </w:pPr>
      <w:r w:rsidRPr="00C574A5">
        <w:rPr>
          <w:rStyle w:val="StyleStyleBold12pt"/>
        </w:rPr>
        <w:t>Ben-Ami 6-5</w:t>
      </w:r>
      <w:r w:rsidRPr="00C574A5">
        <w:rPr>
          <w:sz w:val="12"/>
        </w:rPr>
        <w:t xml:space="preserve"> (</w:t>
      </w:r>
      <w:r w:rsidR="00C574A5" w:rsidRPr="00C574A5">
        <w:rPr>
          <w:sz w:val="12"/>
        </w:rPr>
        <w:t>Shlomo Ben-Ami, a former Israeli foreign minister and internal security minister, is Vice President of the Toledo International Center for Peace. “Is the US Losing Latin America?,” http://www.project-syndicate.org/commentary/the-new-nature-of-us-influence-in-latin-america-by-shlomo-ben-ami 2013)</w:t>
      </w:r>
    </w:p>
    <w:p w:rsidR="00122AB1" w:rsidRPr="00260EAC" w:rsidRDefault="00122AB1" w:rsidP="00122AB1">
      <w:pPr>
        <w:rPr>
          <w:sz w:val="12"/>
        </w:rPr>
      </w:pPr>
      <w:r w:rsidRPr="00C574A5">
        <w:rPr>
          <w:rStyle w:val="StyleBoldUnderline"/>
        </w:rPr>
        <w:t xml:space="preserve"> It is a mantra increasingly heard around the world: US power is in decline</w:t>
      </w:r>
      <w:r w:rsidRPr="00260EAC">
        <w:rPr>
          <w:sz w:val="12"/>
        </w:rPr>
        <w:t xml:space="preserve">. </w:t>
      </w:r>
      <w:r w:rsidRPr="00C574A5">
        <w:rPr>
          <w:rStyle w:val="StyleStyleBold12pt"/>
        </w:rPr>
        <w:t>And nowhere does this seem truer than in Latin America</w:t>
      </w:r>
      <w:r w:rsidRPr="00260EAC">
        <w:rPr>
          <w:sz w:val="12"/>
        </w:rPr>
        <w:t xml:space="preserve">. </w:t>
      </w:r>
      <w:r w:rsidRPr="00C574A5">
        <w:rPr>
          <w:rStyle w:val="StyleBoldUnderline"/>
        </w:rPr>
        <w:t>No longer is the region regarded as America’s “backyard”; on the contrary, the continent has arguably never been so united and independent.</w:t>
      </w:r>
      <w:r w:rsidRPr="00260EAC">
        <w:rPr>
          <w:sz w:val="12"/>
        </w:rPr>
        <w:t xml:space="preserve"> But this view fails to capture the true nature of US influence in Latin America – and elsewhere as well. </w:t>
      </w:r>
      <w:r w:rsidRPr="00C574A5">
        <w:rPr>
          <w:rStyle w:val="StyleBoldUnderline"/>
        </w:rPr>
        <w:t>It is true that US attention to Latin America has waned in recent year</w:t>
      </w:r>
      <w:r w:rsidRPr="00260EAC">
        <w:rPr>
          <w:sz w:val="12"/>
        </w:rPr>
        <w:t xml:space="preserve">s. President George W. Bush </w:t>
      </w:r>
      <w:r w:rsidRPr="00C574A5">
        <w:rPr>
          <w:rStyle w:val="StyleBoldUnderline"/>
        </w:rPr>
        <w:t>was more focused on</w:t>
      </w:r>
      <w:r w:rsidRPr="00260EAC">
        <w:rPr>
          <w:sz w:val="12"/>
        </w:rPr>
        <w:t xml:space="preserve"> his “global war on </w:t>
      </w:r>
      <w:r w:rsidRPr="00C574A5">
        <w:rPr>
          <w:rStyle w:val="StyleBoldUnderline"/>
        </w:rPr>
        <w:t>terror</w:t>
      </w:r>
      <w:r w:rsidRPr="00260EAC">
        <w:rPr>
          <w:sz w:val="12"/>
        </w:rPr>
        <w:t xml:space="preserve">.” His successor, Barack </w:t>
      </w:r>
      <w:r w:rsidRPr="00C574A5">
        <w:rPr>
          <w:rStyle w:val="StyleBoldUnderline"/>
        </w:rPr>
        <w:t>Obama</w:t>
      </w:r>
      <w:r w:rsidRPr="00260EAC">
        <w:rPr>
          <w:sz w:val="12"/>
        </w:rPr>
        <w:t xml:space="preserve">, </w:t>
      </w:r>
      <w:r w:rsidRPr="00C574A5">
        <w:rPr>
          <w:rStyle w:val="StyleBoldUnderline"/>
        </w:rPr>
        <w:t>seemed to give the region little thought as well,</w:t>
      </w:r>
      <w:r w:rsidRPr="00260EAC">
        <w:rPr>
          <w:sz w:val="12"/>
        </w:rPr>
        <w:t xml:space="preserve"> at least in his first term. Indeed, at the Summit of the Americas in Cartagena in April 2012</w:t>
      </w:r>
      <w:r w:rsidRPr="00C574A5">
        <w:rPr>
          <w:rStyle w:val="StyleBoldUnderline"/>
        </w:rPr>
        <w:t>, Latin American leaders felt sufficiently confident and united to challenge US priorities in the region</w:t>
      </w:r>
      <w:r w:rsidRPr="00260EAC">
        <w:rPr>
          <w:sz w:val="12"/>
        </w:rPr>
        <w:t>.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p>
    <w:p w:rsidR="00244586" w:rsidRDefault="00244586">
      <w:pPr>
        <w:spacing w:after="200" w:line="276" w:lineRule="auto"/>
      </w:pPr>
      <w:r>
        <w:br w:type="page"/>
      </w:r>
    </w:p>
    <w:p w:rsidR="00F5328F" w:rsidRDefault="00F5328F" w:rsidP="00F5328F">
      <w:pPr>
        <w:pStyle w:val="Heading2"/>
      </w:pPr>
      <w:r>
        <w:lastRenderedPageBreak/>
        <w:t>Links</w:t>
      </w:r>
    </w:p>
    <w:p w:rsidR="00F5328F" w:rsidRDefault="00F5328F" w:rsidP="00F5328F"/>
    <w:p w:rsidR="009B2E08" w:rsidRDefault="00101FE9" w:rsidP="003A04DE">
      <w:pPr>
        <w:pStyle w:val="Heading3"/>
      </w:pPr>
      <w:r>
        <w:lastRenderedPageBreak/>
        <w:t>Link- Latin America</w:t>
      </w:r>
    </w:p>
    <w:p w:rsidR="00D16664" w:rsidRDefault="00D16664" w:rsidP="00D16664">
      <w:pPr>
        <w:pStyle w:val="Heading4"/>
      </w:pPr>
      <w:r w:rsidRPr="00D16664">
        <w:t>Russian involvement in Latin America isn’t benign</w:t>
      </w:r>
      <w:r>
        <w:t xml:space="preserve"> – increased US involvement results in conflict</w:t>
      </w:r>
    </w:p>
    <w:p w:rsidR="00D16664" w:rsidRPr="00D16664" w:rsidRDefault="00D16664" w:rsidP="00D16664">
      <w:pPr>
        <w:rPr>
          <w:sz w:val="12"/>
        </w:rPr>
      </w:pPr>
      <w:r w:rsidRPr="00F1305A">
        <w:rPr>
          <w:rStyle w:val="StyleStyleBold12pt"/>
        </w:rPr>
        <w:t>Bugajski 2-8</w:t>
      </w:r>
      <w:r w:rsidRPr="00F1305A">
        <w:rPr>
          <w:sz w:val="12"/>
        </w:rPr>
        <w:t xml:space="preserve"> (Janusz , a policy analyst, writer, lecturer, and television host based in the United States, and the author of 18 books on Europe, Russia, and trans-Atlantic relations, “Russia’s Soft Power Wars,” 2013 http://ukrainianweek.com/World/71849)</w:t>
      </w:r>
    </w:p>
    <w:p w:rsidR="00053357" w:rsidRDefault="00D16664" w:rsidP="00D16664">
      <w:pPr>
        <w:rPr>
          <w:sz w:val="14"/>
        </w:rPr>
      </w:pPr>
      <w:r w:rsidRPr="00EC6346">
        <w:rPr>
          <w:sz w:val="14"/>
        </w:rPr>
        <w:t xml:space="preserve">Third, </w:t>
      </w:r>
      <w:r w:rsidRPr="00EC6346">
        <w:rPr>
          <w:rStyle w:val="StyleBoldUnderline"/>
          <w:highlight w:val="green"/>
        </w:rPr>
        <w:t>while the US promotes cordial relations between its own allies and Russia, Moscow remains fixated on its own primacy</w:t>
      </w:r>
      <w:r w:rsidRPr="00D16664">
        <w:rPr>
          <w:rStyle w:val="StyleBoldUnderline"/>
        </w:rPr>
        <w:t xml:space="preserve"> or exclusivity</w:t>
      </w:r>
      <w:r w:rsidRPr="00EC6346">
        <w:rPr>
          <w:sz w:val="14"/>
        </w:rPr>
        <w:t xml:space="preserve">. For instance, Washington supports closer bilateral relations between Poland or other Central-East European countries and Russia as it believes this generates regional stability and lessens the need for U.S. security guarantees. In stark contrast, </w:t>
      </w:r>
      <w:r w:rsidRPr="00D16664">
        <w:rPr>
          <w:rStyle w:val="StyleBoldUnderline"/>
        </w:rPr>
        <w:t>the Kremlin does not support closer relations</w:t>
      </w:r>
      <w:r w:rsidRPr="00EC6346">
        <w:rPr>
          <w:sz w:val="14"/>
        </w:rPr>
        <w:t xml:space="preserve"> between Ukraine or the CIS states and the US, </w:t>
      </w:r>
      <w:r w:rsidRPr="00EC6346">
        <w:rPr>
          <w:rStyle w:val="StyleBoldUnderline"/>
          <w:highlight w:val="green"/>
        </w:rPr>
        <w:t>calculating that this deprives Moscow of its political leverage,</w:t>
      </w:r>
      <w:r w:rsidRPr="00D16664">
        <w:rPr>
          <w:rStyle w:val="StyleBoldUnderline"/>
        </w:rPr>
        <w:t xml:space="preserve"> undermines its privileged interests, and could be the harbinger of a political and military alliance. Fourth, </w:t>
      </w:r>
      <w:r w:rsidRPr="00EC6346">
        <w:rPr>
          <w:rStyle w:val="StyleBoldUnderline"/>
          <w:highlight w:val="green"/>
        </w:rPr>
        <w:t>the Kremlin actually promotes conflicts between its allies and the US to weaken America’s influence or seeks to capitalize on disputes between Washington and third parties</w:t>
      </w:r>
      <w:r w:rsidRPr="00D16664">
        <w:rPr>
          <w:rStyle w:val="StyleBoldUnderline"/>
        </w:rPr>
        <w:t>.</w:t>
      </w:r>
      <w:r w:rsidRPr="00EC6346">
        <w:rPr>
          <w:sz w:val="14"/>
        </w:rPr>
        <w:t xml:space="preserve"> For example, </w:t>
      </w:r>
      <w:r w:rsidRPr="00EC6346">
        <w:rPr>
          <w:rStyle w:val="StyleBoldUnderline"/>
          <w:highlight w:val="green"/>
        </w:rPr>
        <w:t>Moscow has endeavored to buttress the</w:t>
      </w:r>
      <w:r w:rsidRPr="00D16664">
        <w:rPr>
          <w:rStyle w:val="StyleBoldUnderline"/>
        </w:rPr>
        <w:t xml:space="preserve"> </w:t>
      </w:r>
      <w:r w:rsidRPr="00EC6346">
        <w:rPr>
          <w:sz w:val="14"/>
        </w:rPr>
        <w:t>Hugo Chavez</w:t>
      </w:r>
      <w:r w:rsidRPr="00D16664">
        <w:rPr>
          <w:rStyle w:val="StyleBoldUnderline"/>
        </w:rPr>
        <w:t xml:space="preserve"> </w:t>
      </w:r>
      <w:r w:rsidRPr="00EC6346">
        <w:rPr>
          <w:rStyle w:val="StyleBoldUnderline"/>
          <w:highlight w:val="green"/>
        </w:rPr>
        <w:t>government</w:t>
      </w:r>
      <w:r w:rsidRPr="00EC6346">
        <w:rPr>
          <w:sz w:val="14"/>
          <w:highlight w:val="green"/>
        </w:rPr>
        <w:t xml:space="preserve"> </w:t>
      </w:r>
      <w:r w:rsidRPr="00EC6346">
        <w:rPr>
          <w:rStyle w:val="StyleBoldUnderline"/>
          <w:highlight w:val="green"/>
        </w:rPr>
        <w:t>in Venezuela</w:t>
      </w:r>
      <w:r w:rsidRPr="00EC6346">
        <w:rPr>
          <w:sz w:val="14"/>
        </w:rPr>
        <w:t xml:space="preserve"> </w:t>
      </w:r>
      <w:r w:rsidRPr="00EC6346">
        <w:rPr>
          <w:rStyle w:val="StyleBoldUnderline"/>
          <w:highlight w:val="green"/>
        </w:rPr>
        <w:t>into a more assertive regional player</w:t>
      </w:r>
      <w:r w:rsidRPr="00D16664">
        <w:rPr>
          <w:rStyle w:val="StyleBoldUnderline"/>
        </w:rPr>
        <w:t xml:space="preserve"> in Latin America </w:t>
      </w:r>
      <w:r w:rsidRPr="00EC6346">
        <w:rPr>
          <w:rStyle w:val="StyleBoldUnderline"/>
          <w:highlight w:val="green"/>
        </w:rPr>
        <w:t>that can create security headaches for the US</w:t>
      </w:r>
      <w:r w:rsidRPr="00D16664">
        <w:rPr>
          <w:rStyle w:val="StyleBoldUnderline"/>
        </w:rPr>
        <w:t>. By contrast</w:t>
      </w:r>
      <w:r w:rsidRPr="00EC6346">
        <w:rPr>
          <w:sz w:val="14"/>
        </w:rPr>
        <w:t xml:space="preserve">, </w:t>
      </w:r>
      <w:r w:rsidRPr="00EC6346">
        <w:rPr>
          <w:rStyle w:val="StyleBoldUnderline"/>
          <w:highlight w:val="green"/>
        </w:rPr>
        <w:t>Washington actively discourages disputes between Moscow and its former satellites</w:t>
      </w:r>
      <w:r w:rsidRPr="00EC6346">
        <w:rPr>
          <w:sz w:val="14"/>
        </w:rPr>
        <w:t xml:space="preserve">. Moreover, </w:t>
      </w:r>
      <w:r w:rsidRPr="00EC6346">
        <w:rPr>
          <w:rStyle w:val="StyleBoldUnderline"/>
          <w:highlight w:val="green"/>
        </w:rPr>
        <w:t xml:space="preserve">it is not obsessed with alleged Russian encirclement </w:t>
      </w:r>
      <w:r w:rsidRPr="00433B04">
        <w:rPr>
          <w:rStyle w:val="StyleBoldUnderline"/>
        </w:rPr>
        <w:t xml:space="preserve">when Moscow sends military vessels to Cuba or Venezuela. </w:t>
      </w:r>
      <w:r w:rsidRPr="00EC6346">
        <w:rPr>
          <w:rStyle w:val="StyleBoldUnderline"/>
          <w:highlight w:val="green"/>
        </w:rPr>
        <w:t xml:space="preserve">However, </w:t>
      </w:r>
      <w:r w:rsidRPr="00433B04">
        <w:rPr>
          <w:rStyle w:val="StyleBoldUnderline"/>
        </w:rPr>
        <w:t>when a U.S ship sails into the Black Sea or Washington sells military equipment to Georgia,</w:t>
      </w:r>
      <w:r w:rsidRPr="00EC6346">
        <w:rPr>
          <w:rStyle w:val="StyleBoldUnderline"/>
          <w:highlight w:val="green"/>
        </w:rPr>
        <w:t xml:space="preserve"> the Kremlin claims that </w:t>
      </w:r>
      <w:r w:rsidRPr="00433B04">
        <w:rPr>
          <w:rStyle w:val="StyleBoldUnderline"/>
        </w:rPr>
        <w:t>Washington is launching a new Cold War</w:t>
      </w:r>
      <w:r w:rsidRPr="00EC6346">
        <w:rPr>
          <w:sz w:val="14"/>
        </w:rPr>
        <w:t xml:space="preserve">. For Russian officials, </w:t>
      </w:r>
      <w:r w:rsidRPr="00EC6346">
        <w:rPr>
          <w:rStyle w:val="StyleBoldUnderline"/>
          <w:highlight w:val="green"/>
        </w:rPr>
        <w:t>alliances and partnerships are in themselves zero sum calculations in a constant struggle for influence and advantage with the United States</w:t>
      </w:r>
      <w:r w:rsidRPr="00EC6346">
        <w:rPr>
          <w:rStyle w:val="StyleBoldUnderline"/>
        </w:rPr>
        <w:t>.</w:t>
      </w:r>
      <w:r w:rsidRPr="00EC6346">
        <w:rPr>
          <w:sz w:val="14"/>
        </w:rPr>
        <w:t xml:space="preserve"> “Soft power” is thereby understood by Moscow as an arm of Russian state influence and a valuable tactical tool employed to achieve specific geostrategic ambitions.</w:t>
      </w:r>
    </w:p>
    <w:p w:rsidR="00053357" w:rsidRDefault="00053357" w:rsidP="00053357">
      <w:pPr>
        <w:pStyle w:val="Heading4"/>
      </w:pPr>
      <w:r>
        <w:t>Only a strategic US “pause” will prevent Russian retaliation</w:t>
      </w:r>
    </w:p>
    <w:p w:rsidR="00053357" w:rsidRPr="00235125" w:rsidRDefault="00053357" w:rsidP="00053357">
      <w:pPr>
        <w:rPr>
          <w:sz w:val="12"/>
        </w:rPr>
      </w:pPr>
      <w:r w:rsidRPr="00235125">
        <w:rPr>
          <w:rStyle w:val="StyleStyleBold12pt"/>
        </w:rPr>
        <w:t>Aron 3-8</w:t>
      </w:r>
      <w:r w:rsidRPr="00235125">
        <w:rPr>
          <w:sz w:val="12"/>
        </w:rPr>
        <w:t xml:space="preserve"> (Leon, </w:t>
      </w:r>
      <w:r w:rsidR="00235125" w:rsidRPr="00235125">
        <w:rPr>
          <w:sz w:val="12"/>
        </w:rPr>
        <w:t>Director of Russian Studies at the American Enterprise Institute, “The Putin Doctrine Russia's Quest to Rebuild the Soviet State,” 2013 Foreign Affairs, http://www.foreignaffairs.com/articles/139049/leon-aron/the-putin-doctrine)</w:t>
      </w:r>
    </w:p>
    <w:p w:rsidR="00053357" w:rsidRDefault="00053357" w:rsidP="00053357">
      <w:pPr>
        <w:rPr>
          <w:sz w:val="12"/>
        </w:rPr>
      </w:pPr>
      <w:r w:rsidRPr="00FA6CA0">
        <w:rPr>
          <w:sz w:val="12"/>
        </w:rPr>
        <w:t xml:space="preserve">Much in </w:t>
      </w:r>
      <w:r w:rsidRPr="00235125">
        <w:rPr>
          <w:rStyle w:val="StyleBoldUnderline"/>
        </w:rPr>
        <w:t>Russian foreign policy today is based on a consensus</w:t>
      </w:r>
      <w:r w:rsidRPr="00FA6CA0">
        <w:rPr>
          <w:sz w:val="12"/>
        </w:rPr>
        <w:t xml:space="preserve"> </w:t>
      </w:r>
      <w:r w:rsidRPr="00235125">
        <w:rPr>
          <w:rStyle w:val="StyleBoldUnderline"/>
        </w:rPr>
        <w:t>that</w:t>
      </w:r>
      <w:r w:rsidRPr="00FA6CA0">
        <w:rPr>
          <w:sz w:val="12"/>
        </w:rPr>
        <w:t xml:space="preserve"> crystallized in the early 1990s. Emerging from the rubble of the Soviet collapse, this consensus ranges across the political spectrum -- from pro-Western liberals to leftists and nationalists. It </w:t>
      </w:r>
      <w:r w:rsidRPr="00235125">
        <w:rPr>
          <w:rStyle w:val="StyleBoldUnderline"/>
        </w:rPr>
        <w:t>rests on three geostrategic imperatives: that Russia must remain a nuclear superpower,</w:t>
      </w:r>
      <w:r w:rsidRPr="00FA6CA0">
        <w:rPr>
          <w:sz w:val="12"/>
        </w:rPr>
        <w:t xml:space="preserve"> </w:t>
      </w:r>
      <w:r w:rsidRPr="00235125">
        <w:rPr>
          <w:rStyle w:val="StyleBoldUnderline"/>
        </w:rPr>
        <w:t>a great power in all facets of international activity, and the hegemon</w:t>
      </w:r>
      <w:r w:rsidRPr="00FA6CA0">
        <w:rPr>
          <w:sz w:val="12"/>
        </w:rPr>
        <w:t xml:space="preserve"> -- the political, military, and economic leader -- of its region. </w:t>
      </w:r>
      <w:r w:rsidRPr="00235125">
        <w:rPr>
          <w:rStyle w:val="StyleBoldUnderline"/>
        </w:rPr>
        <w:t>This consensus marks a line in the sand, beyond which Russia cannot retreat without losing its sense of pride or even national identity</w:t>
      </w:r>
      <w:r w:rsidRPr="00FA6CA0">
        <w:rPr>
          <w:sz w:val="12"/>
        </w:rPr>
        <w:t xml:space="preserve">. </w:t>
      </w:r>
      <w:r w:rsidRPr="00235125">
        <w:rPr>
          <w:rStyle w:val="StyleBoldUnderline"/>
        </w:rPr>
        <w:t>It has proven remarkably resilient</w:t>
      </w:r>
      <w:r w:rsidRPr="00FA6CA0">
        <w:rPr>
          <w:sz w:val="12"/>
        </w:rPr>
        <w:t xml:space="preserve">, surviving post-revolutionary turbulence and the change of political regimes from Boris Yeltsin to Vladimir Putin. After his election as president in 2000, </w:t>
      </w:r>
      <w:r w:rsidRPr="00235125">
        <w:rPr>
          <w:rStyle w:val="StyleBoldUnderline"/>
        </w:rPr>
        <w:t>Putin added to this agenda an overarching goal: the recovery of economic, political, and geostrategic assets lost by the Soviet state</w:t>
      </w:r>
      <w:r w:rsidRPr="00FA6CA0">
        <w:rPr>
          <w:sz w:val="12"/>
        </w:rPr>
        <w:t xml:space="preserve"> in 1991. Although he has never spelled it out formally, Putin has pursued this objective with such determination, coherence, and consistency that it merits being called the Putin Doctrine. Domestically, </w:t>
      </w:r>
      <w:r w:rsidRPr="00235125">
        <w:rPr>
          <w:rStyle w:val="StyleBoldUnderline"/>
        </w:rPr>
        <w:t>the doctrine has guided the regime to reclaim the commanding heights of the economy</w:t>
      </w:r>
      <w:r w:rsidRPr="00FA6CA0">
        <w:rPr>
          <w:sz w:val="12"/>
        </w:rPr>
        <w:t xml:space="preserve"> (first and foremost, </w:t>
      </w:r>
      <w:r w:rsidRPr="00FA6CA0">
        <w:rPr>
          <w:rStyle w:val="StyleBoldUnderline"/>
        </w:rPr>
        <w:t>the oil and natural gas industries</w:t>
      </w:r>
      <w:r w:rsidRPr="00FA6CA0">
        <w:rPr>
          <w:sz w:val="12"/>
        </w:rPr>
        <w:t xml:space="preserve">) and reassert its control over national politics, the judicial system, and the national television networks, from which an overwhelming majority of Russians get their news. </w:t>
      </w:r>
      <w:r w:rsidRPr="00FA6CA0">
        <w:rPr>
          <w:rStyle w:val="StyleBoldUnderline"/>
        </w:rPr>
        <w:t>In foreign and security policy, the doctrine has amounted to a reinterpretation of Russia's geostrategic triad, making its implementation and maintenance considerably more assertive than originally intended. Although</w:t>
      </w:r>
      <w:r w:rsidRPr="00FA6CA0">
        <w:rPr>
          <w:sz w:val="12"/>
        </w:rPr>
        <w:t xml:space="preserve"> U.S. President Barack </w:t>
      </w:r>
      <w:r w:rsidRPr="00FA6CA0">
        <w:rPr>
          <w:rStyle w:val="StyleBoldUnderline"/>
        </w:rPr>
        <w:t>Obama has signaled lately that he will attempt to revive the "reset" with Russia</w:t>
      </w:r>
      <w:r w:rsidRPr="00FA6CA0">
        <w:rPr>
          <w:sz w:val="12"/>
        </w:rPr>
        <w:t xml:space="preserve">, </w:t>
      </w:r>
      <w:r w:rsidRPr="00FA6CA0">
        <w:rPr>
          <w:rStyle w:val="StyleStyleBold12pt"/>
        </w:rPr>
        <w:t>Washington's best option may well be a strategic pause</w:t>
      </w:r>
      <w:r w:rsidRPr="00FA6CA0">
        <w:rPr>
          <w:rStyle w:val="StyleBoldUnderline"/>
        </w:rPr>
        <w:t xml:space="preserve">: a much-scaled-down mode of interaction </w:t>
      </w:r>
      <w:r w:rsidRPr="00FA6CA0">
        <w:rPr>
          <w:sz w:val="12"/>
        </w:rPr>
        <w:t>that reflects the growing disparity in values and objectives between the two countries yet preserves frank dialogue and even cooperation in a few select areas.</w:t>
      </w:r>
    </w:p>
    <w:p w:rsidR="00B46B51" w:rsidRDefault="00B46B51" w:rsidP="00053357">
      <w:pPr>
        <w:rPr>
          <w:sz w:val="12"/>
        </w:rPr>
      </w:pPr>
    </w:p>
    <w:p w:rsidR="00B46B51" w:rsidRDefault="00B46B51" w:rsidP="00053357">
      <w:pPr>
        <w:rPr>
          <w:sz w:val="12"/>
        </w:rPr>
      </w:pPr>
    </w:p>
    <w:p w:rsidR="00B46B51" w:rsidRDefault="00B46B51" w:rsidP="00B46B51">
      <w:pPr>
        <w:pStyle w:val="Heading4"/>
      </w:pPr>
      <w:r>
        <w:lastRenderedPageBreak/>
        <w:t>Increased US involvement causes a push back from Russia</w:t>
      </w:r>
    </w:p>
    <w:p w:rsidR="00B46B51" w:rsidRPr="001765E5" w:rsidRDefault="00B46B51" w:rsidP="00B46B51">
      <w:pPr>
        <w:rPr>
          <w:sz w:val="12"/>
        </w:rPr>
      </w:pPr>
      <w:r w:rsidRPr="001765E5">
        <w:rPr>
          <w:rStyle w:val="StyleStyleBold12pt"/>
        </w:rPr>
        <w:t>Gee 2008</w:t>
      </w:r>
      <w:r w:rsidRPr="001765E5">
        <w:rPr>
          <w:sz w:val="12"/>
        </w:rPr>
        <w:t xml:space="preserve"> (</w:t>
      </w:r>
      <w:r w:rsidR="001765E5" w:rsidRPr="001765E5">
        <w:rPr>
          <w:sz w:val="12"/>
        </w:rPr>
        <w:t>Alastair Gee, a San Francisco-based journalist and has written for the Economist, the New York Times, and the Lancet. “How Russia Is Trying to Regain Influence in Latin America,” US News and World Report, http://www.usnews.com/news/world/articles/2008/10/14/how-russia-is-trying-to-regain-influence-in-latin-america?page=2)</w:t>
      </w:r>
    </w:p>
    <w:p w:rsidR="00B46B51" w:rsidRPr="00EA1176" w:rsidRDefault="00B46B51" w:rsidP="00B46B51">
      <w:pPr>
        <w:rPr>
          <w:sz w:val="12"/>
        </w:rPr>
      </w:pPr>
      <w:r w:rsidRPr="001765E5">
        <w:rPr>
          <w:rStyle w:val="StyleBoldUnderline"/>
        </w:rPr>
        <w:t>Links with Latin America may also help further Russia's aim of becoming a counterweight to the United States</w:t>
      </w:r>
      <w:r w:rsidRPr="00EA1176">
        <w:rPr>
          <w:sz w:val="12"/>
        </w:rPr>
        <w:t xml:space="preserve"> on the international stage. Russian President Dmitry </w:t>
      </w:r>
      <w:r w:rsidRPr="001765E5">
        <w:rPr>
          <w:rStyle w:val="StyleBoldUnderline"/>
        </w:rPr>
        <w:t>Medvedev</w:t>
      </w:r>
      <w:r w:rsidRPr="00EA1176">
        <w:rPr>
          <w:sz w:val="12"/>
        </w:rPr>
        <w:t xml:space="preserve"> </w:t>
      </w:r>
      <w:r w:rsidRPr="001765E5">
        <w:rPr>
          <w:rStyle w:val="StyleBoldUnderline"/>
        </w:rPr>
        <w:t>and</w:t>
      </w:r>
      <w:r w:rsidRPr="00EA1176">
        <w:rPr>
          <w:sz w:val="12"/>
        </w:rPr>
        <w:t xml:space="preserve"> Prime Minister </w:t>
      </w:r>
      <w:r w:rsidRPr="001765E5">
        <w:rPr>
          <w:rStyle w:val="StyleBoldUnderline"/>
        </w:rPr>
        <w:t>Putin</w:t>
      </w:r>
      <w:r w:rsidRPr="00EA1176">
        <w:rPr>
          <w:sz w:val="12"/>
        </w:rPr>
        <w:t xml:space="preserve"> </w:t>
      </w:r>
      <w:r w:rsidRPr="001765E5">
        <w:rPr>
          <w:rStyle w:val="StyleBoldUnderline"/>
        </w:rPr>
        <w:t>have criticized the United States for causing the financial crisis and fostering global instability</w:t>
      </w:r>
      <w:r w:rsidRPr="00EA1176">
        <w:rPr>
          <w:sz w:val="12"/>
        </w:rPr>
        <w:t xml:space="preserve">, particularly as a result of the Iraq war. Additional sore points are U.S. involvement in the Georgia conflict and the missile defense system it plans for eastern Europe. And, like the United States and China, Russia hopes to benefit from Latin America's raw materials and energy deposits. </w:t>
      </w:r>
      <w:r w:rsidRPr="00EA1176">
        <w:rPr>
          <w:rStyle w:val="StyleBoldUnderline"/>
        </w:rPr>
        <w:t>All of this plays into the hands of the left-leaning Latin American nations that are looking to pull out of the United States' orbit</w:t>
      </w:r>
      <w:r w:rsidRPr="00EA1176">
        <w:rPr>
          <w:sz w:val="12"/>
        </w:rPr>
        <w:t xml:space="preserve">. U.S.-Venezuelan tensions have ratcheted up since Chávez came to power, and in September, Bolivia expelled the U.S. ambassador after accusing the United States of fomenting unrest in the country. Even among friendlier nations, </w:t>
      </w:r>
      <w:r w:rsidRPr="00EA1176">
        <w:rPr>
          <w:rStyle w:val="StyleBoldUnderline"/>
        </w:rPr>
        <w:t>the United States has lost much of its influence</w:t>
      </w:r>
      <w:r w:rsidRPr="00EA1176">
        <w:rPr>
          <w:sz w:val="12"/>
        </w:rPr>
        <w:t>, says Peter Hakim, head of the Inter-American Dialogue, a think tank in Washington that specializes in the Americas. "</w:t>
      </w:r>
      <w:r w:rsidRPr="00EA1176">
        <w:rPr>
          <w:rStyle w:val="StyleBoldUnderline"/>
        </w:rPr>
        <w:t>The financial turmoil greatly reduces our credibility. Economic management was the area that Latin American most looked to us: They wanted U.S. trade; they wanted U.S. investment." This could be good for Russia</w:t>
      </w:r>
      <w:r w:rsidRPr="00EA1176">
        <w:rPr>
          <w:sz w:val="12"/>
        </w:rPr>
        <w:t>—assuming it continues to seek close ties with the region. But Russia may simply be looking to Latin America now to make a point about Georgia, says Gregory Weeks, a Latin America expert at the University of North Carolina-Charlotte. "</w:t>
      </w:r>
      <w:r w:rsidRPr="00EA1176">
        <w:rPr>
          <w:rStyle w:val="StyleBoldUnderline"/>
        </w:rPr>
        <w:t>It's a signal to the United States about U.S. involvement in what Russia considers its own sphere of influence</w:t>
      </w:r>
      <w:r w:rsidRPr="00EA1176">
        <w:rPr>
          <w:sz w:val="12"/>
        </w:rPr>
        <w:t xml:space="preserve">," he says. "I don't see this as something that </w:t>
      </w:r>
      <w:r w:rsidRPr="00EA1176">
        <w:rPr>
          <w:rStyle w:val="StyleBoldUnderline"/>
        </w:rPr>
        <w:t>Russia</w:t>
      </w:r>
      <w:r w:rsidRPr="00EA1176">
        <w:rPr>
          <w:sz w:val="12"/>
        </w:rPr>
        <w:t xml:space="preserve"> intends to continue with or expand. Rather, they're </w:t>
      </w:r>
      <w:r w:rsidRPr="00EA1176">
        <w:rPr>
          <w:rStyle w:val="StyleBoldUnderline"/>
        </w:rPr>
        <w:t>saying to us</w:t>
      </w:r>
      <w:r w:rsidRPr="00EA1176">
        <w:rPr>
          <w:sz w:val="12"/>
        </w:rPr>
        <w:t xml:space="preserve">, </w:t>
      </w:r>
      <w:r w:rsidRPr="00EA1176">
        <w:rPr>
          <w:rStyle w:val="StyleBoldUnderline"/>
        </w:rPr>
        <w:t>'You've been pushing us too far, and we can push back.'</w:t>
      </w:r>
      <w:r w:rsidRPr="00EA1176">
        <w:rPr>
          <w:sz w:val="12"/>
        </w:rPr>
        <w:t xml:space="preserve"> </w:t>
      </w:r>
    </w:p>
    <w:p w:rsidR="00BA17DF" w:rsidRDefault="00BA17DF">
      <w:pPr>
        <w:spacing w:after="200" w:line="276" w:lineRule="auto"/>
        <w:rPr>
          <w:sz w:val="14"/>
        </w:rPr>
      </w:pPr>
      <w:r>
        <w:rPr>
          <w:sz w:val="14"/>
        </w:rPr>
        <w:br w:type="page"/>
      </w:r>
    </w:p>
    <w:p w:rsidR="00BA17DF" w:rsidRDefault="00BA17DF" w:rsidP="00BA17DF">
      <w:pPr>
        <w:pStyle w:val="Heading3"/>
      </w:pPr>
      <w:r>
        <w:lastRenderedPageBreak/>
        <w:t>Link- Cuba</w:t>
      </w:r>
    </w:p>
    <w:p w:rsidR="00BA17DF" w:rsidRPr="00B116CF" w:rsidRDefault="00BA17DF" w:rsidP="00BA17DF">
      <w:pPr>
        <w:pStyle w:val="Heading4"/>
      </w:pPr>
      <w:r>
        <w:t xml:space="preserve">New Overtures towards Cuba </w:t>
      </w:r>
      <w:r w:rsidR="00B5637F">
        <w:t>encroach</w:t>
      </w:r>
      <w:r>
        <w:t xml:space="preserve"> on Russia’s plan to contain </w:t>
      </w:r>
      <w:r w:rsidR="00892777">
        <w:t>America</w:t>
      </w:r>
      <w:r w:rsidR="00B5637F">
        <w:t>- it escalates</w:t>
      </w:r>
      <w:r w:rsidR="00911804">
        <w:t>.</w:t>
      </w:r>
      <w:r w:rsidR="00B5637F">
        <w:t xml:space="preserve"> Putin rhetoric proves</w:t>
      </w:r>
    </w:p>
    <w:p w:rsidR="00BA17DF" w:rsidRPr="00862C98" w:rsidRDefault="00892777" w:rsidP="00BA17DF">
      <w:pPr>
        <w:rPr>
          <w:sz w:val="12"/>
        </w:rPr>
      </w:pPr>
      <w:r>
        <w:rPr>
          <w:rStyle w:val="StyleStyleBold12pt"/>
        </w:rPr>
        <w:t>Lulko 2012</w:t>
      </w:r>
      <w:r w:rsidRPr="00862C98">
        <w:rPr>
          <w:sz w:val="12"/>
        </w:rPr>
        <w:t xml:space="preserve"> (Lyuba, </w:t>
      </w:r>
      <w:r w:rsidR="00BA17DF" w:rsidRPr="00862C98">
        <w:rPr>
          <w:sz w:val="12"/>
        </w:rPr>
        <w:t>Journalist</w:t>
      </w:r>
      <w:r w:rsidR="009D4891" w:rsidRPr="00862C98">
        <w:rPr>
          <w:sz w:val="12"/>
        </w:rPr>
        <w:t xml:space="preserve"> at </w:t>
      </w:r>
      <w:r w:rsidR="009D4891" w:rsidRPr="00862C98">
        <w:rPr>
          <w:rStyle w:val="st"/>
          <w:sz w:val="12"/>
        </w:rPr>
        <w:t>Pravda.Ru, studied at Universidade Lomonossov, Faculdade de Geografia</w:t>
      </w:r>
      <w:r w:rsidR="009D4891" w:rsidRPr="00862C98">
        <w:rPr>
          <w:sz w:val="12"/>
        </w:rPr>
        <w:t xml:space="preserve"> </w:t>
      </w:r>
      <w:r w:rsidR="00BA17DF" w:rsidRPr="00862C98">
        <w:rPr>
          <w:sz w:val="12"/>
        </w:rPr>
        <w:t xml:space="preserve">“Russia to revive army bases in three oceans”, </w:t>
      </w:r>
      <w:r w:rsidRPr="00862C98">
        <w:rPr>
          <w:sz w:val="12"/>
        </w:rPr>
        <w:t>August 1</w:t>
      </w:r>
      <w:r w:rsidR="00862C98" w:rsidRPr="00862C98">
        <w:rPr>
          <w:sz w:val="12"/>
        </w:rPr>
        <w:t xml:space="preserve"> </w:t>
      </w:r>
      <w:r w:rsidR="00BA17DF" w:rsidRPr="00862C98">
        <w:rPr>
          <w:sz w:val="12"/>
        </w:rPr>
        <w:t>http://english.pravda.ru/russia/politics/01-08-2012/121804-russia_army_base-0/)</w:t>
      </w:r>
    </w:p>
    <w:p w:rsidR="00CE31E8" w:rsidRPr="00143DA5" w:rsidRDefault="00BA17DF" w:rsidP="00862C98">
      <w:pPr>
        <w:rPr>
          <w:sz w:val="12"/>
        </w:rPr>
      </w:pPr>
      <w:r w:rsidRPr="00862C98">
        <w:rPr>
          <w:rStyle w:val="StyleBoldUnderline"/>
        </w:rPr>
        <w:t>The Russian government intends to restore the military-technical support of</w:t>
      </w:r>
      <w:r w:rsidRPr="00171457">
        <w:rPr>
          <w:sz w:val="12"/>
        </w:rPr>
        <w:t xml:space="preserve"> their ships at the former military base in Cam Ranh (Vietnam), Lourdes (</w:t>
      </w:r>
      <w:r w:rsidRPr="00862C98">
        <w:rPr>
          <w:rStyle w:val="StyleBoldUnderline"/>
        </w:rPr>
        <w:t>Cuba</w:t>
      </w:r>
      <w:r w:rsidRPr="00171457">
        <w:rPr>
          <w:sz w:val="12"/>
        </w:rPr>
        <w:t>) and the Seychelles. So far, this is not about plans for a military presence, but rather the restoration of the crew resources. However, a solid contractual basis should be developed for these plans. The intentions were announced on July 27 by the Russian Navy Commander Vice Admiral Viktor Chirkov. "At the international level, the creation of logistics points in Cuba, the Seychelles and Vietnam is being worked out," Chirkov was quoted by the media. The issue was specifically discussed at the meeting with the leaders of all countries. President of Vietnam Truong Tan Sang has recently held talks with Prime Minister Dmitri Medvedev in Moscow and President Putin in Sochi. Cuban leader Raul Castro met with Putin in Moscow earlier this month. A little earlier the President of the Republic of Seychelles, James Michel made an unequivocal statement. "We will give Russia the benefits in Cam Ranh, including the development of military cooperation," the President of Vietnam told the media</w:t>
      </w:r>
      <w:r w:rsidRPr="00D41D18">
        <w:rPr>
          <w:rStyle w:val="StyleBoldUnderline"/>
        </w:rPr>
        <w:t xml:space="preserve">. Cuba that has an American military base in Guantanamo Bay and is protesting against the deployment of new U.S. bases </w:t>
      </w:r>
      <w:r w:rsidRPr="00171457">
        <w:rPr>
          <w:sz w:val="12"/>
        </w:rPr>
        <w:t>in Colombia, of course,</w:t>
      </w:r>
      <w:r w:rsidRPr="00D41D18">
        <w:rPr>
          <w:rStyle w:val="StyleBoldUnderline"/>
        </w:rPr>
        <w:t xml:space="preserve"> wants to acquire an ally in Russia to be able to contain the United States</w:t>
      </w:r>
      <w:r w:rsidRPr="00171457">
        <w:rPr>
          <w:sz w:val="12"/>
        </w:rPr>
        <w:t xml:space="preserve">. Seychelles in the Indian Ocean has always been in the zone of Soviet influence. In 1981, the Soviet Navy helped the government to prevent the military coup and before the collapse of the USSR the Soviets had a constant presence in the area. In June of 2012, at the opening of an Orthodox church in the capital city of Victoria, James Michel spoke of Russia's role in combating piracy and supported the Russian idea to build a pier in the port of Victoria, designed for the reception of the Navy warships of Russian Federation. Following the statement by Vice-Admiral, Russian Foreign Ministry and Defense Ministry made it clear that they were talking about rest and replenishment of the crews after the campaign in the area and not military bases. It is clear, however, that Russian warships could do both without special arrangements, given the good attitudes of the leaders of these countries toward Russia. It can be assumed that the Russian Admiral unwittingly gave away far-reaching plans of the Russian leadership. That would be great, because from the time of Peter the Great, Russia had a strong fleet and army. In addition, it is worth mentioning Putin's statement at the G20 meeting in June. </w:t>
      </w:r>
      <w:r w:rsidRPr="006945D4">
        <w:rPr>
          <w:rStyle w:val="StyleBoldUnderline"/>
        </w:rPr>
        <w:t>After the meeting with</w:t>
      </w:r>
      <w:r w:rsidRPr="00171457">
        <w:rPr>
          <w:sz w:val="12"/>
        </w:rPr>
        <w:t xml:space="preserve"> U.S. President Barack </w:t>
      </w:r>
      <w:r w:rsidRPr="006945D4">
        <w:rPr>
          <w:rStyle w:val="StyleBoldUnderline"/>
        </w:rPr>
        <w:t>Obama</w:t>
      </w:r>
      <w:r w:rsidRPr="00171457">
        <w:rPr>
          <w:sz w:val="12"/>
        </w:rPr>
        <w:t xml:space="preserve">, </w:t>
      </w:r>
      <w:r w:rsidRPr="006945D4">
        <w:rPr>
          <w:rStyle w:val="StyleBoldUnderline"/>
        </w:rPr>
        <w:t xml:space="preserve">Putin made a sudden harsh statement to the press. </w:t>
      </w:r>
      <w:r w:rsidRPr="00171457">
        <w:rPr>
          <w:sz w:val="12"/>
        </w:rPr>
        <w:t xml:space="preserve">"In 2001 </w:t>
      </w:r>
      <w:r w:rsidRPr="00344A06">
        <w:rPr>
          <w:rStyle w:val="StyleBoldUnderline"/>
        </w:rPr>
        <w:t>I,</w:t>
      </w:r>
      <w:r w:rsidRPr="00171457">
        <w:rPr>
          <w:sz w:val="12"/>
        </w:rPr>
        <w:t xml:space="preserve"> </w:t>
      </w:r>
      <w:r w:rsidRPr="006945D4">
        <w:rPr>
          <w:rStyle w:val="StyleBoldUnderline"/>
        </w:rPr>
        <w:t xml:space="preserve">as the President </w:t>
      </w:r>
      <w:r w:rsidRPr="00171457">
        <w:rPr>
          <w:sz w:val="12"/>
        </w:rPr>
        <w:t xml:space="preserve">of the Russian Federation and the supreme commander, </w:t>
      </w:r>
      <w:r w:rsidRPr="000D062F">
        <w:rPr>
          <w:rStyle w:val="StyleBoldUnderline"/>
        </w:rPr>
        <w:t>deemed it advantageous to withdraw</w:t>
      </w:r>
      <w:r w:rsidRPr="00171457">
        <w:rPr>
          <w:sz w:val="12"/>
        </w:rPr>
        <w:t xml:space="preserve"> the radio-electronic center Lourdes </w:t>
      </w:r>
      <w:r w:rsidRPr="000D062F">
        <w:rPr>
          <w:rStyle w:val="StyleBoldUnderline"/>
        </w:rPr>
        <w:t>from Cuba</w:t>
      </w:r>
      <w:r w:rsidRPr="00171457">
        <w:rPr>
          <w:sz w:val="12"/>
        </w:rPr>
        <w:t xml:space="preserve">. </w:t>
      </w:r>
      <w:r w:rsidRPr="000D062F">
        <w:rPr>
          <w:rStyle w:val="StyleBoldUnderline"/>
        </w:rPr>
        <w:t>In exchange for this</w:t>
      </w:r>
      <w:r w:rsidRPr="00171457">
        <w:rPr>
          <w:sz w:val="12"/>
        </w:rPr>
        <w:t xml:space="preserve">, George </w:t>
      </w:r>
      <w:r w:rsidRPr="000D062F">
        <w:rPr>
          <w:rStyle w:val="StyleBoldUnderline"/>
        </w:rPr>
        <w:t>Bush</w:t>
      </w:r>
      <w:r w:rsidRPr="00171457">
        <w:rPr>
          <w:sz w:val="12"/>
        </w:rPr>
        <w:t xml:space="preserve">, the then U.S. president, </w:t>
      </w:r>
      <w:r w:rsidRPr="000D062F">
        <w:rPr>
          <w:rStyle w:val="StyleBoldUnderline"/>
        </w:rPr>
        <w:t xml:space="preserve">has assured me that this decision would become the final confirmation that the Cold War was over and both of our states, </w:t>
      </w:r>
      <w:r w:rsidRPr="00171457">
        <w:rPr>
          <w:sz w:val="12"/>
        </w:rPr>
        <w:t>getting rid of the relics of the Cold War,</w:t>
      </w:r>
      <w:r w:rsidRPr="000D062F">
        <w:rPr>
          <w:rStyle w:val="StyleBoldUnderline"/>
        </w:rPr>
        <w:t xml:space="preserve"> will start building a new relationship based on cooperation and transparency</w:t>
      </w:r>
      <w:r w:rsidRPr="00171457">
        <w:rPr>
          <w:sz w:val="12"/>
        </w:rPr>
        <w:t xml:space="preserve">. In particular, Bush has convinced me that the U.S. missile defense system will never be deployed in Eastern Europe. </w:t>
      </w:r>
      <w:r w:rsidRPr="000D062F">
        <w:rPr>
          <w:rStyle w:val="StyleBoldUnderline"/>
        </w:rPr>
        <w:t>The Russian Federation has fulfilled all terms of the agreement</w:t>
      </w:r>
      <w:r w:rsidRPr="00171457">
        <w:rPr>
          <w:sz w:val="12"/>
        </w:rPr>
        <w:t xml:space="preserve">. And even more. I shut down not only the Cuban Lourdes but also Kamran in Vietnam. I shut them down because I gave my word of honor. </w:t>
      </w:r>
      <w:r w:rsidRPr="000D062F">
        <w:rPr>
          <w:rStyle w:val="StyleBoldUnderline"/>
        </w:rPr>
        <w:t>I, like a man, has kept my word. What have the Americans done?</w:t>
      </w:r>
      <w:r w:rsidRPr="00171457">
        <w:rPr>
          <w:sz w:val="12"/>
        </w:rPr>
        <w:t xml:space="preserve"> </w:t>
      </w:r>
      <w:r w:rsidRPr="000D062F">
        <w:rPr>
          <w:rStyle w:val="StyleBoldUnderline"/>
        </w:rPr>
        <w:t xml:space="preserve">The Americans are not responsible for their own words. It is no secret that in recent years, the U.S. created a buffer zone around Russia, </w:t>
      </w:r>
      <w:r w:rsidRPr="00171457">
        <w:rPr>
          <w:sz w:val="12"/>
        </w:rPr>
        <w:t xml:space="preserve">involving in this process not only the countries of Central Europe, but also the Baltic states, Ukraine and the Caucasus. </w:t>
      </w:r>
      <w:r w:rsidRPr="000D062F">
        <w:rPr>
          <w:rStyle w:val="StyleBoldUnderline"/>
        </w:rPr>
        <w:t>The only response to this could be an asymmetric expansion of the Russian military presence abroad, particularly in Cuba.</w:t>
      </w:r>
      <w:r w:rsidRPr="00171457">
        <w:rPr>
          <w:sz w:val="12"/>
        </w:rPr>
        <w:t xml:space="preserve"> </w:t>
      </w:r>
      <w:r w:rsidRPr="000D062F">
        <w:rPr>
          <w:rStyle w:val="StyleBoldUnderline"/>
        </w:rPr>
        <w:t>In Cuba, there are convenient bays for our reconnaissance and warships, a network of the so-called "jump airfields." With the full consent of the Cuban leadership</w:t>
      </w:r>
      <w:r w:rsidRPr="00171457">
        <w:rPr>
          <w:sz w:val="12"/>
        </w:rPr>
        <w:t xml:space="preserve">, on May 11 of this year, </w:t>
      </w:r>
      <w:r w:rsidRPr="000D062F">
        <w:rPr>
          <w:rStyle w:val="StyleBoldUnderline"/>
        </w:rPr>
        <w:t>our country has not only resumed work in the electronic center of Lourdes, but also placed the latest mobile strategic nuclear missiles "Oak" on the island. They did not want to do it the amicable way, now let them deal with this,"</w:t>
      </w:r>
      <w:r w:rsidRPr="00171457">
        <w:rPr>
          <w:sz w:val="12"/>
        </w:rPr>
        <w:t xml:space="preserve"> Putin said</w:t>
      </w:r>
      <w:r w:rsidRPr="000D062F">
        <w:rPr>
          <w:rStyle w:val="StyleBoldUnderline"/>
        </w:rPr>
        <w:t>. It is obvious that Russia will not stop simply at "resting" their sailors in the area</w:t>
      </w:r>
      <w:r w:rsidRPr="00171457">
        <w:rPr>
          <w:sz w:val="12"/>
        </w:rPr>
        <w:t xml:space="preserve">. Now back to the statement of Chirkov. Americans have not officially resented it. For example, the Pentagon spokesman George Little said that Russia had the right to enter into military agreements and relationships with other countries, as does the United States, according to France Press Agency. The reason is simple: American analysts believe that Russia now cannot afford to create its own military bases. The Americans talk about Russia's lack of influence, money and the actual fleet. Western media quoted an "independent expert on the defense" in Moscow Paul Fengelgauer. He said that Russia does not have the necessary naval resources to provide constant presence outside its territorial waters, as it has only 30 major warships that serve five fleets. Therefore, the possibility of placing an additional station does not mean the expansion of sea power in Russia. This is largely an objective assessment. But </w:t>
      </w:r>
      <w:r w:rsidRPr="00F353B2">
        <w:rPr>
          <w:rStyle w:val="StyleBoldUnderline"/>
        </w:rPr>
        <w:t>si</w:t>
      </w:r>
      <w:r w:rsidRPr="00780417">
        <w:rPr>
          <w:rStyle w:val="StyleBoldUnderline"/>
        </w:rPr>
        <w:t>nce the crisis in the West in 2008, Russia began to recover part of its navy. The loss was not that great</w:t>
      </w:r>
      <w:r w:rsidRPr="00171457">
        <w:rPr>
          <w:sz w:val="12"/>
        </w:rPr>
        <w:t xml:space="preserve"> - about a quarter of the Soviet reserve. Another thing is that we should talk about the modernization of the fleet. There is much to maintain. On Thursday, Chirkov said that </w:t>
      </w:r>
      <w:r w:rsidRPr="00780417">
        <w:rPr>
          <w:rStyle w:val="StyleBoldUnderline"/>
        </w:rPr>
        <w:t>this year Russia's naval forces can be replenished with another 10-15 warships, including destroyers and nuclear submarines. As for the influence</w:t>
      </w:r>
      <w:r w:rsidRPr="00171457">
        <w:rPr>
          <w:sz w:val="12"/>
        </w:rPr>
        <w:t xml:space="preserve">, judging by the words of the Russian President, </w:t>
      </w:r>
      <w:r w:rsidRPr="00780417">
        <w:rPr>
          <w:rStyle w:val="StyleBoldUnderline"/>
        </w:rPr>
        <w:t>Russia</w:t>
      </w:r>
      <w:r w:rsidRPr="00171457">
        <w:rPr>
          <w:sz w:val="12"/>
        </w:rPr>
        <w:t xml:space="preserve"> </w:t>
      </w:r>
      <w:r w:rsidRPr="00780417">
        <w:rPr>
          <w:rStyle w:val="StyleBoldUnderline"/>
        </w:rPr>
        <w:t>is</w:t>
      </w:r>
      <w:r w:rsidRPr="00171457">
        <w:rPr>
          <w:sz w:val="12"/>
        </w:rPr>
        <w:t xml:space="preserve"> also </w:t>
      </w:r>
      <w:r w:rsidRPr="00780417">
        <w:rPr>
          <w:rStyle w:val="StyleBoldUnderline"/>
        </w:rPr>
        <w:t>actively growing in this regard</w:t>
      </w:r>
      <w:r w:rsidRPr="00171457">
        <w:rPr>
          <w:sz w:val="12"/>
        </w:rPr>
        <w:t xml:space="preserve">, although work in this direction has only begun. As we can see, Pacific, Atlantic and Indian Oceans are involved. </w:t>
      </w:r>
      <w:r w:rsidRPr="00780417">
        <w:rPr>
          <w:rStyle w:val="StyleBoldUnderline"/>
        </w:rPr>
        <w:t>This is due not only to geopolitical reasons, but the growing economic presence of Russia in the regions</w:t>
      </w:r>
      <w:r w:rsidRPr="00171457">
        <w:rPr>
          <w:sz w:val="12"/>
        </w:rPr>
        <w:t>. For example, "Gazprom" is actively working on offshore Vietnam. In the Caribbean</w:t>
      </w:r>
      <w:r w:rsidR="00780417" w:rsidRPr="00171457">
        <w:rPr>
          <w:sz w:val="12"/>
        </w:rPr>
        <w:t>, it also participates in the construction of Meso-American pipeline and field development in Venezuela. An ammunition plant is under construction in Cuba.</w:t>
      </w:r>
    </w:p>
    <w:p w:rsidR="00CE31E8" w:rsidRDefault="00344702" w:rsidP="00143DA5">
      <w:pPr>
        <w:pStyle w:val="Heading4"/>
      </w:pPr>
      <w:r>
        <w:t xml:space="preserve">Economic engagement with Cuba </w:t>
      </w:r>
      <w:r w:rsidR="00143DA5">
        <w:t>displaces Russia in the region.</w:t>
      </w:r>
    </w:p>
    <w:p w:rsidR="00143DA5" w:rsidRPr="00143DA5" w:rsidRDefault="00143DA5" w:rsidP="00143DA5">
      <w:pPr>
        <w:rPr>
          <w:sz w:val="12"/>
        </w:rPr>
      </w:pPr>
      <w:r w:rsidRPr="00143DA5">
        <w:rPr>
          <w:rStyle w:val="StyleStyleBold12pt"/>
        </w:rPr>
        <w:t>Vakulenko 2012</w:t>
      </w:r>
      <w:r w:rsidRPr="00143DA5">
        <w:rPr>
          <w:sz w:val="12"/>
        </w:rPr>
        <w:t xml:space="preserve"> (Darya , Research Associate at Council on Hemispheric Affairs, “ Economic Cold War: Russia And US Battle For Influence In Western Hemisphere – Analysis,” Aug 29</w:t>
      </w:r>
      <w:r w:rsidRPr="00143DA5">
        <w:rPr>
          <w:sz w:val="12"/>
          <w:vertAlign w:val="superscript"/>
        </w:rPr>
        <w:t>th</w:t>
      </w:r>
      <w:r w:rsidRPr="00143DA5">
        <w:rPr>
          <w:sz w:val="12"/>
        </w:rPr>
        <w:t xml:space="preserve"> http://www.eurasiareview.com/29082012-economic-cold-war-russia-and-us-battle-for-influence-in-western-hemisphere-analysis/)</w:t>
      </w:r>
    </w:p>
    <w:p w:rsidR="00CE31E8" w:rsidRPr="00226FE7" w:rsidRDefault="00CE31E8" w:rsidP="00862C98">
      <w:pPr>
        <w:rPr>
          <w:sz w:val="10"/>
        </w:rPr>
      </w:pPr>
      <w:r w:rsidRPr="00CE31E8">
        <w:rPr>
          <w:rStyle w:val="StyleBoldUnderline"/>
        </w:rPr>
        <w:lastRenderedPageBreak/>
        <w:t xml:space="preserve">The current economic competition between the Russian Federation and the United States in the Western Hemisphere bears striking similarity to the </w:t>
      </w:r>
      <w:r w:rsidRPr="00226FE7">
        <w:rPr>
          <w:sz w:val="10"/>
        </w:rPr>
        <w:t xml:space="preserve">political antagonism prevalent during the </w:t>
      </w:r>
      <w:r w:rsidRPr="00CE31E8">
        <w:rPr>
          <w:rStyle w:val="StyleBoldUnderline"/>
        </w:rPr>
        <w:t>Cold War</w:t>
      </w:r>
      <w:r w:rsidRPr="00226FE7">
        <w:rPr>
          <w:sz w:val="10"/>
        </w:rPr>
        <w:t xml:space="preserve">. </w:t>
      </w:r>
      <w:r w:rsidRPr="00CE31E8">
        <w:rPr>
          <w:rStyle w:val="StyleBoldUnderline"/>
        </w:rPr>
        <w:t>This deep seated rivalry</w:t>
      </w:r>
      <w:r w:rsidRPr="00226FE7">
        <w:rPr>
          <w:sz w:val="10"/>
        </w:rPr>
        <w:t xml:space="preserve"> still </w:t>
      </w:r>
      <w:r w:rsidRPr="00CE31E8">
        <w:rPr>
          <w:rStyle w:val="StyleBoldUnderline"/>
        </w:rPr>
        <w:t>influences world affairs</w:t>
      </w:r>
      <w:r w:rsidRPr="00226FE7">
        <w:rPr>
          <w:sz w:val="10"/>
        </w:rPr>
        <w:t xml:space="preserve">, as the United Nations Security Council cannot enact any major decision without an agreement between those two powers. However, a pragmatic view of the world economy plays a greater role now </w:t>
      </w:r>
      <w:r w:rsidRPr="001A3EBF">
        <w:rPr>
          <w:rStyle w:val="StyleBoldUnderline"/>
        </w:rPr>
        <w:t>in the determination of Russia’s priorities and strategies as it begins to catch up with the U.S. in its exposure to Latin American</w:t>
      </w:r>
      <w:r w:rsidRPr="00226FE7">
        <w:rPr>
          <w:sz w:val="10"/>
        </w:rPr>
        <w:t xml:space="preserve"> economic interests.</w:t>
      </w:r>
      <w:r w:rsidR="00344702" w:rsidRPr="00226FE7">
        <w:rPr>
          <w:sz w:val="10"/>
        </w:rPr>
        <w:t xml:space="preserve"> </w:t>
      </w:r>
      <w:r w:rsidRPr="00344702">
        <w:rPr>
          <w:rStyle w:val="StyleBoldUnderline"/>
        </w:rPr>
        <w:t>As of late, the Russian Federation has gained economic ground over the United States in various parts of the Latin American region</w:t>
      </w:r>
      <w:r w:rsidRPr="00226FE7">
        <w:rPr>
          <w:sz w:val="10"/>
        </w:rPr>
        <w:t xml:space="preserve">. For example, </w:t>
      </w:r>
      <w:r w:rsidRPr="00344702">
        <w:rPr>
          <w:rStyle w:val="StyleBoldUnderline"/>
        </w:rPr>
        <w:t>Washington’s embargo on Cuba gives Russia the opportunity to fill in the economic hollows left by the “imperialist neighbor.” While Washington engages in very limited trade with its ancient foe, Russia-Cuban links have been growing stronger</w:t>
      </w:r>
      <w:r w:rsidRPr="00226FE7">
        <w:rPr>
          <w:sz w:val="10"/>
        </w:rPr>
        <w:t xml:space="preserve"> with each passing year. Recently, the Russian oil company Zarubezhneft announced its plan to invest $100 million USD in Cuba by 2025. </w:t>
      </w:r>
      <w:r w:rsidRPr="001B3A7B">
        <w:rPr>
          <w:rStyle w:val="StyleBoldUnderline"/>
        </w:rPr>
        <w:t xml:space="preserve">Considering that deposits of Cuban oil are estimated to reach 20 billion barrels, </w:t>
      </w:r>
      <w:r w:rsidRPr="00344702">
        <w:rPr>
          <w:rStyle w:val="StyleBoldUnderline"/>
        </w:rPr>
        <w:t>the Russians’ investment plan appears as if it will bring considerable profits</w:t>
      </w:r>
      <w:r w:rsidRPr="00226FE7">
        <w:rPr>
          <w:sz w:val="10"/>
        </w:rPr>
        <w:t xml:space="preserve"> in the near future to both sides.[1]</w:t>
      </w:r>
      <w:r w:rsidR="007B5D5C" w:rsidRPr="00226FE7">
        <w:rPr>
          <w:sz w:val="10"/>
        </w:rPr>
        <w:t xml:space="preserve"> </w:t>
      </w:r>
      <w:r w:rsidRPr="00226FE7">
        <w:rPr>
          <w:sz w:val="10"/>
        </w:rPr>
        <w:t>The recent activity in Ecuador presents another aspect of Russia’s growing economic attraction to Latin America. At the end of July 2012, the Ecuadorian government signed the “memorandum of understanding” with Gazprom, Russia’s largest oil and gas company. The memorandum will launch the exploration of the natural-gas field in the southern coastal areas of Ecuador.[2] This “Bolivarian country” (in reference to the state’s left-leaning state ideology) will gain ample royalties in conjunction with the development of its energy sector, while Russia will secure market access into Ecuador via their already impressive natural gas reserves. Notably, Ecuadorian President Rafael Correa continues to advocate continental leadership independent of U.S. influence, thereby welcoming Russian influence.</w:t>
      </w:r>
      <w:r w:rsidR="007B5D5C" w:rsidRPr="00226FE7">
        <w:rPr>
          <w:sz w:val="10"/>
        </w:rPr>
        <w:t xml:space="preserve"> </w:t>
      </w:r>
      <w:r w:rsidRPr="00226FE7">
        <w:rPr>
          <w:sz w:val="10"/>
        </w:rPr>
        <w:t xml:space="preserve">Gazprom, together with another oil company, Rosneft, are clearly linked to Russian foreign policy. The Russian government owns 50.002 percent of shares in Gazprom and 75 percent in Rosneft thus President of Russia, Putin, oversees strategies of both companies.[3] Gazprom is the world’s largest producer of natural gas and the second largest producer of oil in the world with 9.7 million barrels per day, just behind Saudi Aramco. Rosneft is the world’s 15th largest oil and gas producer.[3] </w:t>
      </w:r>
      <w:r w:rsidRPr="007B5D5C">
        <w:rPr>
          <w:rStyle w:val="StyleBoldUnderline"/>
        </w:rPr>
        <w:t>The wielding of such economic weight serves as a powerful foreign relations force as Russia looks to enter new global markets, firming up the already inextricable relationship between politics and economics</w:t>
      </w:r>
      <w:r w:rsidRPr="00226FE7">
        <w:rPr>
          <w:sz w:val="10"/>
        </w:rPr>
        <w:t>.</w:t>
      </w:r>
      <w:r w:rsidR="00226FE7" w:rsidRPr="00226FE7">
        <w:rPr>
          <w:sz w:val="10"/>
        </w:rPr>
        <w:t xml:space="preserve"> </w:t>
      </w:r>
      <w:r w:rsidRPr="00226FE7">
        <w:rPr>
          <w:sz w:val="10"/>
        </w:rPr>
        <w:t xml:space="preserve">The Cuban and Ecuadorian examples demonstrate how the United States’ continuing ideologically-based economic ties with Latin America could invite other large world players to represent investment portfolios to the region. The United States clearly does not take full advantage of its geographical proximity to Latin America, even as Russia pushes for greater markets throughout that region. At the time of the Cold War, bipolarity was intensified by a constant ideological race to include as many Third World countries under either Soviet Union or or the U.S. umbrella. Today </w:t>
      </w:r>
      <w:r w:rsidRPr="00226FE7">
        <w:rPr>
          <w:rStyle w:val="StyleBoldUnderline"/>
        </w:rPr>
        <w:t>the two compete over markets and trade partners throughout Latin America. In this battle Russia is clearly winning, because of its firm economic pragmatism</w:t>
      </w:r>
      <w:r w:rsidRPr="00226FE7">
        <w:rPr>
          <w:sz w:val="10"/>
        </w:rPr>
        <w:t>.</w:t>
      </w:r>
      <w:r w:rsidR="00226FE7" w:rsidRPr="00226FE7">
        <w:rPr>
          <w:sz w:val="10"/>
        </w:rPr>
        <w:t xml:space="preserve"> </w:t>
      </w:r>
      <w:r w:rsidRPr="00226FE7">
        <w:rPr>
          <w:sz w:val="10"/>
        </w:rPr>
        <w:t>One observes the phenomenon of increasing Russian influence in Latin America in the development a solid relationship between ALBA (Bolivarian Alliance for the Americas) and Moscow. Although Russia is not technically allied with ALBA—which is known for its left-wing ideology—Moscow is not wasting the opportunity to support anti-Western declarations espoused by the Bolivarian states. Former Russian President, Medvedev, has declared significant perspectives for cooperation, especially in economic development, highlighting the pragmatic nature that Russian economic policy has adopted over the last 20 years.[4]</w:t>
      </w:r>
      <w:r w:rsidR="00226FE7" w:rsidRPr="00226FE7">
        <w:rPr>
          <w:sz w:val="10"/>
        </w:rPr>
        <w:t xml:space="preserve"> </w:t>
      </w:r>
      <w:r w:rsidRPr="00226FE7">
        <w:rPr>
          <w:rStyle w:val="StyleBoldUnderline"/>
        </w:rPr>
        <w:t>Possible future nationalization of Russian assets by Latin American governments and political disagreements within the region have yet to deter Russia from vigorously embracing the emerging market. The Russian Federation has proven capable of negotiating with various leftist governments and has worked around the U.S. embargo against Cuba. The country appears to prioritize potential returns on its investments over ideology and public opinion by investing in controversial industries including arms and pipelines</w:t>
      </w:r>
      <w:r w:rsidRPr="00226FE7">
        <w:rPr>
          <w:sz w:val="10"/>
        </w:rPr>
        <w:t>.</w:t>
      </w:r>
      <w:r w:rsidR="00226FE7" w:rsidRPr="00226FE7">
        <w:rPr>
          <w:sz w:val="10"/>
        </w:rPr>
        <w:t xml:space="preserve"> </w:t>
      </w:r>
      <w:r w:rsidRPr="00226FE7">
        <w:rPr>
          <w:rStyle w:val="StyleBoldUnderline"/>
        </w:rPr>
        <w:t>The economic potential of some countries could have a lasting impact on how we view the world politically. The words investment, profit and trade have been added to the everyday vocabulary of politicians. However, Russian politicians are ready to apply those words in Spanish more often than other counterparts</w:t>
      </w:r>
      <w:r w:rsidRPr="00226FE7">
        <w:rPr>
          <w:sz w:val="10"/>
        </w:rPr>
        <w:t>.</w:t>
      </w:r>
    </w:p>
    <w:p w:rsidR="00E868C9" w:rsidRDefault="00E868C9" w:rsidP="00F5328F">
      <w:pPr>
        <w:rPr>
          <w:sz w:val="12"/>
        </w:rPr>
      </w:pPr>
    </w:p>
    <w:p w:rsidR="007753E4" w:rsidRDefault="007753E4" w:rsidP="00F5328F">
      <w:pPr>
        <w:rPr>
          <w:sz w:val="12"/>
        </w:rPr>
      </w:pPr>
    </w:p>
    <w:p w:rsidR="007753E4" w:rsidRDefault="007753E4" w:rsidP="00F5328F">
      <w:pPr>
        <w:rPr>
          <w:sz w:val="12"/>
        </w:rPr>
      </w:pPr>
    </w:p>
    <w:p w:rsidR="00FE0877" w:rsidRDefault="00FE0877" w:rsidP="00F5328F">
      <w:pPr>
        <w:rPr>
          <w:sz w:val="12"/>
        </w:rPr>
      </w:pPr>
    </w:p>
    <w:p w:rsidR="00FE0877" w:rsidRDefault="00FE0877" w:rsidP="00FE0877">
      <w:pPr>
        <w:pStyle w:val="Heading3"/>
      </w:pPr>
      <w:r>
        <w:lastRenderedPageBreak/>
        <w:t>Link- Venezuela</w:t>
      </w:r>
    </w:p>
    <w:p w:rsidR="00803CFE" w:rsidRDefault="00803CFE" w:rsidP="00803CFE">
      <w:pPr>
        <w:pStyle w:val="Heading4"/>
      </w:pPr>
      <w:r>
        <w:t>In the wake of Chavez’s death US involvement in Venezuela encroaches on Russia’s Sphere of influence- results in conflict</w:t>
      </w:r>
    </w:p>
    <w:p w:rsidR="00AD1947" w:rsidRPr="00962FF0" w:rsidRDefault="00803CFE" w:rsidP="00803CFE">
      <w:pPr>
        <w:rPr>
          <w:sz w:val="12"/>
        </w:rPr>
      </w:pPr>
      <w:r w:rsidRPr="005B038E">
        <w:rPr>
          <w:rStyle w:val="StyleStyleBold12pt"/>
          <w:highlight w:val="green"/>
        </w:rPr>
        <w:t>Razuvaev 4-15</w:t>
      </w:r>
      <w:r w:rsidRPr="005B038E">
        <w:rPr>
          <w:sz w:val="12"/>
          <w:highlight w:val="green"/>
        </w:rPr>
        <w:t xml:space="preserve"> (</w:t>
      </w:r>
      <w:r w:rsidRPr="00962FF0">
        <w:rPr>
          <w:sz w:val="12"/>
        </w:rPr>
        <w:t xml:space="preserve">Aleksander, </w:t>
      </w:r>
      <w:r w:rsidR="00AD1947" w:rsidRPr="00962FF0">
        <w:rPr>
          <w:sz w:val="12"/>
        </w:rPr>
        <w:t>." Head of Research Alpari. Exchange. Defended his thesis on "Investing in the shares of commercial banks in an economy in transition" at the Institute of Economics of the Russian Academy of Sciences (IE RAS). He worked at the Center for Financial and Banking Studies IE RAS, Head of market analysis, the deputy chief of analytical department of the investment department of Sobinbank. Worked as the head of the analytical department of the IR "Galleon Capital</w:t>
      </w:r>
      <w:r w:rsidR="00962FF0" w:rsidRPr="00962FF0">
        <w:rPr>
          <w:sz w:val="12"/>
        </w:rPr>
        <w:t>, Translated By Rina Hay “Maduro Is Not Just a Shadow of Chavez,” Watching America 2013 http://watchingamerica.com/News/203710/maduro-is-not-just-a-shadow-of-chavez/)</w:t>
      </w:r>
    </w:p>
    <w:p w:rsidR="00803CFE" w:rsidRPr="005B038E" w:rsidRDefault="00803CFE" w:rsidP="00803CFE">
      <w:pPr>
        <w:rPr>
          <w:sz w:val="12"/>
        </w:rPr>
      </w:pPr>
      <w:r w:rsidRPr="005B038E">
        <w:rPr>
          <w:sz w:val="12"/>
        </w:rPr>
        <w:t xml:space="preserve">Nicolas </w:t>
      </w:r>
      <w:r w:rsidRPr="005B038E">
        <w:rPr>
          <w:rStyle w:val="StyleBoldUnderline"/>
        </w:rPr>
        <w:t>Maduro has won the presidential election</w:t>
      </w:r>
      <w:r w:rsidRPr="005B038E">
        <w:rPr>
          <w:sz w:val="12"/>
        </w:rPr>
        <w:t xml:space="preserve"> in Venezuela with 50.76 percent of the vote, while his rival, Henrique Capriles, captured 49.07 percent. Capriles announced that he would not recognize the results of the election until the votes were recounted. Vladimir Putin has congratulated Nicolas Maduro on his victory. The situation is highly irregular, and </w:t>
      </w:r>
      <w:r w:rsidRPr="00D52A38">
        <w:rPr>
          <w:rStyle w:val="StyleBoldUnderline"/>
        </w:rPr>
        <w:t xml:space="preserve">it </w:t>
      </w:r>
      <w:r w:rsidRPr="005B038E">
        <w:rPr>
          <w:rStyle w:val="StyleBoldUnderline"/>
        </w:rPr>
        <w:t>is important to Russia on both an economic and a geopolitical level</w:t>
      </w:r>
      <w:r w:rsidRPr="005B038E">
        <w:rPr>
          <w:sz w:val="12"/>
        </w:rPr>
        <w:t xml:space="preserve">. The gap between the two candidates is so small that it has become a good excuse for civil unrest and tensions — ideal for a “colored revolution.” In the last few days </w:t>
      </w:r>
      <w:r w:rsidRPr="005B038E">
        <w:rPr>
          <w:rStyle w:val="StyleBoldUnderline"/>
          <w:highlight w:val="green"/>
        </w:rPr>
        <w:t>the complicated relationship between Russia and the U.S. has been further strained</w:t>
      </w:r>
      <w:r w:rsidRPr="005B038E">
        <w:rPr>
          <w:rStyle w:val="StyleStyleBold12pt"/>
          <w:highlight w:val="green"/>
        </w:rPr>
        <w:t>, and Venezuela could become a site of direct confrontation</w:t>
      </w:r>
      <w:r w:rsidRPr="00D52A38">
        <w:rPr>
          <w:rStyle w:val="StyleStyleBold12pt"/>
        </w:rPr>
        <w:t>.</w:t>
      </w:r>
      <w:r w:rsidRPr="005B038E">
        <w:rPr>
          <w:sz w:val="12"/>
        </w:rPr>
        <w:t xml:space="preserve"> Whether or not the Americans will risk it is still an open question. Venezuela is not Libya. The former Libyan leader had not been our ally in recent years. He simply gave his debt to the president of France, and he also unfortunately put more than a billion dollars into the trustworthy hands of Goldman Sachs. Sometimes it is cheaper and pleasanter to liquidate a creditor than to fulfill one's obligations. Only cowards fulfill their debts, </w:t>
      </w:r>
      <w:r w:rsidRPr="005B038E">
        <w:rPr>
          <w:rStyle w:val="StyleBoldUnderline"/>
          <w:highlight w:val="green"/>
        </w:rPr>
        <w:t>and Anglo-Saxons are certainly not cowards</w:t>
      </w:r>
      <w:r w:rsidRPr="005B038E">
        <w:rPr>
          <w:sz w:val="12"/>
        </w:rPr>
        <w:t xml:space="preserve">. In addition, the wartime premium on oil during the Libyan conflict has covered the loss of Russian income but not the fact that in the future, contracts will definitely be fulfilled on the Libyan side. </w:t>
      </w:r>
      <w:r w:rsidRPr="00D52A38">
        <w:rPr>
          <w:rStyle w:val="StyleBoldUnderline"/>
        </w:rPr>
        <w:t>For Russia,</w:t>
      </w:r>
      <w:r w:rsidRPr="005B038E">
        <w:rPr>
          <w:sz w:val="12"/>
        </w:rPr>
        <w:t xml:space="preserve"> </w:t>
      </w:r>
      <w:r w:rsidRPr="005B038E">
        <w:rPr>
          <w:rStyle w:val="StyleBoldUnderline"/>
          <w:highlight w:val="green"/>
        </w:rPr>
        <w:t>Venezuela represents serious money and serious politics</w:t>
      </w:r>
      <w:r w:rsidRPr="005B038E">
        <w:rPr>
          <w:sz w:val="12"/>
        </w:rPr>
        <w:t xml:space="preserve">. As we know, </w:t>
      </w:r>
      <w:r w:rsidRPr="005B038E">
        <w:rPr>
          <w:rStyle w:val="StyleBoldUnderline"/>
          <w:highlight w:val="green"/>
        </w:rPr>
        <w:t>in 2006 Americans introduced an embargo on</w:t>
      </w:r>
      <w:r w:rsidRPr="00D52A38">
        <w:rPr>
          <w:rStyle w:val="StyleBoldUnderline"/>
        </w:rPr>
        <w:t xml:space="preserve"> arms deliveries to </w:t>
      </w:r>
      <w:r w:rsidRPr="005B038E">
        <w:rPr>
          <w:rStyle w:val="StyleBoldUnderline"/>
          <w:highlight w:val="green"/>
        </w:rPr>
        <w:t>Venezuela</w:t>
      </w:r>
      <w:r w:rsidRPr="00D52A38">
        <w:rPr>
          <w:rStyle w:val="StyleBoldUnderline"/>
        </w:rPr>
        <w:t xml:space="preserve">, </w:t>
      </w:r>
      <w:r w:rsidRPr="005B038E">
        <w:rPr>
          <w:rStyle w:val="StyleBoldUnderline"/>
          <w:highlight w:val="green"/>
        </w:rPr>
        <w:t>after which Chavez opened up relations with Russia.</w:t>
      </w:r>
      <w:r w:rsidRPr="00D52A38">
        <w:rPr>
          <w:rStyle w:val="StyleBoldUnderline"/>
        </w:rPr>
        <w:t xml:space="preserve"> According to rough estimates, </w:t>
      </w:r>
      <w:r w:rsidRPr="005B038E">
        <w:rPr>
          <w:rStyle w:val="StyleBoldUnderline"/>
          <w:highlight w:val="green"/>
        </w:rPr>
        <w:t>the current value of our signed arms contracts with Venezuela is valued at around $10 billion</w:t>
      </w:r>
      <w:r w:rsidRPr="005B038E">
        <w:rPr>
          <w:sz w:val="12"/>
        </w:rPr>
        <w:t>. Half of this has already been fulfilled, and half has yet to be worked out</w:t>
      </w:r>
      <w:r w:rsidRPr="00D52A38">
        <w:rPr>
          <w:rStyle w:val="StyleBoldUnderline"/>
        </w:rPr>
        <w:t xml:space="preserve">. </w:t>
      </w:r>
      <w:r w:rsidRPr="00175023">
        <w:rPr>
          <w:rStyle w:val="StyleBoldUnderline"/>
        </w:rPr>
        <w:t>Participation in oil projects in Venezuela</w:t>
      </w:r>
      <w:r w:rsidRPr="00175023">
        <w:rPr>
          <w:sz w:val="12"/>
          <w:highlight w:val="green"/>
        </w:rPr>
        <w:t>,</w:t>
      </w:r>
      <w:r w:rsidRPr="005B038E">
        <w:rPr>
          <w:sz w:val="12"/>
        </w:rPr>
        <w:t xml:space="preserve"> according to various estimates, </w:t>
      </w:r>
      <w:r w:rsidRPr="00175023">
        <w:rPr>
          <w:rStyle w:val="StyleBoldUnderline"/>
        </w:rPr>
        <w:t>will cost Russia</w:t>
      </w:r>
      <w:r w:rsidRPr="00D52A38">
        <w:rPr>
          <w:rStyle w:val="StyleBoldUnderline"/>
        </w:rPr>
        <w:t xml:space="preserve"> $20 to 38 </w:t>
      </w:r>
      <w:r w:rsidRPr="00175023">
        <w:rPr>
          <w:rStyle w:val="StyleBoldUnderline"/>
        </w:rPr>
        <w:t>billion</w:t>
      </w:r>
      <w:r w:rsidRPr="005B038E">
        <w:rPr>
          <w:sz w:val="12"/>
        </w:rPr>
        <w:t xml:space="preserve">. The main actor on our side is Rosneft, which is controlled by Parliament. Some actors in the financial market even fear that the opposite outcome in the elections could strike Rosneft's participation in the current market. Some of my colleagues have asked me with surprise how I, a stockbroker and market fundamentalist, can support the left-wing Venezuelan president. My answer is simple: </w:t>
      </w:r>
      <w:r w:rsidRPr="005B038E">
        <w:rPr>
          <w:rStyle w:val="StyleBoldUnderline"/>
          <w:highlight w:val="green"/>
        </w:rPr>
        <w:t>He buys weapons from us and takes from the West in order to give us his oil</w:t>
      </w:r>
      <w:r w:rsidRPr="0068275E">
        <w:rPr>
          <w:rStyle w:val="StyleBoldUnderline"/>
        </w:rPr>
        <w:t xml:space="preserve">. </w:t>
      </w:r>
      <w:r w:rsidRPr="00175023">
        <w:rPr>
          <w:rStyle w:val="StyleBoldUnderline"/>
        </w:rPr>
        <w:t>The color of the cat is not important as long as it catches mice</w:t>
      </w:r>
      <w:r w:rsidRPr="0068275E">
        <w:rPr>
          <w:rStyle w:val="StyleBoldUnderline"/>
        </w:rPr>
        <w:t xml:space="preserve">. </w:t>
      </w:r>
      <w:r w:rsidRPr="005B038E">
        <w:rPr>
          <w:sz w:val="12"/>
        </w:rPr>
        <w:t xml:space="preserve">From the geopolitical point of view, </w:t>
      </w:r>
      <w:r w:rsidRPr="00175023">
        <w:rPr>
          <w:rStyle w:val="StyleStyleBold12pt"/>
          <w:highlight w:val="green"/>
        </w:rPr>
        <w:t>Venezuela is like a bone stuck in the U.S.' throat. It is our last trump card on the chessboard of the world</w:t>
      </w:r>
      <w:r w:rsidRPr="005B038E">
        <w:rPr>
          <w:sz w:val="12"/>
        </w:rPr>
        <w:t xml:space="preserve">. </w:t>
      </w:r>
      <w:r w:rsidRPr="0068275E">
        <w:rPr>
          <w:rStyle w:val="StyleBoldUnderline"/>
        </w:rPr>
        <w:t>It seems that the army is on the side of</w:t>
      </w:r>
      <w:r w:rsidRPr="005B038E">
        <w:rPr>
          <w:sz w:val="12"/>
        </w:rPr>
        <w:t xml:space="preserve"> Nicolas </w:t>
      </w:r>
      <w:r w:rsidRPr="0068275E">
        <w:rPr>
          <w:rStyle w:val="StyleBoldUnderline"/>
        </w:rPr>
        <w:t>Maduro</w:t>
      </w:r>
      <w:r w:rsidRPr="005B038E">
        <w:rPr>
          <w:sz w:val="12"/>
        </w:rPr>
        <w:t xml:space="preserve">. However, if the situation worsens, he will have to prove his qualities of leadership and prove that he is not just a shadow of Chavez. But for now, the general opinion of him is that “he's a good lad, but not an eagle.” </w:t>
      </w:r>
      <w:r w:rsidRPr="0068275E">
        <w:rPr>
          <w:rStyle w:val="StyleBoldUnderline"/>
        </w:rPr>
        <w:t xml:space="preserve">The situation in Venezuela is highly important. </w:t>
      </w:r>
      <w:r w:rsidRPr="00175023">
        <w:rPr>
          <w:rStyle w:val="StyleBoldUnderline"/>
          <w:highlight w:val="green"/>
        </w:rPr>
        <w:t>Big politics and big money are at stake</w:t>
      </w:r>
      <w:r w:rsidRPr="005B038E">
        <w:rPr>
          <w:sz w:val="12"/>
        </w:rPr>
        <w:t xml:space="preserve">. </w:t>
      </w:r>
      <w:r w:rsidRPr="0068275E">
        <w:rPr>
          <w:rStyle w:val="StyleBoldUnderline"/>
        </w:rPr>
        <w:t xml:space="preserve">Even if everything ends up going well, the </w:t>
      </w:r>
      <w:r w:rsidRPr="00175023">
        <w:rPr>
          <w:rStyle w:val="StyleBoldUnderline"/>
        </w:rPr>
        <w:t>victory</w:t>
      </w:r>
      <w:r w:rsidRPr="0068275E">
        <w:rPr>
          <w:rStyle w:val="StyleBoldUnderline"/>
        </w:rPr>
        <w:t xml:space="preserve"> will not be guaranteed and will come with a chance of future destabilization</w:t>
      </w:r>
      <w:r w:rsidRPr="005B038E">
        <w:rPr>
          <w:sz w:val="12"/>
        </w:rPr>
        <w:t xml:space="preserve">. </w:t>
      </w:r>
      <w:r w:rsidRPr="00175023">
        <w:rPr>
          <w:rStyle w:val="StyleBoldUnderline"/>
          <w:highlight w:val="green"/>
        </w:rPr>
        <w:t>Our liberals love to reminisce and shed tears</w:t>
      </w:r>
      <w:r w:rsidRPr="0068275E">
        <w:rPr>
          <w:rStyle w:val="StyleBoldUnderline"/>
        </w:rPr>
        <w:t xml:space="preserve"> </w:t>
      </w:r>
      <w:r w:rsidRPr="00175023">
        <w:rPr>
          <w:rStyle w:val="StyleBoldUnderline"/>
          <w:highlight w:val="green"/>
        </w:rPr>
        <w:t>over those suppressed by Soviet troops during the Prague Spring</w:t>
      </w:r>
      <w:r w:rsidRPr="0068275E">
        <w:rPr>
          <w:rStyle w:val="StyleBoldUnderline"/>
        </w:rPr>
        <w:t xml:space="preserve">, </w:t>
      </w:r>
      <w:r w:rsidRPr="00175023">
        <w:rPr>
          <w:rStyle w:val="StyleBoldUnderline"/>
          <w:highlight w:val="green"/>
        </w:rPr>
        <w:t>forgetting that if Czechoslovakia had withdrawn from the USSR's sphere of influence</w:t>
      </w:r>
      <w:r w:rsidRPr="0068275E">
        <w:rPr>
          <w:rStyle w:val="StyleBoldUnderline"/>
        </w:rPr>
        <w:t xml:space="preserve">, it </w:t>
      </w:r>
      <w:r w:rsidRPr="00175023">
        <w:rPr>
          <w:rStyle w:val="StyleBoldUnderline"/>
          <w:highlight w:val="green"/>
        </w:rPr>
        <w:t>would automatically have entered that of</w:t>
      </w:r>
      <w:r w:rsidRPr="0068275E">
        <w:rPr>
          <w:rStyle w:val="StyleBoldUnderline"/>
        </w:rPr>
        <w:t xml:space="preserve"> </w:t>
      </w:r>
      <w:r w:rsidRPr="00175023">
        <w:rPr>
          <w:rStyle w:val="StyleBoldUnderline"/>
          <w:highlight w:val="green"/>
        </w:rPr>
        <w:t>the U.S</w:t>
      </w:r>
      <w:r w:rsidRPr="005B038E">
        <w:rPr>
          <w:sz w:val="12"/>
        </w:rPr>
        <w:t xml:space="preserve">. </w:t>
      </w:r>
      <w:r w:rsidRPr="00175023">
        <w:rPr>
          <w:rStyle w:val="StyleBoldUnderline"/>
          <w:highlight w:val="green"/>
        </w:rPr>
        <w:t>There are only the political interests of one's own country and the financial interests of one's own corporations.</w:t>
      </w:r>
      <w:r w:rsidRPr="00175023">
        <w:rPr>
          <w:sz w:val="12"/>
          <w:highlight w:val="green"/>
        </w:rPr>
        <w:t xml:space="preserve"> </w:t>
      </w:r>
      <w:r w:rsidRPr="00175023">
        <w:rPr>
          <w:rStyle w:val="StyleStyleBold12pt"/>
          <w:highlight w:val="green"/>
        </w:rPr>
        <w:t>Nothing else deserves one's attention</w:t>
      </w:r>
      <w:r w:rsidRPr="00175023">
        <w:rPr>
          <w:sz w:val="12"/>
          <w:highlight w:val="green"/>
        </w:rPr>
        <w:t>.</w:t>
      </w:r>
      <w:r w:rsidRPr="005B038E">
        <w:rPr>
          <w:sz w:val="12"/>
        </w:rPr>
        <w:t xml:space="preserve"> During the 2004 Orange Revolution in the Ukraine, one liberal radio station in Moscow threw a fit every half hour because the Russian Main Intelligence Directorate was allegedly in Kiev. Unfortunately, this was too good to be true. Both Gorbachev's and Yeltsin's foreign policies were nothing more than playing at giveaway. The Munich speech and the Battle of Tskhinvali in 2008 showed the West that it was finished. But the West does not believe it and requires further confirmation.</w:t>
      </w:r>
    </w:p>
    <w:p w:rsidR="00101FE9" w:rsidRPr="00101FE9" w:rsidRDefault="00101FE9" w:rsidP="00101FE9">
      <w:pPr>
        <w:pStyle w:val="Heading4"/>
      </w:pPr>
      <w:r>
        <w:t>Zero Sum Game in Venezuela</w:t>
      </w:r>
    </w:p>
    <w:p w:rsidR="0054542E" w:rsidRPr="00B76DA4" w:rsidRDefault="0054542E" w:rsidP="0054542E">
      <w:pPr>
        <w:rPr>
          <w:sz w:val="10"/>
        </w:rPr>
      </w:pPr>
      <w:r w:rsidRPr="00B76DA4">
        <w:rPr>
          <w:rStyle w:val="StyleStyleBold12pt"/>
        </w:rPr>
        <w:t>Ramírez 2010</w:t>
      </w:r>
      <w:r w:rsidRPr="00B76DA4">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B10F4C" w:rsidRDefault="0054542E" w:rsidP="0054542E">
      <w:pPr>
        <w:rPr>
          <w:rStyle w:val="StyleBoldUnderline"/>
        </w:rPr>
      </w:pPr>
      <w:r w:rsidRPr="008D4F48">
        <w:rPr>
          <w:sz w:val="12"/>
        </w:rPr>
        <w:t xml:space="preserve">The case of Venezuela is the most analyzed. The President of Venezuela, Hugo Chávez, has visited Moscow seven times since gaining power, and the President of Russia received him in the Kremlin only on his last two visits. Since the election of Chávez to the presidency of Venezuela, </w:t>
      </w:r>
      <w:r w:rsidRPr="00B76DA4">
        <w:rPr>
          <w:rStyle w:val="StyleBoldUnderline"/>
        </w:rPr>
        <w:t xml:space="preserve">Russia has maintained a position of caution toward Caracas and the avidity of the </w:t>
      </w:r>
      <w:r w:rsidRPr="008D4F48">
        <w:rPr>
          <w:sz w:val="12"/>
        </w:rPr>
        <w:t>Latin American</w:t>
      </w:r>
      <w:r w:rsidRPr="00B76DA4">
        <w:rPr>
          <w:rStyle w:val="StyleBoldUnderline"/>
        </w:rPr>
        <w:t xml:space="preserve"> country to tighten </w:t>
      </w:r>
      <w:r w:rsidRPr="008D4F48">
        <w:rPr>
          <w:sz w:val="12"/>
        </w:rPr>
        <w:t>political, military, and economic</w:t>
      </w:r>
      <w:r w:rsidRPr="00B76DA4">
        <w:rPr>
          <w:rStyle w:val="StyleBoldUnderline"/>
        </w:rPr>
        <w:t xml:space="preserve"> relations with the Kremlin </w:t>
      </w:r>
      <w:r w:rsidRPr="008D4F48">
        <w:rPr>
          <w:sz w:val="12"/>
        </w:rPr>
        <w:t xml:space="preserve">more and more. Although the objectives of each government were not similar, the differences were not notable. On the one hand, Hugo Chávez insisted on incorporating as many countries as he could in an anti-imperialistic bloc led by him. On the other hand, </w:t>
      </w:r>
      <w:r w:rsidRPr="00B935C5">
        <w:rPr>
          <w:rStyle w:val="StyleBoldUnderline"/>
        </w:rPr>
        <w:t xml:space="preserve">the Russian government attempted to consolidate a multipolar international order </w:t>
      </w:r>
      <w:r w:rsidRPr="00B935C5">
        <w:rPr>
          <w:rStyle w:val="StyleBoldUnderline"/>
        </w:rPr>
        <w:lastRenderedPageBreak/>
        <w:t>with the active and equal participation of all great powers so as to avoid the hegemony of one single country</w:t>
      </w:r>
      <w:r w:rsidRPr="008D4F48">
        <w:rPr>
          <w:sz w:val="12"/>
        </w:rPr>
        <w:t xml:space="preserve">. </w:t>
      </w:r>
      <w:r w:rsidRPr="00B935C5">
        <w:rPr>
          <w:rStyle w:val="StyleStyleBold12pt"/>
        </w:rPr>
        <w:t>Both countries targeted their objectives toward the dominance and hegemony of the United States</w:t>
      </w:r>
      <w:r w:rsidRPr="008D4F48">
        <w:rPr>
          <w:sz w:val="12"/>
        </w:rPr>
        <w:t>. Since 2008,</w:t>
      </w:r>
      <w:r w:rsidRPr="00B935C5">
        <w:rPr>
          <w:rStyle w:val="StyleBoldUnderline"/>
        </w:rPr>
        <w:t xml:space="preserve"> Moscow has tightened its relationship </w:t>
      </w:r>
      <w:r w:rsidRPr="008D4F48">
        <w:rPr>
          <w:sz w:val="12"/>
        </w:rPr>
        <w:t xml:space="preserve">with the government of Hugo Chávez </w:t>
      </w:r>
      <w:r w:rsidRPr="00B935C5">
        <w:rPr>
          <w:rStyle w:val="StyleBoldUnderline"/>
        </w:rPr>
        <w:t xml:space="preserve">and the mutual visits have increased, </w:t>
      </w:r>
      <w:r w:rsidRPr="008D4F48">
        <w:rPr>
          <w:sz w:val="12"/>
        </w:rPr>
        <w:t>particularly</w:t>
      </w:r>
      <w:r w:rsidRPr="00B935C5">
        <w:rPr>
          <w:rStyle w:val="StyleBoldUnderline"/>
        </w:rPr>
        <w:t xml:space="preserve"> </w:t>
      </w:r>
      <w:r w:rsidRPr="008D4F48">
        <w:rPr>
          <w:sz w:val="12"/>
        </w:rPr>
        <w:t xml:space="preserve">from Russia to Venezuela. The vice president of Russia, Igor Sechin, who is one of of Prime Minister Vladimir Putin’s right-hand men, visited Venezuela three times in 2008. In addition, Prime Minister Putin’s visit to Caracas in April 2010 </w:t>
      </w:r>
      <w:r w:rsidRPr="00B935C5">
        <w:rPr>
          <w:rStyle w:val="StyleBoldUnderline"/>
        </w:rPr>
        <w:t>confirmed Moscow’s intention to tighten and diversify its relationship with Venezuela</w:t>
      </w:r>
      <w:r w:rsidRPr="008D4F48">
        <w:rPr>
          <w:sz w:val="12"/>
        </w:rPr>
        <w:t>. As a result of the Seventh Intergovernmental Russia–Venezuela meeting, some</w:t>
      </w:r>
      <w:r w:rsidRPr="00B935C5">
        <w:rPr>
          <w:rStyle w:val="StyleBoldUnderline"/>
        </w:rPr>
        <w:t xml:space="preserve"> agreements were signed in matters of agriculture, energy, and defense</w:t>
      </w:r>
      <w:r w:rsidRPr="008D4F48">
        <w:rPr>
          <w:sz w:val="12"/>
        </w:rPr>
        <w:t xml:space="preserve">. Moreover, the creation of a combined consortium of petroleum integrated by Petróleos de Venezuela, S.A. (PDVSA) and Russia’s Rosneft, Lukoil, TNK-BP, Gazprom, and Surgutneftegas was approved. The objective of this project is to increase the production of petroleum in the Orinoco stripe (La Jornada, 2010, p. 14). The new enterprise, in which Venezuela would have 60% of the shares and Russia 40%, would build the infrastructure to produce 450,000 barrels of crude petroleum in the Junin 6 deposit in Venezuela over a period of five years with an investment of US$30 billion. </w:t>
      </w:r>
      <w:r w:rsidRPr="002A5733">
        <w:rPr>
          <w:rStyle w:val="StyleBoldUnderline"/>
        </w:rPr>
        <w:t>Venezuela is the main buyer of weapons from Russia in Latin America</w:t>
      </w:r>
      <w:r w:rsidRPr="008D4F48">
        <w:rPr>
          <w:sz w:val="12"/>
        </w:rPr>
        <w:t xml:space="preserve"> and the fourth in the world. Likewise, President Hugo </w:t>
      </w:r>
      <w:r w:rsidRPr="002A5733">
        <w:rPr>
          <w:rStyle w:val="StyleBoldUnderline"/>
        </w:rPr>
        <w:t>Chávez</w:t>
      </w:r>
      <w:r w:rsidRPr="008D4F48">
        <w:rPr>
          <w:sz w:val="12"/>
        </w:rPr>
        <w:t xml:space="preserve"> </w:t>
      </w:r>
      <w:r w:rsidRPr="00290E11">
        <w:rPr>
          <w:rStyle w:val="StyleBoldUnderline"/>
        </w:rPr>
        <w:t>has</w:t>
      </w:r>
      <w:r w:rsidRPr="008D4F48">
        <w:rPr>
          <w:sz w:val="12"/>
        </w:rPr>
        <w:t xml:space="preserve"> </w:t>
      </w:r>
      <w:r w:rsidRPr="002A5733">
        <w:rPr>
          <w:rStyle w:val="StyleBoldUnderline"/>
        </w:rPr>
        <w:t>become the principal political ally of Moscow in the region</w:t>
      </w:r>
      <w:r w:rsidRPr="008D4F48">
        <w:rPr>
          <w:sz w:val="12"/>
        </w:rPr>
        <w:t xml:space="preserve">. </w:t>
      </w:r>
      <w:r w:rsidRPr="002A5733">
        <w:rPr>
          <w:rStyle w:val="StyleBoldUnderline"/>
        </w:rPr>
        <w:t>Only two Latin American governments supported and recognized the independence of Abkhazia and South Ossetia in 2008</w:t>
      </w:r>
      <w:r w:rsidRPr="00ED0D42">
        <w:rPr>
          <w:rStyle w:val="StyleBoldUnderline"/>
        </w:rPr>
        <w:t>. One of them was Venezuela</w:t>
      </w:r>
      <w:r w:rsidRPr="008D4F48">
        <w:rPr>
          <w:sz w:val="12"/>
        </w:rPr>
        <w:t xml:space="preserve">. Venezuela imports weapons, submarines, tanks, defense systems, jets, helicopters, and rifles from Russia to modernize its armed forces. Since 2005, Russia has signed contracts to supply weapons to Venezuela and has since sold arms with a value of more than US$4.4 billion. Chávez paid $2 billion for the weapons and signed important agreements on energy matters, which facilitated the development of the activities of the Russian consortium in Venezuela (Arutunyan, 2008). In his next visit to Russia, President Chávez met Prime Minister Vladimir </w:t>
      </w:r>
      <w:r w:rsidRPr="005861DD">
        <w:rPr>
          <w:rStyle w:val="StyleBoldUnderline"/>
        </w:rPr>
        <w:t>Putin</w:t>
      </w:r>
      <w:r w:rsidRPr="008D4F48">
        <w:rPr>
          <w:sz w:val="12"/>
        </w:rPr>
        <w:t xml:space="preserve"> </w:t>
      </w:r>
      <w:r w:rsidRPr="005861DD">
        <w:rPr>
          <w:rStyle w:val="StyleBoldUnderline"/>
        </w:rPr>
        <w:t>and</w:t>
      </w:r>
      <w:r w:rsidRPr="008D4F48">
        <w:rPr>
          <w:sz w:val="12"/>
        </w:rPr>
        <w:t xml:space="preserve"> President </w:t>
      </w:r>
      <w:r w:rsidRPr="005861DD">
        <w:rPr>
          <w:rStyle w:val="StyleBoldUnderline"/>
        </w:rPr>
        <w:t>Medvedev</w:t>
      </w:r>
      <w:r w:rsidRPr="008D4F48">
        <w:rPr>
          <w:sz w:val="12"/>
        </w:rPr>
        <w:t xml:space="preserve"> and </w:t>
      </w:r>
      <w:r w:rsidRPr="005861DD">
        <w:rPr>
          <w:rStyle w:val="StyleBoldUnderline"/>
        </w:rPr>
        <w:t>signed two important agreements on energy matters and the Russian government’s commitment to grant Caracas a credit of $1 billion</w:t>
      </w:r>
      <w:r w:rsidRPr="008D4F48">
        <w:rPr>
          <w:sz w:val="12"/>
        </w:rPr>
        <w:t xml:space="preserve"> (680 million Euro) </w:t>
      </w:r>
      <w:r w:rsidRPr="005861DD">
        <w:rPr>
          <w:rStyle w:val="StyleBoldUnderline"/>
        </w:rPr>
        <w:t>to buy arms and military equipment from Russia</w:t>
      </w:r>
      <w:r w:rsidRPr="008D4F48">
        <w:rPr>
          <w:sz w:val="12"/>
        </w:rPr>
        <w:t xml:space="preserve"> (Fernández, 2008). The offer was made the same day that Medvedev announced that Russia would invest in the modernization of its missile system and nuclear submarines (Fernández, 2008). According to sources from the military industry, Venezuela has bought airplanes, helicopters, warships, submarines, and armor plates from Russia. Between 2005 and 2007, Moscow and Caracas signed a dozen contracts with a value of US$4.4 billion (3 billion Euro), including the sale of more than 20 strike fighters and 53 combat helicopters. As a result of a contract in which SU-30MK2 fighter aircrafts (Granma, 2007, p. 5) were bought, 196 pilots and technicians from Venezuela were in Russia receiving special training. Moreover, </w:t>
      </w:r>
      <w:r w:rsidRPr="005861DD">
        <w:rPr>
          <w:rStyle w:val="StyleBoldUnderline"/>
        </w:rPr>
        <w:t>the agreement in the energy sector establishes the construction of a consortium that includes the main Russian and Venezuelan enterprises</w:t>
      </w:r>
      <w:r w:rsidRPr="008D4F48">
        <w:rPr>
          <w:sz w:val="12"/>
        </w:rPr>
        <w:t xml:space="preserve">: Gazprom (Russian natural gas export company) and Venezuela’s state-owned PDVSA. The collaboration between the countries is present in the exploitation of oilfields in the Orinoco basin and other zones, in the extraction of hydrocarbons, and in the construction of infrastructure. Furthermore, Moscow proposed the possibility of helping Venezuela in the development of nuclear energy, although this proposal has not been established formally in any contract. Gazprom has a presence in Venezuela, where it has invested approximately 70 million Euro and has plans to begin drilling. The Russia–Venezuela alliance was consolidated in 2008 when two strategic TU-160 bombers and military ships of the Northern Russian fleet, capable of transporting nuclear missiles,5 visited Venezuela for the first time. In addition, combined military maneuvers were conducted in the Caribbean Sea zone. (On this occasion Russian ships also visited Cuba and Nicaragua; Baranets, 2008.) </w:t>
      </w:r>
      <w:r w:rsidRPr="00DE4213">
        <w:rPr>
          <w:rStyle w:val="StyleBoldUnderline"/>
        </w:rPr>
        <w:t xml:space="preserve">This had symbolic, </w:t>
      </w:r>
      <w:r w:rsidRPr="008D4F48">
        <w:rPr>
          <w:sz w:val="12"/>
        </w:rPr>
        <w:t>rather than military or ideological,</w:t>
      </w:r>
      <w:r w:rsidRPr="00DE4213">
        <w:rPr>
          <w:rStyle w:val="StyleBoldUnderline"/>
        </w:rPr>
        <w:t xml:space="preserve"> significance</w:t>
      </w:r>
      <w:r w:rsidRPr="008D4F48">
        <w:rPr>
          <w:sz w:val="12"/>
        </w:rPr>
        <w:t xml:space="preserve">. Nevertheless, the international press insisted on manipulating and interpreting these actions as </w:t>
      </w:r>
      <w:r w:rsidRPr="00DE4213">
        <w:rPr>
          <w:rStyle w:val="StyleBoldUnderline"/>
        </w:rPr>
        <w:t>the beginning of a new Cold War between Russia and the United States</w:t>
      </w:r>
      <w:r w:rsidRPr="008D4F48">
        <w:rPr>
          <w:sz w:val="12"/>
        </w:rPr>
        <w:t xml:space="preserve">. </w:t>
      </w:r>
      <w:r w:rsidRPr="00DE4213">
        <w:rPr>
          <w:rStyle w:val="StyleBoldUnderline"/>
        </w:rPr>
        <w:t xml:space="preserve">These military exercises in the Caribbean Sea are a message to the government of the United States, </w:t>
      </w:r>
      <w:r w:rsidRPr="008D4F48">
        <w:rPr>
          <w:sz w:val="12"/>
        </w:rPr>
        <w:t>which intended to deploy an antimissile shield in Eastern Europe.</w:t>
      </w:r>
      <w:r w:rsidRPr="00DE4213">
        <w:rPr>
          <w:rStyle w:val="StyleBoldUnderline"/>
        </w:rPr>
        <w:t xml:space="preserve"> </w:t>
      </w:r>
      <w:r w:rsidRPr="008D4F48">
        <w:rPr>
          <w:sz w:val="12"/>
        </w:rPr>
        <w:t xml:space="preserve">Russia experiences a similar situation in its buffer zone in Central Asia: </w:t>
      </w:r>
      <w:r w:rsidRPr="00DE4213">
        <w:rPr>
          <w:rStyle w:val="StyleBoldUnderline"/>
        </w:rPr>
        <w:t>increas- ing the Russian military, political, and economic presence in the zone so as to counteract the clout of the United States, liberating itself from isolation, and increasing its international power and clout by using a balance of powers that openly benefits it in the case of Latin America.</w:t>
      </w:r>
    </w:p>
    <w:p w:rsidR="00B10F4C" w:rsidRDefault="00B10F4C" w:rsidP="00B10F4C">
      <w:pPr>
        <w:pStyle w:val="Heading4"/>
      </w:pPr>
      <w:r w:rsidRPr="00B10F4C">
        <w:t>Venezuela = In Russia’s Sphere</w:t>
      </w:r>
    </w:p>
    <w:p w:rsidR="00B10F4C" w:rsidRPr="00B10F4C" w:rsidRDefault="00B10F4C" w:rsidP="00B10F4C">
      <w:pPr>
        <w:rPr>
          <w:sz w:val="12"/>
        </w:rPr>
      </w:pPr>
      <w:r w:rsidRPr="00F47BBC">
        <w:rPr>
          <w:rStyle w:val="StyleStyleBold12pt"/>
        </w:rPr>
        <w:t>The World Reporter 2012</w:t>
      </w:r>
      <w:r w:rsidRPr="00F47BBC">
        <w:rPr>
          <w:sz w:val="12"/>
        </w:rPr>
        <w:t xml:space="preserve"> (Russia and Latin America: Geopolitical Considerations, Jan 26</w:t>
      </w:r>
      <w:r w:rsidRPr="00F47BBC">
        <w:rPr>
          <w:sz w:val="12"/>
          <w:vertAlign w:val="superscript"/>
        </w:rPr>
        <w:t>th</w:t>
      </w:r>
      <w:r w:rsidRPr="00F47BBC">
        <w:rPr>
          <w:sz w:val="12"/>
        </w:rPr>
        <w:t xml:space="preserve"> http://www.theworldreporter.com/2012/01/russia-and-latin-america-geopolitical.html#.UbX9hpz9XKc)</w:t>
      </w:r>
    </w:p>
    <w:p w:rsidR="00B10F4C" w:rsidRDefault="00B10F4C" w:rsidP="00B10F4C">
      <w:pPr>
        <w:rPr>
          <w:rStyle w:val="StyleBoldUnderline"/>
        </w:rPr>
      </w:pPr>
      <w:r w:rsidRPr="00D91FAB">
        <w:rPr>
          <w:sz w:val="14"/>
        </w:rPr>
        <w:t xml:space="preserve"> In the civil nuclear area, Russians and Venezuelans have signed a bilateral agreement on controlled thermonuclear synthesis and safety of nuclear installations and radiation sources. The nuclear cooperation is also accompanied by a military cooperation. On September 10, 2008, two Russian bombers capable of carrying nuclear bombs landed at Palo Negro in Venezuela to participate in joint manuevers with Hugo Chavez's Bolivarian armed forces. In December 2008, a similar training of naval forces of the two countries, called "VenRus", took place in the Caribbean. These military exercises employed 2,300 people of the Russian and Venezuelan fleet, 3 frigates, an amphibious vehicle and 8 patrol vessels. This </w:t>
      </w:r>
      <w:r w:rsidRPr="00D91FAB">
        <w:rPr>
          <w:rStyle w:val="StyleBoldUnderline"/>
        </w:rPr>
        <w:t>strategic cooperation serves Moscow's interests who wants to propose an alternative to the American presence in the region.</w:t>
      </w:r>
      <w:r w:rsidRPr="00D91FAB">
        <w:rPr>
          <w:sz w:val="14"/>
        </w:rPr>
        <w:t xml:space="preserve"> In fact, </w:t>
      </w:r>
      <w:r w:rsidRPr="00D91FAB">
        <w:rPr>
          <w:rStyle w:val="StyleBoldUnderline"/>
        </w:rPr>
        <w:t>the geopolitical situation between these two countries illustrates how the relationship between Russia and Latin America becomes more important day by day, not only because of the weapons sold in the region, but also because of the diplomatic resources that Moscow had used in South America</w:t>
      </w:r>
      <w:r w:rsidRPr="00D91FAB">
        <w:rPr>
          <w:sz w:val="14"/>
        </w:rPr>
        <w:t xml:space="preserve">. The </w:t>
      </w:r>
      <w:r w:rsidRPr="00D91FAB">
        <w:rPr>
          <w:rStyle w:val="StyleBoldUnderline"/>
        </w:rPr>
        <w:t>continously cold relationship between Venezuela and the U.S. in addition to Washington's controversial relationship with Moscow will contribute further to the substantial strengthening of military and diplomatic ties between Russia and Venezuela</w:t>
      </w:r>
      <w:r w:rsidRPr="00D91FAB">
        <w:rPr>
          <w:sz w:val="14"/>
        </w:rPr>
        <w:t xml:space="preserve">. This possibility can't make U.S. happy. </w:t>
      </w:r>
      <w:r w:rsidRPr="00D91FAB">
        <w:rPr>
          <w:rStyle w:val="StyleBoldUnderline"/>
        </w:rPr>
        <w:t xml:space="preserve">The new situation facing Washington </w:t>
      </w:r>
      <w:r w:rsidRPr="00D91FAB">
        <w:rPr>
          <w:rStyle w:val="StyleBoldUnderline"/>
        </w:rPr>
        <w:lastRenderedPageBreak/>
        <w:t>is that Russia will be a growing factor when it comes to leftist governments in the region, who want autonomy from U.S. policy makers, and which Washington considers dangerous, but that Moscow considers to be very good.</w:t>
      </w:r>
      <w:r w:rsidRPr="00D91FAB">
        <w:rPr>
          <w:sz w:val="14"/>
        </w:rPr>
        <w:t xml:space="preserve"> In conclusion, we can say that </w:t>
      </w:r>
      <w:r w:rsidRPr="00D91FAB">
        <w:rPr>
          <w:rStyle w:val="StyleBoldUnderline"/>
        </w:rPr>
        <w:t xml:space="preserve">the policy led by Moscow in Latin America is the product of old aspirations: to establish Russia the status of a great power and of a country which promotes a multipolar world; in fact, it's more of a closing towards USA than an economic policy with strategic objectives. </w:t>
      </w:r>
    </w:p>
    <w:p w:rsidR="00F1305A" w:rsidRDefault="00F1305A" w:rsidP="00B10F4C">
      <w:pPr>
        <w:rPr>
          <w:rStyle w:val="StyleBoldUnderline"/>
        </w:rPr>
      </w:pPr>
    </w:p>
    <w:p w:rsidR="00F1305A" w:rsidRDefault="00F1305A" w:rsidP="00B10F4C">
      <w:pPr>
        <w:rPr>
          <w:rStyle w:val="StyleBoldUnderline"/>
        </w:rPr>
      </w:pPr>
    </w:p>
    <w:p w:rsidR="00F1305A" w:rsidRDefault="00F1305A">
      <w:pPr>
        <w:spacing w:after="200" w:line="276" w:lineRule="auto"/>
        <w:rPr>
          <w:rStyle w:val="StyleBoldUnderline"/>
        </w:rPr>
      </w:pPr>
      <w:r>
        <w:rPr>
          <w:rStyle w:val="StyleBoldUnderline"/>
        </w:rPr>
        <w:br w:type="page"/>
      </w:r>
    </w:p>
    <w:p w:rsidR="00F1305A" w:rsidRDefault="005B2BF5" w:rsidP="00F1305A">
      <w:pPr>
        <w:pStyle w:val="Heading2"/>
      </w:pPr>
      <w:r>
        <w:lastRenderedPageBreak/>
        <w:t>Internal Links</w:t>
      </w:r>
    </w:p>
    <w:p w:rsidR="00F1305A" w:rsidRDefault="00F1305A" w:rsidP="00F1305A"/>
    <w:p w:rsidR="00F1305A" w:rsidRDefault="005B2BF5" w:rsidP="00F1305A">
      <w:pPr>
        <w:pStyle w:val="Heading3"/>
      </w:pPr>
      <w:r>
        <w:lastRenderedPageBreak/>
        <w:t>Escalates</w:t>
      </w:r>
    </w:p>
    <w:p w:rsidR="00B35050" w:rsidRPr="007753E4" w:rsidRDefault="00B35050" w:rsidP="00B35050">
      <w:pPr>
        <w:pStyle w:val="Heading4"/>
      </w:pPr>
      <w:r>
        <w:t>These zones of influence are zero sum and conflicts will escalate</w:t>
      </w:r>
    </w:p>
    <w:p w:rsidR="00B35050" w:rsidRPr="007753E4" w:rsidRDefault="00B35050" w:rsidP="00B35050">
      <w:pPr>
        <w:rPr>
          <w:sz w:val="14"/>
        </w:rPr>
      </w:pPr>
      <w:r w:rsidRPr="007753E4">
        <w:rPr>
          <w:rStyle w:val="StyleStyleBold12pt"/>
        </w:rPr>
        <w:t>Ellis 2011</w:t>
      </w:r>
      <w:r w:rsidRPr="007753E4">
        <w:rPr>
          <w:sz w:val="14"/>
        </w:rPr>
        <w:t xml:space="preserve"> (Evan, assistant professor at the Center for Hemispheric Defense Studies. His research focus is on Latin America’s relationship with external actors, including China, Russia, and Iran, “Emerging Multi-Power Competitions in Latin America”, http://www.airpower.au.af.mil/apjinternational/apj-s/2011/2011-1/2011_1_03_ellis_eng_s.pdf)</w:t>
      </w:r>
    </w:p>
    <w:p w:rsidR="00F1305A" w:rsidRPr="00957277" w:rsidRDefault="00B35050" w:rsidP="00F1305A">
      <w:pPr>
        <w:rPr>
          <w:sz w:val="12"/>
        </w:rPr>
      </w:pPr>
      <w:r w:rsidRPr="003A04DE">
        <w:rPr>
          <w:rStyle w:val="StyleBoldUnderline"/>
        </w:rPr>
        <w:t>The</w:t>
      </w:r>
      <w:r w:rsidRPr="00842CA6">
        <w:rPr>
          <w:rStyle w:val="StyleBoldUnderline"/>
        </w:rPr>
        <w:t xml:space="preserve"> </w:t>
      </w:r>
      <w:r w:rsidRPr="00A909B6">
        <w:rPr>
          <w:sz w:val="12"/>
        </w:rPr>
        <w:t>second</w:t>
      </w:r>
      <w:r w:rsidRPr="00842CA6">
        <w:rPr>
          <w:rStyle w:val="StyleBoldUnderline"/>
        </w:rPr>
        <w:t xml:space="preserve"> </w:t>
      </w:r>
      <w:r w:rsidRPr="003A04DE">
        <w:rPr>
          <w:rStyle w:val="StyleBoldUnderline"/>
          <w:highlight w:val="green"/>
        </w:rPr>
        <w:t xml:space="preserve">major cleavage dividing </w:t>
      </w:r>
      <w:r w:rsidRPr="007E7670">
        <w:rPr>
          <w:rStyle w:val="StyleBoldUnderline"/>
        </w:rPr>
        <w:t xml:space="preserve">external </w:t>
      </w:r>
      <w:r w:rsidRPr="003A04DE">
        <w:rPr>
          <w:rStyle w:val="StyleBoldUnderline"/>
          <w:highlight w:val="green"/>
        </w:rPr>
        <w:t xml:space="preserve">actors in Latin America is </w:t>
      </w:r>
      <w:r w:rsidRPr="003A04DE">
        <w:rPr>
          <w:rStyle w:val="StyleBoldUnderline"/>
        </w:rPr>
        <w:t>the question of the</w:t>
      </w:r>
      <w:r w:rsidRPr="00842CA6">
        <w:rPr>
          <w:rStyle w:val="StyleBoldUnderline"/>
        </w:rPr>
        <w:t xml:space="preserve"> </w:t>
      </w:r>
      <w:r w:rsidRPr="008972D9">
        <w:rPr>
          <w:rStyle w:val="StyleBoldUnderline"/>
          <w:highlight w:val="green"/>
        </w:rPr>
        <w:t>developed world</w:t>
      </w:r>
      <w:r w:rsidRPr="00A909B6">
        <w:rPr>
          <w:sz w:val="12"/>
        </w:rPr>
        <w:t xml:space="preserve"> (North) </w:t>
      </w:r>
      <w:r w:rsidRPr="008972D9">
        <w:rPr>
          <w:rStyle w:val="StyleBoldUnderline"/>
          <w:highlight w:val="green"/>
        </w:rPr>
        <w:t>versus the developing world</w:t>
      </w:r>
      <w:r w:rsidRPr="00A909B6">
        <w:rPr>
          <w:sz w:val="12"/>
        </w:rPr>
        <w:t xml:space="preserve"> (South). Particularly with left-of-center regimes in Latin America, countries such as China, India and Iran emphasize their common “South-South” ties as countries in development, generally in political meetings indirectly pursuing commercial deals for their companies. </w:t>
      </w:r>
      <w:r w:rsidRPr="008972D9">
        <w:rPr>
          <w:rStyle w:val="StyleBoldUnderline"/>
          <w:highlight w:val="green"/>
        </w:rPr>
        <w:t xml:space="preserve">Russia </w:t>
      </w:r>
      <w:r w:rsidRPr="008972D9">
        <w:rPr>
          <w:rStyle w:val="StyleBoldUnderline"/>
        </w:rPr>
        <w:t>often</w:t>
      </w:r>
      <w:r w:rsidRPr="002C7D8A">
        <w:rPr>
          <w:rStyle w:val="StyleBoldUnderline"/>
          <w:highlight w:val="yellow"/>
        </w:rPr>
        <w:t xml:space="preserve"> </w:t>
      </w:r>
      <w:r w:rsidRPr="008972D9">
        <w:rPr>
          <w:rStyle w:val="StyleBoldUnderline"/>
          <w:highlight w:val="green"/>
        </w:rPr>
        <w:t xml:space="preserve">fits </w:t>
      </w:r>
      <w:r w:rsidRPr="008972D9">
        <w:rPr>
          <w:rStyle w:val="StyleBoldUnderline"/>
        </w:rPr>
        <w:t xml:space="preserve">uneasily </w:t>
      </w:r>
      <w:r w:rsidRPr="008972D9">
        <w:rPr>
          <w:rStyle w:val="StyleBoldUnderline"/>
          <w:highlight w:val="green"/>
        </w:rPr>
        <w:t>into this coalition</w:t>
      </w:r>
      <w:r w:rsidRPr="00A909B6">
        <w:rPr>
          <w:sz w:val="12"/>
        </w:rPr>
        <w:t xml:space="preserve">, seeking to define itself, in its relations with populist countries such as Venezuela, as an up and coming power (eg. Part of the “BRIC” nations), or </w:t>
      </w:r>
      <w:r w:rsidRPr="008972D9">
        <w:rPr>
          <w:rStyle w:val="StyleBoldUnderline"/>
          <w:highlight w:val="green"/>
        </w:rPr>
        <w:t xml:space="preserve">as alternative to the </w:t>
      </w:r>
      <w:r w:rsidRPr="008972D9">
        <w:rPr>
          <w:rStyle w:val="StyleBoldUnderline"/>
        </w:rPr>
        <w:t xml:space="preserve">status quo powers (the </w:t>
      </w:r>
      <w:r w:rsidRPr="008972D9">
        <w:rPr>
          <w:rStyle w:val="StyleBoldUnderline"/>
          <w:highlight w:val="green"/>
        </w:rPr>
        <w:t>US</w:t>
      </w:r>
      <w:r w:rsidRPr="00A909B6">
        <w:rPr>
          <w:sz w:val="12"/>
        </w:rPr>
        <w:t xml:space="preserve"> and Europe), </w:t>
      </w:r>
      <w:r w:rsidRPr="00842CA6">
        <w:rPr>
          <w:rStyle w:val="StyleBoldUnderline"/>
        </w:rPr>
        <w:t>even though it has not been traditionally categorized as a “developing” nation</w:t>
      </w:r>
      <w:r w:rsidRPr="00A909B6">
        <w:rPr>
          <w:sz w:val="12"/>
        </w:rPr>
        <w:t xml:space="preserve">. Within the political space created by such coinciding cleavages, </w:t>
      </w:r>
      <w:r w:rsidRPr="008972D9">
        <w:rPr>
          <w:rStyle w:val="StyleBoldUnderline"/>
        </w:rPr>
        <w:t>Latin</w:t>
      </w:r>
      <w:r w:rsidRPr="00A909B6">
        <w:rPr>
          <w:sz w:val="12"/>
        </w:rPr>
        <w:t xml:space="preserve"> </w:t>
      </w:r>
      <w:r w:rsidRPr="008972D9">
        <w:rPr>
          <w:rStyle w:val="StyleBoldUnderline"/>
        </w:rPr>
        <w:t>America</w:t>
      </w:r>
      <w:r w:rsidRPr="00A909B6">
        <w:rPr>
          <w:sz w:val="12"/>
        </w:rPr>
        <w:t xml:space="preserve"> also </w:t>
      </w:r>
      <w:r w:rsidRPr="008972D9">
        <w:rPr>
          <w:rStyle w:val="StyleBoldUnderline"/>
        </w:rPr>
        <w:t>serves as a target for important</w:t>
      </w:r>
      <w:r w:rsidRPr="00A909B6">
        <w:rPr>
          <w:sz w:val="12"/>
        </w:rPr>
        <w:t xml:space="preserve">, but differing internal and international </w:t>
      </w:r>
      <w:r w:rsidRPr="008972D9">
        <w:rPr>
          <w:rStyle w:val="StyleBoldUnderline"/>
        </w:rPr>
        <w:t>agendas</w:t>
      </w:r>
      <w:r w:rsidRPr="00A909B6">
        <w:rPr>
          <w:sz w:val="12"/>
        </w:rPr>
        <w:t xml:space="preserve"> pursued by each actor. For the PRC, Latin America’s principal tie to domestic politics is Taiwan. 12 of the 23 nations in the world which continue to recognize the Republic of China (ROC) as the legitimate Chinese government are found in Latin America. Externally, the PRC also seeks to participate in the region’s institutions, such as the IADB and OAS, and prevent another power such as the US from dominating those institutions, or other regional structures, in such a way that could shut it out of the region and jeopardize its strategic commercial goals. None of other external actors in the region explicitly oppose these goals, but rather, each pursues its own goals in parallel. This include Iran, for which support from Latin America reinforces the international stature of its leadership in the Iranian regime’s messianic efforts to advance its brand of radical Islam with Iran at its center. In a more pragmatic sense, Latin American ties, including financial institutions such as the International Development Bank in Venezuela, direct airline flights, factories in remote areas, and technology collaboration, help Iran to circumvent international sanctions to develop a nuclear capabilities, and possibly fund and create a logistics base for terrorist operations that could reach the United States, in the event that Iran wishes to wage such a conflict in the future. </w:t>
      </w:r>
      <w:r w:rsidRPr="008972D9">
        <w:rPr>
          <w:rStyle w:val="StyleBoldUnderline"/>
          <w:highlight w:val="green"/>
        </w:rPr>
        <w:t>For Russia</w:t>
      </w:r>
      <w:r w:rsidRPr="00A909B6">
        <w:rPr>
          <w:sz w:val="12"/>
        </w:rPr>
        <w:t>, in a manner similar to Iran</w:t>
      </w:r>
      <w:r w:rsidRPr="00A909B6">
        <w:rPr>
          <w:sz w:val="12"/>
          <w:highlight w:val="green"/>
        </w:rPr>
        <w:t xml:space="preserve">, </w:t>
      </w:r>
      <w:r w:rsidRPr="008972D9">
        <w:rPr>
          <w:rStyle w:val="StyleBoldUnderline"/>
          <w:highlight w:val="green"/>
        </w:rPr>
        <w:t>Latin American</w:t>
      </w:r>
      <w:r w:rsidRPr="00A909B6">
        <w:rPr>
          <w:rStyle w:val="StyleBoldUnderline"/>
        </w:rPr>
        <w:t xml:space="preserve"> </w:t>
      </w:r>
      <w:r w:rsidRPr="00B3009E">
        <w:rPr>
          <w:rStyle w:val="StyleBoldUnderline"/>
          <w:highlight w:val="green"/>
        </w:rPr>
        <w:t>ties</w:t>
      </w:r>
      <w:r w:rsidRPr="008972D9">
        <w:rPr>
          <w:rStyle w:val="StyleBoldUnderline"/>
        </w:rPr>
        <w:t xml:space="preserve"> </w:t>
      </w:r>
      <w:r w:rsidRPr="008972D9">
        <w:rPr>
          <w:rStyle w:val="StyleBoldUnderline"/>
          <w:highlight w:val="green"/>
        </w:rPr>
        <w:t xml:space="preserve">help </w:t>
      </w:r>
      <w:r w:rsidRPr="00A909B6">
        <w:rPr>
          <w:sz w:val="12"/>
        </w:rPr>
        <w:t>the current regime to</w:t>
      </w:r>
      <w:r w:rsidRPr="00A909B6">
        <w:rPr>
          <w:rStyle w:val="StyleBoldUnderline"/>
        </w:rPr>
        <w:t xml:space="preserve"> </w:t>
      </w:r>
      <w:r w:rsidRPr="008972D9">
        <w:rPr>
          <w:rStyle w:val="StyleBoldUnderline"/>
          <w:highlight w:val="green"/>
        </w:rPr>
        <w:t>demonstrate</w:t>
      </w:r>
      <w:r w:rsidRPr="00E729C1">
        <w:rPr>
          <w:rStyle w:val="StyleBoldUnderline"/>
        </w:rPr>
        <w:t xml:space="preserve"> to a domestic audience </w:t>
      </w:r>
      <w:r w:rsidRPr="008972D9">
        <w:rPr>
          <w:rStyle w:val="StyleBoldUnderline"/>
          <w:highlight w:val="green"/>
        </w:rPr>
        <w:t xml:space="preserve">that Russia is </w:t>
      </w:r>
      <w:r w:rsidRPr="007E7670">
        <w:rPr>
          <w:rStyle w:val="StyleBoldUnderline"/>
        </w:rPr>
        <w:t xml:space="preserve">once again </w:t>
      </w:r>
      <w:r w:rsidRPr="008972D9">
        <w:rPr>
          <w:rStyle w:val="StyleBoldUnderline"/>
          <w:highlight w:val="green"/>
        </w:rPr>
        <w:t>playing a significant international role</w:t>
      </w:r>
      <w:r w:rsidRPr="00A909B6">
        <w:rPr>
          <w:sz w:val="12"/>
        </w:rPr>
        <w:t xml:space="preserve">, harkening back to its height of Cold War power as the heart of the Soviet Union. </w:t>
      </w:r>
      <w:r w:rsidRPr="00E729C1">
        <w:rPr>
          <w:rStyle w:val="StyleBoldUnderline"/>
        </w:rPr>
        <w:t xml:space="preserve">Latin America </w:t>
      </w:r>
      <w:r w:rsidRPr="00C90C5C">
        <w:rPr>
          <w:rStyle w:val="StyleBoldUnderline"/>
        </w:rPr>
        <w:t xml:space="preserve">also </w:t>
      </w:r>
      <w:r w:rsidRPr="008972D9">
        <w:rPr>
          <w:rStyle w:val="StyleBoldUnderline"/>
          <w:highlight w:val="green"/>
        </w:rPr>
        <w:t>provides the platform for Russia to generate counter-pressures to US activities</w:t>
      </w:r>
      <w:r w:rsidRPr="00A909B6">
        <w:rPr>
          <w:sz w:val="12"/>
        </w:rPr>
        <w:t xml:space="preserve"> in Eastern Europe, the Caspian sea, and Central Asia, which Russia regards as its sphere of influence, such as November 2008, when Russia sent supersonic Tu-160 bombers and a squadron of ships to Venezuela for maneuvers in the Caribbean, as a counterpoint to the US projection of power in the Black Sea during the succession crisis in South Ossetia and Abkhazia. </w:t>
      </w:r>
      <w:r w:rsidRPr="00043A3A">
        <w:rPr>
          <w:rStyle w:val="StyleBoldUnderline"/>
        </w:rPr>
        <w:t xml:space="preserve">Because of the shared “anti-western” focus and because the specific geopolitical agendas pursued by actors such </w:t>
      </w:r>
      <w:r w:rsidRPr="002C7D8A">
        <w:rPr>
          <w:rStyle w:val="StyleBoldUnderline"/>
        </w:rPr>
        <w:t>as</w:t>
      </w:r>
      <w:r w:rsidRPr="008972D9">
        <w:rPr>
          <w:rStyle w:val="StyleBoldUnderline"/>
          <w:highlight w:val="green"/>
        </w:rPr>
        <w:t xml:space="preserve"> Russia, India and China in Latin America generally complement each other, these nations are not likely to come into conflict</w:t>
      </w:r>
      <w:r w:rsidRPr="00043A3A">
        <w:rPr>
          <w:rStyle w:val="StyleBoldUnderline"/>
        </w:rPr>
        <w:t xml:space="preserve"> </w:t>
      </w:r>
      <w:r w:rsidRPr="00A909B6">
        <w:rPr>
          <w:sz w:val="12"/>
        </w:rPr>
        <w:t xml:space="preserve">over their courtship of populist regimes such as Venezuela, Ecuador, and Bolivia. The critical exception to this harmony, however, involves strategic commercial issues, such as which nation gets to develop the preponderance of Venezuela’s petroleum in the Orinoco belt, or the significant deposits of iron and lithium, and perhaps uranium, in Bolivia. Commercial Competition. With respect to commerce, the goals of each external actor are defined by its position within the global economy and other elements of its national situation, as interpreted by its leadership. The PRC, because of its position as a global manufacturer, and because of its aggressive process of capital formation, looks to Latin America as a source of commodities, while its attitude toward markets focuses it on owning key parts of the production chain, or having strong contractual presence there where possible, as evidenced in interest by Chinese companies in Peruvian, Bolivian and Chilean mines, or Venezuelan and Ecuadorian oil fields. China’s combination of a large population and limited agricultural land also drives an interest in Latin America as a source of foodstuffs, particularly in countries with large tracts of land usable for agriculture, such as Brazil and Argentina, which have become significant soy exporters for China. Neither Russia, Iran, nor India have export-led manufacturing sectors which generate a level of demand for commodities similar to that of China. Nonetheless, as the Indian economy continues to grow, its companies will increasingly come into contact with those of China in Latin America as part of their global search for commodities. </w:t>
      </w:r>
      <w:r w:rsidRPr="00043A3A">
        <w:rPr>
          <w:rStyle w:val="StyleBoldUnderline"/>
        </w:rPr>
        <w:t xml:space="preserve">In the case of </w:t>
      </w:r>
      <w:r w:rsidRPr="00A909B6">
        <w:rPr>
          <w:rStyle w:val="StyleBoldUnderline"/>
          <w:highlight w:val="green"/>
        </w:rPr>
        <w:t>Russia</w:t>
      </w:r>
      <w:r w:rsidRPr="00A909B6">
        <w:rPr>
          <w:sz w:val="12"/>
        </w:rPr>
        <w:t xml:space="preserve"> and Iran, both have significant petroleum</w:t>
      </w:r>
      <w:r w:rsidRPr="00A909B6">
        <w:rPr>
          <w:rStyle w:val="StyleBoldUnderline"/>
        </w:rPr>
        <w:t xml:space="preserve"> </w:t>
      </w:r>
      <w:r w:rsidRPr="00A909B6">
        <w:rPr>
          <w:rStyle w:val="StyleBoldUnderline"/>
          <w:highlight w:val="green"/>
        </w:rPr>
        <w:t>industries</w:t>
      </w:r>
      <w:r w:rsidRPr="00043A3A">
        <w:rPr>
          <w:rStyle w:val="StyleBoldUnderline"/>
        </w:rPr>
        <w:t xml:space="preserve"> which them to participate </w:t>
      </w:r>
      <w:r w:rsidRPr="00A909B6">
        <w:rPr>
          <w:rStyle w:val="StyleBoldUnderline"/>
          <w:highlight w:val="green"/>
        </w:rPr>
        <w:t>in</w:t>
      </w:r>
      <w:r w:rsidRPr="00043A3A">
        <w:rPr>
          <w:rStyle w:val="StyleBoldUnderline"/>
        </w:rPr>
        <w:t xml:space="preserve"> the petroleum sector of </w:t>
      </w:r>
      <w:r w:rsidRPr="00A909B6">
        <w:rPr>
          <w:rStyle w:val="StyleBoldUnderline"/>
          <w:highlight w:val="green"/>
        </w:rPr>
        <w:t>Latin America</w:t>
      </w:r>
      <w:r w:rsidRPr="00043A3A">
        <w:rPr>
          <w:rStyle w:val="StyleBoldUnderline"/>
        </w:rPr>
        <w:t xml:space="preserve"> as part of larger global business strategie</w:t>
      </w:r>
      <w:r w:rsidRPr="00A909B6">
        <w:rPr>
          <w:sz w:val="12"/>
        </w:rPr>
        <w:t xml:space="preserve">s. With respect to Latin American markets, China’s position in the world economy as manufacturer makes its ability to sell its products abroad and move up the value added chain a strategically critical objective, particularly as growth in traditional markets for Chinese exports, such as the US, Europe, and Japan, has slowed. Moreover, the middle-income nature of Latin America’s $3 trillion, 500 million person market, and its sensitivity to price creates particular opportunities as the PRC seeks to gain experience in a range of strategically important sectors such as cars, aircraft, computers, telecommunications, military goods, and space. For similar reasons, Latin America is also an important market for India in select sectors, such as high-end manufactures and technology-intensive goods, laying the basis for an emerging competition in this area. Russia also competes for select segments of the high-end manufacturing market in Latin America, such as military end items and nuclear technology. Although Iran sells very few goods to Latin America, those purchases are important for its efforts to break free of the international isolation imposed on that country for its pursuit of a nuclear capability. Beyond specific competitions for resources and markets, there are also areas in which the commercial objectives of external actors in Latin America coincide, creating opportunities for future collaboration. All generally benefit, for example, from efficient infrastructure in the region, although they may differ on the focus, with India and China arguably benefitting more than Russia and Iran from improved ports, roads and rail networks oriented toward the Pacific ocean. </w:t>
      </w:r>
      <w:r w:rsidRPr="002B6408">
        <w:rPr>
          <w:rStyle w:val="StyleBoldUnderline"/>
        </w:rPr>
        <w:t>All</w:t>
      </w:r>
      <w:r w:rsidRPr="00A909B6">
        <w:rPr>
          <w:sz w:val="12"/>
        </w:rPr>
        <w:t xml:space="preserve"> generally </w:t>
      </w:r>
      <w:r w:rsidRPr="002B6408">
        <w:rPr>
          <w:rStyle w:val="StyleBoldUnderline"/>
        </w:rPr>
        <w:t>benefit from respect for contractual and property rights, and predictable legal, regulatory, and political environments in the countries with which they wish to do business,</w:t>
      </w:r>
      <w:r w:rsidRPr="00A909B6">
        <w:rPr>
          <w:sz w:val="12"/>
        </w:rPr>
        <w:t xml:space="preserve"> although new entrants, such as China, Russia, India, and Iran, </w:t>
      </w:r>
      <w:r w:rsidRPr="00C31E7C">
        <w:rPr>
          <w:rStyle w:val="StyleBoldUnderline"/>
        </w:rPr>
        <w:t xml:space="preserve">also </w:t>
      </w:r>
      <w:r w:rsidRPr="00A909B6">
        <w:rPr>
          <w:rStyle w:val="StyleBoldUnderline"/>
        </w:rPr>
        <w:t xml:space="preserve">tend to </w:t>
      </w:r>
      <w:r w:rsidRPr="00A909B6">
        <w:rPr>
          <w:rStyle w:val="StyleBoldUnderline"/>
          <w:highlight w:val="green"/>
        </w:rPr>
        <w:t>benefit</w:t>
      </w:r>
      <w:r w:rsidRPr="00A909B6">
        <w:rPr>
          <w:sz w:val="12"/>
        </w:rPr>
        <w:t xml:space="preserve"> initially </w:t>
      </w:r>
      <w:r w:rsidRPr="00A909B6">
        <w:rPr>
          <w:rStyle w:val="StyleBoldUnderline"/>
          <w:highlight w:val="green"/>
        </w:rPr>
        <w:t>from significant changes</w:t>
      </w:r>
      <w:r w:rsidRPr="00A909B6">
        <w:rPr>
          <w:sz w:val="12"/>
          <w:highlight w:val="green"/>
        </w:rPr>
        <w:t xml:space="preserve">, </w:t>
      </w:r>
      <w:r w:rsidRPr="00A909B6">
        <w:rPr>
          <w:rStyle w:val="StyleBoldUnderline"/>
          <w:highlight w:val="green"/>
        </w:rPr>
        <w:t>since their commercial holdings in these countries have traditionally been eclipsed by US</w:t>
      </w:r>
      <w:r w:rsidRPr="00A909B6">
        <w:rPr>
          <w:sz w:val="12"/>
        </w:rPr>
        <w:t xml:space="preserve"> and European </w:t>
      </w:r>
      <w:r w:rsidRPr="00A909B6">
        <w:rPr>
          <w:rStyle w:val="StyleBoldUnderline"/>
          <w:highlight w:val="green"/>
        </w:rPr>
        <w:t>companies</w:t>
      </w:r>
      <w:r w:rsidRPr="00A909B6">
        <w:rPr>
          <w:sz w:val="12"/>
        </w:rPr>
        <w:t xml:space="preserve">, and changes such as those brought about by Latin American populist movements tend to open up new opportunities. On the other hand, </w:t>
      </w:r>
      <w:r w:rsidRPr="00A909B6">
        <w:rPr>
          <w:rStyle w:val="StyleBoldUnderline"/>
        </w:rPr>
        <w:t xml:space="preserve">such </w:t>
      </w:r>
      <w:r w:rsidRPr="00A909B6">
        <w:rPr>
          <w:rStyle w:val="StyleBoldUnderline"/>
          <w:highlight w:val="green"/>
        </w:rPr>
        <w:t>change also opens up potentially destabilizing new competitions</w:t>
      </w:r>
      <w:r w:rsidRPr="00C31E7C">
        <w:rPr>
          <w:rStyle w:val="StyleBoldUnderline"/>
        </w:rPr>
        <w:t xml:space="preserve"> between these players </w:t>
      </w:r>
      <w:r w:rsidRPr="00A909B6">
        <w:rPr>
          <w:rStyle w:val="StyleBoldUnderline"/>
          <w:highlight w:val="green"/>
        </w:rPr>
        <w:t>to see who will benefit most</w:t>
      </w:r>
      <w:r w:rsidRPr="00A909B6">
        <w:rPr>
          <w:sz w:val="12"/>
        </w:rPr>
        <w:t xml:space="preserve"> from the new actors and new rules of the game. Sectorial Competitions </w:t>
      </w:r>
      <w:r w:rsidRPr="00A909B6">
        <w:rPr>
          <w:rStyle w:val="StyleBoldUnderline"/>
          <w:highlight w:val="green"/>
        </w:rPr>
        <w:t xml:space="preserve">The currently emerging competitions </w:t>
      </w:r>
      <w:r w:rsidRPr="00A10335">
        <w:rPr>
          <w:rStyle w:val="StyleBoldUnderline"/>
        </w:rPr>
        <w:t>between external powers in key Latin American</w:t>
      </w:r>
      <w:r w:rsidRPr="00C31E7C">
        <w:rPr>
          <w:rStyle w:val="StyleBoldUnderline"/>
        </w:rPr>
        <w:t xml:space="preserve"> business and technology sectors </w:t>
      </w:r>
      <w:r w:rsidRPr="00A909B6">
        <w:rPr>
          <w:rStyle w:val="StyleBoldUnderline"/>
          <w:highlight w:val="green"/>
        </w:rPr>
        <w:t>are likely to intensify, with the possibility for combinations of direct competition</w:t>
      </w:r>
      <w:r w:rsidRPr="00A909B6">
        <w:rPr>
          <w:sz w:val="12"/>
        </w:rPr>
        <w:t xml:space="preserve"> and cooperation as the situation dictates, and </w:t>
      </w:r>
      <w:r w:rsidRPr="00A909B6">
        <w:rPr>
          <w:rStyle w:val="StyleBoldUnderline"/>
          <w:highlight w:val="green"/>
        </w:rPr>
        <w:t xml:space="preserve">with each country leveraging the weight of </w:t>
      </w:r>
      <w:r w:rsidRPr="00A909B6">
        <w:rPr>
          <w:rStyle w:val="StyleBoldUnderline"/>
          <w:highlight w:val="green"/>
        </w:rPr>
        <w:lastRenderedPageBreak/>
        <w:t>its government</w:t>
      </w:r>
      <w:r w:rsidRPr="00C31E7C">
        <w:rPr>
          <w:rStyle w:val="StyleBoldUnderline"/>
        </w:rPr>
        <w:t xml:space="preserve"> where possible</w:t>
      </w:r>
      <w:r w:rsidRPr="00A909B6">
        <w:rPr>
          <w:sz w:val="12"/>
        </w:rPr>
        <w:t xml:space="preserve">. The key players, their relative strengths, and their level of engagement will be different in each sector, reflecting the differing situation of each nation, and its companies, in the global economy. Emerging competitions include those for (1) oil and gas resources, (2) mineral resources, (3) agricultural goods, (4) high-end manufactured goods, (5) military goods, (6) infrastructure projects, and (7) telecom and technology services.   </w:t>
      </w:r>
    </w:p>
    <w:p w:rsidR="00F1305A" w:rsidRDefault="00F1305A" w:rsidP="00F1305A">
      <w:pPr>
        <w:pStyle w:val="Heading4"/>
      </w:pPr>
      <w:r>
        <w:t xml:space="preserve">Encroachment on Russia’s Sphere of Influence incites backlash- </w:t>
      </w:r>
      <w:r w:rsidR="005B2BF5">
        <w:t>escalates</w:t>
      </w:r>
    </w:p>
    <w:p w:rsidR="00F1305A" w:rsidRPr="00F1305A" w:rsidRDefault="00F1305A" w:rsidP="00F1305A">
      <w:pPr>
        <w:rPr>
          <w:sz w:val="12"/>
        </w:rPr>
      </w:pPr>
      <w:r w:rsidRPr="00F1305A">
        <w:rPr>
          <w:rStyle w:val="StyleStyleBold12pt"/>
        </w:rPr>
        <w:t>Bugajski 2-8</w:t>
      </w:r>
      <w:r w:rsidRPr="00F1305A">
        <w:rPr>
          <w:sz w:val="12"/>
        </w:rPr>
        <w:t xml:space="preserve"> (Janusz , a policy analyst, writer, lecturer, and television host based in the United States, and the author of 18 books on Europe, Russia, and trans-Atlantic relations, “Russia’s Soft Power Wars,” 2013 http://ukrainianweek.com/World/71849)</w:t>
      </w:r>
    </w:p>
    <w:p w:rsidR="00D9149C" w:rsidRDefault="00F1305A" w:rsidP="00F1305A">
      <w:pPr>
        <w:rPr>
          <w:sz w:val="14"/>
        </w:rPr>
      </w:pPr>
      <w:r w:rsidRPr="00F1305A">
        <w:rPr>
          <w:rStyle w:val="StyleBoldUnderline"/>
        </w:rPr>
        <w:t xml:space="preserve">Western “soft power” influences are </w:t>
      </w:r>
      <w:r w:rsidRPr="002E09A3">
        <w:rPr>
          <w:sz w:val="14"/>
        </w:rPr>
        <w:t>therefore</w:t>
      </w:r>
      <w:r w:rsidRPr="00F1305A">
        <w:rPr>
          <w:rStyle w:val="StyleBoldUnderline"/>
        </w:rPr>
        <w:t xml:space="preserve"> viewed as a form of geostrategic competition that must be curtailed and eventually eliminated</w:t>
      </w:r>
      <w:r w:rsidRPr="002E09A3">
        <w:rPr>
          <w:sz w:val="14"/>
        </w:rPr>
        <w:t xml:space="preserve">. As a result, </w:t>
      </w:r>
      <w:r w:rsidRPr="00F1305A">
        <w:rPr>
          <w:rStyle w:val="StyleBoldUnderline"/>
        </w:rPr>
        <w:t>in recent months Moscow has mounted a campaign to sever links between Russian NGOs and Western institutions</w:t>
      </w:r>
      <w:r w:rsidRPr="002E09A3">
        <w:rPr>
          <w:sz w:val="14"/>
        </w:rPr>
        <w:t xml:space="preserve"> </w:t>
      </w:r>
      <w:r w:rsidRPr="00F1305A">
        <w:rPr>
          <w:rStyle w:val="StyleBoldUnderline"/>
        </w:rPr>
        <w:t>and is encouraging its neighbors to do likewis</w:t>
      </w:r>
      <w:r w:rsidRPr="002E09A3">
        <w:rPr>
          <w:sz w:val="14"/>
        </w:rPr>
        <w:t xml:space="preserve">e. </w:t>
      </w:r>
      <w:r w:rsidRPr="00F1305A">
        <w:rPr>
          <w:rStyle w:val="StyleBoldUnderline"/>
        </w:rPr>
        <w:t>Simultaneously to its anti-Western offensive, Moscow deploys its own “soft power” weaponry to achieve specific regional integrationist ambitions</w:t>
      </w:r>
      <w:r w:rsidRPr="002E09A3">
        <w:rPr>
          <w:sz w:val="14"/>
        </w:rPr>
        <w:t xml:space="preserve">. </w:t>
      </w:r>
      <w:r w:rsidRPr="00F1305A">
        <w:rPr>
          <w:rStyle w:val="StyleBoldUnderline"/>
        </w:rPr>
        <w:t>These have ranged from diplomatic offensives and informational warfare to energy blackmail and the exploitation of ethnic disputes.</w:t>
      </w:r>
      <w:r w:rsidRPr="002E09A3">
        <w:rPr>
          <w:sz w:val="14"/>
        </w:rPr>
        <w:t xml:space="preserve"> President Putin is also injecting a new form of “soft power” pressure by pursuing claims that Russian culture, language, history, and values should all predominate among the post-Soviet states. SOFT POWER BATTLEGROUND </w:t>
      </w:r>
      <w:r w:rsidRPr="008246CB">
        <w:rPr>
          <w:rStyle w:val="StyleBoldUnderline"/>
        </w:rPr>
        <w:t>In Moscow’s calculations, Russia and the West are embroiled in a long-term competition over zones of dominance</w:t>
      </w:r>
      <w:r w:rsidRPr="002E09A3">
        <w:rPr>
          <w:sz w:val="14"/>
        </w:rPr>
        <w:t xml:space="preserve"> in the wider Europe and in Central Asia, despite the fact that the US and its European allies have refused to acknowledge or legitimize such a “great game.” Russia’s drive for its own sphere in a "multipolar" world contributes to retarding the formation of stable democratic states along its borders. Governments in these countries turn to authoritarianism to maintain the integrity and stability of the state or simply to cling to power. Such a process is invariably supported by Moscow as it contributes to disqualifying these countries from the process of Western integration. </w:t>
      </w:r>
      <w:r w:rsidRPr="008246CB">
        <w:rPr>
          <w:rStyle w:val="StyleBoldUnderline"/>
        </w:rPr>
        <w:t>Moscow opposes any “encroachment” by outside powers in its self-proclaimed “privileged” zone of interests</w:t>
      </w:r>
      <w:r w:rsidRPr="002E09A3">
        <w:rPr>
          <w:sz w:val="14"/>
        </w:rPr>
        <w:t xml:space="preserve"> or the further expansion of NATO, EU, and US influence. Russia views itself as a regional integrator, expecting neighbors to coalesce around its leadership, rather than a country to be integrated in multi-national institutions in which its own sovereignty is diminished. In this context, </w:t>
      </w:r>
      <w:r w:rsidRPr="008246CB">
        <w:rPr>
          <w:rStyle w:val="StyleBoldUnderline"/>
        </w:rPr>
        <w:t>Russian “soft power” in all its manifestations is understood as a means for supplementing Russia’s foreign policy objectives and enhancing regional integration under Moscow’s tutelage</w:t>
      </w:r>
      <w:r w:rsidRPr="002E09A3">
        <w:rPr>
          <w:sz w:val="14"/>
        </w:rPr>
        <w:t xml:space="preserve">. In marked contrast, the West’s “soft power” approach is intended to generate reform, internal stability, external security, democratic development, and open markets to make targeted states compatible with Western systems and institutions. In the case of the EU, the prospect of membership itself has been the primary “soft power” tool as it entices governments to meet the necessary legal, economic, and regulatory standards to qualify for Union accession. However, EU or NATO membership remain voluntary and are not pressured by inducements and threats, as is the case with Moscow-centered organizations. While the West promotes the pooling of sovereignty among independent states, Russia pushes for the surrender of sovereignty within assorted “Eurasian” organizations. To advance its strategic goals, the Kremlin needs to demonstrate that it is in competition with the West and that Washington and Brussels are seeking to impose their political structures and value system on the gullible Eurasian countries. This is a classic form of psycho-political projection, with Russia’s leaders acting as if Western objectives were similar to their own in undermining national independence and eliminating countervailing foreign influences. </w:t>
      </w:r>
      <w:r w:rsidRPr="002E09A3">
        <w:rPr>
          <w:rStyle w:val="StyleBoldUnderline"/>
        </w:rPr>
        <w:t>Putin launched a blistering attack on Western “soft power”</w:t>
      </w:r>
      <w:r w:rsidRPr="002E09A3">
        <w:rPr>
          <w:sz w:val="14"/>
        </w:rPr>
        <w:t xml:space="preserve"> in an article in Moskovskiye Novosti (Moscow News) in February 2012. </w:t>
      </w:r>
      <w:r w:rsidRPr="002E09A3">
        <w:rPr>
          <w:rStyle w:val="StyleBoldUnderline"/>
        </w:rPr>
        <w:t>He claimed that this weapon was being increasingly used as a means for achieving foreign policy goals without the use of force, but by exerting informational and other levers of influence.</w:t>
      </w:r>
      <w:r w:rsidRPr="002E09A3">
        <w:rPr>
          <w:sz w:val="14"/>
        </w:rPr>
        <w:t xml:space="preserve"> According to Putin, </w:t>
      </w:r>
      <w:r w:rsidRPr="002E09A3">
        <w:rPr>
          <w:rStyle w:val="StyleBoldUnderline"/>
        </w:rPr>
        <w:t>Western "soft power" is deployed to “develop and provoke extremist, separatist, and nationalistic attitudes, to manipulate the public and to conduct direct interference in the domestic policy of sovereign countries</w:t>
      </w:r>
      <w:r w:rsidRPr="002E09A3">
        <w:rPr>
          <w:sz w:val="14"/>
        </w:rPr>
        <w:t xml:space="preserve">.” Evidently, for the Kremlin, </w:t>
      </w:r>
      <w:r w:rsidRPr="002E09A3">
        <w:rPr>
          <w:rStyle w:val="StyleBoldUnderline"/>
        </w:rPr>
        <w:t>democratic pluralism is a form of extremism, national independence is a form of separatism, and state sovereignty is a form of nationalism. Putin contends that there must be a clear division between “normal political activity” and “illegal instruments of soft power</w:t>
      </w:r>
      <w:r w:rsidRPr="002E09A3">
        <w:rPr>
          <w:sz w:val="14"/>
        </w:rPr>
        <w:t xml:space="preserve">." Hence, </w:t>
      </w:r>
      <w:r w:rsidRPr="002E09A3">
        <w:rPr>
          <w:rStyle w:val="StyleBoldUnderline"/>
        </w:rPr>
        <w:t xml:space="preserve">he engages in scathing attacks on "pseudo-NGOs" </w:t>
      </w:r>
      <w:r w:rsidRPr="002E09A3">
        <w:rPr>
          <w:sz w:val="14"/>
        </w:rPr>
        <w:t xml:space="preserve">inside Russia and among the post-Soviet neighbors </w:t>
      </w:r>
      <w:r w:rsidRPr="002E09A3">
        <w:rPr>
          <w:rStyle w:val="StyleBoldUnderline"/>
        </w:rPr>
        <w:t>that receive resources from Western governments and institutions, viewing this as a form of subversion</w:t>
      </w:r>
      <w:r w:rsidRPr="002E09A3">
        <w:rPr>
          <w:sz w:val="14"/>
        </w:rPr>
        <w:t>. In reality, the Kremlin is envious that Western values are often more appealing to educated and ambitious segments of the population than traditional Russian values.</w:t>
      </w:r>
    </w:p>
    <w:p w:rsidR="00957277" w:rsidRDefault="00957277" w:rsidP="00957277">
      <w:pPr>
        <w:pStyle w:val="Heading4"/>
      </w:pPr>
      <w:r>
        <w:t>Violation of Russia’s perceived sphere of influence results in war</w:t>
      </w:r>
    </w:p>
    <w:p w:rsidR="00957277" w:rsidRPr="002C56CB" w:rsidRDefault="00957277" w:rsidP="00957277">
      <w:pPr>
        <w:rPr>
          <w:sz w:val="12"/>
        </w:rPr>
      </w:pPr>
      <w:r w:rsidRPr="002C56CB">
        <w:rPr>
          <w:rStyle w:val="StyleStyleBold12pt"/>
        </w:rPr>
        <w:t>Weiner 2008</w:t>
      </w:r>
      <w:r w:rsidRPr="002C56CB">
        <w:rPr>
          <w:sz w:val="12"/>
        </w:rPr>
        <w:t xml:space="preserve"> (Bernard, Ph.D., has taught government &amp; international relations at universities in California and Washington, worked as a writer/editor at the San Francisco Chronicle for two decades, and currently serves as co-editor of The Crisis Papers The Crisis Papers, </w:t>
      </w:r>
      <w:r w:rsidR="002C56CB" w:rsidRPr="002C56CB">
        <w:rPr>
          <w:sz w:val="12"/>
        </w:rPr>
        <w:t>“Violating Someone's "Sphere of Influence" Can Be Dangerous,” Sept 2</w:t>
      </w:r>
      <w:r w:rsidR="002C56CB" w:rsidRPr="002C56CB">
        <w:rPr>
          <w:sz w:val="12"/>
          <w:vertAlign w:val="superscript"/>
        </w:rPr>
        <w:t>nd</w:t>
      </w:r>
      <w:r w:rsidR="002C56CB" w:rsidRPr="002C56CB">
        <w:rPr>
          <w:sz w:val="12"/>
        </w:rPr>
        <w:t xml:space="preserve"> http://archive.truthout.org/article/violating-someones-sphere-influence-can-be-dangerous)</w:t>
      </w:r>
    </w:p>
    <w:p w:rsidR="00957277" w:rsidRPr="00C5336A" w:rsidRDefault="00957277" w:rsidP="00957277">
      <w:pPr>
        <w:rPr>
          <w:rStyle w:val="StyleBoldUnderline"/>
        </w:rPr>
      </w:pPr>
      <w:r w:rsidRPr="00D00E95">
        <w:rPr>
          <w:sz w:val="12"/>
        </w:rPr>
        <w:t xml:space="preserve"> Such </w:t>
      </w:r>
      <w:r w:rsidRPr="002C56CB">
        <w:rPr>
          <w:rStyle w:val="StyleBoldUnderline"/>
        </w:rPr>
        <w:t>U.S. ignorance</w:t>
      </w:r>
      <w:r w:rsidRPr="00D00E95">
        <w:rPr>
          <w:sz w:val="12"/>
        </w:rPr>
        <w:t xml:space="preserve"> (which</w:t>
      </w:r>
      <w:r w:rsidRPr="002C56CB">
        <w:rPr>
          <w:rStyle w:val="StyleBoldUnderline"/>
        </w:rPr>
        <w:t xml:space="preserve"> derives from a belief that America as the world's self-designated</w:t>
      </w:r>
      <w:r w:rsidRPr="00D00E95">
        <w:rPr>
          <w:sz w:val="12"/>
        </w:rPr>
        <w:t xml:space="preserve"> Good Guy and lone </w:t>
      </w:r>
      <w:r w:rsidRPr="002C56CB">
        <w:rPr>
          <w:rStyle w:val="StyleBoldUnderline"/>
        </w:rPr>
        <w:t>superpower</w:t>
      </w:r>
      <w:r w:rsidRPr="00D00E95">
        <w:rPr>
          <w:sz w:val="12"/>
        </w:rPr>
        <w:t xml:space="preserve"> </w:t>
      </w:r>
      <w:r w:rsidRPr="002C56CB">
        <w:rPr>
          <w:rStyle w:val="StyleBoldUnderline"/>
        </w:rPr>
        <w:t>can do whatever it wants) inevitably leads to big trouble.</w:t>
      </w:r>
      <w:r w:rsidRPr="00D00E95">
        <w:rPr>
          <w:sz w:val="12"/>
        </w:rPr>
        <w:t xml:space="preserve"> For instance</w:t>
      </w:r>
      <w:r w:rsidRPr="002C56CB">
        <w:rPr>
          <w:rStyle w:val="StyleBoldUnderline"/>
        </w:rPr>
        <w:t>, even with the U.S. spread thin</w:t>
      </w:r>
      <w:r w:rsidRPr="00D00E95">
        <w:rPr>
          <w:sz w:val="12"/>
        </w:rPr>
        <w:t xml:space="preserve"> and quagmired in Iraq and Afghanistan, </w:t>
      </w:r>
      <w:r w:rsidRPr="002C56CB">
        <w:rPr>
          <w:rStyle w:val="StyleBoldUnderline"/>
        </w:rPr>
        <w:t xml:space="preserve">the CheneyBush </w:t>
      </w:r>
      <w:r w:rsidRPr="002C56CB">
        <w:rPr>
          <w:rStyle w:val="StyleBoldUnderline"/>
        </w:rPr>
        <w:lastRenderedPageBreak/>
        <w:t>regime seems anxious to provoke a major quarrel with a resurgent Russia</w:t>
      </w:r>
      <w:r w:rsidRPr="00D00E95">
        <w:rPr>
          <w:sz w:val="12"/>
        </w:rPr>
        <w:t xml:space="preserve"> in a relatively minor regional dispute in the Caucasus. In the midst of the juicy theatre of presidential campaigns, </w:t>
      </w:r>
      <w:r w:rsidRPr="00C5336A">
        <w:rPr>
          <w:rStyle w:val="StyleBoldUnderline"/>
        </w:rPr>
        <w:t>it might be wise</w:t>
      </w:r>
      <w:r w:rsidRPr="00D00E95">
        <w:rPr>
          <w:sz w:val="12"/>
        </w:rPr>
        <w:t xml:space="preserve"> for all of us </w:t>
      </w:r>
      <w:r w:rsidRPr="00C5336A">
        <w:rPr>
          <w:rStyle w:val="StyleBoldUnderline"/>
        </w:rPr>
        <w:t>to</w:t>
      </w:r>
      <w:r w:rsidRPr="00D00E95">
        <w:rPr>
          <w:sz w:val="12"/>
        </w:rPr>
        <w:t xml:space="preserve"> step back and attend to that foreign-policy reality and to </w:t>
      </w:r>
      <w:r w:rsidRPr="00C5336A">
        <w:rPr>
          <w:rStyle w:val="StyleBoldUnderline"/>
        </w:rPr>
        <w:t>consider the grim implications of a renewed Cold War between the U.S. and Russia.</w:t>
      </w:r>
      <w:r w:rsidRPr="00D00E95">
        <w:rPr>
          <w:sz w:val="12"/>
        </w:rPr>
        <w:t xml:space="preserve"> The Larger Picture I'm not just referring to the contretemps over what's happening in the Caucasus right now, especially with regard to Georgia. No, </w:t>
      </w:r>
      <w:r w:rsidRPr="00C5336A">
        <w:rPr>
          <w:rStyle w:val="StyleBoldUnderline"/>
        </w:rPr>
        <w:t>we're talking about major realignments of political, economic and military forces that, if not handled correctly, could put Russia and the U.S. into a potential active conflict.</w:t>
      </w:r>
      <w:r w:rsidRPr="00D00E95">
        <w:rPr>
          <w:sz w:val="12"/>
        </w:rPr>
        <w:t xml:space="preserve"> It's clear that John McCain and his neo-conservative backers would look forward to such a confrontation; they thrive on crisis; it's where they come alive and can roll out their black/white simplicities and threats to use force, utilize an "enemy" as their way to increase their domestic power, cranking-up the old military-industrial complex. And, at least for the purposes of the election campaign, Barack </w:t>
      </w:r>
      <w:r w:rsidRPr="00C5336A">
        <w:rPr>
          <w:rStyle w:val="StyleBoldUnderline"/>
        </w:rPr>
        <w:t>Obama</w:t>
      </w:r>
      <w:r w:rsidRPr="00D00E95">
        <w:rPr>
          <w:sz w:val="12"/>
        </w:rPr>
        <w:t xml:space="preserve"> </w:t>
      </w:r>
      <w:r w:rsidRPr="00C5336A">
        <w:rPr>
          <w:rStyle w:val="StyleBoldUnderline"/>
        </w:rPr>
        <w:t>and</w:t>
      </w:r>
      <w:r w:rsidRPr="00D00E95">
        <w:rPr>
          <w:sz w:val="12"/>
        </w:rPr>
        <w:t xml:space="preserve"> Joe </w:t>
      </w:r>
      <w:r w:rsidRPr="00C5336A">
        <w:rPr>
          <w:rStyle w:val="StyleBoldUnderline"/>
        </w:rPr>
        <w:t>Biden have joined in, using Russia as a bete noir and are warning Russia to back off and back down and back awa</w:t>
      </w:r>
      <w:r w:rsidRPr="00D00E95">
        <w:rPr>
          <w:sz w:val="12"/>
        </w:rPr>
        <w:t xml:space="preserve">y. </w:t>
      </w:r>
      <w:r w:rsidRPr="00C5336A">
        <w:rPr>
          <w:rStyle w:val="StyleBoldUnderline"/>
        </w:rPr>
        <w:t>Part of the problem is that Superpower America continues to see the world almost exclusively through U.S. eyes and thus is not taking into account how the world appears to Russia and others.</w:t>
      </w:r>
      <w:r w:rsidRPr="00D00E95">
        <w:rPr>
          <w:sz w:val="12"/>
        </w:rPr>
        <w:t xml:space="preserve"> Thus, </w:t>
      </w:r>
      <w:r w:rsidRPr="00C5336A">
        <w:rPr>
          <w:rStyle w:val="StyleBoldUnderline"/>
        </w:rPr>
        <w:t>diplomacy is ignored and the Cold War, and potential hot wars, draw closer</w:t>
      </w:r>
      <w:r w:rsidRPr="00D00E95">
        <w:rPr>
          <w:sz w:val="12"/>
        </w:rPr>
        <w:t xml:space="preserve">. And, of course, all this is taking place between two fading empires, as new major powers emerge in Asia/South Asia (China, India). </w:t>
      </w:r>
      <w:r w:rsidRPr="00C5336A">
        <w:rPr>
          <w:rStyle w:val="StyleBoldUnderline"/>
        </w:rPr>
        <w:t>Russia and the U.S</w:t>
      </w:r>
      <w:r w:rsidRPr="00D00E95">
        <w:rPr>
          <w:sz w:val="12"/>
        </w:rPr>
        <w:t xml:space="preserve">., in effect, </w:t>
      </w:r>
      <w:r w:rsidRPr="00C5336A">
        <w:rPr>
          <w:rStyle w:val="StyleBoldUnderline"/>
        </w:rPr>
        <w:t xml:space="preserve">are battling for regional dominance </w:t>
      </w:r>
      <w:r w:rsidRPr="00D00E95">
        <w:rPr>
          <w:sz w:val="12"/>
        </w:rPr>
        <w:t>before the new movers and shakers are fully up to speed.</w:t>
      </w:r>
      <w:r w:rsidRPr="00C5336A">
        <w:rPr>
          <w:rStyle w:val="StyleBoldUnderline"/>
        </w:rPr>
        <w:t xml:space="preserve"> </w:t>
      </w:r>
    </w:p>
    <w:p w:rsidR="00C2176A" w:rsidRDefault="00C2176A">
      <w:pPr>
        <w:spacing w:after="200" w:line="276" w:lineRule="auto"/>
        <w:rPr>
          <w:sz w:val="14"/>
        </w:rPr>
      </w:pPr>
      <w:r>
        <w:rPr>
          <w:sz w:val="14"/>
        </w:rPr>
        <w:br w:type="page"/>
      </w:r>
    </w:p>
    <w:p w:rsidR="00C2176A" w:rsidRDefault="00C2176A" w:rsidP="00C2176A">
      <w:pPr>
        <w:pStyle w:val="Heading3"/>
      </w:pPr>
      <w:r>
        <w:lastRenderedPageBreak/>
        <w:t>Zero Sum</w:t>
      </w:r>
    </w:p>
    <w:p w:rsidR="00C2176A" w:rsidRDefault="00C2176A" w:rsidP="00C2176A"/>
    <w:p w:rsidR="00C2176A" w:rsidRDefault="00C2176A" w:rsidP="00C2176A">
      <w:pPr>
        <w:pStyle w:val="Heading4"/>
      </w:pPr>
      <w:r>
        <w:t>Influence</w:t>
      </w:r>
      <w:r w:rsidR="00124132">
        <w:t xml:space="preserve"> in the region</w:t>
      </w:r>
      <w:r>
        <w:t xml:space="preserve"> is a zero sum game</w:t>
      </w:r>
    </w:p>
    <w:p w:rsidR="00C2176A" w:rsidRPr="00C2176A" w:rsidRDefault="00C2176A" w:rsidP="00C2176A">
      <w:pPr>
        <w:rPr>
          <w:sz w:val="12"/>
        </w:rPr>
      </w:pPr>
      <w:r w:rsidRPr="00C2176A">
        <w:rPr>
          <w:rStyle w:val="StyleStyleBold12pt"/>
        </w:rPr>
        <w:t>Adomanis, 3-13</w:t>
      </w:r>
      <w:r w:rsidRPr="00C2176A">
        <w:rPr>
          <w:sz w:val="12"/>
        </w:rPr>
        <w:t xml:space="preserve"> ( Mark Adomanis, Contributor to Forbes - specializes in Russian economics and demographics, “The 'Putin Doctrine' And The Real Reason For Russian-American Conflict,” http://www.forbes.com/sites/markadomanis/2013/03/13/the-putin-doctrine-and-the-real-reason-for-russian-american-conflict/ 2013)</w:t>
      </w:r>
    </w:p>
    <w:p w:rsidR="00C2176A" w:rsidRDefault="00C2176A" w:rsidP="00C2176A">
      <w:pPr>
        <w:rPr>
          <w:rStyle w:val="StyleBoldUnderline"/>
        </w:rPr>
      </w:pPr>
      <w:r w:rsidRPr="00124132">
        <w:rPr>
          <w:sz w:val="14"/>
        </w:rPr>
        <w:t xml:space="preserve">Aron spends a lot of time diagnosing the supposedly unique ills of Putinism and describing the Russian regime’s by now all too familiar litany of crimes. But he never answers, or even attempts to answer, the question that most obviously arises from his analysis: </w:t>
      </w:r>
      <w:r w:rsidRPr="00124132">
        <w:rPr>
          <w:rStyle w:val="StyleBoldUnderline"/>
        </w:rPr>
        <w:t>how would the United States make peace with with a deliberately hegemonic Russian foreign policy? I think the answer is very clear: it can’t.</w:t>
      </w:r>
      <w:r w:rsidRPr="00124132">
        <w:rPr>
          <w:sz w:val="14"/>
        </w:rPr>
        <w:t xml:space="preserve"> </w:t>
      </w:r>
      <w:r w:rsidRPr="00124132">
        <w:rPr>
          <w:rStyle w:val="StyleBoldUnderline"/>
        </w:rPr>
        <w:t>There is simply no way to square the circle of an American foreign policy designed around “global leadership” and a Russian foreign policy premised on “regional hegemony.</w:t>
      </w:r>
      <w:r w:rsidRPr="00124132">
        <w:rPr>
          <w:sz w:val="14"/>
        </w:rPr>
        <w:t xml:space="preserve">” </w:t>
      </w:r>
      <w:r w:rsidRPr="00124132">
        <w:rPr>
          <w:rStyle w:val="StyleBoldUnderline"/>
        </w:rPr>
        <w:t>These two things just don’t fit together</w:t>
      </w:r>
      <w:r w:rsidRPr="00124132">
        <w:rPr>
          <w:sz w:val="14"/>
        </w:rPr>
        <w:t xml:space="preserve">, something that is true completely independent of the Russian regime’s democratic or autocratic credentials. </w:t>
      </w:r>
      <w:r w:rsidRPr="00124132">
        <w:rPr>
          <w:rStyle w:val="StyleBoldUnderline"/>
        </w:rPr>
        <w:t>The two ideas are</w:t>
      </w:r>
      <w:r w:rsidRPr="00124132">
        <w:rPr>
          <w:sz w:val="14"/>
        </w:rPr>
        <w:t xml:space="preserve">, unfortunately  </w:t>
      </w:r>
      <w:r w:rsidRPr="00124132">
        <w:rPr>
          <w:rStyle w:val="StyleBoldUnderline"/>
        </w:rPr>
        <w:t>in a zero-sum conflict</w:t>
      </w:r>
      <w:r w:rsidRPr="00124132">
        <w:rPr>
          <w:sz w:val="14"/>
        </w:rPr>
        <w:t xml:space="preserve">. </w:t>
      </w:r>
      <w:r w:rsidRPr="00124132">
        <w:rPr>
          <w:rStyle w:val="StyleBoldUnderline"/>
        </w:rPr>
        <w:t>Either the United States allows the Russians a</w:t>
      </w:r>
      <w:r w:rsidRPr="00124132">
        <w:rPr>
          <w:sz w:val="14"/>
        </w:rPr>
        <w:t xml:space="preserve"> sort of “</w:t>
      </w:r>
      <w:r w:rsidRPr="00124132">
        <w:rPr>
          <w:rStyle w:val="StyleBoldUnderline"/>
        </w:rPr>
        <w:t>Monroe doctrine” for the near abroad</w:t>
      </w:r>
      <w:r w:rsidRPr="00124132">
        <w:rPr>
          <w:sz w:val="14"/>
        </w:rPr>
        <w:t xml:space="preserve">, </w:t>
      </w:r>
      <w:r w:rsidRPr="00124132">
        <w:rPr>
          <w:rStyle w:val="StyleBoldUnderline"/>
        </w:rPr>
        <w:t>or the Russians give up on the attempt to exert hegemony throughout the post-Soviet space</w:t>
      </w:r>
      <w:r w:rsidRPr="00124132">
        <w:rPr>
          <w:sz w:val="14"/>
        </w:rPr>
        <w:t xml:space="preserve">. </w:t>
      </w:r>
      <w:r w:rsidRPr="00124132">
        <w:rPr>
          <w:rStyle w:val="StyleBoldUnderline"/>
        </w:rPr>
        <w:t>But if neither side changes its approach</w:t>
      </w:r>
      <w:r w:rsidRPr="00124132">
        <w:rPr>
          <w:sz w:val="14"/>
        </w:rPr>
        <w:t xml:space="preserve">, if </w:t>
      </w:r>
      <w:r w:rsidRPr="00124132">
        <w:rPr>
          <w:rStyle w:val="StyleBoldUnderline"/>
        </w:rPr>
        <w:t xml:space="preserve">the United States continues to view any attempt by a non-aligned power to exert regional influence as a threat </w:t>
      </w:r>
      <w:r w:rsidRPr="00124132">
        <w:rPr>
          <w:sz w:val="14"/>
        </w:rPr>
        <w:t xml:space="preserve">to be countered </w:t>
      </w:r>
      <w:r w:rsidRPr="00124132">
        <w:rPr>
          <w:rStyle w:val="StyleBoldUnderline"/>
        </w:rPr>
        <w:t xml:space="preserve">and if Russia continues to believe that it has the final say on the economic and political trajectory of its  neighbors, then </w:t>
      </w:r>
      <w:r w:rsidRPr="00124132">
        <w:rPr>
          <w:rStyle w:val="StyleStyleBold12pt"/>
        </w:rPr>
        <w:t>conflict is inevitable</w:t>
      </w:r>
      <w:r w:rsidRPr="00124132">
        <w:rPr>
          <w:rStyle w:val="StyleBoldUnderline"/>
        </w:rPr>
        <w:t>.</w:t>
      </w:r>
    </w:p>
    <w:p w:rsidR="00E16B6C" w:rsidRDefault="00E16B6C" w:rsidP="00C2176A">
      <w:pPr>
        <w:rPr>
          <w:rStyle w:val="StyleBoldUnderline"/>
        </w:rPr>
      </w:pPr>
    </w:p>
    <w:p w:rsidR="00E16B6C" w:rsidRDefault="00E16B6C" w:rsidP="00C2176A">
      <w:pPr>
        <w:rPr>
          <w:rStyle w:val="StyleBoldUnderline"/>
        </w:rPr>
      </w:pPr>
    </w:p>
    <w:p w:rsidR="00E16B6C" w:rsidRDefault="00E16B6C">
      <w:pPr>
        <w:spacing w:after="200" w:line="276" w:lineRule="auto"/>
        <w:rPr>
          <w:rStyle w:val="StyleBoldUnderline"/>
        </w:rPr>
      </w:pPr>
      <w:r>
        <w:rPr>
          <w:rStyle w:val="StyleBoldUnderline"/>
        </w:rPr>
        <w:br w:type="page"/>
      </w:r>
    </w:p>
    <w:p w:rsidR="00E16B6C" w:rsidRDefault="00E16B6C" w:rsidP="00E16B6C">
      <w:pPr>
        <w:pStyle w:val="Heading2"/>
      </w:pPr>
      <w:r>
        <w:lastRenderedPageBreak/>
        <w:t>Impacts</w:t>
      </w:r>
    </w:p>
    <w:p w:rsidR="00A34363" w:rsidRDefault="00A34363">
      <w:pPr>
        <w:spacing w:after="200" w:line="276" w:lineRule="auto"/>
      </w:pPr>
      <w:r>
        <w:br w:type="page"/>
      </w:r>
    </w:p>
    <w:p w:rsidR="00A34363" w:rsidRDefault="00A34363" w:rsidP="00A34363">
      <w:pPr>
        <w:pStyle w:val="Heading3"/>
      </w:pPr>
      <w:r>
        <w:lastRenderedPageBreak/>
        <w:t>Russia Relations Good – War</w:t>
      </w:r>
    </w:p>
    <w:p w:rsidR="00A34363" w:rsidRDefault="00A34363" w:rsidP="00A34363">
      <w:pPr>
        <w:pStyle w:val="tags"/>
        <w:rPr>
          <w:lang w:eastAsia="ko-KR"/>
        </w:rPr>
      </w:pPr>
      <w:r>
        <w:t xml:space="preserve">US-Russian Relations </w:t>
      </w:r>
      <w:r>
        <w:rPr>
          <w:rFonts w:hint="eastAsia"/>
          <w:lang w:eastAsia="ko-KR"/>
        </w:rPr>
        <w:t>are essential to prevent nuclear war</w:t>
      </w:r>
    </w:p>
    <w:p w:rsidR="00A34363" w:rsidRDefault="00A34363" w:rsidP="00A34363">
      <w:pPr>
        <w:pStyle w:val="tiny"/>
        <w:rPr>
          <w:lang w:eastAsia="ko-KR"/>
        </w:rPr>
      </w:pPr>
      <w:r w:rsidRPr="00A34363">
        <w:rPr>
          <w:rStyle w:val="StyleStyleBold12pt"/>
          <w:rFonts w:hint="eastAsia"/>
          <w:highlight w:val="green"/>
        </w:rPr>
        <w:t>Elliot</w:t>
      </w:r>
      <w:r w:rsidRPr="00A34363">
        <w:rPr>
          <w:rStyle w:val="StyleStyleBold12pt"/>
          <w:highlight w:val="green"/>
        </w:rPr>
        <w:t xml:space="preserve"> 1995</w:t>
      </w:r>
      <w:r>
        <w:t xml:space="preserve"> (Michael Elliott, </w:t>
      </w:r>
      <w:r>
        <w:rPr>
          <w:rFonts w:hint="eastAsia"/>
          <w:lang w:eastAsia="ko-KR"/>
        </w:rPr>
        <w:t xml:space="preserve">News Week, </w:t>
      </w:r>
      <w:r>
        <w:t xml:space="preserve">“Why Russia still matters to </w:t>
      </w:r>
      <w:smartTag w:uri="urn:schemas-microsoft-com:office:smarttags" w:element="place">
        <w:smartTag w:uri="urn:schemas-microsoft-com:office:smarttags" w:element="country-region">
          <w:r>
            <w:t>America</w:t>
          </w:r>
        </w:smartTag>
      </w:smartTag>
      <w:r>
        <w:t xml:space="preserve">,” May 15) </w:t>
      </w:r>
    </w:p>
    <w:p w:rsidR="00A34363" w:rsidRDefault="00A34363" w:rsidP="00A34363">
      <w:pPr>
        <w:pStyle w:val="tiny"/>
        <w:rPr>
          <w:lang w:eastAsia="ko-KR"/>
        </w:rPr>
      </w:pPr>
      <w:r>
        <w:rPr>
          <w:lang w:eastAsia="zh-CN"/>
        </w:rPr>
        <w:t>"</w:t>
      </w:r>
      <w:smartTag w:uri="urn:schemas-microsoft-com:office:smarttags" w:element="place">
        <w:smartTag w:uri="urn:schemas-microsoft-com:office:smarttags" w:element="country-region">
          <w:r w:rsidRPr="00CE73CA">
            <w:rPr>
              <w:rStyle w:val="underlinedChar"/>
              <w:highlight w:val="green"/>
            </w:rPr>
            <w:t>Russia</w:t>
          </w:r>
        </w:smartTag>
      </w:smartTag>
      <w:r>
        <w:rPr>
          <w:lang w:eastAsia="zh-CN"/>
        </w:rPr>
        <w:t xml:space="preserve">," says Deputy Secretary of State Strobe Talbott, "is a big country." That it is; lop off the newly independent states born within the old Soviet husk and you've still got a lot left </w:t>
      </w:r>
      <w:r>
        <w:rPr>
          <w:rFonts w:ascii="Arial" w:hAnsi="Arial" w:cs="Arial"/>
          <w:sz w:val="23"/>
          <w:szCs w:val="23"/>
          <w:lang w:eastAsia="zh-CN"/>
        </w:rPr>
        <w:t xml:space="preserve">-- </w:t>
      </w:r>
      <w:r>
        <w:rPr>
          <w:lang w:eastAsia="zh-CN"/>
        </w:rPr>
        <w:t xml:space="preserve">a highly educated work force sitting on top of some of the globe's most valuable resources. True, much of that vast territory has an awful climate (climate matters-for different reasons than </w:t>
      </w:r>
      <w:smartTag w:uri="urn:schemas-microsoft-com:office:smarttags" w:element="country-region">
        <w:r>
          <w:rPr>
            <w:lang w:eastAsia="zh-CN"/>
          </w:rPr>
          <w:t>Russia</w:t>
        </w:r>
      </w:smartTag>
      <w:r>
        <w:rPr>
          <w:lang w:eastAsia="zh-CN"/>
        </w:rPr>
        <w:t xml:space="preserve">'s, it explains why </w:t>
      </w:r>
      <w:smartTag w:uri="urn:schemas-microsoft-com:office:smarttags" w:element="place">
        <w:smartTag w:uri="urn:schemas-microsoft-com:office:smarttags" w:element="country-region">
          <w:r>
            <w:rPr>
              <w:lang w:eastAsia="zh-CN"/>
            </w:rPr>
            <w:t>Australia</w:t>
          </w:r>
        </w:smartTag>
      </w:smartTag>
      <w:r>
        <w:rPr>
          <w:lang w:eastAsia="zh-CN"/>
        </w:rPr>
        <w:t xml:space="preserve"> will never be a great power). But unlike </w:t>
      </w:r>
      <w:smartTag w:uri="urn:schemas-microsoft-com:office:smarttags" w:element="country-region">
        <w:r>
          <w:rPr>
            <w:lang w:eastAsia="zh-CN"/>
          </w:rPr>
          <w:t>India</w:t>
        </w:r>
      </w:smartTag>
      <w:r>
        <w:rPr>
          <w:lang w:eastAsia="zh-CN"/>
        </w:rPr>
        <w:t xml:space="preserve"> and </w:t>
      </w:r>
      <w:smartTag w:uri="urn:schemas-microsoft-com:office:smarttags" w:element="country-region">
        <w:r>
          <w:rPr>
            <w:lang w:eastAsia="zh-CN"/>
          </w:rPr>
          <w:t>China</w:t>
        </w:r>
      </w:smartTag>
      <w:r>
        <w:rPr>
          <w:lang w:eastAsia="zh-CN"/>
        </w:rPr>
        <w:t xml:space="preserve">, two other "giant" states, </w:t>
      </w:r>
      <w:smartTag w:uri="urn:schemas-microsoft-com:office:smarttags" w:element="place">
        <w:smartTag w:uri="urn:schemas-microsoft-com:office:smarttags" w:element="country-region">
          <w:r>
            <w:rPr>
              <w:lang w:eastAsia="zh-CN"/>
            </w:rPr>
            <w:t>Russia</w:t>
          </w:r>
        </w:smartTag>
      </w:smartTag>
      <w:r>
        <w:rPr>
          <w:lang w:eastAsia="zh-CN"/>
        </w:rPr>
        <w:t xml:space="preserve"> will be able to husband its vast resources without the additional strain of feeding </w:t>
      </w:r>
      <w:r>
        <w:rPr>
          <w:rFonts w:ascii="Arial" w:hAnsi="Arial" w:cs="Arial"/>
          <w:sz w:val="23"/>
          <w:szCs w:val="23"/>
          <w:lang w:eastAsia="zh-CN"/>
        </w:rPr>
        <w:t xml:space="preserve">-- </w:t>
      </w:r>
      <w:r>
        <w:rPr>
          <w:lang w:eastAsia="zh-CN"/>
        </w:rPr>
        <w:t xml:space="preserve">and employing-more than a billion souls. It also, of course, </w:t>
      </w:r>
      <w:r w:rsidRPr="00CE73CA">
        <w:rPr>
          <w:rStyle w:val="underlinedChar"/>
          <w:highlight w:val="green"/>
        </w:rPr>
        <w:t>is the only country that can launch a</w:t>
      </w:r>
      <w:r>
        <w:rPr>
          <w:rStyle w:val="underlinedChar"/>
        </w:rPr>
        <w:t xml:space="preserve"> devastating </w:t>
      </w:r>
      <w:r w:rsidRPr="00CE73CA">
        <w:rPr>
          <w:rStyle w:val="underlinedChar"/>
          <w:highlight w:val="green"/>
        </w:rPr>
        <w:t xml:space="preserve">nuclear attack on the </w:t>
      </w:r>
      <w:smartTag w:uri="urn:schemas-microsoft-com:office:smarttags" w:element="country-region">
        <w:smartTag w:uri="urn:schemas-microsoft-com:office:smarttags" w:element="place">
          <w:r w:rsidRPr="00CE73CA">
            <w:rPr>
              <w:rStyle w:val="underlinedChar"/>
              <w:highlight w:val="green"/>
            </w:rPr>
            <w:t>United States</w:t>
          </w:r>
        </w:smartTag>
      </w:smartTag>
      <w:r w:rsidRPr="00704C0D">
        <w:rPr>
          <w:rStyle w:val="underlinedChar"/>
        </w:rPr>
        <w:t xml:space="preserve">. </w:t>
      </w:r>
      <w:r>
        <w:rPr>
          <w:rStyle w:val="underlinedChar"/>
        </w:rPr>
        <w:t>That</w:t>
      </w:r>
      <w:r w:rsidRPr="00704C0D">
        <w:rPr>
          <w:rStyle w:val="underlinedChar"/>
        </w:rPr>
        <w:t xml:space="preserve"> </w:t>
      </w:r>
      <w:r>
        <w:rPr>
          <w:lang w:eastAsia="zh-CN"/>
        </w:rPr>
        <w:t xml:space="preserve">kind of </w:t>
      </w:r>
      <w:r>
        <w:rPr>
          <w:rStyle w:val="underlinedChar"/>
        </w:rPr>
        <w:t xml:space="preserve">power demands </w:t>
      </w:r>
      <w:r>
        <w:t>respect. And</w:t>
      </w:r>
      <w:r>
        <w:rPr>
          <w:rStyle w:val="underlinedChar"/>
        </w:rPr>
        <w:t xml:space="preserve"> sensitive handling</w:t>
      </w:r>
      <w:r>
        <w:rPr>
          <w:lang w:eastAsia="zh-CN"/>
        </w:rPr>
        <w:t xml:space="preserve">. Stephen Sestanovich, head </w:t>
      </w:r>
      <w:smartTag w:uri="urn:schemas-microsoft-com:office:smarttags" w:element="country-region">
        <w:r>
          <w:rPr>
            <w:lang w:eastAsia="zh-CN"/>
          </w:rPr>
          <w:t>Russia</w:t>
        </w:r>
      </w:smartTag>
      <w:r>
        <w:rPr>
          <w:lang w:eastAsia="zh-CN"/>
        </w:rPr>
        <w:t xml:space="preserve"> watcher at the Carnegie Endowment for International Peace </w:t>
      </w:r>
      <w:r>
        <w:rPr>
          <w:sz w:val="21"/>
          <w:szCs w:val="21"/>
          <w:lang w:eastAsia="zh-CN"/>
        </w:rPr>
        <w:t xml:space="preserve">in </w:t>
      </w:r>
      <w:smartTag w:uri="urn:schemas-microsoft-com:office:smarttags" w:element="State">
        <w:r>
          <w:rPr>
            <w:lang w:eastAsia="zh-CN"/>
          </w:rPr>
          <w:t>Washington</w:t>
        </w:r>
      </w:smartTag>
      <w:r>
        <w:rPr>
          <w:lang w:eastAsia="zh-CN"/>
        </w:rPr>
        <w:t>, argues that present</w:t>
      </w:r>
      <w:r w:rsidRPr="00704C0D">
        <w:rPr>
          <w:rStyle w:val="underlinedChar"/>
        </w:rPr>
        <w:t xml:space="preserve"> </w:t>
      </w:r>
      <w:smartTag w:uri="urn:schemas-microsoft-com:office:smarttags" w:element="place">
        <w:smartTag w:uri="urn:schemas-microsoft-com:office:smarttags" w:element="country-region">
          <w:r w:rsidRPr="00CE73CA">
            <w:rPr>
              <w:rStyle w:val="underlinedChar"/>
              <w:highlight w:val="green"/>
            </w:rPr>
            <w:t>U.S.</w:t>
          </w:r>
        </w:smartTag>
      </w:smartTag>
      <w:r w:rsidRPr="00CE73CA">
        <w:rPr>
          <w:rStyle w:val="underlinedChar"/>
          <w:highlight w:val="green"/>
        </w:rPr>
        <w:t xml:space="preserve"> policy</w:t>
      </w:r>
      <w:r>
        <w:rPr>
          <w:rStyle w:val="underlinedChar"/>
        </w:rPr>
        <w:t xml:space="preserve"> </w:t>
      </w:r>
      <w:r>
        <w:t>is</w:t>
      </w:r>
      <w:r>
        <w:rPr>
          <w:rStyle w:val="underlinedChar"/>
        </w:rPr>
        <w:t xml:space="preserve"> </w:t>
      </w:r>
      <w:r w:rsidRPr="00CE73CA">
        <w:rPr>
          <w:rStyle w:val="underlinedChar"/>
          <w:highlight w:val="green"/>
        </w:rPr>
        <w:t>geared too much to "dismantling</w:t>
      </w:r>
      <w:r>
        <w:rPr>
          <w:rStyle w:val="underlinedChar"/>
        </w:rPr>
        <w:t xml:space="preserve"> </w:t>
      </w:r>
      <w:r w:rsidRPr="00CE73CA">
        <w:rPr>
          <w:rStyle w:val="underlinedChar"/>
          <w:highlight w:val="green"/>
        </w:rPr>
        <w:t>Russian</w:t>
      </w:r>
      <w:r>
        <w:rPr>
          <w:rStyle w:val="underlinedChar"/>
        </w:rPr>
        <w:t xml:space="preserve"> military </w:t>
      </w:r>
      <w:r w:rsidRPr="00CE73CA">
        <w:rPr>
          <w:rStyle w:val="underlinedChar"/>
          <w:highlight w:val="green"/>
        </w:rPr>
        <w:t>might</w:t>
      </w:r>
      <w:r>
        <w:rPr>
          <w:lang w:eastAsia="zh-CN"/>
        </w:rPr>
        <w:t xml:space="preserve">" </w:t>
      </w:r>
      <w:r>
        <w:rPr>
          <w:rFonts w:ascii="Arial" w:hAnsi="Arial" w:cs="Arial"/>
          <w:sz w:val="23"/>
          <w:szCs w:val="23"/>
          <w:lang w:eastAsia="zh-CN"/>
        </w:rPr>
        <w:t xml:space="preserve">-- </w:t>
      </w:r>
      <w:r>
        <w:rPr>
          <w:lang w:eastAsia="zh-CN"/>
        </w:rPr>
        <w:t xml:space="preserve">a policy that, </w:t>
      </w:r>
      <w:r>
        <w:t xml:space="preserve">since it </w:t>
      </w:r>
      <w:r w:rsidRPr="00CE73CA">
        <w:rPr>
          <w:rStyle w:val="underlinedChar"/>
          <w:highlight w:val="green"/>
        </w:rPr>
        <w:t>breeds</w:t>
      </w:r>
      <w:r>
        <w:rPr>
          <w:rStyle w:val="underlinedChar"/>
        </w:rPr>
        <w:t xml:space="preserve"> Russian </w:t>
      </w:r>
      <w:r w:rsidRPr="00CE73CA">
        <w:rPr>
          <w:rStyle w:val="underlinedChar"/>
          <w:highlight w:val="green"/>
        </w:rPr>
        <w:t>resentment</w:t>
      </w:r>
      <w:r w:rsidRPr="00704C0D">
        <w:rPr>
          <w:rStyle w:val="underlinedChar"/>
        </w:rPr>
        <w:t xml:space="preserve"> </w:t>
      </w:r>
      <w:r>
        <w:rPr>
          <w:lang w:eastAsia="zh-CN"/>
        </w:rPr>
        <w:t>of Western meddling, is self-</w:t>
      </w:r>
      <w:r>
        <w:t xml:space="preserve">defeating. "We have to reorient Russian power," says Sestanovich, "not eliminate it. Because we can't eliminate it." Indeed, </w:t>
      </w:r>
      <w:smartTag w:uri="urn:schemas-microsoft-com:office:smarttags" w:element="State">
        <w:r>
          <w:t>Was</w:t>
        </w:r>
        <w:r>
          <w:rPr>
            <w:lang w:eastAsia="zh-CN"/>
          </w:rPr>
          <w:t>hington</w:t>
        </w:r>
      </w:smartTag>
      <w:r>
        <w:rPr>
          <w:lang w:eastAsia="zh-CN"/>
        </w:rPr>
        <w:t xml:space="preserve"> should prefer a strong </w:t>
      </w:r>
      <w:smartTag w:uri="urn:schemas-microsoft-com:office:smarttags" w:element="place">
        <w:smartTag w:uri="urn:schemas-microsoft-com:office:smarttags" w:element="country-region">
          <w:r>
            <w:rPr>
              <w:lang w:eastAsia="zh-CN"/>
            </w:rPr>
            <w:t>Russia</w:t>
          </w:r>
        </w:smartTag>
      </w:smartTag>
      <w:r>
        <w:rPr>
          <w:lang w:eastAsia="zh-CN"/>
        </w:rPr>
        <w:t xml:space="preserve">. </w:t>
      </w:r>
      <w:r w:rsidRPr="00CE73CA">
        <w:rPr>
          <w:rStyle w:val="underlinedChar"/>
          <w:highlight w:val="green"/>
        </w:rPr>
        <w:t>A Russia so weak</w:t>
      </w:r>
      <w:r>
        <w:rPr>
          <w:lang w:eastAsia="zh-CN"/>
        </w:rPr>
        <w:t xml:space="preserve">, for example, that it </w:t>
      </w:r>
      <w:r w:rsidRPr="00CE73CA">
        <w:rPr>
          <w:rStyle w:val="underlinedChar"/>
          <w:highlight w:val="green"/>
        </w:rPr>
        <w:t>could not resist</w:t>
      </w:r>
      <w:r w:rsidRPr="00CE73CA">
        <w:rPr>
          <w:rStyle w:val="underlinedChar"/>
        </w:rPr>
        <w:t xml:space="preserve"> a</w:t>
      </w:r>
      <w:r w:rsidRPr="00704C0D">
        <w:rPr>
          <w:rStyle w:val="underlinedChar"/>
        </w:rPr>
        <w:t xml:space="preserve"> </w:t>
      </w:r>
      <w:r>
        <w:rPr>
          <w:lang w:eastAsia="zh-CN"/>
        </w:rPr>
        <w:t xml:space="preserve">Chinese land grab of its </w:t>
      </w:r>
      <w:smartTag w:uri="urn:schemas-microsoft-com:office:smarttags" w:element="place">
        <w:r>
          <w:rPr>
            <w:lang w:eastAsia="zh-CN"/>
          </w:rPr>
          <w:t>Far East</w:t>
        </w:r>
      </w:smartTag>
      <w:r w:rsidRPr="00704C0D">
        <w:rPr>
          <w:rStyle w:val="underlinedChar"/>
        </w:rPr>
        <w:t xml:space="preserve"> </w:t>
      </w:r>
      <w:r w:rsidRPr="00CE73CA">
        <w:t>without</w:t>
      </w:r>
      <w:r>
        <w:rPr>
          <w:rStyle w:val="underlinedChar"/>
        </w:rPr>
        <w:t xml:space="preserve"> </w:t>
      </w:r>
      <w:r w:rsidRPr="00CE73CA">
        <w:rPr>
          <w:rStyle w:val="underlinedChar"/>
          <w:highlight w:val="green"/>
        </w:rPr>
        <w:t>resorting</w:t>
      </w:r>
      <w:r>
        <w:rPr>
          <w:rStyle w:val="underlinedChar"/>
        </w:rPr>
        <w:t xml:space="preserve"> </w:t>
      </w:r>
      <w:r w:rsidRPr="00CE73CA">
        <w:rPr>
          <w:rStyle w:val="underlinedChar"/>
          <w:highlight w:val="green"/>
        </w:rPr>
        <w:t>to nuclear weapons</w:t>
      </w:r>
      <w:r>
        <w:rPr>
          <w:rStyle w:val="underlinedChar"/>
        </w:rPr>
        <w:t xml:space="preserve"> is a 2lst-century nightmare</w:t>
      </w:r>
      <w:r w:rsidRPr="00704C0D">
        <w:rPr>
          <w:rStyle w:val="underlinedChar"/>
        </w:rPr>
        <w:t xml:space="preserve">. </w:t>
      </w:r>
      <w:r>
        <w:rPr>
          <w:szCs w:val="16"/>
          <w:lang w:eastAsia="zh-CN"/>
        </w:rPr>
        <w:t xml:space="preserve">All this implies a close </w:t>
      </w:r>
      <w:smartTag w:uri="urn:schemas-microsoft-com:office:smarttags" w:element="place">
        <w:smartTag w:uri="urn:schemas-microsoft-com:office:smarttags" w:element="country-region">
          <w:r>
            <w:rPr>
              <w:szCs w:val="16"/>
              <w:lang w:eastAsia="zh-CN"/>
            </w:rPr>
            <w:t>U.S.</w:t>
          </w:r>
        </w:smartTag>
      </w:smartTag>
      <w:r>
        <w:rPr>
          <w:szCs w:val="16"/>
          <w:lang w:eastAsia="zh-CN"/>
        </w:rPr>
        <w:t xml:space="preserve"> </w:t>
      </w:r>
      <w:r>
        <w:rPr>
          <w:rFonts w:ascii="Arial" w:hAnsi="Arial" w:cs="Arial"/>
          <w:szCs w:val="16"/>
          <w:lang w:eastAsia="zh-CN"/>
        </w:rPr>
        <w:t xml:space="preserve">-- </w:t>
      </w:r>
      <w:r>
        <w:rPr>
          <w:szCs w:val="16"/>
          <w:lang w:eastAsia="zh-CN"/>
        </w:rPr>
        <w:t>Russian relationship stretching into the future</w:t>
      </w:r>
      <w:r>
        <w:rPr>
          <w:lang w:eastAsia="zh-CN"/>
        </w:rPr>
        <w:t xml:space="preserve">. American officials say it will be a "pragmatic" one, recognizing that Russian and </w:t>
      </w:r>
      <w:smartTag w:uri="urn:schemas-microsoft-com:office:smarttags" w:element="place">
        <w:smartTag w:uri="urn:schemas-microsoft-com:office:smarttags" w:element="country-region">
          <w:r>
            <w:rPr>
              <w:lang w:eastAsia="zh-CN"/>
            </w:rPr>
            <w:t>U.S.</w:t>
          </w:r>
        </w:smartTag>
      </w:smartTag>
      <w:r>
        <w:rPr>
          <w:lang w:eastAsia="zh-CN"/>
        </w:rPr>
        <w:t xml:space="preserve"> national interests will sometimes collide. The danger, for the </w:t>
      </w:r>
      <w:smartTag w:uri="urn:schemas-microsoft-com:office:smarttags" w:element="place">
        <w:smartTag w:uri="urn:schemas-microsoft-com:office:smarttags" w:element="country-region">
          <w:r>
            <w:rPr>
              <w:lang w:eastAsia="zh-CN"/>
            </w:rPr>
            <w:t>United States</w:t>
          </w:r>
        </w:smartTag>
      </w:smartTag>
      <w:r>
        <w:rPr>
          <w:lang w:eastAsia="zh-CN"/>
        </w:rPr>
        <w:t>, is that a pragmatic relationship could be dominated by security issues. In Western Europe, some futurists say that in the coming decades Russia will talk to the United States about nuclear weapons but to the European Union about everything else-trade, economic development and the rest.</w:t>
      </w:r>
    </w:p>
    <w:p w:rsidR="00A34363" w:rsidRPr="00A34363" w:rsidRDefault="00A34363" w:rsidP="00A34363"/>
    <w:p w:rsidR="00A34363" w:rsidRPr="00164A0A" w:rsidRDefault="00A34363" w:rsidP="00A34363">
      <w:pPr>
        <w:pStyle w:val="tags"/>
        <w:rPr>
          <w:lang w:eastAsia="ko-KR"/>
        </w:rPr>
      </w:pPr>
      <w:r w:rsidRPr="00164A0A">
        <w:t xml:space="preserve">A </w:t>
      </w:r>
      <w:smartTag w:uri="urn:schemas-microsoft-com:office:smarttags" w:element="country-region">
        <w:smartTag w:uri="urn:schemas-microsoft-com:office:smarttags" w:element="place">
          <w:r w:rsidRPr="00164A0A">
            <w:t>US</w:t>
          </w:r>
        </w:smartTag>
      </w:smartTag>
      <w:r w:rsidRPr="00164A0A">
        <w:t>-Russian war is the only scenario for extinction. Such existential risks outweigh diseases, world wars, and smaller nuclear wars.</w:t>
      </w:r>
    </w:p>
    <w:p w:rsidR="00A34363" w:rsidRPr="00164A0A" w:rsidRDefault="00A34363" w:rsidP="00A34363">
      <w:pPr>
        <w:pStyle w:val="cites"/>
      </w:pPr>
      <w:r w:rsidRPr="00164A0A">
        <w:t xml:space="preserve">Bostrom ‘02 </w:t>
      </w:r>
    </w:p>
    <w:p w:rsidR="00A34363" w:rsidRPr="00164A0A" w:rsidRDefault="00A34363" w:rsidP="00A34363">
      <w:pPr>
        <w:pStyle w:val="tiny"/>
        <w:rPr>
          <w:lang w:eastAsia="ko-KR"/>
        </w:rPr>
      </w:pPr>
      <w:r w:rsidRPr="00164A0A">
        <w:t>(Dr. Nick, Professor of Philosophy and Global Studies at YALE, "Existential Risks: Analyzing Human Extinction Scenarios and Related Hazards," 3-8-02, http://www.transhumanist.com/volume9/risks.html)</w:t>
      </w:r>
    </w:p>
    <w:p w:rsidR="00A34363" w:rsidRDefault="00A34363" w:rsidP="00A34363">
      <w:pPr>
        <w:pStyle w:val="tiny"/>
      </w:pPr>
      <w:r>
        <w:t xml:space="preserve">Risks in this sixth category are a recent phenomenon. This is part of the reason why it is useful to distinguish them from other risks. </w:t>
      </w:r>
      <w:r w:rsidRPr="004E25D1">
        <w:rPr>
          <w:rStyle w:val="underlinedChar"/>
        </w:rPr>
        <w:t xml:space="preserve">We have not evolved mechanisms, either biologically or culturally, for managing such risks. Our intuitions and coping strategies have been shaped by our long experience with </w:t>
      </w:r>
      <w:r w:rsidRPr="00DA7BCB">
        <w:rPr>
          <w:rStyle w:val="underlinedChar"/>
          <w:highlight w:val="green"/>
        </w:rPr>
        <w:t>risks such as</w:t>
      </w:r>
      <w:r w:rsidRPr="00D906A2">
        <w:t xml:space="preserve"> dangerous animals, hostile individuals or tribes, poisonous foods, automobile accidents, </w:t>
      </w:r>
      <w:r w:rsidRPr="00DA7BCB">
        <w:rPr>
          <w:rStyle w:val="underlinedChar"/>
          <w:highlight w:val="green"/>
        </w:rPr>
        <w:t>Chernobyl</w:t>
      </w:r>
      <w:r w:rsidRPr="00D906A2">
        <w:t xml:space="preserve">, Bhopal, </w:t>
      </w:r>
      <w:r w:rsidRPr="00DA7BCB">
        <w:rPr>
          <w:rStyle w:val="underlinedChar"/>
          <w:highlight w:val="green"/>
        </w:rPr>
        <w:t>volcano eruptions, earthquakes</w:t>
      </w:r>
      <w:r w:rsidRPr="00DA7BCB">
        <w:rPr>
          <w:highlight w:val="green"/>
        </w:rPr>
        <w:t>,</w:t>
      </w:r>
      <w:r w:rsidRPr="00D906A2">
        <w:t xml:space="preserve"> draughts, </w:t>
      </w:r>
      <w:r w:rsidRPr="007924AC">
        <w:t>World War I,</w:t>
      </w:r>
      <w:r w:rsidRPr="004E25D1">
        <w:rPr>
          <w:rStyle w:val="underlinedChar"/>
        </w:rPr>
        <w:t xml:space="preserve"> </w:t>
      </w:r>
      <w:r w:rsidRPr="00DA7BCB">
        <w:rPr>
          <w:rStyle w:val="underlinedChar"/>
          <w:highlight w:val="green"/>
        </w:rPr>
        <w:t>World War</w:t>
      </w:r>
      <w:r w:rsidRPr="004E25D1">
        <w:rPr>
          <w:rStyle w:val="underlinedChar"/>
        </w:rPr>
        <w:t xml:space="preserve"> </w:t>
      </w:r>
      <w:r w:rsidRPr="007924AC">
        <w:t>II</w:t>
      </w:r>
      <w:r w:rsidRPr="004E25D1">
        <w:rPr>
          <w:rStyle w:val="underlinedChar"/>
        </w:rPr>
        <w:t xml:space="preserve">, </w:t>
      </w:r>
      <w:r w:rsidRPr="00DA7BCB">
        <w:rPr>
          <w:rStyle w:val="underlinedChar"/>
          <w:highlight w:val="green"/>
        </w:rPr>
        <w:t>epidemics of influenza, smallpox, black plague, and AIDS</w:t>
      </w:r>
      <w:r w:rsidRPr="004E25D1">
        <w:rPr>
          <w:rStyle w:val="underlinedChar"/>
        </w:rPr>
        <w:t xml:space="preserve">. </w:t>
      </w:r>
      <w:r w:rsidRPr="00D906A2">
        <w:t xml:space="preserve">These types of disasters have occurred many times and our cultural attitudes towards risk have been shaped by trial-and-error in managing such hazards. </w:t>
      </w:r>
      <w:r w:rsidRPr="004E25D1">
        <w:rPr>
          <w:rStyle w:val="underlinedChar"/>
        </w:rPr>
        <w:t xml:space="preserve">But tragic as such events </w:t>
      </w:r>
      <w:r w:rsidRPr="00DA7BCB">
        <w:rPr>
          <w:rStyle w:val="underlinedChar"/>
          <w:highlight w:val="green"/>
        </w:rPr>
        <w:t>are</w:t>
      </w:r>
      <w:r w:rsidRPr="004E25D1">
        <w:rPr>
          <w:rStyle w:val="underlinedChar"/>
        </w:rPr>
        <w:t xml:space="preserve"> </w:t>
      </w:r>
      <w:r w:rsidRPr="00D906A2">
        <w:t xml:space="preserve">to the people immediately affected, </w:t>
      </w:r>
      <w:r w:rsidRPr="004E25D1">
        <w:rPr>
          <w:rStyle w:val="underlinedChar"/>
        </w:rPr>
        <w:t xml:space="preserve">in the big picture of things – from the perspective of humankind as a whole – even the worst of these catastrophes are </w:t>
      </w:r>
      <w:r w:rsidRPr="00DA7BCB">
        <w:rPr>
          <w:rStyle w:val="underlinedChar"/>
          <w:b/>
          <w:highlight w:val="green"/>
          <w:bdr w:val="single" w:sz="4" w:space="0" w:color="auto"/>
        </w:rPr>
        <w:t>mere ripples</w:t>
      </w:r>
      <w:r w:rsidRPr="00DA7BCB">
        <w:rPr>
          <w:rStyle w:val="underlinedChar"/>
          <w:highlight w:val="green"/>
        </w:rPr>
        <w:t xml:space="preserve"> on the surface of the great sea of life. They haven’t significantly affected</w:t>
      </w:r>
      <w:r w:rsidRPr="004E25D1">
        <w:rPr>
          <w:rStyle w:val="underlinedChar"/>
        </w:rPr>
        <w:t xml:space="preserve"> the total amount of human suffering or happiness or determined </w:t>
      </w:r>
      <w:r w:rsidRPr="00DA7BCB">
        <w:rPr>
          <w:rStyle w:val="underlinedChar"/>
          <w:highlight w:val="green"/>
        </w:rPr>
        <w:t>the long-term fate of our species.</w:t>
      </w:r>
      <w:r w:rsidRPr="004E25D1">
        <w:rPr>
          <w:rStyle w:val="underlinedChar"/>
        </w:rPr>
        <w:t xml:space="preserve"> </w:t>
      </w:r>
      <w:r w:rsidRPr="00D906A2">
        <w:t xml:space="preserve">            With the exception of a species-destroying comet or asteroid impact (an extremely rare occurrence), </w:t>
      </w:r>
      <w:r w:rsidRPr="00DA7BCB">
        <w:rPr>
          <w:rStyle w:val="underlinedChar"/>
          <w:highlight w:val="green"/>
        </w:rPr>
        <w:t>there were</w:t>
      </w:r>
      <w:r w:rsidRPr="004E25D1">
        <w:rPr>
          <w:rStyle w:val="underlinedChar"/>
        </w:rPr>
        <w:t xml:space="preserve"> probably </w:t>
      </w:r>
      <w:r w:rsidRPr="00DA7BCB">
        <w:rPr>
          <w:rStyle w:val="underlinedChar"/>
          <w:highlight w:val="green"/>
        </w:rPr>
        <w:t>no</w:t>
      </w:r>
      <w:r w:rsidRPr="00DA7BCB">
        <w:rPr>
          <w:rStyle w:val="underlinedChar"/>
          <w:b/>
          <w:highlight w:val="green"/>
        </w:rPr>
        <w:t xml:space="preserve"> </w:t>
      </w:r>
      <w:r w:rsidRPr="00DA7BCB">
        <w:rPr>
          <w:rStyle w:val="underlinedChar"/>
          <w:highlight w:val="green"/>
        </w:rPr>
        <w:t>significant existential risks in human history until the mid-twentieth century</w:t>
      </w:r>
      <w:r w:rsidRPr="00DA7BCB">
        <w:rPr>
          <w:highlight w:val="green"/>
        </w:rPr>
        <w:t>,</w:t>
      </w:r>
      <w:r w:rsidRPr="00D906A2">
        <w:t xml:space="preserve"> and certainly none that it was within our power to do something about.</w:t>
      </w:r>
      <w:r>
        <w:t xml:space="preserve"> </w:t>
      </w:r>
      <w:r w:rsidRPr="00D906A2">
        <w:t xml:space="preserve">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w:t>
      </w:r>
      <w:r w:rsidRPr="004E25D1">
        <w:rPr>
          <w:rStyle w:val="underlinedChar"/>
        </w:rPr>
        <w:t>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r w:rsidRPr="00D906A2">
        <w:t>[2] At any given time we must use our best current subjective estimate of what the objective risk factors are.[3</w:t>
      </w:r>
      <w:r w:rsidRPr="004E25D1">
        <w:t xml:space="preserve">]           </w:t>
      </w:r>
      <w:r w:rsidRPr="00DA7BCB">
        <w:rPr>
          <w:highlight w:val="green"/>
        </w:rPr>
        <w:t xml:space="preserve">  </w:t>
      </w:r>
      <w:r w:rsidRPr="00DA7BCB">
        <w:rPr>
          <w:rStyle w:val="underlinedChar"/>
          <w:highlight w:val="green"/>
        </w:rPr>
        <w:t xml:space="preserve">A much greater existential risk emerged with the build-up of nuclear arsenals in the US and the USSR. An all-out nuclear war was a possibility with </w:t>
      </w:r>
      <w:r w:rsidRPr="00815866">
        <w:rPr>
          <w:rStyle w:val="underlinedChar"/>
        </w:rPr>
        <w:t>both a substantial</w:t>
      </w:r>
      <w:r w:rsidRPr="00DA7BCB">
        <w:rPr>
          <w:rStyle w:val="underlinedChar"/>
          <w:highlight w:val="green"/>
        </w:rPr>
        <w:t xml:space="preserve"> probability and </w:t>
      </w:r>
      <w:r w:rsidRPr="00815866">
        <w:rPr>
          <w:rStyle w:val="underlinedChar"/>
        </w:rPr>
        <w:t>with</w:t>
      </w:r>
      <w:r w:rsidRPr="00DA7BCB">
        <w:rPr>
          <w:rStyle w:val="underlinedChar"/>
          <w:highlight w:val="green"/>
        </w:rPr>
        <w:t xml:space="preserve"> consequences that</w:t>
      </w:r>
      <w:r w:rsidRPr="004E25D1">
        <w:rPr>
          <w:rStyle w:val="underlinedChar"/>
          <w:b/>
        </w:rPr>
        <w:t xml:space="preserve"> </w:t>
      </w:r>
      <w:r w:rsidRPr="004E25D1">
        <w:rPr>
          <w:rStyle w:val="underlinedChar"/>
        </w:rPr>
        <w:t xml:space="preserve">might have been persistent enough to qualify as global and terminal. There was a real worry among those best acquainted with the information available at the time that a nuclear Armageddon would occur and that it </w:t>
      </w:r>
      <w:r w:rsidRPr="00DA7BCB">
        <w:rPr>
          <w:rStyle w:val="underlinedChar"/>
          <w:b/>
          <w:highlight w:val="green"/>
          <w:bdr w:val="single" w:sz="4" w:space="0" w:color="auto"/>
        </w:rPr>
        <w:t>might annihilate our species</w:t>
      </w:r>
      <w:r w:rsidRPr="004E25D1">
        <w:rPr>
          <w:rStyle w:val="underlinedChar"/>
        </w:rPr>
        <w:t xml:space="preserve"> or permanently destroy human civilization.[4]  </w:t>
      </w:r>
      <w:r w:rsidRPr="00815866">
        <w:rPr>
          <w:rStyle w:val="underlinedChar"/>
        </w:rPr>
        <w:t>Russia and the US retain large nuclear arsenals that could be used in a future confrontation</w:t>
      </w:r>
      <w:r w:rsidRPr="004E25D1">
        <w:rPr>
          <w:rStyle w:val="underlinedChar"/>
        </w:rPr>
        <w:t>, either accidentally or deliberately</w:t>
      </w:r>
      <w:r w:rsidRPr="00D906A2">
        <w:t xml:space="preserve">. There is also a risk that other states may one day build up large nuclear arsenals. </w:t>
      </w:r>
      <w:r w:rsidRPr="004E25D1">
        <w:rPr>
          <w:rStyle w:val="underlinedChar"/>
        </w:rPr>
        <w:t xml:space="preserve">Note however that </w:t>
      </w:r>
      <w:r w:rsidRPr="00DA7BCB">
        <w:rPr>
          <w:rStyle w:val="underlinedChar"/>
          <w:b/>
          <w:highlight w:val="green"/>
        </w:rPr>
        <w:t>a smaller nuclear exchange</w:t>
      </w:r>
      <w:r w:rsidRPr="004E25D1">
        <w:rPr>
          <w:rStyle w:val="underlinedChar"/>
        </w:rPr>
        <w:t xml:space="preserve">, between </w:t>
      </w:r>
      <w:smartTag w:uri="urn:schemas-microsoft-com:office:smarttags" w:element="country-region">
        <w:r w:rsidRPr="004E25D1">
          <w:rPr>
            <w:rStyle w:val="underlinedChar"/>
          </w:rPr>
          <w:t>India</w:t>
        </w:r>
      </w:smartTag>
      <w:r w:rsidRPr="004E25D1">
        <w:rPr>
          <w:rStyle w:val="underlinedChar"/>
        </w:rPr>
        <w:t xml:space="preserve"> and </w:t>
      </w:r>
      <w:smartTag w:uri="urn:schemas-microsoft-com:office:smarttags" w:element="place">
        <w:smartTag w:uri="urn:schemas-microsoft-com:office:smarttags" w:element="country-region">
          <w:r w:rsidRPr="004E25D1">
            <w:rPr>
              <w:rStyle w:val="underlinedChar"/>
            </w:rPr>
            <w:t>Pakistan</w:t>
          </w:r>
        </w:smartTag>
      </w:smartTag>
      <w:r w:rsidRPr="004E25D1">
        <w:rPr>
          <w:rStyle w:val="underlinedChar"/>
        </w:rPr>
        <w:t xml:space="preserve"> for instance, </w:t>
      </w:r>
      <w:r w:rsidRPr="00DA7BCB">
        <w:rPr>
          <w:rStyle w:val="underlinedChar"/>
          <w:b/>
          <w:highlight w:val="green"/>
          <w:bdr w:val="single" w:sz="4" w:space="0" w:color="auto"/>
        </w:rPr>
        <w:t>is not an existential risk</w:t>
      </w:r>
      <w:r w:rsidRPr="00DA7BCB">
        <w:rPr>
          <w:rStyle w:val="underlinedChar"/>
          <w:b/>
          <w:highlight w:val="green"/>
        </w:rPr>
        <w:t xml:space="preserve">, since it would not destroy </w:t>
      </w:r>
      <w:r w:rsidRPr="004E25D1">
        <w:rPr>
          <w:rStyle w:val="underlinedChar"/>
          <w:b/>
        </w:rPr>
        <w:t xml:space="preserve">or thwart </w:t>
      </w:r>
      <w:r w:rsidRPr="00DA7BCB">
        <w:rPr>
          <w:rStyle w:val="underlinedChar"/>
          <w:b/>
          <w:highlight w:val="green"/>
        </w:rPr>
        <w:t>humankind</w:t>
      </w:r>
      <w:r w:rsidRPr="007924AC">
        <w:t>’s potential</w:t>
      </w:r>
      <w:r w:rsidRPr="007924AC">
        <w:rPr>
          <w:rStyle w:val="underlinedChar"/>
          <w:b/>
        </w:rPr>
        <w:t xml:space="preserve"> </w:t>
      </w:r>
      <w:r w:rsidRPr="00DA7BCB">
        <w:rPr>
          <w:rStyle w:val="underlinedChar"/>
          <w:b/>
          <w:highlight w:val="green"/>
        </w:rPr>
        <w:t>permanently</w:t>
      </w:r>
      <w:r w:rsidRPr="00D906A2">
        <w:t xml:space="preserve">. Such a war might however be a local terminal risk for the cities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4E25D1">
        <w:rPr>
          <w:rStyle w:val="underlinedChar"/>
        </w:rPr>
        <w:t>Our approach to existential risks cannot be one of trial-and-error. There is no opportunity to learn from errors</w:t>
      </w:r>
      <w:r w:rsidRPr="00D906A2">
        <w:t xml:space="preserve">. The reactive approach – see what happens, limit damages, and learn from experience – is unworkable. Rather, we must take a proactive approach. This requires foresight to anticipate new types of threats and a willingness to take decisive preventive action and to bear the costs (moral and economic) of such actions. ·        We cannot necessarily rely on the institutions, moral norms, social attitudes or national security policies that developed from our experience with managing other sorts of risks. Existential risks are a different kind of beast. We might find it hard to take them as seriously as we should simply because we have never yet witnessed such disasters.[5] Our collective fear-response is likely ill calibrated to the magnitude of threat. ·        Reductions in existential risks are global public goods [13] and may therefore be undersupplied by the market [14]. </w:t>
      </w:r>
      <w:r w:rsidRPr="004E25D1">
        <w:rPr>
          <w:rStyle w:val="underlinedChar"/>
        </w:rPr>
        <w:t xml:space="preserve">Existential risks are a menace for everybody and may require acting on the international plane. Respect for national sovereignty is not a legitimate excuse for failing to take countermeasures against a major existential risk. </w:t>
      </w:r>
      <w:r w:rsidRPr="00D906A2">
        <w:rPr>
          <w:szCs w:val="16"/>
        </w:rPr>
        <w:t xml:space="preserve">·        </w:t>
      </w:r>
      <w:r w:rsidRPr="00DA7BCB">
        <w:rPr>
          <w:rStyle w:val="underlinedChar"/>
          <w:b/>
          <w:highlight w:val="green"/>
        </w:rPr>
        <w:t>If we take into account the welfare of future generations, the harm done by existential risks is multiplied by another factor</w:t>
      </w:r>
      <w:r w:rsidRPr="00DA7BCB">
        <w:rPr>
          <w:highlight w:val="green"/>
        </w:rPr>
        <w:t>,</w:t>
      </w:r>
      <w:r>
        <w:t xml:space="preserve"> the size of which depends on whether and how much we discount future benefits [15,16].</w:t>
      </w:r>
    </w:p>
    <w:p w:rsidR="00A34363" w:rsidRPr="00A34363" w:rsidRDefault="00A34363" w:rsidP="00A34363"/>
    <w:p w:rsidR="00867230" w:rsidRDefault="00867230">
      <w:pPr>
        <w:spacing w:after="200" w:line="276" w:lineRule="auto"/>
      </w:pPr>
      <w:r>
        <w:lastRenderedPageBreak/>
        <w:br w:type="page"/>
      </w:r>
    </w:p>
    <w:p w:rsidR="00867230" w:rsidRDefault="00867230" w:rsidP="00867230">
      <w:pPr>
        <w:pStyle w:val="Heading3"/>
      </w:pPr>
      <w:r>
        <w:lastRenderedPageBreak/>
        <w:t>Russia Relations Good- Economy</w:t>
      </w:r>
    </w:p>
    <w:p w:rsidR="00867230" w:rsidRPr="00041FA8" w:rsidRDefault="00867230" w:rsidP="00867230">
      <w:pPr>
        <w:pStyle w:val="Heading4"/>
      </w:pPr>
      <w:r w:rsidRPr="00041FA8">
        <w:t>Cooperation is key to global economic recovery</w:t>
      </w:r>
    </w:p>
    <w:p w:rsidR="00867230" w:rsidRPr="00867230" w:rsidRDefault="00867230" w:rsidP="00867230">
      <w:pPr>
        <w:rPr>
          <w:sz w:val="12"/>
        </w:rPr>
      </w:pPr>
      <w:r w:rsidRPr="00867230">
        <w:rPr>
          <w:rStyle w:val="StyleStyleBold12pt"/>
        </w:rPr>
        <w:t>Hamilton 2003</w:t>
      </w:r>
      <w:r w:rsidRPr="00867230">
        <w:rPr>
          <w:sz w:val="12"/>
        </w:rPr>
        <w:t xml:space="preserve"> (Lee, Director of the Woodrow Wilson International Center for Scholars and Former Chairman of the House Committee on International Relations, The International Economy, June 22)</w:t>
      </w:r>
    </w:p>
    <w:p w:rsidR="00867230" w:rsidRPr="00041FA8" w:rsidRDefault="00867230" w:rsidP="00867230">
      <w:pPr>
        <w:rPr>
          <w:rStyle w:val="StyleBoldUnderline"/>
        </w:rPr>
      </w:pPr>
      <w:r w:rsidRPr="00041FA8">
        <w:rPr>
          <w:sz w:val="12"/>
        </w:rPr>
        <w:t xml:space="preserve">While it has proven premature to speak of a positive transformation in U.S.-Russian relations, </w:t>
      </w:r>
      <w:r w:rsidRPr="00041FA8">
        <w:rPr>
          <w:rStyle w:val="StyleBoldUnderline"/>
        </w:rPr>
        <w:t>the breadth of our common interests suggests that partnership is preferable to confrontation</w:t>
      </w:r>
      <w:r w:rsidRPr="00467550">
        <w:rPr>
          <w:rStyle w:val="StyleBoldUnderline"/>
          <w:highlight w:val="green"/>
        </w:rPr>
        <w:t>. The U</w:t>
      </w:r>
      <w:r w:rsidRPr="00041FA8">
        <w:rPr>
          <w:rStyle w:val="StyleBoldUnderline"/>
        </w:rPr>
        <w:t xml:space="preserve">nited </w:t>
      </w:r>
      <w:r w:rsidRPr="00467550">
        <w:rPr>
          <w:rStyle w:val="StyleBoldUnderline"/>
          <w:highlight w:val="green"/>
        </w:rPr>
        <w:t>S</w:t>
      </w:r>
      <w:r w:rsidRPr="00041FA8">
        <w:rPr>
          <w:rStyle w:val="StyleBoldUnderline"/>
        </w:rPr>
        <w:t xml:space="preserve">tates </w:t>
      </w:r>
      <w:r w:rsidRPr="00467550">
        <w:rPr>
          <w:rStyle w:val="StyleBoldUnderline"/>
          <w:highlight w:val="green"/>
        </w:rPr>
        <w:t xml:space="preserve">and Russia </w:t>
      </w:r>
      <w:r w:rsidRPr="00041FA8">
        <w:rPr>
          <w:rStyle w:val="StyleBoldUnderline"/>
        </w:rPr>
        <w:t xml:space="preserve">each </w:t>
      </w:r>
      <w:r w:rsidRPr="00467550">
        <w:rPr>
          <w:rStyle w:val="StyleBoldUnderline"/>
          <w:highlight w:val="green"/>
        </w:rPr>
        <w:t>have an interest in strengthening Russia's economy</w:t>
      </w:r>
      <w:r w:rsidRPr="00041FA8">
        <w:rPr>
          <w:sz w:val="12"/>
        </w:rPr>
        <w:t xml:space="preserve">. The United States should forgive some Soviet-era Russian debt, repeal the outdated Jackson-Vanik amendment, and support Russian accession into the World Trade Organization, in return for greater transparency and market reform within Russia. </w:t>
      </w:r>
      <w:r w:rsidRPr="00467550">
        <w:rPr>
          <w:rStyle w:val="StyleBoldUnderline"/>
          <w:highlight w:val="green"/>
        </w:rPr>
        <w:t>A Russian economy tied more to the West would strengthen the global economic recovery</w:t>
      </w:r>
      <w:r w:rsidRPr="00041FA8">
        <w:rPr>
          <w:rStyle w:val="StyleBoldUnderline"/>
        </w:rPr>
        <w:t xml:space="preserve">, reduce Russia's interest in dealing in nuclear technology with countries like Iran, </w:t>
      </w:r>
      <w:r w:rsidRPr="00467550">
        <w:rPr>
          <w:rStyle w:val="StyleBoldUnderline"/>
          <w:highlight w:val="green"/>
        </w:rPr>
        <w:t xml:space="preserve">and enable the full development of Russia's oil and gas reserves. </w:t>
      </w:r>
      <w:r w:rsidRPr="00041FA8">
        <w:rPr>
          <w:rStyle w:val="StyleBoldUnderline"/>
        </w:rPr>
        <w:t>The United States and Russia also have overlapping security concerns.</w:t>
      </w:r>
      <w:r w:rsidRPr="00041FA8">
        <w:rPr>
          <w:sz w:val="12"/>
        </w:rPr>
        <w:t xml:space="preserve"> While we should speak out vigorously against Russian human rights violations in Chechnya, </w:t>
      </w:r>
      <w:r w:rsidRPr="00041FA8">
        <w:rPr>
          <w:rStyle w:val="StyleBoldUnderline"/>
        </w:rPr>
        <w:t>the United States must continue working with Russia in the war on terror and the stabilization of Central Asia. We should also bring Russia closer to NATO, as cooperation reduces the likelihood of a return to Russian expansionism.</w:t>
      </w:r>
    </w:p>
    <w:p w:rsidR="00867230" w:rsidRDefault="00867230" w:rsidP="00867230"/>
    <w:p w:rsidR="00867230" w:rsidRPr="000C2838" w:rsidRDefault="00867230" w:rsidP="00867230">
      <w:pPr>
        <w:pStyle w:val="Heading4"/>
      </w:pPr>
      <w:r w:rsidRPr="000C2838">
        <w:t>Extinction</w:t>
      </w:r>
    </w:p>
    <w:p w:rsidR="00867230" w:rsidRPr="00867230" w:rsidRDefault="00867230" w:rsidP="00867230">
      <w:pPr>
        <w:rPr>
          <w:sz w:val="10"/>
        </w:rPr>
      </w:pPr>
      <w:r w:rsidRPr="000C2838">
        <w:rPr>
          <w:rStyle w:val="StyleStyleBold12pt"/>
        </w:rPr>
        <w:t>Kemp ’10</w:t>
      </w:r>
      <w:r w:rsidRPr="00867230">
        <w:rPr>
          <w:sz w:val="10"/>
        </w:rPr>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867230" w:rsidRPr="000C2838" w:rsidRDefault="00867230" w:rsidP="00867230">
      <w:pPr>
        <w:rPr>
          <w:sz w:val="16"/>
          <w:bdr w:val="single" w:sz="4" w:space="0" w:color="auto"/>
        </w:rPr>
      </w:pPr>
      <w:r w:rsidRPr="000C2838">
        <w:rPr>
          <w:sz w:val="16"/>
        </w:rPr>
        <w:t xml:space="preserve">The second scenario, called Mayhem and Chaos, is the opposite of the first scenario; everything that can go wrong does go wrong. </w:t>
      </w:r>
      <w:r w:rsidRPr="00467550">
        <w:rPr>
          <w:rStyle w:val="StyleBoldUnderline"/>
          <w:highlight w:val="green"/>
        </w:rPr>
        <w:t>The</w:t>
      </w:r>
      <w:r w:rsidRPr="000C2838">
        <w:rPr>
          <w:sz w:val="16"/>
        </w:rPr>
        <w:t xml:space="preserve"> world </w:t>
      </w:r>
      <w:r w:rsidRPr="00467550">
        <w:rPr>
          <w:rStyle w:val="StyleBoldUnderline"/>
          <w:highlight w:val="green"/>
        </w:rPr>
        <w:t>economic situation weakens</w:t>
      </w:r>
      <w:r w:rsidRPr="000C2838">
        <w:rPr>
          <w:sz w:val="16"/>
        </w:rPr>
        <w:t xml:space="preserve"> rather than strengthens, and </w:t>
      </w:r>
      <w:r w:rsidRPr="00467550">
        <w:rPr>
          <w:rStyle w:val="StyleBoldUnderline"/>
          <w:highlight w:val="green"/>
        </w:rPr>
        <w:t>India, China, and Japan suffer</w:t>
      </w:r>
      <w:r w:rsidRPr="000C2838">
        <w:rPr>
          <w:sz w:val="16"/>
        </w:rPr>
        <w:t xml:space="preserve"> a </w:t>
      </w:r>
      <w:r w:rsidRPr="000C2838">
        <w:rPr>
          <w:rStyle w:val="StyleBoldUnderline"/>
        </w:rPr>
        <w:t xml:space="preserve">major </w:t>
      </w:r>
      <w:r w:rsidRPr="00467550">
        <w:rPr>
          <w:rStyle w:val="StyleBoldUnderline"/>
          <w:highlight w:val="green"/>
        </w:rPr>
        <w:t>reduction in</w:t>
      </w:r>
      <w:r w:rsidRPr="000C2838">
        <w:rPr>
          <w:sz w:val="16"/>
        </w:rPr>
        <w:t xml:space="preserve"> their </w:t>
      </w:r>
      <w:r w:rsidRPr="00467550">
        <w:rPr>
          <w:rStyle w:val="StyleBoldUnderline"/>
          <w:highlight w:val="green"/>
        </w:rPr>
        <w:t>growth</w:t>
      </w:r>
      <w:r w:rsidRPr="000C2838">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0C2838">
        <w:rPr>
          <w:rStyle w:val="StyleBoldUnderline"/>
        </w:rPr>
        <w:t xml:space="preserve"> </w:t>
      </w:r>
      <w:r w:rsidRPr="00467550">
        <w:rPr>
          <w:rStyle w:val="StyleBoldUnderline"/>
          <w:highlight w:val="green"/>
        </w:rPr>
        <w:t>unrest:</w:t>
      </w:r>
      <w:r w:rsidRPr="000C2838">
        <w:rPr>
          <w:sz w:val="16"/>
        </w:rPr>
        <w:t xml:space="preserve"> and </w:t>
      </w:r>
      <w:r w:rsidRPr="00467550">
        <w:rPr>
          <w:rStyle w:val="StyleBoldUnderline"/>
          <w:highlight w:val="green"/>
        </w:rPr>
        <w:t>nurtures</w:t>
      </w:r>
      <w:r w:rsidRPr="000C2838">
        <w:rPr>
          <w:sz w:val="16"/>
        </w:rPr>
        <w:t xml:space="preserve"> different </w:t>
      </w:r>
      <w:r w:rsidRPr="00467550">
        <w:rPr>
          <w:rStyle w:val="StyleBoldUnderline"/>
          <w:highlight w:val="green"/>
        </w:rPr>
        <w:t>radical groups</w:t>
      </w:r>
      <w:r w:rsidRPr="000C2838">
        <w:rPr>
          <w:sz w:val="16"/>
        </w:rPr>
        <w:t>, including, but not limited to, Islamic extremists. The internal</w:t>
      </w:r>
      <w:r w:rsidRPr="000C2838">
        <w:rPr>
          <w:rStyle w:val="StyleBoldUnderline"/>
        </w:rPr>
        <w:t xml:space="preserve"> </w:t>
      </w:r>
      <w:r w:rsidRPr="00467550">
        <w:rPr>
          <w:rStyle w:val="StyleBoldUnderline"/>
          <w:highlight w:val="green"/>
        </w:rPr>
        <w:t>stability</w:t>
      </w:r>
      <w:r w:rsidRPr="000C2838">
        <w:rPr>
          <w:sz w:val="16"/>
        </w:rPr>
        <w:t xml:space="preserve"> of some countries </w:t>
      </w:r>
      <w:r w:rsidRPr="00467550">
        <w:rPr>
          <w:rStyle w:val="StyleBoldUnderline"/>
          <w:highlight w:val="green"/>
        </w:rPr>
        <w:t>is challenged</w:t>
      </w:r>
      <w:r w:rsidRPr="000C2838">
        <w:rPr>
          <w:sz w:val="16"/>
        </w:rPr>
        <w:t xml:space="preserve">, and there are more “failed states.” Most serious is the </w:t>
      </w:r>
      <w:r w:rsidRPr="00467550">
        <w:rPr>
          <w:rStyle w:val="StyleBoldUnderline"/>
          <w:highlight w:val="green"/>
        </w:rPr>
        <w:t>collapse of</w:t>
      </w:r>
      <w:r w:rsidRPr="000C2838">
        <w:rPr>
          <w:sz w:val="16"/>
        </w:rPr>
        <w:t xml:space="preserve"> the democratic government in </w:t>
      </w:r>
      <w:r w:rsidRPr="00467550">
        <w:rPr>
          <w:rStyle w:val="StyleBoldUnderline"/>
          <w:highlight w:val="green"/>
        </w:rPr>
        <w:t>Pakistan</w:t>
      </w:r>
      <w:r w:rsidRPr="000C2838">
        <w:rPr>
          <w:sz w:val="16"/>
        </w:rPr>
        <w:t xml:space="preserve"> and its takeover by Muslim </w:t>
      </w:r>
      <w:r w:rsidRPr="00467550">
        <w:rPr>
          <w:rStyle w:val="StyleBoldUnderline"/>
          <w:highlight w:val="green"/>
        </w:rPr>
        <w:t>extremists</w:t>
      </w:r>
      <w:r w:rsidRPr="000C2838">
        <w:rPr>
          <w:sz w:val="16"/>
        </w:rPr>
        <w:t xml:space="preserve">, who then </w:t>
      </w:r>
      <w:r w:rsidRPr="00467550">
        <w:rPr>
          <w:rStyle w:val="StyleBoldUnderline"/>
          <w:highlight w:val="green"/>
        </w:rPr>
        <w:t>take possession of</w:t>
      </w:r>
      <w:r w:rsidRPr="000C2838">
        <w:rPr>
          <w:sz w:val="16"/>
        </w:rPr>
        <w:t xml:space="preserve"> a large number of </w:t>
      </w:r>
      <w:r w:rsidRPr="00467550">
        <w:rPr>
          <w:rStyle w:val="StyleBoldUnderline"/>
          <w:highlight w:val="green"/>
        </w:rPr>
        <w:t>nuclear weapons.</w:t>
      </w:r>
      <w:r w:rsidRPr="000C2838">
        <w:rPr>
          <w:rStyle w:val="StyleBoldUnderline"/>
        </w:rPr>
        <w:t xml:space="preserve"> </w:t>
      </w:r>
      <w:r w:rsidRPr="000C2838">
        <w:rPr>
          <w:sz w:val="16"/>
        </w:rPr>
        <w:t xml:space="preserve">The </w:t>
      </w:r>
      <w:r w:rsidRPr="00467550">
        <w:rPr>
          <w:rStyle w:val="StyleBoldUnderline"/>
          <w:highlight w:val="green"/>
        </w:rPr>
        <w:t>danger of war between India and Pakistan increases</w:t>
      </w:r>
      <w:r w:rsidRPr="000C2838">
        <w:rPr>
          <w:rStyle w:val="StyleBoldUnderline"/>
        </w:rPr>
        <w:t xml:space="preserve"> </w:t>
      </w:r>
      <w:r w:rsidRPr="000C2838">
        <w:rPr>
          <w:sz w:val="16"/>
        </w:rPr>
        <w:t xml:space="preserve">significantly. </w:t>
      </w:r>
      <w:r w:rsidRPr="00467550">
        <w:rPr>
          <w:rStyle w:val="StyleBoldUnderline"/>
          <w:highlight w:val="green"/>
        </w:rPr>
        <w:t>Iran</w:t>
      </w:r>
      <w:r w:rsidRPr="000C2838">
        <w:rPr>
          <w:sz w:val="16"/>
        </w:rPr>
        <w:t xml:space="preserve">, always worried about an extremist Pakistan, expands and </w:t>
      </w:r>
      <w:r w:rsidRPr="00467550">
        <w:rPr>
          <w:rStyle w:val="StyleBoldUnderline"/>
          <w:highlight w:val="green"/>
        </w:rPr>
        <w:t>weaponizes</w:t>
      </w:r>
      <w:r w:rsidRPr="000C2838">
        <w:rPr>
          <w:sz w:val="16"/>
        </w:rPr>
        <w:t xml:space="preserve"> its nuclear program. </w:t>
      </w:r>
      <w:r w:rsidRPr="00467550">
        <w:rPr>
          <w:rStyle w:val="StyleBoldUnderline"/>
          <w:highlight w:val="green"/>
        </w:rPr>
        <w:t>That</w:t>
      </w:r>
      <w:r w:rsidRPr="000C2838">
        <w:rPr>
          <w:sz w:val="16"/>
        </w:rPr>
        <w:t xml:space="preserve"> further </w:t>
      </w:r>
      <w:r w:rsidRPr="00467550">
        <w:rPr>
          <w:rStyle w:val="StyleBoldUnderline"/>
          <w:highlight w:val="green"/>
        </w:rPr>
        <w:t>enhances</w:t>
      </w:r>
      <w:r w:rsidRPr="000C2838">
        <w:rPr>
          <w:sz w:val="16"/>
        </w:rPr>
        <w:t xml:space="preserve"> nuclear </w:t>
      </w:r>
      <w:r w:rsidRPr="00467550">
        <w:rPr>
          <w:rStyle w:val="StyleBoldUnderline"/>
          <w:highlight w:val="green"/>
        </w:rPr>
        <w:t>prolif</w:t>
      </w:r>
      <w:r w:rsidRPr="000C2838">
        <w:rPr>
          <w:sz w:val="16"/>
        </w:rPr>
        <w:t>eration in the Middle East, with Saudi Arabia, Turkey, and Egypt joining Israel and Iran as nuclear states. Under these circumstances, the potential for nuclear terrorism increases, and the possibility of</w:t>
      </w:r>
      <w:r w:rsidRPr="000C2838">
        <w:rPr>
          <w:rStyle w:val="StyleBoldUnderline"/>
        </w:rPr>
        <w:t xml:space="preserve"> </w:t>
      </w:r>
      <w:r w:rsidRPr="00467550">
        <w:rPr>
          <w:rStyle w:val="StyleBoldUnderline"/>
          <w:highlight w:val="green"/>
        </w:rPr>
        <w:t>a nuclear terrorist attack</w:t>
      </w:r>
      <w:r w:rsidRPr="000C2838">
        <w:rPr>
          <w:sz w:val="16"/>
        </w:rPr>
        <w:t xml:space="preserve"> in either the Western world or in the oil-producing states </w:t>
      </w:r>
      <w:r w:rsidRPr="00467550">
        <w:rPr>
          <w:rStyle w:val="StyleBoldUnderline"/>
          <w:highlight w:val="green"/>
        </w:rPr>
        <w:t>may lead to a further devastating collapse</w:t>
      </w:r>
      <w:r w:rsidRPr="000C2838">
        <w:rPr>
          <w:b/>
          <w:sz w:val="16"/>
        </w:rPr>
        <w:t xml:space="preserve"> </w:t>
      </w:r>
      <w:r w:rsidRPr="000C2838">
        <w:rPr>
          <w:sz w:val="16"/>
        </w:rPr>
        <w:t>of the world economic market, with a tsunami-like impact on stability. In this scenario, major disruptions can be expected</w:t>
      </w:r>
      <w:r w:rsidRPr="000C2838">
        <w:rPr>
          <w:b/>
          <w:sz w:val="16"/>
        </w:rPr>
        <w:t xml:space="preserve">, </w:t>
      </w:r>
      <w:r w:rsidRPr="00467550">
        <w:rPr>
          <w:rStyle w:val="StyleBoldUnderline"/>
          <w:highlight w:val="green"/>
        </w:rPr>
        <w:t>with dire consequences for</w:t>
      </w:r>
      <w:r w:rsidRPr="000C2838">
        <w:rPr>
          <w:sz w:val="16"/>
        </w:rPr>
        <w:t xml:space="preserve"> two-thirds of </w:t>
      </w:r>
      <w:r w:rsidRPr="00467550">
        <w:rPr>
          <w:rStyle w:val="Emphasis"/>
          <w:highlight w:val="green"/>
        </w:rPr>
        <w:t>the planet’s population</w:t>
      </w:r>
      <w:r w:rsidRPr="000C2838">
        <w:rPr>
          <w:sz w:val="16"/>
          <w:bdr w:val="single" w:sz="4" w:space="0" w:color="auto"/>
        </w:rPr>
        <w:t>.</w:t>
      </w:r>
    </w:p>
    <w:p w:rsidR="00867230" w:rsidRPr="00867230" w:rsidRDefault="00867230" w:rsidP="00867230"/>
    <w:p w:rsidR="007751FD" w:rsidRDefault="007751FD">
      <w:pPr>
        <w:spacing w:after="200" w:line="276" w:lineRule="auto"/>
      </w:pPr>
      <w:r>
        <w:br w:type="page"/>
      </w:r>
    </w:p>
    <w:p w:rsidR="007751FD" w:rsidRDefault="008E6221" w:rsidP="007751FD">
      <w:pPr>
        <w:pStyle w:val="Heading3"/>
      </w:pPr>
      <w:r>
        <w:lastRenderedPageBreak/>
        <w:t>Russia Relations Good- China War</w:t>
      </w:r>
    </w:p>
    <w:p w:rsidR="008E6221" w:rsidRPr="00334612" w:rsidRDefault="008E6221" w:rsidP="008E6221">
      <w:pPr>
        <w:pStyle w:val="tags"/>
        <w:rPr>
          <w:lang w:eastAsia="ko-KR"/>
        </w:rPr>
      </w:pPr>
      <w:r w:rsidRPr="004342B0">
        <w:t xml:space="preserve">US Russian relations are key to prevent </w:t>
      </w:r>
      <w:r>
        <w:t xml:space="preserve">US </w:t>
      </w:r>
      <w:r w:rsidRPr="004342B0">
        <w:t xml:space="preserve">war with China- it forms a cooperative deterrence. </w:t>
      </w:r>
    </w:p>
    <w:p w:rsidR="008E6221" w:rsidRPr="004342B0" w:rsidRDefault="008E6221" w:rsidP="008E6221">
      <w:pPr>
        <w:pStyle w:val="tiny"/>
      </w:pPr>
      <w:r w:rsidRPr="00867230">
        <w:rPr>
          <w:rStyle w:val="StyleStyleBold12pt"/>
          <w:highlight w:val="green"/>
        </w:rPr>
        <w:t>Levgold 2k3</w:t>
      </w:r>
      <w:r w:rsidRPr="004342B0">
        <w:t xml:space="preserve"> – professor of political science at </w:t>
      </w:r>
      <w:smartTag w:uri="urn:schemas-microsoft-com:office:smarttags" w:element="place">
        <w:smartTag w:uri="urn:schemas-microsoft-com:office:smarttags" w:element="PlaceName">
          <w:r w:rsidRPr="004342B0">
            <w:t>Columbia</w:t>
          </w:r>
        </w:smartTag>
        <w:r w:rsidRPr="004342B0">
          <w:t xml:space="preserve"> </w:t>
        </w:r>
        <w:smartTag w:uri="urn:schemas-microsoft-com:office:smarttags" w:element="PlaceType">
          <w:r w:rsidRPr="004342B0">
            <w:t>University</w:t>
          </w:r>
        </w:smartTag>
      </w:smartTag>
    </w:p>
    <w:p w:rsidR="008E6221" w:rsidRPr="00334612" w:rsidRDefault="008E6221" w:rsidP="008E6221">
      <w:pPr>
        <w:pStyle w:val="tiny"/>
        <w:rPr>
          <w:lang w:eastAsia="ko-KR"/>
        </w:rPr>
      </w:pPr>
      <w:r w:rsidRPr="004342B0">
        <w:t>(Robert, “All the Way: Crafting a U.S.-Russian Alliance” Central Asian Nexus, Winter 03 http://www.columbia.edu/cu/siwps/publication_files/legvold/All%20the%20Way%20-%20Legvold.pdf //WLT</w:t>
      </w:r>
    </w:p>
    <w:p w:rsidR="008E6221" w:rsidRDefault="008E6221" w:rsidP="008E6221">
      <w:pPr>
        <w:pStyle w:val="tiny"/>
      </w:pPr>
      <w:r w:rsidRPr="004342B0">
        <w:t xml:space="preserve">So what might animate a U.S.-Russian alliance? The core focus can and should be stability and mutual security in and around the Eurasian land mass. This has three aspects. First, as Alexander Vershbow, the current </w:t>
      </w:r>
      <w:smartTag w:uri="urn:schemas-microsoft-com:office:smarttags" w:element="country-region">
        <w:r w:rsidRPr="004342B0">
          <w:t>U.S.</w:t>
        </w:r>
      </w:smartTag>
      <w:r w:rsidRPr="004342B0">
        <w:t xml:space="preserve"> ambassador in </w:t>
      </w:r>
      <w:smartTag w:uri="urn:schemas-microsoft-com:office:smarttags" w:element="City">
        <w:r w:rsidRPr="004342B0">
          <w:t>Moscow</w:t>
        </w:r>
      </w:smartTag>
      <w:r w:rsidRPr="004342B0">
        <w:t>, puts it: "</w:t>
      </w:r>
      <w:smartTag w:uri="urn:schemas-microsoft-com:office:smarttags" w:element="country-region">
        <w:r w:rsidRPr="006A5CFE">
          <w:rPr>
            <w:rStyle w:val="underlinedChar"/>
            <w:highlight w:val="green"/>
          </w:rPr>
          <w:t>Russia</w:t>
        </w:r>
      </w:smartTag>
      <w:r w:rsidRPr="006A5CFE">
        <w:rPr>
          <w:rStyle w:val="underlinedChar"/>
          <w:highlight w:val="green"/>
        </w:rPr>
        <w:t xml:space="preserve"> is the most important key to the stability of</w:t>
      </w:r>
      <w:r w:rsidRPr="00334612">
        <w:rPr>
          <w:rStyle w:val="underlinedChar"/>
        </w:rPr>
        <w:t xml:space="preserve"> Eur</w:t>
      </w:r>
      <w:r w:rsidRPr="006A5CFE">
        <w:rPr>
          <w:rStyle w:val="underlinedChar"/>
          <w:highlight w:val="green"/>
        </w:rPr>
        <w:t>asia</w:t>
      </w:r>
      <w:r w:rsidRPr="004342B0">
        <w:t xml:space="preserve">" itself, without which neither Europe nor Asia, two regions in which the </w:t>
      </w:r>
      <w:smartTag w:uri="urn:schemas-microsoft-com:office:smarttags" w:element="place">
        <w:smartTag w:uri="urn:schemas-microsoft-com:office:smarttags" w:element="country-region">
          <w:r w:rsidRPr="004342B0">
            <w:t>United States</w:t>
          </w:r>
        </w:smartTag>
      </w:smartTag>
      <w:r w:rsidRPr="004342B0">
        <w:t xml:space="preserve"> has vital interests, can "be stable and prosperous." As long as </w:t>
      </w:r>
      <w:smartTag w:uri="urn:schemas-microsoft-com:office:smarttags" w:element="country-region">
        <w:r w:rsidRPr="004342B0">
          <w:t>Russia</w:t>
        </w:r>
      </w:smartTag>
      <w:r w:rsidRPr="004342B0">
        <w:t xml:space="preserve"> respects the sovereignty of the former Soviet republics, </w:t>
      </w:r>
      <w:r w:rsidRPr="006A5CFE">
        <w:rPr>
          <w:rStyle w:val="underlinedChar"/>
          <w:highlight w:val="green"/>
        </w:rPr>
        <w:t xml:space="preserve">the </w:t>
      </w:r>
      <w:smartTag w:uri="urn:schemas-microsoft-com:office:smarttags" w:element="country-region">
        <w:r w:rsidRPr="006A5CFE">
          <w:rPr>
            <w:rStyle w:val="underlinedChar"/>
            <w:highlight w:val="green"/>
          </w:rPr>
          <w:t>U</w:t>
        </w:r>
        <w:r w:rsidRPr="004342B0">
          <w:t xml:space="preserve">nited </w:t>
        </w:r>
        <w:r w:rsidRPr="006A5CFE">
          <w:rPr>
            <w:rStyle w:val="underlinedChar"/>
            <w:highlight w:val="green"/>
          </w:rPr>
          <w:t>S</w:t>
        </w:r>
        <w:r w:rsidRPr="004342B0">
          <w:t>tates</w:t>
        </w:r>
      </w:smartTag>
      <w:r w:rsidRPr="004342B0">
        <w:t xml:space="preserve"> </w:t>
      </w:r>
      <w:r w:rsidRPr="006A5CFE">
        <w:rPr>
          <w:rStyle w:val="underlinedChar"/>
          <w:highlight w:val="green"/>
        </w:rPr>
        <w:t xml:space="preserve">has every reason to cooperate with </w:t>
      </w:r>
      <w:smartTag w:uri="urn:schemas-microsoft-com:office:smarttags" w:element="place">
        <w:smartTag w:uri="urn:schemas-microsoft-com:office:smarttags" w:element="country-region">
          <w:r w:rsidRPr="006A5CFE">
            <w:rPr>
              <w:rStyle w:val="underlinedChar"/>
              <w:highlight w:val="green"/>
            </w:rPr>
            <w:t>Russia</w:t>
          </w:r>
        </w:smartTag>
      </w:smartTag>
      <w:r w:rsidRPr="00334612">
        <w:rPr>
          <w:rStyle w:val="underlinedChar"/>
        </w:rPr>
        <w:t xml:space="preserve"> </w:t>
      </w:r>
      <w:r w:rsidRPr="006A5CFE">
        <w:rPr>
          <w:rStyle w:val="underlinedChar"/>
          <w:highlight w:val="green"/>
        </w:rPr>
        <w:t>in stabilizing</w:t>
      </w:r>
      <w:r w:rsidRPr="00334612">
        <w:rPr>
          <w:rStyle w:val="underlinedChar"/>
        </w:rPr>
        <w:t xml:space="preserve"> and aiding </w:t>
      </w:r>
      <w:r w:rsidRPr="006A5CFE">
        <w:rPr>
          <w:rStyle w:val="underlinedChar"/>
          <w:highlight w:val="green"/>
        </w:rPr>
        <w:t>those states</w:t>
      </w:r>
      <w:r w:rsidRPr="004342B0">
        <w:t>. In this regard, as well as others, alliance does not mean condominium; U</w:t>
      </w:r>
      <w:r w:rsidRPr="00334612">
        <w:rPr>
          <w:rStyle w:val="underlinedChar"/>
        </w:rPr>
        <w:t xml:space="preserve">.S.-Russian collaboration must not imply a readiness to decide matters over the heads of </w:t>
      </w:r>
      <w:smartTag w:uri="urn:schemas-microsoft-com:office:smarttags" w:element="place">
        <w:smartTag w:uri="urn:schemas-microsoft-com:office:smarttags" w:element="country-region">
          <w:r w:rsidRPr="00334612">
            <w:rPr>
              <w:rStyle w:val="underlinedChar"/>
            </w:rPr>
            <w:t>Russia</w:t>
          </w:r>
        </w:smartTag>
      </w:smartTag>
      <w:r w:rsidRPr="00334612">
        <w:rPr>
          <w:rStyle w:val="underlinedChar"/>
        </w:rPr>
        <w:t>'s neighbors</w:t>
      </w:r>
      <w:r w:rsidRPr="004342B0">
        <w:t xml:space="preserve">. On the contrary, </w:t>
      </w:r>
      <w:r w:rsidRPr="00334612">
        <w:rPr>
          <w:rStyle w:val="underlinedChar"/>
        </w:rPr>
        <w:t>an alliance's purpose would be to strengthen their sovereignty and vitality</w:t>
      </w:r>
      <w:r w:rsidRPr="004342B0">
        <w:t xml:space="preserve">. One example of the subtle way in which the revolution in Russian foreign policy makes this kind of alliance possible concerns </w:t>
      </w:r>
      <w:smartTag w:uri="urn:schemas-microsoft-com:office:smarttags" w:element="place">
        <w:smartTag w:uri="urn:schemas-microsoft-com:office:smarttags" w:element="country-region">
          <w:r w:rsidRPr="004342B0">
            <w:t>Belarus</w:t>
          </w:r>
        </w:smartTag>
      </w:smartTag>
      <w:r w:rsidRPr="004342B0">
        <w:t xml:space="preserve">. Putin's new agenda has led to a sharp cooling in </w:t>
      </w:r>
      <w:smartTag w:uri="urn:schemas-microsoft-com:office:smarttags" w:element="place">
        <w:smartTag w:uri="urn:schemas-microsoft-com:office:smarttags" w:element="country-region">
          <w:r w:rsidRPr="004342B0">
            <w:t>Russia</w:t>
          </w:r>
        </w:smartTag>
      </w:smartTag>
      <w:r w:rsidRPr="004342B0">
        <w:t xml:space="preserve">'s relations with Alexander Lukashenko's regime. As a consequence, a leadership that flouts the values on which modern European security is based is increasingly isolated, the prospect of a Russian-Belarusian union has faded and </w:t>
      </w:r>
      <w:smartTag w:uri="urn:schemas-microsoft-com:office:smarttags" w:element="place">
        <w:smartTag w:uri="urn:schemas-microsoft-com:office:smarttags" w:element="country-region">
          <w:r w:rsidRPr="004342B0">
            <w:t>Ukraine</w:t>
          </w:r>
        </w:smartTag>
      </w:smartTag>
      <w:r w:rsidRPr="004342B0">
        <w:t xml:space="preserve">'s fears of encirclement have eased. Although not perfectly parallel, </w:t>
      </w:r>
      <w:smartTag w:uri="urn:schemas-microsoft-com:office:smarttags" w:element="country-region">
        <w:r w:rsidRPr="004342B0">
          <w:t>U.S.</w:t>
        </w:r>
      </w:smartTag>
      <w:r w:rsidRPr="004342B0">
        <w:t xml:space="preserve"> and Russian interests in </w:t>
      </w:r>
      <w:smartTag w:uri="urn:schemas-microsoft-com:office:smarttags" w:element="country-region">
        <w:r w:rsidRPr="004342B0">
          <w:t>Belarus</w:t>
        </w:r>
      </w:smartTag>
      <w:r w:rsidRPr="004342B0">
        <w:t xml:space="preserve">, </w:t>
      </w:r>
      <w:smartTag w:uri="urn:schemas-microsoft-com:office:smarttags" w:element="country-region">
        <w:r w:rsidRPr="004342B0">
          <w:t>Ukraine</w:t>
        </w:r>
      </w:smartTag>
      <w:r w:rsidRPr="004342B0">
        <w:t xml:space="preserve"> and </w:t>
      </w:r>
      <w:smartTag w:uri="urn:schemas-microsoft-com:office:smarttags" w:element="country-region">
        <w:r w:rsidRPr="004342B0">
          <w:t>Moldova</w:t>
        </w:r>
      </w:smartTag>
      <w:r w:rsidRPr="004342B0">
        <w:t xml:space="preserve"> now converge sufficiently to make promoting stability and successful reform there a matter of common </w:t>
      </w:r>
      <w:smartTag w:uri="urn:schemas-microsoft-com:office:smarttags" w:element="place">
        <w:smartTag w:uri="urn:schemas-microsoft-com:office:smarttags" w:element="country-region">
          <w:r w:rsidRPr="004342B0">
            <w:t>U.S.</w:t>
          </w:r>
        </w:smartTag>
      </w:smartTag>
      <w:r w:rsidRPr="004342B0">
        <w:t xml:space="preserve"> and Russian ground.</w:t>
      </w:r>
      <w:r>
        <w:t xml:space="preserve"> </w:t>
      </w:r>
      <w:r w:rsidRPr="004342B0">
        <w:t xml:space="preserve">Second, to borrow the formulation of Alexei Bogaturov, in the 21st century no longer is peninsular Europe or Northeast Asia the critical "strategic rear" of the </w:t>
      </w:r>
      <w:smartTag w:uri="urn:schemas-microsoft-com:office:smarttags" w:element="country-region">
        <w:r w:rsidRPr="004342B0">
          <w:t>United States</w:t>
        </w:r>
      </w:smartTag>
      <w:r w:rsidRPr="004342B0">
        <w:t xml:space="preserve">, but the vast turbulent region stretching from eastern </w:t>
      </w:r>
      <w:smartTag w:uri="urn:schemas-microsoft-com:office:smarttags" w:element="country-region">
        <w:r w:rsidRPr="004342B0">
          <w:t>Turkey</w:t>
        </w:r>
      </w:smartTag>
      <w:r w:rsidRPr="004342B0">
        <w:t xml:space="preserve"> to western </w:t>
      </w:r>
      <w:smartTag w:uri="urn:schemas-microsoft-com:office:smarttags" w:element="country-region">
        <w:r w:rsidRPr="004342B0">
          <w:t>China</w:t>
        </w:r>
      </w:smartTag>
      <w:r w:rsidRPr="004342B0">
        <w:t xml:space="preserve"> and along </w:t>
      </w:r>
      <w:smartTag w:uri="urn:schemas-microsoft-com:office:smarttags" w:element="place">
        <w:smartTag w:uri="urn:schemas-microsoft-com:office:smarttags" w:element="country-region">
          <w:r w:rsidRPr="004342B0">
            <w:t>Russia</w:t>
          </w:r>
        </w:smartTag>
      </w:smartTag>
      <w:r w:rsidRPr="004342B0">
        <w:t xml:space="preserve">'s south. </w:t>
      </w:r>
      <w:r w:rsidRPr="00334612">
        <w:rPr>
          <w:rStyle w:val="underlinedChar"/>
        </w:rPr>
        <w:t xml:space="preserve">As the </w:t>
      </w:r>
      <w:smartTag w:uri="urn:schemas-microsoft-com:office:smarttags" w:element="country-region">
        <w:r w:rsidRPr="00334612">
          <w:rPr>
            <w:rStyle w:val="underlinedChar"/>
          </w:rPr>
          <w:t>U</w:t>
        </w:r>
        <w:r w:rsidRPr="004342B0">
          <w:t xml:space="preserve">nited </w:t>
        </w:r>
        <w:r w:rsidRPr="00334612">
          <w:rPr>
            <w:rStyle w:val="underlinedChar"/>
          </w:rPr>
          <w:t>S</w:t>
        </w:r>
        <w:r w:rsidRPr="004342B0">
          <w:t>tates</w:t>
        </w:r>
      </w:smartTag>
      <w:r w:rsidRPr="004342B0">
        <w:t xml:space="preserve"> </w:t>
      </w:r>
      <w:r w:rsidRPr="00334612">
        <w:rPr>
          <w:rStyle w:val="underlinedChar"/>
        </w:rPr>
        <w:t xml:space="preserve">girds to cope with the threats emanating from this area, </w:t>
      </w:r>
      <w:r w:rsidRPr="00E201B2">
        <w:rPr>
          <w:rStyle w:val="underlinedChar"/>
        </w:rPr>
        <w:t>no country brings more value as a</w:t>
      </w:r>
      <w:r w:rsidRPr="00334612">
        <w:rPr>
          <w:rStyle w:val="underlinedChar"/>
        </w:rPr>
        <w:t xml:space="preserve"> potential </w:t>
      </w:r>
      <w:r w:rsidRPr="00E201B2">
        <w:rPr>
          <w:rStyle w:val="underlinedChar"/>
        </w:rPr>
        <w:t xml:space="preserve">ally than </w:t>
      </w:r>
      <w:smartTag w:uri="urn:schemas-microsoft-com:office:smarttags" w:element="place">
        <w:smartTag w:uri="urn:schemas-microsoft-com:office:smarttags" w:element="country-region">
          <w:r w:rsidRPr="00E201B2">
            <w:rPr>
              <w:rStyle w:val="underlinedChar"/>
            </w:rPr>
            <w:t>Russia</w:t>
          </w:r>
        </w:smartTag>
      </w:smartTag>
      <w:r w:rsidRPr="00334612">
        <w:rPr>
          <w:rStyle w:val="underlinedChar"/>
        </w:rPr>
        <w:t xml:space="preserve">. </w:t>
      </w:r>
      <w:r w:rsidRPr="004342B0">
        <w:t xml:space="preserve">As things stand, the </w:t>
      </w:r>
      <w:smartTag w:uri="urn:schemas-microsoft-com:office:smarttags" w:element="country-region">
        <w:r w:rsidRPr="004342B0">
          <w:t>United States</w:t>
        </w:r>
      </w:smartTag>
      <w:r w:rsidRPr="004342B0">
        <w:t xml:space="preserve"> has backed into </w:t>
      </w:r>
      <w:smartTag w:uri="urn:schemas-microsoft-com:office:smarttags" w:element="place">
        <w:r w:rsidRPr="004342B0">
          <w:t>Central Asia</w:t>
        </w:r>
      </w:smartTag>
      <w:r w:rsidRPr="004342B0">
        <w:t xml:space="preserve"> with military power as part of the war against terrorism, and in the process it has offered quasi-security commitments to its new partners, almost certainly without careful consideration of their wider implication. Central Asia forms the unstable core of Inner Asia; it is an area--the only one in the </w:t>
      </w:r>
      <w:r w:rsidRPr="004342B0">
        <w:rPr>
          <w:szCs w:val="20"/>
        </w:rPr>
        <w:t xml:space="preserve">CDI Russia Weekly #236 http://www.cdi.org/russia/236-13-pr.cfm 2 of 3 2/8/07 10:28 PM </w:t>
      </w:r>
      <w:r w:rsidRPr="004342B0">
        <w:t xml:space="preserve">world--surrounded by four nuclear powers, two of whom recently teetered on the brink of war. It contains multiple points of friction, from Kashmir to the </w:t>
      </w:r>
      <w:smartTag w:uri="urn:schemas-microsoft-com:office:smarttags" w:element="PlaceName">
        <w:r w:rsidRPr="004342B0">
          <w:t>Fergana</w:t>
        </w:r>
      </w:smartTag>
      <w:r w:rsidRPr="004342B0">
        <w:t xml:space="preserve"> </w:t>
      </w:r>
      <w:smartTag w:uri="urn:schemas-microsoft-com:office:smarttags" w:element="PlaceType">
        <w:r w:rsidRPr="004342B0">
          <w:t>Valley</w:t>
        </w:r>
      </w:smartTag>
      <w:r w:rsidRPr="004342B0">
        <w:t xml:space="preserve"> to northwest </w:t>
      </w:r>
      <w:smartTag w:uri="urn:schemas-microsoft-com:office:smarttags" w:element="country-region">
        <w:r w:rsidRPr="004342B0">
          <w:t>Kazakhstan</w:t>
        </w:r>
      </w:smartTag>
      <w:r w:rsidRPr="004342B0">
        <w:t xml:space="preserve"> to </w:t>
      </w:r>
      <w:smartTag w:uri="urn:schemas-microsoft-com:office:smarttags" w:element="place">
        <w:smartTag w:uri="urn:schemas-microsoft-com:office:smarttags" w:element="country-region">
          <w:r w:rsidRPr="004342B0">
            <w:t>China</w:t>
          </w:r>
        </w:smartTag>
      </w:smartTag>
      <w:r w:rsidRPr="004342B0">
        <w:t>'s Xinjiang province, each of them capable of bleeding into a larger conflict. It is populated by regimes whose stability is universally suspect. And it contains wealth, particularly in energy resources, that will make it increasingly important to both Asian and European consumers.</w:t>
      </w:r>
      <w:r>
        <w:t xml:space="preserve"> </w:t>
      </w:r>
      <w:r w:rsidRPr="004342B0">
        <w:t xml:space="preserve">Not only, therefore, are the </w:t>
      </w:r>
      <w:smartTag w:uri="urn:schemas-microsoft-com:office:smarttags" w:element="country-region">
        <w:r w:rsidRPr="004342B0">
          <w:t>United States</w:t>
        </w:r>
      </w:smartTag>
      <w:r w:rsidRPr="004342B0">
        <w:t xml:space="preserve"> and </w:t>
      </w:r>
      <w:smartTag w:uri="urn:schemas-microsoft-com:office:smarttags" w:element="country-region">
        <w:r w:rsidRPr="004342B0">
          <w:t>Russia</w:t>
        </w:r>
      </w:smartTag>
      <w:r w:rsidRPr="004342B0">
        <w:t xml:space="preserve"> directly but separately implicated in the stability of the region, but a third country, </w:t>
      </w:r>
      <w:smartTag w:uri="urn:schemas-microsoft-com:office:smarttags" w:element="place">
        <w:smartTag w:uri="urn:schemas-microsoft-com:office:smarttags" w:element="country-region">
          <w:r w:rsidRPr="004342B0">
            <w:t>China</w:t>
          </w:r>
        </w:smartTag>
      </w:smartTag>
      <w:r w:rsidRPr="004342B0">
        <w:t xml:space="preserve">, is as well. </w:t>
      </w:r>
      <w:r w:rsidRPr="00334612">
        <w:rPr>
          <w:rStyle w:val="underlinedChar"/>
        </w:rPr>
        <w:t xml:space="preserve">This raises the third aspect of a U.S.-Russian alliance to enhance Eurasian stability. </w:t>
      </w:r>
      <w:smartTag w:uri="urn:schemas-microsoft-com:office:smarttags" w:element="country-region">
        <w:r w:rsidRPr="00E201B2">
          <w:rPr>
            <w:rStyle w:val="underlinedChar"/>
          </w:rPr>
          <w:t>China</w:t>
        </w:r>
      </w:smartTag>
      <w:r w:rsidRPr="00E201B2">
        <w:rPr>
          <w:rStyle w:val="underlinedChar"/>
        </w:rPr>
        <w:t xml:space="preserve"> will be a decisive actor</w:t>
      </w:r>
      <w:r w:rsidRPr="00334612">
        <w:rPr>
          <w:rStyle w:val="underlinedChar"/>
        </w:rPr>
        <w:t xml:space="preserve"> in Inner </w:t>
      </w:r>
      <w:smartTag w:uri="urn:schemas-microsoft-com:office:smarttags" w:element="place">
        <w:r w:rsidRPr="00334612">
          <w:rPr>
            <w:rStyle w:val="underlinedChar"/>
          </w:rPr>
          <w:t>Asia</w:t>
        </w:r>
      </w:smartTag>
      <w:r w:rsidRPr="00334612">
        <w:rPr>
          <w:rStyle w:val="underlinedChar"/>
        </w:rPr>
        <w:t xml:space="preserve">, </w:t>
      </w:r>
      <w:r w:rsidRPr="004342B0">
        <w:t xml:space="preserve">not the least because it forms an integral part of the region. Unfortunately, </w:t>
      </w:r>
      <w:smartTag w:uri="urn:schemas-microsoft-com:office:smarttags" w:element="country-region">
        <w:r w:rsidRPr="004342B0">
          <w:t>China</w:t>
        </w:r>
      </w:smartTag>
      <w:r w:rsidRPr="004342B0">
        <w:t xml:space="preserve"> enters through its underdeveloped </w:t>
      </w:r>
      <w:smartTag w:uri="urn:schemas-microsoft-com:office:smarttags" w:element="place">
        <w:smartTag w:uri="urn:schemas-microsoft-com:office:smarttags" w:element="State">
          <w:r w:rsidRPr="004342B0">
            <w:t>northwest territories</w:t>
          </w:r>
        </w:smartTag>
      </w:smartTag>
      <w:r w:rsidRPr="004342B0">
        <w:t xml:space="preserve">, including Xinjiang, precisely where it feels most vulnerable. In part because of this sense of vulnerability, and in part because of the general state of Sino-American relations, </w:t>
      </w:r>
      <w:smartTag w:uri="urn:schemas-microsoft-com:office:smarttags" w:element="country-region">
        <w:r w:rsidRPr="00334612">
          <w:rPr>
            <w:rStyle w:val="underlinedChar"/>
          </w:rPr>
          <w:t>China</w:t>
        </w:r>
      </w:smartTag>
      <w:r w:rsidRPr="00334612">
        <w:rPr>
          <w:rStyle w:val="underlinedChar"/>
        </w:rPr>
        <w:t xml:space="preserve"> has not welcomed the arrival of American military power in </w:t>
      </w:r>
      <w:smartTag w:uri="urn:schemas-microsoft-com:office:smarttags" w:element="place">
        <w:r w:rsidRPr="00334612">
          <w:rPr>
            <w:rStyle w:val="underlinedChar"/>
          </w:rPr>
          <w:t>Central Asia</w:t>
        </w:r>
      </w:smartTag>
      <w:r w:rsidRPr="00334612">
        <w:rPr>
          <w:rStyle w:val="underlinedChar"/>
        </w:rPr>
        <w:t xml:space="preserve">. On the contrary, while excusing a temporary deployment in the context of a war that it supports, </w:t>
      </w:r>
      <w:smartTag w:uri="urn:schemas-microsoft-com:office:smarttags" w:element="country-region">
        <w:r w:rsidRPr="006A5CFE">
          <w:rPr>
            <w:rStyle w:val="underlinedChar"/>
            <w:highlight w:val="green"/>
          </w:rPr>
          <w:t>China</w:t>
        </w:r>
      </w:smartTag>
      <w:r w:rsidRPr="006A5CFE">
        <w:rPr>
          <w:rStyle w:val="underlinedChar"/>
          <w:highlight w:val="green"/>
        </w:rPr>
        <w:t xml:space="preserve">'s leadership has opposed an extended </w:t>
      </w:r>
      <w:smartTag w:uri="urn:schemas-microsoft-com:office:smarttags" w:element="place">
        <w:smartTag w:uri="urn:schemas-microsoft-com:office:smarttags" w:element="country-region">
          <w:r w:rsidRPr="006A5CFE">
            <w:rPr>
              <w:rStyle w:val="underlinedChar"/>
              <w:highlight w:val="green"/>
            </w:rPr>
            <w:t>U.S.</w:t>
          </w:r>
        </w:smartTag>
      </w:smartTag>
      <w:r w:rsidRPr="006A5CFE">
        <w:rPr>
          <w:rStyle w:val="underlinedChar"/>
          <w:highlight w:val="green"/>
        </w:rPr>
        <w:t xml:space="preserve"> presence there as an element of a hostile encirclement</w:t>
      </w:r>
      <w:r w:rsidRPr="00334612">
        <w:rPr>
          <w:rStyle w:val="underlinedChar"/>
        </w:rPr>
        <w:t xml:space="preserve"> stratagem. </w:t>
      </w:r>
      <w:smartTag w:uri="urn:schemas-microsoft-com:office:smarttags" w:element="country-region">
        <w:r w:rsidRPr="006A5CFE">
          <w:rPr>
            <w:rStyle w:val="underlinedChar"/>
            <w:highlight w:val="green"/>
          </w:rPr>
          <w:t>Russia</w:t>
        </w:r>
      </w:smartTag>
      <w:r w:rsidRPr="006A5CFE">
        <w:rPr>
          <w:rStyle w:val="underlinedChar"/>
          <w:highlight w:val="green"/>
        </w:rPr>
        <w:t xml:space="preserve"> and the </w:t>
      </w:r>
      <w:smartTag w:uri="urn:schemas-microsoft-com:office:smarttags" w:element="country-region">
        <w:r w:rsidRPr="006A5CFE">
          <w:rPr>
            <w:rStyle w:val="underlinedChar"/>
            <w:highlight w:val="green"/>
          </w:rPr>
          <w:t>U</w:t>
        </w:r>
        <w:r w:rsidRPr="004342B0">
          <w:t xml:space="preserve">nited </w:t>
        </w:r>
        <w:r w:rsidRPr="006A5CFE">
          <w:rPr>
            <w:rStyle w:val="underlinedChar"/>
            <w:highlight w:val="green"/>
          </w:rPr>
          <w:t>S</w:t>
        </w:r>
        <w:r w:rsidRPr="004342B0">
          <w:t>tates</w:t>
        </w:r>
      </w:smartTag>
      <w:r w:rsidRPr="004342B0">
        <w:t xml:space="preserve"> </w:t>
      </w:r>
      <w:r w:rsidRPr="006A5CFE">
        <w:rPr>
          <w:rStyle w:val="underlinedChar"/>
          <w:highlight w:val="green"/>
        </w:rPr>
        <w:t>have good reason to act jointly</w:t>
      </w:r>
      <w:r w:rsidRPr="00334612">
        <w:rPr>
          <w:rStyle w:val="underlinedChar"/>
        </w:rPr>
        <w:t xml:space="preserve">, not only </w:t>
      </w:r>
      <w:r w:rsidRPr="006A5CFE">
        <w:rPr>
          <w:rStyle w:val="underlinedChar"/>
          <w:highlight w:val="green"/>
        </w:rPr>
        <w:t>to enhance their</w:t>
      </w:r>
      <w:r w:rsidRPr="00334612">
        <w:rPr>
          <w:rStyle w:val="underlinedChar"/>
        </w:rPr>
        <w:t xml:space="preserve"> common stake in regional </w:t>
      </w:r>
      <w:r w:rsidRPr="006A5CFE">
        <w:rPr>
          <w:rStyle w:val="underlinedChar"/>
          <w:highlight w:val="green"/>
        </w:rPr>
        <w:t>stability</w:t>
      </w:r>
      <w:r w:rsidRPr="00334612">
        <w:rPr>
          <w:rStyle w:val="underlinedChar"/>
        </w:rPr>
        <w:t xml:space="preserve">, </w:t>
      </w:r>
      <w:r w:rsidRPr="006A5CFE">
        <w:rPr>
          <w:rStyle w:val="underlinedChar"/>
          <w:highlight w:val="green"/>
        </w:rPr>
        <w:t>but</w:t>
      </w:r>
      <w:r w:rsidRPr="006A5CFE">
        <w:rPr>
          <w:highlight w:val="green"/>
        </w:rPr>
        <w:t xml:space="preserve"> </w:t>
      </w:r>
      <w:r w:rsidRPr="006A5CFE">
        <w:rPr>
          <w:rStyle w:val="underlinedChar"/>
          <w:highlight w:val="green"/>
        </w:rPr>
        <w:t xml:space="preserve">to draw </w:t>
      </w:r>
      <w:smartTag w:uri="urn:schemas-microsoft-com:office:smarttags" w:element="country-region">
        <w:r w:rsidRPr="006A5CFE">
          <w:rPr>
            <w:rStyle w:val="underlinedChar"/>
            <w:highlight w:val="green"/>
          </w:rPr>
          <w:t>China</w:t>
        </w:r>
      </w:smartTag>
      <w:r w:rsidRPr="006A5CFE">
        <w:rPr>
          <w:rStyle w:val="underlinedChar"/>
          <w:highlight w:val="green"/>
        </w:rPr>
        <w:t xml:space="preserve"> into a constructive dialogue</w:t>
      </w:r>
      <w:r w:rsidRPr="00334612">
        <w:rPr>
          <w:rStyle w:val="underlinedChar"/>
        </w:rPr>
        <w:t xml:space="preserve"> over the role all three will play in </w:t>
      </w:r>
      <w:smartTag w:uri="urn:schemas-microsoft-com:office:smarttags" w:element="place">
        <w:r w:rsidRPr="00334612">
          <w:rPr>
            <w:rStyle w:val="underlinedChar"/>
          </w:rPr>
          <w:t>Central Asia</w:t>
        </w:r>
      </w:smartTag>
      <w:r w:rsidRPr="004342B0">
        <w:t xml:space="preserve">. </w:t>
      </w:r>
      <w:smartTag w:uri="urn:schemas-microsoft-com:office:smarttags" w:element="place">
        <w:smartTag w:uri="urn:schemas-microsoft-com:office:smarttags" w:element="country-region">
          <w:r w:rsidRPr="004342B0">
            <w:t>Russia</w:t>
          </w:r>
        </w:smartTag>
      </w:smartTag>
      <w:r w:rsidRPr="004342B0">
        <w:t xml:space="preserve">, with the Shanghai Cooperation Organization, is already engaged in such an effort. </w:t>
      </w:r>
      <w:r w:rsidRPr="00334612">
        <w:rPr>
          <w:rStyle w:val="underlinedChar"/>
        </w:rPr>
        <w:t xml:space="preserve">Talking to the Russians about </w:t>
      </w:r>
      <w:smartTag w:uri="urn:schemas-microsoft-com:office:smarttags" w:element="country-region">
        <w:r w:rsidRPr="00334612">
          <w:rPr>
            <w:rStyle w:val="underlinedChar"/>
          </w:rPr>
          <w:t>U.S.</w:t>
        </w:r>
      </w:smartTag>
      <w:r w:rsidRPr="00334612">
        <w:rPr>
          <w:rStyle w:val="underlinedChar"/>
        </w:rPr>
        <w:t xml:space="preserve"> military activities in Central Asia (and </w:t>
      </w:r>
      <w:smartTag w:uri="urn:schemas-microsoft-com:office:smarttags" w:element="country-region">
        <w:r w:rsidRPr="00334612">
          <w:rPr>
            <w:rStyle w:val="underlinedChar"/>
          </w:rPr>
          <w:t>Georgia</w:t>
        </w:r>
      </w:smartTag>
      <w:r w:rsidRPr="00334612">
        <w:rPr>
          <w:rStyle w:val="underlinedChar"/>
        </w:rPr>
        <w:t xml:space="preserve">) </w:t>
      </w:r>
      <w:r w:rsidRPr="00E201B2">
        <w:rPr>
          <w:rStyle w:val="underlinedChar"/>
          <w:highlight w:val="green"/>
        </w:rPr>
        <w:t>builds mutual confidence by promoting transparency</w:t>
      </w:r>
      <w:r w:rsidRPr="00334612">
        <w:rPr>
          <w:rStyle w:val="underlinedChar"/>
        </w:rPr>
        <w:t xml:space="preserve">, </w:t>
      </w:r>
      <w:r w:rsidRPr="004342B0">
        <w:t xml:space="preserve">but it is not so far-fetched to imagine a far more ambitious trilateral dialogue among </w:t>
      </w:r>
      <w:smartTag w:uri="urn:schemas-microsoft-com:office:smarttags" w:element="country-region">
        <w:r w:rsidRPr="004342B0">
          <w:t>Russia</w:t>
        </w:r>
      </w:smartTag>
      <w:r w:rsidRPr="004342B0">
        <w:t xml:space="preserve">, </w:t>
      </w:r>
      <w:smartTag w:uri="urn:schemas-microsoft-com:office:smarttags" w:element="country-region">
        <w:r w:rsidRPr="004342B0">
          <w:t>China</w:t>
        </w:r>
      </w:smartTag>
      <w:r w:rsidRPr="004342B0">
        <w:t xml:space="preserve">, and the </w:t>
      </w:r>
      <w:smartTag w:uri="urn:schemas-microsoft-com:office:smarttags" w:element="place">
        <w:smartTag w:uri="urn:schemas-microsoft-com:office:smarttags" w:element="country-region">
          <w:r w:rsidRPr="004342B0">
            <w:t>United States</w:t>
          </w:r>
        </w:smartTag>
      </w:smartTag>
      <w:r w:rsidRPr="004342B0">
        <w:t>. Much as the United States and its European allies share assessments of threats at the edges of Europe, plan for coordinated action, and struggle to create the necessary machinery, so can and should Russia and the United States do the same in Eurasia, with Chinese participation when appropriate.</w:t>
      </w:r>
      <w:r>
        <w:t xml:space="preserve"> </w:t>
      </w:r>
      <w:smartTag w:uri="urn:schemas-microsoft-com:office:smarttags" w:element="country-region">
        <w:r w:rsidRPr="00E201B2">
          <w:rPr>
            <w:rStyle w:val="underlinedChar"/>
            <w:highlight w:val="green"/>
          </w:rPr>
          <w:t>Russia</w:t>
        </w:r>
      </w:smartTag>
      <w:r w:rsidRPr="00E201B2">
        <w:rPr>
          <w:rStyle w:val="underlinedChar"/>
          <w:highlight w:val="green"/>
        </w:rPr>
        <w:t xml:space="preserve"> and the </w:t>
      </w:r>
      <w:smartTag w:uri="urn:schemas-microsoft-com:office:smarttags" w:element="country-region">
        <w:r w:rsidRPr="00E201B2">
          <w:rPr>
            <w:rStyle w:val="underlinedChar"/>
            <w:highlight w:val="green"/>
          </w:rPr>
          <w:t>U</w:t>
        </w:r>
        <w:r w:rsidRPr="004342B0">
          <w:t xml:space="preserve">nited </w:t>
        </w:r>
        <w:r w:rsidRPr="00E201B2">
          <w:rPr>
            <w:rStyle w:val="underlinedChar"/>
            <w:highlight w:val="green"/>
          </w:rPr>
          <w:t>S</w:t>
        </w:r>
        <w:r w:rsidRPr="004342B0">
          <w:t>tates</w:t>
        </w:r>
      </w:smartTag>
      <w:r w:rsidRPr="004342B0">
        <w:t xml:space="preserve"> </w:t>
      </w:r>
      <w:r w:rsidRPr="00E201B2">
        <w:rPr>
          <w:rStyle w:val="underlinedChar"/>
          <w:highlight w:val="green"/>
        </w:rPr>
        <w:t>allied</w:t>
      </w:r>
      <w:r w:rsidRPr="00334612">
        <w:rPr>
          <w:rStyle w:val="underlinedChar"/>
        </w:rPr>
        <w:t xml:space="preserve"> against the new century's primary strategic threats, particularly those emanating from within and around the Eurasian land mass, </w:t>
      </w:r>
      <w:r w:rsidRPr="00E201B2">
        <w:rPr>
          <w:rStyle w:val="underlinedChar"/>
          <w:highlight w:val="green"/>
        </w:rPr>
        <w:t>would have much the same significance in</w:t>
      </w:r>
      <w:r w:rsidRPr="00334612">
        <w:rPr>
          <w:rStyle w:val="underlinedChar"/>
        </w:rPr>
        <w:t xml:space="preserve"> </w:t>
      </w:r>
      <w:r w:rsidRPr="00E201B2">
        <w:rPr>
          <w:rStyle w:val="underlinedChar"/>
          <w:highlight w:val="green"/>
        </w:rPr>
        <w:t xml:space="preserve">the emerging international order as key </w:t>
      </w:r>
      <w:smartTag w:uri="urn:schemas-microsoft-com:office:smarttags" w:element="place">
        <w:smartTag w:uri="urn:schemas-microsoft-com:office:smarttags" w:element="country-region">
          <w:r w:rsidRPr="00E201B2">
            <w:rPr>
              <w:rStyle w:val="underlinedChar"/>
              <w:highlight w:val="green"/>
            </w:rPr>
            <w:t>U.S.</w:t>
          </w:r>
        </w:smartTag>
      </w:smartTag>
      <w:r w:rsidRPr="00E201B2">
        <w:rPr>
          <w:rStyle w:val="underlinedChar"/>
          <w:highlight w:val="green"/>
        </w:rPr>
        <w:t xml:space="preserve"> alliances have had in the last</w:t>
      </w:r>
      <w:r w:rsidRPr="00334612">
        <w:rPr>
          <w:rStyle w:val="underlinedChar"/>
        </w:rPr>
        <w:t>.</w:t>
      </w:r>
      <w:r w:rsidRPr="004342B0">
        <w:t xml:space="preserve"> Even more so will this be the case if the alliance is underpinned by </w:t>
      </w:r>
      <w:smartTag w:uri="urn:schemas-microsoft-com:office:smarttags" w:element="place">
        <w:smartTag w:uri="urn:schemas-microsoft-com:office:smarttags" w:element="country-region">
          <w:r w:rsidRPr="00334612">
            <w:rPr>
              <w:rStyle w:val="underlinedChar"/>
            </w:rPr>
            <w:t>Russia</w:t>
          </w:r>
        </w:smartTag>
      </w:smartTag>
      <w:r w:rsidRPr="00334612">
        <w:rPr>
          <w:rStyle w:val="underlinedChar"/>
        </w:rPr>
        <w:t>'s successful integration into the international economy and safe passage to democracy</w:t>
      </w:r>
      <w:r w:rsidRPr="004342B0">
        <w:t xml:space="preserve">. </w:t>
      </w:r>
      <w:r w:rsidRPr="004342B0">
        <w:rPr>
          <w:szCs w:val="20"/>
        </w:rPr>
        <w:t>BACK</w:t>
      </w:r>
      <w:r w:rsidRPr="004342B0">
        <w:t xml:space="preserve"> transparency, but it is not so far-fetched to imagine a far more ambitious trilateral dialogue among </w:t>
      </w:r>
      <w:smartTag w:uri="urn:schemas-microsoft-com:office:smarttags" w:element="country-region">
        <w:r w:rsidRPr="004342B0">
          <w:t>Russia</w:t>
        </w:r>
      </w:smartTag>
      <w:r w:rsidRPr="004342B0">
        <w:t xml:space="preserve">, </w:t>
      </w:r>
      <w:smartTag w:uri="urn:schemas-microsoft-com:office:smarttags" w:element="country-region">
        <w:r w:rsidRPr="004342B0">
          <w:t>China</w:t>
        </w:r>
      </w:smartTag>
      <w:r w:rsidRPr="004342B0">
        <w:t xml:space="preserve">, and the </w:t>
      </w:r>
      <w:smartTag w:uri="urn:schemas-microsoft-com:office:smarttags" w:element="place">
        <w:smartTag w:uri="urn:schemas-microsoft-com:office:smarttags" w:element="country-region">
          <w:r w:rsidRPr="004342B0">
            <w:t>United States</w:t>
          </w:r>
        </w:smartTag>
      </w:smartTag>
      <w:r w:rsidRPr="004342B0">
        <w:t>. Much as the United States and its European allies share assessments of threats at the edges of Europe, plan for coordinated action, and struggle to create the necessary machinery, so can and should Russia and the United States do the same in Eurasia, with Chinese participation when appropriate.</w:t>
      </w:r>
    </w:p>
    <w:p w:rsidR="008E6221" w:rsidRPr="008E6221" w:rsidRDefault="008E6221" w:rsidP="008E6221">
      <w:pPr>
        <w:pStyle w:val="Heading4"/>
      </w:pPr>
      <w:r>
        <w:t>The Impact is Extinction</w:t>
      </w:r>
    </w:p>
    <w:p w:rsidR="008E6221" w:rsidRPr="008E6221" w:rsidRDefault="008E6221" w:rsidP="008E6221">
      <w:pPr>
        <w:rPr>
          <w:sz w:val="12"/>
        </w:rPr>
      </w:pPr>
      <w:bookmarkStart w:id="0" w:name="_Toc333353838"/>
      <w:r w:rsidRPr="008E6221">
        <w:rPr>
          <w:rStyle w:val="StyleStyleBold12pt"/>
        </w:rPr>
        <w:t>Wittner 11</w:t>
      </w:r>
      <w:bookmarkEnd w:id="0"/>
      <w:r w:rsidRPr="008E6221">
        <w:rPr>
          <w:sz w:val="12"/>
        </w:rPr>
        <w:t xml:space="preserve"> – professor of history emeritus at SUNY Albany (Lawrence Wittner, Professor of History emeritus at SUNY Albany, Huffington Post World, 11-30-2011, </w:t>
      </w:r>
      <w:hyperlink r:id="rId11" w:history="1">
        <w:r w:rsidRPr="008E6221">
          <w:rPr>
            <w:rStyle w:val="Hyperlink"/>
            <w:sz w:val="12"/>
          </w:rPr>
          <w:t>http://www.huffingtonpost.com/lawrence-wittner/nuclear-war-china_b_1116556.html</w:t>
        </w:r>
      </w:hyperlink>
      <w:r w:rsidRPr="008E6221">
        <w:rPr>
          <w:sz w:val="12"/>
        </w:rPr>
        <w:t>)</w:t>
      </w:r>
    </w:p>
    <w:p w:rsidR="008E6221" w:rsidRDefault="008E6221" w:rsidP="008E6221">
      <w:pPr>
        <w:jc w:val="both"/>
        <w:rPr>
          <w:rStyle w:val="StyleBoldUnderline"/>
        </w:rPr>
      </w:pPr>
      <w:r w:rsidRPr="00B06D07">
        <w:rPr>
          <w:rStyle w:val="StyleBoldUnderline"/>
        </w:rPr>
        <w:t>While nuclear weapons exist, there remains a danger that they will be used</w:t>
      </w:r>
      <w:r w:rsidRPr="008E6221">
        <w:rPr>
          <w:sz w:val="14"/>
        </w:rPr>
        <w:t xml:space="preserve">. After all, </w:t>
      </w:r>
      <w:r w:rsidRPr="00B06D07">
        <w:rPr>
          <w:rStyle w:val="StyleBoldUnderline"/>
        </w:rPr>
        <w:t>for centuries international conflicts have led to wars, with nations employing their deadliest weapons.</w:t>
      </w:r>
      <w:r w:rsidRPr="008E6221">
        <w:rPr>
          <w:sz w:val="14"/>
        </w:rPr>
        <w:t xml:space="preserve"> The current </w:t>
      </w:r>
      <w:r w:rsidRPr="00B06D07">
        <w:rPr>
          <w:rStyle w:val="StyleBoldUnderline"/>
        </w:rPr>
        <w:t>deterioration of U.S. relations with China might end up providing us with yet another example of this phenomenon</w:t>
      </w:r>
      <w:r w:rsidRPr="008E6221">
        <w:rPr>
          <w:sz w:val="14"/>
        </w:rPr>
        <w:t xml:space="preserve">. The </w:t>
      </w:r>
      <w:r w:rsidRPr="00467550">
        <w:rPr>
          <w:rStyle w:val="StyleBoldUnderline"/>
          <w:highlight w:val="green"/>
        </w:rPr>
        <w:t xml:space="preserve">gathering tension </w:t>
      </w:r>
      <w:r w:rsidRPr="00B06D07">
        <w:rPr>
          <w:rStyle w:val="StyleBoldUnderline"/>
        </w:rPr>
        <w:t xml:space="preserve">between the United States and China </w:t>
      </w:r>
      <w:r w:rsidRPr="00467550">
        <w:rPr>
          <w:rStyle w:val="StyleBoldUnderline"/>
          <w:highlight w:val="green"/>
        </w:rPr>
        <w:t>is clear enough</w:t>
      </w:r>
      <w:r w:rsidRPr="00B06D07">
        <w:rPr>
          <w:rStyle w:val="StyleBoldUnderline"/>
        </w:rPr>
        <w:t>. Disturbed by China's growing economic and military strength, the U.S. government recently challenged China's claims in the South China Sea</w:t>
      </w:r>
      <w:r w:rsidRPr="008E6221">
        <w:rPr>
          <w:sz w:val="14"/>
        </w:rPr>
        <w:t xml:space="preserve">, increased the U.S. military presence in Australia, and deepened U.S. military ties with other nations in the Pacific region. According to Secretary of State Hillary Clinton, the United States was "asserting our own position as a Pacific power." But </w:t>
      </w:r>
      <w:r w:rsidRPr="00467550">
        <w:rPr>
          <w:rStyle w:val="StyleBoldUnderline"/>
          <w:highlight w:val="green"/>
        </w:rPr>
        <w:t>need this lead to nuclear war?</w:t>
      </w:r>
      <w:r w:rsidRPr="00B06D07">
        <w:rPr>
          <w:rStyle w:val="StyleBoldUnderline"/>
        </w:rPr>
        <w:t xml:space="preserve"> Not necessarily. And yet, </w:t>
      </w:r>
      <w:r w:rsidRPr="00467550">
        <w:rPr>
          <w:rStyle w:val="StyleBoldUnderline"/>
          <w:highlight w:val="green"/>
        </w:rPr>
        <w:t>there are signs that it could.</w:t>
      </w:r>
      <w:r w:rsidRPr="00B06D07">
        <w:rPr>
          <w:rStyle w:val="StyleBoldUnderline"/>
        </w:rPr>
        <w:t xml:space="preserve"> After all, both the United States and China possess large numbers of nuclear weapons</w:t>
      </w:r>
      <w:r w:rsidRPr="008E6221">
        <w:rPr>
          <w:sz w:val="14"/>
        </w:rPr>
        <w:t xml:space="preserve">.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w:t>
      </w:r>
      <w:r w:rsidRPr="00B06D07">
        <w:rPr>
          <w:rStyle w:val="StyleBoldUnderline"/>
        </w:rPr>
        <w:t xml:space="preserve">China didn't have nuclear weapons then. Now that it does, perhaps the behavior of </w:t>
      </w:r>
      <w:r w:rsidRPr="00B06D07">
        <w:rPr>
          <w:rStyle w:val="StyleBoldUnderline"/>
        </w:rPr>
        <w:lastRenderedPageBreak/>
        <w:t>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w:t>
      </w:r>
      <w:r w:rsidRPr="008E6221">
        <w:rPr>
          <w:sz w:val="14"/>
        </w:rPr>
        <w:t xml:space="preserve">; and, admittedly, there haven't been very many -- at least not yet. </w:t>
      </w:r>
      <w:r w:rsidRPr="00B06D07">
        <w:rPr>
          <w:rStyle w:val="StyleBoldUnderline"/>
        </w:rPr>
        <w:t xml:space="preserve">But the </w:t>
      </w:r>
      <w:r w:rsidRPr="00467550">
        <w:rPr>
          <w:b/>
          <w:sz w:val="24"/>
          <w:highlight w:val="green"/>
          <w:u w:val="single"/>
        </w:rPr>
        <w:t>Kargil</w:t>
      </w:r>
      <w:r w:rsidRPr="00467550">
        <w:rPr>
          <w:sz w:val="24"/>
          <w:highlight w:val="green"/>
          <w:u w:val="single"/>
        </w:rPr>
        <w:t xml:space="preserve"> </w:t>
      </w:r>
      <w:r w:rsidRPr="00B06D07">
        <w:rPr>
          <w:rStyle w:val="StyleBoldUnderline"/>
        </w:rPr>
        <w:t xml:space="preserve">War of 1999, between nuclear-armed India and nuclear-armed Pakistan, </w:t>
      </w:r>
      <w:r w:rsidRPr="00467550">
        <w:rPr>
          <w:rStyle w:val="StyleBoldUnderline"/>
          <w:highlight w:val="green"/>
        </w:rPr>
        <w:t xml:space="preserve">should </w:t>
      </w:r>
      <w:r w:rsidRPr="00467550">
        <w:rPr>
          <w:b/>
          <w:sz w:val="24"/>
          <w:highlight w:val="green"/>
          <w:u w:val="single"/>
        </w:rPr>
        <w:t xml:space="preserve">convince us that such wars </w:t>
      </w:r>
      <w:r w:rsidRPr="00467550">
        <w:rPr>
          <w:b/>
          <w:i/>
          <w:sz w:val="24"/>
          <w:highlight w:val="green"/>
          <w:u w:val="single"/>
        </w:rPr>
        <w:t>can</w:t>
      </w:r>
      <w:r w:rsidRPr="00467550">
        <w:rPr>
          <w:b/>
          <w:sz w:val="24"/>
          <w:highlight w:val="green"/>
          <w:u w:val="single"/>
        </w:rPr>
        <w:t xml:space="preserve"> occur</w:t>
      </w:r>
      <w:r w:rsidRPr="008E6221">
        <w:rPr>
          <w:b/>
          <w:sz w:val="14"/>
          <w:highlight w:val="green"/>
        </w:rPr>
        <w:t>.</w:t>
      </w:r>
      <w:r w:rsidRPr="008E6221">
        <w:rPr>
          <w:sz w:val="14"/>
        </w:rPr>
        <w:t xml:space="preserve"> Indeed, in that case, the conflict almost slipped into a nuclear war. Pakistan's foreign secretary threatened that, if the war escalated, his country felt free to use "any weapon" in its arsenal. </w:t>
      </w:r>
      <w:r w:rsidRPr="00B06D07">
        <w:rPr>
          <w:rStyle w:val="StyleBoldUnderline"/>
        </w:rPr>
        <w:t>During the conflict, Pakistan did move nuclear weapons toward its border, while India, it is claimed, readied its own nuclear missiles for an attack on Pakistan</w:t>
      </w:r>
      <w:r w:rsidRPr="008E6221">
        <w:rPr>
          <w:sz w:val="14"/>
        </w:rPr>
        <w:t xml:space="preserve">. At the least, though, don't nuclear weapons deter a nuclear attack? Do they? Obviously, </w:t>
      </w:r>
      <w:r w:rsidRPr="00B06D07">
        <w:rPr>
          <w:rStyle w:val="StyleBoldUnderline"/>
        </w:rPr>
        <w:t>NATO leaders didn't feel deterred, for, throughout the Cold War, NATO's strategy was to respond to a Soviet conventional military attack on Western Europe by launching a Western nuclear attack on the nuclear-armed Soviet Union</w:t>
      </w:r>
      <w:r w:rsidRPr="008E6221">
        <w:rPr>
          <w:sz w:val="14"/>
        </w:rPr>
        <w:t xml:space="preserve">.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w:t>
      </w:r>
      <w:r w:rsidRPr="00B06D07">
        <w:rPr>
          <w:rStyle w:val="StyleBoldUnderline"/>
        </w:rPr>
        <w:t>it is estimated that the U.S. government possesses over 5,000 nuclear warheads, while the Chinese government has a total inventory of roughly 300 .</w:t>
      </w:r>
      <w:r w:rsidRPr="008E6221">
        <w:rPr>
          <w:sz w:val="14"/>
        </w:rPr>
        <w:t xml:space="preserve"> Moreover, only about 40 of these Chinese nuclear weapons can reach the United States. </w:t>
      </w:r>
      <w:r w:rsidRPr="00467550">
        <w:rPr>
          <w:rStyle w:val="StyleBoldUnderline"/>
          <w:highlight w:val="green"/>
        </w:rPr>
        <w:t>Surely the U</w:t>
      </w:r>
      <w:r w:rsidRPr="00B06D07">
        <w:rPr>
          <w:rStyle w:val="StyleBoldUnderline"/>
        </w:rPr>
        <w:t xml:space="preserve">nited </w:t>
      </w:r>
      <w:r w:rsidRPr="00467550">
        <w:rPr>
          <w:rStyle w:val="StyleBoldUnderline"/>
          <w:highlight w:val="green"/>
        </w:rPr>
        <w:t>S</w:t>
      </w:r>
      <w:r w:rsidRPr="00B06D07">
        <w:rPr>
          <w:rStyle w:val="StyleBoldUnderline"/>
        </w:rPr>
        <w:t xml:space="preserve">tates </w:t>
      </w:r>
      <w:r w:rsidRPr="00467550">
        <w:rPr>
          <w:rStyle w:val="StyleBoldUnderline"/>
          <w:highlight w:val="green"/>
        </w:rPr>
        <w:t xml:space="preserve">would "win" any </w:t>
      </w:r>
      <w:r w:rsidRPr="00B06D07">
        <w:rPr>
          <w:rStyle w:val="StyleBoldUnderline"/>
        </w:rPr>
        <w:t xml:space="preserve">nuclear </w:t>
      </w:r>
      <w:r w:rsidRPr="00467550">
        <w:rPr>
          <w:rStyle w:val="StyleBoldUnderline"/>
          <w:highlight w:val="green"/>
        </w:rPr>
        <w:t xml:space="preserve">war </w:t>
      </w:r>
      <w:r w:rsidRPr="00B06D07">
        <w:rPr>
          <w:rStyle w:val="StyleBoldUnderline"/>
        </w:rPr>
        <w:t xml:space="preserve">with China. But what would </w:t>
      </w:r>
      <w:r w:rsidRPr="00467550">
        <w:rPr>
          <w:rStyle w:val="StyleBoldUnderline"/>
          <w:highlight w:val="green"/>
        </w:rPr>
        <w:t xml:space="preserve">that "victory" </w:t>
      </w:r>
      <w:r w:rsidRPr="00B06D07">
        <w:rPr>
          <w:rStyle w:val="StyleBoldUnderline"/>
        </w:rPr>
        <w:t xml:space="preserve">entail? An attack with these Chinese nuclear weapons </w:t>
      </w:r>
      <w:r w:rsidRPr="00467550">
        <w:rPr>
          <w:rStyle w:val="StyleBoldUnderline"/>
          <w:highlight w:val="green"/>
        </w:rPr>
        <w:t>would</w:t>
      </w:r>
      <w:r w:rsidRPr="00B06D07">
        <w:rPr>
          <w:rStyle w:val="StyleBoldUnderline"/>
        </w:rPr>
        <w:t xml:space="preserve"> immediately </w:t>
      </w:r>
      <w:r w:rsidRPr="00467550">
        <w:rPr>
          <w:rStyle w:val="StyleBoldUnderline"/>
          <w:highlight w:val="green"/>
        </w:rPr>
        <w:t xml:space="preserve">slaughter </w:t>
      </w:r>
      <w:r w:rsidRPr="00467550">
        <w:rPr>
          <w:b/>
          <w:sz w:val="24"/>
          <w:highlight w:val="green"/>
          <w:u w:val="single"/>
        </w:rPr>
        <w:t>at least 10 million Americans</w:t>
      </w:r>
      <w:r w:rsidRPr="00A10487">
        <w:rPr>
          <w:sz w:val="24"/>
          <w:u w:val="single"/>
        </w:rPr>
        <w:t xml:space="preserve"> </w:t>
      </w:r>
      <w:r w:rsidRPr="00B06D07">
        <w:rPr>
          <w:rStyle w:val="StyleBoldUnderline"/>
        </w:rPr>
        <w:t xml:space="preserve">in a great storm of blast and fire, while leaving many more dying horribly of sickness and radiation poisoning. </w:t>
      </w:r>
      <w:r w:rsidRPr="00467550">
        <w:rPr>
          <w:rStyle w:val="StyleBoldUnderline"/>
          <w:highlight w:val="green"/>
        </w:rPr>
        <w:t xml:space="preserve">The Chinese death toll </w:t>
      </w:r>
      <w:r w:rsidRPr="00B06D07">
        <w:rPr>
          <w:rStyle w:val="StyleBoldUnderline"/>
        </w:rPr>
        <w:t xml:space="preserve">in a nuclear war </w:t>
      </w:r>
      <w:r w:rsidRPr="00467550">
        <w:rPr>
          <w:rStyle w:val="StyleBoldUnderline"/>
          <w:highlight w:val="green"/>
        </w:rPr>
        <w:t>would be far higher</w:t>
      </w:r>
      <w:r w:rsidRPr="00B06D07">
        <w:rPr>
          <w:rStyle w:val="StyleBoldUnderline"/>
        </w:rPr>
        <w:t xml:space="preserve">. </w:t>
      </w:r>
      <w:r w:rsidRPr="00467550">
        <w:rPr>
          <w:b/>
          <w:sz w:val="24"/>
          <w:highlight w:val="green"/>
          <w:u w:val="single"/>
        </w:rPr>
        <w:t>Both nations</w:t>
      </w:r>
      <w:r w:rsidRPr="00467550">
        <w:rPr>
          <w:sz w:val="24"/>
          <w:highlight w:val="green"/>
          <w:u w:val="single"/>
        </w:rPr>
        <w:t xml:space="preserve"> </w:t>
      </w:r>
      <w:r w:rsidRPr="00467550">
        <w:rPr>
          <w:rStyle w:val="StyleBoldUnderline"/>
          <w:highlight w:val="green"/>
        </w:rPr>
        <w:t>would be reduced to</w:t>
      </w:r>
      <w:r w:rsidRPr="00B06D07">
        <w:rPr>
          <w:rStyle w:val="StyleBoldUnderline"/>
        </w:rPr>
        <w:t xml:space="preserve"> smoldering, radioactive </w:t>
      </w:r>
      <w:r w:rsidRPr="00467550">
        <w:rPr>
          <w:rStyle w:val="StyleBoldUnderline"/>
          <w:highlight w:val="green"/>
        </w:rPr>
        <w:t>wastelands</w:t>
      </w:r>
      <w:r w:rsidRPr="008E6221">
        <w:rPr>
          <w:sz w:val="14"/>
        </w:rPr>
        <w:t xml:space="preserve">. Also, </w:t>
      </w:r>
      <w:r w:rsidRPr="00467550">
        <w:rPr>
          <w:rStyle w:val="StyleBoldUnderline"/>
          <w:highlight w:val="green"/>
        </w:rPr>
        <w:t xml:space="preserve">radioactive debris </w:t>
      </w:r>
      <w:r w:rsidRPr="00B06D07">
        <w:rPr>
          <w:rStyle w:val="StyleBoldUnderline"/>
        </w:rPr>
        <w:t xml:space="preserve">sent aloft by the nuclear explosions </w:t>
      </w:r>
      <w:r w:rsidRPr="00467550">
        <w:rPr>
          <w:rStyle w:val="StyleBoldUnderline"/>
          <w:highlight w:val="green"/>
        </w:rPr>
        <w:t>would</w:t>
      </w:r>
      <w:r w:rsidRPr="00B06D07">
        <w:rPr>
          <w:rStyle w:val="StyleBoldUnderline"/>
        </w:rPr>
        <w:t xml:space="preserve"> blot out the sun and </w:t>
      </w:r>
      <w:r w:rsidRPr="00467550">
        <w:rPr>
          <w:rStyle w:val="StyleBoldUnderline"/>
          <w:highlight w:val="green"/>
        </w:rPr>
        <w:t xml:space="preserve">bring on a </w:t>
      </w:r>
      <w:r w:rsidRPr="00467550">
        <w:rPr>
          <w:rStyle w:val="StyleBoldUnderline"/>
          <w:sz w:val="24"/>
          <w:highlight w:val="green"/>
        </w:rPr>
        <w:t>"nuclear winter</w:t>
      </w:r>
      <w:r w:rsidRPr="00467550">
        <w:rPr>
          <w:rStyle w:val="StyleBoldUnderline"/>
          <w:highlight w:val="green"/>
        </w:rPr>
        <w:t>"</w:t>
      </w:r>
      <w:r w:rsidRPr="00B06D07">
        <w:rPr>
          <w:rStyle w:val="StyleBoldUnderline"/>
        </w:rPr>
        <w:t xml:space="preserve"> around the globe -- </w:t>
      </w:r>
      <w:r w:rsidRPr="00467550">
        <w:rPr>
          <w:rStyle w:val="StyleBoldUnderline"/>
          <w:highlight w:val="green"/>
        </w:rPr>
        <w:t>destroying agriculture, creating</w:t>
      </w:r>
      <w:r w:rsidRPr="00B06D07">
        <w:rPr>
          <w:rStyle w:val="StyleBoldUnderline"/>
        </w:rPr>
        <w:t xml:space="preserve"> worldwide </w:t>
      </w:r>
      <w:r w:rsidRPr="00467550">
        <w:rPr>
          <w:rStyle w:val="StyleBoldUnderline"/>
          <w:highlight w:val="green"/>
        </w:rPr>
        <w:t>famine</w:t>
      </w:r>
      <w:r w:rsidRPr="00B06D07">
        <w:rPr>
          <w:rStyle w:val="StyleBoldUnderline"/>
        </w:rPr>
        <w:t xml:space="preserve">, and generating </w:t>
      </w:r>
      <w:r w:rsidRPr="00467550">
        <w:rPr>
          <w:rStyle w:val="StyleBoldUnderline"/>
          <w:highlight w:val="green"/>
        </w:rPr>
        <w:t>chaos and destruction</w:t>
      </w:r>
      <w:r w:rsidRPr="00B06D07">
        <w:rPr>
          <w:rStyle w:val="StyleBoldUnderline"/>
        </w:rPr>
        <w:t>.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AC7DE3" w:rsidRPr="00AC7DE3" w:rsidRDefault="00AC7DE3" w:rsidP="00AC7DE3"/>
    <w:p w:rsidR="008E6221" w:rsidRPr="008E6221" w:rsidRDefault="008E6221" w:rsidP="008E6221"/>
    <w:p w:rsidR="008E6221" w:rsidRDefault="008E6221">
      <w:pPr>
        <w:spacing w:after="200" w:line="276" w:lineRule="auto"/>
      </w:pPr>
      <w:r>
        <w:br w:type="page"/>
      </w:r>
    </w:p>
    <w:p w:rsidR="00E16B6C" w:rsidRDefault="008E6221" w:rsidP="008E6221">
      <w:pPr>
        <w:pStyle w:val="Heading3"/>
      </w:pPr>
      <w:r>
        <w:lastRenderedPageBreak/>
        <w:t>Russia Relations Good- Warming</w:t>
      </w:r>
    </w:p>
    <w:p w:rsidR="008E6221" w:rsidRPr="003D6A4F" w:rsidRDefault="008E6221" w:rsidP="008E6221">
      <w:pPr>
        <w:pStyle w:val="tags"/>
      </w:pPr>
      <w:r w:rsidRPr="003D6A4F">
        <w:t>Cooperation key to check environmental destruction and warming</w:t>
      </w:r>
    </w:p>
    <w:p w:rsidR="008E6221" w:rsidRPr="003D6A4F" w:rsidRDefault="008E6221" w:rsidP="008E6221">
      <w:pPr>
        <w:pStyle w:val="tiny"/>
        <w:rPr>
          <w:rFonts w:cs="Arial"/>
          <w:szCs w:val="17"/>
        </w:rPr>
      </w:pPr>
      <w:r w:rsidRPr="008E6221">
        <w:rPr>
          <w:rStyle w:val="StyleStyleBold12pt"/>
        </w:rPr>
        <w:t>Rojansky and Collins, ’10</w:t>
      </w:r>
      <w:r w:rsidRPr="00867230">
        <w:rPr>
          <w:rStyle w:val="StyleStyleBold12pt"/>
        </w:rPr>
        <w:t xml:space="preserve"> –</w:t>
      </w:r>
      <w:r w:rsidRPr="003D6A4F">
        <w:t xml:space="preserve"> </w:t>
      </w:r>
      <w:r w:rsidRPr="003D6A4F">
        <w:rPr>
          <w:b/>
        </w:rPr>
        <w:t xml:space="preserve">an ex-US ambassador to the Russian Federation </w:t>
      </w:r>
      <w:r w:rsidRPr="003D6A4F">
        <w:t xml:space="preserve">[James F. Collins – Director, Russia and Eurasia Program at the Carnegie Endowment and an ex-US ambassador to the Russian Federation, Matthew Rojansky – the deputy director of the Russia and Eurasia Program at the Carnegie Endowment, </w:t>
      </w:r>
      <w:r w:rsidRPr="003D6A4F">
        <w:rPr>
          <w:rFonts w:cs="Arial"/>
          <w:bCs/>
          <w:szCs w:val="17"/>
          <w:bdr w:val="none" w:sz="0" w:space="0" w:color="auto" w:frame="1"/>
        </w:rPr>
        <w:t xml:space="preserve">August 18, 2010, </w:t>
      </w:r>
      <w:r w:rsidRPr="003D6A4F">
        <w:t>“</w:t>
      </w:r>
      <w:r w:rsidRPr="003D6A4F">
        <w:rPr>
          <w:rFonts w:cs="Arial"/>
          <w:color w:val="000000"/>
          <w:spacing w:val="-10"/>
          <w:szCs w:val="53"/>
          <w:bdr w:val="none" w:sz="0" w:space="0" w:color="auto" w:frame="1"/>
        </w:rPr>
        <w:t>Why Russia Matters</w:t>
      </w:r>
      <w:r w:rsidRPr="003D6A4F">
        <w:t xml:space="preserve">”, </w:t>
      </w:r>
      <w:r w:rsidRPr="003D6A4F">
        <w:rPr>
          <w:color w:val="000000"/>
        </w:rPr>
        <w:t>http://www.foreignpolicy.com/articles/2010/08/18/why_Russia_matters</w:t>
      </w:r>
      <w:r w:rsidRPr="003D6A4F">
        <w:t>, SM]</w:t>
      </w:r>
    </w:p>
    <w:p w:rsidR="008E6221" w:rsidRPr="008E6221" w:rsidRDefault="008E6221" w:rsidP="00867230">
      <w:pPr>
        <w:pStyle w:val="tiny"/>
      </w:pPr>
      <w:r w:rsidRPr="00177228">
        <w:t>4. </w:t>
      </w:r>
      <w:r w:rsidRPr="00177228">
        <w:rPr>
          <w:rStyle w:val="underlinedChar"/>
        </w:rPr>
        <w:t>Russia's environment matters</w:t>
      </w:r>
      <w:r w:rsidRPr="00177228">
        <w:t xml:space="preserve">. As the catastrophic fires across Western Russia have dramatically illustrated, </w:t>
      </w:r>
      <w:r w:rsidRPr="00177228">
        <w:rPr>
          <w:rStyle w:val="underlinedChar"/>
        </w:rPr>
        <w:t>Russia is both a victim of global climate change and a steward of natural resources</w:t>
      </w:r>
      <w:r w:rsidRPr="00177228">
        <w:t xml:space="preserve"> -- </w:t>
      </w:r>
      <w:r w:rsidRPr="00177228">
        <w:rPr>
          <w:rStyle w:val="underlinedChar"/>
        </w:rPr>
        <w:t>including many of the forests now badly burned -- needed to reverse the global warming trend</w:t>
      </w:r>
      <w:r w:rsidRPr="00177228">
        <w:t xml:space="preserve">. </w:t>
      </w:r>
      <w:r w:rsidRPr="00177228">
        <w:rPr>
          <w:rStyle w:val="underlinedChar"/>
        </w:rPr>
        <w:t>With more than one-tenth of the world's total landmass, vast freshwater and ocean resources, plus deposits of nearly every element on the periodic table</w:t>
      </w:r>
      <w:r w:rsidRPr="00177228">
        <w:t xml:space="preserve">, </w:t>
      </w:r>
      <w:r w:rsidRPr="00DA7BCB">
        <w:rPr>
          <w:rStyle w:val="underlinedChar"/>
          <w:highlight w:val="green"/>
        </w:rPr>
        <w:t xml:space="preserve">Russia is </w:t>
      </w:r>
      <w:r w:rsidRPr="00867230">
        <w:rPr>
          <w:rStyle w:val="StyleStyleBold12pt"/>
          <w:highlight w:val="green"/>
        </w:rPr>
        <w:t>an indispensable partner in the responsible stewardship of the global environment</w:t>
      </w:r>
      <w:r w:rsidRPr="00DA7BCB">
        <w:rPr>
          <w:rStyle w:val="underlinedChar"/>
          <w:highlight w:val="green"/>
        </w:rPr>
        <w:t>.</w:t>
      </w:r>
      <w:r w:rsidRPr="00177228">
        <w:t xml:space="preserve"> On climate change, there is work to be done, but progress is evident. </w:t>
      </w:r>
      <w:r w:rsidRPr="00DA7BCB">
        <w:rPr>
          <w:rStyle w:val="underlinedChar"/>
          <w:highlight w:val="green"/>
        </w:rPr>
        <w:t>Russia</w:t>
      </w:r>
      <w:r w:rsidRPr="00177228">
        <w:t xml:space="preserve"> today </w:t>
      </w:r>
      <w:r w:rsidRPr="00DA7BCB">
        <w:rPr>
          <w:rStyle w:val="underlinedChar"/>
          <w:highlight w:val="green"/>
        </w:rPr>
        <w:t>is the world's fourth-largest carbon emitter</w:t>
      </w:r>
      <w:r w:rsidRPr="00177228">
        <w:rPr>
          <w:rStyle w:val="underlinedChar"/>
        </w:rPr>
        <w:t>, but as a signatory to the Copenhagen Accord, it has pledged to reduce emissions to 20 to 25 percen</w:t>
      </w:r>
      <w:r w:rsidRPr="00177228">
        <w:t xml:space="preserve">t below 1990 levels. Another black spot is Russia's use of "flaring" -- a technique that burns natural gas into the open atmosphere during oil extraction, but </w:t>
      </w:r>
      <w:r w:rsidRPr="00177228">
        <w:rPr>
          <w:rStyle w:val="underlinedChar"/>
        </w:rPr>
        <w:t>Medvedev agreed to capture 95 percent of the gas currently released through flaring.</w:t>
      </w:r>
      <w:r w:rsidRPr="00177228">
        <w:t xml:space="preserve"> Last year h</w:t>
      </w:r>
      <w:r w:rsidRPr="00177228">
        <w:rPr>
          <w:rStyle w:val="underlinedChar"/>
        </w:rPr>
        <w:t>e also signed Russia's first law on energy efficiency, which takes such steps as requiring goods to be marked according to their energy efficiency and banning incandescent light bulbs</w:t>
      </w:r>
      <w:r w:rsidRPr="00177228">
        <w:t xml:space="preserve"> after 2014. True, </w:t>
      </w:r>
      <w:r w:rsidRPr="00177228">
        <w:rPr>
          <w:rStyle w:val="underlinedChar"/>
        </w:rPr>
        <w:t>most of Russia's other commitments are short on deadlines and concrete deliverable</w:t>
      </w:r>
      <w:r w:rsidRPr="00177228">
        <w:t xml:space="preserve">s. But like China's cleanup for the Beijing Olympics, </w:t>
      </w:r>
      <w:r w:rsidRPr="00867230">
        <w:rPr>
          <w:rStyle w:val="StyleStyleBold12pt"/>
          <w:highlight w:val="green"/>
        </w:rPr>
        <w:t>Moscow could transform resolve into reality with surprising speed, given the right amount of international engagement</w:t>
      </w:r>
      <w:r w:rsidRPr="00177228">
        <w:t>. And in the meantime, Russia's natural climate-cleaning properties are vast; the Siberian provinces alone contain more clean oxygen-producing forests and reserves of freshwater than continental Europe.</w:t>
      </w:r>
    </w:p>
    <w:p w:rsidR="00867230" w:rsidRPr="00A04958" w:rsidRDefault="00867230" w:rsidP="00867230">
      <w:pPr>
        <w:pStyle w:val="Heading4"/>
        <w:rPr>
          <w:lang w:eastAsia="ko-KR"/>
        </w:rPr>
      </w:pPr>
      <w:r>
        <w:t>Warming is anthropogenic and causes extinction</w:t>
      </w:r>
    </w:p>
    <w:p w:rsidR="00867230" w:rsidRPr="00867230" w:rsidRDefault="00867230" w:rsidP="00867230">
      <w:pPr>
        <w:rPr>
          <w:sz w:val="16"/>
        </w:rPr>
      </w:pPr>
      <w:r w:rsidRPr="00701613">
        <w:rPr>
          <w:rStyle w:val="StyleStyleBold12pt"/>
        </w:rPr>
        <w:t>DEIBEL ‘7</w:t>
      </w:r>
      <w:r w:rsidRPr="00F52A8D">
        <w:rPr>
          <w:sz w:val="16"/>
        </w:rPr>
        <w:t xml:space="preserve"> (Terry L. Deibel, professor of IR at National War College, Foreign Affairs Strategy, “Conclusion: American Foreign Affairs Strategy Today Anthropogenic – caused by CO2”)</w:t>
      </w:r>
    </w:p>
    <w:p w:rsidR="00867230" w:rsidRPr="00F52A8D" w:rsidRDefault="00867230" w:rsidP="00867230">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467550">
        <w:rPr>
          <w:highlight w:val="gree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467550">
        <w:rPr>
          <w:b/>
          <w:highlight w:val="green"/>
          <w:u w:val="single"/>
          <w:bdr w:val="single" w:sz="4" w:space="0" w:color="auto"/>
        </w:rPr>
        <w:t>a mere possibility</w:t>
      </w:r>
      <w:r w:rsidRPr="00467550">
        <w:rPr>
          <w:b/>
          <w:highlight w:val="green"/>
          <w:u w:val="single"/>
        </w:rPr>
        <w:t xml:space="preserve"> has passed </w:t>
      </w:r>
      <w:r w:rsidRPr="00101322">
        <w:rPr>
          <w:u w:val="single"/>
        </w:rPr>
        <w:t>through probability</w:t>
      </w:r>
      <w:r w:rsidRPr="00101322">
        <w:rPr>
          <w:b/>
          <w:u w:val="single"/>
        </w:rPr>
        <w:t xml:space="preserve"> </w:t>
      </w:r>
      <w:r w:rsidRPr="00467550">
        <w:rPr>
          <w:b/>
          <w:highlight w:val="green"/>
          <w:u w:val="single"/>
        </w:rPr>
        <w:t xml:space="preserve">to </w:t>
      </w:r>
      <w:r w:rsidRPr="00467550">
        <w:rPr>
          <w:b/>
          <w:highlight w:val="green"/>
          <w:u w:val="single"/>
          <w:bdr w:val="single" w:sz="4" w:space="0" w:color="auto"/>
        </w:rPr>
        <w:t>near certainty</w:t>
      </w:r>
      <w:r w:rsidRPr="00467550">
        <w:rPr>
          <w:b/>
          <w:highlight w:val="gree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Kolbert, </w:t>
      </w:r>
      <w:r w:rsidRPr="00467550">
        <w:rPr>
          <w:sz w:val="16"/>
          <w:highlight w:val="green"/>
        </w:rPr>
        <w:t>“</w:t>
      </w:r>
      <w:r w:rsidRPr="00467550">
        <w:rPr>
          <w:highlight w:val="green"/>
          <w:u w:val="single"/>
        </w:rPr>
        <w:t xml:space="preserve">it is </w:t>
      </w:r>
      <w:r w:rsidRPr="00C04DCB">
        <w:rPr>
          <w:u w:val="single"/>
        </w:rPr>
        <w:t>virtually</w:t>
      </w:r>
      <w:r w:rsidRPr="00467550">
        <w:rPr>
          <w:highlight w:val="green"/>
          <w:u w:val="single"/>
        </w:rPr>
        <w:t xml:space="preserve"> </w:t>
      </w:r>
      <w:r w:rsidRPr="00467550">
        <w:rPr>
          <w:b/>
          <w:highlight w:val="green"/>
          <w:u w:val="single"/>
        </w:rPr>
        <w:t>impossible to find evidence of disagreement</w:t>
      </w:r>
      <w:r w:rsidRPr="00467550">
        <w:rPr>
          <w:highlight w:val="green"/>
          <w:u w:val="single"/>
        </w:rPr>
        <w:t xml:space="preserve"> over </w:t>
      </w:r>
      <w:r w:rsidRPr="00C04DCB">
        <w:rPr>
          <w:u w:val="single"/>
        </w:rPr>
        <w:t>the fundamentals of</w:t>
      </w:r>
      <w:r w:rsidRPr="00467550">
        <w:rPr>
          <w:highlight w:val="green"/>
          <w:u w:val="single"/>
        </w:rPr>
        <w:t xml:space="preserve"> global warming</w:t>
      </w:r>
      <w:r w:rsidRPr="00C04DCB">
        <w:rPr>
          <w:u w:val="single"/>
        </w:rPr>
        <w:t xml:space="preserve">.” Evidence from a vast international scientific monitoring effort accumulates almost weekly, as this sample of newspaper reports shows: </w:t>
      </w:r>
      <w:r w:rsidRPr="00467550">
        <w:rPr>
          <w:highlight w:val="green"/>
          <w:u w:val="single"/>
        </w:rPr>
        <w:t xml:space="preserve">an international panel predicts “brutal droughts, floods and violent storms </w:t>
      </w:r>
      <w:r w:rsidRPr="00C04DCB">
        <w:rPr>
          <w:u w:val="single"/>
        </w:rPr>
        <w:t xml:space="preserve">across the planet over </w:t>
      </w:r>
      <w:r w:rsidRPr="00101322">
        <w:rPr>
          <w:sz w:val="12"/>
        </w:rPr>
        <w:t>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w:t>
      </w:r>
      <w:r w:rsidRPr="00101322">
        <w:rPr>
          <w:u w:val="single"/>
        </w:rPr>
        <w:t xml:space="preserve"> </w:t>
      </w:r>
      <w:r w:rsidRPr="00467550">
        <w:rPr>
          <w:highlight w:val="green"/>
          <w:u w:val="single"/>
        </w:rPr>
        <w:t>and</w:t>
      </w:r>
      <w:r w:rsidRPr="00C04DCB">
        <w:rPr>
          <w:u w:val="single"/>
        </w:rPr>
        <w:t xml:space="preserve"> animals</w:t>
      </w:r>
      <w:r w:rsidRPr="00467550">
        <w:rPr>
          <w:highlight w:val="gree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thermohaline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467550">
        <w:rPr>
          <w:highlight w:val="gree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467550">
        <w:rPr>
          <w:highlight w:val="green"/>
          <w:u w:val="single"/>
        </w:rPr>
        <w:t xml:space="preserve">we’re just going </w:t>
      </w:r>
      <w:r w:rsidRPr="00467550">
        <w:rPr>
          <w:highlight w:val="green"/>
          <w:u w:val="single"/>
        </w:rPr>
        <w:lastRenderedPageBreak/>
        <w:t xml:space="preserve">to burn everything up; </w:t>
      </w:r>
      <w:r w:rsidRPr="00F52A8D">
        <w:rPr>
          <w:sz w:val="16"/>
        </w:rPr>
        <w:t xml:space="preserve">we’re going to het the atmosphere to the temperature it was in the Cretaceous when there were crocodiles at the poles, and then </w:t>
      </w:r>
      <w:r w:rsidRPr="00467550">
        <w:rPr>
          <w:highlight w:val="green"/>
          <w:u w:val="single"/>
        </w:rPr>
        <w:t>everything will collapse.”</w:t>
      </w:r>
      <w:r w:rsidRPr="00F52A8D">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101322">
        <w:rPr>
          <w:b/>
          <w:u w:val="single"/>
        </w:rPr>
        <w:t xml:space="preserve">Global </w:t>
      </w:r>
      <w:r w:rsidRPr="00467550">
        <w:rPr>
          <w:b/>
          <w:highlight w:val="gree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467550">
        <w:rPr>
          <w:highlight w:val="green"/>
          <w:u w:val="single"/>
        </w:rPr>
        <w:t xml:space="preserve">it puts </w:t>
      </w:r>
      <w:r w:rsidRPr="00AF4E3F">
        <w:rPr>
          <w:u w:val="single"/>
        </w:rPr>
        <w:t xml:space="preserve">dangers form </w:t>
      </w:r>
      <w:r w:rsidRPr="00467550">
        <w:rPr>
          <w:highlight w:val="green"/>
          <w:u w:val="single"/>
        </w:rPr>
        <w:t xml:space="preserve">terrorism and traditional military challenges </w:t>
      </w:r>
      <w:r w:rsidRPr="00467550">
        <w:rPr>
          <w:highlight w:val="green"/>
          <w:u w:val="single"/>
          <w:bdr w:val="single" w:sz="4" w:space="0" w:color="auto"/>
        </w:rPr>
        <w:t xml:space="preserve">to </w:t>
      </w:r>
      <w:r w:rsidRPr="00467550">
        <w:rPr>
          <w:b/>
          <w:highlight w:val="green"/>
          <w:u w:val="single"/>
          <w:bdr w:val="single" w:sz="4" w:space="0" w:color="auto"/>
        </w:rPr>
        <w:t>shame</w:t>
      </w:r>
      <w:r w:rsidRPr="00F52A8D">
        <w:rPr>
          <w:sz w:val="16"/>
        </w:rPr>
        <w:t xml:space="preserve">. </w:t>
      </w:r>
      <w:r w:rsidRPr="00467550">
        <w:rPr>
          <w:highlight w:val="green"/>
          <w:u w:val="single"/>
        </w:rPr>
        <w:t>It is a threat</w:t>
      </w:r>
      <w:r w:rsidRPr="00C04DCB">
        <w:rPr>
          <w:u w:val="single"/>
        </w:rPr>
        <w:t xml:space="preserve"> not only to the security and prosperity to the United States, but potentially </w:t>
      </w:r>
      <w:r w:rsidRPr="00467550">
        <w:rPr>
          <w:highlight w:val="green"/>
          <w:u w:val="single"/>
        </w:rPr>
        <w:t xml:space="preserve">to </w:t>
      </w:r>
      <w:r w:rsidRPr="00C04DCB">
        <w:rPr>
          <w:u w:val="single"/>
        </w:rPr>
        <w:t xml:space="preserve">the </w:t>
      </w:r>
      <w:r w:rsidRPr="00467550">
        <w:rPr>
          <w:highlight w:val="green"/>
          <w:u w:val="single"/>
        </w:rPr>
        <w:t xml:space="preserve">continued </w:t>
      </w:r>
      <w:r w:rsidRPr="00467550">
        <w:rPr>
          <w:highlight w:val="green"/>
          <w:u w:val="single"/>
          <w:bdr w:val="single" w:sz="4" w:space="0" w:color="auto"/>
        </w:rPr>
        <w:t>existence of life</w:t>
      </w:r>
      <w:r w:rsidRPr="00467550">
        <w:rPr>
          <w:highlight w:val="green"/>
          <w:u w:val="single"/>
        </w:rPr>
        <w:t xml:space="preserve"> </w:t>
      </w:r>
      <w:r w:rsidRPr="006C2FBD">
        <w:rPr>
          <w:u w:val="single"/>
        </w:rPr>
        <w:t>on this planet</w:t>
      </w:r>
      <w:r w:rsidRPr="006C2FBD">
        <w:rPr>
          <w:sz w:val="16"/>
        </w:rPr>
        <w:t>.</w:t>
      </w:r>
      <w:r w:rsidRPr="00F52A8D">
        <w:rPr>
          <w:sz w:val="16"/>
        </w:rPr>
        <w:t xml:space="preserve">  </w:t>
      </w:r>
    </w:p>
    <w:p w:rsidR="00E16B6C" w:rsidRPr="00E16B6C" w:rsidRDefault="00380B51" w:rsidP="00380B51">
      <w:pPr>
        <w:spacing w:after="200" w:line="276" w:lineRule="auto"/>
      </w:pPr>
      <w:r>
        <w:br w:type="page"/>
      </w:r>
    </w:p>
    <w:p w:rsidR="00D9149C" w:rsidRDefault="0063743E" w:rsidP="00A4310E">
      <w:pPr>
        <w:spacing w:after="200" w:line="276" w:lineRule="auto"/>
      </w:pPr>
      <w:r>
        <w:rPr>
          <w:sz w:val="14"/>
        </w:rPr>
        <w:lastRenderedPageBreak/>
        <w:br w:type="page"/>
      </w:r>
    </w:p>
    <w:p w:rsidR="00D9149C" w:rsidRDefault="00D9149C" w:rsidP="00D9149C"/>
    <w:p w:rsidR="00D9149C" w:rsidRPr="00D9149C" w:rsidRDefault="00D9149C" w:rsidP="00A4310E">
      <w:pPr>
        <w:spacing w:after="200" w:line="276" w:lineRule="auto"/>
      </w:pPr>
    </w:p>
    <w:p w:rsidR="00E868C9" w:rsidRDefault="00E868C9" w:rsidP="00E868C9">
      <w:pPr>
        <w:pStyle w:val="Heading2"/>
      </w:pPr>
      <w:r>
        <w:lastRenderedPageBreak/>
        <w:t>ATs</w:t>
      </w:r>
    </w:p>
    <w:p w:rsidR="00E868C9" w:rsidRDefault="00E868C9">
      <w:pPr>
        <w:spacing w:after="200" w:line="276" w:lineRule="auto"/>
      </w:pPr>
      <w:r>
        <w:br w:type="page"/>
      </w:r>
    </w:p>
    <w:p w:rsidR="00E868C9" w:rsidRDefault="00E868C9" w:rsidP="00E868C9">
      <w:pPr>
        <w:pStyle w:val="Heading3"/>
      </w:pPr>
      <w:r>
        <w:lastRenderedPageBreak/>
        <w:t>AT: China/US Competition Thumps</w:t>
      </w:r>
    </w:p>
    <w:p w:rsidR="00E868C9" w:rsidRDefault="00E868C9" w:rsidP="00E868C9"/>
    <w:p w:rsidR="00E868C9" w:rsidRDefault="00E868C9" w:rsidP="00E868C9">
      <w:pPr>
        <w:pStyle w:val="Heading4"/>
      </w:pPr>
      <w:r>
        <w:t>Not competing</w:t>
      </w:r>
    </w:p>
    <w:p w:rsidR="00E868C9" w:rsidRPr="00E868C9" w:rsidRDefault="00E868C9" w:rsidP="00E868C9">
      <w:pPr>
        <w:rPr>
          <w:sz w:val="12"/>
        </w:rPr>
      </w:pPr>
      <w:r w:rsidRPr="00E868C9">
        <w:rPr>
          <w:rStyle w:val="StyleStyleBold12pt"/>
        </w:rPr>
        <w:t xml:space="preserve">Global Times-Agencies 5-31 </w:t>
      </w:r>
      <w:r w:rsidRPr="00E868C9">
        <w:rPr>
          <w:sz w:val="12"/>
        </w:rPr>
        <w:t>(“China, US not competing over Latin America: expert,” 2013 http://www.globaltimes.cn/content/785721.shtml#.UbXoCJz9XKc)</w:t>
      </w:r>
    </w:p>
    <w:p w:rsidR="00E868C9" w:rsidRPr="00592FBD" w:rsidRDefault="00E868C9" w:rsidP="00E868C9">
      <w:pPr>
        <w:rPr>
          <w:sz w:val="12"/>
        </w:rPr>
      </w:pPr>
      <w:r w:rsidRPr="00E868C9">
        <w:rPr>
          <w:rStyle w:val="StyleBoldUnderline"/>
        </w:rPr>
        <w:t>While Xi kicks off his visit</w:t>
      </w:r>
      <w:r w:rsidRPr="00592FBD">
        <w:rPr>
          <w:sz w:val="12"/>
        </w:rPr>
        <w:t xml:space="preserve">, US Vice President Joe </w:t>
      </w:r>
      <w:r w:rsidRPr="00E868C9">
        <w:rPr>
          <w:rStyle w:val="StyleBoldUnderline"/>
        </w:rPr>
        <w:t>Biden is concluding his Latin America visit on the same day,</w:t>
      </w:r>
      <w:r w:rsidRPr="00592FBD">
        <w:rPr>
          <w:sz w:val="12"/>
        </w:rPr>
        <w:t xml:space="preserve"> as he leaves Brazil Friday. S</w:t>
      </w:r>
      <w:r w:rsidRPr="00E868C9">
        <w:rPr>
          <w:rStyle w:val="StyleBoldUnderline"/>
        </w:rPr>
        <w:t xml:space="preserve">ome media reports described "dueling visits" by Chinese and US leaders, and said that the "competition between the world's two biggest economies for influence in Latin America is on display." </w:t>
      </w:r>
      <w:r w:rsidRPr="00E868C9">
        <w:rPr>
          <w:rStyle w:val="StyleStyleBold12pt"/>
        </w:rPr>
        <w:t>Both the US and China deny they are competing with each other.</w:t>
      </w:r>
      <w:r w:rsidRPr="00592FBD">
        <w:rPr>
          <w:sz w:val="12"/>
        </w:rPr>
        <w:t xml:space="preserve"> Chinese foreign ministry spokesperson Hong Lei said last week that </w:t>
      </w:r>
      <w:r w:rsidRPr="00592FBD">
        <w:rPr>
          <w:rStyle w:val="StyleBoldUnderline"/>
        </w:rPr>
        <w:t xml:space="preserve">the two countries can "carry out cooperation in Latin America by giving play to their respective advantages." </w:t>
      </w:r>
      <w:r w:rsidRPr="00592FBD">
        <w:rPr>
          <w:sz w:val="12"/>
        </w:rPr>
        <w:t xml:space="preserve">Tao Wenzhao, a fellow of the Institute of American Studies at the Chinese Academy of Social Sciences, told the Global Times that </w:t>
      </w:r>
      <w:r w:rsidRPr="00592FBD">
        <w:rPr>
          <w:rStyle w:val="StyleBoldUnderline"/>
        </w:rPr>
        <w:t xml:space="preserve">it is a coincidence that the two leaders chose to visit Latin America at a similar time, and that China has no intention to challenge US influence in the area. "It's not like in the 19th century when countries divided their sphere of influence in a certain area. China and the US' involvement in Latin America is </w:t>
      </w:r>
      <w:r w:rsidRPr="00592FBD">
        <w:rPr>
          <w:rStyle w:val="StyleStyleBold12pt"/>
        </w:rPr>
        <w:t>not a zero-sum game</w:t>
      </w:r>
      <w:r w:rsidRPr="00592FBD">
        <w:rPr>
          <w:rStyle w:val="StyleBoldUnderline"/>
        </w:rPr>
        <w:t xml:space="preserve">," </w:t>
      </w:r>
      <w:r w:rsidRPr="00592FBD">
        <w:rPr>
          <w:sz w:val="12"/>
        </w:rPr>
        <w:t>Tao said, explaining that it is a good thing for Latin America.</w:t>
      </w:r>
    </w:p>
    <w:p w:rsidR="004A7993" w:rsidRDefault="004A7993" w:rsidP="004A7993"/>
    <w:p w:rsidR="00AC7AAF" w:rsidRDefault="00AC7AAF" w:rsidP="00AC7AAF">
      <w:pPr>
        <w:pStyle w:val="Heading3"/>
      </w:pPr>
      <w:r>
        <w:lastRenderedPageBreak/>
        <w:t>AT: Chavez Death = Increased US Influence</w:t>
      </w:r>
    </w:p>
    <w:p w:rsidR="00AC7AAF" w:rsidRDefault="00AC7AAF" w:rsidP="00AC7AAF"/>
    <w:p w:rsidR="00AC7AAF" w:rsidRDefault="00AC7AAF" w:rsidP="00AC7AAF">
      <w:pPr>
        <w:pStyle w:val="Heading4"/>
      </w:pPr>
      <w:r>
        <w:t xml:space="preserve">Maduro will keep Russian ties </w:t>
      </w:r>
    </w:p>
    <w:p w:rsidR="00AC7AAF" w:rsidRPr="00F80A58" w:rsidRDefault="00AC7AAF" w:rsidP="00AC7AAF">
      <w:pPr>
        <w:rPr>
          <w:sz w:val="12"/>
        </w:rPr>
      </w:pPr>
      <w:r w:rsidRPr="00F80A58">
        <w:rPr>
          <w:rStyle w:val="StyleStyleBold12pt"/>
        </w:rPr>
        <w:t>ITAR-TASS 4-17</w:t>
      </w:r>
      <w:r w:rsidRPr="00F80A58">
        <w:rPr>
          <w:sz w:val="12"/>
        </w:rPr>
        <w:t xml:space="preserve"> (ITAR-TASS news Agency, “Nothing threatens privileged relations between Russia and Venezuela after Maduro’s victory ,” 2013 http://www.itar-tass.com/en/c142/709820.html)</w:t>
      </w:r>
    </w:p>
    <w:p w:rsidR="00AC7AAF" w:rsidRPr="00A853A9" w:rsidRDefault="00AC7AAF" w:rsidP="00AC7AAF">
      <w:pPr>
        <w:rPr>
          <w:sz w:val="14"/>
        </w:rPr>
      </w:pPr>
      <w:r w:rsidRPr="00F80A58">
        <w:rPr>
          <w:rStyle w:val="StyleBoldUnderline"/>
        </w:rPr>
        <w:t>Russia</w:t>
      </w:r>
      <w:r w:rsidRPr="00A853A9">
        <w:rPr>
          <w:sz w:val="14"/>
        </w:rPr>
        <w:t xml:space="preserve"> </w:t>
      </w:r>
      <w:r w:rsidRPr="00F80A58">
        <w:rPr>
          <w:rStyle w:val="StyleBoldUnderline"/>
        </w:rPr>
        <w:t>welcomed</w:t>
      </w:r>
      <w:r w:rsidRPr="00A853A9">
        <w:rPr>
          <w:sz w:val="14"/>
        </w:rPr>
        <w:t xml:space="preserve"> Nicolas </w:t>
      </w:r>
      <w:r w:rsidRPr="00F80A58">
        <w:rPr>
          <w:rStyle w:val="StyleBoldUnderline"/>
        </w:rPr>
        <w:t xml:space="preserve">Maduro’s victory </w:t>
      </w:r>
      <w:r w:rsidRPr="00A853A9">
        <w:rPr>
          <w:sz w:val="14"/>
        </w:rPr>
        <w:t xml:space="preserve">at the early presidential elections in Venezuela. </w:t>
      </w:r>
      <w:r w:rsidRPr="00F80A58">
        <w:rPr>
          <w:rStyle w:val="StyleBoldUnderline"/>
        </w:rPr>
        <w:t>Although, sources in the Russian diplomatic circles stated that the bilateral relations would not have sustained drastic changes, even if oppositionist</w:t>
      </w:r>
      <w:r w:rsidRPr="00A853A9">
        <w:rPr>
          <w:sz w:val="14"/>
        </w:rPr>
        <w:t xml:space="preserve"> Enrique </w:t>
      </w:r>
      <w:r w:rsidRPr="00F80A58">
        <w:rPr>
          <w:rStyle w:val="StyleBoldUnderline"/>
        </w:rPr>
        <w:t>Capriles had won</w:t>
      </w:r>
      <w:r w:rsidRPr="00A853A9">
        <w:rPr>
          <w:sz w:val="14"/>
        </w:rPr>
        <w:t xml:space="preserve">, </w:t>
      </w:r>
      <w:r w:rsidRPr="00F80A58">
        <w:rPr>
          <w:rStyle w:val="StyleBoldUnderline"/>
        </w:rPr>
        <w:t xml:space="preserve">and it will be much more comfortable to work with the successor </w:t>
      </w:r>
      <w:r w:rsidRPr="00A853A9">
        <w:rPr>
          <w:sz w:val="14"/>
        </w:rPr>
        <w:t xml:space="preserve">of Hugo </w:t>
      </w:r>
      <w:r w:rsidRPr="00F80A58">
        <w:rPr>
          <w:rStyle w:val="StyleBoldUnderline"/>
        </w:rPr>
        <w:t>Chavez’s policy</w:t>
      </w:r>
      <w:r w:rsidRPr="00A853A9">
        <w:rPr>
          <w:sz w:val="14"/>
        </w:rPr>
        <w:t xml:space="preserve">, the Kommersant daily reported with confidence. </w:t>
      </w:r>
      <w:r w:rsidRPr="00F80A58">
        <w:rPr>
          <w:rStyle w:val="StyleBoldUnderline"/>
        </w:rPr>
        <w:t>It looks like Moscow is confident of</w:t>
      </w:r>
      <w:r w:rsidRPr="00A853A9">
        <w:rPr>
          <w:sz w:val="14"/>
        </w:rPr>
        <w:t xml:space="preserve"> Nicolas </w:t>
      </w:r>
      <w:r w:rsidRPr="00F80A58">
        <w:rPr>
          <w:rStyle w:val="StyleBoldUnderline"/>
        </w:rPr>
        <w:t>Maduro’s victory</w:t>
      </w:r>
      <w:r w:rsidRPr="00A853A9">
        <w:rPr>
          <w:sz w:val="14"/>
        </w:rPr>
        <w:t xml:space="preserve">, the newspaper reported. In late March President Vladimir </w:t>
      </w:r>
      <w:r w:rsidRPr="00457708">
        <w:rPr>
          <w:rStyle w:val="StyleBoldUnderline"/>
        </w:rPr>
        <w:t>Putin</w:t>
      </w:r>
      <w:r w:rsidRPr="00A853A9">
        <w:rPr>
          <w:sz w:val="14"/>
        </w:rPr>
        <w:t xml:space="preserve"> </w:t>
      </w:r>
      <w:r w:rsidRPr="00457708">
        <w:rPr>
          <w:rStyle w:val="StyleBoldUnderline"/>
        </w:rPr>
        <w:t>invited</w:t>
      </w:r>
      <w:r w:rsidRPr="00A853A9">
        <w:rPr>
          <w:sz w:val="14"/>
        </w:rPr>
        <w:t xml:space="preserve"> Hugo </w:t>
      </w:r>
      <w:r w:rsidRPr="00457708">
        <w:rPr>
          <w:rStyle w:val="StyleBoldUnderline"/>
        </w:rPr>
        <w:t>Chavez’s successor for a second summit</w:t>
      </w:r>
      <w:r w:rsidRPr="00A853A9">
        <w:rPr>
          <w:sz w:val="14"/>
        </w:rPr>
        <w:t xml:space="preserve"> of the members in the Forum of Gas Exporting Countries (a summit will be held in Moscow on July 1–2). </w:t>
      </w:r>
      <w:r w:rsidRPr="00457708">
        <w:rPr>
          <w:rStyle w:val="StyleBoldUnderline"/>
        </w:rPr>
        <w:t>Maduro took this proposal with pleasure. “I will be there,”</w:t>
      </w:r>
      <w:r w:rsidRPr="00A853A9">
        <w:rPr>
          <w:sz w:val="14"/>
        </w:rPr>
        <w:t xml:space="preserve"> he wrote in his Twitter blog. On Monday, </w:t>
      </w:r>
      <w:r w:rsidRPr="00457708">
        <w:rPr>
          <w:rStyle w:val="StyleBoldUnderline"/>
        </w:rPr>
        <w:t>the Kremlin press service reported that the two presidents had a telephone conversation and they assured each other that the countries will continue the policy of strategic partnership. The presidents “discussed several practical issues of cooperation.</w:t>
      </w:r>
      <w:r w:rsidRPr="00A853A9">
        <w:rPr>
          <w:sz w:val="14"/>
        </w:rPr>
        <w:t xml:space="preserve">” </w:t>
      </w:r>
      <w:r w:rsidRPr="00457708">
        <w:rPr>
          <w:rStyle w:val="StyleBoldUnderline"/>
        </w:rPr>
        <w:t>The experts are confident that in the near future</w:t>
      </w:r>
      <w:r w:rsidRPr="00A853A9">
        <w:rPr>
          <w:sz w:val="14"/>
        </w:rPr>
        <w:t xml:space="preserve"> Nicolas </w:t>
      </w:r>
      <w:r w:rsidRPr="00457708">
        <w:rPr>
          <w:rStyle w:val="StyleBoldUnderline"/>
        </w:rPr>
        <w:t>Maduro will continue to pursue the policy</w:t>
      </w:r>
      <w:r w:rsidRPr="00A853A9">
        <w:rPr>
          <w:sz w:val="14"/>
        </w:rPr>
        <w:t xml:space="preserve">, </w:t>
      </w:r>
      <w:r w:rsidRPr="00457708">
        <w:rPr>
          <w:rStyle w:val="StyleBoldUnderline"/>
        </w:rPr>
        <w:t>which</w:t>
      </w:r>
      <w:r w:rsidRPr="00A853A9">
        <w:rPr>
          <w:sz w:val="14"/>
        </w:rPr>
        <w:t xml:space="preserve"> Hugo </w:t>
      </w:r>
      <w:r w:rsidRPr="00457708">
        <w:rPr>
          <w:rStyle w:val="StyleBoldUnderline"/>
        </w:rPr>
        <w:t>Chavez</w:t>
      </w:r>
      <w:r w:rsidRPr="00A853A9">
        <w:rPr>
          <w:sz w:val="14"/>
        </w:rPr>
        <w:t xml:space="preserve"> </w:t>
      </w:r>
      <w:r w:rsidRPr="00457708">
        <w:rPr>
          <w:rStyle w:val="StyleBoldUnderline"/>
        </w:rPr>
        <w:t>had taken up,</w:t>
      </w:r>
      <w:r w:rsidRPr="00A853A9">
        <w:rPr>
          <w:sz w:val="14"/>
        </w:rPr>
        <w:t xml:space="preserve"> the newspaper noted. </w:t>
      </w:r>
      <w:r w:rsidRPr="00457708">
        <w:rPr>
          <w:rStyle w:val="StyleStyleBold12pt"/>
        </w:rPr>
        <w:t>Venezuela will hardly stop the anti-American rhetoric</w:t>
      </w:r>
      <w:r w:rsidRPr="00A853A9">
        <w:rPr>
          <w:sz w:val="14"/>
        </w:rPr>
        <w:t xml:space="preserve">, which was characteristic of the late previous country’s leader. Actually the relations between Caracas and Washington are not so bad. Russian Ambassador in Venezuela Vladimir Zayemsky told the Kommersant daily that his U.S. counterpart said to him the United States still buys at least 60% of Venezuelan oil and 70–80% of imports in Venezuela is delivered from the U.S. despite all U.S rhetoric. The </w:t>
      </w:r>
      <w:r w:rsidRPr="00457708">
        <w:rPr>
          <w:rStyle w:val="StyleBoldUnderline"/>
        </w:rPr>
        <w:t>experts noted that nothing threatens privileged relations between Russia and Venezuela.</w:t>
      </w:r>
      <w:r w:rsidRPr="00A853A9">
        <w:rPr>
          <w:sz w:val="14"/>
        </w:rPr>
        <w:t xml:space="preserve"> </w:t>
      </w:r>
      <w:r w:rsidRPr="00457708">
        <w:rPr>
          <w:rStyle w:val="StyleBoldUnderline"/>
        </w:rPr>
        <w:t>One of the explanations of this fact is that during Chavez’s rule the two countries established close economic relations, primarily in the oil producing sphere</w:t>
      </w:r>
      <w:r w:rsidRPr="00A853A9">
        <w:rPr>
          <w:sz w:val="14"/>
        </w:rPr>
        <w:t>. Now the Russian National Oil Consortium produces only 1,800 barrels of oil daily at the Venezuelan oil deposit Hunin-6. But in the near future the consortium is planning to bring this figure to 50,000 barrels of oil daily. This will be possible, if the problem of oil transportation is solved. Now the oil is transported in the automotive tanks, but the construction of a pipeline from the oil production fields to the oil terminals is planned. According to the forecasts of the Russian National Oil Consortium, the oil production volume will reach 200,000 barrels of oil daily by 2019.</w:t>
      </w:r>
    </w:p>
    <w:p w:rsidR="00AC7AAF" w:rsidRDefault="00AC7AAF" w:rsidP="00AC7AAF">
      <w:pPr>
        <w:pStyle w:val="Heading4"/>
      </w:pPr>
      <w:r>
        <w:t>They will hold tight to Russia- even post Chavez the tide is against American hegemonic control</w:t>
      </w:r>
    </w:p>
    <w:p w:rsidR="00AC7AAF" w:rsidRPr="00244586" w:rsidRDefault="00AC7AAF" w:rsidP="00AC7AAF">
      <w:pPr>
        <w:rPr>
          <w:sz w:val="10"/>
        </w:rPr>
      </w:pPr>
      <w:r w:rsidRPr="00244586">
        <w:rPr>
          <w:rStyle w:val="StyleStyleBold12pt"/>
        </w:rPr>
        <w:t>Nazemroaya 3-31</w:t>
      </w:r>
      <w:r w:rsidRPr="00244586">
        <w:rPr>
          <w:sz w:val="10"/>
        </w:rPr>
        <w:t xml:space="preserve"> (Mahdi Darius Nazemroaya, An award-winning author and geopolitical analyst, Mahdi Darius Nazemroaya is the author of The Globalization of NATO (Clarity Press) and a forthcoming book The War on Libya and the Re-Colonization of Africa. He has also contributed to several other books ranging from cultural critique to international relations. He is a Sociologist and Research Associate at the Centre for Research on Globalization (CRG), a contributor at the Strategic Culture Foundation (SCF), Moscow, and a member of the Scientific Committee of Geopolitica, Italy. “Post-Chavez Latin America Will Continue to Drift Away from the United States,” 2013 Global Research http://www.globalresearch.ca/post-chavez-latin-america-will-continue-to-drift-away-from-the-united-states/5329402)</w:t>
      </w:r>
    </w:p>
    <w:p w:rsidR="00AC7AAF" w:rsidRDefault="00AC7AAF" w:rsidP="00AC7AAF">
      <w:pPr>
        <w:rPr>
          <w:rStyle w:val="StyleBoldUnderline"/>
        </w:rPr>
      </w:pPr>
      <w:r w:rsidRPr="00CF7617">
        <w:rPr>
          <w:rStyle w:val="StyleBoldUnderline"/>
          <w:highlight w:val="green"/>
        </w:rPr>
        <w:t>Many questions are arising about what direction</w:t>
      </w:r>
      <w:r w:rsidRPr="00244586">
        <w:rPr>
          <w:rStyle w:val="StyleBoldUnderline"/>
        </w:rPr>
        <w:t xml:space="preserve"> </w:t>
      </w:r>
      <w:r w:rsidRPr="00B332CD">
        <w:rPr>
          <w:sz w:val="12"/>
        </w:rPr>
        <w:t xml:space="preserve">the Bolivarian Republic of </w:t>
      </w:r>
      <w:r w:rsidRPr="007465F7">
        <w:rPr>
          <w:rStyle w:val="StyleBoldUnderline"/>
        </w:rPr>
        <w:t xml:space="preserve">Venezuela and </w:t>
      </w:r>
      <w:r w:rsidRPr="00CF7617">
        <w:rPr>
          <w:rStyle w:val="StyleBoldUnderline"/>
          <w:highlight w:val="green"/>
        </w:rPr>
        <w:t>Latin America will take now that</w:t>
      </w:r>
      <w:r w:rsidRPr="00B332CD">
        <w:rPr>
          <w:sz w:val="12"/>
        </w:rPr>
        <w:t xml:space="preserve"> Hugo </w:t>
      </w:r>
      <w:r w:rsidRPr="00CF7617">
        <w:rPr>
          <w:rStyle w:val="StyleBoldUnderline"/>
          <w:highlight w:val="green"/>
        </w:rPr>
        <w:t>Chavez has died</w:t>
      </w:r>
      <w:r w:rsidRPr="00B332CD">
        <w:rPr>
          <w:sz w:val="12"/>
        </w:rPr>
        <w:t xml:space="preserve"> of cancer. </w:t>
      </w:r>
      <w:r w:rsidRPr="007465F7">
        <w:rPr>
          <w:rStyle w:val="StyleBoldUnderline"/>
        </w:rPr>
        <w:t xml:space="preserve">The answer seems to be that </w:t>
      </w:r>
      <w:r w:rsidRPr="00CF7617">
        <w:rPr>
          <w:rStyle w:val="StyleBoldUnderline"/>
          <w:highlight w:val="green"/>
        </w:rPr>
        <w:t>the trend towards regional autonomy and populism</w:t>
      </w:r>
      <w:r w:rsidRPr="00244586">
        <w:rPr>
          <w:rStyle w:val="StyleBoldUnderline"/>
        </w:rPr>
        <w:t xml:space="preserve"> </w:t>
      </w:r>
      <w:r w:rsidRPr="00B332CD">
        <w:rPr>
          <w:sz w:val="12"/>
        </w:rPr>
        <w:t xml:space="preserve">in what academics would call a question of, either imagined or real, multi-dimensionality and agency </w:t>
      </w:r>
      <w:r w:rsidRPr="00CF7617">
        <w:rPr>
          <w:rStyle w:val="StyleBoldUnderline"/>
          <w:highlight w:val="green"/>
        </w:rPr>
        <w:t>will continue</w:t>
      </w:r>
      <w:r w:rsidRPr="00244586">
        <w:rPr>
          <w:rStyle w:val="StyleBoldUnderline"/>
        </w:rPr>
        <w:t>.</w:t>
      </w:r>
      <w:r w:rsidRPr="00B332CD">
        <w:rPr>
          <w:sz w:val="12"/>
        </w:rPr>
        <w:t xml:space="preserve"> This is more than just about the so-called “pink tide.” </w:t>
      </w:r>
      <w:r w:rsidRPr="00CF7617">
        <w:rPr>
          <w:rStyle w:val="StyleBoldUnderline"/>
          <w:highlight w:val="green"/>
        </w:rPr>
        <w:t>It is about anti-hegemonic alliances</w:t>
      </w:r>
      <w:r w:rsidRPr="00244586">
        <w:rPr>
          <w:rStyle w:val="StyleBoldUnderline"/>
        </w:rPr>
        <w:t xml:space="preserve"> that have brought different groups together in Latin America.</w:t>
      </w:r>
      <w:r w:rsidRPr="00B332CD">
        <w:rPr>
          <w:sz w:val="12"/>
        </w:rPr>
        <w:t xml:space="preserve"> The work of Antonio </w:t>
      </w:r>
      <w:r w:rsidRPr="00471A3E">
        <w:rPr>
          <w:rStyle w:val="StyleBoldUnderline"/>
        </w:rPr>
        <w:t>Gramsci</w:t>
      </w:r>
      <w:r w:rsidRPr="00B332CD">
        <w:rPr>
          <w:sz w:val="12"/>
        </w:rPr>
        <w:t>, the Italian activist and the leader of the Factory Councils in Turin</w:t>
      </w:r>
      <w:r w:rsidRPr="00471A3E">
        <w:rPr>
          <w:rStyle w:val="StyleBoldUnderline"/>
        </w:rPr>
        <w:t>, can help us conceptualize this process</w:t>
      </w:r>
      <w:r w:rsidRPr="00B332CD">
        <w:rPr>
          <w:sz w:val="12"/>
        </w:rPr>
        <w:t xml:space="preserve">. Not only did Gramsci inspire Chavez, but his ideas can be used to explain these alliances. Despite alienating much of what can be called the Venezuelan middle class, Hugo </w:t>
      </w:r>
      <w:r w:rsidRPr="00471A3E">
        <w:rPr>
          <w:rStyle w:val="StyleBoldUnderline"/>
        </w:rPr>
        <w:t>Chavez campaigned to form united fronts</w:t>
      </w:r>
      <w:r w:rsidRPr="00B332CD">
        <w:rPr>
          <w:sz w:val="12"/>
        </w:rPr>
        <w:t xml:space="preserve">, domestically and internationally, during his presidency. From the start, he burst into Venezuela’s political scene with a mixed coalition of activists, a spectrum of leftists, career soldiers, and small capital. He tried to bring the mosaic of different peoples that represented Venezuelan society together formatively. Even when the middle class was being distanced from his Bolivarianism as it radicalized, Chavez admitted that it was of high importance to align with them. As part of a larger cultural project, this included communicating with them through a politics of what the sociologist Stuart Hall would call “articulation.” Bolivarian Historic Bloc Building In the context of class hegemony, </w:t>
      </w:r>
      <w:r w:rsidRPr="00CF7617">
        <w:rPr>
          <w:rStyle w:val="StyleBoldUnderline"/>
          <w:highlight w:val="green"/>
        </w:rPr>
        <w:t>the coalition Chavez built is</w:t>
      </w:r>
      <w:r w:rsidRPr="00B332CD">
        <w:rPr>
          <w:sz w:val="12"/>
        </w:rPr>
        <w:t xml:space="preserve"> what Antonio Gramsci would describe as </w:t>
      </w:r>
      <w:r w:rsidRPr="00CF7617">
        <w:rPr>
          <w:rStyle w:val="StyleBoldUnderline"/>
          <w:highlight w:val="green"/>
        </w:rPr>
        <w:t>a process of “historical bloc building.</w:t>
      </w:r>
      <w:r w:rsidRPr="00471A3E">
        <w:rPr>
          <w:rStyle w:val="StyleBoldUnderline"/>
        </w:rPr>
        <w:t>”</w:t>
      </w:r>
      <w:r w:rsidRPr="00B332CD">
        <w:rPr>
          <w:sz w:val="12"/>
        </w:rPr>
        <w:t xml:space="preserve"> </w:t>
      </w:r>
      <w:r w:rsidRPr="00471A3E">
        <w:rPr>
          <w:rStyle w:val="StyleBoldUnderline"/>
        </w:rPr>
        <w:t xml:space="preserve">This bloc building process is </w:t>
      </w:r>
      <w:r w:rsidRPr="00CF7617">
        <w:rPr>
          <w:rStyle w:val="StyleBoldUnderline"/>
          <w:highlight w:val="green"/>
        </w:rPr>
        <w:t>part of a continuous war of maneuver</w:t>
      </w:r>
      <w:r w:rsidRPr="00471A3E">
        <w:rPr>
          <w:rStyle w:val="StyleBoldUnderline"/>
        </w:rPr>
        <w:t xml:space="preserve"> and continuous war of position </w:t>
      </w:r>
      <w:r w:rsidRPr="00CF7617">
        <w:rPr>
          <w:rStyle w:val="StyleBoldUnderline"/>
          <w:highlight w:val="green"/>
        </w:rPr>
        <w:t>for hegemony</w:t>
      </w:r>
      <w:r w:rsidRPr="00471A3E">
        <w:rPr>
          <w:rStyle w:val="StyleBoldUnderline"/>
        </w:rPr>
        <w:t>.</w:t>
      </w:r>
      <w:r w:rsidRPr="00B332CD">
        <w:rPr>
          <w:sz w:val="12"/>
        </w:rPr>
        <w:t xml:space="preserve"> In June 2007, Chavez would even refer to his Bolivarian Revolution in Gramscian terms as a bloc building process during a speech he delivered to his supporters. He would tell his supporters that they were witnessing the formation of a new historical bloc and that a historic crisis was unfolding with the dying of the old, capitalist society of the Republic of Venezuela (or the Venezuelan Fourth Republic) and the formation of the new, socialist society of the Bolivarian Republic of Venezuela. Bloc formation has not only been important for Chavez’s Bolivarian project. If not all of them, historic bloc formation has been an important part of the vast spectrum of social movements; this is why the scholar Peter Thomas refers to Gramsci’s work on historical blocs as leading to a “theory of social power” for various social movements. In “Some Aspects of the Southern Question,” Gramsci emphasises that the factory workers movement in Northern Italy could not position itself for the leadership of the Italian state without the creation of a historic bloc with the peasants of Southern Italy. This alliance was the real “magic formula” for taking over the state according to Gramsci and not a division of land and estates for the peasantry as the socialists claimed. In Venezuela’s past, after it declared independents, on July 4, 1811, it was defeated by Spanish royalists who convinced the slaves and poorest strata of </w:t>
      </w:r>
      <w:r w:rsidRPr="00B332CD">
        <w:rPr>
          <w:sz w:val="12"/>
        </w:rPr>
        <w:lastRenderedPageBreak/>
        <w:t xml:space="preserve">Venezuelan society to align with them against Simon Bolivar’s republican patriots. After the defeat of what is called the Venezuelan First Republic, a Venezuelan Second Republic would be established in 1814. This too would be defeated, because the poor and slaves would oppose the republicans. Bolivar would realize that slavery had to be abolished and that he needed to form a historic bloc with the slaves and lower strata to become successful. In the case of Chavez and other socialists in Latin America this has also included sectors of local capital. Bolivarian Historic Bloc Building in Neo-Gramscian Terms The political shift in Venezuela can also be analyzed in terms of an organic, Gramscian historical crisis unfolding in Latin America. This includes an indigenization of and a localization of political decision making in Latin America. To a degree, </w:t>
      </w:r>
      <w:r w:rsidRPr="00CF7617">
        <w:rPr>
          <w:rStyle w:val="StyleBoldUnderline"/>
          <w:highlight w:val="green"/>
        </w:rPr>
        <w:t>the transformations in Venezuelan society can be viewed in microcosm as the transformations in Latin America.</w:t>
      </w:r>
      <w:r w:rsidRPr="00481217">
        <w:rPr>
          <w:rStyle w:val="StyleBoldUnderline"/>
        </w:rPr>
        <w:t xml:space="preserve"> </w:t>
      </w:r>
      <w:r w:rsidRPr="007465F7">
        <w:rPr>
          <w:rStyle w:val="StyleBoldUnderline"/>
        </w:rPr>
        <w:t>Behind this transformation is</w:t>
      </w:r>
      <w:r w:rsidRPr="00CF7617">
        <w:rPr>
          <w:rStyle w:val="StyleBoldUnderline"/>
          <w:highlight w:val="green"/>
        </w:rPr>
        <w:t xml:space="preserve"> a populist drive aimed at </w:t>
      </w:r>
      <w:r w:rsidRPr="007465F7">
        <w:rPr>
          <w:rStyle w:val="StyleBoldUnderline"/>
        </w:rPr>
        <w:t xml:space="preserve">establishing </w:t>
      </w:r>
      <w:r w:rsidRPr="00CF7617">
        <w:rPr>
          <w:rStyle w:val="StyleBoldUnderline"/>
          <w:highlight w:val="green"/>
        </w:rPr>
        <w:t>regional autonomy</w:t>
      </w:r>
      <w:r w:rsidRPr="00481217">
        <w:rPr>
          <w:rStyle w:val="StyleBoldUnderline"/>
        </w:rPr>
        <w:t xml:space="preserve"> for both socialist movements and local capital, which also explains the strange alliances of Latin American governments that support neo-liberalism</w:t>
      </w:r>
      <w:r w:rsidRPr="00B332CD">
        <w:rPr>
          <w:sz w:val="12"/>
        </w:rPr>
        <w:t xml:space="preserve">, like Argentina and Brazil, with Venezuela. </w:t>
      </w:r>
      <w:r w:rsidRPr="00481217">
        <w:rPr>
          <w:rStyle w:val="StyleBoldUnderline"/>
        </w:rPr>
        <w:t xml:space="preserve">In the context of hegemony at an international relations level, </w:t>
      </w:r>
      <w:r w:rsidRPr="005B11D8">
        <w:rPr>
          <w:rStyle w:val="StyleBoldUnderline"/>
          <w:highlight w:val="green"/>
        </w:rPr>
        <w:t>neo-Gramscians would also use a term like bloc building to describe the alliances that Latin America has formed with</w:t>
      </w:r>
      <w:r w:rsidRPr="00481217">
        <w:rPr>
          <w:rStyle w:val="StyleBoldUnderline"/>
        </w:rPr>
        <w:t xml:space="preserve"> countries like </w:t>
      </w:r>
      <w:r w:rsidRPr="005B11D8">
        <w:rPr>
          <w:rStyle w:val="StyleBoldUnderline"/>
          <w:highlight w:val="green"/>
        </w:rPr>
        <w:t>Russia</w:t>
      </w:r>
      <w:r w:rsidRPr="00B332CD">
        <w:rPr>
          <w:sz w:val="12"/>
        </w:rPr>
        <w:t xml:space="preserve"> and Iran. </w:t>
      </w:r>
      <w:r w:rsidRPr="005B11D8">
        <w:rPr>
          <w:rStyle w:val="StyleBoldUnderline"/>
          <w:highlight w:val="green"/>
        </w:rPr>
        <w:t>This united front concept has led to pragmatic alliances</w:t>
      </w:r>
      <w:r w:rsidRPr="00481217">
        <w:rPr>
          <w:rStyle w:val="StyleBoldUnderline"/>
        </w:rPr>
        <w:t>.</w:t>
      </w:r>
      <w:r w:rsidRPr="00B332CD">
        <w:rPr>
          <w:sz w:val="12"/>
        </w:rPr>
        <w:t xml:space="preserve"> An example is the Honduran President Jose Manuel Zelaya’s alliance with Venezuela and ALBA, even though Zelaya was relatively right-wing. This again is tied to the common platform of regional autonomy that is serving to unit left-wing and right-wing governments in Latin America. </w:t>
      </w:r>
      <w:r w:rsidRPr="005B11D8">
        <w:rPr>
          <w:rStyle w:val="StyleBoldUnderline"/>
          <w:highlight w:val="green"/>
        </w:rPr>
        <w:t>Chavez made Venezuela pursue a regional agenda as an anti-hegemonic force working to reduce the regional influence of the United States</w:t>
      </w:r>
      <w:r w:rsidRPr="00481217">
        <w:rPr>
          <w:rStyle w:val="StyleBoldUnderline"/>
        </w:rPr>
        <w:t>.</w:t>
      </w:r>
      <w:r w:rsidRPr="00B332CD">
        <w:rPr>
          <w:sz w:val="12"/>
        </w:rPr>
        <w:t xml:space="preserve"> Just as Simon Bolivar realized, while in exile in Jamaica in 1815, that Venezuela’s freedom could only be attained through a hemispheric pan-Latin American project, so did Chavez. This is why both adopted historic bloc building agendas regionally and internationally</w:t>
      </w:r>
      <w:r w:rsidRPr="00A40ABA">
        <w:rPr>
          <w:rStyle w:val="StyleBoldUnderline"/>
        </w:rPr>
        <w:t>. Both realized that a broader struggle or broader struggles were being reflected locally and that networking with others struggling against the same enemy was important. This is what got Bolivar to get the British to be neutral and what has led to Venezuela’s modern alliances</w:t>
      </w:r>
      <w:r w:rsidRPr="00B332CD">
        <w:rPr>
          <w:sz w:val="12"/>
        </w:rPr>
        <w:t xml:space="preserve"> </w:t>
      </w:r>
      <w:r w:rsidRPr="00A40ABA">
        <w:rPr>
          <w:rStyle w:val="StyleBoldUnderline"/>
        </w:rPr>
        <w:t>with</w:t>
      </w:r>
      <w:r w:rsidRPr="00B332CD">
        <w:rPr>
          <w:sz w:val="12"/>
        </w:rPr>
        <w:t xml:space="preserve"> China, Belarus, Iran, and </w:t>
      </w:r>
      <w:r w:rsidRPr="00A40ABA">
        <w:rPr>
          <w:rStyle w:val="StyleBoldUnderline"/>
        </w:rPr>
        <w:t>Russia</w:t>
      </w:r>
      <w:r w:rsidRPr="00B332CD">
        <w:rPr>
          <w:sz w:val="12"/>
        </w:rPr>
        <w:t xml:space="preserve">. Regionally, Bolivar built an alliance with the Haitians, who armed him in exchange for a promise to free all the slaves he came across, whereas Chavez has formed the regional organization ALBA and aligned Venezuela with Cuba, Bolivia, Ecuador, and Nicaragua. In 2005, </w:t>
      </w:r>
      <w:r w:rsidRPr="00A40ABA">
        <w:rPr>
          <w:rStyle w:val="StyleBoldUnderline"/>
        </w:rPr>
        <w:t>the humiliation of the US government</w:t>
      </w:r>
      <w:r w:rsidRPr="00B332CD">
        <w:rPr>
          <w:sz w:val="12"/>
        </w:rPr>
        <w:t xml:space="preserve"> at the Mar del Plata Summit of the Americas through </w:t>
      </w:r>
      <w:r w:rsidRPr="00A40ABA">
        <w:rPr>
          <w:rStyle w:val="StyleBoldUnderline"/>
        </w:rPr>
        <w:t xml:space="preserve">the rejection of the Free Trade Area of the Americas </w:t>
      </w:r>
      <w:r w:rsidRPr="00B332CD">
        <w:rPr>
          <w:sz w:val="12"/>
        </w:rPr>
        <w:t xml:space="preserve">(FTAA/ALCA) </w:t>
      </w:r>
      <w:r w:rsidRPr="00A40ABA">
        <w:rPr>
          <w:rStyle w:val="StyleBoldUnderline"/>
        </w:rPr>
        <w:t xml:space="preserve">is an example of the combined success of bloc building </w:t>
      </w:r>
      <w:r w:rsidRPr="00B332CD">
        <w:rPr>
          <w:sz w:val="12"/>
        </w:rPr>
        <w:t xml:space="preserve">and the rising demand for regional autonomy by Latin America’s socialist movements and capital. The Bolivarian Cultural Mission Social movements would be handicapped without bloc formations or a politics of articulation that aims to secure consent for their leadership by convincing the greater part of society to support them. This struggle for power, which sits at the heart of the Gramscian notion of hegemony, is also tied to a cultural and educational project that needs the intelligentsia. The media and intellectuals are important parts of this. Chavez also reached out to many Venezuelan intellectuals and brought them into his administration. This too has Gramscian contours. Firstly, intellectuals are the representatives of culture. Secondly, organic intellectuals work as the agents and officers of their classes. Thirdly, intellectuals act to organize the structure(s) of society within the realms of the private and public. Gramsci believed that every person through their faculty of reasoning was an intellectual and that there was no such thing as a non-intellectual. What defines an intellectual in the Gramscian sense is an intellectual’s immediate social function as a professional or specialist in a society. Moreover, he categorized intellectual within a typology of two: organic and traditional. The organic intellectual is the representative of its class which works for its collective benefit. The traditional intellectuals are specialists who are not directly involved in class politics; they supposedly circumvent it. Thus, organic intellectuals play important roles in the process of establishing hegemony or creating anti-hegemonic movements as functionaries of a specific group and its interests. It is through them that the dominant ideology in a society is constructed. Without intellectuals the lower strata that form the mass of society will not give their consent to a society’s ruling class either. In the context of class, this is why Gramsci explains that one of the most important tasks of a struggle for empowering itself is to effectively assimilate and win over the traditional intellectuals and turn them into that struggle’s organic intellectuals. Gramsci wrote that it was of importance to break the bond between the intellectuals and peasantry in Southern Italy, because the traditional intellectuals deceitfully kept the peasantry passive and in check under capitalist exploitation for the big landlords, banks, and North Italian capital. Chavez’s Bolivarian project has also tried to do this. </w:t>
      </w:r>
      <w:r w:rsidRPr="005B11D8">
        <w:rPr>
          <w:rStyle w:val="StyleBoldUnderline"/>
        </w:rPr>
        <w:t>The cultural aspects of Chavez’s project are also tied to a politics of articulation</w:t>
      </w:r>
      <w:r w:rsidRPr="005B11D8">
        <w:rPr>
          <w:sz w:val="12"/>
        </w:rPr>
        <w:t>,</w:t>
      </w:r>
      <w:r w:rsidRPr="00B332CD">
        <w:rPr>
          <w:sz w:val="12"/>
        </w:rPr>
        <w:t xml:space="preserve"> which included his special talk show. </w:t>
      </w:r>
      <w:r w:rsidRPr="00B332CD">
        <w:rPr>
          <w:rStyle w:val="StyleBoldUnderline"/>
        </w:rPr>
        <w:t>Chavez managed to get his message out to the masses</w:t>
      </w:r>
      <w:r w:rsidRPr="00B332CD">
        <w:rPr>
          <w:sz w:val="12"/>
        </w:rPr>
        <w:t xml:space="preserve"> </w:t>
      </w:r>
      <w:r w:rsidRPr="00B332CD">
        <w:rPr>
          <w:rStyle w:val="StyleBoldUnderline"/>
        </w:rPr>
        <w:t>that Bolivarianism was working for their interest</w:t>
      </w:r>
      <w:r w:rsidRPr="00B332CD">
        <w:rPr>
          <w:sz w:val="12"/>
        </w:rPr>
        <w:t xml:space="preserve">. </w:t>
      </w:r>
      <w:r w:rsidRPr="00B332CD">
        <w:rPr>
          <w:rStyle w:val="StyleBoldUnderline"/>
        </w:rPr>
        <w:t>This uprooted the articulation of the old elite just enough to allow Chavez to break their ideological dominance in Venezuelan society</w:t>
      </w:r>
      <w:r w:rsidRPr="00B332CD">
        <w:rPr>
          <w:sz w:val="12"/>
        </w:rPr>
        <w:t xml:space="preserve">. This has additionally polarized Venezuelan society, as two cultural projects are competing for hegemony in society. Simon Rodriguez, the teacher of Chavez’s hero Simon Bolivar, said that the people that illuminate humanity’s horizons are not born when they see the light of the world, they are born when they begin to radiate their own inner light onto the world. </w:t>
      </w:r>
      <w:r w:rsidRPr="005B11D8">
        <w:rPr>
          <w:rStyle w:val="StyleBoldUnderline"/>
          <w:highlight w:val="green"/>
        </w:rPr>
        <w:t>Hate or love</w:t>
      </w:r>
      <w:r w:rsidRPr="00B332CD">
        <w:rPr>
          <w:sz w:val="12"/>
        </w:rPr>
        <w:t xml:space="preserve"> the late Hugo </w:t>
      </w:r>
      <w:r w:rsidRPr="005B11D8">
        <w:rPr>
          <w:rStyle w:val="StyleBoldUnderline"/>
          <w:highlight w:val="green"/>
        </w:rPr>
        <w:t>Chavez</w:t>
      </w:r>
      <w:r w:rsidRPr="005B11D8">
        <w:rPr>
          <w:sz w:val="12"/>
          <w:highlight w:val="green"/>
        </w:rPr>
        <w:t xml:space="preserve">; </w:t>
      </w:r>
      <w:r w:rsidRPr="005B11D8">
        <w:rPr>
          <w:rStyle w:val="StyleBoldUnderline"/>
          <w:highlight w:val="green"/>
        </w:rPr>
        <w:t>he has served as a vanguard for Latin American autonomy and helped countries</w:t>
      </w:r>
      <w:r w:rsidRPr="00B332CD">
        <w:rPr>
          <w:rStyle w:val="StyleBoldUnderline"/>
        </w:rPr>
        <w:t xml:space="preserve"> like Argentina </w:t>
      </w:r>
      <w:r w:rsidRPr="005B11D8">
        <w:rPr>
          <w:rStyle w:val="StyleBoldUnderline"/>
          <w:highlight w:val="green"/>
        </w:rPr>
        <w:t>pay off their debts</w:t>
      </w:r>
      <w:r w:rsidRPr="00B332CD">
        <w:rPr>
          <w:rStyle w:val="StyleBoldUnderline"/>
        </w:rPr>
        <w:t xml:space="preserve"> to the</w:t>
      </w:r>
      <w:r w:rsidRPr="00B332CD">
        <w:rPr>
          <w:sz w:val="12"/>
        </w:rPr>
        <w:t xml:space="preserve"> International Monetary Fund (</w:t>
      </w:r>
      <w:r w:rsidRPr="00B332CD">
        <w:rPr>
          <w:rStyle w:val="StyleBoldUnderline"/>
        </w:rPr>
        <w:t>IMF</w:t>
      </w:r>
      <w:r w:rsidRPr="00B332CD">
        <w:rPr>
          <w:sz w:val="12"/>
        </w:rPr>
        <w:t xml:space="preserve">). The </w:t>
      </w:r>
      <w:r w:rsidRPr="00B332CD">
        <w:rPr>
          <w:rStyle w:val="StyleBoldUnderline"/>
        </w:rPr>
        <w:t xml:space="preserve">process he led in Venezuela </w:t>
      </w:r>
      <w:r w:rsidRPr="005B11D8">
        <w:rPr>
          <w:rStyle w:val="StyleBoldUnderline"/>
          <w:highlight w:val="green"/>
        </w:rPr>
        <w:t>has allowed much of Latin America to marshal itself against Washington.</w:t>
      </w:r>
    </w:p>
    <w:p w:rsidR="00620B41" w:rsidRPr="00620B41" w:rsidRDefault="00620B41" w:rsidP="00620B41"/>
    <w:p w:rsidR="00AC7AAF" w:rsidRDefault="00AC7AAF" w:rsidP="00AC7AAF">
      <w:pPr>
        <w:spacing w:after="200" w:line="276" w:lineRule="auto"/>
      </w:pPr>
      <w:r>
        <w:br w:type="page"/>
      </w:r>
    </w:p>
    <w:p w:rsidR="00CD453E" w:rsidRDefault="00CD453E" w:rsidP="002C4ECF"/>
    <w:p w:rsidR="004A7993" w:rsidRDefault="004A7993" w:rsidP="004A7993">
      <w:pPr>
        <w:pStyle w:val="Heading1"/>
      </w:pPr>
      <w:r>
        <w:lastRenderedPageBreak/>
        <w:t>Aff Answers</w:t>
      </w:r>
    </w:p>
    <w:p w:rsidR="004A7993" w:rsidRDefault="004A7993" w:rsidP="004A7993"/>
    <w:p w:rsidR="004A7993" w:rsidRDefault="004A7993" w:rsidP="00CD453E"/>
    <w:p w:rsidR="004A7993" w:rsidRDefault="004A7993" w:rsidP="004A7993"/>
    <w:p w:rsidR="004A7993" w:rsidRDefault="004A7993" w:rsidP="004A7993">
      <w:pPr>
        <w:pStyle w:val="Heading3"/>
      </w:pPr>
      <w:r>
        <w:lastRenderedPageBreak/>
        <w:t>Non Unique- Russia/US Clash in LA</w:t>
      </w:r>
    </w:p>
    <w:p w:rsidR="004A7993" w:rsidRDefault="004A7993" w:rsidP="004A7993"/>
    <w:p w:rsidR="004A7993" w:rsidRDefault="004A7993" w:rsidP="004A7993"/>
    <w:p w:rsidR="004A7993" w:rsidRDefault="004A7993" w:rsidP="004A7993">
      <w:pPr>
        <w:pStyle w:val="Heading4"/>
      </w:pPr>
      <w:r>
        <w:t>Clash in LA now- US ramping up military response to Russia arms sales</w:t>
      </w:r>
    </w:p>
    <w:p w:rsidR="001368A2" w:rsidRPr="00392273" w:rsidRDefault="001368A2" w:rsidP="001368A2">
      <w:pPr>
        <w:rPr>
          <w:sz w:val="12"/>
        </w:rPr>
      </w:pPr>
      <w:r w:rsidRPr="00392273">
        <w:rPr>
          <w:rStyle w:val="StyleStyleBold12pt"/>
        </w:rPr>
        <w:t>Blank 2009</w:t>
      </w:r>
      <w:r w:rsidRPr="00392273">
        <w:rPr>
          <w:sz w:val="12"/>
        </w:rPr>
        <w:t xml:space="preserve"> (Stephen Blank is Professor of Russian National Security Studies at the</w:t>
      </w:r>
      <w:r w:rsidR="00392273" w:rsidRPr="00392273">
        <w:rPr>
          <w:sz w:val="12"/>
        </w:rPr>
        <w:t xml:space="preserve"> </w:t>
      </w:r>
      <w:r w:rsidRPr="00392273">
        <w:rPr>
          <w:sz w:val="12"/>
        </w:rPr>
        <w:t>Strategic Studies Institute of the US Army War College, “Russia in Latin America: Geopolitical Games in the US's Neighborhood.” Ifri</w:t>
      </w:r>
      <w:r w:rsidR="00392273" w:rsidRPr="00392273">
        <w:rPr>
          <w:sz w:val="12"/>
        </w:rPr>
        <w:t>, Russia/NIS Center April, www.ifri.org/downloads/ifriblankrussiaandlatinamericaengapril09.pdf‎)</w:t>
      </w:r>
    </w:p>
    <w:p w:rsidR="009E4D03" w:rsidRDefault="0079798A" w:rsidP="009E4D03">
      <w:pPr>
        <w:rPr>
          <w:rStyle w:val="StyleBoldUnderline"/>
        </w:rPr>
      </w:pPr>
      <w:r w:rsidRPr="0079798A">
        <w:rPr>
          <w:rStyle w:val="StyleBoldUnderline"/>
        </w:rPr>
        <w:t>In 2008, Russia</w:t>
      </w:r>
      <w:r w:rsidRPr="001368A2">
        <w:rPr>
          <w:sz w:val="12"/>
        </w:rPr>
        <w:t xml:space="preserve">, like Columbus, </w:t>
      </w:r>
      <w:r w:rsidRPr="0079798A">
        <w:rPr>
          <w:rStyle w:val="StyleBoldUnderline"/>
        </w:rPr>
        <w:t>discovered L</w:t>
      </w:r>
      <w:bookmarkStart w:id="1" w:name="_GoBack"/>
      <w:bookmarkEnd w:id="1"/>
      <w:r w:rsidRPr="0079798A">
        <w:rPr>
          <w:rStyle w:val="StyleBoldUnderline"/>
        </w:rPr>
        <w:t>atin America</w:t>
      </w:r>
      <w:r w:rsidRPr="001368A2">
        <w:rPr>
          <w:sz w:val="12"/>
        </w:rPr>
        <w:t xml:space="preserve">. Or so Western and Russian media would have us believe. </w:t>
      </w:r>
      <w:r w:rsidRPr="0079798A">
        <w:rPr>
          <w:rStyle w:val="StyleBoldUnderline"/>
        </w:rPr>
        <w:t>Leading commentators speculated about the motives behind presidential and ministerial visits to and from Russia; major arms, trade and energy deals; visits by Russian long-range bombers, and joint naval exercises with Venezuela</w:t>
      </w:r>
      <w:r w:rsidRPr="001368A2">
        <w:rPr>
          <w:sz w:val="12"/>
        </w:rPr>
        <w:t xml:space="preserve">, and fleet calls to Nicaragua </w:t>
      </w:r>
      <w:r w:rsidRPr="0079798A">
        <w:rPr>
          <w:rStyle w:val="StyleBoldUnderline"/>
        </w:rPr>
        <w:t>and Cuba</w:t>
      </w:r>
      <w:r w:rsidRPr="001368A2">
        <w:rPr>
          <w:sz w:val="12"/>
        </w:rPr>
        <w:t xml:space="preserve"> occurred. Although the Pentagon professes no alarm, </w:t>
      </w:r>
      <w:r w:rsidRPr="0079798A">
        <w:rPr>
          <w:rStyle w:val="StyleBoldUnderline"/>
        </w:rPr>
        <w:t>Washington sent</w:t>
      </w:r>
      <w:r w:rsidRPr="001368A2">
        <w:rPr>
          <w:sz w:val="12"/>
        </w:rPr>
        <w:t xml:space="preserve"> Thomas Shannon, the </w:t>
      </w:r>
      <w:r w:rsidRPr="0079798A">
        <w:rPr>
          <w:rStyle w:val="StyleBoldUnderline"/>
        </w:rPr>
        <w:t>Assistant Secretary of State for Latin America, to Moscow to ascertain Russia’s precise aims. Having expressed US concerns regarding the destabilizing effects of Russian arms sales to Venezuela, Shannon’s visit undoubtedly proved that Russia could get Washington’s attention</w:t>
      </w:r>
      <w:r w:rsidRPr="001368A2">
        <w:rPr>
          <w:sz w:val="12"/>
        </w:rPr>
        <w:t xml:space="preserve">.1 Moreover, for the first time in years, </w:t>
      </w:r>
      <w:r w:rsidRPr="001368A2">
        <w:rPr>
          <w:rStyle w:val="StyleBoldUnderline"/>
        </w:rPr>
        <w:t>the Pentagon</w:t>
      </w:r>
      <w:r w:rsidRPr="001368A2">
        <w:rPr>
          <w:sz w:val="12"/>
        </w:rPr>
        <w:t xml:space="preserve"> in 2008 </w:t>
      </w:r>
      <w:r w:rsidRPr="001368A2">
        <w:rPr>
          <w:rStyle w:val="StyleBoldUnderline"/>
        </w:rPr>
        <w:t>stood up the Fourth Fleet in the South Atlantic</w:t>
      </w:r>
      <w:r w:rsidRPr="001368A2">
        <w:rPr>
          <w:sz w:val="12"/>
        </w:rPr>
        <w:t xml:space="preserve">. Its formal missions are to safeguard maritime routes, conduct disaster relief, engage in humanitarian operations, and conduct multilateral operations with Latin American navies.2 Nevertheless, </w:t>
      </w:r>
      <w:r w:rsidRPr="001368A2">
        <w:rPr>
          <w:rStyle w:val="StyleBoldUnderline"/>
        </w:rPr>
        <w:t>observers naturally see it as a response to heightened risk perception.</w:t>
      </w:r>
    </w:p>
    <w:p w:rsidR="00E960FA" w:rsidRDefault="00E960FA" w:rsidP="009E4D03">
      <w:pPr>
        <w:rPr>
          <w:rStyle w:val="StyleBoldUnderline"/>
        </w:rPr>
      </w:pPr>
    </w:p>
    <w:p w:rsidR="00E960FA" w:rsidRDefault="00E960FA">
      <w:pPr>
        <w:spacing w:after="200" w:line="276" w:lineRule="auto"/>
        <w:rPr>
          <w:rStyle w:val="StyleBoldUnderline"/>
        </w:rPr>
      </w:pPr>
      <w:r>
        <w:rPr>
          <w:rStyle w:val="StyleBoldUnderline"/>
        </w:rPr>
        <w:br w:type="page"/>
      </w:r>
    </w:p>
    <w:p w:rsidR="00E960FA" w:rsidRDefault="00E960FA" w:rsidP="00E960FA">
      <w:pPr>
        <w:pStyle w:val="Heading3"/>
      </w:pPr>
      <w:r w:rsidRPr="00E960FA">
        <w:lastRenderedPageBreak/>
        <w:t>Non Unique- Relations Down</w:t>
      </w:r>
    </w:p>
    <w:p w:rsidR="00E960FA" w:rsidRDefault="00E960FA" w:rsidP="00E960FA"/>
    <w:p w:rsidR="00E960FA" w:rsidRDefault="00E960FA" w:rsidP="00E960FA">
      <w:pPr>
        <w:pStyle w:val="Heading4"/>
      </w:pPr>
      <w:r>
        <w:t>Relations Down- Magnitsky, Syria</w:t>
      </w:r>
    </w:p>
    <w:p w:rsidR="00E960FA" w:rsidRPr="00DE7734" w:rsidRDefault="00E960FA" w:rsidP="00E960FA">
      <w:pPr>
        <w:rPr>
          <w:sz w:val="10"/>
        </w:rPr>
      </w:pPr>
      <w:r w:rsidRPr="00DE7734">
        <w:rPr>
          <w:rStyle w:val="StyleStyleBold12pt"/>
        </w:rPr>
        <w:t>BRINKLEY</w:t>
      </w:r>
      <w:r w:rsidR="00DE7734" w:rsidRPr="00DE7734">
        <w:rPr>
          <w:rStyle w:val="StyleStyleBold12pt"/>
        </w:rPr>
        <w:t xml:space="preserve"> 2013</w:t>
      </w:r>
      <w:r w:rsidRPr="00DE7734">
        <w:rPr>
          <w:sz w:val="10"/>
        </w:rPr>
        <w:t xml:space="preserve"> (JOEL BRINKLEY is a professor of journalism at Stanford University and a Pulitzer Prize winning former foreign correspondent for the New York Times. He writes a nationally syndicated column on foreign affairs</w:t>
      </w:r>
      <w:r w:rsidR="00DE7734" w:rsidRPr="00DE7734">
        <w:rPr>
          <w:sz w:val="10"/>
        </w:rPr>
        <w:t>.  May/June. Foreign Affairs, “Russia Talks Peace, then Ships Missiles,” http://www.worldaffairsjournal.org/article/russia-talks-peace-then-ships-missiles)</w:t>
      </w:r>
    </w:p>
    <w:p w:rsidR="00E960FA" w:rsidRDefault="00E960FA" w:rsidP="00E960FA">
      <w:pPr>
        <w:rPr>
          <w:sz w:val="10"/>
        </w:rPr>
      </w:pPr>
      <w:r w:rsidRPr="00DE7734">
        <w:rPr>
          <w:rStyle w:val="StyleBoldUnderline"/>
        </w:rPr>
        <w:t>Watching Russia these days, it feels like Cold War déjà vu</w:t>
      </w:r>
      <w:r w:rsidRPr="00766C95">
        <w:rPr>
          <w:sz w:val="10"/>
        </w:rPr>
        <w:t xml:space="preserve">. </w:t>
      </w:r>
      <w:r w:rsidRPr="00DE7734">
        <w:rPr>
          <w:rStyle w:val="StyleBoldUnderline"/>
        </w:rPr>
        <w:t>Not only is</w:t>
      </w:r>
      <w:r w:rsidRPr="00766C95">
        <w:rPr>
          <w:sz w:val="10"/>
        </w:rPr>
        <w:t xml:space="preserve"> President Vladimir </w:t>
      </w:r>
      <w:r w:rsidRPr="00DE7734">
        <w:rPr>
          <w:rStyle w:val="StyleBoldUnderline"/>
        </w:rPr>
        <w:t>Putin</w:t>
      </w:r>
      <w:r w:rsidRPr="00766C95">
        <w:rPr>
          <w:sz w:val="10"/>
        </w:rPr>
        <w:t xml:space="preserve"> </w:t>
      </w:r>
      <w:r w:rsidRPr="00DE7734">
        <w:rPr>
          <w:rStyle w:val="StyleBoldUnderline"/>
        </w:rPr>
        <w:t>growing ever more authoritarian</w:t>
      </w:r>
      <w:r w:rsidRPr="00766C95">
        <w:rPr>
          <w:sz w:val="10"/>
        </w:rPr>
        <w:t xml:space="preserve"> with each passing day, </w:t>
      </w:r>
      <w:r w:rsidRPr="00DE7734">
        <w:rPr>
          <w:rStyle w:val="StyleBoldUnderline"/>
        </w:rPr>
        <w:t>but relations between Moscow and Washington are quickly deteriorating.</w:t>
      </w:r>
      <w:r w:rsidRPr="00766C95">
        <w:rPr>
          <w:sz w:val="10"/>
        </w:rPr>
        <w:t xml:space="preserve"> As examples, </w:t>
      </w:r>
      <w:r w:rsidRPr="00DC2DE4">
        <w:rPr>
          <w:rStyle w:val="StyleBoldUnderline"/>
        </w:rPr>
        <w:t xml:space="preserve">last week Russia expelled an American lawyer </w:t>
      </w:r>
      <w:r w:rsidRPr="00766C95">
        <w:rPr>
          <w:sz w:val="10"/>
        </w:rPr>
        <w:t xml:space="preserve">who is a former Justice Department official, apparently </w:t>
      </w:r>
      <w:r w:rsidRPr="00DC2DE4">
        <w:rPr>
          <w:rStyle w:val="StyleBoldUnderline"/>
        </w:rPr>
        <w:t>because he turned down a request to become a spy</w:t>
      </w:r>
      <w:r w:rsidRPr="00766C95">
        <w:rPr>
          <w:sz w:val="10"/>
        </w:rPr>
        <w:t xml:space="preserve"> for the Russian government. Just a few days later </w:t>
      </w:r>
      <w:r w:rsidRPr="00DC2DE4">
        <w:rPr>
          <w:rStyle w:val="StyleBoldUnderline"/>
        </w:rPr>
        <w:t>Russian security services also expelled</w:t>
      </w:r>
      <w:r w:rsidRPr="00766C95">
        <w:rPr>
          <w:sz w:val="10"/>
        </w:rPr>
        <w:t xml:space="preserve"> Ryan </w:t>
      </w:r>
      <w:r w:rsidRPr="00DC2DE4">
        <w:rPr>
          <w:rStyle w:val="StyleBoldUnderline"/>
        </w:rPr>
        <w:t>Fogle</w:t>
      </w:r>
      <w:r w:rsidRPr="00766C95">
        <w:rPr>
          <w:sz w:val="10"/>
        </w:rPr>
        <w:t xml:space="preserve">, a 29-year-old US Embassy officer, </w:t>
      </w:r>
      <w:r w:rsidRPr="00DC2DE4">
        <w:rPr>
          <w:rStyle w:val="StyleBoldUnderline"/>
        </w:rPr>
        <w:t>accusing him of trying to recruit a Russian counterterrorism officer as a spy</w:t>
      </w:r>
      <w:r w:rsidRPr="00766C95">
        <w:rPr>
          <w:sz w:val="10"/>
        </w:rPr>
        <w:t xml:space="preserve">—someone knowledgeable about the North Caucasus region, where the alleged Boston Marathon bombers came from. At almost the same time, on May 20th, </w:t>
      </w:r>
      <w:r w:rsidRPr="00131C6F">
        <w:rPr>
          <w:rStyle w:val="StyleBoldUnderline"/>
        </w:rPr>
        <w:t>the Putin administration began an effort to shut down the Levada Center</w:t>
      </w:r>
      <w:r w:rsidRPr="00766C95">
        <w:rPr>
          <w:sz w:val="10"/>
        </w:rPr>
        <w:t xml:space="preserve">, Russia’s only independent public-opinion polling organization—all because the public’s opinion, as the pollsters found, was turning against the Kremlin. </w:t>
      </w:r>
      <w:r w:rsidRPr="00131C6F">
        <w:rPr>
          <w:rStyle w:val="StyleBoldUnderline"/>
        </w:rPr>
        <w:t xml:space="preserve">The government labeled Levada “a foreign agent” because some American foundations including the Open Society Institute are among its funding sources. All this is causing unrest with Russia </w:t>
      </w:r>
      <w:r w:rsidRPr="00766C95">
        <w:rPr>
          <w:sz w:val="10"/>
        </w:rPr>
        <w:t xml:space="preserve">not just </w:t>
      </w:r>
      <w:r w:rsidRPr="00131C6F">
        <w:rPr>
          <w:rStyle w:val="StyleBoldUnderline"/>
        </w:rPr>
        <w:t>in Washington</w:t>
      </w:r>
      <w:r w:rsidRPr="00766C95">
        <w:rPr>
          <w:sz w:val="10"/>
        </w:rPr>
        <w:t xml:space="preserve"> but in a variety of Western capitals. For example, the Russian government wrote a letter to the Irish Parliament a few weeks ago warning that Moscow would end discussions of a cross-border adoptions agreement if the legislature went through with a motion to sanction Russia officials for the death of Sergei Magnitsky, the lawyer who died in a Russian jail after uncovering fraud among state officials. The sanctions proposal was similar to one the United States enacted last year, prompting Russia to prohibit American adoptions of Russian children and forbid 18 present and former American officials from traveling to Russia. In Ireland’s case, Parliament backed down. For most countries, however, </w:t>
      </w:r>
      <w:r w:rsidRPr="00131C6F">
        <w:rPr>
          <w:rStyle w:val="StyleBoldUnderline"/>
        </w:rPr>
        <w:t>Moscow’s most troubling decisions of late involve Syria.</w:t>
      </w:r>
      <w:r w:rsidRPr="00766C95">
        <w:rPr>
          <w:sz w:val="10"/>
        </w:rPr>
        <w:t xml:space="preserve"> Early this month, Secretary of State John </w:t>
      </w:r>
      <w:r w:rsidRPr="00131C6F">
        <w:rPr>
          <w:rStyle w:val="StyleBoldUnderline"/>
        </w:rPr>
        <w:t>Kerry visited Moscow</w:t>
      </w:r>
      <w:r w:rsidRPr="00766C95">
        <w:rPr>
          <w:sz w:val="10"/>
        </w:rPr>
        <w:t xml:space="preserve"> primarily </w:t>
      </w:r>
      <w:r w:rsidRPr="00131C6F">
        <w:rPr>
          <w:rStyle w:val="StyleBoldUnderline"/>
        </w:rPr>
        <w:t>to discuss the Syrian civil war.</w:t>
      </w:r>
      <w:r w:rsidRPr="00766C95">
        <w:rPr>
          <w:sz w:val="10"/>
        </w:rPr>
        <w:t xml:space="preserve"> So far, close to 80,000 people have died there, </w:t>
      </w:r>
      <w:r w:rsidRPr="00A96424">
        <w:rPr>
          <w:rStyle w:val="StyleBoldUnderline"/>
        </w:rPr>
        <w:t>but Moscow still provides Damascus with advanced weaponry and unremitting support.</w:t>
      </w:r>
      <w:r w:rsidRPr="00766C95">
        <w:rPr>
          <w:sz w:val="10"/>
        </w:rPr>
        <w:t xml:space="preserve"> Well, </w:t>
      </w:r>
      <w:r w:rsidRPr="00A96424">
        <w:rPr>
          <w:rStyle w:val="StyleBoldUnderline"/>
        </w:rPr>
        <w:t>Kerry and</w:t>
      </w:r>
      <w:r w:rsidRPr="00766C95">
        <w:rPr>
          <w:sz w:val="10"/>
        </w:rPr>
        <w:t xml:space="preserve"> Russian Foreign Minister Sergey V. </w:t>
      </w:r>
      <w:r w:rsidRPr="00766C95">
        <w:rPr>
          <w:rStyle w:val="StyleBoldUnderline"/>
        </w:rPr>
        <w:t>Lavrov announced they would hold an international conference intended to end the Syrian war. That seemed like a possible breakthrough. But rather than using his strong leverage to bring</w:t>
      </w:r>
      <w:r w:rsidRPr="00766C95">
        <w:rPr>
          <w:sz w:val="10"/>
        </w:rPr>
        <w:t xml:space="preserve"> Syrian President Bashar al-</w:t>
      </w:r>
      <w:r w:rsidRPr="00766C95">
        <w:rPr>
          <w:rStyle w:val="StyleBoldUnderline"/>
        </w:rPr>
        <w:t>Assad</w:t>
      </w:r>
      <w:r w:rsidRPr="00766C95">
        <w:rPr>
          <w:sz w:val="10"/>
        </w:rPr>
        <w:t xml:space="preserve"> </w:t>
      </w:r>
      <w:r w:rsidRPr="00766C95">
        <w:rPr>
          <w:rStyle w:val="StyleBoldUnderline"/>
        </w:rPr>
        <w:t>to the negotiating table</w:t>
      </w:r>
      <w:r w:rsidRPr="00766C95">
        <w:rPr>
          <w:sz w:val="10"/>
        </w:rPr>
        <w:t xml:space="preserve">, instead </w:t>
      </w:r>
      <w:r w:rsidRPr="00766C95">
        <w:rPr>
          <w:rStyle w:val="StyleBoldUnderline"/>
        </w:rPr>
        <w:t>Putin sent him a passel of advanced anti-ship cruise missiles</w:t>
      </w:r>
      <w:r w:rsidRPr="00766C95">
        <w:rPr>
          <w:sz w:val="10"/>
        </w:rPr>
        <w:t>—</w:t>
      </w:r>
      <w:r w:rsidRPr="00766C95">
        <w:rPr>
          <w:rStyle w:val="StyleBoldUnderline"/>
        </w:rPr>
        <w:t>along with promises of more surface-to-air missiles</w:t>
      </w:r>
      <w:r w:rsidRPr="00766C95">
        <w:rPr>
          <w:sz w:val="10"/>
        </w:rPr>
        <w:t xml:space="preserve">. A few days after receiving the new weapons, </w:t>
      </w:r>
      <w:r w:rsidRPr="00766C95">
        <w:rPr>
          <w:rStyle w:val="StyleBoldUnderline"/>
        </w:rPr>
        <w:t>Assad</w:t>
      </w:r>
      <w:r w:rsidRPr="00766C95">
        <w:rPr>
          <w:sz w:val="10"/>
        </w:rPr>
        <w:t xml:space="preserve">, in an interview with Argentina’s Clarín newspaper, </w:t>
      </w:r>
      <w:r w:rsidRPr="00766C95">
        <w:rPr>
          <w:rStyle w:val="StyleBoldUnderline"/>
        </w:rPr>
        <w:t>said he thought arranging a peace conference was a pointless endeavor. “We do not believe many Western countries actually want a solution in Syria</w:t>
      </w:r>
      <w:r w:rsidRPr="00766C95">
        <w:rPr>
          <w:sz w:val="10"/>
        </w:rPr>
        <w:t>,” Assad said, because those very countries “support the terrorists” who, he says, are at war with him</w:t>
      </w:r>
      <w:r w:rsidRPr="00766C95">
        <w:rPr>
          <w:rStyle w:val="StyleBoldUnderline"/>
        </w:rPr>
        <w:t>.</w:t>
      </w:r>
      <w:r w:rsidRPr="00766C95">
        <w:rPr>
          <w:sz w:val="10"/>
        </w:rPr>
        <w:t xml:space="preserve"> So </w:t>
      </w:r>
      <w:r w:rsidRPr="00766C95">
        <w:rPr>
          <w:rStyle w:val="StyleBoldUnderline"/>
        </w:rPr>
        <w:t>the peace-conference plan is stalled. Thanks to</w:t>
      </w:r>
      <w:r w:rsidRPr="00766C95">
        <w:rPr>
          <w:sz w:val="10"/>
        </w:rPr>
        <w:t xml:space="preserve"> President </w:t>
      </w:r>
      <w:r w:rsidRPr="00766C95">
        <w:rPr>
          <w:rStyle w:val="StyleBoldUnderline"/>
        </w:rPr>
        <w:t>Putin</w:t>
      </w:r>
      <w:r w:rsidRPr="00766C95">
        <w:rPr>
          <w:sz w:val="10"/>
        </w:rPr>
        <w:t>.</w:t>
      </w:r>
    </w:p>
    <w:p w:rsidR="002B3C6F" w:rsidRPr="00B46B51" w:rsidRDefault="00505265" w:rsidP="00B46B51">
      <w:pPr>
        <w:spacing w:after="200" w:line="276" w:lineRule="auto"/>
        <w:rPr>
          <w:rStyle w:val="StyleBoldUnderline"/>
          <w:bCs w:val="0"/>
          <w:sz w:val="10"/>
          <w:u w:val="none"/>
        </w:rPr>
      </w:pPr>
      <w:r>
        <w:rPr>
          <w:sz w:val="10"/>
        </w:rPr>
        <w:br w:type="page"/>
      </w:r>
    </w:p>
    <w:p w:rsidR="002B3C6F" w:rsidRDefault="002B3C6F" w:rsidP="002B3C6F">
      <w:pPr>
        <w:pStyle w:val="Heading3"/>
      </w:pPr>
      <w:r w:rsidRPr="002B3C6F">
        <w:lastRenderedPageBreak/>
        <w:t>Non Unique</w:t>
      </w:r>
      <w:r>
        <w:t>- Death of Chavez</w:t>
      </w:r>
    </w:p>
    <w:p w:rsidR="002B3C6F" w:rsidRDefault="002B3C6F" w:rsidP="002B3C6F"/>
    <w:p w:rsidR="002B3C6F" w:rsidRDefault="00755D51" w:rsidP="002B3C6F">
      <w:pPr>
        <w:pStyle w:val="Heading4"/>
      </w:pPr>
      <w:r>
        <w:t>Relationship wont survive post Chavez Death – no oil, no arms sales</w:t>
      </w:r>
    </w:p>
    <w:p w:rsidR="002B3C6F" w:rsidRPr="002B3C6F" w:rsidRDefault="002B3C6F" w:rsidP="002B3C6F">
      <w:pPr>
        <w:rPr>
          <w:sz w:val="12"/>
        </w:rPr>
      </w:pPr>
      <w:r w:rsidRPr="00D9149C">
        <w:rPr>
          <w:rStyle w:val="StyleStyleBold12pt"/>
        </w:rPr>
        <w:t>Kommersant Online 3-7</w:t>
      </w:r>
      <w:r w:rsidRPr="00D9149C">
        <w:rPr>
          <w:sz w:val="12"/>
        </w:rPr>
        <w:t xml:space="preserve"> (Russia Seen Losing Positions in Venezuela Following Chavez Death,” 2013 http://www.buhodlepost.com/2013/03/10/russia-seen-losing-positions-in-venezuela-following-chavez-death/)</w:t>
      </w:r>
    </w:p>
    <w:p w:rsidR="002B3C6F" w:rsidRPr="0024018B" w:rsidRDefault="002B3C6F" w:rsidP="002B3C6F">
      <w:pPr>
        <w:rPr>
          <w:rStyle w:val="StyleBoldUnderline"/>
        </w:rPr>
      </w:pPr>
      <w:r w:rsidRPr="00755D51">
        <w:rPr>
          <w:sz w:val="12"/>
        </w:rPr>
        <w:t xml:space="preserve">But </w:t>
      </w:r>
      <w:r w:rsidRPr="002B3C6F">
        <w:rPr>
          <w:rStyle w:val="StyleStyleBold12pt"/>
        </w:rPr>
        <w:t>whoever</w:t>
      </w:r>
      <w:r w:rsidRPr="00755D51">
        <w:rPr>
          <w:sz w:val="12"/>
        </w:rPr>
        <w:t xml:space="preserve"> </w:t>
      </w:r>
      <w:r w:rsidRPr="002B3C6F">
        <w:rPr>
          <w:rStyle w:val="StyleBoldUnderline"/>
        </w:rPr>
        <w:t>wins the elections, Venezuela`s policy course,</w:t>
      </w:r>
      <w:r w:rsidRPr="00755D51">
        <w:rPr>
          <w:sz w:val="12"/>
        </w:rPr>
        <w:t xml:space="preserve"> experts believe</w:t>
      </w:r>
      <w:r w:rsidRPr="002B3C6F">
        <w:rPr>
          <w:rStyle w:val="StyleBoldUnderline"/>
        </w:rPr>
        <w:t>, will undergo considerable change. “No new regime will stick to the fierce anti-Americanism that guided Chavez. Should Maduro win,</w:t>
      </w:r>
      <w:r w:rsidRPr="00755D51">
        <w:rPr>
          <w:sz w:val="12"/>
        </w:rPr>
        <w:t xml:space="preserve"> Caracas`s </w:t>
      </w:r>
      <w:r w:rsidRPr="002B3C6F">
        <w:rPr>
          <w:rStyle w:val="StyleBoldUnderline"/>
        </w:rPr>
        <w:t>relations with the United States will begin to gradually improve</w:t>
      </w:r>
      <w:r w:rsidRPr="00755D51">
        <w:rPr>
          <w:sz w:val="12"/>
        </w:rPr>
        <w:t xml:space="preserve">. </w:t>
      </w:r>
      <w:r w:rsidRPr="002B3C6F">
        <w:rPr>
          <w:rStyle w:val="StyleBoldUnderline"/>
        </w:rPr>
        <w:t>If, on the other hand, the opposition comes to power, the country will rapidly reorient itself toward the United States”</w:t>
      </w:r>
      <w:r w:rsidRPr="00755D51">
        <w:rPr>
          <w:sz w:val="12"/>
        </w:rPr>
        <w:t>, Fedor Lukyanov, chairman of the presidium of the Russian Federation Council for Foreign and Defense Policy, told Kommersant.</w:t>
      </w:r>
      <w:r w:rsidR="00BE2ADC" w:rsidRPr="00755D51">
        <w:rPr>
          <w:sz w:val="12"/>
        </w:rPr>
        <w:t xml:space="preserve"> </w:t>
      </w:r>
      <w:r w:rsidR="00BE2ADC" w:rsidRPr="00BE2ADC">
        <w:rPr>
          <w:rStyle w:val="StyleBoldUnderline"/>
        </w:rPr>
        <w:t>The Kremlin expressed the hope</w:t>
      </w:r>
      <w:r w:rsidR="00BE2ADC" w:rsidRPr="00755D51">
        <w:rPr>
          <w:sz w:val="12"/>
        </w:rPr>
        <w:t xml:space="preserve"> yesterday, it is true, that “the positive and constructive agenda for Russo-Venezuelan relations will remain a constant”. </w:t>
      </w:r>
      <w:r w:rsidR="00BE2ADC" w:rsidRPr="00BE2ADC">
        <w:rPr>
          <w:rStyle w:val="StyleBoldUnderline"/>
        </w:rPr>
        <w:t>At the same time</w:t>
      </w:r>
      <w:r w:rsidR="00BE2ADC" w:rsidRPr="00755D51">
        <w:rPr>
          <w:sz w:val="12"/>
        </w:rPr>
        <w:t xml:space="preserve"> Mr </w:t>
      </w:r>
      <w:r w:rsidR="00BE2ADC" w:rsidRPr="00BE2ADC">
        <w:rPr>
          <w:rStyle w:val="StyleBoldUnderline"/>
        </w:rPr>
        <w:t>Lukyanov</w:t>
      </w:r>
      <w:r w:rsidR="00BE2ADC" w:rsidRPr="00755D51">
        <w:rPr>
          <w:sz w:val="12"/>
        </w:rPr>
        <w:t xml:space="preserve"> is </w:t>
      </w:r>
      <w:r w:rsidR="00BE2ADC" w:rsidRPr="00BE2ADC">
        <w:rPr>
          <w:rStyle w:val="StyleBoldUnderline"/>
        </w:rPr>
        <w:t xml:space="preserve">convinced: `The anomaly of the 2000s, when Venezuela became one of the Russian Federation`s main world partners, is </w:t>
      </w:r>
      <w:r w:rsidR="00BE2ADC" w:rsidRPr="00BE2ADC">
        <w:rPr>
          <w:rStyle w:val="StyleStyleBold12pt"/>
        </w:rPr>
        <w:t>unlikely</w:t>
      </w:r>
      <w:r w:rsidR="00BE2ADC" w:rsidRPr="00BE2ADC">
        <w:rPr>
          <w:rStyle w:val="StyleBoldUnderline"/>
        </w:rPr>
        <w:t xml:space="preserve"> to survive Chavez since it was connected with his figure personally, his specific political views and ambitions</w:t>
      </w:r>
      <w:r w:rsidR="00BE2ADC" w:rsidRPr="00755D51">
        <w:rPr>
          <w:sz w:val="12"/>
        </w:rPr>
        <w:t xml:space="preserve">`. The expert believes that </w:t>
      </w:r>
      <w:r w:rsidR="00BE2ADC" w:rsidRPr="00BE2ADC">
        <w:rPr>
          <w:rStyle w:val="StyleBoldUnderline"/>
        </w:rPr>
        <w:t>“many agreements between Moscow and Caracas will simply remain on paper, others will be reconsidered</w:t>
      </w:r>
      <w:r w:rsidR="00BE2ADC" w:rsidRPr="00755D51">
        <w:rPr>
          <w:sz w:val="12"/>
        </w:rPr>
        <w:t xml:space="preserve">”. Vladimir </w:t>
      </w:r>
      <w:r w:rsidR="00BE2ADC" w:rsidRPr="00BE2ADC">
        <w:rPr>
          <w:rStyle w:val="StyleBoldUnderline"/>
        </w:rPr>
        <w:t>Semago</w:t>
      </w:r>
      <w:r w:rsidR="00BE2ADC" w:rsidRPr="00755D51">
        <w:rPr>
          <w:sz w:val="12"/>
        </w:rPr>
        <w:t xml:space="preserve">, </w:t>
      </w:r>
      <w:r w:rsidR="00BE2ADC" w:rsidRPr="00BE2ADC">
        <w:rPr>
          <w:rStyle w:val="StyleBoldUnderline"/>
        </w:rPr>
        <w:t>deputy head of the Russo-Venezuelan Business Council, is even more emphatic. “Following the departure of Chavez, the entire camouflage of so-called friendship with Venezuela will disappear”,</w:t>
      </w:r>
      <w:r w:rsidR="00BE2ADC" w:rsidRPr="00755D51">
        <w:rPr>
          <w:sz w:val="12"/>
        </w:rPr>
        <w:t xml:space="preserve"> he told Kommersant. “</w:t>
      </w:r>
      <w:r w:rsidR="00BE2ADC" w:rsidRPr="00BE2ADC">
        <w:rPr>
          <w:rStyle w:val="StyleBoldUnderline"/>
        </w:rPr>
        <w:t>We had no real cooperation, there were merely attempts to persuade Russians that Moscow was in imperial fashion getting into the Latin American countries</w:t>
      </w:r>
      <w:r w:rsidR="00BE2ADC" w:rsidRPr="00755D51">
        <w:rPr>
          <w:sz w:val="12"/>
        </w:rPr>
        <w:t xml:space="preserve"> as in Soviet times it got into Africa”. He says that one </w:t>
      </w:r>
      <w:r w:rsidR="00BE2ADC" w:rsidRPr="00755D51">
        <w:rPr>
          <w:rStyle w:val="StyleBoldUnderline"/>
        </w:rPr>
        <w:t xml:space="preserve">of the most ambitious projects “the formation of a Russian National Petroleum Consortium for development of the Orinoco Belt together with the Venezuelan PDVSA” is a big myth. </w:t>
      </w:r>
      <w:r w:rsidR="00BE2ADC" w:rsidRPr="00755D51">
        <w:rPr>
          <w:sz w:val="12"/>
        </w:rPr>
        <w:t>“The consortium has thus far produced nothing and has recovered nothing. And just two companies, Lukoil and Rosneft, actually remain on the Russian side”, Kommersant`s source explained.</w:t>
      </w:r>
      <w:r w:rsidR="00755D51">
        <w:rPr>
          <w:sz w:val="12"/>
        </w:rPr>
        <w:t xml:space="preserve"> </w:t>
      </w:r>
      <w:r w:rsidR="00755D51" w:rsidRPr="00755D51">
        <w:rPr>
          <w:rStyle w:val="StyleBoldUnderline"/>
        </w:rPr>
        <w:t>The future of Russo-Venezuelan cooperation in the defense sphere gives rise to even more questions</w:t>
      </w:r>
      <w:r w:rsidR="00755D51">
        <w:rPr>
          <w:sz w:val="12"/>
        </w:rPr>
        <w:t xml:space="preserve"> a(euro)” </w:t>
      </w:r>
      <w:r w:rsidR="00755D51" w:rsidRPr="00755D51">
        <w:rPr>
          <w:rStyle w:val="StyleBoldUnderline"/>
        </w:rPr>
        <w:t>it was from the outset tied to Chavez personally</w:t>
      </w:r>
      <w:r w:rsidR="00755D51">
        <w:rPr>
          <w:sz w:val="12"/>
        </w:rPr>
        <w:t xml:space="preserve">. The two first major contracts a(euro)” for the delivery of 40 Mi-35 combat helicopters and their maintenance and the training of personnel ($500 million) and also for the purchase of 100,000 AK-103 assault rifles ($54 million) a(euro)” were signed during his visit to Moscow in 2004. “The work was proving tough-sledding, but as soon as Chavez joined in the negotiations, mutual understanding emerged practically immediately”, a source close to Rosoboroneksport told Kommersant. “And in all subsequent arms deals he participated directly”. In 2011, Hugo </w:t>
      </w:r>
      <w:r w:rsidR="00755D51" w:rsidRPr="0024018B">
        <w:rPr>
          <w:rStyle w:val="StyleBoldUnderline"/>
        </w:rPr>
        <w:t>Chavez was able to secure the signing of an agreement on Russia`s allocation of a $4 billion loan for Venezuela`s purchase of Russian arms. “Despite the fact that the allocation of this loan was almost suicidal, we took this step, all the same: it was important for us to maintain friendly relations with Caracas”,</w:t>
      </w:r>
      <w:r w:rsidR="00755D51">
        <w:rPr>
          <w:sz w:val="12"/>
        </w:rPr>
        <w:t xml:space="preserve"> a source close to the Federal Military-Technical Cooperation Service told Kommersant. “But </w:t>
      </w:r>
      <w:r w:rsidR="00755D51" w:rsidRPr="0024018B">
        <w:rPr>
          <w:rStyle w:val="StyleBoldUnderline"/>
        </w:rPr>
        <w:t>it was clear even then that dialogue could be pursued only with Chavez. The other members of the Venezuelan delegation made practically no contact.”</w:t>
      </w:r>
    </w:p>
    <w:p w:rsidR="00266086" w:rsidRDefault="00266086" w:rsidP="009E4D03">
      <w:pPr>
        <w:rPr>
          <w:rStyle w:val="StyleBoldUnderline"/>
        </w:rPr>
      </w:pPr>
    </w:p>
    <w:p w:rsidR="00266086" w:rsidRDefault="00266086">
      <w:pPr>
        <w:spacing w:after="200" w:line="276" w:lineRule="auto"/>
        <w:rPr>
          <w:rStyle w:val="StyleBoldUnderline"/>
        </w:rPr>
      </w:pPr>
      <w:r>
        <w:rPr>
          <w:rStyle w:val="StyleBoldUnderline"/>
        </w:rPr>
        <w:br w:type="page"/>
      </w:r>
    </w:p>
    <w:p w:rsidR="00266086" w:rsidRDefault="00266086" w:rsidP="00266086">
      <w:pPr>
        <w:pStyle w:val="Heading3"/>
      </w:pPr>
      <w:r w:rsidRPr="00266086">
        <w:lastRenderedPageBreak/>
        <w:t>No Link- Not Zero Sum</w:t>
      </w:r>
    </w:p>
    <w:p w:rsidR="00266086" w:rsidRPr="00266086" w:rsidRDefault="00266086" w:rsidP="00266086">
      <w:pPr>
        <w:pStyle w:val="Heading4"/>
      </w:pPr>
      <w:r>
        <w:t>Competition over Latin America isn’t zero sum</w:t>
      </w:r>
    </w:p>
    <w:p w:rsidR="00266086" w:rsidRPr="00266086" w:rsidRDefault="00266086" w:rsidP="00266086">
      <w:pPr>
        <w:rPr>
          <w:sz w:val="10"/>
        </w:rPr>
      </w:pPr>
      <w:r w:rsidRPr="00B76DA4">
        <w:rPr>
          <w:rStyle w:val="StyleStyleBold12pt"/>
        </w:rPr>
        <w:t>Ramírez 2010</w:t>
      </w:r>
      <w:r w:rsidRPr="00B76DA4">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266086" w:rsidRDefault="00266086" w:rsidP="00266086">
      <w:pPr>
        <w:rPr>
          <w:sz w:val="12"/>
        </w:rPr>
      </w:pPr>
      <w:r w:rsidRPr="00266086">
        <w:rPr>
          <w:rStyle w:val="StyleBoldUnderline"/>
        </w:rPr>
        <w:t>Russia is demonstrating to the White House its position of establishing a global strategic equilibrium and its capability of defending its own national interests. There is no ideological conflict between the government of the United States and its Russian counterpart like there was during the Cold War</w:t>
      </w:r>
      <w:r w:rsidRPr="0077244F">
        <w:rPr>
          <w:sz w:val="12"/>
        </w:rPr>
        <w:t xml:space="preserve"> because the latter shares the values of democracy and a market economy. </w:t>
      </w:r>
      <w:r w:rsidRPr="00266086">
        <w:rPr>
          <w:rStyle w:val="StyleStyleBold12pt"/>
        </w:rPr>
        <w:t>Russia’s strategy in Latin America does not consist of establishing a political regional alliance to face the hegemonic power of Washington</w:t>
      </w:r>
      <w:r w:rsidRPr="0077244F">
        <w:rPr>
          <w:sz w:val="12"/>
        </w:rPr>
        <w:t xml:space="preserve">, but it does send a message to the White House. </w:t>
      </w:r>
      <w:r w:rsidRPr="00266086">
        <w:rPr>
          <w:rStyle w:val="StyleBoldUnderline"/>
        </w:rPr>
        <w:t>The Kremlin is moving closer to Latin America with the objective to establish not an ideological or military competition with the United States, but a competition guided by considerations that will prioritize pragmatism and mutual advantage.</w:t>
      </w:r>
      <w:r w:rsidRPr="0077244F">
        <w:rPr>
          <w:sz w:val="12"/>
        </w:rPr>
        <w:t xml:space="preserve"> Russia is attempting to increase its presence in Latin America and will accomplish this through the signing of commercial, energy, and military agreements with some left-wing countries of the region such as Venezuela, Nicaragua, Argentina, Ecuador, Brazil, Bolivia, and Cuba. There is also the possibility of signing energy and military agreements with left-wing countries such as Peru, Colombia, and Mexico. </w:t>
      </w:r>
      <w:r w:rsidRPr="00F6382F">
        <w:rPr>
          <w:rStyle w:val="StyleBoldUnderline"/>
        </w:rPr>
        <w:t>Russia advocates for the end of the unipolar world and feels that the hegemonic power of the United States is in decline. Moscow is taking advantage of this situation and establishing alliances in regions far away from its vital interests</w:t>
      </w:r>
      <w:r w:rsidRPr="0077244F">
        <w:rPr>
          <w:sz w:val="12"/>
        </w:rPr>
        <w:t xml:space="preserve">, such as Latin America. Nevertheless, </w:t>
      </w:r>
      <w:r w:rsidRPr="00F6382F">
        <w:rPr>
          <w:rStyle w:val="StyleBoldUnderline"/>
        </w:rPr>
        <w:t>a new Russian foreign policy documen</w:t>
      </w:r>
      <w:r w:rsidRPr="0077244F">
        <w:rPr>
          <w:sz w:val="12"/>
        </w:rPr>
        <w:t xml:space="preserve">t (2008) </w:t>
      </w:r>
      <w:r w:rsidRPr="00F6382F">
        <w:rPr>
          <w:rStyle w:val="StyleBoldUnderline"/>
        </w:rPr>
        <w:t>points out that Latin America,</w:t>
      </w:r>
      <w:r w:rsidRPr="0077244F">
        <w:rPr>
          <w:sz w:val="12"/>
        </w:rPr>
        <w:t xml:space="preserve"> along with Africa, </w:t>
      </w:r>
      <w:r w:rsidRPr="00F6382F">
        <w:rPr>
          <w:rStyle w:val="StyleBoldUnderline"/>
        </w:rPr>
        <w:t>is still in last place among regional priorities</w:t>
      </w:r>
      <w:r w:rsidRPr="0077244F">
        <w:rPr>
          <w:sz w:val="12"/>
        </w:rPr>
        <w:t xml:space="preserve">. In the specific case of Venezuela the Kremlin has attempted to obtain a circumstantial if not temporary ally with the incentive of the wealth of Venezuela in terms of hydrocarbons. The example of Cuba during the Cold War and its alliance with the Soviet Union is not comparable because there were clear ties stressed by the Marxist–Leninist ideology and the confrontation between two superpowers. It is risky to assert that Venezuela would turn into a strategic and durable ally for Russia as Cuba did for the Soviet Union. The future of the current government of Venezuela is uncertain, given its internal political instability and the economic crisis. Both represent a blow for the country, and the Russian government would become involved politically and militarily in the government of Hugo Chávez with difficulty. However, Russia continues to move forward with its objectives of tightening economic and commercial ties with Venezuela in strategic spheres of convenience such as the sale of weapons and military technology; collaboration in the peaceful use of nuclear energy; and the extraction, exploitation, transportation, and sale of hydrocarbons. </w:t>
      </w:r>
      <w:r w:rsidRPr="00F6382F">
        <w:rPr>
          <w:rStyle w:val="StyleBoldUnderline"/>
        </w:rPr>
        <w:t>The current Russian strategy in Latin America does not consist of establishing a solid political alliance with countries of this region so as to face the hegemonic power of the United States, as</w:t>
      </w:r>
      <w:r w:rsidRPr="0077244F">
        <w:rPr>
          <w:sz w:val="12"/>
        </w:rPr>
        <w:t xml:space="preserve"> President </w:t>
      </w:r>
      <w:r w:rsidRPr="00F6382F">
        <w:rPr>
          <w:rStyle w:val="StyleBoldUnderline"/>
        </w:rPr>
        <w:t>Chávez</w:t>
      </w:r>
      <w:r w:rsidRPr="0077244F">
        <w:rPr>
          <w:sz w:val="12"/>
        </w:rPr>
        <w:t xml:space="preserve"> </w:t>
      </w:r>
      <w:r w:rsidRPr="00F6382F">
        <w:rPr>
          <w:rStyle w:val="StyleBoldUnderline"/>
        </w:rPr>
        <w:t>has attempted to demonstrate</w:t>
      </w:r>
      <w:r w:rsidRPr="0077244F">
        <w:rPr>
          <w:sz w:val="12"/>
        </w:rPr>
        <w:t xml:space="preserve">. </w:t>
      </w:r>
      <w:r w:rsidRPr="00F6382F">
        <w:rPr>
          <w:rStyle w:val="StyleBoldUnderline"/>
        </w:rPr>
        <w:t>Russia neither shares the anti-imperialistic positions of</w:t>
      </w:r>
      <w:r w:rsidRPr="0077244F">
        <w:rPr>
          <w:sz w:val="12"/>
        </w:rPr>
        <w:t xml:space="preserve"> Hugo </w:t>
      </w:r>
      <w:r w:rsidRPr="00F6382F">
        <w:rPr>
          <w:rStyle w:val="StyleBoldUnderline"/>
        </w:rPr>
        <w:t>Chávez</w:t>
      </w:r>
      <w:r w:rsidRPr="0077244F">
        <w:rPr>
          <w:sz w:val="12"/>
        </w:rPr>
        <w:t xml:space="preserve"> </w:t>
      </w:r>
      <w:r w:rsidRPr="00F6382F">
        <w:rPr>
          <w:rStyle w:val="StyleBoldUnderline"/>
        </w:rPr>
        <w:t>nor supports unconditionally the Venezuelan president’s attempts at regional leadership</w:t>
      </w:r>
      <w:r w:rsidRPr="0077244F">
        <w:rPr>
          <w:sz w:val="12"/>
        </w:rPr>
        <w:t>. Conversely, Chávez wants to take advantage of his approach to Russia to strengthen his plans for leadership in the region, and he attempts to demonstrate that his close ties with Russia are part of an anti-imperialistic global alliance. During his visit to Moscow in July 2008, Chávez negotiated new contracts for the sale of weapons and mentioned that, “Russia has enough potential as to guarantee its presence in many places around the world. If the Armed Forces of the Russian Federation want to stay in Venezuela, they will be received enthusiastically. . . . [T] he sale of Russian weapons will serve as an instrument to guarantee the sovereignty of Venezuela which is threatened by the United States.” We are in a process of rearmament. (Excélsior, 2008).</w:t>
      </w:r>
    </w:p>
    <w:p w:rsidR="00DE3D42" w:rsidRDefault="00DE3D42" w:rsidP="00266086">
      <w:pPr>
        <w:rPr>
          <w:sz w:val="12"/>
        </w:rPr>
      </w:pPr>
    </w:p>
    <w:p w:rsidR="00DE3D42" w:rsidRPr="00041FA8" w:rsidRDefault="00DE3D42" w:rsidP="00DE3D42">
      <w:pPr>
        <w:pStyle w:val="Heading4"/>
      </w:pPr>
      <w:r>
        <w:t>Other countries will fill in</w:t>
      </w:r>
    </w:p>
    <w:p w:rsidR="00DE3D42" w:rsidRPr="00DE3D42" w:rsidRDefault="00DE3D42" w:rsidP="00DE3D42">
      <w:pPr>
        <w:rPr>
          <w:sz w:val="12"/>
        </w:rPr>
      </w:pPr>
      <w:r w:rsidRPr="00041FA8">
        <w:rPr>
          <w:rStyle w:val="StyleStyleBold12pt"/>
        </w:rPr>
        <w:t>Sudarev ‘12</w:t>
      </w:r>
      <w:r w:rsidRPr="00DE3D42">
        <w:rPr>
          <w:sz w:val="12"/>
        </w:rPr>
        <w:t xml:space="preserve"> – Professor of American Countries’ History and Politics (Vladimir Sudarey, Doctor of Political Science, Professor of the European and American Countries’ History and Politics Department of the MGIMO University, “" Is Russia returning to Latin America?"” February 20, 2012, http://russiancouncil.ru/en/inner/?id_4=252#top)</w:t>
      </w:r>
    </w:p>
    <w:p w:rsidR="00DE3D42" w:rsidRPr="00DE3D42" w:rsidRDefault="00DE3D42" w:rsidP="00DE3D42">
      <w:pPr>
        <w:rPr>
          <w:sz w:val="12"/>
        </w:rPr>
      </w:pPr>
      <w:r w:rsidRPr="00DE3D42">
        <w:rPr>
          <w:sz w:val="12"/>
        </w:rPr>
        <w:t xml:space="preserve">It can be largely attributed to the fact that </w:t>
      </w:r>
      <w:r w:rsidRPr="00041FA8">
        <w:rPr>
          <w:rStyle w:val="StyleBoldUnderline"/>
        </w:rPr>
        <w:t>Russian leadership has no priority system</w:t>
      </w:r>
      <w:r w:rsidRPr="00DE3D42">
        <w:rPr>
          <w:sz w:val="12"/>
        </w:rPr>
        <w:t xml:space="preserve"> in interacting with this country. The latter, from our perspective, is explained by poor understanding of how much inter-complimentary could be the interests of the two resource-rich countries in the decades to come. Unfortunately, </w:t>
      </w:r>
      <w:r w:rsidRPr="00467550">
        <w:rPr>
          <w:rStyle w:val="StyleBoldUnderline"/>
          <w:highlight w:val="green"/>
        </w:rPr>
        <w:t>China, and</w:t>
      </w:r>
      <w:r w:rsidRPr="00041FA8">
        <w:rPr>
          <w:rStyle w:val="StyleBoldUnderline"/>
        </w:rPr>
        <w:t xml:space="preserve"> lately </w:t>
      </w:r>
      <w:r w:rsidRPr="00467550">
        <w:rPr>
          <w:rStyle w:val="StyleBoldUnderline"/>
          <w:highlight w:val="green"/>
        </w:rPr>
        <w:t>India have been much more economically active</w:t>
      </w:r>
      <w:r w:rsidRPr="00041FA8">
        <w:rPr>
          <w:rStyle w:val="StyleBoldUnderline"/>
        </w:rPr>
        <w:t xml:space="preserve"> in the region </w:t>
      </w:r>
      <w:r w:rsidRPr="00467550">
        <w:rPr>
          <w:rStyle w:val="StyleBoldUnderline"/>
          <w:highlight w:val="green"/>
        </w:rPr>
        <w:t>than Russia, filling</w:t>
      </w:r>
      <w:r w:rsidRPr="00041FA8">
        <w:rPr>
          <w:rStyle w:val="StyleBoldUnderline"/>
        </w:rPr>
        <w:t xml:space="preserve"> the </w:t>
      </w:r>
      <w:r w:rsidRPr="00467550">
        <w:rPr>
          <w:rStyle w:val="StyleBoldUnderline"/>
          <w:highlight w:val="green"/>
        </w:rPr>
        <w:t>niches</w:t>
      </w:r>
      <w:r w:rsidRPr="00041FA8">
        <w:rPr>
          <w:rStyle w:val="StyleBoldUnderline"/>
        </w:rPr>
        <w:t xml:space="preserve"> in the market that could have been well filled by Russia</w:t>
      </w:r>
      <w:r w:rsidRPr="00DE3D42">
        <w:rPr>
          <w:sz w:val="12"/>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 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 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 </w:t>
      </w:r>
      <w:r w:rsidRPr="00467550">
        <w:rPr>
          <w:rStyle w:val="StyleBoldUnderline"/>
          <w:highlight w:val="green"/>
        </w:rPr>
        <w:t>Low competitiveness of Russia vis-à-vis other countries</w:t>
      </w:r>
      <w:r w:rsidRPr="00041FA8">
        <w:rPr>
          <w:rStyle w:val="StyleBoldUnderline"/>
        </w:rPr>
        <w:t xml:space="preserve"> undertaking huge efforts </w:t>
      </w:r>
      <w:r w:rsidRPr="00467550">
        <w:rPr>
          <w:rStyle w:val="StyleBoldUnderline"/>
          <w:highlight w:val="green"/>
        </w:rPr>
        <w:t xml:space="preserve">with a view to building up their </w:t>
      </w:r>
      <w:r w:rsidRPr="00467550">
        <w:rPr>
          <w:rStyle w:val="StyleBoldUnderline"/>
          <w:sz w:val="24"/>
          <w:highlight w:val="green"/>
        </w:rPr>
        <w:t>political and economic</w:t>
      </w:r>
      <w:r w:rsidRPr="00041FA8">
        <w:rPr>
          <w:rStyle w:val="StyleBoldUnderline"/>
          <w:sz w:val="24"/>
        </w:rPr>
        <w:t xml:space="preserve"> </w:t>
      </w:r>
      <w:r w:rsidRPr="00467550">
        <w:rPr>
          <w:rStyle w:val="StyleBoldUnderline"/>
          <w:highlight w:val="green"/>
        </w:rPr>
        <w:lastRenderedPageBreak/>
        <w:t>position in this region continues to persist</w:t>
      </w:r>
      <w:r w:rsidRPr="00041FA8">
        <w:rPr>
          <w:rStyle w:val="StyleBoldUnderline"/>
        </w:rPr>
        <w:t xml:space="preserve">. Besides, </w:t>
      </w:r>
      <w:r w:rsidRPr="00467550">
        <w:rPr>
          <w:rStyle w:val="StyleBoldUnderline"/>
          <w:highlight w:val="green"/>
        </w:rPr>
        <w:t>our investment capability is also much lower than that of USA, China, EU and even India</w:t>
      </w:r>
      <w:r w:rsidRPr="00DE3D42">
        <w:rPr>
          <w:sz w:val="12"/>
        </w:rPr>
        <w:t>.</w:t>
      </w:r>
    </w:p>
    <w:p w:rsidR="00DE3D42" w:rsidRPr="00DE3D42" w:rsidRDefault="00DE3D42" w:rsidP="00DE3D42"/>
    <w:p w:rsidR="001F700F" w:rsidRDefault="001F700F">
      <w:pPr>
        <w:spacing w:after="200" w:line="276" w:lineRule="auto"/>
        <w:rPr>
          <w:rStyle w:val="StyleBoldUnderline"/>
        </w:rPr>
      </w:pPr>
      <w:r>
        <w:rPr>
          <w:rStyle w:val="StyleBoldUnderline"/>
        </w:rPr>
        <w:br w:type="page"/>
      </w:r>
    </w:p>
    <w:p w:rsidR="001F700F" w:rsidRDefault="001F700F" w:rsidP="001F700F">
      <w:pPr>
        <w:pStyle w:val="Heading3"/>
      </w:pPr>
      <w:r w:rsidRPr="001F700F">
        <w:lastRenderedPageBreak/>
        <w:t>No Link</w:t>
      </w:r>
      <w:r>
        <w:t>- Venezuela</w:t>
      </w:r>
    </w:p>
    <w:p w:rsidR="00266086" w:rsidRDefault="00376F48" w:rsidP="00376F48">
      <w:pPr>
        <w:pStyle w:val="Heading4"/>
      </w:pPr>
      <w:r>
        <w:t>No war over Venezuela</w:t>
      </w:r>
    </w:p>
    <w:p w:rsidR="00376F48" w:rsidRPr="00376F48" w:rsidRDefault="00376F48" w:rsidP="00376F48">
      <w:pPr>
        <w:rPr>
          <w:sz w:val="10"/>
        </w:rPr>
      </w:pPr>
      <w:r w:rsidRPr="00B76DA4">
        <w:rPr>
          <w:rStyle w:val="StyleStyleBold12pt"/>
        </w:rPr>
        <w:t>Ramírez 2010</w:t>
      </w:r>
      <w:r w:rsidRPr="00B76DA4">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376F48" w:rsidRPr="00E47CD6" w:rsidRDefault="00376F48" w:rsidP="00376F48">
      <w:pPr>
        <w:rPr>
          <w:rStyle w:val="StyleBoldUnderline"/>
        </w:rPr>
      </w:pPr>
      <w:r w:rsidRPr="00E47CD6">
        <w:rPr>
          <w:sz w:val="12"/>
        </w:rPr>
        <w:t xml:space="preserve">As of 2008, </w:t>
      </w:r>
      <w:r w:rsidRPr="00376F48">
        <w:rPr>
          <w:rStyle w:val="StyleBoldUnderline"/>
        </w:rPr>
        <w:t>the Russian Federation has launched an intensive diplomatic, economic, and even cultural offensive in Latin America, but the course that this policy takes will depend on the positions undertaken by the White House in the near future</w:t>
      </w:r>
      <w:r w:rsidRPr="00E47CD6">
        <w:rPr>
          <w:sz w:val="12"/>
        </w:rPr>
        <w:t xml:space="preserve">. </w:t>
      </w:r>
      <w:r w:rsidRPr="00376F48">
        <w:rPr>
          <w:rStyle w:val="StyleBoldUnderline"/>
        </w:rPr>
        <w:t>The Kremlin must consider seriously whether it wants to establish a constructive and stable relationship with the United States at the expense of moderating its relationships with the left-wing governments of Latin America</w:t>
      </w:r>
      <w:r w:rsidRPr="00E47CD6">
        <w:rPr>
          <w:sz w:val="12"/>
        </w:rPr>
        <w:t xml:space="preserve">. Russia includes in its current strategy for Latin America the most stable and centrist countries in the Latin American traditional left, such as Brazil and Chile (recently a center-right president took office), and the most radical, such as Ecuador, Argentina, Nicaragua, and Bolivia. </w:t>
      </w:r>
      <w:r w:rsidRPr="00E47CD6">
        <w:rPr>
          <w:rStyle w:val="StyleBoldUnderline"/>
        </w:rPr>
        <w:t>Although some analysts consider that the main interests of the Kremlin are in Venezuela with attempts to create an alliance to weaken U.S. clout</w:t>
      </w:r>
      <w:r w:rsidRPr="00E47CD6">
        <w:rPr>
          <w:sz w:val="12"/>
        </w:rPr>
        <w:t xml:space="preserve"> in the region, </w:t>
      </w:r>
      <w:r w:rsidRPr="00E47CD6">
        <w:rPr>
          <w:rStyle w:val="StyleStyleBold12pt"/>
        </w:rPr>
        <w:t>this is false</w:t>
      </w:r>
      <w:r w:rsidRPr="00E47CD6">
        <w:rPr>
          <w:sz w:val="12"/>
        </w:rPr>
        <w:t xml:space="preserve">. </w:t>
      </w:r>
      <w:r w:rsidRPr="00E47CD6">
        <w:rPr>
          <w:rStyle w:val="StyleBoldUnderline"/>
        </w:rPr>
        <w:t>Ties between Latin America and Russia will be only temporary and will depend on the position that the United States takes toward Russia.</w:t>
      </w:r>
      <w:r w:rsidRPr="00E47CD6">
        <w:rPr>
          <w:sz w:val="12"/>
        </w:rPr>
        <w:t xml:space="preserve"> The Kremlin considers that Europe and the United States have high geopolitical and economic importance for its national security. If </w:t>
      </w:r>
      <w:r w:rsidRPr="00E47CD6">
        <w:rPr>
          <w:rStyle w:val="StyleBoldUnderline"/>
        </w:rPr>
        <w:t>the United States hypothetically decided to invade Venezuela, Russia would probably not take a position in any military conflict in favor of the Venezuelan government</w:t>
      </w:r>
      <w:r w:rsidRPr="00E47CD6">
        <w:rPr>
          <w:sz w:val="12"/>
        </w:rPr>
        <w:t xml:space="preserve">. Russia has another priority closer to its territory where it is investing more money and more diplomacy: the buffer zone. Countries such as Ukraine and Georgia represent the geopolitical priorities of the Russian Federation, and the structuring of foreign policy relies on these circumstances. In this sense, </w:t>
      </w:r>
      <w:r w:rsidRPr="00E47CD6">
        <w:rPr>
          <w:rStyle w:val="StyleBoldUnderline"/>
        </w:rPr>
        <w:t>Latin America becomes a secondary priority that might occupy the position left by the Eastern European territories and the Baltic countries, although the distance that separates Russia from Latin America and the instability of Latin America’s political system</w:t>
      </w:r>
      <w:r w:rsidRPr="00E47CD6">
        <w:rPr>
          <w:sz w:val="12"/>
        </w:rPr>
        <w:t xml:space="preserve">s (in Chile, one of the most stable countries politically and economically, the right has taken over the presidency after two decades of leftist governments) </w:t>
      </w:r>
      <w:r w:rsidRPr="00E47CD6">
        <w:rPr>
          <w:rStyle w:val="StyleBoldUnderline"/>
        </w:rPr>
        <w:t>are a warning for the Kremlin with regard to the extent of its bilateral ties with the region.</w:t>
      </w:r>
    </w:p>
    <w:p w:rsidR="001F700F" w:rsidRDefault="001F700F" w:rsidP="001F700F"/>
    <w:p w:rsidR="001F700F" w:rsidRDefault="001F700F" w:rsidP="001F700F">
      <w:pPr>
        <w:pStyle w:val="Heading4"/>
      </w:pPr>
      <w:r>
        <w:t>Actions not zero sum- cooperation over competition</w:t>
      </w:r>
    </w:p>
    <w:p w:rsidR="001F700F" w:rsidRPr="001F700F" w:rsidRDefault="001F700F" w:rsidP="001F700F">
      <w:pPr>
        <w:rPr>
          <w:sz w:val="12"/>
        </w:rPr>
      </w:pPr>
      <w:r w:rsidRPr="006E3C93">
        <w:rPr>
          <w:rStyle w:val="StyleStyleBold12pt"/>
        </w:rPr>
        <w:t>Wells 4-26</w:t>
      </w:r>
      <w:r w:rsidRPr="006E3C93">
        <w:rPr>
          <w:sz w:val="12"/>
        </w:rPr>
        <w:t xml:space="preserve"> (Miriam, Wells is a journalist who has previously worked for BBC Radio News and for Human Rights Watch. She has worked for InSight Crime since 2012, specializes in Latin American Reporting, “Should Russian Anti-Drug Aid to LatAm Worry the US? “ 2013 http://www.insightcrime.org/news-analysis/should-russian-drug-aid-latam-worry-us)</w:t>
      </w:r>
    </w:p>
    <w:p w:rsidR="001F700F" w:rsidRDefault="001F700F" w:rsidP="001F700F">
      <w:pPr>
        <w:rPr>
          <w:sz w:val="12"/>
        </w:rPr>
      </w:pPr>
      <w:r w:rsidRPr="001F700F">
        <w:rPr>
          <w:rStyle w:val="StyleBoldUnderline"/>
        </w:rPr>
        <w:t>"We're well past the Cold War era,"</w:t>
      </w:r>
      <w:r w:rsidRPr="001F700F">
        <w:rPr>
          <w:sz w:val="12"/>
        </w:rPr>
        <w:t xml:space="preserve"> analyst James Bosworth told InSight Crime. "</w:t>
      </w:r>
      <w:r w:rsidRPr="001F700F">
        <w:rPr>
          <w:rStyle w:val="StyleBoldUnderline"/>
        </w:rPr>
        <w:t>This really is about drug trafficking and economic interests. The US has nothing to worry about. As long as Washington doesn't overreact in response, it won't impact US influence or interests in the region. Combating organized crime is a potential area for cooperation, not competition, with Russia.</w:t>
      </w:r>
      <w:r w:rsidRPr="001F700F">
        <w:rPr>
          <w:sz w:val="12"/>
        </w:rPr>
        <w:t>"</w:t>
      </w:r>
    </w:p>
    <w:p w:rsidR="0077244F" w:rsidRDefault="0077244F" w:rsidP="001F700F">
      <w:pPr>
        <w:rPr>
          <w:sz w:val="12"/>
        </w:rPr>
      </w:pPr>
    </w:p>
    <w:p w:rsidR="0077244F" w:rsidRDefault="0077244F" w:rsidP="0077244F">
      <w:pPr>
        <w:pStyle w:val="Heading4"/>
      </w:pPr>
      <w:r w:rsidRPr="0077244F">
        <w:t xml:space="preserve">Russia </w:t>
      </w:r>
      <w:r w:rsidR="009B2E08" w:rsidRPr="0077244F">
        <w:t>won’t</w:t>
      </w:r>
      <w:r w:rsidRPr="0077244F">
        <w:t xml:space="preserve"> go to war with the US over Venezuela</w:t>
      </w:r>
    </w:p>
    <w:p w:rsidR="0077244F" w:rsidRPr="0077244F" w:rsidRDefault="0077244F" w:rsidP="0077244F">
      <w:pPr>
        <w:rPr>
          <w:sz w:val="10"/>
        </w:rPr>
      </w:pPr>
      <w:r w:rsidRPr="00B76DA4">
        <w:rPr>
          <w:rStyle w:val="StyleStyleBold12pt"/>
        </w:rPr>
        <w:t>Ramírez 2010</w:t>
      </w:r>
      <w:r w:rsidRPr="00B76DA4">
        <w:rPr>
          <w:sz w:val="10"/>
        </w:rPr>
        <w:t xml:space="preserve"> (Pablo Telman Sánchez, Phd, Specialist Professor in International Law and Political and Social Sciences, professor at Instituto Tecnológico y de Estudios Superiores de Monterrey, Mexico City campus. He is a Member of the Mexican National Research System, Level 2“Is a New Climate of Confrontation Between Russia and the United States Possible in Latin America?,” Latin American Policy Volume 1, Issue 2, pages 230–243, December 2010, http://onlinelibrary.wiley.com/doi/10.1111/j.2041-7373.2010.00017.x/abstract )</w:t>
      </w:r>
    </w:p>
    <w:p w:rsidR="0077244F" w:rsidRDefault="0077244F" w:rsidP="0077244F">
      <w:pPr>
        <w:rPr>
          <w:sz w:val="14"/>
        </w:rPr>
      </w:pPr>
      <w:r w:rsidRPr="009B2E08">
        <w:rPr>
          <w:sz w:val="14"/>
        </w:rPr>
        <w:t xml:space="preserve">The government in </w:t>
      </w:r>
      <w:r w:rsidRPr="0077244F">
        <w:rPr>
          <w:rStyle w:val="StyleBoldUnderline"/>
        </w:rPr>
        <w:t>Moscow</w:t>
      </w:r>
      <w:r w:rsidRPr="009B2E08">
        <w:rPr>
          <w:sz w:val="14"/>
        </w:rPr>
        <w:t xml:space="preserve"> is </w:t>
      </w:r>
      <w:r w:rsidRPr="0077244F">
        <w:rPr>
          <w:rStyle w:val="StyleBoldUnderline"/>
        </w:rPr>
        <w:t>not willing to become involved in the political actions of Caracas in a more formal manner for many reasons.</w:t>
      </w:r>
      <w:r w:rsidRPr="009B2E08">
        <w:rPr>
          <w:sz w:val="14"/>
        </w:rPr>
        <w:t xml:space="preserve"> First, </w:t>
      </w:r>
      <w:r w:rsidRPr="0077244F">
        <w:rPr>
          <w:rStyle w:val="StyleStyleBold12pt"/>
        </w:rPr>
        <w:t>Russia will not openly confront the United States</w:t>
      </w:r>
      <w:r w:rsidRPr="009B2E08">
        <w:rPr>
          <w:sz w:val="14"/>
        </w:rPr>
        <w:t>, which is a priority in Venezuela’s foreign policy, and</w:t>
      </w:r>
      <w:r w:rsidRPr="0077244F">
        <w:rPr>
          <w:rStyle w:val="StyleBoldUnderline"/>
        </w:rPr>
        <w:t xml:space="preserve"> Russia has higher expectations for dialogue with </w:t>
      </w:r>
      <w:r w:rsidRPr="009B2E08">
        <w:rPr>
          <w:sz w:val="14"/>
        </w:rPr>
        <w:t xml:space="preserve">President </w:t>
      </w:r>
      <w:r w:rsidRPr="0077244F">
        <w:rPr>
          <w:rStyle w:val="StyleBoldUnderline"/>
        </w:rPr>
        <w:t>Obama</w:t>
      </w:r>
      <w:r w:rsidRPr="009B2E08">
        <w:rPr>
          <w:sz w:val="14"/>
        </w:rPr>
        <w:t xml:space="preserve">.6 Second, </w:t>
      </w:r>
      <w:r w:rsidRPr="0077244F">
        <w:rPr>
          <w:rStyle w:val="StyleBoldUnderline"/>
        </w:rPr>
        <w:t>Russia is aware that there are countries that maintain a more moderate position than Venezuela and have their reservations with regard to Chávez’s intention to consolidate an anti-U.S. bloc</w:t>
      </w:r>
      <w:r w:rsidRPr="009B2E08">
        <w:rPr>
          <w:sz w:val="14"/>
        </w:rPr>
        <w:t xml:space="preserve"> in the region. Finally, </w:t>
      </w:r>
      <w:r w:rsidRPr="009B2E08">
        <w:rPr>
          <w:rStyle w:val="StyleBoldUnderline"/>
        </w:rPr>
        <w:t>the extent of the Venezuelan president’s intentions are unpredictable, especially in foreign policy, leading to Russia adopting a cautious position in its relationship with Caracas</w:t>
      </w:r>
      <w:r w:rsidRPr="009B2E08">
        <w:rPr>
          <w:sz w:val="14"/>
        </w:rPr>
        <w:t xml:space="preserve">, although Venezuela has grown closer to Moscow since 2008. For example, during President Medvedev’s visit to Caracas in 2010, the two nations signed an agreement of nuclear cooperation so they could build an atomic plant in Venezuela, with </w:t>
      </w:r>
      <w:r w:rsidRPr="009B2E08">
        <w:rPr>
          <w:sz w:val="14"/>
        </w:rPr>
        <w:lastRenderedPageBreak/>
        <w:t>the main objective of producing electric energy. There are similarities with Iran in that the U.S. government is distrustful because of the possible acquisition of a nuclear weapon.</w:t>
      </w:r>
    </w:p>
    <w:p w:rsidR="00864C0A" w:rsidRDefault="00864C0A">
      <w:pPr>
        <w:spacing w:after="200" w:line="276" w:lineRule="auto"/>
        <w:rPr>
          <w:sz w:val="14"/>
        </w:rPr>
      </w:pPr>
      <w:r>
        <w:rPr>
          <w:sz w:val="14"/>
        </w:rPr>
        <w:br w:type="page"/>
      </w:r>
    </w:p>
    <w:p w:rsidR="00864C0A" w:rsidRDefault="00864C0A" w:rsidP="00864C0A">
      <w:pPr>
        <w:pStyle w:val="Heading3"/>
      </w:pPr>
      <w:r>
        <w:lastRenderedPageBreak/>
        <w:t>No Link- Cuba</w:t>
      </w:r>
    </w:p>
    <w:p w:rsidR="00864C0A" w:rsidRDefault="00864C0A" w:rsidP="00864C0A"/>
    <w:p w:rsidR="00864C0A" w:rsidRDefault="00864C0A" w:rsidP="00864C0A">
      <w:pPr>
        <w:pStyle w:val="Heading4"/>
      </w:pPr>
      <w:r>
        <w:t>No trade off- influence is independent</w:t>
      </w:r>
    </w:p>
    <w:p w:rsidR="00864C0A" w:rsidRPr="00A864B5" w:rsidRDefault="00864C0A" w:rsidP="00864C0A">
      <w:pPr>
        <w:rPr>
          <w:sz w:val="12"/>
        </w:rPr>
      </w:pPr>
      <w:r w:rsidRPr="00A864B5">
        <w:rPr>
          <w:rStyle w:val="StyleStyleBold12pt"/>
        </w:rPr>
        <w:t xml:space="preserve">Garrido </w:t>
      </w:r>
      <w:r w:rsidR="00A864B5" w:rsidRPr="00A864B5">
        <w:rPr>
          <w:rStyle w:val="StyleStyleBold12pt"/>
        </w:rPr>
        <w:t>2013</w:t>
      </w:r>
      <w:r w:rsidR="00A864B5" w:rsidRPr="00A864B5">
        <w:rPr>
          <w:sz w:val="12"/>
        </w:rPr>
        <w:t xml:space="preserve"> (Mario Hubert, The Havana Reporter, “Russia-Latin America Relations are Strategic” http://havanareporternews.com/international/russia-latin-america-relations-are-strategic%E2%80%9D)</w:t>
      </w:r>
    </w:p>
    <w:p w:rsidR="00864C0A" w:rsidRPr="00805494" w:rsidRDefault="00864C0A" w:rsidP="00864C0A">
      <w:pPr>
        <w:rPr>
          <w:sz w:val="14"/>
        </w:rPr>
      </w:pPr>
      <w:r w:rsidRPr="00A864B5">
        <w:rPr>
          <w:rStyle w:val="StyleBoldUnderline"/>
        </w:rPr>
        <w:t>Russia’s relations with Latin America and the Caribbean are strategic and independent of differences with the</w:t>
      </w:r>
      <w:r w:rsidRPr="00805494">
        <w:rPr>
          <w:sz w:val="14"/>
        </w:rPr>
        <w:t xml:space="preserve"> </w:t>
      </w:r>
      <w:r w:rsidRPr="00A864B5">
        <w:rPr>
          <w:rStyle w:val="StyleBoldUnderline"/>
        </w:rPr>
        <w:t>United States</w:t>
      </w:r>
      <w:r w:rsidRPr="00805494">
        <w:rPr>
          <w:sz w:val="14"/>
        </w:rPr>
        <w:t xml:space="preserve"> or other nations in the region, said Russian Prime Minister Dmitry Medvedev, in an exclusive interview with the Prensa Latina news agency during his official visit to Cuba in February. </w:t>
      </w:r>
      <w:r w:rsidRPr="00A864B5">
        <w:rPr>
          <w:rStyle w:val="StyleBoldUnderline"/>
        </w:rPr>
        <w:t>Medvedev dismissed the idea that his country’s recent moves toward closer ties with the region were due to current problems related to Washington’s policy of trying to wield more influence in the area.</w:t>
      </w:r>
      <w:r w:rsidRPr="00805494">
        <w:rPr>
          <w:sz w:val="14"/>
        </w:rPr>
        <w:t xml:space="preserve"> Latin America and Caribbean countries are in the middle of economic development and represent unexplored potentiality, he said. In that sense, </w:t>
      </w:r>
      <w:r w:rsidRPr="00A864B5">
        <w:rPr>
          <w:rStyle w:val="StyleBoldUnderline"/>
        </w:rPr>
        <w:t>he</w:t>
      </w:r>
      <w:r w:rsidRPr="00805494">
        <w:rPr>
          <w:sz w:val="14"/>
        </w:rPr>
        <w:t xml:space="preserve"> </w:t>
      </w:r>
      <w:r w:rsidRPr="00A864B5">
        <w:rPr>
          <w:rStyle w:val="StyleBoldUnderline"/>
        </w:rPr>
        <w:t>referred to the sovereign manner in which Moscow has relations in all sectors with nations in the BRICS group</w:t>
      </w:r>
      <w:r w:rsidRPr="00805494">
        <w:rPr>
          <w:sz w:val="14"/>
        </w:rPr>
        <w:t xml:space="preserve"> (Brazil, India, China and South Africa, in addition to Russia), </w:t>
      </w:r>
      <w:r w:rsidRPr="00A864B5">
        <w:rPr>
          <w:rStyle w:val="StyleBoldUnderline"/>
        </w:rPr>
        <w:t>and highlighted the progress Russia has made in its relations</w:t>
      </w:r>
      <w:r w:rsidRPr="00805494">
        <w:rPr>
          <w:sz w:val="14"/>
        </w:rPr>
        <w:t xml:space="preserve"> with countries such as Chile, Venezuela, Ecuador and Argentina. In that respect he commented on his most recent visit to Brazil—immediately prior to his visit to Havana—and described it as the world’s fifth-largest economy. </w:t>
      </w:r>
      <w:r w:rsidRPr="00805494">
        <w:rPr>
          <w:rStyle w:val="StyleBoldUnderline"/>
        </w:rPr>
        <w:t>Regarding cooperation with Latin America, Medvedev said that different stages and obstacles have existed from the 1990s to the present, but that the conditions were in place to move forward more rapidly and to solve existing problems jointly.</w:t>
      </w:r>
      <w:r w:rsidRPr="00805494">
        <w:rPr>
          <w:sz w:val="14"/>
        </w:rPr>
        <w:t xml:space="preserve"> He also described the historic relationship and ties that unite Russia to Cuba as special. During his visit to Cuba in February, Moscow and Havana signed some 10 new legal instruments for bilateral cooperation in the areas of investment, trade, tourism, health, education, science, and culture, among others, he noted. In 2009, during his first meeting in Moscow with Cuban President Raúl Castro, they signed a memorandum establishing strategic relations, and these latest agreements are in line with those plans, he said. </w:t>
      </w:r>
      <w:r w:rsidRPr="00805494">
        <w:rPr>
          <w:rStyle w:val="StyleBoldUnderline"/>
        </w:rPr>
        <w:t>Regarding the economic, commercial and financial blockade imposed by the United States on Cuba for more than 50 years, he said it was an “anachronism” of the past</w:t>
      </w:r>
      <w:r w:rsidRPr="00805494">
        <w:rPr>
          <w:sz w:val="14"/>
        </w:rPr>
        <w:t xml:space="preserve">. </w:t>
      </w:r>
      <w:r w:rsidRPr="00805494">
        <w:rPr>
          <w:rStyle w:val="StyleBoldUnderline"/>
        </w:rPr>
        <w:t>“I want to point out that we are not changing our position, because we consider that it is an offensive measure, an anachronism of the past. The sooner they change it, the better it will be for everybody, not just the Cubans, but above all, for the U.S. people,”</w:t>
      </w:r>
      <w:r w:rsidRPr="00805494">
        <w:rPr>
          <w:sz w:val="14"/>
        </w:rPr>
        <w:t xml:space="preserve"> Medvedev said. He also noted than in 2012, a little over 90,000 Russian tourists visited Cuba, making a conscious decision to take their vacations in a place where they are welcomed with deep sentiments of friendship.</w:t>
      </w:r>
    </w:p>
    <w:p w:rsidR="001F700F" w:rsidRDefault="001F700F" w:rsidP="001F700F"/>
    <w:p w:rsidR="001F700F" w:rsidRPr="001F700F" w:rsidRDefault="001F700F" w:rsidP="001F700F"/>
    <w:p w:rsidR="0096115A" w:rsidRDefault="0096115A" w:rsidP="004A7993">
      <w:pPr>
        <w:rPr>
          <w:rStyle w:val="StyleBoldUnderline"/>
        </w:rPr>
      </w:pPr>
    </w:p>
    <w:p w:rsidR="0096115A" w:rsidRDefault="0096115A" w:rsidP="0096115A">
      <w:pPr>
        <w:pStyle w:val="Heading3"/>
      </w:pPr>
      <w:r>
        <w:lastRenderedPageBreak/>
        <w:t>Link Turn</w:t>
      </w:r>
    </w:p>
    <w:p w:rsidR="0096115A" w:rsidRDefault="0096115A" w:rsidP="0096115A"/>
    <w:p w:rsidR="0096115A" w:rsidRDefault="0096115A" w:rsidP="0096115A">
      <w:pPr>
        <w:pStyle w:val="Heading4"/>
      </w:pPr>
      <w:r>
        <w:t>No impact to Russian Sphere of Influence and US action is the only way to bring stability</w:t>
      </w:r>
    </w:p>
    <w:p w:rsidR="0096115A" w:rsidRPr="0096115A" w:rsidRDefault="0096115A" w:rsidP="0096115A">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96115A" w:rsidRDefault="0096115A" w:rsidP="0096115A">
      <w:pPr>
        <w:rPr>
          <w:rStyle w:val="StyleBoldUnderline"/>
        </w:rPr>
      </w:pPr>
      <w:r w:rsidRPr="005403A1">
        <w:rPr>
          <w:rStyle w:val="StyleBoldUnderline"/>
        </w:rPr>
        <w:t>In analyzing the nature of Russia’s relations with Latin America, a few conclusions can be drawn. First, Moscow’s main motives in Latin America are clearly geopolitical and tied to its self-presentation as a global superpower and rival of the US.</w:t>
      </w:r>
      <w:r w:rsidRPr="00064914">
        <w:rPr>
          <w:sz w:val="12"/>
        </w:rPr>
        <w:t xml:space="preserve"> Second, </w:t>
      </w:r>
      <w:r w:rsidRPr="005403A1">
        <w:rPr>
          <w:rStyle w:val="StyleBoldUnderline"/>
        </w:rPr>
        <w:t>its capabilities for achieving decisive strategic influence are limited to a few struggling, leftist Latin American states</w:t>
      </w:r>
      <w:r w:rsidRPr="00064914">
        <w:rPr>
          <w:sz w:val="12"/>
        </w:rPr>
        <w:t xml:space="preserve">. Third, </w:t>
      </w:r>
      <w:r w:rsidRPr="005403A1">
        <w:rPr>
          <w:rStyle w:val="StyleBoldUnderline"/>
        </w:rPr>
        <w:t>the current economic crisis has constricted those capabilities still further.</w:t>
      </w:r>
      <w:r w:rsidRPr="00064914">
        <w:rPr>
          <w:sz w:val="12"/>
        </w:rPr>
        <w:t xml:space="preserve"> Fourth, </w:t>
      </w:r>
      <w:r w:rsidRPr="005403A1">
        <w:rPr>
          <w:rStyle w:val="StyleBoldUnderline"/>
        </w:rPr>
        <w:t>most Latin American states will not follow Russian policies against their own interests simply to improve trade or let Russia hijack them for its purposes—unless the Obama Administration utterly neglects or disregards them, which is unlikely.</w:t>
      </w:r>
      <w:r w:rsidRPr="00064914">
        <w:rPr>
          <w:sz w:val="12"/>
        </w:rPr>
        <w:t xml:space="preserve"> </w:t>
      </w:r>
      <w:r w:rsidRPr="005403A1">
        <w:rPr>
          <w:rStyle w:val="StyleBoldUnderline"/>
        </w:rPr>
        <w:t>Even Russian commentators</w:t>
      </w:r>
      <w:r w:rsidRPr="00064914">
        <w:rPr>
          <w:sz w:val="12"/>
        </w:rPr>
        <w:t xml:space="preserve"> and some military officers </w:t>
      </w:r>
      <w:r w:rsidRPr="005403A1">
        <w:rPr>
          <w:rStyle w:val="StyleBoldUnderline"/>
        </w:rPr>
        <w:t>recognize and publicly admit that the posturing</w:t>
      </w:r>
      <w:r w:rsidRPr="00064914">
        <w:rPr>
          <w:sz w:val="12"/>
        </w:rPr>
        <w:t xml:space="preserve"> seen in exercises in Venezuela and the Caribbean </w:t>
      </w:r>
      <w:r w:rsidRPr="005403A1">
        <w:rPr>
          <w:rStyle w:val="StyleStyleBold12pt"/>
        </w:rPr>
        <w:t>is just that, a display with little or no strategic benefit</w:t>
      </w:r>
      <w:r w:rsidRPr="00064914">
        <w:rPr>
          <w:sz w:val="12"/>
        </w:rPr>
        <w:t xml:space="preserve">.88 </w:t>
      </w:r>
      <w:r w:rsidRPr="005403A1">
        <w:rPr>
          <w:rStyle w:val="StyleBoldUnderline"/>
        </w:rPr>
        <w:t>The only way in which Russian policy truly threatens the US and Latin America is its military and intelligence support for Chavez and similar leaders. This support is passed on to insurgents and narco-trafficantes in order to destabilize pro-American regimes while strengthening Chavez and his allies. Adequate responses to such threats are inherently economic and political, and only military as a last resort. Washington can do much to facilitate security in Latin America: regenerating its own economy; simultaneously opening up trade markets and eliminating barriers to Latin American exports</w:t>
      </w:r>
      <w:r w:rsidRPr="00064914">
        <w:rPr>
          <w:sz w:val="12"/>
        </w:rPr>
        <w:t xml:space="preserve">; </w:t>
      </w:r>
      <w:r w:rsidRPr="005403A1">
        <w:rPr>
          <w:rStyle w:val="StyleBoldUnderline"/>
        </w:rPr>
        <w:t>enhancing</w:t>
      </w:r>
      <w:r w:rsidR="005403A1" w:rsidRPr="005403A1">
        <w:rPr>
          <w:rStyle w:val="StyleBoldUnderline"/>
        </w:rPr>
        <w:t xml:space="preserve"> multilateralism and interoperability among defense forces </w:t>
      </w:r>
      <w:r w:rsidR="005403A1" w:rsidRPr="00064914">
        <w:rPr>
          <w:sz w:val="12"/>
        </w:rPr>
        <w:t xml:space="preserve">as requested by Latin American militaries; </w:t>
      </w:r>
      <w:r w:rsidR="005403A1" w:rsidRPr="005403A1">
        <w:rPr>
          <w:rStyle w:val="StyleBoldUnderline"/>
        </w:rPr>
        <w:t>and beginning the normalization of Cuba.</w:t>
      </w:r>
      <w:r w:rsidR="005403A1" w:rsidRPr="00064914">
        <w:rPr>
          <w:sz w:val="12"/>
        </w:rPr>
        <w:t xml:space="preserve"> </w:t>
      </w:r>
      <w:r w:rsidR="005403A1" w:rsidRPr="00064914">
        <w:rPr>
          <w:rStyle w:val="StyleBoldUnderline"/>
        </w:rPr>
        <w:t>Havana is no longer the threat it was</w:t>
      </w:r>
      <w:r w:rsidR="005403A1" w:rsidRPr="00064914">
        <w:rPr>
          <w:sz w:val="12"/>
        </w:rPr>
        <w:t xml:space="preserve">, Venezuela has claimed that dubious honor. Rehabilitating Cuba, given that Castro’s days are clearly numbered, would take the air out of Chavez’s balloon; it is quite clear that Havana would probably welcome a path towards better relations with the US, especially the economic benefits they would inevitably bring. </w:t>
      </w:r>
      <w:r w:rsidR="005403A1" w:rsidRPr="00064914">
        <w:rPr>
          <w:rStyle w:val="StyleBoldUnderline"/>
        </w:rPr>
        <w:t>A policy with a more symbolically important impact upon Latin America is currently difficult to imagine</w:t>
      </w:r>
      <w:r w:rsidR="005403A1" w:rsidRPr="00064914">
        <w:rPr>
          <w:sz w:val="12"/>
        </w:rPr>
        <w:t>.</w:t>
      </w:r>
      <w:r w:rsidR="00064914" w:rsidRPr="00064914">
        <w:rPr>
          <w:sz w:val="12"/>
        </w:rPr>
        <w:t xml:space="preserve"> Nonetheless, </w:t>
      </w:r>
      <w:r w:rsidR="00064914" w:rsidRPr="00064914">
        <w:rPr>
          <w:rStyle w:val="StyleBoldUnderline"/>
        </w:rPr>
        <w:t>there should be no illusion that the security problems that plague this region are easily overcome, quite the opposite. But that is all the more reason why the US cannot ignore the area and let it drift to Moscow</w:t>
      </w:r>
      <w:r w:rsidR="00064914" w:rsidRPr="00064914">
        <w:rPr>
          <w:sz w:val="12"/>
        </w:rPr>
        <w:t xml:space="preserve">, Tehran, and Beijing for want of a better alternative. </w:t>
      </w:r>
      <w:r w:rsidR="00064914" w:rsidRPr="00064914">
        <w:rPr>
          <w:rStyle w:val="StyleBoldUnderline"/>
        </w:rPr>
        <w:t>That outcome would only confirm once again that in world politics, there is no such thing as benign neglect</w:t>
      </w:r>
      <w:r w:rsidR="00064914" w:rsidRPr="00064914">
        <w:rPr>
          <w:sz w:val="12"/>
        </w:rPr>
        <w:t xml:space="preserve">. Instead </w:t>
      </w:r>
      <w:r w:rsidR="00064914" w:rsidRPr="00064914">
        <w:rPr>
          <w:rStyle w:val="StyleBoldUnderline"/>
        </w:rPr>
        <w:t>neglect is malign and engenders negative results for the negligent state along with those neglected. The policies of the Bush administration allowed Russia to gain a foothold in Latin American politics, a result of Washington’s negligence</w:t>
      </w:r>
      <w:r w:rsidR="00064914" w:rsidRPr="00064914">
        <w:rPr>
          <w:sz w:val="12"/>
        </w:rPr>
        <w:t xml:space="preserve">; </w:t>
      </w:r>
      <w:r w:rsidR="00064914" w:rsidRPr="00064914">
        <w:rPr>
          <w:rStyle w:val="StyleBoldUnderline"/>
        </w:rPr>
        <w:t>under</w:t>
      </w:r>
      <w:r w:rsidR="00064914" w:rsidRPr="00064914">
        <w:rPr>
          <w:sz w:val="12"/>
        </w:rPr>
        <w:t xml:space="preserve"> President </w:t>
      </w:r>
      <w:r w:rsidR="00064914" w:rsidRPr="00064914">
        <w:rPr>
          <w:rStyle w:val="StyleBoldUnderline"/>
        </w:rPr>
        <w:t>Obama</w:t>
      </w:r>
      <w:r w:rsidR="00064914" w:rsidRPr="00064914">
        <w:rPr>
          <w:sz w:val="12"/>
        </w:rPr>
        <w:t xml:space="preserve">, </w:t>
      </w:r>
      <w:r w:rsidR="00064914" w:rsidRPr="00064914">
        <w:rPr>
          <w:rStyle w:val="StyleBoldUnderline"/>
        </w:rPr>
        <w:t>the US should reverse those outcomes and demonstrate what liberal democracy in action can truly accomplish.</w:t>
      </w:r>
    </w:p>
    <w:p w:rsidR="00805494" w:rsidRDefault="00805494">
      <w:pPr>
        <w:spacing w:after="200" w:line="276" w:lineRule="auto"/>
        <w:rPr>
          <w:rStyle w:val="StyleBoldUnderline"/>
        </w:rPr>
      </w:pPr>
      <w:r>
        <w:rPr>
          <w:rStyle w:val="StyleBoldUnderline"/>
        </w:rPr>
        <w:br w:type="page"/>
      </w:r>
    </w:p>
    <w:p w:rsidR="00805494" w:rsidRDefault="00805494" w:rsidP="00805494">
      <w:pPr>
        <w:pStyle w:val="Heading3"/>
      </w:pPr>
      <w:r w:rsidRPr="00805494">
        <w:lastRenderedPageBreak/>
        <w:t>Link Turn- Cuba</w:t>
      </w:r>
    </w:p>
    <w:p w:rsidR="00805494" w:rsidRDefault="00805494" w:rsidP="00805494">
      <w:r>
        <w:t>*This is for an aff that lifts the embargo</w:t>
      </w:r>
    </w:p>
    <w:p w:rsidR="00805494" w:rsidRDefault="00805494" w:rsidP="00805494">
      <w:pPr>
        <w:pStyle w:val="Heading4"/>
      </w:pPr>
      <w:r>
        <w:t>No trade off- influence is independent – and lifting the embargo boosts relations</w:t>
      </w:r>
    </w:p>
    <w:p w:rsidR="00805494" w:rsidRPr="00A864B5" w:rsidRDefault="00805494" w:rsidP="00805494">
      <w:pPr>
        <w:rPr>
          <w:sz w:val="12"/>
        </w:rPr>
      </w:pPr>
      <w:r w:rsidRPr="00A864B5">
        <w:rPr>
          <w:rStyle w:val="StyleStyleBold12pt"/>
        </w:rPr>
        <w:t>Garrido 2013</w:t>
      </w:r>
      <w:r w:rsidRPr="00A864B5">
        <w:rPr>
          <w:sz w:val="12"/>
        </w:rPr>
        <w:t xml:space="preserve"> (Mario Hubert, The Havana Reporter, “Russia-Latin America Relations are Strategic” http://havanareporternews.com/international/russia-latin-america-relations-are-strategic%E2%80%9D)</w:t>
      </w:r>
    </w:p>
    <w:p w:rsidR="00805494" w:rsidRPr="00805494" w:rsidRDefault="00805494" w:rsidP="00805494">
      <w:pPr>
        <w:rPr>
          <w:sz w:val="14"/>
        </w:rPr>
      </w:pPr>
      <w:r w:rsidRPr="00A864B5">
        <w:rPr>
          <w:rStyle w:val="StyleBoldUnderline"/>
        </w:rPr>
        <w:t>Russia’s relations with Latin America and the Caribbean are strategic and independent of differences with the</w:t>
      </w:r>
      <w:r w:rsidRPr="00805494">
        <w:rPr>
          <w:sz w:val="14"/>
        </w:rPr>
        <w:t xml:space="preserve"> </w:t>
      </w:r>
      <w:r w:rsidRPr="00A864B5">
        <w:rPr>
          <w:rStyle w:val="StyleBoldUnderline"/>
        </w:rPr>
        <w:t>United States</w:t>
      </w:r>
      <w:r w:rsidRPr="00805494">
        <w:rPr>
          <w:sz w:val="14"/>
        </w:rPr>
        <w:t xml:space="preserve"> or other nations in the region, said Russian Prime Minister Dmitry Medvedev, in an exclusive interview with the Prensa Latina news agency during his official visit to Cuba in February. </w:t>
      </w:r>
      <w:r w:rsidRPr="00A864B5">
        <w:rPr>
          <w:rStyle w:val="StyleBoldUnderline"/>
        </w:rPr>
        <w:t>Medvedev dismissed the idea that his country’s recent moves toward closer ties with the region were due to current problems related to Washington’s policy of trying to wield more influence in the area.</w:t>
      </w:r>
      <w:r w:rsidRPr="00805494">
        <w:rPr>
          <w:sz w:val="14"/>
        </w:rPr>
        <w:t xml:space="preserve"> Latin America and Caribbean countries are in the middle of economic development and represent unexplored potentiality, he said. In that sense, </w:t>
      </w:r>
      <w:r w:rsidRPr="00A864B5">
        <w:rPr>
          <w:rStyle w:val="StyleBoldUnderline"/>
        </w:rPr>
        <w:t>he</w:t>
      </w:r>
      <w:r w:rsidRPr="00805494">
        <w:rPr>
          <w:sz w:val="14"/>
        </w:rPr>
        <w:t xml:space="preserve"> </w:t>
      </w:r>
      <w:r w:rsidRPr="00A864B5">
        <w:rPr>
          <w:rStyle w:val="StyleBoldUnderline"/>
        </w:rPr>
        <w:t>referred to the sovereign manner in which Moscow has relations in all sectors with nations in the BRICS group</w:t>
      </w:r>
      <w:r w:rsidRPr="00805494">
        <w:rPr>
          <w:sz w:val="14"/>
        </w:rPr>
        <w:t xml:space="preserve"> (Brazil, India, China and South Africa, in addition to Russia), </w:t>
      </w:r>
      <w:r w:rsidRPr="00A864B5">
        <w:rPr>
          <w:rStyle w:val="StyleBoldUnderline"/>
        </w:rPr>
        <w:t>and highlighted the progress Russia has made in its relations</w:t>
      </w:r>
      <w:r w:rsidRPr="00805494">
        <w:rPr>
          <w:sz w:val="14"/>
        </w:rPr>
        <w:t xml:space="preserve"> with countries such as Chile, Venezuela, Ecuador and Argentina. In that respect he commented on his most recent visit to Brazil—immediately prior to his visit to Havana—and described it as the world’s fifth-largest economy. </w:t>
      </w:r>
      <w:r w:rsidRPr="00805494">
        <w:rPr>
          <w:rStyle w:val="StyleBoldUnderline"/>
        </w:rPr>
        <w:t>Regarding cooperation with Latin America, Medvedev said that different stages and obstacles have existed from the 1990s to the present, but that the conditions were in place to move forward more rapidly and to solve existing problems jointly.</w:t>
      </w:r>
      <w:r w:rsidRPr="00805494">
        <w:rPr>
          <w:sz w:val="14"/>
        </w:rPr>
        <w:t xml:space="preserve"> He also described the historic relationship and ties that unite Russia to Cuba as special. During his visit to Cuba in February, Moscow and Havana signed some 10 new legal instruments for bilateral cooperation in the areas of investment, trade, tourism, health, education, science, and culture, among others, he noted. In 2009, during his first meeting in Moscow with Cuban President Raúl Castro, they signed a memorandum establishing strategic relations, and these latest agreements are in line with those plans, he said. </w:t>
      </w:r>
      <w:r w:rsidRPr="00805494">
        <w:rPr>
          <w:rStyle w:val="StyleBoldUnderline"/>
        </w:rPr>
        <w:t>Regarding the economic, commercial and financial blockade imposed by the United States on Cuba for more than 50 years, he said it was an “anachronism” of the past</w:t>
      </w:r>
      <w:r w:rsidRPr="00805494">
        <w:rPr>
          <w:sz w:val="14"/>
        </w:rPr>
        <w:t xml:space="preserve">. </w:t>
      </w:r>
      <w:r w:rsidRPr="00805494">
        <w:rPr>
          <w:rStyle w:val="StyleBoldUnderline"/>
        </w:rPr>
        <w:t>“I want to point out that we are not changing our position, because we consider that it is an offensive measure, an anachronism of the past. The sooner they change it, the better it will be for everybody, not just the Cubans, but above all, for the U.S. people,”</w:t>
      </w:r>
      <w:r w:rsidRPr="00805494">
        <w:rPr>
          <w:sz w:val="14"/>
        </w:rPr>
        <w:t xml:space="preserve"> Medvedev said. He also noted than in 2012, a little over 90,000 Russian tourists visited Cuba, making a conscious decision to take their vacations in a place where they are welcomed with deep sentiments of friendship.</w:t>
      </w:r>
    </w:p>
    <w:p w:rsidR="00805494" w:rsidRPr="00805494" w:rsidRDefault="00805494" w:rsidP="00805494"/>
    <w:p w:rsidR="009E4D03" w:rsidRDefault="009E4D03">
      <w:pPr>
        <w:spacing w:after="200" w:line="276" w:lineRule="auto"/>
        <w:rPr>
          <w:rStyle w:val="StyleBoldUnderline"/>
        </w:rPr>
      </w:pPr>
      <w:r>
        <w:rPr>
          <w:rStyle w:val="StyleBoldUnderline"/>
        </w:rPr>
        <w:br w:type="page"/>
      </w:r>
    </w:p>
    <w:p w:rsidR="009E4D03" w:rsidRDefault="009E4D03" w:rsidP="009E4D03">
      <w:pPr>
        <w:pStyle w:val="Heading3"/>
      </w:pPr>
      <w:r w:rsidRPr="009E4D03">
        <w:lastRenderedPageBreak/>
        <w:t xml:space="preserve">No </w:t>
      </w:r>
      <w:r w:rsidR="00A87BCE">
        <w:t xml:space="preserve">Internal Link </w:t>
      </w:r>
    </w:p>
    <w:p w:rsidR="009E4D03" w:rsidRDefault="009E4D03" w:rsidP="009E4D03"/>
    <w:p w:rsidR="009E4D03" w:rsidRDefault="009E4D03" w:rsidP="009E4D03">
      <w:pPr>
        <w:pStyle w:val="Heading4"/>
      </w:pPr>
      <w:r>
        <w:t>Doesn’t Destroy Relations- Russia welcomes competition in Latin America</w:t>
      </w:r>
    </w:p>
    <w:p w:rsidR="009E4D03" w:rsidRPr="009E4D03" w:rsidRDefault="009E4D03" w:rsidP="009E4D03">
      <w:pPr>
        <w:rPr>
          <w:sz w:val="12"/>
        </w:rPr>
      </w:pPr>
      <w:r w:rsidRPr="002124B7">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9E4D03" w:rsidRPr="00692DD2" w:rsidRDefault="009E4D03" w:rsidP="009E4D03">
      <w:pPr>
        <w:rPr>
          <w:rStyle w:val="StyleBoldUnderline"/>
        </w:rPr>
      </w:pPr>
      <w:r w:rsidRPr="00692DD2">
        <w:rPr>
          <w:sz w:val="12"/>
        </w:rPr>
        <w:t xml:space="preserve">Nonetheless, </w:t>
      </w:r>
      <w:r w:rsidRPr="009E4D03">
        <w:rPr>
          <w:rStyle w:val="StyleBoldUnderline"/>
        </w:rPr>
        <w:t>Russia’s political reasoning might be totally different. Latin American countries have been consistently increasing their economic potential, their role in world affairs is steadily enhancing</w:t>
      </w:r>
      <w:r w:rsidRPr="00692DD2">
        <w:rPr>
          <w:sz w:val="12"/>
        </w:rPr>
        <w:t xml:space="preserve">. The examples are not far to seek: Mexico and Chile have joined the Organization for Economic Cooperation and Development (OECD), a grouping of the most developed nations, while Argentina, Brazil and Mexico are now part of G20. In fact we are witnessing how another center in the multi-polar world is emerging, and this is something impossible to ignore. Moreover, Russia and Latin American countries claim a more significant role in global economic and financial regulation. Only joint efforts and constructive interaction with other ascending states will help to achieve this goal. Here is what President </w:t>
      </w:r>
      <w:r w:rsidRPr="00692DD2">
        <w:rPr>
          <w:rStyle w:val="StyleBoldUnderline"/>
        </w:rPr>
        <w:t>Medvedev</w:t>
      </w:r>
      <w:r w:rsidRPr="00692DD2">
        <w:rPr>
          <w:sz w:val="12"/>
        </w:rPr>
        <w:t xml:space="preserve"> </w:t>
      </w:r>
      <w:r w:rsidRPr="00692DD2">
        <w:rPr>
          <w:rStyle w:val="StyleBoldUnderline"/>
        </w:rPr>
        <w:t>said</w:t>
      </w:r>
      <w:r w:rsidRPr="00692DD2">
        <w:rPr>
          <w:sz w:val="12"/>
        </w:rPr>
        <w:t xml:space="preserve"> describing the geopolitical importance of Latin America: "</w:t>
      </w:r>
      <w:r w:rsidRPr="00692DD2">
        <w:rPr>
          <w:rStyle w:val="StyleBoldUnderline"/>
        </w:rPr>
        <w:t>To certain extent we are just at the beginning of a robust, full-scale and mutually beneficial relationship with partners in Latin America. There is no reason to be scrupulous and afraid of competition. We should just jump into fray"</w:t>
      </w:r>
      <w:r w:rsidRPr="00692DD2">
        <w:rPr>
          <w:sz w:val="12"/>
        </w:rPr>
        <w:t xml:space="preserve">26. </w:t>
      </w:r>
      <w:r w:rsidRPr="00692DD2">
        <w:rPr>
          <w:rStyle w:val="StyleBoldUnderline"/>
        </w:rPr>
        <w:t>By "fray" he obviously meant competition - the United States are traditionally present in the region, same as Western Europe, and recently China. The emergence of Russia in Latin America is just a new geopolitical reality, the evidence of its global interests.</w:t>
      </w:r>
    </w:p>
    <w:p w:rsidR="00D433B2" w:rsidRDefault="00D433B2" w:rsidP="00D433B2">
      <w:pPr>
        <w:pStyle w:val="Heading4"/>
      </w:pPr>
      <w:r w:rsidRPr="00D433B2">
        <w:t>Wont escalate</w:t>
      </w:r>
      <w:r>
        <w:t xml:space="preserve"> – not even proxy wars</w:t>
      </w:r>
    </w:p>
    <w:p w:rsidR="00D433B2" w:rsidRPr="00DD0C60" w:rsidRDefault="00D433B2" w:rsidP="00D433B2">
      <w:pPr>
        <w:rPr>
          <w:sz w:val="12"/>
        </w:rPr>
      </w:pPr>
      <w:r w:rsidRPr="00DD0C60">
        <w:rPr>
          <w:rStyle w:val="StyleStyleBold12pt"/>
        </w:rPr>
        <w:t>Ellis 2011</w:t>
      </w:r>
      <w:r w:rsidRPr="00DD0C60">
        <w:rPr>
          <w:sz w:val="12"/>
        </w:rPr>
        <w:t xml:space="preserve"> (R Evan, an assistant professor with the Center for Hemispheric Defense Studies (CHDS). His research focus is on Latin America’s relationship with external actors, including China, Russia, and Iran. “Emerging Multi-Power Competitions in Latin America,” </w:t>
      </w:r>
      <w:r w:rsidR="00DD0C60" w:rsidRPr="00DD0C60">
        <w:rPr>
          <w:sz w:val="12"/>
        </w:rPr>
        <w:t>http://www.airpower.au.af.mil/apjinternational/apj-s/2011/2011-1/2011_1_03_ellis_eng_s.pdf)</w:t>
      </w:r>
    </w:p>
    <w:p w:rsidR="00D433B2" w:rsidRDefault="00D433B2" w:rsidP="00D433B2">
      <w:pPr>
        <w:rPr>
          <w:sz w:val="12"/>
        </w:rPr>
      </w:pPr>
      <w:r w:rsidRPr="00DD0C60">
        <w:rPr>
          <w:rStyle w:val="StyleBoldUnderline"/>
        </w:rPr>
        <w:t>Although there will be various types of violence within, and perhaps between, states in Latin America, it is important to emphasize, that the focus of interaction between states of the region and external actors will be primarily securing an advantage commerce and national development, rather than in war,</w:t>
      </w:r>
      <w:r w:rsidRPr="00DD0C60">
        <w:rPr>
          <w:sz w:val="12"/>
        </w:rPr>
        <w:t xml:space="preserve"> with competitions for the signing of trade accords, and technology sharing agreements, investment, the granting of privileged access to develop a nation’s mineral and hydrocarbon resources, or who supports whom in multilateral institutions. It </w:t>
      </w:r>
      <w:r w:rsidRPr="00DD0C60">
        <w:rPr>
          <w:rStyle w:val="StyleBoldUnderline"/>
        </w:rPr>
        <w:t>is possible that external powers could become involved in a proxy war</w:t>
      </w:r>
      <w:r w:rsidRPr="00DD0C60">
        <w:rPr>
          <w:sz w:val="12"/>
        </w:rPr>
        <w:t xml:space="preserve">, in an attempt to hold up a regime in which they have strategic commercial interests, </w:t>
      </w:r>
      <w:r w:rsidRPr="00DD0C60">
        <w:rPr>
          <w:rStyle w:val="StyleStyleBold12pt"/>
        </w:rPr>
        <w:t>but such prospects remain distant</w:t>
      </w:r>
      <w:r w:rsidRPr="00DD0C60">
        <w:rPr>
          <w:sz w:val="12"/>
        </w:rPr>
        <w:t xml:space="preserve"> at the present time.</w:t>
      </w:r>
    </w:p>
    <w:p w:rsidR="00A87BCE" w:rsidRDefault="00A87BCE" w:rsidP="00D433B2">
      <w:pPr>
        <w:rPr>
          <w:sz w:val="12"/>
        </w:rPr>
      </w:pPr>
    </w:p>
    <w:p w:rsidR="00A87BCE" w:rsidRDefault="00A87BCE">
      <w:pPr>
        <w:spacing w:after="200" w:line="276" w:lineRule="auto"/>
        <w:rPr>
          <w:sz w:val="12"/>
        </w:rPr>
      </w:pPr>
      <w:r>
        <w:rPr>
          <w:sz w:val="12"/>
        </w:rPr>
        <w:br w:type="page"/>
      </w:r>
    </w:p>
    <w:p w:rsidR="00A87BCE" w:rsidRDefault="00A87BCE" w:rsidP="00A87BCE">
      <w:pPr>
        <w:pStyle w:val="Heading3"/>
      </w:pPr>
      <w:r>
        <w:lastRenderedPageBreak/>
        <w:t>No Impact – Relations</w:t>
      </w:r>
      <w:r w:rsidR="00684591">
        <w:t>/War</w:t>
      </w:r>
    </w:p>
    <w:p w:rsidR="00684591" w:rsidRDefault="00684591" w:rsidP="00684591">
      <w:pPr>
        <w:pStyle w:val="Heading4"/>
      </w:pPr>
      <w:r>
        <w:t>No Russian War</w:t>
      </w:r>
    </w:p>
    <w:p w:rsidR="00684591" w:rsidRPr="00153318" w:rsidRDefault="00684591" w:rsidP="00684591">
      <w:pPr>
        <w:rPr>
          <w:rStyle w:val="StyleStyleBold12pt"/>
          <w:b w:val="0"/>
          <w:bCs w:val="0"/>
          <w:sz w:val="12"/>
        </w:rPr>
      </w:pPr>
      <w:r w:rsidRPr="002E405A">
        <w:rPr>
          <w:rStyle w:val="StyleStyleBold12pt"/>
        </w:rPr>
        <w:t>Weitz ‘11</w:t>
      </w:r>
      <w:r w:rsidRPr="00153318">
        <w:rPr>
          <w:sz w:val="12"/>
        </w:rPr>
        <w:t xml:space="preserve"> (Richard, senior fellow at the Hudson Institute and a World Politics Review senior editor, “Global Insights: Putin not a Game-Changer for U.S.-Russia Ties,” </w:t>
      </w:r>
      <w:hyperlink r:id="rId12" w:history="1">
        <w:r w:rsidRPr="00153318">
          <w:rPr>
            <w:rStyle w:val="Hyperlink"/>
            <w:sz w:val="12"/>
          </w:rPr>
          <w:t>http://www.scribd.com/doc/66579517/Global-Insights-Putin-not-a-Game-Changer-for-U-S-Russia-Ties</w:t>
        </w:r>
      </w:hyperlink>
      <w:r w:rsidRPr="00153318">
        <w:rPr>
          <w:sz w:val="12"/>
        </w:rPr>
        <w:t>, September 27, 2011)</w:t>
      </w:r>
    </w:p>
    <w:p w:rsidR="00684591" w:rsidRPr="00153318" w:rsidRDefault="00684591" w:rsidP="00684591">
      <w:pPr>
        <w:rPr>
          <w:sz w:val="12"/>
        </w:rPr>
      </w:pPr>
      <w:r w:rsidRPr="00153318">
        <w:rPr>
          <w:sz w:val="12"/>
        </w:rPr>
        <w:t xml:space="preserve">Fifth, </w:t>
      </w:r>
      <w:r w:rsidRPr="00452031">
        <w:rPr>
          <w:rStyle w:val="StyleBoldUnderline"/>
          <w:highlight w:val="yellow"/>
        </w:rPr>
        <w:t>there will inevitably be areas of conflict</w:t>
      </w:r>
      <w:r w:rsidRPr="002E405A">
        <w:rPr>
          <w:rStyle w:val="StyleBoldUnderline"/>
        </w:rPr>
        <w:t xml:space="preserve"> between Russia and the</w:t>
      </w:r>
      <w:r w:rsidRPr="00153318">
        <w:rPr>
          <w:sz w:val="12"/>
        </w:rPr>
        <w:t xml:space="preserve"> United States regardless of who is in the Kremlin. Putin and his entourage can never be happy with having NATO be Europe's most powerful security institution, since Moscow is not a member and cannot become one. Similarly</w:t>
      </w:r>
      <w:r w:rsidRPr="002E405A">
        <w:rPr>
          <w:rStyle w:val="StyleBoldUnderline"/>
        </w:rPr>
        <w:t xml:space="preserve">, the </w:t>
      </w:r>
      <w:r w:rsidRPr="00452031">
        <w:rPr>
          <w:rStyle w:val="StyleBoldUnderline"/>
          <w:highlight w:val="yellow"/>
        </w:rPr>
        <w:t>Russians will always object to</w:t>
      </w:r>
      <w:r w:rsidRPr="002E405A">
        <w:rPr>
          <w:rStyle w:val="StyleBoldUnderline"/>
        </w:rPr>
        <w:t xml:space="preserve"> NATO's </w:t>
      </w:r>
      <w:r w:rsidRPr="00452031">
        <w:rPr>
          <w:rStyle w:val="StyleBoldUnderline"/>
          <w:highlight w:val="yellow"/>
        </w:rPr>
        <w:t>missile defense</w:t>
      </w:r>
      <w:r w:rsidRPr="002E405A">
        <w:rPr>
          <w:rStyle w:val="StyleBoldUnderline"/>
        </w:rPr>
        <w:t xml:space="preserve"> efforts</w:t>
      </w:r>
      <w:r w:rsidRPr="00153318">
        <w:rPr>
          <w:sz w:val="12"/>
        </w:rPr>
        <w:t xml:space="preserve"> since they can neither match them nor join them in any meaningful way. In the case of Iran, Russian officials genuinely perceive less of a threat from Tehran than do most Americans, and Russia has more to lose from a cessation of economic ties with Iran -- as well as from an Iranian-Western reconciliation. On the other hand, </w:t>
      </w:r>
      <w:r w:rsidRPr="002E405A">
        <w:rPr>
          <w:rStyle w:val="StyleBoldUnderline"/>
        </w:rPr>
        <w:t xml:space="preserve">these </w:t>
      </w:r>
      <w:r w:rsidRPr="00452031">
        <w:rPr>
          <w:rStyle w:val="StyleBoldUnderline"/>
          <w:highlight w:val="yellow"/>
        </w:rPr>
        <w:t>conflicts</w:t>
      </w:r>
      <w:r w:rsidRPr="002E405A">
        <w:rPr>
          <w:rStyle w:val="StyleBoldUnderline"/>
        </w:rPr>
        <w:t xml:space="preserve"> can be managed, since they </w:t>
      </w:r>
      <w:r w:rsidRPr="00452031">
        <w:rPr>
          <w:rStyle w:val="StyleBoldUnderline"/>
          <w:highlight w:val="yellow"/>
        </w:rPr>
        <w:t>will</w:t>
      </w:r>
      <w:r w:rsidRPr="002E405A">
        <w:rPr>
          <w:rStyle w:val="StyleBoldUnderline"/>
        </w:rPr>
        <w:t xml:space="preserve"> likely </w:t>
      </w:r>
      <w:r w:rsidRPr="00452031">
        <w:rPr>
          <w:rStyle w:val="Emphasis"/>
          <w:highlight w:val="yellow"/>
        </w:rPr>
        <w:t>remain limited and compartmentalized</w:t>
      </w:r>
      <w:r w:rsidRPr="00153318">
        <w:rPr>
          <w:sz w:val="12"/>
          <w:highlight w:val="yellow"/>
        </w:rPr>
        <w:t xml:space="preserve">. </w:t>
      </w:r>
      <w:r w:rsidRPr="00452031">
        <w:rPr>
          <w:rStyle w:val="StyleBoldUnderline"/>
          <w:highlight w:val="yellow"/>
        </w:rPr>
        <w:t xml:space="preserve">Russia and the West </w:t>
      </w:r>
      <w:r w:rsidRPr="00452031">
        <w:rPr>
          <w:rStyle w:val="Emphasis"/>
          <w:highlight w:val="yellow"/>
        </w:rPr>
        <w:t>do not have fundamentally conflicting</w:t>
      </w:r>
      <w:r w:rsidRPr="004B5E02">
        <w:rPr>
          <w:rStyle w:val="Emphasis"/>
        </w:rPr>
        <w:t xml:space="preserve"> </w:t>
      </w:r>
      <w:r w:rsidRPr="002E405A">
        <w:rPr>
          <w:rStyle w:val="Emphasis"/>
        </w:rPr>
        <w:t xml:space="preserve">vital </w:t>
      </w:r>
      <w:r w:rsidRPr="00452031">
        <w:rPr>
          <w:rStyle w:val="Emphasis"/>
          <w:highlight w:val="yellow"/>
        </w:rPr>
        <w:t>interests of the kind countries</w:t>
      </w:r>
      <w:r w:rsidRPr="002E405A">
        <w:rPr>
          <w:rStyle w:val="Emphasis"/>
        </w:rPr>
        <w:t xml:space="preserve"> would </w:t>
      </w:r>
      <w:r w:rsidRPr="00452031">
        <w:rPr>
          <w:rStyle w:val="Emphasis"/>
          <w:highlight w:val="yellow"/>
        </w:rPr>
        <w:t>go to war over</w:t>
      </w:r>
      <w:r w:rsidRPr="00153318">
        <w:rPr>
          <w:sz w:val="12"/>
        </w:rPr>
        <w:t xml:space="preserve">. And as the Cold War demonstrated, </w:t>
      </w:r>
      <w:r w:rsidRPr="00452031">
        <w:rPr>
          <w:rStyle w:val="StyleBoldUnderline"/>
          <w:highlight w:val="yellow"/>
        </w:rPr>
        <w:t>nuclear weapons are a</w:t>
      </w:r>
      <w:r w:rsidRPr="002E405A">
        <w:rPr>
          <w:rStyle w:val="StyleBoldUnderline"/>
        </w:rPr>
        <w:t xml:space="preserve"> great </w:t>
      </w:r>
      <w:r w:rsidRPr="00452031">
        <w:rPr>
          <w:rStyle w:val="StyleBoldUnderline"/>
          <w:highlight w:val="yellow"/>
        </w:rPr>
        <w:t>pacifier</w:t>
      </w:r>
      <w:r w:rsidRPr="002E405A">
        <w:rPr>
          <w:rStyle w:val="StyleBoldUnderline"/>
        </w:rPr>
        <w:t xml:space="preserve"> under such conditions.</w:t>
      </w:r>
      <w:r w:rsidRPr="00153318">
        <w:rPr>
          <w:sz w:val="12"/>
        </w:rPr>
        <w:t xml:space="preserve"> Another novel development is </w:t>
      </w:r>
      <w:r w:rsidRPr="002E405A">
        <w:rPr>
          <w:rStyle w:val="StyleBoldUnderline"/>
        </w:rPr>
        <w:t xml:space="preserve">that </w:t>
      </w:r>
      <w:r w:rsidRPr="00452031">
        <w:rPr>
          <w:rStyle w:val="StyleBoldUnderline"/>
          <w:highlight w:val="yellow"/>
        </w:rPr>
        <w:t>Russia is</w:t>
      </w:r>
      <w:r w:rsidRPr="002E405A">
        <w:rPr>
          <w:rStyle w:val="StyleBoldUnderline"/>
        </w:rPr>
        <w:t xml:space="preserve"> much more </w:t>
      </w:r>
      <w:r w:rsidRPr="00452031">
        <w:rPr>
          <w:rStyle w:val="StyleBoldUnderline"/>
          <w:highlight w:val="yellow"/>
        </w:rPr>
        <w:t>integrated into the</w:t>
      </w:r>
      <w:r w:rsidRPr="002E405A">
        <w:rPr>
          <w:rStyle w:val="StyleBoldUnderline"/>
        </w:rPr>
        <w:t xml:space="preserve"> international </w:t>
      </w:r>
      <w:r w:rsidRPr="00452031">
        <w:rPr>
          <w:rStyle w:val="StyleBoldUnderline"/>
          <w:highlight w:val="yellow"/>
        </w:rPr>
        <w:t>economy</w:t>
      </w:r>
      <w:r w:rsidRPr="002E405A">
        <w:rPr>
          <w:rStyle w:val="StyleBoldUnderline"/>
        </w:rPr>
        <w:t xml:space="preserve"> and global society than the Soviet Union was, and Putin's popularity depends heavily on his economic track record</w:t>
      </w:r>
      <w:r w:rsidRPr="00153318">
        <w:rPr>
          <w:sz w:val="12"/>
        </w:rPr>
        <w:t xml:space="preserve">. Beyond that, there are objective criteria, such as </w:t>
      </w:r>
      <w:r w:rsidRPr="002E405A">
        <w:rPr>
          <w:rStyle w:val="StyleBoldUnderline"/>
        </w:rPr>
        <w:t xml:space="preserve">the smaller size of the Russian population and economy as well as the </w:t>
      </w:r>
      <w:r w:rsidRPr="00452031">
        <w:rPr>
          <w:rStyle w:val="StyleBoldUnderline"/>
          <w:highlight w:val="yellow"/>
        </w:rPr>
        <w:t>difficulty</w:t>
      </w:r>
      <w:r w:rsidRPr="002E405A">
        <w:rPr>
          <w:rStyle w:val="StyleBoldUnderline"/>
        </w:rPr>
        <w:t xml:space="preserve"> of </w:t>
      </w:r>
      <w:r w:rsidRPr="00452031">
        <w:rPr>
          <w:rStyle w:val="StyleBoldUnderline"/>
          <w:highlight w:val="yellow"/>
        </w:rPr>
        <w:t>controlling</w:t>
      </w:r>
      <w:r w:rsidRPr="002E405A">
        <w:rPr>
          <w:rStyle w:val="StyleBoldUnderline"/>
        </w:rPr>
        <w:t xml:space="preserve"> modern means of social </w:t>
      </w:r>
      <w:r w:rsidRPr="00452031">
        <w:rPr>
          <w:rStyle w:val="StyleBoldUnderline"/>
          <w:highlight w:val="yellow"/>
        </w:rPr>
        <w:t>communication</w:t>
      </w:r>
      <w:r w:rsidRPr="002E405A">
        <w:rPr>
          <w:rStyle w:val="StyleBoldUnderline"/>
        </w:rPr>
        <w:t xml:space="preserve">, that </w:t>
      </w:r>
      <w:r w:rsidRPr="00452031">
        <w:rPr>
          <w:rStyle w:val="StyleBoldUnderline"/>
          <w:highlight w:val="yellow"/>
        </w:rPr>
        <w:t>will constrain</w:t>
      </w:r>
      <w:r w:rsidRPr="002E405A">
        <w:rPr>
          <w:rStyle w:val="StyleBoldUnderline"/>
        </w:rPr>
        <w:t xml:space="preserve"> whoever is in charge of </w:t>
      </w:r>
      <w:r w:rsidRPr="00452031">
        <w:rPr>
          <w:rStyle w:val="StyleBoldUnderline"/>
          <w:highlight w:val="yellow"/>
        </w:rPr>
        <w:t>Russia</w:t>
      </w:r>
      <w:r w:rsidRPr="00153318">
        <w:rPr>
          <w:sz w:val="12"/>
        </w:rPr>
        <w:t>.</w:t>
      </w:r>
    </w:p>
    <w:p w:rsidR="00153318" w:rsidRPr="00F02F63" w:rsidRDefault="00153318" w:rsidP="00153318">
      <w:pPr>
        <w:pStyle w:val="Heading4"/>
      </w:pPr>
      <w:r w:rsidRPr="00F02F63">
        <w:t>Cooperation is impossible</w:t>
      </w:r>
    </w:p>
    <w:p w:rsidR="00153318" w:rsidRPr="00153318" w:rsidRDefault="00153318" w:rsidP="00153318">
      <w:pPr>
        <w:rPr>
          <w:sz w:val="12"/>
        </w:rPr>
      </w:pPr>
      <w:r w:rsidRPr="00153318">
        <w:rPr>
          <w:rStyle w:val="StyleStyleBold12pt"/>
        </w:rPr>
        <w:t>Bovt ’12</w:t>
      </w:r>
      <w:r w:rsidRPr="00153318">
        <w:rPr>
          <w:b/>
          <w:sz w:val="12"/>
        </w:rPr>
        <w:t xml:space="preserve"> </w:t>
      </w:r>
      <w:r w:rsidRPr="00153318">
        <w:rPr>
          <w:sz w:val="12"/>
        </w:rPr>
        <w:t xml:space="preserve">(9/12 (Columnist-Moscow Times, “Whether Obama or Romney, the Reset Is Dead,” http://www.themoscowtimes.com/opinion/article/whether-obama-or-romney-the-reset-is-dead/467947.html#ixzz274U7VOyl </w:t>
      </w:r>
    </w:p>
    <w:p w:rsidR="00153318" w:rsidRPr="00F02F63" w:rsidRDefault="00153318" w:rsidP="00153318">
      <w:pPr>
        <w:rPr>
          <w:u w:val="single"/>
        </w:rPr>
      </w:pPr>
      <w:r w:rsidRPr="00F02F63">
        <w:rPr>
          <w:u w:val="single"/>
        </w:rPr>
        <w:t>During every U.S. presidential election campaign, there is a debate</w:t>
      </w:r>
      <w:r w:rsidRPr="00153318">
        <w:rPr>
          <w:sz w:val="14"/>
        </w:rPr>
        <w:t xml:space="preserve"> in Russia </w:t>
      </w:r>
      <w:r w:rsidRPr="00F02F63">
        <w:rPr>
          <w:u w:val="single"/>
        </w:rPr>
        <w:t>over whether the Republican or Democrat</w:t>
      </w:r>
      <w:r w:rsidRPr="00153318">
        <w:rPr>
          <w:sz w:val="14"/>
        </w:rPr>
        <w:t xml:space="preserve">ic candidate </w:t>
      </w:r>
      <w:r w:rsidRPr="00F02F63">
        <w:rPr>
          <w:u w:val="single"/>
        </w:rPr>
        <w:t>would be more beneficial for the Kremlin. Russian analysts and politicians always fail to understand that Americans have shown little interest in foreign policy since the end of the Cold War. Even when foreign policy is mentioned</w:t>
      </w:r>
      <w:r w:rsidRPr="00153318">
        <w:rPr>
          <w:sz w:val="14"/>
        </w:rPr>
        <w:t xml:space="preserve"> in the campaign, </w:t>
      </w:r>
      <w:r w:rsidRPr="00467550">
        <w:rPr>
          <w:b/>
          <w:highlight w:val="green"/>
          <w:u w:val="single"/>
          <w:bdr w:val="single" w:sz="4" w:space="0" w:color="auto"/>
        </w:rPr>
        <w:t>Russia is far down the list as a priority item</w:t>
      </w:r>
      <w:r w:rsidRPr="00467550">
        <w:rPr>
          <w:highlight w:val="green"/>
          <w:u w:val="single"/>
          <w:bdr w:val="single" w:sz="4" w:space="0" w:color="auto"/>
        </w:rPr>
        <w:t>.</w:t>
      </w:r>
      <w:r w:rsidRPr="00467550">
        <w:rPr>
          <w:highlight w:val="green"/>
          <w:u w:val="single"/>
        </w:rPr>
        <w:t xml:space="preserve"> </w:t>
      </w:r>
      <w:r w:rsidRPr="00153318">
        <w:rPr>
          <w:sz w:val="14"/>
        </w:rPr>
        <w:t>The volume of U.S-Russian trade remains small. The recent Exxon-Rosneft deal notwithstanding, U.S. interest in Russia's energy projects has fallen, particularly as the Kremlin has increased its role in this sector. To make matters worse, the United States is determined to establish clean energy and energy independence, while Russia's gas exports are feeling the pinch from stiff competition with the U.S. development of shale gas production. Of course, traditional areas of cooperation remain: the transit of shipments to and from Afghanistan through Russia, Iran's nuclear program and the struggle against international terrorism. But the transit route into Afghanistan cannot, by itself, greatly influence bilateral relations as a whole, and</w:t>
      </w:r>
      <w:r w:rsidRPr="00F02F63">
        <w:rPr>
          <w:u w:val="single"/>
        </w:rPr>
        <w:t xml:space="preserve"> </w:t>
      </w:r>
      <w:r w:rsidRPr="00467550">
        <w:rPr>
          <w:b/>
          <w:highlight w:val="green"/>
          <w:u w:val="single"/>
        </w:rPr>
        <w:t>progress</w:t>
      </w:r>
      <w:r w:rsidRPr="00153318">
        <w:rPr>
          <w:sz w:val="14"/>
        </w:rPr>
        <w:t xml:space="preserve"> on the other two points seems to have</w:t>
      </w:r>
      <w:r w:rsidRPr="00467550">
        <w:rPr>
          <w:b/>
          <w:highlight w:val="green"/>
          <w:u w:val="single"/>
        </w:rPr>
        <w:t xml:space="preserve"> reached a plateau </w:t>
      </w:r>
      <w:r w:rsidRPr="00153318">
        <w:rPr>
          <w:sz w:val="14"/>
        </w:rPr>
        <w:t>beyond which</w:t>
      </w:r>
      <w:r w:rsidRPr="00467550">
        <w:rPr>
          <w:b/>
          <w:highlight w:val="green"/>
          <w:u w:val="single"/>
        </w:rPr>
        <w:t xml:space="preserve"> little potential remains for</w:t>
      </w:r>
      <w:r w:rsidRPr="00F02F63">
        <w:rPr>
          <w:u w:val="single"/>
        </w:rPr>
        <w:t xml:space="preserve"> bringing the two countries into </w:t>
      </w:r>
      <w:r w:rsidRPr="00467550">
        <w:rPr>
          <w:b/>
          <w:highlight w:val="green"/>
          <w:u w:val="single"/>
        </w:rPr>
        <w:t>closer cooperation</w:t>
      </w:r>
      <w:r w:rsidRPr="00F02F63">
        <w:rPr>
          <w:u w:val="single"/>
        </w:rPr>
        <w:t>. On the positive side, a new visa agreement came into force this week that will facilitate greater contact between both countries' citizens. But it will be years before that significantly influences overall U.S.-Russian relations.</w:t>
      </w:r>
      <w:r w:rsidRPr="00153318">
        <w:rPr>
          <w:sz w:val="14"/>
        </w:rPr>
        <w:t xml:space="preserve"> A new agreement regarding child adoptions has also been implemented after a few disturbing adoption stories prompted Russia's media, with the help of government propaganda, to spoil the U.S. image in Russia. Meanwhile, </w:t>
      </w:r>
      <w:r w:rsidRPr="00F02F63">
        <w:rPr>
          <w:u w:val="single"/>
        </w:rPr>
        <w:t>both</w:t>
      </w:r>
      <w:r w:rsidRPr="00153318">
        <w:rPr>
          <w:sz w:val="14"/>
        </w:rPr>
        <w:t xml:space="preserve"> U.S. President Barack </w:t>
      </w:r>
      <w:r w:rsidRPr="00F02F63">
        <w:rPr>
          <w:u w:val="single"/>
        </w:rPr>
        <w:t>Obama and</w:t>
      </w:r>
      <w:r w:rsidRPr="00153318">
        <w:rPr>
          <w:sz w:val="14"/>
        </w:rPr>
        <w:t xml:space="preserve"> Republican candidate Mitt </w:t>
      </w:r>
      <w:r w:rsidRPr="00F02F63">
        <w:rPr>
          <w:u w:val="single"/>
        </w:rPr>
        <w:t>Romney support the U.S. missile defense program in principle</w:t>
      </w:r>
      <w:r w:rsidRPr="00153318">
        <w:rPr>
          <w:sz w:val="14"/>
        </w:rPr>
        <w:t xml:space="preserve">, although the exact form and scope of its deployment differ among the candidates. Even though President Vladimir Putin, during his interview with RT state television last week, expressed guarded optimism over the prospect of reaching an agreement on missile defense with Obama, </w:t>
      </w:r>
      <w:r w:rsidRPr="00F02F63">
        <w:rPr>
          <w:u w:val="single"/>
        </w:rPr>
        <w:t xml:space="preserve">Russia seems to underestimate the degree to which Americans are fixated on missile defense as a central component of their national security. </w:t>
      </w:r>
      <w:r w:rsidRPr="00467550">
        <w:rPr>
          <w:b/>
          <w:highlight w:val="green"/>
          <w:u w:val="single"/>
        </w:rPr>
        <w:t xml:space="preserve">It is highly unlikely that </w:t>
      </w:r>
      <w:r w:rsidRPr="00467550">
        <w:rPr>
          <w:b/>
          <w:highlight w:val="green"/>
          <w:u w:val="single"/>
          <w:bdr w:val="single" w:sz="4" w:space="0" w:color="auto"/>
        </w:rPr>
        <w:t>any U.S. administration</w:t>
      </w:r>
      <w:r w:rsidRPr="00F02F63">
        <w:rPr>
          <w:u w:val="single"/>
        </w:rPr>
        <w:t xml:space="preserve"> — Democratic or Republican — </w:t>
      </w:r>
      <w:r w:rsidRPr="00467550">
        <w:rPr>
          <w:b/>
          <w:highlight w:val="green"/>
          <w:u w:val="single"/>
          <w:bdr w:val="single" w:sz="4" w:space="0" w:color="auto"/>
        </w:rPr>
        <w:t>will ever agree to major concessions on missile defense</w:t>
      </w:r>
      <w:r w:rsidRPr="00F02F63">
        <w:rPr>
          <w:b/>
          <w:u w:val="single"/>
        </w:rPr>
        <w:t>.</w:t>
      </w:r>
      <w:r w:rsidRPr="00F02F63">
        <w:rPr>
          <w:u w:val="single"/>
        </w:rPr>
        <w:t xml:space="preserve"> It even seemed that Kremlin propagandists were happy when</w:t>
      </w:r>
      <w:r w:rsidRPr="00153318">
        <w:rPr>
          <w:sz w:val="14"/>
        </w:rPr>
        <w:t xml:space="preserve"> in March </w:t>
      </w:r>
      <w:r w:rsidRPr="00F02F63">
        <w:rPr>
          <w:u w:val="single"/>
        </w:rPr>
        <w:t>Romney called Russia the United States' No. 1 foe</w:t>
      </w:r>
      <w:r w:rsidRPr="00153318">
        <w:rPr>
          <w:sz w:val="14"/>
        </w:rPr>
        <w:t>. They were given another present when Obama, addressing the Democratic National Convention last week, said Romney's comment only proved that he lacked foreign policy experience and was locked in Cold War thinking</w:t>
      </w:r>
      <w:r w:rsidRPr="00F02F63">
        <w:rPr>
          <w:u w:val="single"/>
        </w:rPr>
        <w:t xml:space="preserve">. For the next two months, however, the two candidates are unlikely to devote muc h attention to Russia. </w:t>
      </w:r>
      <w:r w:rsidRPr="00467550">
        <w:rPr>
          <w:b/>
          <w:highlight w:val="green"/>
          <w:u w:val="single"/>
        </w:rPr>
        <w:t>Russia's internal politics will</w:t>
      </w:r>
      <w:r w:rsidRPr="00153318">
        <w:rPr>
          <w:sz w:val="14"/>
        </w:rPr>
        <w:t xml:space="preserve"> also </w:t>
      </w:r>
      <w:r w:rsidRPr="00467550">
        <w:rPr>
          <w:b/>
          <w:highlight w:val="green"/>
          <w:u w:val="single"/>
        </w:rPr>
        <w:t>be</w:t>
      </w:r>
      <w:r w:rsidRPr="00F02F63">
        <w:rPr>
          <w:u w:val="single"/>
        </w:rPr>
        <w:t xml:space="preserve"> one of the </w:t>
      </w:r>
      <w:r w:rsidRPr="00467550">
        <w:rPr>
          <w:b/>
          <w:highlight w:val="green"/>
          <w:u w:val="single"/>
          <w:bdr w:val="single" w:sz="4" w:space="0" w:color="auto"/>
        </w:rPr>
        <w:t>key</w:t>
      </w:r>
      <w:r w:rsidRPr="00F02F63">
        <w:rPr>
          <w:u w:val="single"/>
        </w:rPr>
        <w:t xml:space="preserve"> factors shaping future U.S.-Russian relations</w:t>
      </w:r>
      <w:r w:rsidRPr="00153318">
        <w:rPr>
          <w:sz w:val="14"/>
        </w:rPr>
        <w:t xml:space="preserve">. The two-year jail sentence slapped on three members of Pussy Riot for their anti-Putin prayer in Moscow's main cathedral has already become a subject of discussion between Foreign Minister Sergei Lavrov and U.S. Secretary of State Hillary Clinton. </w:t>
      </w:r>
      <w:r w:rsidRPr="00467550">
        <w:rPr>
          <w:b/>
          <w:highlight w:val="green"/>
          <w:u w:val="single"/>
        </w:rPr>
        <w:t>Even the most pragmatic "pro-reset</w:t>
      </w:r>
      <w:r w:rsidRPr="00F02F63">
        <w:rPr>
          <w:u w:val="single"/>
        </w:rPr>
        <w:t xml:space="preserve">" U.S. </w:t>
      </w:r>
      <w:r w:rsidRPr="00467550">
        <w:rPr>
          <w:b/>
          <w:highlight w:val="green"/>
          <w:u w:val="single"/>
        </w:rPr>
        <w:t>administration would criticize</w:t>
      </w:r>
      <w:r w:rsidRPr="00F02F63">
        <w:rPr>
          <w:u w:val="single"/>
        </w:rPr>
        <w:t xml:space="preserve"> to one degree or another Russia's poor record on </w:t>
      </w:r>
      <w:r w:rsidRPr="00F02F63">
        <w:rPr>
          <w:b/>
          <w:u w:val="single"/>
        </w:rPr>
        <w:t>human rights</w:t>
      </w:r>
      <w:r w:rsidRPr="00F02F63">
        <w:rPr>
          <w:u w:val="single"/>
        </w:rPr>
        <w:t xml:space="preserve">. It appears that </w:t>
      </w:r>
      <w:r w:rsidRPr="00467550">
        <w:rPr>
          <w:b/>
          <w:highlight w:val="green"/>
          <w:u w:val="single"/>
        </w:rPr>
        <w:t xml:space="preserve">Russia is moving </w:t>
      </w:r>
      <w:r w:rsidRPr="00467550">
        <w:rPr>
          <w:b/>
          <w:highlight w:val="green"/>
          <w:u w:val="single"/>
          <w:bdr w:val="single" w:sz="4" w:space="0" w:color="auto"/>
        </w:rPr>
        <w:t xml:space="preserve">increasingly </w:t>
      </w:r>
      <w:r w:rsidRPr="00467550">
        <w:rPr>
          <w:b/>
          <w:highlight w:val="green"/>
          <w:u w:val="single"/>
          <w:bdr w:val="single" w:sz="4" w:space="0" w:color="auto"/>
        </w:rPr>
        <w:lastRenderedPageBreak/>
        <w:t>toward confrontation rather than rapprochement</w:t>
      </w:r>
      <w:r w:rsidRPr="00F02F63">
        <w:rPr>
          <w:u w:val="single"/>
        </w:rPr>
        <w:t xml:space="preserve"> with the West. The Kremlin now seems fully committed to spreading the myth that the U.S. State Department is the cause behind most of Russia's domestic problems</w:t>
      </w:r>
      <w:r w:rsidRPr="00153318">
        <w:rPr>
          <w:sz w:val="14"/>
        </w:rPr>
        <w:t xml:space="preserve"> and is bent on undermining its national security by deploying missile defense installations in Europe and by supporting the opposition. There are other disturbing signals as well. Take, for example, </w:t>
      </w:r>
      <w:r w:rsidRPr="00F02F63">
        <w:rPr>
          <w:u w:val="single"/>
        </w:rPr>
        <w:t>the United Russia bill that would prohibit Russian officials from owning bank accounts and property overseas, with particular attention paid to their holdings in the West. The ideological underpinning of this bill is that assets located in the West are tantamount to betrayal of the motherland. Then there is Russia's opposition to the U.S. Magnitsky Act.</w:t>
      </w:r>
      <w:r w:rsidRPr="00153318">
        <w:rPr>
          <w:sz w:val="14"/>
        </w:rPr>
        <w:t xml:space="preserve"> The Kremlin interprets this initiative as yet another confirmation of its suspicions that Washington is conspiring against it and that the bill's real U.S. motive is to blackmail Russian officials by threatening to freeze their overseas bank accounts and property. </w:t>
      </w:r>
      <w:r w:rsidRPr="00467550">
        <w:rPr>
          <w:highlight w:val="green"/>
          <w:u w:val="single"/>
        </w:rPr>
        <w:t>An increase in these</w:t>
      </w:r>
      <w:r w:rsidRPr="00F02F63">
        <w:rPr>
          <w:u w:val="single"/>
        </w:rPr>
        <w:t xml:space="preserve"> anti-Western </w:t>
      </w:r>
      <w:r w:rsidRPr="00467550">
        <w:rPr>
          <w:highlight w:val="green"/>
          <w:u w:val="single"/>
        </w:rPr>
        <w:t xml:space="preserve">attitudes </w:t>
      </w:r>
      <w:r w:rsidRPr="00467550">
        <w:rPr>
          <w:b/>
          <w:highlight w:val="green"/>
          <w:u w:val="single"/>
        </w:rPr>
        <w:t>does not bode well for</w:t>
      </w:r>
      <w:r w:rsidRPr="00F02F63">
        <w:rPr>
          <w:b/>
          <w:u w:val="single"/>
        </w:rPr>
        <w:t xml:space="preserve"> </w:t>
      </w:r>
      <w:r w:rsidRPr="00153318">
        <w:rPr>
          <w:sz w:val="14"/>
        </w:rPr>
        <w:t>U.S.-Russian relations, even if Obama is re-elected in November. Regardless of which candidate wins</w:t>
      </w:r>
      <w:r w:rsidRPr="00153318">
        <w:rPr>
          <w:sz w:val="14"/>
          <w:highlight w:val="green"/>
        </w:rPr>
        <w:t>,</w:t>
      </w:r>
      <w:r w:rsidRPr="00467550">
        <w:rPr>
          <w:highlight w:val="green"/>
          <w:u w:val="single"/>
        </w:rPr>
        <w:t xml:space="preserve"> </w:t>
      </w:r>
      <w:r w:rsidRPr="00467550">
        <w:rPr>
          <w:b/>
          <w:highlight w:val="green"/>
          <w:u w:val="single"/>
          <w:bdr w:val="single" w:sz="4" w:space="0" w:color="auto"/>
        </w:rPr>
        <w:t>the reset is bound to</w:t>
      </w:r>
      <w:r w:rsidRPr="00F02F63">
        <w:rPr>
          <w:u w:val="single"/>
        </w:rPr>
        <w:t xml:space="preserve"> either slowly </w:t>
      </w:r>
      <w:r w:rsidRPr="00467550">
        <w:rPr>
          <w:b/>
          <w:highlight w:val="green"/>
          <w:u w:val="single"/>
          <w:bdr w:val="single" w:sz="4" w:space="0" w:color="auto"/>
        </w:rPr>
        <w:t>die</w:t>
      </w:r>
      <w:r w:rsidRPr="00F02F63">
        <w:rPr>
          <w:b/>
          <w:u w:val="single"/>
        </w:rPr>
        <w:t xml:space="preserve"> </w:t>
      </w:r>
      <w:r w:rsidRPr="00F02F63">
        <w:rPr>
          <w:u w:val="single"/>
        </w:rPr>
        <w:t>a natural death under Obama or be extinguished outright under Romney. As a result, the most we can likely expect from U.S.-Russian relations in the next four years is cooperation on a limited range of mundane issues</w:t>
      </w:r>
      <w:r w:rsidRPr="00153318">
        <w:rPr>
          <w:sz w:val="14"/>
        </w:rPr>
        <w:t>. Under these conditions, avoiding excessive anti-Russian or anti-U.S. rhetoric from both sides would itself be considered a major achievement in bilateral relations.</w:t>
      </w:r>
    </w:p>
    <w:p w:rsidR="00153318" w:rsidRPr="00684591" w:rsidRDefault="00153318" w:rsidP="00684591"/>
    <w:p w:rsidR="00A87BCE" w:rsidRDefault="00A87BCE">
      <w:pPr>
        <w:spacing w:after="200" w:line="276" w:lineRule="auto"/>
      </w:pPr>
      <w:r>
        <w:br w:type="page"/>
      </w:r>
    </w:p>
    <w:p w:rsidR="00A87BCE" w:rsidRDefault="00A87BCE" w:rsidP="00A87BCE">
      <w:pPr>
        <w:pStyle w:val="Heading3"/>
      </w:pPr>
      <w:r>
        <w:lastRenderedPageBreak/>
        <w:t xml:space="preserve">No Impact- </w:t>
      </w:r>
      <w:r w:rsidR="008E7152">
        <w:t>US China War</w:t>
      </w:r>
    </w:p>
    <w:p w:rsidR="008E7152" w:rsidRPr="00877E3E" w:rsidRDefault="008E7152" w:rsidP="00153318">
      <w:pPr>
        <w:pStyle w:val="Heading4"/>
        <w:rPr>
          <w:lang w:eastAsia="ko-KR"/>
        </w:rPr>
      </w:pPr>
      <w:r>
        <w:t>No US-Sino war</w:t>
      </w:r>
    </w:p>
    <w:p w:rsidR="008E7152" w:rsidRPr="00153318" w:rsidRDefault="008E7152" w:rsidP="008E7152">
      <w:pPr>
        <w:rPr>
          <w:sz w:val="14"/>
        </w:rPr>
      </w:pPr>
      <w:r w:rsidRPr="00877E3E">
        <w:rPr>
          <w:rStyle w:val="StyleStyleBold12pt"/>
        </w:rPr>
        <w:t>Rosecrance et al 10</w:t>
      </w:r>
      <w:r w:rsidRPr="00153318">
        <w:rPr>
          <w:sz w:val="14"/>
        </w:rPr>
        <w:t xml:space="preserve"> (Richard, Political Science Professor @ Cal and Senior Fellow @ Harvard’s Belfer Center and Former Director @ Burkle Center of IR @ UCLA, and Jia Qingguo, PhD Cornell, Professor and Associate Dean of School of International Studies @ Peking University, “Delicately Poised: Are China and the US Heading for Conflict?” Global Asia 4.4, </w:t>
      </w:r>
      <w:hyperlink r:id="rId13" w:history="1">
        <w:r w:rsidRPr="00153318">
          <w:rPr>
            <w:rStyle w:val="Hyperlink"/>
            <w:sz w:val="14"/>
          </w:rPr>
          <w:t>http://www.globalasia.org/l.php?c=e251</w:t>
        </w:r>
      </w:hyperlink>
      <w:r w:rsidRPr="00153318">
        <w:rPr>
          <w:sz w:val="14"/>
        </w:rPr>
        <w:t>)</w:t>
      </w:r>
    </w:p>
    <w:p w:rsidR="008E7152" w:rsidRDefault="008E7152" w:rsidP="008E7152">
      <w:pPr>
        <w:rPr>
          <w:sz w:val="16"/>
        </w:rPr>
      </w:pPr>
      <w:r w:rsidRPr="00877E3E">
        <w:rPr>
          <w:rStyle w:val="StyleBoldUnderline"/>
          <w:highlight w:val="green"/>
        </w:rPr>
        <w:t>Will China and the US Go to War?</w:t>
      </w:r>
      <w:r w:rsidRPr="00877E3E">
        <w:rPr>
          <w:rStyle w:val="StyleBoldUnderline"/>
        </w:rPr>
        <w:t xml:space="preserve">  </w:t>
      </w:r>
      <w:r w:rsidRPr="00877E3E">
        <w:rPr>
          <w:sz w:val="16"/>
        </w:rPr>
        <w:t>If one accepts the previous analysis, the answer is “</w:t>
      </w:r>
      <w:r w:rsidRPr="00877E3E">
        <w:rPr>
          <w:rStyle w:val="StyleBoldUnderline"/>
          <w:highlight w:val="green"/>
        </w:rPr>
        <w:t>no</w:t>
      </w:r>
      <w:r w:rsidRPr="00877E3E">
        <w:rPr>
          <w:sz w:val="16"/>
        </w:rPr>
        <w:t xml:space="preserve">,” or at least not likely. Why?  First, despite its revolutionary past, </w:t>
      </w:r>
      <w:r w:rsidRPr="00877E3E">
        <w:rPr>
          <w:rStyle w:val="StyleBoldUnderline"/>
          <w:highlight w:val="green"/>
        </w:rPr>
        <w:t>China has</w:t>
      </w:r>
      <w:r w:rsidRPr="00877E3E">
        <w:rPr>
          <w:sz w:val="16"/>
        </w:rPr>
        <w:t xml:space="preserve"> gradually </w:t>
      </w:r>
      <w:r w:rsidRPr="00877E3E">
        <w:rPr>
          <w:rStyle w:val="StyleBoldUnderline"/>
        </w:rPr>
        <w:t>accepted the US-led world</w:t>
      </w:r>
      <w:r w:rsidRPr="00877E3E">
        <w:rPr>
          <w:sz w:val="16"/>
        </w:rPr>
        <w:t xml:space="preserve"> order </w:t>
      </w:r>
      <w:r w:rsidRPr="00877E3E">
        <w:rPr>
          <w:rStyle w:val="StyleBoldUnderline"/>
        </w:rPr>
        <w:t xml:space="preserve">and </w:t>
      </w:r>
      <w:r w:rsidRPr="00877E3E">
        <w:rPr>
          <w:rStyle w:val="StyleBoldUnderline"/>
          <w:highlight w:val="green"/>
        </w:rPr>
        <w:t>become a status quo power. It has joined</w:t>
      </w:r>
      <w:r w:rsidRPr="00877E3E">
        <w:rPr>
          <w:sz w:val="16"/>
        </w:rPr>
        <w:t xml:space="preserve"> most of the important inter-governmental </w:t>
      </w:r>
      <w:r w:rsidRPr="00877E3E">
        <w:rPr>
          <w:rStyle w:val="StyleBoldUnderline"/>
          <w:highlight w:val="green"/>
        </w:rPr>
        <w:t>international organizations. It has subscribed to</w:t>
      </w:r>
      <w:r w:rsidRPr="00877E3E">
        <w:rPr>
          <w:sz w:val="16"/>
        </w:rPr>
        <w:t xml:space="preserve"> most of the important </w:t>
      </w:r>
      <w:r w:rsidRPr="00877E3E">
        <w:rPr>
          <w:rStyle w:val="StyleBoldUnderline"/>
          <w:highlight w:val="green"/>
        </w:rPr>
        <w:t>international laws</w:t>
      </w:r>
      <w:r w:rsidRPr="00877E3E">
        <w:rPr>
          <w:sz w:val="16"/>
        </w:rPr>
        <w:t xml:space="preserve"> and regimes. It has not only accepted the current world order, it has become a strong supporter and defender of it. China has repeatedly argued that the authority of the United Nations and international law should be respected in the handling of international security crises. China has become an ardent advocate of multilateralism in managing international problems. And China has repeatedly defended the principle of free trade in the global effort to fight the current economic crisis, despite efforts by some countries, including the US, to resort to protectionism. To be sure, there are some aspects of the US world order that China does not like and wants to reform. However, </w:t>
      </w:r>
      <w:r w:rsidRPr="00877E3E">
        <w:rPr>
          <w:rStyle w:val="StyleBoldUnderline"/>
          <w:highlight w:val="green"/>
        </w:rPr>
        <w:t xml:space="preserve">it wishes to improve that world order rather than to destroy it. </w:t>
      </w:r>
      <w:r w:rsidRPr="00877E3E">
        <w:rPr>
          <w:sz w:val="16"/>
        </w:rPr>
        <w:t xml:space="preserve"> Second, </w:t>
      </w:r>
      <w:r w:rsidRPr="00877E3E">
        <w:rPr>
          <w:rStyle w:val="StyleBoldUnderline"/>
        </w:rPr>
        <w:t>China has</w:t>
      </w:r>
      <w:r w:rsidRPr="00877E3E">
        <w:rPr>
          <w:sz w:val="16"/>
        </w:rPr>
        <w:t xml:space="preserve"> </w:t>
      </w:r>
      <w:r w:rsidRPr="00877E3E">
        <w:rPr>
          <w:rStyle w:val="StyleBoldUnderline"/>
        </w:rPr>
        <w:t>clearly rejected</w:t>
      </w:r>
      <w:r w:rsidRPr="00877E3E">
        <w:rPr>
          <w:sz w:val="16"/>
        </w:rPr>
        <w:t xml:space="preserve"> the option of </w:t>
      </w:r>
      <w:r w:rsidRPr="00877E3E">
        <w:rPr>
          <w:rStyle w:val="StyleBoldUnderline"/>
        </w:rPr>
        <w:t>territorial expansion. It argues that territorial expansion is both immoral and counterproductive:</w:t>
      </w:r>
      <w:r w:rsidRPr="00877E3E">
        <w:rPr>
          <w:sz w:val="16"/>
        </w:rPr>
        <w:t xml:space="preserve"> immoral because it is imperialistic and counterproductive because it does not advance one’s interests. China’s behavior shows that instead of trying to expand its territories, </w:t>
      </w:r>
      <w:r w:rsidRPr="00877E3E">
        <w:rPr>
          <w:rStyle w:val="StyleBoldUnderline"/>
        </w:rPr>
        <w:t xml:space="preserve">it has been </w:t>
      </w:r>
      <w:r w:rsidRPr="00877E3E">
        <w:rPr>
          <w:rStyle w:val="StyleBoldUnderline"/>
          <w:highlight w:val="green"/>
        </w:rPr>
        <w:t>trying to settle</w:t>
      </w:r>
      <w:r w:rsidRPr="00877E3E">
        <w:rPr>
          <w:rStyle w:val="StyleBoldUnderline"/>
        </w:rPr>
        <w:t xml:space="preserve"> its </w:t>
      </w:r>
      <w:r w:rsidRPr="00877E3E">
        <w:rPr>
          <w:rStyle w:val="StyleBoldUnderline"/>
          <w:highlight w:val="green"/>
        </w:rPr>
        <w:t>border disputes through negotiation</w:t>
      </w:r>
      <w:r w:rsidRPr="00877E3E">
        <w:rPr>
          <w:sz w:val="16"/>
        </w:rPr>
        <w:t xml:space="preserve">. Through persistent efforts, China has concluded quite a number of border agreements in recent years. As a result, most of its land borders are now clearly drawn and marked under agreements with its neighbors. In addition, China is engaging in negotiations to resolve its remaining border disputes and making arrangements for peaceful settlement of disputed islands and territorial waters. Finally, </w:t>
      </w:r>
      <w:r w:rsidRPr="00877E3E">
        <w:rPr>
          <w:rStyle w:val="StyleBoldUnderline"/>
          <w:highlight w:val="green"/>
        </w:rPr>
        <w:t>even on the question of Taiwan</w:t>
      </w:r>
      <w:r w:rsidRPr="00877E3E">
        <w:rPr>
          <w:sz w:val="16"/>
        </w:rPr>
        <w:t xml:space="preserve">, which China believes is an indisputable part of its territory, </w:t>
      </w:r>
      <w:r w:rsidRPr="00877E3E">
        <w:rPr>
          <w:rStyle w:val="StyleBoldUnderline"/>
          <w:highlight w:val="green"/>
        </w:rPr>
        <w:t>it has adopted a policy of peace</w:t>
      </w:r>
      <w:r w:rsidRPr="00877E3E">
        <w:rPr>
          <w:rStyle w:val="StyleBoldUnderline"/>
        </w:rPr>
        <w:t>ful reunification</w:t>
      </w:r>
      <w:r w:rsidRPr="00877E3E">
        <w:rPr>
          <w:sz w:val="16"/>
        </w:rPr>
        <w:t>. A country that handles territorial issues in such a manner is by no means expansionist.  Third,</w:t>
      </w:r>
      <w:r w:rsidRPr="00877E3E">
        <w:rPr>
          <w:rStyle w:val="StyleBoldUnderline"/>
          <w:highlight w:val="green"/>
        </w:rPr>
        <w:t xml:space="preserve"> China has relied on trade</w:t>
      </w:r>
      <w:r w:rsidRPr="00877E3E">
        <w:rPr>
          <w:sz w:val="16"/>
        </w:rPr>
        <w:t xml:space="preserve"> and investment </w:t>
      </w:r>
      <w:r w:rsidRPr="00877E3E">
        <w:rPr>
          <w:rStyle w:val="StyleBoldUnderline"/>
          <w:highlight w:val="green"/>
        </w:rPr>
        <w:t>for</w:t>
      </w:r>
      <w:r w:rsidRPr="00877E3E">
        <w:rPr>
          <w:sz w:val="16"/>
        </w:rPr>
        <w:t xml:space="preserve"> national welfare and </w:t>
      </w:r>
      <w:r w:rsidRPr="00877E3E">
        <w:rPr>
          <w:rStyle w:val="StyleBoldUnderline"/>
          <w:highlight w:val="green"/>
        </w:rPr>
        <w:t xml:space="preserve">prestige, instead of </w:t>
      </w:r>
      <w:r w:rsidRPr="00877E3E">
        <w:rPr>
          <w:rStyle w:val="StyleBoldUnderline"/>
        </w:rPr>
        <w:t xml:space="preserve">military </w:t>
      </w:r>
      <w:r w:rsidRPr="00877E3E">
        <w:rPr>
          <w:rStyle w:val="StyleBoldUnderline"/>
          <w:highlight w:val="green"/>
        </w:rPr>
        <w:t>conquest.</w:t>
      </w:r>
      <w:r w:rsidRPr="00877E3E">
        <w:rPr>
          <w:sz w:val="16"/>
        </w:rPr>
        <w:t xml:space="preserve"> And like the US, Japan and Germany, China has been very successful in this regard. In fact, so successful that </w:t>
      </w:r>
      <w:r w:rsidRPr="00877E3E">
        <w:rPr>
          <w:rStyle w:val="StyleBoldUnderline"/>
          <w:highlight w:val="green"/>
        </w:rPr>
        <w:t>it</w:t>
      </w:r>
      <w:r w:rsidRPr="00877E3E">
        <w:rPr>
          <w:sz w:val="16"/>
        </w:rPr>
        <w:t xml:space="preserve"> really </w:t>
      </w:r>
      <w:r w:rsidRPr="00877E3E">
        <w:rPr>
          <w:rStyle w:val="StyleBoldUnderline"/>
          <w:highlight w:val="green"/>
        </w:rPr>
        <w:t>sees no other option than to continue</w:t>
      </w:r>
      <w:r w:rsidRPr="00877E3E">
        <w:rPr>
          <w:rStyle w:val="StyleBoldUnderline"/>
        </w:rPr>
        <w:t xml:space="preserve"> on </w:t>
      </w:r>
      <w:r w:rsidRPr="00877E3E">
        <w:rPr>
          <w:rStyle w:val="StyleBoldUnderline"/>
          <w:highlight w:val="green"/>
        </w:rPr>
        <w:t>this path</w:t>
      </w:r>
      <w:r w:rsidRPr="00877E3E">
        <w:rPr>
          <w:sz w:val="16"/>
        </w:rPr>
        <w:t xml:space="preserve"> to prosperity.  Finally, after years of reforms, </w:t>
      </w:r>
      <w:r w:rsidRPr="00877E3E">
        <w:rPr>
          <w:rStyle w:val="StyleBoldUnderline"/>
        </w:rPr>
        <w:t xml:space="preserve">China increasingly finds itself sharing </w:t>
      </w:r>
      <w:r w:rsidRPr="00877E3E">
        <w:rPr>
          <w:sz w:val="16"/>
        </w:rPr>
        <w:t xml:space="preserve">certain basic </w:t>
      </w:r>
      <w:r w:rsidRPr="00877E3E">
        <w:rPr>
          <w:rStyle w:val="StyleBoldUnderline"/>
        </w:rPr>
        <w:t>values with the US, such as</w:t>
      </w:r>
      <w:r w:rsidRPr="00877E3E">
        <w:rPr>
          <w:sz w:val="16"/>
        </w:rPr>
        <w:t xml:space="preserve"> a commitment to</w:t>
      </w:r>
      <w:r w:rsidRPr="00877E3E">
        <w:rPr>
          <w:rStyle w:val="StyleBoldUnderline"/>
        </w:rPr>
        <w:t xml:space="preserve"> the free market,</w:t>
      </w:r>
      <w:r w:rsidRPr="00877E3E">
        <w:rPr>
          <w:sz w:val="16"/>
        </w:rPr>
        <w:t xml:space="preserve"> rule of law, human rights</w:t>
      </w:r>
      <w:r w:rsidRPr="00877E3E">
        <w:rPr>
          <w:rStyle w:val="StyleBoldUnderline"/>
        </w:rPr>
        <w:t xml:space="preserve"> and democracy</w:t>
      </w:r>
      <w:r w:rsidRPr="00877E3E">
        <w:rPr>
          <w:sz w:val="16"/>
        </w:rPr>
        <w:t xml:space="preserve">. Of course, there are still significant differences in terms of how China understands and practices these values. However, at a conceptual level, Beijing agrees that these are good values that it should strive to realize in practice.  A Different World  It is also important to note that certain </w:t>
      </w:r>
      <w:r w:rsidRPr="00877E3E">
        <w:rPr>
          <w:rStyle w:val="StyleBoldUnderline"/>
          <w:highlight w:val="green"/>
        </w:rPr>
        <w:t>changes in international relations</w:t>
      </w:r>
      <w:r w:rsidRPr="00877E3E">
        <w:rPr>
          <w:sz w:val="16"/>
        </w:rPr>
        <w:t xml:space="preserve"> since the end of World War II </w:t>
      </w:r>
      <w:r w:rsidRPr="00877E3E">
        <w:rPr>
          <w:rStyle w:val="StyleBoldUnderline"/>
          <w:highlight w:val="green"/>
        </w:rPr>
        <w:t>have made the peaceful rise of a great power more likely</w:t>
      </w:r>
      <w:r w:rsidRPr="00877E3E">
        <w:rPr>
          <w:sz w:val="16"/>
        </w:rPr>
        <w:t xml:space="preserve">. To begin with, the </w:t>
      </w:r>
      <w:r w:rsidRPr="00877E3E">
        <w:rPr>
          <w:rStyle w:val="StyleBoldUnderline"/>
        </w:rPr>
        <w:t xml:space="preserve">emergence of </w:t>
      </w:r>
      <w:r w:rsidRPr="00877E3E">
        <w:rPr>
          <w:rStyle w:val="StyleBoldUnderline"/>
          <w:highlight w:val="green"/>
        </w:rPr>
        <w:t xml:space="preserve">nuclear weapons </w:t>
      </w:r>
      <w:r w:rsidRPr="00877E3E">
        <w:rPr>
          <w:rStyle w:val="StyleBoldUnderline"/>
        </w:rPr>
        <w:t xml:space="preserve">has </w:t>
      </w:r>
      <w:r w:rsidRPr="00877E3E">
        <w:rPr>
          <w:rStyle w:val="StyleBoldUnderline"/>
          <w:highlight w:val="green"/>
        </w:rPr>
        <w:t xml:space="preserve">drastically reduced the usefulness of war </w:t>
      </w:r>
      <w:r w:rsidRPr="00877E3E">
        <w:rPr>
          <w:rStyle w:val="StyleBoldUnderline"/>
        </w:rPr>
        <w:t>as a way to settle</w:t>
      </w:r>
      <w:r w:rsidRPr="00877E3E">
        <w:rPr>
          <w:sz w:val="16"/>
        </w:rPr>
        <w:t xml:space="preserve"> great power </w:t>
      </w:r>
      <w:r w:rsidRPr="00877E3E">
        <w:rPr>
          <w:rStyle w:val="StyleBoldUnderline"/>
        </w:rPr>
        <w:t>rivalry</w:t>
      </w:r>
      <w:r w:rsidRPr="00877E3E">
        <w:rPr>
          <w:sz w:val="16"/>
        </w:rPr>
        <w:t>. By now, all great powers either have nuclear weapons or are under a nuclear umbrella. If the objective of great power rivalry is to enhance one’s interests or prestige</w:t>
      </w:r>
      <w:r w:rsidRPr="00877E3E">
        <w:rPr>
          <w:rStyle w:val="StyleBoldUnderline"/>
        </w:rPr>
        <w:t xml:space="preserve">, </w:t>
      </w:r>
      <w:r w:rsidRPr="00877E3E">
        <w:rPr>
          <w:sz w:val="16"/>
        </w:rPr>
        <w:t xml:space="preserve">the sheer destructiveness of nuclear weapons means that these </w:t>
      </w:r>
      <w:r w:rsidRPr="00877E3E">
        <w:rPr>
          <w:rStyle w:val="StyleBoldUnderline"/>
        </w:rPr>
        <w:t>goals can no longer be achieved through military confrontation.</w:t>
      </w:r>
      <w:r w:rsidRPr="00877E3E">
        <w:rPr>
          <w:sz w:val="16"/>
        </w:rPr>
        <w:t xml:space="preserve"> Under these circumstances, </w:t>
      </w:r>
      <w:r w:rsidRPr="00877E3E">
        <w:rPr>
          <w:rStyle w:val="StyleBoldUnderline"/>
          <w:highlight w:val="green"/>
        </w:rPr>
        <w:t>countries have to find other ways to accommodate each other — something that China and the US have been doing and are likely to continue</w:t>
      </w:r>
      <w:r w:rsidRPr="00877E3E">
        <w:rPr>
          <w:sz w:val="16"/>
        </w:rPr>
        <w:t xml:space="preserve"> to do.  Also, globalization has made it easier for great powers to increase their national welfare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China, too, has found that its interests are best served by adopting the same approach.  Finally, the development of relative pacifism in the industrialized world, and indeed throughout the world since World War II, has discouraged any country from engaging in territorial expansion. There is less and less popular support for using force to address even legitimate concerns on the part of nation states. Against this background, efforts to engage in territorial expansion are likely to rally international resistance and condemnation.  </w:t>
      </w:r>
      <w:r w:rsidRPr="00877E3E">
        <w:rPr>
          <w:rStyle w:val="StyleBoldUnderline"/>
        </w:rPr>
        <w:t xml:space="preserve">Given all this, </w:t>
      </w:r>
      <w:r w:rsidRPr="00877E3E">
        <w:rPr>
          <w:rStyle w:val="StyleBoldUnderline"/>
          <w:highlight w:val="green"/>
        </w:rPr>
        <w:t xml:space="preserve">is the rise of China likely to lead </w:t>
      </w:r>
      <w:r w:rsidRPr="00877E3E">
        <w:rPr>
          <w:rStyle w:val="StyleBoldUnderline"/>
        </w:rPr>
        <w:t xml:space="preserve">to territorial expansion and </w:t>
      </w:r>
      <w:r w:rsidRPr="00877E3E">
        <w:rPr>
          <w:rStyle w:val="StyleBoldUnderline"/>
          <w:highlight w:val="green"/>
        </w:rPr>
        <w:t xml:space="preserve">war with the US? </w:t>
      </w:r>
      <w:r w:rsidRPr="00877E3E">
        <w:rPr>
          <w:rStyle w:val="StyleBoldUnderline"/>
        </w:rPr>
        <w:t xml:space="preserve">The answer is </w:t>
      </w:r>
      <w:r w:rsidRPr="00877E3E">
        <w:rPr>
          <w:rStyle w:val="StyleBoldUnderline"/>
          <w:highlight w:val="green"/>
        </w:rPr>
        <w:t>no</w:t>
      </w:r>
      <w:r w:rsidRPr="00877E3E">
        <w:rPr>
          <w:sz w:val="16"/>
        </w:rPr>
        <w:t xml:space="preserve">. </w:t>
      </w:r>
    </w:p>
    <w:p w:rsidR="008E7152" w:rsidRPr="008E7152" w:rsidRDefault="008E7152" w:rsidP="008E7152"/>
    <w:p w:rsidR="00A87BCE" w:rsidRDefault="00A87BCE" w:rsidP="00A87BCE"/>
    <w:p w:rsidR="00A87BCE" w:rsidRDefault="00A87BCE" w:rsidP="00A87BCE">
      <w:pPr>
        <w:pStyle w:val="Heading3"/>
      </w:pPr>
      <w:r>
        <w:lastRenderedPageBreak/>
        <w:t>No Impact- Warming</w:t>
      </w:r>
    </w:p>
    <w:p w:rsidR="00A87BCE" w:rsidRDefault="00A87BCE">
      <w:pPr>
        <w:spacing w:after="200" w:line="276" w:lineRule="auto"/>
      </w:pPr>
      <w:r>
        <w:br w:type="page"/>
      </w:r>
    </w:p>
    <w:p w:rsidR="00A87BCE" w:rsidRPr="00F02F63" w:rsidRDefault="00A87BCE" w:rsidP="00A87BCE">
      <w:pPr>
        <w:pStyle w:val="Heading4"/>
      </w:pPr>
      <w:r w:rsidRPr="00F02F63">
        <w:lastRenderedPageBreak/>
        <w:t>Warming won’t cause extinction</w:t>
      </w:r>
    </w:p>
    <w:p w:rsidR="00A87BCE" w:rsidRPr="00A87BCE" w:rsidRDefault="00A87BCE" w:rsidP="00A87BCE">
      <w:pPr>
        <w:rPr>
          <w:rFonts w:eastAsia="Calibri"/>
          <w:sz w:val="12"/>
          <w:szCs w:val="16"/>
        </w:rPr>
      </w:pPr>
      <w:r w:rsidRPr="00A87BCE">
        <w:rPr>
          <w:rStyle w:val="StyleStyleBold12pt"/>
        </w:rPr>
        <w:t>Barrett ‘7</w:t>
      </w:r>
      <w:r w:rsidRPr="00A87BCE">
        <w:rPr>
          <w:rFonts w:eastAsia="Calibri"/>
          <w:sz w:val="12"/>
        </w:rPr>
        <w:t xml:space="preserve"> </w:t>
      </w:r>
      <w:r w:rsidRPr="00A87BCE">
        <w:rPr>
          <w:rFonts w:eastAsia="Calibri"/>
          <w:sz w:val="12"/>
          <w:szCs w:val="16"/>
        </w:rPr>
        <w:t xml:space="preserve">professor of natural resource economics – Columbia University, (Scott, </w:t>
      </w:r>
      <w:r w:rsidRPr="00A87BCE">
        <w:rPr>
          <w:rFonts w:eastAsia="Calibri"/>
          <w:bCs/>
          <w:sz w:val="12"/>
          <w:szCs w:val="16"/>
        </w:rPr>
        <w:t>Why Cooperate? The Incentive to Supply Global Public Goods</w:t>
      </w:r>
      <w:r w:rsidRPr="00A87BCE">
        <w:rPr>
          <w:rFonts w:eastAsia="Calibri"/>
          <w:sz w:val="12"/>
          <w:szCs w:val="16"/>
        </w:rPr>
        <w:t>, introduction)</w:t>
      </w:r>
    </w:p>
    <w:p w:rsidR="00A87BCE" w:rsidRPr="00A87BCE" w:rsidRDefault="00A87BCE" w:rsidP="00A87BCE">
      <w:pPr>
        <w:rPr>
          <w:rFonts w:eastAsia="Calibri"/>
          <w:sz w:val="14"/>
        </w:rPr>
      </w:pPr>
      <w:r w:rsidRPr="00A87BCE">
        <w:rPr>
          <w:rFonts w:eastAsia="Calibri"/>
          <w:sz w:val="14"/>
        </w:rPr>
        <w:t xml:space="preserve">First, </w:t>
      </w:r>
      <w:r w:rsidRPr="00467550">
        <w:rPr>
          <w:rFonts w:eastAsia="Calibri"/>
          <w:b/>
          <w:highlight w:val="green"/>
          <w:u w:val="single"/>
        </w:rPr>
        <w:t>climate change does not threaten</w:t>
      </w:r>
      <w:r w:rsidRPr="00F02F63">
        <w:rPr>
          <w:rFonts w:eastAsia="Calibri"/>
          <w:b/>
          <w:u w:val="single"/>
        </w:rPr>
        <w:t xml:space="preserve"> the </w:t>
      </w:r>
      <w:r w:rsidRPr="00467550">
        <w:rPr>
          <w:rFonts w:eastAsia="Calibri"/>
          <w:b/>
          <w:highlight w:val="green"/>
          <w:u w:val="single"/>
        </w:rPr>
        <w:t>survival of</w:t>
      </w:r>
      <w:r w:rsidRPr="00F02F63">
        <w:rPr>
          <w:rFonts w:eastAsia="Calibri"/>
          <w:b/>
          <w:u w:val="single"/>
        </w:rPr>
        <w:t xml:space="preserve"> the </w:t>
      </w:r>
      <w:r w:rsidRPr="00467550">
        <w:rPr>
          <w:rFonts w:eastAsia="Calibri"/>
          <w:b/>
          <w:highlight w:val="green"/>
          <w:u w:val="single"/>
        </w:rPr>
        <w:t>human species</w:t>
      </w:r>
      <w:r w:rsidRPr="00A87BCE">
        <w:rPr>
          <w:rFonts w:eastAsia="Calibri"/>
          <w:sz w:val="14"/>
        </w:rPr>
        <w:t xml:space="preserve">.5 If unchecked, it will cause other species to become extinction (though </w:t>
      </w:r>
      <w:r w:rsidRPr="00467550">
        <w:rPr>
          <w:rFonts w:eastAsia="Calibri"/>
          <w:bCs/>
          <w:highlight w:val="green"/>
          <w:u w:val="single"/>
        </w:rPr>
        <w:t>biodiversity</w:t>
      </w:r>
      <w:r w:rsidRPr="00F02F63">
        <w:rPr>
          <w:rFonts w:eastAsia="Calibri"/>
          <w:bCs/>
          <w:u w:val="single"/>
        </w:rPr>
        <w:t xml:space="preserve"> is being </w:t>
      </w:r>
      <w:r w:rsidRPr="00467550">
        <w:rPr>
          <w:rFonts w:eastAsia="Calibri"/>
          <w:bCs/>
          <w:highlight w:val="green"/>
          <w:u w:val="single"/>
        </w:rPr>
        <w:t>depleted now due to other reasons</w:t>
      </w:r>
      <w:r w:rsidRPr="00A87BCE">
        <w:rPr>
          <w:rFonts w:eastAsia="Calibri"/>
          <w:sz w:val="14"/>
        </w:rPr>
        <w:t xml:space="preserve">). </w:t>
      </w:r>
      <w:r w:rsidRPr="00F02F63">
        <w:rPr>
          <w:rFonts w:eastAsia="Calibri"/>
          <w:bCs/>
          <w:u w:val="single"/>
        </w:rPr>
        <w:t>It will alter critical ecosystems</w:t>
      </w:r>
      <w:r w:rsidRPr="00A87BCE">
        <w:rPr>
          <w:rFonts w:eastAsia="Calibri"/>
          <w:sz w:val="14"/>
        </w:rPr>
        <w:t xml:space="preserve"> (though </w:t>
      </w:r>
      <w:r w:rsidRPr="00F02F63">
        <w:rPr>
          <w:rFonts w:eastAsia="Calibri"/>
          <w:bCs/>
          <w:u w:val="single"/>
        </w:rPr>
        <w:t>this is also happening now</w:t>
      </w:r>
      <w:r w:rsidRPr="00A87BCE">
        <w:rPr>
          <w:rFonts w:eastAsia="Calibri"/>
          <w:sz w:val="14"/>
        </w:rPr>
        <w:t xml:space="preserve">, and </w:t>
      </w:r>
      <w:r w:rsidRPr="00F02F63">
        <w:rPr>
          <w:rFonts w:eastAsia="Calibri"/>
          <w:bCs/>
          <w:u w:val="single"/>
        </w:rPr>
        <w:t>for reasons unrelated to climate change</w:t>
      </w:r>
      <w:r w:rsidRPr="00A87BCE">
        <w:rPr>
          <w:rFonts w:eastAsia="Calibri"/>
          <w:sz w:val="14"/>
        </w:rPr>
        <w:t>). It will reduce land area as the seas rise, and in the process displace human populations. “</w:t>
      </w:r>
      <w:r w:rsidRPr="00467550">
        <w:rPr>
          <w:rFonts w:eastAsia="Calibri"/>
          <w:bCs/>
          <w:highlight w:val="green"/>
          <w:u w:val="single"/>
        </w:rPr>
        <w:t>Catastrophic” climate change is</w:t>
      </w:r>
      <w:r w:rsidRPr="00A87BCE">
        <w:rPr>
          <w:rFonts w:eastAsia="Calibri"/>
          <w:sz w:val="14"/>
        </w:rPr>
        <w:t xml:space="preserve"> possible, but </w:t>
      </w:r>
      <w:r w:rsidRPr="00467550">
        <w:rPr>
          <w:rFonts w:eastAsia="Calibri"/>
          <w:bCs/>
          <w:highlight w:val="green"/>
          <w:u w:val="single"/>
        </w:rPr>
        <w:t>not certain</w:t>
      </w:r>
      <w:r w:rsidRPr="00F02F63">
        <w:rPr>
          <w:rFonts w:eastAsia="Calibri"/>
          <w:bCs/>
          <w:u w:val="single"/>
        </w:rPr>
        <w:t>.</w:t>
      </w:r>
      <w:r w:rsidRPr="00A87BCE">
        <w:rPr>
          <w:rFonts w:eastAsia="Calibri"/>
          <w:sz w:val="14"/>
        </w:rPr>
        <w:t xml:space="preserve"> Moreover, and unlike an asteroid collision, </w:t>
      </w:r>
      <w:r w:rsidRPr="00F02F63">
        <w:rPr>
          <w:rFonts w:eastAsia="Calibri"/>
          <w:bCs/>
          <w:u w:val="single"/>
        </w:rPr>
        <w:t xml:space="preserve">large </w:t>
      </w:r>
      <w:r w:rsidRPr="00467550">
        <w:rPr>
          <w:rFonts w:eastAsia="Calibri"/>
          <w:bCs/>
          <w:highlight w:val="green"/>
          <w:u w:val="single"/>
        </w:rPr>
        <w:t>changes</w:t>
      </w:r>
      <w:r w:rsidRPr="00A87BCE">
        <w:rPr>
          <w:rFonts w:eastAsia="Calibri"/>
          <w:sz w:val="14"/>
        </w:rPr>
        <w:t xml:space="preserve"> (</w:t>
      </w:r>
      <w:r w:rsidRPr="00F02F63">
        <w:rPr>
          <w:rFonts w:eastAsia="Calibri"/>
          <w:bCs/>
          <w:u w:val="single"/>
        </w:rPr>
        <w:t>such as sea level rise</w:t>
      </w:r>
      <w:r w:rsidRPr="00A87BCE">
        <w:rPr>
          <w:rFonts w:eastAsia="Calibri"/>
          <w:sz w:val="14"/>
        </w:rPr>
        <w:t xml:space="preserve"> of, say, ten meters) </w:t>
      </w:r>
      <w:r w:rsidRPr="00467550">
        <w:rPr>
          <w:rFonts w:eastAsia="Calibri"/>
          <w:b/>
          <w:highlight w:val="green"/>
          <w:u w:val="single"/>
        </w:rPr>
        <w:t>will</w:t>
      </w:r>
      <w:r w:rsidRPr="00F02F63">
        <w:rPr>
          <w:rFonts w:eastAsia="Calibri"/>
          <w:b/>
          <w:u w:val="single"/>
        </w:rPr>
        <w:t xml:space="preserve"> likely </w:t>
      </w:r>
      <w:r w:rsidRPr="00467550">
        <w:rPr>
          <w:rFonts w:eastAsia="Calibri"/>
          <w:b/>
          <w:highlight w:val="green"/>
          <w:u w:val="single"/>
        </w:rPr>
        <w:t xml:space="preserve">take centuries to unfold, </w:t>
      </w:r>
      <w:r w:rsidRPr="00467550">
        <w:rPr>
          <w:rFonts w:eastAsia="Calibri"/>
          <w:b/>
          <w:highlight w:val="green"/>
          <w:u w:val="single"/>
          <w:bdr w:val="single" w:sz="4" w:space="0" w:color="auto" w:frame="1"/>
        </w:rPr>
        <w:t>giving</w:t>
      </w:r>
      <w:r w:rsidRPr="00F02F63">
        <w:rPr>
          <w:rFonts w:eastAsia="Calibri"/>
          <w:b/>
          <w:u w:val="single"/>
          <w:bdr w:val="single" w:sz="4" w:space="0" w:color="auto" w:frame="1"/>
        </w:rPr>
        <w:t xml:space="preserve"> societies </w:t>
      </w:r>
      <w:r w:rsidRPr="00467550">
        <w:rPr>
          <w:rFonts w:eastAsia="Calibri"/>
          <w:b/>
          <w:highlight w:val="green"/>
          <w:u w:val="single"/>
          <w:bdr w:val="single" w:sz="4" w:space="0" w:color="auto" w:frame="1"/>
        </w:rPr>
        <w:t>time to adjust.</w:t>
      </w:r>
      <w:r w:rsidRPr="00A87BCE">
        <w:rPr>
          <w:rFonts w:eastAsia="Calibri"/>
          <w:sz w:val="14"/>
        </w:rPr>
        <w:t xml:space="preserve"> “Abrupt” climate change is also possible, and will occur more rapidly, perhaps over a decade or two. However, </w:t>
      </w:r>
      <w:r w:rsidRPr="00467550">
        <w:rPr>
          <w:rFonts w:eastAsia="Calibri"/>
          <w:b/>
          <w:highlight w:val="green"/>
          <w:u w:val="single"/>
        </w:rPr>
        <w:t>abrupt climate change</w:t>
      </w:r>
      <w:r w:rsidRPr="00A87BCE">
        <w:rPr>
          <w:rFonts w:eastAsia="Calibri"/>
          <w:sz w:val="14"/>
        </w:rPr>
        <w:t xml:space="preserve"> (such as a weakening in the North Atlantic circulation), though potentially very serious, </w:t>
      </w:r>
      <w:r w:rsidRPr="00467550">
        <w:rPr>
          <w:rFonts w:eastAsia="Calibri"/>
          <w:b/>
          <w:highlight w:val="green"/>
          <w:u w:val="single"/>
        </w:rPr>
        <w:t>is unlikely to be ruinous</w:t>
      </w:r>
      <w:r w:rsidRPr="00F02F63">
        <w:rPr>
          <w:rFonts w:eastAsia="Calibri"/>
          <w:b/>
          <w:u w:val="single"/>
        </w:rPr>
        <w:t>.</w:t>
      </w:r>
      <w:r w:rsidRPr="00A87BCE">
        <w:rPr>
          <w:rFonts w:eastAsia="Calibri"/>
          <w:sz w:val="14"/>
        </w:rPr>
        <w:t xml:space="preserve"> Human-induced climate change is an experiment of planetary proportions, and we cannot be sur of its consequences. </w:t>
      </w:r>
      <w:r w:rsidRPr="00F02F63">
        <w:rPr>
          <w:rFonts w:eastAsia="Calibri"/>
          <w:u w:val="single"/>
        </w:rPr>
        <w:t>Even in a worse case scenario</w:t>
      </w:r>
      <w:r w:rsidRPr="00A87BCE">
        <w:rPr>
          <w:rFonts w:eastAsia="Calibri"/>
          <w:sz w:val="14"/>
        </w:rPr>
        <w:t xml:space="preserve">, however, global </w:t>
      </w:r>
      <w:r w:rsidRPr="00F02F63">
        <w:rPr>
          <w:rFonts w:eastAsia="Calibri"/>
          <w:u w:val="single"/>
        </w:rPr>
        <w:t>climate change is not the equivalent of the</w:t>
      </w:r>
      <w:r w:rsidRPr="00A87BCE">
        <w:rPr>
          <w:rFonts w:eastAsia="Calibri"/>
          <w:sz w:val="14"/>
        </w:rPr>
        <w:t xml:space="preserve"> Earth being hit by </w:t>
      </w:r>
      <w:r w:rsidRPr="00F02F63">
        <w:rPr>
          <w:rFonts w:eastAsia="Calibri"/>
          <w:u w:val="single"/>
        </w:rPr>
        <w:t>mega-asteroid.</w:t>
      </w:r>
      <w:r w:rsidRPr="00A87BCE">
        <w:rPr>
          <w:rFonts w:eastAsia="Calibri"/>
          <w:sz w:val="14"/>
        </w:rPr>
        <w:t xml:space="preserve"> Indeed, </w:t>
      </w:r>
      <w:r w:rsidRPr="00F02F63">
        <w:rPr>
          <w:rFonts w:eastAsia="Calibri"/>
          <w:bCs/>
          <w:u w:val="single"/>
        </w:rPr>
        <w:t>if it were as damaging as this, and if we were sure that it would be this harmful</w:t>
      </w:r>
      <w:r w:rsidRPr="00A87BCE">
        <w:rPr>
          <w:rFonts w:eastAsia="Calibri"/>
          <w:sz w:val="14"/>
        </w:rPr>
        <w:t xml:space="preserve">, then </w:t>
      </w:r>
      <w:r w:rsidRPr="00F02F63">
        <w:rPr>
          <w:rFonts w:eastAsia="Calibri"/>
          <w:bCs/>
          <w:u w:val="single"/>
        </w:rPr>
        <w:t>our incentive to address this threat would be overwhelming.</w:t>
      </w:r>
      <w:r w:rsidRPr="00A87BCE">
        <w:rPr>
          <w:rFonts w:eastAsia="Calibri"/>
          <w:sz w:val="14"/>
        </w:rPr>
        <w:t xml:space="preserve"> The challenge would still be more difficult than asteroid defense, but we would have done much more about it by now. </w:t>
      </w:r>
    </w:p>
    <w:p w:rsidR="00A87BCE" w:rsidRPr="00A87BCE" w:rsidRDefault="00A87BCE" w:rsidP="00A87BCE"/>
    <w:p w:rsidR="00A87BCE" w:rsidRDefault="00A87BCE">
      <w:pPr>
        <w:spacing w:after="200" w:line="276" w:lineRule="auto"/>
      </w:pPr>
      <w:r>
        <w:br w:type="page"/>
      </w:r>
    </w:p>
    <w:p w:rsidR="00A87BCE" w:rsidRDefault="00A87BCE" w:rsidP="00A87BCE">
      <w:pPr>
        <w:pStyle w:val="Heading3"/>
      </w:pPr>
      <w:r>
        <w:lastRenderedPageBreak/>
        <w:t>No Impact- Econ</w:t>
      </w:r>
    </w:p>
    <w:p w:rsidR="008E7152" w:rsidRPr="00CE4CE7" w:rsidRDefault="008E7152" w:rsidP="008E7152">
      <w:pPr>
        <w:pStyle w:val="Heading4"/>
      </w:pPr>
      <w:r w:rsidRPr="00CE4CE7">
        <w:t>There is no causal relationship between the economy and conflict—the best study proves.</w:t>
      </w:r>
    </w:p>
    <w:p w:rsidR="008E7152" w:rsidRPr="00153318" w:rsidRDefault="008E7152" w:rsidP="008E7152">
      <w:pPr>
        <w:rPr>
          <w:sz w:val="12"/>
        </w:rPr>
      </w:pPr>
      <w:r w:rsidRPr="00737B34">
        <w:rPr>
          <w:rStyle w:val="StyleStyleBold12pt"/>
        </w:rPr>
        <w:t>Brandt and Ulfelder 11</w:t>
      </w:r>
      <w:r w:rsidRPr="00153318">
        <w:rPr>
          <w:sz w:val="12"/>
        </w:rPr>
        <w:t>—*Patrick T. Brandt, Ph.D. in Political Science from Indiana University, is an Assistant Professor of Political Science in the School of Social Science at the University of Texas at Dallas. **Jay Ulfelder, Ph.D. in political science from Stanford University, is an American political scientist whose research interests include democratization, civil unrest, and violent conflict. [April, 2011, “Economic Growth and Political Instability,” Social Science Research Network]</w:t>
      </w:r>
    </w:p>
    <w:p w:rsidR="008E7152" w:rsidRPr="00300389" w:rsidRDefault="008E7152" w:rsidP="008E7152">
      <w:pPr>
        <w:rPr>
          <w:sz w:val="16"/>
        </w:rPr>
      </w:pPr>
      <w:r w:rsidRPr="00300389">
        <w:rPr>
          <w:sz w:val="16"/>
        </w:rPr>
        <w:t xml:space="preserve">These </w:t>
      </w:r>
      <w:r w:rsidRPr="00CC5970">
        <w:rPr>
          <w:rStyle w:val="StyleBoldUnderline"/>
        </w:rPr>
        <w:t>statements anticipating political fallout from the global economic crisis</w:t>
      </w:r>
      <w:r w:rsidRPr="00300389">
        <w:rPr>
          <w:sz w:val="16"/>
        </w:rPr>
        <w:t xml:space="preserve"> of 2008–2010 </w:t>
      </w:r>
      <w:r w:rsidRPr="00CC5970">
        <w:rPr>
          <w:rStyle w:val="StyleBoldUnderline"/>
        </w:rPr>
        <w:t>reflect a widely held view that economic growth has rapid and profound effects on countries’ political stability.</w:t>
      </w:r>
      <w:r w:rsidRPr="00300389">
        <w:rPr>
          <w:sz w:val="16"/>
        </w:rPr>
        <w:t xml:space="preserve">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t>
      </w:r>
      <w:r w:rsidRPr="00CC5970">
        <w:rPr>
          <w:rStyle w:val="StyleBoldUnderline"/>
        </w:rPr>
        <w:t>When growth slows</w:t>
      </w:r>
      <w:r w:rsidRPr="00E112DB">
        <w:rPr>
          <w:sz w:val="16"/>
        </w:rPr>
        <w:t>,</w:t>
      </w:r>
      <w:r w:rsidRPr="00300389">
        <w:rPr>
          <w:sz w:val="16"/>
        </w:rPr>
        <w:t xml:space="preserve"> however, citizens and cronies alike are presumed to grow frustrated with their governments, and the leaders at the receiving end of that frustration are thought to lack the financial resources to respond effectively. </w:t>
      </w:r>
      <w:r w:rsidRPr="00CC5970">
        <w:rPr>
          <w:rStyle w:val="StyleBoldUnderline"/>
        </w:rPr>
        <w:t>The expected result is an increase in the risks of social unrest, civil war, coup attempts, and regime breakdown.</w:t>
      </w:r>
    </w:p>
    <w:p w:rsidR="008E7152" w:rsidRPr="00300389" w:rsidRDefault="008E7152" w:rsidP="008E7152">
      <w:pPr>
        <w:rPr>
          <w:sz w:val="16"/>
        </w:rPr>
      </w:pPr>
      <w:r w:rsidRPr="00CC5970">
        <w:rPr>
          <w:rStyle w:val="StyleBoldUnderline"/>
        </w:rPr>
        <w:t xml:space="preserve">Although it is pervasive, </w:t>
      </w:r>
      <w:r w:rsidRPr="00737B34">
        <w:rPr>
          <w:rStyle w:val="StyleBoldUnderline"/>
          <w:highlight w:val="yellow"/>
        </w:rPr>
        <w:t>the assumption that</w:t>
      </w:r>
      <w:r w:rsidRPr="00CC5970">
        <w:rPr>
          <w:rStyle w:val="StyleBoldUnderline"/>
        </w:rPr>
        <w:t xml:space="preserve"> countries’ economic </w:t>
      </w:r>
      <w:r w:rsidRPr="00737B34">
        <w:rPr>
          <w:rStyle w:val="StyleBoldUnderline"/>
          <w:highlight w:val="yellow"/>
        </w:rPr>
        <w:t>growth</w:t>
      </w:r>
      <w:r w:rsidRPr="00CC5970">
        <w:rPr>
          <w:rStyle w:val="StyleBoldUnderline"/>
        </w:rPr>
        <w:t xml:space="preserve"> rates strongly </w:t>
      </w:r>
      <w:r w:rsidRPr="00737B34">
        <w:rPr>
          <w:rStyle w:val="StyleBoldUnderline"/>
          <w:highlight w:val="yellow"/>
        </w:rPr>
        <w:t>affect</w:t>
      </w:r>
      <w:r w:rsidRPr="00CC5970">
        <w:rPr>
          <w:rStyle w:val="StyleBoldUnderline"/>
        </w:rPr>
        <w:t xml:space="preserve"> their </w:t>
      </w:r>
      <w:r w:rsidRPr="00737B34">
        <w:rPr>
          <w:rStyle w:val="StyleBoldUnderline"/>
          <w:highlight w:val="yellow"/>
        </w:rPr>
        <w:t>political stability has not been subjected to</w:t>
      </w:r>
      <w:r w:rsidRPr="00CC5970">
        <w:rPr>
          <w:rStyle w:val="StyleBoldUnderline"/>
        </w:rPr>
        <w:t xml:space="preserve"> a great deal of careful </w:t>
      </w:r>
      <w:r w:rsidRPr="00737B34">
        <w:rPr>
          <w:rStyle w:val="StyleBoldUnderline"/>
          <w:highlight w:val="yellow"/>
        </w:rPr>
        <w:t>empirical analysis, and evidence</w:t>
      </w:r>
      <w:r w:rsidRPr="00CC5970">
        <w:rPr>
          <w:rStyle w:val="StyleBoldUnderline"/>
        </w:rPr>
        <w:t xml:space="preserve"> from social science research to date </w:t>
      </w:r>
      <w:r w:rsidRPr="00737B34">
        <w:rPr>
          <w:rStyle w:val="StyleBoldUnderline"/>
          <w:highlight w:val="yellow"/>
        </w:rPr>
        <w:t>does not</w:t>
      </w:r>
      <w:r w:rsidRPr="00737B34">
        <w:rPr>
          <w:rStyle w:val="StyleBoldUnderline"/>
        </w:rPr>
        <w:t xml:space="preserve"> unambiguously </w:t>
      </w:r>
      <w:r w:rsidRPr="00737B34">
        <w:rPr>
          <w:rStyle w:val="StyleBoldUnderline"/>
          <w:highlight w:val="yellow"/>
        </w:rPr>
        <w:t>support it</w:t>
      </w:r>
      <w:r w:rsidRPr="00CC5970">
        <w:rPr>
          <w:rStyle w:val="StyleBoldUnderline"/>
        </w:rPr>
        <w:t>.</w:t>
      </w:r>
      <w:r w:rsidRPr="00300389">
        <w:rPr>
          <w:sz w:val="16"/>
        </w:rPr>
        <w:t xml:space="preserve"> </w:t>
      </w:r>
      <w:r w:rsidRPr="00CC5970">
        <w:rPr>
          <w:rStyle w:val="StyleBoldUnderline"/>
        </w:rPr>
        <w:t>Theoretical models</w:t>
      </w:r>
      <w:r w:rsidRPr="00300389">
        <w:rPr>
          <w:sz w:val="16"/>
        </w:rPr>
        <w:t xml:space="preserve"> of civil wars, coups d’etat, and transitions to and from democracy often </w:t>
      </w:r>
      <w:r w:rsidRPr="00CC5970">
        <w:rPr>
          <w:rStyle w:val="StyleBoldUnderline"/>
        </w:rPr>
        <w:t>specify slow economic growth as a</w:t>
      </w:r>
      <w:r w:rsidRPr="00300389">
        <w:rPr>
          <w:sz w:val="16"/>
        </w:rPr>
        <w:t xml:space="preserve">n important cause or </w:t>
      </w:r>
      <w:r w:rsidRPr="00CC5970">
        <w:rPr>
          <w:rStyle w:val="StyleBoldUnderline"/>
        </w:rPr>
        <w:t>catalyst</w:t>
      </w:r>
      <w:r w:rsidRPr="00300389">
        <w:rPr>
          <w:sz w:val="16"/>
        </w:rPr>
        <w:t xml:space="preserve"> of those events, </w:t>
      </w:r>
      <w:r w:rsidRPr="00CC5970">
        <w:rPr>
          <w:rStyle w:val="StyleBoldUnderline"/>
        </w:rPr>
        <w:t xml:space="preserve">but </w:t>
      </w:r>
      <w:r w:rsidRPr="00737B34">
        <w:rPr>
          <w:rStyle w:val="StyleBoldUnderline"/>
        </w:rPr>
        <w:t>empirical studies on the effects of economic growth on these phenomena have produced mixed results</w:t>
      </w:r>
      <w:r w:rsidRPr="00CC5970">
        <w:rPr>
          <w:rStyle w:val="StyleBoldUnderline"/>
        </w:rPr>
        <w:t>.</w:t>
      </w:r>
      <w:r w:rsidRPr="00300389">
        <w:rPr>
          <w:sz w:val="16"/>
        </w:rPr>
        <w:t xml:space="preserve"> Meanwhile, </w:t>
      </w:r>
      <w:r w:rsidRPr="00737B34">
        <w:rPr>
          <w:rStyle w:val="StyleBoldUnderline"/>
          <w:highlight w:val="yellow"/>
        </w:rPr>
        <w:t>the effects of</w:t>
      </w:r>
      <w:r w:rsidRPr="00737B34">
        <w:rPr>
          <w:rStyle w:val="StyleBoldUnderline"/>
        </w:rPr>
        <w:t xml:space="preserve"> economic </w:t>
      </w:r>
      <w:r w:rsidRPr="00737B34">
        <w:rPr>
          <w:rStyle w:val="StyleBoldUnderline"/>
          <w:highlight w:val="yellow"/>
        </w:rPr>
        <w:t>growth on</w:t>
      </w:r>
      <w:r w:rsidRPr="00737B34">
        <w:rPr>
          <w:rStyle w:val="StyleBoldUnderline"/>
        </w:rPr>
        <w:t xml:space="preserve"> the occurrence or incidence of </w:t>
      </w:r>
      <w:r w:rsidRPr="00737B34">
        <w:rPr>
          <w:rStyle w:val="StyleBoldUnderline"/>
          <w:highlight w:val="yellow"/>
        </w:rPr>
        <w:t xml:space="preserve">social unrest seem to have </w:t>
      </w:r>
      <w:r w:rsidRPr="00737B34">
        <w:rPr>
          <w:rStyle w:val="Emphasis"/>
          <w:highlight w:val="yellow"/>
        </w:rPr>
        <w:t>hardly been studied</w:t>
      </w:r>
      <w:r w:rsidRPr="002D132E">
        <w:rPr>
          <w:rStyle w:val="Emphasis"/>
        </w:rPr>
        <w:t xml:space="preserve"> in recent years</w:t>
      </w:r>
      <w:r w:rsidRPr="00300389">
        <w:rPr>
          <w:sz w:val="16"/>
        </w:rPr>
        <w:t>, as empirical analysis of contentious collective action has concentrated on political opportunity structures and dynamics of protest and repression.</w:t>
      </w:r>
    </w:p>
    <w:p w:rsidR="008E7152" w:rsidRPr="00300389" w:rsidRDefault="008E7152" w:rsidP="008E7152">
      <w:pPr>
        <w:rPr>
          <w:sz w:val="16"/>
        </w:rPr>
      </w:pPr>
      <w:r w:rsidRPr="00CC5970">
        <w:rPr>
          <w:rStyle w:val="StyleBoldUnderline"/>
        </w:rPr>
        <w:t>This paper helps fill that gap by rigorously re-examining the effects of short-term variations in economic growth on the occurrence of several forms of political instability in countries worldwide over the past few decades</w:t>
      </w:r>
      <w:r w:rsidRPr="00300389">
        <w:rPr>
          <w:sz w:val="16"/>
        </w:rPr>
        <w:t xml:space="preserve">. In this paper, we do not seek to develop and test new theories of political instability. Instead, we aim to subject a hypothesis common to many prior theories of political instability to more careful empirical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737B34">
        <w:rPr>
          <w:rStyle w:val="StyleBoldUnderline"/>
          <w:highlight w:val="yellow"/>
        </w:rPr>
        <w:t>ours is the first statistical study of this relationship</w:t>
      </w:r>
      <w:r w:rsidRPr="00300389">
        <w:rPr>
          <w:sz w:val="16"/>
        </w:rPr>
        <w:t xml:space="preserve"> to simultaneously address the possibility of nonlinearity and problems of endogeneity. As such, we believe </w:t>
      </w:r>
      <w:r w:rsidRPr="00737B34">
        <w:rPr>
          <w:rStyle w:val="StyleBoldUnderline"/>
          <w:highlight w:val="yellow"/>
        </w:rPr>
        <w:t>this paper offers</w:t>
      </w:r>
      <w:r w:rsidRPr="00CC5970">
        <w:rPr>
          <w:rStyle w:val="StyleBoldUnderline"/>
        </w:rPr>
        <w:t xml:space="preserve"> what is </w:t>
      </w:r>
      <w:r w:rsidRPr="00737B34">
        <w:rPr>
          <w:rStyle w:val="StyleBoldUnderline"/>
        </w:rPr>
        <w:t xml:space="preserve">probably </w:t>
      </w:r>
      <w:r w:rsidRPr="00737B34">
        <w:rPr>
          <w:rStyle w:val="StyleBoldUnderline"/>
          <w:highlight w:val="yellow"/>
        </w:rPr>
        <w:t>the most rigorous</w:t>
      </w:r>
      <w:r w:rsidRPr="00737B34">
        <w:rPr>
          <w:rStyle w:val="StyleBoldUnderline"/>
        </w:rPr>
        <w:t xml:space="preserve"> general </w:t>
      </w:r>
      <w:r w:rsidRPr="00737B34">
        <w:rPr>
          <w:rStyle w:val="StyleBoldUnderline"/>
          <w:highlight w:val="yellow"/>
        </w:rPr>
        <w:t>evaluation of this argument</w:t>
      </w:r>
      <w:r w:rsidRPr="00737B34">
        <w:rPr>
          <w:rStyle w:val="StyleBoldUnderline"/>
        </w:rPr>
        <w:t xml:space="preserve"> to date</w:t>
      </w:r>
      <w:r w:rsidRPr="00CC5970">
        <w:rPr>
          <w:rStyle w:val="StyleBoldUnderline"/>
        </w:rPr>
        <w:t>.</w:t>
      </w:r>
    </w:p>
    <w:p w:rsidR="008E7152" w:rsidRPr="00300389" w:rsidRDefault="008E7152" w:rsidP="008E7152">
      <w:pPr>
        <w:rPr>
          <w:sz w:val="16"/>
        </w:rPr>
      </w:pPr>
      <w:r w:rsidRPr="00300389">
        <w:rPr>
          <w:sz w:val="16"/>
        </w:rPr>
        <w:t xml:space="preserve">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737B34">
        <w:rPr>
          <w:rStyle w:val="StyleBoldUnderline"/>
          <w:highlight w:val="yellow"/>
        </w:rPr>
        <w:t>the relationship between</w:t>
      </w:r>
      <w:r w:rsidRPr="00CC5970">
        <w:rPr>
          <w:rStyle w:val="StyleBoldUnderline"/>
        </w:rPr>
        <w:t xml:space="preserve"> economic </w:t>
      </w:r>
      <w:r w:rsidRPr="00737B34">
        <w:rPr>
          <w:rStyle w:val="StyleBoldUnderline"/>
          <w:highlight w:val="yellow"/>
        </w:rPr>
        <w:t>growth and</w:t>
      </w:r>
      <w:r w:rsidRPr="00CC5970">
        <w:rPr>
          <w:rStyle w:val="StyleBoldUnderline"/>
        </w:rPr>
        <w:t xml:space="preserve"> political </w:t>
      </w:r>
      <w:r w:rsidRPr="00737B34">
        <w:rPr>
          <w:rStyle w:val="StyleBoldUnderline"/>
          <w:highlight w:val="yellow"/>
        </w:rPr>
        <w:t>stability is neither as uniform nor as strong as</w:t>
      </w:r>
      <w:r w:rsidRPr="00CC5970">
        <w:rPr>
          <w:rStyle w:val="StyleBoldUnderline"/>
        </w:rPr>
        <w:t xml:space="preserve"> the </w:t>
      </w:r>
      <w:r w:rsidRPr="00737B34">
        <w:rPr>
          <w:rStyle w:val="StyleBoldUnderline"/>
          <w:highlight w:val="yellow"/>
        </w:rPr>
        <w:t>conventional wisdom</w:t>
      </w:r>
      <w:r w:rsidRPr="00CC5970">
        <w:rPr>
          <w:rStyle w:val="StyleBoldUnderline"/>
        </w:rPr>
        <w:t xml:space="preserve">(s) </w:t>
      </w:r>
      <w:r w:rsidRPr="00737B34">
        <w:rPr>
          <w:rStyle w:val="StyleBoldUnderline"/>
          <w:highlight w:val="yellow"/>
        </w:rPr>
        <w:t>presume</w:t>
      </w:r>
      <w:r w:rsidRPr="00CC5970">
        <w:rPr>
          <w:rStyle w:val="StyleBoldUnderline"/>
        </w:rPr>
        <w:t>(s)</w:t>
      </w:r>
      <w:r w:rsidRPr="00300389">
        <w:rPr>
          <w:sz w:val="16"/>
        </w:rPr>
        <w:t xml:space="preserve">. We think </w:t>
      </w:r>
      <w:r w:rsidRPr="00737B34">
        <w:rPr>
          <w:rStyle w:val="StyleBoldUnderline"/>
          <w:highlight w:val="yellow"/>
        </w:rPr>
        <w:t>these findings</w:t>
      </w:r>
      <w:r w:rsidRPr="00300389">
        <w:rPr>
          <w:sz w:val="16"/>
        </w:rPr>
        <w:t xml:space="preserve"> also </w:t>
      </w:r>
      <w:r w:rsidRPr="00CC5970">
        <w:rPr>
          <w:rStyle w:val="StyleBoldUnderline"/>
        </w:rPr>
        <w:t xml:space="preserve">help </w:t>
      </w:r>
      <w:r w:rsidRPr="00737B34">
        <w:rPr>
          <w:rStyle w:val="StyleBoldUnderline"/>
          <w:highlight w:val="yellow"/>
        </w:rPr>
        <w:t>explain why the</w:t>
      </w:r>
      <w:r w:rsidRPr="00CC5970">
        <w:rPr>
          <w:rStyle w:val="StyleBoldUnderline"/>
        </w:rPr>
        <w:t xml:space="preserve"> global </w:t>
      </w:r>
      <w:r w:rsidRPr="00737B34">
        <w:rPr>
          <w:rStyle w:val="StyleBoldUnderline"/>
          <w:highlight w:val="yellow"/>
        </w:rPr>
        <w:t>recession</w:t>
      </w:r>
      <w:r w:rsidRPr="00CC5970">
        <w:rPr>
          <w:rStyle w:val="StyleBoldUnderline"/>
        </w:rPr>
        <w:t xml:space="preserve"> of 2008–2010 </w:t>
      </w:r>
      <w:r w:rsidRPr="00737B34">
        <w:rPr>
          <w:rStyle w:val="StyleBoldUnderline"/>
          <w:highlight w:val="yellow"/>
        </w:rPr>
        <w:t>has failed</w:t>
      </w:r>
      <w:r w:rsidRPr="00CC5970">
        <w:rPr>
          <w:rStyle w:val="StyleBoldUnderline"/>
        </w:rPr>
        <w:t xml:space="preserve"> thus far </w:t>
      </w:r>
      <w:r w:rsidRPr="00737B34">
        <w:rPr>
          <w:rStyle w:val="StyleBoldUnderline"/>
          <w:highlight w:val="yellow"/>
        </w:rPr>
        <w:t>to produce the wave of</w:t>
      </w:r>
      <w:r w:rsidRPr="00CC5970">
        <w:rPr>
          <w:rStyle w:val="StyleBoldUnderline"/>
        </w:rPr>
        <w:t xml:space="preserve"> coups and </w:t>
      </w:r>
      <w:r w:rsidRPr="00737B34">
        <w:rPr>
          <w:rStyle w:val="StyleBoldUnderline"/>
          <w:highlight w:val="yellow"/>
        </w:rPr>
        <w:t>regime failures</w:t>
      </w:r>
      <w:r w:rsidRPr="00CC5970">
        <w:rPr>
          <w:rStyle w:val="StyleBoldUnderline"/>
        </w:rPr>
        <w:t xml:space="preserve"> that </w:t>
      </w:r>
      <w:r w:rsidRPr="00737B34">
        <w:rPr>
          <w:rStyle w:val="StyleBoldUnderline"/>
          <w:highlight w:val="yellow"/>
        </w:rPr>
        <w:t>some</w:t>
      </w:r>
      <w:r w:rsidRPr="00CC5970">
        <w:rPr>
          <w:rStyle w:val="StyleBoldUnderline"/>
        </w:rPr>
        <w:t xml:space="preserve"> observers had </w:t>
      </w:r>
      <w:r w:rsidRPr="00737B34">
        <w:rPr>
          <w:rStyle w:val="StyleBoldUnderline"/>
          <w:highlight w:val="yellow"/>
        </w:rPr>
        <w:t>anticipated</w:t>
      </w:r>
      <w:r w:rsidRPr="00CC5970">
        <w:rPr>
          <w:rStyle w:val="StyleBoldUnderline"/>
        </w:rPr>
        <w:t>, in spite of the expected and apparent uptick in social unrest associated with the crisis</w:t>
      </w:r>
      <w:r w:rsidRPr="00300389">
        <w:rPr>
          <w:sz w:val="16"/>
        </w:rPr>
        <w:t>.</w:t>
      </w:r>
    </w:p>
    <w:p w:rsidR="008E7152" w:rsidRDefault="008E7152">
      <w:pPr>
        <w:spacing w:after="200" w:line="276" w:lineRule="auto"/>
      </w:pPr>
      <w:r>
        <w:br w:type="page"/>
      </w:r>
    </w:p>
    <w:p w:rsidR="00A87BCE" w:rsidRDefault="008E7152" w:rsidP="008E7152">
      <w:pPr>
        <w:pStyle w:val="Heading3"/>
      </w:pPr>
      <w:r>
        <w:lastRenderedPageBreak/>
        <w:t>No Impact- Terrorism</w:t>
      </w:r>
    </w:p>
    <w:p w:rsidR="008E7152" w:rsidRPr="00F02F63" w:rsidRDefault="008E7152" w:rsidP="008E7152">
      <w:pPr>
        <w:pStyle w:val="Heading4"/>
      </w:pPr>
      <w:r w:rsidRPr="00F02F63">
        <w:t>No terror threat</w:t>
      </w:r>
    </w:p>
    <w:p w:rsidR="008E7152" w:rsidRPr="00153318" w:rsidRDefault="008E7152" w:rsidP="008E7152">
      <w:pPr>
        <w:rPr>
          <w:sz w:val="12"/>
        </w:rPr>
      </w:pPr>
      <w:r w:rsidRPr="00153318">
        <w:rPr>
          <w:rStyle w:val="StyleStyleBold12pt"/>
        </w:rPr>
        <w:t xml:space="preserve">Walt ‘12 </w:t>
      </w:r>
      <w:r w:rsidRPr="00153318">
        <w:rPr>
          <w:sz w:val="12"/>
          <w:szCs w:val="16"/>
        </w:rPr>
        <w:t>Stephen M. Robert and Renée Belfer professor of international relations at Harvard University, "'America the brittle?'" September 10, Foreign Policy, http://walt.foreignpolicy.com/posts/2012/09/09/inflating_the_terrorist_threat_again</w:t>
      </w:r>
    </w:p>
    <w:p w:rsidR="008E7152" w:rsidRPr="00153318" w:rsidRDefault="008E7152" w:rsidP="008E7152">
      <w:pPr>
        <w:rPr>
          <w:sz w:val="14"/>
        </w:rPr>
      </w:pPr>
      <w:r w:rsidRPr="00153318">
        <w:rPr>
          <w:sz w:val="14"/>
        </w:rPr>
        <w:t xml:space="preserve"> According to yesterday's New York Times, assorted "senior American </w:t>
      </w:r>
      <w:r w:rsidRPr="00467550">
        <w:rPr>
          <w:highlight w:val="green"/>
          <w:u w:val="single"/>
        </w:rPr>
        <w:t>officials</w:t>
      </w:r>
      <w:r w:rsidRPr="00153318">
        <w:rPr>
          <w:sz w:val="14"/>
        </w:rPr>
        <w:t xml:space="preserve">" </w:t>
      </w:r>
      <w:r w:rsidRPr="00467550">
        <w:rPr>
          <w:highlight w:val="green"/>
          <w:u w:val="single"/>
        </w:rPr>
        <w:t>are upset that adversaries</w:t>
      </w:r>
      <w:r w:rsidRPr="00153318">
        <w:rPr>
          <w:sz w:val="14"/>
        </w:rPr>
        <w:t xml:space="preserve"> like al Qaeda, the Taliban, or the Somali pirates are not simply rolling over and dying. Instead, these foes </w:t>
      </w:r>
      <w:r w:rsidRPr="00467550">
        <w:rPr>
          <w:highlight w:val="green"/>
          <w:u w:val="single"/>
        </w:rPr>
        <w:t>are proving to be "resilient</w:t>
      </w:r>
      <w:r w:rsidRPr="00F02F63">
        <w:rPr>
          <w:u w:val="single"/>
        </w:rPr>
        <w:t>," "adaptable," and "flexible</w:t>
      </w:r>
      <w:r w:rsidRPr="00153318">
        <w:rPr>
          <w:sz w:val="14"/>
        </w:rPr>
        <w:t>." These same U.S. officials are also worried that the United States isn't demonstrating the same grit, as supposedly revealed by high military suicide rates, increased reports of PTSD, etc. According to Times reporters Thom Shanker and Eric Schmitt, these developments</w:t>
      </w:r>
      <w:r w:rsidR="00153318" w:rsidRPr="00153318">
        <w:rPr>
          <w:sz w:val="12"/>
        </w:rPr>
        <w:t>¶</w:t>
      </w:r>
      <w:r w:rsidRPr="00153318">
        <w:rPr>
          <w:sz w:val="14"/>
        </w:rPr>
        <w:t xml:space="preserve"> "raise concerns that the United States is losing ground in the New Darwinism of security threats, in which an agile enemy evolves in new ways to blunt America's vast technological prowess with clever homemade bombs and anti-American propaganda that helps supply a steady stream of fighters."</w:t>
      </w:r>
      <w:r w:rsidR="00153318" w:rsidRPr="00153318">
        <w:rPr>
          <w:sz w:val="12"/>
        </w:rPr>
        <w:t>¶</w:t>
      </w:r>
      <w:r w:rsidRPr="00153318">
        <w:rPr>
          <w:sz w:val="14"/>
        </w:rPr>
        <w:t xml:space="preserve"> Or as Shanker and Schmitt put it (cue the scary music): "Have we become America the brittle?"</w:t>
      </w:r>
      <w:r w:rsidR="00153318" w:rsidRPr="00153318">
        <w:rPr>
          <w:sz w:val="12"/>
        </w:rPr>
        <w:t>¶</w:t>
      </w:r>
      <w:r w:rsidRPr="00153318">
        <w:rPr>
          <w:sz w:val="14"/>
        </w:rPr>
        <w:t xml:space="preserve"> </w:t>
      </w:r>
      <w:r w:rsidRPr="00467550">
        <w:rPr>
          <w:highlight w:val="green"/>
          <w:u w:val="single"/>
        </w:rPr>
        <w:t>This</w:t>
      </w:r>
      <w:r w:rsidRPr="00F02F63">
        <w:rPr>
          <w:u w:val="single"/>
        </w:rPr>
        <w:t xml:space="preserve"> sort of </w:t>
      </w:r>
      <w:r w:rsidRPr="00467550">
        <w:rPr>
          <w:highlight w:val="green"/>
          <w:u w:val="single"/>
        </w:rPr>
        <w:t>pop sociology is not very illuminating</w:t>
      </w:r>
      <w:r w:rsidRPr="00F02F63">
        <w:rPr>
          <w:u w:val="single"/>
        </w:rPr>
        <w:t xml:space="preserve">, </w:t>
      </w:r>
      <w:r w:rsidRPr="00467550">
        <w:rPr>
          <w:highlight w:val="green"/>
          <w:u w:val="single"/>
        </w:rPr>
        <w:t>especially when there's no evidence presented to support</w:t>
      </w:r>
      <w:r w:rsidRPr="00F02F63">
        <w:rPr>
          <w:u w:val="single"/>
        </w:rPr>
        <w:t xml:space="preserve"> the various officials' </w:t>
      </w:r>
      <w:r w:rsidRPr="00467550">
        <w:rPr>
          <w:highlight w:val="green"/>
          <w:u w:val="single"/>
        </w:rPr>
        <w:t>gloomy pronouncements</w:t>
      </w:r>
      <w:r w:rsidRPr="00153318">
        <w:rPr>
          <w:sz w:val="14"/>
        </w:rPr>
        <w:t xml:space="preserve">. In fact, the glass looks more than half-full. Let's start by remembering that </w:t>
      </w:r>
      <w:r w:rsidRPr="00F02F63">
        <w:rPr>
          <w:u w:val="single"/>
        </w:rPr>
        <w:t xml:space="preserve">the Somali pirates and </w:t>
      </w:r>
      <w:r w:rsidRPr="00467550">
        <w:rPr>
          <w:highlight w:val="green"/>
          <w:u w:val="single"/>
        </w:rPr>
        <w:t>al Qaeda have been doing pretty badly of late</w:t>
      </w:r>
      <w:r w:rsidRPr="00153318">
        <w:rPr>
          <w:sz w:val="14"/>
        </w:rPr>
        <w:t xml:space="preserve">. Piracy in the Gulf of Aden is down sharply, Osama bin Laden is dead, and his movement's popularity is lower than ever. Whatever silly dreams he might have had about restoring the caliphate have proven to be just hollow fantasies. And as John Mueller and Mark Stewart showed in an article I linked to a few weeks ago, </w:t>
      </w:r>
      <w:r w:rsidRPr="00467550">
        <w:rPr>
          <w:highlight w:val="green"/>
          <w:u w:val="single"/>
        </w:rPr>
        <w:t>the actual record of post-9/11 plots</w:t>
      </w:r>
      <w:r w:rsidRPr="00F02F63">
        <w:rPr>
          <w:u w:val="single"/>
        </w:rPr>
        <w:t xml:space="preserve"> against the United States </w:t>
      </w:r>
      <w:r w:rsidRPr="00467550">
        <w:rPr>
          <w:highlight w:val="green"/>
          <w:u w:val="single"/>
        </w:rPr>
        <w:t>suggests that</w:t>
      </w:r>
      <w:r w:rsidRPr="00F02F63">
        <w:rPr>
          <w:u w:val="single"/>
        </w:rPr>
        <w:t xml:space="preserve"> these supposedly "agile" and "resilient" </w:t>
      </w:r>
      <w:r w:rsidRPr="00467550">
        <w:rPr>
          <w:highlight w:val="green"/>
          <w:u w:val="single"/>
        </w:rPr>
        <w:t>conspirators are mostly bumbling incompetents</w:t>
      </w:r>
      <w:r w:rsidRPr="00153318">
        <w:rPr>
          <w:sz w:val="14"/>
        </w:rPr>
        <w:t>. In fact, Lehman Bros. might be the only major world organization that had a worse decade than al Qaeda did.</w:t>
      </w:r>
    </w:p>
    <w:p w:rsidR="008E7152" w:rsidRDefault="008E7152">
      <w:pPr>
        <w:spacing w:after="200" w:line="276" w:lineRule="auto"/>
      </w:pPr>
      <w:r>
        <w:br w:type="page"/>
      </w:r>
    </w:p>
    <w:p w:rsidR="00A87BCE" w:rsidRPr="00A87BCE" w:rsidRDefault="00A87BCE" w:rsidP="002C4ECF"/>
    <w:p w:rsidR="005C294E" w:rsidRDefault="005C294E" w:rsidP="002C4ECF">
      <w:pPr>
        <w:rPr>
          <w:rStyle w:val="StyleBoldUnderline"/>
        </w:rPr>
      </w:pPr>
    </w:p>
    <w:p w:rsidR="004135AE" w:rsidRDefault="005C294E" w:rsidP="005C294E">
      <w:pPr>
        <w:pStyle w:val="Heading1"/>
      </w:pPr>
      <w:r>
        <w:lastRenderedPageBreak/>
        <w:t>Russia CP</w:t>
      </w:r>
    </w:p>
    <w:p w:rsidR="005C294E" w:rsidRDefault="005C294E" w:rsidP="005C294E"/>
    <w:p w:rsidR="005C294E" w:rsidRDefault="005C294E" w:rsidP="005C294E">
      <w:pPr>
        <w:pStyle w:val="Heading2"/>
      </w:pPr>
      <w:r>
        <w:lastRenderedPageBreak/>
        <w:t>Russia Solvency</w:t>
      </w:r>
    </w:p>
    <w:p w:rsidR="00FB49F0" w:rsidRDefault="00FB49F0" w:rsidP="00FB49F0">
      <w:pPr>
        <w:pStyle w:val="Heading3"/>
      </w:pPr>
      <w:r>
        <w:lastRenderedPageBreak/>
        <w:t>Solvency- Latin America</w:t>
      </w:r>
    </w:p>
    <w:p w:rsidR="00FB49F0" w:rsidRDefault="00FB49F0" w:rsidP="00FB49F0"/>
    <w:p w:rsidR="00FB49F0" w:rsidRDefault="00FB49F0" w:rsidP="00FB49F0">
      <w:pPr>
        <w:pStyle w:val="Heading4"/>
      </w:pPr>
      <w:r>
        <w:t>New foreign policy strategy means Russia can do the aff</w:t>
      </w:r>
    </w:p>
    <w:p w:rsidR="008C493E" w:rsidRPr="008C493E" w:rsidRDefault="008C493E" w:rsidP="008C493E">
      <w:pPr>
        <w:rPr>
          <w:sz w:val="12"/>
        </w:rPr>
      </w:pPr>
      <w:r w:rsidRPr="002124B7">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FB49F0" w:rsidRPr="000B66E0" w:rsidRDefault="00FB49F0" w:rsidP="00FB49F0">
      <w:pPr>
        <w:rPr>
          <w:sz w:val="10"/>
        </w:rPr>
      </w:pPr>
      <w:r w:rsidRPr="000B66E0">
        <w:rPr>
          <w:sz w:val="10"/>
        </w:rPr>
        <w:t xml:space="preserve">Aromatic coffee, ripe bananas, fancy orchids, fiery samba, soap operas – this is kind of standard Russian associations, which arise when Latin America is mentioned. And </w:t>
      </w:r>
      <w:r w:rsidRPr="008C493E">
        <w:rPr>
          <w:rStyle w:val="StyleBoldUnderline"/>
        </w:rPr>
        <w:t>although the peak of cooperation between the Soviet Union and the "flaming continent” was left behind in the 1970’s, the modern Russia is catching up.</w:t>
      </w:r>
      <w:r w:rsidRPr="000B66E0">
        <w:rPr>
          <w:sz w:val="10"/>
        </w:rPr>
        <w:t xml:space="preserve"> As a result </w:t>
      </w:r>
      <w:r w:rsidRPr="008C493E">
        <w:rPr>
          <w:rStyle w:val="StyleBoldUnderline"/>
        </w:rPr>
        <w:t>the Latin American direction has become,</w:t>
      </w:r>
      <w:r w:rsidRPr="000B66E0">
        <w:rPr>
          <w:sz w:val="10"/>
        </w:rPr>
        <w:t xml:space="preserve"> perhaps, </w:t>
      </w:r>
      <w:r w:rsidRPr="008C493E">
        <w:rPr>
          <w:rStyle w:val="StyleStyleBold12pt"/>
        </w:rPr>
        <w:t>the most spectacular component of Moscow’s international activities</w:t>
      </w:r>
      <w:r w:rsidRPr="000B66E0">
        <w:rPr>
          <w:sz w:val="10"/>
        </w:rPr>
        <w:t xml:space="preserve"> in recent years.</w:t>
      </w:r>
      <w:r w:rsidR="008C493E" w:rsidRPr="000B66E0">
        <w:rPr>
          <w:sz w:val="10"/>
        </w:rPr>
        <w:t xml:space="preserve"> </w:t>
      </w:r>
      <w:r w:rsidRPr="008C493E">
        <w:rPr>
          <w:rStyle w:val="StyleBoldUnderline"/>
        </w:rPr>
        <w:t xml:space="preserve">Billions of dollars in contracts, joint projects in various spheres, state-of-the art technologies – this is what brings together Russia and Latin American states today. </w:t>
      </w:r>
      <w:r w:rsidRPr="000B66E0">
        <w:rPr>
          <w:sz w:val="10"/>
        </w:rPr>
        <w:t>R</w:t>
      </w:r>
      <w:r w:rsidRPr="008C493E">
        <w:rPr>
          <w:rStyle w:val="StyleBoldUnderline"/>
        </w:rPr>
        <w:t xml:space="preserve">ussia has diplomatic relations with all of the 33 countries in the region, with 18 of them it has agreements based on new cooperative principles </w:t>
      </w:r>
      <w:r w:rsidRPr="000B66E0">
        <w:rPr>
          <w:sz w:val="10"/>
        </w:rPr>
        <w:t xml:space="preserve">– </w:t>
      </w:r>
      <w:r w:rsidRPr="008C493E">
        <w:rPr>
          <w:rStyle w:val="StyleBoldUnderline"/>
        </w:rPr>
        <w:t>nothing of the kind has ever existed before</w:t>
      </w:r>
      <w:r w:rsidRPr="000B66E0">
        <w:rPr>
          <w:sz w:val="10"/>
        </w:rPr>
        <w:t xml:space="preserve">. </w:t>
      </w:r>
      <w:r w:rsidRPr="008C493E">
        <w:rPr>
          <w:rStyle w:val="StyleBoldUnderline"/>
        </w:rPr>
        <w:t>Some analysts predict a new "golden age" for Russia -Latin American cooperation.</w:t>
      </w:r>
      <w:r w:rsidR="008C493E" w:rsidRPr="000B66E0">
        <w:rPr>
          <w:sz w:val="10"/>
        </w:rPr>
        <w:t xml:space="preserve"> </w:t>
      </w:r>
      <w:r w:rsidRPr="000B66E0">
        <w:rPr>
          <w:sz w:val="10"/>
        </w:rPr>
        <w:t xml:space="preserve">According to Vladimir Davydov, the director of the Institute of Latin America and corresponding member of the RAS, </w:t>
      </w:r>
      <w:r w:rsidRPr="000B66E0">
        <w:rPr>
          <w:rStyle w:val="StyleBoldUnderline"/>
        </w:rPr>
        <w:t>the unprecedented intensity of Russia-Latin American dialogue is due to the fact that Russia’s leaders have realized the strategic importance of Latin America</w:t>
      </w:r>
      <w:r w:rsidRPr="000B66E0">
        <w:rPr>
          <w:sz w:val="10"/>
        </w:rPr>
        <w:t xml:space="preserve">. </w:t>
      </w:r>
      <w:r w:rsidRPr="000B66E0">
        <w:rPr>
          <w:rStyle w:val="StyleBoldUnderline"/>
        </w:rPr>
        <w:t>"For years the initiative was coming from Latin America, the Latin Americans were coming, breaking through with their exports, seeking to raise the level of political contacts. Moscow was reacting… without real inspiration</w:t>
      </w:r>
      <w:r w:rsidRPr="000B66E0">
        <w:rPr>
          <w:sz w:val="10"/>
        </w:rPr>
        <w:t>”, noted Davydov. "</w:t>
      </w:r>
      <w:r w:rsidRPr="000B66E0">
        <w:rPr>
          <w:rStyle w:val="StyleBoldUnderline"/>
        </w:rPr>
        <w:t>Fortunately, the situation has changed drastically"</w:t>
      </w:r>
      <w:r w:rsidRPr="000B66E0">
        <w:rPr>
          <w:sz w:val="10"/>
        </w:rPr>
        <w:t>2.</w:t>
      </w:r>
      <w:r w:rsidR="008C493E" w:rsidRPr="000B66E0">
        <w:rPr>
          <w:sz w:val="10"/>
        </w:rPr>
        <w:t xml:space="preserve"> </w:t>
      </w:r>
      <w:r w:rsidRPr="000B66E0">
        <w:rPr>
          <w:sz w:val="10"/>
        </w:rPr>
        <w:t xml:space="preserve">Nowadays </w:t>
      </w:r>
      <w:r w:rsidRPr="000B66E0">
        <w:rPr>
          <w:rStyle w:val="StyleBoldUnderline"/>
        </w:rPr>
        <w:t>Russia has the concept of its foreign policy</w:t>
      </w:r>
      <w:r w:rsidRPr="000B66E0">
        <w:rPr>
          <w:sz w:val="10"/>
        </w:rPr>
        <w:t xml:space="preserve">, approved on July 12, 2008, </w:t>
      </w:r>
      <w:r w:rsidRPr="000B66E0">
        <w:rPr>
          <w:rStyle w:val="StyleBoldUnderline"/>
        </w:rPr>
        <w:t>which directly reflects Moscow's desire to build up political and economic cooperation with the countries of Latin America</w:t>
      </w:r>
      <w:r w:rsidRPr="000B66E0">
        <w:rPr>
          <w:sz w:val="10"/>
        </w:rPr>
        <w:t xml:space="preserve"> and the Caribbean, </w:t>
      </w:r>
      <w:r w:rsidRPr="000B66E0">
        <w:rPr>
          <w:rStyle w:val="StyleBoldUnderline"/>
        </w:rPr>
        <w:t>expand cooperation with them in the international organizations, promote exports in the region of high-tech industrial products, carry out joint projects in energy,</w:t>
      </w:r>
      <w:r w:rsidR="008C493E" w:rsidRPr="000B66E0">
        <w:rPr>
          <w:rStyle w:val="StyleBoldUnderline"/>
        </w:rPr>
        <w:t xml:space="preserve"> infrastructure, high technologies, including those that make part of the plans, developed by the regional integration associations</w:t>
      </w:r>
      <w:r w:rsidR="008C493E" w:rsidRPr="000B66E0">
        <w:rPr>
          <w:sz w:val="10"/>
        </w:rPr>
        <w:t>3.</w:t>
      </w:r>
    </w:p>
    <w:p w:rsidR="00FB49F0" w:rsidRPr="00FB49F0" w:rsidRDefault="00FB49F0" w:rsidP="00FB49F0"/>
    <w:p w:rsidR="005C294E" w:rsidRDefault="005C294E" w:rsidP="005C294E"/>
    <w:p w:rsidR="005C294E" w:rsidRDefault="005C294E" w:rsidP="005C294E">
      <w:pPr>
        <w:pStyle w:val="Heading3"/>
      </w:pPr>
      <w:r>
        <w:lastRenderedPageBreak/>
        <w:t>Solvency</w:t>
      </w:r>
      <w:r w:rsidR="002D30FE">
        <w:t>- Mexico</w:t>
      </w:r>
    </w:p>
    <w:p w:rsidR="00BD612F" w:rsidRDefault="00BD612F" w:rsidP="00BD612F"/>
    <w:p w:rsidR="00BD612F" w:rsidRDefault="00BD612F" w:rsidP="00BD612F">
      <w:pPr>
        <w:pStyle w:val="Heading4"/>
      </w:pPr>
      <w:r>
        <w:t>Solvency</w:t>
      </w:r>
    </w:p>
    <w:p w:rsidR="00BD612F" w:rsidRPr="005C294E" w:rsidRDefault="00BD612F" w:rsidP="00BD612F">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BD612F" w:rsidRDefault="00BD612F" w:rsidP="00BD612F">
      <w:pPr>
        <w:rPr>
          <w:rStyle w:val="StyleBoldUnderline"/>
        </w:rPr>
      </w:pPr>
      <w:r w:rsidRPr="00BD612F">
        <w:rPr>
          <w:rStyle w:val="StyleBoldUnderline"/>
        </w:rPr>
        <w:t>To support this economic and strategic agenda Moscow has made extensive economic overtures to Latin American governments</w:t>
      </w:r>
      <w:r w:rsidRPr="002D30FE">
        <w:rPr>
          <w:sz w:val="12"/>
        </w:rPr>
        <w:t xml:space="preserve">. </w:t>
      </w:r>
      <w:r w:rsidRPr="00BD612F">
        <w:rPr>
          <w:rStyle w:val="StyleBoldUnderline"/>
        </w:rPr>
        <w:t xml:space="preserve">Russia has offered them all deals with respect to oil, gas, nuclear energy, uranium mining, electricity generation, weapons sales, high-tech defense technology, agriculture and cooperation with regard to space. The geographical scope of these offers covers the whole Latin American world from Mexico, Cuba, </w:t>
      </w:r>
      <w:r w:rsidRPr="002D30FE">
        <w:rPr>
          <w:sz w:val="12"/>
        </w:rPr>
        <w:t xml:space="preserve">and Trinidad in the Caribbean to Argentina and Chile in the South </w:t>
      </w:r>
      <w:r w:rsidRPr="002D30FE">
        <w:rPr>
          <w:rStyle w:val="StyleBoldUnderline"/>
        </w:rPr>
        <w:t>although the mixture of goods and services under consideration naturally varies from state to state</w:t>
      </w:r>
    </w:p>
    <w:p w:rsidR="002D30FE" w:rsidRDefault="002D30FE">
      <w:pPr>
        <w:spacing w:after="200" w:line="276" w:lineRule="auto"/>
        <w:rPr>
          <w:rStyle w:val="StyleBoldUnderline"/>
        </w:rPr>
      </w:pPr>
      <w:r>
        <w:rPr>
          <w:rStyle w:val="StyleBoldUnderline"/>
        </w:rPr>
        <w:br w:type="page"/>
      </w:r>
    </w:p>
    <w:p w:rsidR="002D30FE" w:rsidRDefault="002D30FE" w:rsidP="002D30FE">
      <w:pPr>
        <w:pStyle w:val="Heading3"/>
      </w:pPr>
      <w:r w:rsidRPr="002D30FE">
        <w:lastRenderedPageBreak/>
        <w:t>Solvency</w:t>
      </w:r>
      <w:r>
        <w:t>- Cuba</w:t>
      </w:r>
    </w:p>
    <w:p w:rsidR="002B72F6" w:rsidRDefault="002B72F6" w:rsidP="002B72F6"/>
    <w:p w:rsidR="002B72F6" w:rsidRDefault="002B72F6" w:rsidP="002B72F6">
      <w:pPr>
        <w:pStyle w:val="Heading4"/>
      </w:pPr>
      <w:r>
        <w:t>Russia Solves</w:t>
      </w:r>
    </w:p>
    <w:p w:rsidR="002B72F6" w:rsidRPr="002B72F6" w:rsidRDefault="002B72F6" w:rsidP="002B72F6">
      <w:pPr>
        <w:rPr>
          <w:sz w:val="12"/>
        </w:rPr>
      </w:pPr>
      <w:r w:rsidRPr="002124B7">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2B72F6" w:rsidRPr="00404AB5" w:rsidRDefault="002B72F6" w:rsidP="002B72F6">
      <w:pPr>
        <w:rPr>
          <w:sz w:val="12"/>
        </w:rPr>
      </w:pPr>
      <w:r w:rsidRPr="00404AB5">
        <w:rPr>
          <w:sz w:val="12"/>
        </w:rPr>
        <w:t xml:space="preserve">President </w:t>
      </w:r>
      <w:r w:rsidRPr="002B72F6">
        <w:rPr>
          <w:rStyle w:val="StyleBoldUnderline"/>
        </w:rPr>
        <w:t>Medvedev's visit to Havan</w:t>
      </w:r>
      <w:r w:rsidRPr="00404AB5">
        <w:rPr>
          <w:sz w:val="12"/>
        </w:rPr>
        <w:t xml:space="preserve">a in November 2008 </w:t>
      </w:r>
      <w:r w:rsidRPr="002B72F6">
        <w:rPr>
          <w:rStyle w:val="StyleBoldUnderline"/>
        </w:rPr>
        <w:t>marked the beginning of a new stage in Russian-Cuban relations. Recalling that in Soviet times the relations with Cuba were "quite powerful” Medvedev said: "Now it is time to restore them</w:t>
      </w:r>
      <w:r w:rsidRPr="00404AB5">
        <w:rPr>
          <w:sz w:val="12"/>
        </w:rPr>
        <w:t xml:space="preserve">"23. In 2009 the Chairman of the State Council and the Council of Ministers of Cuba Raul Castro came to Moscow. During the visit </w:t>
      </w:r>
      <w:r w:rsidRPr="002B72F6">
        <w:rPr>
          <w:rStyle w:val="StyleBoldUnderline"/>
        </w:rPr>
        <w:t>a memorandum on the principles of cooperation was signed, which has laid the foundation for revitalization of bilateral cooperation. The agreements included joint actions to create a fair and polycentric world order, implementation of a number of major projects, primarily in the area of energy, transport, civil aviation, biopharmaceuticals and high-tech. It seems that the long pause in Russian-Cuban relations is over</w:t>
      </w:r>
      <w:r w:rsidRPr="00404AB5">
        <w:rPr>
          <w:sz w:val="12"/>
        </w:rPr>
        <w:t xml:space="preserve">. But it is also obvious that </w:t>
      </w:r>
      <w:r w:rsidRPr="002B72F6">
        <w:rPr>
          <w:rStyle w:val="StyleBoldUnderline"/>
        </w:rPr>
        <w:t>the new level of cooperation will require constant efforts on both sides</w:t>
      </w:r>
      <w:r w:rsidRPr="00404AB5">
        <w:rPr>
          <w:sz w:val="12"/>
        </w:rPr>
        <w:t xml:space="preserve">. Moreover, </w:t>
      </w:r>
      <w:r w:rsidRPr="002B72F6">
        <w:rPr>
          <w:rStyle w:val="StyleBoldUnderline"/>
        </w:rPr>
        <w:t>our companies will have to retake what was once carelessly abandoned by Russia without bothering to count the losses.</w:t>
      </w:r>
      <w:r w:rsidRPr="00404AB5">
        <w:rPr>
          <w:sz w:val="12"/>
        </w:rPr>
        <w:t xml:space="preserve"> Oil explored by Soviet specialists on the shelf, in which considerable resources were invested, is now produced by Canadians, French and Malaysians. As a result, "GazpromNeft”, for example, had no other option but to sign an agreement with Malaysian company "Petronas", according to which it received a 30 percent share in the joint offshore exploration and production in Cuba’s sector of the Gulf of Mexico. Proven oil reserves in this area are small and amount to 260 mln. tons. However, the total reserves are much larger: "Cubapetroleo” estimates the reserves to be as high as 2.7 bln. tons, the U.S. Geological Survey - 1.2 bln tons of oil and 21 trillion cubic meters of gas 24.</w:t>
      </w:r>
    </w:p>
    <w:p w:rsidR="002D30FE" w:rsidRDefault="002D30FE" w:rsidP="002D30FE">
      <w:pPr>
        <w:pStyle w:val="Heading4"/>
      </w:pPr>
      <w:r>
        <w:t>Solvency</w:t>
      </w:r>
    </w:p>
    <w:p w:rsidR="002D30FE" w:rsidRPr="005C294E" w:rsidRDefault="002D30FE" w:rsidP="002D30FE">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2D30FE" w:rsidRDefault="002D30FE" w:rsidP="002D30FE">
      <w:pPr>
        <w:rPr>
          <w:rStyle w:val="StyleBoldUnderline"/>
        </w:rPr>
      </w:pPr>
      <w:r w:rsidRPr="00BD612F">
        <w:rPr>
          <w:rStyle w:val="StyleBoldUnderline"/>
        </w:rPr>
        <w:t>To support this economic and strategic agenda Moscow has made extensive economic overtures to Latin American governments</w:t>
      </w:r>
      <w:r w:rsidRPr="002D30FE">
        <w:rPr>
          <w:sz w:val="12"/>
        </w:rPr>
        <w:t xml:space="preserve">. </w:t>
      </w:r>
      <w:r w:rsidRPr="00BD612F">
        <w:rPr>
          <w:rStyle w:val="StyleBoldUnderline"/>
        </w:rPr>
        <w:t xml:space="preserve">Russia has offered them all deals with respect to oil, gas, nuclear energy, uranium mining, electricity generation, weapons sales, high-tech defense technology, agriculture and cooperation with regard to space. The geographical scope of these offers covers the whole Latin American world from Mexico, Cuba, </w:t>
      </w:r>
      <w:r w:rsidRPr="002D30FE">
        <w:rPr>
          <w:sz w:val="12"/>
        </w:rPr>
        <w:t xml:space="preserve">and Trinidad in the Caribbean to Argentina and Chile in the South </w:t>
      </w:r>
      <w:r w:rsidRPr="002D30FE">
        <w:rPr>
          <w:rStyle w:val="StyleBoldUnderline"/>
        </w:rPr>
        <w:t>although the mixture of goods and services under consideration naturally varies from state to state</w:t>
      </w:r>
    </w:p>
    <w:p w:rsidR="002D30FE" w:rsidRDefault="002D30FE" w:rsidP="002D30FE"/>
    <w:p w:rsidR="002D30FE" w:rsidRDefault="002D30FE" w:rsidP="002D30FE">
      <w:pPr>
        <w:pStyle w:val="Heading4"/>
      </w:pPr>
      <w:r>
        <w:t>Russia can do the aff</w:t>
      </w:r>
    </w:p>
    <w:p w:rsidR="002D30FE" w:rsidRPr="005C294E" w:rsidRDefault="002D30FE" w:rsidP="002D30FE">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2D30FE" w:rsidRPr="00BD612F" w:rsidRDefault="002D30FE" w:rsidP="002D30FE">
      <w:pPr>
        <w:rPr>
          <w:sz w:val="12"/>
        </w:rPr>
      </w:pPr>
      <w:r w:rsidRPr="00BD612F">
        <w:rPr>
          <w:sz w:val="12"/>
        </w:rPr>
        <w:t xml:space="preserve">Nonetheless, </w:t>
      </w:r>
      <w:r w:rsidRPr="005C294E">
        <w:rPr>
          <w:rStyle w:val="StyleBoldUnderline"/>
        </w:rPr>
        <w:t>Russia does have genuine interests in Latin America. Those interests are commercial and political: the former being a means to secure the latter. In regard to Venezuela, Cuba</w:t>
      </w:r>
      <w:r w:rsidRPr="00BD612F">
        <w:rPr>
          <w:sz w:val="12"/>
        </w:rPr>
        <w:t xml:space="preserve"> and Nicaragua </w:t>
      </w:r>
      <w:r w:rsidRPr="005C294E">
        <w:rPr>
          <w:rStyle w:val="StyleBoldUnderline"/>
        </w:rPr>
        <w:t>those interests are more strategic and overtly aimed at countering US influence in Latin America</w:t>
      </w:r>
      <w:r w:rsidRPr="00BD612F">
        <w:rPr>
          <w:sz w:val="12"/>
        </w:rPr>
        <w:t xml:space="preserve">. </w:t>
      </w:r>
      <w:r w:rsidRPr="005C294E">
        <w:rPr>
          <w:rStyle w:val="StyleBoldUnderline"/>
        </w:rPr>
        <w:t>Whether visiting the region or hosting Latin American officials in Moscow, Russian officials take every opportunity to make rhetorical declarations on a congruence or identity of interests with their interlocutors on current issues in world politics, including construction of a multipolar world order.</w:t>
      </w:r>
      <w:r w:rsidRPr="00BD612F">
        <w:rPr>
          <w:sz w:val="12"/>
        </w:rPr>
        <w:t xml:space="preserve">45 In all cases </w:t>
      </w:r>
      <w:r w:rsidRPr="005C294E">
        <w:rPr>
          <w:rStyle w:val="StyleBoldUnderline"/>
        </w:rPr>
        <w:t>discussion revolves around the following issues: trade</w:t>
      </w:r>
      <w:r w:rsidRPr="00BD612F">
        <w:rPr>
          <w:sz w:val="12"/>
        </w:rPr>
        <w:t xml:space="preserve">, mainly in commodities but in </w:t>
      </w:r>
      <w:r w:rsidRPr="005C294E">
        <w:rPr>
          <w:rStyle w:val="StyleBoldUnderline"/>
        </w:rPr>
        <w:t>high-tech and industrial products</w:t>
      </w:r>
      <w:r w:rsidRPr="00BD612F">
        <w:rPr>
          <w:sz w:val="12"/>
        </w:rPr>
        <w:t xml:space="preserve"> where possible; </w:t>
      </w:r>
      <w:r w:rsidRPr="005C294E">
        <w:rPr>
          <w:rStyle w:val="StyleBoldUnderline"/>
        </w:rPr>
        <w:t>energy</w:t>
      </w:r>
      <w:r w:rsidRPr="00BD612F">
        <w:rPr>
          <w:sz w:val="12"/>
        </w:rPr>
        <w:t xml:space="preserve">, whereby Russia either invests in the other state’s energy firms or explores for resources there; attempts to gain leverage for each sides’ investment in the other’s country; </w:t>
      </w:r>
      <w:r w:rsidRPr="00BD612F">
        <w:rPr>
          <w:rStyle w:val="StyleBoldUnderline"/>
        </w:rPr>
        <w:t>Russian offers of arms sales and space launch services</w:t>
      </w:r>
      <w:r w:rsidRPr="00BD612F">
        <w:rPr>
          <w:sz w:val="12"/>
        </w:rPr>
        <w:t xml:space="preserve"> (particularly to Brazil and Venezuela).</w:t>
      </w:r>
    </w:p>
    <w:p w:rsidR="002D30FE" w:rsidRDefault="002D30FE" w:rsidP="002D30FE"/>
    <w:p w:rsidR="002D30FE" w:rsidRPr="002D30FE" w:rsidRDefault="002D30FE" w:rsidP="002D30FE">
      <w:pPr>
        <w:pStyle w:val="Heading3"/>
      </w:pPr>
      <w:r>
        <w:lastRenderedPageBreak/>
        <w:t>Solvency- Venezuela</w:t>
      </w:r>
    </w:p>
    <w:p w:rsidR="005C294E" w:rsidRDefault="005C294E" w:rsidP="005C294E"/>
    <w:p w:rsidR="005C294E" w:rsidRDefault="005C294E" w:rsidP="005C294E">
      <w:pPr>
        <w:pStyle w:val="Heading4"/>
      </w:pPr>
      <w:r>
        <w:t>Russia can do the aff</w:t>
      </w:r>
    </w:p>
    <w:p w:rsidR="005C294E" w:rsidRPr="005C294E" w:rsidRDefault="005C294E" w:rsidP="005C294E">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5C294E" w:rsidRDefault="005C294E" w:rsidP="005C294E">
      <w:pPr>
        <w:rPr>
          <w:sz w:val="12"/>
        </w:rPr>
      </w:pPr>
      <w:r w:rsidRPr="00BD612F">
        <w:rPr>
          <w:sz w:val="12"/>
        </w:rPr>
        <w:t xml:space="preserve">Nonetheless, </w:t>
      </w:r>
      <w:r w:rsidRPr="005C294E">
        <w:rPr>
          <w:rStyle w:val="StyleBoldUnderline"/>
        </w:rPr>
        <w:t>Russia does have genuine interests in Latin America. Those interests are commercial and political: the former being a means to secure the latter. In regard to Venezuela, Cuba</w:t>
      </w:r>
      <w:r w:rsidRPr="00BD612F">
        <w:rPr>
          <w:sz w:val="12"/>
        </w:rPr>
        <w:t xml:space="preserve"> and Nicaragua </w:t>
      </w:r>
      <w:r w:rsidRPr="005C294E">
        <w:rPr>
          <w:rStyle w:val="StyleBoldUnderline"/>
        </w:rPr>
        <w:t>those interests are more strategic and overtly aimed at countering US influence in Latin America</w:t>
      </w:r>
      <w:r w:rsidRPr="00BD612F">
        <w:rPr>
          <w:sz w:val="12"/>
        </w:rPr>
        <w:t xml:space="preserve">. </w:t>
      </w:r>
      <w:r w:rsidRPr="005C294E">
        <w:rPr>
          <w:rStyle w:val="StyleBoldUnderline"/>
        </w:rPr>
        <w:t>Whether visiting the region or hosting Latin American officials in Moscow, Russian officials take every opportunity to make rhetorical declarations on a congruence or identity of interests with their interlocutors on current issues in world politics, including construction of a multipolar world order.</w:t>
      </w:r>
      <w:r w:rsidRPr="00BD612F">
        <w:rPr>
          <w:sz w:val="12"/>
        </w:rPr>
        <w:t xml:space="preserve">45 In all cases </w:t>
      </w:r>
      <w:r w:rsidRPr="005C294E">
        <w:rPr>
          <w:rStyle w:val="StyleBoldUnderline"/>
        </w:rPr>
        <w:t>discussion revolves around the following issues: trade</w:t>
      </w:r>
      <w:r w:rsidRPr="00BD612F">
        <w:rPr>
          <w:sz w:val="12"/>
        </w:rPr>
        <w:t xml:space="preserve">, mainly in commodities but in </w:t>
      </w:r>
      <w:r w:rsidRPr="005C294E">
        <w:rPr>
          <w:rStyle w:val="StyleBoldUnderline"/>
        </w:rPr>
        <w:t>high-tech and industrial products</w:t>
      </w:r>
      <w:r w:rsidRPr="00BD612F">
        <w:rPr>
          <w:sz w:val="12"/>
        </w:rPr>
        <w:t xml:space="preserve"> where possible; </w:t>
      </w:r>
      <w:r w:rsidRPr="005C294E">
        <w:rPr>
          <w:rStyle w:val="StyleBoldUnderline"/>
        </w:rPr>
        <w:t>energy</w:t>
      </w:r>
      <w:r w:rsidRPr="00BD612F">
        <w:rPr>
          <w:sz w:val="12"/>
        </w:rPr>
        <w:t xml:space="preserve">, whereby Russia either invests in the other state’s energy firms or explores for resources there; attempts to gain leverage for each sides’ investment in the other’s country; </w:t>
      </w:r>
      <w:r w:rsidRPr="00BD612F">
        <w:rPr>
          <w:rStyle w:val="StyleBoldUnderline"/>
        </w:rPr>
        <w:t>Russian offers of arms sales and space launch services</w:t>
      </w:r>
      <w:r w:rsidRPr="00BD612F">
        <w:rPr>
          <w:sz w:val="12"/>
        </w:rPr>
        <w:t xml:space="preserve"> (particularly to Brazil and Venezuela).</w:t>
      </w:r>
    </w:p>
    <w:p w:rsidR="00D54587" w:rsidRDefault="00D54587" w:rsidP="005C294E">
      <w:pPr>
        <w:rPr>
          <w:sz w:val="12"/>
        </w:rPr>
      </w:pPr>
    </w:p>
    <w:p w:rsidR="00D54587" w:rsidRDefault="00D54587">
      <w:pPr>
        <w:spacing w:after="200" w:line="276" w:lineRule="auto"/>
        <w:rPr>
          <w:sz w:val="12"/>
        </w:rPr>
      </w:pPr>
      <w:r>
        <w:rPr>
          <w:sz w:val="12"/>
        </w:rPr>
        <w:br w:type="page"/>
      </w:r>
    </w:p>
    <w:p w:rsidR="00D54587" w:rsidRDefault="00D54587" w:rsidP="00D54587">
      <w:pPr>
        <w:pStyle w:val="Heading3"/>
      </w:pPr>
      <w:r>
        <w:lastRenderedPageBreak/>
        <w:t>Solvency- Venezuela- Oil</w:t>
      </w:r>
    </w:p>
    <w:p w:rsidR="00D54587" w:rsidRDefault="00D54587" w:rsidP="00D54587"/>
    <w:p w:rsidR="00D54587" w:rsidRDefault="00D54587" w:rsidP="00D54587">
      <w:pPr>
        <w:pStyle w:val="Heading4"/>
      </w:pPr>
      <w:r>
        <w:t>Solves oil development and investment</w:t>
      </w:r>
    </w:p>
    <w:p w:rsidR="00D54587" w:rsidRPr="00D54587" w:rsidRDefault="00D54587" w:rsidP="00D54587">
      <w:pPr>
        <w:rPr>
          <w:sz w:val="12"/>
        </w:rPr>
      </w:pPr>
      <w:r w:rsidRPr="002124B7">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D54587" w:rsidRPr="00A456F1" w:rsidRDefault="00D54587" w:rsidP="00D54587">
      <w:pPr>
        <w:rPr>
          <w:sz w:val="12"/>
        </w:rPr>
      </w:pPr>
      <w:r w:rsidRPr="00A456F1">
        <w:rPr>
          <w:rStyle w:val="StyleBoldUnderline"/>
        </w:rPr>
        <w:t>The fact that cooperation with Russia helps to reduce unemployment - a painful problem for Latin America – was quite convincing in case of Venezuela.</w:t>
      </w:r>
      <w:r w:rsidRPr="00A456F1">
        <w:rPr>
          <w:sz w:val="12"/>
        </w:rPr>
        <w:t xml:space="preserve"> </w:t>
      </w:r>
      <w:r w:rsidRPr="00A456F1">
        <w:rPr>
          <w:rStyle w:val="StyleBoldUnderline"/>
        </w:rPr>
        <w:t>The arrival of Russian state and private corporations,</w:t>
      </w:r>
      <w:r w:rsidRPr="00A456F1">
        <w:rPr>
          <w:sz w:val="12"/>
        </w:rPr>
        <w:t xml:space="preserve"> such as "GazpromNeft", "Rosneft", "LUKoil", "Surgutneftegas", TNK-BP </w:t>
      </w:r>
      <w:r w:rsidRPr="00A456F1">
        <w:rPr>
          <w:rStyle w:val="StyleBoldUnderline"/>
        </w:rPr>
        <w:t>contributed to creating thousands of new jobs in the country. Russian energy majors, which together with the Venezuelan state company</w:t>
      </w:r>
      <w:r w:rsidRPr="00A456F1">
        <w:rPr>
          <w:sz w:val="12"/>
        </w:rPr>
        <w:t xml:space="preserve"> "Petroleos de Venezuela" </w:t>
      </w:r>
      <w:r w:rsidRPr="00A456F1">
        <w:rPr>
          <w:rStyle w:val="StyleBoldUnderline"/>
        </w:rPr>
        <w:t>have formed the National Oil Consortium</w:t>
      </w:r>
      <w:r w:rsidRPr="00A456F1">
        <w:rPr>
          <w:sz w:val="12"/>
        </w:rPr>
        <w:t xml:space="preserve"> (PNC) </w:t>
      </w:r>
      <w:r w:rsidRPr="00A456F1">
        <w:rPr>
          <w:rStyle w:val="StyleBoldUnderline"/>
        </w:rPr>
        <w:t>are getting ready to extract "black gold" at</w:t>
      </w:r>
      <w:r w:rsidRPr="00A456F1">
        <w:rPr>
          <w:sz w:val="12"/>
        </w:rPr>
        <w:t xml:space="preserve"> Junin-6 field in the oil-rich area of Orinoco’s delta (the estimated crude resources amount to 53 bln. barrels). </w:t>
      </w:r>
      <w:r w:rsidRPr="00A456F1">
        <w:rPr>
          <w:rStyle w:val="StyleBoldUnderline"/>
        </w:rPr>
        <w:t>The development of this rich field will take about 40 years and require total investment of 20 bln. dollars</w:t>
      </w:r>
      <w:r w:rsidRPr="00A456F1">
        <w:rPr>
          <w:sz w:val="12"/>
        </w:rPr>
        <w:t>15. Just for getting access to "Carabobo-2" oilfield, as was agreed in October 2011, "Rosneft" committed 1 bln. dollars16.investment of 20 bln. dollars15. Just for getting access to "Carabobo-2" oilfield, as was agreed in October 2011, "Rosneft" committed 1 bln. dollars16.</w:t>
      </w:r>
    </w:p>
    <w:p w:rsidR="00747C23" w:rsidRDefault="00747C23" w:rsidP="005C294E">
      <w:pPr>
        <w:rPr>
          <w:sz w:val="12"/>
        </w:rPr>
      </w:pPr>
    </w:p>
    <w:p w:rsidR="00747C23" w:rsidRDefault="00747C23">
      <w:pPr>
        <w:spacing w:after="200" w:line="276" w:lineRule="auto"/>
        <w:rPr>
          <w:sz w:val="12"/>
        </w:rPr>
      </w:pPr>
      <w:r>
        <w:rPr>
          <w:sz w:val="12"/>
        </w:rPr>
        <w:br w:type="page"/>
      </w:r>
    </w:p>
    <w:p w:rsidR="00747C23" w:rsidRDefault="00747C23" w:rsidP="00747C23">
      <w:pPr>
        <w:pStyle w:val="Heading3"/>
      </w:pPr>
      <w:r>
        <w:lastRenderedPageBreak/>
        <w:t>Solvency- Foreign Invesment</w:t>
      </w:r>
    </w:p>
    <w:p w:rsidR="00747C23" w:rsidRDefault="00747C23" w:rsidP="00747C23"/>
    <w:p w:rsidR="00747C23" w:rsidRDefault="00747C23" w:rsidP="00747C23">
      <w:pPr>
        <w:pStyle w:val="Heading4"/>
      </w:pPr>
      <w:r>
        <w:t>Russia can invest in LA</w:t>
      </w:r>
    </w:p>
    <w:p w:rsidR="00747C23" w:rsidRPr="00747C23" w:rsidRDefault="00747C23" w:rsidP="00747C23">
      <w:pPr>
        <w:rPr>
          <w:sz w:val="12"/>
        </w:rPr>
      </w:pPr>
      <w:r w:rsidRPr="002124B7">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747C23" w:rsidRDefault="00747C23" w:rsidP="00747C23">
      <w:pPr>
        <w:rPr>
          <w:rStyle w:val="StyleBoldUnderline"/>
        </w:rPr>
      </w:pPr>
      <w:r w:rsidRPr="00747C23">
        <w:rPr>
          <w:rStyle w:val="StyleBoldUnderline"/>
        </w:rPr>
        <w:t>Russia's Policy in Latin America has become by far more intense.</w:t>
      </w:r>
      <w:r w:rsidRPr="009708EF">
        <w:rPr>
          <w:sz w:val="12"/>
        </w:rPr>
        <w:t xml:space="preserve"> </w:t>
      </w:r>
      <w:r w:rsidRPr="00747C23">
        <w:rPr>
          <w:rStyle w:val="StyleBoldUnderline"/>
        </w:rPr>
        <w:t>Among new important developments here is the growth of private business activity, which is considering the region not only as a source for imported goods</w:t>
      </w:r>
      <w:r w:rsidRPr="009708EF">
        <w:rPr>
          <w:sz w:val="12"/>
        </w:rPr>
        <w:t xml:space="preserve"> - primarily food products, </w:t>
      </w:r>
      <w:r w:rsidRPr="00747C23">
        <w:rPr>
          <w:rStyle w:val="StyleBoldUnderline"/>
        </w:rPr>
        <w:t>but also a sizable market for Russian industrial goods</w:t>
      </w:r>
      <w:r w:rsidRPr="009708EF">
        <w:rPr>
          <w:sz w:val="12"/>
        </w:rPr>
        <w:t xml:space="preserve">, including high-tech, as well as promising area for investment. After all, </w:t>
      </w:r>
      <w:r w:rsidRPr="00747C23">
        <w:rPr>
          <w:rStyle w:val="StyleBoldUnderline"/>
        </w:rPr>
        <w:t>Latin America comprises rather huge and solvent market amounting to half a billion of consumers.</w:t>
      </w:r>
      <w:r w:rsidRPr="009708EF">
        <w:rPr>
          <w:sz w:val="12"/>
        </w:rPr>
        <w:t xml:space="preserve"> A good example of such developments can be the creation of the fourth generation mobile communications network in Nicaragua by a Russian company "Yota", which in terms of quality left behind the services of other competitors. </w:t>
      </w:r>
      <w:r w:rsidRPr="00747C23">
        <w:rPr>
          <w:rStyle w:val="StyleBoldUnderline"/>
        </w:rPr>
        <w:t>The business interest in Latin America is being boosted by positive developments in the economy of a number of countries, the acceleration of GDP growth and the volume of external trade, as well as the prominent role of these states in WTO and other influential international organizations.</w:t>
      </w:r>
      <w:r w:rsidRPr="009708EF">
        <w:rPr>
          <w:sz w:val="12"/>
        </w:rPr>
        <w:t xml:space="preserve"> </w:t>
      </w:r>
      <w:r w:rsidRPr="00747C23">
        <w:rPr>
          <w:rStyle w:val="StyleBoldUnderline"/>
        </w:rPr>
        <w:t xml:space="preserve">Most Latin American countries have been able to withstand the shock of the global economic crisis of 2008-2009 by adopting effective anti-crisis programs </w:t>
      </w:r>
      <w:r w:rsidRPr="009708EF">
        <w:rPr>
          <w:sz w:val="12"/>
        </w:rPr>
        <w:t xml:space="preserve">and thereby confirming their increased economic and financial stability. </w:t>
      </w:r>
      <w:r w:rsidRPr="009708EF">
        <w:rPr>
          <w:rStyle w:val="StyleBoldUnderline"/>
        </w:rPr>
        <w:t>It is equally important that Latin American businessmen have been actively accessing our market establishing customer and partnership relations in Russia. As a result the "Latin American accent" in the Russian foreign trade and foreign economic relations is becoming increasingly more distinct.</w:t>
      </w:r>
    </w:p>
    <w:p w:rsidR="00404AB5" w:rsidRDefault="00404AB5">
      <w:pPr>
        <w:spacing w:after="200" w:line="276" w:lineRule="auto"/>
        <w:rPr>
          <w:rStyle w:val="StyleBoldUnderline"/>
        </w:rPr>
      </w:pPr>
      <w:r>
        <w:rPr>
          <w:rStyle w:val="StyleBoldUnderline"/>
        </w:rPr>
        <w:br w:type="page"/>
      </w:r>
    </w:p>
    <w:p w:rsidR="00404AB5" w:rsidRDefault="00404AB5" w:rsidP="00404AB5">
      <w:pPr>
        <w:pStyle w:val="Heading2"/>
      </w:pPr>
      <w:r>
        <w:lastRenderedPageBreak/>
        <w:t>ATs</w:t>
      </w:r>
    </w:p>
    <w:p w:rsidR="00404AB5" w:rsidRDefault="00404AB5">
      <w:pPr>
        <w:spacing w:after="200" w:line="276" w:lineRule="auto"/>
      </w:pPr>
      <w:r>
        <w:br w:type="page"/>
      </w:r>
    </w:p>
    <w:p w:rsidR="00404AB5" w:rsidRDefault="00404AB5" w:rsidP="00404AB5">
      <w:pPr>
        <w:pStyle w:val="Heading3"/>
      </w:pPr>
      <w:r>
        <w:lastRenderedPageBreak/>
        <w:t>AT: Russia CP = Arms Race</w:t>
      </w:r>
    </w:p>
    <w:p w:rsidR="00404AB5" w:rsidRDefault="00404AB5" w:rsidP="00404AB5"/>
    <w:p w:rsidR="00404AB5" w:rsidRDefault="00404AB5" w:rsidP="00404AB5">
      <w:pPr>
        <w:pStyle w:val="Heading4"/>
      </w:pPr>
      <w:r>
        <w:t>False</w:t>
      </w:r>
    </w:p>
    <w:p w:rsidR="00404AB5" w:rsidRPr="00404AB5" w:rsidRDefault="00404AB5" w:rsidP="00404AB5">
      <w:pPr>
        <w:rPr>
          <w:sz w:val="12"/>
        </w:rPr>
      </w:pPr>
      <w:r w:rsidRPr="002124B7">
        <w:rPr>
          <w:rStyle w:val="StyleStyleBold12pt"/>
        </w:rPr>
        <w:t>Paniev 2012</w:t>
      </w:r>
      <w:r w:rsidRPr="002124B7">
        <w:rPr>
          <w:sz w:val="12"/>
        </w:rPr>
        <w:t xml:space="preserve"> (Yuri, One of the great experts on Latin America, Russian Academy of Sciences, Austral: Brazilian Journal of Strategy &amp; International Relations, “RUSSIA TURNING ON LATIN AMERICA,” v.1, n.1, Jan-Jun 2012 | pp.37-50 online)</w:t>
      </w:r>
    </w:p>
    <w:p w:rsidR="00404AB5" w:rsidRPr="009E4D03" w:rsidRDefault="00404AB5" w:rsidP="00404AB5">
      <w:pPr>
        <w:rPr>
          <w:rStyle w:val="StyleBoldUnderline"/>
        </w:rPr>
      </w:pPr>
      <w:r w:rsidRPr="00404AB5">
        <w:rPr>
          <w:rStyle w:val="StyleBoldUnderline"/>
        </w:rPr>
        <w:t>Indeed, while promoting cooperation with Latin America Russia is guided by geopolitical considerations.</w:t>
      </w:r>
      <w:r w:rsidRPr="009E4D03">
        <w:rPr>
          <w:sz w:val="12"/>
        </w:rPr>
        <w:t xml:space="preserve"> My country, however, </w:t>
      </w:r>
      <w:r w:rsidRPr="00404AB5">
        <w:rPr>
          <w:rStyle w:val="StyleBoldUnderline"/>
        </w:rPr>
        <w:t>is not unique when looking for ways to expand its presence in the world using the growing trade and economic opportunities and demands. This also applies to military cooperation</w:t>
      </w:r>
      <w:r w:rsidRPr="009E4D03">
        <w:rPr>
          <w:sz w:val="12"/>
        </w:rPr>
        <w:t xml:space="preserve"> and not just </w:t>
      </w:r>
      <w:r w:rsidRPr="00404AB5">
        <w:rPr>
          <w:rStyle w:val="StyleBoldUnderline"/>
        </w:rPr>
        <w:t>with Venezuela</w:t>
      </w:r>
      <w:r w:rsidRPr="009E4D03">
        <w:rPr>
          <w:sz w:val="12"/>
        </w:rPr>
        <w:t xml:space="preserve">, but also with such countries as Argentina, Bolivia, Brazil, Peru and Chile, with which corresponding agreements were signed during 2004-2009. </w:t>
      </w:r>
      <w:r w:rsidRPr="009E4D03">
        <w:rPr>
          <w:rStyle w:val="StyleBoldUnderline"/>
        </w:rPr>
        <w:t>As a major producer and exporter of weapons, Russia, naturally, is looking for new markets for its products including those in Latin America.</w:t>
      </w:r>
      <w:r w:rsidRPr="009E4D03">
        <w:rPr>
          <w:sz w:val="12"/>
        </w:rPr>
        <w:t xml:space="preserve"> All the </w:t>
      </w:r>
      <w:r w:rsidRPr="009E4D03">
        <w:rPr>
          <w:rStyle w:val="StyleStyleBold12pt"/>
        </w:rPr>
        <w:t>allegations that it is contributing to arms race do not stand up to criticism.</w:t>
      </w:r>
      <w:r w:rsidRPr="009E4D03">
        <w:rPr>
          <w:sz w:val="12"/>
        </w:rPr>
        <w:t xml:space="preserve"> Here is just one eloquent fact: </w:t>
      </w:r>
      <w:r w:rsidRPr="009E4D03">
        <w:rPr>
          <w:rStyle w:val="StyleBoldUnderline"/>
        </w:rPr>
        <w:t>the regional leader in military spending is Colombia</w:t>
      </w:r>
      <w:r w:rsidRPr="009E4D03">
        <w:rPr>
          <w:sz w:val="12"/>
        </w:rPr>
        <w:t xml:space="preserve"> (4% of GDP), </w:t>
      </w:r>
      <w:r w:rsidRPr="009E4D03">
        <w:rPr>
          <w:rStyle w:val="StyleBoldUnderline"/>
        </w:rPr>
        <w:t>while Venezuela spends no more than 1.3%</w:t>
      </w:r>
      <w:r w:rsidRPr="009E4D03">
        <w:rPr>
          <w:sz w:val="12"/>
        </w:rPr>
        <w:t xml:space="preserve"> of its GDP25. However, </w:t>
      </w:r>
      <w:r w:rsidRPr="009E4D03">
        <w:rPr>
          <w:rStyle w:val="StyleBoldUnderline"/>
        </w:rPr>
        <w:t>arms to Colombia are not coming from Russian, they come from the United States and France, both, incidentally, being the leading exporters the Latin American arms market. Up to this point Russia has only managed to get to the third place in Latin America.</w:t>
      </w:r>
    </w:p>
    <w:p w:rsidR="00A95085" w:rsidRDefault="00A95085" w:rsidP="004A7993">
      <w:pPr>
        <w:rPr>
          <w:rStyle w:val="StyleBoldUnderline"/>
        </w:rPr>
      </w:pPr>
    </w:p>
    <w:p w:rsidR="005C294E" w:rsidRPr="005C294E" w:rsidRDefault="005C294E" w:rsidP="005C294E">
      <w:pPr>
        <w:pStyle w:val="Heading2"/>
      </w:pPr>
      <w:r w:rsidRPr="005C294E">
        <w:lastRenderedPageBreak/>
        <w:t>Aff</w:t>
      </w:r>
      <w:r>
        <w:t xml:space="preserve"> Answers</w:t>
      </w:r>
    </w:p>
    <w:p w:rsidR="00A95085" w:rsidRDefault="00A95085">
      <w:pPr>
        <w:spacing w:after="200" w:line="276" w:lineRule="auto"/>
        <w:rPr>
          <w:rStyle w:val="StyleBoldUnderline"/>
        </w:rPr>
      </w:pPr>
      <w:r>
        <w:rPr>
          <w:rStyle w:val="StyleBoldUnderline"/>
        </w:rPr>
        <w:br w:type="page"/>
      </w:r>
    </w:p>
    <w:p w:rsidR="00A95085" w:rsidRDefault="00A95085" w:rsidP="00A95085">
      <w:pPr>
        <w:pStyle w:val="Heading3"/>
      </w:pPr>
      <w:r w:rsidRPr="00A95085">
        <w:lastRenderedPageBreak/>
        <w:t>AT:</w:t>
      </w:r>
      <w:r>
        <w:t xml:space="preserve"> Russia CP</w:t>
      </w:r>
    </w:p>
    <w:p w:rsidR="00A95085" w:rsidRDefault="00A95085" w:rsidP="00A95085"/>
    <w:p w:rsidR="00A95085" w:rsidRDefault="00A95085" w:rsidP="00A95085">
      <w:pPr>
        <w:pStyle w:val="Heading4"/>
      </w:pPr>
      <w:r>
        <w:t>Russia economic engagement fails</w:t>
      </w:r>
    </w:p>
    <w:p w:rsidR="00A95085" w:rsidRPr="00A95085" w:rsidRDefault="00A95085" w:rsidP="00A95085">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A95085" w:rsidRDefault="00A95085" w:rsidP="00A95085">
      <w:pPr>
        <w:rPr>
          <w:rStyle w:val="StyleBoldUnderline"/>
        </w:rPr>
      </w:pPr>
      <w:r w:rsidRPr="00C77690">
        <w:rPr>
          <w:sz w:val="12"/>
        </w:rPr>
        <w:t xml:space="preserve">Still, </w:t>
      </w:r>
      <w:r w:rsidRPr="00A95085">
        <w:rPr>
          <w:rStyle w:val="StyleBoldUnderline"/>
        </w:rPr>
        <w:t>while Russia will continue expanding ties with Latin America, its capacity for deep involvement is lower than it wants as is the ability of Latin American states to support Russian goals.</w:t>
      </w:r>
      <w:r w:rsidRPr="00C77690">
        <w:rPr>
          <w:sz w:val="12"/>
        </w:rPr>
        <w:t xml:space="preserve"> </w:t>
      </w:r>
      <w:r w:rsidRPr="00A95085">
        <w:rPr>
          <w:rStyle w:val="StyleBoldUnderline"/>
        </w:rPr>
        <w:t>This is especially true for countries like Venezuela that depend on energy or commodities revenues, their capabilities have also declined due to the global economic crisis</w:t>
      </w:r>
      <w:r w:rsidRPr="00C77690">
        <w:rPr>
          <w:sz w:val="12"/>
        </w:rPr>
        <w:t xml:space="preserve">. </w:t>
      </w:r>
      <w:r w:rsidRPr="00A95085">
        <w:rPr>
          <w:rStyle w:val="StyleBoldUnderline"/>
        </w:rPr>
        <w:t>Thus Russia will only partially meet Latin American expectations for support,</w:t>
      </w:r>
      <w:r w:rsidRPr="00C77690">
        <w:rPr>
          <w:sz w:val="12"/>
        </w:rPr>
        <w:t xml:space="preserve"> </w:t>
      </w:r>
      <w:r w:rsidRPr="00A95085">
        <w:rPr>
          <w:rStyle w:val="StyleBoldUnderline"/>
        </w:rPr>
        <w:t>even in stricken economies like Cuba</w:t>
      </w:r>
      <w:r w:rsidRPr="00C77690">
        <w:rPr>
          <w:sz w:val="12"/>
        </w:rPr>
        <w:t xml:space="preserve">.7 For example, </w:t>
      </w:r>
      <w:r w:rsidRPr="00C77690">
        <w:rPr>
          <w:rStyle w:val="StyleBoldUnderline"/>
        </w:rPr>
        <w:t>Russia’s upcoming loan of 20 million US dollars to Cuba and a possible future credit of 335 million US dollars will enable it to buy Russian products, providing only a minimal, short-term boost to Cuba’s economy</w:t>
      </w:r>
      <w:r w:rsidRPr="00C77690">
        <w:rPr>
          <w:sz w:val="12"/>
        </w:rPr>
        <w:t>8—</w:t>
      </w:r>
      <w:r w:rsidRPr="00C77690">
        <w:rPr>
          <w:rStyle w:val="StyleBoldUnderline"/>
        </w:rPr>
        <w:t>export subsidies hardly offering mutual benefit</w:t>
      </w:r>
      <w:r w:rsidRPr="00C77690">
        <w:rPr>
          <w:sz w:val="12"/>
        </w:rPr>
        <w:t xml:space="preserve">. Likewise, </w:t>
      </w:r>
      <w:r w:rsidRPr="00C77690">
        <w:rPr>
          <w:rStyle w:val="StyleBoldUnderline"/>
        </w:rPr>
        <w:t>Russian companies charged with developing relations with Latin America recently acknowledged that little or no economic expansion will occur anytime soon</w:t>
      </w:r>
      <w:r w:rsidRPr="00C77690">
        <w:rPr>
          <w:sz w:val="12"/>
        </w:rPr>
        <w:t xml:space="preserve">. For example, </w:t>
      </w:r>
      <w:r w:rsidRPr="00C77690">
        <w:rPr>
          <w:rStyle w:val="StyleBoldUnderline"/>
        </w:rPr>
        <w:t xml:space="preserve">even though Russia and Venezuela ostentatiously agreed to establish oil and gas companies together, </w:t>
      </w:r>
      <w:r w:rsidRPr="00C77690">
        <w:rPr>
          <w:rStyle w:val="StyleStyleBold12pt"/>
        </w:rPr>
        <w:t>Russian companies have no liquid assets to invest in Latin America</w:t>
      </w:r>
      <w:r w:rsidRPr="00C77690">
        <w:rPr>
          <w:rStyle w:val="StyleBoldUnderline"/>
        </w:rPr>
        <w:t>.</w:t>
      </w:r>
      <w:r w:rsidRPr="00C77690">
        <w:rPr>
          <w:sz w:val="12"/>
        </w:rPr>
        <w:t xml:space="preserve"> Not surprisingly, </w:t>
      </w:r>
      <w:r w:rsidRPr="00C77690">
        <w:rPr>
          <w:rStyle w:val="StyleBoldUnderline"/>
        </w:rPr>
        <w:t>even Venezuela displays skepticism about Russia’s ability to transform its ties</w:t>
      </w:r>
      <w:r w:rsidRPr="00C77690">
        <w:rPr>
          <w:sz w:val="12"/>
        </w:rPr>
        <w:t>—which consist mainly of arms sales</w:t>
      </w:r>
      <w:r w:rsidRPr="00C77690">
        <w:rPr>
          <w:rStyle w:val="StyleBoldUnderline"/>
        </w:rPr>
        <w:t>— into a relationship based on large-scale investment and diplomatic coordination.9</w:t>
      </w:r>
    </w:p>
    <w:p w:rsidR="00B8693F" w:rsidRDefault="00B8693F" w:rsidP="00A95085">
      <w:pPr>
        <w:rPr>
          <w:rStyle w:val="StyleBoldUnderline"/>
        </w:rPr>
      </w:pPr>
    </w:p>
    <w:p w:rsidR="00B8693F" w:rsidRDefault="00B8693F" w:rsidP="00B8693F">
      <w:pPr>
        <w:pStyle w:val="Heading4"/>
      </w:pPr>
      <w:r w:rsidRPr="00B8693F">
        <w:t>Russia</w:t>
      </w:r>
      <w:r>
        <w:t xml:space="preserve"> doesn’t have the capacity to invest</w:t>
      </w:r>
    </w:p>
    <w:p w:rsidR="00B8693F" w:rsidRPr="00B8693F" w:rsidRDefault="00B8693F" w:rsidP="00B8693F">
      <w:pPr>
        <w:rPr>
          <w:sz w:val="12"/>
        </w:rPr>
      </w:pPr>
      <w:r w:rsidRPr="00392273">
        <w:rPr>
          <w:rStyle w:val="StyleStyleBold12pt"/>
        </w:rPr>
        <w:t>Blank 2009</w:t>
      </w:r>
      <w:r w:rsidRPr="00392273">
        <w:rPr>
          <w:sz w:val="12"/>
        </w:rPr>
        <w:t xml:space="preserve"> (Stephen Blank is Professor of Russian National Security Studies at the Strategic Studies Institute of the US Army War College, “Russia in Latin America: Geopolitical Games in the US's Neighborhood.” Ifri, Russia/NIS Center April, www.ifri.org/downloads/ifriblankrussiaandlatinamericaengapril09.pdf‎)</w:t>
      </w:r>
    </w:p>
    <w:p w:rsidR="00B8693F" w:rsidRPr="0096115A" w:rsidRDefault="00B8693F" w:rsidP="00B8693F">
      <w:pPr>
        <w:rPr>
          <w:sz w:val="12"/>
        </w:rPr>
      </w:pPr>
      <w:r w:rsidRPr="0096115A">
        <w:rPr>
          <w:sz w:val="12"/>
        </w:rPr>
        <w:t xml:space="preserve">However, </w:t>
      </w:r>
      <w:r w:rsidRPr="00B8693F">
        <w:rPr>
          <w:rStyle w:val="StyleBoldUnderline"/>
        </w:rPr>
        <w:t>the economic crisis will undoubtedly make itself felt here</w:t>
      </w:r>
      <w:r w:rsidRPr="0096115A">
        <w:rPr>
          <w:sz w:val="12"/>
        </w:rPr>
        <w:t xml:space="preserve"> too. </w:t>
      </w:r>
      <w:r w:rsidRPr="00B8693F">
        <w:rPr>
          <w:rStyle w:val="StyleBoldUnderline"/>
        </w:rPr>
        <w:t>Cuba may want restoration of former economic cooperation with Russia, but today’s Russia cannot afford it. Nor is large-scale Russian investment in Venezuela possible.</w:t>
      </w:r>
      <w:r w:rsidRPr="0096115A">
        <w:rPr>
          <w:sz w:val="12"/>
        </w:rPr>
        <w:t xml:space="preserve"> Accordingly </w:t>
      </w:r>
      <w:r w:rsidRPr="00B8693F">
        <w:rPr>
          <w:rStyle w:val="StyleBoldUnderline"/>
        </w:rPr>
        <w:t>projects like the plan to carry gas from Venezuela to Argentina</w:t>
      </w:r>
      <w:r w:rsidRPr="0096115A">
        <w:rPr>
          <w:sz w:val="12"/>
        </w:rPr>
        <w:t xml:space="preserve"> across the Amazon basin which </w:t>
      </w:r>
      <w:r w:rsidRPr="00B8693F">
        <w:rPr>
          <w:rStyle w:val="StyleBoldUnderline"/>
        </w:rPr>
        <w:t>was under-financed to begin with, and economically questionable as well, will probably not proceed</w:t>
      </w:r>
      <w:r w:rsidRPr="0096115A">
        <w:rPr>
          <w:sz w:val="12"/>
        </w:rPr>
        <w:t xml:space="preserve">.83 In fact </w:t>
      </w:r>
      <w:r w:rsidRPr="00B8693F">
        <w:rPr>
          <w:rStyle w:val="StyleStyleBold12pt"/>
        </w:rPr>
        <w:t>few projects have actually been signed or carried out,</w:t>
      </w:r>
      <w:r w:rsidRPr="0096115A">
        <w:rPr>
          <w:sz w:val="12"/>
        </w:rPr>
        <w:t xml:space="preserve"> or will be. Medvedev sidestepped Chavez’s call for a real alliance and no major agreements were signed during his trip.84 Indeed, </w:t>
      </w:r>
      <w:r w:rsidRPr="00B8693F">
        <w:rPr>
          <w:rStyle w:val="StyleBoldUnderline"/>
        </w:rPr>
        <w:t>Cuba may be turning back to Moscow because it cannot depend any longer on Venezuela’s energy supplies due to the crisis</w:t>
      </w:r>
      <w:r w:rsidRPr="0096115A">
        <w:rPr>
          <w:sz w:val="12"/>
        </w:rPr>
        <w:t>.85 Similarly although Nicaragua seeks larger trade links between Russia, China, and Latin American members of ALBA, the difficulties are immense. While Ortega acknowledges the presence of a crisis, it is unlikely that Moscow and Beijing will create an ALBA monetary zone based on a regional currency as he wishes.86 For the same reason the agreement between Moscow and Caracas to trade in their national currencies may not go far.87</w:t>
      </w:r>
    </w:p>
    <w:sectPr w:rsidR="00B8693F" w:rsidRPr="0096115A" w:rsidSect="00EB406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6EFC" w:rsidRDefault="00136EFC" w:rsidP="005F5576">
      <w:r>
        <w:separator/>
      </w:r>
    </w:p>
  </w:endnote>
  <w:endnote w:type="continuationSeparator" w:id="0">
    <w:p w:rsidR="00136EFC" w:rsidRDefault="00136EFC"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6EFC" w:rsidRDefault="00136EFC" w:rsidP="005F5576">
      <w:r>
        <w:separator/>
      </w:r>
    </w:p>
  </w:footnote>
  <w:footnote w:type="continuationSeparator" w:id="0">
    <w:p w:rsidR="00136EFC" w:rsidRDefault="00136EFC"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4A7993"/>
    <w:rsid w:val="000022F2"/>
    <w:rsid w:val="0000459F"/>
    <w:rsid w:val="00013766"/>
    <w:rsid w:val="0002196C"/>
    <w:rsid w:val="00021F29"/>
    <w:rsid w:val="00027EED"/>
    <w:rsid w:val="0003041D"/>
    <w:rsid w:val="00033028"/>
    <w:rsid w:val="000360A7"/>
    <w:rsid w:val="00043A3A"/>
    <w:rsid w:val="00052A1D"/>
    <w:rsid w:val="00053357"/>
    <w:rsid w:val="00055E12"/>
    <w:rsid w:val="00064914"/>
    <w:rsid w:val="00064A59"/>
    <w:rsid w:val="0007162E"/>
    <w:rsid w:val="00073B9A"/>
    <w:rsid w:val="00090287"/>
    <w:rsid w:val="00090BA2"/>
    <w:rsid w:val="00096E57"/>
    <w:rsid w:val="000978A3"/>
    <w:rsid w:val="00097D7E"/>
    <w:rsid w:val="000A1D39"/>
    <w:rsid w:val="000A4FA5"/>
    <w:rsid w:val="000B04C3"/>
    <w:rsid w:val="000B61C8"/>
    <w:rsid w:val="000B66E0"/>
    <w:rsid w:val="000C1047"/>
    <w:rsid w:val="000C4BE5"/>
    <w:rsid w:val="000C767D"/>
    <w:rsid w:val="000D062F"/>
    <w:rsid w:val="000D0B76"/>
    <w:rsid w:val="000D270E"/>
    <w:rsid w:val="000D2AE5"/>
    <w:rsid w:val="000D3A26"/>
    <w:rsid w:val="000D3D8D"/>
    <w:rsid w:val="000E41A3"/>
    <w:rsid w:val="000F37E7"/>
    <w:rsid w:val="00101FE9"/>
    <w:rsid w:val="00113C68"/>
    <w:rsid w:val="00114663"/>
    <w:rsid w:val="0012057B"/>
    <w:rsid w:val="00122AB1"/>
    <w:rsid w:val="00124132"/>
    <w:rsid w:val="00126D92"/>
    <w:rsid w:val="001301AC"/>
    <w:rsid w:val="001304DF"/>
    <w:rsid w:val="001305F3"/>
    <w:rsid w:val="00131C6F"/>
    <w:rsid w:val="001368A2"/>
    <w:rsid w:val="00136EFC"/>
    <w:rsid w:val="00140397"/>
    <w:rsid w:val="0014072D"/>
    <w:rsid w:val="00141F7D"/>
    <w:rsid w:val="00141FBF"/>
    <w:rsid w:val="001435E5"/>
    <w:rsid w:val="00143DA5"/>
    <w:rsid w:val="00153318"/>
    <w:rsid w:val="0016509D"/>
    <w:rsid w:val="0016711C"/>
    <w:rsid w:val="00167A9F"/>
    <w:rsid w:val="001711E1"/>
    <w:rsid w:val="00171457"/>
    <w:rsid w:val="00171CAB"/>
    <w:rsid w:val="00175018"/>
    <w:rsid w:val="00175023"/>
    <w:rsid w:val="001765E5"/>
    <w:rsid w:val="00177206"/>
    <w:rsid w:val="00177A1E"/>
    <w:rsid w:val="00182D51"/>
    <w:rsid w:val="0019587B"/>
    <w:rsid w:val="001A3EBF"/>
    <w:rsid w:val="001A4F0E"/>
    <w:rsid w:val="001B0A04"/>
    <w:rsid w:val="001B12E0"/>
    <w:rsid w:val="001B3A7B"/>
    <w:rsid w:val="001B3CEC"/>
    <w:rsid w:val="001B7A4F"/>
    <w:rsid w:val="001C07C5"/>
    <w:rsid w:val="001C1D82"/>
    <w:rsid w:val="001C2147"/>
    <w:rsid w:val="001C587E"/>
    <w:rsid w:val="001C7C90"/>
    <w:rsid w:val="001D0D51"/>
    <w:rsid w:val="001D6594"/>
    <w:rsid w:val="001E0317"/>
    <w:rsid w:val="001F22DE"/>
    <w:rsid w:val="001F700F"/>
    <w:rsid w:val="001F7572"/>
    <w:rsid w:val="0020006E"/>
    <w:rsid w:val="002009AE"/>
    <w:rsid w:val="00200A6C"/>
    <w:rsid w:val="002101DA"/>
    <w:rsid w:val="002124B7"/>
    <w:rsid w:val="00217499"/>
    <w:rsid w:val="00226FE7"/>
    <w:rsid w:val="0023021F"/>
    <w:rsid w:val="00235125"/>
    <w:rsid w:val="0024018B"/>
    <w:rsid w:val="0024023F"/>
    <w:rsid w:val="00240C4E"/>
    <w:rsid w:val="00243DC0"/>
    <w:rsid w:val="00244586"/>
    <w:rsid w:val="002445A9"/>
    <w:rsid w:val="00250CA1"/>
    <w:rsid w:val="00250E16"/>
    <w:rsid w:val="00257696"/>
    <w:rsid w:val="00260EAC"/>
    <w:rsid w:val="0026374E"/>
    <w:rsid w:val="0026382E"/>
    <w:rsid w:val="00264A6E"/>
    <w:rsid w:val="00266086"/>
    <w:rsid w:val="00272786"/>
    <w:rsid w:val="00281423"/>
    <w:rsid w:val="00287AB7"/>
    <w:rsid w:val="00294D00"/>
    <w:rsid w:val="002A213E"/>
    <w:rsid w:val="002A5733"/>
    <w:rsid w:val="002A612B"/>
    <w:rsid w:val="002A6C8F"/>
    <w:rsid w:val="002B3C6F"/>
    <w:rsid w:val="002B6408"/>
    <w:rsid w:val="002B68A4"/>
    <w:rsid w:val="002B72F6"/>
    <w:rsid w:val="002C4ECF"/>
    <w:rsid w:val="002C56CB"/>
    <w:rsid w:val="002C5772"/>
    <w:rsid w:val="002C7D8A"/>
    <w:rsid w:val="002D0374"/>
    <w:rsid w:val="002D2946"/>
    <w:rsid w:val="002D30FE"/>
    <w:rsid w:val="002D529E"/>
    <w:rsid w:val="002D6BD6"/>
    <w:rsid w:val="002E09A3"/>
    <w:rsid w:val="002E4DD9"/>
    <w:rsid w:val="002F0314"/>
    <w:rsid w:val="002F1033"/>
    <w:rsid w:val="003065E3"/>
    <w:rsid w:val="003117DC"/>
    <w:rsid w:val="0031182D"/>
    <w:rsid w:val="00314B9D"/>
    <w:rsid w:val="00315CA2"/>
    <w:rsid w:val="00316FEB"/>
    <w:rsid w:val="00326EEB"/>
    <w:rsid w:val="0033078A"/>
    <w:rsid w:val="00331559"/>
    <w:rsid w:val="00341D6C"/>
    <w:rsid w:val="00344702"/>
    <w:rsid w:val="00344A06"/>
    <w:rsid w:val="00344E91"/>
    <w:rsid w:val="00346994"/>
    <w:rsid w:val="00347123"/>
    <w:rsid w:val="0034756E"/>
    <w:rsid w:val="00347E74"/>
    <w:rsid w:val="00351956"/>
    <w:rsid w:val="00351D97"/>
    <w:rsid w:val="00352583"/>
    <w:rsid w:val="00354B5B"/>
    <w:rsid w:val="00376F48"/>
    <w:rsid w:val="00380B51"/>
    <w:rsid w:val="00383E0A"/>
    <w:rsid w:val="003847C7"/>
    <w:rsid w:val="00385298"/>
    <w:rsid w:val="003852CE"/>
    <w:rsid w:val="00392273"/>
    <w:rsid w:val="00395C83"/>
    <w:rsid w:val="003A04DE"/>
    <w:rsid w:val="003A2A3B"/>
    <w:rsid w:val="003A440C"/>
    <w:rsid w:val="003B024E"/>
    <w:rsid w:val="003B0C84"/>
    <w:rsid w:val="003B183E"/>
    <w:rsid w:val="003B2F3E"/>
    <w:rsid w:val="003B55B7"/>
    <w:rsid w:val="003C756E"/>
    <w:rsid w:val="003D04CF"/>
    <w:rsid w:val="003D25EB"/>
    <w:rsid w:val="003D2C33"/>
    <w:rsid w:val="003D5418"/>
    <w:rsid w:val="003E4831"/>
    <w:rsid w:val="003E48DE"/>
    <w:rsid w:val="003E7E8B"/>
    <w:rsid w:val="003F3030"/>
    <w:rsid w:val="003F47AE"/>
    <w:rsid w:val="00403971"/>
    <w:rsid w:val="00404AB5"/>
    <w:rsid w:val="0041312F"/>
    <w:rsid w:val="004135AE"/>
    <w:rsid w:val="004138EF"/>
    <w:rsid w:val="004319DE"/>
    <w:rsid w:val="00433B04"/>
    <w:rsid w:val="00435232"/>
    <w:rsid w:val="004400EA"/>
    <w:rsid w:val="004503B7"/>
    <w:rsid w:val="00450882"/>
    <w:rsid w:val="00451C20"/>
    <w:rsid w:val="00452001"/>
    <w:rsid w:val="00452041"/>
    <w:rsid w:val="0045442E"/>
    <w:rsid w:val="004564E2"/>
    <w:rsid w:val="00457708"/>
    <w:rsid w:val="00462418"/>
    <w:rsid w:val="00462A1A"/>
    <w:rsid w:val="00471A3E"/>
    <w:rsid w:val="00471A70"/>
    <w:rsid w:val="00473A79"/>
    <w:rsid w:val="00475E03"/>
    <w:rsid w:val="00476723"/>
    <w:rsid w:val="0047798D"/>
    <w:rsid w:val="00481217"/>
    <w:rsid w:val="00490692"/>
    <w:rsid w:val="004931DE"/>
    <w:rsid w:val="004A6083"/>
    <w:rsid w:val="004A6E81"/>
    <w:rsid w:val="004A7806"/>
    <w:rsid w:val="004A7993"/>
    <w:rsid w:val="004B0545"/>
    <w:rsid w:val="004B7E46"/>
    <w:rsid w:val="004D3745"/>
    <w:rsid w:val="004D3987"/>
    <w:rsid w:val="004E294C"/>
    <w:rsid w:val="004E3132"/>
    <w:rsid w:val="004E552E"/>
    <w:rsid w:val="004E5AC4"/>
    <w:rsid w:val="004E656D"/>
    <w:rsid w:val="004F0849"/>
    <w:rsid w:val="004F173C"/>
    <w:rsid w:val="004F1B8C"/>
    <w:rsid w:val="004F45B0"/>
    <w:rsid w:val="005020C3"/>
    <w:rsid w:val="00505265"/>
    <w:rsid w:val="005111F8"/>
    <w:rsid w:val="00513FA2"/>
    <w:rsid w:val="00514387"/>
    <w:rsid w:val="00516459"/>
    <w:rsid w:val="005328F5"/>
    <w:rsid w:val="0053423B"/>
    <w:rsid w:val="005349E1"/>
    <w:rsid w:val="00537EF5"/>
    <w:rsid w:val="005403A1"/>
    <w:rsid w:val="005420CC"/>
    <w:rsid w:val="005434D0"/>
    <w:rsid w:val="0054437C"/>
    <w:rsid w:val="0054542E"/>
    <w:rsid w:val="00546D61"/>
    <w:rsid w:val="005579BF"/>
    <w:rsid w:val="00560C3E"/>
    <w:rsid w:val="00563468"/>
    <w:rsid w:val="00564EC2"/>
    <w:rsid w:val="00565EAE"/>
    <w:rsid w:val="00573677"/>
    <w:rsid w:val="00575F7D"/>
    <w:rsid w:val="00580015"/>
    <w:rsid w:val="00580383"/>
    <w:rsid w:val="00580E40"/>
    <w:rsid w:val="005861DD"/>
    <w:rsid w:val="005868F0"/>
    <w:rsid w:val="00590731"/>
    <w:rsid w:val="00592FBD"/>
    <w:rsid w:val="005A506B"/>
    <w:rsid w:val="005A60E8"/>
    <w:rsid w:val="005A701C"/>
    <w:rsid w:val="005B038E"/>
    <w:rsid w:val="005B11D8"/>
    <w:rsid w:val="005B2444"/>
    <w:rsid w:val="005B2BF5"/>
    <w:rsid w:val="005B2D14"/>
    <w:rsid w:val="005B3140"/>
    <w:rsid w:val="005C0B05"/>
    <w:rsid w:val="005C294E"/>
    <w:rsid w:val="005D1156"/>
    <w:rsid w:val="005E0681"/>
    <w:rsid w:val="005E3B08"/>
    <w:rsid w:val="005E3FE4"/>
    <w:rsid w:val="005E572E"/>
    <w:rsid w:val="005F5576"/>
    <w:rsid w:val="00600DC7"/>
    <w:rsid w:val="006014AB"/>
    <w:rsid w:val="00605F20"/>
    <w:rsid w:val="00606137"/>
    <w:rsid w:val="00611E11"/>
    <w:rsid w:val="006121A7"/>
    <w:rsid w:val="006154DC"/>
    <w:rsid w:val="0061680A"/>
    <w:rsid w:val="00620B41"/>
    <w:rsid w:val="00623B70"/>
    <w:rsid w:val="0063578B"/>
    <w:rsid w:val="00636B3D"/>
    <w:rsid w:val="0063743E"/>
    <w:rsid w:val="00641025"/>
    <w:rsid w:val="00650E98"/>
    <w:rsid w:val="00656C61"/>
    <w:rsid w:val="006672D8"/>
    <w:rsid w:val="00670D96"/>
    <w:rsid w:val="00672877"/>
    <w:rsid w:val="0068275E"/>
    <w:rsid w:val="00683154"/>
    <w:rsid w:val="00684591"/>
    <w:rsid w:val="00687B78"/>
    <w:rsid w:val="00690115"/>
    <w:rsid w:val="00690898"/>
    <w:rsid w:val="00692DD2"/>
    <w:rsid w:val="00693039"/>
    <w:rsid w:val="00693A5A"/>
    <w:rsid w:val="006945D4"/>
    <w:rsid w:val="006B302F"/>
    <w:rsid w:val="006C64D4"/>
    <w:rsid w:val="006E122F"/>
    <w:rsid w:val="006E3C93"/>
    <w:rsid w:val="006E53F0"/>
    <w:rsid w:val="006F46C3"/>
    <w:rsid w:val="006F6EEF"/>
    <w:rsid w:val="006F7CDF"/>
    <w:rsid w:val="00700BDB"/>
    <w:rsid w:val="0070121B"/>
    <w:rsid w:val="00701E73"/>
    <w:rsid w:val="00711FE2"/>
    <w:rsid w:val="00712649"/>
    <w:rsid w:val="00714BC9"/>
    <w:rsid w:val="00723F91"/>
    <w:rsid w:val="00725623"/>
    <w:rsid w:val="00741165"/>
    <w:rsid w:val="00743059"/>
    <w:rsid w:val="00744F58"/>
    <w:rsid w:val="007465F7"/>
    <w:rsid w:val="00747C23"/>
    <w:rsid w:val="00750CED"/>
    <w:rsid w:val="00751A8F"/>
    <w:rsid w:val="00755D51"/>
    <w:rsid w:val="00760A29"/>
    <w:rsid w:val="00761C22"/>
    <w:rsid w:val="00765075"/>
    <w:rsid w:val="00766C95"/>
    <w:rsid w:val="00771E18"/>
    <w:rsid w:val="0077244F"/>
    <w:rsid w:val="007739F1"/>
    <w:rsid w:val="007745C6"/>
    <w:rsid w:val="007751FD"/>
    <w:rsid w:val="007753E4"/>
    <w:rsid w:val="007755F6"/>
    <w:rsid w:val="00780417"/>
    <w:rsid w:val="00780B84"/>
    <w:rsid w:val="007815E5"/>
    <w:rsid w:val="007857CD"/>
    <w:rsid w:val="00787343"/>
    <w:rsid w:val="00790BFA"/>
    <w:rsid w:val="00791121"/>
    <w:rsid w:val="00791C88"/>
    <w:rsid w:val="0079798A"/>
    <w:rsid w:val="007A3D06"/>
    <w:rsid w:val="007B383B"/>
    <w:rsid w:val="007B5A61"/>
    <w:rsid w:val="007B5D5C"/>
    <w:rsid w:val="007C350D"/>
    <w:rsid w:val="007C3C9B"/>
    <w:rsid w:val="007D3012"/>
    <w:rsid w:val="007D65A7"/>
    <w:rsid w:val="007E3F59"/>
    <w:rsid w:val="007E4F26"/>
    <w:rsid w:val="007E5043"/>
    <w:rsid w:val="007E5183"/>
    <w:rsid w:val="007E7670"/>
    <w:rsid w:val="00803CFE"/>
    <w:rsid w:val="00805494"/>
    <w:rsid w:val="008133F9"/>
    <w:rsid w:val="00823AAC"/>
    <w:rsid w:val="008246CB"/>
    <w:rsid w:val="00842CA6"/>
    <w:rsid w:val="00854C66"/>
    <w:rsid w:val="008553E1"/>
    <w:rsid w:val="008617D7"/>
    <w:rsid w:val="0086240B"/>
    <w:rsid w:val="00862C98"/>
    <w:rsid w:val="00864C0A"/>
    <w:rsid w:val="00867230"/>
    <w:rsid w:val="00867A20"/>
    <w:rsid w:val="0087643B"/>
    <w:rsid w:val="00877669"/>
    <w:rsid w:val="00892777"/>
    <w:rsid w:val="008972D9"/>
    <w:rsid w:val="00897F92"/>
    <w:rsid w:val="008A64C9"/>
    <w:rsid w:val="008B180A"/>
    <w:rsid w:val="008B24B7"/>
    <w:rsid w:val="008C2CD8"/>
    <w:rsid w:val="008C4542"/>
    <w:rsid w:val="008C493E"/>
    <w:rsid w:val="008C5088"/>
    <w:rsid w:val="008C5743"/>
    <w:rsid w:val="008C68EE"/>
    <w:rsid w:val="008C7F44"/>
    <w:rsid w:val="008D4273"/>
    <w:rsid w:val="008D4EF3"/>
    <w:rsid w:val="008E0E4F"/>
    <w:rsid w:val="008E4139"/>
    <w:rsid w:val="008E6221"/>
    <w:rsid w:val="008E7152"/>
    <w:rsid w:val="008F322F"/>
    <w:rsid w:val="00900124"/>
    <w:rsid w:val="0090361A"/>
    <w:rsid w:val="00907DFE"/>
    <w:rsid w:val="00911804"/>
    <w:rsid w:val="00914596"/>
    <w:rsid w:val="009146BF"/>
    <w:rsid w:val="00915EF1"/>
    <w:rsid w:val="00924C08"/>
    <w:rsid w:val="00930D1F"/>
    <w:rsid w:val="00935127"/>
    <w:rsid w:val="0094017D"/>
    <w:rsid w:val="0094025E"/>
    <w:rsid w:val="0094256C"/>
    <w:rsid w:val="00955233"/>
    <w:rsid w:val="00957277"/>
    <w:rsid w:val="0096115A"/>
    <w:rsid w:val="00962FF0"/>
    <w:rsid w:val="009706C1"/>
    <w:rsid w:val="009708EF"/>
    <w:rsid w:val="00976675"/>
    <w:rsid w:val="00976FBF"/>
    <w:rsid w:val="00984B38"/>
    <w:rsid w:val="00990181"/>
    <w:rsid w:val="009A0636"/>
    <w:rsid w:val="009A6FF5"/>
    <w:rsid w:val="009B0909"/>
    <w:rsid w:val="009B2A47"/>
    <w:rsid w:val="009B2B47"/>
    <w:rsid w:val="009B2E08"/>
    <w:rsid w:val="009B35DB"/>
    <w:rsid w:val="009B4707"/>
    <w:rsid w:val="009C4298"/>
    <w:rsid w:val="009D318C"/>
    <w:rsid w:val="009D4891"/>
    <w:rsid w:val="009D6297"/>
    <w:rsid w:val="009E4D03"/>
    <w:rsid w:val="00A10335"/>
    <w:rsid w:val="00A10B8B"/>
    <w:rsid w:val="00A20D78"/>
    <w:rsid w:val="00A2174A"/>
    <w:rsid w:val="00A23012"/>
    <w:rsid w:val="00A26733"/>
    <w:rsid w:val="00A34363"/>
    <w:rsid w:val="00A3595E"/>
    <w:rsid w:val="00A40ABA"/>
    <w:rsid w:val="00A4310E"/>
    <w:rsid w:val="00A456F1"/>
    <w:rsid w:val="00A46C7F"/>
    <w:rsid w:val="00A652FC"/>
    <w:rsid w:val="00A67B44"/>
    <w:rsid w:val="00A73245"/>
    <w:rsid w:val="00A733F3"/>
    <w:rsid w:val="00A7643B"/>
    <w:rsid w:val="00A77145"/>
    <w:rsid w:val="00A82989"/>
    <w:rsid w:val="00A853A9"/>
    <w:rsid w:val="00A864B5"/>
    <w:rsid w:val="00A87BCE"/>
    <w:rsid w:val="00A904FE"/>
    <w:rsid w:val="00A909B6"/>
    <w:rsid w:val="00A9262C"/>
    <w:rsid w:val="00A95085"/>
    <w:rsid w:val="00A96424"/>
    <w:rsid w:val="00AA367A"/>
    <w:rsid w:val="00AA52AC"/>
    <w:rsid w:val="00AB0219"/>
    <w:rsid w:val="00AB1555"/>
    <w:rsid w:val="00AB61DD"/>
    <w:rsid w:val="00AC222F"/>
    <w:rsid w:val="00AC2CC7"/>
    <w:rsid w:val="00AC7AAF"/>
    <w:rsid w:val="00AC7B3B"/>
    <w:rsid w:val="00AC7DE3"/>
    <w:rsid w:val="00AD1947"/>
    <w:rsid w:val="00AD3CE6"/>
    <w:rsid w:val="00AE1307"/>
    <w:rsid w:val="00AE7586"/>
    <w:rsid w:val="00AF7A65"/>
    <w:rsid w:val="00B0512B"/>
    <w:rsid w:val="00B06710"/>
    <w:rsid w:val="00B07EBF"/>
    <w:rsid w:val="00B10F4C"/>
    <w:rsid w:val="00B166CB"/>
    <w:rsid w:val="00B235E1"/>
    <w:rsid w:val="00B272CF"/>
    <w:rsid w:val="00B3009E"/>
    <w:rsid w:val="00B3145D"/>
    <w:rsid w:val="00B32A90"/>
    <w:rsid w:val="00B332CD"/>
    <w:rsid w:val="00B34935"/>
    <w:rsid w:val="00B34AE3"/>
    <w:rsid w:val="00B35050"/>
    <w:rsid w:val="00B357BA"/>
    <w:rsid w:val="00B46B51"/>
    <w:rsid w:val="00B5637F"/>
    <w:rsid w:val="00B564DB"/>
    <w:rsid w:val="00B646E9"/>
    <w:rsid w:val="00B768B6"/>
    <w:rsid w:val="00B76DA4"/>
    <w:rsid w:val="00B816A3"/>
    <w:rsid w:val="00B8693F"/>
    <w:rsid w:val="00B908D1"/>
    <w:rsid w:val="00B9352E"/>
    <w:rsid w:val="00B940D1"/>
    <w:rsid w:val="00B96979"/>
    <w:rsid w:val="00BA17DF"/>
    <w:rsid w:val="00BA34BA"/>
    <w:rsid w:val="00BA7AE0"/>
    <w:rsid w:val="00BB58BD"/>
    <w:rsid w:val="00BB6A26"/>
    <w:rsid w:val="00BD612F"/>
    <w:rsid w:val="00BE12F5"/>
    <w:rsid w:val="00BE2408"/>
    <w:rsid w:val="00BE2ADC"/>
    <w:rsid w:val="00BE3EC6"/>
    <w:rsid w:val="00BE5BEB"/>
    <w:rsid w:val="00BE6528"/>
    <w:rsid w:val="00C0087A"/>
    <w:rsid w:val="00C05F9D"/>
    <w:rsid w:val="00C1674B"/>
    <w:rsid w:val="00C2176A"/>
    <w:rsid w:val="00C27212"/>
    <w:rsid w:val="00C31E7C"/>
    <w:rsid w:val="00C34185"/>
    <w:rsid w:val="00C406BB"/>
    <w:rsid w:val="00C42DD6"/>
    <w:rsid w:val="00C5265A"/>
    <w:rsid w:val="00C5336A"/>
    <w:rsid w:val="00C545E7"/>
    <w:rsid w:val="00C574A5"/>
    <w:rsid w:val="00C66858"/>
    <w:rsid w:val="00C72DCE"/>
    <w:rsid w:val="00C7411E"/>
    <w:rsid w:val="00C77690"/>
    <w:rsid w:val="00C8160A"/>
    <w:rsid w:val="00C84988"/>
    <w:rsid w:val="00C90C5C"/>
    <w:rsid w:val="00CA0301"/>
    <w:rsid w:val="00CA141D"/>
    <w:rsid w:val="00CA4AF6"/>
    <w:rsid w:val="00CA59CA"/>
    <w:rsid w:val="00CB2356"/>
    <w:rsid w:val="00CB4075"/>
    <w:rsid w:val="00CB4E6D"/>
    <w:rsid w:val="00CC23DE"/>
    <w:rsid w:val="00CD3E3A"/>
    <w:rsid w:val="00CD453E"/>
    <w:rsid w:val="00CE31E8"/>
    <w:rsid w:val="00CE55A6"/>
    <w:rsid w:val="00CF13FC"/>
    <w:rsid w:val="00CF4AAF"/>
    <w:rsid w:val="00CF561A"/>
    <w:rsid w:val="00CF6C18"/>
    <w:rsid w:val="00CF7617"/>
    <w:rsid w:val="00CF7EA8"/>
    <w:rsid w:val="00D004DA"/>
    <w:rsid w:val="00D00E95"/>
    <w:rsid w:val="00D01673"/>
    <w:rsid w:val="00D0309A"/>
    <w:rsid w:val="00D050A5"/>
    <w:rsid w:val="00D07BA4"/>
    <w:rsid w:val="00D109BA"/>
    <w:rsid w:val="00D12102"/>
    <w:rsid w:val="00D16664"/>
    <w:rsid w:val="00D17C4E"/>
    <w:rsid w:val="00D21359"/>
    <w:rsid w:val="00D215F6"/>
    <w:rsid w:val="00D22BE1"/>
    <w:rsid w:val="00D263F5"/>
    <w:rsid w:val="00D2765B"/>
    <w:rsid w:val="00D31DF7"/>
    <w:rsid w:val="00D33B91"/>
    <w:rsid w:val="00D415C6"/>
    <w:rsid w:val="00D41D18"/>
    <w:rsid w:val="00D420EA"/>
    <w:rsid w:val="00D433B2"/>
    <w:rsid w:val="00D4639E"/>
    <w:rsid w:val="00D51ABF"/>
    <w:rsid w:val="00D52A38"/>
    <w:rsid w:val="00D5444B"/>
    <w:rsid w:val="00D54587"/>
    <w:rsid w:val="00D55302"/>
    <w:rsid w:val="00D57CBF"/>
    <w:rsid w:val="00D66ABC"/>
    <w:rsid w:val="00D71CFC"/>
    <w:rsid w:val="00D72858"/>
    <w:rsid w:val="00D86024"/>
    <w:rsid w:val="00D9149C"/>
    <w:rsid w:val="00D91FAB"/>
    <w:rsid w:val="00D93416"/>
    <w:rsid w:val="00D94CA3"/>
    <w:rsid w:val="00D96595"/>
    <w:rsid w:val="00DA018C"/>
    <w:rsid w:val="00DA3C9D"/>
    <w:rsid w:val="00DB0F7E"/>
    <w:rsid w:val="00DB5489"/>
    <w:rsid w:val="00DB6C98"/>
    <w:rsid w:val="00DC2DE4"/>
    <w:rsid w:val="00DC701C"/>
    <w:rsid w:val="00DD0C60"/>
    <w:rsid w:val="00DD6D3B"/>
    <w:rsid w:val="00DD7F91"/>
    <w:rsid w:val="00DE3D42"/>
    <w:rsid w:val="00DE4213"/>
    <w:rsid w:val="00DE7734"/>
    <w:rsid w:val="00DF3C22"/>
    <w:rsid w:val="00E00376"/>
    <w:rsid w:val="00E01016"/>
    <w:rsid w:val="00E043B1"/>
    <w:rsid w:val="00E14EBD"/>
    <w:rsid w:val="00E16734"/>
    <w:rsid w:val="00E16B6C"/>
    <w:rsid w:val="00E20ED7"/>
    <w:rsid w:val="00E23260"/>
    <w:rsid w:val="00E2367A"/>
    <w:rsid w:val="00E35FC9"/>
    <w:rsid w:val="00E377A4"/>
    <w:rsid w:val="00E41346"/>
    <w:rsid w:val="00E420E9"/>
    <w:rsid w:val="00E4635D"/>
    <w:rsid w:val="00E47CD6"/>
    <w:rsid w:val="00E521E0"/>
    <w:rsid w:val="00E554BA"/>
    <w:rsid w:val="00E5679E"/>
    <w:rsid w:val="00E61D76"/>
    <w:rsid w:val="00E674DB"/>
    <w:rsid w:val="00E70912"/>
    <w:rsid w:val="00E729C1"/>
    <w:rsid w:val="00E75F28"/>
    <w:rsid w:val="00E868C9"/>
    <w:rsid w:val="00E90AA6"/>
    <w:rsid w:val="00E942E6"/>
    <w:rsid w:val="00E95748"/>
    <w:rsid w:val="00E960FA"/>
    <w:rsid w:val="00E977B8"/>
    <w:rsid w:val="00E97AD1"/>
    <w:rsid w:val="00EA0BB8"/>
    <w:rsid w:val="00EA109B"/>
    <w:rsid w:val="00EA1176"/>
    <w:rsid w:val="00EA15A8"/>
    <w:rsid w:val="00EA2926"/>
    <w:rsid w:val="00EA6162"/>
    <w:rsid w:val="00EB4069"/>
    <w:rsid w:val="00EC1A81"/>
    <w:rsid w:val="00EC6346"/>
    <w:rsid w:val="00EC7E5C"/>
    <w:rsid w:val="00ED48C5"/>
    <w:rsid w:val="00ED78F1"/>
    <w:rsid w:val="00EE4DCA"/>
    <w:rsid w:val="00EE6777"/>
    <w:rsid w:val="00EF0F62"/>
    <w:rsid w:val="00F007E1"/>
    <w:rsid w:val="00F0134E"/>
    <w:rsid w:val="00F057C6"/>
    <w:rsid w:val="00F063D0"/>
    <w:rsid w:val="00F1305A"/>
    <w:rsid w:val="00F17D96"/>
    <w:rsid w:val="00F22565"/>
    <w:rsid w:val="00F3380E"/>
    <w:rsid w:val="00F353B2"/>
    <w:rsid w:val="00F40837"/>
    <w:rsid w:val="00F42F79"/>
    <w:rsid w:val="00F47773"/>
    <w:rsid w:val="00F47BBC"/>
    <w:rsid w:val="00F5019D"/>
    <w:rsid w:val="00F5328F"/>
    <w:rsid w:val="00F546AF"/>
    <w:rsid w:val="00F634D6"/>
    <w:rsid w:val="00F6382F"/>
    <w:rsid w:val="00F64385"/>
    <w:rsid w:val="00F6473F"/>
    <w:rsid w:val="00F76366"/>
    <w:rsid w:val="00F805C0"/>
    <w:rsid w:val="00F80A58"/>
    <w:rsid w:val="00FA6CA0"/>
    <w:rsid w:val="00FB4261"/>
    <w:rsid w:val="00FB43B1"/>
    <w:rsid w:val="00FB49F0"/>
    <w:rsid w:val="00FC0608"/>
    <w:rsid w:val="00FC2155"/>
    <w:rsid w:val="00FC41A7"/>
    <w:rsid w:val="00FD675B"/>
    <w:rsid w:val="00FD7483"/>
    <w:rsid w:val="00FE0877"/>
    <w:rsid w:val="00FE352F"/>
    <w:rsid w:val="00FE380E"/>
    <w:rsid w:val="00FF17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52041"/>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4520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204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204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Ch,No Spacing12"/>
    <w:basedOn w:val="Normal"/>
    <w:next w:val="Normal"/>
    <w:link w:val="Heading4Char"/>
    <w:uiPriority w:val="4"/>
    <w:qFormat/>
    <w:rsid w:val="0045204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5204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52041"/>
    <w:rPr>
      <w:rFonts w:ascii="Georgia" w:eastAsiaTheme="majorEastAsia" w:hAnsi="Georgia"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452041"/>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452041"/>
    <w:rPr>
      <w:b/>
      <w:bCs/>
    </w:rPr>
  </w:style>
  <w:style w:type="character" w:customStyle="1" w:styleId="Heading3Char">
    <w:name w:val="Heading 3 Char"/>
    <w:aliases w:val="Block Char"/>
    <w:basedOn w:val="DefaultParagraphFont"/>
    <w:link w:val="Heading3"/>
    <w:uiPriority w:val="3"/>
    <w:rsid w:val="00452041"/>
    <w:rPr>
      <w:rFonts w:ascii="Georgia" w:eastAsiaTheme="majorEastAsia" w:hAnsi="Georgia"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45204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52041"/>
    <w:rPr>
      <w:b/>
      <w:bCs/>
      <w:sz w:val="26"/>
      <w:u w:val="none"/>
    </w:rPr>
  </w:style>
  <w:style w:type="paragraph" w:styleId="Header">
    <w:name w:val="header"/>
    <w:basedOn w:val="Normal"/>
    <w:link w:val="HeaderChar"/>
    <w:uiPriority w:val="99"/>
    <w:semiHidden/>
    <w:rsid w:val="00452041"/>
    <w:pPr>
      <w:tabs>
        <w:tab w:val="center" w:pos="4680"/>
        <w:tab w:val="right" w:pos="9360"/>
      </w:tabs>
    </w:pPr>
  </w:style>
  <w:style w:type="character" w:customStyle="1" w:styleId="HeaderChar">
    <w:name w:val="Header Char"/>
    <w:basedOn w:val="DefaultParagraphFont"/>
    <w:link w:val="Header"/>
    <w:uiPriority w:val="99"/>
    <w:semiHidden/>
    <w:rsid w:val="00452041"/>
    <w:rPr>
      <w:rFonts w:ascii="Georgia" w:hAnsi="Georgia" w:cs="Calibri"/>
    </w:rPr>
  </w:style>
  <w:style w:type="paragraph" w:styleId="Footer">
    <w:name w:val="footer"/>
    <w:basedOn w:val="Normal"/>
    <w:link w:val="FooterChar"/>
    <w:uiPriority w:val="99"/>
    <w:semiHidden/>
    <w:rsid w:val="00452041"/>
    <w:pPr>
      <w:tabs>
        <w:tab w:val="center" w:pos="4680"/>
        <w:tab w:val="right" w:pos="9360"/>
      </w:tabs>
    </w:pPr>
  </w:style>
  <w:style w:type="character" w:customStyle="1" w:styleId="FooterChar">
    <w:name w:val="Footer Char"/>
    <w:basedOn w:val="DefaultParagraphFont"/>
    <w:link w:val="Footer"/>
    <w:uiPriority w:val="99"/>
    <w:semiHidden/>
    <w:rsid w:val="00452041"/>
    <w:rPr>
      <w:rFonts w:ascii="Georgia" w:hAnsi="Georgia" w:cs="Calibri"/>
    </w:rPr>
  </w:style>
  <w:style w:type="character" w:styleId="Hyperlink">
    <w:name w:val="Hyperlink"/>
    <w:aliases w:val="heading 1 (block title),Important,Read,Internet Link,Card Text"/>
    <w:basedOn w:val="DefaultParagraphFont"/>
    <w:uiPriority w:val="99"/>
    <w:rsid w:val="00452041"/>
    <w:rPr>
      <w:color w:val="auto"/>
      <w:u w:val="none"/>
    </w:rPr>
  </w:style>
  <w:style w:type="character" w:styleId="FollowedHyperlink">
    <w:name w:val="FollowedHyperlink"/>
    <w:basedOn w:val="DefaultParagraphFont"/>
    <w:uiPriority w:val="99"/>
    <w:semiHidden/>
    <w:rsid w:val="00452041"/>
    <w:rPr>
      <w:color w:val="auto"/>
      <w:u w:val="none"/>
    </w:rPr>
  </w:style>
  <w:style w:type="character" w:customStyle="1" w:styleId="Heading4Char">
    <w:name w:val="Heading 4 Char"/>
    <w:aliases w:val="Tag Char,Big card Char,Normal Tag Char,small text Char,body Char,heading 2 Char,Heading 2 Char2 Char Char1,Heading 2 Char1 Char Char Char1, Ch Char,Ch Char,No Spacing12 Char"/>
    <w:basedOn w:val="DefaultParagraphFont"/>
    <w:link w:val="Heading4"/>
    <w:uiPriority w:val="4"/>
    <w:rsid w:val="00452041"/>
    <w:rPr>
      <w:rFonts w:ascii="Georgia" w:eastAsiaTheme="majorEastAsia" w:hAnsi="Georgia" w:cstheme="majorBidi"/>
      <w:b/>
      <w:bCs/>
      <w:iCs/>
      <w:sz w:val="26"/>
    </w:rPr>
  </w:style>
  <w:style w:type="character" w:customStyle="1" w:styleId="st">
    <w:name w:val="st"/>
    <w:basedOn w:val="DefaultParagraphFont"/>
    <w:rsid w:val="009D4891"/>
  </w:style>
  <w:style w:type="paragraph" w:customStyle="1" w:styleId="tags">
    <w:name w:val="tags"/>
    <w:aliases w:val="No Spacing,No Spacing1,No Spacing11,CD - Cite,Dont use,Tag and Cite,Debate Text,No Spacing2,Read stuff,Card Format,No Spacing1111,No Spacing3,No Spacing111,No Spacing21,No Spacing211,Very Small Text,No Spacing11111,No Spacing2111,Tags,No Spacing31"/>
    <w:next w:val="Normal"/>
    <w:link w:val="tagsChar"/>
    <w:autoRedefine/>
    <w:qFormat/>
    <w:rsid w:val="00761C22"/>
    <w:pPr>
      <w:spacing w:after="0" w:line="240" w:lineRule="auto"/>
      <w:contextualSpacing/>
    </w:pPr>
    <w:rPr>
      <w:rFonts w:ascii="Times New Roman" w:eastAsia="Malgun Gothic" w:hAnsi="Times New Roman" w:cs="Times New Roman"/>
      <w:b/>
      <w:szCs w:val="20"/>
    </w:rPr>
  </w:style>
  <w:style w:type="paragraph" w:customStyle="1" w:styleId="cites">
    <w:name w:val="cites"/>
    <w:next w:val="Normal"/>
    <w:link w:val="citesChar"/>
    <w:autoRedefine/>
    <w:rsid w:val="00761C22"/>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761C22"/>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761C22"/>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761C22"/>
    <w:rPr>
      <w:rFonts w:ascii="Times New Roman" w:eastAsia="Malgun Gothic" w:hAnsi="Times New Roman" w:cs="Times New Roman"/>
      <w:b/>
      <w:szCs w:val="24"/>
      <w:u w:val="single"/>
    </w:rPr>
  </w:style>
  <w:style w:type="character" w:customStyle="1" w:styleId="underlinedChar">
    <w:name w:val="underlined Char"/>
    <w:link w:val="underlined"/>
    <w:rsid w:val="00761C22"/>
    <w:rPr>
      <w:rFonts w:ascii="Times New Roman" w:eastAsia="Malgun Gothic" w:hAnsi="Times New Roman" w:cs="Times New Roman"/>
      <w:sz w:val="21"/>
      <w:szCs w:val="24"/>
      <w:u w:val="single"/>
    </w:rPr>
  </w:style>
  <w:style w:type="character" w:customStyle="1" w:styleId="tinyChar">
    <w:name w:val="tiny Char"/>
    <w:link w:val="tiny"/>
    <w:rsid w:val="00761C22"/>
    <w:rPr>
      <w:rFonts w:ascii="Times New Roman" w:eastAsia="Malgun Gothic" w:hAnsi="Times New Roman" w:cs="Times New Roman"/>
      <w:sz w:val="12"/>
      <w:szCs w:val="24"/>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761C22"/>
    <w:rPr>
      <w:rFonts w:ascii="Times New Roman" w:eastAsia="Malgun Gothic" w:hAnsi="Times New Roman" w:cs="Times New Roman"/>
      <w:b/>
      <w:szCs w:val="20"/>
    </w:rPr>
  </w:style>
  <w:style w:type="character" w:customStyle="1" w:styleId="ui-staffline">
    <w:name w:val="ui-staffline"/>
    <w:basedOn w:val="DefaultParagraphFont"/>
    <w:rsid w:val="00346994"/>
  </w:style>
  <w:style w:type="character" w:customStyle="1" w:styleId="Author-Date">
    <w:name w:val="Author-Date"/>
    <w:qFormat/>
    <w:rsid w:val="00346994"/>
    <w:rPr>
      <w:b/>
      <w:sz w:val="24"/>
    </w:rPr>
  </w:style>
  <w:style w:type="paragraph" w:customStyle="1" w:styleId="tag">
    <w:name w:val="tag"/>
    <w:basedOn w:val="Normal"/>
    <w:next w:val="Normal"/>
    <w:link w:val="tagChar"/>
    <w:qFormat/>
    <w:rsid w:val="0090361A"/>
    <w:rPr>
      <w:rFonts w:ascii="Cambria" w:eastAsia="Calibri" w:hAnsi="Cambria"/>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90361A"/>
    <w:rPr>
      <w:rFonts w:ascii="Cambria" w:eastAsia="Calibri" w:hAnsi="Cambria" w:cs="Times New Roman"/>
      <w:b/>
      <w:sz w:val="24"/>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 Char Char Char1,Char Char Char1"/>
    <w:qFormat/>
    <w:rsid w:val="00867230"/>
    <w:rPr>
      <w:rFonts w:ascii="Times New Roman" w:hAnsi="Times New Roman"/>
      <w:b/>
      <w:sz w:val="24"/>
    </w:rPr>
  </w:style>
  <w:style w:type="paragraph" w:styleId="Title">
    <w:name w:val="Title"/>
    <w:aliases w:val="UNDERLINE,Bold Underlined,Cites and Cards"/>
    <w:basedOn w:val="Normal"/>
    <w:link w:val="TitleChar1"/>
    <w:qFormat/>
    <w:rsid w:val="008E7152"/>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aliases w:val="UNDERLINE Char,Bold Underlined Char,Cites and Cards Char"/>
    <w:basedOn w:val="DefaultParagraphFont"/>
    <w:link w:val="Title"/>
    <w:rsid w:val="008E7152"/>
    <w:rPr>
      <w:b/>
      <w:bCs/>
      <w:sz w:val="21"/>
      <w:u w:val="single"/>
    </w:rPr>
  </w:style>
  <w:style w:type="paragraph" w:customStyle="1" w:styleId="cardtext">
    <w:name w:val="card text"/>
    <w:basedOn w:val="Normal"/>
    <w:link w:val="cardtextChar"/>
    <w:qFormat/>
    <w:rsid w:val="008E7152"/>
    <w:pPr>
      <w:ind w:left="288" w:right="288"/>
    </w:pPr>
    <w:rPr>
      <w:sz w:val="20"/>
    </w:rPr>
  </w:style>
  <w:style w:type="character" w:customStyle="1" w:styleId="cardtextChar">
    <w:name w:val="card text Char"/>
    <w:link w:val="cardtext"/>
    <w:rsid w:val="008E7152"/>
    <w:rPr>
      <w:rFonts w:ascii="Times New Roman" w:hAnsi="Times New Roman" w:cs="Times New Roman"/>
      <w:sz w:val="20"/>
    </w:rPr>
  </w:style>
  <w:style w:type="paragraph" w:styleId="DocumentMap">
    <w:name w:val="Document Map"/>
    <w:basedOn w:val="Normal"/>
    <w:link w:val="DocumentMapChar"/>
    <w:uiPriority w:val="99"/>
    <w:semiHidden/>
    <w:rsid w:val="00B646E9"/>
    <w:rPr>
      <w:rFonts w:ascii="Tahoma" w:hAnsi="Tahoma" w:cs="Tahoma"/>
      <w:sz w:val="16"/>
      <w:szCs w:val="16"/>
    </w:rPr>
  </w:style>
  <w:style w:type="character" w:customStyle="1" w:styleId="DocumentMapChar">
    <w:name w:val="Document Map Char"/>
    <w:basedOn w:val="DefaultParagraphFont"/>
    <w:link w:val="DocumentMap"/>
    <w:uiPriority w:val="99"/>
    <w:semiHidden/>
    <w:rsid w:val="00B646E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52041"/>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4520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204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204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small text,body,heading 2,Heading 2 Char2 Char,Heading 2 Char1 Char Char, Ch,Ch,No Spacing12"/>
    <w:basedOn w:val="Normal"/>
    <w:next w:val="Normal"/>
    <w:link w:val="Heading4Char"/>
    <w:uiPriority w:val="4"/>
    <w:qFormat/>
    <w:rsid w:val="0045204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520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041"/>
  </w:style>
  <w:style w:type="character" w:customStyle="1" w:styleId="Heading1Char">
    <w:name w:val="Heading 1 Char"/>
    <w:aliases w:val="Pocket Char"/>
    <w:basedOn w:val="DefaultParagraphFont"/>
    <w:link w:val="Heading1"/>
    <w:uiPriority w:val="1"/>
    <w:rsid w:val="0045204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52041"/>
    <w:rPr>
      <w:rFonts w:ascii="Georgia" w:eastAsiaTheme="majorEastAsia" w:hAnsi="Georgia"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452041"/>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452041"/>
    <w:rPr>
      <w:b/>
      <w:bCs/>
    </w:rPr>
  </w:style>
  <w:style w:type="character" w:customStyle="1" w:styleId="Heading3Char">
    <w:name w:val="Heading 3 Char"/>
    <w:aliases w:val="Block Char"/>
    <w:basedOn w:val="DefaultParagraphFont"/>
    <w:link w:val="Heading3"/>
    <w:uiPriority w:val="3"/>
    <w:rsid w:val="00452041"/>
    <w:rPr>
      <w:rFonts w:ascii="Georgia" w:eastAsiaTheme="majorEastAsia" w:hAnsi="Georgia"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452041"/>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52041"/>
    <w:rPr>
      <w:b/>
      <w:bCs/>
      <w:sz w:val="26"/>
      <w:u w:val="none"/>
    </w:rPr>
  </w:style>
  <w:style w:type="paragraph" w:styleId="Header">
    <w:name w:val="header"/>
    <w:basedOn w:val="Normal"/>
    <w:link w:val="HeaderChar"/>
    <w:uiPriority w:val="99"/>
    <w:semiHidden/>
    <w:rsid w:val="00452041"/>
    <w:pPr>
      <w:tabs>
        <w:tab w:val="center" w:pos="4680"/>
        <w:tab w:val="right" w:pos="9360"/>
      </w:tabs>
    </w:pPr>
  </w:style>
  <w:style w:type="character" w:customStyle="1" w:styleId="HeaderChar">
    <w:name w:val="Header Char"/>
    <w:basedOn w:val="DefaultParagraphFont"/>
    <w:link w:val="Header"/>
    <w:uiPriority w:val="99"/>
    <w:semiHidden/>
    <w:rsid w:val="00452041"/>
    <w:rPr>
      <w:rFonts w:ascii="Georgia" w:hAnsi="Georgia" w:cs="Calibri"/>
    </w:rPr>
  </w:style>
  <w:style w:type="paragraph" w:styleId="Footer">
    <w:name w:val="footer"/>
    <w:basedOn w:val="Normal"/>
    <w:link w:val="FooterChar"/>
    <w:uiPriority w:val="99"/>
    <w:semiHidden/>
    <w:rsid w:val="00452041"/>
    <w:pPr>
      <w:tabs>
        <w:tab w:val="center" w:pos="4680"/>
        <w:tab w:val="right" w:pos="9360"/>
      </w:tabs>
    </w:pPr>
  </w:style>
  <w:style w:type="character" w:customStyle="1" w:styleId="FooterChar">
    <w:name w:val="Footer Char"/>
    <w:basedOn w:val="DefaultParagraphFont"/>
    <w:link w:val="Footer"/>
    <w:uiPriority w:val="99"/>
    <w:semiHidden/>
    <w:rsid w:val="00452041"/>
    <w:rPr>
      <w:rFonts w:ascii="Georgia" w:hAnsi="Georgia" w:cs="Calibri"/>
    </w:rPr>
  </w:style>
  <w:style w:type="character" w:styleId="Hyperlink">
    <w:name w:val="Hyperlink"/>
    <w:aliases w:val="heading 1 (block title),Important,Read,Internet Link,Card Text"/>
    <w:basedOn w:val="DefaultParagraphFont"/>
    <w:uiPriority w:val="99"/>
    <w:rsid w:val="00452041"/>
    <w:rPr>
      <w:color w:val="auto"/>
      <w:u w:val="none"/>
    </w:rPr>
  </w:style>
  <w:style w:type="character" w:styleId="FollowedHyperlink">
    <w:name w:val="FollowedHyperlink"/>
    <w:basedOn w:val="DefaultParagraphFont"/>
    <w:uiPriority w:val="99"/>
    <w:semiHidden/>
    <w:rsid w:val="00452041"/>
    <w:rPr>
      <w:color w:val="auto"/>
      <w:u w:val="none"/>
    </w:rPr>
  </w:style>
  <w:style w:type="character" w:customStyle="1" w:styleId="Heading4Char">
    <w:name w:val="Heading 4 Char"/>
    <w:aliases w:val="Tag Char,Big card Char,Normal Tag Char,small text Char,body Char,heading 2 Char,Heading 2 Char2 Char Char1,Heading 2 Char1 Char Char Char1, Ch Char,Ch Char,No Spacing12 Char"/>
    <w:basedOn w:val="DefaultParagraphFont"/>
    <w:link w:val="Heading4"/>
    <w:uiPriority w:val="4"/>
    <w:rsid w:val="00452041"/>
    <w:rPr>
      <w:rFonts w:ascii="Georgia" w:eastAsiaTheme="majorEastAsia" w:hAnsi="Georgia" w:cstheme="majorBidi"/>
      <w:b/>
      <w:bCs/>
      <w:iCs/>
      <w:sz w:val="26"/>
    </w:rPr>
  </w:style>
  <w:style w:type="character" w:customStyle="1" w:styleId="st">
    <w:name w:val="st"/>
    <w:basedOn w:val="DefaultParagraphFont"/>
    <w:rsid w:val="009D4891"/>
  </w:style>
  <w:style w:type="paragraph" w:customStyle="1" w:styleId="tags">
    <w:name w:val="tags"/>
    <w:aliases w:val="No Spacing,No Spacing1,No Spacing11,CD - Cite,Dont use,Tag and Cite,Debate Text,No Spacing2,Read stuff,Card Format,No Spacing1111,No Spacing3,No Spacing111,No Spacing21,No Spacing211,Very Small Text,No Spacing11111,No Spacing2111,Tags,No Spacing31"/>
    <w:next w:val="Normal"/>
    <w:link w:val="tagsChar"/>
    <w:autoRedefine/>
    <w:qFormat/>
    <w:rsid w:val="00761C22"/>
    <w:pPr>
      <w:spacing w:after="0" w:line="240" w:lineRule="auto"/>
      <w:contextualSpacing/>
    </w:pPr>
    <w:rPr>
      <w:rFonts w:ascii="Times New Roman" w:eastAsia="Malgun Gothic" w:hAnsi="Times New Roman" w:cs="Times New Roman"/>
      <w:b/>
      <w:szCs w:val="20"/>
    </w:rPr>
  </w:style>
  <w:style w:type="paragraph" w:customStyle="1" w:styleId="cites">
    <w:name w:val="cites"/>
    <w:next w:val="Normal"/>
    <w:link w:val="citesChar"/>
    <w:autoRedefine/>
    <w:rsid w:val="00761C22"/>
    <w:pPr>
      <w:spacing w:after="0" w:line="240" w:lineRule="auto"/>
      <w:contextualSpacing/>
    </w:pPr>
    <w:rPr>
      <w:rFonts w:ascii="Times New Roman" w:eastAsia="Malgun Gothic" w:hAnsi="Times New Roman" w:cs="Times New Roman"/>
      <w:b/>
      <w:szCs w:val="24"/>
      <w:u w:val="single"/>
    </w:rPr>
  </w:style>
  <w:style w:type="paragraph" w:customStyle="1" w:styleId="tiny">
    <w:name w:val="tiny"/>
    <w:next w:val="Normal"/>
    <w:link w:val="tinyChar"/>
    <w:autoRedefine/>
    <w:rsid w:val="00761C22"/>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761C22"/>
    <w:pPr>
      <w:spacing w:after="0" w:line="240" w:lineRule="auto"/>
      <w:contextualSpacing/>
    </w:pPr>
    <w:rPr>
      <w:rFonts w:ascii="Times New Roman" w:eastAsia="Malgun Gothic" w:hAnsi="Times New Roman" w:cs="Times New Roman"/>
      <w:sz w:val="21"/>
      <w:szCs w:val="24"/>
      <w:u w:val="single"/>
    </w:rPr>
  </w:style>
  <w:style w:type="character" w:customStyle="1" w:styleId="citesChar">
    <w:name w:val="cites Char"/>
    <w:aliases w:val="Heading 1 Char3"/>
    <w:link w:val="cites"/>
    <w:rsid w:val="00761C22"/>
    <w:rPr>
      <w:rFonts w:ascii="Times New Roman" w:eastAsia="Malgun Gothic" w:hAnsi="Times New Roman" w:cs="Times New Roman"/>
      <w:b/>
      <w:szCs w:val="24"/>
      <w:u w:val="single"/>
    </w:rPr>
  </w:style>
  <w:style w:type="character" w:customStyle="1" w:styleId="underlinedChar">
    <w:name w:val="underlined Char"/>
    <w:link w:val="underlined"/>
    <w:rsid w:val="00761C22"/>
    <w:rPr>
      <w:rFonts w:ascii="Times New Roman" w:eastAsia="Malgun Gothic" w:hAnsi="Times New Roman" w:cs="Times New Roman"/>
      <w:sz w:val="21"/>
      <w:szCs w:val="24"/>
      <w:u w:val="single"/>
    </w:rPr>
  </w:style>
  <w:style w:type="character" w:customStyle="1" w:styleId="tinyChar">
    <w:name w:val="tiny Char"/>
    <w:link w:val="tiny"/>
    <w:rsid w:val="00761C22"/>
    <w:rPr>
      <w:rFonts w:ascii="Times New Roman" w:eastAsia="Malgun Gothic" w:hAnsi="Times New Roman" w:cs="Times New Roman"/>
      <w:sz w:val="12"/>
      <w:szCs w:val="24"/>
    </w:rPr>
  </w:style>
  <w:style w:type="character" w:customStyle="1" w:styleId="tagsChar">
    <w:name w:val="tags Char"/>
    <w:aliases w:val="No Spacing1 Char,Heading 2 Char Char Char1 Char,Heading 2 Char Char Char Char Char Char Char Char Char,Heading 2 Char Char Char Char Char Char, Char Char Char Char Char Char Char,Heading 2 Char Char Char Char,Heading,TAG Ch,No Spacing Char"/>
    <w:link w:val="tags"/>
    <w:qFormat/>
    <w:rsid w:val="00761C22"/>
    <w:rPr>
      <w:rFonts w:ascii="Times New Roman" w:eastAsia="Malgun Gothic" w:hAnsi="Times New Roman" w:cs="Times New Roman"/>
      <w:b/>
      <w:szCs w:val="20"/>
    </w:rPr>
  </w:style>
  <w:style w:type="character" w:customStyle="1" w:styleId="ui-staffline">
    <w:name w:val="ui-staffline"/>
    <w:basedOn w:val="DefaultParagraphFont"/>
    <w:rsid w:val="00346994"/>
  </w:style>
  <w:style w:type="character" w:customStyle="1" w:styleId="Author-Date">
    <w:name w:val="Author-Date"/>
    <w:qFormat/>
    <w:rsid w:val="00346994"/>
    <w:rPr>
      <w:b/>
      <w:sz w:val="24"/>
    </w:rPr>
  </w:style>
  <w:style w:type="paragraph" w:customStyle="1" w:styleId="tag">
    <w:name w:val="tag"/>
    <w:basedOn w:val="Normal"/>
    <w:next w:val="Normal"/>
    <w:link w:val="tagChar"/>
    <w:qFormat/>
    <w:rsid w:val="0090361A"/>
    <w:rPr>
      <w:rFonts w:ascii="Cambria" w:eastAsia="Calibri" w:hAnsi="Cambria"/>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90361A"/>
    <w:rPr>
      <w:rFonts w:ascii="Cambria" w:eastAsia="Calibri" w:hAnsi="Cambria" w:cs="Times New Roman"/>
      <w:b/>
      <w:sz w:val="24"/>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 Char Char Char1,Char Char Char1"/>
    <w:qFormat/>
    <w:rsid w:val="00867230"/>
    <w:rPr>
      <w:rFonts w:ascii="Times New Roman" w:hAnsi="Times New Roman"/>
      <w:b/>
      <w:sz w:val="24"/>
    </w:rPr>
  </w:style>
  <w:style w:type="paragraph" w:styleId="Title">
    <w:name w:val="Title"/>
    <w:aliases w:val="UNDERLINE,Bold Underlined,Cites and Cards"/>
    <w:basedOn w:val="Normal"/>
    <w:link w:val="TitleChar1"/>
    <w:qFormat/>
    <w:rsid w:val="008E7152"/>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aliases w:val="UNDERLINE Char,Bold Underlined Char,Cites and Cards Char"/>
    <w:basedOn w:val="DefaultParagraphFont"/>
    <w:link w:val="Title"/>
    <w:rsid w:val="008E7152"/>
    <w:rPr>
      <w:b/>
      <w:bCs/>
      <w:sz w:val="21"/>
      <w:u w:val="single"/>
    </w:rPr>
  </w:style>
  <w:style w:type="paragraph" w:customStyle="1" w:styleId="cardtext">
    <w:name w:val="card text"/>
    <w:basedOn w:val="Normal"/>
    <w:link w:val="cardtextChar"/>
    <w:qFormat/>
    <w:rsid w:val="008E7152"/>
    <w:pPr>
      <w:ind w:left="288" w:right="288"/>
    </w:pPr>
    <w:rPr>
      <w:sz w:val="20"/>
    </w:rPr>
  </w:style>
  <w:style w:type="character" w:customStyle="1" w:styleId="cardtextChar">
    <w:name w:val="card text Char"/>
    <w:link w:val="cardtext"/>
    <w:rsid w:val="008E7152"/>
    <w:rPr>
      <w:rFonts w:ascii="Times New Roman" w:hAnsi="Times New Roman" w:cs="Times New Roman"/>
      <w:sz w:val="20"/>
    </w:rPr>
  </w:style>
</w:styles>
</file>

<file path=word/webSettings.xml><?xml version="1.0" encoding="utf-8"?>
<w:webSettings xmlns:r="http://schemas.openxmlformats.org/officeDocument/2006/relationships" xmlns:w="http://schemas.openxmlformats.org/wordprocessingml/2006/main">
  <w:divs>
    <w:div w:id="98273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lobalasia.org/l.php?c=e251"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scribd.com/doc/66579517/Global-Insights-Putin-not-a-Game-Changer-for-U-S-Russia-Ties" TargetMode="External"/><Relationship Id="rId2" Type="http://schemas.openxmlformats.org/officeDocument/2006/relationships/customXml" Target="../customXml/item2.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huffingtonpost.com/lawrence-wittner/nuclear-war-china_b_1116556.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6.miami.edu/hemispheric-policy/Perspectives_on_the_Americas/Blank-Latam2011-FINAL.pdf" TargetMode="External"/><Relationship Id="rId4" Type="http://schemas.openxmlformats.org/officeDocument/2006/relationships/styles" Target="styles.xml"/><Relationship Id="rId9" Type="http://schemas.openxmlformats.org/officeDocument/2006/relationships/hyperlink" Target="https://www6.miami.edu/hemispheric-policy/Perspectives_on_the_Americas/Blank-Latam2011-FINAL.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B50AB2B-2D0C-4902-8A7F-62AA37A1B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75</Pages>
  <Words>31623</Words>
  <Characters>180253</Characters>
  <Application>Microsoft Office Word</Application>
  <DocSecurity>0</DocSecurity>
  <Lines>1502</Lines>
  <Paragraphs>422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211454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Abby</dc:creator>
  <cp:lastModifiedBy>Owner, Team 2011</cp:lastModifiedBy>
  <cp:revision>2</cp:revision>
  <dcterms:created xsi:type="dcterms:W3CDTF">2013-07-13T16:55:00Z</dcterms:created>
  <dcterms:modified xsi:type="dcterms:W3CDTF">2013-07-13T16:55:00Z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